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619AA040" w14:textId="686CF03F" w:rsidR="009B054C" w:rsidRPr="009B5873" w:rsidRDefault="00000000" w:rsidP="00533997">
          <w:pPr>
            <w:pStyle w:val="Rubrik"/>
            <w:spacing w:before="960"/>
            <w:rPr>
              <w:color w:val="E7DAC5" w:themeColor="accent2"/>
            </w:rPr>
          </w:pPr>
          <w:sdt>
            <w:sdtPr>
              <w:rPr>
                <w:rFonts w:asciiTheme="minorHAnsi" w:eastAsiaTheme="minorEastAsia" w:hAnsiTheme="minorHAnsi" w:cstheme="minorBidi"/>
                <w:color w:val="E7DAC5" w:themeColor="accent2"/>
                <w:szCs w:val="68"/>
              </w:rPr>
              <w:id w:val="-1712642038"/>
              <w:placeholder>
                <w:docPart w:val="DEDD4D9E4A76433E8D938699DEFD8252"/>
              </w:placeholder>
              <w:dataBinding w:prefixMappings="xmlns:ns0='http://purl.org/dc/elements/1.1/' xmlns:ns1='http://schemas.openxmlformats.org/package/2006/metadata/core-properties' " w:xpath="/ns1:coreProperties[1]/ns0:title[1]" w:storeItemID="{6C3C8BC8-F283-45AE-878A-BAB7291924A1}"/>
              <w:text w:multiLine="1"/>
            </w:sdtPr>
            <w:sdtContent>
              <w:r w:rsidR="00533997" w:rsidRPr="00533997">
                <w:rPr>
                  <w:rFonts w:asciiTheme="minorHAnsi" w:eastAsiaTheme="minorEastAsia" w:hAnsiTheme="minorHAnsi" w:cstheme="minorBidi"/>
                  <w:color w:val="E7DAC5" w:themeColor="accent2"/>
                  <w:szCs w:val="68"/>
                </w:rPr>
                <w:t>Självdeklaration</w:t>
              </w:r>
              <w:r w:rsidR="00533997" w:rsidRPr="00533997">
                <w:rPr>
                  <w:rFonts w:asciiTheme="minorHAnsi" w:eastAsiaTheme="minorEastAsia" w:hAnsiTheme="minorHAnsi" w:cstheme="minorBidi"/>
                  <w:color w:val="E7DAC5" w:themeColor="accent2"/>
                  <w:szCs w:val="68"/>
                </w:rPr>
                <w:br/>
                <w:t>Tjänsteproducent</w:t>
              </w:r>
            </w:sdtContent>
          </w:sdt>
        </w:p>
        <w:bookmarkStart w:id="0" w:name="_Hlk150522947" w:displacedByCustomXml="next"/>
        <w:sdt>
          <w:sdtPr>
            <w:rPr>
              <w:color w:val="FFFFFF" w:themeColor="background1"/>
              <w:lang w:val="da-DK"/>
            </w:rPr>
            <w:id w:val="1869794757"/>
            <w:placeholder>
              <w:docPart w:val="0FA6D6BDA29A4A17956DF1CE89477582"/>
            </w:placeholder>
            <w:dataBinding w:prefixMappings="xmlns:ns0='http://purl.org/dc/elements/1.1/' xmlns:ns1='http://schemas.openxmlformats.org/package/2006/metadata/core-properties' " w:xpath="/ns1:coreProperties[1]/ns0:subject[1]" w:storeItemID="{6C3C8BC8-F283-45AE-878A-BAB7291924A1}"/>
            <w:text w:multiLine="1"/>
          </w:sdtPr>
          <w:sdtContent>
            <w:p w14:paraId="04029EE1" w14:textId="5439DFE5" w:rsidR="009B054C" w:rsidRPr="00D37668" w:rsidRDefault="00533997" w:rsidP="00E263C7">
              <w:pPr>
                <w:pStyle w:val="Underrubrik"/>
                <w:rPr>
                  <w:color w:val="FFFFFF" w:themeColor="background1"/>
                </w:rPr>
              </w:pPr>
              <w:proofErr w:type="spellStart"/>
              <w:r w:rsidRPr="00533997">
                <w:rPr>
                  <w:color w:val="FFFFFF" w:themeColor="background1"/>
                  <w:lang w:val="da-DK"/>
                </w:rPr>
                <w:t>GetCareServiceOfferings</w:t>
              </w:r>
              <w:proofErr w:type="spellEnd"/>
              <w:r w:rsidRPr="00533997">
                <w:rPr>
                  <w:color w:val="FFFFFF" w:themeColor="background1"/>
                  <w:lang w:val="da-DK"/>
                </w:rPr>
                <w:t xml:space="preserve"> </w:t>
              </w:r>
              <w:r>
                <w:rPr>
                  <w:color w:val="FFFFFF" w:themeColor="background1"/>
                  <w:lang w:val="da-DK"/>
                </w:rPr>
                <w:t>3.0</w:t>
              </w:r>
            </w:p>
          </w:sdtContent>
        </w:sdt>
        <w:bookmarkEnd w:id="0"/>
        <w:p w14:paraId="7395D93B" w14:textId="77777777" w:rsidR="009B054C" w:rsidRDefault="009B054C" w:rsidP="009B5873">
          <w:r>
            <w:rPr>
              <w:noProof/>
            </w:rPr>
            <w:drawing>
              <wp:anchor distT="0" distB="0" distL="114300" distR="114300" simplePos="0" relativeHeight="251659264" behindDoc="1" locked="1" layoutInCell="1" allowOverlap="1" wp14:anchorId="43818105" wp14:editId="5A3F74EE">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4F75BFAD" wp14:editId="73473B4B">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56BB8ED0"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0618205E" w14:textId="6D560D5A" w:rsidR="00273468"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521879" w:history="1">
            <w:r w:rsidR="00273468" w:rsidRPr="009D5BB7">
              <w:rPr>
                <w:rStyle w:val="Hyperlnk"/>
              </w:rPr>
              <w:t>1.</w:t>
            </w:r>
            <w:r w:rsidR="00273468">
              <w:rPr>
                <w:b w:val="0"/>
                <w:kern w:val="2"/>
                <w:sz w:val="22"/>
                <w:szCs w:val="22"/>
                <w14:ligatures w14:val="standardContextual"/>
              </w:rPr>
              <w:tab/>
            </w:r>
            <w:r w:rsidR="00273468" w:rsidRPr="009D5BB7">
              <w:rPr>
                <w:rStyle w:val="Hyperlnk"/>
              </w:rPr>
              <w:t>Inledning</w:t>
            </w:r>
            <w:r w:rsidR="00273468">
              <w:rPr>
                <w:webHidden/>
              </w:rPr>
              <w:tab/>
            </w:r>
            <w:r w:rsidR="00273468">
              <w:rPr>
                <w:webHidden/>
              </w:rPr>
              <w:fldChar w:fldCharType="begin"/>
            </w:r>
            <w:r w:rsidR="00273468">
              <w:rPr>
                <w:webHidden/>
              </w:rPr>
              <w:instrText xml:space="preserve"> PAGEREF _Toc150521879 \h </w:instrText>
            </w:r>
            <w:r w:rsidR="00273468">
              <w:rPr>
                <w:webHidden/>
              </w:rPr>
            </w:r>
            <w:r w:rsidR="00273468">
              <w:rPr>
                <w:webHidden/>
              </w:rPr>
              <w:fldChar w:fldCharType="separate"/>
            </w:r>
            <w:r w:rsidR="00273468">
              <w:rPr>
                <w:webHidden/>
              </w:rPr>
              <w:t>3</w:t>
            </w:r>
            <w:r w:rsidR="00273468">
              <w:rPr>
                <w:webHidden/>
              </w:rPr>
              <w:fldChar w:fldCharType="end"/>
            </w:r>
          </w:hyperlink>
        </w:p>
        <w:p w14:paraId="669E796F" w14:textId="2311E032" w:rsidR="00273468" w:rsidRDefault="00000000">
          <w:pPr>
            <w:pStyle w:val="Innehll2"/>
            <w:tabs>
              <w:tab w:val="left" w:pos="1361"/>
            </w:tabs>
            <w:rPr>
              <w:kern w:val="2"/>
              <w:sz w:val="22"/>
              <w:szCs w:val="22"/>
              <w:lang w:eastAsia="sv-SE"/>
              <w14:ligatures w14:val="standardContextual"/>
            </w:rPr>
          </w:pPr>
          <w:hyperlink w:anchor="_Toc150521880" w:history="1">
            <w:r w:rsidR="00273468" w:rsidRPr="009D5BB7">
              <w:rPr>
                <w:rStyle w:val="Hyperlnk"/>
              </w:rPr>
              <w:t>1.1.</w:t>
            </w:r>
            <w:r w:rsidR="00273468">
              <w:rPr>
                <w:kern w:val="2"/>
                <w:sz w:val="22"/>
                <w:szCs w:val="22"/>
                <w:lang w:eastAsia="sv-SE"/>
                <w14:ligatures w14:val="standardContextual"/>
              </w:rPr>
              <w:tab/>
            </w:r>
            <w:r w:rsidR="00273468" w:rsidRPr="009D5BB7">
              <w:rPr>
                <w:rStyle w:val="Hyperlnk"/>
              </w:rPr>
              <w:t>Definitioner</w:t>
            </w:r>
            <w:r w:rsidR="00273468">
              <w:rPr>
                <w:webHidden/>
              </w:rPr>
              <w:tab/>
            </w:r>
            <w:r w:rsidR="00273468">
              <w:rPr>
                <w:webHidden/>
              </w:rPr>
              <w:fldChar w:fldCharType="begin"/>
            </w:r>
            <w:r w:rsidR="00273468">
              <w:rPr>
                <w:webHidden/>
              </w:rPr>
              <w:instrText xml:space="preserve"> PAGEREF _Toc150521880 \h </w:instrText>
            </w:r>
            <w:r w:rsidR="00273468">
              <w:rPr>
                <w:webHidden/>
              </w:rPr>
            </w:r>
            <w:r w:rsidR="00273468">
              <w:rPr>
                <w:webHidden/>
              </w:rPr>
              <w:fldChar w:fldCharType="separate"/>
            </w:r>
            <w:r w:rsidR="00273468">
              <w:rPr>
                <w:webHidden/>
              </w:rPr>
              <w:t>3</w:t>
            </w:r>
            <w:r w:rsidR="00273468">
              <w:rPr>
                <w:webHidden/>
              </w:rPr>
              <w:fldChar w:fldCharType="end"/>
            </w:r>
          </w:hyperlink>
        </w:p>
        <w:p w14:paraId="68A57582" w14:textId="2C0DB4EC" w:rsidR="00273468" w:rsidRDefault="00000000">
          <w:pPr>
            <w:pStyle w:val="Innehll2"/>
            <w:tabs>
              <w:tab w:val="left" w:pos="1361"/>
            </w:tabs>
            <w:rPr>
              <w:kern w:val="2"/>
              <w:sz w:val="22"/>
              <w:szCs w:val="22"/>
              <w:lang w:eastAsia="sv-SE"/>
              <w14:ligatures w14:val="standardContextual"/>
            </w:rPr>
          </w:pPr>
          <w:hyperlink w:anchor="_Toc150521881" w:history="1">
            <w:r w:rsidR="00273468" w:rsidRPr="009D5BB7">
              <w:rPr>
                <w:rStyle w:val="Hyperlnk"/>
              </w:rPr>
              <w:t>1.2.</w:t>
            </w:r>
            <w:r w:rsidR="00273468">
              <w:rPr>
                <w:kern w:val="2"/>
                <w:sz w:val="22"/>
                <w:szCs w:val="22"/>
                <w:lang w:eastAsia="sv-SE"/>
                <w14:ligatures w14:val="standardContextual"/>
              </w:rPr>
              <w:tab/>
            </w:r>
            <w:r w:rsidR="00273468" w:rsidRPr="009D5BB7">
              <w:rPr>
                <w:rStyle w:val="Hyperlnk"/>
              </w:rPr>
              <w:t>Instruktioner för att fylla i självdeklaration</w:t>
            </w:r>
            <w:r w:rsidR="00273468">
              <w:rPr>
                <w:webHidden/>
              </w:rPr>
              <w:tab/>
            </w:r>
            <w:r w:rsidR="00273468">
              <w:rPr>
                <w:webHidden/>
              </w:rPr>
              <w:fldChar w:fldCharType="begin"/>
            </w:r>
            <w:r w:rsidR="00273468">
              <w:rPr>
                <w:webHidden/>
              </w:rPr>
              <w:instrText xml:space="preserve"> PAGEREF _Toc150521881 \h </w:instrText>
            </w:r>
            <w:r w:rsidR="00273468">
              <w:rPr>
                <w:webHidden/>
              </w:rPr>
            </w:r>
            <w:r w:rsidR="00273468">
              <w:rPr>
                <w:webHidden/>
              </w:rPr>
              <w:fldChar w:fldCharType="separate"/>
            </w:r>
            <w:r w:rsidR="00273468">
              <w:rPr>
                <w:webHidden/>
              </w:rPr>
              <w:t>4</w:t>
            </w:r>
            <w:r w:rsidR="00273468">
              <w:rPr>
                <w:webHidden/>
              </w:rPr>
              <w:fldChar w:fldCharType="end"/>
            </w:r>
          </w:hyperlink>
        </w:p>
        <w:p w14:paraId="2E99E26E" w14:textId="0E361F88" w:rsidR="00273468" w:rsidRDefault="00000000">
          <w:pPr>
            <w:pStyle w:val="Innehll2"/>
            <w:tabs>
              <w:tab w:val="left" w:pos="1361"/>
            </w:tabs>
            <w:rPr>
              <w:kern w:val="2"/>
              <w:sz w:val="22"/>
              <w:szCs w:val="22"/>
              <w:lang w:eastAsia="sv-SE"/>
              <w14:ligatures w14:val="standardContextual"/>
            </w:rPr>
          </w:pPr>
          <w:hyperlink w:anchor="_Toc150521882" w:history="1">
            <w:r w:rsidR="00273468" w:rsidRPr="009D5BB7">
              <w:rPr>
                <w:rStyle w:val="Hyperlnk"/>
              </w:rPr>
              <w:t>1.3.</w:t>
            </w:r>
            <w:r w:rsidR="00273468">
              <w:rPr>
                <w:kern w:val="2"/>
                <w:sz w:val="22"/>
                <w:szCs w:val="22"/>
                <w:lang w:eastAsia="sv-SE"/>
                <w14:ligatures w14:val="standardContextual"/>
              </w:rPr>
              <w:tab/>
            </w:r>
            <w:r w:rsidR="00273468" w:rsidRPr="009D5BB7">
              <w:rPr>
                <w:rStyle w:val="Hyperlnk"/>
              </w:rPr>
              <w:t>Hantering vid förändring av tjänsteproducent</w:t>
            </w:r>
            <w:r w:rsidR="00273468">
              <w:rPr>
                <w:webHidden/>
              </w:rPr>
              <w:tab/>
            </w:r>
            <w:r w:rsidR="00273468">
              <w:rPr>
                <w:webHidden/>
              </w:rPr>
              <w:fldChar w:fldCharType="begin"/>
            </w:r>
            <w:r w:rsidR="00273468">
              <w:rPr>
                <w:webHidden/>
              </w:rPr>
              <w:instrText xml:space="preserve"> PAGEREF _Toc150521882 \h </w:instrText>
            </w:r>
            <w:r w:rsidR="00273468">
              <w:rPr>
                <w:webHidden/>
              </w:rPr>
            </w:r>
            <w:r w:rsidR="00273468">
              <w:rPr>
                <w:webHidden/>
              </w:rPr>
              <w:fldChar w:fldCharType="separate"/>
            </w:r>
            <w:r w:rsidR="00273468">
              <w:rPr>
                <w:webHidden/>
              </w:rPr>
              <w:t>4</w:t>
            </w:r>
            <w:r w:rsidR="00273468">
              <w:rPr>
                <w:webHidden/>
              </w:rPr>
              <w:fldChar w:fldCharType="end"/>
            </w:r>
          </w:hyperlink>
        </w:p>
        <w:p w14:paraId="60906682" w14:textId="791BC470" w:rsidR="00273468" w:rsidRDefault="00000000">
          <w:pPr>
            <w:pStyle w:val="Innehll2"/>
            <w:tabs>
              <w:tab w:val="left" w:pos="1361"/>
            </w:tabs>
            <w:rPr>
              <w:kern w:val="2"/>
              <w:sz w:val="22"/>
              <w:szCs w:val="22"/>
              <w:lang w:eastAsia="sv-SE"/>
              <w14:ligatures w14:val="standardContextual"/>
            </w:rPr>
          </w:pPr>
          <w:hyperlink w:anchor="_Toc150521883" w:history="1">
            <w:r w:rsidR="00273468" w:rsidRPr="009D5BB7">
              <w:rPr>
                <w:rStyle w:val="Hyperlnk"/>
              </w:rPr>
              <w:t>1.4.</w:t>
            </w:r>
            <w:r w:rsidR="00273468">
              <w:rPr>
                <w:kern w:val="2"/>
                <w:sz w:val="22"/>
                <w:szCs w:val="22"/>
                <w:lang w:eastAsia="sv-SE"/>
                <w14:ligatures w14:val="standardContextual"/>
              </w:rPr>
              <w:tab/>
            </w:r>
            <w:r w:rsidR="00273468" w:rsidRPr="009D5BB7">
              <w:rPr>
                <w:rStyle w:val="Hyperlnk"/>
              </w:rPr>
              <w:t>Referenser</w:t>
            </w:r>
            <w:r w:rsidR="00273468">
              <w:rPr>
                <w:webHidden/>
              </w:rPr>
              <w:tab/>
            </w:r>
            <w:r w:rsidR="00273468">
              <w:rPr>
                <w:webHidden/>
              </w:rPr>
              <w:fldChar w:fldCharType="begin"/>
            </w:r>
            <w:r w:rsidR="00273468">
              <w:rPr>
                <w:webHidden/>
              </w:rPr>
              <w:instrText xml:space="preserve"> PAGEREF _Toc150521883 \h </w:instrText>
            </w:r>
            <w:r w:rsidR="00273468">
              <w:rPr>
                <w:webHidden/>
              </w:rPr>
            </w:r>
            <w:r w:rsidR="00273468">
              <w:rPr>
                <w:webHidden/>
              </w:rPr>
              <w:fldChar w:fldCharType="separate"/>
            </w:r>
            <w:r w:rsidR="00273468">
              <w:rPr>
                <w:webHidden/>
              </w:rPr>
              <w:t>5</w:t>
            </w:r>
            <w:r w:rsidR="00273468">
              <w:rPr>
                <w:webHidden/>
              </w:rPr>
              <w:fldChar w:fldCharType="end"/>
            </w:r>
          </w:hyperlink>
        </w:p>
        <w:p w14:paraId="1EB96D2F" w14:textId="6177EC75" w:rsidR="00273468" w:rsidRDefault="00000000">
          <w:pPr>
            <w:pStyle w:val="Innehll1"/>
            <w:rPr>
              <w:b w:val="0"/>
              <w:kern w:val="2"/>
              <w:sz w:val="22"/>
              <w:szCs w:val="22"/>
              <w14:ligatures w14:val="standardContextual"/>
            </w:rPr>
          </w:pPr>
          <w:hyperlink w:anchor="_Toc150521884" w:history="1">
            <w:r w:rsidR="00273468" w:rsidRPr="009D5BB7">
              <w:rPr>
                <w:rStyle w:val="Hyperlnk"/>
              </w:rPr>
              <w:t>2.</w:t>
            </w:r>
            <w:r w:rsidR="00273468">
              <w:rPr>
                <w:b w:val="0"/>
                <w:kern w:val="2"/>
                <w:sz w:val="22"/>
                <w:szCs w:val="22"/>
                <w14:ligatures w14:val="standardContextual"/>
              </w:rPr>
              <w:tab/>
            </w:r>
            <w:r w:rsidR="00273468" w:rsidRPr="009D5BB7">
              <w:rPr>
                <w:rStyle w:val="Hyperlnk"/>
              </w:rPr>
              <w:t>Underlag för godkännande</w:t>
            </w:r>
            <w:r w:rsidR="00273468">
              <w:rPr>
                <w:webHidden/>
              </w:rPr>
              <w:tab/>
            </w:r>
            <w:r w:rsidR="00273468">
              <w:rPr>
                <w:webHidden/>
              </w:rPr>
              <w:fldChar w:fldCharType="begin"/>
            </w:r>
            <w:r w:rsidR="00273468">
              <w:rPr>
                <w:webHidden/>
              </w:rPr>
              <w:instrText xml:space="preserve"> PAGEREF _Toc150521884 \h </w:instrText>
            </w:r>
            <w:r w:rsidR="00273468">
              <w:rPr>
                <w:webHidden/>
              </w:rPr>
            </w:r>
            <w:r w:rsidR="00273468">
              <w:rPr>
                <w:webHidden/>
              </w:rPr>
              <w:fldChar w:fldCharType="separate"/>
            </w:r>
            <w:r w:rsidR="00273468">
              <w:rPr>
                <w:webHidden/>
              </w:rPr>
              <w:t>6</w:t>
            </w:r>
            <w:r w:rsidR="00273468">
              <w:rPr>
                <w:webHidden/>
              </w:rPr>
              <w:fldChar w:fldCharType="end"/>
            </w:r>
          </w:hyperlink>
        </w:p>
        <w:p w14:paraId="4A9E6363" w14:textId="445301D1" w:rsidR="00273468" w:rsidRDefault="00000000">
          <w:pPr>
            <w:pStyle w:val="Innehll2"/>
            <w:tabs>
              <w:tab w:val="left" w:pos="1361"/>
            </w:tabs>
            <w:rPr>
              <w:kern w:val="2"/>
              <w:sz w:val="22"/>
              <w:szCs w:val="22"/>
              <w:lang w:eastAsia="sv-SE"/>
              <w14:ligatures w14:val="standardContextual"/>
            </w:rPr>
          </w:pPr>
          <w:hyperlink w:anchor="_Toc150521885" w:history="1">
            <w:r w:rsidR="00273468" w:rsidRPr="009D5BB7">
              <w:rPr>
                <w:rStyle w:val="Hyperlnk"/>
              </w:rPr>
              <w:t>2.1.</w:t>
            </w:r>
            <w:r w:rsidR="00273468">
              <w:rPr>
                <w:kern w:val="2"/>
                <w:sz w:val="22"/>
                <w:szCs w:val="22"/>
                <w:lang w:eastAsia="sv-SE"/>
                <w14:ligatures w14:val="standardContextual"/>
              </w:rPr>
              <w:tab/>
            </w:r>
            <w:r w:rsidR="00273468" w:rsidRPr="009D5BB7">
              <w:rPr>
                <w:rStyle w:val="Hyperlnk"/>
              </w:rPr>
              <w:t>Anslutningsobjekt samt avsedda ändamål</w:t>
            </w:r>
            <w:r w:rsidR="00273468">
              <w:rPr>
                <w:webHidden/>
              </w:rPr>
              <w:tab/>
            </w:r>
            <w:r w:rsidR="00273468">
              <w:rPr>
                <w:webHidden/>
              </w:rPr>
              <w:fldChar w:fldCharType="begin"/>
            </w:r>
            <w:r w:rsidR="00273468">
              <w:rPr>
                <w:webHidden/>
              </w:rPr>
              <w:instrText xml:space="preserve"> PAGEREF _Toc150521885 \h </w:instrText>
            </w:r>
            <w:r w:rsidR="00273468">
              <w:rPr>
                <w:webHidden/>
              </w:rPr>
            </w:r>
            <w:r w:rsidR="00273468">
              <w:rPr>
                <w:webHidden/>
              </w:rPr>
              <w:fldChar w:fldCharType="separate"/>
            </w:r>
            <w:r w:rsidR="00273468">
              <w:rPr>
                <w:webHidden/>
              </w:rPr>
              <w:t>6</w:t>
            </w:r>
            <w:r w:rsidR="00273468">
              <w:rPr>
                <w:webHidden/>
              </w:rPr>
              <w:fldChar w:fldCharType="end"/>
            </w:r>
          </w:hyperlink>
        </w:p>
        <w:p w14:paraId="3957B976" w14:textId="7B4B0EF0" w:rsidR="00273468" w:rsidRDefault="00000000">
          <w:pPr>
            <w:pStyle w:val="Innehll3"/>
            <w:rPr>
              <w:kern w:val="2"/>
              <w:sz w:val="22"/>
              <w:szCs w:val="22"/>
              <w:lang w:eastAsia="sv-SE"/>
              <w14:ligatures w14:val="standardContextual"/>
            </w:rPr>
          </w:pPr>
          <w:hyperlink w:anchor="_Toc150521886" w:history="1">
            <w:r w:rsidR="00273468" w:rsidRPr="009D5BB7">
              <w:rPr>
                <w:rStyle w:val="Hyperlnk"/>
              </w:rPr>
              <w:t>2.1.1. Anslutande organisation</w:t>
            </w:r>
            <w:r w:rsidR="00273468">
              <w:rPr>
                <w:webHidden/>
              </w:rPr>
              <w:tab/>
            </w:r>
            <w:r w:rsidR="00273468">
              <w:rPr>
                <w:webHidden/>
              </w:rPr>
              <w:fldChar w:fldCharType="begin"/>
            </w:r>
            <w:r w:rsidR="00273468">
              <w:rPr>
                <w:webHidden/>
              </w:rPr>
              <w:instrText xml:space="preserve"> PAGEREF _Toc150521886 \h </w:instrText>
            </w:r>
            <w:r w:rsidR="00273468">
              <w:rPr>
                <w:webHidden/>
              </w:rPr>
            </w:r>
            <w:r w:rsidR="00273468">
              <w:rPr>
                <w:webHidden/>
              </w:rPr>
              <w:fldChar w:fldCharType="separate"/>
            </w:r>
            <w:r w:rsidR="00273468">
              <w:rPr>
                <w:webHidden/>
              </w:rPr>
              <w:t>6</w:t>
            </w:r>
            <w:r w:rsidR="00273468">
              <w:rPr>
                <w:webHidden/>
              </w:rPr>
              <w:fldChar w:fldCharType="end"/>
            </w:r>
          </w:hyperlink>
        </w:p>
        <w:p w14:paraId="7572BE4D" w14:textId="33A6FC14" w:rsidR="00273468" w:rsidRDefault="00000000">
          <w:pPr>
            <w:pStyle w:val="Innehll3"/>
            <w:rPr>
              <w:kern w:val="2"/>
              <w:sz w:val="22"/>
              <w:szCs w:val="22"/>
              <w:lang w:eastAsia="sv-SE"/>
              <w14:ligatures w14:val="standardContextual"/>
            </w:rPr>
          </w:pPr>
          <w:hyperlink w:anchor="_Toc150521887" w:history="1">
            <w:r w:rsidR="00273468" w:rsidRPr="009D5BB7">
              <w:rPr>
                <w:rStyle w:val="Hyperlnk"/>
              </w:rPr>
              <w:t>2.1.2. Tjänsteproducentfabrikat</w:t>
            </w:r>
            <w:r w:rsidR="00273468">
              <w:rPr>
                <w:webHidden/>
              </w:rPr>
              <w:tab/>
            </w:r>
            <w:r w:rsidR="00273468">
              <w:rPr>
                <w:webHidden/>
              </w:rPr>
              <w:fldChar w:fldCharType="begin"/>
            </w:r>
            <w:r w:rsidR="00273468">
              <w:rPr>
                <w:webHidden/>
              </w:rPr>
              <w:instrText xml:space="preserve"> PAGEREF _Toc150521887 \h </w:instrText>
            </w:r>
            <w:r w:rsidR="00273468">
              <w:rPr>
                <w:webHidden/>
              </w:rPr>
            </w:r>
            <w:r w:rsidR="00273468">
              <w:rPr>
                <w:webHidden/>
              </w:rPr>
              <w:fldChar w:fldCharType="separate"/>
            </w:r>
            <w:r w:rsidR="00273468">
              <w:rPr>
                <w:webHidden/>
              </w:rPr>
              <w:t>6</w:t>
            </w:r>
            <w:r w:rsidR="00273468">
              <w:rPr>
                <w:webHidden/>
              </w:rPr>
              <w:fldChar w:fldCharType="end"/>
            </w:r>
          </w:hyperlink>
        </w:p>
        <w:p w14:paraId="4DFB9964" w14:textId="135723E4" w:rsidR="00273468" w:rsidRDefault="00000000">
          <w:pPr>
            <w:pStyle w:val="Innehll3"/>
            <w:rPr>
              <w:kern w:val="2"/>
              <w:sz w:val="22"/>
              <w:szCs w:val="22"/>
              <w:lang w:eastAsia="sv-SE"/>
              <w14:ligatures w14:val="standardContextual"/>
            </w:rPr>
          </w:pPr>
          <w:hyperlink w:anchor="_Toc150521888" w:history="1">
            <w:r w:rsidR="00273468" w:rsidRPr="009D5BB7">
              <w:rPr>
                <w:rStyle w:val="Hyperlnk"/>
              </w:rPr>
              <w:t>2.1.3. Källsystemsfabrikat</w:t>
            </w:r>
            <w:r w:rsidR="00273468">
              <w:rPr>
                <w:webHidden/>
              </w:rPr>
              <w:tab/>
            </w:r>
            <w:r w:rsidR="00273468">
              <w:rPr>
                <w:webHidden/>
              </w:rPr>
              <w:fldChar w:fldCharType="begin"/>
            </w:r>
            <w:r w:rsidR="00273468">
              <w:rPr>
                <w:webHidden/>
              </w:rPr>
              <w:instrText xml:space="preserve"> PAGEREF _Toc150521888 \h </w:instrText>
            </w:r>
            <w:r w:rsidR="00273468">
              <w:rPr>
                <w:webHidden/>
              </w:rPr>
            </w:r>
            <w:r w:rsidR="00273468">
              <w:rPr>
                <w:webHidden/>
              </w:rPr>
              <w:fldChar w:fldCharType="separate"/>
            </w:r>
            <w:r w:rsidR="00273468">
              <w:rPr>
                <w:webHidden/>
              </w:rPr>
              <w:t>6</w:t>
            </w:r>
            <w:r w:rsidR="00273468">
              <w:rPr>
                <w:webHidden/>
              </w:rPr>
              <w:fldChar w:fldCharType="end"/>
            </w:r>
          </w:hyperlink>
        </w:p>
        <w:p w14:paraId="48387043" w14:textId="45DD9D21" w:rsidR="00273468" w:rsidRDefault="00000000">
          <w:pPr>
            <w:pStyle w:val="Innehll2"/>
            <w:tabs>
              <w:tab w:val="left" w:pos="1361"/>
            </w:tabs>
            <w:rPr>
              <w:kern w:val="2"/>
              <w:sz w:val="22"/>
              <w:szCs w:val="22"/>
              <w:lang w:eastAsia="sv-SE"/>
              <w14:ligatures w14:val="standardContextual"/>
            </w:rPr>
          </w:pPr>
          <w:hyperlink w:anchor="_Toc150521889" w:history="1">
            <w:r w:rsidR="00273468" w:rsidRPr="009D5BB7">
              <w:rPr>
                <w:rStyle w:val="Hyperlnk"/>
              </w:rPr>
              <w:t>2.2.</w:t>
            </w:r>
            <w:r w:rsidR="00273468">
              <w:rPr>
                <w:kern w:val="2"/>
                <w:sz w:val="22"/>
                <w:szCs w:val="22"/>
                <w:lang w:eastAsia="sv-SE"/>
                <w14:ligatures w14:val="standardContextual"/>
              </w:rPr>
              <w:tab/>
            </w:r>
            <w:r w:rsidR="00273468" w:rsidRPr="009D5BB7">
              <w:rPr>
                <w:rStyle w:val="Hyperlnk"/>
              </w:rPr>
              <w:t>Funktionalitet</w:t>
            </w:r>
            <w:r w:rsidR="00273468">
              <w:rPr>
                <w:webHidden/>
              </w:rPr>
              <w:tab/>
            </w:r>
            <w:r w:rsidR="00273468">
              <w:rPr>
                <w:webHidden/>
              </w:rPr>
              <w:fldChar w:fldCharType="begin"/>
            </w:r>
            <w:r w:rsidR="00273468">
              <w:rPr>
                <w:webHidden/>
              </w:rPr>
              <w:instrText xml:space="preserve"> PAGEREF _Toc150521889 \h </w:instrText>
            </w:r>
            <w:r w:rsidR="00273468">
              <w:rPr>
                <w:webHidden/>
              </w:rPr>
            </w:r>
            <w:r w:rsidR="00273468">
              <w:rPr>
                <w:webHidden/>
              </w:rPr>
              <w:fldChar w:fldCharType="separate"/>
            </w:r>
            <w:r w:rsidR="00273468">
              <w:rPr>
                <w:webHidden/>
              </w:rPr>
              <w:t>7</w:t>
            </w:r>
            <w:r w:rsidR="00273468">
              <w:rPr>
                <w:webHidden/>
              </w:rPr>
              <w:fldChar w:fldCharType="end"/>
            </w:r>
          </w:hyperlink>
        </w:p>
        <w:p w14:paraId="38379980" w14:textId="2AFF165D" w:rsidR="00273468" w:rsidRDefault="00000000">
          <w:pPr>
            <w:pStyle w:val="Innehll3"/>
            <w:rPr>
              <w:kern w:val="2"/>
              <w:sz w:val="22"/>
              <w:szCs w:val="22"/>
              <w:lang w:eastAsia="sv-SE"/>
              <w14:ligatures w14:val="standardContextual"/>
            </w:rPr>
          </w:pPr>
          <w:hyperlink w:anchor="_Toc150521890" w:history="1">
            <w:r w:rsidR="00273468" w:rsidRPr="009D5BB7">
              <w:rPr>
                <w:rStyle w:val="Hyperlnk"/>
              </w:rPr>
              <w:t>2.2.1. Inparametrar och tjänstens funktion</w:t>
            </w:r>
            <w:r w:rsidR="00273468">
              <w:rPr>
                <w:webHidden/>
              </w:rPr>
              <w:tab/>
            </w:r>
            <w:r w:rsidR="00273468">
              <w:rPr>
                <w:webHidden/>
              </w:rPr>
              <w:fldChar w:fldCharType="begin"/>
            </w:r>
            <w:r w:rsidR="00273468">
              <w:rPr>
                <w:webHidden/>
              </w:rPr>
              <w:instrText xml:space="preserve"> PAGEREF _Toc150521890 \h </w:instrText>
            </w:r>
            <w:r w:rsidR="00273468">
              <w:rPr>
                <w:webHidden/>
              </w:rPr>
            </w:r>
            <w:r w:rsidR="00273468">
              <w:rPr>
                <w:webHidden/>
              </w:rPr>
              <w:fldChar w:fldCharType="separate"/>
            </w:r>
            <w:r w:rsidR="00273468">
              <w:rPr>
                <w:webHidden/>
              </w:rPr>
              <w:t>7</w:t>
            </w:r>
            <w:r w:rsidR="00273468">
              <w:rPr>
                <w:webHidden/>
              </w:rPr>
              <w:fldChar w:fldCharType="end"/>
            </w:r>
          </w:hyperlink>
        </w:p>
        <w:p w14:paraId="48089133" w14:textId="00931B9A" w:rsidR="00273468" w:rsidRDefault="00000000">
          <w:pPr>
            <w:pStyle w:val="Innehll3"/>
            <w:rPr>
              <w:kern w:val="2"/>
              <w:sz w:val="22"/>
              <w:szCs w:val="22"/>
              <w:lang w:eastAsia="sv-SE"/>
              <w14:ligatures w14:val="standardContextual"/>
            </w:rPr>
          </w:pPr>
          <w:hyperlink w:anchor="_Toc150521891" w:history="1">
            <w:r w:rsidR="00273468" w:rsidRPr="009D5BB7">
              <w:rPr>
                <w:rStyle w:val="Hyperlnk"/>
              </w:rPr>
              <w:t>2.2.2. Obligatoriska fält</w:t>
            </w:r>
            <w:r w:rsidR="00273468">
              <w:rPr>
                <w:webHidden/>
              </w:rPr>
              <w:tab/>
            </w:r>
            <w:r w:rsidR="00273468">
              <w:rPr>
                <w:webHidden/>
              </w:rPr>
              <w:fldChar w:fldCharType="begin"/>
            </w:r>
            <w:r w:rsidR="00273468">
              <w:rPr>
                <w:webHidden/>
              </w:rPr>
              <w:instrText xml:space="preserve"> PAGEREF _Toc150521891 \h </w:instrText>
            </w:r>
            <w:r w:rsidR="00273468">
              <w:rPr>
                <w:webHidden/>
              </w:rPr>
            </w:r>
            <w:r w:rsidR="00273468">
              <w:rPr>
                <w:webHidden/>
              </w:rPr>
              <w:fldChar w:fldCharType="separate"/>
            </w:r>
            <w:r w:rsidR="00273468">
              <w:rPr>
                <w:webHidden/>
              </w:rPr>
              <w:t>9</w:t>
            </w:r>
            <w:r w:rsidR="00273468">
              <w:rPr>
                <w:webHidden/>
              </w:rPr>
              <w:fldChar w:fldCharType="end"/>
            </w:r>
          </w:hyperlink>
        </w:p>
        <w:p w14:paraId="0BB7393B" w14:textId="001A24AE" w:rsidR="00273468" w:rsidRDefault="00000000">
          <w:pPr>
            <w:pStyle w:val="Innehll3"/>
            <w:rPr>
              <w:kern w:val="2"/>
              <w:sz w:val="22"/>
              <w:szCs w:val="22"/>
              <w:lang w:eastAsia="sv-SE"/>
              <w14:ligatures w14:val="standardContextual"/>
            </w:rPr>
          </w:pPr>
          <w:hyperlink w:anchor="_Toc150521892" w:history="1">
            <w:r w:rsidR="00273468" w:rsidRPr="009D5BB7">
              <w:rPr>
                <w:rStyle w:val="Hyperlnk"/>
              </w:rPr>
              <w:t>2.2.3. Felhantering</w:t>
            </w:r>
            <w:r w:rsidR="00273468">
              <w:rPr>
                <w:webHidden/>
              </w:rPr>
              <w:tab/>
            </w:r>
            <w:r w:rsidR="00273468">
              <w:rPr>
                <w:webHidden/>
              </w:rPr>
              <w:fldChar w:fldCharType="begin"/>
            </w:r>
            <w:r w:rsidR="00273468">
              <w:rPr>
                <w:webHidden/>
              </w:rPr>
              <w:instrText xml:space="preserve"> PAGEREF _Toc150521892 \h </w:instrText>
            </w:r>
            <w:r w:rsidR="00273468">
              <w:rPr>
                <w:webHidden/>
              </w:rPr>
            </w:r>
            <w:r w:rsidR="00273468">
              <w:rPr>
                <w:webHidden/>
              </w:rPr>
              <w:fldChar w:fldCharType="separate"/>
            </w:r>
            <w:r w:rsidR="00273468">
              <w:rPr>
                <w:webHidden/>
              </w:rPr>
              <w:t>10</w:t>
            </w:r>
            <w:r w:rsidR="00273468">
              <w:rPr>
                <w:webHidden/>
              </w:rPr>
              <w:fldChar w:fldCharType="end"/>
            </w:r>
          </w:hyperlink>
        </w:p>
        <w:p w14:paraId="0F1B4EE6" w14:textId="5CA96257" w:rsidR="00273468" w:rsidRDefault="00000000">
          <w:pPr>
            <w:pStyle w:val="Innehll2"/>
            <w:tabs>
              <w:tab w:val="left" w:pos="1361"/>
            </w:tabs>
            <w:rPr>
              <w:kern w:val="2"/>
              <w:sz w:val="22"/>
              <w:szCs w:val="22"/>
              <w:lang w:eastAsia="sv-SE"/>
              <w14:ligatures w14:val="standardContextual"/>
            </w:rPr>
          </w:pPr>
          <w:hyperlink w:anchor="_Toc150521893" w:history="1">
            <w:r w:rsidR="00273468" w:rsidRPr="009D5BB7">
              <w:rPr>
                <w:rStyle w:val="Hyperlnk"/>
              </w:rPr>
              <w:t>2.3.</w:t>
            </w:r>
            <w:r w:rsidR="00273468">
              <w:rPr>
                <w:kern w:val="2"/>
                <w:sz w:val="22"/>
                <w:szCs w:val="22"/>
                <w:lang w:eastAsia="sv-SE"/>
                <w14:ligatures w14:val="standardContextual"/>
              </w:rPr>
              <w:tab/>
            </w:r>
            <w:r w:rsidR="00273468" w:rsidRPr="009D5BB7">
              <w:rPr>
                <w:rStyle w:val="Hyperlnk"/>
              </w:rPr>
              <w:t>Informationsavlämning generellt</w:t>
            </w:r>
            <w:r w:rsidR="00273468">
              <w:rPr>
                <w:webHidden/>
              </w:rPr>
              <w:tab/>
            </w:r>
            <w:r w:rsidR="00273468">
              <w:rPr>
                <w:webHidden/>
              </w:rPr>
              <w:fldChar w:fldCharType="begin"/>
            </w:r>
            <w:r w:rsidR="00273468">
              <w:rPr>
                <w:webHidden/>
              </w:rPr>
              <w:instrText xml:space="preserve"> PAGEREF _Toc150521893 \h </w:instrText>
            </w:r>
            <w:r w:rsidR="00273468">
              <w:rPr>
                <w:webHidden/>
              </w:rPr>
            </w:r>
            <w:r w:rsidR="00273468">
              <w:rPr>
                <w:webHidden/>
              </w:rPr>
              <w:fldChar w:fldCharType="separate"/>
            </w:r>
            <w:r w:rsidR="00273468">
              <w:rPr>
                <w:webHidden/>
              </w:rPr>
              <w:t>10</w:t>
            </w:r>
            <w:r w:rsidR="00273468">
              <w:rPr>
                <w:webHidden/>
              </w:rPr>
              <w:fldChar w:fldCharType="end"/>
            </w:r>
          </w:hyperlink>
        </w:p>
        <w:p w14:paraId="25AE8574" w14:textId="6E73ED39" w:rsidR="00273468" w:rsidRDefault="00000000">
          <w:pPr>
            <w:pStyle w:val="Innehll3"/>
            <w:rPr>
              <w:kern w:val="2"/>
              <w:sz w:val="22"/>
              <w:szCs w:val="22"/>
              <w:lang w:eastAsia="sv-SE"/>
              <w14:ligatures w14:val="standardContextual"/>
            </w:rPr>
          </w:pPr>
          <w:hyperlink w:anchor="_Toc150521894" w:history="1">
            <w:r w:rsidR="00273468" w:rsidRPr="009D5BB7">
              <w:rPr>
                <w:rStyle w:val="Hyperlnk"/>
              </w:rPr>
              <w:t>2.3.1. Teckenkodning</w:t>
            </w:r>
            <w:r w:rsidR="00273468">
              <w:rPr>
                <w:webHidden/>
              </w:rPr>
              <w:tab/>
            </w:r>
            <w:r w:rsidR="00273468">
              <w:rPr>
                <w:webHidden/>
              </w:rPr>
              <w:fldChar w:fldCharType="begin"/>
            </w:r>
            <w:r w:rsidR="00273468">
              <w:rPr>
                <w:webHidden/>
              </w:rPr>
              <w:instrText xml:space="preserve"> PAGEREF _Toc150521894 \h </w:instrText>
            </w:r>
            <w:r w:rsidR="00273468">
              <w:rPr>
                <w:webHidden/>
              </w:rPr>
            </w:r>
            <w:r w:rsidR="00273468">
              <w:rPr>
                <w:webHidden/>
              </w:rPr>
              <w:fldChar w:fldCharType="separate"/>
            </w:r>
            <w:r w:rsidR="00273468">
              <w:rPr>
                <w:webHidden/>
              </w:rPr>
              <w:t>10</w:t>
            </w:r>
            <w:r w:rsidR="00273468">
              <w:rPr>
                <w:webHidden/>
              </w:rPr>
              <w:fldChar w:fldCharType="end"/>
            </w:r>
          </w:hyperlink>
        </w:p>
        <w:p w14:paraId="334279F3" w14:textId="56357DCE" w:rsidR="00273468" w:rsidRDefault="00000000">
          <w:pPr>
            <w:pStyle w:val="Innehll2"/>
            <w:tabs>
              <w:tab w:val="left" w:pos="1361"/>
            </w:tabs>
            <w:rPr>
              <w:kern w:val="2"/>
              <w:sz w:val="22"/>
              <w:szCs w:val="22"/>
              <w:lang w:eastAsia="sv-SE"/>
              <w14:ligatures w14:val="standardContextual"/>
            </w:rPr>
          </w:pPr>
          <w:hyperlink w:anchor="_Toc150521895" w:history="1">
            <w:r w:rsidR="00273468" w:rsidRPr="009D5BB7">
              <w:rPr>
                <w:rStyle w:val="Hyperlnk"/>
              </w:rPr>
              <w:t>2.4.</w:t>
            </w:r>
            <w:r w:rsidR="00273468">
              <w:rPr>
                <w:kern w:val="2"/>
                <w:sz w:val="22"/>
                <w:szCs w:val="22"/>
                <w:lang w:eastAsia="sv-SE"/>
                <w14:ligatures w14:val="standardContextual"/>
              </w:rPr>
              <w:tab/>
            </w:r>
            <w:r w:rsidR="00273468" w:rsidRPr="009D5BB7">
              <w:rPr>
                <w:rStyle w:val="Hyperlnk"/>
              </w:rPr>
              <w:t>Informationsavlämning – Specifika aspekter för kontraktet</w:t>
            </w:r>
            <w:r w:rsidR="00273468">
              <w:rPr>
                <w:webHidden/>
              </w:rPr>
              <w:tab/>
            </w:r>
            <w:r w:rsidR="00273468">
              <w:rPr>
                <w:webHidden/>
              </w:rPr>
              <w:fldChar w:fldCharType="begin"/>
            </w:r>
            <w:r w:rsidR="00273468">
              <w:rPr>
                <w:webHidden/>
              </w:rPr>
              <w:instrText xml:space="preserve"> PAGEREF _Toc150521895 \h </w:instrText>
            </w:r>
            <w:r w:rsidR="00273468">
              <w:rPr>
                <w:webHidden/>
              </w:rPr>
            </w:r>
            <w:r w:rsidR="00273468">
              <w:rPr>
                <w:webHidden/>
              </w:rPr>
              <w:fldChar w:fldCharType="separate"/>
            </w:r>
            <w:r w:rsidR="00273468">
              <w:rPr>
                <w:webHidden/>
              </w:rPr>
              <w:t>11</w:t>
            </w:r>
            <w:r w:rsidR="00273468">
              <w:rPr>
                <w:webHidden/>
              </w:rPr>
              <w:fldChar w:fldCharType="end"/>
            </w:r>
          </w:hyperlink>
        </w:p>
        <w:p w14:paraId="184D2BB5" w14:textId="6719F460" w:rsidR="00273468" w:rsidRDefault="00000000">
          <w:pPr>
            <w:pStyle w:val="Innehll3"/>
            <w:rPr>
              <w:kern w:val="2"/>
              <w:sz w:val="22"/>
              <w:szCs w:val="22"/>
              <w:lang w:eastAsia="sv-SE"/>
              <w14:ligatures w14:val="standardContextual"/>
            </w:rPr>
          </w:pPr>
          <w:hyperlink w:anchor="_Toc150521896" w:history="1">
            <w:r w:rsidR="00273468" w:rsidRPr="009D5BB7">
              <w:rPr>
                <w:rStyle w:val="Hyperlnk"/>
              </w:rPr>
              <w:t>2.4.1. Typ av vård- och omsorgstjänst</w:t>
            </w:r>
            <w:r w:rsidR="00273468">
              <w:rPr>
                <w:webHidden/>
              </w:rPr>
              <w:tab/>
            </w:r>
            <w:r w:rsidR="00273468">
              <w:rPr>
                <w:webHidden/>
              </w:rPr>
              <w:fldChar w:fldCharType="begin"/>
            </w:r>
            <w:r w:rsidR="00273468">
              <w:rPr>
                <w:webHidden/>
              </w:rPr>
              <w:instrText xml:space="preserve"> PAGEREF _Toc150521896 \h </w:instrText>
            </w:r>
            <w:r w:rsidR="00273468">
              <w:rPr>
                <w:webHidden/>
              </w:rPr>
            </w:r>
            <w:r w:rsidR="00273468">
              <w:rPr>
                <w:webHidden/>
              </w:rPr>
              <w:fldChar w:fldCharType="separate"/>
            </w:r>
            <w:r w:rsidR="00273468">
              <w:rPr>
                <w:webHidden/>
              </w:rPr>
              <w:t>11</w:t>
            </w:r>
            <w:r w:rsidR="00273468">
              <w:rPr>
                <w:webHidden/>
              </w:rPr>
              <w:fldChar w:fldCharType="end"/>
            </w:r>
          </w:hyperlink>
        </w:p>
        <w:p w14:paraId="63927CB8" w14:textId="3E06F6E2" w:rsidR="00273468" w:rsidRDefault="00000000">
          <w:pPr>
            <w:pStyle w:val="Innehll3"/>
            <w:rPr>
              <w:kern w:val="2"/>
              <w:sz w:val="22"/>
              <w:szCs w:val="22"/>
              <w:lang w:eastAsia="sv-SE"/>
              <w14:ligatures w14:val="standardContextual"/>
            </w:rPr>
          </w:pPr>
          <w:hyperlink w:anchor="_Toc150521897" w:history="1">
            <w:r w:rsidR="00273468" w:rsidRPr="009D5BB7">
              <w:rPr>
                <w:rStyle w:val="Hyperlnk"/>
              </w:rPr>
              <w:t>2.4.2. Beskrivning</w:t>
            </w:r>
            <w:r w:rsidR="00273468">
              <w:rPr>
                <w:webHidden/>
              </w:rPr>
              <w:tab/>
            </w:r>
            <w:r w:rsidR="00273468">
              <w:rPr>
                <w:webHidden/>
              </w:rPr>
              <w:fldChar w:fldCharType="begin"/>
            </w:r>
            <w:r w:rsidR="00273468">
              <w:rPr>
                <w:webHidden/>
              </w:rPr>
              <w:instrText xml:space="preserve"> PAGEREF _Toc150521897 \h </w:instrText>
            </w:r>
            <w:r w:rsidR="00273468">
              <w:rPr>
                <w:webHidden/>
              </w:rPr>
            </w:r>
            <w:r w:rsidR="00273468">
              <w:rPr>
                <w:webHidden/>
              </w:rPr>
              <w:fldChar w:fldCharType="separate"/>
            </w:r>
            <w:r w:rsidR="00273468">
              <w:rPr>
                <w:webHidden/>
              </w:rPr>
              <w:t>12</w:t>
            </w:r>
            <w:r w:rsidR="00273468">
              <w:rPr>
                <w:webHidden/>
              </w:rPr>
              <w:fldChar w:fldCharType="end"/>
            </w:r>
          </w:hyperlink>
        </w:p>
        <w:p w14:paraId="05C78101" w14:textId="51ED9B9E" w:rsidR="00273468" w:rsidRDefault="00000000">
          <w:pPr>
            <w:pStyle w:val="Innehll3"/>
            <w:rPr>
              <w:kern w:val="2"/>
              <w:sz w:val="22"/>
              <w:szCs w:val="22"/>
              <w:lang w:eastAsia="sv-SE"/>
              <w14:ligatures w14:val="standardContextual"/>
            </w:rPr>
          </w:pPr>
          <w:hyperlink w:anchor="_Toc150521898" w:history="1">
            <w:r w:rsidR="00273468" w:rsidRPr="009D5BB7">
              <w:rPr>
                <w:rStyle w:val="Hyperlnk"/>
              </w:rPr>
              <w:t>2.4.3. Giltighet och Status</w:t>
            </w:r>
            <w:r w:rsidR="00273468">
              <w:rPr>
                <w:webHidden/>
              </w:rPr>
              <w:tab/>
            </w:r>
            <w:r w:rsidR="00273468">
              <w:rPr>
                <w:webHidden/>
              </w:rPr>
              <w:fldChar w:fldCharType="begin"/>
            </w:r>
            <w:r w:rsidR="00273468">
              <w:rPr>
                <w:webHidden/>
              </w:rPr>
              <w:instrText xml:space="preserve"> PAGEREF _Toc150521898 \h </w:instrText>
            </w:r>
            <w:r w:rsidR="00273468">
              <w:rPr>
                <w:webHidden/>
              </w:rPr>
            </w:r>
            <w:r w:rsidR="00273468">
              <w:rPr>
                <w:webHidden/>
              </w:rPr>
              <w:fldChar w:fldCharType="separate"/>
            </w:r>
            <w:r w:rsidR="00273468">
              <w:rPr>
                <w:webHidden/>
              </w:rPr>
              <w:t>13</w:t>
            </w:r>
            <w:r w:rsidR="00273468">
              <w:rPr>
                <w:webHidden/>
              </w:rPr>
              <w:fldChar w:fldCharType="end"/>
            </w:r>
          </w:hyperlink>
        </w:p>
        <w:p w14:paraId="51ACB4E4" w14:textId="5D8F6C4E" w:rsidR="00273468" w:rsidRDefault="00000000">
          <w:pPr>
            <w:pStyle w:val="Innehll3"/>
            <w:rPr>
              <w:kern w:val="2"/>
              <w:sz w:val="22"/>
              <w:szCs w:val="22"/>
              <w:lang w:eastAsia="sv-SE"/>
              <w14:ligatures w14:val="standardContextual"/>
            </w:rPr>
          </w:pPr>
          <w:hyperlink w:anchor="_Toc150521899" w:history="1">
            <w:r w:rsidR="00273468" w:rsidRPr="009D5BB7">
              <w:rPr>
                <w:rStyle w:val="Hyperlnk"/>
              </w:rPr>
              <w:t>2.4.4. Vårdval</w:t>
            </w:r>
            <w:r w:rsidR="00273468">
              <w:rPr>
                <w:webHidden/>
              </w:rPr>
              <w:tab/>
            </w:r>
            <w:r w:rsidR="00273468">
              <w:rPr>
                <w:webHidden/>
              </w:rPr>
              <w:fldChar w:fldCharType="begin"/>
            </w:r>
            <w:r w:rsidR="00273468">
              <w:rPr>
                <w:webHidden/>
              </w:rPr>
              <w:instrText xml:space="preserve"> PAGEREF _Toc150521899 \h </w:instrText>
            </w:r>
            <w:r w:rsidR="00273468">
              <w:rPr>
                <w:webHidden/>
              </w:rPr>
            </w:r>
            <w:r w:rsidR="00273468">
              <w:rPr>
                <w:webHidden/>
              </w:rPr>
              <w:fldChar w:fldCharType="separate"/>
            </w:r>
            <w:r w:rsidR="00273468">
              <w:rPr>
                <w:webHidden/>
              </w:rPr>
              <w:t>14</w:t>
            </w:r>
            <w:r w:rsidR="00273468">
              <w:rPr>
                <w:webHidden/>
              </w:rPr>
              <w:fldChar w:fldCharType="end"/>
            </w:r>
          </w:hyperlink>
        </w:p>
        <w:p w14:paraId="69A46B23" w14:textId="26329CD3" w:rsidR="00273468" w:rsidRDefault="00000000">
          <w:pPr>
            <w:pStyle w:val="Innehll3"/>
            <w:rPr>
              <w:kern w:val="2"/>
              <w:sz w:val="22"/>
              <w:szCs w:val="22"/>
              <w:lang w:eastAsia="sv-SE"/>
              <w14:ligatures w14:val="standardContextual"/>
            </w:rPr>
          </w:pPr>
          <w:hyperlink w:anchor="_Toc150521900" w:history="1">
            <w:r w:rsidR="00273468" w:rsidRPr="009D5BB7">
              <w:rPr>
                <w:rStyle w:val="Hyperlnk"/>
              </w:rPr>
              <w:t>2.4.5. Remissinformation</w:t>
            </w:r>
            <w:r w:rsidR="00273468">
              <w:rPr>
                <w:webHidden/>
              </w:rPr>
              <w:tab/>
            </w:r>
            <w:r w:rsidR="00273468">
              <w:rPr>
                <w:webHidden/>
              </w:rPr>
              <w:fldChar w:fldCharType="begin"/>
            </w:r>
            <w:r w:rsidR="00273468">
              <w:rPr>
                <w:webHidden/>
              </w:rPr>
              <w:instrText xml:space="preserve"> PAGEREF _Toc150521900 \h </w:instrText>
            </w:r>
            <w:r w:rsidR="00273468">
              <w:rPr>
                <w:webHidden/>
              </w:rPr>
            </w:r>
            <w:r w:rsidR="00273468">
              <w:rPr>
                <w:webHidden/>
              </w:rPr>
              <w:fldChar w:fldCharType="separate"/>
            </w:r>
            <w:r w:rsidR="00273468">
              <w:rPr>
                <w:webHidden/>
              </w:rPr>
              <w:t>14</w:t>
            </w:r>
            <w:r w:rsidR="00273468">
              <w:rPr>
                <w:webHidden/>
              </w:rPr>
              <w:fldChar w:fldCharType="end"/>
            </w:r>
          </w:hyperlink>
        </w:p>
        <w:p w14:paraId="63AF1586" w14:textId="27F8C0F4" w:rsidR="00273468" w:rsidRDefault="00000000">
          <w:pPr>
            <w:pStyle w:val="Innehll3"/>
            <w:rPr>
              <w:kern w:val="2"/>
              <w:sz w:val="22"/>
              <w:szCs w:val="22"/>
              <w:lang w:eastAsia="sv-SE"/>
              <w14:ligatures w14:val="standardContextual"/>
            </w:rPr>
          </w:pPr>
          <w:hyperlink w:anchor="_Toc150521901" w:history="1">
            <w:r w:rsidR="00273468" w:rsidRPr="009D5BB7">
              <w:rPr>
                <w:rStyle w:val="Hyperlnk"/>
              </w:rPr>
              <w:t>2.4.6. Indikator</w:t>
            </w:r>
            <w:r w:rsidR="00273468">
              <w:rPr>
                <w:webHidden/>
              </w:rPr>
              <w:tab/>
            </w:r>
            <w:r w:rsidR="00273468">
              <w:rPr>
                <w:webHidden/>
              </w:rPr>
              <w:fldChar w:fldCharType="begin"/>
            </w:r>
            <w:r w:rsidR="00273468">
              <w:rPr>
                <w:webHidden/>
              </w:rPr>
              <w:instrText xml:space="preserve"> PAGEREF _Toc150521901 \h </w:instrText>
            </w:r>
            <w:r w:rsidR="00273468">
              <w:rPr>
                <w:webHidden/>
              </w:rPr>
            </w:r>
            <w:r w:rsidR="00273468">
              <w:rPr>
                <w:webHidden/>
              </w:rPr>
              <w:fldChar w:fldCharType="separate"/>
            </w:r>
            <w:r w:rsidR="00273468">
              <w:rPr>
                <w:webHidden/>
              </w:rPr>
              <w:t>15</w:t>
            </w:r>
            <w:r w:rsidR="00273468">
              <w:rPr>
                <w:webHidden/>
              </w:rPr>
              <w:fldChar w:fldCharType="end"/>
            </w:r>
          </w:hyperlink>
        </w:p>
        <w:p w14:paraId="4ED9A087" w14:textId="64612C0B" w:rsidR="00273468" w:rsidRDefault="00000000">
          <w:pPr>
            <w:pStyle w:val="Innehll3"/>
            <w:rPr>
              <w:kern w:val="2"/>
              <w:sz w:val="22"/>
              <w:szCs w:val="22"/>
              <w:lang w:eastAsia="sv-SE"/>
              <w14:ligatures w14:val="standardContextual"/>
            </w:rPr>
          </w:pPr>
          <w:hyperlink w:anchor="_Toc150521902" w:history="1">
            <w:r w:rsidR="00273468" w:rsidRPr="009D5BB7">
              <w:rPr>
                <w:rStyle w:val="Hyperlnk"/>
              </w:rPr>
              <w:t>2.4.7. Utförande enhet</w:t>
            </w:r>
            <w:r w:rsidR="00273468">
              <w:rPr>
                <w:webHidden/>
              </w:rPr>
              <w:tab/>
            </w:r>
            <w:r w:rsidR="00273468">
              <w:rPr>
                <w:webHidden/>
              </w:rPr>
              <w:fldChar w:fldCharType="begin"/>
            </w:r>
            <w:r w:rsidR="00273468">
              <w:rPr>
                <w:webHidden/>
              </w:rPr>
              <w:instrText xml:space="preserve"> PAGEREF _Toc150521902 \h </w:instrText>
            </w:r>
            <w:r w:rsidR="00273468">
              <w:rPr>
                <w:webHidden/>
              </w:rPr>
            </w:r>
            <w:r w:rsidR="00273468">
              <w:rPr>
                <w:webHidden/>
              </w:rPr>
              <w:fldChar w:fldCharType="separate"/>
            </w:r>
            <w:r w:rsidR="00273468">
              <w:rPr>
                <w:webHidden/>
              </w:rPr>
              <w:t>15</w:t>
            </w:r>
            <w:r w:rsidR="00273468">
              <w:rPr>
                <w:webHidden/>
              </w:rPr>
              <w:fldChar w:fldCharType="end"/>
            </w:r>
          </w:hyperlink>
        </w:p>
        <w:p w14:paraId="0DF035A2" w14:textId="76C11510" w:rsidR="00273468" w:rsidRDefault="00000000">
          <w:pPr>
            <w:pStyle w:val="Innehll3"/>
            <w:rPr>
              <w:kern w:val="2"/>
              <w:sz w:val="22"/>
              <w:szCs w:val="22"/>
              <w:lang w:eastAsia="sv-SE"/>
              <w14:ligatures w14:val="standardContextual"/>
            </w:rPr>
          </w:pPr>
          <w:hyperlink w:anchor="_Toc150521903" w:history="1">
            <w:r w:rsidR="00273468" w:rsidRPr="009D5BB7">
              <w:rPr>
                <w:rStyle w:val="Hyperlnk"/>
              </w:rPr>
              <w:t>2.4.8. Patientavgift</w:t>
            </w:r>
            <w:r w:rsidR="00273468">
              <w:rPr>
                <w:webHidden/>
              </w:rPr>
              <w:tab/>
            </w:r>
            <w:r w:rsidR="00273468">
              <w:rPr>
                <w:webHidden/>
              </w:rPr>
              <w:fldChar w:fldCharType="begin"/>
            </w:r>
            <w:r w:rsidR="00273468">
              <w:rPr>
                <w:webHidden/>
              </w:rPr>
              <w:instrText xml:space="preserve"> PAGEREF _Toc150521903 \h </w:instrText>
            </w:r>
            <w:r w:rsidR="00273468">
              <w:rPr>
                <w:webHidden/>
              </w:rPr>
            </w:r>
            <w:r w:rsidR="00273468">
              <w:rPr>
                <w:webHidden/>
              </w:rPr>
              <w:fldChar w:fldCharType="separate"/>
            </w:r>
            <w:r w:rsidR="00273468">
              <w:rPr>
                <w:webHidden/>
              </w:rPr>
              <w:t>16</w:t>
            </w:r>
            <w:r w:rsidR="00273468">
              <w:rPr>
                <w:webHidden/>
              </w:rPr>
              <w:fldChar w:fldCharType="end"/>
            </w:r>
          </w:hyperlink>
        </w:p>
        <w:p w14:paraId="5346527B" w14:textId="0E31C261" w:rsidR="00273468" w:rsidRDefault="00000000">
          <w:pPr>
            <w:pStyle w:val="Innehll3"/>
            <w:rPr>
              <w:kern w:val="2"/>
              <w:sz w:val="22"/>
              <w:szCs w:val="22"/>
              <w:lang w:eastAsia="sv-SE"/>
              <w14:ligatures w14:val="standardContextual"/>
            </w:rPr>
          </w:pPr>
          <w:hyperlink w:anchor="_Toc150521904" w:history="1">
            <w:r w:rsidR="00273468" w:rsidRPr="009D5BB7">
              <w:rPr>
                <w:rStyle w:val="Hyperlnk"/>
              </w:rPr>
              <w:t>2.4.9. Målgrupp</w:t>
            </w:r>
            <w:r w:rsidR="00273468">
              <w:rPr>
                <w:webHidden/>
              </w:rPr>
              <w:tab/>
            </w:r>
            <w:r w:rsidR="00273468">
              <w:rPr>
                <w:webHidden/>
              </w:rPr>
              <w:fldChar w:fldCharType="begin"/>
            </w:r>
            <w:r w:rsidR="00273468">
              <w:rPr>
                <w:webHidden/>
              </w:rPr>
              <w:instrText xml:space="preserve"> PAGEREF _Toc150521904 \h </w:instrText>
            </w:r>
            <w:r w:rsidR="00273468">
              <w:rPr>
                <w:webHidden/>
              </w:rPr>
            </w:r>
            <w:r w:rsidR="00273468">
              <w:rPr>
                <w:webHidden/>
              </w:rPr>
              <w:fldChar w:fldCharType="separate"/>
            </w:r>
            <w:r w:rsidR="00273468">
              <w:rPr>
                <w:webHidden/>
              </w:rPr>
              <w:t>16</w:t>
            </w:r>
            <w:r w:rsidR="00273468">
              <w:rPr>
                <w:webHidden/>
              </w:rPr>
              <w:fldChar w:fldCharType="end"/>
            </w:r>
          </w:hyperlink>
        </w:p>
        <w:p w14:paraId="4BD70F3A" w14:textId="0AC0F607" w:rsidR="00273468" w:rsidRDefault="00000000">
          <w:pPr>
            <w:pStyle w:val="Innehll3"/>
            <w:rPr>
              <w:kern w:val="2"/>
              <w:sz w:val="22"/>
              <w:szCs w:val="22"/>
              <w:lang w:eastAsia="sv-SE"/>
              <w14:ligatures w14:val="standardContextual"/>
            </w:rPr>
          </w:pPr>
          <w:hyperlink w:anchor="_Toc150521905" w:history="1">
            <w:r w:rsidR="00273468" w:rsidRPr="009D5BB7">
              <w:rPr>
                <w:rStyle w:val="Hyperlnk"/>
              </w:rPr>
              <w:t>2.4.10. Plats</w:t>
            </w:r>
            <w:r w:rsidR="00273468">
              <w:rPr>
                <w:webHidden/>
              </w:rPr>
              <w:tab/>
            </w:r>
            <w:r w:rsidR="00273468">
              <w:rPr>
                <w:webHidden/>
              </w:rPr>
              <w:fldChar w:fldCharType="begin"/>
            </w:r>
            <w:r w:rsidR="00273468">
              <w:rPr>
                <w:webHidden/>
              </w:rPr>
              <w:instrText xml:space="preserve"> PAGEREF _Toc150521905 \h </w:instrText>
            </w:r>
            <w:r w:rsidR="00273468">
              <w:rPr>
                <w:webHidden/>
              </w:rPr>
            </w:r>
            <w:r w:rsidR="00273468">
              <w:rPr>
                <w:webHidden/>
              </w:rPr>
              <w:fldChar w:fldCharType="separate"/>
            </w:r>
            <w:r w:rsidR="00273468">
              <w:rPr>
                <w:webHidden/>
              </w:rPr>
              <w:t>17</w:t>
            </w:r>
            <w:r w:rsidR="00273468">
              <w:rPr>
                <w:webHidden/>
              </w:rPr>
              <w:fldChar w:fldCharType="end"/>
            </w:r>
          </w:hyperlink>
        </w:p>
        <w:p w14:paraId="146FF60B" w14:textId="0E7DB517" w:rsidR="00273468" w:rsidRDefault="00000000">
          <w:pPr>
            <w:pStyle w:val="Innehll3"/>
            <w:rPr>
              <w:kern w:val="2"/>
              <w:sz w:val="22"/>
              <w:szCs w:val="22"/>
              <w:lang w:eastAsia="sv-SE"/>
              <w14:ligatures w14:val="standardContextual"/>
            </w:rPr>
          </w:pPr>
          <w:hyperlink w:anchor="_Toc150521906" w:history="1">
            <w:r w:rsidR="00273468" w:rsidRPr="009D5BB7">
              <w:rPr>
                <w:rStyle w:val="Hyperlnk"/>
              </w:rPr>
              <w:t>2.4.11. Kontaktinformation</w:t>
            </w:r>
            <w:r w:rsidR="00273468">
              <w:rPr>
                <w:webHidden/>
              </w:rPr>
              <w:tab/>
            </w:r>
            <w:r w:rsidR="00273468">
              <w:rPr>
                <w:webHidden/>
              </w:rPr>
              <w:fldChar w:fldCharType="begin"/>
            </w:r>
            <w:r w:rsidR="00273468">
              <w:rPr>
                <w:webHidden/>
              </w:rPr>
              <w:instrText xml:space="preserve"> PAGEREF _Toc150521906 \h </w:instrText>
            </w:r>
            <w:r w:rsidR="00273468">
              <w:rPr>
                <w:webHidden/>
              </w:rPr>
            </w:r>
            <w:r w:rsidR="00273468">
              <w:rPr>
                <w:webHidden/>
              </w:rPr>
              <w:fldChar w:fldCharType="separate"/>
            </w:r>
            <w:r w:rsidR="00273468">
              <w:rPr>
                <w:webHidden/>
              </w:rPr>
              <w:t>18</w:t>
            </w:r>
            <w:r w:rsidR="00273468">
              <w:rPr>
                <w:webHidden/>
              </w:rPr>
              <w:fldChar w:fldCharType="end"/>
            </w:r>
          </w:hyperlink>
        </w:p>
        <w:p w14:paraId="263ED2E6" w14:textId="3022C090" w:rsidR="00273468" w:rsidRDefault="00000000">
          <w:pPr>
            <w:pStyle w:val="Innehll2"/>
            <w:tabs>
              <w:tab w:val="left" w:pos="1361"/>
            </w:tabs>
            <w:rPr>
              <w:kern w:val="2"/>
              <w:sz w:val="22"/>
              <w:szCs w:val="22"/>
              <w:lang w:eastAsia="sv-SE"/>
              <w14:ligatures w14:val="standardContextual"/>
            </w:rPr>
          </w:pPr>
          <w:hyperlink w:anchor="_Toc150521907" w:history="1">
            <w:r w:rsidR="00273468" w:rsidRPr="009D5BB7">
              <w:rPr>
                <w:rStyle w:val="Hyperlnk"/>
              </w:rPr>
              <w:t>2.5.</w:t>
            </w:r>
            <w:r w:rsidR="00273468">
              <w:rPr>
                <w:kern w:val="2"/>
                <w:sz w:val="22"/>
                <w:szCs w:val="22"/>
                <w:lang w:eastAsia="sv-SE"/>
                <w14:ligatures w14:val="standardContextual"/>
              </w:rPr>
              <w:tab/>
            </w:r>
            <w:r w:rsidR="00273468" w:rsidRPr="009D5BB7">
              <w:rPr>
                <w:rStyle w:val="Hyperlnk"/>
              </w:rPr>
              <w:t>Övriga krav</w:t>
            </w:r>
            <w:r w:rsidR="00273468">
              <w:rPr>
                <w:webHidden/>
              </w:rPr>
              <w:tab/>
            </w:r>
            <w:r w:rsidR="00273468">
              <w:rPr>
                <w:webHidden/>
              </w:rPr>
              <w:fldChar w:fldCharType="begin"/>
            </w:r>
            <w:r w:rsidR="00273468">
              <w:rPr>
                <w:webHidden/>
              </w:rPr>
              <w:instrText xml:space="preserve"> PAGEREF _Toc150521907 \h </w:instrText>
            </w:r>
            <w:r w:rsidR="00273468">
              <w:rPr>
                <w:webHidden/>
              </w:rPr>
            </w:r>
            <w:r w:rsidR="00273468">
              <w:rPr>
                <w:webHidden/>
              </w:rPr>
              <w:fldChar w:fldCharType="separate"/>
            </w:r>
            <w:r w:rsidR="00273468">
              <w:rPr>
                <w:webHidden/>
              </w:rPr>
              <w:t>19</w:t>
            </w:r>
            <w:r w:rsidR="00273468">
              <w:rPr>
                <w:webHidden/>
              </w:rPr>
              <w:fldChar w:fldCharType="end"/>
            </w:r>
          </w:hyperlink>
        </w:p>
        <w:p w14:paraId="532D7F4B" w14:textId="076EAAA3" w:rsidR="00273468" w:rsidRDefault="00000000">
          <w:pPr>
            <w:pStyle w:val="Innehll3"/>
            <w:rPr>
              <w:kern w:val="2"/>
              <w:sz w:val="22"/>
              <w:szCs w:val="22"/>
              <w:lang w:eastAsia="sv-SE"/>
              <w14:ligatures w14:val="standardContextual"/>
            </w:rPr>
          </w:pPr>
          <w:hyperlink w:anchor="_Toc150521908" w:history="1">
            <w:r w:rsidR="00273468" w:rsidRPr="009D5BB7">
              <w:rPr>
                <w:rStyle w:val="Hyperlnk"/>
              </w:rPr>
              <w:t>2.5.1. SLA-krav</w:t>
            </w:r>
            <w:r w:rsidR="00273468">
              <w:rPr>
                <w:webHidden/>
              </w:rPr>
              <w:tab/>
            </w:r>
            <w:r w:rsidR="00273468">
              <w:rPr>
                <w:webHidden/>
              </w:rPr>
              <w:fldChar w:fldCharType="begin"/>
            </w:r>
            <w:r w:rsidR="00273468">
              <w:rPr>
                <w:webHidden/>
              </w:rPr>
              <w:instrText xml:space="preserve"> PAGEREF _Toc150521908 \h </w:instrText>
            </w:r>
            <w:r w:rsidR="00273468">
              <w:rPr>
                <w:webHidden/>
              </w:rPr>
            </w:r>
            <w:r w:rsidR="00273468">
              <w:rPr>
                <w:webHidden/>
              </w:rPr>
              <w:fldChar w:fldCharType="separate"/>
            </w:r>
            <w:r w:rsidR="00273468">
              <w:rPr>
                <w:webHidden/>
              </w:rPr>
              <w:t>19</w:t>
            </w:r>
            <w:r w:rsidR="00273468">
              <w:rPr>
                <w:webHidden/>
              </w:rPr>
              <w:fldChar w:fldCharType="end"/>
            </w:r>
          </w:hyperlink>
        </w:p>
        <w:p w14:paraId="137953DD" w14:textId="55B0507F" w:rsidR="00273468" w:rsidRDefault="00000000">
          <w:pPr>
            <w:pStyle w:val="Innehll3"/>
            <w:rPr>
              <w:kern w:val="2"/>
              <w:sz w:val="22"/>
              <w:szCs w:val="22"/>
              <w:lang w:eastAsia="sv-SE"/>
              <w14:ligatures w14:val="standardContextual"/>
            </w:rPr>
          </w:pPr>
          <w:hyperlink w:anchor="_Toc150521909" w:history="1">
            <w:r w:rsidR="00273468" w:rsidRPr="009D5BB7">
              <w:rPr>
                <w:rStyle w:val="Hyperlnk"/>
              </w:rPr>
              <w:t>2.5.2. Obehörig åtkomst</w:t>
            </w:r>
            <w:r w:rsidR="00273468">
              <w:rPr>
                <w:webHidden/>
              </w:rPr>
              <w:tab/>
            </w:r>
            <w:r w:rsidR="00273468">
              <w:rPr>
                <w:webHidden/>
              </w:rPr>
              <w:fldChar w:fldCharType="begin"/>
            </w:r>
            <w:r w:rsidR="00273468">
              <w:rPr>
                <w:webHidden/>
              </w:rPr>
              <w:instrText xml:space="preserve"> PAGEREF _Toc150521909 \h </w:instrText>
            </w:r>
            <w:r w:rsidR="00273468">
              <w:rPr>
                <w:webHidden/>
              </w:rPr>
            </w:r>
            <w:r w:rsidR="00273468">
              <w:rPr>
                <w:webHidden/>
              </w:rPr>
              <w:fldChar w:fldCharType="separate"/>
            </w:r>
            <w:r w:rsidR="00273468">
              <w:rPr>
                <w:webHidden/>
              </w:rPr>
              <w:t>21</w:t>
            </w:r>
            <w:r w:rsidR="00273468">
              <w:rPr>
                <w:webHidden/>
              </w:rPr>
              <w:fldChar w:fldCharType="end"/>
            </w:r>
          </w:hyperlink>
        </w:p>
        <w:p w14:paraId="3093032D" w14:textId="62E20F64" w:rsidR="00273468" w:rsidRDefault="00000000">
          <w:pPr>
            <w:pStyle w:val="Innehll2"/>
            <w:tabs>
              <w:tab w:val="left" w:pos="1361"/>
            </w:tabs>
            <w:rPr>
              <w:kern w:val="2"/>
              <w:sz w:val="22"/>
              <w:szCs w:val="22"/>
              <w:lang w:eastAsia="sv-SE"/>
              <w14:ligatures w14:val="standardContextual"/>
            </w:rPr>
          </w:pPr>
          <w:hyperlink w:anchor="_Toc150521910" w:history="1">
            <w:r w:rsidR="00273468" w:rsidRPr="009D5BB7">
              <w:rPr>
                <w:rStyle w:val="Hyperlnk"/>
              </w:rPr>
              <w:t>2.6.</w:t>
            </w:r>
            <w:r w:rsidR="00273468">
              <w:rPr>
                <w:kern w:val="2"/>
                <w:sz w:val="22"/>
                <w:szCs w:val="22"/>
                <w:lang w:eastAsia="sv-SE"/>
                <w14:ligatures w14:val="standardContextual"/>
              </w:rPr>
              <w:tab/>
            </w:r>
            <w:r w:rsidR="00273468" w:rsidRPr="009D5BB7">
              <w:rPr>
                <w:rStyle w:val="Hyperlnk"/>
              </w:rPr>
              <w:t>Följsamhet mot TK-testsviter</w:t>
            </w:r>
            <w:r w:rsidR="00273468">
              <w:rPr>
                <w:webHidden/>
              </w:rPr>
              <w:tab/>
            </w:r>
            <w:r w:rsidR="00273468">
              <w:rPr>
                <w:webHidden/>
              </w:rPr>
              <w:fldChar w:fldCharType="begin"/>
            </w:r>
            <w:r w:rsidR="00273468">
              <w:rPr>
                <w:webHidden/>
              </w:rPr>
              <w:instrText xml:space="preserve"> PAGEREF _Toc150521910 \h </w:instrText>
            </w:r>
            <w:r w:rsidR="00273468">
              <w:rPr>
                <w:webHidden/>
              </w:rPr>
            </w:r>
            <w:r w:rsidR="00273468">
              <w:rPr>
                <w:webHidden/>
              </w:rPr>
              <w:fldChar w:fldCharType="separate"/>
            </w:r>
            <w:r w:rsidR="00273468">
              <w:rPr>
                <w:webHidden/>
              </w:rPr>
              <w:t>22</w:t>
            </w:r>
            <w:r w:rsidR="00273468">
              <w:rPr>
                <w:webHidden/>
              </w:rPr>
              <w:fldChar w:fldCharType="end"/>
            </w:r>
          </w:hyperlink>
        </w:p>
        <w:p w14:paraId="12EDB08A" w14:textId="6CA1F1C5" w:rsidR="00273468" w:rsidRDefault="00000000">
          <w:pPr>
            <w:pStyle w:val="Innehll3"/>
            <w:rPr>
              <w:kern w:val="2"/>
              <w:sz w:val="22"/>
              <w:szCs w:val="22"/>
              <w:lang w:eastAsia="sv-SE"/>
              <w14:ligatures w14:val="standardContextual"/>
            </w:rPr>
          </w:pPr>
          <w:hyperlink w:anchor="_Toc150521911" w:history="1">
            <w:r w:rsidR="00273468" w:rsidRPr="009D5BB7">
              <w:rPr>
                <w:rStyle w:val="Hyperlnk"/>
              </w:rPr>
              <w:t>2.6.1. TK-testsvit för GetCareServiceOfferings 2.1</w:t>
            </w:r>
            <w:r w:rsidR="00273468">
              <w:rPr>
                <w:webHidden/>
              </w:rPr>
              <w:tab/>
            </w:r>
            <w:r w:rsidR="00273468">
              <w:rPr>
                <w:webHidden/>
              </w:rPr>
              <w:fldChar w:fldCharType="begin"/>
            </w:r>
            <w:r w:rsidR="00273468">
              <w:rPr>
                <w:webHidden/>
              </w:rPr>
              <w:instrText xml:space="preserve"> PAGEREF _Toc150521911 \h </w:instrText>
            </w:r>
            <w:r w:rsidR="00273468">
              <w:rPr>
                <w:webHidden/>
              </w:rPr>
            </w:r>
            <w:r w:rsidR="00273468">
              <w:rPr>
                <w:webHidden/>
              </w:rPr>
              <w:fldChar w:fldCharType="separate"/>
            </w:r>
            <w:r w:rsidR="00273468">
              <w:rPr>
                <w:webHidden/>
              </w:rPr>
              <w:t>22</w:t>
            </w:r>
            <w:r w:rsidR="00273468">
              <w:rPr>
                <w:webHidden/>
              </w:rPr>
              <w:fldChar w:fldCharType="end"/>
            </w:r>
          </w:hyperlink>
        </w:p>
        <w:p w14:paraId="439A53C8" w14:textId="2C5B451D" w:rsidR="00273468" w:rsidRDefault="00000000">
          <w:pPr>
            <w:pStyle w:val="Innehll2"/>
            <w:tabs>
              <w:tab w:val="left" w:pos="1361"/>
            </w:tabs>
            <w:rPr>
              <w:kern w:val="2"/>
              <w:sz w:val="22"/>
              <w:szCs w:val="22"/>
              <w:lang w:eastAsia="sv-SE"/>
              <w14:ligatures w14:val="standardContextual"/>
            </w:rPr>
          </w:pPr>
          <w:hyperlink w:anchor="_Toc150521912" w:history="1">
            <w:r w:rsidR="00273468" w:rsidRPr="009D5BB7">
              <w:rPr>
                <w:rStyle w:val="Hyperlnk"/>
              </w:rPr>
              <w:t>2.7.</w:t>
            </w:r>
            <w:r w:rsidR="00273468">
              <w:rPr>
                <w:kern w:val="2"/>
                <w:sz w:val="22"/>
                <w:szCs w:val="22"/>
                <w:lang w:eastAsia="sv-SE"/>
                <w14:ligatures w14:val="standardContextual"/>
              </w:rPr>
              <w:tab/>
            </w:r>
            <w:r w:rsidR="00273468" w:rsidRPr="009D5BB7">
              <w:rPr>
                <w:rStyle w:val="Hyperlnk"/>
              </w:rPr>
              <w:t>Övrigt</w:t>
            </w:r>
            <w:r w:rsidR="00273468">
              <w:rPr>
                <w:webHidden/>
              </w:rPr>
              <w:tab/>
            </w:r>
            <w:r w:rsidR="00273468">
              <w:rPr>
                <w:webHidden/>
              </w:rPr>
              <w:fldChar w:fldCharType="begin"/>
            </w:r>
            <w:r w:rsidR="00273468">
              <w:rPr>
                <w:webHidden/>
              </w:rPr>
              <w:instrText xml:space="preserve"> PAGEREF _Toc150521912 \h </w:instrText>
            </w:r>
            <w:r w:rsidR="00273468">
              <w:rPr>
                <w:webHidden/>
              </w:rPr>
            </w:r>
            <w:r w:rsidR="00273468">
              <w:rPr>
                <w:webHidden/>
              </w:rPr>
              <w:fldChar w:fldCharType="separate"/>
            </w:r>
            <w:r w:rsidR="00273468">
              <w:rPr>
                <w:webHidden/>
              </w:rPr>
              <w:t>22</w:t>
            </w:r>
            <w:r w:rsidR="00273468">
              <w:rPr>
                <w:webHidden/>
              </w:rPr>
              <w:fldChar w:fldCharType="end"/>
            </w:r>
          </w:hyperlink>
        </w:p>
        <w:p w14:paraId="128CFB99" w14:textId="03D6DEE1" w:rsidR="00273468" w:rsidRDefault="00000000">
          <w:pPr>
            <w:pStyle w:val="Innehll2"/>
            <w:tabs>
              <w:tab w:val="left" w:pos="1361"/>
            </w:tabs>
            <w:rPr>
              <w:kern w:val="2"/>
              <w:sz w:val="22"/>
              <w:szCs w:val="22"/>
              <w:lang w:eastAsia="sv-SE"/>
              <w14:ligatures w14:val="standardContextual"/>
            </w:rPr>
          </w:pPr>
          <w:hyperlink w:anchor="_Toc150521913" w:history="1">
            <w:r w:rsidR="00273468" w:rsidRPr="009D5BB7">
              <w:rPr>
                <w:rStyle w:val="Hyperlnk"/>
              </w:rPr>
              <w:t>2.8.</w:t>
            </w:r>
            <w:r w:rsidR="00273468">
              <w:rPr>
                <w:kern w:val="2"/>
                <w:sz w:val="22"/>
                <w:szCs w:val="22"/>
                <w:lang w:eastAsia="sv-SE"/>
                <w14:ligatures w14:val="standardContextual"/>
              </w:rPr>
              <w:tab/>
            </w:r>
            <w:r w:rsidR="00273468" w:rsidRPr="009D5BB7">
              <w:rPr>
                <w:rStyle w:val="Hyperlnk"/>
              </w:rPr>
              <w:t>Kända avvikelser</w:t>
            </w:r>
            <w:r w:rsidR="00273468">
              <w:rPr>
                <w:webHidden/>
              </w:rPr>
              <w:tab/>
            </w:r>
            <w:r w:rsidR="00273468">
              <w:rPr>
                <w:webHidden/>
              </w:rPr>
              <w:fldChar w:fldCharType="begin"/>
            </w:r>
            <w:r w:rsidR="00273468">
              <w:rPr>
                <w:webHidden/>
              </w:rPr>
              <w:instrText xml:space="preserve"> PAGEREF _Toc150521913 \h </w:instrText>
            </w:r>
            <w:r w:rsidR="00273468">
              <w:rPr>
                <w:webHidden/>
              </w:rPr>
            </w:r>
            <w:r w:rsidR="00273468">
              <w:rPr>
                <w:webHidden/>
              </w:rPr>
              <w:fldChar w:fldCharType="separate"/>
            </w:r>
            <w:r w:rsidR="00273468">
              <w:rPr>
                <w:webHidden/>
              </w:rPr>
              <w:t>23</w:t>
            </w:r>
            <w:r w:rsidR="00273468">
              <w:rPr>
                <w:webHidden/>
              </w:rPr>
              <w:fldChar w:fldCharType="end"/>
            </w:r>
          </w:hyperlink>
        </w:p>
        <w:p w14:paraId="459CCB30" w14:textId="507A4923" w:rsidR="00273468" w:rsidRDefault="00000000">
          <w:pPr>
            <w:pStyle w:val="Innehll2"/>
            <w:tabs>
              <w:tab w:val="left" w:pos="1361"/>
            </w:tabs>
            <w:rPr>
              <w:kern w:val="2"/>
              <w:sz w:val="22"/>
              <w:szCs w:val="22"/>
              <w:lang w:eastAsia="sv-SE"/>
              <w14:ligatures w14:val="standardContextual"/>
            </w:rPr>
          </w:pPr>
          <w:hyperlink w:anchor="_Toc150521914" w:history="1">
            <w:r w:rsidR="00273468" w:rsidRPr="009D5BB7">
              <w:rPr>
                <w:rStyle w:val="Hyperlnk"/>
              </w:rPr>
              <w:t>2.9.</w:t>
            </w:r>
            <w:r w:rsidR="00273468">
              <w:rPr>
                <w:kern w:val="2"/>
                <w:sz w:val="22"/>
                <w:szCs w:val="22"/>
                <w:lang w:eastAsia="sv-SE"/>
                <w14:ligatures w14:val="standardContextual"/>
              </w:rPr>
              <w:tab/>
            </w:r>
            <w:r w:rsidR="00273468" w:rsidRPr="009D5BB7">
              <w:rPr>
                <w:rStyle w:val="Hyperlnk"/>
              </w:rPr>
              <w:t>Datum för ifyllnad och kontaktperson gällande självdeklaration</w:t>
            </w:r>
            <w:r w:rsidR="00273468">
              <w:rPr>
                <w:webHidden/>
              </w:rPr>
              <w:tab/>
            </w:r>
            <w:r w:rsidR="00273468">
              <w:rPr>
                <w:webHidden/>
              </w:rPr>
              <w:fldChar w:fldCharType="begin"/>
            </w:r>
            <w:r w:rsidR="00273468">
              <w:rPr>
                <w:webHidden/>
              </w:rPr>
              <w:instrText xml:space="preserve"> PAGEREF _Toc150521914 \h </w:instrText>
            </w:r>
            <w:r w:rsidR="00273468">
              <w:rPr>
                <w:webHidden/>
              </w:rPr>
            </w:r>
            <w:r w:rsidR="00273468">
              <w:rPr>
                <w:webHidden/>
              </w:rPr>
              <w:fldChar w:fldCharType="separate"/>
            </w:r>
            <w:r w:rsidR="00273468">
              <w:rPr>
                <w:webHidden/>
              </w:rPr>
              <w:t>23</w:t>
            </w:r>
            <w:r w:rsidR="00273468">
              <w:rPr>
                <w:webHidden/>
              </w:rPr>
              <w:fldChar w:fldCharType="end"/>
            </w:r>
          </w:hyperlink>
        </w:p>
        <w:p w14:paraId="2B2BC987" w14:textId="78C90BB6" w:rsidR="00273468" w:rsidRDefault="00000000">
          <w:pPr>
            <w:pStyle w:val="Innehll1"/>
            <w:rPr>
              <w:b w:val="0"/>
              <w:kern w:val="2"/>
              <w:sz w:val="22"/>
              <w:szCs w:val="22"/>
              <w14:ligatures w14:val="standardContextual"/>
            </w:rPr>
          </w:pPr>
          <w:hyperlink w:anchor="_Toc150521915" w:history="1">
            <w:r w:rsidR="00273468" w:rsidRPr="009D5BB7">
              <w:rPr>
                <w:rStyle w:val="Hyperlnk"/>
              </w:rPr>
              <w:t>3.</w:t>
            </w:r>
            <w:r w:rsidR="00273468">
              <w:rPr>
                <w:b w:val="0"/>
                <w:kern w:val="2"/>
                <w:sz w:val="22"/>
                <w:szCs w:val="22"/>
                <w14:ligatures w14:val="standardContextual"/>
              </w:rPr>
              <w:tab/>
            </w:r>
            <w:r w:rsidR="00273468" w:rsidRPr="009D5BB7">
              <w:rPr>
                <w:rStyle w:val="Hyperlnk"/>
              </w:rPr>
              <w:t>Resultat</w:t>
            </w:r>
            <w:r w:rsidR="00273468">
              <w:rPr>
                <w:webHidden/>
              </w:rPr>
              <w:tab/>
            </w:r>
            <w:r w:rsidR="00273468">
              <w:rPr>
                <w:webHidden/>
              </w:rPr>
              <w:fldChar w:fldCharType="begin"/>
            </w:r>
            <w:r w:rsidR="00273468">
              <w:rPr>
                <w:webHidden/>
              </w:rPr>
              <w:instrText xml:space="preserve"> PAGEREF _Toc150521915 \h </w:instrText>
            </w:r>
            <w:r w:rsidR="00273468">
              <w:rPr>
                <w:webHidden/>
              </w:rPr>
            </w:r>
            <w:r w:rsidR="00273468">
              <w:rPr>
                <w:webHidden/>
              </w:rPr>
              <w:fldChar w:fldCharType="separate"/>
            </w:r>
            <w:r w:rsidR="00273468">
              <w:rPr>
                <w:webHidden/>
              </w:rPr>
              <w:t>24</w:t>
            </w:r>
            <w:r w:rsidR="00273468">
              <w:rPr>
                <w:webHidden/>
              </w:rPr>
              <w:fldChar w:fldCharType="end"/>
            </w:r>
          </w:hyperlink>
        </w:p>
        <w:p w14:paraId="16D18C8A" w14:textId="49DF18C2" w:rsidR="00976057" w:rsidRPr="0066768F" w:rsidRDefault="004F6E9F" w:rsidP="00EA678D">
          <w:pPr>
            <w:pStyle w:val="Innehll1"/>
            <w:ind w:left="0" w:firstLine="0"/>
            <w:rPr>
              <w:bCs/>
            </w:rPr>
          </w:pPr>
          <w:r w:rsidRPr="0066768F">
            <w:rPr>
              <w:shd w:val="clear" w:color="auto" w:fill="F0F0F0"/>
            </w:rPr>
            <w:fldChar w:fldCharType="end"/>
          </w:r>
        </w:p>
      </w:sdtContent>
    </w:sdt>
    <w:p w14:paraId="00094854"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5EEC0A14" w14:textId="77777777" w:rsidTr="00FD6A00">
        <w:trPr>
          <w:trHeight w:val="21"/>
        </w:trPr>
        <w:tc>
          <w:tcPr>
            <w:tcW w:w="1418" w:type="dxa"/>
            <w:shd w:val="clear" w:color="auto" w:fill="A33662" w:themeFill="accent1"/>
          </w:tcPr>
          <w:p w14:paraId="7F2868D9" w14:textId="77777777" w:rsidR="0066768F" w:rsidRPr="0066768F" w:rsidRDefault="0066768F" w:rsidP="00FD6A00">
            <w:pPr>
              <w:pStyle w:val="Tabellrubrik"/>
            </w:pPr>
            <w:r w:rsidRPr="0066768F">
              <w:t>Version</w:t>
            </w:r>
          </w:p>
        </w:tc>
        <w:tc>
          <w:tcPr>
            <w:tcW w:w="1276" w:type="dxa"/>
            <w:shd w:val="clear" w:color="auto" w:fill="A33662" w:themeFill="accent1"/>
          </w:tcPr>
          <w:p w14:paraId="4C4B3EB9" w14:textId="77777777" w:rsidR="0066768F" w:rsidRPr="0066768F" w:rsidRDefault="0066768F" w:rsidP="00FD6A00">
            <w:pPr>
              <w:pStyle w:val="Tabellrubrik"/>
            </w:pPr>
            <w:r w:rsidRPr="0066768F">
              <w:t>Datum</w:t>
            </w:r>
          </w:p>
        </w:tc>
        <w:tc>
          <w:tcPr>
            <w:tcW w:w="2268" w:type="dxa"/>
            <w:shd w:val="clear" w:color="auto" w:fill="A33662" w:themeFill="accent1"/>
          </w:tcPr>
          <w:p w14:paraId="7DB22A6D" w14:textId="77777777" w:rsidR="0066768F" w:rsidRPr="0066768F" w:rsidRDefault="0066768F" w:rsidP="00FD6A00">
            <w:pPr>
              <w:pStyle w:val="Tabellrubrik"/>
            </w:pPr>
            <w:r w:rsidRPr="0066768F">
              <w:t>Författare</w:t>
            </w:r>
          </w:p>
        </w:tc>
        <w:tc>
          <w:tcPr>
            <w:tcW w:w="4100" w:type="dxa"/>
            <w:shd w:val="clear" w:color="auto" w:fill="A33662" w:themeFill="accent1"/>
          </w:tcPr>
          <w:p w14:paraId="37129507" w14:textId="77777777" w:rsidR="0066768F" w:rsidRPr="0066768F" w:rsidRDefault="0066768F" w:rsidP="00FD6A00">
            <w:pPr>
              <w:pStyle w:val="Tabellrubrik"/>
            </w:pPr>
            <w:r w:rsidRPr="0066768F">
              <w:t>Kommentar</w:t>
            </w:r>
          </w:p>
        </w:tc>
      </w:tr>
      <w:tr w:rsidR="0066768F" w:rsidRPr="0066768F" w14:paraId="28482B5D" w14:textId="77777777" w:rsidTr="00FD6A00">
        <w:tc>
          <w:tcPr>
            <w:tcW w:w="1418" w:type="dxa"/>
            <w:tcBorders>
              <w:bottom w:val="single" w:sz="4" w:space="0" w:color="A33662" w:themeColor="accent1"/>
              <w:right w:val="single" w:sz="24" w:space="0" w:color="FFFFFF" w:themeColor="background1"/>
            </w:tcBorders>
          </w:tcPr>
          <w:p w14:paraId="204B879F" w14:textId="27DF088A" w:rsidR="0066768F" w:rsidRPr="0066768F" w:rsidRDefault="00624F85" w:rsidP="00FD6A00">
            <w:r>
              <w:t>3.0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0C9E96E3" w14:textId="51E02931" w:rsidR="0066768F" w:rsidRPr="0066768F" w:rsidRDefault="00624F85" w:rsidP="00FD6A00">
            <w:r>
              <w:t>2023-11-10</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3B0F37D0" w14:textId="58BD5380" w:rsidR="0066768F" w:rsidRPr="0066768F" w:rsidRDefault="00624F85" w:rsidP="00FD6A00">
            <w:r>
              <w:t>John Jensen</w:t>
            </w:r>
          </w:p>
        </w:tc>
        <w:tc>
          <w:tcPr>
            <w:tcW w:w="4100" w:type="dxa"/>
            <w:tcBorders>
              <w:left w:val="single" w:sz="24" w:space="0" w:color="FFFFFF" w:themeColor="background1"/>
              <w:bottom w:val="single" w:sz="4" w:space="0" w:color="A33662" w:themeColor="accent1"/>
            </w:tcBorders>
          </w:tcPr>
          <w:p w14:paraId="51DD0CFD" w14:textId="494ADCF6" w:rsidR="0066768F" w:rsidRPr="0066768F" w:rsidRDefault="00624F85" w:rsidP="00FD6A00">
            <w:pPr>
              <w:rPr>
                <w:i/>
                <w:iCs/>
              </w:rPr>
            </w:pPr>
            <w:r>
              <w:rPr>
                <w:i/>
                <w:iCs/>
              </w:rPr>
              <w:t>Uppdaterat till version 3.0. Ny dokumentmall</w:t>
            </w:r>
          </w:p>
        </w:tc>
      </w:tr>
      <w:tr w:rsidR="0066768F" w:rsidRPr="0066768F" w14:paraId="49DFBC2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3B46660" w14:textId="77777777" w:rsidR="0066768F" w:rsidRPr="0066768F" w:rsidRDefault="0066768F"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C857AD" w14:textId="77777777" w:rsidR="0066768F" w:rsidRPr="0066768F" w:rsidRDefault="0066768F"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D869C8" w14:textId="77777777" w:rsidR="0066768F" w:rsidRPr="0066768F" w:rsidRDefault="0066768F"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635EE0B7" w14:textId="77777777" w:rsidR="0066768F" w:rsidRPr="0066768F" w:rsidRDefault="0066768F" w:rsidP="00FD6A00">
            <w:pPr>
              <w:rPr>
                <w:i/>
                <w:iCs/>
              </w:rPr>
            </w:pPr>
          </w:p>
        </w:tc>
      </w:tr>
      <w:tr w:rsidR="0066768F" w:rsidRPr="0066768F" w14:paraId="298A14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740E3D4" w14:textId="77777777" w:rsidR="0066768F" w:rsidRPr="0066768F" w:rsidRDefault="0066768F"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710B70" w14:textId="77777777" w:rsidR="0066768F" w:rsidRPr="0066768F" w:rsidRDefault="0066768F"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D0B635" w14:textId="77777777" w:rsidR="0066768F" w:rsidRPr="0066768F" w:rsidRDefault="0066768F"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17EAE619" w14:textId="77777777" w:rsidR="0066768F" w:rsidRPr="0066768F" w:rsidRDefault="0066768F" w:rsidP="00FD6A00">
            <w:pPr>
              <w:rPr>
                <w:i/>
                <w:iCs/>
              </w:rPr>
            </w:pPr>
          </w:p>
        </w:tc>
      </w:tr>
      <w:tr w:rsidR="0066768F" w:rsidRPr="0066768F" w14:paraId="5D61456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143BD18" w14:textId="77777777" w:rsidR="0066768F" w:rsidRPr="0066768F" w:rsidRDefault="0066768F"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BA00F6" w14:textId="77777777" w:rsidR="0066768F" w:rsidRPr="0066768F" w:rsidRDefault="0066768F"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C39C89" w14:textId="77777777" w:rsidR="0066768F" w:rsidRPr="0066768F" w:rsidRDefault="0066768F"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3B58EBF7" w14:textId="77777777" w:rsidR="0066768F" w:rsidRPr="0066768F" w:rsidRDefault="0066768F" w:rsidP="00FD6A00">
            <w:pPr>
              <w:rPr>
                <w:i/>
                <w:iCs/>
              </w:rPr>
            </w:pPr>
          </w:p>
        </w:tc>
      </w:tr>
    </w:tbl>
    <w:p w14:paraId="6168FA1B" w14:textId="77777777" w:rsidR="00273468" w:rsidRDefault="00273468" w:rsidP="004E1B5F"/>
    <w:p w14:paraId="7495A95A" w14:textId="77777777" w:rsidR="00273468" w:rsidRDefault="00273468" w:rsidP="004E1B5F"/>
    <w:p w14:paraId="2C8EE126" w14:textId="77777777" w:rsidR="00273468" w:rsidRDefault="00273468" w:rsidP="00273468">
      <w:pPr>
        <w:pStyle w:val="Tabelltitel"/>
      </w:pPr>
      <w:r w:rsidRPr="0066768F">
        <w:t>Revisionshistorik</w:t>
      </w:r>
      <w:r>
        <w:t xml:space="preserve"> för ifyllande av underlaget</w:t>
      </w:r>
    </w:p>
    <w:p w14:paraId="00604799" w14:textId="77777777" w:rsidR="00273468" w:rsidRPr="00DB4888" w:rsidRDefault="00273468" w:rsidP="00273468">
      <w:pPr>
        <w:pStyle w:val="Tabelltitel"/>
        <w:rPr>
          <w:sz w:val="20"/>
          <w:szCs w:val="20"/>
        </w:rPr>
      </w:pPr>
      <w:r w:rsidRPr="00DB4888">
        <w:rPr>
          <w:sz w:val="20"/>
          <w:szCs w:val="20"/>
        </w:rPr>
        <w:t>(Anslutande part och Granskar)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273468" w:rsidRPr="0066768F" w14:paraId="626DB2DC" w14:textId="77777777" w:rsidTr="004F4D73">
        <w:trPr>
          <w:trHeight w:val="21"/>
        </w:trPr>
        <w:tc>
          <w:tcPr>
            <w:tcW w:w="1418" w:type="dxa"/>
            <w:shd w:val="clear" w:color="auto" w:fill="A33662" w:themeFill="accent1"/>
          </w:tcPr>
          <w:p w14:paraId="08A7756D" w14:textId="77777777" w:rsidR="00273468" w:rsidRPr="0066768F" w:rsidRDefault="00273468" w:rsidP="004F4D73">
            <w:pPr>
              <w:pStyle w:val="Tabellrubrik"/>
            </w:pPr>
            <w:r w:rsidRPr="0066768F">
              <w:t>Version</w:t>
            </w:r>
          </w:p>
        </w:tc>
        <w:tc>
          <w:tcPr>
            <w:tcW w:w="1276" w:type="dxa"/>
            <w:shd w:val="clear" w:color="auto" w:fill="A33662" w:themeFill="accent1"/>
          </w:tcPr>
          <w:p w14:paraId="1B509CF6" w14:textId="77777777" w:rsidR="00273468" w:rsidRPr="0066768F" w:rsidRDefault="00273468" w:rsidP="004F4D73">
            <w:pPr>
              <w:pStyle w:val="Tabellrubrik"/>
            </w:pPr>
            <w:r w:rsidRPr="0066768F">
              <w:t>Datum</w:t>
            </w:r>
          </w:p>
        </w:tc>
        <w:tc>
          <w:tcPr>
            <w:tcW w:w="2268" w:type="dxa"/>
            <w:shd w:val="clear" w:color="auto" w:fill="A33662" w:themeFill="accent1"/>
          </w:tcPr>
          <w:p w14:paraId="7EA23A5C" w14:textId="77777777" w:rsidR="00273468" w:rsidRPr="0066768F" w:rsidRDefault="00273468" w:rsidP="004F4D73">
            <w:pPr>
              <w:pStyle w:val="Tabellrubrik"/>
            </w:pPr>
            <w:r w:rsidRPr="0066768F">
              <w:t>Författare</w:t>
            </w:r>
          </w:p>
        </w:tc>
        <w:tc>
          <w:tcPr>
            <w:tcW w:w="4100" w:type="dxa"/>
            <w:shd w:val="clear" w:color="auto" w:fill="A33662" w:themeFill="accent1"/>
          </w:tcPr>
          <w:p w14:paraId="30A5C46F" w14:textId="77777777" w:rsidR="00273468" w:rsidRPr="0066768F" w:rsidRDefault="00273468" w:rsidP="004F4D73">
            <w:pPr>
              <w:pStyle w:val="Tabellrubrik"/>
            </w:pPr>
            <w:r w:rsidRPr="0066768F">
              <w:t>Kommentar</w:t>
            </w:r>
          </w:p>
        </w:tc>
      </w:tr>
      <w:tr w:rsidR="00273468" w:rsidRPr="0066768F" w14:paraId="1F344C86" w14:textId="77777777" w:rsidTr="004F4D73">
        <w:tc>
          <w:tcPr>
            <w:tcW w:w="1418" w:type="dxa"/>
            <w:tcBorders>
              <w:bottom w:val="single" w:sz="4" w:space="0" w:color="A33662" w:themeColor="accent1"/>
              <w:right w:val="single" w:sz="24" w:space="0" w:color="FFFFFF" w:themeColor="background1"/>
            </w:tcBorders>
          </w:tcPr>
          <w:p w14:paraId="25738847" w14:textId="77777777" w:rsidR="00273468" w:rsidRPr="0066768F" w:rsidRDefault="00273468"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5C3FC3EA" w14:textId="77777777" w:rsidR="00273468" w:rsidRPr="0066768F" w:rsidRDefault="00273468"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154BC3B9" w14:textId="77777777" w:rsidR="00273468" w:rsidRPr="0066768F" w:rsidRDefault="00273468" w:rsidP="004F4D73"/>
        </w:tc>
        <w:tc>
          <w:tcPr>
            <w:tcW w:w="4100" w:type="dxa"/>
            <w:tcBorders>
              <w:left w:val="single" w:sz="24" w:space="0" w:color="FFFFFF" w:themeColor="background1"/>
              <w:bottom w:val="single" w:sz="4" w:space="0" w:color="A33662" w:themeColor="accent1"/>
            </w:tcBorders>
          </w:tcPr>
          <w:p w14:paraId="16A05046" w14:textId="77777777" w:rsidR="00273468" w:rsidRPr="0066768F" w:rsidRDefault="00273468" w:rsidP="004F4D73">
            <w:pPr>
              <w:rPr>
                <w:i/>
                <w:iCs/>
              </w:rPr>
            </w:pPr>
          </w:p>
        </w:tc>
      </w:tr>
      <w:tr w:rsidR="00273468" w:rsidRPr="0066768F" w14:paraId="7C00EE48"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346861E9" w14:textId="77777777" w:rsidR="00273468" w:rsidRPr="0066768F" w:rsidRDefault="00273468"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80E816" w14:textId="77777777" w:rsidR="00273468" w:rsidRPr="0066768F" w:rsidRDefault="00273468"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544F90" w14:textId="77777777" w:rsidR="00273468" w:rsidRPr="0066768F" w:rsidRDefault="00273468"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747D0A4C" w14:textId="77777777" w:rsidR="00273468" w:rsidRPr="0066768F" w:rsidRDefault="00273468" w:rsidP="004F4D73">
            <w:pPr>
              <w:rPr>
                <w:i/>
                <w:iCs/>
              </w:rPr>
            </w:pPr>
          </w:p>
        </w:tc>
      </w:tr>
      <w:tr w:rsidR="00273468" w:rsidRPr="0066768F" w14:paraId="6A722D97"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4AC236EB" w14:textId="77777777" w:rsidR="00273468" w:rsidRPr="0066768F" w:rsidRDefault="00273468"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C1AB77" w14:textId="77777777" w:rsidR="00273468" w:rsidRPr="0066768F" w:rsidRDefault="00273468"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DBC2C1" w14:textId="77777777" w:rsidR="00273468" w:rsidRPr="0066768F" w:rsidRDefault="00273468"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38CB4DBD" w14:textId="77777777" w:rsidR="00273468" w:rsidRPr="0066768F" w:rsidRDefault="00273468" w:rsidP="004F4D73">
            <w:pPr>
              <w:rPr>
                <w:i/>
                <w:iCs/>
              </w:rPr>
            </w:pPr>
          </w:p>
        </w:tc>
      </w:tr>
      <w:tr w:rsidR="00273468" w:rsidRPr="0066768F" w14:paraId="44B6E666"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394BE335" w14:textId="77777777" w:rsidR="00273468" w:rsidRPr="0066768F" w:rsidRDefault="00273468"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582A91" w14:textId="77777777" w:rsidR="00273468" w:rsidRPr="0066768F" w:rsidRDefault="00273468"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65CCFF" w14:textId="77777777" w:rsidR="00273468" w:rsidRPr="0066768F" w:rsidRDefault="00273468"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3076480D" w14:textId="77777777" w:rsidR="00273468" w:rsidRPr="0066768F" w:rsidRDefault="00273468" w:rsidP="004F4D73">
            <w:pPr>
              <w:rPr>
                <w:i/>
                <w:iCs/>
              </w:rPr>
            </w:pPr>
          </w:p>
        </w:tc>
      </w:tr>
    </w:tbl>
    <w:p w14:paraId="37B1C26E" w14:textId="41BC73BF" w:rsidR="00273468" w:rsidRPr="00010CDF" w:rsidRDefault="00273468" w:rsidP="00273468"/>
    <w:p w14:paraId="77B0AF73" w14:textId="134FB9C0" w:rsidR="00142663" w:rsidRPr="00010CDF" w:rsidRDefault="00AA3A34" w:rsidP="004E1B5F">
      <w:r w:rsidRPr="0066768F">
        <w:br w:type="page"/>
      </w:r>
    </w:p>
    <w:p w14:paraId="65B1AF6A" w14:textId="6C3C5428" w:rsidR="00533997" w:rsidRDefault="00533997" w:rsidP="00533997">
      <w:pPr>
        <w:pStyle w:val="Rubrik1"/>
        <w:numPr>
          <w:ilvl w:val="0"/>
          <w:numId w:val="18"/>
        </w:numPr>
        <w:tabs>
          <w:tab w:val="clear" w:pos="360"/>
        </w:tabs>
        <w:spacing w:before="240" w:after="60"/>
      </w:pPr>
      <w:bookmarkStart w:id="1" w:name="_Toc117159071"/>
      <w:bookmarkStart w:id="2" w:name="_Toc150521879"/>
      <w:r>
        <w:lastRenderedPageBreak/>
        <w:t>Inledning</w:t>
      </w:r>
      <w:bookmarkEnd w:id="1"/>
      <w:bookmarkEnd w:id="2"/>
    </w:p>
    <w:p w14:paraId="6CA35BA2" w14:textId="77777777" w:rsidR="00533997" w:rsidRDefault="00533997" w:rsidP="00533997">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51FF45CB" w14:textId="77777777" w:rsidR="00533997" w:rsidRDefault="00533997" w:rsidP="00533997"/>
    <w:p w14:paraId="492564F9" w14:textId="77777777" w:rsidR="00533997" w:rsidRDefault="00533997" w:rsidP="00533997">
      <w:r>
        <w:t>Denna självdeklaration gäller för:</w:t>
      </w:r>
    </w:p>
    <w:p w14:paraId="3A9F7156" w14:textId="77777777" w:rsidR="00533997" w:rsidRDefault="00533997" w:rsidP="00533997">
      <w:pPr>
        <w:rPr>
          <w:b/>
        </w:rPr>
      </w:pPr>
      <w:r w:rsidRPr="00815E77">
        <w:rPr>
          <w:b/>
        </w:rPr>
        <w:t>T</w:t>
      </w:r>
      <w:r>
        <w:rPr>
          <w:b/>
        </w:rPr>
        <w:t>jänstedomän</w:t>
      </w:r>
      <w:r w:rsidRPr="00815E77">
        <w:rPr>
          <w:b/>
        </w:rPr>
        <w:tab/>
      </w:r>
      <w:proofErr w:type="spellStart"/>
      <w:r w:rsidRPr="00122ED7">
        <w:rPr>
          <w:b/>
        </w:rPr>
        <w:t>supportprocess:serviceprovisioning:healthcareoffering</w:t>
      </w:r>
      <w:proofErr w:type="spellEnd"/>
    </w:p>
    <w:p w14:paraId="11CBB1A8" w14:textId="754A5941" w:rsidR="00533997" w:rsidRPr="00815E77" w:rsidRDefault="00533997" w:rsidP="00533997">
      <w:pPr>
        <w:rPr>
          <w:b/>
        </w:rPr>
      </w:pPr>
      <w:r w:rsidRPr="00815E77">
        <w:rPr>
          <w:b/>
        </w:rPr>
        <w:t>T</w:t>
      </w:r>
      <w:r>
        <w:rPr>
          <w:b/>
        </w:rPr>
        <w:t>jänstekontrakt</w:t>
      </w:r>
      <w:r>
        <w:rPr>
          <w:b/>
        </w:rPr>
        <w:tab/>
      </w:r>
      <w:proofErr w:type="spellStart"/>
      <w:r>
        <w:rPr>
          <w:b/>
        </w:rPr>
        <w:t>GetCareServiceOfferings</w:t>
      </w:r>
      <w:proofErr w:type="spellEnd"/>
      <w:r>
        <w:rPr>
          <w:b/>
        </w:rPr>
        <w:t xml:space="preserve"> </w:t>
      </w:r>
      <w:r w:rsidR="00624F85">
        <w:rPr>
          <w:b/>
        </w:rPr>
        <w:t>3</w:t>
      </w:r>
      <w:r>
        <w:rPr>
          <w:b/>
        </w:rPr>
        <w:t>.</w:t>
      </w:r>
      <w:r w:rsidR="00624F85">
        <w:rPr>
          <w:b/>
        </w:rPr>
        <w:t>0</w:t>
      </w:r>
      <w:r w:rsidRPr="00815E77">
        <w:rPr>
          <w:b/>
        </w:rPr>
        <w:t xml:space="preserve"> </w:t>
      </w:r>
    </w:p>
    <w:p w14:paraId="4E6B4376" w14:textId="77777777" w:rsidR="00533997" w:rsidRDefault="00533997" w:rsidP="00533997"/>
    <w:p w14:paraId="0407E003" w14:textId="77777777" w:rsidR="00533997" w:rsidRDefault="00533997" w:rsidP="00533997">
      <w:pPr>
        <w:pStyle w:val="Rubrik2"/>
        <w:numPr>
          <w:ilvl w:val="1"/>
          <w:numId w:val="18"/>
        </w:numPr>
        <w:tabs>
          <w:tab w:val="clear" w:pos="1080"/>
        </w:tabs>
        <w:spacing w:before="240" w:after="60"/>
        <w:ind w:left="851" w:hanging="851"/>
      </w:pPr>
      <w:bookmarkStart w:id="3" w:name="_Toc453068531"/>
      <w:bookmarkStart w:id="4" w:name="_Toc453069300"/>
      <w:bookmarkStart w:id="5" w:name="_Toc453068533"/>
      <w:bookmarkStart w:id="6" w:name="_Toc453069302"/>
      <w:bookmarkStart w:id="7" w:name="_Toc453068534"/>
      <w:bookmarkStart w:id="8" w:name="_Toc453069303"/>
      <w:bookmarkStart w:id="9" w:name="_Toc453068535"/>
      <w:bookmarkStart w:id="10" w:name="_Toc453069304"/>
      <w:bookmarkStart w:id="11" w:name="_Toc117159072"/>
      <w:bookmarkStart w:id="12" w:name="_Toc150521880"/>
      <w:bookmarkEnd w:id="3"/>
      <w:bookmarkEnd w:id="4"/>
      <w:bookmarkEnd w:id="5"/>
      <w:bookmarkEnd w:id="6"/>
      <w:bookmarkEnd w:id="7"/>
      <w:bookmarkEnd w:id="8"/>
      <w:bookmarkEnd w:id="9"/>
      <w:bookmarkEnd w:id="10"/>
      <w:r>
        <w:t>Definitioner</w:t>
      </w:r>
      <w:bookmarkEnd w:id="11"/>
      <w:bookmarkEnd w:id="12"/>
    </w:p>
    <w:p w14:paraId="3D2973E9" w14:textId="77777777" w:rsidR="00533997" w:rsidRDefault="00533997" w:rsidP="00533997">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A507A8C" w14:textId="77777777" w:rsidR="00533997" w:rsidRDefault="00533997" w:rsidP="00533997">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7C7A42F1" w14:textId="77777777" w:rsidR="00533997" w:rsidRDefault="00533997" w:rsidP="00533997">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96721F1" w14:textId="77777777" w:rsidR="00533997" w:rsidRPr="003833DD" w:rsidRDefault="00533997" w:rsidP="00533997">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048E0747" w14:textId="77777777" w:rsidR="00533997" w:rsidRDefault="00533997" w:rsidP="00533997">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57B9D17C" w14:textId="77777777" w:rsidR="00533997" w:rsidRDefault="00533997" w:rsidP="00533997">
      <w:r w:rsidRPr="001E3DD9">
        <w:rPr>
          <w:i/>
        </w:rPr>
        <w:t>TKB</w:t>
      </w:r>
      <w:r>
        <w:t xml:space="preserve"> – Tjänstekontraktsbeskrivning.</w:t>
      </w:r>
    </w:p>
    <w:p w14:paraId="0EA65FB6" w14:textId="77777777" w:rsidR="00533997" w:rsidRDefault="00533997" w:rsidP="00533997">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1FB27E8B" w14:textId="77777777" w:rsidR="00533997" w:rsidRDefault="00533997" w:rsidP="00533997">
      <w:r w:rsidRPr="001E6767">
        <w:rPr>
          <w:noProof/>
        </w:rPr>
        <w:t xml:space="preserve"> </w:t>
      </w:r>
    </w:p>
    <w:p w14:paraId="1DAD6188" w14:textId="77777777" w:rsidR="00533997" w:rsidRDefault="00533997" w:rsidP="00533997"/>
    <w:p w14:paraId="1F835961" w14:textId="77777777" w:rsidR="00533997" w:rsidRPr="001A3990" w:rsidRDefault="00533997" w:rsidP="00533997">
      <w:r>
        <w:lastRenderedPageBreak/>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0D088FD8" w14:textId="77777777" w:rsidR="00533997" w:rsidRPr="004B2F89" w:rsidRDefault="00533997" w:rsidP="00533997"/>
    <w:p w14:paraId="1C830E63" w14:textId="77777777" w:rsidR="00533997" w:rsidRDefault="00533997" w:rsidP="00533997">
      <w:pPr>
        <w:pStyle w:val="Rubrik2"/>
        <w:numPr>
          <w:ilvl w:val="1"/>
          <w:numId w:val="18"/>
        </w:numPr>
        <w:tabs>
          <w:tab w:val="clear" w:pos="1080"/>
        </w:tabs>
        <w:spacing w:before="240" w:after="60"/>
        <w:ind w:left="851" w:hanging="851"/>
      </w:pPr>
      <w:bookmarkStart w:id="13" w:name="_Toc117159073"/>
      <w:bookmarkStart w:id="14" w:name="_Toc150521881"/>
      <w:r>
        <w:t>Instruktioner för att fylla i självdeklaration</w:t>
      </w:r>
      <w:bookmarkEnd w:id="13"/>
      <w:bookmarkEnd w:id="14"/>
    </w:p>
    <w:p w14:paraId="6ACBB94A" w14:textId="77777777" w:rsidR="00533997" w:rsidRDefault="00533997" w:rsidP="00533997">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2490371B" w14:textId="77777777" w:rsidR="00533997" w:rsidRPr="00C063E1" w:rsidRDefault="00533997" w:rsidP="00533997"/>
    <w:p w14:paraId="5330F718" w14:textId="77777777" w:rsidR="00533997" w:rsidRDefault="00533997" w:rsidP="00533997">
      <w:pPr>
        <w:pStyle w:val="Liststycke"/>
        <w:numPr>
          <w:ilvl w:val="0"/>
          <w:numId w:val="19"/>
        </w:numPr>
        <w:shd w:val="clear" w:color="auto" w:fill="DC98B3" w:themeFill="text2" w:themeFillTint="66"/>
        <w:spacing w:after="0" w:line="240" w:lineRule="auto"/>
      </w:pPr>
      <w:bookmarkStart w:id="15" w:name="_Hlk150522656"/>
      <w:r>
        <w:t>Plommonfärgade fält ska fyllas i av anslutande part</w:t>
      </w:r>
    </w:p>
    <w:p w14:paraId="51217475" w14:textId="7487EBF8" w:rsidR="00533997" w:rsidRDefault="007A0E2B" w:rsidP="00533997">
      <w:pPr>
        <w:pStyle w:val="Liststycke"/>
        <w:numPr>
          <w:ilvl w:val="0"/>
          <w:numId w:val="19"/>
        </w:numPr>
        <w:shd w:val="clear" w:color="auto" w:fill="9DCBB6" w:themeFill="accent3" w:themeFillTint="66"/>
        <w:spacing w:after="0" w:line="240" w:lineRule="auto"/>
      </w:pPr>
      <w:bookmarkStart w:id="16" w:name="_Hlk150522668"/>
      <w:bookmarkEnd w:id="15"/>
      <w:r>
        <w:t>G</w:t>
      </w:r>
      <w:r w:rsidR="00533997">
        <w:t>röna fält fylls i av Inera</w:t>
      </w:r>
    </w:p>
    <w:bookmarkEnd w:id="16"/>
    <w:p w14:paraId="59609925" w14:textId="77777777" w:rsidR="00533997" w:rsidRDefault="00533997" w:rsidP="00533997"/>
    <w:p w14:paraId="69E0078A" w14:textId="77777777" w:rsidR="00533997" w:rsidRDefault="00533997" w:rsidP="00533997">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528E36F0" w14:textId="77777777" w:rsidR="00533997" w:rsidRDefault="00533997" w:rsidP="00533997"/>
    <w:p w14:paraId="34DE6E0E" w14:textId="77777777" w:rsidR="00533997" w:rsidRDefault="00533997" w:rsidP="00533997">
      <w:r>
        <w:t>I de fall där inte alla frivilliga regler stödjs i tjänsteproducenten behöver detta motiveras i kommentarsfältet för punkten.</w:t>
      </w:r>
      <w:r w:rsidDel="00A06521">
        <w:t xml:space="preserve"> </w:t>
      </w:r>
      <w:r>
        <w:t xml:space="preserve"> </w:t>
      </w:r>
    </w:p>
    <w:p w14:paraId="5430D2E5" w14:textId="77777777" w:rsidR="00533997" w:rsidRDefault="00533997" w:rsidP="00533997">
      <w:r>
        <w:t xml:space="preserve">Frågor som inte är relevanta för tjänsteproducenten behöver motiveras i kommentarsfältet för punkten. Vid eventuella frågor, kontakta </w:t>
      </w:r>
      <w:proofErr w:type="spellStart"/>
      <w:r>
        <w:t>Ineras</w:t>
      </w:r>
      <w:proofErr w:type="spellEnd"/>
      <w:r>
        <w:t xml:space="preserve"> kundservice (kundservice@inera.se)</w:t>
      </w:r>
    </w:p>
    <w:p w14:paraId="701783CA" w14:textId="77777777" w:rsidR="00533997" w:rsidRDefault="00533997" w:rsidP="00533997">
      <w:pPr>
        <w:pStyle w:val="Rubrik2"/>
        <w:numPr>
          <w:ilvl w:val="1"/>
          <w:numId w:val="18"/>
        </w:numPr>
        <w:tabs>
          <w:tab w:val="clear" w:pos="1080"/>
        </w:tabs>
        <w:spacing w:before="240" w:after="60"/>
        <w:ind w:left="851" w:hanging="851"/>
      </w:pPr>
      <w:bookmarkStart w:id="17" w:name="_Toc117159074"/>
      <w:bookmarkStart w:id="18" w:name="_Toc150521882"/>
      <w:r>
        <w:t>Hantering vid förändring av tjänsteproducent</w:t>
      </w:r>
      <w:bookmarkEnd w:id="17"/>
      <w:bookmarkEnd w:id="18"/>
    </w:p>
    <w:p w14:paraId="5127CC1A" w14:textId="77777777" w:rsidR="00533997" w:rsidRDefault="00533997" w:rsidP="00533997">
      <w:r>
        <w:t>Första gången ett verifieringsobjekt ska godkännas fylls hela formuläret i.</w:t>
      </w:r>
    </w:p>
    <w:p w14:paraId="7ECDD4B0" w14:textId="77777777" w:rsidR="00533997" w:rsidRDefault="00533997" w:rsidP="00533997"/>
    <w:p w14:paraId="39655C93" w14:textId="77777777" w:rsidR="00533997" w:rsidRDefault="00533997" w:rsidP="00533997">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009D37F7" w14:textId="77777777" w:rsidR="00533997" w:rsidRDefault="00533997" w:rsidP="00533997"/>
    <w:p w14:paraId="2A78B9ED" w14:textId="77777777" w:rsidR="00533997" w:rsidRDefault="00533997" w:rsidP="00533997">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74817F9A" w14:textId="77777777" w:rsidR="00533997" w:rsidRPr="001A3990" w:rsidRDefault="00533997" w:rsidP="00533997"/>
    <w:p w14:paraId="27093FBB" w14:textId="77777777" w:rsidR="00533997" w:rsidRDefault="00533997" w:rsidP="00533997">
      <w:pPr>
        <w:pStyle w:val="Rubrik2"/>
        <w:numPr>
          <w:ilvl w:val="1"/>
          <w:numId w:val="18"/>
        </w:numPr>
        <w:tabs>
          <w:tab w:val="clear" w:pos="1080"/>
        </w:tabs>
        <w:spacing w:before="240" w:after="60"/>
        <w:ind w:left="851" w:hanging="851"/>
      </w:pPr>
      <w:bookmarkStart w:id="19" w:name="_Toc117159075"/>
      <w:bookmarkStart w:id="20" w:name="_Toc150521883"/>
      <w:r>
        <w:lastRenderedPageBreak/>
        <w:t>Referenser</w:t>
      </w:r>
      <w:bookmarkEnd w:id="19"/>
      <w:bookmarkEnd w:id="20"/>
    </w:p>
    <w:p w14:paraId="28DE9FB5" w14:textId="77777777" w:rsidR="00533997" w:rsidRPr="00706BBB" w:rsidRDefault="00533997" w:rsidP="0053399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33997" w:rsidRPr="008E7FFC" w14:paraId="74611AA5" w14:textId="77777777" w:rsidTr="004F4D73">
        <w:tc>
          <w:tcPr>
            <w:tcW w:w="562" w:type="dxa"/>
          </w:tcPr>
          <w:p w14:paraId="7FA1B41F" w14:textId="77777777" w:rsidR="00533997" w:rsidRPr="008E7FFC" w:rsidRDefault="00533997" w:rsidP="004F4D73">
            <w:r>
              <w:t>1</w:t>
            </w:r>
          </w:p>
        </w:tc>
        <w:tc>
          <w:tcPr>
            <w:tcW w:w="7932" w:type="dxa"/>
          </w:tcPr>
          <w:p w14:paraId="79881380" w14:textId="5195DCB6" w:rsidR="00533997" w:rsidRPr="008E7FFC" w:rsidRDefault="00533997" w:rsidP="004F4D73">
            <w:r w:rsidRPr="003D14FD">
              <w:t>Tjänstespecifik</w:t>
            </w:r>
            <w:r>
              <w:t xml:space="preserve"> </w:t>
            </w:r>
            <w:r w:rsidRPr="003D14FD">
              <w:t>Teststrategi</w:t>
            </w:r>
            <w:r>
              <w:t xml:space="preserve"> Utbudstjänsten</w:t>
            </w:r>
            <w:r w:rsidRPr="00624F85">
              <w:t xml:space="preserve"> </w:t>
            </w:r>
            <w:hyperlink r:id="rId15" w:history="1">
              <w:r w:rsidRPr="00624F85">
                <w:rPr>
                  <w:rStyle w:val="Hyperlnk"/>
                </w:rPr>
                <w:t>http://www.inera.se</w:t>
              </w:r>
            </w:hyperlink>
          </w:p>
        </w:tc>
      </w:tr>
      <w:tr w:rsidR="00533997" w:rsidRPr="008E7FFC" w14:paraId="10593F43" w14:textId="77777777" w:rsidTr="004F4D73">
        <w:tc>
          <w:tcPr>
            <w:tcW w:w="562" w:type="dxa"/>
          </w:tcPr>
          <w:p w14:paraId="4C48239A" w14:textId="77777777" w:rsidR="00533997" w:rsidRDefault="00533997" w:rsidP="004F4D73">
            <w:r>
              <w:t>2</w:t>
            </w:r>
          </w:p>
        </w:tc>
        <w:tc>
          <w:tcPr>
            <w:tcW w:w="7932" w:type="dxa"/>
          </w:tcPr>
          <w:p w14:paraId="068AA7EF" w14:textId="5FAD661A" w:rsidR="00533997" w:rsidRDefault="00533997" w:rsidP="004F4D73">
            <w:r>
              <w:t>Tjänstedomäner.</w:t>
            </w:r>
            <w:r w:rsidRPr="00624F85">
              <w:t xml:space="preserve"> </w:t>
            </w:r>
            <w:hyperlink r:id="rId16" w:history="1">
              <w:r w:rsidRPr="00624F85">
                <w:rPr>
                  <w:rStyle w:val="Hyperlnk"/>
                </w:rPr>
                <w:t>http://rivta.se/domains/index.html</w:t>
              </w:r>
            </w:hyperlink>
          </w:p>
        </w:tc>
      </w:tr>
      <w:tr w:rsidR="00533997" w:rsidRPr="00730BFB" w14:paraId="2BD50B4B" w14:textId="77777777" w:rsidTr="004F4D73">
        <w:tc>
          <w:tcPr>
            <w:tcW w:w="562" w:type="dxa"/>
          </w:tcPr>
          <w:p w14:paraId="4ADCB319" w14:textId="77777777" w:rsidR="00533997" w:rsidRPr="008E7FFC" w:rsidRDefault="00533997" w:rsidP="004F4D73">
            <w:r>
              <w:t>3</w:t>
            </w:r>
          </w:p>
        </w:tc>
        <w:tc>
          <w:tcPr>
            <w:tcW w:w="7932" w:type="dxa"/>
          </w:tcPr>
          <w:p w14:paraId="0FCFA40C" w14:textId="77777777" w:rsidR="00533997" w:rsidRPr="00730BFB" w:rsidRDefault="00533997" w:rsidP="004F4D73">
            <w:r>
              <w:t xml:space="preserve">Tjänstekontrakt Utbudstjänsten </w:t>
            </w:r>
            <w:hyperlink r:id="rId17" w:history="1">
              <w:r w:rsidRPr="00FA5513">
                <w:rPr>
                  <w:rStyle w:val="Hyperlnk"/>
                </w:rPr>
                <w:t>http://rivta.se/domains/supportprocess_serviceprovisioning_healthcareoffering.html</w:t>
              </w:r>
            </w:hyperlink>
          </w:p>
        </w:tc>
      </w:tr>
      <w:tr w:rsidR="00533997" w:rsidRPr="008E7FFC" w14:paraId="123C17AB" w14:textId="77777777" w:rsidTr="004F4D73">
        <w:tc>
          <w:tcPr>
            <w:tcW w:w="562" w:type="dxa"/>
          </w:tcPr>
          <w:p w14:paraId="271F1929" w14:textId="77777777" w:rsidR="00533997" w:rsidRPr="008E7FFC" w:rsidRDefault="00533997" w:rsidP="004F4D73">
            <w:r>
              <w:t>4</w:t>
            </w:r>
          </w:p>
        </w:tc>
        <w:tc>
          <w:tcPr>
            <w:tcW w:w="7932" w:type="dxa"/>
          </w:tcPr>
          <w:p w14:paraId="6F14F65C" w14:textId="77777777" w:rsidR="00533997" w:rsidRPr="008E7FFC" w:rsidRDefault="00533997" w:rsidP="004F4D73">
            <w:r>
              <w:t xml:space="preserve">RIV TA </w:t>
            </w:r>
            <w:hyperlink r:id="rId18" w:history="1">
              <w:r w:rsidRPr="00624F85">
                <w:rPr>
                  <w:rStyle w:val="Hyperlnk"/>
                </w:rPr>
                <w:t>http://rivta.se/documents/</w:t>
              </w:r>
            </w:hyperlink>
            <w:r>
              <w:t xml:space="preserve"> </w:t>
            </w:r>
          </w:p>
        </w:tc>
      </w:tr>
      <w:tr w:rsidR="00533997" w:rsidRPr="008E7FFC" w14:paraId="773D1A50" w14:textId="77777777" w:rsidTr="004F4D73">
        <w:tc>
          <w:tcPr>
            <w:tcW w:w="562" w:type="dxa"/>
          </w:tcPr>
          <w:p w14:paraId="2664B27F" w14:textId="77777777" w:rsidR="00533997" w:rsidRDefault="00533997" w:rsidP="004F4D73">
            <w:r>
              <w:t>5</w:t>
            </w:r>
          </w:p>
        </w:tc>
        <w:tc>
          <w:tcPr>
            <w:tcW w:w="7932" w:type="dxa"/>
          </w:tcPr>
          <w:p w14:paraId="00206E88" w14:textId="77777777" w:rsidR="00533997" w:rsidRDefault="00533997" w:rsidP="004F4D73">
            <w:r>
              <w:t xml:space="preserve">Tillämpningsanvisning Utbudstjänsten </w:t>
            </w:r>
            <w:hyperlink r:id="rId19" w:history="1">
              <w:r w:rsidRPr="00624F85">
                <w:rPr>
                  <w:rStyle w:val="Hyperlnk"/>
                </w:rPr>
                <w:t>https://www.inera.se/utbudstjansten/</w:t>
              </w:r>
            </w:hyperlink>
            <w:r>
              <w:t xml:space="preserve"> </w:t>
            </w:r>
          </w:p>
        </w:tc>
      </w:tr>
    </w:tbl>
    <w:p w14:paraId="7E277721" w14:textId="77777777" w:rsidR="00533997" w:rsidRPr="001A0E87" w:rsidRDefault="00533997" w:rsidP="00533997"/>
    <w:p w14:paraId="4B12362E" w14:textId="77777777" w:rsidR="00533997" w:rsidRDefault="00533997" w:rsidP="00533997">
      <w:pPr>
        <w:rPr>
          <w:rFonts w:ascii="Arial" w:hAnsi="Arial" w:cs="Arial"/>
          <w:bCs/>
          <w:kern w:val="32"/>
          <w:sz w:val="36"/>
          <w:szCs w:val="32"/>
        </w:rPr>
      </w:pPr>
      <w:r>
        <w:br w:type="page"/>
      </w:r>
    </w:p>
    <w:p w14:paraId="14B57308" w14:textId="77777777" w:rsidR="00533997" w:rsidRDefault="00533997" w:rsidP="00533997">
      <w:pPr>
        <w:pStyle w:val="Rubrik1"/>
        <w:numPr>
          <w:ilvl w:val="0"/>
          <w:numId w:val="18"/>
        </w:numPr>
        <w:tabs>
          <w:tab w:val="clear" w:pos="360"/>
        </w:tabs>
        <w:spacing w:before="240" w:after="60"/>
      </w:pPr>
      <w:bookmarkStart w:id="21" w:name="_Toc117159076"/>
      <w:bookmarkStart w:id="22" w:name="_Toc150521884"/>
      <w:r>
        <w:lastRenderedPageBreak/>
        <w:t>Underlag för godkännande</w:t>
      </w:r>
      <w:bookmarkEnd w:id="21"/>
      <w:bookmarkEnd w:id="22"/>
    </w:p>
    <w:p w14:paraId="100AB81A" w14:textId="77777777" w:rsidR="00533997" w:rsidRPr="00501FF7" w:rsidRDefault="00533997" w:rsidP="00533997">
      <w:pPr>
        <w:pStyle w:val="Rubrik2"/>
        <w:numPr>
          <w:ilvl w:val="1"/>
          <w:numId w:val="18"/>
        </w:numPr>
        <w:tabs>
          <w:tab w:val="clear" w:pos="1080"/>
        </w:tabs>
        <w:spacing w:before="240" w:after="60"/>
        <w:ind w:left="851" w:hanging="851"/>
      </w:pPr>
      <w:bookmarkStart w:id="23" w:name="_Toc117159077"/>
      <w:bookmarkStart w:id="24" w:name="_Toc150521885"/>
      <w:r>
        <w:t>Anslutningsobjekt samt avsedda ändamål</w:t>
      </w:r>
      <w:bookmarkEnd w:id="23"/>
      <w:bookmarkEnd w:id="24"/>
    </w:p>
    <w:p w14:paraId="064567C9" w14:textId="77777777" w:rsidR="00533997" w:rsidRDefault="00533997" w:rsidP="00533997">
      <w:pPr>
        <w:pStyle w:val="Rubrik3"/>
        <w:numPr>
          <w:ilvl w:val="2"/>
          <w:numId w:val="18"/>
        </w:numPr>
        <w:spacing w:before="240" w:after="60"/>
        <w:ind w:left="720" w:hanging="720"/>
      </w:pPr>
      <w:bookmarkStart w:id="25" w:name="_Toc117159078"/>
      <w:bookmarkStart w:id="26" w:name="_Toc150521886"/>
      <w:r>
        <w:t>Anslutande organisation</w:t>
      </w:r>
      <w:bookmarkEnd w:id="25"/>
      <w:bookmarkEnd w:id="26"/>
    </w:p>
    <w:p w14:paraId="2FAB2F2F" w14:textId="77777777" w:rsidR="00533997" w:rsidRDefault="00533997" w:rsidP="00533997">
      <w:r w:rsidRPr="005F0378">
        <w:t>Ange organisation som ska ansluta till tjänsteplattformen.</w:t>
      </w:r>
    </w:p>
    <w:p w14:paraId="553DFB82"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5E6977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A4DD05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563EECE7"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7133C73" w14:textId="77777777" w:rsidR="00533997" w:rsidRPr="00401FFE" w:rsidRDefault="00533997" w:rsidP="00533997">
      <w:pPr>
        <w:pStyle w:val="Rubrik3"/>
        <w:numPr>
          <w:ilvl w:val="2"/>
          <w:numId w:val="18"/>
        </w:numPr>
        <w:spacing w:before="240" w:after="60"/>
        <w:ind w:left="720" w:hanging="720"/>
      </w:pPr>
      <w:bookmarkStart w:id="27" w:name="_Toc117159079"/>
      <w:bookmarkStart w:id="28" w:name="_Toc150521887"/>
      <w:r>
        <w:t>Tjänsteproducentfabrikat</w:t>
      </w:r>
      <w:bookmarkEnd w:id="27"/>
      <w:bookmarkEnd w:id="28"/>
    </w:p>
    <w:p w14:paraId="4802DC25" w14:textId="77777777" w:rsidR="00533997" w:rsidRDefault="00533997" w:rsidP="00533997">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30C4658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97725E8" w14:textId="77777777" w:rsidR="00533997" w:rsidRDefault="00533997" w:rsidP="00533997">
      <w:pPr>
        <w:pStyle w:val="Rubrik3"/>
        <w:numPr>
          <w:ilvl w:val="2"/>
          <w:numId w:val="18"/>
        </w:numPr>
        <w:spacing w:before="240" w:after="60"/>
        <w:ind w:left="720" w:hanging="720"/>
      </w:pPr>
      <w:bookmarkStart w:id="29" w:name="_Toc117159080"/>
      <w:bookmarkStart w:id="30" w:name="_Toc150521888"/>
      <w:r>
        <w:t>Källsystemsfabrikat</w:t>
      </w:r>
      <w:bookmarkEnd w:id="29"/>
      <w:bookmarkEnd w:id="30"/>
    </w:p>
    <w:p w14:paraId="6AF634E2" w14:textId="77777777" w:rsidR="00533997" w:rsidRDefault="00533997" w:rsidP="00533997">
      <w:r>
        <w:t>Fabrikat och version av det källsystem som hanterar originalinformationen som tillgängliggörs genom tjänsteproducenten vid verifieringen.</w:t>
      </w:r>
    </w:p>
    <w:p w14:paraId="0257A8D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7F4A80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bookmarkStart w:id="31" w:name="_Toc458519894"/>
      <w:bookmarkStart w:id="32" w:name="_Toc458519895"/>
      <w:bookmarkStart w:id="33" w:name="_Hlk483917263"/>
      <w:bookmarkEnd w:id="31"/>
      <w:bookmarkEnd w:id="32"/>
    </w:p>
    <w:p w14:paraId="7FDFEF29" w14:textId="77777777" w:rsidR="00533997" w:rsidRDefault="00533997" w:rsidP="00533997"/>
    <w:p w14:paraId="4CE6F327" w14:textId="77777777" w:rsidR="00533997" w:rsidRDefault="00533997" w:rsidP="00533997">
      <w:pPr>
        <w:rPr>
          <w:rFonts w:ascii="Arial" w:hAnsi="Arial" w:cs="Arial"/>
          <w:bCs/>
          <w:iCs/>
          <w:sz w:val="28"/>
          <w:szCs w:val="28"/>
        </w:rPr>
      </w:pPr>
      <w:r>
        <w:br w:type="page"/>
      </w:r>
    </w:p>
    <w:p w14:paraId="530AF15D" w14:textId="77777777" w:rsidR="00533997" w:rsidRDefault="00533997" w:rsidP="00533997">
      <w:pPr>
        <w:pStyle w:val="Rubrik2"/>
        <w:numPr>
          <w:ilvl w:val="1"/>
          <w:numId w:val="18"/>
        </w:numPr>
        <w:tabs>
          <w:tab w:val="clear" w:pos="1080"/>
        </w:tabs>
        <w:spacing w:before="240" w:after="60"/>
        <w:ind w:left="851" w:hanging="851"/>
      </w:pPr>
      <w:bookmarkStart w:id="34" w:name="_Toc117159081"/>
      <w:bookmarkStart w:id="35" w:name="_Toc150521889"/>
      <w:bookmarkEnd w:id="33"/>
      <w:r>
        <w:lastRenderedPageBreak/>
        <w:t>Funktionalitet</w:t>
      </w:r>
      <w:bookmarkEnd w:id="34"/>
      <w:bookmarkEnd w:id="35"/>
    </w:p>
    <w:p w14:paraId="65DA6096" w14:textId="77777777" w:rsidR="00533997" w:rsidRPr="000C3545" w:rsidRDefault="00533997" w:rsidP="00533997">
      <w:pPr>
        <w:pStyle w:val="Rubrik3"/>
        <w:numPr>
          <w:ilvl w:val="2"/>
          <w:numId w:val="18"/>
        </w:numPr>
        <w:spacing w:before="240" w:after="60"/>
        <w:ind w:left="720" w:hanging="720"/>
      </w:pPr>
      <w:bookmarkStart w:id="36" w:name="_Toc117159082"/>
      <w:bookmarkStart w:id="37" w:name="_Toc150521890"/>
      <w:proofErr w:type="spellStart"/>
      <w:r>
        <w:t>Inparametrar</w:t>
      </w:r>
      <w:proofErr w:type="spellEnd"/>
      <w:r>
        <w:t xml:space="preserve"> och tjänstens funktion</w:t>
      </w:r>
      <w:bookmarkEnd w:id="36"/>
      <w:bookmarkEnd w:id="37"/>
    </w:p>
    <w:p w14:paraId="05B8589A" w14:textId="77777777" w:rsidR="00533997" w:rsidRDefault="00533997" w:rsidP="00533997">
      <w:r>
        <w:t>TKB anger krav och möjligheter för hur en tjänstekonsument kan ange önskat urval vid anrop. I testsviterna som medföljer releasepaketet finns stöd för att verifiera dessa villkor (specifika testfall inom parentes).</w:t>
      </w:r>
    </w:p>
    <w:p w14:paraId="0C2BB3F6" w14:textId="77777777" w:rsidR="00533997" w:rsidRDefault="00533997" w:rsidP="00533997">
      <w:r>
        <w:t>Ange de urval som tjänsteproducenten kan uppfylla:</w:t>
      </w:r>
    </w:p>
    <w:p w14:paraId="03A397B2"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Alla poster returneras vid sökning på alla typer av platser (TF 1.1.1)</w:t>
      </w:r>
    </w:p>
    <w:p w14:paraId="35FF4B66"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DFC69B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76F5269"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fysisk plats (TF 1.1.2)</w:t>
      </w:r>
    </w:p>
    <w:p w14:paraId="04B97F4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B55A23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F3DBBE6"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virtuell plats (TF 1.1.3)</w:t>
      </w:r>
    </w:p>
    <w:p w14:paraId="7E5E5A2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4B607F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65BD782"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id för vård- och omsorgstjänst (TF 1.2)</w:t>
      </w:r>
    </w:p>
    <w:p w14:paraId="1C677517"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803A52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EE4CDE5"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w:t>
      </w:r>
      <w:r>
        <w:t xml:space="preserve"> typ av </w:t>
      </w:r>
      <w:r w:rsidRPr="00E87118">
        <w:t>vård- och omsorgstjänst</w:t>
      </w:r>
      <w:r>
        <w:t xml:space="preserve"> (TF 1.3)</w:t>
      </w:r>
    </w:p>
    <w:p w14:paraId="3ABBB185"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D96014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0EBCB37A"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typ av verksamhet (TF 1.4)</w:t>
      </w:r>
    </w:p>
    <w:p w14:paraId="783E144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09BDFA7"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6DFBBA4"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rsidRPr="00483240">
        <w:t>utbudsansvarig</w:t>
      </w:r>
      <w:r>
        <w:t xml:space="preserve"> organisation (TF 1.5)</w:t>
      </w:r>
    </w:p>
    <w:p w14:paraId="002E88B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43F25A7"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5943D5A"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offentlig huvudman (TF 1.6)</w:t>
      </w:r>
    </w:p>
    <w:p w14:paraId="33028B0E"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Ja       [] Nej</w:t>
      </w:r>
    </w:p>
    <w:p w14:paraId="039D709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9F4A51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ägarform:</w:t>
      </w:r>
    </w:p>
    <w:p w14:paraId="496E86E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Region (TF 1.7.1)</w:t>
      </w:r>
      <w:r>
        <w:tab/>
      </w:r>
      <w:r w:rsidRPr="002E0320">
        <w:t>[] Ja       [] Nej</w:t>
      </w:r>
    </w:p>
    <w:p w14:paraId="303AF995"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Kommun (TF 1.7.2)</w:t>
      </w:r>
      <w:r>
        <w:tab/>
      </w:r>
      <w:r w:rsidRPr="002E0320">
        <w:t>[] Ja       [] Nej</w:t>
      </w:r>
    </w:p>
    <w:p w14:paraId="6185878B"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Statlig (TF 1.7.3)</w:t>
      </w:r>
      <w:r>
        <w:tab/>
      </w:r>
      <w:r w:rsidRPr="002E0320">
        <w:t>[] Ja       [] Nej</w:t>
      </w:r>
    </w:p>
    <w:p w14:paraId="5AADC519"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Privat (TF 1.7.4)</w:t>
      </w:r>
      <w:r>
        <w:tab/>
      </w:r>
      <w:r w:rsidRPr="002E0320">
        <w:t>[] Ja       [] Nej</w:t>
      </w:r>
    </w:p>
    <w:p w14:paraId="576F359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Övrigt (TF 1.7.5)</w:t>
      </w:r>
      <w:r>
        <w:tab/>
      </w:r>
      <w:r w:rsidRPr="002E0320">
        <w:t>[] Ja       [] Nej</w:t>
      </w:r>
    </w:p>
    <w:p w14:paraId="6068803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40C3A1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w:t>
      </w:r>
      <w:r>
        <w:t>på språk för aktör (TF 1.8)</w:t>
      </w:r>
    </w:p>
    <w:p w14:paraId="041E4CD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976B9F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AC7D9E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 på roll (TF 1.9)</w:t>
      </w:r>
    </w:p>
    <w:p w14:paraId="5FFEF86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38BD1D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5FE2A2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 på utförande enhet (TF 1.10)</w:t>
      </w:r>
    </w:p>
    <w:p w14:paraId="72A4F0F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CBD0DC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BC70B7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 på ålder för målgrupp (TF 1.11)</w:t>
      </w:r>
    </w:p>
    <w:p w14:paraId="5E0FFBE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64053D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0CDD476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 på kön för målgrupp (TF 1.12)</w:t>
      </w:r>
    </w:p>
    <w:p w14:paraId="200934A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C34C1C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EFADF7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 på egenskap hos vård- och omsorgstjänst (TF 1.13)</w:t>
      </w:r>
    </w:p>
    <w:p w14:paraId="695B887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78FD5F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41115B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Urval på sökområde:</w:t>
      </w:r>
    </w:p>
    <w:p w14:paraId="7E79E59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Geografiskt område (TF 1.14.1)</w:t>
      </w:r>
      <w:r>
        <w:tab/>
        <w:t>[] Ja       [] Nej</w:t>
      </w:r>
    </w:p>
    <w:p w14:paraId="2568C35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Län (TF 1.14.2)</w:t>
      </w:r>
      <w:r>
        <w:tab/>
      </w:r>
      <w:r>
        <w:tab/>
      </w:r>
      <w:r>
        <w:tab/>
        <w:t>[] Ja       [] Nej</w:t>
      </w:r>
    </w:p>
    <w:p w14:paraId="3F1ACE87"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Kommun (TF 1.14.3)</w:t>
      </w:r>
      <w:r>
        <w:tab/>
      </w:r>
      <w:r>
        <w:tab/>
      </w:r>
      <w:r>
        <w:tab/>
        <w:t>[] Ja       [] Nej</w:t>
      </w:r>
    </w:p>
    <w:p w14:paraId="0271D66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43BF51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Urval på fritext (TF 1.15)</w:t>
      </w:r>
    </w:p>
    <w:p w14:paraId="6B35E62B"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DCBF1A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402CBEA"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A55C2F2"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724B02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587AEA0"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4308C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03B41C7A" w14:textId="77777777" w:rsidR="00533997" w:rsidRDefault="00533997" w:rsidP="00533997"/>
    <w:p w14:paraId="2FB51C8F" w14:textId="77777777" w:rsidR="00533997" w:rsidRDefault="00533997" w:rsidP="00533997">
      <w:pPr>
        <w:pStyle w:val="Rubrik3"/>
        <w:numPr>
          <w:ilvl w:val="2"/>
          <w:numId w:val="18"/>
        </w:numPr>
        <w:tabs>
          <w:tab w:val="num" w:pos="720"/>
        </w:tabs>
        <w:spacing w:before="240" w:after="60"/>
        <w:ind w:left="720" w:hanging="720"/>
      </w:pPr>
      <w:bookmarkStart w:id="38" w:name="_Toc3448571"/>
      <w:bookmarkStart w:id="39" w:name="_Toc50014325"/>
      <w:bookmarkStart w:id="40" w:name="_Toc117159083"/>
      <w:bookmarkStart w:id="41" w:name="_Toc150521891"/>
      <w:bookmarkStart w:id="42" w:name="_Toc450894700"/>
      <w:r>
        <w:t>Obligatoriska fält</w:t>
      </w:r>
      <w:bookmarkEnd w:id="38"/>
      <w:bookmarkEnd w:id="39"/>
      <w:bookmarkEnd w:id="40"/>
      <w:bookmarkEnd w:id="41"/>
    </w:p>
    <w:p w14:paraId="52156DAD" w14:textId="77777777" w:rsidR="00533997" w:rsidRDefault="00533997" w:rsidP="00533997">
      <w:pPr>
        <w:rPr>
          <w:iCs/>
        </w:rPr>
      </w:pPr>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r>
        <w:t>I testsviterna som medföljer releasepaketet finns stöd för att verifiera obligatoriska fält genom schema- och schematronvalidering.</w:t>
      </w:r>
    </w:p>
    <w:p w14:paraId="1B1D6A97" w14:textId="77777777" w:rsidR="00533997" w:rsidRDefault="00533997" w:rsidP="00533997"/>
    <w:p w14:paraId="528EF1D4" w14:textId="77777777" w:rsidR="00533997" w:rsidRDefault="00533997" w:rsidP="00533997">
      <w:r>
        <w:t>Ange om tjänsteproducenten uppfyller krav avseende obligatoriska fält.</w:t>
      </w:r>
    </w:p>
    <w:p w14:paraId="50E03D1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Användaren matar in så lite information som möjligt för en specifik vård- och omsorgstjänst. Tjänsteproducenten levererar svarsposten med alla obligatoriska fält.</w:t>
      </w:r>
    </w:p>
    <w:p w14:paraId="4594647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DFCDAC"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CE23D8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E5EB85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2D37F4E"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6C7C408" w14:textId="77777777" w:rsidR="00533997" w:rsidRDefault="00533997" w:rsidP="00533997"/>
    <w:p w14:paraId="08B82194" w14:textId="77777777" w:rsidR="00533997" w:rsidRDefault="00533997" w:rsidP="00533997">
      <w:pPr>
        <w:pStyle w:val="Rubrik3"/>
        <w:numPr>
          <w:ilvl w:val="2"/>
          <w:numId w:val="18"/>
        </w:numPr>
        <w:spacing w:before="240" w:after="60"/>
        <w:ind w:left="720" w:hanging="720"/>
      </w:pPr>
      <w:bookmarkStart w:id="43" w:name="_Toc50014326"/>
      <w:bookmarkStart w:id="44" w:name="_Toc117159084"/>
      <w:bookmarkStart w:id="45" w:name="_Toc150521892"/>
      <w:r>
        <w:lastRenderedPageBreak/>
        <w:t>Felhantering</w:t>
      </w:r>
      <w:bookmarkEnd w:id="42"/>
      <w:bookmarkEnd w:id="43"/>
      <w:bookmarkEnd w:id="44"/>
      <w:bookmarkEnd w:id="45"/>
    </w:p>
    <w:p w14:paraId="1AECE6DC" w14:textId="77777777" w:rsidR="00533997" w:rsidRDefault="00533997" w:rsidP="00533997">
      <w:r>
        <w:t xml:space="preserve">TKB anger krav på hur felhantering ska stödjas. </w:t>
      </w:r>
    </w:p>
    <w:p w14:paraId="0D615354" w14:textId="77777777" w:rsidR="00533997" w:rsidRDefault="00533997" w:rsidP="00533997">
      <w:r>
        <w:t>I testsviterna som medföljer releasepaketet finns stöd för att verifiera felhantering (specifika testfall inom parentes).</w:t>
      </w:r>
    </w:p>
    <w:p w14:paraId="69C662FA" w14:textId="77777777" w:rsidR="00533997" w:rsidRDefault="00533997" w:rsidP="00533997">
      <w:r>
        <w:t>Ange hur tjänsteproducenten uppfyller stipulerade krav på felhantering. I detta ingår att leverera svar som uppfyller krav på hur felmeddelande ska se ut.</w:t>
      </w:r>
    </w:p>
    <w:p w14:paraId="7AD00A20"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1.16)</w:t>
      </w:r>
    </w:p>
    <w:p w14:paraId="1A2170C1"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FEF4AC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A152DCD"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1.16)</w:t>
      </w:r>
    </w:p>
    <w:p w14:paraId="498B0C6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668B492"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9E4325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1.16)</w:t>
      </w:r>
    </w:p>
    <w:p w14:paraId="326CCDD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32253FB"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6FC7C9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F45178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8A49259"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C8F474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FAE8506" w14:textId="77777777" w:rsidR="00533997" w:rsidRDefault="00533997" w:rsidP="00533997"/>
    <w:p w14:paraId="45321849" w14:textId="77777777" w:rsidR="00533997" w:rsidRPr="002E0320" w:rsidRDefault="00533997" w:rsidP="00533997"/>
    <w:p w14:paraId="2DDA91F2" w14:textId="77777777" w:rsidR="00533997" w:rsidRDefault="00533997" w:rsidP="00533997"/>
    <w:p w14:paraId="351DBA32" w14:textId="77777777" w:rsidR="00533997" w:rsidRDefault="00533997" w:rsidP="00533997">
      <w:pPr>
        <w:pStyle w:val="Rubrik2"/>
        <w:numPr>
          <w:ilvl w:val="1"/>
          <w:numId w:val="18"/>
        </w:numPr>
        <w:tabs>
          <w:tab w:val="clear" w:pos="1080"/>
        </w:tabs>
        <w:spacing w:before="240" w:after="60"/>
        <w:ind w:left="851" w:hanging="851"/>
      </w:pPr>
      <w:bookmarkStart w:id="46" w:name="_Toc117159085"/>
      <w:bookmarkStart w:id="47" w:name="_Toc150521893"/>
      <w:r>
        <w:t>Informationsavlämning generellt</w:t>
      </w:r>
      <w:bookmarkEnd w:id="46"/>
      <w:bookmarkEnd w:id="47"/>
    </w:p>
    <w:p w14:paraId="507CDC5E" w14:textId="77777777" w:rsidR="00533997" w:rsidRDefault="00533997" w:rsidP="00533997">
      <w:pPr>
        <w:pStyle w:val="Rubrik3"/>
        <w:numPr>
          <w:ilvl w:val="2"/>
          <w:numId w:val="18"/>
        </w:numPr>
        <w:spacing w:before="240" w:after="60"/>
        <w:ind w:left="720" w:hanging="720"/>
      </w:pPr>
      <w:bookmarkStart w:id="48" w:name="_Toc117159086"/>
      <w:bookmarkStart w:id="49" w:name="_Toc150521894"/>
      <w:r>
        <w:t>Teckenkodning</w:t>
      </w:r>
      <w:bookmarkEnd w:id="48"/>
      <w:bookmarkEnd w:id="49"/>
    </w:p>
    <w:p w14:paraId="611ED192" w14:textId="77777777" w:rsidR="00533997" w:rsidRDefault="00533997" w:rsidP="00533997">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765ABC8E" w14:textId="77777777" w:rsidR="00533997" w:rsidRDefault="00533997" w:rsidP="00533997">
      <w:r>
        <w:t>I testsviterna som medföljer releasepaketet finns stöd för att verifiera teckenkodningsstöd (specifika testfall inom parentes).</w:t>
      </w:r>
    </w:p>
    <w:p w14:paraId="120090B8" w14:textId="77777777" w:rsidR="00533997" w:rsidRDefault="00533997" w:rsidP="00533997">
      <w:r>
        <w:lastRenderedPageBreak/>
        <w:t>Ange om tjänsteproducenten uppfyller krav på teckenkodning:</w:t>
      </w:r>
    </w:p>
    <w:p w14:paraId="3ABCA382"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p>
    <w:p w14:paraId="71D982B2"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077EA0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3595EF6"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p>
    <w:p w14:paraId="269CF675"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EA7C057"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48AC1A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A338A1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6467D10"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938925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1A5246E2" w14:textId="77777777" w:rsidR="00533997" w:rsidRPr="002E0320" w:rsidRDefault="00533997" w:rsidP="00533997"/>
    <w:p w14:paraId="6175FF93" w14:textId="77777777" w:rsidR="00533997" w:rsidRPr="002E0320" w:rsidRDefault="00533997" w:rsidP="00533997"/>
    <w:p w14:paraId="06DAA271" w14:textId="77777777" w:rsidR="00533997" w:rsidRPr="00B52D1F" w:rsidRDefault="00533997" w:rsidP="00533997"/>
    <w:p w14:paraId="0C967C15" w14:textId="77777777" w:rsidR="00533997" w:rsidRDefault="00533997" w:rsidP="00533997">
      <w:pPr>
        <w:pStyle w:val="Rubrik2"/>
        <w:numPr>
          <w:ilvl w:val="1"/>
          <w:numId w:val="18"/>
        </w:numPr>
        <w:tabs>
          <w:tab w:val="clear" w:pos="1080"/>
        </w:tabs>
        <w:spacing w:before="240" w:after="60"/>
        <w:ind w:left="851" w:hanging="851"/>
      </w:pPr>
      <w:bookmarkStart w:id="50" w:name="_Toc117159087"/>
      <w:bookmarkStart w:id="51" w:name="_Toc150521895"/>
      <w:r>
        <w:t>Informationsavlämning – Specifika aspekter för kontraktet</w:t>
      </w:r>
      <w:bookmarkEnd w:id="50"/>
      <w:bookmarkEnd w:id="51"/>
    </w:p>
    <w:p w14:paraId="0422D97F" w14:textId="77777777" w:rsidR="00533997" w:rsidRPr="00363833" w:rsidRDefault="00533997" w:rsidP="00533997">
      <w:r>
        <w:t>TKB anger hur olika typer av information skall avlämnas. I testsviterna som medföljer releasepaketet finns testfall för att verifiera att en tjänsteproducent kan leverera olika typer av information och att formatet är korrekt (specifika testfall inom parentes nedan).</w:t>
      </w:r>
    </w:p>
    <w:p w14:paraId="47FE8287" w14:textId="77777777" w:rsidR="00533997" w:rsidRDefault="00533997" w:rsidP="00533997">
      <w:pPr>
        <w:pStyle w:val="Rubrik3"/>
        <w:numPr>
          <w:ilvl w:val="2"/>
          <w:numId w:val="18"/>
        </w:numPr>
        <w:spacing w:before="240" w:after="60"/>
        <w:ind w:left="1080" w:hanging="360"/>
      </w:pPr>
      <w:bookmarkStart w:id="52" w:name="_Toc117159088"/>
      <w:bookmarkStart w:id="53" w:name="_Toc150521896"/>
      <w:bookmarkStart w:id="54" w:name="_Toc485038849"/>
      <w:r w:rsidRPr="00363833">
        <w:t>Typ av vård- och omsorgstjänst</w:t>
      </w:r>
      <w:bookmarkEnd w:id="52"/>
      <w:bookmarkEnd w:id="53"/>
    </w:p>
    <w:p w14:paraId="09E24106" w14:textId="77777777" w:rsidR="00533997" w:rsidRDefault="00533997" w:rsidP="00533997">
      <w:pPr>
        <w:rPr>
          <w:bCs/>
          <w:iCs/>
        </w:rPr>
      </w:pPr>
      <w:r>
        <w:t xml:space="preserve">TKB anger hur fältet </w:t>
      </w:r>
      <w:proofErr w:type="spellStart"/>
      <w:r>
        <w:t>typeOfCareService</w:t>
      </w:r>
      <w:proofErr w:type="spellEnd"/>
      <w:r>
        <w:t xml:space="preserve"> används för att leverera information om typ av vård- och omsorgstjänst med hjälp av olika </w:t>
      </w:r>
      <w:proofErr w:type="spellStart"/>
      <w:r>
        <w:t>kodverk</w:t>
      </w:r>
      <w:proofErr w:type="spellEnd"/>
      <w:r>
        <w:t>.</w:t>
      </w:r>
    </w:p>
    <w:p w14:paraId="47E53DB3" w14:textId="77777777" w:rsidR="00533997" w:rsidRDefault="00533997" w:rsidP="00533997">
      <w:r>
        <w:t xml:space="preserve">Ange nedan hur tjänsteproducenten stödjer att leverera </w:t>
      </w:r>
      <w:proofErr w:type="spellStart"/>
      <w:r>
        <w:t>typeOfCareService</w:t>
      </w:r>
      <w:proofErr w:type="spellEnd"/>
      <w:r>
        <w:t>:</w:t>
      </w:r>
    </w:p>
    <w:p w14:paraId="407CD08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typ av vård- och omsorgstjänst med </w:t>
      </w:r>
      <w:proofErr w:type="spellStart"/>
      <w:r>
        <w:t>Snomed</w:t>
      </w:r>
      <w:proofErr w:type="spellEnd"/>
      <w:r>
        <w:t xml:space="preserve"> CT-koder enligt </w:t>
      </w:r>
      <w:r w:rsidRPr="00363833">
        <w:t>det nationella utbudkodsurvalet</w:t>
      </w:r>
      <w:r>
        <w:t xml:space="preserve"> (TF 5.1).</w:t>
      </w:r>
    </w:p>
    <w:p w14:paraId="0F59608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2D7FFF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3829A8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typ av vård- och omsorgstjänst med annat </w:t>
      </w:r>
      <w:proofErr w:type="spellStart"/>
      <w:r>
        <w:t>kodverk</w:t>
      </w:r>
      <w:proofErr w:type="spellEnd"/>
      <w:r>
        <w:t xml:space="preserve"> eller lokalt urval (TF 5.1).</w:t>
      </w:r>
    </w:p>
    <w:p w14:paraId="246F7FD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Ja.</w:t>
      </w:r>
    </w:p>
    <w:p w14:paraId="64874D0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Nej</w:t>
      </w:r>
    </w:p>
    <w:p w14:paraId="35A369D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beskriv </w:t>
      </w:r>
      <w:proofErr w:type="spellStart"/>
      <w:r>
        <w:t>kodverk</w:t>
      </w:r>
      <w:proofErr w:type="spellEnd"/>
      <w:r>
        <w:t>/urval:</w:t>
      </w:r>
    </w:p>
    <w:p w14:paraId="59209547"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20BB0C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5891F3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187FCD9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9FFB5D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1EF9640" w14:textId="77777777" w:rsidR="00533997" w:rsidRDefault="00533997" w:rsidP="00533997"/>
    <w:p w14:paraId="3F64086A" w14:textId="77777777" w:rsidR="00533997" w:rsidRDefault="00533997" w:rsidP="00533997"/>
    <w:p w14:paraId="7BA3AB50" w14:textId="77777777" w:rsidR="00533997" w:rsidRDefault="00533997" w:rsidP="00533997">
      <w:pPr>
        <w:pStyle w:val="Rubrik3"/>
        <w:numPr>
          <w:ilvl w:val="2"/>
          <w:numId w:val="18"/>
        </w:numPr>
        <w:spacing w:before="240" w:after="60"/>
        <w:ind w:left="1080" w:hanging="360"/>
      </w:pPr>
      <w:bookmarkStart w:id="55" w:name="_Toc117159089"/>
      <w:bookmarkStart w:id="56" w:name="_Toc150521897"/>
      <w:r>
        <w:t>Beskrivning</w:t>
      </w:r>
      <w:bookmarkEnd w:id="55"/>
      <w:bookmarkEnd w:id="56"/>
    </w:p>
    <w:p w14:paraId="50F00FFA" w14:textId="77777777" w:rsidR="00533997" w:rsidRPr="004104FA" w:rsidRDefault="00533997" w:rsidP="00533997">
      <w:r>
        <w:t xml:space="preserve">TKB anger hur elementen </w:t>
      </w:r>
      <w:proofErr w:type="spellStart"/>
      <w:r w:rsidRPr="00C3300B">
        <w:t>typeOfCareServiceDescription</w:t>
      </w:r>
      <w:proofErr w:type="spellEnd"/>
      <w:r>
        <w:t xml:space="preserve"> och </w:t>
      </w:r>
      <w:proofErr w:type="spellStart"/>
      <w:r>
        <w:t>description</w:t>
      </w:r>
      <w:proofErr w:type="spellEnd"/>
      <w:r>
        <w:t xml:space="preserve"> kan användas för att leverera beskrivningar av vårdtjänsten.</w:t>
      </w:r>
    </w:p>
    <w:p w14:paraId="24A1C3A9" w14:textId="77777777" w:rsidR="00533997" w:rsidRDefault="00533997" w:rsidP="00533997">
      <w:r>
        <w:t>Ange nedan tjänsteproducentens stöd för detta:</w:t>
      </w:r>
    </w:p>
    <w:p w14:paraId="6CDBFC1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n</w:t>
      </w:r>
      <w:r w:rsidRPr="00C3300B">
        <w:t>ationellt överenskommen beskrivning av vård- och omsorgstjänsten</w:t>
      </w:r>
      <w:r>
        <w:t xml:space="preserve"> i </w:t>
      </w:r>
      <w:proofErr w:type="spellStart"/>
      <w:r w:rsidRPr="00C3300B">
        <w:t>typeOfCareServiceDescription</w:t>
      </w:r>
      <w:proofErr w:type="spellEnd"/>
      <w:r w:rsidRPr="00C3300B">
        <w:t>.</w:t>
      </w:r>
      <w:r>
        <w:t xml:space="preserve"> (TF 5.2.1)</w:t>
      </w:r>
    </w:p>
    <w:p w14:paraId="4E61F19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1E7D15FA"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beskrivning på olika språk (TF 5.2.2)</w:t>
      </w:r>
    </w:p>
    <w:p w14:paraId="3FC0EA8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6F29E5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04B1C3F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beskrivning riktad till roll ”Enskild person” (TF 5.2.3)</w:t>
      </w:r>
    </w:p>
    <w:p w14:paraId="32B738A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A04AC9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05EF65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beskrivning riktad till roll ”Hälso- och sjukvårdspersonal” </w:t>
      </w:r>
      <w:r>
        <w:br/>
        <w:t>(TF 5.2.4)</w:t>
      </w:r>
    </w:p>
    <w:p w14:paraId="361DA31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A05FB9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29110E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lokalt tillägg till beskrivning i elementet </w:t>
      </w:r>
      <w:proofErr w:type="spellStart"/>
      <w:r>
        <w:t>description</w:t>
      </w:r>
      <w:proofErr w:type="spellEnd"/>
      <w:r>
        <w:t xml:space="preserve"> (TF 5.7)</w:t>
      </w:r>
    </w:p>
    <w:p w14:paraId="5242CB08"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Ja       [] Nej</w:t>
      </w:r>
    </w:p>
    <w:p w14:paraId="6773CC9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07BCEA2"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8B315A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951E08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520BFB1" w14:textId="77777777" w:rsidR="00533997" w:rsidRDefault="00533997" w:rsidP="00533997"/>
    <w:p w14:paraId="4466B8CD" w14:textId="77777777" w:rsidR="00533997" w:rsidRDefault="00533997" w:rsidP="00533997">
      <w:pPr>
        <w:pStyle w:val="Rubrik3"/>
        <w:numPr>
          <w:ilvl w:val="2"/>
          <w:numId w:val="18"/>
        </w:numPr>
        <w:spacing w:before="240" w:after="60"/>
        <w:ind w:left="720" w:hanging="720"/>
      </w:pPr>
      <w:bookmarkStart w:id="57" w:name="_Toc117159090"/>
      <w:bookmarkStart w:id="58" w:name="_Toc150521898"/>
      <w:bookmarkEnd w:id="54"/>
      <w:r>
        <w:t>Giltighet och Status</w:t>
      </w:r>
      <w:bookmarkEnd w:id="57"/>
      <w:bookmarkEnd w:id="58"/>
    </w:p>
    <w:p w14:paraId="33CC5F99" w14:textId="77777777" w:rsidR="00533997" w:rsidRDefault="00533997" w:rsidP="00533997">
      <w:pPr>
        <w:rPr>
          <w:bCs/>
          <w:iCs/>
        </w:rPr>
      </w:pPr>
      <w:r>
        <w:t xml:space="preserve">TKB anger hur fälten </w:t>
      </w:r>
      <w:proofErr w:type="spellStart"/>
      <w:r>
        <w:t>validity</w:t>
      </w:r>
      <w:proofErr w:type="spellEnd"/>
      <w:r>
        <w:t xml:space="preserve"> och </w:t>
      </w:r>
      <w:proofErr w:type="spellStart"/>
      <w:r>
        <w:t>careServiceStatus</w:t>
      </w:r>
      <w:proofErr w:type="spellEnd"/>
      <w:r>
        <w:t xml:space="preserve"> används för att leverera information om giltighet och status för en vård- och omsorgstjänst.</w:t>
      </w:r>
    </w:p>
    <w:p w14:paraId="427C433A" w14:textId="77777777" w:rsidR="00533997" w:rsidRDefault="00533997" w:rsidP="00533997">
      <w:r>
        <w:t>Ange nedan tjänsteproducentens stöd för detta:</w:t>
      </w:r>
    </w:p>
    <w:p w14:paraId="342BEF53"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startdatum för giltighet (TF 5.3.1)</w:t>
      </w:r>
    </w:p>
    <w:p w14:paraId="1489022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724FC3E"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10EDC173"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slutdatum för giltighet (TF 5.3.2)</w:t>
      </w:r>
    </w:p>
    <w:p w14:paraId="0C2313F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8C1FDF7"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0538C3A7"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status ”</w:t>
      </w:r>
      <w:proofErr w:type="spellStart"/>
      <w:r>
        <w:t>inactive</w:t>
      </w:r>
      <w:proofErr w:type="spellEnd"/>
      <w:r>
        <w:t>” (TF 5.4.1)</w:t>
      </w:r>
    </w:p>
    <w:p w14:paraId="6DB685C1"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E361DC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D20F4B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status ”</w:t>
      </w:r>
      <w:proofErr w:type="spellStart"/>
      <w:r>
        <w:t>active</w:t>
      </w:r>
      <w:proofErr w:type="spellEnd"/>
      <w:r>
        <w:t>” (TF 5.4.2)</w:t>
      </w:r>
    </w:p>
    <w:p w14:paraId="04581A3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2F3A49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17FE66E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status ”</w:t>
      </w:r>
      <w:proofErr w:type="spellStart"/>
      <w:r>
        <w:t>deprecated</w:t>
      </w:r>
      <w:proofErr w:type="spellEnd"/>
      <w:r>
        <w:t>” (TF 5.4.3)</w:t>
      </w:r>
    </w:p>
    <w:p w14:paraId="15BDDC1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FB259F2"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83153B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7661D5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37FE4AD"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C748D6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E625A80" w14:textId="77777777" w:rsidR="00533997" w:rsidRDefault="00533997" w:rsidP="00533997"/>
    <w:p w14:paraId="0E36BA6B" w14:textId="77777777" w:rsidR="00533997" w:rsidRDefault="00533997" w:rsidP="00533997">
      <w:pPr>
        <w:pStyle w:val="Rubrik3"/>
        <w:numPr>
          <w:ilvl w:val="2"/>
          <w:numId w:val="18"/>
        </w:numPr>
        <w:spacing w:before="240" w:after="60"/>
        <w:ind w:left="720" w:hanging="720"/>
      </w:pPr>
      <w:bookmarkStart w:id="59" w:name="_Toc117159091"/>
      <w:bookmarkStart w:id="60" w:name="_Toc150521899"/>
      <w:r>
        <w:t>Vårdval</w:t>
      </w:r>
      <w:bookmarkEnd w:id="59"/>
      <w:bookmarkEnd w:id="60"/>
    </w:p>
    <w:p w14:paraId="649A4D25" w14:textId="77777777" w:rsidR="00533997" w:rsidRDefault="00533997" w:rsidP="00533997">
      <w:pPr>
        <w:rPr>
          <w:bCs/>
          <w:iCs/>
        </w:rPr>
      </w:pPr>
      <w:r>
        <w:t xml:space="preserve">Kontraktet medger att i fältet </w:t>
      </w:r>
      <w:proofErr w:type="spellStart"/>
      <w:r>
        <w:t>careOption</w:t>
      </w:r>
      <w:proofErr w:type="spellEnd"/>
      <w:r>
        <w:t xml:space="preserve"> leverera information om huruvida en vård- och omsorgstjänst tillhör ett valfrihetssystem.</w:t>
      </w:r>
    </w:p>
    <w:p w14:paraId="0E8E8014" w14:textId="77777777" w:rsidR="00533997" w:rsidRDefault="00533997" w:rsidP="00533997">
      <w:r>
        <w:t>Ange nedan tjänsteproducentens stöd för detta:</w:t>
      </w:r>
    </w:p>
    <w:p w14:paraId="0BD42781"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careOption</w:t>
      </w:r>
      <w:proofErr w:type="spellEnd"/>
      <w:r>
        <w:t xml:space="preserve"> = ”</w:t>
      </w:r>
      <w:proofErr w:type="spellStart"/>
      <w:r>
        <w:t>true</w:t>
      </w:r>
      <w:proofErr w:type="spellEnd"/>
      <w:r>
        <w:t>” (TF 5.5.1)</w:t>
      </w:r>
    </w:p>
    <w:p w14:paraId="64FC481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D669E7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4D9AAE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careOption</w:t>
      </w:r>
      <w:proofErr w:type="spellEnd"/>
      <w:r>
        <w:t xml:space="preserve"> = ”</w:t>
      </w:r>
      <w:proofErr w:type="spellStart"/>
      <w:r>
        <w:t>false</w:t>
      </w:r>
      <w:proofErr w:type="spellEnd"/>
      <w:r>
        <w:t>” (TF 5.5.2)</w:t>
      </w:r>
    </w:p>
    <w:p w14:paraId="4D7DFC77"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54B42E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353C5A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FD1A69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8F1381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9028607"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0DC9E0D" w14:textId="77777777" w:rsidR="00533997" w:rsidRDefault="00533997" w:rsidP="00533997"/>
    <w:p w14:paraId="4AA81497" w14:textId="77777777" w:rsidR="00533997" w:rsidRDefault="00533997" w:rsidP="00533997"/>
    <w:p w14:paraId="2D2AC3B7" w14:textId="77777777" w:rsidR="00533997" w:rsidRDefault="00533997" w:rsidP="00533997">
      <w:pPr>
        <w:pStyle w:val="Rubrik3"/>
        <w:numPr>
          <w:ilvl w:val="2"/>
          <w:numId w:val="18"/>
        </w:numPr>
        <w:spacing w:before="240" w:after="60"/>
        <w:ind w:left="720" w:hanging="720"/>
      </w:pPr>
      <w:bookmarkStart w:id="61" w:name="_Toc117159092"/>
      <w:bookmarkStart w:id="62" w:name="_Toc150521900"/>
      <w:r>
        <w:t>Remissinformation</w:t>
      </w:r>
      <w:bookmarkEnd w:id="61"/>
      <w:bookmarkEnd w:id="62"/>
    </w:p>
    <w:p w14:paraId="5CA31BAB" w14:textId="77777777" w:rsidR="00533997" w:rsidRDefault="00533997" w:rsidP="00533997">
      <w:pPr>
        <w:rPr>
          <w:bCs/>
          <w:iCs/>
        </w:rPr>
      </w:pPr>
      <w:r>
        <w:t>Kontraktet medger att i fälten</w:t>
      </w:r>
      <w:r w:rsidRPr="002B2C39">
        <w:t xml:space="preserve"> </w:t>
      </w:r>
      <w:proofErr w:type="spellStart"/>
      <w:r w:rsidRPr="002B2C39">
        <w:t>referralRequired</w:t>
      </w:r>
      <w:proofErr w:type="spellEnd"/>
      <w:r>
        <w:t xml:space="preserve"> och </w:t>
      </w:r>
      <w:proofErr w:type="spellStart"/>
      <w:r>
        <w:t>requestTemplate</w:t>
      </w:r>
      <w:proofErr w:type="spellEnd"/>
      <w:r>
        <w:t xml:space="preserve"> leverera remissrelaterad information.</w:t>
      </w:r>
    </w:p>
    <w:p w14:paraId="7869674E" w14:textId="77777777" w:rsidR="00533997" w:rsidRDefault="00533997" w:rsidP="00533997">
      <w:r>
        <w:t>Ange nedan tjänsteproducentens stöd för detta:</w:t>
      </w:r>
    </w:p>
    <w:p w14:paraId="7EAD02A9"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2B2C39">
        <w:t>referralRequired</w:t>
      </w:r>
      <w:proofErr w:type="spellEnd"/>
      <w:r>
        <w:t xml:space="preserve"> = ”</w:t>
      </w:r>
      <w:proofErr w:type="spellStart"/>
      <w:r>
        <w:t>true</w:t>
      </w:r>
      <w:proofErr w:type="spellEnd"/>
      <w:r>
        <w:t>” för krav på remiss (TF 5.6.1)</w:t>
      </w:r>
    </w:p>
    <w:p w14:paraId="4E4BF9D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3BB9A7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F21DBB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2B2C39">
        <w:t>referralRequired</w:t>
      </w:r>
      <w:proofErr w:type="spellEnd"/>
      <w:r>
        <w:t xml:space="preserve"> = ”</w:t>
      </w:r>
      <w:proofErr w:type="spellStart"/>
      <w:r>
        <w:t>false</w:t>
      </w:r>
      <w:proofErr w:type="spellEnd"/>
      <w:r>
        <w:t>” (TF 5.6.2)</w:t>
      </w:r>
    </w:p>
    <w:p w14:paraId="30F7BBF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AF22E6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7EABFB8"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information om remissmall i </w:t>
      </w:r>
      <w:proofErr w:type="spellStart"/>
      <w:r w:rsidRPr="005F0E9F">
        <w:t>re</w:t>
      </w:r>
      <w:r>
        <w:t>questTemplate</w:t>
      </w:r>
      <w:proofErr w:type="spellEnd"/>
      <w:r>
        <w:t xml:space="preserve"> (TF 5.9)</w:t>
      </w:r>
    </w:p>
    <w:p w14:paraId="73C9C650"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EC9EE6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3CC1C0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85BB88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1C3865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50562EB"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AB08466" w14:textId="77777777" w:rsidR="00533997" w:rsidRDefault="00533997" w:rsidP="00533997"/>
    <w:p w14:paraId="20D40B48" w14:textId="77777777" w:rsidR="00533997" w:rsidRDefault="00533997" w:rsidP="00533997"/>
    <w:p w14:paraId="01C194EA" w14:textId="77777777" w:rsidR="00533997" w:rsidRDefault="00533997" w:rsidP="00533997"/>
    <w:p w14:paraId="7A7A7A9E" w14:textId="77777777" w:rsidR="00533997" w:rsidRDefault="00533997" w:rsidP="00533997">
      <w:pPr>
        <w:pStyle w:val="Rubrik3"/>
        <w:numPr>
          <w:ilvl w:val="2"/>
          <w:numId w:val="18"/>
        </w:numPr>
        <w:spacing w:before="240" w:after="60"/>
        <w:ind w:left="720" w:hanging="720"/>
      </w:pPr>
      <w:bookmarkStart w:id="63" w:name="_Toc117159093"/>
      <w:bookmarkStart w:id="64" w:name="_Toc150521901"/>
      <w:r>
        <w:t>Indikator</w:t>
      </w:r>
      <w:bookmarkEnd w:id="63"/>
      <w:bookmarkEnd w:id="64"/>
    </w:p>
    <w:p w14:paraId="47BF06A5" w14:textId="77777777" w:rsidR="00533997" w:rsidRDefault="00533997" w:rsidP="00533997">
      <w:r>
        <w:t xml:space="preserve">Kontraktet medger att i fältet </w:t>
      </w:r>
      <w:proofErr w:type="spellStart"/>
      <w:r>
        <w:t>indicator</w:t>
      </w:r>
      <w:proofErr w:type="spellEnd"/>
      <w:r>
        <w:t xml:space="preserve"> leverera referens till öppna jämförelser.</w:t>
      </w:r>
    </w:p>
    <w:p w14:paraId="066ED378" w14:textId="77777777" w:rsidR="00533997" w:rsidRDefault="00533997" w:rsidP="00533997">
      <w:r>
        <w:t xml:space="preserve">Ange nedan om tjänsteproducenten stödjer att leverera </w:t>
      </w:r>
      <w:proofErr w:type="spellStart"/>
      <w:r>
        <w:t>indicator</w:t>
      </w:r>
      <w:proofErr w:type="spellEnd"/>
      <w:r>
        <w:t>:</w:t>
      </w:r>
    </w:p>
    <w:p w14:paraId="64B348CE"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indicator</w:t>
      </w:r>
      <w:proofErr w:type="spellEnd"/>
      <w:r>
        <w:t xml:space="preserve"> (TF 5.8)</w:t>
      </w:r>
    </w:p>
    <w:p w14:paraId="4CFCF91A"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FED345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9FE860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469E91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E1F993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D4634AA"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95F3B7D" w14:textId="77777777" w:rsidR="00533997" w:rsidRDefault="00533997" w:rsidP="00533997"/>
    <w:p w14:paraId="557A3387" w14:textId="77777777" w:rsidR="00533997" w:rsidRDefault="00533997" w:rsidP="00533997"/>
    <w:p w14:paraId="4C17AB77" w14:textId="77777777" w:rsidR="00533997" w:rsidRDefault="00533997" w:rsidP="00533997">
      <w:pPr>
        <w:pStyle w:val="Rubrik3"/>
        <w:numPr>
          <w:ilvl w:val="2"/>
          <w:numId w:val="18"/>
        </w:numPr>
        <w:spacing w:before="240" w:after="60"/>
        <w:ind w:left="720" w:hanging="720"/>
      </w:pPr>
      <w:bookmarkStart w:id="65" w:name="_Toc117159094"/>
      <w:bookmarkStart w:id="66" w:name="_Toc150521902"/>
      <w:r>
        <w:t>Utförande enhet</w:t>
      </w:r>
      <w:bookmarkEnd w:id="65"/>
      <w:bookmarkEnd w:id="66"/>
    </w:p>
    <w:p w14:paraId="4319E3E0" w14:textId="77777777" w:rsidR="00533997" w:rsidRDefault="00533997" w:rsidP="00533997">
      <w:r>
        <w:t xml:space="preserve">TKB anger hur elementet </w:t>
      </w:r>
      <w:proofErr w:type="spellStart"/>
      <w:r w:rsidRPr="009C44E1">
        <w:t>performingOrganization</w:t>
      </w:r>
      <w:proofErr w:type="spellEnd"/>
      <w:r>
        <w:t xml:space="preserve"> kan användas för att leverera olika typer av information om utförande enhet.</w:t>
      </w:r>
    </w:p>
    <w:p w14:paraId="5347D494" w14:textId="77777777" w:rsidR="00533997" w:rsidRPr="009C44E1" w:rsidRDefault="00533997" w:rsidP="00533997">
      <w:r>
        <w:t>Ange nedan tjänsteproducentens stöd för vissa delar i detta:</w:t>
      </w:r>
    </w:p>
    <w:p w14:paraId="05B30132"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verksamhetskod i fältet </w:t>
      </w:r>
      <w:proofErr w:type="spellStart"/>
      <w:r w:rsidRPr="00BE45BE">
        <w:t>typeOfBusiness</w:t>
      </w:r>
      <w:proofErr w:type="spellEnd"/>
      <w:r w:rsidRPr="00BE45BE">
        <w:t xml:space="preserve"> </w:t>
      </w:r>
      <w:r>
        <w:t>(TF 5.10.1)</w:t>
      </w:r>
    </w:p>
    <w:p w14:paraId="3F417CF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E6399C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E0F0171"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öppettider i fältet </w:t>
      </w:r>
      <w:proofErr w:type="spellStart"/>
      <w:r>
        <w:t>availableTime</w:t>
      </w:r>
      <w:proofErr w:type="spellEnd"/>
      <w:r>
        <w:t xml:space="preserve"> (TF 5.10.2)</w:t>
      </w:r>
    </w:p>
    <w:p w14:paraId="00B734F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F773382"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AFFC4E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Innehållet i </w:t>
      </w:r>
      <w:proofErr w:type="spellStart"/>
      <w:r>
        <w:t>availableTime</w:t>
      </w:r>
      <w:proofErr w:type="spellEnd"/>
      <w:r>
        <w:t xml:space="preserve"> följer formatet </w:t>
      </w:r>
      <w:proofErr w:type="spellStart"/>
      <w:r w:rsidRPr="009C44E1">
        <w:t>iCalendar</w:t>
      </w:r>
      <w:proofErr w:type="spellEnd"/>
      <w:r w:rsidRPr="009C44E1">
        <w:t xml:space="preserve"> </w:t>
      </w:r>
      <w:r>
        <w:t>[</w:t>
      </w:r>
      <w:r w:rsidRPr="009C44E1">
        <w:t>RFC 5545</w:t>
      </w:r>
      <w:r>
        <w:t>]</w:t>
      </w:r>
    </w:p>
    <w:p w14:paraId="71321D4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A9B4F4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33CCF6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EEC706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FA06FF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8F517A6"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D9913F1" w14:textId="77777777" w:rsidR="00533997" w:rsidRDefault="00533997" w:rsidP="00533997"/>
    <w:p w14:paraId="749F002E" w14:textId="77777777" w:rsidR="00533997" w:rsidRDefault="00533997" w:rsidP="00533997">
      <w:pPr>
        <w:pStyle w:val="Rubrik3"/>
        <w:numPr>
          <w:ilvl w:val="2"/>
          <w:numId w:val="18"/>
        </w:numPr>
        <w:spacing w:before="240" w:after="60"/>
        <w:ind w:left="720" w:hanging="720"/>
      </w:pPr>
      <w:bookmarkStart w:id="67" w:name="_Toc117159095"/>
      <w:bookmarkStart w:id="68" w:name="_Toc150521903"/>
      <w:r>
        <w:t>Patientavgift</w:t>
      </w:r>
      <w:bookmarkEnd w:id="67"/>
      <w:bookmarkEnd w:id="68"/>
    </w:p>
    <w:p w14:paraId="12D6D9D4" w14:textId="77777777" w:rsidR="00533997" w:rsidRDefault="00533997" w:rsidP="00533997">
      <w:r>
        <w:t xml:space="preserve">TKB anger hur elementet </w:t>
      </w:r>
      <w:proofErr w:type="spellStart"/>
      <w:r w:rsidRPr="00BE45BE">
        <w:t>patientFee</w:t>
      </w:r>
      <w:proofErr w:type="spellEnd"/>
      <w:r>
        <w:t xml:space="preserve"> används för att leverera information om patientavgift.</w:t>
      </w:r>
    </w:p>
    <w:p w14:paraId="576F49E5" w14:textId="77777777" w:rsidR="00533997" w:rsidRDefault="00533997" w:rsidP="00533997">
      <w:r>
        <w:t xml:space="preserve">Ange nedan om tjänsteproducenten stödjer att leverera </w:t>
      </w:r>
      <w:proofErr w:type="spellStart"/>
      <w:r w:rsidRPr="00BE45BE">
        <w:t>patientFee</w:t>
      </w:r>
      <w:proofErr w:type="spellEnd"/>
      <w:r>
        <w:t>:</w:t>
      </w:r>
    </w:p>
    <w:p w14:paraId="6372B2A7"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patientFee</w:t>
      </w:r>
      <w:proofErr w:type="spellEnd"/>
      <w:r>
        <w:t xml:space="preserve"> (TF 5.12)</w:t>
      </w:r>
    </w:p>
    <w:p w14:paraId="423C900D"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86F255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AF7E2D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2C6AF2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B39F22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90AFE6F"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5CFBA5E" w14:textId="77777777" w:rsidR="00533997" w:rsidRDefault="00533997" w:rsidP="00533997"/>
    <w:p w14:paraId="3D2DA461" w14:textId="77777777" w:rsidR="00533997" w:rsidRDefault="00533997" w:rsidP="00533997"/>
    <w:p w14:paraId="1B07FD60" w14:textId="77777777" w:rsidR="00533997" w:rsidRDefault="00533997" w:rsidP="00533997">
      <w:pPr>
        <w:pStyle w:val="Rubrik3"/>
        <w:numPr>
          <w:ilvl w:val="2"/>
          <w:numId w:val="18"/>
        </w:numPr>
        <w:spacing w:before="240" w:after="60"/>
        <w:ind w:left="720" w:hanging="720"/>
      </w:pPr>
      <w:bookmarkStart w:id="69" w:name="_Toc117159096"/>
      <w:bookmarkStart w:id="70" w:name="_Toc150521904"/>
      <w:r>
        <w:t>Målgrupp</w:t>
      </w:r>
      <w:bookmarkEnd w:id="69"/>
      <w:bookmarkEnd w:id="70"/>
    </w:p>
    <w:p w14:paraId="1C900114" w14:textId="77777777" w:rsidR="00533997" w:rsidRDefault="00533997" w:rsidP="00533997">
      <w:pPr>
        <w:rPr>
          <w:bCs/>
          <w:iCs/>
        </w:rPr>
      </w:pPr>
      <w:r>
        <w:t xml:space="preserve">Kontraktet medger att i fältet </w:t>
      </w:r>
      <w:proofErr w:type="spellStart"/>
      <w:r>
        <w:t>targetGroup</w:t>
      </w:r>
      <w:proofErr w:type="spellEnd"/>
      <w:r>
        <w:t xml:space="preserve"> leverera information om målgrupp för vård- och omsorgstjänsten.</w:t>
      </w:r>
    </w:p>
    <w:p w14:paraId="5B860E64" w14:textId="77777777" w:rsidR="00533997" w:rsidRDefault="00533997" w:rsidP="00533997">
      <w:r>
        <w:t xml:space="preserve">Ange nedan vad tjänsteproducenten stödjer att leverera i </w:t>
      </w:r>
      <w:proofErr w:type="spellStart"/>
      <w:r>
        <w:t>targetGroup</w:t>
      </w:r>
      <w:proofErr w:type="spellEnd"/>
      <w:r>
        <w:t>:</w:t>
      </w:r>
    </w:p>
    <w:p w14:paraId="40E30006"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Svar kan levereras med målgrupp ålder (TF 5.13.1)</w:t>
      </w:r>
    </w:p>
    <w:p w14:paraId="5F84BD0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25456A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88D762C"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målgrupp kön (TF 5.13.2)</w:t>
      </w:r>
    </w:p>
    <w:p w14:paraId="65FB5B9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6F58618"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426498B"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målgruppsattribut (TF 5.13.3)</w:t>
      </w:r>
    </w:p>
    <w:p w14:paraId="0BE03908"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3F8B216"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6D4C91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0C333BB2"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485C1F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A6E808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C44F762"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CD3439E" w14:textId="77777777" w:rsidR="00533997" w:rsidRDefault="00533997" w:rsidP="00533997"/>
    <w:p w14:paraId="0FD5D626" w14:textId="77777777" w:rsidR="00533997" w:rsidRDefault="00533997" w:rsidP="00533997">
      <w:pPr>
        <w:pStyle w:val="Rubrik3"/>
        <w:numPr>
          <w:ilvl w:val="2"/>
          <w:numId w:val="18"/>
        </w:numPr>
        <w:spacing w:before="240" w:after="60"/>
        <w:ind w:left="720" w:hanging="720"/>
      </w:pPr>
      <w:bookmarkStart w:id="71" w:name="_Toc117159097"/>
      <w:bookmarkStart w:id="72" w:name="_Toc150521905"/>
      <w:r>
        <w:t>Plats</w:t>
      </w:r>
      <w:bookmarkEnd w:id="71"/>
      <w:bookmarkEnd w:id="72"/>
    </w:p>
    <w:p w14:paraId="198529CD" w14:textId="77777777" w:rsidR="00533997" w:rsidRDefault="00533997" w:rsidP="00533997">
      <w:pPr>
        <w:rPr>
          <w:bCs/>
          <w:iCs/>
        </w:rPr>
      </w:pPr>
      <w:r>
        <w:t xml:space="preserve">Kontraktet medger att i fältet </w:t>
      </w:r>
      <w:proofErr w:type="spellStart"/>
      <w:r>
        <w:t>location</w:t>
      </w:r>
      <w:proofErr w:type="spellEnd"/>
      <w:r>
        <w:t xml:space="preserve"> leverera information om plats där vård- och omsorgstjänst erbjuds.</w:t>
      </w:r>
    </w:p>
    <w:p w14:paraId="24A16794" w14:textId="77777777" w:rsidR="00533997" w:rsidRDefault="00533997" w:rsidP="00533997">
      <w:r>
        <w:t>Ange nedan hur tjänsteproducenten stödjer att leverera platsinformation:</w:t>
      </w:r>
    </w:p>
    <w:p w14:paraId="5F0F64E4"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location</w:t>
      </w:r>
      <w:proofErr w:type="spellEnd"/>
      <w:r>
        <w:t xml:space="preserve"> som beskriver län (TF 5.14.1)</w:t>
      </w:r>
    </w:p>
    <w:p w14:paraId="6C9E6DA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4E1459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1373BA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location</w:t>
      </w:r>
      <w:proofErr w:type="spellEnd"/>
      <w:r>
        <w:t xml:space="preserve"> som beskriver kommun (TF 5.14.2)</w:t>
      </w:r>
    </w:p>
    <w:p w14:paraId="5EF9077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29FE26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1ABD6D8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location</w:t>
      </w:r>
      <w:proofErr w:type="spellEnd"/>
      <w:r>
        <w:t xml:space="preserve"> som beskriver geografiskt område med hjälp av polygon (TF 5.14.3)</w:t>
      </w:r>
    </w:p>
    <w:p w14:paraId="701F7AE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2BBE0B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CA8A7D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location</w:t>
      </w:r>
      <w:proofErr w:type="spellEnd"/>
      <w:r>
        <w:t xml:space="preserve"> som anger fysisk plats (TF 5.14.4)</w:t>
      </w:r>
    </w:p>
    <w:p w14:paraId="6D3AE6E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7B80A27"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A6A278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location</w:t>
      </w:r>
      <w:proofErr w:type="spellEnd"/>
      <w:r>
        <w:t xml:space="preserve"> som anger virtuell plats (TF 5.14.5)</w:t>
      </w:r>
    </w:p>
    <w:p w14:paraId="157A2F39"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B72496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A765732"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8FBF92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591F46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B5B00B1"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1D367340" w14:textId="77777777" w:rsidR="00533997" w:rsidRDefault="00533997" w:rsidP="00533997"/>
    <w:p w14:paraId="4CF015EC" w14:textId="77777777" w:rsidR="00533997" w:rsidRDefault="00533997" w:rsidP="00533997"/>
    <w:p w14:paraId="3185D700" w14:textId="77777777" w:rsidR="00533997" w:rsidRDefault="00533997" w:rsidP="00533997">
      <w:pPr>
        <w:pStyle w:val="Rubrik3"/>
        <w:numPr>
          <w:ilvl w:val="2"/>
          <w:numId w:val="18"/>
        </w:numPr>
        <w:spacing w:before="240" w:after="60"/>
        <w:ind w:left="720" w:hanging="720"/>
      </w:pPr>
      <w:bookmarkStart w:id="73" w:name="_Toc117159098"/>
      <w:bookmarkStart w:id="74" w:name="_Toc150521906"/>
      <w:r>
        <w:t>Kontaktinformation</w:t>
      </w:r>
      <w:bookmarkEnd w:id="73"/>
      <w:bookmarkEnd w:id="74"/>
    </w:p>
    <w:p w14:paraId="7695F3C9" w14:textId="77777777" w:rsidR="00533997" w:rsidRDefault="00533997" w:rsidP="00533997">
      <w:pPr>
        <w:rPr>
          <w:bCs/>
          <w:iCs/>
        </w:rPr>
      </w:pPr>
      <w:r>
        <w:t xml:space="preserve">Kontraktet medger att i fältet </w:t>
      </w:r>
      <w:proofErr w:type="spellStart"/>
      <w:r>
        <w:t>contactInformation</w:t>
      </w:r>
      <w:proofErr w:type="spellEnd"/>
      <w:r>
        <w:t xml:space="preserve"> leverera information om kontaktuppgifter för den enhet som utför en viss vård- och omsorgstjänst.</w:t>
      </w:r>
    </w:p>
    <w:p w14:paraId="71B66F96" w14:textId="77777777" w:rsidR="00533997" w:rsidRDefault="00533997" w:rsidP="00533997">
      <w:r>
        <w:t xml:space="preserve">Ange nedan hur tjänsteproducenten stödjer att leverera </w:t>
      </w:r>
      <w:proofErr w:type="spellStart"/>
      <w:r>
        <w:t>contactInformation</w:t>
      </w:r>
      <w:proofErr w:type="spellEnd"/>
      <w:r>
        <w:t>:</w:t>
      </w:r>
    </w:p>
    <w:p w14:paraId="7EE3BA3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postadress i fältet </w:t>
      </w:r>
      <w:proofErr w:type="spellStart"/>
      <w:r>
        <w:t>address</w:t>
      </w:r>
      <w:proofErr w:type="spellEnd"/>
      <w:r>
        <w:t xml:space="preserve"> (TF 5.15.1)</w:t>
      </w:r>
    </w:p>
    <w:p w14:paraId="016B990A"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7DACC02"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FD1251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elektronisk adress i fältet </w:t>
      </w:r>
      <w:proofErr w:type="spellStart"/>
      <w:r>
        <w:t>telecom</w:t>
      </w:r>
      <w:proofErr w:type="spellEnd"/>
      <w:r>
        <w:t xml:space="preserve"> (TF 5.15.2)</w:t>
      </w:r>
    </w:p>
    <w:p w14:paraId="5589E4A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6168AE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9DA9EE6"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flera kontaktuppgifter med inbördes rangordning</w:t>
      </w:r>
    </w:p>
    <w:p w14:paraId="630EAA21"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4A1A64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0873E58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13944A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6D0CC2D7"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1D9BA712"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76525D8" w14:textId="77777777" w:rsidR="00533997" w:rsidRDefault="00533997" w:rsidP="00533997"/>
    <w:p w14:paraId="7E69B42B" w14:textId="77777777" w:rsidR="00533997" w:rsidRDefault="00533997" w:rsidP="00533997"/>
    <w:p w14:paraId="3831DA9F" w14:textId="77777777" w:rsidR="00533997" w:rsidRDefault="00533997" w:rsidP="00533997">
      <w:pPr>
        <w:pStyle w:val="Rubrik2"/>
        <w:numPr>
          <w:ilvl w:val="1"/>
          <w:numId w:val="18"/>
        </w:numPr>
        <w:tabs>
          <w:tab w:val="clear" w:pos="1080"/>
        </w:tabs>
        <w:spacing w:before="240" w:after="60"/>
        <w:ind w:left="851" w:hanging="851"/>
      </w:pPr>
      <w:bookmarkStart w:id="75" w:name="_Toc117159099"/>
      <w:bookmarkStart w:id="76" w:name="_Toc150521907"/>
      <w:r>
        <w:t>Övriga krav</w:t>
      </w:r>
      <w:bookmarkEnd w:id="75"/>
      <w:bookmarkEnd w:id="76"/>
    </w:p>
    <w:p w14:paraId="6B9CC91F" w14:textId="77777777" w:rsidR="00533997" w:rsidRDefault="00533997" w:rsidP="00533997">
      <w:pPr>
        <w:pStyle w:val="Rubrik3"/>
        <w:numPr>
          <w:ilvl w:val="2"/>
          <w:numId w:val="18"/>
        </w:numPr>
        <w:spacing w:before="240" w:after="60"/>
        <w:ind w:left="720" w:hanging="720"/>
      </w:pPr>
      <w:bookmarkStart w:id="77" w:name="_Toc117159100"/>
      <w:bookmarkStart w:id="78" w:name="_Toc150521908"/>
      <w:r>
        <w:t>SLA-krav</w:t>
      </w:r>
      <w:bookmarkEnd w:id="77"/>
      <w:bookmarkEnd w:id="78"/>
    </w:p>
    <w:p w14:paraId="78DC8F69" w14:textId="77777777" w:rsidR="00533997" w:rsidRDefault="00533997" w:rsidP="00533997">
      <w:r>
        <w:t>Tjänstedomänen</w:t>
      </w:r>
      <w:r w:rsidRPr="004D3213">
        <w:t xml:space="preserve"> </w:t>
      </w:r>
      <w:proofErr w:type="spellStart"/>
      <w:r w:rsidRPr="0022384E">
        <w:t>supportprocess:serviceprovisioning:healthcareoffering</w:t>
      </w:r>
      <w:proofErr w:type="spellEnd"/>
      <w:r>
        <w:t xml:space="preserve"> har </w:t>
      </w:r>
      <w:r w:rsidRPr="004D3213">
        <w:t xml:space="preserve">generella SLA-krav </w:t>
      </w:r>
      <w:r>
        <w:t xml:space="preserve">som </w:t>
      </w:r>
      <w:r w:rsidRPr="004D3213">
        <w:t xml:space="preserve">gäller för alla tjänsteproducenter som tillhandahåller tjänster. </w:t>
      </w:r>
      <w:proofErr w:type="spellStart"/>
      <w:r>
        <w:t>GetCareServiceOfferings</w:t>
      </w:r>
      <w:proofErr w:type="spellEnd"/>
      <w:r>
        <w:t xml:space="preserve"> 2.1 har inga specifika SLA-krav utöver de generella.</w:t>
      </w:r>
    </w:p>
    <w:p w14:paraId="4076B7BD" w14:textId="77777777" w:rsidR="00533997" w:rsidRDefault="00533997" w:rsidP="00533997">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2573AC99" w14:textId="77777777" w:rsidR="00533997" w:rsidRDefault="00533997" w:rsidP="00533997">
      <w:r>
        <w:t>Ange om tjänsteproducenten uppfyller de SLA-krav som finns:</w:t>
      </w:r>
    </w:p>
    <w:p w14:paraId="61B12260" w14:textId="77777777" w:rsidR="00533997" w:rsidRPr="008D5169"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 xml:space="preserve">uppfyller alltid svarstidskravet på 150 </w:t>
      </w:r>
      <w:proofErr w:type="spellStart"/>
      <w:r>
        <w:t>ms</w:t>
      </w:r>
      <w:proofErr w:type="spellEnd"/>
      <w:r>
        <w:t xml:space="preserve"> för anrop som returnerar 10 poster eller färre.</w:t>
      </w:r>
    </w:p>
    <w:p w14:paraId="6380B0F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B10CEE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EDDC34A" w14:textId="77777777" w:rsidR="00533997" w:rsidRPr="008D5169"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15 sekunder för anrop som returnerar 1000 poster eller färre.</w:t>
      </w:r>
    </w:p>
    <w:p w14:paraId="0C99CC2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3396E4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D4759A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4548262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7BED858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2279B0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4741ED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15D0AF4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1E1B421"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AC80E5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77DAC37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E8AD03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E62387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p>
    <w:p w14:paraId="291D752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 Nej </w:t>
      </w:r>
    </w:p>
    <w:p w14:paraId="6A23B13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653056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p>
    <w:p w14:paraId="6A02A8D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3132B87"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1179861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p>
    <w:p w14:paraId="7E1A65C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5BFFF20"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41AB5B7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p>
    <w:p w14:paraId="65E1EE0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7765D8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02EF316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p>
    <w:p w14:paraId="2D48089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3F7DD16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8D78A1A"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FD9E2E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44E3BC59"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FBD6DC8"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1298E7C" w14:textId="77777777" w:rsidR="00533997" w:rsidRDefault="00533997" w:rsidP="00533997"/>
    <w:p w14:paraId="424C1C90" w14:textId="77777777" w:rsidR="00533997" w:rsidRDefault="00533997" w:rsidP="00533997">
      <w:pPr>
        <w:pStyle w:val="Rubrik3"/>
        <w:numPr>
          <w:ilvl w:val="2"/>
          <w:numId w:val="18"/>
        </w:numPr>
        <w:spacing w:before="240" w:after="60"/>
        <w:ind w:left="720" w:hanging="720"/>
      </w:pPr>
      <w:bookmarkStart w:id="79" w:name="_Toc117159101"/>
      <w:bookmarkStart w:id="80" w:name="_Toc150521909"/>
      <w:r>
        <w:lastRenderedPageBreak/>
        <w:t>Obehörig åtkomst</w:t>
      </w:r>
      <w:bookmarkEnd w:id="79"/>
      <w:bookmarkEnd w:id="80"/>
    </w:p>
    <w:p w14:paraId="7CF0A144" w14:textId="77777777" w:rsidR="00533997" w:rsidRDefault="00533997" w:rsidP="00533997">
      <w:r>
        <w:t>Informationen ska inte vara tillgänglig för obehörig åtkomst och tjänsteproducentens anslutningsarkitektur ska följa de säkerhetsaspekter och krav som RIV-TA stipulerar, främst genom RIV Tekniska Anvisningar Kryptografi [ARK_0036].</w:t>
      </w:r>
    </w:p>
    <w:p w14:paraId="3667AF8E" w14:textId="77777777" w:rsidR="00533997" w:rsidRDefault="00533997" w:rsidP="00533997">
      <w:r>
        <w:t xml:space="preserve">I testsviterna som medföljer releasepaketet finns </w:t>
      </w:r>
      <w:r w:rsidRPr="00445068">
        <w:rPr>
          <w:i/>
        </w:rPr>
        <w:t>inte</w:t>
      </w:r>
      <w:r>
        <w:t xml:space="preserve"> stöd för att verifiera skydd mot obehörig åtkomst.</w:t>
      </w:r>
    </w:p>
    <w:p w14:paraId="42C6AC2F" w14:textId="77777777" w:rsidR="00533997" w:rsidRDefault="00533997" w:rsidP="00533997">
      <w:r>
        <w:t>Ange om tjänsteproducenten uppfyller de krav och regler som finns med avseende på obehörig åtkomst:</w:t>
      </w:r>
    </w:p>
    <w:p w14:paraId="5AC8597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531E2F7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810736D"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A28EC19"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EF64A3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989A5E6" w14:textId="77777777" w:rsidR="00533997" w:rsidRPr="00F002B4"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0AE4FCF"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0A387738" w14:textId="77777777" w:rsidR="00533997" w:rsidRDefault="00533997" w:rsidP="00533997">
      <w:pPr>
        <w:rPr>
          <w:rFonts w:ascii="Arial" w:hAnsi="Arial" w:cs="Arial"/>
          <w:bCs/>
          <w:iCs/>
          <w:sz w:val="28"/>
          <w:szCs w:val="28"/>
        </w:rPr>
      </w:pPr>
      <w:bookmarkStart w:id="81" w:name="_Toc450733784"/>
    </w:p>
    <w:p w14:paraId="78A4BF97" w14:textId="77777777" w:rsidR="00B8408E" w:rsidRDefault="00B8408E">
      <w:pPr>
        <w:rPr>
          <w:rFonts w:asciiTheme="majorHAnsi" w:eastAsiaTheme="majorEastAsia" w:hAnsiTheme="majorHAnsi" w:cstheme="majorBidi"/>
          <w:b/>
          <w:bCs/>
          <w:sz w:val="28"/>
          <w:szCs w:val="28"/>
        </w:rPr>
      </w:pPr>
      <w:bookmarkStart w:id="82" w:name="_Toc117159102"/>
      <w:r>
        <w:br w:type="page"/>
      </w:r>
    </w:p>
    <w:p w14:paraId="3342499B" w14:textId="476B40E1" w:rsidR="00533997" w:rsidRDefault="00533997" w:rsidP="00533997">
      <w:pPr>
        <w:pStyle w:val="Rubrik2"/>
        <w:numPr>
          <w:ilvl w:val="1"/>
          <w:numId w:val="18"/>
        </w:numPr>
        <w:tabs>
          <w:tab w:val="clear" w:pos="1080"/>
        </w:tabs>
        <w:spacing w:before="240" w:after="60"/>
        <w:ind w:left="851" w:hanging="851"/>
      </w:pPr>
      <w:bookmarkStart w:id="83" w:name="_Toc150521910"/>
      <w:r>
        <w:lastRenderedPageBreak/>
        <w:t>Följsamhet mot TK-testsviter</w:t>
      </w:r>
      <w:bookmarkEnd w:id="82"/>
      <w:bookmarkEnd w:id="83"/>
    </w:p>
    <w:p w14:paraId="110E83DF" w14:textId="77777777" w:rsidR="00533997" w:rsidRPr="000C3545" w:rsidRDefault="00533997" w:rsidP="00533997">
      <w:pPr>
        <w:pStyle w:val="Rubrik3"/>
        <w:numPr>
          <w:ilvl w:val="2"/>
          <w:numId w:val="18"/>
        </w:numPr>
        <w:spacing w:before="240" w:after="60"/>
        <w:ind w:left="720" w:hanging="720"/>
      </w:pPr>
      <w:bookmarkStart w:id="84" w:name="_Toc117159103"/>
      <w:bookmarkStart w:id="85" w:name="_Toc150521911"/>
      <w:r>
        <w:t xml:space="preserve">TK-testsvit för </w:t>
      </w:r>
      <w:proofErr w:type="spellStart"/>
      <w:r>
        <w:t>GetCareServiceOfferings</w:t>
      </w:r>
      <w:proofErr w:type="spellEnd"/>
      <w:r>
        <w:t xml:space="preserve"> 2.1</w:t>
      </w:r>
      <w:bookmarkEnd w:id="84"/>
      <w:bookmarkEnd w:id="85"/>
    </w:p>
    <w:p w14:paraId="74E5BD34" w14:textId="77777777" w:rsidR="00533997" w:rsidRDefault="00533997" w:rsidP="00533997">
      <w:r>
        <w:t>I testsviten som medföljer releasepaketet för tjänstekontraktet finns stöd för att verifiera krav i tjänstekontraktet. Dessa tester ska genomföras som en del av godkännandet av en tjänsteproducent.</w:t>
      </w:r>
    </w:p>
    <w:p w14:paraId="2C9860C3"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6CC4EFD4"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A3193C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3AFFD5A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Avvikelser från förväntat resultat (</w:t>
      </w:r>
      <w:proofErr w:type="spellStart"/>
      <w:r>
        <w:t>Fail</w:t>
      </w:r>
      <w:proofErr w:type="spellEnd"/>
      <w:r>
        <w:t xml:space="preserve"> i TK-tester) har noterats i detta formulär.</w:t>
      </w:r>
    </w:p>
    <w:p w14:paraId="03B4014C"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BA278B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12FE79A6"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p>
    <w:p w14:paraId="478D955E"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DA81C9B"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555E1789" w14:textId="77777777" w:rsidR="00533997" w:rsidRPr="002E0320"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5B9C993"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1376C7F9" w14:textId="77777777" w:rsidR="00533997" w:rsidRDefault="00533997" w:rsidP="00533997">
      <w:pPr>
        <w:rPr>
          <w:rFonts w:ascii="Arial" w:hAnsi="Arial" w:cs="Arial"/>
          <w:bCs/>
          <w:iCs/>
          <w:sz w:val="28"/>
          <w:szCs w:val="28"/>
        </w:rPr>
      </w:pPr>
    </w:p>
    <w:p w14:paraId="4EE25E71" w14:textId="77777777" w:rsidR="00533997" w:rsidRDefault="00533997" w:rsidP="00533997">
      <w:pPr>
        <w:pStyle w:val="Rubrik2"/>
        <w:numPr>
          <w:ilvl w:val="1"/>
          <w:numId w:val="18"/>
        </w:numPr>
        <w:tabs>
          <w:tab w:val="clear" w:pos="1080"/>
        </w:tabs>
        <w:spacing w:before="240" w:after="60"/>
        <w:ind w:left="851" w:hanging="851"/>
      </w:pPr>
      <w:bookmarkStart w:id="86" w:name="_Toc117159104"/>
      <w:bookmarkStart w:id="87" w:name="_Toc150521912"/>
      <w:r>
        <w:t>Övrigt</w:t>
      </w:r>
      <w:bookmarkEnd w:id="81"/>
      <w:bookmarkEnd w:id="86"/>
      <w:bookmarkEnd w:id="87"/>
    </w:p>
    <w:p w14:paraId="5D4DFDB9" w14:textId="77777777" w:rsidR="00533997" w:rsidRDefault="00533997" w:rsidP="00533997">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140B98E5"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1BF5583E"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2E470E34" w14:textId="77777777" w:rsidR="00533997" w:rsidRDefault="00533997" w:rsidP="00624F85">
      <w:pPr>
        <w:pBdr>
          <w:top w:val="single" w:sz="4" w:space="1" w:color="auto"/>
          <w:left w:val="single" w:sz="4" w:space="4" w:color="auto"/>
          <w:bottom w:val="single" w:sz="4" w:space="1" w:color="auto"/>
          <w:right w:val="single" w:sz="4" w:space="4" w:color="auto"/>
        </w:pBdr>
        <w:shd w:val="clear" w:color="auto" w:fill="DC98B3" w:themeFill="text2" w:themeFillTint="66"/>
      </w:pPr>
    </w:p>
    <w:p w14:paraId="76F8A5E6" w14:textId="77777777" w:rsidR="00533997" w:rsidRDefault="00533997" w:rsidP="00533997"/>
    <w:p w14:paraId="1D601878" w14:textId="77777777" w:rsidR="00B8408E" w:rsidRDefault="00B8408E">
      <w:pPr>
        <w:rPr>
          <w:rFonts w:asciiTheme="majorHAnsi" w:eastAsiaTheme="majorEastAsia" w:hAnsiTheme="majorHAnsi" w:cstheme="majorBidi"/>
          <w:b/>
          <w:bCs/>
          <w:sz w:val="28"/>
          <w:szCs w:val="28"/>
        </w:rPr>
      </w:pPr>
      <w:bookmarkStart w:id="88" w:name="_Toc117159105"/>
      <w:r>
        <w:br w:type="page"/>
      </w:r>
    </w:p>
    <w:p w14:paraId="3C014D8F" w14:textId="63570B79" w:rsidR="00533997" w:rsidRDefault="00533997" w:rsidP="00533997">
      <w:pPr>
        <w:pStyle w:val="Rubrik2"/>
        <w:numPr>
          <w:ilvl w:val="1"/>
          <w:numId w:val="18"/>
        </w:numPr>
        <w:tabs>
          <w:tab w:val="clear" w:pos="1080"/>
        </w:tabs>
        <w:spacing w:before="240" w:after="60"/>
        <w:ind w:left="851" w:hanging="851"/>
      </w:pPr>
      <w:bookmarkStart w:id="89" w:name="_Toc150521913"/>
      <w:r>
        <w:lastRenderedPageBreak/>
        <w:t>Kända avvikelser</w:t>
      </w:r>
      <w:bookmarkEnd w:id="88"/>
      <w:bookmarkEnd w:id="89"/>
    </w:p>
    <w:p w14:paraId="19093B19" w14:textId="77777777" w:rsidR="00533997" w:rsidRDefault="00533997" w:rsidP="00533997">
      <w:r>
        <w:t>Lista de avvikelser från kraven i detta formulär som avses finnas kvar vid driftsättning.</w:t>
      </w:r>
    </w:p>
    <w:p w14:paraId="122CE0E3" w14:textId="77777777" w:rsidR="00533997" w:rsidRDefault="00533997" w:rsidP="00533997">
      <w:r>
        <w:t>Dela upp listan så att den innehåller sedan tidigare bedömda och godkända avvikelser samt nya avvikelser som identifierats vid denna verifiering och som tidigare inte har bedömts.</w:t>
      </w:r>
    </w:p>
    <w:p w14:paraId="5EBC1DC9" w14:textId="77777777" w:rsidR="00533997" w:rsidRDefault="00533997" w:rsidP="00533997">
      <w:pPr>
        <w:keepNext/>
        <w:keepLines/>
      </w:pPr>
    </w:p>
    <w:p w14:paraId="71CF8022" w14:textId="77777777" w:rsidR="00533997" w:rsidRDefault="00533997" w:rsidP="00624F8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40738992" w14:textId="77777777" w:rsidR="00533997" w:rsidRDefault="00533997" w:rsidP="00624F8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2B716B33" w14:textId="77777777" w:rsidR="00533997" w:rsidRDefault="00533997" w:rsidP="00624F8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2A501B" w14:textId="77777777" w:rsidR="00533997" w:rsidRDefault="00533997" w:rsidP="00624F8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74FE7B6" w14:textId="77777777" w:rsidR="00533997" w:rsidRDefault="00533997" w:rsidP="00533997">
      <w:pPr>
        <w:tabs>
          <w:tab w:val="left" w:pos="4536"/>
        </w:tabs>
      </w:pPr>
    </w:p>
    <w:p w14:paraId="3F790B08" w14:textId="77777777" w:rsidR="00533997" w:rsidRDefault="00533997" w:rsidP="00533997"/>
    <w:p w14:paraId="21A90A8C" w14:textId="77777777" w:rsidR="00533997" w:rsidRDefault="00533997" w:rsidP="00624F8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6D067220" w14:textId="77777777" w:rsidR="00533997" w:rsidRDefault="00533997" w:rsidP="00624F8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2B552A97" w14:textId="77777777" w:rsidR="00533997" w:rsidRDefault="00533997" w:rsidP="00624F8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7D4FAB28" w14:textId="77777777" w:rsidR="00533997" w:rsidRDefault="00533997" w:rsidP="00624F8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74662898" w14:textId="7178DFBF" w:rsidR="00533997" w:rsidRDefault="00533997" w:rsidP="00533997">
      <w:r>
        <w:t xml:space="preserve"> </w:t>
      </w:r>
    </w:p>
    <w:p w14:paraId="0E305438" w14:textId="77777777" w:rsidR="00533997" w:rsidRDefault="00533997" w:rsidP="00533997">
      <w:pPr>
        <w:pStyle w:val="Rubrik2"/>
        <w:numPr>
          <w:ilvl w:val="1"/>
          <w:numId w:val="18"/>
        </w:numPr>
        <w:tabs>
          <w:tab w:val="clear" w:pos="1080"/>
        </w:tabs>
        <w:spacing w:before="240" w:after="60"/>
        <w:ind w:left="851" w:hanging="851"/>
      </w:pPr>
      <w:bookmarkStart w:id="90" w:name="_Toc117159106"/>
      <w:bookmarkStart w:id="91" w:name="_Toc150521914"/>
      <w:r>
        <w:t>Datum för ifyllnad och kontaktperson gällande självdeklaration</w:t>
      </w:r>
      <w:bookmarkEnd w:id="90"/>
      <w:bookmarkEnd w:id="91"/>
    </w:p>
    <w:p w14:paraId="6F1BABB4" w14:textId="77777777" w:rsidR="00533997" w:rsidRDefault="00533997" w:rsidP="00533997">
      <w:pPr>
        <w:tabs>
          <w:tab w:val="left" w:pos="4536"/>
        </w:tabs>
      </w:pPr>
    </w:p>
    <w:p w14:paraId="1396FD8C" w14:textId="77777777" w:rsidR="00533997" w:rsidRDefault="00533997" w:rsidP="00533997">
      <w:pPr>
        <w:tabs>
          <w:tab w:val="left" w:pos="4536"/>
        </w:tabs>
      </w:pPr>
    </w:p>
    <w:p w14:paraId="22899FBB" w14:textId="77777777" w:rsidR="00533997" w:rsidRDefault="00533997" w:rsidP="00624F85">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365D76FE" w14:textId="77777777" w:rsidR="00533997" w:rsidRDefault="00533997" w:rsidP="00624F85">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AAAAF3D" w14:textId="77777777" w:rsidR="00533997" w:rsidRDefault="00533997" w:rsidP="00533997">
      <w:r>
        <w:t xml:space="preserve"> </w:t>
      </w:r>
      <w:r>
        <w:br w:type="page"/>
      </w:r>
    </w:p>
    <w:p w14:paraId="41117D25" w14:textId="77777777" w:rsidR="00533997" w:rsidRDefault="00533997" w:rsidP="00533997">
      <w:pPr>
        <w:pStyle w:val="Rubrik1"/>
        <w:numPr>
          <w:ilvl w:val="0"/>
          <w:numId w:val="18"/>
        </w:numPr>
        <w:tabs>
          <w:tab w:val="clear" w:pos="360"/>
        </w:tabs>
        <w:spacing w:before="240" w:after="60"/>
      </w:pPr>
      <w:bookmarkStart w:id="92" w:name="_Toc117159107"/>
      <w:bookmarkStart w:id="93" w:name="_Toc150521915"/>
      <w:r>
        <w:lastRenderedPageBreak/>
        <w:t>Resultat</w:t>
      </w:r>
      <w:bookmarkEnd w:id="92"/>
      <w:bookmarkEnd w:id="93"/>
    </w:p>
    <w:p w14:paraId="56FAC0F1" w14:textId="77777777" w:rsidR="00533997" w:rsidRDefault="00533997" w:rsidP="00533997">
      <w:pPr>
        <w:keepNext/>
        <w:keepLines/>
      </w:pPr>
      <w:proofErr w:type="spellStart"/>
      <w:r>
        <w:t>Ineras</w:t>
      </w:r>
      <w:proofErr w:type="spellEnd"/>
      <w:r>
        <w:t xml:space="preserve"> bedömning av självdeklaration för anslutningsobjektet enligt kapitel 3.1.</w:t>
      </w:r>
    </w:p>
    <w:p w14:paraId="6CC8C8D8" w14:textId="77777777" w:rsidR="00533997" w:rsidRDefault="00533997" w:rsidP="00533997">
      <w:pPr>
        <w:keepNext/>
        <w:keepLines/>
      </w:pPr>
    </w:p>
    <w:p w14:paraId="1D42CFBF" w14:textId="24E93CED" w:rsidR="00533997" w:rsidRDefault="00533997" w:rsidP="00533997">
      <w:pPr>
        <w:keepNext/>
        <w:keepLines/>
        <w:pBdr>
          <w:top w:val="single" w:sz="4" w:space="1" w:color="auto"/>
          <w:left w:val="single" w:sz="4" w:space="4" w:color="auto"/>
          <w:bottom w:val="single" w:sz="4" w:space="1" w:color="auto"/>
          <w:right w:val="single" w:sz="4" w:space="4" w:color="auto"/>
        </w:pBdr>
        <w:shd w:val="clear" w:color="auto" w:fill="CEE5DB" w:themeFill="accent4" w:themeFillTint="99"/>
      </w:pPr>
      <w:r>
        <w:t>[]  Godkänd</w:t>
      </w:r>
    </w:p>
    <w:p w14:paraId="27289214" w14:textId="77777777" w:rsidR="00533997" w:rsidRDefault="00533997" w:rsidP="00533997">
      <w:pPr>
        <w:keepNext/>
        <w:keepLines/>
        <w:pBdr>
          <w:top w:val="single" w:sz="4" w:space="1" w:color="auto"/>
          <w:left w:val="single" w:sz="4" w:space="4" w:color="auto"/>
          <w:bottom w:val="single" w:sz="4" w:space="1" w:color="auto"/>
          <w:right w:val="single" w:sz="4" w:space="4" w:color="auto"/>
        </w:pBdr>
        <w:shd w:val="clear" w:color="auto" w:fill="CEE5DB" w:themeFill="accent4" w:themeFillTint="99"/>
      </w:pPr>
      <w:r>
        <w:t>[]  Underkänd</w:t>
      </w:r>
    </w:p>
    <w:p w14:paraId="67323C92" w14:textId="77777777" w:rsidR="00533997" w:rsidRDefault="00533997" w:rsidP="00533997">
      <w:pPr>
        <w:keepNext/>
        <w:keepLines/>
        <w:pBdr>
          <w:top w:val="single" w:sz="4" w:space="1" w:color="auto"/>
          <w:left w:val="single" w:sz="4" w:space="4" w:color="auto"/>
          <w:bottom w:val="single" w:sz="4" w:space="1" w:color="auto"/>
          <w:right w:val="single" w:sz="4" w:space="4" w:color="auto"/>
        </w:pBdr>
        <w:shd w:val="clear" w:color="auto" w:fill="CEE5DB" w:themeFill="accent4" w:themeFillTint="99"/>
      </w:pPr>
    </w:p>
    <w:p w14:paraId="0D4A91F9" w14:textId="77777777" w:rsidR="00533997" w:rsidRDefault="00533997" w:rsidP="00533997">
      <w:pPr>
        <w:keepNext/>
        <w:keepLines/>
        <w:pBdr>
          <w:top w:val="single" w:sz="4" w:space="1" w:color="auto"/>
          <w:left w:val="single" w:sz="4" w:space="4" w:color="auto"/>
          <w:bottom w:val="single" w:sz="4" w:space="1" w:color="auto"/>
          <w:right w:val="single" w:sz="4" w:space="4" w:color="auto"/>
        </w:pBdr>
        <w:shd w:val="clear" w:color="auto" w:fill="CEE5DB" w:themeFill="accent4" w:themeFillTint="99"/>
      </w:pPr>
      <w:r>
        <w:t>Avvikelser:</w:t>
      </w:r>
    </w:p>
    <w:p w14:paraId="00CEA446" w14:textId="77777777" w:rsidR="00533997" w:rsidRDefault="00533997" w:rsidP="00533997">
      <w:pPr>
        <w:keepNext/>
        <w:keepLines/>
        <w:pBdr>
          <w:top w:val="single" w:sz="4" w:space="1" w:color="auto"/>
          <w:left w:val="single" w:sz="4" w:space="4" w:color="auto"/>
          <w:bottom w:val="single" w:sz="4" w:space="1" w:color="auto"/>
          <w:right w:val="single" w:sz="4" w:space="4" w:color="auto"/>
        </w:pBdr>
        <w:shd w:val="clear" w:color="auto" w:fill="CEE5DB" w:themeFill="accent4" w:themeFillTint="99"/>
      </w:pPr>
    </w:p>
    <w:p w14:paraId="1280C85B" w14:textId="77777777" w:rsidR="00533997" w:rsidRDefault="00533997" w:rsidP="00533997">
      <w:pPr>
        <w:tabs>
          <w:tab w:val="left" w:pos="4536"/>
        </w:tabs>
      </w:pPr>
    </w:p>
    <w:p w14:paraId="71930401" w14:textId="77777777" w:rsidR="00533997" w:rsidRDefault="00533997" w:rsidP="00533997">
      <w:pPr>
        <w:tabs>
          <w:tab w:val="left" w:pos="4536"/>
        </w:tabs>
      </w:pPr>
    </w:p>
    <w:p w14:paraId="300D8181" w14:textId="766AF8F4" w:rsidR="00533997" w:rsidRDefault="00533997" w:rsidP="00533997">
      <w:pPr>
        <w:keepNext/>
        <w:keepLines/>
        <w:pBdr>
          <w:top w:val="single" w:sz="4" w:space="1" w:color="auto"/>
          <w:left w:val="single" w:sz="4" w:space="4" w:color="auto"/>
          <w:bottom w:val="single" w:sz="4" w:space="1" w:color="auto"/>
          <w:right w:val="single" w:sz="4" w:space="4" w:color="auto"/>
        </w:pBdr>
        <w:shd w:val="clear" w:color="auto" w:fill="CEE5DB" w:themeFill="accent4" w:themeFillTint="99"/>
      </w:pPr>
      <w:r>
        <w:t>Datum</w:t>
      </w:r>
      <w:r>
        <w:tab/>
      </w:r>
      <w:r>
        <w:tab/>
      </w:r>
      <w:r>
        <w:tab/>
      </w:r>
      <w:r w:rsidR="00624F85">
        <w:tab/>
      </w:r>
      <w:r>
        <w:tab/>
        <w:t>Namn</w:t>
      </w:r>
    </w:p>
    <w:p w14:paraId="2EE85B72" w14:textId="77777777" w:rsidR="00533997" w:rsidRDefault="00533997" w:rsidP="00533997">
      <w:pPr>
        <w:keepNext/>
        <w:keepLines/>
        <w:pBdr>
          <w:top w:val="single" w:sz="4" w:space="1" w:color="auto"/>
          <w:left w:val="single" w:sz="4" w:space="4" w:color="auto"/>
          <w:bottom w:val="single" w:sz="4" w:space="1" w:color="auto"/>
          <w:right w:val="single" w:sz="4" w:space="4" w:color="auto"/>
        </w:pBdr>
        <w:shd w:val="clear" w:color="auto" w:fill="CEE5DB" w:themeFill="accent4" w:themeFillTint="99"/>
      </w:pPr>
      <w:r>
        <w:t>………………………….</w:t>
      </w:r>
      <w:r>
        <w:tab/>
      </w:r>
      <w:r>
        <w:tab/>
      </w:r>
      <w:r>
        <w:tab/>
      </w:r>
      <w:r>
        <w:tab/>
        <w:t>………………………….</w:t>
      </w:r>
    </w:p>
    <w:p w14:paraId="2308E574" w14:textId="77777777" w:rsidR="00533997" w:rsidRDefault="00533997" w:rsidP="00533997">
      <w:pPr>
        <w:keepNext/>
        <w:keepLines/>
        <w:pBdr>
          <w:top w:val="single" w:sz="4" w:space="1" w:color="auto"/>
          <w:left w:val="single" w:sz="4" w:space="4" w:color="auto"/>
          <w:bottom w:val="single" w:sz="4" w:space="1" w:color="auto"/>
          <w:right w:val="single" w:sz="4" w:space="4" w:color="auto"/>
        </w:pBdr>
        <w:shd w:val="clear" w:color="auto" w:fill="CEE5DB" w:themeFill="accent4" w:themeFillTint="99"/>
      </w:pPr>
    </w:p>
    <w:sectPr w:rsidR="00533997" w:rsidSect="00D834D3">
      <w:headerReference w:type="default" r:id="rId20"/>
      <w:footerReference w:type="default" r:id="rId2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6148E" w14:textId="77777777" w:rsidR="000B2C8C" w:rsidRDefault="000B2C8C" w:rsidP="000E2576">
      <w:r>
        <w:separator/>
      </w:r>
    </w:p>
  </w:endnote>
  <w:endnote w:type="continuationSeparator" w:id="0">
    <w:p w14:paraId="25CC1B85" w14:textId="77777777" w:rsidR="000B2C8C" w:rsidRDefault="000B2C8C"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AD421DF" w14:textId="77777777" w:rsidTr="00D566B5">
      <w:tc>
        <w:tcPr>
          <w:tcW w:w="8500" w:type="dxa"/>
        </w:tcPr>
        <w:p w14:paraId="338C7F49" w14:textId="1B8274BA"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533997" w:rsidRPr="00533997">
            <w:rPr>
              <w:rFonts w:asciiTheme="minorHAnsi" w:hAnsiTheme="minorHAnsi" w:cstheme="minorHAnsi"/>
              <w:noProof/>
              <w:sz w:val="15"/>
              <w:szCs w:val="15"/>
            </w:rPr>
            <w:t>SjD_TP_GetCareServiceOfferings_3.0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533997">
            <w:rPr>
              <w:rFonts w:asciiTheme="minorHAnsi" w:hAnsiTheme="minorHAnsi" w:cstheme="minorHAnsi"/>
              <w:sz w:val="15"/>
              <w:szCs w:val="15"/>
            </w:rPr>
            <w:t>NORDIC MEDTEST</w:t>
          </w:r>
        </w:p>
      </w:tc>
      <w:tc>
        <w:tcPr>
          <w:tcW w:w="560" w:type="dxa"/>
          <w:vAlign w:val="bottom"/>
        </w:tcPr>
        <w:p w14:paraId="2FFBD2D6"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2468D0"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87E4B" w14:textId="77777777" w:rsidR="000B2C8C" w:rsidRDefault="000B2C8C" w:rsidP="000E2576">
      <w:r>
        <w:separator/>
      </w:r>
    </w:p>
  </w:footnote>
  <w:footnote w:type="continuationSeparator" w:id="0">
    <w:p w14:paraId="05E8D7AB" w14:textId="77777777" w:rsidR="000B2C8C" w:rsidRDefault="000B2C8C"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CF6EB64" w14:textId="77777777" w:rsidTr="00146B6A">
      <w:trPr>
        <w:trHeight w:val="751"/>
      </w:trPr>
      <w:tc>
        <w:tcPr>
          <w:tcW w:w="3327" w:type="dxa"/>
          <w:vAlign w:val="bottom"/>
        </w:tcPr>
        <w:p w14:paraId="339B30BD" w14:textId="77777777" w:rsidR="00801A8B" w:rsidRPr="005E4C67" w:rsidRDefault="00801A8B" w:rsidP="005E4C67">
          <w:r w:rsidRPr="005E4C67">
            <w:rPr>
              <w:noProof/>
            </w:rPr>
            <w:drawing>
              <wp:inline distT="0" distB="0" distL="0" distR="0" wp14:anchorId="4D4C2856" wp14:editId="7DB44F91">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63A99CF2" w14:textId="24F29D34" w:rsidR="00801A8B" w:rsidRPr="005E4C67" w:rsidRDefault="00801A8B" w:rsidP="005E4C67">
          <w:pPr>
            <w:pStyle w:val="Sidhuvud"/>
          </w:pPr>
          <w:r w:rsidRPr="005E4C67">
            <w:t xml:space="preserve">Version </w:t>
          </w:r>
          <w:r w:rsidR="00533997">
            <w:rPr>
              <w:rFonts w:asciiTheme="minorHAnsi" w:hAnsiTheme="minorHAnsi" w:cstheme="minorHAnsi"/>
              <w:sz w:val="15"/>
              <w:szCs w:val="15"/>
            </w:rPr>
            <w:t>3.0</w:t>
          </w:r>
          <w:r w:rsidRPr="005E4C67">
            <w:t xml:space="preserve"> </w:t>
          </w:r>
          <w:r w:rsidRPr="005E4C67">
            <w:rPr>
              <w:color w:val="A33662" w:themeColor="accent1"/>
            </w:rPr>
            <w:t>|</w:t>
          </w:r>
          <w:r w:rsidRPr="005E4C67">
            <w:t xml:space="preserve"> datum </w:t>
          </w:r>
          <w:r w:rsidR="00533997">
            <w:rPr>
              <w:rFonts w:asciiTheme="minorHAnsi" w:hAnsiTheme="minorHAnsi" w:cstheme="minorHAnsi"/>
              <w:sz w:val="15"/>
              <w:szCs w:val="15"/>
            </w:rPr>
            <w:t>2023-11-10</w:t>
          </w:r>
        </w:p>
      </w:tc>
    </w:tr>
  </w:tbl>
  <w:p w14:paraId="27B168B8"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9AECC8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suff w:val="space"/>
      <w:lvlText w:val="%1.%2.%3."/>
      <w:lvlJc w:val="left"/>
      <w:pPr>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6"/>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1454598970">
    <w:abstractNumId w:val="15"/>
  </w:num>
  <w:num w:numId="19" w16cid:durableId="15939742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1E"/>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2C8C"/>
    <w:rsid w:val="000B72CA"/>
    <w:rsid w:val="000C0BC2"/>
    <w:rsid w:val="000C19EE"/>
    <w:rsid w:val="000C60F9"/>
    <w:rsid w:val="000D29F7"/>
    <w:rsid w:val="000D4286"/>
    <w:rsid w:val="000D787A"/>
    <w:rsid w:val="000E2576"/>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C20C1"/>
    <w:rsid w:val="001F594C"/>
    <w:rsid w:val="00203578"/>
    <w:rsid w:val="0021531E"/>
    <w:rsid w:val="00220B93"/>
    <w:rsid w:val="0023309C"/>
    <w:rsid w:val="002346A2"/>
    <w:rsid w:val="00235637"/>
    <w:rsid w:val="00237D8B"/>
    <w:rsid w:val="002611BD"/>
    <w:rsid w:val="00273468"/>
    <w:rsid w:val="002937E6"/>
    <w:rsid w:val="002A223C"/>
    <w:rsid w:val="002D12D3"/>
    <w:rsid w:val="002F7366"/>
    <w:rsid w:val="00313D2E"/>
    <w:rsid w:val="00317330"/>
    <w:rsid w:val="00324BC6"/>
    <w:rsid w:val="0035044E"/>
    <w:rsid w:val="0036067A"/>
    <w:rsid w:val="0038463B"/>
    <w:rsid w:val="003977E2"/>
    <w:rsid w:val="003A0FEC"/>
    <w:rsid w:val="003D1AD5"/>
    <w:rsid w:val="003F0BD7"/>
    <w:rsid w:val="003F2A08"/>
    <w:rsid w:val="00401842"/>
    <w:rsid w:val="00411FB3"/>
    <w:rsid w:val="00423B0F"/>
    <w:rsid w:val="0043021E"/>
    <w:rsid w:val="004333A3"/>
    <w:rsid w:val="004457CA"/>
    <w:rsid w:val="004539FA"/>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3997"/>
    <w:rsid w:val="005377E7"/>
    <w:rsid w:val="005472E2"/>
    <w:rsid w:val="005537A8"/>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24F85"/>
    <w:rsid w:val="00630706"/>
    <w:rsid w:val="00646E07"/>
    <w:rsid w:val="00661CE0"/>
    <w:rsid w:val="0066768F"/>
    <w:rsid w:val="00693ED8"/>
    <w:rsid w:val="00697C2E"/>
    <w:rsid w:val="006A60A8"/>
    <w:rsid w:val="006B3AC6"/>
    <w:rsid w:val="006C0636"/>
    <w:rsid w:val="006C4DA1"/>
    <w:rsid w:val="006D423F"/>
    <w:rsid w:val="006E1CCC"/>
    <w:rsid w:val="006E2F28"/>
    <w:rsid w:val="006E43A5"/>
    <w:rsid w:val="006E6496"/>
    <w:rsid w:val="00715B81"/>
    <w:rsid w:val="00732E7B"/>
    <w:rsid w:val="00737193"/>
    <w:rsid w:val="00761F78"/>
    <w:rsid w:val="00766BEC"/>
    <w:rsid w:val="00771A2B"/>
    <w:rsid w:val="00772B6E"/>
    <w:rsid w:val="007829D2"/>
    <w:rsid w:val="00783074"/>
    <w:rsid w:val="0078522D"/>
    <w:rsid w:val="007A0B53"/>
    <w:rsid w:val="007A0E2B"/>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7BCD"/>
    <w:rsid w:val="00965DF2"/>
    <w:rsid w:val="00972D16"/>
    <w:rsid w:val="00973775"/>
    <w:rsid w:val="00976057"/>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75493"/>
    <w:rsid w:val="00A80C68"/>
    <w:rsid w:val="00A87B49"/>
    <w:rsid w:val="00A96DA2"/>
    <w:rsid w:val="00AA3A34"/>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6416A"/>
    <w:rsid w:val="00B70471"/>
    <w:rsid w:val="00B71B19"/>
    <w:rsid w:val="00B8408E"/>
    <w:rsid w:val="00B87660"/>
    <w:rsid w:val="00B879D1"/>
    <w:rsid w:val="00B95B29"/>
    <w:rsid w:val="00B96279"/>
    <w:rsid w:val="00BB48AC"/>
    <w:rsid w:val="00BB70B3"/>
    <w:rsid w:val="00BB7B8B"/>
    <w:rsid w:val="00BD4BA7"/>
    <w:rsid w:val="00BD6420"/>
    <w:rsid w:val="00BE0327"/>
    <w:rsid w:val="00BE3F3D"/>
    <w:rsid w:val="00BF2DAB"/>
    <w:rsid w:val="00C02681"/>
    <w:rsid w:val="00C079B5"/>
    <w:rsid w:val="00C13434"/>
    <w:rsid w:val="00C4216C"/>
    <w:rsid w:val="00C44F1E"/>
    <w:rsid w:val="00C454C5"/>
    <w:rsid w:val="00C47C4D"/>
    <w:rsid w:val="00C5584B"/>
    <w:rsid w:val="00C63DA4"/>
    <w:rsid w:val="00C718AA"/>
    <w:rsid w:val="00CB05EA"/>
    <w:rsid w:val="00CC149C"/>
    <w:rsid w:val="00CC3124"/>
    <w:rsid w:val="00CC3657"/>
    <w:rsid w:val="00CE4E3C"/>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423B"/>
    <w:rsid w:val="00E66CA0"/>
    <w:rsid w:val="00E776C7"/>
    <w:rsid w:val="00E9115C"/>
    <w:rsid w:val="00EA2371"/>
    <w:rsid w:val="00EA678D"/>
    <w:rsid w:val="00EB1E30"/>
    <w:rsid w:val="00EB60E6"/>
    <w:rsid w:val="00EC5EB1"/>
    <w:rsid w:val="00ED6C6F"/>
    <w:rsid w:val="00EF58B6"/>
    <w:rsid w:val="00F2680D"/>
    <w:rsid w:val="00F45938"/>
    <w:rsid w:val="00F4778E"/>
    <w:rsid w:val="00F5205D"/>
    <w:rsid w:val="00F61558"/>
    <w:rsid w:val="00F61F0E"/>
    <w:rsid w:val="00F6408C"/>
    <w:rsid w:val="00F70A06"/>
    <w:rsid w:val="00FC6F9F"/>
    <w:rsid w:val="00FD10D7"/>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C3434"/>
  <w15:chartTrackingRefBased/>
  <w15:docId w15:val="{2C417C45-0552-4F4F-B3DA-8B020752E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supportprocess_serviceprovisioning_healthcareoffering.html" TargetMode="Externa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www.inera.se/utbudstjanst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DD4D9E4A76433E8D938699DEFD8252"/>
        <w:category>
          <w:name w:val="Allmänt"/>
          <w:gallery w:val="placeholder"/>
        </w:category>
        <w:types>
          <w:type w:val="bbPlcHdr"/>
        </w:types>
        <w:behaviors>
          <w:behavior w:val="content"/>
        </w:behaviors>
        <w:guid w:val="{5E53FE7C-7B55-415B-A66A-A57BFA183C55}"/>
      </w:docPartPr>
      <w:docPartBody>
        <w:p w:rsidR="00356867" w:rsidRDefault="00000000">
          <w:pPr>
            <w:pStyle w:val="DEDD4D9E4A76433E8D938699DEFD8252"/>
          </w:pPr>
          <w:r w:rsidRPr="0066768F">
            <w:rPr>
              <w:rStyle w:val="Platshllartext"/>
            </w:rPr>
            <w:t>Rubrik</w:t>
          </w:r>
        </w:p>
      </w:docPartBody>
    </w:docPart>
    <w:docPart>
      <w:docPartPr>
        <w:name w:val="0FA6D6BDA29A4A17956DF1CE89477582"/>
        <w:category>
          <w:name w:val="Allmänt"/>
          <w:gallery w:val="placeholder"/>
        </w:category>
        <w:types>
          <w:type w:val="bbPlcHdr"/>
        </w:types>
        <w:behaviors>
          <w:behavior w:val="content"/>
        </w:behaviors>
        <w:guid w:val="{C34F6BBF-3FBA-420C-80F3-1593DFAC5A0D}"/>
      </w:docPartPr>
      <w:docPartBody>
        <w:p w:rsidR="00356867" w:rsidRDefault="00000000">
          <w:pPr>
            <w:pStyle w:val="0FA6D6BDA29A4A17956DF1CE89477582"/>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FF"/>
    <w:rsid w:val="00356867"/>
    <w:rsid w:val="004854FA"/>
    <w:rsid w:val="00813E90"/>
    <w:rsid w:val="008C3EF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8C3EFF"/>
    <w:rPr>
      <w:color w:val="7F7F7F" w:themeColor="text1" w:themeTint="80"/>
      <w:bdr w:val="none" w:sz="0" w:space="0" w:color="auto"/>
      <w:shd w:val="clear" w:color="auto" w:fill="F0F0F0"/>
    </w:rPr>
  </w:style>
  <w:style w:type="paragraph" w:customStyle="1" w:styleId="DEDD4D9E4A76433E8D938699DEFD8252">
    <w:name w:val="DEDD4D9E4A76433E8D938699DEFD8252"/>
  </w:style>
  <w:style w:type="paragraph" w:customStyle="1" w:styleId="0FA6D6BDA29A4A17956DF1CE89477582">
    <w:name w:val="0FA6D6BDA29A4A17956DF1CE894775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28</TotalTime>
  <Pages>25</Pages>
  <Words>3604</Words>
  <Characters>19102</Characters>
  <Application>Microsoft Office Word</Application>
  <DocSecurity>0</DocSecurity>
  <Lines>159</Lines>
  <Paragraphs>45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GetCareServiceOfferings 3.0</dc:subject>
  <dc:creator>John Jensen</dc:creator>
  <cp:keywords/>
  <dc:description/>
  <cp:lastModifiedBy>Jensen John</cp:lastModifiedBy>
  <cp:revision>4</cp:revision>
  <cp:lastPrinted>2019-02-18T10:06:00Z</cp:lastPrinted>
  <dcterms:created xsi:type="dcterms:W3CDTF">2023-11-10T13:24:00Z</dcterms:created>
  <dcterms:modified xsi:type="dcterms:W3CDTF">2023-11-10T14:55:00Z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