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212958D8" w:rsidR="009B054C" w:rsidRDefault="009362BF" w:rsidP="00472329">
          <w:pPr>
            <w:pStyle w:val="Underrubrik"/>
          </w:pPr>
          <w:proofErr w:type="spellStart"/>
          <w:r w:rsidRPr="009362BF">
            <w:rPr>
              <w:color w:val="FFFFFF" w:themeColor="background1"/>
              <w:lang w:val="da-DK"/>
            </w:rPr>
            <w:t>ProcessRegistrationNotification</w:t>
          </w:r>
          <w:proofErr w:type="spellEnd"/>
          <w:r w:rsidRPr="009362BF">
            <w:rPr>
              <w:color w:val="FFFFFF" w:themeColor="background1"/>
              <w:lang w:val="da-DK"/>
            </w:rPr>
            <w:t xml:space="preserve"> 1.0 </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3354F1F5" w14:textId="41BD7964" w:rsidR="005B6F7C"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1308312" w:history="1">
            <w:r w:rsidR="005B6F7C" w:rsidRPr="00551F57">
              <w:rPr>
                <w:rStyle w:val="Hyperlnk"/>
              </w:rPr>
              <w:t>1.</w:t>
            </w:r>
            <w:r w:rsidR="005B6F7C">
              <w:rPr>
                <w:b w:val="0"/>
                <w:kern w:val="2"/>
                <w:sz w:val="24"/>
                <w:szCs w:val="24"/>
                <w14:ligatures w14:val="standardContextual"/>
              </w:rPr>
              <w:tab/>
            </w:r>
            <w:r w:rsidR="005B6F7C" w:rsidRPr="00551F57">
              <w:rPr>
                <w:rStyle w:val="Hyperlnk"/>
              </w:rPr>
              <w:t>Inledning</w:t>
            </w:r>
            <w:r w:rsidR="005B6F7C">
              <w:rPr>
                <w:webHidden/>
              </w:rPr>
              <w:tab/>
            </w:r>
            <w:r w:rsidR="005B6F7C">
              <w:rPr>
                <w:webHidden/>
              </w:rPr>
              <w:fldChar w:fldCharType="begin"/>
            </w:r>
            <w:r w:rsidR="005B6F7C">
              <w:rPr>
                <w:webHidden/>
              </w:rPr>
              <w:instrText xml:space="preserve"> PAGEREF _Toc191308312 \h </w:instrText>
            </w:r>
            <w:r w:rsidR="005B6F7C">
              <w:rPr>
                <w:webHidden/>
              </w:rPr>
            </w:r>
            <w:r w:rsidR="005B6F7C">
              <w:rPr>
                <w:webHidden/>
              </w:rPr>
              <w:fldChar w:fldCharType="separate"/>
            </w:r>
            <w:r w:rsidR="005B6F7C">
              <w:rPr>
                <w:webHidden/>
              </w:rPr>
              <w:t>3</w:t>
            </w:r>
            <w:r w:rsidR="005B6F7C">
              <w:rPr>
                <w:webHidden/>
              </w:rPr>
              <w:fldChar w:fldCharType="end"/>
            </w:r>
          </w:hyperlink>
        </w:p>
        <w:p w14:paraId="5CD3093C" w14:textId="2B7382A1" w:rsidR="005B6F7C" w:rsidRDefault="005B6F7C">
          <w:pPr>
            <w:pStyle w:val="Innehll2"/>
            <w:tabs>
              <w:tab w:val="left" w:pos="1361"/>
            </w:tabs>
            <w:rPr>
              <w:kern w:val="2"/>
              <w:sz w:val="24"/>
              <w:szCs w:val="24"/>
              <w:lang w:eastAsia="sv-SE"/>
              <w14:ligatures w14:val="standardContextual"/>
            </w:rPr>
          </w:pPr>
          <w:hyperlink w:anchor="_Toc191308313" w:history="1">
            <w:r w:rsidRPr="00551F57">
              <w:rPr>
                <w:rStyle w:val="Hyperlnk"/>
              </w:rPr>
              <w:t>1.1.</w:t>
            </w:r>
            <w:r>
              <w:rPr>
                <w:kern w:val="2"/>
                <w:sz w:val="24"/>
                <w:szCs w:val="24"/>
                <w:lang w:eastAsia="sv-SE"/>
                <w14:ligatures w14:val="standardContextual"/>
              </w:rPr>
              <w:tab/>
            </w:r>
            <w:r w:rsidRPr="00551F57">
              <w:rPr>
                <w:rStyle w:val="Hyperlnk"/>
              </w:rPr>
              <w:t>Definitioner</w:t>
            </w:r>
            <w:r>
              <w:rPr>
                <w:webHidden/>
              </w:rPr>
              <w:tab/>
            </w:r>
            <w:r>
              <w:rPr>
                <w:webHidden/>
              </w:rPr>
              <w:fldChar w:fldCharType="begin"/>
            </w:r>
            <w:r>
              <w:rPr>
                <w:webHidden/>
              </w:rPr>
              <w:instrText xml:space="preserve"> PAGEREF _Toc191308313 \h </w:instrText>
            </w:r>
            <w:r>
              <w:rPr>
                <w:webHidden/>
              </w:rPr>
            </w:r>
            <w:r>
              <w:rPr>
                <w:webHidden/>
              </w:rPr>
              <w:fldChar w:fldCharType="separate"/>
            </w:r>
            <w:r>
              <w:rPr>
                <w:webHidden/>
              </w:rPr>
              <w:t>3</w:t>
            </w:r>
            <w:r>
              <w:rPr>
                <w:webHidden/>
              </w:rPr>
              <w:fldChar w:fldCharType="end"/>
            </w:r>
          </w:hyperlink>
        </w:p>
        <w:p w14:paraId="27163CB5" w14:textId="5F8D73B1" w:rsidR="005B6F7C" w:rsidRDefault="005B6F7C">
          <w:pPr>
            <w:pStyle w:val="Innehll2"/>
            <w:tabs>
              <w:tab w:val="left" w:pos="1361"/>
            </w:tabs>
            <w:rPr>
              <w:kern w:val="2"/>
              <w:sz w:val="24"/>
              <w:szCs w:val="24"/>
              <w:lang w:eastAsia="sv-SE"/>
              <w14:ligatures w14:val="standardContextual"/>
            </w:rPr>
          </w:pPr>
          <w:hyperlink w:anchor="_Toc191308314" w:history="1">
            <w:r w:rsidRPr="00551F57">
              <w:rPr>
                <w:rStyle w:val="Hyperlnk"/>
              </w:rPr>
              <w:t>1.2.</w:t>
            </w:r>
            <w:r>
              <w:rPr>
                <w:kern w:val="2"/>
                <w:sz w:val="24"/>
                <w:szCs w:val="24"/>
                <w:lang w:eastAsia="sv-SE"/>
                <w14:ligatures w14:val="standardContextual"/>
              </w:rPr>
              <w:tab/>
            </w:r>
            <w:r w:rsidRPr="00551F57">
              <w:rPr>
                <w:rStyle w:val="Hyperlnk"/>
              </w:rPr>
              <w:t>Instruktioner för att fylla i självdeklaration</w:t>
            </w:r>
            <w:r>
              <w:rPr>
                <w:webHidden/>
              </w:rPr>
              <w:tab/>
            </w:r>
            <w:r>
              <w:rPr>
                <w:webHidden/>
              </w:rPr>
              <w:fldChar w:fldCharType="begin"/>
            </w:r>
            <w:r>
              <w:rPr>
                <w:webHidden/>
              </w:rPr>
              <w:instrText xml:space="preserve"> PAGEREF _Toc191308314 \h </w:instrText>
            </w:r>
            <w:r>
              <w:rPr>
                <w:webHidden/>
              </w:rPr>
            </w:r>
            <w:r>
              <w:rPr>
                <w:webHidden/>
              </w:rPr>
              <w:fldChar w:fldCharType="separate"/>
            </w:r>
            <w:r>
              <w:rPr>
                <w:webHidden/>
              </w:rPr>
              <w:t>4</w:t>
            </w:r>
            <w:r>
              <w:rPr>
                <w:webHidden/>
              </w:rPr>
              <w:fldChar w:fldCharType="end"/>
            </w:r>
          </w:hyperlink>
        </w:p>
        <w:p w14:paraId="1B23B38A" w14:textId="17F81779" w:rsidR="005B6F7C" w:rsidRDefault="005B6F7C">
          <w:pPr>
            <w:pStyle w:val="Innehll2"/>
            <w:tabs>
              <w:tab w:val="left" w:pos="1361"/>
            </w:tabs>
            <w:rPr>
              <w:kern w:val="2"/>
              <w:sz w:val="24"/>
              <w:szCs w:val="24"/>
              <w:lang w:eastAsia="sv-SE"/>
              <w14:ligatures w14:val="standardContextual"/>
            </w:rPr>
          </w:pPr>
          <w:hyperlink w:anchor="_Toc191308315" w:history="1">
            <w:r w:rsidRPr="00551F57">
              <w:rPr>
                <w:rStyle w:val="Hyperlnk"/>
              </w:rPr>
              <w:t>1.3.</w:t>
            </w:r>
            <w:r>
              <w:rPr>
                <w:kern w:val="2"/>
                <w:sz w:val="24"/>
                <w:szCs w:val="24"/>
                <w:lang w:eastAsia="sv-SE"/>
                <w14:ligatures w14:val="standardContextual"/>
              </w:rPr>
              <w:tab/>
            </w:r>
            <w:r w:rsidRPr="00551F57">
              <w:rPr>
                <w:rStyle w:val="Hyperlnk"/>
              </w:rPr>
              <w:t>Godkännande</w:t>
            </w:r>
            <w:r>
              <w:rPr>
                <w:webHidden/>
              </w:rPr>
              <w:tab/>
            </w:r>
            <w:r>
              <w:rPr>
                <w:webHidden/>
              </w:rPr>
              <w:fldChar w:fldCharType="begin"/>
            </w:r>
            <w:r>
              <w:rPr>
                <w:webHidden/>
              </w:rPr>
              <w:instrText xml:space="preserve"> PAGEREF _Toc191308315 \h </w:instrText>
            </w:r>
            <w:r>
              <w:rPr>
                <w:webHidden/>
              </w:rPr>
            </w:r>
            <w:r>
              <w:rPr>
                <w:webHidden/>
              </w:rPr>
              <w:fldChar w:fldCharType="separate"/>
            </w:r>
            <w:r>
              <w:rPr>
                <w:webHidden/>
              </w:rPr>
              <w:t>4</w:t>
            </w:r>
            <w:r>
              <w:rPr>
                <w:webHidden/>
              </w:rPr>
              <w:fldChar w:fldCharType="end"/>
            </w:r>
          </w:hyperlink>
        </w:p>
        <w:p w14:paraId="43AB690F" w14:textId="298092A1" w:rsidR="005B6F7C" w:rsidRDefault="005B6F7C">
          <w:pPr>
            <w:pStyle w:val="Innehll2"/>
            <w:tabs>
              <w:tab w:val="left" w:pos="1361"/>
            </w:tabs>
            <w:rPr>
              <w:kern w:val="2"/>
              <w:sz w:val="24"/>
              <w:szCs w:val="24"/>
              <w:lang w:eastAsia="sv-SE"/>
              <w14:ligatures w14:val="standardContextual"/>
            </w:rPr>
          </w:pPr>
          <w:hyperlink w:anchor="_Toc191308316" w:history="1">
            <w:r w:rsidRPr="00551F57">
              <w:rPr>
                <w:rStyle w:val="Hyperlnk"/>
              </w:rPr>
              <w:t>1.4.</w:t>
            </w:r>
            <w:r>
              <w:rPr>
                <w:kern w:val="2"/>
                <w:sz w:val="24"/>
                <w:szCs w:val="24"/>
                <w:lang w:eastAsia="sv-SE"/>
                <w14:ligatures w14:val="standardContextual"/>
              </w:rPr>
              <w:tab/>
            </w:r>
            <w:r w:rsidRPr="00551F57">
              <w:rPr>
                <w:rStyle w:val="Hyperlnk"/>
              </w:rPr>
              <w:t>Hantering vid förändring av tjänsteproducent</w:t>
            </w:r>
            <w:r>
              <w:rPr>
                <w:webHidden/>
              </w:rPr>
              <w:tab/>
            </w:r>
            <w:r>
              <w:rPr>
                <w:webHidden/>
              </w:rPr>
              <w:fldChar w:fldCharType="begin"/>
            </w:r>
            <w:r>
              <w:rPr>
                <w:webHidden/>
              </w:rPr>
              <w:instrText xml:space="preserve"> PAGEREF _Toc191308316 \h </w:instrText>
            </w:r>
            <w:r>
              <w:rPr>
                <w:webHidden/>
              </w:rPr>
            </w:r>
            <w:r>
              <w:rPr>
                <w:webHidden/>
              </w:rPr>
              <w:fldChar w:fldCharType="separate"/>
            </w:r>
            <w:r>
              <w:rPr>
                <w:webHidden/>
              </w:rPr>
              <w:t>5</w:t>
            </w:r>
            <w:r>
              <w:rPr>
                <w:webHidden/>
              </w:rPr>
              <w:fldChar w:fldCharType="end"/>
            </w:r>
          </w:hyperlink>
        </w:p>
        <w:p w14:paraId="21EA3992" w14:textId="26EC83BC" w:rsidR="005B6F7C" w:rsidRDefault="005B6F7C">
          <w:pPr>
            <w:pStyle w:val="Innehll2"/>
            <w:tabs>
              <w:tab w:val="left" w:pos="1361"/>
            </w:tabs>
            <w:rPr>
              <w:kern w:val="2"/>
              <w:sz w:val="24"/>
              <w:szCs w:val="24"/>
              <w:lang w:eastAsia="sv-SE"/>
              <w14:ligatures w14:val="standardContextual"/>
            </w:rPr>
          </w:pPr>
          <w:hyperlink w:anchor="_Toc191308317" w:history="1">
            <w:r w:rsidRPr="00551F57">
              <w:rPr>
                <w:rStyle w:val="Hyperlnk"/>
              </w:rPr>
              <w:t>1.5.</w:t>
            </w:r>
            <w:r>
              <w:rPr>
                <w:kern w:val="2"/>
                <w:sz w:val="24"/>
                <w:szCs w:val="24"/>
                <w:lang w:eastAsia="sv-SE"/>
                <w14:ligatures w14:val="standardContextual"/>
              </w:rPr>
              <w:tab/>
            </w:r>
            <w:r w:rsidRPr="00551F57">
              <w:rPr>
                <w:rStyle w:val="Hyperlnk"/>
              </w:rPr>
              <w:t>Referenser</w:t>
            </w:r>
            <w:r>
              <w:rPr>
                <w:webHidden/>
              </w:rPr>
              <w:tab/>
            </w:r>
            <w:r>
              <w:rPr>
                <w:webHidden/>
              </w:rPr>
              <w:fldChar w:fldCharType="begin"/>
            </w:r>
            <w:r>
              <w:rPr>
                <w:webHidden/>
              </w:rPr>
              <w:instrText xml:space="preserve"> PAGEREF _Toc191308317 \h </w:instrText>
            </w:r>
            <w:r>
              <w:rPr>
                <w:webHidden/>
              </w:rPr>
            </w:r>
            <w:r>
              <w:rPr>
                <w:webHidden/>
              </w:rPr>
              <w:fldChar w:fldCharType="separate"/>
            </w:r>
            <w:r>
              <w:rPr>
                <w:webHidden/>
              </w:rPr>
              <w:t>5</w:t>
            </w:r>
            <w:r>
              <w:rPr>
                <w:webHidden/>
              </w:rPr>
              <w:fldChar w:fldCharType="end"/>
            </w:r>
          </w:hyperlink>
        </w:p>
        <w:p w14:paraId="31AF56B4" w14:textId="2A5587E9" w:rsidR="005B6F7C" w:rsidRDefault="005B6F7C">
          <w:pPr>
            <w:pStyle w:val="Innehll1"/>
            <w:rPr>
              <w:b w:val="0"/>
              <w:kern w:val="2"/>
              <w:sz w:val="24"/>
              <w:szCs w:val="24"/>
              <w14:ligatures w14:val="standardContextual"/>
            </w:rPr>
          </w:pPr>
          <w:hyperlink w:anchor="_Toc191308318" w:history="1">
            <w:r w:rsidRPr="00551F57">
              <w:rPr>
                <w:rStyle w:val="Hyperlnk"/>
              </w:rPr>
              <w:t>2.</w:t>
            </w:r>
            <w:r>
              <w:rPr>
                <w:b w:val="0"/>
                <w:kern w:val="2"/>
                <w:sz w:val="24"/>
                <w:szCs w:val="24"/>
                <w14:ligatures w14:val="standardContextual"/>
              </w:rPr>
              <w:tab/>
            </w:r>
            <w:r w:rsidRPr="00551F57">
              <w:rPr>
                <w:rStyle w:val="Hyperlnk"/>
              </w:rPr>
              <w:t>Underlag för godkännande</w:t>
            </w:r>
            <w:r>
              <w:rPr>
                <w:webHidden/>
              </w:rPr>
              <w:tab/>
            </w:r>
            <w:r>
              <w:rPr>
                <w:webHidden/>
              </w:rPr>
              <w:fldChar w:fldCharType="begin"/>
            </w:r>
            <w:r>
              <w:rPr>
                <w:webHidden/>
              </w:rPr>
              <w:instrText xml:space="preserve"> PAGEREF _Toc191308318 \h </w:instrText>
            </w:r>
            <w:r>
              <w:rPr>
                <w:webHidden/>
              </w:rPr>
            </w:r>
            <w:r>
              <w:rPr>
                <w:webHidden/>
              </w:rPr>
              <w:fldChar w:fldCharType="separate"/>
            </w:r>
            <w:r>
              <w:rPr>
                <w:webHidden/>
              </w:rPr>
              <w:t>5</w:t>
            </w:r>
            <w:r>
              <w:rPr>
                <w:webHidden/>
              </w:rPr>
              <w:fldChar w:fldCharType="end"/>
            </w:r>
          </w:hyperlink>
        </w:p>
        <w:p w14:paraId="2E9E07DD" w14:textId="61C7AFDF" w:rsidR="005B6F7C" w:rsidRDefault="005B6F7C">
          <w:pPr>
            <w:pStyle w:val="Innehll2"/>
            <w:tabs>
              <w:tab w:val="left" w:pos="1361"/>
            </w:tabs>
            <w:rPr>
              <w:kern w:val="2"/>
              <w:sz w:val="24"/>
              <w:szCs w:val="24"/>
              <w:lang w:eastAsia="sv-SE"/>
              <w14:ligatures w14:val="standardContextual"/>
            </w:rPr>
          </w:pPr>
          <w:hyperlink w:anchor="_Toc191308319" w:history="1">
            <w:r w:rsidRPr="00551F57">
              <w:rPr>
                <w:rStyle w:val="Hyperlnk"/>
              </w:rPr>
              <w:t>2.1.</w:t>
            </w:r>
            <w:r>
              <w:rPr>
                <w:kern w:val="2"/>
                <w:sz w:val="24"/>
                <w:szCs w:val="24"/>
                <w:lang w:eastAsia="sv-SE"/>
                <w14:ligatures w14:val="standardContextual"/>
              </w:rPr>
              <w:tab/>
            </w:r>
            <w:r w:rsidRPr="00551F57">
              <w:rPr>
                <w:rStyle w:val="Hyperlnk"/>
              </w:rPr>
              <w:t>Anslutningsobjekt samt avsedda ändamål</w:t>
            </w:r>
            <w:r>
              <w:rPr>
                <w:webHidden/>
              </w:rPr>
              <w:tab/>
            </w:r>
            <w:r>
              <w:rPr>
                <w:webHidden/>
              </w:rPr>
              <w:fldChar w:fldCharType="begin"/>
            </w:r>
            <w:r>
              <w:rPr>
                <w:webHidden/>
              </w:rPr>
              <w:instrText xml:space="preserve"> PAGEREF _Toc191308319 \h </w:instrText>
            </w:r>
            <w:r>
              <w:rPr>
                <w:webHidden/>
              </w:rPr>
            </w:r>
            <w:r>
              <w:rPr>
                <w:webHidden/>
              </w:rPr>
              <w:fldChar w:fldCharType="separate"/>
            </w:r>
            <w:r>
              <w:rPr>
                <w:webHidden/>
              </w:rPr>
              <w:t>5</w:t>
            </w:r>
            <w:r>
              <w:rPr>
                <w:webHidden/>
              </w:rPr>
              <w:fldChar w:fldCharType="end"/>
            </w:r>
          </w:hyperlink>
        </w:p>
        <w:p w14:paraId="7FA08645" w14:textId="1C682D4B" w:rsidR="005B6F7C" w:rsidRDefault="005B6F7C">
          <w:pPr>
            <w:pStyle w:val="Innehll3"/>
            <w:tabs>
              <w:tab w:val="left" w:pos="1701"/>
            </w:tabs>
            <w:rPr>
              <w:kern w:val="2"/>
              <w:sz w:val="24"/>
              <w:szCs w:val="24"/>
              <w:lang w:eastAsia="sv-SE"/>
              <w14:ligatures w14:val="standardContextual"/>
            </w:rPr>
          </w:pPr>
          <w:hyperlink w:anchor="_Toc191308320" w:history="1">
            <w:r w:rsidRPr="00551F57">
              <w:rPr>
                <w:rStyle w:val="Hyperlnk"/>
              </w:rPr>
              <w:t>2.1.1.</w:t>
            </w:r>
            <w:r>
              <w:rPr>
                <w:kern w:val="2"/>
                <w:sz w:val="24"/>
                <w:szCs w:val="24"/>
                <w:lang w:eastAsia="sv-SE"/>
                <w14:ligatures w14:val="standardContextual"/>
              </w:rPr>
              <w:tab/>
            </w:r>
            <w:r w:rsidRPr="00551F57">
              <w:rPr>
                <w:rStyle w:val="Hyperlnk"/>
              </w:rPr>
              <w:t>Anslutande organisation</w:t>
            </w:r>
            <w:r>
              <w:rPr>
                <w:webHidden/>
              </w:rPr>
              <w:tab/>
            </w:r>
            <w:r>
              <w:rPr>
                <w:webHidden/>
              </w:rPr>
              <w:fldChar w:fldCharType="begin"/>
            </w:r>
            <w:r>
              <w:rPr>
                <w:webHidden/>
              </w:rPr>
              <w:instrText xml:space="preserve"> PAGEREF _Toc191308320 \h </w:instrText>
            </w:r>
            <w:r>
              <w:rPr>
                <w:webHidden/>
              </w:rPr>
            </w:r>
            <w:r>
              <w:rPr>
                <w:webHidden/>
              </w:rPr>
              <w:fldChar w:fldCharType="separate"/>
            </w:r>
            <w:r>
              <w:rPr>
                <w:webHidden/>
              </w:rPr>
              <w:t>5</w:t>
            </w:r>
            <w:r>
              <w:rPr>
                <w:webHidden/>
              </w:rPr>
              <w:fldChar w:fldCharType="end"/>
            </w:r>
          </w:hyperlink>
        </w:p>
        <w:p w14:paraId="4C4BEEDD" w14:textId="0B5ECC42" w:rsidR="005B6F7C" w:rsidRDefault="005B6F7C">
          <w:pPr>
            <w:pStyle w:val="Innehll3"/>
            <w:tabs>
              <w:tab w:val="left" w:pos="1701"/>
            </w:tabs>
            <w:rPr>
              <w:kern w:val="2"/>
              <w:sz w:val="24"/>
              <w:szCs w:val="24"/>
              <w:lang w:eastAsia="sv-SE"/>
              <w14:ligatures w14:val="standardContextual"/>
            </w:rPr>
          </w:pPr>
          <w:hyperlink w:anchor="_Toc191308321" w:history="1">
            <w:r w:rsidRPr="00551F57">
              <w:rPr>
                <w:rStyle w:val="Hyperlnk"/>
              </w:rPr>
              <w:t>2.1.2.</w:t>
            </w:r>
            <w:r>
              <w:rPr>
                <w:kern w:val="2"/>
                <w:sz w:val="24"/>
                <w:szCs w:val="24"/>
                <w:lang w:eastAsia="sv-SE"/>
                <w14:ligatures w14:val="standardContextual"/>
              </w:rPr>
              <w:tab/>
            </w:r>
            <w:r w:rsidRPr="00551F57">
              <w:rPr>
                <w:rStyle w:val="Hyperlnk"/>
              </w:rPr>
              <w:t>Tjänsteproducentfabrikat</w:t>
            </w:r>
            <w:r>
              <w:rPr>
                <w:webHidden/>
              </w:rPr>
              <w:tab/>
            </w:r>
            <w:r>
              <w:rPr>
                <w:webHidden/>
              </w:rPr>
              <w:fldChar w:fldCharType="begin"/>
            </w:r>
            <w:r>
              <w:rPr>
                <w:webHidden/>
              </w:rPr>
              <w:instrText xml:space="preserve"> PAGEREF _Toc191308321 \h </w:instrText>
            </w:r>
            <w:r>
              <w:rPr>
                <w:webHidden/>
              </w:rPr>
            </w:r>
            <w:r>
              <w:rPr>
                <w:webHidden/>
              </w:rPr>
              <w:fldChar w:fldCharType="separate"/>
            </w:r>
            <w:r>
              <w:rPr>
                <w:webHidden/>
              </w:rPr>
              <w:t>6</w:t>
            </w:r>
            <w:r>
              <w:rPr>
                <w:webHidden/>
              </w:rPr>
              <w:fldChar w:fldCharType="end"/>
            </w:r>
          </w:hyperlink>
        </w:p>
        <w:p w14:paraId="18178069" w14:textId="468AE28A" w:rsidR="005B6F7C" w:rsidRDefault="005B6F7C">
          <w:pPr>
            <w:pStyle w:val="Innehll2"/>
            <w:tabs>
              <w:tab w:val="left" w:pos="1361"/>
            </w:tabs>
            <w:rPr>
              <w:kern w:val="2"/>
              <w:sz w:val="24"/>
              <w:szCs w:val="24"/>
              <w:lang w:eastAsia="sv-SE"/>
              <w14:ligatures w14:val="standardContextual"/>
            </w:rPr>
          </w:pPr>
          <w:hyperlink w:anchor="_Toc191308322" w:history="1">
            <w:r w:rsidRPr="00551F57">
              <w:rPr>
                <w:rStyle w:val="Hyperlnk"/>
              </w:rPr>
              <w:t>2.2.</w:t>
            </w:r>
            <w:r>
              <w:rPr>
                <w:kern w:val="2"/>
                <w:sz w:val="24"/>
                <w:szCs w:val="24"/>
                <w:lang w:eastAsia="sv-SE"/>
                <w14:ligatures w14:val="standardContextual"/>
              </w:rPr>
              <w:tab/>
            </w:r>
            <w:r w:rsidRPr="00551F57">
              <w:rPr>
                <w:rStyle w:val="Hyperlnk"/>
              </w:rPr>
              <w:t>Funktionalitet</w:t>
            </w:r>
            <w:r>
              <w:rPr>
                <w:webHidden/>
              </w:rPr>
              <w:tab/>
            </w:r>
            <w:r>
              <w:rPr>
                <w:webHidden/>
              </w:rPr>
              <w:fldChar w:fldCharType="begin"/>
            </w:r>
            <w:r>
              <w:rPr>
                <w:webHidden/>
              </w:rPr>
              <w:instrText xml:space="preserve"> PAGEREF _Toc191308322 \h </w:instrText>
            </w:r>
            <w:r>
              <w:rPr>
                <w:webHidden/>
              </w:rPr>
            </w:r>
            <w:r>
              <w:rPr>
                <w:webHidden/>
              </w:rPr>
              <w:fldChar w:fldCharType="separate"/>
            </w:r>
            <w:r>
              <w:rPr>
                <w:webHidden/>
              </w:rPr>
              <w:t>6</w:t>
            </w:r>
            <w:r>
              <w:rPr>
                <w:webHidden/>
              </w:rPr>
              <w:fldChar w:fldCharType="end"/>
            </w:r>
          </w:hyperlink>
        </w:p>
        <w:p w14:paraId="58A5F3BD" w14:textId="61C9AEFF" w:rsidR="005B6F7C" w:rsidRDefault="005B6F7C">
          <w:pPr>
            <w:pStyle w:val="Innehll3"/>
            <w:tabs>
              <w:tab w:val="left" w:pos="1701"/>
            </w:tabs>
            <w:rPr>
              <w:kern w:val="2"/>
              <w:sz w:val="24"/>
              <w:szCs w:val="24"/>
              <w:lang w:eastAsia="sv-SE"/>
              <w14:ligatures w14:val="standardContextual"/>
            </w:rPr>
          </w:pPr>
          <w:hyperlink w:anchor="_Toc191308323" w:history="1">
            <w:r w:rsidRPr="00551F57">
              <w:rPr>
                <w:rStyle w:val="Hyperlnk"/>
              </w:rPr>
              <w:t>2.2.1.</w:t>
            </w:r>
            <w:r>
              <w:rPr>
                <w:kern w:val="2"/>
                <w:sz w:val="24"/>
                <w:szCs w:val="24"/>
                <w:lang w:eastAsia="sv-SE"/>
                <w14:ligatures w14:val="standardContextual"/>
              </w:rPr>
              <w:tab/>
            </w:r>
            <w:r w:rsidRPr="00551F57">
              <w:rPr>
                <w:rStyle w:val="Hyperlnk"/>
              </w:rPr>
              <w:t>Testfall 1.1 Minimal ifyllnad</w:t>
            </w:r>
            <w:r>
              <w:rPr>
                <w:webHidden/>
              </w:rPr>
              <w:tab/>
            </w:r>
            <w:r>
              <w:rPr>
                <w:webHidden/>
              </w:rPr>
              <w:fldChar w:fldCharType="begin"/>
            </w:r>
            <w:r>
              <w:rPr>
                <w:webHidden/>
              </w:rPr>
              <w:instrText xml:space="preserve"> PAGEREF _Toc191308323 \h </w:instrText>
            </w:r>
            <w:r>
              <w:rPr>
                <w:webHidden/>
              </w:rPr>
            </w:r>
            <w:r>
              <w:rPr>
                <w:webHidden/>
              </w:rPr>
              <w:fldChar w:fldCharType="separate"/>
            </w:r>
            <w:r>
              <w:rPr>
                <w:webHidden/>
              </w:rPr>
              <w:t>6</w:t>
            </w:r>
            <w:r>
              <w:rPr>
                <w:webHidden/>
              </w:rPr>
              <w:fldChar w:fldCharType="end"/>
            </w:r>
          </w:hyperlink>
        </w:p>
        <w:p w14:paraId="71849151" w14:textId="563E74A3" w:rsidR="005B6F7C" w:rsidRDefault="005B6F7C">
          <w:pPr>
            <w:pStyle w:val="Innehll3"/>
            <w:tabs>
              <w:tab w:val="left" w:pos="1701"/>
            </w:tabs>
            <w:rPr>
              <w:kern w:val="2"/>
              <w:sz w:val="24"/>
              <w:szCs w:val="24"/>
              <w:lang w:eastAsia="sv-SE"/>
              <w14:ligatures w14:val="standardContextual"/>
            </w:rPr>
          </w:pPr>
          <w:hyperlink w:anchor="_Toc191308324" w:history="1">
            <w:r w:rsidRPr="00551F57">
              <w:rPr>
                <w:rStyle w:val="Hyperlnk"/>
              </w:rPr>
              <w:t>2.2.2.</w:t>
            </w:r>
            <w:r>
              <w:rPr>
                <w:kern w:val="2"/>
                <w:sz w:val="24"/>
                <w:szCs w:val="24"/>
                <w:lang w:eastAsia="sv-SE"/>
                <w14:ligatures w14:val="standardContextual"/>
              </w:rPr>
              <w:tab/>
            </w:r>
            <w:r w:rsidRPr="00551F57">
              <w:rPr>
                <w:rStyle w:val="Hyperlnk"/>
              </w:rPr>
              <w:t>Testfall 1.2 Maximal ifyllnad</w:t>
            </w:r>
            <w:r>
              <w:rPr>
                <w:webHidden/>
              </w:rPr>
              <w:tab/>
            </w:r>
            <w:r>
              <w:rPr>
                <w:webHidden/>
              </w:rPr>
              <w:fldChar w:fldCharType="begin"/>
            </w:r>
            <w:r>
              <w:rPr>
                <w:webHidden/>
              </w:rPr>
              <w:instrText xml:space="preserve"> PAGEREF _Toc191308324 \h </w:instrText>
            </w:r>
            <w:r>
              <w:rPr>
                <w:webHidden/>
              </w:rPr>
            </w:r>
            <w:r>
              <w:rPr>
                <w:webHidden/>
              </w:rPr>
              <w:fldChar w:fldCharType="separate"/>
            </w:r>
            <w:r>
              <w:rPr>
                <w:webHidden/>
              </w:rPr>
              <w:t>7</w:t>
            </w:r>
            <w:r>
              <w:rPr>
                <w:webHidden/>
              </w:rPr>
              <w:fldChar w:fldCharType="end"/>
            </w:r>
          </w:hyperlink>
        </w:p>
        <w:p w14:paraId="05C7D3B4" w14:textId="24AA8BA9" w:rsidR="005B6F7C" w:rsidRDefault="005B6F7C">
          <w:pPr>
            <w:pStyle w:val="Innehll3"/>
            <w:tabs>
              <w:tab w:val="left" w:pos="1701"/>
            </w:tabs>
            <w:rPr>
              <w:kern w:val="2"/>
              <w:sz w:val="24"/>
              <w:szCs w:val="24"/>
              <w:lang w:eastAsia="sv-SE"/>
              <w14:ligatures w14:val="standardContextual"/>
            </w:rPr>
          </w:pPr>
          <w:hyperlink w:anchor="_Toc191308325" w:history="1">
            <w:r w:rsidRPr="00551F57">
              <w:rPr>
                <w:rStyle w:val="Hyperlnk"/>
              </w:rPr>
              <w:t>2.2.3.</w:t>
            </w:r>
            <w:r>
              <w:rPr>
                <w:kern w:val="2"/>
                <w:sz w:val="24"/>
                <w:szCs w:val="24"/>
                <w:lang w:eastAsia="sv-SE"/>
                <w14:ligatures w14:val="standardContextual"/>
              </w:rPr>
              <w:tab/>
            </w:r>
            <w:r w:rsidRPr="00551F57">
              <w:rPr>
                <w:rStyle w:val="Hyperlnk"/>
              </w:rPr>
              <w:t>Testfall 1.3 Multipla patienter</w:t>
            </w:r>
            <w:r>
              <w:rPr>
                <w:webHidden/>
              </w:rPr>
              <w:tab/>
            </w:r>
            <w:r>
              <w:rPr>
                <w:webHidden/>
              </w:rPr>
              <w:fldChar w:fldCharType="begin"/>
            </w:r>
            <w:r>
              <w:rPr>
                <w:webHidden/>
              </w:rPr>
              <w:instrText xml:space="preserve"> PAGEREF _Toc191308325 \h </w:instrText>
            </w:r>
            <w:r>
              <w:rPr>
                <w:webHidden/>
              </w:rPr>
            </w:r>
            <w:r>
              <w:rPr>
                <w:webHidden/>
              </w:rPr>
              <w:fldChar w:fldCharType="separate"/>
            </w:r>
            <w:r>
              <w:rPr>
                <w:webHidden/>
              </w:rPr>
              <w:t>8</w:t>
            </w:r>
            <w:r>
              <w:rPr>
                <w:webHidden/>
              </w:rPr>
              <w:fldChar w:fldCharType="end"/>
            </w:r>
          </w:hyperlink>
        </w:p>
        <w:p w14:paraId="5E115CDB" w14:textId="102DC4EA" w:rsidR="005B6F7C" w:rsidRDefault="005B6F7C">
          <w:pPr>
            <w:pStyle w:val="Innehll3"/>
            <w:tabs>
              <w:tab w:val="left" w:pos="1701"/>
            </w:tabs>
            <w:rPr>
              <w:kern w:val="2"/>
              <w:sz w:val="24"/>
              <w:szCs w:val="24"/>
              <w:lang w:eastAsia="sv-SE"/>
              <w14:ligatures w14:val="standardContextual"/>
            </w:rPr>
          </w:pPr>
          <w:hyperlink w:anchor="_Toc191308326" w:history="1">
            <w:r w:rsidRPr="00551F57">
              <w:rPr>
                <w:rStyle w:val="Hyperlnk"/>
              </w:rPr>
              <w:t>2.2.4.</w:t>
            </w:r>
            <w:r>
              <w:rPr>
                <w:kern w:val="2"/>
                <w:sz w:val="24"/>
                <w:szCs w:val="24"/>
                <w:lang w:eastAsia="sv-SE"/>
                <w14:ligatures w14:val="standardContextual"/>
              </w:rPr>
              <w:tab/>
            </w:r>
            <w:r w:rsidRPr="00551F57">
              <w:rPr>
                <w:rStyle w:val="Hyperlnk"/>
              </w:rPr>
              <w:t>Testfall 1.4 Referens</w:t>
            </w:r>
            <w:r>
              <w:rPr>
                <w:webHidden/>
              </w:rPr>
              <w:tab/>
            </w:r>
            <w:r>
              <w:rPr>
                <w:webHidden/>
              </w:rPr>
              <w:fldChar w:fldCharType="begin"/>
            </w:r>
            <w:r>
              <w:rPr>
                <w:webHidden/>
              </w:rPr>
              <w:instrText xml:space="preserve"> PAGEREF _Toc191308326 \h </w:instrText>
            </w:r>
            <w:r>
              <w:rPr>
                <w:webHidden/>
              </w:rPr>
            </w:r>
            <w:r>
              <w:rPr>
                <w:webHidden/>
              </w:rPr>
              <w:fldChar w:fldCharType="separate"/>
            </w:r>
            <w:r>
              <w:rPr>
                <w:webHidden/>
              </w:rPr>
              <w:t>8</w:t>
            </w:r>
            <w:r>
              <w:rPr>
                <w:webHidden/>
              </w:rPr>
              <w:fldChar w:fldCharType="end"/>
            </w:r>
          </w:hyperlink>
        </w:p>
        <w:p w14:paraId="5B242DCD" w14:textId="6537E1E2" w:rsidR="005B6F7C" w:rsidRDefault="005B6F7C">
          <w:pPr>
            <w:pStyle w:val="Innehll3"/>
            <w:tabs>
              <w:tab w:val="left" w:pos="1701"/>
            </w:tabs>
            <w:rPr>
              <w:kern w:val="2"/>
              <w:sz w:val="24"/>
              <w:szCs w:val="24"/>
              <w:lang w:eastAsia="sv-SE"/>
              <w14:ligatures w14:val="standardContextual"/>
            </w:rPr>
          </w:pPr>
          <w:hyperlink w:anchor="_Toc191308327" w:history="1">
            <w:r w:rsidRPr="00551F57">
              <w:rPr>
                <w:rStyle w:val="Hyperlnk"/>
              </w:rPr>
              <w:t>2.2.5.</w:t>
            </w:r>
            <w:r>
              <w:rPr>
                <w:kern w:val="2"/>
                <w:sz w:val="24"/>
                <w:szCs w:val="24"/>
                <w:lang w:eastAsia="sv-SE"/>
                <w14:ligatures w14:val="standardContextual"/>
              </w:rPr>
              <w:tab/>
            </w:r>
            <w:r w:rsidRPr="00551F57">
              <w:rPr>
                <w:rStyle w:val="Hyperlnk"/>
              </w:rPr>
              <w:t>Testfall 1.5 Multipla vårdenheter</w:t>
            </w:r>
            <w:r>
              <w:rPr>
                <w:webHidden/>
              </w:rPr>
              <w:tab/>
            </w:r>
            <w:r>
              <w:rPr>
                <w:webHidden/>
              </w:rPr>
              <w:fldChar w:fldCharType="begin"/>
            </w:r>
            <w:r>
              <w:rPr>
                <w:webHidden/>
              </w:rPr>
              <w:instrText xml:space="preserve"> PAGEREF _Toc191308327 \h </w:instrText>
            </w:r>
            <w:r>
              <w:rPr>
                <w:webHidden/>
              </w:rPr>
            </w:r>
            <w:r>
              <w:rPr>
                <w:webHidden/>
              </w:rPr>
              <w:fldChar w:fldCharType="separate"/>
            </w:r>
            <w:r>
              <w:rPr>
                <w:webHidden/>
              </w:rPr>
              <w:t>8</w:t>
            </w:r>
            <w:r>
              <w:rPr>
                <w:webHidden/>
              </w:rPr>
              <w:fldChar w:fldCharType="end"/>
            </w:r>
          </w:hyperlink>
        </w:p>
        <w:p w14:paraId="15FDEF10" w14:textId="65250C40" w:rsidR="005B6F7C" w:rsidRDefault="005B6F7C">
          <w:pPr>
            <w:pStyle w:val="Innehll3"/>
            <w:tabs>
              <w:tab w:val="left" w:pos="1701"/>
            </w:tabs>
            <w:rPr>
              <w:kern w:val="2"/>
              <w:sz w:val="24"/>
              <w:szCs w:val="24"/>
              <w:lang w:eastAsia="sv-SE"/>
              <w14:ligatures w14:val="standardContextual"/>
            </w:rPr>
          </w:pPr>
          <w:hyperlink w:anchor="_Toc191308328" w:history="1">
            <w:r w:rsidRPr="00551F57">
              <w:rPr>
                <w:rStyle w:val="Hyperlnk"/>
              </w:rPr>
              <w:t>2.2.6.</w:t>
            </w:r>
            <w:r>
              <w:rPr>
                <w:kern w:val="2"/>
                <w:sz w:val="24"/>
                <w:szCs w:val="24"/>
                <w:lang w:eastAsia="sv-SE"/>
                <w14:ligatures w14:val="standardContextual"/>
              </w:rPr>
              <w:tab/>
            </w:r>
            <w:r w:rsidRPr="00551F57">
              <w:rPr>
                <w:rStyle w:val="Hyperlnk"/>
              </w:rPr>
              <w:t>Testfall 1.6 Datumhantering</w:t>
            </w:r>
            <w:r>
              <w:rPr>
                <w:webHidden/>
              </w:rPr>
              <w:tab/>
            </w:r>
            <w:r>
              <w:rPr>
                <w:webHidden/>
              </w:rPr>
              <w:fldChar w:fldCharType="begin"/>
            </w:r>
            <w:r>
              <w:rPr>
                <w:webHidden/>
              </w:rPr>
              <w:instrText xml:space="preserve"> PAGEREF _Toc191308328 \h </w:instrText>
            </w:r>
            <w:r>
              <w:rPr>
                <w:webHidden/>
              </w:rPr>
            </w:r>
            <w:r>
              <w:rPr>
                <w:webHidden/>
              </w:rPr>
              <w:fldChar w:fldCharType="separate"/>
            </w:r>
            <w:r>
              <w:rPr>
                <w:webHidden/>
              </w:rPr>
              <w:t>9</w:t>
            </w:r>
            <w:r>
              <w:rPr>
                <w:webHidden/>
              </w:rPr>
              <w:fldChar w:fldCharType="end"/>
            </w:r>
          </w:hyperlink>
        </w:p>
        <w:p w14:paraId="49C8E745" w14:textId="1626FFB0" w:rsidR="005B6F7C" w:rsidRDefault="005B6F7C">
          <w:pPr>
            <w:pStyle w:val="Innehll3"/>
            <w:tabs>
              <w:tab w:val="left" w:pos="1701"/>
            </w:tabs>
            <w:rPr>
              <w:kern w:val="2"/>
              <w:sz w:val="24"/>
              <w:szCs w:val="24"/>
              <w:lang w:eastAsia="sv-SE"/>
              <w14:ligatures w14:val="standardContextual"/>
            </w:rPr>
          </w:pPr>
          <w:hyperlink w:anchor="_Toc191308329" w:history="1">
            <w:r w:rsidRPr="00551F57">
              <w:rPr>
                <w:rStyle w:val="Hyperlnk"/>
              </w:rPr>
              <w:t>2.2.7.</w:t>
            </w:r>
            <w:r>
              <w:rPr>
                <w:kern w:val="2"/>
                <w:sz w:val="24"/>
                <w:szCs w:val="24"/>
                <w:lang w:eastAsia="sv-SE"/>
                <w14:ligatures w14:val="standardContextual"/>
              </w:rPr>
              <w:tab/>
            </w:r>
            <w:r w:rsidRPr="00551F57">
              <w:rPr>
                <w:rStyle w:val="Hyperlnk"/>
              </w:rPr>
              <w:t>Felhantering</w:t>
            </w:r>
            <w:r>
              <w:rPr>
                <w:webHidden/>
              </w:rPr>
              <w:tab/>
            </w:r>
            <w:r>
              <w:rPr>
                <w:webHidden/>
              </w:rPr>
              <w:fldChar w:fldCharType="begin"/>
            </w:r>
            <w:r>
              <w:rPr>
                <w:webHidden/>
              </w:rPr>
              <w:instrText xml:space="preserve"> PAGEREF _Toc191308329 \h </w:instrText>
            </w:r>
            <w:r>
              <w:rPr>
                <w:webHidden/>
              </w:rPr>
            </w:r>
            <w:r>
              <w:rPr>
                <w:webHidden/>
              </w:rPr>
              <w:fldChar w:fldCharType="separate"/>
            </w:r>
            <w:r>
              <w:rPr>
                <w:webHidden/>
              </w:rPr>
              <w:t>9</w:t>
            </w:r>
            <w:r>
              <w:rPr>
                <w:webHidden/>
              </w:rPr>
              <w:fldChar w:fldCharType="end"/>
            </w:r>
          </w:hyperlink>
        </w:p>
        <w:p w14:paraId="3B5D0D38" w14:textId="11B8FEE3" w:rsidR="005B6F7C" w:rsidRDefault="005B6F7C">
          <w:pPr>
            <w:pStyle w:val="Innehll3"/>
            <w:tabs>
              <w:tab w:val="left" w:pos="1701"/>
            </w:tabs>
            <w:rPr>
              <w:kern w:val="2"/>
              <w:sz w:val="24"/>
              <w:szCs w:val="24"/>
              <w:lang w:eastAsia="sv-SE"/>
              <w14:ligatures w14:val="standardContextual"/>
            </w:rPr>
          </w:pPr>
          <w:hyperlink w:anchor="_Toc191308330" w:history="1">
            <w:r w:rsidRPr="00551F57">
              <w:rPr>
                <w:rStyle w:val="Hyperlnk"/>
              </w:rPr>
              <w:t>2.2.8.</w:t>
            </w:r>
            <w:r>
              <w:rPr>
                <w:kern w:val="2"/>
                <w:sz w:val="24"/>
                <w:szCs w:val="24"/>
                <w:lang w:eastAsia="sv-SE"/>
                <w14:ligatures w14:val="standardContextual"/>
              </w:rPr>
              <w:tab/>
            </w:r>
            <w:r w:rsidRPr="00551F57">
              <w:rPr>
                <w:rStyle w:val="Hyperlnk"/>
              </w:rPr>
              <w:t>Följsamhet mot kvalitetsregistrets informationsspecifikation</w:t>
            </w:r>
            <w:r>
              <w:rPr>
                <w:webHidden/>
              </w:rPr>
              <w:tab/>
            </w:r>
            <w:r>
              <w:rPr>
                <w:webHidden/>
              </w:rPr>
              <w:fldChar w:fldCharType="begin"/>
            </w:r>
            <w:r>
              <w:rPr>
                <w:webHidden/>
              </w:rPr>
              <w:instrText xml:space="preserve"> PAGEREF _Toc191308330 \h </w:instrText>
            </w:r>
            <w:r>
              <w:rPr>
                <w:webHidden/>
              </w:rPr>
            </w:r>
            <w:r>
              <w:rPr>
                <w:webHidden/>
              </w:rPr>
              <w:fldChar w:fldCharType="separate"/>
            </w:r>
            <w:r>
              <w:rPr>
                <w:webHidden/>
              </w:rPr>
              <w:t>10</w:t>
            </w:r>
            <w:r>
              <w:rPr>
                <w:webHidden/>
              </w:rPr>
              <w:fldChar w:fldCharType="end"/>
            </w:r>
          </w:hyperlink>
        </w:p>
        <w:p w14:paraId="7BD0FE4C" w14:textId="461AEFD7" w:rsidR="005B6F7C" w:rsidRDefault="005B6F7C">
          <w:pPr>
            <w:pStyle w:val="Innehll2"/>
            <w:tabs>
              <w:tab w:val="left" w:pos="1361"/>
            </w:tabs>
            <w:rPr>
              <w:kern w:val="2"/>
              <w:sz w:val="24"/>
              <w:szCs w:val="24"/>
              <w:lang w:eastAsia="sv-SE"/>
              <w14:ligatures w14:val="standardContextual"/>
            </w:rPr>
          </w:pPr>
          <w:hyperlink w:anchor="_Toc191308331" w:history="1">
            <w:r w:rsidRPr="00551F57">
              <w:rPr>
                <w:rStyle w:val="Hyperlnk"/>
              </w:rPr>
              <w:t>2.3.</w:t>
            </w:r>
            <w:r>
              <w:rPr>
                <w:kern w:val="2"/>
                <w:sz w:val="24"/>
                <w:szCs w:val="24"/>
                <w:lang w:eastAsia="sv-SE"/>
                <w14:ligatures w14:val="standardContextual"/>
              </w:rPr>
              <w:tab/>
            </w:r>
            <w:r w:rsidRPr="00551F57">
              <w:rPr>
                <w:rStyle w:val="Hyperlnk"/>
              </w:rPr>
              <w:t>Informationsavlämning generellt</w:t>
            </w:r>
            <w:r>
              <w:rPr>
                <w:webHidden/>
              </w:rPr>
              <w:tab/>
            </w:r>
            <w:r>
              <w:rPr>
                <w:webHidden/>
              </w:rPr>
              <w:fldChar w:fldCharType="begin"/>
            </w:r>
            <w:r>
              <w:rPr>
                <w:webHidden/>
              </w:rPr>
              <w:instrText xml:space="preserve"> PAGEREF _Toc191308331 \h </w:instrText>
            </w:r>
            <w:r>
              <w:rPr>
                <w:webHidden/>
              </w:rPr>
            </w:r>
            <w:r>
              <w:rPr>
                <w:webHidden/>
              </w:rPr>
              <w:fldChar w:fldCharType="separate"/>
            </w:r>
            <w:r>
              <w:rPr>
                <w:webHidden/>
              </w:rPr>
              <w:t>11</w:t>
            </w:r>
            <w:r>
              <w:rPr>
                <w:webHidden/>
              </w:rPr>
              <w:fldChar w:fldCharType="end"/>
            </w:r>
          </w:hyperlink>
        </w:p>
        <w:p w14:paraId="1BB8AB76" w14:textId="1E0161A8" w:rsidR="005B6F7C" w:rsidRDefault="005B6F7C">
          <w:pPr>
            <w:pStyle w:val="Innehll3"/>
            <w:tabs>
              <w:tab w:val="left" w:pos="1701"/>
            </w:tabs>
            <w:rPr>
              <w:kern w:val="2"/>
              <w:sz w:val="24"/>
              <w:szCs w:val="24"/>
              <w:lang w:eastAsia="sv-SE"/>
              <w14:ligatures w14:val="standardContextual"/>
            </w:rPr>
          </w:pPr>
          <w:hyperlink w:anchor="_Toc191308332" w:history="1">
            <w:r w:rsidRPr="00551F57">
              <w:rPr>
                <w:rStyle w:val="Hyperlnk"/>
              </w:rPr>
              <w:t>2.3.1.</w:t>
            </w:r>
            <w:r>
              <w:rPr>
                <w:kern w:val="2"/>
                <w:sz w:val="24"/>
                <w:szCs w:val="24"/>
                <w:lang w:eastAsia="sv-SE"/>
                <w14:ligatures w14:val="standardContextual"/>
              </w:rPr>
              <w:tab/>
            </w:r>
            <w:r w:rsidRPr="00551F57">
              <w:rPr>
                <w:rStyle w:val="Hyperlnk"/>
              </w:rPr>
              <w:t>Teckenkodning</w:t>
            </w:r>
            <w:r>
              <w:rPr>
                <w:webHidden/>
              </w:rPr>
              <w:tab/>
            </w:r>
            <w:r>
              <w:rPr>
                <w:webHidden/>
              </w:rPr>
              <w:fldChar w:fldCharType="begin"/>
            </w:r>
            <w:r>
              <w:rPr>
                <w:webHidden/>
              </w:rPr>
              <w:instrText xml:space="preserve"> PAGEREF _Toc191308332 \h </w:instrText>
            </w:r>
            <w:r>
              <w:rPr>
                <w:webHidden/>
              </w:rPr>
            </w:r>
            <w:r>
              <w:rPr>
                <w:webHidden/>
              </w:rPr>
              <w:fldChar w:fldCharType="separate"/>
            </w:r>
            <w:r>
              <w:rPr>
                <w:webHidden/>
              </w:rPr>
              <w:t>11</w:t>
            </w:r>
            <w:r>
              <w:rPr>
                <w:webHidden/>
              </w:rPr>
              <w:fldChar w:fldCharType="end"/>
            </w:r>
          </w:hyperlink>
        </w:p>
        <w:p w14:paraId="16969F78" w14:textId="6DAAF8D1" w:rsidR="005B6F7C" w:rsidRDefault="005B6F7C">
          <w:pPr>
            <w:pStyle w:val="Innehll2"/>
            <w:tabs>
              <w:tab w:val="left" w:pos="1361"/>
            </w:tabs>
            <w:rPr>
              <w:kern w:val="2"/>
              <w:sz w:val="24"/>
              <w:szCs w:val="24"/>
              <w:lang w:eastAsia="sv-SE"/>
              <w14:ligatures w14:val="standardContextual"/>
            </w:rPr>
          </w:pPr>
          <w:hyperlink w:anchor="_Toc191308333" w:history="1">
            <w:r w:rsidRPr="00551F57">
              <w:rPr>
                <w:rStyle w:val="Hyperlnk"/>
              </w:rPr>
              <w:t>2.4.</w:t>
            </w:r>
            <w:r>
              <w:rPr>
                <w:kern w:val="2"/>
                <w:sz w:val="24"/>
                <w:szCs w:val="24"/>
                <w:lang w:eastAsia="sv-SE"/>
                <w14:ligatures w14:val="standardContextual"/>
              </w:rPr>
              <w:tab/>
            </w:r>
            <w:r w:rsidRPr="00551F57">
              <w:rPr>
                <w:rStyle w:val="Hyperlnk"/>
              </w:rPr>
              <w:t>Övriga krav</w:t>
            </w:r>
            <w:r>
              <w:rPr>
                <w:webHidden/>
              </w:rPr>
              <w:tab/>
            </w:r>
            <w:r>
              <w:rPr>
                <w:webHidden/>
              </w:rPr>
              <w:fldChar w:fldCharType="begin"/>
            </w:r>
            <w:r>
              <w:rPr>
                <w:webHidden/>
              </w:rPr>
              <w:instrText xml:space="preserve"> PAGEREF _Toc191308333 \h </w:instrText>
            </w:r>
            <w:r>
              <w:rPr>
                <w:webHidden/>
              </w:rPr>
            </w:r>
            <w:r>
              <w:rPr>
                <w:webHidden/>
              </w:rPr>
              <w:fldChar w:fldCharType="separate"/>
            </w:r>
            <w:r>
              <w:rPr>
                <w:webHidden/>
              </w:rPr>
              <w:t>11</w:t>
            </w:r>
            <w:r>
              <w:rPr>
                <w:webHidden/>
              </w:rPr>
              <w:fldChar w:fldCharType="end"/>
            </w:r>
          </w:hyperlink>
        </w:p>
        <w:p w14:paraId="2B706AA7" w14:textId="40C842E7" w:rsidR="005B6F7C" w:rsidRDefault="005B6F7C">
          <w:pPr>
            <w:pStyle w:val="Innehll3"/>
            <w:tabs>
              <w:tab w:val="left" w:pos="1701"/>
            </w:tabs>
            <w:rPr>
              <w:kern w:val="2"/>
              <w:sz w:val="24"/>
              <w:szCs w:val="24"/>
              <w:lang w:eastAsia="sv-SE"/>
              <w14:ligatures w14:val="standardContextual"/>
            </w:rPr>
          </w:pPr>
          <w:hyperlink w:anchor="_Toc191308334" w:history="1">
            <w:r w:rsidRPr="00551F57">
              <w:rPr>
                <w:rStyle w:val="Hyperlnk"/>
              </w:rPr>
              <w:t>2.4.1.</w:t>
            </w:r>
            <w:r>
              <w:rPr>
                <w:kern w:val="2"/>
                <w:sz w:val="24"/>
                <w:szCs w:val="24"/>
                <w:lang w:eastAsia="sv-SE"/>
                <w14:ligatures w14:val="standardContextual"/>
              </w:rPr>
              <w:tab/>
            </w:r>
            <w:r w:rsidRPr="00551F57">
              <w:rPr>
                <w:rStyle w:val="Hyperlnk"/>
              </w:rPr>
              <w:t>SLA-krav</w:t>
            </w:r>
            <w:r>
              <w:rPr>
                <w:webHidden/>
              </w:rPr>
              <w:tab/>
            </w:r>
            <w:r>
              <w:rPr>
                <w:webHidden/>
              </w:rPr>
              <w:fldChar w:fldCharType="begin"/>
            </w:r>
            <w:r>
              <w:rPr>
                <w:webHidden/>
              </w:rPr>
              <w:instrText xml:space="preserve"> PAGEREF _Toc191308334 \h </w:instrText>
            </w:r>
            <w:r>
              <w:rPr>
                <w:webHidden/>
              </w:rPr>
            </w:r>
            <w:r>
              <w:rPr>
                <w:webHidden/>
              </w:rPr>
              <w:fldChar w:fldCharType="separate"/>
            </w:r>
            <w:r>
              <w:rPr>
                <w:webHidden/>
              </w:rPr>
              <w:t>11</w:t>
            </w:r>
            <w:r>
              <w:rPr>
                <w:webHidden/>
              </w:rPr>
              <w:fldChar w:fldCharType="end"/>
            </w:r>
          </w:hyperlink>
        </w:p>
        <w:p w14:paraId="12B85B04" w14:textId="2FC8BD6B" w:rsidR="005B6F7C" w:rsidRDefault="005B6F7C">
          <w:pPr>
            <w:pStyle w:val="Innehll3"/>
            <w:tabs>
              <w:tab w:val="left" w:pos="1701"/>
            </w:tabs>
            <w:rPr>
              <w:kern w:val="2"/>
              <w:sz w:val="24"/>
              <w:szCs w:val="24"/>
              <w:lang w:eastAsia="sv-SE"/>
              <w14:ligatures w14:val="standardContextual"/>
            </w:rPr>
          </w:pPr>
          <w:hyperlink w:anchor="_Toc191308335" w:history="1">
            <w:r w:rsidRPr="00551F57">
              <w:rPr>
                <w:rStyle w:val="Hyperlnk"/>
              </w:rPr>
              <w:t>2.4.2.</w:t>
            </w:r>
            <w:r>
              <w:rPr>
                <w:kern w:val="2"/>
                <w:sz w:val="24"/>
                <w:szCs w:val="24"/>
                <w:lang w:eastAsia="sv-SE"/>
                <w14:ligatures w14:val="standardContextual"/>
              </w:rPr>
              <w:tab/>
            </w:r>
            <w:r w:rsidRPr="00551F57">
              <w:rPr>
                <w:rStyle w:val="Hyperlnk"/>
              </w:rPr>
              <w:t>Obehörig åtkomst</w:t>
            </w:r>
            <w:r>
              <w:rPr>
                <w:webHidden/>
              </w:rPr>
              <w:tab/>
            </w:r>
            <w:r>
              <w:rPr>
                <w:webHidden/>
              </w:rPr>
              <w:fldChar w:fldCharType="begin"/>
            </w:r>
            <w:r>
              <w:rPr>
                <w:webHidden/>
              </w:rPr>
              <w:instrText xml:space="preserve"> PAGEREF _Toc191308335 \h </w:instrText>
            </w:r>
            <w:r>
              <w:rPr>
                <w:webHidden/>
              </w:rPr>
            </w:r>
            <w:r>
              <w:rPr>
                <w:webHidden/>
              </w:rPr>
              <w:fldChar w:fldCharType="separate"/>
            </w:r>
            <w:r>
              <w:rPr>
                <w:webHidden/>
              </w:rPr>
              <w:t>12</w:t>
            </w:r>
            <w:r>
              <w:rPr>
                <w:webHidden/>
              </w:rPr>
              <w:fldChar w:fldCharType="end"/>
            </w:r>
          </w:hyperlink>
        </w:p>
        <w:p w14:paraId="458873D5" w14:textId="56555BB2" w:rsidR="005B6F7C" w:rsidRDefault="005B6F7C">
          <w:pPr>
            <w:pStyle w:val="Innehll2"/>
            <w:tabs>
              <w:tab w:val="left" w:pos="1361"/>
            </w:tabs>
            <w:rPr>
              <w:kern w:val="2"/>
              <w:sz w:val="24"/>
              <w:szCs w:val="24"/>
              <w:lang w:eastAsia="sv-SE"/>
              <w14:ligatures w14:val="standardContextual"/>
            </w:rPr>
          </w:pPr>
          <w:hyperlink w:anchor="_Toc191308336" w:history="1">
            <w:r w:rsidRPr="00551F57">
              <w:rPr>
                <w:rStyle w:val="Hyperlnk"/>
              </w:rPr>
              <w:t>2.5.</w:t>
            </w:r>
            <w:r>
              <w:rPr>
                <w:kern w:val="2"/>
                <w:sz w:val="24"/>
                <w:szCs w:val="24"/>
                <w:lang w:eastAsia="sv-SE"/>
                <w14:ligatures w14:val="standardContextual"/>
              </w:rPr>
              <w:tab/>
            </w:r>
            <w:r w:rsidRPr="00551F57">
              <w:rPr>
                <w:rStyle w:val="Hyperlnk"/>
              </w:rPr>
              <w:t>Följsamhet mot tjänstekontraktets testsviter</w:t>
            </w:r>
            <w:r>
              <w:rPr>
                <w:webHidden/>
              </w:rPr>
              <w:tab/>
            </w:r>
            <w:r>
              <w:rPr>
                <w:webHidden/>
              </w:rPr>
              <w:fldChar w:fldCharType="begin"/>
            </w:r>
            <w:r>
              <w:rPr>
                <w:webHidden/>
              </w:rPr>
              <w:instrText xml:space="preserve"> PAGEREF _Toc191308336 \h </w:instrText>
            </w:r>
            <w:r>
              <w:rPr>
                <w:webHidden/>
              </w:rPr>
            </w:r>
            <w:r>
              <w:rPr>
                <w:webHidden/>
              </w:rPr>
              <w:fldChar w:fldCharType="separate"/>
            </w:r>
            <w:r>
              <w:rPr>
                <w:webHidden/>
              </w:rPr>
              <w:t>12</w:t>
            </w:r>
            <w:r>
              <w:rPr>
                <w:webHidden/>
              </w:rPr>
              <w:fldChar w:fldCharType="end"/>
            </w:r>
          </w:hyperlink>
        </w:p>
        <w:p w14:paraId="1ED081E1" w14:textId="308753B2" w:rsidR="005B6F7C" w:rsidRDefault="005B6F7C">
          <w:pPr>
            <w:pStyle w:val="Innehll3"/>
            <w:tabs>
              <w:tab w:val="left" w:pos="1701"/>
            </w:tabs>
            <w:rPr>
              <w:kern w:val="2"/>
              <w:sz w:val="24"/>
              <w:szCs w:val="24"/>
              <w:lang w:eastAsia="sv-SE"/>
              <w14:ligatures w14:val="standardContextual"/>
            </w:rPr>
          </w:pPr>
          <w:hyperlink w:anchor="_Toc191308337" w:history="1">
            <w:r w:rsidRPr="00551F57">
              <w:rPr>
                <w:rStyle w:val="Hyperlnk"/>
              </w:rPr>
              <w:t>2.5.1.</w:t>
            </w:r>
            <w:r>
              <w:rPr>
                <w:kern w:val="2"/>
                <w:sz w:val="24"/>
                <w:szCs w:val="24"/>
                <w:lang w:eastAsia="sv-SE"/>
                <w14:ligatures w14:val="standardContextual"/>
              </w:rPr>
              <w:tab/>
            </w:r>
            <w:r w:rsidRPr="00551F57">
              <w:rPr>
                <w:rStyle w:val="Hyperlnk"/>
              </w:rPr>
              <w:t>Testsvit för tjänstekontraktet</w:t>
            </w:r>
            <w:r>
              <w:rPr>
                <w:webHidden/>
              </w:rPr>
              <w:tab/>
            </w:r>
            <w:r>
              <w:rPr>
                <w:webHidden/>
              </w:rPr>
              <w:fldChar w:fldCharType="begin"/>
            </w:r>
            <w:r>
              <w:rPr>
                <w:webHidden/>
              </w:rPr>
              <w:instrText xml:space="preserve"> PAGEREF _Toc191308337 \h </w:instrText>
            </w:r>
            <w:r>
              <w:rPr>
                <w:webHidden/>
              </w:rPr>
            </w:r>
            <w:r>
              <w:rPr>
                <w:webHidden/>
              </w:rPr>
              <w:fldChar w:fldCharType="separate"/>
            </w:r>
            <w:r>
              <w:rPr>
                <w:webHidden/>
              </w:rPr>
              <w:t>12</w:t>
            </w:r>
            <w:r>
              <w:rPr>
                <w:webHidden/>
              </w:rPr>
              <w:fldChar w:fldCharType="end"/>
            </w:r>
          </w:hyperlink>
        </w:p>
        <w:p w14:paraId="401363DD" w14:textId="0137E4C5" w:rsidR="005B6F7C" w:rsidRDefault="005B6F7C">
          <w:pPr>
            <w:pStyle w:val="Innehll2"/>
            <w:tabs>
              <w:tab w:val="left" w:pos="1361"/>
            </w:tabs>
            <w:rPr>
              <w:kern w:val="2"/>
              <w:sz w:val="24"/>
              <w:szCs w:val="24"/>
              <w:lang w:eastAsia="sv-SE"/>
              <w14:ligatures w14:val="standardContextual"/>
            </w:rPr>
          </w:pPr>
          <w:hyperlink w:anchor="_Toc191308338" w:history="1">
            <w:r w:rsidRPr="00551F57">
              <w:rPr>
                <w:rStyle w:val="Hyperlnk"/>
              </w:rPr>
              <w:t>2.6.</w:t>
            </w:r>
            <w:r>
              <w:rPr>
                <w:kern w:val="2"/>
                <w:sz w:val="24"/>
                <w:szCs w:val="24"/>
                <w:lang w:eastAsia="sv-SE"/>
                <w14:ligatures w14:val="standardContextual"/>
              </w:rPr>
              <w:tab/>
            </w:r>
            <w:r w:rsidRPr="00551F57">
              <w:rPr>
                <w:rStyle w:val="Hyperlnk"/>
              </w:rPr>
              <w:t>Övrigt</w:t>
            </w:r>
            <w:r>
              <w:rPr>
                <w:webHidden/>
              </w:rPr>
              <w:tab/>
            </w:r>
            <w:r>
              <w:rPr>
                <w:webHidden/>
              </w:rPr>
              <w:fldChar w:fldCharType="begin"/>
            </w:r>
            <w:r>
              <w:rPr>
                <w:webHidden/>
              </w:rPr>
              <w:instrText xml:space="preserve"> PAGEREF _Toc191308338 \h </w:instrText>
            </w:r>
            <w:r>
              <w:rPr>
                <w:webHidden/>
              </w:rPr>
            </w:r>
            <w:r>
              <w:rPr>
                <w:webHidden/>
              </w:rPr>
              <w:fldChar w:fldCharType="separate"/>
            </w:r>
            <w:r>
              <w:rPr>
                <w:webHidden/>
              </w:rPr>
              <w:t>13</w:t>
            </w:r>
            <w:r>
              <w:rPr>
                <w:webHidden/>
              </w:rPr>
              <w:fldChar w:fldCharType="end"/>
            </w:r>
          </w:hyperlink>
        </w:p>
        <w:p w14:paraId="42EAE7EE" w14:textId="155002F9" w:rsidR="005B6F7C" w:rsidRDefault="005B6F7C">
          <w:pPr>
            <w:pStyle w:val="Innehll2"/>
            <w:tabs>
              <w:tab w:val="left" w:pos="1361"/>
            </w:tabs>
            <w:rPr>
              <w:kern w:val="2"/>
              <w:sz w:val="24"/>
              <w:szCs w:val="24"/>
              <w:lang w:eastAsia="sv-SE"/>
              <w14:ligatures w14:val="standardContextual"/>
            </w:rPr>
          </w:pPr>
          <w:hyperlink w:anchor="_Toc191308339" w:history="1">
            <w:r w:rsidRPr="00551F57">
              <w:rPr>
                <w:rStyle w:val="Hyperlnk"/>
              </w:rPr>
              <w:t>2.7.</w:t>
            </w:r>
            <w:r>
              <w:rPr>
                <w:kern w:val="2"/>
                <w:sz w:val="24"/>
                <w:szCs w:val="24"/>
                <w:lang w:eastAsia="sv-SE"/>
                <w14:ligatures w14:val="standardContextual"/>
              </w:rPr>
              <w:tab/>
            </w:r>
            <w:r w:rsidRPr="00551F57">
              <w:rPr>
                <w:rStyle w:val="Hyperlnk"/>
              </w:rPr>
              <w:t>Kända avvikelser</w:t>
            </w:r>
            <w:r>
              <w:rPr>
                <w:webHidden/>
              </w:rPr>
              <w:tab/>
            </w:r>
            <w:r>
              <w:rPr>
                <w:webHidden/>
              </w:rPr>
              <w:fldChar w:fldCharType="begin"/>
            </w:r>
            <w:r>
              <w:rPr>
                <w:webHidden/>
              </w:rPr>
              <w:instrText xml:space="preserve"> PAGEREF _Toc191308339 \h </w:instrText>
            </w:r>
            <w:r>
              <w:rPr>
                <w:webHidden/>
              </w:rPr>
            </w:r>
            <w:r>
              <w:rPr>
                <w:webHidden/>
              </w:rPr>
              <w:fldChar w:fldCharType="separate"/>
            </w:r>
            <w:r>
              <w:rPr>
                <w:webHidden/>
              </w:rPr>
              <w:t>14</w:t>
            </w:r>
            <w:r>
              <w:rPr>
                <w:webHidden/>
              </w:rPr>
              <w:fldChar w:fldCharType="end"/>
            </w:r>
          </w:hyperlink>
        </w:p>
        <w:p w14:paraId="48D07CB6" w14:textId="57009730" w:rsidR="005B6F7C" w:rsidRDefault="005B6F7C">
          <w:pPr>
            <w:pStyle w:val="Innehll2"/>
            <w:tabs>
              <w:tab w:val="left" w:pos="1361"/>
            </w:tabs>
            <w:rPr>
              <w:kern w:val="2"/>
              <w:sz w:val="24"/>
              <w:szCs w:val="24"/>
              <w:lang w:eastAsia="sv-SE"/>
              <w14:ligatures w14:val="standardContextual"/>
            </w:rPr>
          </w:pPr>
          <w:hyperlink w:anchor="_Toc191308340" w:history="1">
            <w:r w:rsidRPr="00551F57">
              <w:rPr>
                <w:rStyle w:val="Hyperlnk"/>
              </w:rPr>
              <w:t>2.8.</w:t>
            </w:r>
            <w:r>
              <w:rPr>
                <w:kern w:val="2"/>
                <w:sz w:val="24"/>
                <w:szCs w:val="24"/>
                <w:lang w:eastAsia="sv-SE"/>
                <w14:ligatures w14:val="standardContextual"/>
              </w:rPr>
              <w:tab/>
            </w:r>
            <w:r w:rsidRPr="00551F57">
              <w:rPr>
                <w:rStyle w:val="Hyperlnk"/>
              </w:rPr>
              <w:t>Datum för ifyllnad och kontaktperson gällande självdeklaration</w:t>
            </w:r>
            <w:r>
              <w:rPr>
                <w:webHidden/>
              </w:rPr>
              <w:tab/>
            </w:r>
            <w:r>
              <w:rPr>
                <w:webHidden/>
              </w:rPr>
              <w:fldChar w:fldCharType="begin"/>
            </w:r>
            <w:r>
              <w:rPr>
                <w:webHidden/>
              </w:rPr>
              <w:instrText xml:space="preserve"> PAGEREF _Toc191308340 \h </w:instrText>
            </w:r>
            <w:r>
              <w:rPr>
                <w:webHidden/>
              </w:rPr>
            </w:r>
            <w:r>
              <w:rPr>
                <w:webHidden/>
              </w:rPr>
              <w:fldChar w:fldCharType="separate"/>
            </w:r>
            <w:r>
              <w:rPr>
                <w:webHidden/>
              </w:rPr>
              <w:t>14</w:t>
            </w:r>
            <w:r>
              <w:rPr>
                <w:webHidden/>
              </w:rPr>
              <w:fldChar w:fldCharType="end"/>
            </w:r>
          </w:hyperlink>
        </w:p>
        <w:p w14:paraId="014D3780" w14:textId="422B31DA" w:rsidR="005B6F7C" w:rsidRDefault="005B6F7C">
          <w:pPr>
            <w:pStyle w:val="Innehll1"/>
            <w:rPr>
              <w:b w:val="0"/>
              <w:kern w:val="2"/>
              <w:sz w:val="24"/>
              <w:szCs w:val="24"/>
              <w14:ligatures w14:val="standardContextual"/>
            </w:rPr>
          </w:pPr>
          <w:hyperlink w:anchor="_Toc191308341" w:history="1">
            <w:r w:rsidRPr="00551F57">
              <w:rPr>
                <w:rStyle w:val="Hyperlnk"/>
              </w:rPr>
              <w:t>3.</w:t>
            </w:r>
            <w:r>
              <w:rPr>
                <w:b w:val="0"/>
                <w:kern w:val="2"/>
                <w:sz w:val="24"/>
                <w:szCs w:val="24"/>
                <w14:ligatures w14:val="standardContextual"/>
              </w:rPr>
              <w:tab/>
            </w:r>
            <w:r w:rsidRPr="00551F57">
              <w:rPr>
                <w:rStyle w:val="Hyperlnk"/>
              </w:rPr>
              <w:t>Resultat</w:t>
            </w:r>
            <w:r>
              <w:rPr>
                <w:webHidden/>
              </w:rPr>
              <w:tab/>
            </w:r>
            <w:r>
              <w:rPr>
                <w:webHidden/>
              </w:rPr>
              <w:fldChar w:fldCharType="begin"/>
            </w:r>
            <w:r>
              <w:rPr>
                <w:webHidden/>
              </w:rPr>
              <w:instrText xml:space="preserve"> PAGEREF _Toc191308341 \h </w:instrText>
            </w:r>
            <w:r>
              <w:rPr>
                <w:webHidden/>
              </w:rPr>
            </w:r>
            <w:r>
              <w:rPr>
                <w:webHidden/>
              </w:rPr>
              <w:fldChar w:fldCharType="separate"/>
            </w:r>
            <w:r>
              <w:rPr>
                <w:webHidden/>
              </w:rPr>
              <w:t>15</w:t>
            </w:r>
            <w:r>
              <w:rPr>
                <w:webHidden/>
              </w:rPr>
              <w:fldChar w:fldCharType="end"/>
            </w:r>
          </w:hyperlink>
        </w:p>
        <w:p w14:paraId="74DB15AF" w14:textId="0A56D3C3" w:rsidR="00976057" w:rsidRPr="0066768F" w:rsidRDefault="004F6E9F" w:rsidP="00EA678D">
          <w:pPr>
            <w:pStyle w:val="Innehll1"/>
            <w:ind w:left="0" w:firstLine="0"/>
            <w:rPr>
              <w:bCs/>
            </w:rPr>
          </w:pPr>
          <w:r w:rsidRPr="0066768F">
            <w:rPr>
              <w:shd w:val="clear" w:color="auto" w:fill="F0F0F0"/>
            </w:rPr>
            <w:fldChar w:fldCharType="end"/>
          </w:r>
        </w:p>
      </w:sdtContent>
    </w:sdt>
    <w:p w14:paraId="6839DD1A" w14:textId="77777777" w:rsidR="00970B52" w:rsidRDefault="00970B52">
      <w:pPr>
        <w:rPr>
          <w:rFonts w:asciiTheme="majorHAnsi" w:eastAsiaTheme="majorEastAsia" w:hAnsiTheme="majorHAnsi" w:cstheme="majorBidi"/>
          <w:b/>
          <w:color w:val="A33662" w:themeColor="accent1"/>
          <w:sz w:val="28"/>
          <w:szCs w:val="28"/>
        </w:rPr>
      </w:pPr>
      <w:r>
        <w:br w:type="page"/>
      </w:r>
    </w:p>
    <w:p w14:paraId="13DBC56D" w14:textId="32079708"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167194"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46AAE815" w:rsidR="00167194" w:rsidRPr="002C0CB3" w:rsidRDefault="009362BF" w:rsidP="00167194">
            <w:r>
              <w:rPr>
                <w:rFonts w:ascii="Arial" w:hAnsi="Arial"/>
              </w:rPr>
              <w:t>1</w:t>
            </w:r>
            <w:r w:rsidR="00167194">
              <w:rPr>
                <w:rFonts w:ascii="Arial" w:hAnsi="Arial"/>
              </w:rPr>
              <w:t>.0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460CEE44" w:rsidR="00167194" w:rsidRPr="002C0CB3" w:rsidRDefault="00167194" w:rsidP="00167194">
            <w:r>
              <w:rPr>
                <w:rFonts w:ascii="Arial" w:hAnsi="Arial"/>
              </w:rPr>
              <w:t>202</w:t>
            </w:r>
            <w:r w:rsidR="009362BF">
              <w:rPr>
                <w:rFonts w:ascii="Arial" w:hAnsi="Arial"/>
              </w:rPr>
              <w:t>4</w:t>
            </w:r>
            <w:r>
              <w:rPr>
                <w:rFonts w:ascii="Arial" w:hAnsi="Arial"/>
              </w:rPr>
              <w:t>-</w:t>
            </w:r>
            <w:r w:rsidR="009362BF">
              <w:rPr>
                <w:rFonts w:ascii="Arial" w:hAnsi="Arial"/>
              </w:rPr>
              <w:t>01</w:t>
            </w:r>
            <w:r>
              <w:rPr>
                <w:rFonts w:ascii="Arial" w:hAnsi="Arial"/>
              </w:rPr>
              <w:t>-1</w:t>
            </w:r>
            <w:r w:rsidR="009362BF">
              <w:rPr>
                <w:rFonts w:ascii="Arial" w:hAnsi="Arial"/>
              </w:rPr>
              <w:t>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51AB1988" w:rsidR="00167194" w:rsidRPr="002C0CB3" w:rsidRDefault="00167194" w:rsidP="00167194">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25D1A34A" w:rsidR="00167194" w:rsidRPr="002C0CB3" w:rsidRDefault="00167194" w:rsidP="00167194">
            <w:r>
              <w:rPr>
                <w:rFonts w:ascii="Arial" w:hAnsi="Arial"/>
              </w:rPr>
              <w:t>Första version</w:t>
            </w:r>
          </w:p>
        </w:tc>
      </w:tr>
      <w:tr w:rsidR="00167194"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1CB0AA29" w:rsidR="00167194" w:rsidRDefault="00742DEE" w:rsidP="00167194">
            <w:pPr>
              <w:rPr>
                <w:rFonts w:ascii="Arial" w:hAnsi="Arial"/>
              </w:rPr>
            </w:pPr>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076DA0B5" w:rsidR="00167194" w:rsidRDefault="00742DEE" w:rsidP="00167194">
            <w:r>
              <w:t>2024-02-29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162F41A4" w:rsidR="00167194" w:rsidRDefault="00742DEE" w:rsidP="00167194">
            <w:pPr>
              <w:rPr>
                <w:rFonts w:ascii="Arial" w:hAnsi="Arial"/>
              </w:rPr>
            </w:pPr>
            <w: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351E2C70" w:rsidR="00167194" w:rsidRPr="00725FD1" w:rsidRDefault="00742DEE" w:rsidP="00167194">
            <w:pPr>
              <w:rPr>
                <w:rFonts w:ascii="Arial" w:hAnsi="Arial"/>
              </w:rPr>
            </w:pPr>
            <w:r>
              <w:t>Anpassat till nytt schema</w:t>
            </w:r>
          </w:p>
        </w:tc>
      </w:tr>
      <w:tr w:rsidR="00167194" w:rsidRPr="0066768F" w14:paraId="6E35D036"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A5ECBB4" w14:textId="20137A8C" w:rsidR="00167194" w:rsidRDefault="00611946" w:rsidP="00167194">
            <w:pPr>
              <w:rPr>
                <w:rFonts w:ascii="Arial" w:hAnsi="Arial"/>
              </w:rPr>
            </w:pPr>
            <w:r>
              <w:rPr>
                <w:rFonts w:ascii="Arial" w:hAnsi="Arial"/>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B9B047" w14:textId="5B85A9A9" w:rsidR="00167194" w:rsidRDefault="00611946" w:rsidP="00167194">
            <w:pPr>
              <w:rPr>
                <w:rFonts w:ascii="Arial" w:hAnsi="Arial"/>
              </w:rPr>
            </w:pPr>
            <w:r>
              <w:rPr>
                <w:rFonts w:ascii="Arial" w:hAnsi="Arial"/>
              </w:rPr>
              <w:t>2024-03-08</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AC5F3E" w14:textId="758BF3C7" w:rsidR="00167194" w:rsidRDefault="00611946"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4ECECA5A" w14:textId="3549F24B" w:rsidR="00167194" w:rsidRDefault="00611946" w:rsidP="00167194">
            <w:pPr>
              <w:rPr>
                <w:rFonts w:ascii="Arial" w:hAnsi="Arial"/>
              </w:rPr>
            </w:pPr>
            <w:r>
              <w:rPr>
                <w:rFonts w:ascii="Arial" w:hAnsi="Arial"/>
              </w:rPr>
              <w:t>Uppdaterat efter granskning</w:t>
            </w:r>
          </w:p>
        </w:tc>
      </w:tr>
      <w:tr w:rsidR="00167194" w:rsidRPr="0066768F" w14:paraId="28982383"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5B3CC8" w14:textId="3AD7050D" w:rsidR="00167194" w:rsidRDefault="00B05690" w:rsidP="00167194">
            <w:pPr>
              <w:rPr>
                <w:rFonts w:ascii="Arial" w:hAnsi="Arial"/>
              </w:rPr>
            </w:pPr>
            <w:r>
              <w:rPr>
                <w:rFonts w:ascii="Arial" w:hAnsi="Arial"/>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378998" w14:textId="06562382" w:rsidR="00167194" w:rsidRDefault="00B05690" w:rsidP="00167194">
            <w:pPr>
              <w:rPr>
                <w:rFonts w:ascii="Arial" w:hAnsi="Arial"/>
              </w:rPr>
            </w:pPr>
            <w:r>
              <w:rPr>
                <w:rFonts w:ascii="Arial" w:hAnsi="Arial"/>
              </w:rPr>
              <w:t>2024-06-13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A643E4" w14:textId="1B468107" w:rsidR="00167194" w:rsidRDefault="00B05690"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9875A19" w14:textId="32E48AAD" w:rsidR="00167194" w:rsidRDefault="00B05690" w:rsidP="00167194">
            <w:pPr>
              <w:rPr>
                <w:rFonts w:ascii="Arial" w:hAnsi="Arial"/>
              </w:rPr>
            </w:pPr>
            <w:r>
              <w:rPr>
                <w:rFonts w:ascii="Arial" w:hAnsi="Arial"/>
              </w:rPr>
              <w:t>Uppdaterat skrivningar om SLA och tecknade avtal</w:t>
            </w:r>
          </w:p>
        </w:tc>
      </w:tr>
      <w:tr w:rsidR="00167194" w:rsidRPr="0066768F" w14:paraId="19F28DD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F9487DF" w14:textId="70C7B3F1" w:rsidR="00167194" w:rsidRDefault="00196151" w:rsidP="00167194">
            <w:pPr>
              <w:rPr>
                <w:rFonts w:ascii="Arial" w:hAnsi="Arial"/>
              </w:rPr>
            </w:pPr>
            <w:r>
              <w:rPr>
                <w:rFonts w:ascii="Arial" w:hAnsi="Arial"/>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2D3F37" w14:textId="7F64EC50" w:rsidR="00167194" w:rsidRDefault="00196151" w:rsidP="00167194">
            <w:pPr>
              <w:rPr>
                <w:rFonts w:ascii="Arial" w:hAnsi="Arial"/>
              </w:rPr>
            </w:pPr>
            <w:r>
              <w:rPr>
                <w:rFonts w:ascii="Arial" w:hAnsi="Arial"/>
              </w:rPr>
              <w:t>2024-11-18</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DF0C95" w14:textId="78DC89D4" w:rsidR="00167194" w:rsidRDefault="00196151"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11F25D50" w14:textId="1AF95A6E" w:rsidR="00167194" w:rsidRDefault="00196151" w:rsidP="00167194">
            <w:pPr>
              <w:rPr>
                <w:rFonts w:ascii="Arial" w:hAnsi="Arial"/>
              </w:rPr>
            </w:pPr>
            <w:r>
              <w:rPr>
                <w:rFonts w:ascii="Arial" w:hAnsi="Arial"/>
              </w:rPr>
              <w:t>Uppdaterat efter granskning</w:t>
            </w:r>
          </w:p>
        </w:tc>
      </w:tr>
      <w:tr w:rsidR="004E2C52" w:rsidRPr="0066768F" w14:paraId="06BF4A9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DEDAFF4" w14:textId="17EB0991" w:rsidR="004E2C52" w:rsidRDefault="004E2C52" w:rsidP="00167194">
            <w:pPr>
              <w:rPr>
                <w:rFonts w:ascii="Arial" w:hAnsi="Arial"/>
              </w:rPr>
            </w:pPr>
            <w:r>
              <w:rPr>
                <w:rFonts w:ascii="Arial" w:hAnsi="Arial"/>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840DF8" w14:textId="3A38EE04" w:rsidR="004E2C52" w:rsidRDefault="004E2C52" w:rsidP="00167194">
            <w:pPr>
              <w:rPr>
                <w:rFonts w:ascii="Arial" w:hAnsi="Arial"/>
              </w:rPr>
            </w:pPr>
            <w:r>
              <w:rPr>
                <w:rFonts w:ascii="Arial" w:hAnsi="Arial"/>
              </w:rPr>
              <w:t>2025-02-21</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188CE8" w14:textId="4D302F2E" w:rsidR="004E2C52" w:rsidRDefault="004E2C52"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BE26166" w14:textId="2E794972" w:rsidR="004E2C52" w:rsidRDefault="004E2C52" w:rsidP="00167194">
            <w:pPr>
              <w:rPr>
                <w:rFonts w:ascii="Arial" w:hAnsi="Arial"/>
              </w:rPr>
            </w:pPr>
            <w:r>
              <w:rPr>
                <w:rFonts w:ascii="Arial" w:hAnsi="Arial"/>
              </w:rPr>
              <w:t xml:space="preserve">Uppdaterat efter </w:t>
            </w:r>
            <w:r w:rsidR="00670343">
              <w:rPr>
                <w:rFonts w:ascii="Arial" w:hAnsi="Arial"/>
              </w:rPr>
              <w:t>pilotanslutning</w:t>
            </w:r>
          </w:p>
        </w:tc>
      </w:tr>
      <w:tr w:rsidR="005B6F7C" w:rsidRPr="0066768F" w14:paraId="4F11E1C2"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3013DC2" w14:textId="1A5392A1" w:rsidR="005B6F7C" w:rsidRDefault="005B6F7C" w:rsidP="00167194">
            <w:pPr>
              <w:rPr>
                <w:rFonts w:ascii="Arial" w:hAnsi="Arial"/>
              </w:rPr>
            </w:pPr>
            <w:r>
              <w:rPr>
                <w:rFonts w:ascii="Arial" w:hAnsi="Arial"/>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AB10D1" w14:textId="194E698C" w:rsidR="005B6F7C" w:rsidRDefault="005B6F7C" w:rsidP="00167194">
            <w:pPr>
              <w:rPr>
                <w:rFonts w:ascii="Arial" w:hAnsi="Arial"/>
              </w:rPr>
            </w:pPr>
            <w:r>
              <w:rPr>
                <w:rFonts w:ascii="Arial" w:hAnsi="Arial"/>
              </w:rPr>
              <w:t>2025-02-24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B11DDB" w14:textId="6A118414" w:rsidR="005B6F7C" w:rsidRDefault="005B6F7C"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7D3452F" w14:textId="0864D36A" w:rsidR="005B6F7C" w:rsidRDefault="005B6F7C" w:rsidP="00167194">
            <w:pPr>
              <w:rPr>
                <w:rFonts w:ascii="Arial" w:hAnsi="Arial"/>
              </w:rPr>
            </w:pPr>
            <w:r>
              <w:rPr>
                <w:rFonts w:ascii="Arial" w:hAnsi="Arial"/>
              </w:rPr>
              <w:t>La till mening om att informationsspecifikation också bör skickas in samtidigt</w:t>
            </w: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r w:rsidR="00DA6B09" w:rsidRPr="0066768F" w14:paraId="372DFA3F"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68DBE660" w14:textId="77777777" w:rsidR="00DA6B09" w:rsidRDefault="00DA6B09"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1DCD8" w14:textId="77777777" w:rsidR="00DA6B09" w:rsidRDefault="00DA6B09"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2240DB" w14:textId="77777777" w:rsidR="00DA6B09" w:rsidRDefault="00DA6B09"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21EEB19" w14:textId="77777777" w:rsidR="00DA6B09" w:rsidRPr="002E7822" w:rsidRDefault="00DA6B09" w:rsidP="00BD1D64"/>
        </w:tc>
      </w:tr>
    </w:tbl>
    <w:p w14:paraId="62168011" w14:textId="77777777" w:rsidR="00AD74AE" w:rsidRPr="00AD74AE" w:rsidRDefault="00AD74AE" w:rsidP="00AD74AE"/>
    <w:p w14:paraId="72C95D27" w14:textId="77777777" w:rsidR="00970B52" w:rsidRDefault="00970B52">
      <w:pPr>
        <w:rPr>
          <w:rFonts w:asciiTheme="majorHAnsi" w:eastAsiaTheme="majorEastAsia" w:hAnsiTheme="majorHAnsi" w:cstheme="majorBidi"/>
          <w:b/>
          <w:noProof/>
          <w:sz w:val="36"/>
          <w:szCs w:val="28"/>
        </w:rPr>
      </w:pPr>
      <w:r>
        <w:rPr>
          <w:noProof/>
        </w:rPr>
        <w:br w:type="page"/>
      </w:r>
    </w:p>
    <w:p w14:paraId="0E1CCADA" w14:textId="66374E72" w:rsidR="004E1B5F" w:rsidRDefault="00C05A52" w:rsidP="00B3667D">
      <w:pPr>
        <w:pStyle w:val="Rubrik1"/>
        <w:numPr>
          <w:ilvl w:val="0"/>
          <w:numId w:val="23"/>
        </w:numPr>
        <w:rPr>
          <w:noProof/>
        </w:rPr>
      </w:pPr>
      <w:bookmarkStart w:id="1" w:name="_Toc191308312"/>
      <w:r w:rsidRPr="00C05A52">
        <w:rPr>
          <w:noProof/>
        </w:rPr>
        <w:lastRenderedPageBreak/>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0DCE3CD5" w14:textId="77777777" w:rsidR="006338B8" w:rsidRDefault="006338B8" w:rsidP="006338B8">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3EF809BC" w14:textId="77777777" w:rsidR="00F21738" w:rsidRDefault="00F21738" w:rsidP="00F21738"/>
    <w:p w14:paraId="4C9A3961" w14:textId="77777777" w:rsidR="00F21738" w:rsidRDefault="00F21738" w:rsidP="00F21738">
      <w:r>
        <w:t>Denna självdeklaration gäller för:</w:t>
      </w:r>
    </w:p>
    <w:p w14:paraId="6B05BE82" w14:textId="77777777" w:rsidR="009362BF" w:rsidRDefault="009362BF" w:rsidP="009362BF">
      <w:pPr>
        <w:rPr>
          <w:b/>
        </w:rPr>
      </w:pPr>
      <w:bookmarkStart w:id="3" w:name="_Toc67055894"/>
      <w:bookmarkStart w:id="4" w:name="_Toc41988911"/>
      <w:bookmarkStart w:id="5" w:name="OLE_LINK2"/>
      <w:r w:rsidRPr="009362BF">
        <w:rPr>
          <w:b/>
        </w:rPr>
        <w:t>Tjänstedomän</w:t>
      </w:r>
      <w:r w:rsidRPr="009362BF">
        <w:rPr>
          <w:b/>
        </w:rPr>
        <w:tab/>
      </w:r>
      <w:proofErr w:type="spellStart"/>
      <w:proofErr w:type="gramStart"/>
      <w:r w:rsidRPr="009362BF">
        <w:rPr>
          <w:b/>
        </w:rPr>
        <w:t>followup:qualityregistry</w:t>
      </w:r>
      <w:proofErr w:type="gramEnd"/>
      <w:r w:rsidRPr="009362BF">
        <w:rPr>
          <w:b/>
        </w:rPr>
        <w:t>:nkrr</w:t>
      </w:r>
      <w:proofErr w:type="spellEnd"/>
      <w:r w:rsidRPr="009362BF">
        <w:rPr>
          <w:b/>
        </w:rPr>
        <w:br/>
        <w:t>Tjänstekontrakt</w:t>
      </w:r>
      <w:r w:rsidRPr="009362BF">
        <w:rPr>
          <w:b/>
        </w:rPr>
        <w:tab/>
      </w:r>
      <w:proofErr w:type="spellStart"/>
      <w:r w:rsidRPr="009362BF">
        <w:rPr>
          <w:b/>
        </w:rPr>
        <w:t>ProcessRegistrationNotification</w:t>
      </w:r>
      <w:proofErr w:type="spellEnd"/>
      <w:r w:rsidRPr="009362BF">
        <w:rPr>
          <w:b/>
        </w:rPr>
        <w:t xml:space="preserve"> 1.0</w:t>
      </w:r>
    </w:p>
    <w:p w14:paraId="56F9867F" w14:textId="77777777" w:rsidR="009362BF" w:rsidRPr="009362BF" w:rsidRDefault="009362BF" w:rsidP="009362BF">
      <w:pPr>
        <w:rPr>
          <w:b/>
        </w:rPr>
      </w:pP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6" w:name="_Toc191308313"/>
      <w:r>
        <w:t>Definitioner</w:t>
      </w:r>
      <w:bookmarkEnd w:id="3"/>
      <w:bookmarkEnd w:id="4"/>
      <w:bookmarkEnd w:id="6"/>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t>TKB</w:t>
      </w:r>
      <w:r>
        <w:t xml:space="preserve"> – Tjänstekontraktsbeskrivning.</w:t>
      </w:r>
    </w:p>
    <w:p w14:paraId="08EA585E" w14:textId="77777777" w:rsidR="00240250" w:rsidRDefault="00240250" w:rsidP="00240250">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09724A50" w14:textId="77777777" w:rsidR="00F21738" w:rsidRDefault="00F21738" w:rsidP="00F21738">
      <w:bookmarkStart w:id="7" w:name="_Hlk160783047"/>
      <w:proofErr w:type="spellStart"/>
      <w:r w:rsidRPr="00C62A10">
        <w:rPr>
          <w:i/>
        </w:rPr>
        <w:lastRenderedPageBreak/>
        <w:t>PuB</w:t>
      </w:r>
      <w:proofErr w:type="spellEnd"/>
      <w:r w:rsidRPr="00C62A10">
        <w:rPr>
          <w:i/>
        </w:rPr>
        <w:t xml:space="preserve"> avtal</w:t>
      </w:r>
      <w:r>
        <w:t xml:space="preserve"> – Avtal för personuppgiftsbiträde</w:t>
      </w:r>
    </w:p>
    <w:p w14:paraId="0099A14E" w14:textId="77777777" w:rsidR="00F21738" w:rsidRDefault="00F21738" w:rsidP="00F21738">
      <w:bookmarkStart w:id="8" w:name="_Hlk160783067"/>
      <w:bookmarkEnd w:id="7"/>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w:t>
      </w:r>
      <w:proofErr w:type="spellStart"/>
      <w:r w:rsidRPr="00F511C0">
        <w:t>Inera</w:t>
      </w:r>
      <w:proofErr w:type="spellEnd"/>
      <w:r w:rsidRPr="00F511C0">
        <w:t xml:space="preserve">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bookmarkEnd w:id="8"/>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9" w:name="_Toc41988912"/>
      <w:bookmarkStart w:id="10" w:name="_Toc67055895"/>
      <w:bookmarkStart w:id="11" w:name="_Toc191308314"/>
      <w:r>
        <w:t>Instruktioner för att fylla i självdeklaration</w:t>
      </w:r>
      <w:bookmarkEnd w:id="9"/>
      <w:bookmarkEnd w:id="10"/>
      <w:bookmarkEnd w:id="11"/>
    </w:p>
    <w:p w14:paraId="06CBFB48" w14:textId="77777777" w:rsidR="00F21738"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A73BB18" w14:textId="77777777" w:rsidR="00F21738" w:rsidRPr="00C063E1" w:rsidRDefault="00F21738" w:rsidP="00F21738"/>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575CA1E6" w14:textId="77777777" w:rsidR="00F21738" w:rsidRDefault="00F21738" w:rsidP="00F21738"/>
    <w:p w14:paraId="17BBCB2D" w14:textId="77777777" w:rsidR="00F21738" w:rsidRDefault="00F21738" w:rsidP="00F2173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01D54106" w14:textId="77777777" w:rsidR="00320C9D" w:rsidRDefault="00F21738" w:rsidP="00F21738">
      <w:r>
        <w:t xml:space="preserve">Frågor som inte är relevanta för tjänsteproducenten behöver motiveras i kommentarsfältet för punkten. </w:t>
      </w:r>
    </w:p>
    <w:p w14:paraId="51AA3A31" w14:textId="02410A71" w:rsidR="00320C9D" w:rsidRDefault="00320C9D" w:rsidP="00F21738">
      <w:r w:rsidRPr="00320C9D">
        <w:t>När detta dokument skickas in bör även kvalitetsregistrets Informationsspecifikation inkluderas för att underlätta vid granskning.</w:t>
      </w:r>
    </w:p>
    <w:p w14:paraId="5184B2DA" w14:textId="1FCC75F0" w:rsidR="00F21738" w:rsidRDefault="00F21738" w:rsidP="00F21738">
      <w:r>
        <w:t xml:space="preserve">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426D5306" w14:textId="77777777" w:rsidR="0085796B" w:rsidRPr="007C4748" w:rsidRDefault="0085796B" w:rsidP="0085796B">
      <w:pPr>
        <w:pStyle w:val="Rubrik2"/>
        <w:numPr>
          <w:ilvl w:val="1"/>
          <w:numId w:val="18"/>
        </w:numPr>
        <w:tabs>
          <w:tab w:val="clear" w:pos="1080"/>
          <w:tab w:val="num" w:pos="360"/>
        </w:tabs>
        <w:spacing w:before="240" w:after="60"/>
        <w:ind w:left="851" w:hanging="851"/>
      </w:pPr>
      <w:bookmarkStart w:id="12" w:name="_Toc160782944"/>
      <w:bookmarkStart w:id="13" w:name="_Toc41988913"/>
      <w:bookmarkStart w:id="14" w:name="_Toc67055896"/>
      <w:bookmarkStart w:id="15" w:name="_Toc191308315"/>
      <w:r w:rsidRPr="007C4748">
        <w:t>Godkännande</w:t>
      </w:r>
      <w:bookmarkEnd w:id="12"/>
      <w:bookmarkEnd w:id="15"/>
    </w:p>
    <w:p w14:paraId="7716EB70" w14:textId="77777777" w:rsidR="0085796B" w:rsidRDefault="0085796B" w:rsidP="0085796B">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6" w:name="_Toc191308316"/>
      <w:r>
        <w:lastRenderedPageBreak/>
        <w:t>Hantering vid förändring av tjänsteproducent</w:t>
      </w:r>
      <w:bookmarkEnd w:id="13"/>
      <w:bookmarkEnd w:id="14"/>
      <w:bookmarkEnd w:id="16"/>
    </w:p>
    <w:p w14:paraId="0644F789" w14:textId="77777777" w:rsidR="00F21738" w:rsidRDefault="00F21738" w:rsidP="00F21738">
      <w:r>
        <w:t xml:space="preserve">Första gången ett verifieringsobjekt ska godkännas fylls hela formuläret i. </w:t>
      </w:r>
    </w:p>
    <w:p w14:paraId="1ED8F98B" w14:textId="77777777" w:rsidR="00F21738" w:rsidRDefault="00F21738" w:rsidP="00F21738"/>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24159A88" w14:textId="77777777" w:rsidR="00F21738" w:rsidRDefault="00F21738" w:rsidP="00F21738"/>
    <w:p w14:paraId="6BD60BC0" w14:textId="77777777" w:rsidR="00F21738" w:rsidRPr="001A3990" w:rsidRDefault="00F21738" w:rsidP="00F21738">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7" w:name="_Toc41988914"/>
      <w:bookmarkStart w:id="18" w:name="_Toc67055897"/>
      <w:bookmarkStart w:id="19" w:name="_Toc191308317"/>
      <w:r>
        <w:t>Referenser</w:t>
      </w:r>
      <w:bookmarkEnd w:id="17"/>
      <w:bookmarkEnd w:id="18"/>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77777777" w:rsidR="00F21738" w:rsidRDefault="00F21738" w:rsidP="00F21738">
      <w:pPr>
        <w:rPr>
          <w:rFonts w:ascii="Arial" w:hAnsi="Arial" w:cs="Arial"/>
          <w:bCs/>
          <w:kern w:val="32"/>
          <w:sz w:val="36"/>
          <w:szCs w:val="32"/>
        </w:rPr>
      </w:pPr>
    </w:p>
    <w:p w14:paraId="1ACD3790" w14:textId="77777777" w:rsidR="00F21738" w:rsidRDefault="00F21738" w:rsidP="00F21738">
      <w:pPr>
        <w:pStyle w:val="Rubrik1"/>
        <w:numPr>
          <w:ilvl w:val="0"/>
          <w:numId w:val="18"/>
        </w:numPr>
        <w:spacing w:before="240" w:after="60"/>
        <w:ind w:left="0" w:firstLine="0"/>
      </w:pPr>
      <w:bookmarkStart w:id="20" w:name="_Toc67055898"/>
      <w:bookmarkStart w:id="21" w:name="_Toc41988915"/>
      <w:bookmarkStart w:id="22" w:name="OLE_LINK3"/>
      <w:bookmarkStart w:id="23" w:name="_Toc191308318"/>
      <w:r>
        <w:t>Underlag för godkännande</w:t>
      </w:r>
      <w:bookmarkEnd w:id="23"/>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4" w:name="_Toc191308319"/>
      <w:r>
        <w:t>Anslutningsobjekt samt avsedda ändamål</w:t>
      </w:r>
      <w:bookmarkEnd w:id="24"/>
    </w:p>
    <w:p w14:paraId="26426A42" w14:textId="77777777" w:rsidR="00F21738" w:rsidRDefault="00F21738" w:rsidP="00F21738">
      <w:pPr>
        <w:pStyle w:val="Rubrik3"/>
        <w:numPr>
          <w:ilvl w:val="2"/>
          <w:numId w:val="18"/>
        </w:numPr>
        <w:tabs>
          <w:tab w:val="num" w:pos="360"/>
        </w:tabs>
        <w:spacing w:before="240" w:after="60"/>
        <w:ind w:left="720" w:hanging="720"/>
      </w:pPr>
      <w:bookmarkStart w:id="25" w:name="_Toc191308320"/>
      <w:r>
        <w:t>Anslutande organisation</w:t>
      </w:r>
      <w:bookmarkEnd w:id="25"/>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num" w:pos="360"/>
        </w:tabs>
        <w:spacing w:before="240" w:after="60"/>
        <w:ind w:left="720" w:hanging="720"/>
      </w:pPr>
      <w:bookmarkStart w:id="26" w:name="_Toc191308321"/>
      <w:r>
        <w:t>Tjänsteproducentfabrikat</w:t>
      </w:r>
      <w:bookmarkEnd w:id="26"/>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6CA8FF1" w14:textId="1CD15584" w:rsidR="00F21738" w:rsidRDefault="00F21738" w:rsidP="00F21738">
      <w:pPr>
        <w:rPr>
          <w:rFonts w:ascii="Arial" w:hAnsi="Arial" w:cs="Arial"/>
          <w:bCs/>
          <w:iCs/>
          <w:sz w:val="28"/>
          <w:szCs w:val="28"/>
        </w:rPr>
      </w:pPr>
      <w:bookmarkStart w:id="27" w:name="_Hlk483917263"/>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8" w:name="_Toc191308322"/>
      <w:bookmarkEnd w:id="27"/>
      <w:r>
        <w:t>Funktionalitet</w:t>
      </w:r>
      <w:bookmarkEnd w:id="28"/>
    </w:p>
    <w:p w14:paraId="560393D0" w14:textId="77777777" w:rsidR="009362BF" w:rsidRDefault="009362BF" w:rsidP="009362BF">
      <w:r>
        <w:t xml:space="preserve">Stöd för utveckling och egentester i samband med anslutning tillhandahålls genom </w:t>
      </w:r>
      <w:proofErr w:type="spellStart"/>
      <w:r>
        <w:t>SoapUI</w:t>
      </w:r>
      <w:proofErr w:type="spellEnd"/>
      <w:r>
        <w:t>-tester med tillhörande testanvisningar, som finns i releasepaketet för tjänstekontraktet.</w:t>
      </w:r>
    </w:p>
    <w:p w14:paraId="624A87AC" w14:textId="1387BBF9" w:rsidR="009362BF" w:rsidRDefault="009362BF" w:rsidP="009362BF">
      <w:r>
        <w:t>Här finns ett antal testfall som ska köras mot tjänsteproducenten för att verifiera olika varianter av notifieringar</w:t>
      </w:r>
      <w:r w:rsidRPr="001E0142">
        <w:t>.</w:t>
      </w:r>
    </w:p>
    <w:p w14:paraId="25C67A1B" w14:textId="541F91B7" w:rsidR="009362BF" w:rsidRDefault="009362BF" w:rsidP="009362BF">
      <w:r>
        <w:t>Tjänsteproducenten ska returnera OK som svar.</w:t>
      </w:r>
      <w:r>
        <w:br/>
      </w:r>
      <w:r w:rsidRPr="0041745D">
        <w:t xml:space="preserve">Manuell validering </w:t>
      </w:r>
      <w:r>
        <w:t xml:space="preserve">av innehållet </w:t>
      </w:r>
      <w:r w:rsidRPr="0041745D">
        <w:t>i mottagande systemet bör ha utförts.</w:t>
      </w:r>
    </w:p>
    <w:p w14:paraId="721B90C6" w14:textId="6FD5DC2E" w:rsidR="00F21738" w:rsidRPr="000C3545" w:rsidRDefault="009362BF" w:rsidP="00F21738">
      <w:pPr>
        <w:pStyle w:val="Rubrik3"/>
        <w:numPr>
          <w:ilvl w:val="2"/>
          <w:numId w:val="18"/>
        </w:numPr>
        <w:tabs>
          <w:tab w:val="num" w:pos="360"/>
        </w:tabs>
        <w:spacing w:before="240" w:after="60"/>
        <w:ind w:left="720" w:hanging="720"/>
      </w:pPr>
      <w:bookmarkStart w:id="29" w:name="_Toc491087724"/>
      <w:bookmarkStart w:id="30" w:name="_Toc191308323"/>
      <w:bookmarkEnd w:id="20"/>
      <w:bookmarkEnd w:id="21"/>
      <w:bookmarkEnd w:id="22"/>
      <w:r w:rsidRPr="00566EF4">
        <w:t xml:space="preserve">Testfall </w:t>
      </w:r>
      <w:r>
        <w:t>1.</w:t>
      </w:r>
      <w:r w:rsidRPr="00566EF4">
        <w:t>1</w:t>
      </w:r>
      <w:bookmarkEnd w:id="29"/>
      <w:r w:rsidR="00F73505">
        <w:t xml:space="preserve"> Minimal ifyllnad</w:t>
      </w:r>
      <w:bookmarkEnd w:id="30"/>
    </w:p>
    <w:p w14:paraId="626CECD5" w14:textId="1B9B06C5" w:rsidR="009362BF" w:rsidRDefault="00F73505" w:rsidP="009362BF">
      <w:bookmarkStart w:id="31" w:name="_Hlk82431718"/>
      <w:r>
        <w:t xml:space="preserve">Testfallet </w:t>
      </w:r>
      <w:r w:rsidR="00E94329">
        <w:t xml:space="preserve">skickar ett </w:t>
      </w:r>
      <w:r>
        <w:t>anrop med minst</w:t>
      </w:r>
      <w:r w:rsidR="00C53477">
        <w:t>a</w:t>
      </w:r>
      <w:r>
        <w:t xml:space="preserve"> möjliga element</w:t>
      </w:r>
      <w:r w:rsidR="009362BF" w:rsidRPr="007410B1">
        <w:t>.</w:t>
      </w:r>
    </w:p>
    <w:p w14:paraId="07C692A4" w14:textId="788FB7A3" w:rsidR="009362BF" w:rsidRDefault="009362BF" w:rsidP="009362BF">
      <w:r>
        <w:t xml:space="preserve">Ange de element som tjänsteproducenten kan </w:t>
      </w:r>
      <w:r w:rsidR="00432DDF">
        <w:t>ta emot</w:t>
      </w:r>
      <w:r>
        <w:t>:</w:t>
      </w:r>
    </w:p>
    <w:bookmarkEnd w:id="31"/>
    <w:p w14:paraId="6A619BE1" w14:textId="0F20CC21" w:rsidR="009362BF" w:rsidRPr="002E0320" w:rsidRDefault="009362BF" w:rsidP="009362BF">
      <w:pPr>
        <w:pBdr>
          <w:top w:val="single" w:sz="4" w:space="1" w:color="auto"/>
          <w:left w:val="single" w:sz="4" w:space="4" w:color="auto"/>
          <w:bottom w:val="single" w:sz="4" w:space="1" w:color="auto"/>
          <w:right w:val="single" w:sz="4" w:space="4" w:color="auto"/>
        </w:pBdr>
        <w:shd w:val="clear" w:color="auto" w:fill="DC98B3" w:themeFill="text2" w:themeFillTint="66"/>
      </w:pPr>
      <w:r>
        <w:t>Vårdgivare (</w:t>
      </w:r>
      <w:proofErr w:type="spellStart"/>
      <w:r w:rsidRPr="001B46C4">
        <w:t>healthcareProvider</w:t>
      </w:r>
      <w:proofErr w:type="spellEnd"/>
      <w:r>
        <w:t>)</w:t>
      </w:r>
    </w:p>
    <w:p w14:paraId="3DA606A4" w14:textId="77777777" w:rsidR="009362BF" w:rsidRDefault="009362BF" w:rsidP="009362B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BBE9E8B" w14:textId="2A7CB63E" w:rsidR="00DF608B" w:rsidRDefault="00DF608B" w:rsidP="009362BF">
      <w:pPr>
        <w:pBdr>
          <w:top w:val="single" w:sz="4" w:space="1" w:color="auto"/>
          <w:left w:val="single" w:sz="4" w:space="4" w:color="auto"/>
          <w:bottom w:val="single" w:sz="4" w:space="1" w:color="auto"/>
          <w:right w:val="single" w:sz="4" w:space="4" w:color="auto"/>
        </w:pBdr>
        <w:shd w:val="clear" w:color="auto" w:fill="DC98B3" w:themeFill="text2" w:themeFillTint="66"/>
      </w:pPr>
      <w:r>
        <w:t>Lista övriga element som krävs i informationsspecifikationen som skickats</w:t>
      </w:r>
    </w:p>
    <w:p w14:paraId="20C7F68C" w14:textId="77777777" w:rsidR="00DF608B" w:rsidRDefault="00DF608B" w:rsidP="009362BF">
      <w:pPr>
        <w:pBdr>
          <w:top w:val="single" w:sz="4" w:space="1" w:color="auto"/>
          <w:left w:val="single" w:sz="4" w:space="4" w:color="auto"/>
          <w:bottom w:val="single" w:sz="4" w:space="1" w:color="auto"/>
          <w:right w:val="single" w:sz="4" w:space="4" w:color="auto"/>
        </w:pBdr>
        <w:shd w:val="clear" w:color="auto" w:fill="DC98B3" w:themeFill="text2" w:themeFillTint="66"/>
      </w:pPr>
    </w:p>
    <w:p w14:paraId="72A46884" w14:textId="28E18A0A" w:rsidR="00DF608B" w:rsidRPr="002E0320" w:rsidRDefault="00DF608B" w:rsidP="009362BF">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25599DBE" w14:textId="77777777" w:rsidR="009362BF" w:rsidRPr="002E0320" w:rsidRDefault="009362BF" w:rsidP="009362B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498C057" w14:textId="77777777" w:rsidR="00F73505" w:rsidRDefault="00F73505" w:rsidP="009362BF">
      <w:pPr>
        <w:pBdr>
          <w:top w:val="single" w:sz="4" w:space="1" w:color="auto"/>
          <w:left w:val="single" w:sz="4" w:space="4" w:color="auto"/>
          <w:bottom w:val="single" w:sz="4" w:space="1" w:color="auto"/>
          <w:right w:val="single" w:sz="4" w:space="4" w:color="auto"/>
        </w:pBdr>
        <w:shd w:val="clear" w:color="auto" w:fill="DC98B3" w:themeFill="text2" w:themeFillTint="66"/>
      </w:pPr>
    </w:p>
    <w:p w14:paraId="35A670CE" w14:textId="5A958193" w:rsidR="009362BF" w:rsidRDefault="009362BF" w:rsidP="009362B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C2B467F" w14:textId="77777777" w:rsidR="00F73505" w:rsidRDefault="00F73505" w:rsidP="009362BF">
      <w:pPr>
        <w:pBdr>
          <w:top w:val="single" w:sz="4" w:space="1" w:color="auto"/>
          <w:left w:val="single" w:sz="4" w:space="4" w:color="auto"/>
          <w:bottom w:val="single" w:sz="4" w:space="1" w:color="auto"/>
          <w:right w:val="single" w:sz="4" w:space="4" w:color="auto"/>
        </w:pBdr>
        <w:shd w:val="clear" w:color="auto" w:fill="DC98B3" w:themeFill="text2" w:themeFillTint="66"/>
      </w:pPr>
    </w:p>
    <w:p w14:paraId="4D4265AD" w14:textId="63179E93" w:rsidR="009362BF" w:rsidRPr="002E0320" w:rsidRDefault="009362BF" w:rsidP="009362BF">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07438BB2" w14:textId="77777777" w:rsidR="009362BF" w:rsidRDefault="009362BF" w:rsidP="009362BF">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77777777" w:rsidR="00F21738" w:rsidRDefault="00F21738" w:rsidP="00F21738">
      <w:pPr>
        <w:rPr>
          <w:rFonts w:ascii="Arial" w:hAnsi="Arial" w:cs="Arial"/>
          <w:bCs/>
          <w:kern w:val="32"/>
          <w:sz w:val="36"/>
          <w:szCs w:val="32"/>
        </w:rPr>
      </w:pPr>
    </w:p>
    <w:p w14:paraId="5D3EED79" w14:textId="73F7D1D2" w:rsidR="003F6B29" w:rsidRPr="000C3545" w:rsidRDefault="003F6B29" w:rsidP="003F6B29">
      <w:pPr>
        <w:pStyle w:val="Rubrik3"/>
        <w:numPr>
          <w:ilvl w:val="2"/>
          <w:numId w:val="18"/>
        </w:numPr>
        <w:tabs>
          <w:tab w:val="num" w:pos="360"/>
        </w:tabs>
        <w:spacing w:before="240" w:after="60"/>
        <w:ind w:left="720" w:hanging="720"/>
      </w:pPr>
      <w:bookmarkStart w:id="32" w:name="_Toc67055905"/>
      <w:bookmarkStart w:id="33" w:name="OLE_LINK9"/>
      <w:bookmarkStart w:id="34" w:name="_Toc191308324"/>
      <w:r w:rsidRPr="00566EF4">
        <w:t xml:space="preserve">Testfall </w:t>
      </w:r>
      <w:r>
        <w:t>1.2</w:t>
      </w:r>
      <w:r w:rsidR="00F73505">
        <w:t xml:space="preserve"> Maximal ifyllnad</w:t>
      </w:r>
      <w:bookmarkEnd w:id="34"/>
    </w:p>
    <w:p w14:paraId="52291399" w14:textId="050CFC13" w:rsidR="003F6B29" w:rsidRDefault="00F73505" w:rsidP="003F6B29">
      <w:r>
        <w:t xml:space="preserve">Testfallet </w:t>
      </w:r>
      <w:r w:rsidR="00A9647E">
        <w:t xml:space="preserve">skickar ett </w:t>
      </w:r>
      <w:r>
        <w:t>anrop med alla möjliga element.</w:t>
      </w:r>
    </w:p>
    <w:p w14:paraId="0CE1A9DB" w14:textId="0EEB4E6A" w:rsidR="003F6B29" w:rsidRDefault="003F6B29" w:rsidP="003F6B29">
      <w:r>
        <w:t xml:space="preserve">Ange de element som tjänsteproducenten kan </w:t>
      </w:r>
      <w:r w:rsidR="00432DDF">
        <w:t>ta emot</w:t>
      </w:r>
      <w:r>
        <w:t xml:space="preserve"> utöver de som angivits i Testfall 1.1:</w:t>
      </w:r>
    </w:p>
    <w:p w14:paraId="1EFF3DB0" w14:textId="77777777" w:rsidR="00432DDF" w:rsidRPr="002E0320" w:rsidRDefault="00432DDF" w:rsidP="00432DDF">
      <w:pPr>
        <w:pBdr>
          <w:top w:val="single" w:sz="4" w:space="1" w:color="auto"/>
          <w:left w:val="single" w:sz="4" w:space="4" w:color="auto"/>
          <w:bottom w:val="single" w:sz="4" w:space="1" w:color="auto"/>
          <w:right w:val="single" w:sz="4" w:space="4" w:color="auto"/>
        </w:pBdr>
        <w:shd w:val="clear" w:color="auto" w:fill="DC98B3" w:themeFill="text2" w:themeFillTint="66"/>
      </w:pPr>
      <w:r>
        <w:t>Typ av notifiering (</w:t>
      </w:r>
      <w:proofErr w:type="spellStart"/>
      <w:r w:rsidRPr="0000637C">
        <w:t>type</w:t>
      </w:r>
      <w:proofErr w:type="spellEnd"/>
      <w:r>
        <w:t>)</w:t>
      </w:r>
    </w:p>
    <w:p w14:paraId="40EE52D1" w14:textId="77777777" w:rsidR="00432DDF" w:rsidRPr="002E0320" w:rsidRDefault="00432DDF" w:rsidP="00432DD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1EBF984" w14:textId="77777777" w:rsidR="00432DDF" w:rsidRDefault="00432DDF" w:rsidP="00432DD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DBA27B4" w14:textId="77777777" w:rsidR="00B05690" w:rsidRDefault="00B05690" w:rsidP="00432DDF">
      <w:pPr>
        <w:pBdr>
          <w:top w:val="single" w:sz="4" w:space="1" w:color="auto"/>
          <w:left w:val="single" w:sz="4" w:space="4" w:color="auto"/>
          <w:bottom w:val="single" w:sz="4" w:space="1" w:color="auto"/>
          <w:right w:val="single" w:sz="4" w:space="4" w:color="auto"/>
        </w:pBdr>
        <w:shd w:val="clear" w:color="auto" w:fill="DC98B3" w:themeFill="text2" w:themeFillTint="66"/>
      </w:pPr>
    </w:p>
    <w:p w14:paraId="48D66670"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p>
    <w:p w14:paraId="6424B698"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F7DD23D" w14:textId="77777777" w:rsidR="00F73505" w:rsidRPr="002E0320"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5EA1FA5" w14:textId="77777777" w:rsidR="00F73505" w:rsidRPr="002E0320" w:rsidRDefault="00F73505" w:rsidP="00432DDF">
      <w:pPr>
        <w:pBdr>
          <w:top w:val="single" w:sz="4" w:space="1" w:color="auto"/>
          <w:left w:val="single" w:sz="4" w:space="4" w:color="auto"/>
          <w:bottom w:val="single" w:sz="4" w:space="1" w:color="auto"/>
          <w:right w:val="single" w:sz="4" w:space="4" w:color="auto"/>
        </w:pBdr>
        <w:shd w:val="clear" w:color="auto" w:fill="DC98B3" w:themeFill="text2" w:themeFillTint="66"/>
      </w:pPr>
    </w:p>
    <w:p w14:paraId="15D2C33A" w14:textId="77777777"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Registerenhet (</w:t>
      </w:r>
      <w:proofErr w:type="spellStart"/>
      <w:r w:rsidRPr="00956FC5">
        <w:rPr>
          <w:rFonts w:eastAsia="Times New Roman"/>
          <w:lang w:eastAsia="sv-SE"/>
        </w:rPr>
        <w:t>registerUnitId</w:t>
      </w:r>
      <w:proofErr w:type="spellEnd"/>
      <w:r>
        <w:t>)</w:t>
      </w:r>
    </w:p>
    <w:p w14:paraId="5198419D" w14:textId="77777777"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91A110E" w14:textId="77777777"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1D3D9D5" w14:textId="77777777" w:rsidR="00C53477" w:rsidRDefault="00C53477" w:rsidP="00C53477">
      <w:pPr>
        <w:pBdr>
          <w:top w:val="single" w:sz="4" w:space="1" w:color="auto"/>
          <w:left w:val="single" w:sz="4" w:space="4" w:color="auto"/>
          <w:bottom w:val="single" w:sz="4" w:space="1" w:color="auto"/>
          <w:right w:val="single" w:sz="4" w:space="4" w:color="auto"/>
        </w:pBdr>
        <w:shd w:val="clear" w:color="auto" w:fill="DC98B3" w:themeFill="text2" w:themeFillTint="66"/>
      </w:pPr>
    </w:p>
    <w:p w14:paraId="0A934710" w14:textId="1DF7430C" w:rsidR="00C53477" w:rsidRDefault="00C53477" w:rsidP="00C53477">
      <w:pPr>
        <w:pBdr>
          <w:top w:val="single" w:sz="4" w:space="1" w:color="auto"/>
          <w:left w:val="single" w:sz="4" w:space="4" w:color="auto"/>
          <w:bottom w:val="single" w:sz="4" w:space="1" w:color="auto"/>
          <w:right w:val="single" w:sz="4" w:space="4" w:color="auto"/>
        </w:pBdr>
        <w:shd w:val="clear" w:color="auto" w:fill="DC98B3" w:themeFill="text2" w:themeFillTint="66"/>
      </w:pPr>
      <w:r>
        <w:t>Referens (</w:t>
      </w:r>
      <w:proofErr w:type="spellStart"/>
      <w:r>
        <w:t>reference</w:t>
      </w:r>
      <w:proofErr w:type="spellEnd"/>
      <w:r>
        <w:t>)</w:t>
      </w:r>
    </w:p>
    <w:p w14:paraId="4F19D7D9" w14:textId="77777777" w:rsidR="00C53477" w:rsidRDefault="00C53477" w:rsidP="00C53477">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D7A9206" w14:textId="77777777" w:rsidR="00C53477" w:rsidRPr="002E0320" w:rsidRDefault="00C53477" w:rsidP="00C5347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D6EC487" w14:textId="77777777" w:rsidR="00C53477" w:rsidRDefault="00C53477" w:rsidP="003F6B29">
      <w:pPr>
        <w:pBdr>
          <w:top w:val="single" w:sz="4" w:space="1" w:color="auto"/>
          <w:left w:val="single" w:sz="4" w:space="4" w:color="auto"/>
          <w:bottom w:val="single" w:sz="4" w:space="1" w:color="auto"/>
          <w:right w:val="single" w:sz="4" w:space="4" w:color="auto"/>
        </w:pBdr>
        <w:shd w:val="clear" w:color="auto" w:fill="DC98B3" w:themeFill="text2" w:themeFillTint="66"/>
      </w:pPr>
    </w:p>
    <w:p w14:paraId="580D2AF0" w14:textId="27589C3E"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NKRR Parametrar (</w:t>
      </w:r>
      <w:proofErr w:type="spellStart"/>
      <w:r w:rsidRPr="00956FC5">
        <w:rPr>
          <w:rFonts w:eastAsia="Times New Roman"/>
          <w:lang w:eastAsia="sv-SE"/>
        </w:rPr>
        <w:t>NkrrParameters</w:t>
      </w:r>
      <w:proofErr w:type="spellEnd"/>
      <w:r>
        <w:t>)</w:t>
      </w:r>
    </w:p>
    <w:p w14:paraId="0C3525C3" w14:textId="77777777" w:rsidR="003F6B29" w:rsidRPr="002E0320"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DF664E2" w14:textId="77777777"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BFB6384" w14:textId="77777777" w:rsidR="00F73505" w:rsidRPr="002E0320" w:rsidRDefault="00F73505" w:rsidP="003F6B29">
      <w:pPr>
        <w:pBdr>
          <w:top w:val="single" w:sz="4" w:space="1" w:color="auto"/>
          <w:left w:val="single" w:sz="4" w:space="4" w:color="auto"/>
          <w:bottom w:val="single" w:sz="4" w:space="1" w:color="auto"/>
          <w:right w:val="single" w:sz="4" w:space="4" w:color="auto"/>
        </w:pBdr>
        <w:shd w:val="clear" w:color="auto" w:fill="DC98B3" w:themeFill="text2" w:themeFillTint="66"/>
      </w:pPr>
    </w:p>
    <w:p w14:paraId="2089110A" w14:textId="77777777"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891F5E1" w14:textId="77777777" w:rsidR="00F73505" w:rsidRDefault="00F73505" w:rsidP="003F6B29">
      <w:pPr>
        <w:pBdr>
          <w:top w:val="single" w:sz="4" w:space="1" w:color="auto"/>
          <w:left w:val="single" w:sz="4" w:space="4" w:color="auto"/>
          <w:bottom w:val="single" w:sz="4" w:space="1" w:color="auto"/>
          <w:right w:val="single" w:sz="4" w:space="4" w:color="auto"/>
        </w:pBdr>
        <w:shd w:val="clear" w:color="auto" w:fill="DC98B3" w:themeFill="text2" w:themeFillTint="66"/>
      </w:pPr>
    </w:p>
    <w:p w14:paraId="455F6581" w14:textId="462585FC" w:rsidR="003F6B29" w:rsidRPr="002E0320"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C62CAC" w14:textId="77777777" w:rsidR="00F73505" w:rsidRDefault="00F73505" w:rsidP="003F6B29">
      <w:pPr>
        <w:pBdr>
          <w:top w:val="single" w:sz="4" w:space="1" w:color="auto"/>
          <w:left w:val="single" w:sz="4" w:space="4" w:color="auto"/>
          <w:bottom w:val="single" w:sz="4" w:space="1" w:color="auto"/>
          <w:right w:val="single" w:sz="4" w:space="4" w:color="auto"/>
        </w:pBdr>
        <w:shd w:val="clear" w:color="auto" w:fill="DC98B3" w:themeFill="text2" w:themeFillTint="66"/>
      </w:pPr>
    </w:p>
    <w:p w14:paraId="22B15F01" w14:textId="77777777" w:rsidR="00F73505" w:rsidRPr="000C3545" w:rsidRDefault="00F73505" w:rsidP="00F73505">
      <w:pPr>
        <w:pStyle w:val="Rubrik3"/>
        <w:numPr>
          <w:ilvl w:val="2"/>
          <w:numId w:val="18"/>
        </w:numPr>
        <w:tabs>
          <w:tab w:val="num" w:pos="360"/>
        </w:tabs>
        <w:spacing w:before="240" w:after="60"/>
        <w:ind w:left="720" w:hanging="720"/>
      </w:pPr>
      <w:bookmarkStart w:id="35" w:name="_Toc450894700"/>
      <w:bookmarkStart w:id="36" w:name="_Toc67055906"/>
      <w:bookmarkStart w:id="37" w:name="_Toc191308325"/>
      <w:bookmarkEnd w:id="32"/>
      <w:r w:rsidRPr="00566EF4">
        <w:t xml:space="preserve">Testfall </w:t>
      </w:r>
      <w:r>
        <w:t>1.3 Multipla patienter</w:t>
      </w:r>
      <w:bookmarkEnd w:id="37"/>
    </w:p>
    <w:p w14:paraId="09967635" w14:textId="4A4C3F39" w:rsidR="00F73505" w:rsidRDefault="00BA4C2C" w:rsidP="00F73505">
      <w:r>
        <w:t>Testfallet skickar ett anrop innehållande f</w:t>
      </w:r>
      <w:r w:rsidR="00F73505">
        <w:t>lera patient</w:t>
      </w:r>
      <w:r>
        <w:t>identiteter</w:t>
      </w:r>
      <w:r w:rsidR="00F73505" w:rsidRPr="007410B1">
        <w:t>.</w:t>
      </w:r>
    </w:p>
    <w:p w14:paraId="6C417A00" w14:textId="77777777" w:rsidR="00F73505" w:rsidRDefault="00F73505" w:rsidP="00F73505">
      <w:r>
        <w:t>Ange de element som tjänsteproducenten kan ta emot:</w:t>
      </w:r>
    </w:p>
    <w:p w14:paraId="26F230AC"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p>
    <w:p w14:paraId="34421079"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57ED190" w14:textId="77777777" w:rsidR="00F73505" w:rsidRPr="002E0320"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D3A78D3"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p>
    <w:p w14:paraId="573A05A0"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7F6B632"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p>
    <w:p w14:paraId="7EB88BA7" w14:textId="77777777" w:rsidR="00F73505" w:rsidRPr="002E0320"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8D290AA"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p>
    <w:p w14:paraId="78AA01AD" w14:textId="24742C09" w:rsidR="00F73505" w:rsidRPr="000C3545" w:rsidRDefault="00F73505" w:rsidP="00F73505">
      <w:pPr>
        <w:pStyle w:val="Rubrik3"/>
        <w:numPr>
          <w:ilvl w:val="2"/>
          <w:numId w:val="18"/>
        </w:numPr>
        <w:tabs>
          <w:tab w:val="num" w:pos="360"/>
        </w:tabs>
        <w:spacing w:before="240" w:after="60"/>
        <w:ind w:left="720" w:hanging="720"/>
      </w:pPr>
      <w:bookmarkStart w:id="38" w:name="_Toc191308326"/>
      <w:r w:rsidRPr="00566EF4">
        <w:t xml:space="preserve">Testfall </w:t>
      </w:r>
      <w:r>
        <w:t xml:space="preserve">1.4 </w:t>
      </w:r>
      <w:r w:rsidR="00DA7AFF">
        <w:t>Referens</w:t>
      </w:r>
      <w:bookmarkEnd w:id="38"/>
    </w:p>
    <w:p w14:paraId="2D0F49D4" w14:textId="1E356197" w:rsidR="00F73505" w:rsidRDefault="00BA4C2C" w:rsidP="00F73505">
      <w:r>
        <w:t xml:space="preserve">Testfallet anropar med </w:t>
      </w:r>
      <w:r w:rsidR="00DA7AFF">
        <w:t>en referens bestående av en nyckel (</w:t>
      </w:r>
      <w:proofErr w:type="spellStart"/>
      <w:r w:rsidR="00DA7AFF">
        <w:t>key</w:t>
      </w:r>
      <w:proofErr w:type="spellEnd"/>
      <w:r w:rsidR="00DA7AFF">
        <w:t>) och ett värde (</w:t>
      </w:r>
      <w:proofErr w:type="spellStart"/>
      <w:r w:rsidR="00DA7AFF">
        <w:t>value</w:t>
      </w:r>
      <w:proofErr w:type="spellEnd"/>
      <w:r w:rsidR="00DA7AFF">
        <w:t>)</w:t>
      </w:r>
      <w:r w:rsidR="00F73505" w:rsidRPr="007410B1">
        <w:t>.</w:t>
      </w:r>
    </w:p>
    <w:p w14:paraId="3E9006C8" w14:textId="77777777" w:rsidR="00F73505" w:rsidRDefault="00F73505" w:rsidP="00F73505">
      <w:r>
        <w:t>Ange de element som tjänsteproducenten kan ta emot:</w:t>
      </w:r>
    </w:p>
    <w:p w14:paraId="36610C69" w14:textId="7065FE90" w:rsidR="00F73505" w:rsidRDefault="00DA7AFF"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Referens</w:t>
      </w:r>
      <w:r w:rsidR="00F73505">
        <w:t xml:space="preserve"> (</w:t>
      </w:r>
      <w:proofErr w:type="spellStart"/>
      <w:r>
        <w:t>reference</w:t>
      </w:r>
      <w:proofErr w:type="spellEnd"/>
      <w:r w:rsidR="00F73505">
        <w:t>)</w:t>
      </w:r>
    </w:p>
    <w:p w14:paraId="4425E53F"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CD87833" w14:textId="77777777" w:rsidR="00F73505" w:rsidRPr="002E0320"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7884653"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p>
    <w:p w14:paraId="61FE9320"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E5F1C92"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p>
    <w:p w14:paraId="21D80719" w14:textId="77777777" w:rsidR="00F73505" w:rsidRPr="002E0320"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7951FDF"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p>
    <w:p w14:paraId="41BF7CEE" w14:textId="677107A6" w:rsidR="00F73505" w:rsidRPr="000C3545" w:rsidRDefault="00F73505" w:rsidP="00F73505">
      <w:pPr>
        <w:pStyle w:val="Rubrik3"/>
        <w:numPr>
          <w:ilvl w:val="2"/>
          <w:numId w:val="18"/>
        </w:numPr>
        <w:tabs>
          <w:tab w:val="num" w:pos="360"/>
        </w:tabs>
        <w:spacing w:before="240" w:after="60"/>
        <w:ind w:left="720" w:hanging="720"/>
      </w:pPr>
      <w:bookmarkStart w:id="39" w:name="_Toc191308327"/>
      <w:r w:rsidRPr="00566EF4">
        <w:t xml:space="preserve">Testfall </w:t>
      </w:r>
      <w:r>
        <w:t xml:space="preserve">1.5 Multipla </w:t>
      </w:r>
      <w:r w:rsidR="00A17F4C">
        <w:t>vårdenheter</w:t>
      </w:r>
      <w:bookmarkEnd w:id="39"/>
    </w:p>
    <w:p w14:paraId="6A287FBD" w14:textId="272B8383" w:rsidR="00F73505" w:rsidRDefault="00BA4C2C" w:rsidP="00F73505">
      <w:r>
        <w:t>Testfallet anropar med f</w:t>
      </w:r>
      <w:r w:rsidR="00F73505">
        <w:t xml:space="preserve">lera </w:t>
      </w:r>
      <w:r w:rsidR="00A17F4C">
        <w:t>vård</w:t>
      </w:r>
      <w:r w:rsidR="00F73505">
        <w:t>enheter</w:t>
      </w:r>
      <w:r w:rsidR="00F73505" w:rsidRPr="007410B1">
        <w:t>.</w:t>
      </w:r>
    </w:p>
    <w:p w14:paraId="2EB9683A" w14:textId="77777777" w:rsidR="00F73505" w:rsidRDefault="00F73505" w:rsidP="00F73505">
      <w:r>
        <w:lastRenderedPageBreak/>
        <w:t>Ange de element som tjänsteproducenten kan ta emot:</w:t>
      </w:r>
    </w:p>
    <w:p w14:paraId="19E0487F" w14:textId="0B07AA92" w:rsidR="00F73505" w:rsidRDefault="00A17F4C"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Vård</w:t>
      </w:r>
      <w:r w:rsidR="00F73505">
        <w:t>enhet (</w:t>
      </w:r>
      <w:proofErr w:type="spellStart"/>
      <w:r w:rsidRPr="00A17F4C">
        <w:t>careUnitId</w:t>
      </w:r>
      <w:proofErr w:type="spellEnd"/>
      <w:r w:rsidR="00F73505">
        <w:t>)</w:t>
      </w:r>
    </w:p>
    <w:p w14:paraId="4C49F84B"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CC72C03" w14:textId="77777777" w:rsidR="00F73505" w:rsidRPr="002E0320"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FF055F8"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p>
    <w:p w14:paraId="49A3BB10"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94C225D"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p>
    <w:p w14:paraId="68CF238C" w14:textId="77777777" w:rsidR="00F73505" w:rsidRPr="002E0320"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D93A2EC" w14:textId="77777777" w:rsidR="00F73505" w:rsidRDefault="00F73505" w:rsidP="00F73505">
      <w:pPr>
        <w:pBdr>
          <w:top w:val="single" w:sz="4" w:space="1" w:color="auto"/>
          <w:left w:val="single" w:sz="4" w:space="4" w:color="auto"/>
          <w:bottom w:val="single" w:sz="4" w:space="1" w:color="auto"/>
          <w:right w:val="single" w:sz="4" w:space="4" w:color="auto"/>
        </w:pBdr>
        <w:shd w:val="clear" w:color="auto" w:fill="DC98B3" w:themeFill="text2" w:themeFillTint="66"/>
      </w:pPr>
    </w:p>
    <w:p w14:paraId="4626A056" w14:textId="468725B6" w:rsidR="00A17F4C" w:rsidRPr="000C3545" w:rsidRDefault="00A17F4C" w:rsidP="00A17F4C">
      <w:pPr>
        <w:pStyle w:val="Rubrik3"/>
        <w:numPr>
          <w:ilvl w:val="2"/>
          <w:numId w:val="18"/>
        </w:numPr>
        <w:tabs>
          <w:tab w:val="num" w:pos="360"/>
        </w:tabs>
        <w:spacing w:before="240" w:after="60"/>
        <w:ind w:left="720" w:hanging="720"/>
      </w:pPr>
      <w:bookmarkStart w:id="40" w:name="_Toc191308328"/>
      <w:r w:rsidRPr="00566EF4">
        <w:t xml:space="preserve">Testfall </w:t>
      </w:r>
      <w:r>
        <w:t>1.6 Datumhantering</w:t>
      </w:r>
      <w:bookmarkEnd w:id="40"/>
    </w:p>
    <w:p w14:paraId="52E1EE64" w14:textId="639FF391" w:rsidR="00A17F4C" w:rsidRDefault="00A17F4C" w:rsidP="00A17F4C">
      <w:r>
        <w:t>Beroende på vad som beskrivs i implementationsspecifikationen kan det vara möjligt att skicka olika datum</w:t>
      </w:r>
      <w:r w:rsidRPr="007410B1">
        <w:t>.</w:t>
      </w:r>
      <w:r>
        <w:t xml:space="preserve"> Testfallet tillåter användning av </w:t>
      </w:r>
      <w:proofErr w:type="gramStart"/>
      <w:r>
        <w:t>0-4</w:t>
      </w:r>
      <w:proofErr w:type="gramEnd"/>
      <w:r>
        <w:t xml:space="preserve"> datum.</w:t>
      </w:r>
    </w:p>
    <w:p w14:paraId="4083426D" w14:textId="77777777" w:rsidR="00A17F4C" w:rsidRDefault="00A17F4C" w:rsidP="00A17F4C">
      <w:r>
        <w:t>Ange de element som tjänsteproducenten kan ta emot:</w:t>
      </w:r>
    </w:p>
    <w:p w14:paraId="0698301C" w14:textId="256EE37F" w:rsidR="00A17F4C" w:rsidRDefault="00A17F4C" w:rsidP="00A17F4C">
      <w:pPr>
        <w:pBdr>
          <w:top w:val="single" w:sz="4" w:space="1" w:color="auto"/>
          <w:left w:val="single" w:sz="4" w:space="4" w:color="auto"/>
          <w:bottom w:val="single" w:sz="4" w:space="1" w:color="auto"/>
          <w:right w:val="single" w:sz="4" w:space="4" w:color="auto"/>
        </w:pBdr>
        <w:shd w:val="clear" w:color="auto" w:fill="DC98B3" w:themeFill="text2" w:themeFillTint="66"/>
      </w:pPr>
      <w:r>
        <w:t>Datum (</w:t>
      </w:r>
      <w:proofErr w:type="spellStart"/>
      <w:r w:rsidRPr="00A17F4C">
        <w:t>sampleDate</w:t>
      </w:r>
      <w:proofErr w:type="spellEnd"/>
      <w:r>
        <w:t>)</w:t>
      </w:r>
    </w:p>
    <w:p w14:paraId="177A53DA" w14:textId="77777777" w:rsidR="00A17F4C" w:rsidRDefault="00A17F4C" w:rsidP="00A17F4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AEF9614" w14:textId="77777777" w:rsidR="00A17F4C" w:rsidRPr="002E0320" w:rsidRDefault="00A17F4C" w:rsidP="00A17F4C">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45D6CD5" w14:textId="77777777" w:rsidR="00A17F4C" w:rsidRDefault="00A17F4C" w:rsidP="00A17F4C">
      <w:pPr>
        <w:pBdr>
          <w:top w:val="single" w:sz="4" w:space="1" w:color="auto"/>
          <w:left w:val="single" w:sz="4" w:space="4" w:color="auto"/>
          <w:bottom w:val="single" w:sz="4" w:space="1" w:color="auto"/>
          <w:right w:val="single" w:sz="4" w:space="4" w:color="auto"/>
        </w:pBdr>
        <w:shd w:val="clear" w:color="auto" w:fill="DC98B3" w:themeFill="text2" w:themeFillTint="66"/>
      </w:pPr>
    </w:p>
    <w:p w14:paraId="6F2512F9" w14:textId="77777777" w:rsidR="00A17F4C" w:rsidRDefault="00A17F4C" w:rsidP="00A17F4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C55D45D" w14:textId="77777777" w:rsidR="00A17F4C" w:rsidRDefault="00A17F4C" w:rsidP="00A17F4C">
      <w:pPr>
        <w:pBdr>
          <w:top w:val="single" w:sz="4" w:space="1" w:color="auto"/>
          <w:left w:val="single" w:sz="4" w:space="4" w:color="auto"/>
          <w:bottom w:val="single" w:sz="4" w:space="1" w:color="auto"/>
          <w:right w:val="single" w:sz="4" w:space="4" w:color="auto"/>
        </w:pBdr>
        <w:shd w:val="clear" w:color="auto" w:fill="DC98B3" w:themeFill="text2" w:themeFillTint="66"/>
      </w:pPr>
    </w:p>
    <w:p w14:paraId="03C0E202" w14:textId="77777777" w:rsidR="00A17F4C" w:rsidRPr="002E0320" w:rsidRDefault="00A17F4C" w:rsidP="00A17F4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AB21B3" w14:textId="77777777" w:rsidR="00A17F4C" w:rsidRDefault="00A17F4C" w:rsidP="00A17F4C">
      <w:pPr>
        <w:pBdr>
          <w:top w:val="single" w:sz="4" w:space="1" w:color="auto"/>
          <w:left w:val="single" w:sz="4" w:space="4" w:color="auto"/>
          <w:bottom w:val="single" w:sz="4" w:space="1" w:color="auto"/>
          <w:right w:val="single" w:sz="4" w:space="4" w:color="auto"/>
        </w:pBdr>
        <w:shd w:val="clear" w:color="auto" w:fill="DC98B3" w:themeFill="text2" w:themeFillTint="66"/>
      </w:pPr>
    </w:p>
    <w:p w14:paraId="6C948A41" w14:textId="77777777" w:rsidR="00F21738" w:rsidRDefault="00F21738" w:rsidP="00F21738">
      <w:pPr>
        <w:pStyle w:val="Rubrik3"/>
        <w:numPr>
          <w:ilvl w:val="2"/>
          <w:numId w:val="18"/>
        </w:numPr>
        <w:tabs>
          <w:tab w:val="num" w:pos="360"/>
        </w:tabs>
        <w:spacing w:before="240" w:after="60"/>
        <w:ind w:left="720" w:hanging="720"/>
      </w:pPr>
      <w:bookmarkStart w:id="41" w:name="_Toc191308329"/>
      <w:r>
        <w:t>Felhantering</w:t>
      </w:r>
      <w:bookmarkEnd w:id="35"/>
      <w:bookmarkEnd w:id="36"/>
      <w:bookmarkEnd w:id="41"/>
    </w:p>
    <w:p w14:paraId="411AACEC" w14:textId="77777777" w:rsidR="003F6B29" w:rsidRDefault="003F6B29" w:rsidP="003F6B29">
      <w:r>
        <w:t xml:space="preserve">TKB anger krav på hur felhantering ska stödjas. </w:t>
      </w:r>
    </w:p>
    <w:p w14:paraId="3768A5DD" w14:textId="7664C18C" w:rsidR="003F6B29" w:rsidRDefault="003F6B29" w:rsidP="003F6B29">
      <w:r>
        <w:t>I testsviterna som medföljer TK-distributionen finns stöd för att verifiera felhantering (2</w:t>
      </w:r>
      <w:r w:rsidR="00A90102">
        <w:t xml:space="preserve"> Negative tests</w:t>
      </w:r>
      <w:r>
        <w:t>).</w:t>
      </w:r>
    </w:p>
    <w:p w14:paraId="44AFD7BE" w14:textId="77777777" w:rsidR="003F6B29" w:rsidRDefault="003F6B29" w:rsidP="003F6B29">
      <w:r>
        <w:t>Ange hur tjänsteproducenten uppfyller felhantering och som levererar svar som uppfyller krav på hur felmeddelande ska se ut:</w:t>
      </w:r>
    </w:p>
    <w:p w14:paraId="28F4604D" w14:textId="77777777" w:rsidR="003F6B29" w:rsidRPr="002E0320"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rsidRPr="00F750D5">
        <w:t>Tekniskt fel returnerar SOAP-</w:t>
      </w:r>
      <w:proofErr w:type="spellStart"/>
      <w:r w:rsidRPr="00F750D5">
        <w:t>Exception</w:t>
      </w:r>
      <w:proofErr w:type="spellEnd"/>
      <w:r w:rsidRPr="00F750D5">
        <w:t xml:space="preserve"> med detaljinformation om felet</w:t>
      </w:r>
      <w:r w:rsidRPr="003F6B29">
        <w:t xml:space="preserve"> </w:t>
      </w:r>
      <w:r>
        <w:t>(TF 2.1)</w:t>
      </w:r>
    </w:p>
    <w:p w14:paraId="421F405D" w14:textId="77777777" w:rsidR="003F6B29" w:rsidRPr="002E0320"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2CFA5438" w14:textId="77777777"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Logiskt fel </w:t>
      </w:r>
      <w:proofErr w:type="spellStart"/>
      <w:r>
        <w:t>pga</w:t>
      </w:r>
      <w:proofErr w:type="spellEnd"/>
      <w:r>
        <w:t xml:space="preserve"> schema </w:t>
      </w:r>
      <w:r w:rsidRPr="00F750D5">
        <w:t xml:space="preserve">returnerar </w:t>
      </w:r>
      <w:r>
        <w:t xml:space="preserve">ERROR </w:t>
      </w:r>
      <w:r w:rsidRPr="00F750D5">
        <w:t>med detaljinformation om felet</w:t>
      </w:r>
      <w:r>
        <w:t xml:space="preserve"> (TF 2.2)</w:t>
      </w:r>
    </w:p>
    <w:p w14:paraId="1A7DA557" w14:textId="77777777" w:rsidR="003F6B29" w:rsidRPr="002E0320"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F1A76DE" w14:textId="6C2F80CE"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Logiskt fel </w:t>
      </w:r>
      <w:proofErr w:type="spellStart"/>
      <w:r>
        <w:t>pga</w:t>
      </w:r>
      <w:proofErr w:type="spellEnd"/>
      <w:r>
        <w:t xml:space="preserve"> schematron </w:t>
      </w:r>
      <w:r w:rsidRPr="00F750D5">
        <w:t xml:space="preserve">returnerar </w:t>
      </w:r>
      <w:r>
        <w:t xml:space="preserve">ERROR </w:t>
      </w:r>
      <w:r w:rsidRPr="00F750D5">
        <w:t>med detaljinformation om felet</w:t>
      </w:r>
      <w:r>
        <w:t xml:space="preserve"> (TF 2.3)</w:t>
      </w:r>
    </w:p>
    <w:p w14:paraId="654F2073" w14:textId="77777777" w:rsidR="003F6B29" w:rsidRPr="002E0320"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78D7F68" w14:textId="0A1E369A"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Ange vilka eventuella verksamhetsregler som kontrolleras och returnerar ERROR vid felaktigheter (</w:t>
      </w:r>
      <w:proofErr w:type="gramStart"/>
      <w:r>
        <w:t>t.ex.</w:t>
      </w:r>
      <w:proofErr w:type="gramEnd"/>
      <w:r>
        <w:t xml:space="preserve"> Fel typ av notifiering eller fel registerenhet.) </w:t>
      </w:r>
    </w:p>
    <w:p w14:paraId="1A5D9D43" w14:textId="6E3146D9"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8F42EB">
        <w:t xml:space="preserve">          </w:t>
      </w:r>
      <w:r>
        <w:t>]</w:t>
      </w:r>
    </w:p>
    <w:p w14:paraId="2733D1D4" w14:textId="71BCCCF3" w:rsidR="008F42EB" w:rsidRDefault="008F42EB" w:rsidP="003F6B29">
      <w:pPr>
        <w:pBdr>
          <w:top w:val="single" w:sz="4" w:space="1" w:color="auto"/>
          <w:left w:val="single" w:sz="4" w:space="4" w:color="auto"/>
          <w:bottom w:val="single" w:sz="4" w:space="1" w:color="auto"/>
          <w:right w:val="single" w:sz="4" w:space="4" w:color="auto"/>
        </w:pBdr>
        <w:shd w:val="clear" w:color="auto" w:fill="DC98B3" w:themeFill="text2" w:themeFillTint="66"/>
      </w:pPr>
      <w:r w:rsidRPr="008F42EB">
        <w:t>F</w:t>
      </w:r>
      <w:r>
        <w:t>ö</w:t>
      </w:r>
      <w:r w:rsidRPr="008F42EB">
        <w:t>ljer tj</w:t>
      </w:r>
      <w:r>
        <w:t>ä</w:t>
      </w:r>
      <w:r w:rsidRPr="008F42EB">
        <w:t>nsteproducenten de eventuellt ytterligare krav p</w:t>
      </w:r>
      <w:r>
        <w:t>å</w:t>
      </w:r>
      <w:r w:rsidRPr="008F42EB">
        <w:t xml:space="preserve"> felhantering som anges i </w:t>
      </w:r>
      <w:r w:rsidR="00F73FB1">
        <w:t xml:space="preserve">kvalitetsregistrets </w:t>
      </w:r>
      <w:r w:rsidRPr="008F42EB">
        <w:t>informationsspecifikation (om s</w:t>
      </w:r>
      <w:r>
        <w:t>å</w:t>
      </w:r>
      <w:r w:rsidRPr="008F42EB">
        <w:t>dana krav saknas svara ja p</w:t>
      </w:r>
      <w:r>
        <w:t>å</w:t>
      </w:r>
      <w:r w:rsidRPr="008F42EB">
        <w:t xml:space="preserve"> fr</w:t>
      </w:r>
      <w:r>
        <w:t>å</w:t>
      </w:r>
      <w:r w:rsidRPr="008F42EB">
        <w:t>gan)?</w:t>
      </w:r>
    </w:p>
    <w:p w14:paraId="16095D18" w14:textId="77777777" w:rsidR="008F42EB" w:rsidRPr="002E0320" w:rsidRDefault="008F42EB" w:rsidP="008F42E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5EECD80" w14:textId="77777777"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54E71E8" w14:textId="77777777"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p>
    <w:p w14:paraId="2D7492EB" w14:textId="77777777" w:rsidR="003F6B29" w:rsidRPr="002E0320"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C351FB4" w14:textId="77777777" w:rsidR="003F6B29" w:rsidRDefault="003F6B29" w:rsidP="003F6B29">
      <w:pPr>
        <w:pBdr>
          <w:top w:val="single" w:sz="4" w:space="1" w:color="auto"/>
          <w:left w:val="single" w:sz="4" w:space="4" w:color="auto"/>
          <w:bottom w:val="single" w:sz="4" w:space="1" w:color="auto"/>
          <w:right w:val="single" w:sz="4" w:space="4" w:color="auto"/>
        </w:pBdr>
        <w:shd w:val="clear" w:color="auto" w:fill="DC98B3" w:themeFill="text2" w:themeFillTint="66"/>
      </w:pPr>
    </w:p>
    <w:p w14:paraId="7B38E738" w14:textId="77777777" w:rsidR="00EB0C54" w:rsidRDefault="00EB0C54" w:rsidP="00EB0C54">
      <w:pPr>
        <w:pStyle w:val="Rubrik3"/>
        <w:numPr>
          <w:ilvl w:val="2"/>
          <w:numId w:val="18"/>
        </w:numPr>
        <w:tabs>
          <w:tab w:val="num" w:pos="360"/>
        </w:tabs>
        <w:spacing w:before="240" w:after="60"/>
        <w:ind w:left="720" w:hanging="720"/>
      </w:pPr>
      <w:bookmarkStart w:id="42" w:name="_Toc191308330"/>
      <w:r>
        <w:t xml:space="preserve">Följsamhet mot </w:t>
      </w:r>
      <w:r>
        <w:rPr>
          <w:rStyle w:val="ui-provider"/>
        </w:rPr>
        <w:t>kvalitetsregistrets informationsspecifikation</w:t>
      </w:r>
      <w:bookmarkEnd w:id="42"/>
    </w:p>
    <w:p w14:paraId="460D1B0E" w14:textId="00AAC76A" w:rsidR="00BA4C2C" w:rsidRDefault="00EB0C54" w:rsidP="00EB0C54">
      <w:r>
        <w:rPr>
          <w:rStyle w:val="ui-provider"/>
        </w:rPr>
        <w:t>Kvalitetsregistrets informationsspecifikation</w:t>
      </w:r>
      <w:r>
        <w:t xml:space="preserve"> speglar den överenskommelse som finns mellan tjänstekonsumenten (vårdgivaren) och tjänsteproducenten (registersystemet) avseende användandet av notifieringskontraktet.</w:t>
      </w:r>
      <w:r w:rsidR="00BA4C2C">
        <w:t xml:space="preserve"> Där ska </w:t>
      </w:r>
      <w:r w:rsidR="005D083D">
        <w:t>bland annat</w:t>
      </w:r>
      <w:r w:rsidR="00BA4C2C">
        <w:t xml:space="preserve"> beskrivas vilka element som är obligatoriska i samband med notifiering och hur angivna datum ska användas och tolkas.</w:t>
      </w:r>
    </w:p>
    <w:p w14:paraId="199BCC06" w14:textId="441351D5" w:rsidR="00BA4C2C" w:rsidRPr="002E0320" w:rsidRDefault="00BA4C2C" w:rsidP="00BA4C2C">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kan ta emot och hantera alla element som skickas enligt den upprättade informationsspecifikationen.</w:t>
      </w:r>
    </w:p>
    <w:p w14:paraId="08EEB030" w14:textId="77777777" w:rsidR="00BA4C2C" w:rsidRPr="002E0320" w:rsidRDefault="00BA4C2C" w:rsidP="00BA4C2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767ED15" w14:textId="77777777" w:rsidR="00BA4C2C" w:rsidRDefault="00BA4C2C" w:rsidP="00BA4C2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FEF315" w14:textId="77777777" w:rsidR="00BA4C2C" w:rsidRDefault="00BA4C2C" w:rsidP="00BA4C2C">
      <w:pPr>
        <w:pBdr>
          <w:top w:val="single" w:sz="4" w:space="1" w:color="auto"/>
          <w:left w:val="single" w:sz="4" w:space="4" w:color="auto"/>
          <w:bottom w:val="single" w:sz="4" w:space="1" w:color="auto"/>
          <w:right w:val="single" w:sz="4" w:space="4" w:color="auto"/>
        </w:pBdr>
        <w:shd w:val="clear" w:color="auto" w:fill="DC98B3" w:themeFill="text2" w:themeFillTint="66"/>
      </w:pPr>
    </w:p>
    <w:p w14:paraId="37C025CD" w14:textId="77777777" w:rsidR="00BA4C2C" w:rsidRPr="002E0320" w:rsidRDefault="00BA4C2C" w:rsidP="00BA4C2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76F3A6" w14:textId="77777777" w:rsidR="00BA4C2C" w:rsidRDefault="00BA4C2C" w:rsidP="00BA4C2C">
      <w:pPr>
        <w:pBdr>
          <w:top w:val="single" w:sz="4" w:space="1" w:color="auto"/>
          <w:left w:val="single" w:sz="4" w:space="4" w:color="auto"/>
          <w:bottom w:val="single" w:sz="4" w:space="1" w:color="auto"/>
          <w:right w:val="single" w:sz="4" w:space="4" w:color="auto"/>
        </w:pBdr>
        <w:shd w:val="clear" w:color="auto" w:fill="DC98B3" w:themeFill="text2" w:themeFillTint="66"/>
      </w:pPr>
    </w:p>
    <w:p w14:paraId="7A4F5460"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43" w:name="_Toc67055907"/>
      <w:bookmarkStart w:id="44" w:name="_Hlk160191430"/>
      <w:bookmarkStart w:id="45" w:name="_Toc191308331"/>
      <w:r>
        <w:lastRenderedPageBreak/>
        <w:t>Informationsavlämning generellt</w:t>
      </w:r>
      <w:bookmarkEnd w:id="43"/>
      <w:bookmarkEnd w:id="45"/>
    </w:p>
    <w:p w14:paraId="4A2FB9F1" w14:textId="77777777" w:rsidR="00F21738" w:rsidRDefault="00F21738" w:rsidP="00F21738">
      <w:pPr>
        <w:pStyle w:val="Rubrik3"/>
        <w:numPr>
          <w:ilvl w:val="2"/>
          <w:numId w:val="18"/>
        </w:numPr>
        <w:tabs>
          <w:tab w:val="num" w:pos="360"/>
        </w:tabs>
        <w:spacing w:before="240" w:after="60"/>
        <w:ind w:left="720" w:hanging="720"/>
      </w:pPr>
      <w:bookmarkStart w:id="46" w:name="_Toc67055908"/>
      <w:bookmarkStart w:id="47" w:name="_Toc191308332"/>
      <w:r>
        <w:t>Teckenkodning</w:t>
      </w:r>
      <w:bookmarkEnd w:id="46"/>
      <w:bookmarkEnd w:id="47"/>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44"/>
    <w:p w14:paraId="55FFCB98" w14:textId="77777777" w:rsidR="00F21738" w:rsidRPr="00B52D1F" w:rsidRDefault="00F21738" w:rsidP="00F21738"/>
    <w:p w14:paraId="329AE5FD" w14:textId="77777777" w:rsidR="00F21738" w:rsidRDefault="00F21738" w:rsidP="00F21738">
      <w:pPr>
        <w:pStyle w:val="Rubrik2"/>
        <w:numPr>
          <w:ilvl w:val="1"/>
          <w:numId w:val="18"/>
        </w:numPr>
        <w:tabs>
          <w:tab w:val="clear" w:pos="1080"/>
          <w:tab w:val="num" w:pos="360"/>
        </w:tabs>
        <w:spacing w:before="240" w:after="60"/>
        <w:ind w:left="851" w:hanging="851"/>
      </w:pPr>
      <w:bookmarkStart w:id="48" w:name="_Toc67055924"/>
      <w:bookmarkStart w:id="49" w:name="OLE_LINK6"/>
      <w:bookmarkStart w:id="50" w:name="_Toc191308333"/>
      <w:bookmarkEnd w:id="33"/>
      <w:r>
        <w:t>Övriga krav</w:t>
      </w:r>
      <w:bookmarkEnd w:id="48"/>
      <w:bookmarkEnd w:id="50"/>
    </w:p>
    <w:p w14:paraId="1FE82828" w14:textId="77777777" w:rsidR="00F21738" w:rsidRDefault="00F21738" w:rsidP="00F21738">
      <w:pPr>
        <w:pStyle w:val="Rubrik3"/>
        <w:numPr>
          <w:ilvl w:val="2"/>
          <w:numId w:val="18"/>
        </w:numPr>
        <w:tabs>
          <w:tab w:val="num" w:pos="360"/>
        </w:tabs>
        <w:spacing w:before="240" w:after="60"/>
        <w:ind w:left="720" w:hanging="720"/>
      </w:pPr>
      <w:bookmarkStart w:id="51" w:name="_Toc67055926"/>
      <w:bookmarkStart w:id="52" w:name="OLE_LINK1"/>
      <w:bookmarkStart w:id="53" w:name="_Toc191308334"/>
      <w:r>
        <w:t>SLA-krav</w:t>
      </w:r>
      <w:bookmarkEnd w:id="51"/>
      <w:bookmarkEnd w:id="53"/>
    </w:p>
    <w:p w14:paraId="28595BBA" w14:textId="31831E36" w:rsidR="00F21738" w:rsidRDefault="00F21738" w:rsidP="00F21738">
      <w:r>
        <w:t>Tjänstedomänen</w:t>
      </w:r>
      <w:r w:rsidRPr="004D3213">
        <w:t xml:space="preserve"> </w:t>
      </w:r>
      <w:r w:rsidR="00CA7F39">
        <w:t>saknar i dagsläget generella</w:t>
      </w:r>
      <w:r w:rsidRPr="004D3213">
        <w:t xml:space="preserve"> SLA-krav för </w:t>
      </w:r>
      <w:r w:rsidR="00CA7F39">
        <w:t>de</w:t>
      </w:r>
      <w:r w:rsidRPr="004D3213">
        <w:t xml:space="preserve"> tjänsteproducenter som tillhandahåller tjänster</w:t>
      </w:r>
      <w:r w:rsidR="00CA7F39">
        <w:t xml:space="preserve"> inom domänen</w:t>
      </w:r>
      <w:r w:rsidRPr="004D3213">
        <w:t>.</w:t>
      </w:r>
      <w:r w:rsidR="00CA7F39">
        <w:t xml:space="preserve"> I stället anges de SLA-Krav som gäller för kontraktet i </w:t>
      </w:r>
      <w:r w:rsidR="00AF78DC">
        <w:t xml:space="preserve">den </w:t>
      </w:r>
      <w:r w:rsidR="00CA7F39">
        <w:t>för anslutningen gällande informationsspecifikation</w:t>
      </w:r>
      <w:r w:rsidR="00AF78DC">
        <w:t>en</w:t>
      </w:r>
      <w:r w:rsidR="00CA7F39">
        <w:t>.</w:t>
      </w:r>
    </w:p>
    <w:p w14:paraId="0907E8E3" w14:textId="77777777" w:rsidR="00F21738" w:rsidRDefault="00F21738" w:rsidP="00F21738">
      <w:r>
        <w:t>Ange om tjänsteproducenten uppfyller de SLA-krav som finns:</w:t>
      </w:r>
    </w:p>
    <w:p w14:paraId="6B4BC1C7" w14:textId="3047E438" w:rsidR="00CA7F39" w:rsidRDefault="00CA7F39"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Uppfyller anslutningen de SLA-Krav som specificeras i Informationsspecifikation?</w:t>
      </w:r>
    </w:p>
    <w:p w14:paraId="4F2E517A" w14:textId="119063A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AB5C7A6" w14:textId="42E9DAEE" w:rsidR="00CA7F39"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r w:rsidR="00CA7F39">
        <w:br/>
      </w:r>
    </w:p>
    <w:p w14:paraId="7AA7D470" w14:textId="1C0094F9"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r w:rsidR="00CA7F39">
        <w:br/>
      </w: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52"/>
    <w:p w14:paraId="4344A9C7" w14:textId="77777777" w:rsidR="00F21738" w:rsidRDefault="00F21738" w:rsidP="00F21738"/>
    <w:p w14:paraId="3C32110F" w14:textId="77777777" w:rsidR="00F21738" w:rsidRDefault="00F21738" w:rsidP="00F21738">
      <w:pPr>
        <w:pStyle w:val="Rubrik3"/>
        <w:numPr>
          <w:ilvl w:val="2"/>
          <w:numId w:val="18"/>
        </w:numPr>
        <w:tabs>
          <w:tab w:val="num" w:pos="360"/>
        </w:tabs>
        <w:spacing w:before="240" w:after="60"/>
        <w:ind w:left="720" w:hanging="720"/>
      </w:pPr>
      <w:bookmarkStart w:id="54" w:name="_Toc67055927"/>
      <w:bookmarkStart w:id="55" w:name="_Toc191308335"/>
      <w:r>
        <w:lastRenderedPageBreak/>
        <w:t>Obehörig åtkomst</w:t>
      </w:r>
      <w:bookmarkEnd w:id="54"/>
      <w:bookmarkEnd w:id="55"/>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4BECC8D" w14:textId="3E3DBF29" w:rsidR="00276DA7" w:rsidRDefault="00F21738" w:rsidP="00AF0857">
      <w:pPr>
        <w:pStyle w:val="Rubrik2"/>
        <w:numPr>
          <w:ilvl w:val="1"/>
          <w:numId w:val="18"/>
        </w:numPr>
        <w:tabs>
          <w:tab w:val="clear" w:pos="1080"/>
          <w:tab w:val="num" w:pos="360"/>
          <w:tab w:val="num" w:pos="1996"/>
        </w:tabs>
        <w:spacing w:before="240" w:after="60"/>
        <w:ind w:left="851" w:hanging="851"/>
      </w:pPr>
      <w:bookmarkStart w:id="56" w:name="_Toc67055929"/>
      <w:bookmarkStart w:id="57" w:name="_Toc41988945"/>
      <w:bookmarkStart w:id="58" w:name="_Toc191308336"/>
      <w:bookmarkEnd w:id="49"/>
      <w:r>
        <w:t xml:space="preserve">Följsamhet mot </w:t>
      </w:r>
      <w:r w:rsidR="00B1377B">
        <w:t xml:space="preserve">tjänstekontraktets </w:t>
      </w:r>
      <w:r>
        <w:t>testsviter</w:t>
      </w:r>
      <w:bookmarkStart w:id="59" w:name="_Toc41988946"/>
      <w:bookmarkStart w:id="60" w:name="_Toc67055930"/>
      <w:bookmarkEnd w:id="56"/>
      <w:bookmarkEnd w:id="57"/>
      <w:bookmarkEnd w:id="58"/>
    </w:p>
    <w:p w14:paraId="4CB83992" w14:textId="61DB4E7A" w:rsidR="00F21738" w:rsidRPr="000C3545" w:rsidRDefault="00F21738" w:rsidP="00276DA7">
      <w:pPr>
        <w:pStyle w:val="Rubrik3"/>
        <w:numPr>
          <w:ilvl w:val="2"/>
          <w:numId w:val="18"/>
        </w:numPr>
        <w:tabs>
          <w:tab w:val="num" w:pos="360"/>
        </w:tabs>
        <w:spacing w:before="240" w:after="60"/>
        <w:ind w:left="720" w:hanging="720"/>
      </w:pPr>
      <w:bookmarkStart w:id="61" w:name="_Toc191308337"/>
      <w:r>
        <w:t>Testsvit för tjänstekontraktet</w:t>
      </w:r>
      <w:bookmarkEnd w:id="59"/>
      <w:bookmarkEnd w:id="60"/>
      <w:bookmarkEnd w:id="61"/>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2E4EF04" w14:textId="5BC86BC9" w:rsidR="00F21738" w:rsidRDefault="00F21738" w:rsidP="00F21738">
      <w:pPr>
        <w:rPr>
          <w:rFonts w:ascii="Arial" w:hAnsi="Arial" w:cs="Arial"/>
          <w:bCs/>
          <w:iCs/>
          <w:sz w:val="28"/>
          <w:szCs w:val="28"/>
        </w:rPr>
      </w:pPr>
    </w:p>
    <w:p w14:paraId="33B24EAF" w14:textId="24D23434" w:rsidR="00F21738" w:rsidRDefault="00F21738" w:rsidP="00F21738">
      <w:pPr>
        <w:pStyle w:val="Rubrik2"/>
        <w:numPr>
          <w:ilvl w:val="1"/>
          <w:numId w:val="18"/>
        </w:numPr>
        <w:tabs>
          <w:tab w:val="clear" w:pos="1080"/>
          <w:tab w:val="num" w:pos="360"/>
        </w:tabs>
        <w:spacing w:before="240" w:after="60"/>
        <w:ind w:left="851" w:hanging="851"/>
      </w:pPr>
      <w:bookmarkStart w:id="62" w:name="_Toc41988948"/>
      <w:bookmarkStart w:id="63" w:name="_Toc67055932"/>
      <w:bookmarkStart w:id="64" w:name="_Toc191308338"/>
      <w:r>
        <w:t>Övrigt</w:t>
      </w:r>
      <w:bookmarkEnd w:id="62"/>
      <w:bookmarkEnd w:id="63"/>
      <w:bookmarkEnd w:id="64"/>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432B4C34" w14:textId="77777777" w:rsidR="00655DB4" w:rsidRDefault="00655DB4">
      <w:pPr>
        <w:rPr>
          <w:rFonts w:asciiTheme="majorHAnsi" w:eastAsiaTheme="majorEastAsia" w:hAnsiTheme="majorHAnsi" w:cstheme="majorBidi"/>
          <w:b/>
          <w:bCs/>
          <w:sz w:val="28"/>
          <w:szCs w:val="28"/>
        </w:rPr>
      </w:pPr>
      <w:bookmarkStart w:id="65" w:name="_Toc41988949"/>
      <w:bookmarkStart w:id="66" w:name="_Toc67055933"/>
      <w:r>
        <w:br w:type="page"/>
      </w:r>
    </w:p>
    <w:p w14:paraId="3363E705" w14:textId="504A083F" w:rsidR="00F21738" w:rsidRDefault="00F21738" w:rsidP="00F21738">
      <w:pPr>
        <w:pStyle w:val="Rubrik2"/>
        <w:numPr>
          <w:ilvl w:val="1"/>
          <w:numId w:val="18"/>
        </w:numPr>
        <w:tabs>
          <w:tab w:val="clear" w:pos="1080"/>
          <w:tab w:val="num" w:pos="360"/>
        </w:tabs>
        <w:spacing w:before="240" w:after="60"/>
        <w:ind w:left="851" w:hanging="851"/>
      </w:pPr>
      <w:bookmarkStart w:id="67" w:name="_Toc191308339"/>
      <w:r>
        <w:lastRenderedPageBreak/>
        <w:t>Kända avvikelser</w:t>
      </w:r>
      <w:bookmarkEnd w:id="65"/>
      <w:bookmarkEnd w:id="66"/>
      <w:bookmarkEnd w:id="67"/>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044A0F45" w:rsidR="00F21738" w:rsidRDefault="00B1377B"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B1377B">
        <w:t>Anslutande organisation anser att det är acceptabelt för verksamheten att låta dessa avvikelser kvarstå utan åtgärd</w:t>
      </w:r>
      <w:r>
        <w:t xml:space="preserve"> (om avvikelser saknas svara Ja).</w:t>
      </w:r>
      <w:r w:rsidR="00F21738">
        <w:br/>
        <w:t xml:space="preserve">[] Ja </w:t>
      </w:r>
      <w:proofErr w:type="gramStart"/>
      <w:r w:rsidR="00F21738">
        <w:t xml:space="preserve">   [</w:t>
      </w:r>
      <w:proofErr w:type="gramEnd"/>
      <w:r w:rsidR="00F21738">
        <w:t>] Nej</w:t>
      </w:r>
    </w:p>
    <w:p w14:paraId="0444C7BA" w14:textId="78C6F7DD" w:rsidR="00F21738" w:rsidRDefault="00F21738" w:rsidP="00F21738">
      <w:r>
        <w:t xml:space="preserve">  </w:t>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68" w:name="_Toc41988950"/>
      <w:bookmarkStart w:id="69" w:name="_Toc67055934"/>
      <w:bookmarkStart w:id="70" w:name="_Toc191308340"/>
      <w:r>
        <w:t>Datum för ifyllnad och kontaktperson gällande självdeklaration</w:t>
      </w:r>
      <w:bookmarkEnd w:id="68"/>
      <w:bookmarkEnd w:id="69"/>
      <w:bookmarkEnd w:id="70"/>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6E6C03E"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71" w:name="_Toc191308341"/>
      <w:r w:rsidR="00C05A52">
        <w:t>Resultat</w:t>
      </w:r>
      <w:bookmarkEnd w:id="2"/>
      <w:bookmarkEnd w:id="71"/>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sectPr w:rsidR="00C05A52" w:rsidSect="002D2585">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0E3F" w14:textId="77777777" w:rsidR="00FB2DBC" w:rsidRDefault="00FB2DBC" w:rsidP="000E2576">
      <w:r>
        <w:separator/>
      </w:r>
    </w:p>
  </w:endnote>
  <w:endnote w:type="continuationSeparator" w:id="0">
    <w:p w14:paraId="0B67AB2B" w14:textId="77777777" w:rsidR="00FB2DBC" w:rsidRDefault="00FB2DBC"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2F101AC1" w:rsidR="00801A8B" w:rsidRPr="007F28EA" w:rsidRDefault="00CA30CE" w:rsidP="000E2576">
          <w:pPr>
            <w:pStyle w:val="Sidfot"/>
          </w:pPr>
          <w:r>
            <w:rPr>
              <w:rFonts w:asciiTheme="minorHAnsi" w:hAnsiTheme="minorHAnsi" w:cstheme="minorHAnsi"/>
              <w:sz w:val="15"/>
              <w:szCs w:val="15"/>
            </w:rPr>
            <w:fldChar w:fldCharType="begin"/>
          </w:r>
          <w:r>
            <w:rPr>
              <w:rFonts w:asciiTheme="minorHAnsi" w:hAnsiTheme="minorHAnsi" w:cs="Times New Roman"/>
              <w:sz w:val="15"/>
              <w:szCs w:val="15"/>
            </w:rPr>
            <w:instrText xml:space="preserve"> FILENAME \* MERGEFORMAT </w:instrText>
          </w:r>
          <w:r>
            <w:rPr>
              <w:rFonts w:asciiTheme="minorHAnsi" w:hAnsiTheme="minorHAnsi" w:cstheme="minorHAnsi"/>
              <w:sz w:val="15"/>
              <w:szCs w:val="15"/>
            </w:rPr>
            <w:fldChar w:fldCharType="separate"/>
          </w:r>
          <w:r>
            <w:rPr>
              <w:rFonts w:asciiTheme="minorHAnsi" w:hAnsiTheme="minorHAnsi" w:cs="Times New Roman"/>
              <w:noProof/>
              <w:sz w:val="15"/>
              <w:szCs w:val="15"/>
            </w:rPr>
            <w:t>SjD_TP_ProcessRegistrationNotification_1.0</w:t>
          </w:r>
          <w:r>
            <w:rPr>
              <w:rFonts w:asciiTheme="minorHAnsi" w:hAnsiTheme="minorHAnsi" w:cstheme="minorHAnsi"/>
              <w:sz w:val="15"/>
              <w:szCs w:val="15"/>
            </w:rPr>
            <w:fldChar w:fldCharType="end"/>
          </w:r>
          <w:r w:rsidR="00801A8B">
            <w:t xml:space="preserve"> </w:t>
          </w:r>
          <w:r w:rsidR="00801A8B" w:rsidRPr="007F28EA">
            <w:rPr>
              <w:color w:val="A33662" w:themeColor="accent1"/>
            </w:rPr>
            <w:t>|</w:t>
          </w:r>
          <w:r w:rsidR="00801A8B">
            <w:t xml:space="preserve"> DOKUMENTÄGARE </w:t>
          </w:r>
          <w:r w:rsidR="00436546" w:rsidRPr="00436546">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7696" w14:textId="77777777" w:rsidR="00FB2DBC" w:rsidRDefault="00FB2DBC" w:rsidP="000E2576">
      <w:r>
        <w:separator/>
      </w:r>
    </w:p>
  </w:footnote>
  <w:footnote w:type="continuationSeparator" w:id="0">
    <w:p w14:paraId="70A95932" w14:textId="77777777" w:rsidR="00FB2DBC" w:rsidRDefault="00FB2DBC"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1A04D2FB" w:rsidR="00801A8B" w:rsidRPr="00A65B2B" w:rsidRDefault="00801A8B" w:rsidP="005E4C67">
          <w:pPr>
            <w:pStyle w:val="Sidhuvud"/>
            <w:rPr>
              <w:lang w:val="en-US"/>
            </w:rPr>
          </w:pPr>
          <w:r w:rsidRPr="00A65B2B">
            <w:rPr>
              <w:lang w:val="en-US"/>
            </w:rPr>
            <w:t xml:space="preserve">Version </w:t>
          </w:r>
          <w:r w:rsidR="00AA182D">
            <w:rPr>
              <w:lang w:val="en-US"/>
            </w:rPr>
            <w:t>1</w:t>
          </w:r>
          <w:r w:rsidR="00FE785A">
            <w:rPr>
              <w:lang w:val="en-US"/>
            </w:rPr>
            <w:t>.0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4E2C52">
            <w:rPr>
              <w:lang w:val="en-US"/>
            </w:rPr>
            <w:t>5</w:t>
          </w:r>
          <w:r w:rsidR="00A65B2B" w:rsidRPr="00A65B2B">
            <w:rPr>
              <w:lang w:val="en-US"/>
            </w:rPr>
            <w:t>-</w:t>
          </w:r>
          <w:r w:rsidR="004E2C52">
            <w:rPr>
              <w:lang w:val="en-US"/>
            </w:rPr>
            <w:t>02</w:t>
          </w:r>
          <w:r w:rsidR="00A65B2B" w:rsidRPr="00A65B2B">
            <w:rPr>
              <w:lang w:val="en-US"/>
            </w:rPr>
            <w:t>-</w:t>
          </w:r>
          <w:r w:rsidR="004E2C52">
            <w:rPr>
              <w:lang w:val="en-US"/>
            </w:rPr>
            <w:t>2</w:t>
          </w:r>
          <w:r w:rsidR="005B6F7C">
            <w:rPr>
              <w:lang w:val="en-US"/>
            </w:rPr>
            <w:t>4</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996"/>
        </w:tabs>
        <w:ind w:left="1780"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1786"/>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3C47"/>
    <w:rsid w:val="00103FF0"/>
    <w:rsid w:val="00104807"/>
    <w:rsid w:val="00106E6E"/>
    <w:rsid w:val="0011207E"/>
    <w:rsid w:val="00112759"/>
    <w:rsid w:val="00114876"/>
    <w:rsid w:val="0013594C"/>
    <w:rsid w:val="00136BE5"/>
    <w:rsid w:val="00136C6B"/>
    <w:rsid w:val="00142663"/>
    <w:rsid w:val="00146B6A"/>
    <w:rsid w:val="00153DD1"/>
    <w:rsid w:val="00156BE3"/>
    <w:rsid w:val="00167194"/>
    <w:rsid w:val="0017290A"/>
    <w:rsid w:val="00180A4D"/>
    <w:rsid w:val="00196151"/>
    <w:rsid w:val="0019680D"/>
    <w:rsid w:val="001A7D3F"/>
    <w:rsid w:val="001B2002"/>
    <w:rsid w:val="001B4BB9"/>
    <w:rsid w:val="001C20C1"/>
    <w:rsid w:val="001F594C"/>
    <w:rsid w:val="00203578"/>
    <w:rsid w:val="0021531E"/>
    <w:rsid w:val="00220B93"/>
    <w:rsid w:val="00222491"/>
    <w:rsid w:val="0023309C"/>
    <w:rsid w:val="002346A2"/>
    <w:rsid w:val="00235637"/>
    <w:rsid w:val="00237D8B"/>
    <w:rsid w:val="00240250"/>
    <w:rsid w:val="00241CB1"/>
    <w:rsid w:val="00251242"/>
    <w:rsid w:val="002611BD"/>
    <w:rsid w:val="002702A0"/>
    <w:rsid w:val="0027269C"/>
    <w:rsid w:val="00276DA7"/>
    <w:rsid w:val="002937E6"/>
    <w:rsid w:val="002A223C"/>
    <w:rsid w:val="002A7E46"/>
    <w:rsid w:val="002B7447"/>
    <w:rsid w:val="002C7C7D"/>
    <w:rsid w:val="002D12D3"/>
    <w:rsid w:val="002D2585"/>
    <w:rsid w:val="002E62F4"/>
    <w:rsid w:val="002E7822"/>
    <w:rsid w:val="002F7366"/>
    <w:rsid w:val="00300521"/>
    <w:rsid w:val="00307E7A"/>
    <w:rsid w:val="00313D2E"/>
    <w:rsid w:val="00317330"/>
    <w:rsid w:val="00320C9D"/>
    <w:rsid w:val="00324BC6"/>
    <w:rsid w:val="00345676"/>
    <w:rsid w:val="0035044E"/>
    <w:rsid w:val="0036067A"/>
    <w:rsid w:val="00375431"/>
    <w:rsid w:val="0038463B"/>
    <w:rsid w:val="00392994"/>
    <w:rsid w:val="003977E2"/>
    <w:rsid w:val="003A0FEC"/>
    <w:rsid w:val="003A25D3"/>
    <w:rsid w:val="003A340B"/>
    <w:rsid w:val="003A7FF8"/>
    <w:rsid w:val="003D1AD5"/>
    <w:rsid w:val="003F0BD7"/>
    <w:rsid w:val="003F2A08"/>
    <w:rsid w:val="003F6B29"/>
    <w:rsid w:val="00401842"/>
    <w:rsid w:val="0040524F"/>
    <w:rsid w:val="00411FB3"/>
    <w:rsid w:val="00423B0F"/>
    <w:rsid w:val="00424182"/>
    <w:rsid w:val="00432DDF"/>
    <w:rsid w:val="004333A3"/>
    <w:rsid w:val="00436546"/>
    <w:rsid w:val="004457CA"/>
    <w:rsid w:val="00453491"/>
    <w:rsid w:val="004539FA"/>
    <w:rsid w:val="00457365"/>
    <w:rsid w:val="004579C9"/>
    <w:rsid w:val="0046254F"/>
    <w:rsid w:val="00463F60"/>
    <w:rsid w:val="004660DE"/>
    <w:rsid w:val="00466ABB"/>
    <w:rsid w:val="00472329"/>
    <w:rsid w:val="00472FE4"/>
    <w:rsid w:val="00474F47"/>
    <w:rsid w:val="00476DDD"/>
    <w:rsid w:val="00481060"/>
    <w:rsid w:val="00483F66"/>
    <w:rsid w:val="004933AA"/>
    <w:rsid w:val="004B3441"/>
    <w:rsid w:val="004B528F"/>
    <w:rsid w:val="004C0E62"/>
    <w:rsid w:val="004C7102"/>
    <w:rsid w:val="004E08FC"/>
    <w:rsid w:val="004E0B05"/>
    <w:rsid w:val="004E130C"/>
    <w:rsid w:val="004E1B5F"/>
    <w:rsid w:val="004E2C52"/>
    <w:rsid w:val="004E5F95"/>
    <w:rsid w:val="004F2653"/>
    <w:rsid w:val="004F6E9F"/>
    <w:rsid w:val="00502996"/>
    <w:rsid w:val="00513362"/>
    <w:rsid w:val="00517275"/>
    <w:rsid w:val="0052197C"/>
    <w:rsid w:val="00523AC9"/>
    <w:rsid w:val="00531996"/>
    <w:rsid w:val="00535C94"/>
    <w:rsid w:val="005377E7"/>
    <w:rsid w:val="005472E2"/>
    <w:rsid w:val="005537A8"/>
    <w:rsid w:val="00561A8B"/>
    <w:rsid w:val="00570F63"/>
    <w:rsid w:val="00575871"/>
    <w:rsid w:val="005802B1"/>
    <w:rsid w:val="00583C46"/>
    <w:rsid w:val="005862E0"/>
    <w:rsid w:val="00586919"/>
    <w:rsid w:val="00594D98"/>
    <w:rsid w:val="005A042E"/>
    <w:rsid w:val="005A0800"/>
    <w:rsid w:val="005A403A"/>
    <w:rsid w:val="005A6F62"/>
    <w:rsid w:val="005B21D4"/>
    <w:rsid w:val="005B6F7C"/>
    <w:rsid w:val="005B7E27"/>
    <w:rsid w:val="005C4A0C"/>
    <w:rsid w:val="005C6423"/>
    <w:rsid w:val="005D083D"/>
    <w:rsid w:val="005D7BAA"/>
    <w:rsid w:val="005E0CDB"/>
    <w:rsid w:val="005E3CA4"/>
    <w:rsid w:val="005E4C67"/>
    <w:rsid w:val="005F1F96"/>
    <w:rsid w:val="005F29FB"/>
    <w:rsid w:val="005F503E"/>
    <w:rsid w:val="005F5953"/>
    <w:rsid w:val="00604554"/>
    <w:rsid w:val="00606B0F"/>
    <w:rsid w:val="006108A6"/>
    <w:rsid w:val="00611946"/>
    <w:rsid w:val="0061221B"/>
    <w:rsid w:val="006137D6"/>
    <w:rsid w:val="00614A84"/>
    <w:rsid w:val="0062577B"/>
    <w:rsid w:val="00630706"/>
    <w:rsid w:val="00631E49"/>
    <w:rsid w:val="006338B8"/>
    <w:rsid w:val="006367E8"/>
    <w:rsid w:val="00646E07"/>
    <w:rsid w:val="00655DB4"/>
    <w:rsid w:val="00661CE0"/>
    <w:rsid w:val="0066768F"/>
    <w:rsid w:val="00670343"/>
    <w:rsid w:val="00693ED8"/>
    <w:rsid w:val="00697C2E"/>
    <w:rsid w:val="006A60A8"/>
    <w:rsid w:val="006B3AC6"/>
    <w:rsid w:val="006C0636"/>
    <w:rsid w:val="006C4DA1"/>
    <w:rsid w:val="006D3F84"/>
    <w:rsid w:val="006D423F"/>
    <w:rsid w:val="006E1A05"/>
    <w:rsid w:val="006E1CCC"/>
    <w:rsid w:val="006E2F28"/>
    <w:rsid w:val="006E43A5"/>
    <w:rsid w:val="006E6496"/>
    <w:rsid w:val="006F70EF"/>
    <w:rsid w:val="006F7E95"/>
    <w:rsid w:val="007078B8"/>
    <w:rsid w:val="00711C51"/>
    <w:rsid w:val="00715B81"/>
    <w:rsid w:val="00717C9F"/>
    <w:rsid w:val="00732800"/>
    <w:rsid w:val="00732E7B"/>
    <w:rsid w:val="00737193"/>
    <w:rsid w:val="00742DEE"/>
    <w:rsid w:val="00761F78"/>
    <w:rsid w:val="00766BEC"/>
    <w:rsid w:val="00771A2B"/>
    <w:rsid w:val="00772B6E"/>
    <w:rsid w:val="007829D2"/>
    <w:rsid w:val="00783074"/>
    <w:rsid w:val="00783AD5"/>
    <w:rsid w:val="0078522D"/>
    <w:rsid w:val="007A0B53"/>
    <w:rsid w:val="007A13E6"/>
    <w:rsid w:val="007A262C"/>
    <w:rsid w:val="007B634A"/>
    <w:rsid w:val="007B7D55"/>
    <w:rsid w:val="007C5139"/>
    <w:rsid w:val="007E16FA"/>
    <w:rsid w:val="007E3278"/>
    <w:rsid w:val="007E3D78"/>
    <w:rsid w:val="007F21EC"/>
    <w:rsid w:val="007F28EA"/>
    <w:rsid w:val="007F480F"/>
    <w:rsid w:val="007F5B69"/>
    <w:rsid w:val="00801A8B"/>
    <w:rsid w:val="00801BBF"/>
    <w:rsid w:val="00804A61"/>
    <w:rsid w:val="00807519"/>
    <w:rsid w:val="0081200F"/>
    <w:rsid w:val="00816FA9"/>
    <w:rsid w:val="008215CB"/>
    <w:rsid w:val="00822A22"/>
    <w:rsid w:val="00826C8A"/>
    <w:rsid w:val="00833AE5"/>
    <w:rsid w:val="00834506"/>
    <w:rsid w:val="00834E7E"/>
    <w:rsid w:val="008574B7"/>
    <w:rsid w:val="0085796B"/>
    <w:rsid w:val="00870403"/>
    <w:rsid w:val="0087533D"/>
    <w:rsid w:val="00875CBE"/>
    <w:rsid w:val="008830C7"/>
    <w:rsid w:val="00894876"/>
    <w:rsid w:val="008A13DE"/>
    <w:rsid w:val="008A525C"/>
    <w:rsid w:val="008B2EF3"/>
    <w:rsid w:val="008C247E"/>
    <w:rsid w:val="008C5285"/>
    <w:rsid w:val="008C5A6D"/>
    <w:rsid w:val="008D264A"/>
    <w:rsid w:val="008D4F31"/>
    <w:rsid w:val="008F42EB"/>
    <w:rsid w:val="008F5748"/>
    <w:rsid w:val="008F6C53"/>
    <w:rsid w:val="00904C53"/>
    <w:rsid w:val="00906579"/>
    <w:rsid w:val="00910C25"/>
    <w:rsid w:val="0091229C"/>
    <w:rsid w:val="00924DE8"/>
    <w:rsid w:val="009255D9"/>
    <w:rsid w:val="009317D2"/>
    <w:rsid w:val="00934D21"/>
    <w:rsid w:val="009362BF"/>
    <w:rsid w:val="009367B9"/>
    <w:rsid w:val="00947BCD"/>
    <w:rsid w:val="00965DF2"/>
    <w:rsid w:val="00970B52"/>
    <w:rsid w:val="00972D16"/>
    <w:rsid w:val="00973775"/>
    <w:rsid w:val="0097599C"/>
    <w:rsid w:val="00976057"/>
    <w:rsid w:val="009802F6"/>
    <w:rsid w:val="0098404F"/>
    <w:rsid w:val="00985F2E"/>
    <w:rsid w:val="0099293C"/>
    <w:rsid w:val="00995096"/>
    <w:rsid w:val="009B054C"/>
    <w:rsid w:val="009B2791"/>
    <w:rsid w:val="009B5873"/>
    <w:rsid w:val="009C25D9"/>
    <w:rsid w:val="009C7311"/>
    <w:rsid w:val="009D509B"/>
    <w:rsid w:val="009E6EF9"/>
    <w:rsid w:val="009E75B7"/>
    <w:rsid w:val="009E7B9D"/>
    <w:rsid w:val="009E7F82"/>
    <w:rsid w:val="009F18FB"/>
    <w:rsid w:val="009F234B"/>
    <w:rsid w:val="009F7607"/>
    <w:rsid w:val="00A03554"/>
    <w:rsid w:val="00A075DF"/>
    <w:rsid w:val="00A076D6"/>
    <w:rsid w:val="00A136BD"/>
    <w:rsid w:val="00A16575"/>
    <w:rsid w:val="00A16C3B"/>
    <w:rsid w:val="00A17B37"/>
    <w:rsid w:val="00A17F4C"/>
    <w:rsid w:val="00A2125B"/>
    <w:rsid w:val="00A23320"/>
    <w:rsid w:val="00A273A8"/>
    <w:rsid w:val="00A27627"/>
    <w:rsid w:val="00A34945"/>
    <w:rsid w:val="00A40FB5"/>
    <w:rsid w:val="00A51CEF"/>
    <w:rsid w:val="00A5787C"/>
    <w:rsid w:val="00A60A2D"/>
    <w:rsid w:val="00A613DB"/>
    <w:rsid w:val="00A6449E"/>
    <w:rsid w:val="00A64509"/>
    <w:rsid w:val="00A65B2B"/>
    <w:rsid w:val="00A66E7D"/>
    <w:rsid w:val="00A75493"/>
    <w:rsid w:val="00A80C68"/>
    <w:rsid w:val="00A87B49"/>
    <w:rsid w:val="00A90102"/>
    <w:rsid w:val="00A93498"/>
    <w:rsid w:val="00A9647E"/>
    <w:rsid w:val="00A96DA2"/>
    <w:rsid w:val="00AA182D"/>
    <w:rsid w:val="00AA3A34"/>
    <w:rsid w:val="00AA479A"/>
    <w:rsid w:val="00AA5A79"/>
    <w:rsid w:val="00AA5C9A"/>
    <w:rsid w:val="00AB167A"/>
    <w:rsid w:val="00AB24CA"/>
    <w:rsid w:val="00AB57E2"/>
    <w:rsid w:val="00AD354E"/>
    <w:rsid w:val="00AD5832"/>
    <w:rsid w:val="00AD74AE"/>
    <w:rsid w:val="00AD7F58"/>
    <w:rsid w:val="00AE6192"/>
    <w:rsid w:val="00AF5B57"/>
    <w:rsid w:val="00AF78DC"/>
    <w:rsid w:val="00B00491"/>
    <w:rsid w:val="00B05690"/>
    <w:rsid w:val="00B05D00"/>
    <w:rsid w:val="00B076DA"/>
    <w:rsid w:val="00B1377B"/>
    <w:rsid w:val="00B1580D"/>
    <w:rsid w:val="00B177ED"/>
    <w:rsid w:val="00B273A3"/>
    <w:rsid w:val="00B30455"/>
    <w:rsid w:val="00B32309"/>
    <w:rsid w:val="00B3667D"/>
    <w:rsid w:val="00B4285A"/>
    <w:rsid w:val="00B44172"/>
    <w:rsid w:val="00B5798C"/>
    <w:rsid w:val="00B6416A"/>
    <w:rsid w:val="00B70471"/>
    <w:rsid w:val="00B71B19"/>
    <w:rsid w:val="00B758B3"/>
    <w:rsid w:val="00B86D76"/>
    <w:rsid w:val="00B87660"/>
    <w:rsid w:val="00B879D1"/>
    <w:rsid w:val="00B95B29"/>
    <w:rsid w:val="00B95F11"/>
    <w:rsid w:val="00B96279"/>
    <w:rsid w:val="00BA4C2C"/>
    <w:rsid w:val="00BB48AC"/>
    <w:rsid w:val="00BB70B3"/>
    <w:rsid w:val="00BB7B8B"/>
    <w:rsid w:val="00BC2325"/>
    <w:rsid w:val="00BC2772"/>
    <w:rsid w:val="00BD4BA7"/>
    <w:rsid w:val="00BD6420"/>
    <w:rsid w:val="00BE0327"/>
    <w:rsid w:val="00BE3F3D"/>
    <w:rsid w:val="00BF2DAB"/>
    <w:rsid w:val="00BF5077"/>
    <w:rsid w:val="00C02681"/>
    <w:rsid w:val="00C02B4B"/>
    <w:rsid w:val="00C05A52"/>
    <w:rsid w:val="00C079B5"/>
    <w:rsid w:val="00C13434"/>
    <w:rsid w:val="00C1785F"/>
    <w:rsid w:val="00C27712"/>
    <w:rsid w:val="00C414F6"/>
    <w:rsid w:val="00C4216C"/>
    <w:rsid w:val="00C44F1E"/>
    <w:rsid w:val="00C47C4D"/>
    <w:rsid w:val="00C50FF1"/>
    <w:rsid w:val="00C53477"/>
    <w:rsid w:val="00C53628"/>
    <w:rsid w:val="00C5584B"/>
    <w:rsid w:val="00C63DA4"/>
    <w:rsid w:val="00C718AA"/>
    <w:rsid w:val="00CA30CE"/>
    <w:rsid w:val="00CA7F39"/>
    <w:rsid w:val="00CB05EA"/>
    <w:rsid w:val="00CB2B10"/>
    <w:rsid w:val="00CC149C"/>
    <w:rsid w:val="00CC3124"/>
    <w:rsid w:val="00CC3657"/>
    <w:rsid w:val="00CE4E3C"/>
    <w:rsid w:val="00D02A34"/>
    <w:rsid w:val="00D05202"/>
    <w:rsid w:val="00D070FF"/>
    <w:rsid w:val="00D16CD4"/>
    <w:rsid w:val="00D17DF2"/>
    <w:rsid w:val="00D21734"/>
    <w:rsid w:val="00D2298A"/>
    <w:rsid w:val="00D36843"/>
    <w:rsid w:val="00D37668"/>
    <w:rsid w:val="00D4779E"/>
    <w:rsid w:val="00D53413"/>
    <w:rsid w:val="00D566B5"/>
    <w:rsid w:val="00D67D8F"/>
    <w:rsid w:val="00D714A2"/>
    <w:rsid w:val="00D834D3"/>
    <w:rsid w:val="00D916E0"/>
    <w:rsid w:val="00DA6B09"/>
    <w:rsid w:val="00DA7AFF"/>
    <w:rsid w:val="00DC6D22"/>
    <w:rsid w:val="00DD7513"/>
    <w:rsid w:val="00DE5F5E"/>
    <w:rsid w:val="00DE6E17"/>
    <w:rsid w:val="00DF0444"/>
    <w:rsid w:val="00DF19B1"/>
    <w:rsid w:val="00DF42CC"/>
    <w:rsid w:val="00DF608B"/>
    <w:rsid w:val="00E0380E"/>
    <w:rsid w:val="00E05BFC"/>
    <w:rsid w:val="00E115CC"/>
    <w:rsid w:val="00E263C7"/>
    <w:rsid w:val="00E2707E"/>
    <w:rsid w:val="00E33025"/>
    <w:rsid w:val="00E33447"/>
    <w:rsid w:val="00E47380"/>
    <w:rsid w:val="00E47A71"/>
    <w:rsid w:val="00E50040"/>
    <w:rsid w:val="00E61D15"/>
    <w:rsid w:val="00E66CA0"/>
    <w:rsid w:val="00E776C7"/>
    <w:rsid w:val="00E9115C"/>
    <w:rsid w:val="00E91CD7"/>
    <w:rsid w:val="00E94329"/>
    <w:rsid w:val="00EA2371"/>
    <w:rsid w:val="00EA678D"/>
    <w:rsid w:val="00EB0C54"/>
    <w:rsid w:val="00EB1E30"/>
    <w:rsid w:val="00EB3112"/>
    <w:rsid w:val="00EB60E6"/>
    <w:rsid w:val="00EC5EB1"/>
    <w:rsid w:val="00ED0057"/>
    <w:rsid w:val="00ED6C6F"/>
    <w:rsid w:val="00EF58B6"/>
    <w:rsid w:val="00F02A01"/>
    <w:rsid w:val="00F21738"/>
    <w:rsid w:val="00F2680D"/>
    <w:rsid w:val="00F45938"/>
    <w:rsid w:val="00F4778E"/>
    <w:rsid w:val="00F5205D"/>
    <w:rsid w:val="00F5209A"/>
    <w:rsid w:val="00F61558"/>
    <w:rsid w:val="00F61965"/>
    <w:rsid w:val="00F61F0E"/>
    <w:rsid w:val="00F62172"/>
    <w:rsid w:val="00F6408C"/>
    <w:rsid w:val="00F70A06"/>
    <w:rsid w:val="00F73505"/>
    <w:rsid w:val="00F73FB1"/>
    <w:rsid w:val="00F779FC"/>
    <w:rsid w:val="00F9122C"/>
    <w:rsid w:val="00FA0E19"/>
    <w:rsid w:val="00FA3BD9"/>
    <w:rsid w:val="00FA78FE"/>
    <w:rsid w:val="00FB2DBC"/>
    <w:rsid w:val="00FC211D"/>
    <w:rsid w:val="00FC4602"/>
    <w:rsid w:val="00FC6F9F"/>
    <w:rsid w:val="00FC7067"/>
    <w:rsid w:val="00FD10D7"/>
    <w:rsid w:val="00FD6777"/>
    <w:rsid w:val="00FE3D8A"/>
    <w:rsid w:val="00FE4F9A"/>
    <w:rsid w:val="00FE6981"/>
    <w:rsid w:val="00FE75F9"/>
    <w:rsid w:val="00FE785A"/>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583C46"/>
    <w:rPr>
      <w:rFonts w:ascii="Times New Roman" w:eastAsia="Times New Roman" w:hAnsi="Times New Roman" w:cs="Times New Roman"/>
      <w:bCs/>
      <w:iCs/>
      <w:sz w:val="24"/>
      <w:szCs w:val="24"/>
      <w:lang w:eastAsia="sv-SE"/>
    </w:rPr>
  </w:style>
  <w:style w:type="character" w:styleId="Kommentarsreferens">
    <w:name w:val="annotation reference"/>
    <w:basedOn w:val="Standardstycketeckensnitt"/>
    <w:uiPriority w:val="99"/>
    <w:semiHidden/>
    <w:rsid w:val="00A90102"/>
    <w:rPr>
      <w:sz w:val="16"/>
      <w:szCs w:val="16"/>
    </w:rPr>
  </w:style>
  <w:style w:type="paragraph" w:styleId="Kommentarer">
    <w:name w:val="annotation text"/>
    <w:basedOn w:val="Normal"/>
    <w:link w:val="KommentarerChar"/>
    <w:uiPriority w:val="99"/>
    <w:semiHidden/>
    <w:rsid w:val="00A90102"/>
    <w:pPr>
      <w:spacing w:line="240" w:lineRule="auto"/>
    </w:pPr>
  </w:style>
  <w:style w:type="character" w:customStyle="1" w:styleId="KommentarerChar">
    <w:name w:val="Kommentarer Char"/>
    <w:basedOn w:val="Standardstycketeckensnitt"/>
    <w:link w:val="Kommentarer"/>
    <w:uiPriority w:val="99"/>
    <w:semiHidden/>
    <w:rsid w:val="00A90102"/>
  </w:style>
  <w:style w:type="paragraph" w:styleId="Kommentarsmne">
    <w:name w:val="annotation subject"/>
    <w:basedOn w:val="Kommentarer"/>
    <w:next w:val="Kommentarer"/>
    <w:link w:val="KommentarsmneChar"/>
    <w:uiPriority w:val="99"/>
    <w:semiHidden/>
    <w:rsid w:val="00A90102"/>
    <w:rPr>
      <w:b/>
      <w:bCs/>
    </w:rPr>
  </w:style>
  <w:style w:type="character" w:customStyle="1" w:styleId="KommentarsmneChar">
    <w:name w:val="Kommentarsämne Char"/>
    <w:basedOn w:val="KommentarerChar"/>
    <w:link w:val="Kommentarsmne"/>
    <w:uiPriority w:val="99"/>
    <w:semiHidden/>
    <w:rsid w:val="00A90102"/>
    <w:rPr>
      <w:b/>
      <w:bCs/>
    </w:rPr>
  </w:style>
  <w:style w:type="character" w:customStyle="1" w:styleId="ui-provider">
    <w:name w:val="ui-provider"/>
    <w:basedOn w:val="Standardstycketeckensnitt"/>
    <w:rsid w:val="00EB0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07224960">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522061699">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579318188">
      <w:bodyDiv w:val="1"/>
      <w:marLeft w:val="0"/>
      <w:marRight w:val="0"/>
      <w:marTop w:val="0"/>
      <w:marBottom w:val="0"/>
      <w:divBdr>
        <w:top w:val="none" w:sz="0" w:space="0" w:color="auto"/>
        <w:left w:val="none" w:sz="0" w:space="0" w:color="auto"/>
        <w:bottom w:val="none" w:sz="0" w:space="0" w:color="auto"/>
        <w:right w:val="none" w:sz="0" w:space="0" w:color="auto"/>
      </w:divBdr>
    </w:div>
    <w:div w:id="169072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0B4FDC"/>
    <w:rsid w:val="0017290A"/>
    <w:rsid w:val="001B21DE"/>
    <w:rsid w:val="001E669B"/>
    <w:rsid w:val="001F3ACC"/>
    <w:rsid w:val="00247723"/>
    <w:rsid w:val="002C2C99"/>
    <w:rsid w:val="002C72A5"/>
    <w:rsid w:val="00356825"/>
    <w:rsid w:val="00392994"/>
    <w:rsid w:val="0040262A"/>
    <w:rsid w:val="004C7102"/>
    <w:rsid w:val="00506732"/>
    <w:rsid w:val="005523AA"/>
    <w:rsid w:val="005B00B2"/>
    <w:rsid w:val="00600977"/>
    <w:rsid w:val="00631E49"/>
    <w:rsid w:val="006A300B"/>
    <w:rsid w:val="006A58ED"/>
    <w:rsid w:val="006C1A13"/>
    <w:rsid w:val="006F70EF"/>
    <w:rsid w:val="007257E3"/>
    <w:rsid w:val="007704B7"/>
    <w:rsid w:val="007A0FC8"/>
    <w:rsid w:val="007B3F0E"/>
    <w:rsid w:val="0081200F"/>
    <w:rsid w:val="00815A8E"/>
    <w:rsid w:val="008529CE"/>
    <w:rsid w:val="00853B42"/>
    <w:rsid w:val="0085795F"/>
    <w:rsid w:val="008A13DE"/>
    <w:rsid w:val="008C7593"/>
    <w:rsid w:val="008D264A"/>
    <w:rsid w:val="00911A86"/>
    <w:rsid w:val="00A34945"/>
    <w:rsid w:val="00A7293A"/>
    <w:rsid w:val="00AB0C96"/>
    <w:rsid w:val="00AC1394"/>
    <w:rsid w:val="00AC48EB"/>
    <w:rsid w:val="00AF21C2"/>
    <w:rsid w:val="00B03908"/>
    <w:rsid w:val="00BC6D2A"/>
    <w:rsid w:val="00C37373"/>
    <w:rsid w:val="00C66A38"/>
    <w:rsid w:val="00CD31FE"/>
    <w:rsid w:val="00D14201"/>
    <w:rsid w:val="00D24E6B"/>
    <w:rsid w:val="00DB23DC"/>
    <w:rsid w:val="00DE241C"/>
    <w:rsid w:val="00E45085"/>
    <w:rsid w:val="00E65D08"/>
    <w:rsid w:val="00E757BE"/>
    <w:rsid w:val="00EC4A98"/>
    <w:rsid w:val="00EC503B"/>
    <w:rsid w:val="00F96CFD"/>
    <w:rsid w:val="00FC13D0"/>
    <w:rsid w:val="00FD4508"/>
    <w:rsid w:val="00FD6777"/>
    <w:rsid w:val="00FE022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8C7593"/>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af16ad8-5ac1-45c2-8665-88a253645667" xsi:nil="true"/>
    <lcf76f155ced4ddcb4097134ff3c332f xmlns="584ec0bb-d7fb-4d90-9582-113fac900f6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CFCEF660F99E34796F872620BAB1E97" ma:contentTypeVersion="15" ma:contentTypeDescription="Skapa ett nytt dokument." ma:contentTypeScope="" ma:versionID="765119673b1306c6c637fe8cf21f9450">
  <xsd:schema xmlns:xsd="http://www.w3.org/2001/XMLSchema" xmlns:xs="http://www.w3.org/2001/XMLSchema" xmlns:p="http://schemas.microsoft.com/office/2006/metadata/properties" xmlns:ns2="584ec0bb-d7fb-4d90-9582-113fac900f60" xmlns:ns3="1af16ad8-5ac1-45c2-8665-88a253645667" targetNamespace="http://schemas.microsoft.com/office/2006/metadata/properties" ma:root="true" ma:fieldsID="b842f866026aa465dc92d8733904f67a" ns2:_="" ns3:_="">
    <xsd:import namespace="584ec0bb-d7fb-4d90-9582-113fac900f60"/>
    <xsd:import namespace="1af16ad8-5ac1-45c2-8665-88a25364566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ec0bb-d7fb-4d90-9582-113fac900f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f16ad8-5ac1-45c2-8665-88a253645667"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element name="TaxCatchAll" ma:index="17" nillable="true" ma:displayName="Taxonomy Catch All Column" ma:hidden="true" ma:list="{d5632ff5-bec8-45f8-a1ae-1f49471f989b}" ma:internalName="TaxCatchAll" ma:showField="CatchAllData" ma:web="1af16ad8-5ac1-45c2-8665-88a2536456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1af16ad8-5ac1-45c2-8665-88a253645667"/>
    <ds:schemaRef ds:uri="584ec0bb-d7fb-4d90-9582-113fac900f60"/>
  </ds:schemaRefs>
</ds:datastoreItem>
</file>

<file path=customXml/itemProps2.xml><?xml version="1.0" encoding="utf-8"?>
<ds:datastoreItem xmlns:ds="http://schemas.openxmlformats.org/officeDocument/2006/customXml" ds:itemID="{96028A7E-C304-4B50-97DC-8E629256A0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4ec0bb-d7fb-4d90-9582-113fac900f60"/>
    <ds:schemaRef ds:uri="1af16ad8-5ac1-45c2-8665-88a2536456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3286</TotalTime>
  <Pages>16</Pages>
  <Words>2877</Words>
  <Characters>15253</Characters>
  <Application>Microsoft Office Word</Application>
  <DocSecurity>0</DocSecurity>
  <Lines>127</Lines>
  <Paragraphs>36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97</cp:revision>
  <cp:lastPrinted>2019-02-18T10:06:00Z</cp:lastPrinted>
  <dcterms:created xsi:type="dcterms:W3CDTF">2023-03-17T09:33:00Z</dcterms:created>
  <dcterms:modified xsi:type="dcterms:W3CDTF">2025-02-24T15:51:00Z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0x0101001CFCEF660F99E34796F872620BAB1E97</vt:lpwstr>
  </property>
  <property fmtid="{D5CDD505-2E9C-101B-9397-08002B2CF9AE}" pid="3" name="Order">
    <vt:r8>33400</vt:r8>
  </property>
  <property fmtid="{D5CDD505-2E9C-101B-9397-08002B2CF9AE}" pid="4" name="MediaServiceImageTags">
    <vt:lpwstr/>
  </property>
</Properties>
</file>