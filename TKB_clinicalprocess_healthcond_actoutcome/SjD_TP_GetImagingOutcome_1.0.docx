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6132B2CE"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241CB1">
                <w:rPr>
                  <w:color w:val="E7DAC5" w:themeColor="accent2"/>
                </w:rPr>
                <w:t>Självdeklaration</w:t>
              </w:r>
              <w:r w:rsidR="00C05A52" w:rsidRPr="00241CB1">
                <w:rPr>
                  <w:color w:val="E7DAC5" w:themeColor="accent2"/>
                </w:rPr>
                <w:br/>
                <w:t>Tjänste</w:t>
              </w:r>
              <w:r w:rsidR="00AD74AE" w:rsidRPr="00241CB1">
                <w:rPr>
                  <w:color w:val="E7DAC5" w:themeColor="accent2"/>
                </w:rPr>
                <w:t>producent</w:t>
              </w:r>
            </w:sdtContent>
          </w:sdt>
        </w:p>
        <w:p w14:paraId="4B9F216E" w14:textId="43203CAB" w:rsidR="009B054C" w:rsidRDefault="001D6E57" w:rsidP="00472329">
          <w:pPr>
            <w:pStyle w:val="Underrubrik"/>
          </w:pPr>
          <w:proofErr w:type="spellStart"/>
          <w:r w:rsidRPr="001D6E57">
            <w:rPr>
              <w:bCs/>
              <w:iCs/>
              <w:color w:val="FFFFFF" w:themeColor="background1"/>
            </w:rPr>
            <w:t>GetImagingOutcome</w:t>
          </w:r>
          <w:proofErr w:type="spellEnd"/>
          <w:r w:rsidRPr="001D6E57">
            <w:rPr>
              <w:bCs/>
              <w:iCs/>
              <w:color w:val="FFFFFF" w:themeColor="background1"/>
            </w:rPr>
            <w:t xml:space="preserve"> 1.0</w:t>
          </w:r>
          <w:r w:rsidR="009B054C">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054C"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9B054C"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58955F93" w14:textId="3F510723" w:rsidR="005358E3" w:rsidRDefault="004F6E9F">
          <w:pPr>
            <w:pStyle w:val="Innehll1"/>
            <w:rPr>
              <w:b w:val="0"/>
              <w:kern w:val="2"/>
              <w:sz w:val="24"/>
              <w:szCs w:val="24"/>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201667553" w:history="1">
            <w:r w:rsidR="005358E3" w:rsidRPr="005A5837">
              <w:rPr>
                <w:rStyle w:val="Hyperlnk"/>
              </w:rPr>
              <w:t>1.</w:t>
            </w:r>
            <w:r w:rsidR="005358E3">
              <w:rPr>
                <w:b w:val="0"/>
                <w:kern w:val="2"/>
                <w:sz w:val="24"/>
                <w:szCs w:val="24"/>
                <w14:ligatures w14:val="standardContextual"/>
              </w:rPr>
              <w:tab/>
            </w:r>
            <w:r w:rsidR="005358E3" w:rsidRPr="005A5837">
              <w:rPr>
                <w:rStyle w:val="Hyperlnk"/>
              </w:rPr>
              <w:t>Inledning</w:t>
            </w:r>
            <w:r w:rsidR="005358E3">
              <w:rPr>
                <w:webHidden/>
              </w:rPr>
              <w:tab/>
            </w:r>
            <w:r w:rsidR="005358E3">
              <w:rPr>
                <w:webHidden/>
              </w:rPr>
              <w:fldChar w:fldCharType="begin"/>
            </w:r>
            <w:r w:rsidR="005358E3">
              <w:rPr>
                <w:webHidden/>
              </w:rPr>
              <w:instrText xml:space="preserve"> PAGEREF _Toc201667553 \h </w:instrText>
            </w:r>
            <w:r w:rsidR="005358E3">
              <w:rPr>
                <w:webHidden/>
              </w:rPr>
            </w:r>
            <w:r w:rsidR="005358E3">
              <w:rPr>
                <w:webHidden/>
              </w:rPr>
              <w:fldChar w:fldCharType="separate"/>
            </w:r>
            <w:r w:rsidR="005358E3">
              <w:rPr>
                <w:webHidden/>
              </w:rPr>
              <w:t>3</w:t>
            </w:r>
            <w:r w:rsidR="005358E3">
              <w:rPr>
                <w:webHidden/>
              </w:rPr>
              <w:fldChar w:fldCharType="end"/>
            </w:r>
          </w:hyperlink>
        </w:p>
        <w:p w14:paraId="75807D57" w14:textId="63953EAB" w:rsidR="005358E3" w:rsidRDefault="005358E3">
          <w:pPr>
            <w:pStyle w:val="Innehll2"/>
            <w:tabs>
              <w:tab w:val="left" w:pos="1361"/>
            </w:tabs>
            <w:rPr>
              <w:kern w:val="2"/>
              <w:sz w:val="24"/>
              <w:szCs w:val="24"/>
              <w:lang w:eastAsia="sv-SE"/>
              <w14:ligatures w14:val="standardContextual"/>
            </w:rPr>
          </w:pPr>
          <w:hyperlink w:anchor="_Toc201667554" w:history="1">
            <w:r w:rsidRPr="005A5837">
              <w:rPr>
                <w:rStyle w:val="Hyperlnk"/>
              </w:rPr>
              <w:t>1.1.</w:t>
            </w:r>
            <w:r>
              <w:rPr>
                <w:kern w:val="2"/>
                <w:sz w:val="24"/>
                <w:szCs w:val="24"/>
                <w:lang w:eastAsia="sv-SE"/>
                <w14:ligatures w14:val="standardContextual"/>
              </w:rPr>
              <w:tab/>
            </w:r>
            <w:r w:rsidRPr="005A5837">
              <w:rPr>
                <w:rStyle w:val="Hyperlnk"/>
              </w:rPr>
              <w:t>Definitioner</w:t>
            </w:r>
            <w:r>
              <w:rPr>
                <w:webHidden/>
              </w:rPr>
              <w:tab/>
            </w:r>
            <w:r>
              <w:rPr>
                <w:webHidden/>
              </w:rPr>
              <w:fldChar w:fldCharType="begin"/>
            </w:r>
            <w:r>
              <w:rPr>
                <w:webHidden/>
              </w:rPr>
              <w:instrText xml:space="preserve"> PAGEREF _Toc201667554 \h </w:instrText>
            </w:r>
            <w:r>
              <w:rPr>
                <w:webHidden/>
              </w:rPr>
            </w:r>
            <w:r>
              <w:rPr>
                <w:webHidden/>
              </w:rPr>
              <w:fldChar w:fldCharType="separate"/>
            </w:r>
            <w:r>
              <w:rPr>
                <w:webHidden/>
              </w:rPr>
              <w:t>3</w:t>
            </w:r>
            <w:r>
              <w:rPr>
                <w:webHidden/>
              </w:rPr>
              <w:fldChar w:fldCharType="end"/>
            </w:r>
          </w:hyperlink>
        </w:p>
        <w:p w14:paraId="5D5564DF" w14:textId="5142F8F3" w:rsidR="005358E3" w:rsidRDefault="005358E3">
          <w:pPr>
            <w:pStyle w:val="Innehll2"/>
            <w:tabs>
              <w:tab w:val="left" w:pos="1361"/>
            </w:tabs>
            <w:rPr>
              <w:kern w:val="2"/>
              <w:sz w:val="24"/>
              <w:szCs w:val="24"/>
              <w:lang w:eastAsia="sv-SE"/>
              <w14:ligatures w14:val="standardContextual"/>
            </w:rPr>
          </w:pPr>
          <w:hyperlink w:anchor="_Toc201667555" w:history="1">
            <w:r w:rsidRPr="005A5837">
              <w:rPr>
                <w:rStyle w:val="Hyperlnk"/>
              </w:rPr>
              <w:t>1.2.</w:t>
            </w:r>
            <w:r>
              <w:rPr>
                <w:kern w:val="2"/>
                <w:sz w:val="24"/>
                <w:szCs w:val="24"/>
                <w:lang w:eastAsia="sv-SE"/>
                <w14:ligatures w14:val="standardContextual"/>
              </w:rPr>
              <w:tab/>
            </w:r>
            <w:r w:rsidRPr="005A5837">
              <w:rPr>
                <w:rStyle w:val="Hyperlnk"/>
              </w:rPr>
              <w:t>Instruktioner för att fylla i självdeklaration</w:t>
            </w:r>
            <w:r>
              <w:rPr>
                <w:webHidden/>
              </w:rPr>
              <w:tab/>
            </w:r>
            <w:r>
              <w:rPr>
                <w:webHidden/>
              </w:rPr>
              <w:fldChar w:fldCharType="begin"/>
            </w:r>
            <w:r>
              <w:rPr>
                <w:webHidden/>
              </w:rPr>
              <w:instrText xml:space="preserve"> PAGEREF _Toc201667555 \h </w:instrText>
            </w:r>
            <w:r>
              <w:rPr>
                <w:webHidden/>
              </w:rPr>
            </w:r>
            <w:r>
              <w:rPr>
                <w:webHidden/>
              </w:rPr>
              <w:fldChar w:fldCharType="separate"/>
            </w:r>
            <w:r>
              <w:rPr>
                <w:webHidden/>
              </w:rPr>
              <w:t>4</w:t>
            </w:r>
            <w:r>
              <w:rPr>
                <w:webHidden/>
              </w:rPr>
              <w:fldChar w:fldCharType="end"/>
            </w:r>
          </w:hyperlink>
        </w:p>
        <w:p w14:paraId="300B9900" w14:textId="139632BF" w:rsidR="005358E3" w:rsidRDefault="005358E3">
          <w:pPr>
            <w:pStyle w:val="Innehll2"/>
            <w:tabs>
              <w:tab w:val="left" w:pos="1361"/>
            </w:tabs>
            <w:rPr>
              <w:kern w:val="2"/>
              <w:sz w:val="24"/>
              <w:szCs w:val="24"/>
              <w:lang w:eastAsia="sv-SE"/>
              <w14:ligatures w14:val="standardContextual"/>
            </w:rPr>
          </w:pPr>
          <w:hyperlink w:anchor="_Toc201667556" w:history="1">
            <w:r w:rsidRPr="005A5837">
              <w:rPr>
                <w:rStyle w:val="Hyperlnk"/>
              </w:rPr>
              <w:t>1.3.</w:t>
            </w:r>
            <w:r>
              <w:rPr>
                <w:kern w:val="2"/>
                <w:sz w:val="24"/>
                <w:szCs w:val="24"/>
                <w:lang w:eastAsia="sv-SE"/>
                <w14:ligatures w14:val="standardContextual"/>
              </w:rPr>
              <w:tab/>
            </w:r>
            <w:r w:rsidRPr="005A5837">
              <w:rPr>
                <w:rStyle w:val="Hyperlnk"/>
              </w:rPr>
              <w:t>Hantering vid förändring av tjänsteproducent</w:t>
            </w:r>
            <w:r>
              <w:rPr>
                <w:webHidden/>
              </w:rPr>
              <w:tab/>
            </w:r>
            <w:r>
              <w:rPr>
                <w:webHidden/>
              </w:rPr>
              <w:fldChar w:fldCharType="begin"/>
            </w:r>
            <w:r>
              <w:rPr>
                <w:webHidden/>
              </w:rPr>
              <w:instrText xml:space="preserve"> PAGEREF _Toc201667556 \h </w:instrText>
            </w:r>
            <w:r>
              <w:rPr>
                <w:webHidden/>
              </w:rPr>
            </w:r>
            <w:r>
              <w:rPr>
                <w:webHidden/>
              </w:rPr>
              <w:fldChar w:fldCharType="separate"/>
            </w:r>
            <w:r>
              <w:rPr>
                <w:webHidden/>
              </w:rPr>
              <w:t>4</w:t>
            </w:r>
            <w:r>
              <w:rPr>
                <w:webHidden/>
              </w:rPr>
              <w:fldChar w:fldCharType="end"/>
            </w:r>
          </w:hyperlink>
        </w:p>
        <w:p w14:paraId="47F9749C" w14:textId="2C314799" w:rsidR="005358E3" w:rsidRDefault="005358E3">
          <w:pPr>
            <w:pStyle w:val="Innehll2"/>
            <w:tabs>
              <w:tab w:val="left" w:pos="1361"/>
            </w:tabs>
            <w:rPr>
              <w:kern w:val="2"/>
              <w:sz w:val="24"/>
              <w:szCs w:val="24"/>
              <w:lang w:eastAsia="sv-SE"/>
              <w14:ligatures w14:val="standardContextual"/>
            </w:rPr>
          </w:pPr>
          <w:hyperlink w:anchor="_Toc201667557" w:history="1">
            <w:r w:rsidRPr="005A5837">
              <w:rPr>
                <w:rStyle w:val="Hyperlnk"/>
              </w:rPr>
              <w:t>1.4.</w:t>
            </w:r>
            <w:r>
              <w:rPr>
                <w:kern w:val="2"/>
                <w:sz w:val="24"/>
                <w:szCs w:val="24"/>
                <w:lang w:eastAsia="sv-SE"/>
                <w14:ligatures w14:val="standardContextual"/>
              </w:rPr>
              <w:tab/>
            </w:r>
            <w:r w:rsidRPr="005A5837">
              <w:rPr>
                <w:rStyle w:val="Hyperlnk"/>
              </w:rPr>
              <w:t>Referenser</w:t>
            </w:r>
            <w:r>
              <w:rPr>
                <w:webHidden/>
              </w:rPr>
              <w:tab/>
            </w:r>
            <w:r>
              <w:rPr>
                <w:webHidden/>
              </w:rPr>
              <w:fldChar w:fldCharType="begin"/>
            </w:r>
            <w:r>
              <w:rPr>
                <w:webHidden/>
              </w:rPr>
              <w:instrText xml:space="preserve"> PAGEREF _Toc201667557 \h </w:instrText>
            </w:r>
            <w:r>
              <w:rPr>
                <w:webHidden/>
              </w:rPr>
            </w:r>
            <w:r>
              <w:rPr>
                <w:webHidden/>
              </w:rPr>
              <w:fldChar w:fldCharType="separate"/>
            </w:r>
            <w:r>
              <w:rPr>
                <w:webHidden/>
              </w:rPr>
              <w:t>5</w:t>
            </w:r>
            <w:r>
              <w:rPr>
                <w:webHidden/>
              </w:rPr>
              <w:fldChar w:fldCharType="end"/>
            </w:r>
          </w:hyperlink>
        </w:p>
        <w:p w14:paraId="47FB55D2" w14:textId="51C821AB" w:rsidR="005358E3" w:rsidRDefault="005358E3">
          <w:pPr>
            <w:pStyle w:val="Innehll1"/>
            <w:rPr>
              <w:b w:val="0"/>
              <w:kern w:val="2"/>
              <w:sz w:val="24"/>
              <w:szCs w:val="24"/>
              <w14:ligatures w14:val="standardContextual"/>
            </w:rPr>
          </w:pPr>
          <w:hyperlink w:anchor="_Toc201667558" w:history="1">
            <w:r w:rsidRPr="005A5837">
              <w:rPr>
                <w:rStyle w:val="Hyperlnk"/>
              </w:rPr>
              <w:t>2.</w:t>
            </w:r>
            <w:r>
              <w:rPr>
                <w:b w:val="0"/>
                <w:kern w:val="2"/>
                <w:sz w:val="24"/>
                <w:szCs w:val="24"/>
                <w14:ligatures w14:val="standardContextual"/>
              </w:rPr>
              <w:tab/>
            </w:r>
            <w:r w:rsidRPr="005A5837">
              <w:rPr>
                <w:rStyle w:val="Hyperlnk"/>
              </w:rPr>
              <w:t>Underlag för godkännande</w:t>
            </w:r>
            <w:r>
              <w:rPr>
                <w:webHidden/>
              </w:rPr>
              <w:tab/>
            </w:r>
            <w:r>
              <w:rPr>
                <w:webHidden/>
              </w:rPr>
              <w:fldChar w:fldCharType="begin"/>
            </w:r>
            <w:r>
              <w:rPr>
                <w:webHidden/>
              </w:rPr>
              <w:instrText xml:space="preserve"> PAGEREF _Toc201667558 \h </w:instrText>
            </w:r>
            <w:r>
              <w:rPr>
                <w:webHidden/>
              </w:rPr>
            </w:r>
            <w:r>
              <w:rPr>
                <w:webHidden/>
              </w:rPr>
              <w:fldChar w:fldCharType="separate"/>
            </w:r>
            <w:r>
              <w:rPr>
                <w:webHidden/>
              </w:rPr>
              <w:t>5</w:t>
            </w:r>
            <w:r>
              <w:rPr>
                <w:webHidden/>
              </w:rPr>
              <w:fldChar w:fldCharType="end"/>
            </w:r>
          </w:hyperlink>
        </w:p>
        <w:p w14:paraId="10182844" w14:textId="430B13C4" w:rsidR="005358E3" w:rsidRDefault="005358E3">
          <w:pPr>
            <w:pStyle w:val="Innehll2"/>
            <w:tabs>
              <w:tab w:val="left" w:pos="1361"/>
            </w:tabs>
            <w:rPr>
              <w:kern w:val="2"/>
              <w:sz w:val="24"/>
              <w:szCs w:val="24"/>
              <w:lang w:eastAsia="sv-SE"/>
              <w14:ligatures w14:val="standardContextual"/>
            </w:rPr>
          </w:pPr>
          <w:hyperlink w:anchor="_Toc201667559" w:history="1">
            <w:r w:rsidRPr="005A5837">
              <w:rPr>
                <w:rStyle w:val="Hyperlnk"/>
              </w:rPr>
              <w:t>2.1.</w:t>
            </w:r>
            <w:r>
              <w:rPr>
                <w:kern w:val="2"/>
                <w:sz w:val="24"/>
                <w:szCs w:val="24"/>
                <w:lang w:eastAsia="sv-SE"/>
                <w14:ligatures w14:val="standardContextual"/>
              </w:rPr>
              <w:tab/>
            </w:r>
            <w:r w:rsidRPr="005A5837">
              <w:rPr>
                <w:rStyle w:val="Hyperlnk"/>
              </w:rPr>
              <w:t>Anslutningsobjekt samt avsedda ändamål</w:t>
            </w:r>
            <w:r>
              <w:rPr>
                <w:webHidden/>
              </w:rPr>
              <w:tab/>
            </w:r>
            <w:r>
              <w:rPr>
                <w:webHidden/>
              </w:rPr>
              <w:fldChar w:fldCharType="begin"/>
            </w:r>
            <w:r>
              <w:rPr>
                <w:webHidden/>
              </w:rPr>
              <w:instrText xml:space="preserve"> PAGEREF _Toc201667559 \h </w:instrText>
            </w:r>
            <w:r>
              <w:rPr>
                <w:webHidden/>
              </w:rPr>
            </w:r>
            <w:r>
              <w:rPr>
                <w:webHidden/>
              </w:rPr>
              <w:fldChar w:fldCharType="separate"/>
            </w:r>
            <w:r>
              <w:rPr>
                <w:webHidden/>
              </w:rPr>
              <w:t>5</w:t>
            </w:r>
            <w:r>
              <w:rPr>
                <w:webHidden/>
              </w:rPr>
              <w:fldChar w:fldCharType="end"/>
            </w:r>
          </w:hyperlink>
        </w:p>
        <w:p w14:paraId="09CD7D6A" w14:textId="392173DD" w:rsidR="005358E3" w:rsidRDefault="005358E3">
          <w:pPr>
            <w:pStyle w:val="Innehll3"/>
            <w:tabs>
              <w:tab w:val="left" w:pos="1701"/>
            </w:tabs>
            <w:rPr>
              <w:kern w:val="2"/>
              <w:sz w:val="24"/>
              <w:szCs w:val="24"/>
              <w:lang w:eastAsia="sv-SE"/>
              <w14:ligatures w14:val="standardContextual"/>
            </w:rPr>
          </w:pPr>
          <w:hyperlink w:anchor="_Toc201667560" w:history="1">
            <w:r w:rsidRPr="005A5837">
              <w:rPr>
                <w:rStyle w:val="Hyperlnk"/>
              </w:rPr>
              <w:t>2.1.1.</w:t>
            </w:r>
            <w:r>
              <w:rPr>
                <w:kern w:val="2"/>
                <w:sz w:val="24"/>
                <w:szCs w:val="24"/>
                <w:lang w:eastAsia="sv-SE"/>
                <w14:ligatures w14:val="standardContextual"/>
              </w:rPr>
              <w:tab/>
            </w:r>
            <w:r w:rsidRPr="005A5837">
              <w:rPr>
                <w:rStyle w:val="Hyperlnk"/>
              </w:rPr>
              <w:t>Anslutande organisation</w:t>
            </w:r>
            <w:r>
              <w:rPr>
                <w:webHidden/>
              </w:rPr>
              <w:tab/>
            </w:r>
            <w:r>
              <w:rPr>
                <w:webHidden/>
              </w:rPr>
              <w:fldChar w:fldCharType="begin"/>
            </w:r>
            <w:r>
              <w:rPr>
                <w:webHidden/>
              </w:rPr>
              <w:instrText xml:space="preserve"> PAGEREF _Toc201667560 \h </w:instrText>
            </w:r>
            <w:r>
              <w:rPr>
                <w:webHidden/>
              </w:rPr>
            </w:r>
            <w:r>
              <w:rPr>
                <w:webHidden/>
              </w:rPr>
              <w:fldChar w:fldCharType="separate"/>
            </w:r>
            <w:r>
              <w:rPr>
                <w:webHidden/>
              </w:rPr>
              <w:t>5</w:t>
            </w:r>
            <w:r>
              <w:rPr>
                <w:webHidden/>
              </w:rPr>
              <w:fldChar w:fldCharType="end"/>
            </w:r>
          </w:hyperlink>
        </w:p>
        <w:p w14:paraId="2B5114A4" w14:textId="2455279D" w:rsidR="005358E3" w:rsidRDefault="005358E3">
          <w:pPr>
            <w:pStyle w:val="Innehll3"/>
            <w:tabs>
              <w:tab w:val="left" w:pos="1701"/>
            </w:tabs>
            <w:rPr>
              <w:kern w:val="2"/>
              <w:sz w:val="24"/>
              <w:szCs w:val="24"/>
              <w:lang w:eastAsia="sv-SE"/>
              <w14:ligatures w14:val="standardContextual"/>
            </w:rPr>
          </w:pPr>
          <w:hyperlink w:anchor="_Toc201667561" w:history="1">
            <w:r w:rsidRPr="005A5837">
              <w:rPr>
                <w:rStyle w:val="Hyperlnk"/>
              </w:rPr>
              <w:t>2.1.2.</w:t>
            </w:r>
            <w:r>
              <w:rPr>
                <w:kern w:val="2"/>
                <w:sz w:val="24"/>
                <w:szCs w:val="24"/>
                <w:lang w:eastAsia="sv-SE"/>
                <w14:ligatures w14:val="standardContextual"/>
              </w:rPr>
              <w:tab/>
            </w:r>
            <w:r w:rsidRPr="005A5837">
              <w:rPr>
                <w:rStyle w:val="Hyperlnk"/>
              </w:rPr>
              <w:t>Tjänsteproducentfabrikat</w:t>
            </w:r>
            <w:r>
              <w:rPr>
                <w:webHidden/>
              </w:rPr>
              <w:tab/>
            </w:r>
            <w:r>
              <w:rPr>
                <w:webHidden/>
              </w:rPr>
              <w:fldChar w:fldCharType="begin"/>
            </w:r>
            <w:r>
              <w:rPr>
                <w:webHidden/>
              </w:rPr>
              <w:instrText xml:space="preserve"> PAGEREF _Toc201667561 \h </w:instrText>
            </w:r>
            <w:r>
              <w:rPr>
                <w:webHidden/>
              </w:rPr>
            </w:r>
            <w:r>
              <w:rPr>
                <w:webHidden/>
              </w:rPr>
              <w:fldChar w:fldCharType="separate"/>
            </w:r>
            <w:r>
              <w:rPr>
                <w:webHidden/>
              </w:rPr>
              <w:t>5</w:t>
            </w:r>
            <w:r>
              <w:rPr>
                <w:webHidden/>
              </w:rPr>
              <w:fldChar w:fldCharType="end"/>
            </w:r>
          </w:hyperlink>
        </w:p>
        <w:p w14:paraId="609195D8" w14:textId="5940B995" w:rsidR="005358E3" w:rsidRDefault="005358E3">
          <w:pPr>
            <w:pStyle w:val="Innehll3"/>
            <w:tabs>
              <w:tab w:val="left" w:pos="1701"/>
            </w:tabs>
            <w:rPr>
              <w:kern w:val="2"/>
              <w:sz w:val="24"/>
              <w:szCs w:val="24"/>
              <w:lang w:eastAsia="sv-SE"/>
              <w14:ligatures w14:val="standardContextual"/>
            </w:rPr>
          </w:pPr>
          <w:hyperlink w:anchor="_Toc201667562" w:history="1">
            <w:r w:rsidRPr="005A5837">
              <w:rPr>
                <w:rStyle w:val="Hyperlnk"/>
              </w:rPr>
              <w:t>2.1.3.</w:t>
            </w:r>
            <w:r>
              <w:rPr>
                <w:kern w:val="2"/>
                <w:sz w:val="24"/>
                <w:szCs w:val="24"/>
                <w:lang w:eastAsia="sv-SE"/>
                <w14:ligatures w14:val="standardContextual"/>
              </w:rPr>
              <w:tab/>
            </w:r>
            <w:r w:rsidRPr="005A5837">
              <w:rPr>
                <w:rStyle w:val="Hyperlnk"/>
              </w:rPr>
              <w:t>Källsystemsfabrikat</w:t>
            </w:r>
            <w:r>
              <w:rPr>
                <w:webHidden/>
              </w:rPr>
              <w:tab/>
            </w:r>
            <w:r>
              <w:rPr>
                <w:webHidden/>
              </w:rPr>
              <w:fldChar w:fldCharType="begin"/>
            </w:r>
            <w:r>
              <w:rPr>
                <w:webHidden/>
              </w:rPr>
              <w:instrText xml:space="preserve"> PAGEREF _Toc201667562 \h </w:instrText>
            </w:r>
            <w:r>
              <w:rPr>
                <w:webHidden/>
              </w:rPr>
            </w:r>
            <w:r>
              <w:rPr>
                <w:webHidden/>
              </w:rPr>
              <w:fldChar w:fldCharType="separate"/>
            </w:r>
            <w:r>
              <w:rPr>
                <w:webHidden/>
              </w:rPr>
              <w:t>5</w:t>
            </w:r>
            <w:r>
              <w:rPr>
                <w:webHidden/>
              </w:rPr>
              <w:fldChar w:fldCharType="end"/>
            </w:r>
          </w:hyperlink>
        </w:p>
        <w:p w14:paraId="4C2E5722" w14:textId="1626F213" w:rsidR="005358E3" w:rsidRDefault="005358E3">
          <w:pPr>
            <w:pStyle w:val="Innehll2"/>
            <w:tabs>
              <w:tab w:val="left" w:pos="1361"/>
            </w:tabs>
            <w:rPr>
              <w:kern w:val="2"/>
              <w:sz w:val="24"/>
              <w:szCs w:val="24"/>
              <w:lang w:eastAsia="sv-SE"/>
              <w14:ligatures w14:val="standardContextual"/>
            </w:rPr>
          </w:pPr>
          <w:hyperlink w:anchor="_Toc201667563" w:history="1">
            <w:r w:rsidRPr="005A5837">
              <w:rPr>
                <w:rStyle w:val="Hyperlnk"/>
              </w:rPr>
              <w:t>2.2.</w:t>
            </w:r>
            <w:r>
              <w:rPr>
                <w:kern w:val="2"/>
                <w:sz w:val="24"/>
                <w:szCs w:val="24"/>
                <w:lang w:eastAsia="sv-SE"/>
                <w14:ligatures w14:val="standardContextual"/>
              </w:rPr>
              <w:tab/>
            </w:r>
            <w:r w:rsidRPr="005A5837">
              <w:rPr>
                <w:rStyle w:val="Hyperlnk"/>
              </w:rPr>
              <w:t>Funktionalitet</w:t>
            </w:r>
            <w:r>
              <w:rPr>
                <w:webHidden/>
              </w:rPr>
              <w:tab/>
            </w:r>
            <w:r>
              <w:rPr>
                <w:webHidden/>
              </w:rPr>
              <w:fldChar w:fldCharType="begin"/>
            </w:r>
            <w:r>
              <w:rPr>
                <w:webHidden/>
              </w:rPr>
              <w:instrText xml:space="preserve"> PAGEREF _Toc201667563 \h </w:instrText>
            </w:r>
            <w:r>
              <w:rPr>
                <w:webHidden/>
              </w:rPr>
            </w:r>
            <w:r>
              <w:rPr>
                <w:webHidden/>
              </w:rPr>
              <w:fldChar w:fldCharType="separate"/>
            </w:r>
            <w:r>
              <w:rPr>
                <w:webHidden/>
              </w:rPr>
              <w:t>7</w:t>
            </w:r>
            <w:r>
              <w:rPr>
                <w:webHidden/>
              </w:rPr>
              <w:fldChar w:fldCharType="end"/>
            </w:r>
          </w:hyperlink>
        </w:p>
        <w:p w14:paraId="28D1A120" w14:textId="73BB6268" w:rsidR="005358E3" w:rsidRDefault="005358E3">
          <w:pPr>
            <w:pStyle w:val="Innehll3"/>
            <w:tabs>
              <w:tab w:val="left" w:pos="1701"/>
            </w:tabs>
            <w:rPr>
              <w:kern w:val="2"/>
              <w:sz w:val="24"/>
              <w:szCs w:val="24"/>
              <w:lang w:eastAsia="sv-SE"/>
              <w14:ligatures w14:val="standardContextual"/>
            </w:rPr>
          </w:pPr>
          <w:hyperlink w:anchor="_Toc201667564" w:history="1">
            <w:r w:rsidRPr="005A5837">
              <w:rPr>
                <w:rStyle w:val="Hyperlnk"/>
              </w:rPr>
              <w:t>2.2.1.</w:t>
            </w:r>
            <w:r>
              <w:rPr>
                <w:kern w:val="2"/>
                <w:sz w:val="24"/>
                <w:szCs w:val="24"/>
                <w:lang w:eastAsia="sv-SE"/>
                <w14:ligatures w14:val="standardContextual"/>
              </w:rPr>
              <w:tab/>
            </w:r>
            <w:r w:rsidRPr="005A5837">
              <w:rPr>
                <w:rStyle w:val="Hyperlnk"/>
              </w:rPr>
              <w:t>Inparametrar och tjänstens funktion</w:t>
            </w:r>
            <w:r>
              <w:rPr>
                <w:webHidden/>
              </w:rPr>
              <w:tab/>
            </w:r>
            <w:r>
              <w:rPr>
                <w:webHidden/>
              </w:rPr>
              <w:fldChar w:fldCharType="begin"/>
            </w:r>
            <w:r>
              <w:rPr>
                <w:webHidden/>
              </w:rPr>
              <w:instrText xml:space="preserve"> PAGEREF _Toc201667564 \h </w:instrText>
            </w:r>
            <w:r>
              <w:rPr>
                <w:webHidden/>
              </w:rPr>
            </w:r>
            <w:r>
              <w:rPr>
                <w:webHidden/>
              </w:rPr>
              <w:fldChar w:fldCharType="separate"/>
            </w:r>
            <w:r>
              <w:rPr>
                <w:webHidden/>
              </w:rPr>
              <w:t>7</w:t>
            </w:r>
            <w:r>
              <w:rPr>
                <w:webHidden/>
              </w:rPr>
              <w:fldChar w:fldCharType="end"/>
            </w:r>
          </w:hyperlink>
        </w:p>
        <w:p w14:paraId="0D1F0013" w14:textId="0221D6DB" w:rsidR="005358E3" w:rsidRDefault="005358E3">
          <w:pPr>
            <w:pStyle w:val="Innehll3"/>
            <w:tabs>
              <w:tab w:val="left" w:pos="1701"/>
            </w:tabs>
            <w:rPr>
              <w:kern w:val="2"/>
              <w:sz w:val="24"/>
              <w:szCs w:val="24"/>
              <w:lang w:eastAsia="sv-SE"/>
              <w14:ligatures w14:val="standardContextual"/>
            </w:rPr>
          </w:pPr>
          <w:hyperlink w:anchor="_Toc201667565" w:history="1">
            <w:r w:rsidRPr="005A5837">
              <w:rPr>
                <w:rStyle w:val="Hyperlnk"/>
              </w:rPr>
              <w:t>2.2.2.</w:t>
            </w:r>
            <w:r>
              <w:rPr>
                <w:kern w:val="2"/>
                <w:sz w:val="24"/>
                <w:szCs w:val="24"/>
                <w:lang w:eastAsia="sv-SE"/>
                <w14:ligatures w14:val="standardContextual"/>
              </w:rPr>
              <w:tab/>
            </w:r>
            <w:r w:rsidRPr="005A5837">
              <w:rPr>
                <w:rStyle w:val="Hyperlnk"/>
              </w:rPr>
              <w:t>Obligatoriska fält</w:t>
            </w:r>
            <w:r>
              <w:rPr>
                <w:webHidden/>
              </w:rPr>
              <w:tab/>
            </w:r>
            <w:r>
              <w:rPr>
                <w:webHidden/>
              </w:rPr>
              <w:fldChar w:fldCharType="begin"/>
            </w:r>
            <w:r>
              <w:rPr>
                <w:webHidden/>
              </w:rPr>
              <w:instrText xml:space="preserve"> PAGEREF _Toc201667565 \h </w:instrText>
            </w:r>
            <w:r>
              <w:rPr>
                <w:webHidden/>
              </w:rPr>
            </w:r>
            <w:r>
              <w:rPr>
                <w:webHidden/>
              </w:rPr>
              <w:fldChar w:fldCharType="separate"/>
            </w:r>
            <w:r>
              <w:rPr>
                <w:webHidden/>
              </w:rPr>
              <w:t>8</w:t>
            </w:r>
            <w:r>
              <w:rPr>
                <w:webHidden/>
              </w:rPr>
              <w:fldChar w:fldCharType="end"/>
            </w:r>
          </w:hyperlink>
        </w:p>
        <w:p w14:paraId="79529C42" w14:textId="0CFE8C4B" w:rsidR="005358E3" w:rsidRDefault="005358E3">
          <w:pPr>
            <w:pStyle w:val="Innehll3"/>
            <w:tabs>
              <w:tab w:val="left" w:pos="1701"/>
            </w:tabs>
            <w:rPr>
              <w:kern w:val="2"/>
              <w:sz w:val="24"/>
              <w:szCs w:val="24"/>
              <w:lang w:eastAsia="sv-SE"/>
              <w14:ligatures w14:val="standardContextual"/>
            </w:rPr>
          </w:pPr>
          <w:hyperlink w:anchor="_Toc201667566" w:history="1">
            <w:r w:rsidRPr="005A5837">
              <w:rPr>
                <w:rStyle w:val="Hyperlnk"/>
              </w:rPr>
              <w:t>2.2.3.</w:t>
            </w:r>
            <w:r>
              <w:rPr>
                <w:kern w:val="2"/>
                <w:sz w:val="24"/>
                <w:szCs w:val="24"/>
                <w:lang w:eastAsia="sv-SE"/>
                <w14:ligatures w14:val="standardContextual"/>
              </w:rPr>
              <w:tab/>
            </w:r>
            <w:r w:rsidRPr="005A5837">
              <w:rPr>
                <w:rStyle w:val="Hyperlnk"/>
              </w:rPr>
              <w:t>Felhantering</w:t>
            </w:r>
            <w:r>
              <w:rPr>
                <w:webHidden/>
              </w:rPr>
              <w:tab/>
            </w:r>
            <w:r>
              <w:rPr>
                <w:webHidden/>
              </w:rPr>
              <w:fldChar w:fldCharType="begin"/>
            </w:r>
            <w:r>
              <w:rPr>
                <w:webHidden/>
              </w:rPr>
              <w:instrText xml:space="preserve"> PAGEREF _Toc201667566 \h </w:instrText>
            </w:r>
            <w:r>
              <w:rPr>
                <w:webHidden/>
              </w:rPr>
            </w:r>
            <w:r>
              <w:rPr>
                <w:webHidden/>
              </w:rPr>
              <w:fldChar w:fldCharType="separate"/>
            </w:r>
            <w:r>
              <w:rPr>
                <w:webHidden/>
              </w:rPr>
              <w:t>8</w:t>
            </w:r>
            <w:r>
              <w:rPr>
                <w:webHidden/>
              </w:rPr>
              <w:fldChar w:fldCharType="end"/>
            </w:r>
          </w:hyperlink>
        </w:p>
        <w:p w14:paraId="71419B7E" w14:textId="16BDFADB" w:rsidR="005358E3" w:rsidRDefault="005358E3">
          <w:pPr>
            <w:pStyle w:val="Innehll2"/>
            <w:tabs>
              <w:tab w:val="left" w:pos="1361"/>
            </w:tabs>
            <w:rPr>
              <w:kern w:val="2"/>
              <w:sz w:val="24"/>
              <w:szCs w:val="24"/>
              <w:lang w:eastAsia="sv-SE"/>
              <w14:ligatures w14:val="standardContextual"/>
            </w:rPr>
          </w:pPr>
          <w:hyperlink w:anchor="_Toc201667567" w:history="1">
            <w:r w:rsidRPr="005A5837">
              <w:rPr>
                <w:rStyle w:val="Hyperlnk"/>
              </w:rPr>
              <w:t>2.3.</w:t>
            </w:r>
            <w:r>
              <w:rPr>
                <w:kern w:val="2"/>
                <w:sz w:val="24"/>
                <w:szCs w:val="24"/>
                <w:lang w:eastAsia="sv-SE"/>
                <w14:ligatures w14:val="standardContextual"/>
              </w:rPr>
              <w:tab/>
            </w:r>
            <w:r w:rsidRPr="005A5837">
              <w:rPr>
                <w:rStyle w:val="Hyperlnk"/>
              </w:rPr>
              <w:t>Informationsavlämning generellt</w:t>
            </w:r>
            <w:r>
              <w:rPr>
                <w:webHidden/>
              </w:rPr>
              <w:tab/>
            </w:r>
            <w:r>
              <w:rPr>
                <w:webHidden/>
              </w:rPr>
              <w:fldChar w:fldCharType="begin"/>
            </w:r>
            <w:r>
              <w:rPr>
                <w:webHidden/>
              </w:rPr>
              <w:instrText xml:space="preserve"> PAGEREF _Toc201667567 \h </w:instrText>
            </w:r>
            <w:r>
              <w:rPr>
                <w:webHidden/>
              </w:rPr>
            </w:r>
            <w:r>
              <w:rPr>
                <w:webHidden/>
              </w:rPr>
              <w:fldChar w:fldCharType="separate"/>
            </w:r>
            <w:r>
              <w:rPr>
                <w:webHidden/>
              </w:rPr>
              <w:t>9</w:t>
            </w:r>
            <w:r>
              <w:rPr>
                <w:webHidden/>
              </w:rPr>
              <w:fldChar w:fldCharType="end"/>
            </w:r>
          </w:hyperlink>
        </w:p>
        <w:p w14:paraId="7CF71300" w14:textId="5F0DE612" w:rsidR="005358E3" w:rsidRDefault="005358E3">
          <w:pPr>
            <w:pStyle w:val="Innehll3"/>
            <w:tabs>
              <w:tab w:val="left" w:pos="1701"/>
            </w:tabs>
            <w:rPr>
              <w:kern w:val="2"/>
              <w:sz w:val="24"/>
              <w:szCs w:val="24"/>
              <w:lang w:eastAsia="sv-SE"/>
              <w14:ligatures w14:val="standardContextual"/>
            </w:rPr>
          </w:pPr>
          <w:hyperlink w:anchor="_Toc201667568" w:history="1">
            <w:r w:rsidRPr="005A5837">
              <w:rPr>
                <w:rStyle w:val="Hyperlnk"/>
              </w:rPr>
              <w:t>2.3.1.</w:t>
            </w:r>
            <w:r>
              <w:rPr>
                <w:kern w:val="2"/>
                <w:sz w:val="24"/>
                <w:szCs w:val="24"/>
                <w:lang w:eastAsia="sv-SE"/>
                <w14:ligatures w14:val="standardContextual"/>
              </w:rPr>
              <w:tab/>
            </w:r>
            <w:r w:rsidRPr="005A5837">
              <w:rPr>
                <w:rStyle w:val="Hyperlnk"/>
              </w:rPr>
              <w:t>Teckenkodning</w:t>
            </w:r>
            <w:r>
              <w:rPr>
                <w:webHidden/>
              </w:rPr>
              <w:tab/>
            </w:r>
            <w:r>
              <w:rPr>
                <w:webHidden/>
              </w:rPr>
              <w:fldChar w:fldCharType="begin"/>
            </w:r>
            <w:r>
              <w:rPr>
                <w:webHidden/>
              </w:rPr>
              <w:instrText xml:space="preserve"> PAGEREF _Toc201667568 \h </w:instrText>
            </w:r>
            <w:r>
              <w:rPr>
                <w:webHidden/>
              </w:rPr>
            </w:r>
            <w:r>
              <w:rPr>
                <w:webHidden/>
              </w:rPr>
              <w:fldChar w:fldCharType="separate"/>
            </w:r>
            <w:r>
              <w:rPr>
                <w:webHidden/>
              </w:rPr>
              <w:t>9</w:t>
            </w:r>
            <w:r>
              <w:rPr>
                <w:webHidden/>
              </w:rPr>
              <w:fldChar w:fldCharType="end"/>
            </w:r>
          </w:hyperlink>
        </w:p>
        <w:p w14:paraId="2DA0EC4D" w14:textId="3DCDA693" w:rsidR="005358E3" w:rsidRDefault="005358E3">
          <w:pPr>
            <w:pStyle w:val="Innehll3"/>
            <w:tabs>
              <w:tab w:val="left" w:pos="1701"/>
            </w:tabs>
            <w:rPr>
              <w:kern w:val="2"/>
              <w:sz w:val="24"/>
              <w:szCs w:val="24"/>
              <w:lang w:eastAsia="sv-SE"/>
              <w14:ligatures w14:val="standardContextual"/>
            </w:rPr>
          </w:pPr>
          <w:hyperlink w:anchor="_Toc201667569" w:history="1">
            <w:r w:rsidRPr="005A5837">
              <w:rPr>
                <w:rStyle w:val="Hyperlnk"/>
              </w:rPr>
              <w:t>2.3.2.</w:t>
            </w:r>
            <w:r>
              <w:rPr>
                <w:kern w:val="2"/>
                <w:sz w:val="24"/>
                <w:szCs w:val="24"/>
                <w:lang w:eastAsia="sv-SE"/>
                <w14:ligatures w14:val="standardContextual"/>
              </w:rPr>
              <w:tab/>
            </w:r>
            <w:r w:rsidRPr="005A5837">
              <w:rPr>
                <w:rStyle w:val="Hyperlnk"/>
              </w:rPr>
              <w:t>Vårdgivare/vårdenhet (VG/VE)</w:t>
            </w:r>
            <w:r>
              <w:rPr>
                <w:webHidden/>
              </w:rPr>
              <w:tab/>
            </w:r>
            <w:r>
              <w:rPr>
                <w:webHidden/>
              </w:rPr>
              <w:fldChar w:fldCharType="begin"/>
            </w:r>
            <w:r>
              <w:rPr>
                <w:webHidden/>
              </w:rPr>
              <w:instrText xml:space="preserve"> PAGEREF _Toc201667569 \h </w:instrText>
            </w:r>
            <w:r>
              <w:rPr>
                <w:webHidden/>
              </w:rPr>
            </w:r>
            <w:r>
              <w:rPr>
                <w:webHidden/>
              </w:rPr>
              <w:fldChar w:fldCharType="separate"/>
            </w:r>
            <w:r>
              <w:rPr>
                <w:webHidden/>
              </w:rPr>
              <w:t>9</w:t>
            </w:r>
            <w:r>
              <w:rPr>
                <w:webHidden/>
              </w:rPr>
              <w:fldChar w:fldCharType="end"/>
            </w:r>
          </w:hyperlink>
        </w:p>
        <w:p w14:paraId="1195FED9" w14:textId="5697E16E" w:rsidR="005358E3" w:rsidRDefault="005358E3">
          <w:pPr>
            <w:pStyle w:val="Innehll3"/>
            <w:tabs>
              <w:tab w:val="left" w:pos="1701"/>
            </w:tabs>
            <w:rPr>
              <w:kern w:val="2"/>
              <w:sz w:val="24"/>
              <w:szCs w:val="24"/>
              <w:lang w:eastAsia="sv-SE"/>
              <w14:ligatures w14:val="standardContextual"/>
            </w:rPr>
          </w:pPr>
          <w:hyperlink w:anchor="_Toc201667570" w:history="1">
            <w:r w:rsidRPr="005A5837">
              <w:rPr>
                <w:rStyle w:val="Hyperlnk"/>
              </w:rPr>
              <w:t>2.3.3.</w:t>
            </w:r>
            <w:r>
              <w:rPr>
                <w:kern w:val="2"/>
                <w:sz w:val="24"/>
                <w:szCs w:val="24"/>
                <w:lang w:eastAsia="sv-SE"/>
                <w14:ligatures w14:val="standardContextual"/>
              </w:rPr>
              <w:tab/>
            </w:r>
            <w:r w:rsidRPr="005A5837">
              <w:rPr>
                <w:rStyle w:val="Hyperlnk"/>
              </w:rPr>
              <w:t>Vårdgivares spärr för invånare (approvedForPatient)</w:t>
            </w:r>
            <w:r>
              <w:rPr>
                <w:webHidden/>
              </w:rPr>
              <w:tab/>
            </w:r>
            <w:r>
              <w:rPr>
                <w:webHidden/>
              </w:rPr>
              <w:fldChar w:fldCharType="begin"/>
            </w:r>
            <w:r>
              <w:rPr>
                <w:webHidden/>
              </w:rPr>
              <w:instrText xml:space="preserve"> PAGEREF _Toc201667570 \h </w:instrText>
            </w:r>
            <w:r>
              <w:rPr>
                <w:webHidden/>
              </w:rPr>
            </w:r>
            <w:r>
              <w:rPr>
                <w:webHidden/>
              </w:rPr>
              <w:fldChar w:fldCharType="separate"/>
            </w:r>
            <w:r>
              <w:rPr>
                <w:webHidden/>
              </w:rPr>
              <w:t>10</w:t>
            </w:r>
            <w:r>
              <w:rPr>
                <w:webHidden/>
              </w:rPr>
              <w:fldChar w:fldCharType="end"/>
            </w:r>
          </w:hyperlink>
        </w:p>
        <w:p w14:paraId="425E7923" w14:textId="4D946B38" w:rsidR="005358E3" w:rsidRDefault="005358E3">
          <w:pPr>
            <w:pStyle w:val="Innehll2"/>
            <w:tabs>
              <w:tab w:val="left" w:pos="1361"/>
            </w:tabs>
            <w:rPr>
              <w:kern w:val="2"/>
              <w:sz w:val="24"/>
              <w:szCs w:val="24"/>
              <w:lang w:eastAsia="sv-SE"/>
              <w14:ligatures w14:val="standardContextual"/>
            </w:rPr>
          </w:pPr>
          <w:hyperlink w:anchor="_Toc201667571" w:history="1">
            <w:r w:rsidRPr="005A5837">
              <w:rPr>
                <w:rStyle w:val="Hyperlnk"/>
              </w:rPr>
              <w:t>2.4.</w:t>
            </w:r>
            <w:r>
              <w:rPr>
                <w:kern w:val="2"/>
                <w:sz w:val="24"/>
                <w:szCs w:val="24"/>
                <w:lang w:eastAsia="sv-SE"/>
                <w14:ligatures w14:val="standardContextual"/>
              </w:rPr>
              <w:tab/>
            </w:r>
            <w:r w:rsidRPr="005A5837">
              <w:rPr>
                <w:rStyle w:val="Hyperlnk"/>
              </w:rPr>
              <w:t>Informationsavlämning – Specifika aspekter för kontraktet</w:t>
            </w:r>
            <w:r>
              <w:rPr>
                <w:webHidden/>
              </w:rPr>
              <w:tab/>
            </w:r>
            <w:r>
              <w:rPr>
                <w:webHidden/>
              </w:rPr>
              <w:fldChar w:fldCharType="begin"/>
            </w:r>
            <w:r>
              <w:rPr>
                <w:webHidden/>
              </w:rPr>
              <w:instrText xml:space="preserve"> PAGEREF _Toc201667571 \h </w:instrText>
            </w:r>
            <w:r>
              <w:rPr>
                <w:webHidden/>
              </w:rPr>
            </w:r>
            <w:r>
              <w:rPr>
                <w:webHidden/>
              </w:rPr>
              <w:fldChar w:fldCharType="separate"/>
            </w:r>
            <w:r>
              <w:rPr>
                <w:webHidden/>
              </w:rPr>
              <w:t>11</w:t>
            </w:r>
            <w:r>
              <w:rPr>
                <w:webHidden/>
              </w:rPr>
              <w:fldChar w:fldCharType="end"/>
            </w:r>
          </w:hyperlink>
        </w:p>
        <w:p w14:paraId="3D5A174C" w14:textId="6DD65F98" w:rsidR="005358E3" w:rsidRDefault="005358E3">
          <w:pPr>
            <w:pStyle w:val="Innehll3"/>
            <w:tabs>
              <w:tab w:val="left" w:pos="1701"/>
            </w:tabs>
            <w:rPr>
              <w:kern w:val="2"/>
              <w:sz w:val="24"/>
              <w:szCs w:val="24"/>
              <w:lang w:eastAsia="sv-SE"/>
              <w14:ligatures w14:val="standardContextual"/>
            </w:rPr>
          </w:pPr>
          <w:hyperlink w:anchor="_Toc201667572" w:history="1">
            <w:r w:rsidRPr="005A5837">
              <w:rPr>
                <w:rStyle w:val="Hyperlnk"/>
              </w:rPr>
              <w:t>2.4.1.</w:t>
            </w:r>
            <w:r>
              <w:rPr>
                <w:kern w:val="2"/>
                <w:sz w:val="24"/>
                <w:szCs w:val="24"/>
                <w:lang w:eastAsia="sv-SE"/>
                <w14:ligatures w14:val="standardContextual"/>
              </w:rPr>
              <w:tab/>
            </w:r>
            <w:r w:rsidRPr="005A5837">
              <w:rPr>
                <w:rStyle w:val="Hyperlnk"/>
              </w:rPr>
              <w:t>Signering</w:t>
            </w:r>
            <w:r>
              <w:rPr>
                <w:webHidden/>
              </w:rPr>
              <w:tab/>
            </w:r>
            <w:r>
              <w:rPr>
                <w:webHidden/>
              </w:rPr>
              <w:fldChar w:fldCharType="begin"/>
            </w:r>
            <w:r>
              <w:rPr>
                <w:webHidden/>
              </w:rPr>
              <w:instrText xml:space="preserve"> PAGEREF _Toc201667572 \h </w:instrText>
            </w:r>
            <w:r>
              <w:rPr>
                <w:webHidden/>
              </w:rPr>
            </w:r>
            <w:r>
              <w:rPr>
                <w:webHidden/>
              </w:rPr>
              <w:fldChar w:fldCharType="separate"/>
            </w:r>
            <w:r>
              <w:rPr>
                <w:webHidden/>
              </w:rPr>
              <w:t>11</w:t>
            </w:r>
            <w:r>
              <w:rPr>
                <w:webHidden/>
              </w:rPr>
              <w:fldChar w:fldCharType="end"/>
            </w:r>
          </w:hyperlink>
        </w:p>
        <w:p w14:paraId="443C8172" w14:textId="2511F156" w:rsidR="005358E3" w:rsidRDefault="005358E3">
          <w:pPr>
            <w:pStyle w:val="Innehll3"/>
            <w:tabs>
              <w:tab w:val="left" w:pos="1701"/>
            </w:tabs>
            <w:rPr>
              <w:kern w:val="2"/>
              <w:sz w:val="24"/>
              <w:szCs w:val="24"/>
              <w:lang w:eastAsia="sv-SE"/>
              <w14:ligatures w14:val="standardContextual"/>
            </w:rPr>
          </w:pPr>
          <w:hyperlink w:anchor="_Toc201667573" w:history="1">
            <w:r w:rsidRPr="005A5837">
              <w:rPr>
                <w:rStyle w:val="Hyperlnk"/>
              </w:rPr>
              <w:t>2.4.2.</w:t>
            </w:r>
            <w:r>
              <w:rPr>
                <w:kern w:val="2"/>
                <w:sz w:val="24"/>
                <w:szCs w:val="24"/>
                <w:lang w:eastAsia="sv-SE"/>
                <w14:ligatures w14:val="standardContextual"/>
              </w:rPr>
              <w:tab/>
            </w:r>
            <w:r w:rsidRPr="005A5837">
              <w:rPr>
                <w:rStyle w:val="Hyperlnk"/>
              </w:rPr>
              <w:t>referral</w:t>
            </w:r>
            <w:r>
              <w:rPr>
                <w:webHidden/>
              </w:rPr>
              <w:tab/>
            </w:r>
            <w:r>
              <w:rPr>
                <w:webHidden/>
              </w:rPr>
              <w:fldChar w:fldCharType="begin"/>
            </w:r>
            <w:r>
              <w:rPr>
                <w:webHidden/>
              </w:rPr>
              <w:instrText xml:space="preserve"> PAGEREF _Toc201667573 \h </w:instrText>
            </w:r>
            <w:r>
              <w:rPr>
                <w:webHidden/>
              </w:rPr>
            </w:r>
            <w:r>
              <w:rPr>
                <w:webHidden/>
              </w:rPr>
              <w:fldChar w:fldCharType="separate"/>
            </w:r>
            <w:r>
              <w:rPr>
                <w:webHidden/>
              </w:rPr>
              <w:t>11</w:t>
            </w:r>
            <w:r>
              <w:rPr>
                <w:webHidden/>
              </w:rPr>
              <w:fldChar w:fldCharType="end"/>
            </w:r>
          </w:hyperlink>
        </w:p>
        <w:p w14:paraId="603ECD27" w14:textId="6BE896EA" w:rsidR="005358E3" w:rsidRDefault="005358E3">
          <w:pPr>
            <w:pStyle w:val="Innehll3"/>
            <w:tabs>
              <w:tab w:val="left" w:pos="1701"/>
            </w:tabs>
            <w:rPr>
              <w:kern w:val="2"/>
              <w:sz w:val="24"/>
              <w:szCs w:val="24"/>
              <w:lang w:eastAsia="sv-SE"/>
              <w14:ligatures w14:val="standardContextual"/>
            </w:rPr>
          </w:pPr>
          <w:hyperlink w:anchor="_Toc201667574" w:history="1">
            <w:r w:rsidRPr="005A5837">
              <w:rPr>
                <w:rStyle w:val="Hyperlnk"/>
              </w:rPr>
              <w:t>2.4.3.</w:t>
            </w:r>
            <w:r>
              <w:rPr>
                <w:kern w:val="2"/>
                <w:sz w:val="24"/>
                <w:szCs w:val="24"/>
                <w:lang w:eastAsia="sv-SE"/>
                <w14:ligatures w14:val="standardContextual"/>
              </w:rPr>
              <w:tab/>
            </w:r>
            <w:r w:rsidRPr="005A5837">
              <w:rPr>
                <w:rStyle w:val="Hyperlnk"/>
              </w:rPr>
              <w:t>attested</w:t>
            </w:r>
            <w:r>
              <w:rPr>
                <w:webHidden/>
              </w:rPr>
              <w:tab/>
            </w:r>
            <w:r>
              <w:rPr>
                <w:webHidden/>
              </w:rPr>
              <w:fldChar w:fldCharType="begin"/>
            </w:r>
            <w:r>
              <w:rPr>
                <w:webHidden/>
              </w:rPr>
              <w:instrText xml:space="preserve"> PAGEREF _Toc201667574 \h </w:instrText>
            </w:r>
            <w:r>
              <w:rPr>
                <w:webHidden/>
              </w:rPr>
            </w:r>
            <w:r>
              <w:rPr>
                <w:webHidden/>
              </w:rPr>
              <w:fldChar w:fldCharType="separate"/>
            </w:r>
            <w:r>
              <w:rPr>
                <w:webHidden/>
              </w:rPr>
              <w:t>12</w:t>
            </w:r>
            <w:r>
              <w:rPr>
                <w:webHidden/>
              </w:rPr>
              <w:fldChar w:fldCharType="end"/>
            </w:r>
          </w:hyperlink>
        </w:p>
        <w:p w14:paraId="645129BB" w14:textId="760E5793" w:rsidR="005358E3" w:rsidRDefault="005358E3">
          <w:pPr>
            <w:pStyle w:val="Innehll3"/>
            <w:tabs>
              <w:tab w:val="left" w:pos="1701"/>
            </w:tabs>
            <w:rPr>
              <w:kern w:val="2"/>
              <w:sz w:val="24"/>
              <w:szCs w:val="24"/>
              <w:lang w:eastAsia="sv-SE"/>
              <w14:ligatures w14:val="standardContextual"/>
            </w:rPr>
          </w:pPr>
          <w:hyperlink w:anchor="_Toc201667575" w:history="1">
            <w:r w:rsidRPr="005A5837">
              <w:rPr>
                <w:rStyle w:val="Hyperlnk"/>
              </w:rPr>
              <w:t>2.4.4.</w:t>
            </w:r>
            <w:r>
              <w:rPr>
                <w:kern w:val="2"/>
                <w:sz w:val="24"/>
                <w:szCs w:val="24"/>
                <w:lang w:eastAsia="sv-SE"/>
                <w14:ligatures w14:val="standardContextual"/>
              </w:rPr>
              <w:tab/>
            </w:r>
            <w:r w:rsidRPr="005A5837">
              <w:rPr>
                <w:rStyle w:val="Hyperlnk"/>
              </w:rPr>
              <w:t>typeOfResult</w:t>
            </w:r>
            <w:r>
              <w:rPr>
                <w:webHidden/>
              </w:rPr>
              <w:tab/>
            </w:r>
            <w:r>
              <w:rPr>
                <w:webHidden/>
              </w:rPr>
              <w:fldChar w:fldCharType="begin"/>
            </w:r>
            <w:r>
              <w:rPr>
                <w:webHidden/>
              </w:rPr>
              <w:instrText xml:space="preserve"> PAGEREF _Toc201667575 \h </w:instrText>
            </w:r>
            <w:r>
              <w:rPr>
                <w:webHidden/>
              </w:rPr>
            </w:r>
            <w:r>
              <w:rPr>
                <w:webHidden/>
              </w:rPr>
              <w:fldChar w:fldCharType="separate"/>
            </w:r>
            <w:r>
              <w:rPr>
                <w:webHidden/>
              </w:rPr>
              <w:t>12</w:t>
            </w:r>
            <w:r>
              <w:rPr>
                <w:webHidden/>
              </w:rPr>
              <w:fldChar w:fldCharType="end"/>
            </w:r>
          </w:hyperlink>
        </w:p>
        <w:p w14:paraId="18BADF9A" w14:textId="58681D05" w:rsidR="005358E3" w:rsidRDefault="005358E3">
          <w:pPr>
            <w:pStyle w:val="Innehll3"/>
            <w:tabs>
              <w:tab w:val="left" w:pos="1701"/>
            </w:tabs>
            <w:rPr>
              <w:kern w:val="2"/>
              <w:sz w:val="24"/>
              <w:szCs w:val="24"/>
              <w:lang w:eastAsia="sv-SE"/>
              <w14:ligatures w14:val="standardContextual"/>
            </w:rPr>
          </w:pPr>
          <w:hyperlink w:anchor="_Toc201667576" w:history="1">
            <w:r w:rsidRPr="005A5837">
              <w:rPr>
                <w:rStyle w:val="Hyperlnk"/>
              </w:rPr>
              <w:t>2.4.5.</w:t>
            </w:r>
            <w:r>
              <w:rPr>
                <w:kern w:val="2"/>
                <w:sz w:val="24"/>
                <w:szCs w:val="24"/>
                <w:lang w:eastAsia="sv-SE"/>
                <w14:ligatures w14:val="standardContextual"/>
              </w:rPr>
              <w:tab/>
            </w:r>
            <w:r w:rsidRPr="005A5837">
              <w:rPr>
                <w:rStyle w:val="Hyperlnk"/>
              </w:rPr>
              <w:t>imageDicomData</w:t>
            </w:r>
            <w:r>
              <w:rPr>
                <w:webHidden/>
              </w:rPr>
              <w:tab/>
            </w:r>
            <w:r>
              <w:rPr>
                <w:webHidden/>
              </w:rPr>
              <w:fldChar w:fldCharType="begin"/>
            </w:r>
            <w:r>
              <w:rPr>
                <w:webHidden/>
              </w:rPr>
              <w:instrText xml:space="preserve"> PAGEREF _Toc201667576 \h </w:instrText>
            </w:r>
            <w:r>
              <w:rPr>
                <w:webHidden/>
              </w:rPr>
            </w:r>
            <w:r>
              <w:rPr>
                <w:webHidden/>
              </w:rPr>
              <w:fldChar w:fldCharType="separate"/>
            </w:r>
            <w:r>
              <w:rPr>
                <w:webHidden/>
              </w:rPr>
              <w:t>13</w:t>
            </w:r>
            <w:r>
              <w:rPr>
                <w:webHidden/>
              </w:rPr>
              <w:fldChar w:fldCharType="end"/>
            </w:r>
          </w:hyperlink>
        </w:p>
        <w:p w14:paraId="5420C34D" w14:textId="600DE084" w:rsidR="005358E3" w:rsidRDefault="005358E3">
          <w:pPr>
            <w:pStyle w:val="Innehll3"/>
            <w:tabs>
              <w:tab w:val="left" w:pos="1701"/>
            </w:tabs>
            <w:rPr>
              <w:kern w:val="2"/>
              <w:sz w:val="24"/>
              <w:szCs w:val="24"/>
              <w:lang w:eastAsia="sv-SE"/>
              <w14:ligatures w14:val="standardContextual"/>
            </w:rPr>
          </w:pPr>
          <w:hyperlink w:anchor="_Toc201667577" w:history="1">
            <w:r w:rsidRPr="005A5837">
              <w:rPr>
                <w:rStyle w:val="Hyperlnk"/>
              </w:rPr>
              <w:t>2.4.6.</w:t>
            </w:r>
            <w:r>
              <w:rPr>
                <w:kern w:val="2"/>
                <w:sz w:val="24"/>
                <w:szCs w:val="24"/>
                <w:lang w:eastAsia="sv-SE"/>
                <w14:ligatures w14:val="standardContextual"/>
              </w:rPr>
              <w:tab/>
            </w:r>
            <w:r w:rsidRPr="005A5837">
              <w:rPr>
                <w:rStyle w:val="Hyperlnk"/>
              </w:rPr>
              <w:t>imageStructuredData</w:t>
            </w:r>
            <w:r>
              <w:rPr>
                <w:webHidden/>
              </w:rPr>
              <w:tab/>
            </w:r>
            <w:r>
              <w:rPr>
                <w:webHidden/>
              </w:rPr>
              <w:fldChar w:fldCharType="begin"/>
            </w:r>
            <w:r>
              <w:rPr>
                <w:webHidden/>
              </w:rPr>
              <w:instrText xml:space="preserve"> PAGEREF _Toc201667577 \h </w:instrText>
            </w:r>
            <w:r>
              <w:rPr>
                <w:webHidden/>
              </w:rPr>
            </w:r>
            <w:r>
              <w:rPr>
                <w:webHidden/>
              </w:rPr>
              <w:fldChar w:fldCharType="separate"/>
            </w:r>
            <w:r>
              <w:rPr>
                <w:webHidden/>
              </w:rPr>
              <w:t>13</w:t>
            </w:r>
            <w:r>
              <w:rPr>
                <w:webHidden/>
              </w:rPr>
              <w:fldChar w:fldCharType="end"/>
            </w:r>
          </w:hyperlink>
        </w:p>
        <w:p w14:paraId="07F14F32" w14:textId="1C5DBECD" w:rsidR="005358E3" w:rsidRDefault="005358E3">
          <w:pPr>
            <w:pStyle w:val="Innehll3"/>
            <w:tabs>
              <w:tab w:val="left" w:pos="1701"/>
            </w:tabs>
            <w:rPr>
              <w:kern w:val="2"/>
              <w:sz w:val="24"/>
              <w:szCs w:val="24"/>
              <w:lang w:eastAsia="sv-SE"/>
              <w14:ligatures w14:val="standardContextual"/>
            </w:rPr>
          </w:pPr>
          <w:hyperlink w:anchor="_Toc201667578" w:history="1">
            <w:r w:rsidRPr="005A5837">
              <w:rPr>
                <w:rStyle w:val="Hyperlnk"/>
              </w:rPr>
              <w:t>2.4.7.</w:t>
            </w:r>
            <w:r>
              <w:rPr>
                <w:kern w:val="2"/>
                <w:sz w:val="24"/>
                <w:szCs w:val="24"/>
                <w:lang w:eastAsia="sv-SE"/>
                <w14:ligatures w14:val="standardContextual"/>
              </w:rPr>
              <w:tab/>
            </w:r>
            <w:r w:rsidRPr="005A5837">
              <w:rPr>
                <w:rStyle w:val="Hyperlnk"/>
              </w:rPr>
              <w:t>Verksamhetens godkännande av informationsmappning</w:t>
            </w:r>
            <w:r>
              <w:rPr>
                <w:webHidden/>
              </w:rPr>
              <w:tab/>
            </w:r>
            <w:r>
              <w:rPr>
                <w:webHidden/>
              </w:rPr>
              <w:fldChar w:fldCharType="begin"/>
            </w:r>
            <w:r>
              <w:rPr>
                <w:webHidden/>
              </w:rPr>
              <w:instrText xml:space="preserve"> PAGEREF _Toc201667578 \h </w:instrText>
            </w:r>
            <w:r>
              <w:rPr>
                <w:webHidden/>
              </w:rPr>
            </w:r>
            <w:r>
              <w:rPr>
                <w:webHidden/>
              </w:rPr>
              <w:fldChar w:fldCharType="separate"/>
            </w:r>
            <w:r>
              <w:rPr>
                <w:webHidden/>
              </w:rPr>
              <w:t>14</w:t>
            </w:r>
            <w:r>
              <w:rPr>
                <w:webHidden/>
              </w:rPr>
              <w:fldChar w:fldCharType="end"/>
            </w:r>
          </w:hyperlink>
        </w:p>
        <w:p w14:paraId="4F77EC0F" w14:textId="2B684A0B" w:rsidR="005358E3" w:rsidRDefault="005358E3">
          <w:pPr>
            <w:pStyle w:val="Innehll3"/>
            <w:tabs>
              <w:tab w:val="left" w:pos="1701"/>
            </w:tabs>
            <w:rPr>
              <w:kern w:val="2"/>
              <w:sz w:val="24"/>
              <w:szCs w:val="24"/>
              <w:lang w:eastAsia="sv-SE"/>
              <w14:ligatures w14:val="standardContextual"/>
            </w:rPr>
          </w:pPr>
          <w:hyperlink w:anchor="_Toc201667579" w:history="1">
            <w:r w:rsidRPr="005A5837">
              <w:rPr>
                <w:rStyle w:val="Hyperlnk"/>
              </w:rPr>
              <w:t>2.4.8.</w:t>
            </w:r>
            <w:r>
              <w:rPr>
                <w:kern w:val="2"/>
                <w:sz w:val="24"/>
                <w:szCs w:val="24"/>
                <w:lang w:eastAsia="sv-SE"/>
                <w14:ligatures w14:val="standardContextual"/>
              </w:rPr>
              <w:tab/>
            </w:r>
            <w:r w:rsidRPr="005A5837">
              <w:rPr>
                <w:rStyle w:val="Hyperlnk"/>
              </w:rPr>
              <w:t>Åtkomstfiltrering</w:t>
            </w:r>
            <w:r>
              <w:rPr>
                <w:webHidden/>
              </w:rPr>
              <w:tab/>
            </w:r>
            <w:r>
              <w:rPr>
                <w:webHidden/>
              </w:rPr>
              <w:fldChar w:fldCharType="begin"/>
            </w:r>
            <w:r>
              <w:rPr>
                <w:webHidden/>
              </w:rPr>
              <w:instrText xml:space="preserve"> PAGEREF _Toc201667579 \h </w:instrText>
            </w:r>
            <w:r>
              <w:rPr>
                <w:webHidden/>
              </w:rPr>
            </w:r>
            <w:r>
              <w:rPr>
                <w:webHidden/>
              </w:rPr>
              <w:fldChar w:fldCharType="separate"/>
            </w:r>
            <w:r>
              <w:rPr>
                <w:webHidden/>
              </w:rPr>
              <w:t>14</w:t>
            </w:r>
            <w:r>
              <w:rPr>
                <w:webHidden/>
              </w:rPr>
              <w:fldChar w:fldCharType="end"/>
            </w:r>
          </w:hyperlink>
        </w:p>
        <w:p w14:paraId="46A7CC72" w14:textId="5BDE2DCE" w:rsidR="005358E3" w:rsidRDefault="005358E3">
          <w:pPr>
            <w:pStyle w:val="Innehll3"/>
            <w:tabs>
              <w:tab w:val="left" w:pos="1701"/>
            </w:tabs>
            <w:rPr>
              <w:kern w:val="2"/>
              <w:sz w:val="24"/>
              <w:szCs w:val="24"/>
              <w:lang w:eastAsia="sv-SE"/>
              <w14:ligatures w14:val="standardContextual"/>
            </w:rPr>
          </w:pPr>
          <w:hyperlink w:anchor="_Toc201667580" w:history="1">
            <w:r w:rsidRPr="005A5837">
              <w:rPr>
                <w:rStyle w:val="Hyperlnk"/>
              </w:rPr>
              <w:t>2.4.9.</w:t>
            </w:r>
            <w:r>
              <w:rPr>
                <w:kern w:val="2"/>
                <w:sz w:val="24"/>
                <w:szCs w:val="24"/>
                <w:lang w:eastAsia="sv-SE"/>
                <w14:ligatures w14:val="standardContextual"/>
              </w:rPr>
              <w:tab/>
            </w:r>
            <w:r w:rsidRPr="005A5837">
              <w:rPr>
                <w:rStyle w:val="Hyperlnk"/>
              </w:rPr>
              <w:t>Informationskonsekvens</w:t>
            </w:r>
            <w:r>
              <w:rPr>
                <w:webHidden/>
              </w:rPr>
              <w:tab/>
            </w:r>
            <w:r>
              <w:rPr>
                <w:webHidden/>
              </w:rPr>
              <w:fldChar w:fldCharType="begin"/>
            </w:r>
            <w:r>
              <w:rPr>
                <w:webHidden/>
              </w:rPr>
              <w:instrText xml:space="preserve"> PAGEREF _Toc201667580 \h </w:instrText>
            </w:r>
            <w:r>
              <w:rPr>
                <w:webHidden/>
              </w:rPr>
            </w:r>
            <w:r>
              <w:rPr>
                <w:webHidden/>
              </w:rPr>
              <w:fldChar w:fldCharType="separate"/>
            </w:r>
            <w:r>
              <w:rPr>
                <w:webHidden/>
              </w:rPr>
              <w:t>15</w:t>
            </w:r>
            <w:r>
              <w:rPr>
                <w:webHidden/>
              </w:rPr>
              <w:fldChar w:fldCharType="end"/>
            </w:r>
          </w:hyperlink>
        </w:p>
        <w:p w14:paraId="2E5B18D1" w14:textId="36FF5D9C" w:rsidR="005358E3" w:rsidRDefault="005358E3">
          <w:pPr>
            <w:pStyle w:val="Innehll2"/>
            <w:tabs>
              <w:tab w:val="left" w:pos="1361"/>
            </w:tabs>
            <w:rPr>
              <w:kern w:val="2"/>
              <w:sz w:val="24"/>
              <w:szCs w:val="24"/>
              <w:lang w:eastAsia="sv-SE"/>
              <w14:ligatures w14:val="standardContextual"/>
            </w:rPr>
          </w:pPr>
          <w:hyperlink w:anchor="_Toc201667581" w:history="1">
            <w:r w:rsidRPr="005A5837">
              <w:rPr>
                <w:rStyle w:val="Hyperlnk"/>
              </w:rPr>
              <w:t>2.5.</w:t>
            </w:r>
            <w:r>
              <w:rPr>
                <w:kern w:val="2"/>
                <w:sz w:val="24"/>
                <w:szCs w:val="24"/>
                <w:lang w:eastAsia="sv-SE"/>
                <w14:ligatures w14:val="standardContextual"/>
              </w:rPr>
              <w:tab/>
            </w:r>
            <w:r w:rsidRPr="005A5837">
              <w:rPr>
                <w:rStyle w:val="Hyperlnk"/>
              </w:rPr>
              <w:t>Övriga krav</w:t>
            </w:r>
            <w:r>
              <w:rPr>
                <w:webHidden/>
              </w:rPr>
              <w:tab/>
            </w:r>
            <w:r>
              <w:rPr>
                <w:webHidden/>
              </w:rPr>
              <w:fldChar w:fldCharType="begin"/>
            </w:r>
            <w:r>
              <w:rPr>
                <w:webHidden/>
              </w:rPr>
              <w:instrText xml:space="preserve"> PAGEREF _Toc201667581 \h </w:instrText>
            </w:r>
            <w:r>
              <w:rPr>
                <w:webHidden/>
              </w:rPr>
            </w:r>
            <w:r>
              <w:rPr>
                <w:webHidden/>
              </w:rPr>
              <w:fldChar w:fldCharType="separate"/>
            </w:r>
            <w:r>
              <w:rPr>
                <w:webHidden/>
              </w:rPr>
              <w:t>16</w:t>
            </w:r>
            <w:r>
              <w:rPr>
                <w:webHidden/>
              </w:rPr>
              <w:fldChar w:fldCharType="end"/>
            </w:r>
          </w:hyperlink>
        </w:p>
        <w:p w14:paraId="77D3D6E0" w14:textId="7039D3D4" w:rsidR="005358E3" w:rsidRDefault="005358E3">
          <w:pPr>
            <w:pStyle w:val="Innehll3"/>
            <w:tabs>
              <w:tab w:val="left" w:pos="1701"/>
            </w:tabs>
            <w:rPr>
              <w:kern w:val="2"/>
              <w:sz w:val="24"/>
              <w:szCs w:val="24"/>
              <w:lang w:eastAsia="sv-SE"/>
              <w14:ligatures w14:val="standardContextual"/>
            </w:rPr>
          </w:pPr>
          <w:hyperlink w:anchor="_Toc201667582" w:history="1">
            <w:r w:rsidRPr="005A5837">
              <w:rPr>
                <w:rStyle w:val="Hyperlnk"/>
              </w:rPr>
              <w:t>2.5.1.</w:t>
            </w:r>
            <w:r>
              <w:rPr>
                <w:kern w:val="2"/>
                <w:sz w:val="24"/>
                <w:szCs w:val="24"/>
                <w:lang w:eastAsia="sv-SE"/>
                <w14:ligatures w14:val="standardContextual"/>
              </w:rPr>
              <w:tab/>
            </w:r>
            <w:r w:rsidRPr="005A5837">
              <w:rPr>
                <w:rStyle w:val="Hyperlnk"/>
              </w:rPr>
              <w:t>Engagemangsindexuppdatering</w:t>
            </w:r>
            <w:r>
              <w:rPr>
                <w:webHidden/>
              </w:rPr>
              <w:tab/>
            </w:r>
            <w:r>
              <w:rPr>
                <w:webHidden/>
              </w:rPr>
              <w:fldChar w:fldCharType="begin"/>
            </w:r>
            <w:r>
              <w:rPr>
                <w:webHidden/>
              </w:rPr>
              <w:instrText xml:space="preserve"> PAGEREF _Toc201667582 \h </w:instrText>
            </w:r>
            <w:r>
              <w:rPr>
                <w:webHidden/>
              </w:rPr>
            </w:r>
            <w:r>
              <w:rPr>
                <w:webHidden/>
              </w:rPr>
              <w:fldChar w:fldCharType="separate"/>
            </w:r>
            <w:r>
              <w:rPr>
                <w:webHidden/>
              </w:rPr>
              <w:t>16</w:t>
            </w:r>
            <w:r>
              <w:rPr>
                <w:webHidden/>
              </w:rPr>
              <w:fldChar w:fldCharType="end"/>
            </w:r>
          </w:hyperlink>
        </w:p>
        <w:p w14:paraId="14E73E1F" w14:textId="5A68763A" w:rsidR="005358E3" w:rsidRDefault="005358E3">
          <w:pPr>
            <w:pStyle w:val="Innehll3"/>
            <w:tabs>
              <w:tab w:val="left" w:pos="1701"/>
            </w:tabs>
            <w:rPr>
              <w:kern w:val="2"/>
              <w:sz w:val="24"/>
              <w:szCs w:val="24"/>
              <w:lang w:eastAsia="sv-SE"/>
              <w14:ligatures w14:val="standardContextual"/>
            </w:rPr>
          </w:pPr>
          <w:hyperlink w:anchor="_Toc201667583" w:history="1">
            <w:r w:rsidRPr="005A5837">
              <w:rPr>
                <w:rStyle w:val="Hyperlnk"/>
              </w:rPr>
              <w:t>2.5.2.</w:t>
            </w:r>
            <w:r>
              <w:rPr>
                <w:kern w:val="2"/>
                <w:sz w:val="24"/>
                <w:szCs w:val="24"/>
                <w:lang w:eastAsia="sv-SE"/>
                <w14:ligatures w14:val="standardContextual"/>
              </w:rPr>
              <w:tab/>
            </w:r>
            <w:r w:rsidRPr="005A5837">
              <w:rPr>
                <w:rStyle w:val="Hyperlnk"/>
              </w:rPr>
              <w:t>SLA-krav</w:t>
            </w:r>
            <w:r>
              <w:rPr>
                <w:webHidden/>
              </w:rPr>
              <w:tab/>
            </w:r>
            <w:r>
              <w:rPr>
                <w:webHidden/>
              </w:rPr>
              <w:fldChar w:fldCharType="begin"/>
            </w:r>
            <w:r>
              <w:rPr>
                <w:webHidden/>
              </w:rPr>
              <w:instrText xml:space="preserve"> PAGEREF _Toc201667583 \h </w:instrText>
            </w:r>
            <w:r>
              <w:rPr>
                <w:webHidden/>
              </w:rPr>
            </w:r>
            <w:r>
              <w:rPr>
                <w:webHidden/>
              </w:rPr>
              <w:fldChar w:fldCharType="separate"/>
            </w:r>
            <w:r>
              <w:rPr>
                <w:webHidden/>
              </w:rPr>
              <w:t>17</w:t>
            </w:r>
            <w:r>
              <w:rPr>
                <w:webHidden/>
              </w:rPr>
              <w:fldChar w:fldCharType="end"/>
            </w:r>
          </w:hyperlink>
        </w:p>
        <w:p w14:paraId="0646F0B9" w14:textId="4D225BF7" w:rsidR="005358E3" w:rsidRDefault="005358E3">
          <w:pPr>
            <w:pStyle w:val="Innehll3"/>
            <w:tabs>
              <w:tab w:val="left" w:pos="1701"/>
            </w:tabs>
            <w:rPr>
              <w:kern w:val="2"/>
              <w:sz w:val="24"/>
              <w:szCs w:val="24"/>
              <w:lang w:eastAsia="sv-SE"/>
              <w14:ligatures w14:val="standardContextual"/>
            </w:rPr>
          </w:pPr>
          <w:hyperlink w:anchor="_Toc201667584" w:history="1">
            <w:r w:rsidRPr="005A5837">
              <w:rPr>
                <w:rStyle w:val="Hyperlnk"/>
              </w:rPr>
              <w:t>2.5.3.</w:t>
            </w:r>
            <w:r>
              <w:rPr>
                <w:kern w:val="2"/>
                <w:sz w:val="24"/>
                <w:szCs w:val="24"/>
                <w:lang w:eastAsia="sv-SE"/>
                <w14:ligatures w14:val="standardContextual"/>
              </w:rPr>
              <w:tab/>
            </w:r>
            <w:r w:rsidRPr="005A5837">
              <w:rPr>
                <w:rStyle w:val="Hyperlnk"/>
              </w:rPr>
              <w:t>Obehörig åtkomst</w:t>
            </w:r>
            <w:r>
              <w:rPr>
                <w:webHidden/>
              </w:rPr>
              <w:tab/>
            </w:r>
            <w:r>
              <w:rPr>
                <w:webHidden/>
              </w:rPr>
              <w:fldChar w:fldCharType="begin"/>
            </w:r>
            <w:r>
              <w:rPr>
                <w:webHidden/>
              </w:rPr>
              <w:instrText xml:space="preserve"> PAGEREF _Toc201667584 \h </w:instrText>
            </w:r>
            <w:r>
              <w:rPr>
                <w:webHidden/>
              </w:rPr>
            </w:r>
            <w:r>
              <w:rPr>
                <w:webHidden/>
              </w:rPr>
              <w:fldChar w:fldCharType="separate"/>
            </w:r>
            <w:r>
              <w:rPr>
                <w:webHidden/>
              </w:rPr>
              <w:t>18</w:t>
            </w:r>
            <w:r>
              <w:rPr>
                <w:webHidden/>
              </w:rPr>
              <w:fldChar w:fldCharType="end"/>
            </w:r>
          </w:hyperlink>
        </w:p>
        <w:p w14:paraId="6A8DAB4B" w14:textId="37F3CF28" w:rsidR="005358E3" w:rsidRDefault="005358E3">
          <w:pPr>
            <w:pStyle w:val="Innehll3"/>
            <w:tabs>
              <w:tab w:val="left" w:pos="1701"/>
            </w:tabs>
            <w:rPr>
              <w:kern w:val="2"/>
              <w:sz w:val="24"/>
              <w:szCs w:val="24"/>
              <w:lang w:eastAsia="sv-SE"/>
              <w14:ligatures w14:val="standardContextual"/>
            </w:rPr>
          </w:pPr>
          <w:hyperlink w:anchor="_Toc201667585" w:history="1">
            <w:r w:rsidRPr="005A5837">
              <w:rPr>
                <w:rStyle w:val="Hyperlnk"/>
              </w:rPr>
              <w:t>2.5.4.</w:t>
            </w:r>
            <w:r>
              <w:rPr>
                <w:kern w:val="2"/>
                <w:sz w:val="24"/>
                <w:szCs w:val="24"/>
                <w:lang w:eastAsia="sv-SE"/>
                <w14:ligatures w14:val="standardContextual"/>
              </w:rPr>
              <w:tab/>
            </w:r>
            <w:r w:rsidRPr="005A5837">
              <w:rPr>
                <w:rStyle w:val="Hyperlnk"/>
              </w:rPr>
              <w:t>Följsamhet mot tecknade avtal</w:t>
            </w:r>
            <w:r>
              <w:rPr>
                <w:webHidden/>
              </w:rPr>
              <w:tab/>
            </w:r>
            <w:r>
              <w:rPr>
                <w:webHidden/>
              </w:rPr>
              <w:fldChar w:fldCharType="begin"/>
            </w:r>
            <w:r>
              <w:rPr>
                <w:webHidden/>
              </w:rPr>
              <w:instrText xml:space="preserve"> PAGEREF _Toc201667585 \h </w:instrText>
            </w:r>
            <w:r>
              <w:rPr>
                <w:webHidden/>
              </w:rPr>
            </w:r>
            <w:r>
              <w:rPr>
                <w:webHidden/>
              </w:rPr>
              <w:fldChar w:fldCharType="separate"/>
            </w:r>
            <w:r>
              <w:rPr>
                <w:webHidden/>
              </w:rPr>
              <w:t>19</w:t>
            </w:r>
            <w:r>
              <w:rPr>
                <w:webHidden/>
              </w:rPr>
              <w:fldChar w:fldCharType="end"/>
            </w:r>
          </w:hyperlink>
        </w:p>
        <w:p w14:paraId="57F13E07" w14:textId="1AFC5BEE" w:rsidR="005358E3" w:rsidRDefault="005358E3">
          <w:pPr>
            <w:pStyle w:val="Innehll2"/>
            <w:tabs>
              <w:tab w:val="left" w:pos="1361"/>
            </w:tabs>
            <w:rPr>
              <w:kern w:val="2"/>
              <w:sz w:val="24"/>
              <w:szCs w:val="24"/>
              <w:lang w:eastAsia="sv-SE"/>
              <w14:ligatures w14:val="standardContextual"/>
            </w:rPr>
          </w:pPr>
          <w:hyperlink w:anchor="_Toc201667586" w:history="1">
            <w:r w:rsidRPr="005A5837">
              <w:rPr>
                <w:rStyle w:val="Hyperlnk"/>
              </w:rPr>
              <w:t>2.6.</w:t>
            </w:r>
            <w:r>
              <w:rPr>
                <w:kern w:val="2"/>
                <w:sz w:val="24"/>
                <w:szCs w:val="24"/>
                <w:lang w:eastAsia="sv-SE"/>
                <w14:ligatures w14:val="standardContextual"/>
              </w:rPr>
              <w:tab/>
            </w:r>
            <w:r w:rsidRPr="005A5837">
              <w:rPr>
                <w:rStyle w:val="Hyperlnk"/>
              </w:rPr>
              <w:t>Följsamhet mot TK-testsviter</w:t>
            </w:r>
            <w:r>
              <w:rPr>
                <w:webHidden/>
              </w:rPr>
              <w:tab/>
            </w:r>
            <w:r>
              <w:rPr>
                <w:webHidden/>
              </w:rPr>
              <w:fldChar w:fldCharType="begin"/>
            </w:r>
            <w:r>
              <w:rPr>
                <w:webHidden/>
              </w:rPr>
              <w:instrText xml:space="preserve"> PAGEREF _Toc201667586 \h </w:instrText>
            </w:r>
            <w:r>
              <w:rPr>
                <w:webHidden/>
              </w:rPr>
            </w:r>
            <w:r>
              <w:rPr>
                <w:webHidden/>
              </w:rPr>
              <w:fldChar w:fldCharType="separate"/>
            </w:r>
            <w:r>
              <w:rPr>
                <w:webHidden/>
              </w:rPr>
              <w:t>19</w:t>
            </w:r>
            <w:r>
              <w:rPr>
                <w:webHidden/>
              </w:rPr>
              <w:fldChar w:fldCharType="end"/>
            </w:r>
          </w:hyperlink>
        </w:p>
        <w:p w14:paraId="5CE56DF4" w14:textId="0F3BF558" w:rsidR="005358E3" w:rsidRDefault="005358E3">
          <w:pPr>
            <w:pStyle w:val="Innehll3"/>
            <w:tabs>
              <w:tab w:val="left" w:pos="1701"/>
            </w:tabs>
            <w:rPr>
              <w:kern w:val="2"/>
              <w:sz w:val="24"/>
              <w:szCs w:val="24"/>
              <w:lang w:eastAsia="sv-SE"/>
              <w14:ligatures w14:val="standardContextual"/>
            </w:rPr>
          </w:pPr>
          <w:hyperlink w:anchor="_Toc201667587" w:history="1">
            <w:r w:rsidRPr="005A5837">
              <w:rPr>
                <w:rStyle w:val="Hyperlnk"/>
              </w:rPr>
              <w:t>2.6.1.</w:t>
            </w:r>
            <w:r>
              <w:rPr>
                <w:kern w:val="2"/>
                <w:sz w:val="24"/>
                <w:szCs w:val="24"/>
                <w:lang w:eastAsia="sv-SE"/>
                <w14:ligatures w14:val="standardContextual"/>
              </w:rPr>
              <w:tab/>
            </w:r>
            <w:r w:rsidRPr="005A5837">
              <w:rPr>
                <w:rStyle w:val="Hyperlnk"/>
              </w:rPr>
              <w:t>TK-testsvit för tjänstekontraktet</w:t>
            </w:r>
            <w:r>
              <w:rPr>
                <w:webHidden/>
              </w:rPr>
              <w:tab/>
            </w:r>
            <w:r>
              <w:rPr>
                <w:webHidden/>
              </w:rPr>
              <w:fldChar w:fldCharType="begin"/>
            </w:r>
            <w:r>
              <w:rPr>
                <w:webHidden/>
              </w:rPr>
              <w:instrText xml:space="preserve"> PAGEREF _Toc201667587 \h </w:instrText>
            </w:r>
            <w:r>
              <w:rPr>
                <w:webHidden/>
              </w:rPr>
            </w:r>
            <w:r>
              <w:rPr>
                <w:webHidden/>
              </w:rPr>
              <w:fldChar w:fldCharType="separate"/>
            </w:r>
            <w:r>
              <w:rPr>
                <w:webHidden/>
              </w:rPr>
              <w:t>19</w:t>
            </w:r>
            <w:r>
              <w:rPr>
                <w:webHidden/>
              </w:rPr>
              <w:fldChar w:fldCharType="end"/>
            </w:r>
          </w:hyperlink>
        </w:p>
        <w:p w14:paraId="68B81A8E" w14:textId="50BB749E" w:rsidR="005358E3" w:rsidRDefault="005358E3">
          <w:pPr>
            <w:pStyle w:val="Innehll2"/>
            <w:tabs>
              <w:tab w:val="left" w:pos="1361"/>
            </w:tabs>
            <w:rPr>
              <w:kern w:val="2"/>
              <w:sz w:val="24"/>
              <w:szCs w:val="24"/>
              <w:lang w:eastAsia="sv-SE"/>
              <w14:ligatures w14:val="standardContextual"/>
            </w:rPr>
          </w:pPr>
          <w:hyperlink w:anchor="_Toc201667588" w:history="1">
            <w:r w:rsidRPr="005A5837">
              <w:rPr>
                <w:rStyle w:val="Hyperlnk"/>
              </w:rPr>
              <w:t>2.7.</w:t>
            </w:r>
            <w:r>
              <w:rPr>
                <w:kern w:val="2"/>
                <w:sz w:val="24"/>
                <w:szCs w:val="24"/>
                <w:lang w:eastAsia="sv-SE"/>
                <w14:ligatures w14:val="standardContextual"/>
              </w:rPr>
              <w:tab/>
            </w:r>
            <w:r w:rsidRPr="005A5837">
              <w:rPr>
                <w:rStyle w:val="Hyperlnk"/>
              </w:rPr>
              <w:t>Övrigt</w:t>
            </w:r>
            <w:r>
              <w:rPr>
                <w:webHidden/>
              </w:rPr>
              <w:tab/>
            </w:r>
            <w:r>
              <w:rPr>
                <w:webHidden/>
              </w:rPr>
              <w:fldChar w:fldCharType="begin"/>
            </w:r>
            <w:r>
              <w:rPr>
                <w:webHidden/>
              </w:rPr>
              <w:instrText xml:space="preserve"> PAGEREF _Toc201667588 \h </w:instrText>
            </w:r>
            <w:r>
              <w:rPr>
                <w:webHidden/>
              </w:rPr>
            </w:r>
            <w:r>
              <w:rPr>
                <w:webHidden/>
              </w:rPr>
              <w:fldChar w:fldCharType="separate"/>
            </w:r>
            <w:r>
              <w:rPr>
                <w:webHidden/>
              </w:rPr>
              <w:t>20</w:t>
            </w:r>
            <w:r>
              <w:rPr>
                <w:webHidden/>
              </w:rPr>
              <w:fldChar w:fldCharType="end"/>
            </w:r>
          </w:hyperlink>
        </w:p>
        <w:p w14:paraId="79DFAF85" w14:textId="3AC36BF7" w:rsidR="005358E3" w:rsidRDefault="005358E3">
          <w:pPr>
            <w:pStyle w:val="Innehll2"/>
            <w:tabs>
              <w:tab w:val="left" w:pos="1361"/>
            </w:tabs>
            <w:rPr>
              <w:kern w:val="2"/>
              <w:sz w:val="24"/>
              <w:szCs w:val="24"/>
              <w:lang w:eastAsia="sv-SE"/>
              <w14:ligatures w14:val="standardContextual"/>
            </w:rPr>
          </w:pPr>
          <w:hyperlink w:anchor="_Toc201667589" w:history="1">
            <w:r w:rsidRPr="005A5837">
              <w:rPr>
                <w:rStyle w:val="Hyperlnk"/>
              </w:rPr>
              <w:t>2.8.</w:t>
            </w:r>
            <w:r>
              <w:rPr>
                <w:kern w:val="2"/>
                <w:sz w:val="24"/>
                <w:szCs w:val="24"/>
                <w:lang w:eastAsia="sv-SE"/>
                <w14:ligatures w14:val="standardContextual"/>
              </w:rPr>
              <w:tab/>
            </w:r>
            <w:r w:rsidRPr="005A5837">
              <w:rPr>
                <w:rStyle w:val="Hyperlnk"/>
              </w:rPr>
              <w:t>Kända avvikelser</w:t>
            </w:r>
            <w:r>
              <w:rPr>
                <w:webHidden/>
              </w:rPr>
              <w:tab/>
            </w:r>
            <w:r>
              <w:rPr>
                <w:webHidden/>
              </w:rPr>
              <w:fldChar w:fldCharType="begin"/>
            </w:r>
            <w:r>
              <w:rPr>
                <w:webHidden/>
              </w:rPr>
              <w:instrText xml:space="preserve"> PAGEREF _Toc201667589 \h </w:instrText>
            </w:r>
            <w:r>
              <w:rPr>
                <w:webHidden/>
              </w:rPr>
            </w:r>
            <w:r>
              <w:rPr>
                <w:webHidden/>
              </w:rPr>
              <w:fldChar w:fldCharType="separate"/>
            </w:r>
            <w:r>
              <w:rPr>
                <w:webHidden/>
              </w:rPr>
              <w:t>20</w:t>
            </w:r>
            <w:r>
              <w:rPr>
                <w:webHidden/>
              </w:rPr>
              <w:fldChar w:fldCharType="end"/>
            </w:r>
          </w:hyperlink>
        </w:p>
        <w:p w14:paraId="155D7DC6" w14:textId="21BB3BDE" w:rsidR="005358E3" w:rsidRDefault="005358E3">
          <w:pPr>
            <w:pStyle w:val="Innehll2"/>
            <w:tabs>
              <w:tab w:val="left" w:pos="1361"/>
            </w:tabs>
            <w:rPr>
              <w:kern w:val="2"/>
              <w:sz w:val="24"/>
              <w:szCs w:val="24"/>
              <w:lang w:eastAsia="sv-SE"/>
              <w14:ligatures w14:val="standardContextual"/>
            </w:rPr>
          </w:pPr>
          <w:hyperlink w:anchor="_Toc201667590" w:history="1">
            <w:r w:rsidRPr="005A5837">
              <w:rPr>
                <w:rStyle w:val="Hyperlnk"/>
              </w:rPr>
              <w:t>2.9.</w:t>
            </w:r>
            <w:r>
              <w:rPr>
                <w:kern w:val="2"/>
                <w:sz w:val="24"/>
                <w:szCs w:val="24"/>
                <w:lang w:eastAsia="sv-SE"/>
                <w14:ligatures w14:val="standardContextual"/>
              </w:rPr>
              <w:tab/>
            </w:r>
            <w:r w:rsidRPr="005A5837">
              <w:rPr>
                <w:rStyle w:val="Hyperlnk"/>
              </w:rPr>
              <w:t>Datum för ifyllnad och kontaktperson gällande självdeklaration</w:t>
            </w:r>
            <w:r>
              <w:rPr>
                <w:webHidden/>
              </w:rPr>
              <w:tab/>
            </w:r>
            <w:r>
              <w:rPr>
                <w:webHidden/>
              </w:rPr>
              <w:fldChar w:fldCharType="begin"/>
            </w:r>
            <w:r>
              <w:rPr>
                <w:webHidden/>
              </w:rPr>
              <w:instrText xml:space="preserve"> PAGEREF _Toc201667590 \h </w:instrText>
            </w:r>
            <w:r>
              <w:rPr>
                <w:webHidden/>
              </w:rPr>
            </w:r>
            <w:r>
              <w:rPr>
                <w:webHidden/>
              </w:rPr>
              <w:fldChar w:fldCharType="separate"/>
            </w:r>
            <w:r>
              <w:rPr>
                <w:webHidden/>
              </w:rPr>
              <w:t>21</w:t>
            </w:r>
            <w:r>
              <w:rPr>
                <w:webHidden/>
              </w:rPr>
              <w:fldChar w:fldCharType="end"/>
            </w:r>
          </w:hyperlink>
        </w:p>
        <w:p w14:paraId="3EAEE388" w14:textId="0CBCDEEB" w:rsidR="005358E3" w:rsidRDefault="005358E3">
          <w:pPr>
            <w:pStyle w:val="Innehll1"/>
            <w:rPr>
              <w:b w:val="0"/>
              <w:kern w:val="2"/>
              <w:sz w:val="24"/>
              <w:szCs w:val="24"/>
              <w14:ligatures w14:val="standardContextual"/>
            </w:rPr>
          </w:pPr>
          <w:hyperlink w:anchor="_Toc201667591" w:history="1">
            <w:r w:rsidRPr="005A5837">
              <w:rPr>
                <w:rStyle w:val="Hyperlnk"/>
              </w:rPr>
              <w:t>3.</w:t>
            </w:r>
            <w:r>
              <w:rPr>
                <w:b w:val="0"/>
                <w:kern w:val="2"/>
                <w:sz w:val="24"/>
                <w:szCs w:val="24"/>
                <w14:ligatures w14:val="standardContextual"/>
              </w:rPr>
              <w:tab/>
            </w:r>
            <w:r w:rsidRPr="005A5837">
              <w:rPr>
                <w:rStyle w:val="Hyperlnk"/>
              </w:rPr>
              <w:t>Resultat</w:t>
            </w:r>
            <w:r>
              <w:rPr>
                <w:webHidden/>
              </w:rPr>
              <w:tab/>
            </w:r>
            <w:r>
              <w:rPr>
                <w:webHidden/>
              </w:rPr>
              <w:fldChar w:fldCharType="begin"/>
            </w:r>
            <w:r>
              <w:rPr>
                <w:webHidden/>
              </w:rPr>
              <w:instrText xml:space="preserve"> PAGEREF _Toc201667591 \h </w:instrText>
            </w:r>
            <w:r>
              <w:rPr>
                <w:webHidden/>
              </w:rPr>
            </w:r>
            <w:r>
              <w:rPr>
                <w:webHidden/>
              </w:rPr>
              <w:fldChar w:fldCharType="separate"/>
            </w:r>
            <w:r>
              <w:rPr>
                <w:webHidden/>
              </w:rPr>
              <w:t>22</w:t>
            </w:r>
            <w:r>
              <w:rPr>
                <w:webHidden/>
              </w:rPr>
              <w:fldChar w:fldCharType="end"/>
            </w:r>
          </w:hyperlink>
        </w:p>
        <w:p w14:paraId="74DB15AF" w14:textId="565BA0A3"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276"/>
        <w:gridCol w:w="1276"/>
        <w:gridCol w:w="1984"/>
        <w:gridCol w:w="4534"/>
      </w:tblGrid>
      <w:tr w:rsidR="0066768F" w:rsidRPr="0066768F" w14:paraId="3EC7A96B" w14:textId="77777777" w:rsidTr="00AD74AE">
        <w:trPr>
          <w:trHeight w:val="21"/>
        </w:trPr>
        <w:tc>
          <w:tcPr>
            <w:tcW w:w="1276" w:type="dxa"/>
            <w:shd w:val="clear" w:color="auto" w:fill="A33662" w:themeFill="accent1"/>
          </w:tcPr>
          <w:p w14:paraId="71319AF8" w14:textId="77777777" w:rsidR="0066768F" w:rsidRPr="0066768F" w:rsidRDefault="0066768F" w:rsidP="00FD6A00">
            <w:pPr>
              <w:pStyle w:val="Tabellrubrik"/>
            </w:pPr>
            <w:bookmarkStart w:id="0" w:name="_Hlk133396299"/>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1984" w:type="dxa"/>
            <w:shd w:val="clear" w:color="auto" w:fill="A33662" w:themeFill="accent1"/>
          </w:tcPr>
          <w:p w14:paraId="530083A1" w14:textId="77777777" w:rsidR="0066768F" w:rsidRPr="0066768F" w:rsidRDefault="0066768F" w:rsidP="00FD6A00">
            <w:pPr>
              <w:pStyle w:val="Tabellrubrik"/>
            </w:pPr>
            <w:r w:rsidRPr="0066768F">
              <w:t>Författare</w:t>
            </w:r>
          </w:p>
        </w:tc>
        <w:tc>
          <w:tcPr>
            <w:tcW w:w="4534" w:type="dxa"/>
            <w:shd w:val="clear" w:color="auto" w:fill="A33662" w:themeFill="accent1"/>
          </w:tcPr>
          <w:p w14:paraId="55C69825" w14:textId="77777777" w:rsidR="0066768F" w:rsidRPr="0066768F" w:rsidRDefault="0066768F" w:rsidP="00FD6A00">
            <w:pPr>
              <w:pStyle w:val="Tabellrubrik"/>
            </w:pPr>
            <w:r w:rsidRPr="0066768F">
              <w:t>Kommentar</w:t>
            </w:r>
          </w:p>
        </w:tc>
      </w:tr>
      <w:bookmarkEnd w:id="0"/>
      <w:tr w:rsidR="00A45095" w:rsidRPr="0066768F" w14:paraId="1BB73EA3" w14:textId="77777777" w:rsidTr="00BD1D64">
        <w:tc>
          <w:tcPr>
            <w:tcW w:w="1276" w:type="dxa"/>
            <w:tcBorders>
              <w:top w:val="single" w:sz="4" w:space="0" w:color="A33662" w:themeColor="accent1"/>
              <w:bottom w:val="single" w:sz="4" w:space="0" w:color="A33662" w:themeColor="accent1"/>
              <w:right w:val="single" w:sz="24" w:space="0" w:color="FFFFFF" w:themeColor="background1"/>
            </w:tcBorders>
          </w:tcPr>
          <w:p w14:paraId="3F2A5B47" w14:textId="0DA044EC" w:rsidR="00A45095" w:rsidRPr="002C0CB3" w:rsidRDefault="00A45095" w:rsidP="00A45095"/>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FC93F9" w14:textId="10F678C0" w:rsidR="00A45095" w:rsidRPr="002C0CB3" w:rsidRDefault="00A45095" w:rsidP="00A45095"/>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C5A7DA" w14:textId="06FC06DF" w:rsidR="00A45095" w:rsidRPr="002C0CB3" w:rsidRDefault="00A45095" w:rsidP="00A45095"/>
        </w:tc>
        <w:tc>
          <w:tcPr>
            <w:tcW w:w="4534" w:type="dxa"/>
            <w:tcBorders>
              <w:top w:val="single" w:sz="4" w:space="0" w:color="A33662" w:themeColor="accent1"/>
              <w:left w:val="single" w:sz="24" w:space="0" w:color="FFFFFF" w:themeColor="background1"/>
              <w:bottom w:val="single" w:sz="4" w:space="0" w:color="A33662" w:themeColor="accent1"/>
            </w:tcBorders>
          </w:tcPr>
          <w:p w14:paraId="63C51B5A" w14:textId="373BAA2B" w:rsidR="00A45095" w:rsidRPr="002C0CB3" w:rsidRDefault="00A45095" w:rsidP="00A45095"/>
        </w:tc>
      </w:tr>
      <w:tr w:rsidR="00E31977" w:rsidRPr="0066768F" w14:paraId="2D70141D"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F9E00F1" w14:textId="09D1F0E6" w:rsidR="00E31977" w:rsidRDefault="00E31977" w:rsidP="00E31977">
            <w:r>
              <w:rPr>
                <w:rFonts w:ascii="Arial" w:hAnsi="Arial"/>
              </w:rPr>
              <w:t>3.1.4_RC2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96DB24" w14:textId="00356B82" w:rsidR="00E31977" w:rsidRDefault="00E31977" w:rsidP="00E31977"/>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61D9C2" w14:textId="561361C6" w:rsidR="00E31977" w:rsidRDefault="00E31977" w:rsidP="00E31977">
            <w:r>
              <w:rPr>
                <w:rFonts w:ascii="Arial" w:hAnsi="Arial"/>
              </w:rPr>
              <w:t>Magnus Söderlind</w:t>
            </w:r>
          </w:p>
        </w:tc>
        <w:tc>
          <w:tcPr>
            <w:tcW w:w="4534" w:type="dxa"/>
            <w:tcBorders>
              <w:top w:val="single" w:sz="4" w:space="0" w:color="A33662" w:themeColor="accent1"/>
              <w:left w:val="single" w:sz="24" w:space="0" w:color="FFFFFF" w:themeColor="background1"/>
              <w:bottom w:val="single" w:sz="4" w:space="0" w:color="A33662" w:themeColor="accent1"/>
            </w:tcBorders>
          </w:tcPr>
          <w:p w14:paraId="35EBAD9C" w14:textId="409AC7F0" w:rsidR="00E31977" w:rsidRDefault="00E31977" w:rsidP="00E31977">
            <w:r>
              <w:rPr>
                <w:rFonts w:ascii="Arial" w:hAnsi="Arial"/>
              </w:rPr>
              <w:t>Dokument tillagt i domänen</w:t>
            </w:r>
          </w:p>
        </w:tc>
      </w:tr>
      <w:tr w:rsidR="00E31977" w:rsidRPr="0066768F" w14:paraId="255D3595"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1521101" w14:textId="0CF52851" w:rsidR="00E31977" w:rsidRDefault="00E31977" w:rsidP="00E31977">
            <w:pPr>
              <w:rPr>
                <w:rFonts w:ascii="Arial" w:hAnsi="Arial"/>
              </w:rPr>
            </w:pPr>
            <w:r>
              <w:rPr>
                <w:rFonts w:ascii="Arial" w:hAnsi="Arial"/>
              </w:rPr>
              <w:t>3.1.7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632A34" w14:textId="77777777" w:rsidR="00E31977" w:rsidRDefault="00E31977" w:rsidP="00E31977"/>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56FABB" w14:textId="34187502" w:rsidR="00E31977" w:rsidRDefault="00E31977" w:rsidP="00E31977">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52DDE313" w14:textId="294D8F71" w:rsidR="00E31977" w:rsidRPr="00725FD1" w:rsidRDefault="00E31977" w:rsidP="00E31977">
            <w:pPr>
              <w:rPr>
                <w:rFonts w:ascii="Arial" w:hAnsi="Arial"/>
              </w:rPr>
            </w:pPr>
            <w:r>
              <w:rPr>
                <w:rFonts w:ascii="Arial" w:hAnsi="Arial"/>
              </w:rPr>
              <w:t>Anpassning för NRID. Uppdaterad beskrivning kring avvikelser.</w:t>
            </w:r>
          </w:p>
        </w:tc>
      </w:tr>
      <w:tr w:rsidR="00E31977" w:rsidRPr="0066768F" w14:paraId="11C252C9"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5DD7236" w14:textId="1F84A0FE" w:rsidR="00E31977" w:rsidRDefault="00E31977" w:rsidP="00E31977">
            <w:pPr>
              <w:rPr>
                <w:rFonts w:ascii="Arial" w:hAnsi="Arial"/>
              </w:rPr>
            </w:pPr>
            <w:r>
              <w:rPr>
                <w:rFonts w:ascii="Arial" w:hAnsi="Arial"/>
              </w:rPr>
              <w:t>3.1.7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B732283" w14:textId="77777777" w:rsidR="00E31977" w:rsidRDefault="00E31977" w:rsidP="00E31977"/>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AFFCB77" w14:textId="3E20F9EE" w:rsidR="00E31977" w:rsidRDefault="00E31977" w:rsidP="00E31977">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322D5FD6" w14:textId="1220E825" w:rsidR="00E31977" w:rsidRPr="00725FD1" w:rsidRDefault="00E31977" w:rsidP="00E31977">
            <w:pPr>
              <w:rPr>
                <w:rFonts w:ascii="Arial" w:hAnsi="Arial"/>
              </w:rPr>
            </w:pPr>
            <w:r>
              <w:rPr>
                <w:rFonts w:ascii="Arial" w:hAnsi="Arial"/>
              </w:rPr>
              <w:t xml:space="preserve">NRID ändring </w:t>
            </w:r>
            <w:proofErr w:type="spellStart"/>
            <w:proofErr w:type="gramStart"/>
            <w:r>
              <w:rPr>
                <w:rFonts w:ascii="Arial" w:hAnsi="Arial"/>
              </w:rPr>
              <w:t>backad.Uppdateringar</w:t>
            </w:r>
            <w:proofErr w:type="spellEnd"/>
            <w:proofErr w:type="gramEnd"/>
            <w:r>
              <w:rPr>
                <w:rFonts w:ascii="Arial" w:hAnsi="Arial"/>
              </w:rPr>
              <w:t xml:space="preserve"> i SJD och </w:t>
            </w:r>
            <w:proofErr w:type="spellStart"/>
            <w:r>
              <w:rPr>
                <w:rFonts w:ascii="Arial" w:hAnsi="Arial"/>
              </w:rPr>
              <w:t>testförbättringar</w:t>
            </w:r>
            <w:proofErr w:type="spellEnd"/>
            <w:r>
              <w:rPr>
                <w:rFonts w:ascii="Arial" w:hAnsi="Arial"/>
              </w:rPr>
              <w:t xml:space="preserve"> i testsviter, </w:t>
            </w:r>
            <w:proofErr w:type="gramStart"/>
            <w:r>
              <w:rPr>
                <w:rFonts w:ascii="Arial" w:hAnsi="Arial"/>
              </w:rPr>
              <w:t>framförallt</w:t>
            </w:r>
            <w:proofErr w:type="gramEnd"/>
            <w:r>
              <w:rPr>
                <w:rFonts w:ascii="Arial" w:hAnsi="Arial"/>
              </w:rPr>
              <w:t xml:space="preserve"> tidsfiltrering. Testsvit 7 tillkommer.</w:t>
            </w:r>
          </w:p>
        </w:tc>
      </w:tr>
      <w:tr w:rsidR="00E31977" w:rsidRPr="0066768F" w14:paraId="53E31ABB"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2048B542" w14:textId="13768E43" w:rsidR="00E31977" w:rsidRDefault="00E31977" w:rsidP="00E31977">
            <w:pPr>
              <w:rPr>
                <w:rFonts w:ascii="Arial" w:hAnsi="Arial"/>
              </w:rPr>
            </w:pPr>
            <w:r>
              <w:rPr>
                <w:rFonts w:ascii="Arial" w:hAnsi="Arial"/>
              </w:rPr>
              <w:t>3.1.7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5E5A41" w14:textId="77777777" w:rsidR="00E31977" w:rsidRDefault="00E31977" w:rsidP="00E31977"/>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B928B5" w14:textId="463C6A5E" w:rsidR="00E31977" w:rsidRDefault="00E31977" w:rsidP="00E31977">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005B9155" w14:textId="16C983AC" w:rsidR="00E31977" w:rsidRPr="00725FD1" w:rsidRDefault="00E31977" w:rsidP="00E31977">
            <w:pPr>
              <w:rPr>
                <w:rFonts w:ascii="Arial" w:hAnsi="Arial"/>
              </w:rPr>
            </w:pPr>
            <w:r w:rsidRPr="0056414C">
              <w:rPr>
                <w:rFonts w:ascii="Arial" w:hAnsi="Arial"/>
              </w:rPr>
              <w:t>Nytt filnamn på självdeklaration</w:t>
            </w:r>
          </w:p>
        </w:tc>
      </w:tr>
      <w:tr w:rsidR="00E31977" w:rsidRPr="0066768F" w14:paraId="01D1E732"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3C366156" w14:textId="4BCD2A10" w:rsidR="00E31977" w:rsidRDefault="00E31977" w:rsidP="00E31977">
            <w:pPr>
              <w:rPr>
                <w:rFonts w:ascii="Arial" w:hAnsi="Arial"/>
              </w:rPr>
            </w:pPr>
            <w:r>
              <w:rPr>
                <w:rFonts w:ascii="Arial" w:hAnsi="Arial"/>
              </w:rPr>
              <w:t>3.1.7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D40EEB2" w14:textId="77777777" w:rsidR="00E31977" w:rsidRDefault="00E31977" w:rsidP="00E31977"/>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F11DCF6" w14:textId="18D373B8" w:rsidR="00E31977" w:rsidRDefault="00E31977" w:rsidP="00E31977">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3B5688FB" w14:textId="030B0D66" w:rsidR="00E31977" w:rsidRPr="00725FD1" w:rsidRDefault="00E31977" w:rsidP="00E31977">
            <w:pPr>
              <w:rPr>
                <w:rFonts w:ascii="Arial" w:hAnsi="Arial"/>
              </w:rPr>
            </w:pPr>
            <w:r w:rsidRPr="0056414C">
              <w:rPr>
                <w:rFonts w:ascii="Arial" w:hAnsi="Arial"/>
              </w:rPr>
              <w:t>Tagit bort duplicerad beskrivning för underlag 3. Underlag för godkännande</w:t>
            </w:r>
          </w:p>
        </w:tc>
      </w:tr>
      <w:tr w:rsidR="00E31977" w:rsidRPr="0066768F" w14:paraId="07B36849"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644AFF1E" w14:textId="5A0DB455" w:rsidR="00E31977" w:rsidRDefault="00E31977" w:rsidP="00E31977">
            <w:pPr>
              <w:rPr>
                <w:rFonts w:ascii="Arial" w:hAnsi="Arial"/>
              </w:rPr>
            </w:pPr>
            <w:r>
              <w:rPr>
                <w:rFonts w:ascii="Arial" w:hAnsi="Arial"/>
              </w:rPr>
              <w:t>3.1.7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2A112B" w14:textId="77777777" w:rsidR="00E31977" w:rsidRDefault="00E31977" w:rsidP="00E31977"/>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4E16E58" w14:textId="5ACBF626" w:rsidR="00E31977" w:rsidRDefault="00E31977" w:rsidP="00E31977">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37530A00" w14:textId="5DAEF568" w:rsidR="00E31977" w:rsidRPr="00725FD1" w:rsidRDefault="00E31977" w:rsidP="00E31977">
            <w:pPr>
              <w:rPr>
                <w:rFonts w:ascii="Arial" w:hAnsi="Arial"/>
              </w:rPr>
            </w:pPr>
            <w:r w:rsidRPr="0006676E">
              <w:rPr>
                <w:rFonts w:ascii="Arial" w:hAnsi="Arial"/>
              </w:rPr>
              <w:t xml:space="preserve">Uppdaterat </w:t>
            </w:r>
            <w:proofErr w:type="spellStart"/>
            <w:r w:rsidRPr="0006676E">
              <w:rPr>
                <w:rFonts w:ascii="Arial" w:hAnsi="Arial"/>
              </w:rPr>
              <w:t>mailaddress</w:t>
            </w:r>
            <w:proofErr w:type="spellEnd"/>
            <w:r w:rsidRPr="0006676E">
              <w:rPr>
                <w:rFonts w:ascii="Arial" w:hAnsi="Arial"/>
              </w:rPr>
              <w:t xml:space="preserve"> i 2.2</w:t>
            </w:r>
          </w:p>
        </w:tc>
      </w:tr>
      <w:tr w:rsidR="00E31977" w:rsidRPr="0066768F" w14:paraId="19169D88"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6F89A7BE" w14:textId="1C097C50" w:rsidR="00E31977" w:rsidRDefault="00E31977" w:rsidP="00E31977">
            <w:pPr>
              <w:rPr>
                <w:rFonts w:ascii="Arial" w:hAnsi="Arial"/>
              </w:rPr>
            </w:pPr>
            <w:r>
              <w:rPr>
                <w:rFonts w:ascii="Arial" w:hAnsi="Arial"/>
              </w:rPr>
              <w:t>3.1.7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F515C5" w14:textId="77777777" w:rsidR="00E31977" w:rsidRDefault="00E31977" w:rsidP="00E31977"/>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50CFD9" w14:textId="32F2C143" w:rsidR="00E31977" w:rsidRDefault="00E31977" w:rsidP="00E31977">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1642BB42" w14:textId="25ECE3A9" w:rsidR="00E31977" w:rsidRPr="00725FD1" w:rsidRDefault="00E31977" w:rsidP="00E31977">
            <w:pPr>
              <w:rPr>
                <w:rFonts w:ascii="Arial" w:hAnsi="Arial"/>
              </w:rPr>
            </w:pPr>
            <w:r w:rsidRPr="0006676E">
              <w:rPr>
                <w:rFonts w:ascii="Arial" w:hAnsi="Arial"/>
              </w:rPr>
              <w:t>Uppdaterat beskrivande text i 2.3</w:t>
            </w:r>
          </w:p>
        </w:tc>
      </w:tr>
      <w:tr w:rsidR="00E31977" w:rsidRPr="0066768F" w14:paraId="732A822D"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4B7F9925" w14:textId="0BE68657" w:rsidR="00E31977" w:rsidRDefault="00E31977" w:rsidP="00E31977">
            <w:pPr>
              <w:rPr>
                <w:rFonts w:ascii="Arial" w:hAnsi="Arial"/>
              </w:rPr>
            </w:pPr>
            <w:r>
              <w:rPr>
                <w:rFonts w:ascii="Arial" w:hAnsi="Arial"/>
              </w:rPr>
              <w:t>3.1.7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230D3C" w14:textId="77777777" w:rsidR="00E31977" w:rsidRDefault="00E31977" w:rsidP="00E31977"/>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0BFAD1C" w14:textId="25BC7712" w:rsidR="00E31977" w:rsidRDefault="00E31977" w:rsidP="00E31977">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6460DDD1" w14:textId="4A30C19C" w:rsidR="00E31977" w:rsidRPr="00725FD1" w:rsidRDefault="00E31977" w:rsidP="00E31977">
            <w:pPr>
              <w:rPr>
                <w:rFonts w:ascii="Arial" w:hAnsi="Arial"/>
              </w:rPr>
            </w:pPr>
            <w:r w:rsidRPr="00FF2624">
              <w:rPr>
                <w:rFonts w:ascii="Arial" w:hAnsi="Arial"/>
              </w:rPr>
              <w:t>Lagt till 3.2.2 Obligatoriska fält vid minimal respons</w:t>
            </w:r>
          </w:p>
        </w:tc>
      </w:tr>
      <w:tr w:rsidR="00E31977" w:rsidRPr="0066768F" w14:paraId="26864070"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9D1C246" w14:textId="2DC73A14" w:rsidR="00E31977" w:rsidRDefault="00E31977" w:rsidP="00E31977">
            <w:pPr>
              <w:rPr>
                <w:rFonts w:ascii="Arial" w:hAnsi="Arial"/>
              </w:rPr>
            </w:pPr>
            <w:r>
              <w:rPr>
                <w:rFonts w:ascii="Arial" w:hAnsi="Arial"/>
              </w:rPr>
              <w:t>3.1.7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F16D3AA" w14:textId="1484DB75" w:rsidR="00E31977" w:rsidRDefault="00E31977" w:rsidP="00E31977">
            <w:r>
              <w:rPr>
                <w:rFonts w:ascii="Arial" w:hAnsi="Arial"/>
              </w:rPr>
              <w:t>2021-03-24</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C3119A" w14:textId="47E3C8E2" w:rsidR="00E31977" w:rsidRDefault="00E31977" w:rsidP="00E31977">
            <w:pPr>
              <w:rPr>
                <w:rFonts w:ascii="Arial" w:hAnsi="Arial"/>
              </w:rPr>
            </w:pPr>
            <w:r>
              <w:rPr>
                <w:rFonts w:ascii="Arial" w:hAnsi="Arial"/>
              </w:rPr>
              <w:t>Eva-Marie Dahl</w:t>
            </w:r>
          </w:p>
        </w:tc>
        <w:tc>
          <w:tcPr>
            <w:tcW w:w="4534" w:type="dxa"/>
            <w:tcBorders>
              <w:top w:val="single" w:sz="4" w:space="0" w:color="A33662" w:themeColor="accent1"/>
              <w:left w:val="single" w:sz="24" w:space="0" w:color="FFFFFF" w:themeColor="background1"/>
              <w:bottom w:val="single" w:sz="4" w:space="0" w:color="A33662" w:themeColor="accent1"/>
            </w:tcBorders>
          </w:tcPr>
          <w:p w14:paraId="089E547B" w14:textId="77777777" w:rsidR="00E31977" w:rsidRPr="00393DB8" w:rsidRDefault="00E31977" w:rsidP="00E31977">
            <w:pPr>
              <w:rPr>
                <w:rFonts w:ascii="Arial" w:hAnsi="Arial"/>
              </w:rPr>
            </w:pPr>
            <w:r w:rsidRPr="00393DB8">
              <w:rPr>
                <w:rFonts w:ascii="Arial" w:hAnsi="Arial"/>
              </w:rPr>
              <w:t>Uppdaterat domänversion</w:t>
            </w:r>
          </w:p>
          <w:p w14:paraId="3D1BA603" w14:textId="77777777" w:rsidR="00E31977" w:rsidRPr="00393DB8" w:rsidRDefault="00E31977" w:rsidP="00E31977">
            <w:pPr>
              <w:rPr>
                <w:rFonts w:ascii="Arial" w:hAnsi="Arial"/>
              </w:rPr>
            </w:pPr>
            <w:r w:rsidRPr="00393DB8">
              <w:rPr>
                <w:rFonts w:ascii="Arial" w:hAnsi="Arial"/>
              </w:rPr>
              <w:t xml:space="preserve">Ändrat kontaktinformation till </w:t>
            </w:r>
            <w:proofErr w:type="spellStart"/>
            <w:r w:rsidRPr="00393DB8">
              <w:rPr>
                <w:rFonts w:ascii="Arial" w:hAnsi="Arial"/>
              </w:rPr>
              <w:t>Ineras</w:t>
            </w:r>
            <w:proofErr w:type="spellEnd"/>
            <w:r w:rsidRPr="00393DB8">
              <w:rPr>
                <w:rFonts w:ascii="Arial" w:hAnsi="Arial"/>
              </w:rPr>
              <w:t xml:space="preserve"> Kundservice</w:t>
            </w:r>
          </w:p>
          <w:p w14:paraId="68BC84D3" w14:textId="77777777" w:rsidR="00E31977" w:rsidRPr="00393DB8" w:rsidRDefault="00E31977" w:rsidP="00E31977">
            <w:pPr>
              <w:rPr>
                <w:rFonts w:ascii="Arial" w:hAnsi="Arial"/>
              </w:rPr>
            </w:pPr>
            <w:r w:rsidRPr="00393DB8">
              <w:rPr>
                <w:rFonts w:ascii="Arial" w:hAnsi="Arial"/>
              </w:rPr>
              <w:t>Lagt till definition av agent i 2.1</w:t>
            </w:r>
          </w:p>
          <w:p w14:paraId="23407449" w14:textId="77777777" w:rsidR="00E31977" w:rsidRPr="00393DB8" w:rsidRDefault="00E31977" w:rsidP="00E31977">
            <w:pPr>
              <w:rPr>
                <w:rFonts w:ascii="Arial" w:hAnsi="Arial"/>
              </w:rPr>
            </w:pPr>
            <w:r w:rsidRPr="00393DB8">
              <w:rPr>
                <w:rFonts w:ascii="Arial" w:hAnsi="Arial"/>
              </w:rPr>
              <w:t>Tagit bort benämningen SIT</w:t>
            </w:r>
          </w:p>
          <w:p w14:paraId="7AB9E1FE" w14:textId="77777777" w:rsidR="00E31977" w:rsidRPr="00393DB8" w:rsidRDefault="00E31977" w:rsidP="00E31977">
            <w:pPr>
              <w:rPr>
                <w:rFonts w:ascii="Arial" w:hAnsi="Arial"/>
              </w:rPr>
            </w:pPr>
            <w:r w:rsidRPr="00393DB8">
              <w:rPr>
                <w:rFonts w:ascii="Arial" w:hAnsi="Arial"/>
              </w:rPr>
              <w:t>Beskrivning av testfallen för EI-uppdatering</w:t>
            </w:r>
          </w:p>
          <w:p w14:paraId="481FC66F" w14:textId="77777777" w:rsidR="00E31977" w:rsidRPr="00393DB8" w:rsidRDefault="00E31977" w:rsidP="00E31977">
            <w:pPr>
              <w:rPr>
                <w:rFonts w:ascii="Arial" w:hAnsi="Arial"/>
              </w:rPr>
            </w:pPr>
            <w:r w:rsidRPr="00393DB8">
              <w:rPr>
                <w:rFonts w:ascii="Arial" w:hAnsi="Arial"/>
              </w:rPr>
              <w:t>Uppdaterat förklaringen av EI_TF_2.2</w:t>
            </w:r>
          </w:p>
          <w:p w14:paraId="060C5F3A" w14:textId="77777777" w:rsidR="00E31977" w:rsidRPr="00393DB8" w:rsidRDefault="00E31977" w:rsidP="00E31977">
            <w:pPr>
              <w:rPr>
                <w:rFonts w:ascii="Arial" w:hAnsi="Arial"/>
              </w:rPr>
            </w:pPr>
            <w:r w:rsidRPr="00393DB8">
              <w:rPr>
                <w:rFonts w:ascii="Arial" w:hAnsi="Arial"/>
              </w:rPr>
              <w:t>Ändrat antal sekunder för transaktionsfrekvens EI_TF_2.4</w:t>
            </w:r>
          </w:p>
          <w:p w14:paraId="1B87098E" w14:textId="23ADF1D0" w:rsidR="00E31977" w:rsidRPr="00725FD1" w:rsidRDefault="00E31977" w:rsidP="00E31977">
            <w:pPr>
              <w:rPr>
                <w:rFonts w:ascii="Arial" w:hAnsi="Arial"/>
              </w:rPr>
            </w:pPr>
            <w:r w:rsidRPr="00393DB8">
              <w:rPr>
                <w:rFonts w:ascii="Arial" w:hAnsi="Arial"/>
              </w:rPr>
              <w:t>Uppdaterat text följsamhet mot tecknade avtal</w:t>
            </w:r>
          </w:p>
        </w:tc>
      </w:tr>
      <w:tr w:rsidR="00E31977" w:rsidRPr="0066768F" w14:paraId="40AA6E94"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2B3EB30D" w14:textId="2EBF97EF" w:rsidR="00E31977" w:rsidRDefault="00E31977" w:rsidP="00E31977">
            <w:pPr>
              <w:rPr>
                <w:rFonts w:ascii="Arial" w:hAnsi="Arial"/>
              </w:rPr>
            </w:pPr>
            <w:r>
              <w:rPr>
                <w:rFonts w:ascii="Arial" w:hAnsi="Arial"/>
              </w:rP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F67D3F0" w14:textId="1F22676D" w:rsidR="00E31977" w:rsidRDefault="00E31977" w:rsidP="00E31977">
            <w:pPr>
              <w:rPr>
                <w:rFonts w:ascii="Arial" w:hAnsi="Arial"/>
              </w:rPr>
            </w:pPr>
            <w:r>
              <w:rPr>
                <w:rFonts w:ascii="Arial" w:hAnsi="Arial"/>
              </w:rPr>
              <w:t>2025-04-16</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D3A6C56" w14:textId="408607FF" w:rsidR="00E31977" w:rsidRDefault="00E31977" w:rsidP="00E31977">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755B0A63" w14:textId="4449457E" w:rsidR="00E31977" w:rsidRPr="00393DB8" w:rsidRDefault="00E31977" w:rsidP="00E31977">
            <w:pPr>
              <w:rPr>
                <w:rFonts w:ascii="Arial" w:hAnsi="Arial"/>
              </w:rPr>
            </w:pPr>
            <w:r>
              <w:rPr>
                <w:rFonts w:ascii="Arial" w:hAnsi="Arial"/>
              </w:rPr>
              <w:t>Anpassat till ny mall</w:t>
            </w:r>
          </w:p>
        </w:tc>
      </w:tr>
      <w:tr w:rsidR="00F747B2" w:rsidRPr="0066768F" w14:paraId="0756E7FC"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C7B3FDC" w14:textId="727BCB71" w:rsidR="00F747B2" w:rsidRDefault="00F747B2" w:rsidP="00F747B2">
            <w:pPr>
              <w:rPr>
                <w:rFonts w:ascii="Arial" w:hAnsi="Arial"/>
              </w:rPr>
            </w:pPr>
            <w:r>
              <w:rPr>
                <w:rFonts w:ascii="Arial" w:hAnsi="Arial"/>
              </w:rP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F4D8A33" w14:textId="604DBFDD" w:rsidR="00F747B2" w:rsidRDefault="00F747B2" w:rsidP="00F747B2">
            <w:pPr>
              <w:rPr>
                <w:rFonts w:ascii="Arial" w:hAnsi="Arial"/>
              </w:rPr>
            </w:pPr>
            <w:r>
              <w:rPr>
                <w:rFonts w:ascii="Arial" w:hAnsi="Arial"/>
              </w:rPr>
              <w:t>2025-05-21</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BBB7F9" w14:textId="0C22BE37" w:rsidR="00F747B2" w:rsidRDefault="00F747B2" w:rsidP="00F747B2">
            <w:pPr>
              <w:rPr>
                <w:rFonts w:ascii="Arial" w:hAnsi="Arial"/>
              </w:rPr>
            </w:pPr>
            <w:r>
              <w:rPr>
                <w:rFonts w:ascii="Arial" w:hAnsi="Arial"/>
              </w:rPr>
              <w:t>Linnéa Sjöberg</w:t>
            </w:r>
          </w:p>
        </w:tc>
        <w:tc>
          <w:tcPr>
            <w:tcW w:w="4534" w:type="dxa"/>
            <w:tcBorders>
              <w:top w:val="single" w:sz="4" w:space="0" w:color="A33662" w:themeColor="accent1"/>
              <w:left w:val="single" w:sz="24" w:space="0" w:color="FFFFFF" w:themeColor="background1"/>
              <w:bottom w:val="single" w:sz="4" w:space="0" w:color="A33662" w:themeColor="accent1"/>
            </w:tcBorders>
          </w:tcPr>
          <w:p w14:paraId="188D7F3C" w14:textId="547D7010" w:rsidR="00F747B2" w:rsidRDefault="00F747B2" w:rsidP="00F747B2">
            <w:pPr>
              <w:rPr>
                <w:rFonts w:ascii="Arial" w:hAnsi="Arial"/>
              </w:rPr>
            </w:pPr>
            <w:r>
              <w:rPr>
                <w:rFonts w:ascii="Arial" w:hAnsi="Arial"/>
              </w:rPr>
              <w:t>Uppdaterat avseende EI</w:t>
            </w:r>
          </w:p>
        </w:tc>
      </w:tr>
    </w:tbl>
    <w:p w14:paraId="11823732" w14:textId="77777777" w:rsidR="00AD74AE" w:rsidRDefault="00AD74AE" w:rsidP="00AD74AE">
      <w:pPr>
        <w:pStyle w:val="Tabelltitel"/>
      </w:pPr>
    </w:p>
    <w:p w14:paraId="387846F1" w14:textId="1833AD0B" w:rsidR="00AD74AE" w:rsidRDefault="00AD74AE" w:rsidP="00AD74AE">
      <w:pPr>
        <w:pStyle w:val="Tabelltitel"/>
        <w:rPr>
          <w:noProof/>
        </w:rPr>
      </w:pPr>
      <w:r w:rsidRPr="00AD74AE">
        <w:t>Revisionshistorik</w:t>
      </w:r>
      <w:r>
        <w:t xml:space="preserve"> för ifyllande av underlaget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1842"/>
        <w:gridCol w:w="4534"/>
      </w:tblGrid>
      <w:tr w:rsidR="00AD74AE" w:rsidRPr="0066768F" w14:paraId="32983B88" w14:textId="77777777" w:rsidTr="00AD74AE">
        <w:trPr>
          <w:trHeight w:val="21"/>
        </w:trPr>
        <w:tc>
          <w:tcPr>
            <w:tcW w:w="1418" w:type="dxa"/>
            <w:shd w:val="clear" w:color="auto" w:fill="A33662" w:themeFill="accent1"/>
          </w:tcPr>
          <w:p w14:paraId="73DA6C88" w14:textId="77777777" w:rsidR="00AD74AE" w:rsidRPr="0066768F" w:rsidRDefault="00AD74AE" w:rsidP="00BD1D64">
            <w:pPr>
              <w:pStyle w:val="Tabellrubrik"/>
            </w:pPr>
            <w:r w:rsidRPr="0066768F">
              <w:t>Version</w:t>
            </w:r>
          </w:p>
        </w:tc>
        <w:tc>
          <w:tcPr>
            <w:tcW w:w="1276" w:type="dxa"/>
            <w:shd w:val="clear" w:color="auto" w:fill="A33662" w:themeFill="accent1"/>
          </w:tcPr>
          <w:p w14:paraId="1D829286" w14:textId="77777777" w:rsidR="00AD74AE" w:rsidRPr="0066768F" w:rsidRDefault="00AD74AE" w:rsidP="00BD1D64">
            <w:pPr>
              <w:pStyle w:val="Tabellrubrik"/>
            </w:pPr>
            <w:r w:rsidRPr="0066768F">
              <w:t>Datum</w:t>
            </w:r>
          </w:p>
        </w:tc>
        <w:tc>
          <w:tcPr>
            <w:tcW w:w="1842" w:type="dxa"/>
            <w:shd w:val="clear" w:color="auto" w:fill="A33662" w:themeFill="accent1"/>
          </w:tcPr>
          <w:p w14:paraId="353BCE8F" w14:textId="77777777" w:rsidR="00AD74AE" w:rsidRPr="0066768F" w:rsidRDefault="00AD74AE" w:rsidP="00BD1D64">
            <w:pPr>
              <w:pStyle w:val="Tabellrubrik"/>
            </w:pPr>
            <w:r w:rsidRPr="0066768F">
              <w:t>Författare</w:t>
            </w:r>
          </w:p>
        </w:tc>
        <w:tc>
          <w:tcPr>
            <w:tcW w:w="4534" w:type="dxa"/>
            <w:shd w:val="clear" w:color="auto" w:fill="A33662" w:themeFill="accent1"/>
          </w:tcPr>
          <w:p w14:paraId="52702069" w14:textId="77777777" w:rsidR="00AD74AE" w:rsidRPr="0066768F" w:rsidRDefault="00AD74AE" w:rsidP="00BD1D64">
            <w:pPr>
              <w:pStyle w:val="Tabellrubrik"/>
            </w:pPr>
            <w:r w:rsidRPr="0066768F">
              <w:t>Kommentar</w:t>
            </w:r>
          </w:p>
        </w:tc>
      </w:tr>
      <w:tr w:rsidR="00AD74AE" w:rsidRPr="0066768F" w14:paraId="16C26D61"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15308CA7" w14:textId="3B714901" w:rsidR="00AD74AE" w:rsidRDefault="00AD74AE"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9097A5" w14:textId="77777777" w:rsidR="00AD74AE" w:rsidRDefault="00AD74AE"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165888" w14:textId="040A83B5" w:rsidR="00AD74AE" w:rsidRDefault="00AD74AE"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744F06BD" w14:textId="226B7027" w:rsidR="00AD74AE" w:rsidRPr="002E7822" w:rsidRDefault="00AD74AE" w:rsidP="00BD1D64"/>
        </w:tc>
      </w:tr>
      <w:tr w:rsidR="00AD74AE" w:rsidRPr="0066768F" w14:paraId="344434EA"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2379473D" w14:textId="77777777" w:rsidR="00AD74AE" w:rsidRDefault="00AD74AE"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EAEA435" w14:textId="77777777" w:rsidR="00AD74AE" w:rsidRDefault="00AD74AE"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DE762D" w14:textId="77777777" w:rsidR="00AD74AE" w:rsidRDefault="00AD74AE"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4D6845A2" w14:textId="77777777" w:rsidR="00AD74AE" w:rsidRPr="002E7822" w:rsidRDefault="00AD74AE" w:rsidP="00BD1D64"/>
        </w:tc>
      </w:tr>
    </w:tbl>
    <w:p w14:paraId="62168011" w14:textId="77777777" w:rsidR="00AD74AE" w:rsidRPr="00AD74AE" w:rsidRDefault="00AD74AE" w:rsidP="00AD74AE"/>
    <w:p w14:paraId="0E1CCADA" w14:textId="5450BD3A" w:rsidR="004E1B5F" w:rsidRDefault="00C05A52" w:rsidP="00B3667D">
      <w:pPr>
        <w:pStyle w:val="Rubrik1"/>
        <w:numPr>
          <w:ilvl w:val="0"/>
          <w:numId w:val="23"/>
        </w:numPr>
        <w:rPr>
          <w:noProof/>
        </w:rPr>
      </w:pPr>
      <w:bookmarkStart w:id="1" w:name="_Toc201667553"/>
      <w:r w:rsidRPr="00C05A52">
        <w:rPr>
          <w:noProof/>
        </w:rPr>
        <w:t>Inledning</w:t>
      </w:r>
      <w:bookmarkEnd w:id="1"/>
    </w:p>
    <w:p w14:paraId="2ABA0FAC" w14:textId="77777777" w:rsidR="00F21738" w:rsidRDefault="00F21738" w:rsidP="00F21738">
      <w:bookmarkStart w:id="2" w:name="_Toc70336881"/>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EF809BC" w14:textId="77777777" w:rsidR="00F21738" w:rsidRDefault="00F21738" w:rsidP="00F21738"/>
    <w:p w14:paraId="4C9A3961" w14:textId="77777777" w:rsidR="00F21738" w:rsidRDefault="00F21738" w:rsidP="00F21738">
      <w:r>
        <w:t>Denna självdeklaration gäller för:</w:t>
      </w:r>
    </w:p>
    <w:p w14:paraId="53980E09" w14:textId="30146D2D" w:rsidR="00F21738" w:rsidRPr="009A7B14" w:rsidRDefault="00F21738" w:rsidP="00F21738">
      <w:pPr>
        <w:rPr>
          <w:b/>
        </w:rPr>
      </w:pPr>
      <w:r w:rsidRPr="009A7B14">
        <w:rPr>
          <w:b/>
        </w:rPr>
        <w:t>Tjänstedomän</w:t>
      </w:r>
      <w:r w:rsidRPr="009A7B14">
        <w:rPr>
          <w:b/>
        </w:rPr>
        <w:tab/>
      </w:r>
      <w:proofErr w:type="spellStart"/>
      <w:proofErr w:type="gramStart"/>
      <w:r w:rsidR="00207493" w:rsidRPr="009A7B14">
        <w:rPr>
          <w:b/>
        </w:rPr>
        <w:t>clinicalprocess:healthcond</w:t>
      </w:r>
      <w:proofErr w:type="gramEnd"/>
      <w:r w:rsidR="00207493" w:rsidRPr="009A7B14">
        <w:rPr>
          <w:b/>
        </w:rPr>
        <w:t>:actoutcome</w:t>
      </w:r>
      <w:proofErr w:type="spellEnd"/>
    </w:p>
    <w:p w14:paraId="6416CB3A" w14:textId="4610985F" w:rsidR="00F21738" w:rsidRPr="009A7B14" w:rsidRDefault="00F21738" w:rsidP="00F21738">
      <w:pPr>
        <w:rPr>
          <w:rFonts w:ascii="Arial" w:hAnsi="Arial" w:cs="Arial"/>
          <w:bCs/>
          <w:kern w:val="32"/>
          <w:sz w:val="36"/>
          <w:szCs w:val="32"/>
        </w:rPr>
      </w:pPr>
      <w:r w:rsidRPr="009A7B14">
        <w:rPr>
          <w:b/>
        </w:rPr>
        <w:t>Tjänstekontrakt</w:t>
      </w:r>
      <w:r w:rsidRPr="009A7B14">
        <w:rPr>
          <w:b/>
        </w:rPr>
        <w:tab/>
      </w:r>
      <w:proofErr w:type="spellStart"/>
      <w:r w:rsidR="00207493" w:rsidRPr="009A7B14">
        <w:rPr>
          <w:b/>
        </w:rPr>
        <w:t>Get</w:t>
      </w:r>
      <w:r w:rsidR="00E31977">
        <w:rPr>
          <w:b/>
        </w:rPr>
        <w:t>Imaging</w:t>
      </w:r>
      <w:r w:rsidR="00207493" w:rsidRPr="009A7B14">
        <w:rPr>
          <w:b/>
        </w:rPr>
        <w:t>Outcome</w:t>
      </w:r>
      <w:proofErr w:type="spellEnd"/>
      <w:r w:rsidR="00207493" w:rsidRPr="009A7B14">
        <w:rPr>
          <w:b/>
        </w:rPr>
        <w:t xml:space="preserve"> </w:t>
      </w:r>
      <w:r w:rsidR="00E31977">
        <w:rPr>
          <w:b/>
        </w:rPr>
        <w:t>1.0</w:t>
      </w:r>
    </w:p>
    <w:p w14:paraId="597F58D2" w14:textId="77777777" w:rsidR="00F21738" w:rsidRDefault="00F21738" w:rsidP="00F21738">
      <w:pPr>
        <w:pStyle w:val="Rubrik2"/>
        <w:numPr>
          <w:ilvl w:val="1"/>
          <w:numId w:val="18"/>
        </w:numPr>
        <w:tabs>
          <w:tab w:val="clear" w:pos="1080"/>
          <w:tab w:val="num" w:pos="360"/>
        </w:tabs>
        <w:spacing w:before="240" w:after="60"/>
        <w:ind w:left="851" w:hanging="851"/>
      </w:pPr>
      <w:bookmarkStart w:id="3" w:name="_Toc67055894"/>
      <w:bookmarkStart w:id="4" w:name="_Toc41988911"/>
      <w:bookmarkStart w:id="5" w:name="OLE_LINK2"/>
      <w:bookmarkStart w:id="6" w:name="_Toc201667554"/>
      <w:r>
        <w:t>Definitioner</w:t>
      </w:r>
      <w:bookmarkEnd w:id="3"/>
      <w:bookmarkEnd w:id="4"/>
      <w:bookmarkEnd w:id="6"/>
    </w:p>
    <w:p w14:paraId="057F4796" w14:textId="77777777" w:rsidR="00F21738" w:rsidRDefault="00F21738" w:rsidP="00F21738">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r>
        <w:t xml:space="preserve">, vilket kan vara en regional tjänsteplattform. </w:t>
      </w:r>
    </w:p>
    <w:p w14:paraId="7EE9EA0E" w14:textId="77777777" w:rsidR="00F21738" w:rsidRDefault="00F21738" w:rsidP="00F21738">
      <w:r>
        <w:rPr>
          <w:i/>
        </w:rPr>
        <w:t>Tjänsteproducentfabrikat</w:t>
      </w:r>
      <w:r>
        <w:t xml:space="preserve"> – </w:t>
      </w:r>
      <w:r w:rsidRPr="005307A4">
        <w:t xml:space="preserve">Fabrikat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EC50D80" w14:textId="77777777" w:rsidR="00F21738" w:rsidRDefault="00F21738" w:rsidP="00F21738">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18A3CF6E" w14:textId="77777777" w:rsidR="00F21738" w:rsidRPr="003833DD" w:rsidRDefault="00F21738" w:rsidP="00F21738">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5F59600A" w14:textId="77777777" w:rsidR="00F21738" w:rsidRDefault="00F21738" w:rsidP="00F21738">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02C63880" w14:textId="77777777" w:rsidR="00F21738" w:rsidRDefault="00F21738" w:rsidP="00F21738">
      <w:r w:rsidRPr="001E3DD9">
        <w:rPr>
          <w:i/>
        </w:rPr>
        <w:t>TKB</w:t>
      </w:r>
      <w:r>
        <w:t xml:space="preserve"> – Tjänstekontraktsbeskrivning.</w:t>
      </w:r>
    </w:p>
    <w:p w14:paraId="09724A50" w14:textId="77777777" w:rsidR="00F21738" w:rsidRDefault="00F21738" w:rsidP="00F21738">
      <w:proofErr w:type="spellStart"/>
      <w:r w:rsidRPr="00C62A10">
        <w:rPr>
          <w:i/>
        </w:rPr>
        <w:t>PuB</w:t>
      </w:r>
      <w:proofErr w:type="spellEnd"/>
      <w:r w:rsidRPr="00C62A10">
        <w:rPr>
          <w:i/>
        </w:rPr>
        <w:t xml:space="preserve"> avtal</w:t>
      </w:r>
      <w:r>
        <w:t xml:space="preserve"> – Avtal för personuppgiftsbiträde</w:t>
      </w:r>
    </w:p>
    <w:p w14:paraId="0099A14E" w14:textId="77777777" w:rsidR="00F21738" w:rsidRDefault="00F21738" w:rsidP="00F21738">
      <w:r w:rsidRPr="00F511C0">
        <w:rPr>
          <w:i/>
        </w:rPr>
        <w:t>Agent</w:t>
      </w:r>
      <w:r>
        <w:t xml:space="preserve"> – </w:t>
      </w:r>
      <w:r w:rsidRPr="00F511C0">
        <w:t xml:space="preserve">En agent är en aktör som har anslutit ett system till </w:t>
      </w:r>
      <w:proofErr w:type="spellStart"/>
      <w:r w:rsidRPr="00F511C0">
        <w:t>Ineras</w:t>
      </w:r>
      <w:proofErr w:type="spellEnd"/>
      <w:r w:rsidRPr="00F511C0">
        <w:t xml:space="preserve"> infrastruktur och gjort de tekniska förberedelser som krävs för att kunder till Inera ska kunna använda en eller flera av </w:t>
      </w:r>
      <w:proofErr w:type="spellStart"/>
      <w:r w:rsidRPr="00F511C0">
        <w:lastRenderedPageBreak/>
        <w:t>Ineras</w:t>
      </w:r>
      <w:proofErr w:type="spellEnd"/>
      <w:r w:rsidRPr="00F511C0">
        <w:t xml:space="preserve"> tjänster via det systemet. Agenten får endast hantera den tekniska anslutningen, men får inte använda tjänsterna för egen räkning. Kunderna som anlitar agenten måste vara vårdgivare som verkar inom vård och omsorg.</w:t>
      </w:r>
    </w:p>
    <w:p w14:paraId="4DC8DAF3" w14:textId="77777777" w:rsidR="00F21738" w:rsidRPr="001A3990" w:rsidRDefault="00F21738" w:rsidP="00F21738">
      <w:r>
        <w:t xml:space="preserve">Övriga definitioner av termer och förkortningar som förekommer i detta formulär hittas i kapitel 5.2.4 </w:t>
      </w:r>
      <w:r>
        <w:rPr>
          <w:i/>
        </w:rPr>
        <w:t xml:space="preserve">Övriga termer </w:t>
      </w:r>
      <w:r>
        <w:t xml:space="preserve">i RIV Tekniska Anvisningar: </w:t>
      </w:r>
      <w:r w:rsidRPr="006A6E43">
        <w:rPr>
          <w:sz w:val="22"/>
        </w:rPr>
        <w:t>http://rivta.se/documents/ARK_0001/</w:t>
      </w:r>
      <w:r>
        <w:t>.</w:t>
      </w:r>
    </w:p>
    <w:p w14:paraId="2D846F69" w14:textId="77777777" w:rsidR="00F21738" w:rsidRPr="004B2F89" w:rsidRDefault="00F21738" w:rsidP="00F21738"/>
    <w:p w14:paraId="4CB2EA1B" w14:textId="77777777" w:rsidR="00F21738" w:rsidRDefault="00F21738" w:rsidP="00F21738">
      <w:pPr>
        <w:pStyle w:val="Rubrik2"/>
        <w:numPr>
          <w:ilvl w:val="1"/>
          <w:numId w:val="18"/>
        </w:numPr>
        <w:tabs>
          <w:tab w:val="clear" w:pos="1080"/>
          <w:tab w:val="num" w:pos="360"/>
        </w:tabs>
        <w:spacing w:before="240" w:after="60"/>
        <w:ind w:left="851" w:hanging="851"/>
      </w:pPr>
      <w:bookmarkStart w:id="7" w:name="_Toc41988912"/>
      <w:bookmarkStart w:id="8" w:name="_Toc67055895"/>
      <w:bookmarkStart w:id="9" w:name="_Toc201667555"/>
      <w:r>
        <w:t>Instruktioner för att fylla i självdeklaration</w:t>
      </w:r>
      <w:bookmarkEnd w:id="7"/>
      <w:bookmarkEnd w:id="8"/>
      <w:bookmarkEnd w:id="9"/>
    </w:p>
    <w:p w14:paraId="06CBFB48" w14:textId="77777777" w:rsidR="00F21738" w:rsidRDefault="00F21738" w:rsidP="00F21738">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A73BB18" w14:textId="77777777" w:rsidR="00F21738" w:rsidRPr="00C063E1" w:rsidRDefault="00F21738" w:rsidP="00F21738"/>
    <w:p w14:paraId="6BD49208" w14:textId="77777777" w:rsidR="00F21738" w:rsidRDefault="00F21738" w:rsidP="00F21738">
      <w:pPr>
        <w:pStyle w:val="Liststycke"/>
        <w:numPr>
          <w:ilvl w:val="0"/>
          <w:numId w:val="19"/>
        </w:numPr>
        <w:shd w:val="clear" w:color="auto" w:fill="DC98B3" w:themeFill="text2" w:themeFillTint="66"/>
        <w:spacing w:after="0" w:line="240" w:lineRule="auto"/>
      </w:pPr>
      <w:r>
        <w:t>Plommonfärgade fält ska fyllas i av anslutande part</w:t>
      </w:r>
    </w:p>
    <w:p w14:paraId="54F330D2" w14:textId="77777777" w:rsidR="00F21738" w:rsidRDefault="00F21738" w:rsidP="00F21738">
      <w:pPr>
        <w:pStyle w:val="Liststycke"/>
        <w:numPr>
          <w:ilvl w:val="0"/>
          <w:numId w:val="19"/>
        </w:numPr>
        <w:shd w:val="clear" w:color="auto" w:fill="9DCBB6" w:themeFill="accent3" w:themeFillTint="66"/>
        <w:spacing w:after="0" w:line="240" w:lineRule="auto"/>
      </w:pPr>
      <w:r>
        <w:t>Blågröna fält fylls i av Inera</w:t>
      </w:r>
    </w:p>
    <w:p w14:paraId="575CA1E6" w14:textId="77777777" w:rsidR="00F21738" w:rsidRDefault="00F21738" w:rsidP="00F21738"/>
    <w:p w14:paraId="17BBCB2D" w14:textId="77777777" w:rsidR="00F21738" w:rsidRDefault="00F21738" w:rsidP="00F21738">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1A6E2FED" w14:textId="77777777" w:rsidR="00F21738" w:rsidRDefault="00F21738" w:rsidP="00F21738"/>
    <w:p w14:paraId="103161E1" w14:textId="77777777" w:rsidR="00F21738" w:rsidRDefault="00F21738" w:rsidP="00F21738">
      <w:r>
        <w:t>I de fall där inte alla frivilliga regler stödjs i tjänsteproducenten behöver detta motiveras i kommentarsfältet för punkten.</w:t>
      </w:r>
      <w:r w:rsidDel="00A06521">
        <w:t xml:space="preserve"> </w:t>
      </w:r>
      <w:r>
        <w:t xml:space="preserve"> </w:t>
      </w:r>
    </w:p>
    <w:p w14:paraId="5184B2DA" w14:textId="77777777" w:rsidR="00F21738" w:rsidRDefault="00F21738" w:rsidP="00F21738">
      <w:r>
        <w:t xml:space="preserve">Frågor som inte är relevanta för tjänsteproducenten behöver motiveras i kommentarsfältet för punkten. Vid eventuella frågor, kontakta </w:t>
      </w:r>
      <w:proofErr w:type="spellStart"/>
      <w:r>
        <w:t>Ineras</w:t>
      </w:r>
      <w:proofErr w:type="spellEnd"/>
      <w:r>
        <w:t xml:space="preserve"> kundservice (</w:t>
      </w:r>
      <w:hyperlink r:id="rId14" w:history="1">
        <w:r w:rsidRPr="001B6287">
          <w:rPr>
            <w:rStyle w:val="Hyperlnk"/>
            <w:rFonts w:ascii="Calibri" w:hAnsi="Calibri" w:cs="Calibri"/>
            <w:szCs w:val="22"/>
            <w:bdr w:val="none" w:sz="0" w:space="0" w:color="auto" w:frame="1"/>
            <w:shd w:val="clear" w:color="auto" w:fill="FFFFFF"/>
          </w:rPr>
          <w:t>https://www.inera.se/kontakta-oss/</w:t>
        </w:r>
        <w:r w:rsidRPr="001B6287">
          <w:rPr>
            <w:rStyle w:val="Hyperlnk"/>
            <w:sz w:val="24"/>
          </w:rPr>
          <w:t>).</w:t>
        </w:r>
      </w:hyperlink>
      <w:r>
        <w:t xml:space="preserve"> </w:t>
      </w:r>
    </w:p>
    <w:p w14:paraId="6ACE4549" w14:textId="77777777" w:rsidR="00F21738" w:rsidRDefault="00F21738" w:rsidP="00F21738">
      <w:pPr>
        <w:pStyle w:val="Rubrik2"/>
        <w:numPr>
          <w:ilvl w:val="1"/>
          <w:numId w:val="18"/>
        </w:numPr>
        <w:tabs>
          <w:tab w:val="clear" w:pos="1080"/>
          <w:tab w:val="num" w:pos="360"/>
        </w:tabs>
        <w:spacing w:before="240" w:after="60"/>
        <w:ind w:left="851" w:hanging="851"/>
      </w:pPr>
      <w:bookmarkStart w:id="10" w:name="_Toc41988913"/>
      <w:bookmarkStart w:id="11" w:name="_Toc67055896"/>
      <w:bookmarkStart w:id="12" w:name="_Toc201667556"/>
      <w:r>
        <w:t>Hantering vid förändring av tjänsteproducent</w:t>
      </w:r>
      <w:bookmarkEnd w:id="10"/>
      <w:bookmarkEnd w:id="11"/>
      <w:bookmarkEnd w:id="12"/>
    </w:p>
    <w:p w14:paraId="0644F789" w14:textId="77777777" w:rsidR="00F21738" w:rsidRDefault="00F21738" w:rsidP="00F21738">
      <w:r>
        <w:t xml:space="preserve">Första gången ett verifieringsobjekt ska godkännas fylls hela formuläret i. </w:t>
      </w:r>
    </w:p>
    <w:p w14:paraId="04EA1ADF" w14:textId="77777777" w:rsidR="00F21738" w:rsidRDefault="00F21738" w:rsidP="00F21738">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6BD60BC0" w14:textId="77777777" w:rsidR="00F21738" w:rsidRPr="001A3990" w:rsidRDefault="00F21738" w:rsidP="00F21738">
      <w:r>
        <w:t xml:space="preserve">Vid en 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0D8DB55F" w14:textId="77777777" w:rsidR="00F21738" w:rsidRDefault="00F21738" w:rsidP="00F21738">
      <w:pPr>
        <w:pStyle w:val="Rubrik2"/>
        <w:numPr>
          <w:ilvl w:val="1"/>
          <w:numId w:val="18"/>
        </w:numPr>
        <w:tabs>
          <w:tab w:val="clear" w:pos="1080"/>
          <w:tab w:val="num" w:pos="360"/>
        </w:tabs>
        <w:spacing w:before="240" w:after="60"/>
        <w:ind w:left="851" w:hanging="851"/>
      </w:pPr>
      <w:bookmarkStart w:id="13" w:name="_Toc41988914"/>
      <w:bookmarkStart w:id="14" w:name="_Toc67055897"/>
      <w:bookmarkStart w:id="15" w:name="_Toc201667557"/>
      <w:r>
        <w:lastRenderedPageBreak/>
        <w:t>Referenser</w:t>
      </w:r>
      <w:bookmarkEnd w:id="13"/>
      <w:bookmarkEnd w:id="14"/>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F21738" w:rsidRPr="008E7FFC" w14:paraId="6131F414" w14:textId="77777777" w:rsidTr="00BD1D64">
        <w:tc>
          <w:tcPr>
            <w:tcW w:w="562" w:type="dxa"/>
          </w:tcPr>
          <w:p w14:paraId="1073B14A" w14:textId="77777777" w:rsidR="00F21738" w:rsidRPr="008E7FFC" w:rsidRDefault="00F21738" w:rsidP="00BD1D64">
            <w:r>
              <w:t>1</w:t>
            </w:r>
          </w:p>
        </w:tc>
        <w:tc>
          <w:tcPr>
            <w:tcW w:w="7932" w:type="dxa"/>
          </w:tcPr>
          <w:p w14:paraId="41652B11" w14:textId="77777777" w:rsidR="00F21738" w:rsidRPr="008E7FFC" w:rsidRDefault="00F21738" w:rsidP="00BD1D64">
            <w:r w:rsidRPr="003D14FD">
              <w:t>Tjänstespecifik</w:t>
            </w:r>
            <w:r>
              <w:t xml:space="preserve"> </w:t>
            </w:r>
            <w:r w:rsidRPr="003D14FD">
              <w:t>Teststrategi</w:t>
            </w:r>
            <w:r>
              <w:t xml:space="preserve"> </w:t>
            </w:r>
            <w:hyperlink r:id="rId15" w:history="1">
              <w:r w:rsidRPr="00FE1E11">
                <w:rPr>
                  <w:rStyle w:val="Hyperlnk"/>
                </w:rPr>
                <w:t>http://www.inera.se</w:t>
              </w:r>
            </w:hyperlink>
          </w:p>
        </w:tc>
      </w:tr>
      <w:tr w:rsidR="00F21738" w:rsidRPr="008E7FFC" w14:paraId="38FFA6DB" w14:textId="77777777" w:rsidTr="00BD1D64">
        <w:tc>
          <w:tcPr>
            <w:tcW w:w="562" w:type="dxa"/>
          </w:tcPr>
          <w:p w14:paraId="546D995A" w14:textId="77777777" w:rsidR="00F21738" w:rsidRDefault="00F21738" w:rsidP="00BD1D64">
            <w:r>
              <w:t>2</w:t>
            </w:r>
          </w:p>
        </w:tc>
        <w:tc>
          <w:tcPr>
            <w:tcW w:w="7932" w:type="dxa"/>
          </w:tcPr>
          <w:p w14:paraId="0BA0F5BA" w14:textId="77777777" w:rsidR="00F21738" w:rsidRDefault="00F21738" w:rsidP="00BD1D64">
            <w:r>
              <w:t xml:space="preserve">Tjänstedomäner </w:t>
            </w:r>
            <w:hyperlink r:id="rId16" w:history="1">
              <w:r w:rsidRPr="00FE1E11">
                <w:rPr>
                  <w:rStyle w:val="Hyperlnk"/>
                </w:rPr>
                <w:t>http://rivta.se/domains/index.html</w:t>
              </w:r>
            </w:hyperlink>
          </w:p>
        </w:tc>
      </w:tr>
      <w:tr w:rsidR="00F21738" w:rsidRPr="008E7FFC" w14:paraId="708B22BA" w14:textId="77777777" w:rsidTr="00BD1D64">
        <w:tc>
          <w:tcPr>
            <w:tcW w:w="562" w:type="dxa"/>
          </w:tcPr>
          <w:p w14:paraId="42B0E192" w14:textId="77777777" w:rsidR="00F21738" w:rsidRPr="008E7FFC" w:rsidRDefault="00F21738" w:rsidP="00BD1D64">
            <w:r>
              <w:t>3</w:t>
            </w:r>
          </w:p>
        </w:tc>
        <w:tc>
          <w:tcPr>
            <w:tcW w:w="7932" w:type="dxa"/>
          </w:tcPr>
          <w:p w14:paraId="16CA78DB" w14:textId="77777777" w:rsidR="00F21738" w:rsidRPr="008E7FFC" w:rsidRDefault="00F21738" w:rsidP="00BD1D64">
            <w:r>
              <w:t xml:space="preserve">RIV TA </w:t>
            </w:r>
            <w:hyperlink r:id="rId17" w:history="1">
              <w:r w:rsidRPr="00FE1E11">
                <w:rPr>
                  <w:rStyle w:val="Hyperlnk"/>
                </w:rPr>
                <w:t>http://rivta.se/documents/</w:t>
              </w:r>
            </w:hyperlink>
          </w:p>
        </w:tc>
      </w:tr>
      <w:tr w:rsidR="00F21738" w:rsidRPr="008E7FFC" w14:paraId="0CAC63EE" w14:textId="77777777" w:rsidTr="00BD1D64">
        <w:tc>
          <w:tcPr>
            <w:tcW w:w="562" w:type="dxa"/>
          </w:tcPr>
          <w:p w14:paraId="24C02A1D" w14:textId="77777777" w:rsidR="00F21738" w:rsidRPr="008E7FFC" w:rsidRDefault="00F21738" w:rsidP="00BD1D64">
            <w:r>
              <w:t>4</w:t>
            </w:r>
          </w:p>
        </w:tc>
        <w:tc>
          <w:tcPr>
            <w:tcW w:w="7932" w:type="dxa"/>
          </w:tcPr>
          <w:p w14:paraId="7B1C6DC7" w14:textId="77777777" w:rsidR="00F21738" w:rsidRPr="008E7FFC" w:rsidRDefault="00F21738" w:rsidP="00BD1D64">
            <w:r>
              <w:t xml:space="preserve">Tjänstekontrakt Engagemangsindex </w:t>
            </w:r>
            <w:hyperlink r:id="rId18" w:history="1">
              <w:r w:rsidRPr="00FE1E11">
                <w:rPr>
                  <w:rStyle w:val="Hyperlnk"/>
                </w:rPr>
                <w:t>http://rivta.se/domains/itintegration_engagementindex.html</w:t>
              </w:r>
            </w:hyperlink>
          </w:p>
        </w:tc>
      </w:tr>
      <w:tr w:rsidR="00F21738" w:rsidRPr="008E7FFC" w14:paraId="66A4BC61" w14:textId="77777777" w:rsidTr="00BD1D64">
        <w:tc>
          <w:tcPr>
            <w:tcW w:w="562" w:type="dxa"/>
          </w:tcPr>
          <w:p w14:paraId="4C826605" w14:textId="77777777" w:rsidR="00F21738" w:rsidRPr="008E7FFC" w:rsidRDefault="00F21738" w:rsidP="00BD1D64">
            <w:r>
              <w:t>5</w:t>
            </w:r>
          </w:p>
        </w:tc>
        <w:tc>
          <w:tcPr>
            <w:tcW w:w="7932" w:type="dxa"/>
          </w:tcPr>
          <w:p w14:paraId="4190AF60" w14:textId="77777777" w:rsidR="00F21738" w:rsidRPr="008E7FFC" w:rsidRDefault="00F21738" w:rsidP="00BD1D64">
            <w:proofErr w:type="spellStart"/>
            <w:r>
              <w:t>Ineras</w:t>
            </w:r>
            <w:proofErr w:type="spellEnd"/>
            <w:r>
              <w:t xml:space="preserve"> avvikelsehantering </w:t>
            </w:r>
            <w:hyperlink r:id="rId19" w:history="1">
              <w:r w:rsidRPr="00216F3A">
                <w:rPr>
                  <w:rStyle w:val="Hyperlnk"/>
                </w:rPr>
                <w:t>https://nordicmedtest.atlassian.net/wiki/spaces/NoWi/pages/648030/6.+Avvikelsehantering</w:t>
              </w:r>
            </w:hyperlink>
          </w:p>
        </w:tc>
      </w:tr>
      <w:tr w:rsidR="00F21738" w:rsidRPr="008E7FFC" w14:paraId="0E986DDD" w14:textId="77777777" w:rsidTr="00BD1D64">
        <w:tc>
          <w:tcPr>
            <w:tcW w:w="562" w:type="dxa"/>
          </w:tcPr>
          <w:p w14:paraId="58DBD284" w14:textId="77777777" w:rsidR="00F21738" w:rsidRDefault="00F21738" w:rsidP="00BD1D64">
            <w:r>
              <w:t>6</w:t>
            </w:r>
          </w:p>
        </w:tc>
        <w:tc>
          <w:tcPr>
            <w:tcW w:w="7932" w:type="dxa"/>
          </w:tcPr>
          <w:p w14:paraId="042806C5" w14:textId="77777777" w:rsidR="00F21738" w:rsidRDefault="00F21738" w:rsidP="00BD1D64">
            <w:r>
              <w:t xml:space="preserve">Testanvisningar </w:t>
            </w:r>
            <w:hyperlink r:id="rId20" w:history="1">
              <w:r w:rsidRPr="006A3322">
                <w:rPr>
                  <w:rStyle w:val="Hyperlnk"/>
                </w:rPr>
                <w:t>https://nordicmedtest.atlassian.net/wiki/spaces/NoWi/pages/647993/Verifiering+av+tj+nsteproducent+tj+nstekonsument</w:t>
              </w:r>
            </w:hyperlink>
          </w:p>
        </w:tc>
      </w:tr>
      <w:bookmarkEnd w:id="5"/>
    </w:tbl>
    <w:p w14:paraId="08BB76E7" w14:textId="77777777" w:rsidR="00F21738" w:rsidRDefault="00F21738" w:rsidP="00F21738">
      <w:pPr>
        <w:rPr>
          <w:rFonts w:ascii="Arial" w:hAnsi="Arial" w:cs="Arial"/>
          <w:bCs/>
          <w:kern w:val="32"/>
          <w:sz w:val="36"/>
          <w:szCs w:val="32"/>
        </w:rPr>
      </w:pPr>
    </w:p>
    <w:p w14:paraId="1ACD3790" w14:textId="77777777" w:rsidR="00F21738" w:rsidRDefault="00F21738" w:rsidP="00F21738">
      <w:pPr>
        <w:pStyle w:val="Rubrik1"/>
        <w:numPr>
          <w:ilvl w:val="0"/>
          <w:numId w:val="18"/>
        </w:numPr>
        <w:spacing w:before="240" w:after="60"/>
        <w:ind w:left="0" w:firstLine="0"/>
      </w:pPr>
      <w:bookmarkStart w:id="16" w:name="_Toc67055898"/>
      <w:bookmarkStart w:id="17" w:name="_Toc41988915"/>
      <w:bookmarkStart w:id="18" w:name="OLE_LINK3"/>
      <w:bookmarkStart w:id="19" w:name="_Toc201667558"/>
      <w:r>
        <w:t>Underlag för godkännande</w:t>
      </w:r>
      <w:bookmarkEnd w:id="19"/>
    </w:p>
    <w:p w14:paraId="4DD95944" w14:textId="77777777" w:rsidR="00F21738" w:rsidRPr="00501FF7" w:rsidRDefault="00F21738" w:rsidP="00F21738">
      <w:pPr>
        <w:pStyle w:val="Rubrik2"/>
        <w:numPr>
          <w:ilvl w:val="1"/>
          <w:numId w:val="18"/>
        </w:numPr>
        <w:tabs>
          <w:tab w:val="clear" w:pos="1080"/>
          <w:tab w:val="num" w:pos="360"/>
        </w:tabs>
        <w:spacing w:before="240" w:after="60"/>
        <w:ind w:left="851" w:hanging="851"/>
      </w:pPr>
      <w:bookmarkStart w:id="20" w:name="_Toc201667559"/>
      <w:r>
        <w:t>Anslutningsobjekt samt avsedda ändamål</w:t>
      </w:r>
      <w:bookmarkEnd w:id="20"/>
    </w:p>
    <w:p w14:paraId="26426A42" w14:textId="77777777" w:rsidR="00F21738" w:rsidRDefault="00F21738" w:rsidP="00F21738">
      <w:pPr>
        <w:pStyle w:val="Rubrik3"/>
        <w:numPr>
          <w:ilvl w:val="2"/>
          <w:numId w:val="18"/>
        </w:numPr>
        <w:tabs>
          <w:tab w:val="clear" w:pos="720"/>
          <w:tab w:val="num" w:pos="360"/>
        </w:tabs>
        <w:spacing w:before="240" w:after="60"/>
        <w:ind w:left="720" w:hanging="720"/>
      </w:pPr>
      <w:bookmarkStart w:id="21" w:name="_Toc201667560"/>
      <w:r>
        <w:t>Anslutande organisation</w:t>
      </w:r>
      <w:bookmarkEnd w:id="21"/>
    </w:p>
    <w:p w14:paraId="5CF336AC" w14:textId="77777777" w:rsidR="00F21738" w:rsidRDefault="00F21738" w:rsidP="00F21738">
      <w:r w:rsidRPr="005F0378">
        <w:t>Ange organisation som ska ansluta till tjänsteplattformen.</w:t>
      </w:r>
    </w:p>
    <w:p w14:paraId="7985565F"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03AD8A0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3394BC2E"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C040CCC" w14:textId="77777777" w:rsidR="00F21738" w:rsidRPr="00401FFE" w:rsidRDefault="00F21738" w:rsidP="00F21738">
      <w:pPr>
        <w:pStyle w:val="Rubrik3"/>
        <w:numPr>
          <w:ilvl w:val="2"/>
          <w:numId w:val="18"/>
        </w:numPr>
        <w:tabs>
          <w:tab w:val="clear" w:pos="720"/>
          <w:tab w:val="num" w:pos="360"/>
        </w:tabs>
        <w:spacing w:before="240" w:after="60"/>
        <w:ind w:left="720" w:hanging="720"/>
      </w:pPr>
      <w:bookmarkStart w:id="22" w:name="_Toc201667561"/>
      <w:r>
        <w:t>Tjänsteproducentfabrikat</w:t>
      </w:r>
      <w:bookmarkEnd w:id="22"/>
    </w:p>
    <w:p w14:paraId="726BD103" w14:textId="77777777" w:rsidR="00F21738" w:rsidRDefault="00F21738" w:rsidP="00F21738">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w:t>
      </w:r>
      <w:proofErr w:type="gramStart"/>
      <w:r>
        <w:t>t.ex.</w:t>
      </w:r>
      <w:proofErr w:type="gramEnd"/>
      <w:r>
        <w:t xml:space="preserve"> en regional tjänsteplattform) så beskriv detta.</w:t>
      </w:r>
    </w:p>
    <w:p w14:paraId="2D3E574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BA7FE83" w14:textId="77777777" w:rsidR="00F21738" w:rsidRDefault="00F21738" w:rsidP="00F21738">
      <w:pPr>
        <w:pStyle w:val="Rubrik3"/>
        <w:numPr>
          <w:ilvl w:val="2"/>
          <w:numId w:val="18"/>
        </w:numPr>
        <w:tabs>
          <w:tab w:val="clear" w:pos="720"/>
          <w:tab w:val="num" w:pos="360"/>
        </w:tabs>
        <w:spacing w:before="240" w:after="60"/>
        <w:ind w:left="720" w:hanging="720"/>
      </w:pPr>
      <w:bookmarkStart w:id="23" w:name="_Toc201667562"/>
      <w:r>
        <w:t>Källsystemsfabrikat</w:t>
      </w:r>
      <w:bookmarkEnd w:id="23"/>
    </w:p>
    <w:p w14:paraId="06DBC3C1" w14:textId="77777777" w:rsidR="00F21738" w:rsidRDefault="00F21738" w:rsidP="00F21738">
      <w:r>
        <w:t xml:space="preserve">Fabrikat och version av det </w:t>
      </w:r>
      <w:proofErr w:type="spellStart"/>
      <w:r>
        <w:t>källsystem</w:t>
      </w:r>
      <w:proofErr w:type="spellEnd"/>
      <w:r>
        <w:t xml:space="preserve"> som hanterar originalinformationen som tillgängliggörs genom tjänsteproducenten vid verifieringen.</w:t>
      </w:r>
    </w:p>
    <w:p w14:paraId="37F186A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7C674DA"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24" w:name="_Toc458519894"/>
      <w:bookmarkStart w:id="25" w:name="_Toc458519895"/>
      <w:bookmarkStart w:id="26" w:name="_Hlk483917263"/>
      <w:bookmarkEnd w:id="24"/>
      <w:bookmarkEnd w:id="25"/>
    </w:p>
    <w:p w14:paraId="237DA909" w14:textId="77777777" w:rsidR="00F21738" w:rsidRDefault="00F21738" w:rsidP="00F21738"/>
    <w:p w14:paraId="26CA8FF1" w14:textId="77777777" w:rsidR="00F21738" w:rsidRDefault="00F21738" w:rsidP="00F21738">
      <w:pPr>
        <w:rPr>
          <w:rFonts w:ascii="Arial" w:hAnsi="Arial" w:cs="Arial"/>
          <w:bCs/>
          <w:iCs/>
          <w:sz w:val="28"/>
          <w:szCs w:val="28"/>
        </w:rPr>
      </w:pPr>
      <w:r>
        <w:br w:type="page"/>
      </w:r>
    </w:p>
    <w:p w14:paraId="4400E9F1" w14:textId="77777777" w:rsidR="00F21738" w:rsidRDefault="00F21738" w:rsidP="00F21738">
      <w:pPr>
        <w:pStyle w:val="Rubrik2"/>
        <w:numPr>
          <w:ilvl w:val="1"/>
          <w:numId w:val="18"/>
        </w:numPr>
        <w:tabs>
          <w:tab w:val="clear" w:pos="1080"/>
          <w:tab w:val="num" w:pos="360"/>
        </w:tabs>
        <w:spacing w:before="240" w:after="60"/>
        <w:ind w:left="851" w:hanging="851"/>
      </w:pPr>
      <w:bookmarkStart w:id="27" w:name="_Toc201667563"/>
      <w:bookmarkEnd w:id="26"/>
      <w:r>
        <w:lastRenderedPageBreak/>
        <w:t>Funktionalitet</w:t>
      </w:r>
      <w:bookmarkEnd w:id="27"/>
    </w:p>
    <w:p w14:paraId="721B90C6" w14:textId="77777777" w:rsidR="00F21738" w:rsidRPr="000C3545" w:rsidRDefault="00F21738" w:rsidP="00F21738">
      <w:pPr>
        <w:pStyle w:val="Rubrik3"/>
        <w:numPr>
          <w:ilvl w:val="2"/>
          <w:numId w:val="18"/>
        </w:numPr>
        <w:tabs>
          <w:tab w:val="clear" w:pos="720"/>
          <w:tab w:val="num" w:pos="360"/>
        </w:tabs>
        <w:spacing w:before="240" w:after="60"/>
        <w:ind w:left="720" w:hanging="720"/>
      </w:pPr>
      <w:bookmarkStart w:id="28" w:name="_Toc8730204"/>
      <w:bookmarkEnd w:id="16"/>
      <w:bookmarkEnd w:id="17"/>
      <w:bookmarkEnd w:id="18"/>
      <w:r w:rsidRPr="00B74F34">
        <w:t xml:space="preserve"> </w:t>
      </w:r>
      <w:bookmarkStart w:id="29" w:name="_Toc67055904"/>
      <w:bookmarkStart w:id="30" w:name="_Toc201667564"/>
      <w:proofErr w:type="spellStart"/>
      <w:r>
        <w:t>Inparametrar</w:t>
      </w:r>
      <w:proofErr w:type="spellEnd"/>
      <w:r>
        <w:t xml:space="preserve"> och tjänstens funktion</w:t>
      </w:r>
      <w:bookmarkEnd w:id="28"/>
      <w:bookmarkEnd w:id="29"/>
      <w:bookmarkEnd w:id="30"/>
    </w:p>
    <w:p w14:paraId="268DEE0C" w14:textId="77777777" w:rsidR="00F21738" w:rsidRDefault="00F21738" w:rsidP="00F21738">
      <w:r>
        <w:t>TKB anger krav och möjligheter för hur en tjänstekonsument kan ange önskat urval vid anrop. I testsviterna som medföljer releasepaketet finns stöd för att verifiera dessa villkor (specifika testfall inom parentes).</w:t>
      </w:r>
    </w:p>
    <w:p w14:paraId="2DF20E6A" w14:textId="77777777" w:rsidR="00F21738" w:rsidRDefault="00F21738" w:rsidP="00F21738">
      <w:r>
        <w:t>Ange de urval som tjänsteproducenten kan uppfylla:</w:t>
      </w:r>
    </w:p>
    <w:p w14:paraId="3FC24595"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Samordningsnummer (TF 1.1.2)</w:t>
      </w:r>
    </w:p>
    <w:p w14:paraId="1AF4463D"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DCD34FC"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w:t>
      </w:r>
      <w:r w:rsidRPr="00334399">
        <w:t xml:space="preserve"> Reservnummer </w:t>
      </w:r>
      <w:r>
        <w:t>(TF 1.1.3)</w:t>
      </w:r>
    </w:p>
    <w:p w14:paraId="74769A1C"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81FD85B" w14:textId="405C9A85"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olika </w:t>
      </w:r>
      <w:r w:rsidR="00775E72">
        <w:t>datum</w:t>
      </w:r>
      <w:r>
        <w:t xml:space="preserve"> (TF 1.2.</w:t>
      </w:r>
      <w:proofErr w:type="gramStart"/>
      <w:r>
        <w:t>1</w:t>
      </w:r>
      <w:r w:rsidR="00775E72">
        <w:t>-</w:t>
      </w:r>
      <w:r>
        <w:t>1.2</w:t>
      </w:r>
      <w:proofErr w:type="gramEnd"/>
      <w:r>
        <w:t>.4)</w:t>
      </w:r>
    </w:p>
    <w:p w14:paraId="68BBE828"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00D520C"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vårdenhet </w:t>
      </w:r>
      <w:proofErr w:type="spellStart"/>
      <w:r w:rsidRPr="002E0320">
        <w:t>careUnitHSAId</w:t>
      </w:r>
      <w:proofErr w:type="spellEnd"/>
      <w:r>
        <w:t xml:space="preserve"> (TF 1.3)</w:t>
      </w:r>
    </w:p>
    <w:p w14:paraId="2A1171A0"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1A227D7"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proofErr w:type="spellStart"/>
      <w:r>
        <w:t>källsystem</w:t>
      </w:r>
      <w:proofErr w:type="spellEnd"/>
      <w:r>
        <w:t xml:space="preserve"> </w:t>
      </w:r>
      <w:proofErr w:type="spellStart"/>
      <w:r w:rsidRPr="002E0320">
        <w:t>sourceSystemHSAId</w:t>
      </w:r>
      <w:proofErr w:type="spellEnd"/>
      <w:r>
        <w:t xml:space="preserve"> (TF 1.4)</w:t>
      </w:r>
    </w:p>
    <w:p w14:paraId="64DF3872"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F4A6CE5" w14:textId="646CD8FB" w:rsidR="00775E72" w:rsidRPr="002E0320"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vårdkontakt </w:t>
      </w:r>
      <w:proofErr w:type="spellStart"/>
      <w:r>
        <w:t>careContact</w:t>
      </w:r>
      <w:proofErr w:type="spellEnd"/>
      <w:r>
        <w:t xml:space="preserve"> (TF 1.5)</w:t>
      </w:r>
    </w:p>
    <w:p w14:paraId="4540659B" w14:textId="77777777"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2386CC1" w14:textId="5831CD3C"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Tomt svar levereras om patienten ej finns i </w:t>
      </w:r>
      <w:proofErr w:type="spellStart"/>
      <w:r>
        <w:t>källsystemet</w:t>
      </w:r>
      <w:proofErr w:type="spellEnd"/>
      <w:r>
        <w:t xml:space="preserve"> (TF 1.</w:t>
      </w:r>
      <w:r w:rsidR="00775E72">
        <w:t>8</w:t>
      </w:r>
      <w:r>
        <w:t>)</w:t>
      </w:r>
    </w:p>
    <w:p w14:paraId="49B0DA51"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2F6066A" w14:textId="0B2D1771"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Tomt svar levereras om vårdkontakt ej finns i </w:t>
      </w:r>
      <w:proofErr w:type="spellStart"/>
      <w:r>
        <w:t>källsystemet</w:t>
      </w:r>
      <w:proofErr w:type="spellEnd"/>
      <w:r>
        <w:t xml:space="preserve"> (TF 1.9)</w:t>
      </w:r>
    </w:p>
    <w:p w14:paraId="3360C9AE" w14:textId="77777777"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6445B99"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0A5C634"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2B1A4CA"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p>
    <w:p w14:paraId="310B850A" w14:textId="77777777" w:rsidR="00F21738" w:rsidRDefault="00F21738" w:rsidP="00F21738">
      <w:pPr>
        <w:rPr>
          <w:rFonts w:ascii="Arial" w:hAnsi="Arial" w:cs="Arial"/>
          <w:bCs/>
          <w:kern w:val="32"/>
          <w:sz w:val="36"/>
          <w:szCs w:val="32"/>
        </w:rPr>
      </w:pPr>
    </w:p>
    <w:p w14:paraId="21FB9E1C" w14:textId="77777777" w:rsidR="00F21738" w:rsidRDefault="00F21738" w:rsidP="00F21738">
      <w:pPr>
        <w:pStyle w:val="Rubrik3"/>
        <w:numPr>
          <w:ilvl w:val="2"/>
          <w:numId w:val="18"/>
        </w:numPr>
        <w:tabs>
          <w:tab w:val="clear" w:pos="720"/>
          <w:tab w:val="num" w:pos="360"/>
        </w:tabs>
        <w:spacing w:before="240" w:after="60"/>
        <w:ind w:left="720" w:hanging="720"/>
      </w:pPr>
      <w:bookmarkStart w:id="31" w:name="_Toc67055905"/>
      <w:bookmarkStart w:id="32" w:name="OLE_LINK9"/>
      <w:bookmarkStart w:id="33" w:name="_Toc201667565"/>
      <w:r>
        <w:lastRenderedPageBreak/>
        <w:t>Obligatoriska fält</w:t>
      </w:r>
      <w:bookmarkEnd w:id="31"/>
      <w:bookmarkEnd w:id="33"/>
    </w:p>
    <w:p w14:paraId="4CED6AF8" w14:textId="77777777" w:rsidR="00F21738" w:rsidRPr="0098210D" w:rsidRDefault="00F21738" w:rsidP="00F21738">
      <w:r>
        <w:t xml:space="preserve">Svarsmeddelandet från tjänsteproducenten ska uppfylla krav för obligatoriska fält med </w:t>
      </w:r>
      <w:proofErr w:type="spellStart"/>
      <w:r w:rsidRPr="009F59F8">
        <w:t>kard</w:t>
      </w:r>
      <w:r>
        <w:t>i</w:t>
      </w:r>
      <w:r w:rsidRPr="009F59F8">
        <w:t>nalitet</w:t>
      </w:r>
      <w:proofErr w:type="spellEnd"/>
      <w:r>
        <w:t xml:space="preserve"> </w:t>
      </w:r>
      <w:proofErr w:type="gramStart"/>
      <w:r>
        <w:t>1..</w:t>
      </w:r>
      <w:proofErr w:type="gramEnd"/>
      <w:r>
        <w:t>1 enligt TKB.</w:t>
      </w:r>
      <w:r w:rsidRPr="009D3686">
        <w:t xml:space="preserve"> </w:t>
      </w:r>
    </w:p>
    <w:p w14:paraId="4B2D7AEB" w14:textId="77777777" w:rsidR="00F21738" w:rsidRDefault="00F21738" w:rsidP="00F21738">
      <w:pPr>
        <w:rPr>
          <w:iCs/>
        </w:rPr>
      </w:pPr>
      <w:r>
        <w:t>I testsviterna som medföljer releasepaketet finns stöd för att verifiera obligatoriska fält (testfall inom parentes).</w:t>
      </w:r>
    </w:p>
    <w:p w14:paraId="3E565A99" w14:textId="77777777" w:rsidR="00F21738" w:rsidRDefault="00F21738" w:rsidP="00F21738">
      <w:r>
        <w:t>Ange om tjänsteproducenten uppfyller krav avseende obligatoriska fält</w:t>
      </w:r>
    </w:p>
    <w:p w14:paraId="11DE837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Användaren matar in så få datamängder som möjligt i </w:t>
      </w:r>
      <w:proofErr w:type="spellStart"/>
      <w:r>
        <w:t>källsystemet</w:t>
      </w:r>
      <w:proofErr w:type="spellEnd"/>
      <w:r>
        <w:t>. Tjänsteproducenten svarar med posten som innehåller alla obligatoriska fält.</w:t>
      </w:r>
    </w:p>
    <w:p w14:paraId="09960C06" w14:textId="1390B42B"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korrekt fält</w:t>
      </w:r>
      <w:r w:rsidRPr="0098210D">
        <w:t xml:space="preserve"> </w:t>
      </w:r>
      <w:r>
        <w:t>(TF 1.1.1)</w:t>
      </w:r>
      <w:r w:rsidR="00103FF0">
        <w:br/>
      </w:r>
      <w:r w:rsidRPr="002E0320">
        <w:t xml:space="preserve">[] Ja    </w:t>
      </w:r>
      <w:proofErr w:type="gramStart"/>
      <w:r w:rsidRPr="002E0320">
        <w:t xml:space="preserve">   [</w:t>
      </w:r>
      <w:proofErr w:type="gramEnd"/>
      <w:r w:rsidRPr="002E0320">
        <w:t>] Nej</w:t>
      </w:r>
    </w:p>
    <w:p w14:paraId="35809F5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4668123" w14:textId="1E7C171A" w:rsidR="007B7D55"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98EF1C0" w14:textId="77777777" w:rsidR="007B7D55" w:rsidRPr="002E0320" w:rsidRDefault="007B7D55"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4DCFAF6" w14:textId="77777777" w:rsidR="00F21738" w:rsidRPr="002E0320" w:rsidRDefault="00F21738" w:rsidP="00F21738"/>
    <w:p w14:paraId="6C948A41" w14:textId="77777777" w:rsidR="00F21738" w:rsidRDefault="00F21738" w:rsidP="00F21738">
      <w:pPr>
        <w:pStyle w:val="Rubrik3"/>
        <w:numPr>
          <w:ilvl w:val="2"/>
          <w:numId w:val="18"/>
        </w:numPr>
        <w:tabs>
          <w:tab w:val="clear" w:pos="720"/>
          <w:tab w:val="num" w:pos="360"/>
        </w:tabs>
        <w:spacing w:before="240" w:after="60"/>
        <w:ind w:left="720" w:hanging="720"/>
      </w:pPr>
      <w:bookmarkStart w:id="34" w:name="_Toc450894700"/>
      <w:bookmarkStart w:id="35" w:name="_Toc67055906"/>
      <w:bookmarkStart w:id="36" w:name="_Toc201667566"/>
      <w:r>
        <w:t>Felhantering</w:t>
      </w:r>
      <w:bookmarkEnd w:id="34"/>
      <w:bookmarkEnd w:id="35"/>
      <w:bookmarkEnd w:id="36"/>
    </w:p>
    <w:p w14:paraId="1988C61E" w14:textId="77777777" w:rsidR="00F21738" w:rsidRDefault="00F21738" w:rsidP="00F21738">
      <w:r>
        <w:t xml:space="preserve">TKB anger krav på hur felhantering ska stödjas. </w:t>
      </w:r>
    </w:p>
    <w:p w14:paraId="2F2532F5" w14:textId="77777777" w:rsidR="00F21738" w:rsidRDefault="00F21738" w:rsidP="00F21738">
      <w:r>
        <w:t>I testsviterna som medföljer releasepaketet finns stöd för att verifiera felhantering (specifika testfall inom parentes).</w:t>
      </w:r>
    </w:p>
    <w:p w14:paraId="4120B479" w14:textId="77777777" w:rsidR="00F21738" w:rsidRDefault="00F21738" w:rsidP="00F21738">
      <w:r>
        <w:t>Ange hur tjänsteproducenten uppfyller stipulerade krav på felhantering. I detta ingår att leverera svar som uppfyller krav på hur felmeddelande ska se ut.</w:t>
      </w:r>
    </w:p>
    <w:p w14:paraId="243F8FC3" w14:textId="4AEBEB0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(TF 1.</w:t>
      </w:r>
      <w:r w:rsidR="00775E72">
        <w:t>7</w:t>
      </w:r>
      <w:r>
        <w:t>)</w:t>
      </w:r>
      <w:r w:rsidR="00103FF0">
        <w:br/>
      </w:r>
      <w:r w:rsidRPr="002E0320">
        <w:t xml:space="preserve">[] Ja    </w:t>
      </w:r>
      <w:proofErr w:type="gramStart"/>
      <w:r w:rsidRPr="002E0320">
        <w:t xml:space="preserve">   [</w:t>
      </w:r>
      <w:proofErr w:type="gramEnd"/>
      <w:r w:rsidRPr="002E0320">
        <w:t>] Nej</w:t>
      </w:r>
    </w:p>
    <w:p w14:paraId="7EBB57EC" w14:textId="542910B8"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med log-id (TF 1.</w:t>
      </w:r>
      <w:r w:rsidR="00775E72">
        <w:t>7</w:t>
      </w:r>
      <w:r>
        <w:t>)</w:t>
      </w:r>
      <w:r w:rsidR="00103FF0">
        <w:br/>
      </w:r>
      <w:r w:rsidRPr="002E0320">
        <w:t xml:space="preserve">[] Ja    </w:t>
      </w:r>
      <w:proofErr w:type="gramStart"/>
      <w:r w:rsidRPr="002E0320">
        <w:t xml:space="preserve">   [</w:t>
      </w:r>
      <w:proofErr w:type="gramEnd"/>
      <w:r w:rsidRPr="002E0320">
        <w:t>] Nej</w:t>
      </w:r>
    </w:p>
    <w:p w14:paraId="07863988" w14:textId="470E1332" w:rsidR="00F21738" w:rsidRDefault="008D6B1B"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8D6B1B">
        <w:t xml:space="preserve">Följer hanteringen av tekniska fel reglerna och undviker att returnera personuppgifter i meddelanden eller loggar? </w:t>
      </w:r>
      <w:r w:rsidR="00F21738">
        <w:t>(TF 1.</w:t>
      </w:r>
      <w:r w:rsidR="00775E72">
        <w:t>7</w:t>
      </w:r>
      <w:r w:rsidR="00F21738">
        <w:t>)</w:t>
      </w:r>
      <w:r w:rsidR="00103FF0">
        <w:br/>
      </w:r>
      <w:r w:rsidR="00F21738">
        <w:t xml:space="preserve">[] Ja    </w:t>
      </w:r>
      <w:proofErr w:type="gramStart"/>
      <w:r w:rsidR="00F21738">
        <w:t xml:space="preserve">   [</w:t>
      </w:r>
      <w:proofErr w:type="gramEnd"/>
      <w:r w:rsidR="00F21738">
        <w:t>] Nej</w:t>
      </w:r>
    </w:p>
    <w:p w14:paraId="66E4D1C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5C7F1AE"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28F67C5"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28CB5F3" w14:textId="77777777" w:rsidR="00F21738" w:rsidRDefault="00F21738" w:rsidP="00F21738"/>
    <w:p w14:paraId="2B2D0CC3" w14:textId="77777777" w:rsidR="00F21738" w:rsidRDefault="00F21738" w:rsidP="00F21738"/>
    <w:p w14:paraId="7A4F5460" w14:textId="77777777" w:rsidR="00F21738" w:rsidRDefault="00F21738" w:rsidP="00F21738"/>
    <w:p w14:paraId="5064E847" w14:textId="77777777" w:rsidR="00F21738" w:rsidRDefault="00F21738" w:rsidP="00F21738">
      <w:pPr>
        <w:pStyle w:val="Rubrik2"/>
        <w:numPr>
          <w:ilvl w:val="1"/>
          <w:numId w:val="18"/>
        </w:numPr>
        <w:tabs>
          <w:tab w:val="clear" w:pos="1080"/>
          <w:tab w:val="num" w:pos="360"/>
        </w:tabs>
        <w:spacing w:before="240" w:after="60"/>
        <w:ind w:left="851" w:hanging="851"/>
      </w:pPr>
      <w:bookmarkStart w:id="37" w:name="_Toc67055907"/>
      <w:bookmarkStart w:id="38" w:name="_Toc201667567"/>
      <w:r>
        <w:t>Informationsavlämning generellt</w:t>
      </w:r>
      <w:bookmarkEnd w:id="37"/>
      <w:bookmarkEnd w:id="38"/>
    </w:p>
    <w:p w14:paraId="4A2FB9F1" w14:textId="77777777" w:rsidR="00F21738" w:rsidRDefault="00F21738" w:rsidP="00F21738">
      <w:pPr>
        <w:pStyle w:val="Rubrik3"/>
        <w:numPr>
          <w:ilvl w:val="2"/>
          <w:numId w:val="18"/>
        </w:numPr>
        <w:tabs>
          <w:tab w:val="clear" w:pos="720"/>
          <w:tab w:val="num" w:pos="360"/>
        </w:tabs>
        <w:spacing w:before="240" w:after="60"/>
        <w:ind w:left="720" w:hanging="720"/>
      </w:pPr>
      <w:bookmarkStart w:id="39" w:name="_Toc67055908"/>
      <w:bookmarkStart w:id="40" w:name="_Toc201667568"/>
      <w:r>
        <w:t>Teckenkodning</w:t>
      </w:r>
      <w:bookmarkEnd w:id="39"/>
      <w:bookmarkEnd w:id="40"/>
    </w:p>
    <w:p w14:paraId="23FD3DB3" w14:textId="77777777" w:rsidR="00F21738" w:rsidRDefault="00F21738" w:rsidP="00F21738">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w:t>
      </w:r>
      <w:proofErr w:type="spellStart"/>
      <w:r>
        <w:t>response</w:t>
      </w:r>
      <w:proofErr w:type="spellEnd"/>
      <w:r>
        <w:t xml:space="preserve"> ska stödja (UTF-8 eller UTF-16).</w:t>
      </w:r>
    </w:p>
    <w:p w14:paraId="4534CC20" w14:textId="77777777" w:rsidR="00F21738" w:rsidRDefault="00F21738" w:rsidP="00F21738">
      <w:r>
        <w:t>I testsviterna som medföljer releasepaketet finns stöd för att verifiera teckenkodningsstöd (specifika testfall inom parentes).</w:t>
      </w:r>
    </w:p>
    <w:p w14:paraId="1587C823" w14:textId="77777777" w:rsidR="00F21738" w:rsidRDefault="00F21738" w:rsidP="00F21738">
      <w:r>
        <w:t>Ange om tjänsteproducenten uppfyller krav på teckenkodning:</w:t>
      </w:r>
    </w:p>
    <w:p w14:paraId="78841E93" w14:textId="368F4605"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rätt teckenkodning (</w:t>
      </w:r>
      <w:proofErr w:type="spellStart"/>
      <w:r>
        <w:t>encoding</w:t>
      </w:r>
      <w:proofErr w:type="spellEnd"/>
      <w:r>
        <w:t>) i http-</w:t>
      </w:r>
      <w:proofErr w:type="spellStart"/>
      <w:r>
        <w:t>header</w:t>
      </w:r>
      <w:proofErr w:type="spellEnd"/>
      <w:r>
        <w:t xml:space="preserve"> (TF 2.1)</w:t>
      </w:r>
      <w:r w:rsidR="00103FF0">
        <w:br/>
      </w:r>
      <w:r w:rsidRPr="002E0320">
        <w:t xml:space="preserve">[] Ja    </w:t>
      </w:r>
      <w:proofErr w:type="gramStart"/>
      <w:r w:rsidRPr="002E0320">
        <w:t xml:space="preserve">   [</w:t>
      </w:r>
      <w:proofErr w:type="gramEnd"/>
      <w:r w:rsidRPr="002E0320">
        <w:t>] Nej</w:t>
      </w:r>
    </w:p>
    <w:p w14:paraId="5F8F96CA" w14:textId="3FCE855C"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oförvanskade tecken med rätt teckenkodning (</w:t>
      </w:r>
      <w:proofErr w:type="spellStart"/>
      <w:r>
        <w:t>encoding</w:t>
      </w:r>
      <w:proofErr w:type="spellEnd"/>
      <w:r>
        <w:t>) (TF 2.2)</w:t>
      </w:r>
      <w:r w:rsidR="00103FF0">
        <w:br/>
      </w:r>
      <w:r w:rsidRPr="002E0320">
        <w:t xml:space="preserve">[] Ja    </w:t>
      </w:r>
      <w:proofErr w:type="gramStart"/>
      <w:r w:rsidRPr="002E0320">
        <w:t xml:space="preserve">   [</w:t>
      </w:r>
      <w:proofErr w:type="gramEnd"/>
      <w:r w:rsidRPr="002E0320">
        <w:t>] Nej</w:t>
      </w:r>
    </w:p>
    <w:p w14:paraId="574C9D6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B14A45D"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1F28E4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14820DE" w14:textId="77777777" w:rsidR="00F21738" w:rsidRPr="002E0320" w:rsidRDefault="00F21738" w:rsidP="00F21738"/>
    <w:p w14:paraId="3721A28A" w14:textId="77777777" w:rsidR="00F21738" w:rsidRDefault="00F21738" w:rsidP="00F21738">
      <w:pPr>
        <w:pStyle w:val="Rubrik3"/>
        <w:numPr>
          <w:ilvl w:val="2"/>
          <w:numId w:val="18"/>
        </w:numPr>
        <w:tabs>
          <w:tab w:val="clear" w:pos="720"/>
          <w:tab w:val="num" w:pos="360"/>
        </w:tabs>
        <w:spacing w:before="240" w:after="60"/>
        <w:ind w:left="720" w:hanging="720"/>
      </w:pPr>
      <w:bookmarkStart w:id="41" w:name="_Toc67055909"/>
      <w:bookmarkStart w:id="42" w:name="_Toc201667569"/>
      <w:r>
        <w:t>Vårdgivare/vårdenhet (VG/VE)</w:t>
      </w:r>
      <w:bookmarkEnd w:id="41"/>
      <w:bookmarkEnd w:id="42"/>
    </w:p>
    <w:p w14:paraId="20656353" w14:textId="77777777" w:rsidR="00F21738" w:rsidRDefault="00F21738" w:rsidP="00F21738">
      <w:r w:rsidRPr="00B52D1F">
        <w:t xml:space="preserve">Vid sammanhållen journalföring </w:t>
      </w:r>
      <w:r>
        <w:t>(SJF) är det den</w:t>
      </w:r>
      <w:r w:rsidRPr="00B52D1F">
        <w:t xml:space="preserve"> verksamhet som erbjuder sina medarbetare direktåtkomst till sammanhållen journal</w:t>
      </w:r>
      <w:r>
        <w:t>,</w:t>
      </w:r>
      <w:r w:rsidRPr="00B52D1F">
        <w:t xml:space="preserve"> </w:t>
      </w:r>
      <w:r>
        <w:t xml:space="preserve">som ansvarar </w:t>
      </w:r>
      <w:r w:rsidRPr="00B52D1F">
        <w:t xml:space="preserve">för att patientdatalagen efterlevs. Det innebär </w:t>
      </w:r>
      <w:proofErr w:type="gramStart"/>
      <w:r w:rsidRPr="00B52D1F">
        <w:t>bl.a.</w:t>
      </w:r>
      <w:proofErr w:type="gramEnd"/>
      <w:r w:rsidRPr="00B52D1F">
        <w:t xml:space="preserve"> att </w:t>
      </w:r>
      <w:proofErr w:type="spellStart"/>
      <w:r w:rsidRPr="00B52D1F">
        <w:t>spärrkontroll</w:t>
      </w:r>
      <w:proofErr w:type="spellEnd"/>
      <w:r w:rsidRPr="00B52D1F">
        <w:t xml:space="preserve"> kan behöva genomföras innan information kan visas. </w:t>
      </w:r>
    </w:p>
    <w:p w14:paraId="6CA01CCC" w14:textId="77777777" w:rsidR="00F21738" w:rsidRDefault="00F21738" w:rsidP="00F21738">
      <w:r>
        <w:t xml:space="preserve">För att en konsumerande e-tjänst för ändamålet SJF ska kunna utföra </w:t>
      </w:r>
      <w:proofErr w:type="spellStart"/>
      <w:r>
        <w:t>spärrkontroll</w:t>
      </w:r>
      <w:proofErr w:type="spellEnd"/>
      <w:r>
        <w:t>, så behöver tjänsteproducent leverera VG/VE-information i svar. Information om VG/VE behövs också för tjänstekonsumenter som enbart tillåter informationshantering inom medarbetaruppdragets VG eller en VE.</w:t>
      </w:r>
    </w:p>
    <w:p w14:paraId="557DC069" w14:textId="77777777" w:rsidR="00F21738" w:rsidRDefault="00F21738" w:rsidP="00F21738">
      <w:r>
        <w:t>I testsviterna som medföljer releasepaketet finns tester för att verifiera stöd för att leverera information om VG/VE (specifika testfall inom parentes).</w:t>
      </w:r>
    </w:p>
    <w:p w14:paraId="544B5130" w14:textId="77777777" w:rsidR="00F21738" w:rsidRDefault="00F21738" w:rsidP="00F21738">
      <w:r>
        <w:t>Ange om tjänsteproducenten uppfyller krav på stöd för ändamålet SJF:</w:t>
      </w:r>
    </w:p>
    <w:p w14:paraId="2EA84E42" w14:textId="20670A5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r w:rsidR="00775E72">
        <w:t>healthcareProfessionalCareUnitHSAId</w:t>
      </w:r>
      <w:proofErr w:type="spellEnd"/>
      <w:r w:rsidR="00775E72">
        <w:t xml:space="preserve"> </w:t>
      </w:r>
      <w:r>
        <w:t>(TF 3.1)</w:t>
      </w:r>
    </w:p>
    <w:p w14:paraId="09CF007D"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977297B" w14:textId="2831C196"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Svar levereras med korrekt </w:t>
      </w:r>
      <w:proofErr w:type="spellStart"/>
      <w:proofErr w:type="gramStart"/>
      <w:r w:rsidR="00775E72">
        <w:t>healthcareProfessionalCareGiverHSAId</w:t>
      </w:r>
      <w:proofErr w:type="spellEnd"/>
      <w:r w:rsidR="00775E72">
        <w:t xml:space="preserve">  </w:t>
      </w:r>
      <w:r>
        <w:t>(</w:t>
      </w:r>
      <w:proofErr w:type="gramEnd"/>
      <w:r>
        <w:t>TF 3.1)</w:t>
      </w:r>
    </w:p>
    <w:p w14:paraId="5B7F0ECD"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97FA1EB" w14:textId="5B8DF28E"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w:t>
      </w:r>
      <w:proofErr w:type="spellStart"/>
      <w:r w:rsidR="00775E72">
        <w:t>authorTime</w:t>
      </w:r>
      <w:proofErr w:type="spellEnd"/>
      <w:r w:rsidR="00775E72">
        <w:t xml:space="preserve"> </w:t>
      </w:r>
      <w:r>
        <w:t>(TF 3.2)</w:t>
      </w:r>
    </w:p>
    <w:p w14:paraId="00735C16"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AD45A6B"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E081D24"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852B5DC"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51F51B94" w14:textId="77777777" w:rsidR="00F21738" w:rsidRPr="002E0320" w:rsidRDefault="00F21738" w:rsidP="00F21738"/>
    <w:p w14:paraId="432FEA89" w14:textId="77777777" w:rsidR="00F21738" w:rsidRDefault="00F21738" w:rsidP="00F21738">
      <w:pPr>
        <w:pStyle w:val="Rubrik3"/>
        <w:numPr>
          <w:ilvl w:val="2"/>
          <w:numId w:val="18"/>
        </w:numPr>
        <w:tabs>
          <w:tab w:val="clear" w:pos="720"/>
          <w:tab w:val="num" w:pos="360"/>
        </w:tabs>
        <w:spacing w:before="240" w:after="60"/>
        <w:ind w:left="720" w:hanging="720"/>
      </w:pPr>
      <w:bookmarkStart w:id="43" w:name="_Toc67055910"/>
      <w:bookmarkStart w:id="44" w:name="_Toc201667570"/>
      <w:r>
        <w:t>Vårdgivares spärr för invånare (</w:t>
      </w:r>
      <w:proofErr w:type="spellStart"/>
      <w:r>
        <w:t>approvedForPatient</w:t>
      </w:r>
      <w:proofErr w:type="spellEnd"/>
      <w:r>
        <w:t>)</w:t>
      </w:r>
      <w:bookmarkEnd w:id="43"/>
      <w:bookmarkEnd w:id="44"/>
    </w:p>
    <w:p w14:paraId="20456795" w14:textId="77777777" w:rsidR="00F21738" w:rsidRDefault="00F21738" w:rsidP="00F21738">
      <w:r>
        <w:t>Varje post i svarsmeddelandet ska med hjälp av flaggan ”</w:t>
      </w:r>
      <w:proofErr w:type="spellStart"/>
      <w:r>
        <w:t>approvedForPatient</w:t>
      </w:r>
      <w:proofErr w:type="spellEnd"/>
      <w:r>
        <w:t xml:space="preserve">” markera huruvida informationen får delas med patient eller ej. </w:t>
      </w:r>
      <w:r w:rsidRPr="007929B4">
        <w:t xml:space="preserve">Det kan </w:t>
      </w:r>
      <w:proofErr w:type="gramStart"/>
      <w:r w:rsidRPr="007929B4">
        <w:t>t.ex.</w:t>
      </w:r>
      <w:proofErr w:type="gramEnd"/>
      <w:r w:rsidRPr="007929B4">
        <w:t xml:space="preserve"> bero på att verksamheten beslutat tillgängliggöra information för patienten en</w:t>
      </w:r>
      <w:r>
        <w:t>d</w:t>
      </w:r>
      <w:r w:rsidRPr="007929B4">
        <w:t>ast för uppgifter som journalförts efter ett givet d</w:t>
      </w:r>
      <w:r>
        <w:t>atum, eller att noteringar</w:t>
      </w:r>
      <w:r w:rsidRPr="007929B4">
        <w:t xml:space="preserve"> som i </w:t>
      </w:r>
      <w:proofErr w:type="spellStart"/>
      <w:r w:rsidRPr="007929B4">
        <w:t>källsystemet</w:t>
      </w:r>
      <w:proofErr w:type="spellEnd"/>
      <w:r w:rsidRPr="007929B4">
        <w:t xml:space="preserve"> markerats med ”tidiga hypoteser” </w:t>
      </w:r>
      <w:r>
        <w:t>ska undanhållas, eller att vårdgivaren bedömt att informationen kan vara till men för patienten i pågående behandling</w:t>
      </w:r>
      <w:r w:rsidRPr="009D3686">
        <w:t xml:space="preserve">. </w:t>
      </w:r>
    </w:p>
    <w:p w14:paraId="21A3827E" w14:textId="77777777" w:rsidR="00F21738" w:rsidRDefault="00F21738" w:rsidP="00F21738">
      <w:r>
        <w:t xml:space="preserve">I testsviterna som medföljer releasepaketet finns stöd för att verifiera </w:t>
      </w:r>
      <w:proofErr w:type="spellStart"/>
      <w:r>
        <w:t>approvedForPatient</w:t>
      </w:r>
      <w:proofErr w:type="spellEnd"/>
      <w:r>
        <w:t xml:space="preserve"> (specifika testfall inom parentes).</w:t>
      </w:r>
    </w:p>
    <w:p w14:paraId="18D1DA91" w14:textId="77777777" w:rsidR="00F21738" w:rsidRDefault="00F21738" w:rsidP="00F21738">
      <w:r>
        <w:t xml:space="preserve">Ange om tjänsteproducenten uppfyller krav avseende uppdatering av fältet </w:t>
      </w:r>
      <w:proofErr w:type="spellStart"/>
      <w:r>
        <w:t>approvedForPatient</w:t>
      </w:r>
      <w:proofErr w:type="spellEnd"/>
      <w:r>
        <w:t>:</w:t>
      </w:r>
    </w:p>
    <w:p w14:paraId="24DAFB9E" w14:textId="0D860496"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True</w:t>
      </w:r>
      <w:proofErr w:type="spellEnd"/>
      <w:r>
        <w:t xml:space="preserve"> (TF 4.1)</w:t>
      </w:r>
      <w:r w:rsidR="00103FF0">
        <w:br/>
      </w:r>
      <w:r w:rsidRPr="002E0320">
        <w:t xml:space="preserve">[] Ja    </w:t>
      </w:r>
      <w:proofErr w:type="gramStart"/>
      <w:r w:rsidRPr="002E0320">
        <w:t xml:space="preserve">   [</w:t>
      </w:r>
      <w:proofErr w:type="gramEnd"/>
      <w:r w:rsidRPr="002E0320">
        <w:t>] Nej</w:t>
      </w:r>
    </w:p>
    <w:p w14:paraId="3D9D4A47" w14:textId="6A8EEB61"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False</w:t>
      </w:r>
      <w:proofErr w:type="spellEnd"/>
      <w:r>
        <w:t xml:space="preserve"> (TF 4.2)</w:t>
      </w:r>
      <w:r w:rsidR="00103FF0">
        <w:br/>
      </w:r>
      <w:r w:rsidRPr="002E0320">
        <w:t xml:space="preserve">[] Ja    </w:t>
      </w:r>
      <w:proofErr w:type="gramStart"/>
      <w:r w:rsidRPr="002E0320">
        <w:t xml:space="preserve">   [</w:t>
      </w:r>
      <w:proofErr w:type="gramEnd"/>
      <w:r w:rsidRPr="002E0320">
        <w:t>] Nej</w:t>
      </w:r>
    </w:p>
    <w:p w14:paraId="24E6C0D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 svarar med alla poster, oavsett tjänstekonsument (det är tjänstekonsumenten som ansvarar för att filtrera bort information som inte får visas för patient)</w:t>
      </w:r>
    </w:p>
    <w:p w14:paraId="4380478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08111D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5C638BC"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07B51D9"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5FFCB98" w14:textId="77777777" w:rsidR="00F21738" w:rsidRPr="00B52D1F" w:rsidRDefault="00F21738" w:rsidP="00F21738"/>
    <w:p w14:paraId="51327749" w14:textId="77777777" w:rsidR="00F21738" w:rsidRDefault="00F21738" w:rsidP="00F21738">
      <w:pPr>
        <w:pStyle w:val="Rubrik2"/>
        <w:numPr>
          <w:ilvl w:val="1"/>
          <w:numId w:val="18"/>
        </w:numPr>
        <w:tabs>
          <w:tab w:val="clear" w:pos="1080"/>
          <w:tab w:val="num" w:pos="360"/>
        </w:tabs>
        <w:spacing w:before="240" w:after="60"/>
        <w:ind w:left="851" w:hanging="851"/>
      </w:pPr>
      <w:bookmarkStart w:id="45" w:name="_Toc67055911"/>
      <w:bookmarkStart w:id="46" w:name="_Toc201667571"/>
      <w:r>
        <w:lastRenderedPageBreak/>
        <w:t>Informationsavlämning – Specifika aspekter för kontraktet</w:t>
      </w:r>
      <w:bookmarkEnd w:id="45"/>
      <w:bookmarkEnd w:id="46"/>
    </w:p>
    <w:p w14:paraId="0690DA29" w14:textId="11278F45" w:rsidR="00472329" w:rsidRDefault="00C86D8C" w:rsidP="00472329">
      <w:pPr>
        <w:pStyle w:val="Rubrik3"/>
        <w:keepLines w:val="0"/>
        <w:numPr>
          <w:ilvl w:val="2"/>
          <w:numId w:val="18"/>
        </w:numPr>
        <w:spacing w:before="240" w:after="60"/>
        <w:ind w:left="720" w:right="0" w:hanging="720"/>
        <w:contextualSpacing w:val="0"/>
      </w:pPr>
      <w:bookmarkStart w:id="47" w:name="_Toc49956320"/>
      <w:bookmarkStart w:id="48" w:name="_Toc131411932"/>
      <w:bookmarkStart w:id="49" w:name="_Toc132210350"/>
      <w:bookmarkStart w:id="50" w:name="OLE_LINK6"/>
      <w:bookmarkStart w:id="51" w:name="_Toc201667572"/>
      <w:bookmarkEnd w:id="32"/>
      <w:r>
        <w:t>S</w:t>
      </w:r>
      <w:r w:rsidR="00472329">
        <w:t>ignering</w:t>
      </w:r>
      <w:bookmarkEnd w:id="47"/>
      <w:bookmarkEnd w:id="48"/>
      <w:bookmarkEnd w:id="51"/>
    </w:p>
    <w:p w14:paraId="7E0E1036" w14:textId="77777777" w:rsidR="00472329" w:rsidRPr="00952DE8" w:rsidRDefault="00472329" w:rsidP="00472329">
      <w:r>
        <w:t>Kontraktet medger att leverera information om vilken person som signerat informationen.</w:t>
      </w:r>
    </w:p>
    <w:p w14:paraId="7C90E618" w14:textId="77777777" w:rsidR="00472329" w:rsidRDefault="00472329" w:rsidP="00472329">
      <w:r>
        <w:t>I testsviterna som medföljer releasepaketet finns testfall för att verifiera att en tjänsteproducent kan leverera detta (specifikt testfall inom parentes).</w:t>
      </w:r>
    </w:p>
    <w:p w14:paraId="5DD817EF" w14:textId="77777777" w:rsidR="00472329" w:rsidRDefault="00472329" w:rsidP="00472329">
      <w:r>
        <w:t>Ange nedan om tjänsteproducenten stödjer att leverera denna information:</w:t>
      </w:r>
    </w:p>
    <w:p w14:paraId="461B1759"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signerad post (TF 5.1)</w:t>
      </w:r>
    </w:p>
    <w:p w14:paraId="185B7DE9"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E9917C5"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osignerad post (TF 5.2)</w:t>
      </w:r>
    </w:p>
    <w:p w14:paraId="5231DF92"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986BA2B"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8DAECD4"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DA7C63E"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61BC603F" w14:textId="77777777" w:rsidR="00472329" w:rsidRDefault="00472329" w:rsidP="00472329">
      <w:pPr>
        <w:rPr>
          <w:rFonts w:ascii="Arial" w:hAnsi="Arial" w:cs="Arial"/>
          <w:bCs/>
          <w:kern w:val="32"/>
          <w:sz w:val="36"/>
          <w:szCs w:val="32"/>
        </w:rPr>
      </w:pPr>
    </w:p>
    <w:p w14:paraId="0460DBAA" w14:textId="417F000E" w:rsidR="00775E72" w:rsidRDefault="00E31977" w:rsidP="00775E72">
      <w:pPr>
        <w:pStyle w:val="Rubrik3"/>
        <w:keepLines w:val="0"/>
        <w:numPr>
          <w:ilvl w:val="2"/>
          <w:numId w:val="18"/>
        </w:numPr>
        <w:spacing w:before="240" w:after="60"/>
        <w:ind w:left="720" w:right="0" w:hanging="720"/>
        <w:contextualSpacing w:val="0"/>
      </w:pPr>
      <w:bookmarkStart w:id="52" w:name="_Toc48656081"/>
      <w:bookmarkStart w:id="53" w:name="_Toc67391853"/>
      <w:bookmarkStart w:id="54" w:name="_Toc201667573"/>
      <w:proofErr w:type="spellStart"/>
      <w:r>
        <w:t>referral</w:t>
      </w:r>
      <w:bookmarkEnd w:id="52"/>
      <w:bookmarkEnd w:id="53"/>
      <w:bookmarkEnd w:id="54"/>
      <w:proofErr w:type="spellEnd"/>
    </w:p>
    <w:p w14:paraId="346E6753" w14:textId="77777777" w:rsidR="00E31977" w:rsidRDefault="00E31977" w:rsidP="00E31977">
      <w:pPr>
        <w:rPr>
          <w:bCs/>
          <w:iCs/>
        </w:rPr>
      </w:pPr>
      <w:r>
        <w:t xml:space="preserve">Kontraktet medger att i fältet </w:t>
      </w:r>
      <w:proofErr w:type="spellStart"/>
      <w:r>
        <w:t>referral</w:t>
      </w:r>
      <w:proofErr w:type="spellEnd"/>
      <w:r>
        <w:t xml:space="preserve"> leverera information om den vårdbegäran (remiss) som ligger till grund för undersökningen och dess svar.</w:t>
      </w:r>
    </w:p>
    <w:p w14:paraId="0A7EB332" w14:textId="249DA178" w:rsidR="00E31977" w:rsidRDefault="00E31977" w:rsidP="00E31977">
      <w:r>
        <w:t xml:space="preserve">I testsviterna som medföljer releasepaketet finns testfall för att verifiera att en tjänsteproducent kan leverera detta (specifikt testfall inom </w:t>
      </w:r>
      <w:r w:rsidR="00AC2EE8">
        <w:t>parentes</w:t>
      </w:r>
      <w:r>
        <w:t>).</w:t>
      </w:r>
    </w:p>
    <w:p w14:paraId="61230902" w14:textId="77777777" w:rsidR="00E31977" w:rsidRPr="00E31977" w:rsidRDefault="00E31977" w:rsidP="00E31977">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E31977">
        <w:rPr>
          <w:bCs/>
          <w:iCs/>
        </w:rPr>
        <w:t xml:space="preserve">Svar kan levereras med element </w:t>
      </w:r>
      <w:proofErr w:type="spellStart"/>
      <w:r w:rsidRPr="00E31977">
        <w:rPr>
          <w:bCs/>
          <w:iCs/>
        </w:rPr>
        <w:t>referral</w:t>
      </w:r>
      <w:proofErr w:type="spellEnd"/>
      <w:r w:rsidRPr="00E31977">
        <w:rPr>
          <w:bCs/>
          <w:iCs/>
        </w:rPr>
        <w:t xml:space="preserve"> (TF 5.4)</w:t>
      </w:r>
    </w:p>
    <w:p w14:paraId="10211F57" w14:textId="77777777"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4E0315B" w14:textId="77777777"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3EF0D56" w14:textId="77777777" w:rsidR="00775E72" w:rsidRPr="002E0320"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4DF85D1" w14:textId="77777777"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p>
    <w:p w14:paraId="4E1D7A24" w14:textId="77777777" w:rsidR="00775E72" w:rsidRPr="002E0320" w:rsidRDefault="00775E72" w:rsidP="00775E72"/>
    <w:p w14:paraId="5BE3A166" w14:textId="1331AA00" w:rsidR="00775E72" w:rsidRDefault="00AC2EE8" w:rsidP="00775E72">
      <w:pPr>
        <w:pStyle w:val="Rubrik3"/>
        <w:keepLines w:val="0"/>
        <w:numPr>
          <w:ilvl w:val="2"/>
          <w:numId w:val="18"/>
        </w:numPr>
        <w:spacing w:before="240" w:after="60"/>
        <w:ind w:left="720" w:right="0" w:hanging="720"/>
        <w:contextualSpacing w:val="0"/>
      </w:pPr>
      <w:bookmarkStart w:id="55" w:name="_Hlk467141057"/>
      <w:bookmarkStart w:id="56" w:name="_Toc5699840"/>
      <w:bookmarkStart w:id="57" w:name="_Toc48656082"/>
      <w:bookmarkStart w:id="58" w:name="_Toc67391854"/>
      <w:bookmarkStart w:id="59" w:name="_Toc201667574"/>
      <w:proofErr w:type="spellStart"/>
      <w:r>
        <w:lastRenderedPageBreak/>
        <w:t>attested</w:t>
      </w:r>
      <w:bookmarkEnd w:id="55"/>
      <w:bookmarkEnd w:id="56"/>
      <w:bookmarkEnd w:id="57"/>
      <w:bookmarkEnd w:id="58"/>
      <w:bookmarkEnd w:id="59"/>
      <w:proofErr w:type="spellEnd"/>
    </w:p>
    <w:p w14:paraId="310AD6DF" w14:textId="77777777" w:rsidR="00AC2EE8" w:rsidRDefault="00AC2EE8" w:rsidP="00AC2EE8">
      <w:pPr>
        <w:rPr>
          <w:bCs/>
          <w:iCs/>
        </w:rPr>
      </w:pPr>
      <w:r>
        <w:t xml:space="preserve">Kontraktet medger att i fältet </w:t>
      </w:r>
      <w:proofErr w:type="spellStart"/>
      <w:r>
        <w:t>attested</w:t>
      </w:r>
      <w:proofErr w:type="spellEnd"/>
      <w:r>
        <w:t xml:space="preserve"> leverera information om den person som vidimerat mottaget svar på vårdbegäran.</w:t>
      </w:r>
    </w:p>
    <w:p w14:paraId="07E2009B" w14:textId="553B3E1A" w:rsidR="00AC2EE8" w:rsidRDefault="00AC2EE8" w:rsidP="00AC2EE8">
      <w:r>
        <w:t>I testsviterna som medföljer releasepaketet finns testfall för att verifiera att en tjänsteproducent kan leverera detta (specifikt testfall inom parentes).</w:t>
      </w:r>
    </w:p>
    <w:p w14:paraId="695973BF" w14:textId="77777777" w:rsidR="00AC2EE8" w:rsidRPr="00AC2EE8"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bookmarkStart w:id="60" w:name="_Hlk467141733"/>
      <w:r w:rsidRPr="00AC2EE8">
        <w:t xml:space="preserve">Svar kan levereras med element </w:t>
      </w:r>
      <w:proofErr w:type="spellStart"/>
      <w:r w:rsidRPr="00AC2EE8">
        <w:t>attested</w:t>
      </w:r>
      <w:proofErr w:type="spellEnd"/>
      <w:r w:rsidRPr="00AC2EE8">
        <w:t xml:space="preserve"> (TF 5.5)</w:t>
      </w:r>
    </w:p>
    <w:p w14:paraId="27BA5AE7" w14:textId="77777777" w:rsidR="00AC2EE8" w:rsidRPr="00AC2EE8"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r w:rsidRPr="00AC2EE8">
        <w:t xml:space="preserve">[] Ja    </w:t>
      </w:r>
      <w:proofErr w:type="gramStart"/>
      <w:r w:rsidRPr="00AC2EE8">
        <w:t xml:space="preserve">   [</w:t>
      </w:r>
      <w:proofErr w:type="gramEnd"/>
      <w:r w:rsidRPr="00AC2EE8">
        <w:t>] Nej</w:t>
      </w:r>
    </w:p>
    <w:bookmarkEnd w:id="60"/>
    <w:p w14:paraId="6FAD0D7D" w14:textId="77777777" w:rsidR="00AC2EE8" w:rsidRPr="00AC2EE8"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r w:rsidRPr="00AC2EE8">
        <w:t xml:space="preserve">Svar kan levereras utan element </w:t>
      </w:r>
      <w:proofErr w:type="spellStart"/>
      <w:r w:rsidRPr="00AC2EE8">
        <w:t>attested</w:t>
      </w:r>
      <w:proofErr w:type="spellEnd"/>
      <w:r w:rsidRPr="00AC2EE8">
        <w:t xml:space="preserve"> (TF 5.6)</w:t>
      </w:r>
    </w:p>
    <w:p w14:paraId="5CEB54EB" w14:textId="77777777" w:rsidR="00AC2EE8" w:rsidRPr="00AC2EE8"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r w:rsidRPr="00AC2EE8">
        <w:t xml:space="preserve">[] Ja    </w:t>
      </w:r>
      <w:proofErr w:type="gramStart"/>
      <w:r w:rsidRPr="00AC2EE8">
        <w:t xml:space="preserve">   [</w:t>
      </w:r>
      <w:proofErr w:type="gramEnd"/>
      <w:r w:rsidRPr="00AC2EE8">
        <w:t>] Nej</w:t>
      </w:r>
    </w:p>
    <w:p w14:paraId="7B950D64" w14:textId="77777777" w:rsidR="00AC2EE8" w:rsidRPr="00AC2EE8"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r w:rsidRPr="00AC2EE8">
        <w:t>Beskrivning av eventuella avvikelser:</w:t>
      </w:r>
    </w:p>
    <w:p w14:paraId="5ED5D0DD" w14:textId="77777777" w:rsidR="00AC2EE8" w:rsidRPr="00AC2EE8"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r w:rsidRPr="00AC2EE8">
        <w:t>Övrig kommentar:</w:t>
      </w:r>
    </w:p>
    <w:p w14:paraId="4BBA88CC" w14:textId="77777777" w:rsidR="00AC2EE8" w:rsidRPr="00AC2EE8"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p>
    <w:p w14:paraId="1AB82C7D" w14:textId="77777777" w:rsidR="00AC2EE8" w:rsidRDefault="00AC2EE8" w:rsidP="00AC2EE8">
      <w:pPr>
        <w:pStyle w:val="Rubrik3"/>
        <w:keepLines w:val="0"/>
        <w:numPr>
          <w:ilvl w:val="2"/>
          <w:numId w:val="18"/>
        </w:numPr>
        <w:spacing w:before="240" w:after="60"/>
        <w:ind w:left="720" w:right="0" w:hanging="720"/>
        <w:contextualSpacing w:val="0"/>
      </w:pPr>
      <w:bookmarkStart w:id="61" w:name="_Hlk467141798"/>
      <w:bookmarkStart w:id="62" w:name="_Toc5699841"/>
      <w:bookmarkStart w:id="63" w:name="_Toc48656083"/>
      <w:bookmarkStart w:id="64" w:name="_Toc67391855"/>
      <w:bookmarkStart w:id="65" w:name="_Toc201667575"/>
      <w:proofErr w:type="spellStart"/>
      <w:r>
        <w:t>typeOfResult</w:t>
      </w:r>
      <w:bookmarkEnd w:id="61"/>
      <w:bookmarkEnd w:id="62"/>
      <w:bookmarkEnd w:id="63"/>
      <w:bookmarkEnd w:id="64"/>
      <w:bookmarkEnd w:id="65"/>
      <w:proofErr w:type="spellEnd"/>
    </w:p>
    <w:p w14:paraId="268F8018" w14:textId="77777777" w:rsidR="00AC2EE8" w:rsidRDefault="00AC2EE8" w:rsidP="00AC2EE8">
      <w:pPr>
        <w:rPr>
          <w:bCs/>
          <w:iCs/>
        </w:rPr>
      </w:pPr>
      <w:r>
        <w:t xml:space="preserve">Kontraktet medger att i fältet </w:t>
      </w:r>
      <w:proofErr w:type="spellStart"/>
      <w:r>
        <w:t>typeOfResult</w:t>
      </w:r>
      <w:proofErr w:type="spellEnd"/>
      <w:r>
        <w:t xml:space="preserve"> leverera information om svarstyp.</w:t>
      </w:r>
    </w:p>
    <w:p w14:paraId="6A31D389" w14:textId="4C96491C" w:rsidR="00AC2EE8" w:rsidRDefault="00AC2EE8" w:rsidP="00AC2EE8">
      <w:r>
        <w:t>I testsviterna som medföljer releasepaketet finns testfall för att verifiera att en tjänsteproducent kan leverera detta (specifikt testfall inom parentes).</w:t>
      </w:r>
    </w:p>
    <w:p w14:paraId="148D1F2A" w14:textId="77777777" w:rsidR="00AC2EE8" w:rsidRDefault="00AC2EE8" w:rsidP="00AC2EE8">
      <w:r>
        <w:t xml:space="preserve">Ange nedan om tjänsteproducenten stödjer att leverera </w:t>
      </w:r>
      <w:proofErr w:type="spellStart"/>
      <w:r>
        <w:t>typeOfResult</w:t>
      </w:r>
      <w:proofErr w:type="spellEnd"/>
      <w:r>
        <w:t>:</w:t>
      </w:r>
    </w:p>
    <w:p w14:paraId="04F1536C" w14:textId="77777777" w:rsidR="00AC2EE8" w:rsidRPr="002E0320"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t>typeOfResult</w:t>
      </w:r>
      <w:proofErr w:type="spellEnd"/>
      <w:r>
        <w:t xml:space="preserve"> = ”PREL” (TF 5.7)</w:t>
      </w:r>
    </w:p>
    <w:p w14:paraId="3919FC73" w14:textId="77777777" w:rsidR="00AC2EE8" w:rsidRPr="002E0320"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28C541F" w14:textId="77777777" w:rsidR="00AC2EE8"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t>typeOfResult</w:t>
      </w:r>
      <w:proofErr w:type="spellEnd"/>
      <w:r>
        <w:t xml:space="preserve"> = ”DEF” (TF 5.8)</w:t>
      </w:r>
    </w:p>
    <w:p w14:paraId="0C842845" w14:textId="77777777" w:rsidR="00AC2EE8"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1A9B37EE" w14:textId="77777777" w:rsidR="00AC2EE8"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t>typeOfResult</w:t>
      </w:r>
      <w:proofErr w:type="spellEnd"/>
      <w:r>
        <w:t xml:space="preserve"> = ”TILL” (TF 5.9)</w:t>
      </w:r>
    </w:p>
    <w:p w14:paraId="4FBD6992" w14:textId="77777777" w:rsidR="00AC2EE8"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8486509" w14:textId="77777777" w:rsidR="00AC2EE8"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8C5906B" w14:textId="77777777" w:rsidR="00AC2EE8" w:rsidRPr="002E0320"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E4259F8" w14:textId="77777777" w:rsidR="00AC2EE8"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p>
    <w:p w14:paraId="52827E05" w14:textId="77777777" w:rsidR="00AC2EE8" w:rsidRPr="002E0320" w:rsidRDefault="00AC2EE8" w:rsidP="00AC2EE8"/>
    <w:p w14:paraId="73297AA0" w14:textId="77777777" w:rsidR="00AC2EE8" w:rsidRDefault="00AC2EE8" w:rsidP="00AC2EE8">
      <w:pPr>
        <w:rPr>
          <w:rFonts w:ascii="Arial" w:hAnsi="Arial" w:cs="Arial"/>
          <w:b/>
          <w:bCs/>
          <w:szCs w:val="26"/>
        </w:rPr>
      </w:pPr>
    </w:p>
    <w:p w14:paraId="19525326" w14:textId="77777777" w:rsidR="00AC2EE8" w:rsidRDefault="00AC2EE8" w:rsidP="00AC2EE8">
      <w:pPr>
        <w:pStyle w:val="Rubrik3"/>
        <w:keepLines w:val="0"/>
        <w:numPr>
          <w:ilvl w:val="2"/>
          <w:numId w:val="18"/>
        </w:numPr>
        <w:spacing w:before="240" w:after="60"/>
        <w:ind w:left="720" w:right="0" w:hanging="720"/>
        <w:contextualSpacing w:val="0"/>
      </w:pPr>
      <w:bookmarkStart w:id="66" w:name="_Toc5699842"/>
      <w:bookmarkStart w:id="67" w:name="_Toc48656084"/>
      <w:bookmarkStart w:id="68" w:name="_Toc67391856"/>
      <w:bookmarkStart w:id="69" w:name="_Toc201667576"/>
      <w:proofErr w:type="spellStart"/>
      <w:r>
        <w:lastRenderedPageBreak/>
        <w:t>imageDicomData</w:t>
      </w:r>
      <w:bookmarkEnd w:id="66"/>
      <w:bookmarkEnd w:id="67"/>
      <w:bookmarkEnd w:id="68"/>
      <w:bookmarkEnd w:id="69"/>
      <w:proofErr w:type="spellEnd"/>
    </w:p>
    <w:p w14:paraId="064C9893" w14:textId="77777777" w:rsidR="00AC2EE8" w:rsidRDefault="00AC2EE8" w:rsidP="00AC2EE8">
      <w:pPr>
        <w:rPr>
          <w:bCs/>
          <w:iCs/>
        </w:rPr>
      </w:pPr>
      <w:r>
        <w:t xml:space="preserve">Kontraktet medger att i fältet </w:t>
      </w:r>
      <w:proofErr w:type="spellStart"/>
      <w:r>
        <w:t>imageDicomData</w:t>
      </w:r>
      <w:proofErr w:type="spellEnd"/>
      <w:r>
        <w:t xml:space="preserve"> leverera ett DICOM-objekt, antingen som binärdata eller som en referens.</w:t>
      </w:r>
    </w:p>
    <w:p w14:paraId="4385E29E" w14:textId="035E439D" w:rsidR="00AC2EE8" w:rsidRDefault="00AC2EE8" w:rsidP="00AC2EE8">
      <w:r>
        <w:t>I testsviterna som medföljer releasepaketet finns testfall för att verifiera att en tjänsteproducent kan leverera detta (specifikt testfall inom parentes).</w:t>
      </w:r>
    </w:p>
    <w:p w14:paraId="0253AF7A" w14:textId="77777777" w:rsidR="00AC2EE8" w:rsidRDefault="00AC2EE8" w:rsidP="00AC2EE8">
      <w:r>
        <w:t xml:space="preserve">Ange nedan om tjänsteproducenten stödjer att leverera </w:t>
      </w:r>
      <w:proofErr w:type="spellStart"/>
      <w:r>
        <w:t>imageDicomData</w:t>
      </w:r>
      <w:proofErr w:type="spellEnd"/>
      <w:r>
        <w:t>:</w:t>
      </w:r>
    </w:p>
    <w:p w14:paraId="5F7F9A42" w14:textId="77777777" w:rsidR="00AC2EE8" w:rsidRPr="002E0320"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t>dicomValue</w:t>
      </w:r>
      <w:proofErr w:type="spellEnd"/>
      <w:r>
        <w:t xml:space="preserve"> som innehåller base64-kodat binärdata (TF 5.10)</w:t>
      </w:r>
    </w:p>
    <w:p w14:paraId="3D4DC5FF" w14:textId="77777777" w:rsidR="00AC2EE8" w:rsidRPr="002E0320"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96CCCE8" w14:textId="77777777" w:rsidR="00AC2EE8"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t>dicomReference</w:t>
      </w:r>
      <w:proofErr w:type="spellEnd"/>
      <w:r>
        <w:t xml:space="preserve"> som innehåller en referens till externt DICOM-objekt (TF 5.11)</w:t>
      </w:r>
    </w:p>
    <w:p w14:paraId="7DFDAB22" w14:textId="77777777" w:rsidR="00AC2EE8"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592D83B" w14:textId="77777777" w:rsidR="00AC2EE8"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CA04CFC" w14:textId="77777777" w:rsidR="00AC2EE8" w:rsidRPr="002E0320"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CB662D3" w14:textId="77777777" w:rsidR="00AC2EE8"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p>
    <w:p w14:paraId="6BF9F51E" w14:textId="77777777" w:rsidR="00AC2EE8" w:rsidRPr="002E0320" w:rsidRDefault="00AC2EE8" w:rsidP="00AC2EE8"/>
    <w:p w14:paraId="6F3D7023" w14:textId="77777777" w:rsidR="00AC2EE8" w:rsidRDefault="00AC2EE8" w:rsidP="00AC2EE8">
      <w:pPr>
        <w:pStyle w:val="Rubrik3"/>
        <w:keepLines w:val="0"/>
        <w:numPr>
          <w:ilvl w:val="2"/>
          <w:numId w:val="18"/>
        </w:numPr>
        <w:spacing w:before="240" w:after="60"/>
        <w:ind w:left="720" w:right="0" w:hanging="720"/>
        <w:contextualSpacing w:val="0"/>
      </w:pPr>
      <w:bookmarkStart w:id="70" w:name="_Toc5699843"/>
      <w:bookmarkStart w:id="71" w:name="_Toc48656085"/>
      <w:bookmarkStart w:id="72" w:name="_Toc67391857"/>
      <w:bookmarkStart w:id="73" w:name="_Toc201667577"/>
      <w:proofErr w:type="spellStart"/>
      <w:r>
        <w:t>imageStructuredData</w:t>
      </w:r>
      <w:bookmarkEnd w:id="70"/>
      <w:bookmarkEnd w:id="71"/>
      <w:bookmarkEnd w:id="72"/>
      <w:bookmarkEnd w:id="73"/>
      <w:proofErr w:type="spellEnd"/>
    </w:p>
    <w:p w14:paraId="2303F2D1" w14:textId="77777777" w:rsidR="00AC2EE8" w:rsidRDefault="00AC2EE8" w:rsidP="00AC2EE8">
      <w:pPr>
        <w:rPr>
          <w:bCs/>
          <w:iCs/>
        </w:rPr>
      </w:pPr>
      <w:r>
        <w:t xml:space="preserve">Kontraktet medger att i fältet </w:t>
      </w:r>
      <w:proofErr w:type="spellStart"/>
      <w:r>
        <w:t>imageStructuredData</w:t>
      </w:r>
      <w:proofErr w:type="spellEnd"/>
      <w:r>
        <w:t xml:space="preserve"> leverera en bild enligt HL7, antingen som binärdata eller som en referens.</w:t>
      </w:r>
    </w:p>
    <w:p w14:paraId="6986F864" w14:textId="104B2CAE" w:rsidR="00AC2EE8" w:rsidRDefault="00AC2EE8" w:rsidP="00AC2EE8">
      <w:r>
        <w:t>I testsviterna som medföljer releasepaketet finns testfall för att verifiera att en tjänsteproducent kan leverera detta (specifikt testfall inom parentes).</w:t>
      </w:r>
    </w:p>
    <w:p w14:paraId="79F40491" w14:textId="77777777" w:rsidR="00AC2EE8" w:rsidRDefault="00AC2EE8" w:rsidP="00AC2EE8">
      <w:r>
        <w:t xml:space="preserve">Ange nedan om tjänsteproducenten stödjer att leverera </w:t>
      </w:r>
      <w:proofErr w:type="spellStart"/>
      <w:r>
        <w:t>imageStructuredData</w:t>
      </w:r>
      <w:proofErr w:type="spellEnd"/>
      <w:r>
        <w:t>:</w:t>
      </w:r>
    </w:p>
    <w:p w14:paraId="216032A0" w14:textId="77777777" w:rsidR="00AC2EE8" w:rsidRPr="002E0320"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t>imageData.value</w:t>
      </w:r>
      <w:proofErr w:type="spellEnd"/>
      <w:r>
        <w:t xml:space="preserve"> som innehåller base64-kodat binärdata (TF 5.12)</w:t>
      </w:r>
    </w:p>
    <w:p w14:paraId="0282F906" w14:textId="77777777" w:rsidR="00AC2EE8" w:rsidRPr="002E0320"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44F0206" w14:textId="77777777" w:rsidR="00AC2EE8"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t>imageData.reference</w:t>
      </w:r>
      <w:proofErr w:type="spellEnd"/>
      <w:r>
        <w:t xml:space="preserve"> som innehåller en referens till extern bild i form av en URL (TF 5.13)</w:t>
      </w:r>
    </w:p>
    <w:p w14:paraId="460D930B" w14:textId="77777777" w:rsidR="00AC2EE8"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C183348" w14:textId="77777777" w:rsidR="00AC2EE8"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742E262" w14:textId="77777777" w:rsidR="00AC2EE8" w:rsidRPr="002E0320"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BF3B652" w14:textId="77777777" w:rsidR="00AC2EE8" w:rsidRDefault="00AC2EE8" w:rsidP="00AC2EE8">
      <w:pPr>
        <w:pBdr>
          <w:top w:val="single" w:sz="4" w:space="1" w:color="auto"/>
          <w:left w:val="single" w:sz="4" w:space="4" w:color="auto"/>
          <w:bottom w:val="single" w:sz="4" w:space="1" w:color="auto"/>
          <w:right w:val="single" w:sz="4" w:space="4" w:color="auto"/>
        </w:pBdr>
        <w:shd w:val="clear" w:color="auto" w:fill="DC98B3" w:themeFill="text2" w:themeFillTint="66"/>
      </w:pPr>
    </w:p>
    <w:p w14:paraId="5A83483A" w14:textId="77777777" w:rsidR="00FC211D" w:rsidRDefault="00FC211D" w:rsidP="00FC211D">
      <w:pPr>
        <w:pStyle w:val="Rubrik3"/>
        <w:numPr>
          <w:ilvl w:val="2"/>
          <w:numId w:val="18"/>
        </w:numPr>
        <w:spacing w:before="240" w:after="60"/>
        <w:ind w:left="720" w:hanging="720"/>
      </w:pPr>
      <w:bookmarkStart w:id="74" w:name="_Toc201667578"/>
      <w:r>
        <w:lastRenderedPageBreak/>
        <w:t>Verksamhetens godkännande av informationsmappning</w:t>
      </w:r>
      <w:bookmarkEnd w:id="49"/>
      <w:bookmarkEnd w:id="74"/>
    </w:p>
    <w:p w14:paraId="7976B694" w14:textId="500A1154" w:rsidR="00FC211D" w:rsidRPr="007E13AA" w:rsidRDefault="00FC211D" w:rsidP="00FC211D">
      <w:bookmarkStart w:id="75" w:name="_Hlk66889095"/>
      <w:r w:rsidRPr="007E13AA">
        <w:t xml:space="preserve">Validering av informationsmappning ingår som ett steg i Verifiering av Tjänsteproducent och är ett viktigt steg för att säkerställa att personuppgiftsägare har godkänt den mappning som har gjorts mellan </w:t>
      </w:r>
      <w:proofErr w:type="spellStart"/>
      <w:r w:rsidRPr="007E13AA">
        <w:t>källsystemet</w:t>
      </w:r>
      <w:proofErr w:type="spellEnd"/>
      <w:r w:rsidRPr="007E13AA">
        <w:t xml:space="preserve"> och tjänsteproducent. </w:t>
      </w:r>
      <w:r w:rsidRPr="00FE5287">
        <w:t>Detta görs i exempelvis Journalen och/eller NPÖ som finns tillgängliga i de nationella testmiljöerna</w:t>
      </w:r>
      <w:r w:rsidR="00977A95">
        <w:t xml:space="preserve"> eller annan lämplig konsument.</w:t>
      </w:r>
      <w:r w:rsidRPr="007E13AA">
        <w:t xml:space="preserve"> </w:t>
      </w:r>
      <w:r w:rsidR="00977A95">
        <w:t>Detta</w:t>
      </w:r>
      <w:r w:rsidRPr="007E13AA">
        <w:t xml:space="preserve"> möjliggör för verksamheten att förstå mappningen och hur detta presenteras för invånare och/eller medarbetare inom vården. Att personuppgiftsägare har godkänt mappningen är viktig</w:t>
      </w:r>
      <w:r>
        <w:t>t</w:t>
      </w:r>
      <w:r w:rsidRPr="007E13AA">
        <w:t xml:space="preserve"> för ett godkännande av </w:t>
      </w:r>
      <w:r w:rsidR="00977A95">
        <w:t>t</w:t>
      </w:r>
      <w:r w:rsidRPr="007E13AA">
        <w:t>jänsteproducent</w:t>
      </w:r>
      <w:r>
        <w:t xml:space="preserve"> och ska utföras innan självdeklarationen kan godkännas</w:t>
      </w:r>
      <w:r w:rsidRPr="007E13AA">
        <w:t>.</w:t>
      </w:r>
      <w:bookmarkEnd w:id="75"/>
    </w:p>
    <w:p w14:paraId="5A473FF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p>
    <w:p w14:paraId="7A6E4F88"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EF16334" w14:textId="77777777" w:rsidR="00977A95" w:rsidRDefault="00977A95" w:rsidP="00977A95">
      <w:pPr>
        <w:pBdr>
          <w:top w:val="single" w:sz="4" w:space="1" w:color="auto"/>
          <w:left w:val="single" w:sz="4" w:space="4" w:color="auto"/>
          <w:bottom w:val="single" w:sz="4" w:space="1" w:color="auto"/>
          <w:right w:val="single" w:sz="4" w:space="4" w:color="auto"/>
        </w:pBdr>
        <w:shd w:val="clear" w:color="auto" w:fill="DC98B3" w:themeFill="text2" w:themeFillTint="66"/>
      </w:pPr>
      <w:r w:rsidRPr="007A3B4A">
        <w:t>Korrekthet i mappningen har verifierats av representanter för berörda vårdgivare i:</w:t>
      </w:r>
    </w:p>
    <w:p w14:paraId="0D77C5B1" w14:textId="77777777" w:rsidR="00977A95" w:rsidRDefault="00977A95" w:rsidP="00977A95">
      <w:pPr>
        <w:pBdr>
          <w:top w:val="single" w:sz="4" w:space="1" w:color="auto"/>
          <w:left w:val="single" w:sz="4" w:space="4" w:color="auto"/>
          <w:bottom w:val="single" w:sz="4" w:space="1" w:color="auto"/>
          <w:right w:val="single" w:sz="4" w:space="4" w:color="auto"/>
        </w:pBdr>
        <w:shd w:val="clear" w:color="auto" w:fill="DC98B3" w:themeFill="text2" w:themeFillTint="66"/>
      </w:pPr>
      <w:r w:rsidRPr="007A3B4A">
        <w:t>[] NPÖ</w:t>
      </w:r>
      <w:r>
        <w:br/>
      </w:r>
      <w:r w:rsidRPr="007A3B4A">
        <w:t>[] Journalen</w:t>
      </w:r>
      <w:r>
        <w:br/>
      </w:r>
      <w:r w:rsidRPr="007A3B4A">
        <w:t>[] Annan konsument ______________________</w:t>
      </w:r>
    </w:p>
    <w:p w14:paraId="52A827F4"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Agerar anslutande organisation som agent </w:t>
      </w:r>
      <w:r w:rsidRPr="00F511C0">
        <w:t>(se definition i kap 2.1)</w:t>
      </w:r>
      <w:r>
        <w:t xml:space="preserve">? </w:t>
      </w:r>
    </w:p>
    <w:p w14:paraId="18119C27"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r>
        <w:br/>
        <w:t>Om Ja, ange namn på de vårdgivare som har deltagit i valideringen:</w:t>
      </w:r>
    </w:p>
    <w:p w14:paraId="29362133"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C20A233"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AFB694D"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5A0382AB" w14:textId="77777777" w:rsidR="00FC211D" w:rsidRDefault="00FC211D" w:rsidP="00FC211D">
      <w:pPr>
        <w:pStyle w:val="Rubrik3"/>
        <w:numPr>
          <w:ilvl w:val="2"/>
          <w:numId w:val="18"/>
        </w:numPr>
        <w:spacing w:before="240" w:after="60"/>
        <w:ind w:left="720" w:hanging="720"/>
      </w:pPr>
      <w:bookmarkStart w:id="76" w:name="_Toc41988937"/>
      <w:bookmarkStart w:id="77" w:name="_Toc132210351"/>
      <w:bookmarkStart w:id="78" w:name="_Toc201667579"/>
      <w:r>
        <w:t>Åtkomstfiltrering</w:t>
      </w:r>
      <w:bookmarkEnd w:id="76"/>
      <w:bookmarkEnd w:id="77"/>
      <w:bookmarkEnd w:id="78"/>
    </w:p>
    <w:p w14:paraId="53B8AFD7" w14:textId="77777777" w:rsidR="00FC211D" w:rsidRDefault="00FC211D" w:rsidP="00FC211D">
      <w:r>
        <w:t>Den information som en tjänstekonsument har rätt att begära ska vara tillgänglig och den information en tjänstekonsument inte har rätt att begära ska inte vara tillgänglig.</w:t>
      </w:r>
    </w:p>
    <w:p w14:paraId="6F3E9D26" w14:textId="77777777" w:rsidR="00FC211D" w:rsidRDefault="00FC211D" w:rsidP="00FC211D">
      <w:r>
        <w:t xml:space="preserve">Om det finns speciella </w:t>
      </w:r>
      <w:r w:rsidRPr="0006420E">
        <w:t xml:space="preserve">omständigheter kring </w:t>
      </w:r>
      <w:r>
        <w:t xml:space="preserve">implementerad </w:t>
      </w:r>
      <w:r w:rsidRPr="0006420E">
        <w:t>åtkomstfiltrering på tjänsteproducentsidan</w:t>
      </w:r>
      <w:r>
        <w:t xml:space="preserve"> så behöver detta redovisas</w:t>
      </w:r>
      <w:r w:rsidRPr="0006420E">
        <w:t>.</w:t>
      </w:r>
    </w:p>
    <w:p w14:paraId="501FB709"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enbart </w:t>
      </w:r>
      <w:r w:rsidRPr="00AB3DDE">
        <w:t xml:space="preserve">data som härstammar ur det </w:t>
      </w:r>
      <w:proofErr w:type="spellStart"/>
      <w:r w:rsidRPr="00AB3DDE">
        <w:t>källsystem</w:t>
      </w:r>
      <w:proofErr w:type="spellEnd"/>
      <w:r w:rsidRPr="00AB3DDE">
        <w:t xml:space="preserve"> som logiskt adresseras</w:t>
      </w:r>
      <w:r>
        <w:t xml:space="preserve"> (enligt värdet i SOAP-</w:t>
      </w:r>
      <w:proofErr w:type="spellStart"/>
      <w:r>
        <w:t>header</w:t>
      </w:r>
      <w:proofErr w:type="spellEnd"/>
      <w:r>
        <w:t xml:space="preserve"> </w:t>
      </w:r>
      <w:proofErr w:type="spellStart"/>
      <w:r>
        <w:t>LogicalAddress</w:t>
      </w:r>
      <w:proofErr w:type="spellEnd"/>
      <w:r>
        <w:t>)</w:t>
      </w:r>
    </w:p>
    <w:p w14:paraId="6BBDB466"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194BABD4"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Tillgängliggör tjänsteproducenten all information som är möjlig att </w:t>
      </w:r>
      <w:proofErr w:type="spellStart"/>
      <w:r>
        <w:t>mappa</w:t>
      </w:r>
      <w:proofErr w:type="spellEnd"/>
      <w:r>
        <w:t xml:space="preserve"> mot tjänstekontraktet (det avser såväl tidsperiod, som vilka av de frivilliga fält som förses med värde)? </w:t>
      </w:r>
    </w:p>
    <w:p w14:paraId="070B92ED"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 Ja    </w:t>
      </w:r>
      <w:proofErr w:type="gramStart"/>
      <w:r>
        <w:t xml:space="preserve">   [</w:t>
      </w:r>
      <w:proofErr w:type="gramEnd"/>
      <w:r>
        <w:t>] Nej</w:t>
      </w:r>
    </w:p>
    <w:p w14:paraId="2301497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Finns det omständigheter som gör att viss information inte levereras, till exempel undantag för vissa enheter? (TF 7.1)</w:t>
      </w:r>
    </w:p>
    <w:p w14:paraId="036C84B2"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52B5D0E"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Om Ja, ange omständigheter: </w:t>
      </w:r>
    </w:p>
    <w:p w14:paraId="0F8F6A35"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Finns funktion för att via konfiguration säkerställa att information enbart lämnas till önskade tjänstekonsumenter (fullt svar eller tomt svar)? (TF 7.2)</w:t>
      </w:r>
    </w:p>
    <w:p w14:paraId="0BEA284F"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790B467"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824D51D"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810A12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510383C0" w14:textId="77777777" w:rsidR="00FC211D" w:rsidRDefault="00FC211D" w:rsidP="00FC211D"/>
    <w:p w14:paraId="0EE23F22" w14:textId="77777777" w:rsidR="00FC211D" w:rsidRDefault="00FC211D" w:rsidP="00FC211D">
      <w:pPr>
        <w:pStyle w:val="Rubrik3"/>
        <w:numPr>
          <w:ilvl w:val="2"/>
          <w:numId w:val="18"/>
        </w:numPr>
        <w:spacing w:before="240" w:after="60"/>
        <w:ind w:left="720" w:hanging="720"/>
      </w:pPr>
      <w:bookmarkStart w:id="79" w:name="_Toc41988938"/>
      <w:bookmarkStart w:id="80" w:name="_Toc132210352"/>
      <w:bookmarkStart w:id="81" w:name="_Toc201667580"/>
      <w:r>
        <w:t>Informationskonsekvens</w:t>
      </w:r>
      <w:bookmarkEnd w:id="79"/>
      <w:bookmarkEnd w:id="80"/>
      <w:bookmarkEnd w:id="81"/>
    </w:p>
    <w:p w14:paraId="189CC1C9" w14:textId="77777777" w:rsidR="00FC211D" w:rsidRDefault="00FC211D" w:rsidP="00FC211D">
      <w:r>
        <w:t>Innehållet i avlämnad information ska vara identiskt oberoende av vilken tjänstekonsument som skickar en begäran (</w:t>
      </w:r>
      <w:proofErr w:type="spellStart"/>
      <w:r>
        <w:t>request</w:t>
      </w:r>
      <w:proofErr w:type="spellEnd"/>
      <w:r>
        <w:t>)</w:t>
      </w:r>
      <w:r w:rsidRPr="0006420E">
        <w:t>.</w:t>
      </w:r>
    </w:p>
    <w:p w14:paraId="50C30BF8"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 (TF 7.3)</w:t>
      </w:r>
    </w:p>
    <w:p w14:paraId="65AEFBA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40B2E21"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information så långt tillbaka i tiden som är semantiskt möjligt att </w:t>
      </w:r>
      <w:proofErr w:type="spellStart"/>
      <w:r>
        <w:t>mappa</w:t>
      </w:r>
      <w:proofErr w:type="spellEnd"/>
    </w:p>
    <w:p w14:paraId="6BF59E99"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53EB64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1E3FC5E"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72556090"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06659E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72120A67" w14:textId="77777777" w:rsidR="003A46A9" w:rsidRDefault="003A46A9">
      <w:pPr>
        <w:rPr>
          <w:rFonts w:asciiTheme="majorHAnsi" w:eastAsiaTheme="majorEastAsia" w:hAnsiTheme="majorHAnsi" w:cstheme="majorBidi"/>
          <w:b/>
          <w:bCs/>
          <w:sz w:val="28"/>
          <w:szCs w:val="28"/>
        </w:rPr>
      </w:pPr>
      <w:bookmarkStart w:id="82" w:name="_Toc67055924"/>
      <w:r>
        <w:br w:type="page"/>
      </w:r>
    </w:p>
    <w:p w14:paraId="329AE5FD" w14:textId="26825C0C" w:rsidR="00F21738" w:rsidRDefault="00F21738" w:rsidP="00F21738">
      <w:pPr>
        <w:pStyle w:val="Rubrik2"/>
        <w:numPr>
          <w:ilvl w:val="1"/>
          <w:numId w:val="18"/>
        </w:numPr>
        <w:tabs>
          <w:tab w:val="clear" w:pos="1080"/>
          <w:tab w:val="num" w:pos="360"/>
        </w:tabs>
        <w:spacing w:before="240" w:after="60"/>
        <w:ind w:left="851" w:hanging="851"/>
      </w:pPr>
      <w:bookmarkStart w:id="83" w:name="_Toc201667581"/>
      <w:r>
        <w:lastRenderedPageBreak/>
        <w:t>Övriga krav</w:t>
      </w:r>
      <w:bookmarkEnd w:id="82"/>
      <w:bookmarkEnd w:id="83"/>
    </w:p>
    <w:p w14:paraId="7B75EDC7" w14:textId="77777777" w:rsidR="00F21738" w:rsidRDefault="00F21738" w:rsidP="00F21738">
      <w:pPr>
        <w:pStyle w:val="Rubrik3"/>
        <w:numPr>
          <w:ilvl w:val="2"/>
          <w:numId w:val="18"/>
        </w:numPr>
        <w:tabs>
          <w:tab w:val="clear" w:pos="720"/>
          <w:tab w:val="num" w:pos="360"/>
        </w:tabs>
        <w:spacing w:before="240" w:after="60"/>
        <w:ind w:left="720" w:hanging="720"/>
      </w:pPr>
      <w:bookmarkStart w:id="84" w:name="_Toc67055925"/>
      <w:bookmarkStart w:id="85" w:name="OLE_LINK1"/>
      <w:bookmarkStart w:id="86" w:name="_Toc201667582"/>
      <w:r>
        <w:t>Engagemangsindexuppdatering</w:t>
      </w:r>
      <w:bookmarkEnd w:id="84"/>
      <w:bookmarkEnd w:id="86"/>
    </w:p>
    <w:p w14:paraId="762FE772" w14:textId="77777777" w:rsidR="00F21738" w:rsidRDefault="00F21738" w:rsidP="00F21738">
      <w:r>
        <w:t>Skapande av poster i Engagemangsindex (EI) är en förutsättning för att tjänstekonsumenter ska kunna hämta information från tjänsteproducenten.</w:t>
      </w:r>
    </w:p>
    <w:p w14:paraId="26CEFFDE" w14:textId="77777777" w:rsidR="00F21738" w:rsidRDefault="00F21738" w:rsidP="00F21738">
      <w:r>
        <w:t>Förutom</w:t>
      </w:r>
      <w:r w:rsidRPr="00AA02F7">
        <w:t xml:space="preserve"> tjänsteko</w:t>
      </w:r>
      <w:r>
        <w:t>ntraktsbeskrivningen (TKB) för E</w:t>
      </w:r>
      <w:r w:rsidRPr="00AA02F7">
        <w:t xml:space="preserve">ngagemangsindex </w:t>
      </w:r>
      <w:r>
        <w:t xml:space="preserve">så finns ett regelavsnitt </w:t>
      </w:r>
      <w:r w:rsidRPr="00AA02F7">
        <w:t>om E</w:t>
      </w:r>
      <w:r>
        <w:t xml:space="preserve">ngagemangsindex i TKB för respektive </w:t>
      </w:r>
      <w:r w:rsidRPr="00AA02F7">
        <w:t>tjänstedomän.</w:t>
      </w:r>
      <w:r>
        <w:t xml:space="preserve"> De flesta tjänstedomäner har en riktlinje att Engagemangsindex ska uppdateras inom en timme efter att patientinformationen har lagts till eller ändrats.</w:t>
      </w:r>
    </w:p>
    <w:p w14:paraId="6E3AC070" w14:textId="77777777" w:rsidR="00F21738" w:rsidRDefault="00F21738" w:rsidP="00F21738">
      <w:r>
        <w:t xml:space="preserve">I releasepaketet för </w:t>
      </w:r>
      <w:proofErr w:type="spellStart"/>
      <w:proofErr w:type="gramStart"/>
      <w:r w:rsidRPr="005A11C2">
        <w:rPr>
          <w:i/>
        </w:rPr>
        <w:t>itintegration:engagementindex</w:t>
      </w:r>
      <w:proofErr w:type="gramEnd"/>
      <w:r w:rsidRPr="005A11C2">
        <w:rPr>
          <w:i/>
        </w:rPr>
        <w:t>:Update</w:t>
      </w:r>
      <w:proofErr w:type="spellEnd"/>
      <w:r>
        <w:t xml:space="preserve"> </w:t>
      </w:r>
      <w:r w:rsidRPr="003F7AA4">
        <w:t>finns</w:t>
      </w:r>
      <w:r>
        <w:t xml:space="preserve"> en </w:t>
      </w:r>
      <w:proofErr w:type="spellStart"/>
      <w:r>
        <w:t>mock</w:t>
      </w:r>
      <w:proofErr w:type="spellEnd"/>
      <w:r>
        <w:t xml:space="preserve">-tjänst med tillhörande testanvisning för att verifiera stöd för EI-uppdateringar (specifika testfall inom parentes). </w:t>
      </w:r>
      <w:bookmarkStart w:id="87" w:name="_Hlk66889225"/>
      <w:r>
        <w:t xml:space="preserve">Testfallen beskrivs i dokumentet </w:t>
      </w:r>
      <w:r w:rsidRPr="00AD12A4">
        <w:t>UpdateMock-testanvisning</w:t>
      </w:r>
      <w:r>
        <w:t>.html som finns i katalogen test-</w:t>
      </w:r>
      <w:proofErr w:type="spellStart"/>
      <w:r>
        <w:t>suite</w:t>
      </w:r>
      <w:proofErr w:type="spellEnd"/>
      <w:r>
        <w:t>\</w:t>
      </w:r>
      <w:proofErr w:type="spellStart"/>
      <w:r>
        <w:t>updatemock</w:t>
      </w:r>
      <w:proofErr w:type="spellEnd"/>
      <w:r>
        <w:t>.</w:t>
      </w:r>
      <w:bookmarkEnd w:id="87"/>
    </w:p>
    <w:p w14:paraId="1453EA4F" w14:textId="47DFB7AE" w:rsidR="008F3C46" w:rsidRDefault="008F3C46" w:rsidP="00F21738">
      <w:r>
        <w:t>I de fall som tjänsten som uppdaterar engagemangsindex fungerar på samma sätt för alla kontrakt så räcker det att tester av funktionaliteten görs för första anslutningen. Resultatet av testerna redovisas i självdeklarationen för engagemangsindex. I efterföljande fall redovisas endast frågorna nedan.</w:t>
      </w:r>
    </w:p>
    <w:p w14:paraId="5EF56BE4" w14:textId="77777777" w:rsidR="00F21738" w:rsidRDefault="00F21738" w:rsidP="00F21738">
      <w:r>
        <w:t>Ange om tjänsteproducenten kan uppdatera EI enligt de krav och regler som finns:</w:t>
      </w:r>
    </w:p>
    <w:p w14:paraId="0A3EB7FC" w14:textId="77777777" w:rsidR="00AD03A9" w:rsidRPr="00243F81" w:rsidRDefault="00AD03A9" w:rsidP="00AD03A9">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Har uppdateringar av engagemangsindex verifierats tidigare i samband med anslutning av annat liknande kontrakt? </w:t>
      </w:r>
    </w:p>
    <w:p w14:paraId="2324F88B" w14:textId="77777777" w:rsidR="00AD03A9" w:rsidRPr="00243F81" w:rsidRDefault="00AD03A9" w:rsidP="00AD03A9">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 Ja    </w:t>
      </w:r>
      <w:proofErr w:type="gramStart"/>
      <w:r w:rsidRPr="00243F81">
        <w:t xml:space="preserve">   [</w:t>
      </w:r>
      <w:proofErr w:type="gramEnd"/>
      <w:r w:rsidRPr="00243F81">
        <w:t>] Nej</w:t>
      </w:r>
    </w:p>
    <w:p w14:paraId="5C5FB699" w14:textId="77777777" w:rsidR="00AD03A9" w:rsidRPr="00243F81" w:rsidRDefault="00AD03A9" w:rsidP="00AD03A9">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Om Nej, har engagemangsindextester genomförts och självdeklaration lämnas in?</w:t>
      </w:r>
    </w:p>
    <w:p w14:paraId="5EECFE12" w14:textId="77777777" w:rsidR="00AD03A9" w:rsidRPr="00243F81" w:rsidRDefault="00AD03A9" w:rsidP="00AD03A9">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 Ja    </w:t>
      </w:r>
      <w:proofErr w:type="gramStart"/>
      <w:r w:rsidRPr="00243F81">
        <w:t xml:space="preserve">   [</w:t>
      </w:r>
      <w:proofErr w:type="gramEnd"/>
      <w:r w:rsidRPr="00243F81">
        <w:t>] Nej</w:t>
      </w:r>
    </w:p>
    <w:p w14:paraId="44DBE75C" w14:textId="77777777" w:rsidR="00AD03A9" w:rsidRPr="00243F81" w:rsidRDefault="00AD03A9" w:rsidP="00AD03A9">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Uppdateringar till EI utförs enligt de innehållsregler som finns beskrivna i kapitel 4.1 </w:t>
      </w:r>
      <w:bookmarkStart w:id="88" w:name="_Toc244018071"/>
      <w:bookmarkStart w:id="89" w:name="_Toc374962628"/>
      <w:bookmarkStart w:id="90" w:name="_Toc383167589"/>
      <w:bookmarkStart w:id="91" w:name="_Toc422933925"/>
      <w:r w:rsidRPr="00243F81">
        <w:rPr>
          <w:i/>
        </w:rPr>
        <w:t>Uppdatering av engagemangsindex</w:t>
      </w:r>
      <w:bookmarkEnd w:id="88"/>
      <w:bookmarkEnd w:id="89"/>
      <w:bookmarkEnd w:id="90"/>
      <w:bookmarkEnd w:id="91"/>
      <w:r w:rsidRPr="00243F81">
        <w:rPr>
          <w:i/>
        </w:rPr>
        <w:t xml:space="preserve"> </w:t>
      </w:r>
      <w:r w:rsidRPr="00243F81">
        <w:t>i TKB?</w:t>
      </w:r>
      <w:r w:rsidRPr="00243F81">
        <w:br/>
        <w:t xml:space="preserve">[] Ja    </w:t>
      </w:r>
      <w:proofErr w:type="gramStart"/>
      <w:r w:rsidRPr="00243F81">
        <w:t xml:space="preserve">   [</w:t>
      </w:r>
      <w:proofErr w:type="gramEnd"/>
      <w:r w:rsidRPr="00243F81">
        <w:t>] Nej</w:t>
      </w:r>
    </w:p>
    <w:p w14:paraId="434780B3" w14:textId="77777777" w:rsidR="00AD03A9" w:rsidRDefault="00AD03A9" w:rsidP="00AD03A9">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rsidRPr="00243F81">
        <w:t>Categorization</w:t>
      </w:r>
      <w:proofErr w:type="spellEnd"/>
      <w:r w:rsidRPr="00243F81">
        <w:t>-kod i engagemangsuppdateringen är enligt tjänstekontraktets beskrivning?</w:t>
      </w:r>
      <w:r w:rsidRPr="00243F81">
        <w:br/>
        <w:t xml:space="preserve">[] Ja    </w:t>
      </w:r>
      <w:proofErr w:type="gramStart"/>
      <w:r w:rsidRPr="00243F81">
        <w:t xml:space="preserve">   [</w:t>
      </w:r>
      <w:proofErr w:type="gramEnd"/>
      <w:r w:rsidRPr="00243F81">
        <w:t>] Nej</w:t>
      </w:r>
    </w:p>
    <w:p w14:paraId="7800EAAD" w14:textId="5620159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w:t>
      </w:r>
      <w:r w:rsidR="00FC211D">
        <w:t>e</w:t>
      </w:r>
      <w:r w:rsidRPr="002E0320">
        <w:t>skrivning av eventuella avvikelser:</w:t>
      </w:r>
    </w:p>
    <w:p w14:paraId="5EAB328B" w14:textId="77777777" w:rsidR="00AD03A9" w:rsidRDefault="00AD03A9"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B0E5524"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FE528F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5621C66" w14:textId="77777777" w:rsidR="00F21738" w:rsidRDefault="00F21738" w:rsidP="00F21738"/>
    <w:p w14:paraId="1FE82828" w14:textId="77777777" w:rsidR="00F21738" w:rsidRDefault="00F21738" w:rsidP="00F21738">
      <w:pPr>
        <w:pStyle w:val="Rubrik3"/>
        <w:numPr>
          <w:ilvl w:val="2"/>
          <w:numId w:val="18"/>
        </w:numPr>
        <w:tabs>
          <w:tab w:val="clear" w:pos="720"/>
          <w:tab w:val="num" w:pos="360"/>
        </w:tabs>
        <w:spacing w:before="240" w:after="60"/>
        <w:ind w:left="720" w:hanging="720"/>
      </w:pPr>
      <w:bookmarkStart w:id="92" w:name="_Toc67055926"/>
      <w:bookmarkStart w:id="93" w:name="_Toc201667583"/>
      <w:r>
        <w:lastRenderedPageBreak/>
        <w:t>SLA-krav</w:t>
      </w:r>
      <w:bookmarkEnd w:id="92"/>
      <w:bookmarkEnd w:id="93"/>
    </w:p>
    <w:p w14:paraId="28595BBA" w14:textId="77777777" w:rsidR="00F21738" w:rsidRDefault="00F21738" w:rsidP="00F21738">
      <w:r>
        <w:t>Tjänstedomänen</w:t>
      </w:r>
      <w:r w:rsidRPr="004D3213">
        <w:t xml:space="preserve"> </w:t>
      </w:r>
      <w:r>
        <w:t xml:space="preserve">har </w:t>
      </w:r>
      <w:r w:rsidRPr="004D3213">
        <w:t xml:space="preserve">generella SLA-krav </w:t>
      </w:r>
      <w:r>
        <w:t xml:space="preserve">som </w:t>
      </w:r>
      <w:r w:rsidRPr="004D3213">
        <w:t>gäller för alla tjänsteproducenter som tillhandahåller tjänster.</w:t>
      </w:r>
    </w:p>
    <w:p w14:paraId="0CFAB53F" w14:textId="77777777" w:rsidR="00F21738" w:rsidRDefault="00F21738" w:rsidP="00F21738">
      <w:r>
        <w:t>I testsviterna som medföljer releasepaketet finns basalt stöd för att verifiera stöd för Svarstid, Last och Samtidighet;</w:t>
      </w:r>
      <w:r w:rsidRPr="005B773B">
        <w:t xml:space="preserve"> </w:t>
      </w:r>
      <w:r>
        <w:t>testfall 6.1.1, 6.1.2 och 6.2.1. Testerna ska utföras med förutsättningar som motsvarar anslutande organisations bedömda ”</w:t>
      </w:r>
      <w:proofErr w:type="spellStart"/>
      <w:r>
        <w:t>normallast</w:t>
      </w:r>
      <w:proofErr w:type="spellEnd"/>
      <w:r>
        <w:t>”, komplexitet i anrop, storlek på svar, ”normalsignalväg” samt en testmiljö som helst inte avviker väsentligt från PROD.</w:t>
      </w:r>
    </w:p>
    <w:p w14:paraId="0907E8E3" w14:textId="77777777" w:rsidR="00F21738" w:rsidRDefault="00F21738" w:rsidP="00F21738">
      <w:r>
        <w:t>Ange om tjänsteproducenten uppfyller de SLA-krav som finns:</w:t>
      </w:r>
    </w:p>
    <w:p w14:paraId="4F2E517A" w14:textId="77777777" w:rsidR="005B21D4" w:rsidRDefault="005B21D4" w:rsidP="005B21D4">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uppfyller alltid svarstidskravet på 27 sekunder även om det är en patient med en komplex sjukdomsbild och lång historik.</w:t>
      </w:r>
      <w:r>
        <w:br/>
        <w:t xml:space="preserve">[] Ja    </w:t>
      </w:r>
      <w:proofErr w:type="gramStart"/>
      <w:r>
        <w:t xml:space="preserve">   [</w:t>
      </w:r>
      <w:proofErr w:type="gramEnd"/>
      <w:r>
        <w:t>] Nej</w:t>
      </w:r>
    </w:p>
    <w:p w14:paraId="531AC093" w14:textId="7A1737E2"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r>
        <w:br/>
        <w:t>[   ]</w:t>
      </w:r>
    </w:p>
    <w:p w14:paraId="445AAFA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140F8BE" w14:textId="7D205AD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r>
        <w:br/>
        <w:t xml:space="preserve">[] Ja    </w:t>
      </w:r>
      <w:proofErr w:type="gramStart"/>
      <w:r>
        <w:t xml:space="preserve">   [</w:t>
      </w:r>
      <w:proofErr w:type="gramEnd"/>
      <w:r>
        <w:t>] Nej</w:t>
      </w:r>
    </w:p>
    <w:p w14:paraId="7875451A" w14:textId="3A782CF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dubbla mängden frågor per dygn i förhållande till antalet journaluppdatering</w:t>
      </w:r>
      <w:r>
        <w:t>ar</w:t>
      </w:r>
      <w:r w:rsidRPr="003333D6">
        <w:t xml:space="preserve"> per dygn.</w:t>
      </w:r>
      <w:r>
        <w:br/>
        <w:t xml:space="preserve">[] Ja    </w:t>
      </w:r>
      <w:proofErr w:type="gramStart"/>
      <w:r>
        <w:t xml:space="preserve">   [</w:t>
      </w:r>
      <w:proofErr w:type="gramEnd"/>
      <w:r>
        <w:t>] Nej</w:t>
      </w:r>
    </w:p>
    <w:p w14:paraId="73BD9B5F" w14:textId="21A9578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Aktualitet: Tjänsteproducenten följer rekommendationen att informationen är tillgänglig inom 60 minuter</w:t>
      </w:r>
      <w:r>
        <w:br/>
        <w:t xml:space="preserve">[] Ja    </w:t>
      </w:r>
      <w:proofErr w:type="gramStart"/>
      <w:r>
        <w:t xml:space="preserve">   [</w:t>
      </w:r>
      <w:proofErr w:type="gramEnd"/>
      <w:r>
        <w:t>] Nej</w:t>
      </w:r>
    </w:p>
    <w:p w14:paraId="6FA21785" w14:textId="25E9BC09"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Aktualitet: Uppdatering av engagemangspost sker så att den refererar data som är tillgänglig via tjänstekontrakt vid tidpunkten då engagemangsindex uppdateras.</w:t>
      </w:r>
      <w:r>
        <w:br/>
        <w:t xml:space="preserve">[] Ja    </w:t>
      </w:r>
      <w:proofErr w:type="gramStart"/>
      <w:r>
        <w:t xml:space="preserve">   [</w:t>
      </w:r>
      <w:proofErr w:type="gramEnd"/>
      <w:r>
        <w:t>] Nej</w:t>
      </w:r>
    </w:p>
    <w:p w14:paraId="46A4CB99" w14:textId="04C37464"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Robusthet: </w:t>
      </w:r>
      <w:r w:rsidRPr="003333D6">
        <w:t xml:space="preserve">Om tidsintervall inte angivits i </w:t>
      </w:r>
      <w:r>
        <w:t>begäran</w:t>
      </w:r>
      <w:r w:rsidRPr="003333D6">
        <w:t xml:space="preserve"> kan tjänsteproducenten lämna ett </w:t>
      </w:r>
      <w:r>
        <w:t>tidsmässigt avgränsat svar</w:t>
      </w:r>
      <w:r w:rsidRPr="003333D6">
        <w:t xml:space="preserve"> i syfte att uppfylla svarstidskravet. Delsvaret returnera</w:t>
      </w:r>
      <w:r>
        <w:t xml:space="preserve">r den nyaste data som finns i </w:t>
      </w:r>
      <w:proofErr w:type="spellStart"/>
      <w:r>
        <w:t>källsystemet</w:t>
      </w:r>
      <w:proofErr w:type="spellEnd"/>
      <w:r w:rsidRPr="003333D6">
        <w:t>.</w:t>
      </w:r>
      <w:r>
        <w:br/>
        <w:t xml:space="preserve">[] Ja    </w:t>
      </w:r>
      <w:proofErr w:type="gramStart"/>
      <w:r>
        <w:t xml:space="preserve">   [</w:t>
      </w:r>
      <w:proofErr w:type="gramEnd"/>
      <w:r>
        <w:t>] Nej</w:t>
      </w:r>
    </w:p>
    <w:p w14:paraId="18B194D5" w14:textId="0A24A290"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Robusthet: Sökning på öppet tidsintervall resulterar aldrig i time-out. Om tjänsteproducenten inte hinner skapa ett svarsmeddelande med all tillgänglig information, skapas </w:t>
      </w:r>
      <w:r w:rsidR="002E62F4">
        <w:t>i stället</w:t>
      </w:r>
      <w:r>
        <w:t xml:space="preserve"> ett svar med den delmängd som var möjlig att framställa inom maximalt tillåtna svarstiden.</w:t>
      </w:r>
      <w:r w:rsidRPr="0047499B">
        <w:t xml:space="preserve"> </w:t>
      </w:r>
      <w:r>
        <w:t>Delmängden</w:t>
      </w:r>
      <w:r w:rsidRPr="003333D6">
        <w:t xml:space="preserve"> </w:t>
      </w:r>
      <w:r>
        <w:t xml:space="preserve">är då den mest aktuella informationen (dvs informationen som utelämnats är äldre än den </w:t>
      </w:r>
      <w:r>
        <w:lastRenderedPageBreak/>
        <w:t>information som ingår i delsvaret)</w:t>
      </w:r>
      <w:r w:rsidRPr="003333D6">
        <w:t>.</w:t>
      </w:r>
      <w:r>
        <w:br/>
        <w:t xml:space="preserve">[] Ja    </w:t>
      </w:r>
      <w:proofErr w:type="gramStart"/>
      <w:r>
        <w:t xml:space="preserve">   [</w:t>
      </w:r>
      <w:proofErr w:type="gramEnd"/>
      <w:r>
        <w:t>] Nej</w:t>
      </w:r>
    </w:p>
    <w:p w14:paraId="57C182A1" w14:textId="188EDF7A"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Samtidighet: Tjänsteproducenten kan hantera minst 10 samtidiga frågor utan sammanblandning av informationen (TF 6.1.1)</w:t>
      </w:r>
      <w:r>
        <w:br/>
        <w:t xml:space="preserve">[] Ja    </w:t>
      </w:r>
      <w:proofErr w:type="gramStart"/>
      <w:r>
        <w:t xml:space="preserve">   [</w:t>
      </w:r>
      <w:proofErr w:type="gramEnd"/>
      <w:r>
        <w:t>] Nej</w:t>
      </w:r>
    </w:p>
    <w:p w14:paraId="68878D96" w14:textId="596A139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Robusthet/Tillgänglighet: Tjänsteproducenten kan hantera last över tid (TF 6.1.2)</w:t>
      </w:r>
      <w:r>
        <w:br/>
        <w:t xml:space="preserve">[] Ja    </w:t>
      </w:r>
      <w:proofErr w:type="gramStart"/>
      <w:r>
        <w:t xml:space="preserve">   [</w:t>
      </w:r>
      <w:proofErr w:type="gramEnd"/>
      <w:r>
        <w:t>] Nej</w:t>
      </w:r>
    </w:p>
    <w:p w14:paraId="51C04DA5" w14:textId="3A7D1B6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Robusthet/Tillgänglighet: Tjänsteproducenten återhämtar sig automatiskt efter överbelastning (TF 6.2.1)</w:t>
      </w:r>
      <w:r>
        <w:br/>
        <w:t xml:space="preserve">[] Ja    </w:t>
      </w:r>
      <w:proofErr w:type="gramStart"/>
      <w:r>
        <w:t xml:space="preserve">   [</w:t>
      </w:r>
      <w:proofErr w:type="gramEnd"/>
      <w:r>
        <w:t>] Nej</w:t>
      </w:r>
    </w:p>
    <w:p w14:paraId="2D1FA8F1" w14:textId="6C91BF0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TF 6.2.1 ovan, ange trådantalet som uppnåddes i testfallet:</w:t>
      </w:r>
      <w:r>
        <w:br/>
        <w:t>[   ]</w:t>
      </w:r>
    </w:p>
    <w:p w14:paraId="628FB23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AA7D470" w14:textId="769B3BEE"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138DD58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bookmarkEnd w:id="85"/>
    <w:p w14:paraId="4344A9C7" w14:textId="77777777" w:rsidR="00F21738" w:rsidRDefault="00F21738" w:rsidP="00F21738"/>
    <w:p w14:paraId="3C32110F" w14:textId="77777777" w:rsidR="00F21738" w:rsidRDefault="00F21738" w:rsidP="00F21738">
      <w:pPr>
        <w:pStyle w:val="Rubrik3"/>
        <w:numPr>
          <w:ilvl w:val="2"/>
          <w:numId w:val="18"/>
        </w:numPr>
        <w:tabs>
          <w:tab w:val="clear" w:pos="720"/>
          <w:tab w:val="num" w:pos="360"/>
        </w:tabs>
        <w:spacing w:before="240" w:after="60"/>
        <w:ind w:left="720" w:hanging="720"/>
      </w:pPr>
      <w:bookmarkStart w:id="94" w:name="_Toc67055927"/>
      <w:bookmarkStart w:id="95" w:name="_Toc201667584"/>
      <w:r>
        <w:t>Obehörig åtkomst</w:t>
      </w:r>
      <w:bookmarkEnd w:id="94"/>
      <w:bookmarkEnd w:id="95"/>
    </w:p>
    <w:p w14:paraId="67C53727" w14:textId="77777777" w:rsidR="00F21738" w:rsidRDefault="00F21738" w:rsidP="00F21738">
      <w:r>
        <w:t>Informationen ska inte vara tillgänglig för obehörig åtkomst och tjänsteproducentens anslutningsarkitektur ska följa de säkerhetsaspekter och krav som RIV-TA stipulerar, främst genom RIV Tekniska Anvisningar Kryptografi [ARK_0036].</w:t>
      </w:r>
    </w:p>
    <w:p w14:paraId="13E1B0AE" w14:textId="77777777" w:rsidR="00F21738" w:rsidRDefault="00F21738" w:rsidP="00F21738">
      <w:r>
        <w:t xml:space="preserve">I testsviterna som medföljer releasepaketet finns </w:t>
      </w:r>
      <w:r w:rsidRPr="00445068">
        <w:rPr>
          <w:i/>
        </w:rPr>
        <w:t>inte</w:t>
      </w:r>
      <w:r>
        <w:t xml:space="preserve"> stöd för att verifiera skydd mot obehörig åtkomst.</w:t>
      </w:r>
    </w:p>
    <w:p w14:paraId="5443D10F" w14:textId="77777777" w:rsidR="00F21738" w:rsidRDefault="00F21738" w:rsidP="00F21738">
      <w:r>
        <w:t>Ange om tjänsteproducenten uppfyller de krav och regler som finns med avseende på obehörig åtkomst:</w:t>
      </w:r>
    </w:p>
    <w:p w14:paraId="5B008693" w14:textId="173DA566"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r>
        <w:br/>
        <w:t xml:space="preserve">[] Ja    </w:t>
      </w:r>
      <w:proofErr w:type="gramStart"/>
      <w:r>
        <w:t xml:space="preserve">   [</w:t>
      </w:r>
      <w:proofErr w:type="gramEnd"/>
      <w:r>
        <w:t>] Nej</w:t>
      </w:r>
    </w:p>
    <w:p w14:paraId="75456645"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0D715F3" w14:textId="77777777" w:rsidR="00F21738" w:rsidRPr="00F002B4"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71FE8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E3E0CBB" w14:textId="77777777" w:rsidR="00F21738" w:rsidRDefault="00F21738" w:rsidP="00F21738">
      <w:pPr>
        <w:pStyle w:val="Rubrik3"/>
        <w:numPr>
          <w:ilvl w:val="2"/>
          <w:numId w:val="18"/>
        </w:numPr>
        <w:tabs>
          <w:tab w:val="clear" w:pos="720"/>
          <w:tab w:val="num" w:pos="360"/>
        </w:tabs>
        <w:spacing w:before="240" w:after="60"/>
        <w:ind w:left="720" w:hanging="720"/>
      </w:pPr>
      <w:bookmarkStart w:id="96" w:name="_Toc67055928"/>
      <w:bookmarkStart w:id="97" w:name="_Toc201667585"/>
      <w:r>
        <w:lastRenderedPageBreak/>
        <w:t>Följsamhet mot tecknade avtal</w:t>
      </w:r>
      <w:bookmarkEnd w:id="96"/>
      <w:bookmarkEnd w:id="97"/>
    </w:p>
    <w:p w14:paraId="6D7B48A8" w14:textId="77777777" w:rsidR="00F21738" w:rsidRDefault="00F21738" w:rsidP="00F21738">
      <w:r>
        <w:t>Det är ett krav att endast journaluppgifter från vårdgivare som omfattas av tecknade avtal omfattas i svarsmeddelanden.</w:t>
      </w:r>
    </w:p>
    <w:p w14:paraId="54C0CEAE" w14:textId="3780BAEF"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98" w:name="_Hlk66889408"/>
      <w:r w:rsidRPr="00A256DD">
        <w:t xml:space="preserve">Tjänsteproducenten säkerställer tekniskt att endast journaluppgifter från vårdgivare som har tecknade Kund- och </w:t>
      </w:r>
      <w:proofErr w:type="spellStart"/>
      <w:r w:rsidRPr="00A256DD">
        <w:t>PuB</w:t>
      </w:r>
      <w:proofErr w:type="spellEnd"/>
      <w:r w:rsidRPr="00A256DD">
        <w:t>-avtal (eller motsvarande) med Inera omfattas i svarsmeddelanden.</w:t>
      </w:r>
      <w:bookmarkEnd w:id="98"/>
      <w:r>
        <w:br/>
        <w:t xml:space="preserve">[] Ja    </w:t>
      </w:r>
      <w:proofErr w:type="gramStart"/>
      <w:r>
        <w:t xml:space="preserve">   [</w:t>
      </w:r>
      <w:proofErr w:type="gramEnd"/>
      <w:r>
        <w:t>] Nej</w:t>
      </w:r>
    </w:p>
    <w:p w14:paraId="535A4C98"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27D87E4" w14:textId="77777777" w:rsidR="00F21738" w:rsidRPr="00F002B4"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4D2E33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896D00B" w14:textId="77777777" w:rsidR="00F21738" w:rsidRDefault="00F21738" w:rsidP="00F21738">
      <w:pPr>
        <w:pStyle w:val="Rubrik2"/>
        <w:numPr>
          <w:ilvl w:val="1"/>
          <w:numId w:val="18"/>
        </w:numPr>
        <w:tabs>
          <w:tab w:val="clear" w:pos="1080"/>
          <w:tab w:val="num" w:pos="360"/>
        </w:tabs>
        <w:spacing w:before="240" w:after="60"/>
        <w:ind w:left="851" w:hanging="851"/>
      </w:pPr>
      <w:bookmarkStart w:id="99" w:name="_Toc67055929"/>
      <w:bookmarkStart w:id="100" w:name="_Toc41988945"/>
      <w:bookmarkStart w:id="101" w:name="_Toc201667586"/>
      <w:bookmarkEnd w:id="50"/>
      <w:r>
        <w:t>Följsamhet mot TK-testsviter</w:t>
      </w:r>
      <w:bookmarkEnd w:id="99"/>
      <w:bookmarkEnd w:id="100"/>
      <w:bookmarkEnd w:id="101"/>
    </w:p>
    <w:p w14:paraId="4CB83992" w14:textId="77777777" w:rsidR="00F21738" w:rsidRPr="000C3545" w:rsidRDefault="00F21738" w:rsidP="00F21738">
      <w:pPr>
        <w:pStyle w:val="Rubrik3"/>
        <w:numPr>
          <w:ilvl w:val="2"/>
          <w:numId w:val="18"/>
        </w:numPr>
        <w:tabs>
          <w:tab w:val="clear" w:pos="720"/>
          <w:tab w:val="num" w:pos="360"/>
        </w:tabs>
        <w:spacing w:before="240" w:after="60"/>
        <w:ind w:left="0" w:firstLine="0"/>
      </w:pPr>
      <w:bookmarkStart w:id="102" w:name="_Toc41988946"/>
      <w:bookmarkStart w:id="103" w:name="_Toc67055930"/>
      <w:bookmarkStart w:id="104" w:name="_Toc201667587"/>
      <w:r>
        <w:t>TK-testsvit för tjänstekontraktet</w:t>
      </w:r>
      <w:bookmarkEnd w:id="102"/>
      <w:bookmarkEnd w:id="103"/>
      <w:bookmarkEnd w:id="104"/>
    </w:p>
    <w:p w14:paraId="52856E61" w14:textId="77777777" w:rsidR="00F21738" w:rsidRDefault="00F21738" w:rsidP="00F21738">
      <w:r>
        <w:t xml:space="preserve">I testsviten som medföljer releasepaketet för tjänstekontraktet finns stöd för att verifiera krav i tjänstekontraktet. Dessa tester ska genomföras som en del av godkännandet av en tjänsteproducent. </w:t>
      </w:r>
      <w:r w:rsidRPr="00C32E51">
        <w:t xml:space="preserve">Ange vilken domänversion som testsviten ingår i. 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p>
    <w:p w14:paraId="64913BB8" w14:textId="77777777" w:rsidR="00F21738" w:rsidRDefault="00F21738" w:rsidP="00F21738">
      <w:r>
        <w:t xml:space="preserve">När tester körs kommer validering gentemot schema och Schematron att genomföras. Schematron kontrollerar regler som är specifika för tjänstekontraktet, </w:t>
      </w:r>
      <w:proofErr w:type="gramStart"/>
      <w:r>
        <w:t>t.ex.</w:t>
      </w:r>
      <w:proofErr w:type="gramEnd"/>
      <w:r>
        <w:t xml:space="preserve"> uppfyllnad av </w:t>
      </w:r>
      <w:proofErr w:type="spellStart"/>
      <w:r>
        <w:t>kodverk</w:t>
      </w:r>
      <w:proofErr w:type="spellEnd"/>
      <w:r>
        <w:t>, samt ytterligare regler kring element som sinsemellan är beroende.</w:t>
      </w:r>
    </w:p>
    <w:p w14:paraId="32ACEEF1" w14:textId="77777777" w:rsidR="00F21738" w:rsidRDefault="00F21738" w:rsidP="00F21738"/>
    <w:p w14:paraId="44FE8A2D" w14:textId="35A491C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r>
        <w:br/>
      </w:r>
      <w:r w:rsidRPr="00C32E51">
        <w:t xml:space="preserve">[] </w:t>
      </w:r>
      <w:proofErr w:type="gramStart"/>
      <w:r w:rsidRPr="00C32E51">
        <w:t>Ja</w:t>
      </w:r>
      <w:r>
        <w:t xml:space="preserve">  </w:t>
      </w:r>
      <w:r w:rsidRPr="00C32E51">
        <w:t>[</w:t>
      </w:r>
      <w:proofErr w:type="gramEnd"/>
      <w:r w:rsidRPr="00C32E51">
        <w:t>] Nej</w:t>
      </w:r>
    </w:p>
    <w:p w14:paraId="7407C22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Ange domänversion:</w:t>
      </w:r>
    </w:p>
    <w:p w14:paraId="36F29408" w14:textId="211AB332"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r>
        <w:br/>
        <w:t>[] Ja</w:t>
      </w:r>
      <w:proofErr w:type="gramStart"/>
      <w:r>
        <w:t xml:space="preserve">   [</w:t>
      </w:r>
      <w:proofErr w:type="gramEnd"/>
      <w:r>
        <w:t>] Nej</w:t>
      </w:r>
    </w:p>
    <w:p w14:paraId="3962C74E" w14:textId="61A51A0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r>
        <w:br/>
        <w:t>[] Ja</w:t>
      </w:r>
      <w:proofErr w:type="gramStart"/>
      <w:r>
        <w:t xml:space="preserve">   [</w:t>
      </w:r>
      <w:proofErr w:type="gramEnd"/>
      <w:r>
        <w:t>] Nej</w:t>
      </w:r>
    </w:p>
    <w:p w14:paraId="19836882" w14:textId="68C6FA3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r>
        <w:br/>
        <w:t>[] Ja</w:t>
      </w:r>
      <w:proofErr w:type="gramStart"/>
      <w:r>
        <w:t xml:space="preserve">   [</w:t>
      </w:r>
      <w:proofErr w:type="gramEnd"/>
      <w:r>
        <w:t>] Nej</w:t>
      </w:r>
    </w:p>
    <w:p w14:paraId="523652A7" w14:textId="1293262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r>
        <w:br/>
        <w:t>[] Ja</w:t>
      </w:r>
      <w:proofErr w:type="gramStart"/>
      <w:r>
        <w:t xml:space="preserve">   [</w:t>
      </w:r>
      <w:proofErr w:type="gramEnd"/>
      <w:r>
        <w:t>] Nej</w:t>
      </w:r>
    </w:p>
    <w:p w14:paraId="50EBDA18" w14:textId="626D5793"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TK-testsviten har bifogats.</w:t>
      </w:r>
      <w:r>
        <w:br/>
        <w:t xml:space="preserve">[] Ja    </w:t>
      </w:r>
      <w:proofErr w:type="gramStart"/>
      <w:r>
        <w:t xml:space="preserve">   [</w:t>
      </w:r>
      <w:proofErr w:type="gramEnd"/>
      <w:r>
        <w:t>] Nej</w:t>
      </w:r>
    </w:p>
    <w:p w14:paraId="2EAC64B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269FBA9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266D89C" w14:textId="77777777" w:rsidR="00FC211D" w:rsidRPr="002E0320" w:rsidRDefault="00FC211D"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3B24EAF" w14:textId="77777777" w:rsidR="00F21738" w:rsidRDefault="00F21738" w:rsidP="00F21738">
      <w:pPr>
        <w:pStyle w:val="Rubrik2"/>
        <w:numPr>
          <w:ilvl w:val="1"/>
          <w:numId w:val="18"/>
        </w:numPr>
        <w:tabs>
          <w:tab w:val="clear" w:pos="1080"/>
          <w:tab w:val="num" w:pos="360"/>
        </w:tabs>
        <w:spacing w:before="240" w:after="60"/>
        <w:ind w:left="851" w:hanging="851"/>
      </w:pPr>
      <w:bookmarkStart w:id="105" w:name="_Toc41988948"/>
      <w:bookmarkStart w:id="106" w:name="_Toc67055932"/>
      <w:bookmarkStart w:id="107" w:name="_Toc201667588"/>
      <w:r>
        <w:t>Övrigt</w:t>
      </w:r>
      <w:bookmarkEnd w:id="105"/>
      <w:bookmarkEnd w:id="106"/>
      <w:bookmarkEnd w:id="107"/>
    </w:p>
    <w:p w14:paraId="5A816E6F" w14:textId="77777777" w:rsidR="00F21738" w:rsidRDefault="00F21738" w:rsidP="00F21738">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3276708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4C749C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C66184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3BD61F6" w14:textId="77777777" w:rsidR="00F21738" w:rsidRDefault="00F21738" w:rsidP="00F21738"/>
    <w:p w14:paraId="3363E705" w14:textId="77777777" w:rsidR="00F21738" w:rsidRDefault="00F21738" w:rsidP="00F21738">
      <w:pPr>
        <w:pStyle w:val="Rubrik2"/>
        <w:numPr>
          <w:ilvl w:val="1"/>
          <w:numId w:val="18"/>
        </w:numPr>
        <w:tabs>
          <w:tab w:val="clear" w:pos="1080"/>
          <w:tab w:val="num" w:pos="360"/>
        </w:tabs>
        <w:spacing w:before="240" w:after="60"/>
        <w:ind w:left="851" w:hanging="851"/>
      </w:pPr>
      <w:bookmarkStart w:id="108" w:name="_Toc41988949"/>
      <w:bookmarkStart w:id="109" w:name="_Toc67055933"/>
      <w:bookmarkStart w:id="110" w:name="_Toc201667589"/>
      <w:r>
        <w:t>Kända avvikelser</w:t>
      </w:r>
      <w:bookmarkEnd w:id="108"/>
      <w:bookmarkEnd w:id="109"/>
      <w:bookmarkEnd w:id="110"/>
    </w:p>
    <w:p w14:paraId="1AA27DB1" w14:textId="77777777" w:rsidR="00F21738" w:rsidRDefault="00F21738" w:rsidP="00F21738">
      <w:r>
        <w:t>Lista de avvikelser från kraven i detta formulär som avses finnas kvar vid driftsättning.</w:t>
      </w:r>
    </w:p>
    <w:p w14:paraId="66BC9EBA" w14:textId="77777777" w:rsidR="00F21738" w:rsidRDefault="00F21738" w:rsidP="00F21738">
      <w:r>
        <w:t>Dela upp listan så att den innehåller sedan tidigare bedömda och godkända avvikelser (se [5]) samt nya avvikelser som identifierats vid denna verifiering och som tidigare inte har bedömts.</w:t>
      </w:r>
    </w:p>
    <w:p w14:paraId="6D2244F2" w14:textId="77777777" w:rsidR="00F21738" w:rsidRDefault="00F21738" w:rsidP="00F21738">
      <w:pPr>
        <w:keepNext/>
        <w:keepLines/>
      </w:pPr>
    </w:p>
    <w:p w14:paraId="56BBF006"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6448B61B"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547F182E"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2ACF7C8C" w14:textId="77777777" w:rsidR="00F21738" w:rsidRDefault="00F21738" w:rsidP="00F21738">
      <w:pPr>
        <w:tabs>
          <w:tab w:val="left" w:pos="4536"/>
        </w:tabs>
      </w:pPr>
    </w:p>
    <w:p w14:paraId="74E9C68C" w14:textId="77777777" w:rsidR="00F21738" w:rsidRDefault="00F21738" w:rsidP="00F21738"/>
    <w:p w14:paraId="4772D1D5"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577188A6"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9942B10" w14:textId="34D9DB4F" w:rsidR="00F21738" w:rsidRDefault="006E0AB2"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rsidRPr="006E0AB2">
        <w:t>Anslutande organisation anser att det är acceptabelt för verksamheten att låta dessa avvikelser kvarstå utan åtgärd</w:t>
      </w:r>
      <w:r w:rsidR="00F21738">
        <w:t>.</w:t>
      </w:r>
      <w:r w:rsidR="00F21738">
        <w:br/>
        <w:t xml:space="preserve">[] Ja </w:t>
      </w:r>
      <w:proofErr w:type="gramStart"/>
      <w:r w:rsidR="00F21738">
        <w:t xml:space="preserve">   [</w:t>
      </w:r>
      <w:proofErr w:type="gramEnd"/>
      <w:r w:rsidR="00F21738">
        <w:t>] Nej</w:t>
      </w:r>
    </w:p>
    <w:p w14:paraId="0444C7BA" w14:textId="77777777" w:rsidR="00F21738" w:rsidRDefault="00F21738" w:rsidP="00F21738">
      <w:r>
        <w:t xml:space="preserve">  </w:t>
      </w:r>
      <w:r>
        <w:br w:type="page"/>
      </w:r>
    </w:p>
    <w:p w14:paraId="5DAEE5E9" w14:textId="77777777" w:rsidR="00F21738" w:rsidRDefault="00F21738" w:rsidP="00F21738">
      <w:pPr>
        <w:pStyle w:val="Rubrik2"/>
        <w:numPr>
          <w:ilvl w:val="1"/>
          <w:numId w:val="18"/>
        </w:numPr>
        <w:tabs>
          <w:tab w:val="clear" w:pos="1080"/>
          <w:tab w:val="num" w:pos="360"/>
        </w:tabs>
        <w:spacing w:before="240" w:after="60"/>
        <w:ind w:left="851" w:hanging="851"/>
      </w:pPr>
      <w:bookmarkStart w:id="111" w:name="_Toc41988950"/>
      <w:bookmarkStart w:id="112" w:name="_Toc67055934"/>
      <w:bookmarkStart w:id="113" w:name="_Toc201667590"/>
      <w:r>
        <w:lastRenderedPageBreak/>
        <w:t>Datum för ifyllnad och kontaktperson gällande självdeklaration</w:t>
      </w:r>
      <w:bookmarkEnd w:id="111"/>
      <w:bookmarkEnd w:id="112"/>
      <w:bookmarkEnd w:id="113"/>
    </w:p>
    <w:p w14:paraId="19B71674" w14:textId="77777777" w:rsidR="00F21738" w:rsidRDefault="00F21738" w:rsidP="00F21738">
      <w:pPr>
        <w:tabs>
          <w:tab w:val="left" w:pos="4536"/>
        </w:tabs>
      </w:pPr>
    </w:p>
    <w:p w14:paraId="1FE52ED1" w14:textId="77777777" w:rsidR="00F21738" w:rsidRDefault="00F21738" w:rsidP="00F21738">
      <w:pPr>
        <w:tabs>
          <w:tab w:val="left" w:pos="4536"/>
        </w:tabs>
      </w:pPr>
    </w:p>
    <w:p w14:paraId="3641D720"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16E6C03E"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p>
    <w:p w14:paraId="2D69C74B"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p>
    <w:p w14:paraId="4E0F47A3"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w:t>
      </w:r>
      <w:r>
        <w:tab/>
        <w:t>…………………………….</w:t>
      </w:r>
    </w:p>
    <w:p w14:paraId="3B3C0551" w14:textId="77777777" w:rsidR="00F21738" w:rsidRDefault="00F21738" w:rsidP="00F21738">
      <w:r>
        <w:t xml:space="preserve"> </w:t>
      </w:r>
      <w:r>
        <w:br w:type="page"/>
      </w:r>
    </w:p>
    <w:p w14:paraId="7B468476" w14:textId="7D863D1F" w:rsidR="00C05A52" w:rsidRDefault="006E1A05" w:rsidP="006E1A05">
      <w:pPr>
        <w:pStyle w:val="Rubrik1"/>
        <w:numPr>
          <w:ilvl w:val="0"/>
          <w:numId w:val="18"/>
        </w:numPr>
        <w:spacing w:before="240" w:after="60"/>
      </w:pPr>
      <w:r>
        <w:lastRenderedPageBreak/>
        <w:t xml:space="preserve"> </w:t>
      </w:r>
      <w:bookmarkStart w:id="114" w:name="_Toc201667591"/>
      <w:r w:rsidR="00C05A52">
        <w:t>Resultat</w:t>
      </w:r>
      <w:bookmarkEnd w:id="2"/>
      <w:bookmarkEnd w:id="114"/>
    </w:p>
    <w:p w14:paraId="5B549009" w14:textId="3E55E23A" w:rsidR="00C05A52" w:rsidRDefault="00C05A52" w:rsidP="00C05A52">
      <w:pPr>
        <w:keepNext/>
        <w:keepLines/>
      </w:pPr>
      <w:proofErr w:type="spellStart"/>
      <w:r>
        <w:t>Ineras</w:t>
      </w:r>
      <w:proofErr w:type="spellEnd"/>
      <w:r>
        <w:t xml:space="preserve"> bedömning av självdeklaration för anslutningsobjektet enligt kapitel </w:t>
      </w:r>
      <w:r w:rsidR="00807519">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1"/>
      <w:footerReference w:type="default" r:id="rId22"/>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FC240" w14:textId="77777777" w:rsidR="00CC215F" w:rsidRDefault="00CC215F" w:rsidP="000E2576">
      <w:r>
        <w:separator/>
      </w:r>
    </w:p>
  </w:endnote>
  <w:endnote w:type="continuationSeparator" w:id="0">
    <w:p w14:paraId="0A61D7CC" w14:textId="77777777" w:rsidR="00CC215F" w:rsidRDefault="00CC215F"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1A1A3E11"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E31977">
            <w:rPr>
              <w:rFonts w:asciiTheme="minorHAnsi" w:hAnsiTheme="minorHAnsi" w:cstheme="minorHAnsi"/>
              <w:noProof/>
              <w:sz w:val="15"/>
              <w:szCs w:val="15"/>
            </w:rPr>
            <w:t>SjD_TP_GetImagingOutcome_1.0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6915E0">
            <w:rPr>
              <w:rFonts w:asciiTheme="minorHAnsi" w:hAnsiTheme="minorHAnsi" w:cstheme="minorHAnsi"/>
              <w:sz w:val="15"/>
              <w:szCs w:val="15"/>
            </w:rPr>
            <w:t>Inera test och utveckling</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623D4" w14:textId="77777777" w:rsidR="00CC215F" w:rsidRDefault="00CC215F" w:rsidP="000E2576">
      <w:r>
        <w:separator/>
      </w:r>
    </w:p>
  </w:footnote>
  <w:footnote w:type="continuationSeparator" w:id="0">
    <w:p w14:paraId="7B367D31" w14:textId="77777777" w:rsidR="00CC215F" w:rsidRDefault="00CC215F"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247B2789" w:rsidR="00801A8B" w:rsidRPr="00A65B2B" w:rsidRDefault="00801A8B" w:rsidP="005E4C67">
          <w:pPr>
            <w:pStyle w:val="Sidhuvud"/>
            <w:rPr>
              <w:lang w:val="en-US"/>
            </w:rPr>
          </w:pPr>
          <w:r w:rsidRPr="00A65B2B">
            <w:rPr>
              <w:lang w:val="en-US"/>
            </w:rPr>
            <w:t xml:space="preserve">Version </w:t>
          </w:r>
          <w:r w:rsidR="001D6E57">
            <w:rPr>
              <w:lang w:val="en-US"/>
            </w:rPr>
            <w:t>1.0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w:t>
          </w:r>
          <w:r w:rsidR="00A45095">
            <w:rPr>
              <w:lang w:val="en-US"/>
            </w:rPr>
            <w:t>5</w:t>
          </w:r>
          <w:r w:rsidR="00A65B2B" w:rsidRPr="00A65B2B">
            <w:rPr>
              <w:lang w:val="en-US"/>
            </w:rPr>
            <w:t>-</w:t>
          </w:r>
          <w:r w:rsidR="00A45095">
            <w:rPr>
              <w:lang w:val="en-US"/>
            </w:rPr>
            <w:t>0</w:t>
          </w:r>
          <w:r w:rsidR="005358E3">
            <w:rPr>
              <w:lang w:val="en-US"/>
            </w:rPr>
            <w:t>5</w:t>
          </w:r>
          <w:r w:rsidR="00A65B2B" w:rsidRPr="00A65B2B">
            <w:rPr>
              <w:lang w:val="en-US"/>
            </w:rPr>
            <w:t>-</w:t>
          </w:r>
          <w:r w:rsidR="005358E3">
            <w:rPr>
              <w:lang w:val="en-US"/>
            </w:rPr>
            <w:t>21</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0D9A0D3F"/>
    <w:multiLevelType w:val="hybridMultilevel"/>
    <w:tmpl w:val="CDCA70AA"/>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3"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4A3926D6"/>
    <w:multiLevelType w:val="multilevel"/>
    <w:tmpl w:val="464E93B2"/>
    <w:lvl w:ilvl="0">
      <w:start w:val="1"/>
      <w:numFmt w:val="decimal"/>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8"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9"/>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4"/>
  </w:num>
  <w:num w:numId="15" w16cid:durableId="1847792033">
    <w:abstractNumId w:val="10"/>
  </w:num>
  <w:num w:numId="16" w16cid:durableId="423459788">
    <w:abstractNumId w:val="15"/>
  </w:num>
  <w:num w:numId="17" w16cid:durableId="385689589">
    <w:abstractNumId w:val="8"/>
  </w:num>
  <w:num w:numId="18" w16cid:durableId="1164973605">
    <w:abstractNumId w:val="18"/>
  </w:num>
  <w:num w:numId="19" w16cid:durableId="1155410313">
    <w:abstractNumId w:val="13"/>
  </w:num>
  <w:num w:numId="20" w16cid:durableId="381372016">
    <w:abstractNumId w:val="17"/>
  </w:num>
  <w:num w:numId="21" w16cid:durableId="32391150">
    <w:abstractNumId w:val="16"/>
  </w:num>
  <w:num w:numId="22" w16cid:durableId="570221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24103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51A1D"/>
    <w:rsid w:val="00060CC2"/>
    <w:rsid w:val="00063E6A"/>
    <w:rsid w:val="00075D89"/>
    <w:rsid w:val="00077A2A"/>
    <w:rsid w:val="00081E07"/>
    <w:rsid w:val="00082469"/>
    <w:rsid w:val="00083807"/>
    <w:rsid w:val="000879D1"/>
    <w:rsid w:val="000927CE"/>
    <w:rsid w:val="000951AB"/>
    <w:rsid w:val="0009797D"/>
    <w:rsid w:val="000A259F"/>
    <w:rsid w:val="000A3DC3"/>
    <w:rsid w:val="000B1673"/>
    <w:rsid w:val="000B358B"/>
    <w:rsid w:val="000B72CA"/>
    <w:rsid w:val="000C0BC2"/>
    <w:rsid w:val="000C19EE"/>
    <w:rsid w:val="000C60F9"/>
    <w:rsid w:val="000D29F7"/>
    <w:rsid w:val="000D4286"/>
    <w:rsid w:val="000D787A"/>
    <w:rsid w:val="000E2576"/>
    <w:rsid w:val="000F3DBC"/>
    <w:rsid w:val="000F470C"/>
    <w:rsid w:val="0010206C"/>
    <w:rsid w:val="00102CED"/>
    <w:rsid w:val="00102D72"/>
    <w:rsid w:val="00103FF0"/>
    <w:rsid w:val="00104807"/>
    <w:rsid w:val="00106E6E"/>
    <w:rsid w:val="0011207E"/>
    <w:rsid w:val="00114876"/>
    <w:rsid w:val="00136BE5"/>
    <w:rsid w:val="00136C6B"/>
    <w:rsid w:val="00142663"/>
    <w:rsid w:val="00146B6A"/>
    <w:rsid w:val="00153DD1"/>
    <w:rsid w:val="00156BE3"/>
    <w:rsid w:val="001647C0"/>
    <w:rsid w:val="00180A4D"/>
    <w:rsid w:val="0019451E"/>
    <w:rsid w:val="0019680D"/>
    <w:rsid w:val="001A122B"/>
    <w:rsid w:val="001A7D3F"/>
    <w:rsid w:val="001B2002"/>
    <w:rsid w:val="001B4BB9"/>
    <w:rsid w:val="001C20C1"/>
    <w:rsid w:val="001D6E57"/>
    <w:rsid w:val="001F594C"/>
    <w:rsid w:val="00203578"/>
    <w:rsid w:val="00207493"/>
    <w:rsid w:val="002126DD"/>
    <w:rsid w:val="0021531E"/>
    <w:rsid w:val="00220B93"/>
    <w:rsid w:val="00231A8A"/>
    <w:rsid w:val="0023309C"/>
    <w:rsid w:val="002346A2"/>
    <w:rsid w:val="00235637"/>
    <w:rsid w:val="00237D8B"/>
    <w:rsid w:val="00241CB1"/>
    <w:rsid w:val="0024440D"/>
    <w:rsid w:val="00251242"/>
    <w:rsid w:val="002611BD"/>
    <w:rsid w:val="0027269C"/>
    <w:rsid w:val="00281971"/>
    <w:rsid w:val="002937E6"/>
    <w:rsid w:val="00295409"/>
    <w:rsid w:val="0029637C"/>
    <w:rsid w:val="002A223C"/>
    <w:rsid w:val="002C7C7D"/>
    <w:rsid w:val="002D12D3"/>
    <w:rsid w:val="002D1381"/>
    <w:rsid w:val="002D4163"/>
    <w:rsid w:val="002E62F4"/>
    <w:rsid w:val="002E7822"/>
    <w:rsid w:val="002F20C3"/>
    <w:rsid w:val="002F7366"/>
    <w:rsid w:val="00300521"/>
    <w:rsid w:val="00313D2E"/>
    <w:rsid w:val="00317330"/>
    <w:rsid w:val="00323256"/>
    <w:rsid w:val="00324BC6"/>
    <w:rsid w:val="00345676"/>
    <w:rsid w:val="0035044E"/>
    <w:rsid w:val="0036067A"/>
    <w:rsid w:val="003726D3"/>
    <w:rsid w:val="0038463B"/>
    <w:rsid w:val="00391655"/>
    <w:rsid w:val="003977E2"/>
    <w:rsid w:val="003A0FEC"/>
    <w:rsid w:val="003A46A9"/>
    <w:rsid w:val="003A7FF8"/>
    <w:rsid w:val="003D1AD5"/>
    <w:rsid w:val="003E20EF"/>
    <w:rsid w:val="003F0BD7"/>
    <w:rsid w:val="003F2A08"/>
    <w:rsid w:val="00401842"/>
    <w:rsid w:val="00411FB3"/>
    <w:rsid w:val="00423B0F"/>
    <w:rsid w:val="004333A3"/>
    <w:rsid w:val="004457CA"/>
    <w:rsid w:val="00450FB2"/>
    <w:rsid w:val="00453491"/>
    <w:rsid w:val="004539FA"/>
    <w:rsid w:val="0045652E"/>
    <w:rsid w:val="00457365"/>
    <w:rsid w:val="004579C9"/>
    <w:rsid w:val="0046254F"/>
    <w:rsid w:val="00463F60"/>
    <w:rsid w:val="00466ABB"/>
    <w:rsid w:val="00472329"/>
    <w:rsid w:val="00472FE4"/>
    <w:rsid w:val="00474F47"/>
    <w:rsid w:val="00476DDD"/>
    <w:rsid w:val="004803EC"/>
    <w:rsid w:val="00481060"/>
    <w:rsid w:val="00483F66"/>
    <w:rsid w:val="004B3441"/>
    <w:rsid w:val="004B528F"/>
    <w:rsid w:val="004B68C2"/>
    <w:rsid w:val="004C0E62"/>
    <w:rsid w:val="004E08FC"/>
    <w:rsid w:val="004E0B05"/>
    <w:rsid w:val="004E130C"/>
    <w:rsid w:val="004E1B5F"/>
    <w:rsid w:val="004E5F95"/>
    <w:rsid w:val="004F2653"/>
    <w:rsid w:val="004F4258"/>
    <w:rsid w:val="004F6E9F"/>
    <w:rsid w:val="00502996"/>
    <w:rsid w:val="00523AC9"/>
    <w:rsid w:val="0052704C"/>
    <w:rsid w:val="00531996"/>
    <w:rsid w:val="005358E3"/>
    <w:rsid w:val="00535C94"/>
    <w:rsid w:val="005377E7"/>
    <w:rsid w:val="005472E2"/>
    <w:rsid w:val="005537A8"/>
    <w:rsid w:val="00561A8B"/>
    <w:rsid w:val="00570F63"/>
    <w:rsid w:val="005720AB"/>
    <w:rsid w:val="005743CC"/>
    <w:rsid w:val="00575871"/>
    <w:rsid w:val="005802B1"/>
    <w:rsid w:val="00581C9E"/>
    <w:rsid w:val="00583B7A"/>
    <w:rsid w:val="00583C46"/>
    <w:rsid w:val="00586919"/>
    <w:rsid w:val="00594D98"/>
    <w:rsid w:val="005A0800"/>
    <w:rsid w:val="005A403A"/>
    <w:rsid w:val="005A6F62"/>
    <w:rsid w:val="005A7649"/>
    <w:rsid w:val="005B21D4"/>
    <w:rsid w:val="005B4D90"/>
    <w:rsid w:val="005B7E27"/>
    <w:rsid w:val="005C4A0C"/>
    <w:rsid w:val="005C6423"/>
    <w:rsid w:val="005D7BAA"/>
    <w:rsid w:val="005E0CDB"/>
    <w:rsid w:val="005E4AF7"/>
    <w:rsid w:val="005E4C67"/>
    <w:rsid w:val="005F1D54"/>
    <w:rsid w:val="005F29FB"/>
    <w:rsid w:val="00606B0F"/>
    <w:rsid w:val="006108A6"/>
    <w:rsid w:val="0061221B"/>
    <w:rsid w:val="006137D6"/>
    <w:rsid w:val="00621921"/>
    <w:rsid w:val="0062577B"/>
    <w:rsid w:val="00630706"/>
    <w:rsid w:val="00636F4B"/>
    <w:rsid w:val="00646E07"/>
    <w:rsid w:val="00661CE0"/>
    <w:rsid w:val="0066768F"/>
    <w:rsid w:val="006763EB"/>
    <w:rsid w:val="00682D87"/>
    <w:rsid w:val="00682F55"/>
    <w:rsid w:val="006915E0"/>
    <w:rsid w:val="00693ED8"/>
    <w:rsid w:val="00695396"/>
    <w:rsid w:val="00697C2E"/>
    <w:rsid w:val="006A60A8"/>
    <w:rsid w:val="006B3AC6"/>
    <w:rsid w:val="006C0636"/>
    <w:rsid w:val="006C4DA1"/>
    <w:rsid w:val="006D423F"/>
    <w:rsid w:val="006E0AB2"/>
    <w:rsid w:val="006E1A05"/>
    <w:rsid w:val="006E1CCC"/>
    <w:rsid w:val="006E2F28"/>
    <w:rsid w:val="006E43A5"/>
    <w:rsid w:val="006E5132"/>
    <w:rsid w:val="006E6496"/>
    <w:rsid w:val="006F5E34"/>
    <w:rsid w:val="006F7E95"/>
    <w:rsid w:val="007049FB"/>
    <w:rsid w:val="00715B81"/>
    <w:rsid w:val="00717C9F"/>
    <w:rsid w:val="00732E7B"/>
    <w:rsid w:val="00737193"/>
    <w:rsid w:val="00737F14"/>
    <w:rsid w:val="00746375"/>
    <w:rsid w:val="00761F78"/>
    <w:rsid w:val="007624D6"/>
    <w:rsid w:val="00766BEC"/>
    <w:rsid w:val="00771A2B"/>
    <w:rsid w:val="00772B6E"/>
    <w:rsid w:val="00775E72"/>
    <w:rsid w:val="007829D2"/>
    <w:rsid w:val="00783074"/>
    <w:rsid w:val="0078522D"/>
    <w:rsid w:val="007965DF"/>
    <w:rsid w:val="007A0B53"/>
    <w:rsid w:val="007A13E6"/>
    <w:rsid w:val="007A262C"/>
    <w:rsid w:val="007A7D2A"/>
    <w:rsid w:val="007B634A"/>
    <w:rsid w:val="007B7D55"/>
    <w:rsid w:val="007C5139"/>
    <w:rsid w:val="007C5D9B"/>
    <w:rsid w:val="007E16FA"/>
    <w:rsid w:val="007E3278"/>
    <w:rsid w:val="007E3D78"/>
    <w:rsid w:val="007E4CD5"/>
    <w:rsid w:val="007F21EC"/>
    <w:rsid w:val="007F28EA"/>
    <w:rsid w:val="007F480F"/>
    <w:rsid w:val="007F5B69"/>
    <w:rsid w:val="00801A8B"/>
    <w:rsid w:val="00801BBF"/>
    <w:rsid w:val="00804A61"/>
    <w:rsid w:val="00807519"/>
    <w:rsid w:val="00816FA9"/>
    <w:rsid w:val="008215CB"/>
    <w:rsid w:val="00822A22"/>
    <w:rsid w:val="00823D4D"/>
    <w:rsid w:val="00825885"/>
    <w:rsid w:val="00826C8A"/>
    <w:rsid w:val="00833AE5"/>
    <w:rsid w:val="00834506"/>
    <w:rsid w:val="00834E7E"/>
    <w:rsid w:val="00842028"/>
    <w:rsid w:val="008574B7"/>
    <w:rsid w:val="00870403"/>
    <w:rsid w:val="0087533D"/>
    <w:rsid w:val="00875CBE"/>
    <w:rsid w:val="008A525C"/>
    <w:rsid w:val="008A7A03"/>
    <w:rsid w:val="008C247E"/>
    <w:rsid w:val="008C5285"/>
    <w:rsid w:val="008C5A6D"/>
    <w:rsid w:val="008D4F31"/>
    <w:rsid w:val="008D6B1B"/>
    <w:rsid w:val="008E5124"/>
    <w:rsid w:val="008F3C46"/>
    <w:rsid w:val="008F6C53"/>
    <w:rsid w:val="00904C53"/>
    <w:rsid w:val="00906579"/>
    <w:rsid w:val="00910C25"/>
    <w:rsid w:val="0091229C"/>
    <w:rsid w:val="00924DE8"/>
    <w:rsid w:val="009255D9"/>
    <w:rsid w:val="00934D21"/>
    <w:rsid w:val="009367B9"/>
    <w:rsid w:val="00947BCD"/>
    <w:rsid w:val="00951752"/>
    <w:rsid w:val="00965DF2"/>
    <w:rsid w:val="00972D16"/>
    <w:rsid w:val="00973775"/>
    <w:rsid w:val="00976057"/>
    <w:rsid w:val="00977A95"/>
    <w:rsid w:val="0098404F"/>
    <w:rsid w:val="00985F2E"/>
    <w:rsid w:val="009864BA"/>
    <w:rsid w:val="0099293C"/>
    <w:rsid w:val="009A7B14"/>
    <w:rsid w:val="009B054C"/>
    <w:rsid w:val="009B1619"/>
    <w:rsid w:val="009B2791"/>
    <w:rsid w:val="009B5873"/>
    <w:rsid w:val="009C25D9"/>
    <w:rsid w:val="009C7311"/>
    <w:rsid w:val="009D509B"/>
    <w:rsid w:val="009E6EF9"/>
    <w:rsid w:val="009E75B7"/>
    <w:rsid w:val="009E7B9D"/>
    <w:rsid w:val="009E7F82"/>
    <w:rsid w:val="009F18FB"/>
    <w:rsid w:val="009F7607"/>
    <w:rsid w:val="009F7631"/>
    <w:rsid w:val="00A076D6"/>
    <w:rsid w:val="00A154B6"/>
    <w:rsid w:val="00A16575"/>
    <w:rsid w:val="00A16C3B"/>
    <w:rsid w:val="00A17B37"/>
    <w:rsid w:val="00A2125B"/>
    <w:rsid w:val="00A23320"/>
    <w:rsid w:val="00A273A8"/>
    <w:rsid w:val="00A40FB5"/>
    <w:rsid w:val="00A45095"/>
    <w:rsid w:val="00A51CEF"/>
    <w:rsid w:val="00A5787C"/>
    <w:rsid w:val="00A60A2D"/>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C2EE8"/>
    <w:rsid w:val="00AC4455"/>
    <w:rsid w:val="00AD03A9"/>
    <w:rsid w:val="00AD354E"/>
    <w:rsid w:val="00AD5832"/>
    <w:rsid w:val="00AD74AE"/>
    <w:rsid w:val="00AE0050"/>
    <w:rsid w:val="00AE6192"/>
    <w:rsid w:val="00AF500C"/>
    <w:rsid w:val="00AF5B57"/>
    <w:rsid w:val="00B00491"/>
    <w:rsid w:val="00B055B9"/>
    <w:rsid w:val="00B076DA"/>
    <w:rsid w:val="00B1580D"/>
    <w:rsid w:val="00B16E02"/>
    <w:rsid w:val="00B273A3"/>
    <w:rsid w:val="00B30455"/>
    <w:rsid w:val="00B32309"/>
    <w:rsid w:val="00B35D4A"/>
    <w:rsid w:val="00B3667D"/>
    <w:rsid w:val="00B4285A"/>
    <w:rsid w:val="00B44172"/>
    <w:rsid w:val="00B5798C"/>
    <w:rsid w:val="00B6416A"/>
    <w:rsid w:val="00B70471"/>
    <w:rsid w:val="00B71B19"/>
    <w:rsid w:val="00B86D76"/>
    <w:rsid w:val="00B87660"/>
    <w:rsid w:val="00B879D1"/>
    <w:rsid w:val="00B95B29"/>
    <w:rsid w:val="00B95F11"/>
    <w:rsid w:val="00B96279"/>
    <w:rsid w:val="00BA691E"/>
    <w:rsid w:val="00BB48AC"/>
    <w:rsid w:val="00BB5CA3"/>
    <w:rsid w:val="00BB70B3"/>
    <w:rsid w:val="00BB7B8B"/>
    <w:rsid w:val="00BC2325"/>
    <w:rsid w:val="00BC571A"/>
    <w:rsid w:val="00BD4BA7"/>
    <w:rsid w:val="00BD6420"/>
    <w:rsid w:val="00BE0327"/>
    <w:rsid w:val="00BE3F3D"/>
    <w:rsid w:val="00BF2DAB"/>
    <w:rsid w:val="00BF5077"/>
    <w:rsid w:val="00C02681"/>
    <w:rsid w:val="00C05A52"/>
    <w:rsid w:val="00C079B5"/>
    <w:rsid w:val="00C13434"/>
    <w:rsid w:val="00C2454C"/>
    <w:rsid w:val="00C328D3"/>
    <w:rsid w:val="00C414F6"/>
    <w:rsid w:val="00C4216C"/>
    <w:rsid w:val="00C44F1E"/>
    <w:rsid w:val="00C47C4D"/>
    <w:rsid w:val="00C516D1"/>
    <w:rsid w:val="00C544C2"/>
    <w:rsid w:val="00C5584B"/>
    <w:rsid w:val="00C63DA4"/>
    <w:rsid w:val="00C718AA"/>
    <w:rsid w:val="00C777B2"/>
    <w:rsid w:val="00C86D8C"/>
    <w:rsid w:val="00CB05EA"/>
    <w:rsid w:val="00CB2B10"/>
    <w:rsid w:val="00CC149C"/>
    <w:rsid w:val="00CC215F"/>
    <w:rsid w:val="00CC3124"/>
    <w:rsid w:val="00CC3657"/>
    <w:rsid w:val="00CE4E3C"/>
    <w:rsid w:val="00D02A34"/>
    <w:rsid w:val="00D05202"/>
    <w:rsid w:val="00D070FF"/>
    <w:rsid w:val="00D11A6D"/>
    <w:rsid w:val="00D16CD4"/>
    <w:rsid w:val="00D21734"/>
    <w:rsid w:val="00D2298A"/>
    <w:rsid w:val="00D36843"/>
    <w:rsid w:val="00D37668"/>
    <w:rsid w:val="00D4779E"/>
    <w:rsid w:val="00D53413"/>
    <w:rsid w:val="00D566B5"/>
    <w:rsid w:val="00D67D8F"/>
    <w:rsid w:val="00D714A2"/>
    <w:rsid w:val="00D834D3"/>
    <w:rsid w:val="00D916E0"/>
    <w:rsid w:val="00DC5462"/>
    <w:rsid w:val="00DD2F80"/>
    <w:rsid w:val="00DD7513"/>
    <w:rsid w:val="00DE2940"/>
    <w:rsid w:val="00DE5F5E"/>
    <w:rsid w:val="00DE6E17"/>
    <w:rsid w:val="00DF0444"/>
    <w:rsid w:val="00DF19B1"/>
    <w:rsid w:val="00DF42CC"/>
    <w:rsid w:val="00E0380E"/>
    <w:rsid w:val="00E05BFC"/>
    <w:rsid w:val="00E115CC"/>
    <w:rsid w:val="00E263C7"/>
    <w:rsid w:val="00E2707E"/>
    <w:rsid w:val="00E31977"/>
    <w:rsid w:val="00E31D82"/>
    <w:rsid w:val="00E33025"/>
    <w:rsid w:val="00E41879"/>
    <w:rsid w:val="00E47380"/>
    <w:rsid w:val="00E47A71"/>
    <w:rsid w:val="00E50040"/>
    <w:rsid w:val="00E61D15"/>
    <w:rsid w:val="00E6621B"/>
    <w:rsid w:val="00E66CA0"/>
    <w:rsid w:val="00E776C7"/>
    <w:rsid w:val="00E8224B"/>
    <w:rsid w:val="00E85274"/>
    <w:rsid w:val="00E9115C"/>
    <w:rsid w:val="00E91CD7"/>
    <w:rsid w:val="00EA2371"/>
    <w:rsid w:val="00EA678D"/>
    <w:rsid w:val="00EB1E30"/>
    <w:rsid w:val="00EB60E6"/>
    <w:rsid w:val="00EB74B2"/>
    <w:rsid w:val="00EC4D66"/>
    <w:rsid w:val="00EC5EB1"/>
    <w:rsid w:val="00EC7873"/>
    <w:rsid w:val="00ED0057"/>
    <w:rsid w:val="00ED6C6F"/>
    <w:rsid w:val="00EF58B6"/>
    <w:rsid w:val="00EF7138"/>
    <w:rsid w:val="00F005BE"/>
    <w:rsid w:val="00F203DF"/>
    <w:rsid w:val="00F21738"/>
    <w:rsid w:val="00F2680D"/>
    <w:rsid w:val="00F45938"/>
    <w:rsid w:val="00F4778E"/>
    <w:rsid w:val="00F5205D"/>
    <w:rsid w:val="00F5209A"/>
    <w:rsid w:val="00F61558"/>
    <w:rsid w:val="00F61F0E"/>
    <w:rsid w:val="00F62172"/>
    <w:rsid w:val="00F6408C"/>
    <w:rsid w:val="00F70A06"/>
    <w:rsid w:val="00F747B2"/>
    <w:rsid w:val="00F9122C"/>
    <w:rsid w:val="00F97DC8"/>
    <w:rsid w:val="00FB3624"/>
    <w:rsid w:val="00FC211D"/>
    <w:rsid w:val="00FC4602"/>
    <w:rsid w:val="00FC6F9F"/>
    <w:rsid w:val="00FD10D7"/>
    <w:rsid w:val="00FE3D8A"/>
    <w:rsid w:val="00FE4F9A"/>
    <w:rsid w:val="00FE6F4D"/>
    <w:rsid w:val="00FE75F9"/>
    <w:rsid w:val="00FE7A76"/>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uiPriority="0"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4AE"/>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uiPriority w:val="99"/>
    <w:rsid w:val="00583C46"/>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uiPriority w:val="99"/>
    <w:rsid w:val="00583C46"/>
    <w:rPr>
      <w:rFonts w:ascii="Times New Roman" w:eastAsia="Times New Roman" w:hAnsi="Times New Roman" w:cs="Times New Roman"/>
      <w:bCs/>
      <w:iCs/>
      <w:sz w:val="24"/>
      <w:szCs w:val="24"/>
      <w:lang w:eastAsia="sv-SE"/>
    </w:rPr>
  </w:style>
  <w:style w:type="paragraph" w:styleId="Normalwebb">
    <w:name w:val="Normal (Web)"/>
    <w:basedOn w:val="Normal"/>
    <w:uiPriority w:val="99"/>
    <w:semiHidden/>
    <w:unhideWhenUsed/>
    <w:rsid w:val="007049FB"/>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styleId="Kommentarsreferens">
    <w:name w:val="annotation reference"/>
    <w:basedOn w:val="Standardstycketeckensnitt"/>
    <w:uiPriority w:val="99"/>
    <w:semiHidden/>
    <w:rsid w:val="00C86D8C"/>
    <w:rPr>
      <w:sz w:val="16"/>
      <w:szCs w:val="16"/>
    </w:rPr>
  </w:style>
  <w:style w:type="paragraph" w:styleId="Kommentarer">
    <w:name w:val="annotation text"/>
    <w:basedOn w:val="Normal"/>
    <w:link w:val="KommentarerChar"/>
    <w:uiPriority w:val="99"/>
    <w:semiHidden/>
    <w:rsid w:val="00C86D8C"/>
    <w:pPr>
      <w:spacing w:line="240" w:lineRule="auto"/>
    </w:pPr>
  </w:style>
  <w:style w:type="character" w:customStyle="1" w:styleId="KommentarerChar">
    <w:name w:val="Kommentarer Char"/>
    <w:basedOn w:val="Standardstycketeckensnitt"/>
    <w:link w:val="Kommentarer"/>
    <w:uiPriority w:val="99"/>
    <w:semiHidden/>
    <w:rsid w:val="00C86D8C"/>
  </w:style>
  <w:style w:type="paragraph" w:styleId="Kommentarsmne">
    <w:name w:val="annotation subject"/>
    <w:basedOn w:val="Kommentarer"/>
    <w:next w:val="Kommentarer"/>
    <w:link w:val="KommentarsmneChar"/>
    <w:uiPriority w:val="99"/>
    <w:semiHidden/>
    <w:rsid w:val="00C86D8C"/>
    <w:rPr>
      <w:b/>
      <w:bCs/>
    </w:rPr>
  </w:style>
  <w:style w:type="character" w:customStyle="1" w:styleId="KommentarsmneChar">
    <w:name w:val="Kommentarsämne Char"/>
    <w:basedOn w:val="KommentarerChar"/>
    <w:link w:val="Kommentarsmne"/>
    <w:uiPriority w:val="99"/>
    <w:semiHidden/>
    <w:rsid w:val="00C86D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564293347">
      <w:bodyDiv w:val="1"/>
      <w:marLeft w:val="0"/>
      <w:marRight w:val="0"/>
      <w:marTop w:val="0"/>
      <w:marBottom w:val="0"/>
      <w:divBdr>
        <w:top w:val="none" w:sz="0" w:space="0" w:color="auto"/>
        <w:left w:val="none" w:sz="0" w:space="0" w:color="auto"/>
        <w:bottom w:val="none" w:sz="0" w:space="0" w:color="auto"/>
        <w:right w:val="none" w:sz="0" w:space="0" w:color="auto"/>
      </w:divBdr>
    </w:div>
    <w:div w:id="596518763">
      <w:bodyDiv w:val="1"/>
      <w:marLeft w:val="0"/>
      <w:marRight w:val="0"/>
      <w:marTop w:val="0"/>
      <w:marBottom w:val="0"/>
      <w:divBdr>
        <w:top w:val="none" w:sz="0" w:space="0" w:color="auto"/>
        <w:left w:val="none" w:sz="0" w:space="0" w:color="auto"/>
        <w:bottom w:val="none" w:sz="0" w:space="0" w:color="auto"/>
        <w:right w:val="none" w:sz="0" w:space="0" w:color="auto"/>
      </w:divBdr>
    </w:div>
    <w:div w:id="666328039">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1433084445">
      <w:bodyDiv w:val="1"/>
      <w:marLeft w:val="0"/>
      <w:marRight w:val="0"/>
      <w:marTop w:val="0"/>
      <w:marBottom w:val="0"/>
      <w:divBdr>
        <w:top w:val="none" w:sz="0" w:space="0" w:color="auto"/>
        <w:left w:val="none" w:sz="0" w:space="0" w:color="auto"/>
        <w:bottom w:val="none" w:sz="0" w:space="0" w:color="auto"/>
        <w:right w:val="none" w:sz="0" w:space="0" w:color="auto"/>
      </w:divBdr>
    </w:div>
    <w:div w:id="143716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tintegration_engagementindex.html"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ivta.se/document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rivta.se/domains/index.html" TargetMode="External"/><Relationship Id="rId20" Type="http://schemas.openxmlformats.org/officeDocument/2006/relationships/hyperlink" Target="https://nordicmedtest.atlassian.net/wiki/spaces/NoWi/pages/647993/Verifiering+av+tj+nsteproducent+tj+nstekonsu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www.inera.se"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nordicmedtest.atlassian.net/wiki/spaces/NoWi/pages/648030/6.+Avvikelsehanter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era.se/kontakta-oss"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AD0388">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43CE1"/>
    <w:rsid w:val="00077A2A"/>
    <w:rsid w:val="00092D00"/>
    <w:rsid w:val="00130BB8"/>
    <w:rsid w:val="001E669B"/>
    <w:rsid w:val="001E7C67"/>
    <w:rsid w:val="0024440D"/>
    <w:rsid w:val="002B2912"/>
    <w:rsid w:val="002B7F21"/>
    <w:rsid w:val="003726D3"/>
    <w:rsid w:val="004A2385"/>
    <w:rsid w:val="004B5438"/>
    <w:rsid w:val="004F4258"/>
    <w:rsid w:val="005743CC"/>
    <w:rsid w:val="00574BD9"/>
    <w:rsid w:val="00583B9F"/>
    <w:rsid w:val="005B00B2"/>
    <w:rsid w:val="005B44DA"/>
    <w:rsid w:val="005D7EDF"/>
    <w:rsid w:val="00600977"/>
    <w:rsid w:val="00620D26"/>
    <w:rsid w:val="006A58ED"/>
    <w:rsid w:val="006F19E2"/>
    <w:rsid w:val="007704B7"/>
    <w:rsid w:val="007965DF"/>
    <w:rsid w:val="007A0FC8"/>
    <w:rsid w:val="007B3F0E"/>
    <w:rsid w:val="007B7D07"/>
    <w:rsid w:val="007E5AC7"/>
    <w:rsid w:val="008529CE"/>
    <w:rsid w:val="0085795F"/>
    <w:rsid w:val="00910997"/>
    <w:rsid w:val="00951752"/>
    <w:rsid w:val="00970A9D"/>
    <w:rsid w:val="0097511D"/>
    <w:rsid w:val="00980772"/>
    <w:rsid w:val="009B1794"/>
    <w:rsid w:val="009F7631"/>
    <w:rsid w:val="00A7293A"/>
    <w:rsid w:val="00AC1394"/>
    <w:rsid w:val="00AD0388"/>
    <w:rsid w:val="00B333BA"/>
    <w:rsid w:val="00BC6D2A"/>
    <w:rsid w:val="00C328D3"/>
    <w:rsid w:val="00C66A38"/>
    <w:rsid w:val="00C906B1"/>
    <w:rsid w:val="00D11A6D"/>
    <w:rsid w:val="00D63697"/>
    <w:rsid w:val="00D932B7"/>
    <w:rsid w:val="00DB23DC"/>
    <w:rsid w:val="00DE1ADF"/>
    <w:rsid w:val="00E45085"/>
    <w:rsid w:val="00E47A03"/>
    <w:rsid w:val="00E65D08"/>
    <w:rsid w:val="00E93A83"/>
    <w:rsid w:val="00EC4D66"/>
    <w:rsid w:val="00EF1603"/>
    <w:rsid w:val="00F077F0"/>
    <w:rsid w:val="00F96CFD"/>
    <w:rsid w:val="00FD4508"/>
    <w:rsid w:val="00FE640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4.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553</TotalTime>
  <Pages>23</Pages>
  <Words>4705</Words>
  <Characters>24941</Characters>
  <Application>Microsoft Office Word</Application>
  <DocSecurity>0</DocSecurity>
  <Lines>207</Lines>
  <Paragraphs>59</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29587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GetCareContacts 3.0</dc:subject>
  <dc:creator>Jan Söderman</dc:creator>
  <cp:keywords/>
  <dc:description/>
  <cp:lastModifiedBy>Söderman Jan</cp:lastModifiedBy>
  <cp:revision>93</cp:revision>
  <cp:lastPrinted>2019-02-18T10:06:00Z</cp:lastPrinted>
  <dcterms:created xsi:type="dcterms:W3CDTF">2023-03-17T09:33:00Z</dcterms:created>
  <dcterms:modified xsi:type="dcterms:W3CDTF">2025-06-24T12:26:00Z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