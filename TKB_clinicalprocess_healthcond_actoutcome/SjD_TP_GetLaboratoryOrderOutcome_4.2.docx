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27902589" w:rsidR="009B054C" w:rsidRDefault="00207493" w:rsidP="00472329">
          <w:pPr>
            <w:pStyle w:val="Underrubrik"/>
          </w:pPr>
          <w:proofErr w:type="spellStart"/>
          <w:r w:rsidRPr="00207493">
            <w:rPr>
              <w:color w:val="FFFFFF" w:themeColor="background1"/>
              <w:lang w:val="da-DK"/>
            </w:rPr>
            <w:t>GetLaboratoryOrderOutcome</w:t>
          </w:r>
          <w:proofErr w:type="spellEnd"/>
          <w:r w:rsidRPr="00207493">
            <w:rPr>
              <w:color w:val="FFFFFF" w:themeColor="background1"/>
              <w:lang w:val="da-DK"/>
            </w:rPr>
            <w:t xml:space="preserve"> 4.</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EF7138">
            <w:rPr>
              <w:color w:val="FFFFFF" w:themeColor="background1"/>
              <w:lang w:val="da-DK"/>
            </w:rPr>
            <w:t>2</w:t>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62827E0D" w14:textId="32EC7323" w:rsidR="002A3455"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01667593" w:history="1">
            <w:r w:rsidR="002A3455" w:rsidRPr="00E045A9">
              <w:rPr>
                <w:rStyle w:val="Hyperlnk"/>
              </w:rPr>
              <w:t>1.</w:t>
            </w:r>
            <w:r w:rsidR="002A3455">
              <w:rPr>
                <w:b w:val="0"/>
                <w:kern w:val="2"/>
                <w:sz w:val="24"/>
                <w:szCs w:val="24"/>
                <w14:ligatures w14:val="standardContextual"/>
              </w:rPr>
              <w:tab/>
            </w:r>
            <w:r w:rsidR="002A3455" w:rsidRPr="00E045A9">
              <w:rPr>
                <w:rStyle w:val="Hyperlnk"/>
              </w:rPr>
              <w:t>Inledning</w:t>
            </w:r>
            <w:r w:rsidR="002A3455">
              <w:rPr>
                <w:webHidden/>
              </w:rPr>
              <w:tab/>
            </w:r>
            <w:r w:rsidR="002A3455">
              <w:rPr>
                <w:webHidden/>
              </w:rPr>
              <w:fldChar w:fldCharType="begin"/>
            </w:r>
            <w:r w:rsidR="002A3455">
              <w:rPr>
                <w:webHidden/>
              </w:rPr>
              <w:instrText xml:space="preserve"> PAGEREF _Toc201667593 \h </w:instrText>
            </w:r>
            <w:r w:rsidR="002A3455">
              <w:rPr>
                <w:webHidden/>
              </w:rPr>
            </w:r>
            <w:r w:rsidR="002A3455">
              <w:rPr>
                <w:webHidden/>
              </w:rPr>
              <w:fldChar w:fldCharType="separate"/>
            </w:r>
            <w:r w:rsidR="002A3455">
              <w:rPr>
                <w:webHidden/>
              </w:rPr>
              <w:t>3</w:t>
            </w:r>
            <w:r w:rsidR="002A3455">
              <w:rPr>
                <w:webHidden/>
              </w:rPr>
              <w:fldChar w:fldCharType="end"/>
            </w:r>
          </w:hyperlink>
        </w:p>
        <w:p w14:paraId="432AB268" w14:textId="78C9A827" w:rsidR="002A3455" w:rsidRDefault="002A3455">
          <w:pPr>
            <w:pStyle w:val="Innehll2"/>
            <w:tabs>
              <w:tab w:val="left" w:pos="1361"/>
            </w:tabs>
            <w:rPr>
              <w:kern w:val="2"/>
              <w:sz w:val="24"/>
              <w:szCs w:val="24"/>
              <w:lang w:eastAsia="sv-SE"/>
              <w14:ligatures w14:val="standardContextual"/>
            </w:rPr>
          </w:pPr>
          <w:hyperlink w:anchor="_Toc201667594" w:history="1">
            <w:r w:rsidRPr="00E045A9">
              <w:rPr>
                <w:rStyle w:val="Hyperlnk"/>
              </w:rPr>
              <w:t>1.1.</w:t>
            </w:r>
            <w:r>
              <w:rPr>
                <w:kern w:val="2"/>
                <w:sz w:val="24"/>
                <w:szCs w:val="24"/>
                <w:lang w:eastAsia="sv-SE"/>
                <w14:ligatures w14:val="standardContextual"/>
              </w:rPr>
              <w:tab/>
            </w:r>
            <w:r w:rsidRPr="00E045A9">
              <w:rPr>
                <w:rStyle w:val="Hyperlnk"/>
              </w:rPr>
              <w:t>Definitioner</w:t>
            </w:r>
            <w:r>
              <w:rPr>
                <w:webHidden/>
              </w:rPr>
              <w:tab/>
            </w:r>
            <w:r>
              <w:rPr>
                <w:webHidden/>
              </w:rPr>
              <w:fldChar w:fldCharType="begin"/>
            </w:r>
            <w:r>
              <w:rPr>
                <w:webHidden/>
              </w:rPr>
              <w:instrText xml:space="preserve"> PAGEREF _Toc201667594 \h </w:instrText>
            </w:r>
            <w:r>
              <w:rPr>
                <w:webHidden/>
              </w:rPr>
            </w:r>
            <w:r>
              <w:rPr>
                <w:webHidden/>
              </w:rPr>
              <w:fldChar w:fldCharType="separate"/>
            </w:r>
            <w:r>
              <w:rPr>
                <w:webHidden/>
              </w:rPr>
              <w:t>3</w:t>
            </w:r>
            <w:r>
              <w:rPr>
                <w:webHidden/>
              </w:rPr>
              <w:fldChar w:fldCharType="end"/>
            </w:r>
          </w:hyperlink>
        </w:p>
        <w:p w14:paraId="580B1905" w14:textId="4BA2B6CB" w:rsidR="002A3455" w:rsidRDefault="002A3455">
          <w:pPr>
            <w:pStyle w:val="Innehll2"/>
            <w:tabs>
              <w:tab w:val="left" w:pos="1361"/>
            </w:tabs>
            <w:rPr>
              <w:kern w:val="2"/>
              <w:sz w:val="24"/>
              <w:szCs w:val="24"/>
              <w:lang w:eastAsia="sv-SE"/>
              <w14:ligatures w14:val="standardContextual"/>
            </w:rPr>
          </w:pPr>
          <w:hyperlink w:anchor="_Toc201667595" w:history="1">
            <w:r w:rsidRPr="00E045A9">
              <w:rPr>
                <w:rStyle w:val="Hyperlnk"/>
              </w:rPr>
              <w:t>1.2.</w:t>
            </w:r>
            <w:r>
              <w:rPr>
                <w:kern w:val="2"/>
                <w:sz w:val="24"/>
                <w:szCs w:val="24"/>
                <w:lang w:eastAsia="sv-SE"/>
                <w14:ligatures w14:val="standardContextual"/>
              </w:rPr>
              <w:tab/>
            </w:r>
            <w:r w:rsidRPr="00E045A9">
              <w:rPr>
                <w:rStyle w:val="Hyperlnk"/>
              </w:rPr>
              <w:t>Instruktioner för att fylla i självdeklaration</w:t>
            </w:r>
            <w:r>
              <w:rPr>
                <w:webHidden/>
              </w:rPr>
              <w:tab/>
            </w:r>
            <w:r>
              <w:rPr>
                <w:webHidden/>
              </w:rPr>
              <w:fldChar w:fldCharType="begin"/>
            </w:r>
            <w:r>
              <w:rPr>
                <w:webHidden/>
              </w:rPr>
              <w:instrText xml:space="preserve"> PAGEREF _Toc201667595 \h </w:instrText>
            </w:r>
            <w:r>
              <w:rPr>
                <w:webHidden/>
              </w:rPr>
            </w:r>
            <w:r>
              <w:rPr>
                <w:webHidden/>
              </w:rPr>
              <w:fldChar w:fldCharType="separate"/>
            </w:r>
            <w:r>
              <w:rPr>
                <w:webHidden/>
              </w:rPr>
              <w:t>4</w:t>
            </w:r>
            <w:r>
              <w:rPr>
                <w:webHidden/>
              </w:rPr>
              <w:fldChar w:fldCharType="end"/>
            </w:r>
          </w:hyperlink>
        </w:p>
        <w:p w14:paraId="3CCBBB78" w14:textId="34B971D6" w:rsidR="002A3455" w:rsidRDefault="002A3455">
          <w:pPr>
            <w:pStyle w:val="Innehll2"/>
            <w:tabs>
              <w:tab w:val="left" w:pos="1361"/>
            </w:tabs>
            <w:rPr>
              <w:kern w:val="2"/>
              <w:sz w:val="24"/>
              <w:szCs w:val="24"/>
              <w:lang w:eastAsia="sv-SE"/>
              <w14:ligatures w14:val="standardContextual"/>
            </w:rPr>
          </w:pPr>
          <w:hyperlink w:anchor="_Toc201667596" w:history="1">
            <w:r w:rsidRPr="00E045A9">
              <w:rPr>
                <w:rStyle w:val="Hyperlnk"/>
              </w:rPr>
              <w:t>1.3.</w:t>
            </w:r>
            <w:r>
              <w:rPr>
                <w:kern w:val="2"/>
                <w:sz w:val="24"/>
                <w:szCs w:val="24"/>
                <w:lang w:eastAsia="sv-SE"/>
                <w14:ligatures w14:val="standardContextual"/>
              </w:rPr>
              <w:tab/>
            </w:r>
            <w:r w:rsidRPr="00E045A9">
              <w:rPr>
                <w:rStyle w:val="Hyperlnk"/>
              </w:rPr>
              <w:t>Hantering vid förändring av tjänsteproducent</w:t>
            </w:r>
            <w:r>
              <w:rPr>
                <w:webHidden/>
              </w:rPr>
              <w:tab/>
            </w:r>
            <w:r>
              <w:rPr>
                <w:webHidden/>
              </w:rPr>
              <w:fldChar w:fldCharType="begin"/>
            </w:r>
            <w:r>
              <w:rPr>
                <w:webHidden/>
              </w:rPr>
              <w:instrText xml:space="preserve"> PAGEREF _Toc201667596 \h </w:instrText>
            </w:r>
            <w:r>
              <w:rPr>
                <w:webHidden/>
              </w:rPr>
            </w:r>
            <w:r>
              <w:rPr>
                <w:webHidden/>
              </w:rPr>
              <w:fldChar w:fldCharType="separate"/>
            </w:r>
            <w:r>
              <w:rPr>
                <w:webHidden/>
              </w:rPr>
              <w:t>5</w:t>
            </w:r>
            <w:r>
              <w:rPr>
                <w:webHidden/>
              </w:rPr>
              <w:fldChar w:fldCharType="end"/>
            </w:r>
          </w:hyperlink>
        </w:p>
        <w:p w14:paraId="6EE3BE96" w14:textId="400758B3" w:rsidR="002A3455" w:rsidRDefault="002A3455">
          <w:pPr>
            <w:pStyle w:val="Innehll2"/>
            <w:tabs>
              <w:tab w:val="left" w:pos="1361"/>
            </w:tabs>
            <w:rPr>
              <w:kern w:val="2"/>
              <w:sz w:val="24"/>
              <w:szCs w:val="24"/>
              <w:lang w:eastAsia="sv-SE"/>
              <w14:ligatures w14:val="standardContextual"/>
            </w:rPr>
          </w:pPr>
          <w:hyperlink w:anchor="_Toc201667597" w:history="1">
            <w:r w:rsidRPr="00E045A9">
              <w:rPr>
                <w:rStyle w:val="Hyperlnk"/>
              </w:rPr>
              <w:t>1.4.</w:t>
            </w:r>
            <w:r>
              <w:rPr>
                <w:kern w:val="2"/>
                <w:sz w:val="24"/>
                <w:szCs w:val="24"/>
                <w:lang w:eastAsia="sv-SE"/>
                <w14:ligatures w14:val="standardContextual"/>
              </w:rPr>
              <w:tab/>
            </w:r>
            <w:r w:rsidRPr="00E045A9">
              <w:rPr>
                <w:rStyle w:val="Hyperlnk"/>
              </w:rPr>
              <w:t>Referenser</w:t>
            </w:r>
            <w:r>
              <w:rPr>
                <w:webHidden/>
              </w:rPr>
              <w:tab/>
            </w:r>
            <w:r>
              <w:rPr>
                <w:webHidden/>
              </w:rPr>
              <w:fldChar w:fldCharType="begin"/>
            </w:r>
            <w:r>
              <w:rPr>
                <w:webHidden/>
              </w:rPr>
              <w:instrText xml:space="preserve"> PAGEREF _Toc201667597 \h </w:instrText>
            </w:r>
            <w:r>
              <w:rPr>
                <w:webHidden/>
              </w:rPr>
            </w:r>
            <w:r>
              <w:rPr>
                <w:webHidden/>
              </w:rPr>
              <w:fldChar w:fldCharType="separate"/>
            </w:r>
            <w:r>
              <w:rPr>
                <w:webHidden/>
              </w:rPr>
              <w:t>5</w:t>
            </w:r>
            <w:r>
              <w:rPr>
                <w:webHidden/>
              </w:rPr>
              <w:fldChar w:fldCharType="end"/>
            </w:r>
          </w:hyperlink>
        </w:p>
        <w:p w14:paraId="32137216" w14:textId="37C45456" w:rsidR="002A3455" w:rsidRDefault="002A3455">
          <w:pPr>
            <w:pStyle w:val="Innehll1"/>
            <w:rPr>
              <w:b w:val="0"/>
              <w:kern w:val="2"/>
              <w:sz w:val="24"/>
              <w:szCs w:val="24"/>
              <w14:ligatures w14:val="standardContextual"/>
            </w:rPr>
          </w:pPr>
          <w:hyperlink w:anchor="_Toc201667598" w:history="1">
            <w:r w:rsidRPr="00E045A9">
              <w:rPr>
                <w:rStyle w:val="Hyperlnk"/>
              </w:rPr>
              <w:t>2.</w:t>
            </w:r>
            <w:r>
              <w:rPr>
                <w:b w:val="0"/>
                <w:kern w:val="2"/>
                <w:sz w:val="24"/>
                <w:szCs w:val="24"/>
                <w14:ligatures w14:val="standardContextual"/>
              </w:rPr>
              <w:tab/>
            </w:r>
            <w:r w:rsidRPr="00E045A9">
              <w:rPr>
                <w:rStyle w:val="Hyperlnk"/>
              </w:rPr>
              <w:t>Underlag för godkännande</w:t>
            </w:r>
            <w:r>
              <w:rPr>
                <w:webHidden/>
              </w:rPr>
              <w:tab/>
            </w:r>
            <w:r>
              <w:rPr>
                <w:webHidden/>
              </w:rPr>
              <w:fldChar w:fldCharType="begin"/>
            </w:r>
            <w:r>
              <w:rPr>
                <w:webHidden/>
              </w:rPr>
              <w:instrText xml:space="preserve"> PAGEREF _Toc201667598 \h </w:instrText>
            </w:r>
            <w:r>
              <w:rPr>
                <w:webHidden/>
              </w:rPr>
            </w:r>
            <w:r>
              <w:rPr>
                <w:webHidden/>
              </w:rPr>
              <w:fldChar w:fldCharType="separate"/>
            </w:r>
            <w:r>
              <w:rPr>
                <w:webHidden/>
              </w:rPr>
              <w:t>6</w:t>
            </w:r>
            <w:r>
              <w:rPr>
                <w:webHidden/>
              </w:rPr>
              <w:fldChar w:fldCharType="end"/>
            </w:r>
          </w:hyperlink>
        </w:p>
        <w:p w14:paraId="2F0C778E" w14:textId="2B0F2668" w:rsidR="002A3455" w:rsidRDefault="002A3455">
          <w:pPr>
            <w:pStyle w:val="Innehll2"/>
            <w:tabs>
              <w:tab w:val="left" w:pos="1361"/>
            </w:tabs>
            <w:rPr>
              <w:kern w:val="2"/>
              <w:sz w:val="24"/>
              <w:szCs w:val="24"/>
              <w:lang w:eastAsia="sv-SE"/>
              <w14:ligatures w14:val="standardContextual"/>
            </w:rPr>
          </w:pPr>
          <w:hyperlink w:anchor="_Toc201667599" w:history="1">
            <w:r w:rsidRPr="00E045A9">
              <w:rPr>
                <w:rStyle w:val="Hyperlnk"/>
              </w:rPr>
              <w:t>2.1.</w:t>
            </w:r>
            <w:r>
              <w:rPr>
                <w:kern w:val="2"/>
                <w:sz w:val="24"/>
                <w:szCs w:val="24"/>
                <w:lang w:eastAsia="sv-SE"/>
                <w14:ligatures w14:val="standardContextual"/>
              </w:rPr>
              <w:tab/>
            </w:r>
            <w:r w:rsidRPr="00E045A9">
              <w:rPr>
                <w:rStyle w:val="Hyperlnk"/>
              </w:rPr>
              <w:t>Anslutningsobjekt samt avsedda ändamål</w:t>
            </w:r>
            <w:r>
              <w:rPr>
                <w:webHidden/>
              </w:rPr>
              <w:tab/>
            </w:r>
            <w:r>
              <w:rPr>
                <w:webHidden/>
              </w:rPr>
              <w:fldChar w:fldCharType="begin"/>
            </w:r>
            <w:r>
              <w:rPr>
                <w:webHidden/>
              </w:rPr>
              <w:instrText xml:space="preserve"> PAGEREF _Toc201667599 \h </w:instrText>
            </w:r>
            <w:r>
              <w:rPr>
                <w:webHidden/>
              </w:rPr>
            </w:r>
            <w:r>
              <w:rPr>
                <w:webHidden/>
              </w:rPr>
              <w:fldChar w:fldCharType="separate"/>
            </w:r>
            <w:r>
              <w:rPr>
                <w:webHidden/>
              </w:rPr>
              <w:t>6</w:t>
            </w:r>
            <w:r>
              <w:rPr>
                <w:webHidden/>
              </w:rPr>
              <w:fldChar w:fldCharType="end"/>
            </w:r>
          </w:hyperlink>
        </w:p>
        <w:p w14:paraId="0C5359F5" w14:textId="050E23A1" w:rsidR="002A3455" w:rsidRDefault="002A3455">
          <w:pPr>
            <w:pStyle w:val="Innehll3"/>
            <w:tabs>
              <w:tab w:val="left" w:pos="1701"/>
            </w:tabs>
            <w:rPr>
              <w:kern w:val="2"/>
              <w:sz w:val="24"/>
              <w:szCs w:val="24"/>
              <w:lang w:eastAsia="sv-SE"/>
              <w14:ligatures w14:val="standardContextual"/>
            </w:rPr>
          </w:pPr>
          <w:hyperlink w:anchor="_Toc201667600" w:history="1">
            <w:r w:rsidRPr="00E045A9">
              <w:rPr>
                <w:rStyle w:val="Hyperlnk"/>
              </w:rPr>
              <w:t>2.1.1.</w:t>
            </w:r>
            <w:r>
              <w:rPr>
                <w:kern w:val="2"/>
                <w:sz w:val="24"/>
                <w:szCs w:val="24"/>
                <w:lang w:eastAsia="sv-SE"/>
                <w14:ligatures w14:val="standardContextual"/>
              </w:rPr>
              <w:tab/>
            </w:r>
            <w:r w:rsidRPr="00E045A9">
              <w:rPr>
                <w:rStyle w:val="Hyperlnk"/>
              </w:rPr>
              <w:t>Anslutande organisation</w:t>
            </w:r>
            <w:r>
              <w:rPr>
                <w:webHidden/>
              </w:rPr>
              <w:tab/>
            </w:r>
            <w:r>
              <w:rPr>
                <w:webHidden/>
              </w:rPr>
              <w:fldChar w:fldCharType="begin"/>
            </w:r>
            <w:r>
              <w:rPr>
                <w:webHidden/>
              </w:rPr>
              <w:instrText xml:space="preserve"> PAGEREF _Toc201667600 \h </w:instrText>
            </w:r>
            <w:r>
              <w:rPr>
                <w:webHidden/>
              </w:rPr>
            </w:r>
            <w:r>
              <w:rPr>
                <w:webHidden/>
              </w:rPr>
              <w:fldChar w:fldCharType="separate"/>
            </w:r>
            <w:r>
              <w:rPr>
                <w:webHidden/>
              </w:rPr>
              <w:t>6</w:t>
            </w:r>
            <w:r>
              <w:rPr>
                <w:webHidden/>
              </w:rPr>
              <w:fldChar w:fldCharType="end"/>
            </w:r>
          </w:hyperlink>
        </w:p>
        <w:p w14:paraId="74AEB789" w14:textId="7544E6D8" w:rsidR="002A3455" w:rsidRDefault="002A3455">
          <w:pPr>
            <w:pStyle w:val="Innehll3"/>
            <w:tabs>
              <w:tab w:val="left" w:pos="1701"/>
            </w:tabs>
            <w:rPr>
              <w:kern w:val="2"/>
              <w:sz w:val="24"/>
              <w:szCs w:val="24"/>
              <w:lang w:eastAsia="sv-SE"/>
              <w14:ligatures w14:val="standardContextual"/>
            </w:rPr>
          </w:pPr>
          <w:hyperlink w:anchor="_Toc201667601" w:history="1">
            <w:r w:rsidRPr="00E045A9">
              <w:rPr>
                <w:rStyle w:val="Hyperlnk"/>
              </w:rPr>
              <w:t>2.1.2.</w:t>
            </w:r>
            <w:r>
              <w:rPr>
                <w:kern w:val="2"/>
                <w:sz w:val="24"/>
                <w:szCs w:val="24"/>
                <w:lang w:eastAsia="sv-SE"/>
                <w14:ligatures w14:val="standardContextual"/>
              </w:rPr>
              <w:tab/>
            </w:r>
            <w:r w:rsidRPr="00E045A9">
              <w:rPr>
                <w:rStyle w:val="Hyperlnk"/>
              </w:rPr>
              <w:t>Tjänsteproducentfabrikat</w:t>
            </w:r>
            <w:r>
              <w:rPr>
                <w:webHidden/>
              </w:rPr>
              <w:tab/>
            </w:r>
            <w:r>
              <w:rPr>
                <w:webHidden/>
              </w:rPr>
              <w:fldChar w:fldCharType="begin"/>
            </w:r>
            <w:r>
              <w:rPr>
                <w:webHidden/>
              </w:rPr>
              <w:instrText xml:space="preserve"> PAGEREF _Toc201667601 \h </w:instrText>
            </w:r>
            <w:r>
              <w:rPr>
                <w:webHidden/>
              </w:rPr>
            </w:r>
            <w:r>
              <w:rPr>
                <w:webHidden/>
              </w:rPr>
              <w:fldChar w:fldCharType="separate"/>
            </w:r>
            <w:r>
              <w:rPr>
                <w:webHidden/>
              </w:rPr>
              <w:t>6</w:t>
            </w:r>
            <w:r>
              <w:rPr>
                <w:webHidden/>
              </w:rPr>
              <w:fldChar w:fldCharType="end"/>
            </w:r>
          </w:hyperlink>
        </w:p>
        <w:p w14:paraId="6DC3F110" w14:textId="42DB0474" w:rsidR="002A3455" w:rsidRDefault="002A3455">
          <w:pPr>
            <w:pStyle w:val="Innehll3"/>
            <w:tabs>
              <w:tab w:val="left" w:pos="1701"/>
            </w:tabs>
            <w:rPr>
              <w:kern w:val="2"/>
              <w:sz w:val="24"/>
              <w:szCs w:val="24"/>
              <w:lang w:eastAsia="sv-SE"/>
              <w14:ligatures w14:val="standardContextual"/>
            </w:rPr>
          </w:pPr>
          <w:hyperlink w:anchor="_Toc201667602" w:history="1">
            <w:r w:rsidRPr="00E045A9">
              <w:rPr>
                <w:rStyle w:val="Hyperlnk"/>
              </w:rPr>
              <w:t>2.1.3.</w:t>
            </w:r>
            <w:r>
              <w:rPr>
                <w:kern w:val="2"/>
                <w:sz w:val="24"/>
                <w:szCs w:val="24"/>
                <w:lang w:eastAsia="sv-SE"/>
                <w14:ligatures w14:val="standardContextual"/>
              </w:rPr>
              <w:tab/>
            </w:r>
            <w:r w:rsidRPr="00E045A9">
              <w:rPr>
                <w:rStyle w:val="Hyperlnk"/>
              </w:rPr>
              <w:t>Källsystemsfabrikat</w:t>
            </w:r>
            <w:r>
              <w:rPr>
                <w:webHidden/>
              </w:rPr>
              <w:tab/>
            </w:r>
            <w:r>
              <w:rPr>
                <w:webHidden/>
              </w:rPr>
              <w:fldChar w:fldCharType="begin"/>
            </w:r>
            <w:r>
              <w:rPr>
                <w:webHidden/>
              </w:rPr>
              <w:instrText xml:space="preserve"> PAGEREF _Toc201667602 \h </w:instrText>
            </w:r>
            <w:r>
              <w:rPr>
                <w:webHidden/>
              </w:rPr>
            </w:r>
            <w:r>
              <w:rPr>
                <w:webHidden/>
              </w:rPr>
              <w:fldChar w:fldCharType="separate"/>
            </w:r>
            <w:r>
              <w:rPr>
                <w:webHidden/>
              </w:rPr>
              <w:t>6</w:t>
            </w:r>
            <w:r>
              <w:rPr>
                <w:webHidden/>
              </w:rPr>
              <w:fldChar w:fldCharType="end"/>
            </w:r>
          </w:hyperlink>
        </w:p>
        <w:p w14:paraId="1103DB0A" w14:textId="1E3BBD76" w:rsidR="002A3455" w:rsidRDefault="002A3455">
          <w:pPr>
            <w:pStyle w:val="Innehll3"/>
            <w:tabs>
              <w:tab w:val="left" w:pos="1701"/>
            </w:tabs>
            <w:rPr>
              <w:kern w:val="2"/>
              <w:sz w:val="24"/>
              <w:szCs w:val="24"/>
              <w:lang w:eastAsia="sv-SE"/>
              <w14:ligatures w14:val="standardContextual"/>
            </w:rPr>
          </w:pPr>
          <w:hyperlink w:anchor="_Toc201667603" w:history="1">
            <w:r w:rsidRPr="00E045A9">
              <w:rPr>
                <w:rStyle w:val="Hyperlnk"/>
              </w:rPr>
              <w:t>2.1.4.</w:t>
            </w:r>
            <w:r>
              <w:rPr>
                <w:kern w:val="2"/>
                <w:sz w:val="24"/>
                <w:szCs w:val="24"/>
                <w:lang w:eastAsia="sv-SE"/>
                <w14:ligatures w14:val="standardContextual"/>
              </w:rPr>
              <w:tab/>
            </w:r>
            <w:r w:rsidRPr="00E045A9">
              <w:rPr>
                <w:rStyle w:val="Hyperlnk"/>
              </w:rPr>
              <w:t>Laboratorieinformationssystem</w:t>
            </w:r>
            <w:r>
              <w:rPr>
                <w:webHidden/>
              </w:rPr>
              <w:tab/>
            </w:r>
            <w:r>
              <w:rPr>
                <w:webHidden/>
              </w:rPr>
              <w:fldChar w:fldCharType="begin"/>
            </w:r>
            <w:r>
              <w:rPr>
                <w:webHidden/>
              </w:rPr>
              <w:instrText xml:space="preserve"> PAGEREF _Toc201667603 \h </w:instrText>
            </w:r>
            <w:r>
              <w:rPr>
                <w:webHidden/>
              </w:rPr>
            </w:r>
            <w:r>
              <w:rPr>
                <w:webHidden/>
              </w:rPr>
              <w:fldChar w:fldCharType="separate"/>
            </w:r>
            <w:r>
              <w:rPr>
                <w:webHidden/>
              </w:rPr>
              <w:t>6</w:t>
            </w:r>
            <w:r>
              <w:rPr>
                <w:webHidden/>
              </w:rPr>
              <w:fldChar w:fldCharType="end"/>
            </w:r>
          </w:hyperlink>
        </w:p>
        <w:p w14:paraId="5BF6DB95" w14:textId="540E6A65" w:rsidR="002A3455" w:rsidRDefault="002A3455">
          <w:pPr>
            <w:pStyle w:val="Innehll3"/>
            <w:tabs>
              <w:tab w:val="left" w:pos="1701"/>
            </w:tabs>
            <w:rPr>
              <w:kern w:val="2"/>
              <w:sz w:val="24"/>
              <w:szCs w:val="24"/>
              <w:lang w:eastAsia="sv-SE"/>
              <w14:ligatures w14:val="standardContextual"/>
            </w:rPr>
          </w:pPr>
          <w:hyperlink w:anchor="_Toc201667604" w:history="1">
            <w:r w:rsidRPr="00E045A9">
              <w:rPr>
                <w:rStyle w:val="Hyperlnk"/>
              </w:rPr>
              <w:t>2.1.5.</w:t>
            </w:r>
            <w:r>
              <w:rPr>
                <w:kern w:val="2"/>
                <w:sz w:val="24"/>
                <w:szCs w:val="24"/>
                <w:lang w:eastAsia="sv-SE"/>
                <w14:ligatures w14:val="standardContextual"/>
              </w:rPr>
              <w:tab/>
            </w:r>
            <w:r w:rsidRPr="00E045A9">
              <w:rPr>
                <w:rStyle w:val="Hyperlnk"/>
              </w:rPr>
              <w:t>Tillämpningar</w:t>
            </w:r>
            <w:r>
              <w:rPr>
                <w:webHidden/>
              </w:rPr>
              <w:tab/>
            </w:r>
            <w:r>
              <w:rPr>
                <w:webHidden/>
              </w:rPr>
              <w:fldChar w:fldCharType="begin"/>
            </w:r>
            <w:r>
              <w:rPr>
                <w:webHidden/>
              </w:rPr>
              <w:instrText xml:space="preserve"> PAGEREF _Toc201667604 \h </w:instrText>
            </w:r>
            <w:r>
              <w:rPr>
                <w:webHidden/>
              </w:rPr>
            </w:r>
            <w:r>
              <w:rPr>
                <w:webHidden/>
              </w:rPr>
              <w:fldChar w:fldCharType="separate"/>
            </w:r>
            <w:r>
              <w:rPr>
                <w:webHidden/>
              </w:rPr>
              <w:t>7</w:t>
            </w:r>
            <w:r>
              <w:rPr>
                <w:webHidden/>
              </w:rPr>
              <w:fldChar w:fldCharType="end"/>
            </w:r>
          </w:hyperlink>
        </w:p>
        <w:p w14:paraId="2852D1E0" w14:textId="583DD6EF" w:rsidR="002A3455" w:rsidRDefault="002A3455">
          <w:pPr>
            <w:pStyle w:val="Innehll2"/>
            <w:tabs>
              <w:tab w:val="left" w:pos="1361"/>
            </w:tabs>
            <w:rPr>
              <w:kern w:val="2"/>
              <w:sz w:val="24"/>
              <w:szCs w:val="24"/>
              <w:lang w:eastAsia="sv-SE"/>
              <w14:ligatures w14:val="standardContextual"/>
            </w:rPr>
          </w:pPr>
          <w:hyperlink w:anchor="_Toc201667605" w:history="1">
            <w:r w:rsidRPr="00E045A9">
              <w:rPr>
                <w:rStyle w:val="Hyperlnk"/>
              </w:rPr>
              <w:t>2.2.</w:t>
            </w:r>
            <w:r>
              <w:rPr>
                <w:kern w:val="2"/>
                <w:sz w:val="24"/>
                <w:szCs w:val="24"/>
                <w:lang w:eastAsia="sv-SE"/>
                <w14:ligatures w14:val="standardContextual"/>
              </w:rPr>
              <w:tab/>
            </w:r>
            <w:r w:rsidRPr="00E045A9">
              <w:rPr>
                <w:rStyle w:val="Hyperlnk"/>
              </w:rPr>
              <w:t>Funktionalitet</w:t>
            </w:r>
            <w:r>
              <w:rPr>
                <w:webHidden/>
              </w:rPr>
              <w:tab/>
            </w:r>
            <w:r>
              <w:rPr>
                <w:webHidden/>
              </w:rPr>
              <w:fldChar w:fldCharType="begin"/>
            </w:r>
            <w:r>
              <w:rPr>
                <w:webHidden/>
              </w:rPr>
              <w:instrText xml:space="preserve"> PAGEREF _Toc201667605 \h </w:instrText>
            </w:r>
            <w:r>
              <w:rPr>
                <w:webHidden/>
              </w:rPr>
            </w:r>
            <w:r>
              <w:rPr>
                <w:webHidden/>
              </w:rPr>
              <w:fldChar w:fldCharType="separate"/>
            </w:r>
            <w:r>
              <w:rPr>
                <w:webHidden/>
              </w:rPr>
              <w:t>7</w:t>
            </w:r>
            <w:r>
              <w:rPr>
                <w:webHidden/>
              </w:rPr>
              <w:fldChar w:fldCharType="end"/>
            </w:r>
          </w:hyperlink>
        </w:p>
        <w:p w14:paraId="0C4A43B0" w14:textId="5238A9C9" w:rsidR="002A3455" w:rsidRDefault="002A3455">
          <w:pPr>
            <w:pStyle w:val="Innehll3"/>
            <w:tabs>
              <w:tab w:val="left" w:pos="1701"/>
            </w:tabs>
            <w:rPr>
              <w:kern w:val="2"/>
              <w:sz w:val="24"/>
              <w:szCs w:val="24"/>
              <w:lang w:eastAsia="sv-SE"/>
              <w14:ligatures w14:val="standardContextual"/>
            </w:rPr>
          </w:pPr>
          <w:hyperlink w:anchor="_Toc201667606" w:history="1">
            <w:r w:rsidRPr="00E045A9">
              <w:rPr>
                <w:rStyle w:val="Hyperlnk"/>
              </w:rPr>
              <w:t>2.2.1.</w:t>
            </w:r>
            <w:r>
              <w:rPr>
                <w:kern w:val="2"/>
                <w:sz w:val="24"/>
                <w:szCs w:val="24"/>
                <w:lang w:eastAsia="sv-SE"/>
                <w14:ligatures w14:val="standardContextual"/>
              </w:rPr>
              <w:tab/>
            </w:r>
            <w:r w:rsidRPr="00E045A9">
              <w:rPr>
                <w:rStyle w:val="Hyperlnk"/>
              </w:rPr>
              <w:t>Inparametrar och tjänstens funktion</w:t>
            </w:r>
            <w:r>
              <w:rPr>
                <w:webHidden/>
              </w:rPr>
              <w:tab/>
            </w:r>
            <w:r>
              <w:rPr>
                <w:webHidden/>
              </w:rPr>
              <w:fldChar w:fldCharType="begin"/>
            </w:r>
            <w:r>
              <w:rPr>
                <w:webHidden/>
              </w:rPr>
              <w:instrText xml:space="preserve"> PAGEREF _Toc201667606 \h </w:instrText>
            </w:r>
            <w:r>
              <w:rPr>
                <w:webHidden/>
              </w:rPr>
            </w:r>
            <w:r>
              <w:rPr>
                <w:webHidden/>
              </w:rPr>
              <w:fldChar w:fldCharType="separate"/>
            </w:r>
            <w:r>
              <w:rPr>
                <w:webHidden/>
              </w:rPr>
              <w:t>7</w:t>
            </w:r>
            <w:r>
              <w:rPr>
                <w:webHidden/>
              </w:rPr>
              <w:fldChar w:fldCharType="end"/>
            </w:r>
          </w:hyperlink>
        </w:p>
        <w:p w14:paraId="18136B17" w14:textId="5725F836" w:rsidR="002A3455" w:rsidRDefault="002A3455">
          <w:pPr>
            <w:pStyle w:val="Innehll3"/>
            <w:tabs>
              <w:tab w:val="left" w:pos="1701"/>
            </w:tabs>
            <w:rPr>
              <w:kern w:val="2"/>
              <w:sz w:val="24"/>
              <w:szCs w:val="24"/>
              <w:lang w:eastAsia="sv-SE"/>
              <w14:ligatures w14:val="standardContextual"/>
            </w:rPr>
          </w:pPr>
          <w:hyperlink w:anchor="_Toc201667607" w:history="1">
            <w:r w:rsidRPr="00E045A9">
              <w:rPr>
                <w:rStyle w:val="Hyperlnk"/>
              </w:rPr>
              <w:t>2.2.2.</w:t>
            </w:r>
            <w:r>
              <w:rPr>
                <w:kern w:val="2"/>
                <w:sz w:val="24"/>
                <w:szCs w:val="24"/>
                <w:lang w:eastAsia="sv-SE"/>
                <w14:ligatures w14:val="standardContextual"/>
              </w:rPr>
              <w:tab/>
            </w:r>
            <w:r w:rsidRPr="00E045A9">
              <w:rPr>
                <w:rStyle w:val="Hyperlnk"/>
              </w:rPr>
              <w:t>Obligatoriska fält</w:t>
            </w:r>
            <w:r>
              <w:rPr>
                <w:webHidden/>
              </w:rPr>
              <w:tab/>
            </w:r>
            <w:r>
              <w:rPr>
                <w:webHidden/>
              </w:rPr>
              <w:fldChar w:fldCharType="begin"/>
            </w:r>
            <w:r>
              <w:rPr>
                <w:webHidden/>
              </w:rPr>
              <w:instrText xml:space="preserve"> PAGEREF _Toc201667607 \h </w:instrText>
            </w:r>
            <w:r>
              <w:rPr>
                <w:webHidden/>
              </w:rPr>
            </w:r>
            <w:r>
              <w:rPr>
                <w:webHidden/>
              </w:rPr>
              <w:fldChar w:fldCharType="separate"/>
            </w:r>
            <w:r>
              <w:rPr>
                <w:webHidden/>
              </w:rPr>
              <w:t>8</w:t>
            </w:r>
            <w:r>
              <w:rPr>
                <w:webHidden/>
              </w:rPr>
              <w:fldChar w:fldCharType="end"/>
            </w:r>
          </w:hyperlink>
        </w:p>
        <w:p w14:paraId="3C001504" w14:textId="0AD4DA44" w:rsidR="002A3455" w:rsidRDefault="002A3455">
          <w:pPr>
            <w:pStyle w:val="Innehll3"/>
            <w:tabs>
              <w:tab w:val="left" w:pos="1701"/>
            </w:tabs>
            <w:rPr>
              <w:kern w:val="2"/>
              <w:sz w:val="24"/>
              <w:szCs w:val="24"/>
              <w:lang w:eastAsia="sv-SE"/>
              <w14:ligatures w14:val="standardContextual"/>
            </w:rPr>
          </w:pPr>
          <w:hyperlink w:anchor="_Toc201667608" w:history="1">
            <w:r w:rsidRPr="00E045A9">
              <w:rPr>
                <w:rStyle w:val="Hyperlnk"/>
              </w:rPr>
              <w:t>2.2.3.</w:t>
            </w:r>
            <w:r>
              <w:rPr>
                <w:kern w:val="2"/>
                <w:sz w:val="24"/>
                <w:szCs w:val="24"/>
                <w:lang w:eastAsia="sv-SE"/>
                <w14:ligatures w14:val="standardContextual"/>
              </w:rPr>
              <w:tab/>
            </w:r>
            <w:r w:rsidRPr="00E045A9">
              <w:rPr>
                <w:rStyle w:val="Hyperlnk"/>
              </w:rPr>
              <w:t>Felhantering</w:t>
            </w:r>
            <w:r>
              <w:rPr>
                <w:webHidden/>
              </w:rPr>
              <w:tab/>
            </w:r>
            <w:r>
              <w:rPr>
                <w:webHidden/>
              </w:rPr>
              <w:fldChar w:fldCharType="begin"/>
            </w:r>
            <w:r>
              <w:rPr>
                <w:webHidden/>
              </w:rPr>
              <w:instrText xml:space="preserve"> PAGEREF _Toc201667608 \h </w:instrText>
            </w:r>
            <w:r>
              <w:rPr>
                <w:webHidden/>
              </w:rPr>
            </w:r>
            <w:r>
              <w:rPr>
                <w:webHidden/>
              </w:rPr>
              <w:fldChar w:fldCharType="separate"/>
            </w:r>
            <w:r>
              <w:rPr>
                <w:webHidden/>
              </w:rPr>
              <w:t>9</w:t>
            </w:r>
            <w:r>
              <w:rPr>
                <w:webHidden/>
              </w:rPr>
              <w:fldChar w:fldCharType="end"/>
            </w:r>
          </w:hyperlink>
        </w:p>
        <w:p w14:paraId="6A33151D" w14:textId="23C3BA98" w:rsidR="002A3455" w:rsidRDefault="002A3455">
          <w:pPr>
            <w:pStyle w:val="Innehll2"/>
            <w:tabs>
              <w:tab w:val="left" w:pos="1361"/>
            </w:tabs>
            <w:rPr>
              <w:kern w:val="2"/>
              <w:sz w:val="24"/>
              <w:szCs w:val="24"/>
              <w:lang w:eastAsia="sv-SE"/>
              <w14:ligatures w14:val="standardContextual"/>
            </w:rPr>
          </w:pPr>
          <w:hyperlink w:anchor="_Toc201667609" w:history="1">
            <w:r w:rsidRPr="00E045A9">
              <w:rPr>
                <w:rStyle w:val="Hyperlnk"/>
              </w:rPr>
              <w:t>2.3.</w:t>
            </w:r>
            <w:r>
              <w:rPr>
                <w:kern w:val="2"/>
                <w:sz w:val="24"/>
                <w:szCs w:val="24"/>
                <w:lang w:eastAsia="sv-SE"/>
                <w14:ligatures w14:val="standardContextual"/>
              </w:rPr>
              <w:tab/>
            </w:r>
            <w:r w:rsidRPr="00E045A9">
              <w:rPr>
                <w:rStyle w:val="Hyperlnk"/>
              </w:rPr>
              <w:t>Informationsavlämning generellt</w:t>
            </w:r>
            <w:r>
              <w:rPr>
                <w:webHidden/>
              </w:rPr>
              <w:tab/>
            </w:r>
            <w:r>
              <w:rPr>
                <w:webHidden/>
              </w:rPr>
              <w:fldChar w:fldCharType="begin"/>
            </w:r>
            <w:r>
              <w:rPr>
                <w:webHidden/>
              </w:rPr>
              <w:instrText xml:space="preserve"> PAGEREF _Toc201667609 \h </w:instrText>
            </w:r>
            <w:r>
              <w:rPr>
                <w:webHidden/>
              </w:rPr>
            </w:r>
            <w:r>
              <w:rPr>
                <w:webHidden/>
              </w:rPr>
              <w:fldChar w:fldCharType="separate"/>
            </w:r>
            <w:r>
              <w:rPr>
                <w:webHidden/>
              </w:rPr>
              <w:t>9</w:t>
            </w:r>
            <w:r>
              <w:rPr>
                <w:webHidden/>
              </w:rPr>
              <w:fldChar w:fldCharType="end"/>
            </w:r>
          </w:hyperlink>
        </w:p>
        <w:p w14:paraId="44BDF17F" w14:textId="16FA90C5" w:rsidR="002A3455" w:rsidRDefault="002A3455">
          <w:pPr>
            <w:pStyle w:val="Innehll3"/>
            <w:tabs>
              <w:tab w:val="left" w:pos="1701"/>
            </w:tabs>
            <w:rPr>
              <w:kern w:val="2"/>
              <w:sz w:val="24"/>
              <w:szCs w:val="24"/>
              <w:lang w:eastAsia="sv-SE"/>
              <w14:ligatures w14:val="standardContextual"/>
            </w:rPr>
          </w:pPr>
          <w:hyperlink w:anchor="_Toc201667610" w:history="1">
            <w:r w:rsidRPr="00E045A9">
              <w:rPr>
                <w:rStyle w:val="Hyperlnk"/>
              </w:rPr>
              <w:t>2.3.1.</w:t>
            </w:r>
            <w:r>
              <w:rPr>
                <w:kern w:val="2"/>
                <w:sz w:val="24"/>
                <w:szCs w:val="24"/>
                <w:lang w:eastAsia="sv-SE"/>
                <w14:ligatures w14:val="standardContextual"/>
              </w:rPr>
              <w:tab/>
            </w:r>
            <w:r w:rsidRPr="00E045A9">
              <w:rPr>
                <w:rStyle w:val="Hyperlnk"/>
              </w:rPr>
              <w:t>Teckenkodning</w:t>
            </w:r>
            <w:r>
              <w:rPr>
                <w:webHidden/>
              </w:rPr>
              <w:tab/>
            </w:r>
            <w:r>
              <w:rPr>
                <w:webHidden/>
              </w:rPr>
              <w:fldChar w:fldCharType="begin"/>
            </w:r>
            <w:r>
              <w:rPr>
                <w:webHidden/>
              </w:rPr>
              <w:instrText xml:space="preserve"> PAGEREF _Toc201667610 \h </w:instrText>
            </w:r>
            <w:r>
              <w:rPr>
                <w:webHidden/>
              </w:rPr>
            </w:r>
            <w:r>
              <w:rPr>
                <w:webHidden/>
              </w:rPr>
              <w:fldChar w:fldCharType="separate"/>
            </w:r>
            <w:r>
              <w:rPr>
                <w:webHidden/>
              </w:rPr>
              <w:t>9</w:t>
            </w:r>
            <w:r>
              <w:rPr>
                <w:webHidden/>
              </w:rPr>
              <w:fldChar w:fldCharType="end"/>
            </w:r>
          </w:hyperlink>
        </w:p>
        <w:p w14:paraId="45E6678F" w14:textId="351FBA15" w:rsidR="002A3455" w:rsidRDefault="002A3455">
          <w:pPr>
            <w:pStyle w:val="Innehll3"/>
            <w:tabs>
              <w:tab w:val="left" w:pos="1701"/>
            </w:tabs>
            <w:rPr>
              <w:kern w:val="2"/>
              <w:sz w:val="24"/>
              <w:szCs w:val="24"/>
              <w:lang w:eastAsia="sv-SE"/>
              <w14:ligatures w14:val="standardContextual"/>
            </w:rPr>
          </w:pPr>
          <w:hyperlink w:anchor="_Toc201667611" w:history="1">
            <w:r w:rsidRPr="00E045A9">
              <w:rPr>
                <w:rStyle w:val="Hyperlnk"/>
              </w:rPr>
              <w:t>2.3.2.</w:t>
            </w:r>
            <w:r>
              <w:rPr>
                <w:kern w:val="2"/>
                <w:sz w:val="24"/>
                <w:szCs w:val="24"/>
                <w:lang w:eastAsia="sv-SE"/>
                <w14:ligatures w14:val="standardContextual"/>
              </w:rPr>
              <w:tab/>
            </w:r>
            <w:r w:rsidRPr="00E045A9">
              <w:rPr>
                <w:rStyle w:val="Hyperlnk"/>
              </w:rPr>
              <w:t>Vårdgivare/vårdenhet (VG/VE)</w:t>
            </w:r>
            <w:r>
              <w:rPr>
                <w:webHidden/>
              </w:rPr>
              <w:tab/>
            </w:r>
            <w:r>
              <w:rPr>
                <w:webHidden/>
              </w:rPr>
              <w:fldChar w:fldCharType="begin"/>
            </w:r>
            <w:r>
              <w:rPr>
                <w:webHidden/>
              </w:rPr>
              <w:instrText xml:space="preserve"> PAGEREF _Toc201667611 \h </w:instrText>
            </w:r>
            <w:r>
              <w:rPr>
                <w:webHidden/>
              </w:rPr>
            </w:r>
            <w:r>
              <w:rPr>
                <w:webHidden/>
              </w:rPr>
              <w:fldChar w:fldCharType="separate"/>
            </w:r>
            <w:r>
              <w:rPr>
                <w:webHidden/>
              </w:rPr>
              <w:t>10</w:t>
            </w:r>
            <w:r>
              <w:rPr>
                <w:webHidden/>
              </w:rPr>
              <w:fldChar w:fldCharType="end"/>
            </w:r>
          </w:hyperlink>
        </w:p>
        <w:p w14:paraId="331FAB4C" w14:textId="3717C4DF" w:rsidR="002A3455" w:rsidRDefault="002A3455">
          <w:pPr>
            <w:pStyle w:val="Innehll3"/>
            <w:tabs>
              <w:tab w:val="left" w:pos="1701"/>
            </w:tabs>
            <w:rPr>
              <w:kern w:val="2"/>
              <w:sz w:val="24"/>
              <w:szCs w:val="24"/>
              <w:lang w:eastAsia="sv-SE"/>
              <w14:ligatures w14:val="standardContextual"/>
            </w:rPr>
          </w:pPr>
          <w:hyperlink w:anchor="_Toc201667612" w:history="1">
            <w:r w:rsidRPr="00E045A9">
              <w:rPr>
                <w:rStyle w:val="Hyperlnk"/>
              </w:rPr>
              <w:t>2.3.3.</w:t>
            </w:r>
            <w:r>
              <w:rPr>
                <w:kern w:val="2"/>
                <w:sz w:val="24"/>
                <w:szCs w:val="24"/>
                <w:lang w:eastAsia="sv-SE"/>
                <w14:ligatures w14:val="standardContextual"/>
              </w:rPr>
              <w:tab/>
            </w:r>
            <w:r w:rsidRPr="00E045A9">
              <w:rPr>
                <w:rStyle w:val="Hyperlnk"/>
              </w:rPr>
              <w:t>Vårdgivares spärr för invånare (approvedForPatient)</w:t>
            </w:r>
            <w:r>
              <w:rPr>
                <w:webHidden/>
              </w:rPr>
              <w:tab/>
            </w:r>
            <w:r>
              <w:rPr>
                <w:webHidden/>
              </w:rPr>
              <w:fldChar w:fldCharType="begin"/>
            </w:r>
            <w:r>
              <w:rPr>
                <w:webHidden/>
              </w:rPr>
              <w:instrText xml:space="preserve"> PAGEREF _Toc201667612 \h </w:instrText>
            </w:r>
            <w:r>
              <w:rPr>
                <w:webHidden/>
              </w:rPr>
            </w:r>
            <w:r>
              <w:rPr>
                <w:webHidden/>
              </w:rPr>
              <w:fldChar w:fldCharType="separate"/>
            </w:r>
            <w:r>
              <w:rPr>
                <w:webHidden/>
              </w:rPr>
              <w:t>11</w:t>
            </w:r>
            <w:r>
              <w:rPr>
                <w:webHidden/>
              </w:rPr>
              <w:fldChar w:fldCharType="end"/>
            </w:r>
          </w:hyperlink>
        </w:p>
        <w:p w14:paraId="60FB4DFC" w14:textId="61462251" w:rsidR="002A3455" w:rsidRDefault="002A3455">
          <w:pPr>
            <w:pStyle w:val="Innehll2"/>
            <w:tabs>
              <w:tab w:val="left" w:pos="1361"/>
            </w:tabs>
            <w:rPr>
              <w:kern w:val="2"/>
              <w:sz w:val="24"/>
              <w:szCs w:val="24"/>
              <w:lang w:eastAsia="sv-SE"/>
              <w14:ligatures w14:val="standardContextual"/>
            </w:rPr>
          </w:pPr>
          <w:hyperlink w:anchor="_Toc201667613" w:history="1">
            <w:r w:rsidRPr="00E045A9">
              <w:rPr>
                <w:rStyle w:val="Hyperlnk"/>
              </w:rPr>
              <w:t>2.4.</w:t>
            </w:r>
            <w:r>
              <w:rPr>
                <w:kern w:val="2"/>
                <w:sz w:val="24"/>
                <w:szCs w:val="24"/>
                <w:lang w:eastAsia="sv-SE"/>
                <w14:ligatures w14:val="standardContextual"/>
              </w:rPr>
              <w:tab/>
            </w:r>
            <w:r w:rsidRPr="00E045A9">
              <w:rPr>
                <w:rStyle w:val="Hyperlnk"/>
              </w:rPr>
              <w:t>Informationsavlämning – Specifika aspekter för kontraktet</w:t>
            </w:r>
            <w:r>
              <w:rPr>
                <w:webHidden/>
              </w:rPr>
              <w:tab/>
            </w:r>
            <w:r>
              <w:rPr>
                <w:webHidden/>
              </w:rPr>
              <w:fldChar w:fldCharType="begin"/>
            </w:r>
            <w:r>
              <w:rPr>
                <w:webHidden/>
              </w:rPr>
              <w:instrText xml:space="preserve"> PAGEREF _Toc201667613 \h </w:instrText>
            </w:r>
            <w:r>
              <w:rPr>
                <w:webHidden/>
              </w:rPr>
            </w:r>
            <w:r>
              <w:rPr>
                <w:webHidden/>
              </w:rPr>
              <w:fldChar w:fldCharType="separate"/>
            </w:r>
            <w:r>
              <w:rPr>
                <w:webHidden/>
              </w:rPr>
              <w:t>11</w:t>
            </w:r>
            <w:r>
              <w:rPr>
                <w:webHidden/>
              </w:rPr>
              <w:fldChar w:fldCharType="end"/>
            </w:r>
          </w:hyperlink>
        </w:p>
        <w:p w14:paraId="23EBB269" w14:textId="2ECF52C6" w:rsidR="002A3455" w:rsidRDefault="002A3455">
          <w:pPr>
            <w:pStyle w:val="Innehll3"/>
            <w:tabs>
              <w:tab w:val="left" w:pos="1701"/>
            </w:tabs>
            <w:rPr>
              <w:kern w:val="2"/>
              <w:sz w:val="24"/>
              <w:szCs w:val="24"/>
              <w:lang w:eastAsia="sv-SE"/>
              <w14:ligatures w14:val="standardContextual"/>
            </w:rPr>
          </w:pPr>
          <w:hyperlink w:anchor="_Toc201667614" w:history="1">
            <w:r w:rsidRPr="00E045A9">
              <w:rPr>
                <w:rStyle w:val="Hyperlnk"/>
              </w:rPr>
              <w:t>2.4.1.</w:t>
            </w:r>
            <w:r>
              <w:rPr>
                <w:kern w:val="2"/>
                <w:sz w:val="24"/>
                <w:szCs w:val="24"/>
                <w:lang w:eastAsia="sv-SE"/>
                <w14:ligatures w14:val="standardContextual"/>
              </w:rPr>
              <w:tab/>
            </w:r>
            <w:r w:rsidRPr="00E045A9">
              <w:rPr>
                <w:rStyle w:val="Hyperlnk"/>
              </w:rPr>
              <w:t>Signering</w:t>
            </w:r>
            <w:r>
              <w:rPr>
                <w:webHidden/>
              </w:rPr>
              <w:tab/>
            </w:r>
            <w:r>
              <w:rPr>
                <w:webHidden/>
              </w:rPr>
              <w:fldChar w:fldCharType="begin"/>
            </w:r>
            <w:r>
              <w:rPr>
                <w:webHidden/>
              </w:rPr>
              <w:instrText xml:space="preserve"> PAGEREF _Toc201667614 \h </w:instrText>
            </w:r>
            <w:r>
              <w:rPr>
                <w:webHidden/>
              </w:rPr>
            </w:r>
            <w:r>
              <w:rPr>
                <w:webHidden/>
              </w:rPr>
              <w:fldChar w:fldCharType="separate"/>
            </w:r>
            <w:r>
              <w:rPr>
                <w:webHidden/>
              </w:rPr>
              <w:t>11</w:t>
            </w:r>
            <w:r>
              <w:rPr>
                <w:webHidden/>
              </w:rPr>
              <w:fldChar w:fldCharType="end"/>
            </w:r>
          </w:hyperlink>
        </w:p>
        <w:p w14:paraId="24283545" w14:textId="42F4C08E" w:rsidR="002A3455" w:rsidRDefault="002A3455">
          <w:pPr>
            <w:pStyle w:val="Innehll3"/>
            <w:tabs>
              <w:tab w:val="left" w:pos="1701"/>
            </w:tabs>
            <w:rPr>
              <w:kern w:val="2"/>
              <w:sz w:val="24"/>
              <w:szCs w:val="24"/>
              <w:lang w:eastAsia="sv-SE"/>
              <w14:ligatures w14:val="standardContextual"/>
            </w:rPr>
          </w:pPr>
          <w:hyperlink w:anchor="_Toc201667615" w:history="1">
            <w:r w:rsidRPr="00E045A9">
              <w:rPr>
                <w:rStyle w:val="Hyperlnk"/>
              </w:rPr>
              <w:t>2.4.2.</w:t>
            </w:r>
            <w:r>
              <w:rPr>
                <w:kern w:val="2"/>
                <w:sz w:val="24"/>
                <w:szCs w:val="24"/>
                <w:lang w:eastAsia="sv-SE"/>
                <w14:ligatures w14:val="standardContextual"/>
              </w:rPr>
              <w:tab/>
            </w:r>
            <w:r w:rsidRPr="00E045A9">
              <w:rPr>
                <w:rStyle w:val="Hyperlnk"/>
              </w:rPr>
              <w:t>Status på laboratoriesvar</w:t>
            </w:r>
            <w:r>
              <w:rPr>
                <w:webHidden/>
              </w:rPr>
              <w:tab/>
            </w:r>
            <w:r>
              <w:rPr>
                <w:webHidden/>
              </w:rPr>
              <w:fldChar w:fldCharType="begin"/>
            </w:r>
            <w:r>
              <w:rPr>
                <w:webHidden/>
              </w:rPr>
              <w:instrText xml:space="preserve"> PAGEREF _Toc201667615 \h </w:instrText>
            </w:r>
            <w:r>
              <w:rPr>
                <w:webHidden/>
              </w:rPr>
            </w:r>
            <w:r>
              <w:rPr>
                <w:webHidden/>
              </w:rPr>
              <w:fldChar w:fldCharType="separate"/>
            </w:r>
            <w:r>
              <w:rPr>
                <w:webHidden/>
              </w:rPr>
              <w:t>12</w:t>
            </w:r>
            <w:r>
              <w:rPr>
                <w:webHidden/>
              </w:rPr>
              <w:fldChar w:fldCharType="end"/>
            </w:r>
          </w:hyperlink>
        </w:p>
        <w:p w14:paraId="35906AB7" w14:textId="0BEF1D4A" w:rsidR="002A3455" w:rsidRDefault="002A3455">
          <w:pPr>
            <w:pStyle w:val="Innehll3"/>
            <w:tabs>
              <w:tab w:val="left" w:pos="1701"/>
            </w:tabs>
            <w:rPr>
              <w:kern w:val="2"/>
              <w:sz w:val="24"/>
              <w:szCs w:val="24"/>
              <w:lang w:eastAsia="sv-SE"/>
              <w14:ligatures w14:val="standardContextual"/>
            </w:rPr>
          </w:pPr>
          <w:hyperlink w:anchor="_Toc201667616" w:history="1">
            <w:r w:rsidRPr="00E045A9">
              <w:rPr>
                <w:rStyle w:val="Hyperlnk"/>
              </w:rPr>
              <w:t>2.4.3.</w:t>
            </w:r>
            <w:r>
              <w:rPr>
                <w:kern w:val="2"/>
                <w:sz w:val="24"/>
                <w:szCs w:val="24"/>
                <w:lang w:eastAsia="sv-SE"/>
                <w14:ligatures w14:val="standardContextual"/>
              </w:rPr>
              <w:tab/>
            </w:r>
            <w:r w:rsidRPr="00E045A9">
              <w:rPr>
                <w:rStyle w:val="Hyperlnk"/>
              </w:rPr>
              <w:t>Kommentar till laboratoriesvar</w:t>
            </w:r>
            <w:r>
              <w:rPr>
                <w:webHidden/>
              </w:rPr>
              <w:tab/>
            </w:r>
            <w:r>
              <w:rPr>
                <w:webHidden/>
              </w:rPr>
              <w:fldChar w:fldCharType="begin"/>
            </w:r>
            <w:r>
              <w:rPr>
                <w:webHidden/>
              </w:rPr>
              <w:instrText xml:space="preserve"> PAGEREF _Toc201667616 \h </w:instrText>
            </w:r>
            <w:r>
              <w:rPr>
                <w:webHidden/>
              </w:rPr>
            </w:r>
            <w:r>
              <w:rPr>
                <w:webHidden/>
              </w:rPr>
              <w:fldChar w:fldCharType="separate"/>
            </w:r>
            <w:r>
              <w:rPr>
                <w:webHidden/>
              </w:rPr>
              <w:t>12</w:t>
            </w:r>
            <w:r>
              <w:rPr>
                <w:webHidden/>
              </w:rPr>
              <w:fldChar w:fldCharType="end"/>
            </w:r>
          </w:hyperlink>
        </w:p>
        <w:p w14:paraId="005AAF5F" w14:textId="05F5B5AF" w:rsidR="002A3455" w:rsidRDefault="002A3455">
          <w:pPr>
            <w:pStyle w:val="Innehll3"/>
            <w:tabs>
              <w:tab w:val="left" w:pos="1701"/>
            </w:tabs>
            <w:rPr>
              <w:kern w:val="2"/>
              <w:sz w:val="24"/>
              <w:szCs w:val="24"/>
              <w:lang w:eastAsia="sv-SE"/>
              <w14:ligatures w14:val="standardContextual"/>
            </w:rPr>
          </w:pPr>
          <w:hyperlink w:anchor="_Toc201667617" w:history="1">
            <w:r w:rsidRPr="00E045A9">
              <w:rPr>
                <w:rStyle w:val="Hyperlnk"/>
              </w:rPr>
              <w:t>2.4.4.</w:t>
            </w:r>
            <w:r>
              <w:rPr>
                <w:kern w:val="2"/>
                <w:sz w:val="24"/>
                <w:szCs w:val="24"/>
                <w:lang w:eastAsia="sv-SE"/>
                <w14:ligatures w14:val="standardContextual"/>
              </w:rPr>
              <w:tab/>
            </w:r>
            <w:r w:rsidRPr="00E045A9">
              <w:rPr>
                <w:rStyle w:val="Hyperlnk"/>
              </w:rPr>
              <w:t>Remissinformation</w:t>
            </w:r>
            <w:r>
              <w:rPr>
                <w:webHidden/>
              </w:rPr>
              <w:tab/>
            </w:r>
            <w:r>
              <w:rPr>
                <w:webHidden/>
              </w:rPr>
              <w:fldChar w:fldCharType="begin"/>
            </w:r>
            <w:r>
              <w:rPr>
                <w:webHidden/>
              </w:rPr>
              <w:instrText xml:space="preserve"> PAGEREF _Toc201667617 \h </w:instrText>
            </w:r>
            <w:r>
              <w:rPr>
                <w:webHidden/>
              </w:rPr>
            </w:r>
            <w:r>
              <w:rPr>
                <w:webHidden/>
              </w:rPr>
              <w:fldChar w:fldCharType="separate"/>
            </w:r>
            <w:r>
              <w:rPr>
                <w:webHidden/>
              </w:rPr>
              <w:t>13</w:t>
            </w:r>
            <w:r>
              <w:rPr>
                <w:webHidden/>
              </w:rPr>
              <w:fldChar w:fldCharType="end"/>
            </w:r>
          </w:hyperlink>
        </w:p>
        <w:p w14:paraId="32068E87" w14:textId="5D158F9A" w:rsidR="002A3455" w:rsidRDefault="002A3455">
          <w:pPr>
            <w:pStyle w:val="Innehll3"/>
            <w:tabs>
              <w:tab w:val="left" w:pos="1701"/>
            </w:tabs>
            <w:rPr>
              <w:kern w:val="2"/>
              <w:sz w:val="24"/>
              <w:szCs w:val="24"/>
              <w:lang w:eastAsia="sv-SE"/>
              <w14:ligatures w14:val="standardContextual"/>
            </w:rPr>
          </w:pPr>
          <w:hyperlink w:anchor="_Toc201667618" w:history="1">
            <w:r w:rsidRPr="00E045A9">
              <w:rPr>
                <w:rStyle w:val="Hyperlnk"/>
              </w:rPr>
              <w:t>2.4.5.</w:t>
            </w:r>
            <w:r>
              <w:rPr>
                <w:kern w:val="2"/>
                <w:sz w:val="24"/>
                <w:szCs w:val="24"/>
                <w:lang w:eastAsia="sv-SE"/>
                <w14:ligatures w14:val="standardContextual"/>
              </w:rPr>
              <w:tab/>
            </w:r>
            <w:r w:rsidRPr="00E045A9">
              <w:rPr>
                <w:rStyle w:val="Hyperlnk"/>
              </w:rPr>
              <w:t>Analysgrupp</w:t>
            </w:r>
            <w:r>
              <w:rPr>
                <w:webHidden/>
              </w:rPr>
              <w:tab/>
            </w:r>
            <w:r>
              <w:rPr>
                <w:webHidden/>
              </w:rPr>
              <w:fldChar w:fldCharType="begin"/>
            </w:r>
            <w:r>
              <w:rPr>
                <w:webHidden/>
              </w:rPr>
              <w:instrText xml:space="preserve"> PAGEREF _Toc201667618 \h </w:instrText>
            </w:r>
            <w:r>
              <w:rPr>
                <w:webHidden/>
              </w:rPr>
            </w:r>
            <w:r>
              <w:rPr>
                <w:webHidden/>
              </w:rPr>
              <w:fldChar w:fldCharType="separate"/>
            </w:r>
            <w:r>
              <w:rPr>
                <w:webHidden/>
              </w:rPr>
              <w:t>13</w:t>
            </w:r>
            <w:r>
              <w:rPr>
                <w:webHidden/>
              </w:rPr>
              <w:fldChar w:fldCharType="end"/>
            </w:r>
          </w:hyperlink>
        </w:p>
        <w:p w14:paraId="4096A1AB" w14:textId="0161689B" w:rsidR="002A3455" w:rsidRDefault="002A3455">
          <w:pPr>
            <w:pStyle w:val="Innehll3"/>
            <w:tabs>
              <w:tab w:val="left" w:pos="1701"/>
            </w:tabs>
            <w:rPr>
              <w:kern w:val="2"/>
              <w:sz w:val="24"/>
              <w:szCs w:val="24"/>
              <w:lang w:eastAsia="sv-SE"/>
              <w14:ligatures w14:val="standardContextual"/>
            </w:rPr>
          </w:pPr>
          <w:hyperlink w:anchor="_Toc201667619" w:history="1">
            <w:r w:rsidRPr="00E045A9">
              <w:rPr>
                <w:rStyle w:val="Hyperlnk"/>
              </w:rPr>
              <w:t>2.4.6.</w:t>
            </w:r>
            <w:r>
              <w:rPr>
                <w:kern w:val="2"/>
                <w:sz w:val="24"/>
                <w:szCs w:val="24"/>
                <w:lang w:eastAsia="sv-SE"/>
                <w14:ligatures w14:val="standardContextual"/>
              </w:rPr>
              <w:tab/>
            </w:r>
            <w:r w:rsidRPr="00E045A9">
              <w:rPr>
                <w:rStyle w:val="Hyperlnk"/>
              </w:rPr>
              <w:t>Analys - övrigt</w:t>
            </w:r>
            <w:r>
              <w:rPr>
                <w:webHidden/>
              </w:rPr>
              <w:tab/>
            </w:r>
            <w:r>
              <w:rPr>
                <w:webHidden/>
              </w:rPr>
              <w:fldChar w:fldCharType="begin"/>
            </w:r>
            <w:r>
              <w:rPr>
                <w:webHidden/>
              </w:rPr>
              <w:instrText xml:space="preserve"> PAGEREF _Toc201667619 \h </w:instrText>
            </w:r>
            <w:r>
              <w:rPr>
                <w:webHidden/>
              </w:rPr>
            </w:r>
            <w:r>
              <w:rPr>
                <w:webHidden/>
              </w:rPr>
              <w:fldChar w:fldCharType="separate"/>
            </w:r>
            <w:r>
              <w:rPr>
                <w:webHidden/>
              </w:rPr>
              <w:t>14</w:t>
            </w:r>
            <w:r>
              <w:rPr>
                <w:webHidden/>
              </w:rPr>
              <w:fldChar w:fldCharType="end"/>
            </w:r>
          </w:hyperlink>
        </w:p>
        <w:p w14:paraId="6DC4F010" w14:textId="61DCC662" w:rsidR="002A3455" w:rsidRDefault="002A3455">
          <w:pPr>
            <w:pStyle w:val="Innehll3"/>
            <w:tabs>
              <w:tab w:val="left" w:pos="1701"/>
            </w:tabs>
            <w:rPr>
              <w:kern w:val="2"/>
              <w:sz w:val="24"/>
              <w:szCs w:val="24"/>
              <w:lang w:eastAsia="sv-SE"/>
              <w14:ligatures w14:val="standardContextual"/>
            </w:rPr>
          </w:pPr>
          <w:hyperlink w:anchor="_Toc201667620" w:history="1">
            <w:r w:rsidRPr="00E045A9">
              <w:rPr>
                <w:rStyle w:val="Hyperlnk"/>
              </w:rPr>
              <w:t>2.4.7.</w:t>
            </w:r>
            <w:r>
              <w:rPr>
                <w:kern w:val="2"/>
                <w:sz w:val="24"/>
                <w:szCs w:val="24"/>
                <w:lang w:eastAsia="sv-SE"/>
                <w14:ligatures w14:val="standardContextual"/>
              </w:rPr>
              <w:tab/>
            </w:r>
            <w:r w:rsidRPr="00E045A9">
              <w:rPr>
                <w:rStyle w:val="Hyperlnk"/>
              </w:rPr>
              <w:t>Ackreditering</w:t>
            </w:r>
            <w:r>
              <w:rPr>
                <w:webHidden/>
              </w:rPr>
              <w:tab/>
            </w:r>
            <w:r>
              <w:rPr>
                <w:webHidden/>
              </w:rPr>
              <w:fldChar w:fldCharType="begin"/>
            </w:r>
            <w:r>
              <w:rPr>
                <w:webHidden/>
              </w:rPr>
              <w:instrText xml:space="preserve"> PAGEREF _Toc201667620 \h </w:instrText>
            </w:r>
            <w:r>
              <w:rPr>
                <w:webHidden/>
              </w:rPr>
            </w:r>
            <w:r>
              <w:rPr>
                <w:webHidden/>
              </w:rPr>
              <w:fldChar w:fldCharType="separate"/>
            </w:r>
            <w:r>
              <w:rPr>
                <w:webHidden/>
              </w:rPr>
              <w:t>15</w:t>
            </w:r>
            <w:r>
              <w:rPr>
                <w:webHidden/>
              </w:rPr>
              <w:fldChar w:fldCharType="end"/>
            </w:r>
          </w:hyperlink>
        </w:p>
        <w:p w14:paraId="373A98F0" w14:textId="1BB5EC46" w:rsidR="002A3455" w:rsidRDefault="002A3455">
          <w:pPr>
            <w:pStyle w:val="Innehll3"/>
            <w:tabs>
              <w:tab w:val="left" w:pos="1701"/>
            </w:tabs>
            <w:rPr>
              <w:kern w:val="2"/>
              <w:sz w:val="24"/>
              <w:szCs w:val="24"/>
              <w:lang w:eastAsia="sv-SE"/>
              <w14:ligatures w14:val="standardContextual"/>
            </w:rPr>
          </w:pPr>
          <w:hyperlink w:anchor="_Toc201667621" w:history="1">
            <w:r w:rsidRPr="00E045A9">
              <w:rPr>
                <w:rStyle w:val="Hyperlnk"/>
              </w:rPr>
              <w:t>2.4.8.</w:t>
            </w:r>
            <w:r>
              <w:rPr>
                <w:kern w:val="2"/>
                <w:sz w:val="24"/>
                <w:szCs w:val="24"/>
                <w:lang w:eastAsia="sv-SE"/>
                <w14:ligatures w14:val="standardContextual"/>
              </w:rPr>
              <w:tab/>
            </w:r>
            <w:r w:rsidRPr="00E045A9">
              <w:rPr>
                <w:rStyle w:val="Hyperlnk"/>
              </w:rPr>
              <w:t>Prov</w:t>
            </w:r>
            <w:r>
              <w:rPr>
                <w:webHidden/>
              </w:rPr>
              <w:tab/>
            </w:r>
            <w:r>
              <w:rPr>
                <w:webHidden/>
              </w:rPr>
              <w:fldChar w:fldCharType="begin"/>
            </w:r>
            <w:r>
              <w:rPr>
                <w:webHidden/>
              </w:rPr>
              <w:instrText xml:space="preserve"> PAGEREF _Toc201667621 \h </w:instrText>
            </w:r>
            <w:r>
              <w:rPr>
                <w:webHidden/>
              </w:rPr>
            </w:r>
            <w:r>
              <w:rPr>
                <w:webHidden/>
              </w:rPr>
              <w:fldChar w:fldCharType="separate"/>
            </w:r>
            <w:r>
              <w:rPr>
                <w:webHidden/>
              </w:rPr>
              <w:t>15</w:t>
            </w:r>
            <w:r>
              <w:rPr>
                <w:webHidden/>
              </w:rPr>
              <w:fldChar w:fldCharType="end"/>
            </w:r>
          </w:hyperlink>
        </w:p>
        <w:p w14:paraId="5E0A043B" w14:textId="085B5721" w:rsidR="002A3455" w:rsidRDefault="002A3455">
          <w:pPr>
            <w:pStyle w:val="Innehll3"/>
            <w:tabs>
              <w:tab w:val="left" w:pos="1701"/>
            </w:tabs>
            <w:rPr>
              <w:kern w:val="2"/>
              <w:sz w:val="24"/>
              <w:szCs w:val="24"/>
              <w:lang w:eastAsia="sv-SE"/>
              <w14:ligatures w14:val="standardContextual"/>
            </w:rPr>
          </w:pPr>
          <w:hyperlink w:anchor="_Toc201667622" w:history="1">
            <w:r w:rsidRPr="00E045A9">
              <w:rPr>
                <w:rStyle w:val="Hyperlnk"/>
              </w:rPr>
              <w:t>2.4.9.</w:t>
            </w:r>
            <w:r>
              <w:rPr>
                <w:kern w:val="2"/>
                <w:sz w:val="24"/>
                <w:szCs w:val="24"/>
                <w:lang w:eastAsia="sv-SE"/>
                <w14:ligatures w14:val="standardContextual"/>
              </w:rPr>
              <w:tab/>
            </w:r>
            <w:r w:rsidRPr="00E045A9">
              <w:rPr>
                <w:rStyle w:val="Hyperlnk"/>
              </w:rPr>
              <w:t>Resultat</w:t>
            </w:r>
            <w:r>
              <w:rPr>
                <w:webHidden/>
              </w:rPr>
              <w:tab/>
            </w:r>
            <w:r>
              <w:rPr>
                <w:webHidden/>
              </w:rPr>
              <w:fldChar w:fldCharType="begin"/>
            </w:r>
            <w:r>
              <w:rPr>
                <w:webHidden/>
              </w:rPr>
              <w:instrText xml:space="preserve"> PAGEREF _Toc201667622 \h </w:instrText>
            </w:r>
            <w:r>
              <w:rPr>
                <w:webHidden/>
              </w:rPr>
            </w:r>
            <w:r>
              <w:rPr>
                <w:webHidden/>
              </w:rPr>
              <w:fldChar w:fldCharType="separate"/>
            </w:r>
            <w:r>
              <w:rPr>
                <w:webHidden/>
              </w:rPr>
              <w:t>16</w:t>
            </w:r>
            <w:r>
              <w:rPr>
                <w:webHidden/>
              </w:rPr>
              <w:fldChar w:fldCharType="end"/>
            </w:r>
          </w:hyperlink>
        </w:p>
        <w:p w14:paraId="41512B7E" w14:textId="789B9405" w:rsidR="002A3455" w:rsidRDefault="002A3455">
          <w:pPr>
            <w:pStyle w:val="Innehll3"/>
            <w:tabs>
              <w:tab w:val="left" w:pos="1701"/>
            </w:tabs>
            <w:rPr>
              <w:kern w:val="2"/>
              <w:sz w:val="24"/>
              <w:szCs w:val="24"/>
              <w:lang w:eastAsia="sv-SE"/>
              <w14:ligatures w14:val="standardContextual"/>
            </w:rPr>
          </w:pPr>
          <w:hyperlink w:anchor="_Toc201667623" w:history="1">
            <w:r w:rsidRPr="00E045A9">
              <w:rPr>
                <w:rStyle w:val="Hyperlnk"/>
              </w:rPr>
              <w:t>2.4.10.</w:t>
            </w:r>
            <w:r>
              <w:rPr>
                <w:kern w:val="2"/>
                <w:sz w:val="24"/>
                <w:szCs w:val="24"/>
                <w:lang w:eastAsia="sv-SE"/>
                <w14:ligatures w14:val="standardContextual"/>
              </w:rPr>
              <w:tab/>
            </w:r>
            <w:r w:rsidRPr="00E045A9">
              <w:rPr>
                <w:rStyle w:val="Hyperlnk"/>
              </w:rPr>
              <w:t>Signatur</w:t>
            </w:r>
            <w:r>
              <w:rPr>
                <w:webHidden/>
              </w:rPr>
              <w:tab/>
            </w:r>
            <w:r>
              <w:rPr>
                <w:webHidden/>
              </w:rPr>
              <w:fldChar w:fldCharType="begin"/>
            </w:r>
            <w:r>
              <w:rPr>
                <w:webHidden/>
              </w:rPr>
              <w:instrText xml:space="preserve"> PAGEREF _Toc201667623 \h </w:instrText>
            </w:r>
            <w:r>
              <w:rPr>
                <w:webHidden/>
              </w:rPr>
            </w:r>
            <w:r>
              <w:rPr>
                <w:webHidden/>
              </w:rPr>
              <w:fldChar w:fldCharType="separate"/>
            </w:r>
            <w:r>
              <w:rPr>
                <w:webHidden/>
              </w:rPr>
              <w:t>17</w:t>
            </w:r>
            <w:r>
              <w:rPr>
                <w:webHidden/>
              </w:rPr>
              <w:fldChar w:fldCharType="end"/>
            </w:r>
          </w:hyperlink>
        </w:p>
        <w:p w14:paraId="61FE555E" w14:textId="6FF8339A" w:rsidR="002A3455" w:rsidRDefault="002A3455">
          <w:pPr>
            <w:pStyle w:val="Innehll3"/>
            <w:tabs>
              <w:tab w:val="left" w:pos="1701"/>
            </w:tabs>
            <w:rPr>
              <w:kern w:val="2"/>
              <w:sz w:val="24"/>
              <w:szCs w:val="24"/>
              <w:lang w:eastAsia="sv-SE"/>
              <w14:ligatures w14:val="standardContextual"/>
            </w:rPr>
          </w:pPr>
          <w:hyperlink w:anchor="_Toc201667624" w:history="1">
            <w:r w:rsidRPr="00E045A9">
              <w:rPr>
                <w:rStyle w:val="Hyperlnk"/>
              </w:rPr>
              <w:t>2.4.11.</w:t>
            </w:r>
            <w:r>
              <w:rPr>
                <w:kern w:val="2"/>
                <w:sz w:val="24"/>
                <w:szCs w:val="24"/>
                <w:lang w:eastAsia="sv-SE"/>
                <w14:ligatures w14:val="standardContextual"/>
              </w:rPr>
              <w:tab/>
            </w:r>
            <w:r w:rsidRPr="00E045A9">
              <w:rPr>
                <w:rStyle w:val="Hyperlnk"/>
              </w:rPr>
              <w:t>Relaterad analys (bara för visningsformat B)</w:t>
            </w:r>
            <w:r>
              <w:rPr>
                <w:webHidden/>
              </w:rPr>
              <w:tab/>
            </w:r>
            <w:r>
              <w:rPr>
                <w:webHidden/>
              </w:rPr>
              <w:fldChar w:fldCharType="begin"/>
            </w:r>
            <w:r>
              <w:rPr>
                <w:webHidden/>
              </w:rPr>
              <w:instrText xml:space="preserve"> PAGEREF _Toc201667624 \h </w:instrText>
            </w:r>
            <w:r>
              <w:rPr>
                <w:webHidden/>
              </w:rPr>
            </w:r>
            <w:r>
              <w:rPr>
                <w:webHidden/>
              </w:rPr>
              <w:fldChar w:fldCharType="separate"/>
            </w:r>
            <w:r>
              <w:rPr>
                <w:webHidden/>
              </w:rPr>
              <w:t>18</w:t>
            </w:r>
            <w:r>
              <w:rPr>
                <w:webHidden/>
              </w:rPr>
              <w:fldChar w:fldCharType="end"/>
            </w:r>
          </w:hyperlink>
        </w:p>
        <w:p w14:paraId="751DD3C2" w14:textId="034B998F" w:rsidR="002A3455" w:rsidRDefault="002A3455">
          <w:pPr>
            <w:pStyle w:val="Innehll3"/>
            <w:tabs>
              <w:tab w:val="left" w:pos="1701"/>
            </w:tabs>
            <w:rPr>
              <w:kern w:val="2"/>
              <w:sz w:val="24"/>
              <w:szCs w:val="24"/>
              <w:lang w:eastAsia="sv-SE"/>
              <w14:ligatures w14:val="standardContextual"/>
            </w:rPr>
          </w:pPr>
          <w:hyperlink w:anchor="_Toc201667625" w:history="1">
            <w:r w:rsidRPr="00E045A9">
              <w:rPr>
                <w:rStyle w:val="Hyperlnk"/>
              </w:rPr>
              <w:t>2.4.12.</w:t>
            </w:r>
            <w:r>
              <w:rPr>
                <w:kern w:val="2"/>
                <w:sz w:val="24"/>
                <w:szCs w:val="24"/>
                <w:lang w:eastAsia="sv-SE"/>
                <w14:ligatures w14:val="standardContextual"/>
              </w:rPr>
              <w:tab/>
            </w:r>
            <w:r w:rsidRPr="00E045A9">
              <w:rPr>
                <w:rStyle w:val="Hyperlnk"/>
              </w:rPr>
              <w:t>NPU-kod</w:t>
            </w:r>
            <w:r>
              <w:rPr>
                <w:webHidden/>
              </w:rPr>
              <w:tab/>
            </w:r>
            <w:r>
              <w:rPr>
                <w:webHidden/>
              </w:rPr>
              <w:fldChar w:fldCharType="begin"/>
            </w:r>
            <w:r>
              <w:rPr>
                <w:webHidden/>
              </w:rPr>
              <w:instrText xml:space="preserve"> PAGEREF _Toc201667625 \h </w:instrText>
            </w:r>
            <w:r>
              <w:rPr>
                <w:webHidden/>
              </w:rPr>
            </w:r>
            <w:r>
              <w:rPr>
                <w:webHidden/>
              </w:rPr>
              <w:fldChar w:fldCharType="separate"/>
            </w:r>
            <w:r>
              <w:rPr>
                <w:webHidden/>
              </w:rPr>
              <w:t>18</w:t>
            </w:r>
            <w:r>
              <w:rPr>
                <w:webHidden/>
              </w:rPr>
              <w:fldChar w:fldCharType="end"/>
            </w:r>
          </w:hyperlink>
        </w:p>
        <w:p w14:paraId="1451A6CD" w14:textId="12EA7A19" w:rsidR="002A3455" w:rsidRDefault="002A3455">
          <w:pPr>
            <w:pStyle w:val="Innehll3"/>
            <w:tabs>
              <w:tab w:val="left" w:pos="1701"/>
            </w:tabs>
            <w:rPr>
              <w:kern w:val="2"/>
              <w:sz w:val="24"/>
              <w:szCs w:val="24"/>
              <w:lang w:eastAsia="sv-SE"/>
              <w14:ligatures w14:val="standardContextual"/>
            </w:rPr>
          </w:pPr>
          <w:hyperlink w:anchor="_Toc201667626" w:history="1">
            <w:r w:rsidRPr="00E045A9">
              <w:rPr>
                <w:rStyle w:val="Hyperlnk"/>
              </w:rPr>
              <w:t>2.4.13.</w:t>
            </w:r>
            <w:r>
              <w:rPr>
                <w:kern w:val="2"/>
                <w:sz w:val="24"/>
                <w:szCs w:val="24"/>
                <w:lang w:eastAsia="sv-SE"/>
                <w14:ligatures w14:val="standardContextual"/>
              </w:rPr>
              <w:tab/>
            </w:r>
            <w:r w:rsidRPr="00E045A9">
              <w:rPr>
                <w:rStyle w:val="Hyperlnk"/>
              </w:rPr>
              <w:t>Verksamhetens godkännande av informationsmappning</w:t>
            </w:r>
            <w:r>
              <w:rPr>
                <w:webHidden/>
              </w:rPr>
              <w:tab/>
            </w:r>
            <w:r>
              <w:rPr>
                <w:webHidden/>
              </w:rPr>
              <w:fldChar w:fldCharType="begin"/>
            </w:r>
            <w:r>
              <w:rPr>
                <w:webHidden/>
              </w:rPr>
              <w:instrText xml:space="preserve"> PAGEREF _Toc201667626 \h </w:instrText>
            </w:r>
            <w:r>
              <w:rPr>
                <w:webHidden/>
              </w:rPr>
            </w:r>
            <w:r>
              <w:rPr>
                <w:webHidden/>
              </w:rPr>
              <w:fldChar w:fldCharType="separate"/>
            </w:r>
            <w:r>
              <w:rPr>
                <w:webHidden/>
              </w:rPr>
              <w:t>19</w:t>
            </w:r>
            <w:r>
              <w:rPr>
                <w:webHidden/>
              </w:rPr>
              <w:fldChar w:fldCharType="end"/>
            </w:r>
          </w:hyperlink>
        </w:p>
        <w:p w14:paraId="1B78BA8D" w14:textId="5C869F68" w:rsidR="002A3455" w:rsidRDefault="002A3455">
          <w:pPr>
            <w:pStyle w:val="Innehll3"/>
            <w:tabs>
              <w:tab w:val="left" w:pos="1701"/>
            </w:tabs>
            <w:rPr>
              <w:kern w:val="2"/>
              <w:sz w:val="24"/>
              <w:szCs w:val="24"/>
              <w:lang w:eastAsia="sv-SE"/>
              <w14:ligatures w14:val="standardContextual"/>
            </w:rPr>
          </w:pPr>
          <w:hyperlink w:anchor="_Toc201667627" w:history="1">
            <w:r w:rsidRPr="00E045A9">
              <w:rPr>
                <w:rStyle w:val="Hyperlnk"/>
              </w:rPr>
              <w:t>2.4.14.</w:t>
            </w:r>
            <w:r>
              <w:rPr>
                <w:kern w:val="2"/>
                <w:sz w:val="24"/>
                <w:szCs w:val="24"/>
                <w:lang w:eastAsia="sv-SE"/>
                <w14:ligatures w14:val="standardContextual"/>
              </w:rPr>
              <w:tab/>
            </w:r>
            <w:r w:rsidRPr="00E045A9">
              <w:rPr>
                <w:rStyle w:val="Hyperlnk"/>
              </w:rPr>
              <w:t>Åtkomstfiltrering</w:t>
            </w:r>
            <w:r>
              <w:rPr>
                <w:webHidden/>
              </w:rPr>
              <w:tab/>
            </w:r>
            <w:r>
              <w:rPr>
                <w:webHidden/>
              </w:rPr>
              <w:fldChar w:fldCharType="begin"/>
            </w:r>
            <w:r>
              <w:rPr>
                <w:webHidden/>
              </w:rPr>
              <w:instrText xml:space="preserve"> PAGEREF _Toc201667627 \h </w:instrText>
            </w:r>
            <w:r>
              <w:rPr>
                <w:webHidden/>
              </w:rPr>
            </w:r>
            <w:r>
              <w:rPr>
                <w:webHidden/>
              </w:rPr>
              <w:fldChar w:fldCharType="separate"/>
            </w:r>
            <w:r>
              <w:rPr>
                <w:webHidden/>
              </w:rPr>
              <w:t>19</w:t>
            </w:r>
            <w:r>
              <w:rPr>
                <w:webHidden/>
              </w:rPr>
              <w:fldChar w:fldCharType="end"/>
            </w:r>
          </w:hyperlink>
        </w:p>
        <w:p w14:paraId="01996FEB" w14:textId="56DDB15F" w:rsidR="002A3455" w:rsidRDefault="002A3455">
          <w:pPr>
            <w:pStyle w:val="Innehll3"/>
            <w:tabs>
              <w:tab w:val="left" w:pos="1701"/>
            </w:tabs>
            <w:rPr>
              <w:kern w:val="2"/>
              <w:sz w:val="24"/>
              <w:szCs w:val="24"/>
              <w:lang w:eastAsia="sv-SE"/>
              <w14:ligatures w14:val="standardContextual"/>
            </w:rPr>
          </w:pPr>
          <w:hyperlink w:anchor="_Toc201667628" w:history="1">
            <w:r w:rsidRPr="00E045A9">
              <w:rPr>
                <w:rStyle w:val="Hyperlnk"/>
              </w:rPr>
              <w:t>2.4.15.</w:t>
            </w:r>
            <w:r>
              <w:rPr>
                <w:kern w:val="2"/>
                <w:sz w:val="24"/>
                <w:szCs w:val="24"/>
                <w:lang w:eastAsia="sv-SE"/>
                <w14:ligatures w14:val="standardContextual"/>
              </w:rPr>
              <w:tab/>
            </w:r>
            <w:r w:rsidRPr="00E045A9">
              <w:rPr>
                <w:rStyle w:val="Hyperlnk"/>
              </w:rPr>
              <w:t>Informationskonsekvens</w:t>
            </w:r>
            <w:r>
              <w:rPr>
                <w:webHidden/>
              </w:rPr>
              <w:tab/>
            </w:r>
            <w:r>
              <w:rPr>
                <w:webHidden/>
              </w:rPr>
              <w:fldChar w:fldCharType="begin"/>
            </w:r>
            <w:r>
              <w:rPr>
                <w:webHidden/>
              </w:rPr>
              <w:instrText xml:space="preserve"> PAGEREF _Toc201667628 \h </w:instrText>
            </w:r>
            <w:r>
              <w:rPr>
                <w:webHidden/>
              </w:rPr>
            </w:r>
            <w:r>
              <w:rPr>
                <w:webHidden/>
              </w:rPr>
              <w:fldChar w:fldCharType="separate"/>
            </w:r>
            <w:r>
              <w:rPr>
                <w:webHidden/>
              </w:rPr>
              <w:t>20</w:t>
            </w:r>
            <w:r>
              <w:rPr>
                <w:webHidden/>
              </w:rPr>
              <w:fldChar w:fldCharType="end"/>
            </w:r>
          </w:hyperlink>
        </w:p>
        <w:p w14:paraId="766742CA" w14:textId="6B64BDA9" w:rsidR="002A3455" w:rsidRDefault="002A3455">
          <w:pPr>
            <w:pStyle w:val="Innehll2"/>
            <w:tabs>
              <w:tab w:val="left" w:pos="1361"/>
            </w:tabs>
            <w:rPr>
              <w:kern w:val="2"/>
              <w:sz w:val="24"/>
              <w:szCs w:val="24"/>
              <w:lang w:eastAsia="sv-SE"/>
              <w14:ligatures w14:val="standardContextual"/>
            </w:rPr>
          </w:pPr>
          <w:hyperlink w:anchor="_Toc201667629" w:history="1">
            <w:r w:rsidRPr="00E045A9">
              <w:rPr>
                <w:rStyle w:val="Hyperlnk"/>
              </w:rPr>
              <w:t>2.5.</w:t>
            </w:r>
            <w:r>
              <w:rPr>
                <w:kern w:val="2"/>
                <w:sz w:val="24"/>
                <w:szCs w:val="24"/>
                <w:lang w:eastAsia="sv-SE"/>
                <w14:ligatures w14:val="standardContextual"/>
              </w:rPr>
              <w:tab/>
            </w:r>
            <w:r w:rsidRPr="00E045A9">
              <w:rPr>
                <w:rStyle w:val="Hyperlnk"/>
              </w:rPr>
              <w:t>Övriga krav</w:t>
            </w:r>
            <w:r>
              <w:rPr>
                <w:webHidden/>
              </w:rPr>
              <w:tab/>
            </w:r>
            <w:r>
              <w:rPr>
                <w:webHidden/>
              </w:rPr>
              <w:fldChar w:fldCharType="begin"/>
            </w:r>
            <w:r>
              <w:rPr>
                <w:webHidden/>
              </w:rPr>
              <w:instrText xml:space="preserve"> PAGEREF _Toc201667629 \h </w:instrText>
            </w:r>
            <w:r>
              <w:rPr>
                <w:webHidden/>
              </w:rPr>
            </w:r>
            <w:r>
              <w:rPr>
                <w:webHidden/>
              </w:rPr>
              <w:fldChar w:fldCharType="separate"/>
            </w:r>
            <w:r>
              <w:rPr>
                <w:webHidden/>
              </w:rPr>
              <w:t>21</w:t>
            </w:r>
            <w:r>
              <w:rPr>
                <w:webHidden/>
              </w:rPr>
              <w:fldChar w:fldCharType="end"/>
            </w:r>
          </w:hyperlink>
        </w:p>
        <w:p w14:paraId="727A36F7" w14:textId="5D11AA9B" w:rsidR="002A3455" w:rsidRDefault="002A3455">
          <w:pPr>
            <w:pStyle w:val="Innehll3"/>
            <w:tabs>
              <w:tab w:val="left" w:pos="1701"/>
            </w:tabs>
            <w:rPr>
              <w:kern w:val="2"/>
              <w:sz w:val="24"/>
              <w:szCs w:val="24"/>
              <w:lang w:eastAsia="sv-SE"/>
              <w14:ligatures w14:val="standardContextual"/>
            </w:rPr>
          </w:pPr>
          <w:hyperlink w:anchor="_Toc201667630" w:history="1">
            <w:r w:rsidRPr="00E045A9">
              <w:rPr>
                <w:rStyle w:val="Hyperlnk"/>
              </w:rPr>
              <w:t>2.5.1.</w:t>
            </w:r>
            <w:r>
              <w:rPr>
                <w:kern w:val="2"/>
                <w:sz w:val="24"/>
                <w:szCs w:val="24"/>
                <w:lang w:eastAsia="sv-SE"/>
                <w14:ligatures w14:val="standardContextual"/>
              </w:rPr>
              <w:tab/>
            </w:r>
            <w:r w:rsidRPr="00E045A9">
              <w:rPr>
                <w:rStyle w:val="Hyperlnk"/>
              </w:rPr>
              <w:t>Engagemangsindexuppdatering</w:t>
            </w:r>
            <w:r>
              <w:rPr>
                <w:webHidden/>
              </w:rPr>
              <w:tab/>
            </w:r>
            <w:r>
              <w:rPr>
                <w:webHidden/>
              </w:rPr>
              <w:fldChar w:fldCharType="begin"/>
            </w:r>
            <w:r>
              <w:rPr>
                <w:webHidden/>
              </w:rPr>
              <w:instrText xml:space="preserve"> PAGEREF _Toc201667630 \h </w:instrText>
            </w:r>
            <w:r>
              <w:rPr>
                <w:webHidden/>
              </w:rPr>
            </w:r>
            <w:r>
              <w:rPr>
                <w:webHidden/>
              </w:rPr>
              <w:fldChar w:fldCharType="separate"/>
            </w:r>
            <w:r>
              <w:rPr>
                <w:webHidden/>
              </w:rPr>
              <w:t>21</w:t>
            </w:r>
            <w:r>
              <w:rPr>
                <w:webHidden/>
              </w:rPr>
              <w:fldChar w:fldCharType="end"/>
            </w:r>
          </w:hyperlink>
        </w:p>
        <w:p w14:paraId="559BA993" w14:textId="481E439A" w:rsidR="002A3455" w:rsidRDefault="002A3455">
          <w:pPr>
            <w:pStyle w:val="Innehll3"/>
            <w:tabs>
              <w:tab w:val="left" w:pos="1701"/>
            </w:tabs>
            <w:rPr>
              <w:kern w:val="2"/>
              <w:sz w:val="24"/>
              <w:szCs w:val="24"/>
              <w:lang w:eastAsia="sv-SE"/>
              <w14:ligatures w14:val="standardContextual"/>
            </w:rPr>
          </w:pPr>
          <w:hyperlink w:anchor="_Toc201667631" w:history="1">
            <w:r w:rsidRPr="00E045A9">
              <w:rPr>
                <w:rStyle w:val="Hyperlnk"/>
              </w:rPr>
              <w:t>2.5.2.</w:t>
            </w:r>
            <w:r>
              <w:rPr>
                <w:kern w:val="2"/>
                <w:sz w:val="24"/>
                <w:szCs w:val="24"/>
                <w:lang w:eastAsia="sv-SE"/>
                <w14:ligatures w14:val="standardContextual"/>
              </w:rPr>
              <w:tab/>
            </w:r>
            <w:r w:rsidRPr="00E045A9">
              <w:rPr>
                <w:rStyle w:val="Hyperlnk"/>
              </w:rPr>
              <w:t>SLA-krav</w:t>
            </w:r>
            <w:r>
              <w:rPr>
                <w:webHidden/>
              </w:rPr>
              <w:tab/>
            </w:r>
            <w:r>
              <w:rPr>
                <w:webHidden/>
              </w:rPr>
              <w:fldChar w:fldCharType="begin"/>
            </w:r>
            <w:r>
              <w:rPr>
                <w:webHidden/>
              </w:rPr>
              <w:instrText xml:space="preserve"> PAGEREF _Toc201667631 \h </w:instrText>
            </w:r>
            <w:r>
              <w:rPr>
                <w:webHidden/>
              </w:rPr>
            </w:r>
            <w:r>
              <w:rPr>
                <w:webHidden/>
              </w:rPr>
              <w:fldChar w:fldCharType="separate"/>
            </w:r>
            <w:r>
              <w:rPr>
                <w:webHidden/>
              </w:rPr>
              <w:t>22</w:t>
            </w:r>
            <w:r>
              <w:rPr>
                <w:webHidden/>
              </w:rPr>
              <w:fldChar w:fldCharType="end"/>
            </w:r>
          </w:hyperlink>
        </w:p>
        <w:p w14:paraId="4FC55261" w14:textId="419F792E" w:rsidR="002A3455" w:rsidRDefault="002A3455">
          <w:pPr>
            <w:pStyle w:val="Innehll3"/>
            <w:tabs>
              <w:tab w:val="left" w:pos="1701"/>
            </w:tabs>
            <w:rPr>
              <w:kern w:val="2"/>
              <w:sz w:val="24"/>
              <w:szCs w:val="24"/>
              <w:lang w:eastAsia="sv-SE"/>
              <w14:ligatures w14:val="standardContextual"/>
            </w:rPr>
          </w:pPr>
          <w:hyperlink w:anchor="_Toc201667632" w:history="1">
            <w:r w:rsidRPr="00E045A9">
              <w:rPr>
                <w:rStyle w:val="Hyperlnk"/>
              </w:rPr>
              <w:t>2.5.3.</w:t>
            </w:r>
            <w:r>
              <w:rPr>
                <w:kern w:val="2"/>
                <w:sz w:val="24"/>
                <w:szCs w:val="24"/>
                <w:lang w:eastAsia="sv-SE"/>
                <w14:ligatures w14:val="standardContextual"/>
              </w:rPr>
              <w:tab/>
            </w:r>
            <w:r w:rsidRPr="00E045A9">
              <w:rPr>
                <w:rStyle w:val="Hyperlnk"/>
              </w:rPr>
              <w:t>Obehörig åtkomst</w:t>
            </w:r>
            <w:r>
              <w:rPr>
                <w:webHidden/>
              </w:rPr>
              <w:tab/>
            </w:r>
            <w:r>
              <w:rPr>
                <w:webHidden/>
              </w:rPr>
              <w:fldChar w:fldCharType="begin"/>
            </w:r>
            <w:r>
              <w:rPr>
                <w:webHidden/>
              </w:rPr>
              <w:instrText xml:space="preserve"> PAGEREF _Toc201667632 \h </w:instrText>
            </w:r>
            <w:r>
              <w:rPr>
                <w:webHidden/>
              </w:rPr>
            </w:r>
            <w:r>
              <w:rPr>
                <w:webHidden/>
              </w:rPr>
              <w:fldChar w:fldCharType="separate"/>
            </w:r>
            <w:r>
              <w:rPr>
                <w:webHidden/>
              </w:rPr>
              <w:t>23</w:t>
            </w:r>
            <w:r>
              <w:rPr>
                <w:webHidden/>
              </w:rPr>
              <w:fldChar w:fldCharType="end"/>
            </w:r>
          </w:hyperlink>
        </w:p>
        <w:p w14:paraId="5FF6353E" w14:textId="6B827D92" w:rsidR="002A3455" w:rsidRDefault="002A3455">
          <w:pPr>
            <w:pStyle w:val="Innehll3"/>
            <w:tabs>
              <w:tab w:val="left" w:pos="1701"/>
            </w:tabs>
            <w:rPr>
              <w:kern w:val="2"/>
              <w:sz w:val="24"/>
              <w:szCs w:val="24"/>
              <w:lang w:eastAsia="sv-SE"/>
              <w14:ligatures w14:val="standardContextual"/>
            </w:rPr>
          </w:pPr>
          <w:hyperlink w:anchor="_Toc201667633" w:history="1">
            <w:r w:rsidRPr="00E045A9">
              <w:rPr>
                <w:rStyle w:val="Hyperlnk"/>
              </w:rPr>
              <w:t>2.5.4.</w:t>
            </w:r>
            <w:r>
              <w:rPr>
                <w:kern w:val="2"/>
                <w:sz w:val="24"/>
                <w:szCs w:val="24"/>
                <w:lang w:eastAsia="sv-SE"/>
                <w14:ligatures w14:val="standardContextual"/>
              </w:rPr>
              <w:tab/>
            </w:r>
            <w:r w:rsidRPr="00E045A9">
              <w:rPr>
                <w:rStyle w:val="Hyperlnk"/>
              </w:rPr>
              <w:t>Följsamhet mot tecknade avtal</w:t>
            </w:r>
            <w:r>
              <w:rPr>
                <w:webHidden/>
              </w:rPr>
              <w:tab/>
            </w:r>
            <w:r>
              <w:rPr>
                <w:webHidden/>
              </w:rPr>
              <w:fldChar w:fldCharType="begin"/>
            </w:r>
            <w:r>
              <w:rPr>
                <w:webHidden/>
              </w:rPr>
              <w:instrText xml:space="preserve"> PAGEREF _Toc201667633 \h </w:instrText>
            </w:r>
            <w:r>
              <w:rPr>
                <w:webHidden/>
              </w:rPr>
            </w:r>
            <w:r>
              <w:rPr>
                <w:webHidden/>
              </w:rPr>
              <w:fldChar w:fldCharType="separate"/>
            </w:r>
            <w:r>
              <w:rPr>
                <w:webHidden/>
              </w:rPr>
              <w:t>24</w:t>
            </w:r>
            <w:r>
              <w:rPr>
                <w:webHidden/>
              </w:rPr>
              <w:fldChar w:fldCharType="end"/>
            </w:r>
          </w:hyperlink>
        </w:p>
        <w:p w14:paraId="03657BD8" w14:textId="23CE81C3" w:rsidR="002A3455" w:rsidRDefault="002A3455">
          <w:pPr>
            <w:pStyle w:val="Innehll2"/>
            <w:tabs>
              <w:tab w:val="left" w:pos="1361"/>
            </w:tabs>
            <w:rPr>
              <w:kern w:val="2"/>
              <w:sz w:val="24"/>
              <w:szCs w:val="24"/>
              <w:lang w:eastAsia="sv-SE"/>
              <w14:ligatures w14:val="standardContextual"/>
            </w:rPr>
          </w:pPr>
          <w:hyperlink w:anchor="_Toc201667634" w:history="1">
            <w:r w:rsidRPr="00E045A9">
              <w:rPr>
                <w:rStyle w:val="Hyperlnk"/>
              </w:rPr>
              <w:t>2.6.</w:t>
            </w:r>
            <w:r>
              <w:rPr>
                <w:kern w:val="2"/>
                <w:sz w:val="24"/>
                <w:szCs w:val="24"/>
                <w:lang w:eastAsia="sv-SE"/>
                <w14:ligatures w14:val="standardContextual"/>
              </w:rPr>
              <w:tab/>
            </w:r>
            <w:r w:rsidRPr="00E045A9">
              <w:rPr>
                <w:rStyle w:val="Hyperlnk"/>
              </w:rPr>
              <w:t>Följsamhet mot TK-testsviter</w:t>
            </w:r>
            <w:r>
              <w:rPr>
                <w:webHidden/>
              </w:rPr>
              <w:tab/>
            </w:r>
            <w:r>
              <w:rPr>
                <w:webHidden/>
              </w:rPr>
              <w:fldChar w:fldCharType="begin"/>
            </w:r>
            <w:r>
              <w:rPr>
                <w:webHidden/>
              </w:rPr>
              <w:instrText xml:space="preserve"> PAGEREF _Toc201667634 \h </w:instrText>
            </w:r>
            <w:r>
              <w:rPr>
                <w:webHidden/>
              </w:rPr>
            </w:r>
            <w:r>
              <w:rPr>
                <w:webHidden/>
              </w:rPr>
              <w:fldChar w:fldCharType="separate"/>
            </w:r>
            <w:r>
              <w:rPr>
                <w:webHidden/>
              </w:rPr>
              <w:t>24</w:t>
            </w:r>
            <w:r>
              <w:rPr>
                <w:webHidden/>
              </w:rPr>
              <w:fldChar w:fldCharType="end"/>
            </w:r>
          </w:hyperlink>
        </w:p>
        <w:p w14:paraId="674CCBA8" w14:textId="06C6F70E" w:rsidR="002A3455" w:rsidRDefault="002A3455">
          <w:pPr>
            <w:pStyle w:val="Innehll3"/>
            <w:tabs>
              <w:tab w:val="left" w:pos="1701"/>
            </w:tabs>
            <w:rPr>
              <w:kern w:val="2"/>
              <w:sz w:val="24"/>
              <w:szCs w:val="24"/>
              <w:lang w:eastAsia="sv-SE"/>
              <w14:ligatures w14:val="standardContextual"/>
            </w:rPr>
          </w:pPr>
          <w:hyperlink w:anchor="_Toc201667635" w:history="1">
            <w:r w:rsidRPr="00E045A9">
              <w:rPr>
                <w:rStyle w:val="Hyperlnk"/>
              </w:rPr>
              <w:t>2.6.1.</w:t>
            </w:r>
            <w:r>
              <w:rPr>
                <w:kern w:val="2"/>
                <w:sz w:val="24"/>
                <w:szCs w:val="24"/>
                <w:lang w:eastAsia="sv-SE"/>
                <w14:ligatures w14:val="standardContextual"/>
              </w:rPr>
              <w:tab/>
            </w:r>
            <w:r w:rsidRPr="00E045A9">
              <w:rPr>
                <w:rStyle w:val="Hyperlnk"/>
              </w:rPr>
              <w:t>TK-testsvit för tjänstekontraktet</w:t>
            </w:r>
            <w:r>
              <w:rPr>
                <w:webHidden/>
              </w:rPr>
              <w:tab/>
            </w:r>
            <w:r>
              <w:rPr>
                <w:webHidden/>
              </w:rPr>
              <w:fldChar w:fldCharType="begin"/>
            </w:r>
            <w:r>
              <w:rPr>
                <w:webHidden/>
              </w:rPr>
              <w:instrText xml:space="preserve"> PAGEREF _Toc201667635 \h </w:instrText>
            </w:r>
            <w:r>
              <w:rPr>
                <w:webHidden/>
              </w:rPr>
            </w:r>
            <w:r>
              <w:rPr>
                <w:webHidden/>
              </w:rPr>
              <w:fldChar w:fldCharType="separate"/>
            </w:r>
            <w:r>
              <w:rPr>
                <w:webHidden/>
              </w:rPr>
              <w:t>24</w:t>
            </w:r>
            <w:r>
              <w:rPr>
                <w:webHidden/>
              </w:rPr>
              <w:fldChar w:fldCharType="end"/>
            </w:r>
          </w:hyperlink>
        </w:p>
        <w:p w14:paraId="082DE319" w14:textId="20A85922" w:rsidR="002A3455" w:rsidRDefault="002A3455">
          <w:pPr>
            <w:pStyle w:val="Innehll2"/>
            <w:tabs>
              <w:tab w:val="left" w:pos="1361"/>
            </w:tabs>
            <w:rPr>
              <w:kern w:val="2"/>
              <w:sz w:val="24"/>
              <w:szCs w:val="24"/>
              <w:lang w:eastAsia="sv-SE"/>
              <w14:ligatures w14:val="standardContextual"/>
            </w:rPr>
          </w:pPr>
          <w:hyperlink w:anchor="_Toc201667636" w:history="1">
            <w:r w:rsidRPr="00E045A9">
              <w:rPr>
                <w:rStyle w:val="Hyperlnk"/>
              </w:rPr>
              <w:t>2.7.</w:t>
            </w:r>
            <w:r>
              <w:rPr>
                <w:kern w:val="2"/>
                <w:sz w:val="24"/>
                <w:szCs w:val="24"/>
                <w:lang w:eastAsia="sv-SE"/>
                <w14:ligatures w14:val="standardContextual"/>
              </w:rPr>
              <w:tab/>
            </w:r>
            <w:r w:rsidRPr="00E045A9">
              <w:rPr>
                <w:rStyle w:val="Hyperlnk"/>
              </w:rPr>
              <w:t>Övrigt</w:t>
            </w:r>
            <w:r>
              <w:rPr>
                <w:webHidden/>
              </w:rPr>
              <w:tab/>
            </w:r>
            <w:r>
              <w:rPr>
                <w:webHidden/>
              </w:rPr>
              <w:fldChar w:fldCharType="begin"/>
            </w:r>
            <w:r>
              <w:rPr>
                <w:webHidden/>
              </w:rPr>
              <w:instrText xml:space="preserve"> PAGEREF _Toc201667636 \h </w:instrText>
            </w:r>
            <w:r>
              <w:rPr>
                <w:webHidden/>
              </w:rPr>
            </w:r>
            <w:r>
              <w:rPr>
                <w:webHidden/>
              </w:rPr>
              <w:fldChar w:fldCharType="separate"/>
            </w:r>
            <w:r>
              <w:rPr>
                <w:webHidden/>
              </w:rPr>
              <w:t>25</w:t>
            </w:r>
            <w:r>
              <w:rPr>
                <w:webHidden/>
              </w:rPr>
              <w:fldChar w:fldCharType="end"/>
            </w:r>
          </w:hyperlink>
        </w:p>
        <w:p w14:paraId="636DDB3F" w14:textId="6E00A4A3" w:rsidR="002A3455" w:rsidRDefault="002A3455">
          <w:pPr>
            <w:pStyle w:val="Innehll2"/>
            <w:tabs>
              <w:tab w:val="left" w:pos="1361"/>
            </w:tabs>
            <w:rPr>
              <w:kern w:val="2"/>
              <w:sz w:val="24"/>
              <w:szCs w:val="24"/>
              <w:lang w:eastAsia="sv-SE"/>
              <w14:ligatures w14:val="standardContextual"/>
            </w:rPr>
          </w:pPr>
          <w:hyperlink w:anchor="_Toc201667637" w:history="1">
            <w:r w:rsidRPr="00E045A9">
              <w:rPr>
                <w:rStyle w:val="Hyperlnk"/>
              </w:rPr>
              <w:t>2.8.</w:t>
            </w:r>
            <w:r>
              <w:rPr>
                <w:kern w:val="2"/>
                <w:sz w:val="24"/>
                <w:szCs w:val="24"/>
                <w:lang w:eastAsia="sv-SE"/>
                <w14:ligatures w14:val="standardContextual"/>
              </w:rPr>
              <w:tab/>
            </w:r>
            <w:r w:rsidRPr="00E045A9">
              <w:rPr>
                <w:rStyle w:val="Hyperlnk"/>
              </w:rPr>
              <w:t>Kända avvikelser</w:t>
            </w:r>
            <w:r>
              <w:rPr>
                <w:webHidden/>
              </w:rPr>
              <w:tab/>
            </w:r>
            <w:r>
              <w:rPr>
                <w:webHidden/>
              </w:rPr>
              <w:fldChar w:fldCharType="begin"/>
            </w:r>
            <w:r>
              <w:rPr>
                <w:webHidden/>
              </w:rPr>
              <w:instrText xml:space="preserve"> PAGEREF _Toc201667637 \h </w:instrText>
            </w:r>
            <w:r>
              <w:rPr>
                <w:webHidden/>
              </w:rPr>
            </w:r>
            <w:r>
              <w:rPr>
                <w:webHidden/>
              </w:rPr>
              <w:fldChar w:fldCharType="separate"/>
            </w:r>
            <w:r>
              <w:rPr>
                <w:webHidden/>
              </w:rPr>
              <w:t>25</w:t>
            </w:r>
            <w:r>
              <w:rPr>
                <w:webHidden/>
              </w:rPr>
              <w:fldChar w:fldCharType="end"/>
            </w:r>
          </w:hyperlink>
        </w:p>
        <w:p w14:paraId="0880DD53" w14:textId="361F9E28" w:rsidR="002A3455" w:rsidRDefault="002A3455">
          <w:pPr>
            <w:pStyle w:val="Innehll2"/>
            <w:tabs>
              <w:tab w:val="left" w:pos="1361"/>
            </w:tabs>
            <w:rPr>
              <w:kern w:val="2"/>
              <w:sz w:val="24"/>
              <w:szCs w:val="24"/>
              <w:lang w:eastAsia="sv-SE"/>
              <w14:ligatures w14:val="standardContextual"/>
            </w:rPr>
          </w:pPr>
          <w:hyperlink w:anchor="_Toc201667638" w:history="1">
            <w:r w:rsidRPr="00E045A9">
              <w:rPr>
                <w:rStyle w:val="Hyperlnk"/>
              </w:rPr>
              <w:t>2.9.</w:t>
            </w:r>
            <w:r>
              <w:rPr>
                <w:kern w:val="2"/>
                <w:sz w:val="24"/>
                <w:szCs w:val="24"/>
                <w:lang w:eastAsia="sv-SE"/>
                <w14:ligatures w14:val="standardContextual"/>
              </w:rPr>
              <w:tab/>
            </w:r>
            <w:r w:rsidRPr="00E045A9">
              <w:rPr>
                <w:rStyle w:val="Hyperlnk"/>
              </w:rPr>
              <w:t>Datum för ifyllnad och kontaktperson gällande självdeklaration</w:t>
            </w:r>
            <w:r>
              <w:rPr>
                <w:webHidden/>
              </w:rPr>
              <w:tab/>
            </w:r>
            <w:r>
              <w:rPr>
                <w:webHidden/>
              </w:rPr>
              <w:fldChar w:fldCharType="begin"/>
            </w:r>
            <w:r>
              <w:rPr>
                <w:webHidden/>
              </w:rPr>
              <w:instrText xml:space="preserve"> PAGEREF _Toc201667638 \h </w:instrText>
            </w:r>
            <w:r>
              <w:rPr>
                <w:webHidden/>
              </w:rPr>
            </w:r>
            <w:r>
              <w:rPr>
                <w:webHidden/>
              </w:rPr>
              <w:fldChar w:fldCharType="separate"/>
            </w:r>
            <w:r>
              <w:rPr>
                <w:webHidden/>
              </w:rPr>
              <w:t>26</w:t>
            </w:r>
            <w:r>
              <w:rPr>
                <w:webHidden/>
              </w:rPr>
              <w:fldChar w:fldCharType="end"/>
            </w:r>
          </w:hyperlink>
        </w:p>
        <w:p w14:paraId="52B78009" w14:textId="7687E827" w:rsidR="002A3455" w:rsidRDefault="002A3455">
          <w:pPr>
            <w:pStyle w:val="Innehll1"/>
            <w:rPr>
              <w:b w:val="0"/>
              <w:kern w:val="2"/>
              <w:sz w:val="24"/>
              <w:szCs w:val="24"/>
              <w14:ligatures w14:val="standardContextual"/>
            </w:rPr>
          </w:pPr>
          <w:hyperlink w:anchor="_Toc201667639" w:history="1">
            <w:r w:rsidRPr="00E045A9">
              <w:rPr>
                <w:rStyle w:val="Hyperlnk"/>
              </w:rPr>
              <w:t>3.</w:t>
            </w:r>
            <w:r>
              <w:rPr>
                <w:b w:val="0"/>
                <w:kern w:val="2"/>
                <w:sz w:val="24"/>
                <w:szCs w:val="24"/>
                <w14:ligatures w14:val="standardContextual"/>
              </w:rPr>
              <w:tab/>
            </w:r>
            <w:r w:rsidRPr="00E045A9">
              <w:rPr>
                <w:rStyle w:val="Hyperlnk"/>
              </w:rPr>
              <w:t>Resultat</w:t>
            </w:r>
            <w:r>
              <w:rPr>
                <w:webHidden/>
              </w:rPr>
              <w:tab/>
            </w:r>
            <w:r>
              <w:rPr>
                <w:webHidden/>
              </w:rPr>
              <w:fldChar w:fldCharType="begin"/>
            </w:r>
            <w:r>
              <w:rPr>
                <w:webHidden/>
              </w:rPr>
              <w:instrText xml:space="preserve"> PAGEREF _Toc201667639 \h </w:instrText>
            </w:r>
            <w:r>
              <w:rPr>
                <w:webHidden/>
              </w:rPr>
            </w:r>
            <w:r>
              <w:rPr>
                <w:webHidden/>
              </w:rPr>
              <w:fldChar w:fldCharType="separate"/>
            </w:r>
            <w:r>
              <w:rPr>
                <w:webHidden/>
              </w:rPr>
              <w:t>27</w:t>
            </w:r>
            <w:r>
              <w:rPr>
                <w:webHidden/>
              </w:rPr>
              <w:fldChar w:fldCharType="end"/>
            </w:r>
          </w:hyperlink>
        </w:p>
        <w:p w14:paraId="74DB15AF" w14:textId="64B7ACAA"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472329" w:rsidRPr="0066768F" w14:paraId="2964E40A"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69DE7F" w14:textId="56E94F9C" w:rsidR="00472329" w:rsidRDefault="00472329" w:rsidP="00472329"/>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897671" w14:textId="3221D4B1" w:rsidR="00472329" w:rsidRDefault="00472329" w:rsidP="00472329"/>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91B1C2" w14:textId="3133FA9B" w:rsidR="00472329" w:rsidRDefault="00472329" w:rsidP="00472329"/>
        </w:tc>
        <w:tc>
          <w:tcPr>
            <w:tcW w:w="4534" w:type="dxa"/>
            <w:tcBorders>
              <w:top w:val="single" w:sz="4" w:space="0" w:color="A33662" w:themeColor="accent1"/>
              <w:left w:val="single" w:sz="24" w:space="0" w:color="FFFFFF" w:themeColor="background1"/>
              <w:bottom w:val="single" w:sz="4" w:space="0" w:color="A33662" w:themeColor="accent1"/>
            </w:tcBorders>
          </w:tcPr>
          <w:p w14:paraId="575D17BF" w14:textId="4AAEDBD3" w:rsidR="00472329" w:rsidRDefault="00472329" w:rsidP="00472329"/>
        </w:tc>
      </w:tr>
      <w:tr w:rsidR="00207493" w:rsidRPr="0066768F" w14:paraId="1BB73EA3" w14:textId="77777777" w:rsidTr="00BD1D64">
        <w:tc>
          <w:tcPr>
            <w:tcW w:w="1276" w:type="dxa"/>
            <w:tcBorders>
              <w:top w:val="single" w:sz="4" w:space="0" w:color="A33662" w:themeColor="accent1"/>
              <w:bottom w:val="single" w:sz="4" w:space="0" w:color="A33662" w:themeColor="accent1"/>
              <w:right w:val="single" w:sz="24" w:space="0" w:color="FFFFFF" w:themeColor="background1"/>
            </w:tcBorders>
          </w:tcPr>
          <w:p w14:paraId="3F2A5B47" w14:textId="6D8D68D2" w:rsidR="00207493" w:rsidRPr="002C0CB3" w:rsidRDefault="00207493" w:rsidP="00207493">
            <w:r>
              <w:rPr>
                <w:rFonts w:ascii="Arial" w:hAnsi="Arial"/>
              </w:rPr>
              <w:t>4.0_RC1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93F9" w14:textId="10F678C0" w:rsidR="00207493" w:rsidRPr="002C0CB3" w:rsidRDefault="00207493" w:rsidP="0020749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C5A7DA" w14:textId="10D47A62" w:rsidR="00207493" w:rsidRPr="002C0CB3" w:rsidRDefault="00207493" w:rsidP="00207493">
            <w:r>
              <w:rPr>
                <w:rFonts w:ascii="Arial" w:hAnsi="Arial"/>
              </w:rPr>
              <w:t>Magnus Söderlind</w:t>
            </w:r>
          </w:p>
        </w:tc>
        <w:tc>
          <w:tcPr>
            <w:tcW w:w="4534" w:type="dxa"/>
            <w:tcBorders>
              <w:top w:val="single" w:sz="4" w:space="0" w:color="A33662" w:themeColor="accent1"/>
              <w:left w:val="single" w:sz="24" w:space="0" w:color="FFFFFF" w:themeColor="background1"/>
              <w:bottom w:val="single" w:sz="4" w:space="0" w:color="A33662" w:themeColor="accent1"/>
            </w:tcBorders>
          </w:tcPr>
          <w:p w14:paraId="63C51B5A" w14:textId="63744A66" w:rsidR="00207493" w:rsidRPr="002C0CB3" w:rsidRDefault="00207493" w:rsidP="00207493">
            <w:r>
              <w:rPr>
                <w:rFonts w:ascii="Arial" w:hAnsi="Arial"/>
              </w:rPr>
              <w:t>Dokument tillagt i domänen</w:t>
            </w:r>
          </w:p>
        </w:tc>
      </w:tr>
      <w:tr w:rsidR="00207493"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64FB3DF1" w:rsidR="00207493" w:rsidRDefault="00207493" w:rsidP="00207493">
            <w:r>
              <w:rPr>
                <w:rFonts w:ascii="Arial" w:hAnsi="Arial"/>
              </w:rPr>
              <w:t>4.0_RC6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00356B82" w:rsidR="00207493" w:rsidRDefault="00207493" w:rsidP="0020749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1203263E" w:rsidR="00207493" w:rsidRDefault="00207493" w:rsidP="00207493">
            <w:r>
              <w:rPr>
                <w:rFonts w:ascii="Arial" w:hAnsi="Arial"/>
              </w:rPr>
              <w:t>Björn Pettersson</w:t>
            </w:r>
          </w:p>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7ECD3B1B" w:rsidR="00207493" w:rsidRDefault="00207493" w:rsidP="00207493">
            <w:r>
              <w:rPr>
                <w:rFonts w:ascii="Arial" w:hAnsi="Arial"/>
              </w:rPr>
              <w:t>Uppdateringar kopplat till tillämpningar</w:t>
            </w:r>
          </w:p>
        </w:tc>
      </w:tr>
      <w:tr w:rsidR="00207493"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158437EC" w:rsidR="00207493" w:rsidRDefault="00207493" w:rsidP="00207493">
            <w:pPr>
              <w:rPr>
                <w:rFonts w:ascii="Arial" w:hAnsi="Arial"/>
              </w:rPr>
            </w:pPr>
            <w:r>
              <w:rPr>
                <w:rFonts w:ascii="Arial" w:hAnsi="Arial"/>
              </w:rPr>
              <w:t>4.0_RC7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77777777" w:rsidR="00207493" w:rsidRDefault="00207493" w:rsidP="0020749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4DE94511" w:rsidR="00207493" w:rsidRDefault="00207493" w:rsidP="00207493">
            <w:pPr>
              <w:rPr>
                <w:rFonts w:ascii="Arial" w:hAnsi="Arial"/>
              </w:rPr>
            </w:pPr>
            <w:r w:rsidRPr="0027267C">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6D9B38AE" w:rsidR="00207493" w:rsidRPr="00725FD1" w:rsidRDefault="00207493" w:rsidP="00207493">
            <w:pPr>
              <w:rPr>
                <w:rFonts w:ascii="Arial" w:hAnsi="Arial"/>
              </w:rPr>
            </w:pPr>
            <w:r w:rsidRPr="00D90F73">
              <w:rPr>
                <w:rFonts w:ascii="Arial" w:hAnsi="Arial"/>
              </w:rPr>
              <w:t>Nytt filnamn på självdeklaration</w:t>
            </w:r>
          </w:p>
        </w:tc>
      </w:tr>
      <w:tr w:rsidR="00207493" w:rsidRPr="0066768F" w14:paraId="11C252C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5DD7236" w14:textId="66EEABC7" w:rsidR="00207493" w:rsidRDefault="00207493" w:rsidP="00207493">
            <w:pPr>
              <w:rPr>
                <w:rFonts w:ascii="Arial" w:hAnsi="Arial"/>
              </w:rPr>
            </w:pPr>
            <w:r>
              <w:rPr>
                <w:rFonts w:ascii="Arial" w:hAnsi="Arial"/>
              </w:rPr>
              <w:t>4.0_RC7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732283" w14:textId="77777777" w:rsidR="00207493" w:rsidRDefault="00207493" w:rsidP="0020749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FFCB77" w14:textId="090B7FC9" w:rsidR="00207493" w:rsidRDefault="00207493" w:rsidP="00207493">
            <w:pPr>
              <w:rPr>
                <w:rFonts w:ascii="Arial" w:hAnsi="Arial"/>
              </w:rPr>
            </w:pPr>
            <w:r w:rsidRPr="0027267C">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22D5FD6" w14:textId="2B145DEF" w:rsidR="00207493" w:rsidRPr="00725FD1" w:rsidRDefault="00207493" w:rsidP="00207493">
            <w:pPr>
              <w:rPr>
                <w:rFonts w:ascii="Arial" w:hAnsi="Arial"/>
              </w:rPr>
            </w:pPr>
            <w:r w:rsidRPr="00D90F73">
              <w:rPr>
                <w:rFonts w:ascii="Arial" w:hAnsi="Arial"/>
              </w:rPr>
              <w:t>Tagit bort duplicerad beskrivning för underlag 3. Underlag för godkännande</w:t>
            </w:r>
          </w:p>
        </w:tc>
      </w:tr>
      <w:tr w:rsidR="00207493" w:rsidRPr="0066768F" w14:paraId="53E31ABB"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048B542" w14:textId="4A856242" w:rsidR="00207493" w:rsidRDefault="00207493" w:rsidP="00207493">
            <w:pPr>
              <w:rPr>
                <w:rFonts w:ascii="Arial" w:hAnsi="Arial"/>
              </w:rPr>
            </w:pPr>
            <w:r>
              <w:rPr>
                <w:rFonts w:ascii="Arial" w:hAnsi="Arial"/>
              </w:rPr>
              <w:t>4.0_RC7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5E5A41" w14:textId="77777777" w:rsidR="00207493" w:rsidRDefault="00207493" w:rsidP="0020749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B928B5" w14:textId="1931F6FF" w:rsidR="00207493" w:rsidRDefault="00207493" w:rsidP="00207493">
            <w:pPr>
              <w:rPr>
                <w:rFonts w:ascii="Arial" w:hAnsi="Arial"/>
              </w:rPr>
            </w:pPr>
            <w:r w:rsidRPr="0027267C">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005B9155" w14:textId="533E7B54" w:rsidR="00207493" w:rsidRPr="00725FD1" w:rsidRDefault="00207493" w:rsidP="00207493">
            <w:pPr>
              <w:rPr>
                <w:rFonts w:ascii="Arial" w:hAnsi="Arial"/>
              </w:rPr>
            </w:pPr>
            <w:r w:rsidRPr="0078708D">
              <w:rPr>
                <w:rFonts w:ascii="Arial" w:hAnsi="Arial"/>
              </w:rPr>
              <w:t xml:space="preserve">Uppdaterat </w:t>
            </w:r>
            <w:proofErr w:type="spellStart"/>
            <w:r w:rsidRPr="0078708D">
              <w:rPr>
                <w:rFonts w:ascii="Arial" w:hAnsi="Arial"/>
              </w:rPr>
              <w:t>mailaddress</w:t>
            </w:r>
            <w:proofErr w:type="spellEnd"/>
            <w:r w:rsidRPr="0078708D">
              <w:rPr>
                <w:rFonts w:ascii="Arial" w:hAnsi="Arial"/>
              </w:rPr>
              <w:t xml:space="preserve"> i 2.2</w:t>
            </w:r>
          </w:p>
        </w:tc>
      </w:tr>
      <w:tr w:rsidR="00207493" w:rsidRPr="0066768F" w14:paraId="01D1E732"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366156" w14:textId="6C9F0CC1" w:rsidR="00207493" w:rsidRDefault="00207493" w:rsidP="00207493">
            <w:pPr>
              <w:rPr>
                <w:rFonts w:ascii="Arial" w:hAnsi="Arial"/>
              </w:rPr>
            </w:pPr>
            <w:r>
              <w:rPr>
                <w:rFonts w:ascii="Arial" w:hAnsi="Arial"/>
              </w:rPr>
              <w:t>4.0_RC7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D40EEB2" w14:textId="77777777" w:rsidR="00207493" w:rsidRDefault="00207493" w:rsidP="0020749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11DCF6" w14:textId="2CDD5839" w:rsidR="00207493" w:rsidRDefault="00207493" w:rsidP="00207493">
            <w:pPr>
              <w:rPr>
                <w:rFonts w:ascii="Arial" w:hAnsi="Arial"/>
              </w:rPr>
            </w:pPr>
            <w:r w:rsidRPr="0027267C">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B5688FB" w14:textId="3055B03C" w:rsidR="00207493" w:rsidRPr="00725FD1" w:rsidRDefault="00207493" w:rsidP="00207493">
            <w:pPr>
              <w:rPr>
                <w:rFonts w:ascii="Arial" w:hAnsi="Arial"/>
              </w:rPr>
            </w:pPr>
            <w:r w:rsidRPr="0078708D">
              <w:rPr>
                <w:rFonts w:ascii="Arial" w:hAnsi="Arial"/>
              </w:rPr>
              <w:t>Uppdaterat beskrivande text i 2.3</w:t>
            </w:r>
          </w:p>
        </w:tc>
      </w:tr>
      <w:tr w:rsidR="00207493" w:rsidRPr="0066768F" w14:paraId="07B3684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44AFF1E" w14:textId="08B47A89" w:rsidR="00207493" w:rsidRDefault="00207493" w:rsidP="00207493">
            <w:pPr>
              <w:rPr>
                <w:rFonts w:ascii="Arial" w:hAnsi="Arial"/>
              </w:rPr>
            </w:pPr>
            <w:r>
              <w:rPr>
                <w:rFonts w:ascii="Arial" w:hAnsi="Arial"/>
              </w:rPr>
              <w:t>4.0_RC7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2A112B" w14:textId="77777777" w:rsidR="00207493" w:rsidRDefault="00207493" w:rsidP="0020749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E16E58" w14:textId="428E5667" w:rsidR="00207493" w:rsidRDefault="00207493" w:rsidP="00207493">
            <w:pPr>
              <w:rPr>
                <w:rFonts w:ascii="Arial" w:hAnsi="Arial"/>
              </w:rPr>
            </w:pPr>
            <w:r w:rsidRPr="0027267C">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37530A00" w14:textId="613DDC28" w:rsidR="00207493" w:rsidRPr="00725FD1" w:rsidRDefault="00207493" w:rsidP="00207493">
            <w:pPr>
              <w:rPr>
                <w:rFonts w:ascii="Arial" w:hAnsi="Arial"/>
              </w:rPr>
            </w:pPr>
            <w:r w:rsidRPr="008950FF">
              <w:rPr>
                <w:rFonts w:ascii="Arial" w:hAnsi="Arial"/>
              </w:rPr>
              <w:t>Lagt till 3.2.2 Obligatoriska fält vid minimal respons</w:t>
            </w:r>
          </w:p>
        </w:tc>
      </w:tr>
      <w:tr w:rsidR="00207493" w:rsidRPr="0066768F" w14:paraId="19169D88"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6F89A7BE" w14:textId="13A639FC" w:rsidR="00207493" w:rsidRDefault="00207493" w:rsidP="00207493">
            <w:pPr>
              <w:rPr>
                <w:rFonts w:ascii="Arial" w:hAnsi="Arial"/>
              </w:rPr>
            </w:pPr>
            <w:r>
              <w:rPr>
                <w:rFonts w:ascii="Arial" w:hAnsi="Arial"/>
              </w:rPr>
              <w:t>4.0_RC9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F515C5" w14:textId="77777777" w:rsidR="00207493" w:rsidRDefault="00207493" w:rsidP="0020749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50CFD9" w14:textId="69958322" w:rsidR="00207493" w:rsidRDefault="00207493" w:rsidP="00207493">
            <w:pPr>
              <w:rPr>
                <w:rFonts w:ascii="Arial" w:hAnsi="Arial"/>
              </w:rPr>
            </w:pPr>
            <w:r w:rsidRPr="0027267C">
              <w:rPr>
                <w:rFonts w:ascii="Arial" w:hAnsi="Arial"/>
              </w:rPr>
              <w:t>Markus Lundin</w:t>
            </w:r>
          </w:p>
        </w:tc>
        <w:tc>
          <w:tcPr>
            <w:tcW w:w="4534" w:type="dxa"/>
            <w:tcBorders>
              <w:top w:val="single" w:sz="4" w:space="0" w:color="A33662" w:themeColor="accent1"/>
              <w:left w:val="single" w:sz="24" w:space="0" w:color="FFFFFF" w:themeColor="background1"/>
              <w:bottom w:val="single" w:sz="4" w:space="0" w:color="A33662" w:themeColor="accent1"/>
            </w:tcBorders>
          </w:tcPr>
          <w:p w14:paraId="1642BB42" w14:textId="6AE83199" w:rsidR="00207493" w:rsidRPr="00725FD1" w:rsidRDefault="00207493" w:rsidP="00207493">
            <w:pPr>
              <w:rPr>
                <w:rFonts w:ascii="Arial" w:hAnsi="Arial"/>
              </w:rPr>
            </w:pPr>
            <w:r>
              <w:rPr>
                <w:rFonts w:ascii="Arial" w:hAnsi="Arial"/>
              </w:rPr>
              <w:t xml:space="preserve">Tagit bort filtrering på </w:t>
            </w:r>
            <w:proofErr w:type="spellStart"/>
            <w:r>
              <w:rPr>
                <w:rFonts w:ascii="Arial" w:hAnsi="Arial"/>
              </w:rPr>
              <w:t>careContact</w:t>
            </w:r>
            <w:proofErr w:type="spellEnd"/>
          </w:p>
        </w:tc>
      </w:tr>
      <w:tr w:rsidR="00207493" w:rsidRPr="0066768F" w14:paraId="732A822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4B7F9925" w14:textId="40D0DDBA" w:rsidR="00207493" w:rsidRDefault="00207493" w:rsidP="00207493">
            <w:pPr>
              <w:rPr>
                <w:rFonts w:ascii="Arial" w:hAnsi="Arial"/>
              </w:rPr>
            </w:pPr>
            <w:r>
              <w:rPr>
                <w:rFonts w:ascii="Arial" w:hAnsi="Arial"/>
              </w:rPr>
              <w:t>4.0_RC10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30D3C" w14:textId="77777777" w:rsidR="00207493" w:rsidRDefault="00207493" w:rsidP="0020749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BFAD1C" w14:textId="29FFD3E1" w:rsidR="00207493" w:rsidRDefault="00207493" w:rsidP="00207493">
            <w:pPr>
              <w:rPr>
                <w:rFonts w:ascii="Arial" w:hAnsi="Arial"/>
              </w:rPr>
            </w:pPr>
            <w:r w:rsidRPr="00207493">
              <w:rPr>
                <w:rFonts w:ascii="Arial" w:hAnsi="Arial"/>
              </w:rPr>
              <w:t>John Jensen</w:t>
            </w:r>
          </w:p>
        </w:tc>
        <w:tc>
          <w:tcPr>
            <w:tcW w:w="4534" w:type="dxa"/>
            <w:tcBorders>
              <w:top w:val="single" w:sz="4" w:space="0" w:color="A33662" w:themeColor="accent1"/>
              <w:left w:val="single" w:sz="24" w:space="0" w:color="FFFFFF" w:themeColor="background1"/>
              <w:bottom w:val="single" w:sz="4" w:space="0" w:color="A33662" w:themeColor="accent1"/>
            </w:tcBorders>
          </w:tcPr>
          <w:p w14:paraId="6460DDD1" w14:textId="1F33D2B4" w:rsidR="00207493" w:rsidRPr="00725FD1" w:rsidRDefault="00207493" w:rsidP="00207493">
            <w:pPr>
              <w:rPr>
                <w:rFonts w:ascii="Arial" w:hAnsi="Arial"/>
              </w:rPr>
            </w:pPr>
            <w:r>
              <w:rPr>
                <w:rFonts w:ascii="Arial" w:hAnsi="Arial"/>
              </w:rPr>
              <w:t>Lagt till 38 extra testfall</w:t>
            </w:r>
          </w:p>
        </w:tc>
      </w:tr>
      <w:tr w:rsidR="00207493" w:rsidRPr="0066768F" w14:paraId="26864070"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9D1C246" w14:textId="0762D6D7" w:rsidR="00207493" w:rsidRDefault="00207493" w:rsidP="00207493">
            <w:pPr>
              <w:rPr>
                <w:rFonts w:ascii="Arial" w:hAnsi="Arial"/>
              </w:rPr>
            </w:pPr>
            <w:r>
              <w:rPr>
                <w:rFonts w:ascii="Arial" w:hAnsi="Arial"/>
              </w:rPr>
              <w:t>4.0.1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F16D3AA" w14:textId="77777777" w:rsidR="00207493" w:rsidRDefault="00207493" w:rsidP="00207493"/>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C3119A" w14:textId="506CA41A" w:rsidR="00207493" w:rsidRDefault="00207493" w:rsidP="00207493">
            <w:pPr>
              <w:rPr>
                <w:rFonts w:ascii="Arial" w:hAnsi="Arial"/>
              </w:rPr>
            </w:pPr>
            <w:r w:rsidRPr="00207493">
              <w:rPr>
                <w:rFonts w:ascii="Arial" w:hAnsi="Arial"/>
              </w:rPr>
              <w:t>Eva-Marie Dahl</w:t>
            </w:r>
          </w:p>
        </w:tc>
        <w:tc>
          <w:tcPr>
            <w:tcW w:w="4534" w:type="dxa"/>
            <w:tcBorders>
              <w:top w:val="single" w:sz="4" w:space="0" w:color="A33662" w:themeColor="accent1"/>
              <w:left w:val="single" w:sz="24" w:space="0" w:color="FFFFFF" w:themeColor="background1"/>
              <w:bottom w:val="single" w:sz="4" w:space="0" w:color="A33662" w:themeColor="accent1"/>
            </w:tcBorders>
          </w:tcPr>
          <w:p w14:paraId="2B0408EB" w14:textId="77777777" w:rsidR="00207493" w:rsidRPr="00900A53" w:rsidRDefault="00207493" w:rsidP="00207493">
            <w:pPr>
              <w:rPr>
                <w:rFonts w:ascii="Arial" w:hAnsi="Arial"/>
              </w:rPr>
            </w:pPr>
            <w:r w:rsidRPr="00900A53">
              <w:rPr>
                <w:rFonts w:ascii="Arial" w:hAnsi="Arial"/>
              </w:rPr>
              <w:t>Uppdaterat domänversion</w:t>
            </w:r>
          </w:p>
          <w:p w14:paraId="54D6F29E" w14:textId="77777777" w:rsidR="00207493" w:rsidRPr="00900A53" w:rsidRDefault="00207493" w:rsidP="00207493">
            <w:pPr>
              <w:rPr>
                <w:rFonts w:ascii="Arial" w:hAnsi="Arial"/>
              </w:rPr>
            </w:pPr>
            <w:r w:rsidRPr="00900A53">
              <w:rPr>
                <w:rFonts w:ascii="Arial" w:hAnsi="Arial"/>
              </w:rPr>
              <w:t xml:space="preserve">Ändrat kontaktinformation till </w:t>
            </w:r>
            <w:proofErr w:type="spellStart"/>
            <w:r w:rsidRPr="00900A53">
              <w:rPr>
                <w:rFonts w:ascii="Arial" w:hAnsi="Arial"/>
              </w:rPr>
              <w:t>Ineras</w:t>
            </w:r>
            <w:proofErr w:type="spellEnd"/>
            <w:r w:rsidRPr="00900A53">
              <w:rPr>
                <w:rFonts w:ascii="Arial" w:hAnsi="Arial"/>
              </w:rPr>
              <w:t xml:space="preserve"> Kundservice</w:t>
            </w:r>
          </w:p>
          <w:p w14:paraId="552669AB" w14:textId="77777777" w:rsidR="00207493" w:rsidRPr="00900A53" w:rsidRDefault="00207493" w:rsidP="00207493">
            <w:pPr>
              <w:rPr>
                <w:rFonts w:ascii="Arial" w:hAnsi="Arial"/>
              </w:rPr>
            </w:pPr>
            <w:r w:rsidRPr="00900A53">
              <w:rPr>
                <w:rFonts w:ascii="Arial" w:hAnsi="Arial"/>
              </w:rPr>
              <w:t>Lagt till definition av agent i 2.1</w:t>
            </w:r>
          </w:p>
          <w:p w14:paraId="3DB0AFE5" w14:textId="77777777" w:rsidR="00207493" w:rsidRPr="00900A53" w:rsidRDefault="00207493" w:rsidP="00207493">
            <w:pPr>
              <w:rPr>
                <w:rFonts w:ascii="Arial" w:hAnsi="Arial"/>
              </w:rPr>
            </w:pPr>
            <w:r w:rsidRPr="00900A53">
              <w:rPr>
                <w:rFonts w:ascii="Arial" w:hAnsi="Arial"/>
              </w:rPr>
              <w:t>Tagit bort benämningen SIT</w:t>
            </w:r>
          </w:p>
          <w:p w14:paraId="3E58B7D0" w14:textId="77777777" w:rsidR="00207493" w:rsidRPr="00900A53" w:rsidRDefault="00207493" w:rsidP="00207493">
            <w:pPr>
              <w:rPr>
                <w:rFonts w:ascii="Arial" w:hAnsi="Arial"/>
              </w:rPr>
            </w:pPr>
            <w:r w:rsidRPr="00900A53">
              <w:rPr>
                <w:rFonts w:ascii="Arial" w:hAnsi="Arial"/>
              </w:rPr>
              <w:t>Beskrivning av testfallen för EI-uppdatering</w:t>
            </w:r>
          </w:p>
          <w:p w14:paraId="6C90754F" w14:textId="77777777" w:rsidR="00207493" w:rsidRPr="00900A53" w:rsidRDefault="00207493" w:rsidP="00207493">
            <w:pPr>
              <w:rPr>
                <w:rFonts w:ascii="Arial" w:hAnsi="Arial"/>
              </w:rPr>
            </w:pPr>
            <w:r w:rsidRPr="00900A53">
              <w:rPr>
                <w:rFonts w:ascii="Arial" w:hAnsi="Arial"/>
              </w:rPr>
              <w:t>Uppdaterat förklaringen av EI_TF_2.2</w:t>
            </w:r>
          </w:p>
          <w:p w14:paraId="7CF1543A" w14:textId="77777777" w:rsidR="00207493" w:rsidRPr="00900A53" w:rsidRDefault="00207493" w:rsidP="00207493">
            <w:pPr>
              <w:rPr>
                <w:rFonts w:ascii="Arial" w:hAnsi="Arial"/>
              </w:rPr>
            </w:pPr>
            <w:r w:rsidRPr="00900A53">
              <w:rPr>
                <w:rFonts w:ascii="Arial" w:hAnsi="Arial"/>
              </w:rPr>
              <w:t>Ändrat antal sekunder för transaktionsfrekvens EI_TF_2.4</w:t>
            </w:r>
          </w:p>
          <w:p w14:paraId="1B87098E" w14:textId="51393113" w:rsidR="00207493" w:rsidRPr="00725FD1" w:rsidRDefault="00207493" w:rsidP="00207493">
            <w:pPr>
              <w:rPr>
                <w:rFonts w:ascii="Arial" w:hAnsi="Arial"/>
              </w:rPr>
            </w:pPr>
            <w:r w:rsidRPr="00900A53">
              <w:rPr>
                <w:rFonts w:ascii="Arial" w:hAnsi="Arial"/>
              </w:rPr>
              <w:t>Uppdaterat text följsamhet mot tecknade avtal</w:t>
            </w:r>
          </w:p>
        </w:tc>
      </w:tr>
      <w:tr w:rsidR="00207493" w:rsidRPr="0066768F" w14:paraId="4D162AC7"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4924519" w14:textId="1D9F5E71" w:rsidR="00207493" w:rsidRDefault="00207493" w:rsidP="00207493">
            <w:pPr>
              <w:rPr>
                <w:rFonts w:ascii="Arial" w:hAnsi="Arial"/>
              </w:rPr>
            </w:pPr>
            <w:r>
              <w:rPr>
                <w:rFonts w:ascii="Arial" w:hAnsi="Arial"/>
              </w:rPr>
              <w:lastRenderedPageBreak/>
              <w:t>4.1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71A907" w14:textId="11446572" w:rsidR="00207493" w:rsidRDefault="00207493" w:rsidP="00207493">
            <w:r>
              <w:t>2023-06-29</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6E15F5" w14:textId="423B10E2" w:rsidR="00207493" w:rsidRPr="00207493" w:rsidRDefault="00207493" w:rsidP="00207493">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2B4D3C7C" w14:textId="2F96733D" w:rsidR="00207493" w:rsidRPr="00900A53" w:rsidRDefault="00207493" w:rsidP="00207493">
            <w:pPr>
              <w:rPr>
                <w:rFonts w:ascii="Arial" w:hAnsi="Arial"/>
              </w:rPr>
            </w:pPr>
            <w:r>
              <w:rPr>
                <w:rFonts w:ascii="Arial" w:hAnsi="Arial"/>
              </w:rPr>
              <w:t>Uppdaterat till ny mall</w:t>
            </w:r>
          </w:p>
        </w:tc>
      </w:tr>
      <w:tr w:rsidR="00621921" w:rsidRPr="0066768F" w14:paraId="1C001BC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E44AEF3" w14:textId="115E4BAC" w:rsidR="00621921" w:rsidRDefault="00621921" w:rsidP="00207493">
            <w:pPr>
              <w:rPr>
                <w:rFonts w:ascii="Arial" w:hAnsi="Arial"/>
              </w:rPr>
            </w:pPr>
            <w:r>
              <w:rPr>
                <w:rFonts w:ascii="Arial" w:hAnsi="Arial"/>
              </w:rPr>
              <w:t>4.1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F89325" w14:textId="01A90869" w:rsidR="00621921" w:rsidRDefault="00621921" w:rsidP="00207493">
            <w:r>
              <w:t>2023-11-08</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1B772" w14:textId="79FC9E67" w:rsidR="00621921" w:rsidRDefault="00621921" w:rsidP="00207493">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60579BC7" w14:textId="4E02659A" w:rsidR="00621921" w:rsidRDefault="00621921" w:rsidP="00207493">
            <w:pPr>
              <w:rPr>
                <w:rFonts w:ascii="Arial" w:hAnsi="Arial"/>
              </w:rPr>
            </w:pPr>
            <w:r>
              <w:rPr>
                <w:rFonts w:ascii="Arial" w:hAnsi="Arial"/>
              </w:rPr>
              <w:t>Uppdaterade texter för visningsformat A</w:t>
            </w:r>
          </w:p>
        </w:tc>
      </w:tr>
      <w:tr w:rsidR="00DD2F80" w:rsidRPr="0066768F" w14:paraId="00C0F738"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97F79F2" w14:textId="0567E4AB" w:rsidR="00DD2F80" w:rsidRDefault="00DD2F80" w:rsidP="00207493">
            <w:pPr>
              <w:rPr>
                <w:rFonts w:ascii="Arial" w:hAnsi="Arial"/>
              </w:rPr>
            </w:pPr>
            <w:r>
              <w:rPr>
                <w:rFonts w:ascii="Arial" w:hAnsi="Arial"/>
              </w:rPr>
              <w:t>4.1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760916" w14:textId="3495D9BD" w:rsidR="00DD2F80" w:rsidRDefault="00DD2F80" w:rsidP="00207493">
            <w:r>
              <w:t>2024-02-14</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D477878" w14:textId="2314DE2C" w:rsidR="00DD2F80" w:rsidRDefault="00DD2F80" w:rsidP="00207493">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49E56783" w14:textId="53DCAAED" w:rsidR="00DD2F80" w:rsidRDefault="00DD2F80" w:rsidP="00207493">
            <w:pPr>
              <w:rPr>
                <w:rFonts w:ascii="Arial" w:hAnsi="Arial"/>
              </w:rPr>
            </w:pPr>
            <w:r>
              <w:rPr>
                <w:rFonts w:ascii="Arial" w:hAnsi="Arial"/>
              </w:rPr>
              <w:t xml:space="preserve">Tog bort kapitel 2.4.15 </w:t>
            </w:r>
            <w:r w:rsidRPr="00DD2F80">
              <w:rPr>
                <w:rFonts w:ascii="Arial" w:hAnsi="Arial"/>
              </w:rPr>
              <w:t>Lokal aggregering</w:t>
            </w:r>
            <w:r>
              <w:rPr>
                <w:rFonts w:ascii="Arial" w:hAnsi="Arial"/>
              </w:rPr>
              <w:t xml:space="preserve"> av identiteter</w:t>
            </w:r>
          </w:p>
        </w:tc>
      </w:tr>
      <w:tr w:rsidR="005720AB" w:rsidRPr="0066768F" w14:paraId="6BFD4B5A"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504BD21" w14:textId="471C79A0" w:rsidR="005720AB" w:rsidRDefault="005720AB" w:rsidP="00207493">
            <w:pPr>
              <w:rPr>
                <w:rFonts w:ascii="Arial" w:hAnsi="Arial"/>
              </w:rPr>
            </w:pPr>
            <w:r>
              <w:rPr>
                <w:rFonts w:ascii="Arial" w:hAnsi="Arial"/>
              </w:rPr>
              <w:t>4.2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D85A15" w14:textId="07A3B90C" w:rsidR="005720AB" w:rsidRDefault="005720AB" w:rsidP="00207493">
            <w:r>
              <w:t>2024-11-19</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0488DC" w14:textId="10FD1B32" w:rsidR="005720AB" w:rsidRDefault="005720AB" w:rsidP="00207493">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2D03205D" w14:textId="7C290F78" w:rsidR="005720AB" w:rsidRDefault="005720AB" w:rsidP="00207493">
            <w:pPr>
              <w:rPr>
                <w:rFonts w:ascii="Arial" w:hAnsi="Arial"/>
              </w:rPr>
            </w:pPr>
            <w:r>
              <w:rPr>
                <w:rFonts w:ascii="Arial" w:hAnsi="Arial"/>
              </w:rPr>
              <w:t>Rättat version</w:t>
            </w:r>
          </w:p>
        </w:tc>
      </w:tr>
      <w:tr w:rsidR="008A7A03" w:rsidRPr="0066768F" w14:paraId="035CCC53"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0C3AE00" w14:textId="1BD70923" w:rsidR="008A7A03" w:rsidRDefault="008A7A03" w:rsidP="00207493">
            <w:pPr>
              <w:rPr>
                <w:rFonts w:ascii="Arial" w:hAnsi="Arial"/>
              </w:rPr>
            </w:pPr>
            <w:r>
              <w:rPr>
                <w:rFonts w:ascii="Arial" w:hAnsi="Arial"/>
              </w:rPr>
              <w:t>4.2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F71B88" w14:textId="3C86E15F" w:rsidR="008A7A03" w:rsidRDefault="008A7A03" w:rsidP="00207493">
            <w:r>
              <w:t>2024-12-11</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E7E8AE" w14:textId="398F13D6" w:rsidR="008A7A03" w:rsidRDefault="008A7A03" w:rsidP="00207493">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7AD61E7E" w14:textId="14C5E6EC" w:rsidR="008A7A03" w:rsidRDefault="008A7A03" w:rsidP="00207493">
            <w:pPr>
              <w:rPr>
                <w:rFonts w:ascii="Arial" w:hAnsi="Arial"/>
              </w:rPr>
            </w:pPr>
            <w:r>
              <w:rPr>
                <w:rFonts w:ascii="Arial" w:hAnsi="Arial"/>
              </w:rPr>
              <w:t xml:space="preserve">Uppdaterat text och struktur för </w:t>
            </w:r>
            <w:proofErr w:type="spellStart"/>
            <w:r>
              <w:rPr>
                <w:rFonts w:ascii="Arial" w:hAnsi="Arial"/>
              </w:rPr>
              <w:t>visningsfallen</w:t>
            </w:r>
            <w:proofErr w:type="spellEnd"/>
          </w:p>
        </w:tc>
      </w:tr>
      <w:tr w:rsidR="00A72A6F" w:rsidRPr="0066768F" w14:paraId="4F915FBB"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10B2A756" w14:textId="17EFD8CE" w:rsidR="00A72A6F" w:rsidRDefault="00A72A6F" w:rsidP="00A72A6F">
            <w:pPr>
              <w:rPr>
                <w:rFonts w:ascii="Arial" w:hAnsi="Arial"/>
              </w:rPr>
            </w:pPr>
            <w:r>
              <w:rPr>
                <w:rFonts w:ascii="Arial" w:hAnsi="Arial"/>
              </w:rPr>
              <w:t>4.2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CA4012" w14:textId="40AAB0BD" w:rsidR="00A72A6F" w:rsidRDefault="00A72A6F" w:rsidP="00A72A6F">
            <w:r>
              <w:t>2025-05-21</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08C45C" w14:textId="3DF60909" w:rsidR="00A72A6F" w:rsidRDefault="00A72A6F" w:rsidP="00A72A6F">
            <w:pPr>
              <w:rPr>
                <w:rFonts w:ascii="Arial" w:hAnsi="Arial"/>
              </w:rPr>
            </w:pPr>
            <w:r>
              <w:rPr>
                <w:rFonts w:ascii="Arial" w:hAnsi="Arial"/>
              </w:rPr>
              <w:t>Linnéa Sjöberg</w:t>
            </w:r>
          </w:p>
        </w:tc>
        <w:tc>
          <w:tcPr>
            <w:tcW w:w="4534" w:type="dxa"/>
            <w:tcBorders>
              <w:top w:val="single" w:sz="4" w:space="0" w:color="A33662" w:themeColor="accent1"/>
              <w:left w:val="single" w:sz="24" w:space="0" w:color="FFFFFF" w:themeColor="background1"/>
              <w:bottom w:val="single" w:sz="4" w:space="0" w:color="A33662" w:themeColor="accent1"/>
            </w:tcBorders>
          </w:tcPr>
          <w:p w14:paraId="1D61E4C0" w14:textId="7D014589" w:rsidR="00A72A6F" w:rsidRDefault="00A72A6F" w:rsidP="00A72A6F">
            <w:pPr>
              <w:rPr>
                <w:rFonts w:ascii="Arial" w:hAnsi="Arial"/>
              </w:rPr>
            </w:pPr>
            <w:r>
              <w:rPr>
                <w:rFonts w:ascii="Arial" w:hAnsi="Arial"/>
              </w:rPr>
              <w:t xml:space="preserve">Uppdaterat </w:t>
            </w:r>
            <w:r w:rsidR="006568D6">
              <w:rPr>
                <w:rFonts w:ascii="Arial" w:hAnsi="Arial"/>
              </w:rPr>
              <w:t>avseende EI</w:t>
            </w:r>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201667593"/>
      <w:r w:rsidRPr="00C05A52">
        <w:rPr>
          <w:noProof/>
        </w:rPr>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EF809BC" w14:textId="77777777" w:rsidR="00F21738" w:rsidRDefault="00F21738" w:rsidP="00F21738"/>
    <w:p w14:paraId="4C9A3961" w14:textId="77777777" w:rsidR="00F21738" w:rsidRDefault="00F21738" w:rsidP="00F21738">
      <w:r>
        <w:t>Denna självdeklaration gäller för:</w:t>
      </w:r>
    </w:p>
    <w:p w14:paraId="53980E09" w14:textId="30146D2D" w:rsidR="00F21738" w:rsidRPr="009A7B14" w:rsidRDefault="00F21738" w:rsidP="00F21738">
      <w:pPr>
        <w:rPr>
          <w:b/>
        </w:rPr>
      </w:pPr>
      <w:r w:rsidRPr="009A7B14">
        <w:rPr>
          <w:b/>
        </w:rPr>
        <w:t>Tjänstedomän</w:t>
      </w:r>
      <w:r w:rsidRPr="009A7B14">
        <w:rPr>
          <w:b/>
        </w:rPr>
        <w:tab/>
      </w:r>
      <w:proofErr w:type="spellStart"/>
      <w:proofErr w:type="gramStart"/>
      <w:r w:rsidR="00207493" w:rsidRPr="009A7B14">
        <w:rPr>
          <w:b/>
        </w:rPr>
        <w:t>clinicalprocess:healthcond</w:t>
      </w:r>
      <w:proofErr w:type="gramEnd"/>
      <w:r w:rsidR="00207493" w:rsidRPr="009A7B14">
        <w:rPr>
          <w:b/>
        </w:rPr>
        <w:t>:actoutcome</w:t>
      </w:r>
      <w:proofErr w:type="spellEnd"/>
    </w:p>
    <w:p w14:paraId="6416CB3A" w14:textId="303B6B34" w:rsidR="00F21738" w:rsidRPr="009A7B14" w:rsidRDefault="00F21738" w:rsidP="00F21738">
      <w:pPr>
        <w:rPr>
          <w:rFonts w:ascii="Arial" w:hAnsi="Arial" w:cs="Arial"/>
          <w:bCs/>
          <w:kern w:val="32"/>
          <w:sz w:val="36"/>
          <w:szCs w:val="32"/>
        </w:rPr>
      </w:pPr>
      <w:r w:rsidRPr="009A7B14">
        <w:rPr>
          <w:b/>
        </w:rPr>
        <w:t>Tjänstekontrakt</w:t>
      </w:r>
      <w:r w:rsidRPr="009A7B14">
        <w:rPr>
          <w:b/>
        </w:rPr>
        <w:tab/>
      </w:r>
      <w:proofErr w:type="spellStart"/>
      <w:r w:rsidR="00207493" w:rsidRPr="009A7B14">
        <w:rPr>
          <w:b/>
        </w:rPr>
        <w:t>GetLaboratoryOrderOutcome</w:t>
      </w:r>
      <w:proofErr w:type="spellEnd"/>
      <w:r w:rsidR="00207493" w:rsidRPr="009A7B14">
        <w:rPr>
          <w:b/>
        </w:rPr>
        <w:t xml:space="preserve"> 4.</w:t>
      </w:r>
      <w:r w:rsidR="007C5D9B">
        <w:rPr>
          <w:b/>
        </w:rPr>
        <w:t>2</w:t>
      </w: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3" w:name="_Toc67055894"/>
      <w:bookmarkStart w:id="4" w:name="_Toc41988911"/>
      <w:bookmarkStart w:id="5" w:name="OLE_LINK2"/>
      <w:bookmarkStart w:id="6" w:name="_Toc201667594"/>
      <w:r>
        <w:t>Definitioner</w:t>
      </w:r>
      <w:bookmarkEnd w:id="3"/>
      <w:bookmarkEnd w:id="4"/>
      <w:bookmarkEnd w:id="6"/>
    </w:p>
    <w:p w14:paraId="057F4796" w14:textId="77777777" w:rsidR="00F21738" w:rsidRDefault="00F21738" w:rsidP="00F2173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lastRenderedPageBreak/>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t>TKB</w:t>
      </w:r>
      <w:r>
        <w:t xml:space="preserve"> – Tjänstekontraktsbeskrivning.</w:t>
      </w:r>
    </w:p>
    <w:p w14:paraId="09724A50" w14:textId="77777777" w:rsidR="00F21738" w:rsidRDefault="00F21738" w:rsidP="00F21738">
      <w:proofErr w:type="spellStart"/>
      <w:r w:rsidRPr="00C62A10">
        <w:rPr>
          <w:i/>
        </w:rPr>
        <w:t>PuB</w:t>
      </w:r>
      <w:proofErr w:type="spellEnd"/>
      <w:r w:rsidRPr="00C62A10">
        <w:rPr>
          <w:i/>
        </w:rPr>
        <w:t xml:space="preserve"> avtal</w:t>
      </w:r>
      <w:r>
        <w:t xml:space="preserve"> – Avtal för personuppgiftsbiträde</w:t>
      </w:r>
    </w:p>
    <w:p w14:paraId="0099A14E" w14:textId="77777777" w:rsidR="00F21738" w:rsidRDefault="00F21738" w:rsidP="00F21738">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7" w:name="_Toc41988912"/>
      <w:bookmarkStart w:id="8" w:name="_Toc67055895"/>
      <w:bookmarkStart w:id="9" w:name="_Toc201667595"/>
      <w:r>
        <w:t>Instruktioner för att fylla i självdeklaration</w:t>
      </w:r>
      <w:bookmarkEnd w:id="7"/>
      <w:bookmarkEnd w:id="8"/>
      <w:bookmarkEnd w:id="9"/>
    </w:p>
    <w:p w14:paraId="06CBFB48" w14:textId="77777777" w:rsidR="00F21738"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A73BB18" w14:textId="77777777" w:rsidR="00F21738" w:rsidRPr="00C063E1" w:rsidRDefault="00F21738" w:rsidP="00F21738"/>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Blågröna fält fylls i av Inera</w:t>
      </w:r>
    </w:p>
    <w:p w14:paraId="575CA1E6" w14:textId="77777777" w:rsidR="00F21738" w:rsidRDefault="00F21738" w:rsidP="00F21738"/>
    <w:p w14:paraId="17BBCB2D" w14:textId="77777777" w:rsidR="00F21738" w:rsidRDefault="00F21738" w:rsidP="00F21738">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A6E2FED" w14:textId="77777777" w:rsidR="00F21738" w:rsidRDefault="00F21738" w:rsidP="00F21738"/>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lastRenderedPageBreak/>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0" w:name="_Toc41988913"/>
      <w:bookmarkStart w:id="11" w:name="_Toc67055896"/>
      <w:bookmarkStart w:id="12" w:name="_Toc201667596"/>
      <w:r>
        <w:t>Hantering vid förändring av tjänsteproducent</w:t>
      </w:r>
      <w:bookmarkEnd w:id="10"/>
      <w:bookmarkEnd w:id="11"/>
      <w:bookmarkEnd w:id="12"/>
    </w:p>
    <w:p w14:paraId="0644F789" w14:textId="77777777" w:rsidR="00F21738" w:rsidRDefault="00F21738" w:rsidP="00F21738">
      <w:r>
        <w:t xml:space="preserve">Första gången ett verifieringsobjekt ska godkännas fylls hela formuläret i. </w:t>
      </w:r>
    </w:p>
    <w:p w14:paraId="04EA1ADF" w14:textId="77777777"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6BD60BC0" w14:textId="77777777" w:rsidR="00F21738" w:rsidRPr="001A3990" w:rsidRDefault="00F21738" w:rsidP="00F21738">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3" w:name="_Toc41988914"/>
      <w:bookmarkStart w:id="14" w:name="_Toc67055897"/>
      <w:bookmarkStart w:id="15" w:name="_Toc201667597"/>
      <w:r>
        <w:t>Referenser</w:t>
      </w:r>
      <w:bookmarkEnd w:id="13"/>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5"/>
    </w:tbl>
    <w:p w14:paraId="08BB76E7" w14:textId="77777777" w:rsidR="00F21738" w:rsidRDefault="00F21738" w:rsidP="00F21738">
      <w:pPr>
        <w:rPr>
          <w:rFonts w:ascii="Arial" w:hAnsi="Arial" w:cs="Arial"/>
          <w:bCs/>
          <w:kern w:val="32"/>
          <w:sz w:val="36"/>
          <w:szCs w:val="32"/>
        </w:rPr>
      </w:pPr>
    </w:p>
    <w:p w14:paraId="02087CD3" w14:textId="77777777" w:rsidR="00F4289B" w:rsidRDefault="00F4289B">
      <w:pPr>
        <w:rPr>
          <w:rFonts w:asciiTheme="majorHAnsi" w:eastAsiaTheme="majorEastAsia" w:hAnsiTheme="majorHAnsi" w:cstheme="majorBidi"/>
          <w:b/>
          <w:sz w:val="36"/>
          <w:szCs w:val="28"/>
        </w:rPr>
      </w:pPr>
      <w:bookmarkStart w:id="16" w:name="_Toc67055898"/>
      <w:bookmarkStart w:id="17" w:name="_Toc41988915"/>
      <w:bookmarkStart w:id="18" w:name="OLE_LINK3"/>
      <w:r>
        <w:br w:type="page"/>
      </w:r>
    </w:p>
    <w:p w14:paraId="1ACD3790" w14:textId="40010423" w:rsidR="00F21738" w:rsidRDefault="00F21738" w:rsidP="00F21738">
      <w:pPr>
        <w:pStyle w:val="Rubrik1"/>
        <w:numPr>
          <w:ilvl w:val="0"/>
          <w:numId w:val="18"/>
        </w:numPr>
        <w:spacing w:before="240" w:after="60"/>
        <w:ind w:left="0" w:firstLine="0"/>
      </w:pPr>
      <w:bookmarkStart w:id="19" w:name="_Toc201667598"/>
      <w:r>
        <w:lastRenderedPageBreak/>
        <w:t>Underlag för godkännande</w:t>
      </w:r>
      <w:bookmarkEnd w:id="19"/>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0" w:name="_Toc201667599"/>
      <w:r>
        <w:t>Anslutningsobjekt samt avsedda ändamål</w:t>
      </w:r>
      <w:bookmarkEnd w:id="20"/>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1" w:name="_Toc201667600"/>
      <w:r>
        <w:t>Anslutande organisation</w:t>
      </w:r>
      <w:bookmarkEnd w:id="21"/>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2" w:name="_Toc201667601"/>
      <w:r>
        <w:t>Tjänsteproducentfabrikat</w:t>
      </w:r>
      <w:bookmarkEnd w:id="22"/>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3" w:name="_Toc201667602"/>
      <w:r>
        <w:t>Källsystemsfabrikat</w:t>
      </w:r>
      <w:bookmarkEnd w:id="23"/>
    </w:p>
    <w:p w14:paraId="06DBC3C1" w14:textId="77777777" w:rsidR="00F21738" w:rsidRDefault="00F21738" w:rsidP="00F21738">
      <w:r>
        <w:t xml:space="preserve">Fabrikat och version av det </w:t>
      </w:r>
      <w:proofErr w:type="spellStart"/>
      <w:r>
        <w:t>källsystem</w:t>
      </w:r>
      <w:proofErr w:type="spellEnd"/>
      <w:r>
        <w:t xml:space="preserve">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C674D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24" w:name="_Toc458519894"/>
      <w:bookmarkStart w:id="25" w:name="_Toc458519895"/>
      <w:bookmarkStart w:id="26" w:name="_Hlk483917263"/>
      <w:bookmarkEnd w:id="24"/>
      <w:bookmarkEnd w:id="25"/>
    </w:p>
    <w:p w14:paraId="04067773" w14:textId="77777777" w:rsidR="00F4289B" w:rsidRDefault="00F4289B" w:rsidP="00F4289B">
      <w:pPr>
        <w:pStyle w:val="Rubrik3"/>
        <w:numPr>
          <w:ilvl w:val="2"/>
          <w:numId w:val="18"/>
        </w:numPr>
        <w:tabs>
          <w:tab w:val="clear" w:pos="720"/>
          <w:tab w:val="num" w:pos="360"/>
        </w:tabs>
        <w:spacing w:before="240" w:after="60"/>
        <w:ind w:left="720" w:hanging="720"/>
      </w:pPr>
      <w:bookmarkStart w:id="27" w:name="_Toc187740679"/>
      <w:bookmarkStart w:id="28" w:name="_Toc201667603"/>
      <w:r>
        <w:t>Laboratorieinformationssystem</w:t>
      </w:r>
      <w:bookmarkEnd w:id="27"/>
      <w:bookmarkEnd w:id="28"/>
    </w:p>
    <w:p w14:paraId="072120BE" w14:textId="77777777" w:rsidR="00F4289B" w:rsidRDefault="00F4289B" w:rsidP="00F4289B">
      <w:r>
        <w:t xml:space="preserve">Fabrikat av det/de laboratorieinformationssystem som tillgängliggör originalinformationen till </w:t>
      </w:r>
      <w:proofErr w:type="spellStart"/>
      <w:r>
        <w:t>källsystemet</w:t>
      </w:r>
      <w:proofErr w:type="spellEnd"/>
      <w:r>
        <w:t xml:space="preserve">. </w:t>
      </w:r>
    </w:p>
    <w:p w14:paraId="1CF1C1B6" w14:textId="77777777" w:rsidR="00F4289B" w:rsidRDefault="00F4289B" w:rsidP="00F4289B">
      <w:pPr>
        <w:pBdr>
          <w:top w:val="single" w:sz="4" w:space="1" w:color="auto"/>
          <w:left w:val="single" w:sz="4" w:space="4" w:color="auto"/>
          <w:bottom w:val="single" w:sz="4" w:space="1" w:color="auto"/>
          <w:right w:val="single" w:sz="4" w:space="4" w:color="auto"/>
        </w:pBdr>
        <w:shd w:val="clear" w:color="auto" w:fill="DC98B3" w:themeFill="text2" w:themeFillTint="66"/>
      </w:pPr>
    </w:p>
    <w:p w14:paraId="01A12ECD" w14:textId="77777777" w:rsidR="00F4289B" w:rsidRDefault="00F4289B" w:rsidP="00F4289B">
      <w:pPr>
        <w:pBdr>
          <w:top w:val="single" w:sz="4" w:space="1" w:color="auto"/>
          <w:left w:val="single" w:sz="4" w:space="4" w:color="auto"/>
          <w:bottom w:val="single" w:sz="4" w:space="1" w:color="auto"/>
          <w:right w:val="single" w:sz="4" w:space="4" w:color="auto"/>
        </w:pBdr>
        <w:shd w:val="clear" w:color="auto" w:fill="DC98B3" w:themeFill="text2" w:themeFillTint="66"/>
      </w:pPr>
    </w:p>
    <w:p w14:paraId="237DA909" w14:textId="77777777" w:rsidR="00F21738" w:rsidRDefault="00F21738" w:rsidP="00F21738"/>
    <w:p w14:paraId="26CA8FF1" w14:textId="77777777" w:rsidR="00F21738" w:rsidRDefault="00F21738" w:rsidP="00F21738">
      <w:pPr>
        <w:rPr>
          <w:rFonts w:ascii="Arial" w:hAnsi="Arial" w:cs="Arial"/>
          <w:bCs/>
          <w:iCs/>
          <w:sz w:val="28"/>
          <w:szCs w:val="28"/>
        </w:rPr>
      </w:pPr>
      <w:r>
        <w:br w:type="page"/>
      </w:r>
    </w:p>
    <w:p w14:paraId="19854BAE" w14:textId="77777777" w:rsidR="00207493" w:rsidRPr="006A72C5" w:rsidRDefault="00207493" w:rsidP="00207493">
      <w:pPr>
        <w:pStyle w:val="Rubrik3"/>
        <w:numPr>
          <w:ilvl w:val="2"/>
          <w:numId w:val="18"/>
        </w:numPr>
        <w:tabs>
          <w:tab w:val="clear" w:pos="720"/>
          <w:tab w:val="num" w:pos="360"/>
        </w:tabs>
        <w:spacing w:before="240" w:after="60"/>
        <w:ind w:left="720" w:hanging="720"/>
      </w:pPr>
      <w:bookmarkStart w:id="29" w:name="_Toc67488266"/>
      <w:bookmarkStart w:id="30" w:name="_Toc201667604"/>
      <w:bookmarkEnd w:id="26"/>
      <w:r>
        <w:lastRenderedPageBreak/>
        <w:t>Tillämpningar</w:t>
      </w:r>
      <w:bookmarkEnd w:id="29"/>
      <w:bookmarkEnd w:id="30"/>
    </w:p>
    <w:p w14:paraId="29B523BC" w14:textId="77777777" w:rsidR="00207493" w:rsidRDefault="00207493" w:rsidP="00207493">
      <w:r>
        <w:t>Tillämpning av tjänstekontraktet för olika discipliner inom laboratoriemedicin framgår av tillämpningsanvisningen för laboratoriemedicin. Ett antal typfall finns definierade avseende struktur på svarsmeddelandet.</w:t>
      </w:r>
    </w:p>
    <w:p w14:paraId="2528BD1E" w14:textId="77777777" w:rsidR="00207493" w:rsidRPr="006A72C5" w:rsidRDefault="00207493" w:rsidP="00207493">
      <w:r>
        <w:t>Ange de typfall avseende struktur på svaret som tjänsteproducenten kan uppfylla:</w:t>
      </w:r>
    </w:p>
    <w:p w14:paraId="064E806E" w14:textId="26C9EF21" w:rsidR="009864BA" w:rsidRPr="009864BA" w:rsidRDefault="009864BA" w:rsidP="00207493">
      <w:pPr>
        <w:pBdr>
          <w:top w:val="single" w:sz="4" w:space="1" w:color="auto"/>
          <w:left w:val="single" w:sz="4" w:space="4" w:color="auto"/>
          <w:bottom w:val="single" w:sz="4" w:space="1" w:color="auto"/>
          <w:right w:val="single" w:sz="4" w:space="4" w:color="auto"/>
        </w:pBdr>
        <w:shd w:val="clear" w:color="auto" w:fill="DC98B3" w:themeFill="text2" w:themeFillTint="66"/>
        <w:rPr>
          <w:b/>
          <w:bCs/>
        </w:rPr>
      </w:pPr>
      <w:r w:rsidRPr="009864BA">
        <w:rPr>
          <w:b/>
          <w:bCs/>
        </w:rPr>
        <w:t>Klinisk kemi/immunologi</w:t>
      </w:r>
    </w:p>
    <w:p w14:paraId="26EC0171" w14:textId="021D2594" w:rsidR="00207493" w:rsidRPr="00446CAB" w:rsidRDefault="009864BA" w:rsidP="00207493">
      <w:pPr>
        <w:pBdr>
          <w:top w:val="single" w:sz="4" w:space="1" w:color="auto"/>
          <w:left w:val="single" w:sz="4" w:space="4" w:color="auto"/>
          <w:bottom w:val="single" w:sz="4" w:space="1" w:color="auto"/>
          <w:right w:val="single" w:sz="4" w:space="4" w:color="auto"/>
        </w:pBdr>
        <w:shd w:val="clear" w:color="auto" w:fill="DC98B3" w:themeFill="text2" w:themeFillTint="66"/>
      </w:pPr>
      <w:r>
        <w:t>Visningsformat A</w:t>
      </w:r>
    </w:p>
    <w:p w14:paraId="470001D9" w14:textId="77777777" w:rsidR="00207493" w:rsidRDefault="00207493" w:rsidP="00207493">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710BC14" w14:textId="566F7364" w:rsidR="009864BA" w:rsidRPr="009864BA" w:rsidRDefault="009864BA" w:rsidP="00207493">
      <w:pPr>
        <w:pBdr>
          <w:top w:val="single" w:sz="4" w:space="1" w:color="auto"/>
          <w:left w:val="single" w:sz="4" w:space="4" w:color="auto"/>
          <w:bottom w:val="single" w:sz="4" w:space="1" w:color="auto"/>
          <w:right w:val="single" w:sz="4" w:space="4" w:color="auto"/>
        </w:pBdr>
        <w:shd w:val="clear" w:color="auto" w:fill="DC98B3" w:themeFill="text2" w:themeFillTint="66"/>
        <w:rPr>
          <w:b/>
          <w:bCs/>
        </w:rPr>
      </w:pPr>
      <w:r w:rsidRPr="009864BA">
        <w:rPr>
          <w:b/>
          <w:bCs/>
        </w:rPr>
        <w:t>Klinisk mikrobiologi</w:t>
      </w:r>
    </w:p>
    <w:p w14:paraId="37BAAB7B" w14:textId="38FFDD05" w:rsidR="00207493" w:rsidRPr="00446CAB" w:rsidRDefault="009864BA" w:rsidP="00207493">
      <w:pPr>
        <w:pBdr>
          <w:top w:val="single" w:sz="4" w:space="1" w:color="auto"/>
          <w:left w:val="single" w:sz="4" w:space="4" w:color="auto"/>
          <w:bottom w:val="single" w:sz="4" w:space="1" w:color="auto"/>
          <w:right w:val="single" w:sz="4" w:space="4" w:color="auto"/>
        </w:pBdr>
        <w:shd w:val="clear" w:color="auto" w:fill="DC98B3" w:themeFill="text2" w:themeFillTint="66"/>
      </w:pPr>
      <w:r>
        <w:t>Visningsformat A</w:t>
      </w:r>
    </w:p>
    <w:p w14:paraId="0F516787" w14:textId="77777777" w:rsidR="00207493" w:rsidRPr="006A72C5" w:rsidRDefault="00207493" w:rsidP="00207493">
      <w:pPr>
        <w:pBdr>
          <w:top w:val="single" w:sz="4" w:space="1" w:color="auto"/>
          <w:left w:val="single" w:sz="4" w:space="4" w:color="auto"/>
          <w:bottom w:val="single" w:sz="4" w:space="1" w:color="auto"/>
          <w:right w:val="single" w:sz="4" w:space="4" w:color="auto"/>
        </w:pBdr>
        <w:shd w:val="clear" w:color="auto" w:fill="DC98B3" w:themeFill="text2" w:themeFillTint="66"/>
      </w:pPr>
      <w:r w:rsidRPr="006A72C5">
        <w:t xml:space="preserve">[] Ja    </w:t>
      </w:r>
      <w:proofErr w:type="gramStart"/>
      <w:r w:rsidRPr="006A72C5">
        <w:t xml:space="preserve">   [</w:t>
      </w:r>
      <w:proofErr w:type="gramEnd"/>
      <w:r w:rsidRPr="006A72C5">
        <w:t>] Nej</w:t>
      </w:r>
    </w:p>
    <w:p w14:paraId="5126C316" w14:textId="7400DDAE" w:rsidR="00207493" w:rsidRPr="00446CAB" w:rsidRDefault="009864BA" w:rsidP="00207493">
      <w:pPr>
        <w:pBdr>
          <w:top w:val="single" w:sz="4" w:space="1" w:color="auto"/>
          <w:left w:val="single" w:sz="4" w:space="4" w:color="auto"/>
          <w:bottom w:val="single" w:sz="4" w:space="1" w:color="auto"/>
          <w:right w:val="single" w:sz="4" w:space="4" w:color="auto"/>
        </w:pBdr>
        <w:shd w:val="clear" w:color="auto" w:fill="DC98B3" w:themeFill="text2" w:themeFillTint="66"/>
      </w:pPr>
      <w:r>
        <w:t>Visningsformat B (odlingsanalyser med resistensbestämning)</w:t>
      </w:r>
    </w:p>
    <w:p w14:paraId="5716F137" w14:textId="77777777" w:rsidR="00207493" w:rsidRDefault="00207493" w:rsidP="00207493">
      <w:pPr>
        <w:pBdr>
          <w:top w:val="single" w:sz="4" w:space="1" w:color="auto"/>
          <w:left w:val="single" w:sz="4" w:space="4" w:color="auto"/>
          <w:bottom w:val="single" w:sz="4" w:space="1" w:color="auto"/>
          <w:right w:val="single" w:sz="4" w:space="4" w:color="auto"/>
        </w:pBdr>
        <w:shd w:val="clear" w:color="auto" w:fill="DC98B3" w:themeFill="text2" w:themeFillTint="66"/>
      </w:pPr>
      <w:r w:rsidRPr="006A72C5">
        <w:t xml:space="preserve">[] Ja    </w:t>
      </w:r>
      <w:proofErr w:type="gramStart"/>
      <w:r w:rsidRPr="006A72C5">
        <w:t xml:space="preserve">   [</w:t>
      </w:r>
      <w:proofErr w:type="gramEnd"/>
      <w:r w:rsidRPr="006A72C5">
        <w:t>] Nej</w:t>
      </w:r>
    </w:p>
    <w:p w14:paraId="582AFB02" w14:textId="42CA2684" w:rsidR="009864BA" w:rsidRPr="00446CAB" w:rsidRDefault="009864BA" w:rsidP="009864BA">
      <w:pPr>
        <w:pBdr>
          <w:top w:val="single" w:sz="4" w:space="1" w:color="auto"/>
          <w:left w:val="single" w:sz="4" w:space="4" w:color="auto"/>
          <w:bottom w:val="single" w:sz="4" w:space="1" w:color="auto"/>
          <w:right w:val="single" w:sz="4" w:space="4" w:color="auto"/>
        </w:pBdr>
        <w:shd w:val="clear" w:color="auto" w:fill="DC98B3" w:themeFill="text2" w:themeFillTint="66"/>
      </w:pPr>
      <w:r>
        <w:t>Visningsformat C (komplexa serologiska analyser)</w:t>
      </w:r>
    </w:p>
    <w:p w14:paraId="03EC50A0" w14:textId="77777777" w:rsidR="009864BA" w:rsidRDefault="009864BA" w:rsidP="009864BA">
      <w:pPr>
        <w:pBdr>
          <w:top w:val="single" w:sz="4" w:space="1" w:color="auto"/>
          <w:left w:val="single" w:sz="4" w:space="4" w:color="auto"/>
          <w:bottom w:val="single" w:sz="4" w:space="1" w:color="auto"/>
          <w:right w:val="single" w:sz="4" w:space="4" w:color="auto"/>
        </w:pBdr>
        <w:shd w:val="clear" w:color="auto" w:fill="DC98B3" w:themeFill="text2" w:themeFillTint="66"/>
      </w:pPr>
      <w:r w:rsidRPr="006A72C5">
        <w:t xml:space="preserve">[] Ja    </w:t>
      </w:r>
      <w:proofErr w:type="gramStart"/>
      <w:r w:rsidRPr="006A72C5">
        <w:t xml:space="preserve">   [</w:t>
      </w:r>
      <w:proofErr w:type="gramEnd"/>
      <w:r w:rsidRPr="006A72C5">
        <w:t>] Nej</w:t>
      </w:r>
    </w:p>
    <w:p w14:paraId="36D3340F" w14:textId="128AE6F2" w:rsidR="00207493" w:rsidRPr="002E0320" w:rsidRDefault="00207493" w:rsidP="00207493">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F810454" w14:textId="77777777" w:rsidR="00207493" w:rsidRDefault="00207493" w:rsidP="00207493">
      <w:pPr>
        <w:pBdr>
          <w:top w:val="single" w:sz="4" w:space="1" w:color="auto"/>
          <w:left w:val="single" w:sz="4" w:space="4" w:color="auto"/>
          <w:bottom w:val="single" w:sz="4" w:space="1" w:color="auto"/>
          <w:right w:val="single" w:sz="4" w:space="4" w:color="auto"/>
        </w:pBdr>
        <w:shd w:val="clear" w:color="auto" w:fill="DC98B3" w:themeFill="text2" w:themeFillTint="66"/>
      </w:pPr>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31" w:name="_Toc201667605"/>
      <w:r>
        <w:t>Funktionalitet</w:t>
      </w:r>
      <w:bookmarkEnd w:id="31"/>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32" w:name="_Toc8730204"/>
      <w:bookmarkEnd w:id="16"/>
      <w:bookmarkEnd w:id="17"/>
      <w:bookmarkEnd w:id="18"/>
      <w:r w:rsidRPr="00B74F34">
        <w:t xml:space="preserve"> </w:t>
      </w:r>
      <w:bookmarkStart w:id="33" w:name="_Toc67055904"/>
      <w:bookmarkStart w:id="34" w:name="_Toc201667606"/>
      <w:proofErr w:type="spellStart"/>
      <w:r>
        <w:t>Inparametrar</w:t>
      </w:r>
      <w:proofErr w:type="spellEnd"/>
      <w:r>
        <w:t xml:space="preserve"> och tjänstens funktion</w:t>
      </w:r>
      <w:bookmarkEnd w:id="32"/>
      <w:bookmarkEnd w:id="33"/>
      <w:bookmarkEnd w:id="34"/>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3FC24595"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1AF4463D"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DCD34FC"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w:t>
      </w:r>
      <w:r w:rsidRPr="00334399">
        <w:t xml:space="preserve"> Reservnummer </w:t>
      </w:r>
      <w:r>
        <w:t>(TF 1.1.3)</w:t>
      </w:r>
    </w:p>
    <w:p w14:paraId="74769A1C"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81FD85B"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provtagningstid (TF 1.2.1, TF 1.2.3 och TF 1.2.4)</w:t>
      </w:r>
    </w:p>
    <w:p w14:paraId="68BBE828"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500D520C"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careUnitHSAId</w:t>
      </w:r>
      <w:proofErr w:type="spellEnd"/>
      <w:r>
        <w:t xml:space="preserve"> (TF 1.3)</w:t>
      </w:r>
    </w:p>
    <w:p w14:paraId="2A1171A0"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1A227D7"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sourceSystemHSAId</w:t>
      </w:r>
      <w:proofErr w:type="spellEnd"/>
      <w:r>
        <w:t xml:space="preserve"> (TF 1.4)</w:t>
      </w:r>
    </w:p>
    <w:p w14:paraId="64DF3872"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3273F71"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vårdgivare </w:t>
      </w:r>
      <w:proofErr w:type="spellStart"/>
      <w:r w:rsidRPr="003E20EF">
        <w:t>careGiverHSAId</w:t>
      </w:r>
      <w:proofErr w:type="spellEnd"/>
      <w:r>
        <w:t xml:space="preserve"> (TF 1.6)</w:t>
      </w:r>
    </w:p>
    <w:p w14:paraId="03B9B02A"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74D6AA9"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w:t>
      </w:r>
      <w:r>
        <w:t>på Http-</w:t>
      </w:r>
      <w:proofErr w:type="spellStart"/>
      <w:r>
        <w:t>header</w:t>
      </w:r>
      <w:proofErr w:type="spellEnd"/>
      <w:r>
        <w:t xml:space="preserve"> (TF 1.7)</w:t>
      </w:r>
    </w:p>
    <w:p w14:paraId="1001929D"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2386CC1"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patienten ej finns i </w:t>
      </w:r>
      <w:proofErr w:type="spellStart"/>
      <w:r>
        <w:t>källsystemet</w:t>
      </w:r>
      <w:proofErr w:type="spellEnd"/>
      <w:r>
        <w:t xml:space="preserve"> (TF 1.9)</w:t>
      </w:r>
    </w:p>
    <w:p w14:paraId="49B0DA51"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9CB804B"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Urval på </w:t>
      </w:r>
      <w:proofErr w:type="spellStart"/>
      <w:r>
        <w:t>ProvId</w:t>
      </w:r>
      <w:proofErr w:type="spellEnd"/>
      <w:r>
        <w:t xml:space="preserve"> (TF 1.11)</w:t>
      </w:r>
    </w:p>
    <w:p w14:paraId="4F05A266"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B5E0A3"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Urval på RemissId (TF 1.12)</w:t>
      </w:r>
    </w:p>
    <w:p w14:paraId="4077ADA6"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6445B99"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0A5C634"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2B1A4CA"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310B850A" w14:textId="77777777" w:rsidR="00F21738" w:rsidRDefault="00F21738" w:rsidP="00F21738">
      <w:pPr>
        <w:rPr>
          <w:rFonts w:ascii="Arial" w:hAnsi="Arial" w:cs="Arial"/>
          <w:bCs/>
          <w:kern w:val="32"/>
          <w:sz w:val="36"/>
          <w:szCs w:val="32"/>
        </w:rPr>
      </w:pPr>
    </w:p>
    <w:p w14:paraId="21FB9E1C" w14:textId="77777777" w:rsidR="00F21738" w:rsidRDefault="00F21738" w:rsidP="00F21738">
      <w:pPr>
        <w:pStyle w:val="Rubrik3"/>
        <w:numPr>
          <w:ilvl w:val="2"/>
          <w:numId w:val="18"/>
        </w:numPr>
        <w:tabs>
          <w:tab w:val="clear" w:pos="720"/>
          <w:tab w:val="num" w:pos="360"/>
        </w:tabs>
        <w:spacing w:before="240" w:after="60"/>
        <w:ind w:left="720" w:hanging="720"/>
      </w:pPr>
      <w:bookmarkStart w:id="35" w:name="_Toc67055905"/>
      <w:bookmarkStart w:id="36" w:name="OLE_LINK9"/>
      <w:bookmarkStart w:id="37" w:name="_Toc201667607"/>
      <w:r>
        <w:t>Obligatoriska fält</w:t>
      </w:r>
      <w:bookmarkEnd w:id="35"/>
      <w:bookmarkEnd w:id="37"/>
    </w:p>
    <w:p w14:paraId="4CED6AF8" w14:textId="77777777" w:rsidR="00F21738" w:rsidRPr="0098210D" w:rsidRDefault="00F21738" w:rsidP="00F21738">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9960C06" w14:textId="1390B42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Svar levereras med korrekt fält</w:t>
      </w:r>
      <w:r w:rsidRPr="0098210D">
        <w:t xml:space="preserve"> </w:t>
      </w:r>
      <w:r>
        <w:t>(TF 1.1.1)</w:t>
      </w:r>
      <w:r w:rsidR="00103FF0">
        <w:br/>
      </w:r>
      <w:r w:rsidRPr="002E0320">
        <w:t xml:space="preserve">[] Ja    </w:t>
      </w:r>
      <w:proofErr w:type="gramStart"/>
      <w:r w:rsidRPr="002E0320">
        <w:t xml:space="preserve">   [</w:t>
      </w:r>
      <w:proofErr w:type="gramEnd"/>
      <w:r w:rsidRPr="002E0320">
        <w:t>] Nej</w:t>
      </w: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668123" w14:textId="1E7C171A" w:rsidR="007B7D55"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8EF1C0" w14:textId="77777777" w:rsidR="007B7D55" w:rsidRPr="002E0320" w:rsidRDefault="007B7D55"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4DCFAF6" w14:textId="77777777" w:rsidR="00F21738" w:rsidRPr="002E0320" w:rsidRDefault="00F21738" w:rsidP="00F21738"/>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8" w:name="_Toc450894700"/>
      <w:bookmarkStart w:id="39" w:name="_Toc67055906"/>
      <w:bookmarkStart w:id="40" w:name="_Toc201667608"/>
      <w:r>
        <w:t>Felhantering</w:t>
      </w:r>
      <w:bookmarkEnd w:id="38"/>
      <w:bookmarkEnd w:id="39"/>
      <w:bookmarkEnd w:id="40"/>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t>Ange hur tjänsteproducenten uppfyller stipulerade krav på felhantering. I detta ingår att leverera svar som uppfyller krav på hur felmeddelande ska se ut.</w:t>
      </w:r>
    </w:p>
    <w:p w14:paraId="243F8FC3" w14:textId="7354FA3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w:t>
      </w:r>
      <w:r w:rsidR="003E20EF">
        <w:t>8</w:t>
      </w:r>
      <w:r>
        <w:t>)</w:t>
      </w:r>
      <w:r w:rsidR="00103FF0">
        <w:br/>
      </w:r>
      <w:r w:rsidRPr="002E0320">
        <w:t xml:space="preserve">[] Ja    </w:t>
      </w:r>
      <w:proofErr w:type="gramStart"/>
      <w:r w:rsidRPr="002E0320">
        <w:t xml:space="preserve">   [</w:t>
      </w:r>
      <w:proofErr w:type="gramEnd"/>
      <w:r w:rsidRPr="002E0320">
        <w:t>] Nej</w:t>
      </w:r>
    </w:p>
    <w:p w14:paraId="7EBB57EC" w14:textId="61E921D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w:t>
      </w:r>
      <w:r w:rsidR="003E20EF">
        <w:t>8</w:t>
      </w:r>
      <w:r>
        <w:t>)</w:t>
      </w:r>
      <w:r w:rsidR="00103FF0">
        <w:br/>
      </w:r>
      <w:r w:rsidRPr="002E0320">
        <w:t xml:space="preserve">[] Ja    </w:t>
      </w:r>
      <w:proofErr w:type="gramStart"/>
      <w:r w:rsidRPr="002E0320">
        <w:t xml:space="preserve">   [</w:t>
      </w:r>
      <w:proofErr w:type="gramEnd"/>
      <w:r w:rsidRPr="002E0320">
        <w:t>] Nej</w:t>
      </w:r>
    </w:p>
    <w:p w14:paraId="07863988" w14:textId="058C692F" w:rsidR="00F21738" w:rsidRDefault="00B95B8D"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B95B8D">
        <w:t>Följer hanteringen av tekniska fel reglerna och undviker att returnera personuppgifter i meddelanden eller loggar?</w:t>
      </w:r>
      <w:r w:rsidR="00F21738">
        <w:t xml:space="preserve"> (TF 1.</w:t>
      </w:r>
      <w:r w:rsidR="003E20EF">
        <w:t>8</w:t>
      </w:r>
      <w:r w:rsidR="00F21738">
        <w:t>)</w:t>
      </w:r>
      <w:r w:rsidR="00103FF0">
        <w:br/>
      </w:r>
      <w:r w:rsidR="00F21738">
        <w:t xml:space="preserve">[] Ja    </w:t>
      </w:r>
      <w:proofErr w:type="gramStart"/>
      <w:r w:rsidR="00F21738">
        <w:t xml:space="preserve">   [</w:t>
      </w:r>
      <w:proofErr w:type="gramEnd"/>
      <w:r w:rsidR="00F21738">
        <w:t>] Nej</w:t>
      </w: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8F6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8CB5F3" w14:textId="77777777" w:rsidR="00F21738" w:rsidRDefault="00F21738" w:rsidP="00F21738"/>
    <w:p w14:paraId="2B2D0CC3" w14:textId="77777777" w:rsidR="00F21738" w:rsidRDefault="00F21738" w:rsidP="00F21738"/>
    <w:p w14:paraId="7A4F5460"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41" w:name="_Toc67055907"/>
      <w:bookmarkStart w:id="42" w:name="_Toc201667609"/>
      <w:r>
        <w:t>Informationsavlämning generellt</w:t>
      </w:r>
      <w:bookmarkEnd w:id="41"/>
      <w:bookmarkEnd w:id="42"/>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43" w:name="_Toc67055908"/>
      <w:bookmarkStart w:id="44" w:name="_Toc201667610"/>
      <w:r>
        <w:t>Teckenkodning</w:t>
      </w:r>
      <w:bookmarkEnd w:id="43"/>
      <w:bookmarkEnd w:id="44"/>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lastRenderedPageBreak/>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xml:space="preserve">[] Ja    </w:t>
      </w:r>
      <w:proofErr w:type="gramStart"/>
      <w:r w:rsidRPr="002E0320">
        <w:t xml:space="preserve">   [</w:t>
      </w:r>
      <w:proofErr w:type="gramEnd"/>
      <w:r w:rsidRPr="002E0320">
        <w:t>]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103FF0">
        <w:br/>
      </w:r>
      <w:r w:rsidRPr="002E0320">
        <w:t xml:space="preserve">[] Ja    </w:t>
      </w:r>
      <w:proofErr w:type="gramStart"/>
      <w:r w:rsidRPr="002E0320">
        <w:t xml:space="preserve">   [</w:t>
      </w:r>
      <w:proofErr w:type="gramEnd"/>
      <w:r w:rsidRPr="002E0320">
        <w:t>] Nej</w:t>
      </w: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4820DE" w14:textId="77777777" w:rsidR="00F21738" w:rsidRPr="002E0320" w:rsidRDefault="00F21738" w:rsidP="00F21738"/>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5" w:name="_Toc67055909"/>
      <w:bookmarkStart w:id="46" w:name="_Toc201667611"/>
      <w:r>
        <w:t>Vårdgivare/vårdenhet (VG/VE)</w:t>
      </w:r>
      <w:bookmarkEnd w:id="45"/>
      <w:bookmarkEnd w:id="46"/>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6CA01CCC" w14:textId="77777777" w:rsidR="00F21738" w:rsidRDefault="00F21738" w:rsidP="00F21738">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2EA84E42"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Pr="00822D62">
        <w:t>accountableCareUnit</w:t>
      </w:r>
      <w:proofErr w:type="spellEnd"/>
      <w:r w:rsidRPr="00822D62">
        <w:t xml:space="preserve"> </w:t>
      </w:r>
      <w:r>
        <w:t>(TF 3.1)</w:t>
      </w:r>
    </w:p>
    <w:p w14:paraId="09CF007D"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977297B" w14:textId="720BA03C"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Pr="009C7651">
        <w:t>accountable</w:t>
      </w:r>
      <w:r w:rsidR="003E20EF">
        <w:t>CareGiver</w:t>
      </w:r>
      <w:proofErr w:type="spellEnd"/>
      <w:r w:rsidRPr="00822D62">
        <w:t xml:space="preserve"> </w:t>
      </w:r>
      <w:r>
        <w:t>(TF 3.1)</w:t>
      </w:r>
    </w:p>
    <w:p w14:paraId="5B7F0ECD"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97FA1EB"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rsidRPr="009C7651">
        <w:t>blockComparisonTime</w:t>
      </w:r>
      <w:proofErr w:type="spellEnd"/>
      <w:r w:rsidRPr="007060D1">
        <w:t xml:space="preserve"> </w:t>
      </w:r>
      <w:r>
        <w:t>(TF 3.2)</w:t>
      </w:r>
    </w:p>
    <w:p w14:paraId="00735C16"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AD45A6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E081D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52B5D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1F51B94" w14:textId="77777777" w:rsidR="00F21738" w:rsidRPr="002E0320" w:rsidRDefault="00F21738" w:rsidP="00F21738"/>
    <w:p w14:paraId="432FEA89" w14:textId="77777777" w:rsidR="00F21738" w:rsidRDefault="00F21738" w:rsidP="00F21738">
      <w:pPr>
        <w:pStyle w:val="Rubrik3"/>
        <w:numPr>
          <w:ilvl w:val="2"/>
          <w:numId w:val="18"/>
        </w:numPr>
        <w:tabs>
          <w:tab w:val="clear" w:pos="720"/>
          <w:tab w:val="num" w:pos="360"/>
        </w:tabs>
        <w:spacing w:before="240" w:after="60"/>
        <w:ind w:left="720" w:hanging="720"/>
      </w:pPr>
      <w:bookmarkStart w:id="47" w:name="_Toc67055910"/>
      <w:bookmarkStart w:id="48" w:name="_Toc201667612"/>
      <w:r>
        <w:t>Vårdgivares spärr för invånare (</w:t>
      </w:r>
      <w:proofErr w:type="spellStart"/>
      <w:r>
        <w:t>approvedForPatient</w:t>
      </w:r>
      <w:proofErr w:type="spellEnd"/>
      <w:r>
        <w:t>)</w:t>
      </w:r>
      <w:bookmarkEnd w:id="47"/>
      <w:bookmarkEnd w:id="48"/>
    </w:p>
    <w:p w14:paraId="20456795" w14:textId="77777777" w:rsidR="00F21738" w:rsidRDefault="00F21738" w:rsidP="00F21738">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 xml:space="preserve">I testsviterna som medföljer releasepaketet finns stöd för att verifiera </w:t>
      </w:r>
      <w:proofErr w:type="spellStart"/>
      <w:r>
        <w:t>approvedForPatient</w:t>
      </w:r>
      <w:proofErr w:type="spellEnd"/>
      <w:r>
        <w:t xml:space="preserve"> (specifika testfall inom parentes).</w:t>
      </w:r>
    </w:p>
    <w:p w14:paraId="18D1DA91" w14:textId="77777777" w:rsidR="00F21738" w:rsidRDefault="00F21738" w:rsidP="00F21738">
      <w:r>
        <w:t xml:space="preserve">Ange om tjänsteproducenten uppfyller krav avseende uppdatering av fältet </w:t>
      </w:r>
      <w:proofErr w:type="spellStart"/>
      <w:r>
        <w:t>approvedForPatient</w:t>
      </w:r>
      <w:proofErr w:type="spellEnd"/>
      <w:r>
        <w: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r w:rsidR="00103FF0">
        <w:br/>
      </w:r>
      <w:r w:rsidRPr="002E0320">
        <w:t xml:space="preserve">[] Ja    </w:t>
      </w:r>
      <w:proofErr w:type="gramStart"/>
      <w:r w:rsidRPr="002E0320">
        <w:t xml:space="preserve">   [</w:t>
      </w:r>
      <w:proofErr w:type="gramEnd"/>
      <w:r w:rsidRPr="002E0320">
        <w:t>] Nej</w:t>
      </w: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103FF0">
        <w:br/>
      </w:r>
      <w:r w:rsidRPr="002E0320">
        <w:t xml:space="preserve">[] Ja    </w:t>
      </w:r>
      <w:proofErr w:type="gramStart"/>
      <w:r w:rsidRPr="002E0320">
        <w:t xml:space="preserve">   [</w:t>
      </w:r>
      <w:proofErr w:type="gramEnd"/>
      <w:r w:rsidRPr="002E0320">
        <w:t>] Nej</w:t>
      </w:r>
    </w:p>
    <w:p w14:paraId="24E6C0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380478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51327749" w14:textId="77777777" w:rsidR="00F21738" w:rsidRDefault="00F21738" w:rsidP="00F21738">
      <w:pPr>
        <w:pStyle w:val="Rubrik2"/>
        <w:numPr>
          <w:ilvl w:val="1"/>
          <w:numId w:val="18"/>
        </w:numPr>
        <w:tabs>
          <w:tab w:val="clear" w:pos="1080"/>
          <w:tab w:val="num" w:pos="360"/>
        </w:tabs>
        <w:spacing w:before="240" w:after="60"/>
        <w:ind w:left="851" w:hanging="851"/>
      </w:pPr>
      <w:bookmarkStart w:id="49" w:name="_Toc67055911"/>
      <w:bookmarkStart w:id="50" w:name="_Toc201667613"/>
      <w:r>
        <w:t>Informationsavlämning – Specifika aspekter för kontraktet</w:t>
      </w:r>
      <w:bookmarkEnd w:id="49"/>
      <w:bookmarkEnd w:id="50"/>
    </w:p>
    <w:p w14:paraId="0690DA29" w14:textId="11278F45" w:rsidR="00472329" w:rsidRDefault="00C86D8C" w:rsidP="00472329">
      <w:pPr>
        <w:pStyle w:val="Rubrik3"/>
        <w:keepLines w:val="0"/>
        <w:numPr>
          <w:ilvl w:val="2"/>
          <w:numId w:val="18"/>
        </w:numPr>
        <w:spacing w:before="240" w:after="60"/>
        <w:ind w:left="720" w:right="0" w:hanging="720"/>
        <w:contextualSpacing w:val="0"/>
      </w:pPr>
      <w:bookmarkStart w:id="51" w:name="_Toc49956320"/>
      <w:bookmarkStart w:id="52" w:name="_Toc131411932"/>
      <w:bookmarkStart w:id="53" w:name="_Toc132210350"/>
      <w:bookmarkStart w:id="54" w:name="OLE_LINK6"/>
      <w:bookmarkStart w:id="55" w:name="_Toc201667614"/>
      <w:bookmarkEnd w:id="36"/>
      <w:r>
        <w:t>S</w:t>
      </w:r>
      <w:r w:rsidR="00472329">
        <w:t>ignering</w:t>
      </w:r>
      <w:bookmarkEnd w:id="51"/>
      <w:bookmarkEnd w:id="52"/>
      <w:bookmarkEnd w:id="55"/>
    </w:p>
    <w:p w14:paraId="7E0E1036" w14:textId="77777777" w:rsidR="00472329" w:rsidRPr="00952DE8" w:rsidRDefault="00472329" w:rsidP="00472329">
      <w:r>
        <w:t>Kontraktet medger att leverera information om vilken person som signerat informationen.</w:t>
      </w:r>
    </w:p>
    <w:p w14:paraId="7C90E618" w14:textId="77777777" w:rsidR="00472329" w:rsidRDefault="00472329" w:rsidP="00472329">
      <w:r>
        <w:t>I testsviterna som medföljer releasepaketet finns testfall för att verifiera att en tjänsteproducent kan leverera detta (specifikt testfall inom parentes).</w:t>
      </w:r>
    </w:p>
    <w:p w14:paraId="5DD817EF" w14:textId="77777777" w:rsidR="00472329" w:rsidRDefault="00472329" w:rsidP="00472329">
      <w:r>
        <w:t>Ange nedan om tjänsteproducenten stödjer att leverera denna information:</w:t>
      </w:r>
    </w:p>
    <w:p w14:paraId="461B175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Svar kan levereras med en signerad post (TF 5.1)</w:t>
      </w:r>
    </w:p>
    <w:p w14:paraId="185B7DE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9917C5"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5231DF92"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986BA2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DAECD4"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DA7C63E"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61BC603F" w14:textId="77777777" w:rsidR="00472329" w:rsidRDefault="00472329" w:rsidP="00472329">
      <w:pPr>
        <w:rPr>
          <w:rFonts w:ascii="Arial" w:hAnsi="Arial" w:cs="Arial"/>
          <w:bCs/>
          <w:kern w:val="32"/>
          <w:sz w:val="36"/>
          <w:szCs w:val="32"/>
        </w:rPr>
      </w:pPr>
    </w:p>
    <w:p w14:paraId="6C659E15" w14:textId="6E0B6473" w:rsidR="003E20EF" w:rsidRDefault="00C86D8C" w:rsidP="003E20EF">
      <w:pPr>
        <w:pStyle w:val="Rubrik3"/>
        <w:keepLines w:val="0"/>
        <w:numPr>
          <w:ilvl w:val="2"/>
          <w:numId w:val="18"/>
        </w:numPr>
        <w:tabs>
          <w:tab w:val="clear" w:pos="720"/>
        </w:tabs>
        <w:spacing w:before="240" w:after="60"/>
        <w:ind w:left="720" w:right="0" w:hanging="720"/>
        <w:contextualSpacing w:val="0"/>
      </w:pPr>
      <w:bookmarkStart w:id="56" w:name="_Toc201667615"/>
      <w:r>
        <w:t>Status på laboratoriesvar</w:t>
      </w:r>
      <w:bookmarkEnd w:id="56"/>
    </w:p>
    <w:p w14:paraId="116E7402" w14:textId="56DB16A5" w:rsidR="003E20EF" w:rsidRDefault="003E20EF" w:rsidP="003E20EF">
      <w:pPr>
        <w:rPr>
          <w:bCs/>
          <w:iCs/>
        </w:rPr>
      </w:pPr>
      <w:r>
        <w:t xml:space="preserve">Kontraktet medger att i fältet </w:t>
      </w:r>
      <w:proofErr w:type="spellStart"/>
      <w:proofErr w:type="gramStart"/>
      <w:r w:rsidR="004B68C2">
        <w:t>body</w:t>
      </w:r>
      <w:r w:rsidR="00682D87">
        <w:t>:</w:t>
      </w:r>
      <w:r>
        <w:t>type</w:t>
      </w:r>
      <w:proofErr w:type="spellEnd"/>
      <w:proofErr w:type="gramEnd"/>
      <w:r w:rsidR="00C86D8C">
        <w:t xml:space="preserve"> ange vilken status som ett laboratoriesvar har. </w:t>
      </w:r>
    </w:p>
    <w:p w14:paraId="55652540" w14:textId="33150FF4" w:rsidR="003E20EF" w:rsidRDefault="003E20EF" w:rsidP="003E20EF">
      <w:r>
        <w:t>I testsviterna som medföljer releasepaketet finns testfall för att verifiera att en tjänsteproducent kan leverera detta (specifikt testfall inom par</w:t>
      </w:r>
      <w:r w:rsidR="007049FB">
        <w:t>e</w:t>
      </w:r>
      <w:r>
        <w:t>ntes).</w:t>
      </w:r>
    </w:p>
    <w:p w14:paraId="2452EEC1" w14:textId="026F44E9" w:rsidR="003E20EF" w:rsidRDefault="003E20EF" w:rsidP="003E20EF">
      <w:r>
        <w:t xml:space="preserve">Ange nedan om tjänsteproducenten stödjer att leverera </w:t>
      </w:r>
      <w:r w:rsidR="00391655">
        <w:t>status</w:t>
      </w:r>
      <w:r>
        <w:t xml:space="preserve"> Slutsvar</w:t>
      </w:r>
      <w:r w:rsidR="00391655">
        <w:t xml:space="preserve"> (final)</w:t>
      </w:r>
      <w:r>
        <w:t>, Preliminär</w:t>
      </w:r>
      <w:r w:rsidR="00391655">
        <w:t xml:space="preserve"> (</w:t>
      </w:r>
      <w:proofErr w:type="spellStart"/>
      <w:r w:rsidR="00391655">
        <w:t>pr</w:t>
      </w:r>
      <w:r w:rsidR="004B68C2">
        <w:t>e</w:t>
      </w:r>
      <w:r w:rsidR="00391655">
        <w:t>liminary</w:t>
      </w:r>
      <w:proofErr w:type="spellEnd"/>
      <w:r w:rsidR="00391655">
        <w:t>)</w:t>
      </w:r>
      <w:r>
        <w:t xml:space="preserve"> och </w:t>
      </w:r>
      <w:proofErr w:type="spellStart"/>
      <w:r>
        <w:t>Delsvar</w:t>
      </w:r>
      <w:proofErr w:type="spellEnd"/>
      <w:r w:rsidR="00391655">
        <w:t xml:space="preserve"> (partial)</w:t>
      </w:r>
      <w:r w:rsidR="00C86D8C">
        <w:t>:</w:t>
      </w:r>
    </w:p>
    <w:p w14:paraId="1C9E282C" w14:textId="7DA8B5B4"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00BB5CA3">
        <w:t>status</w:t>
      </w:r>
      <w:r>
        <w:t xml:space="preserve"> </w:t>
      </w:r>
      <w:r w:rsidR="00DE2940">
        <w:t>S</w:t>
      </w:r>
      <w:r>
        <w:t>lut</w:t>
      </w:r>
      <w:r w:rsidR="00DE2940">
        <w:t>s</w:t>
      </w:r>
      <w:r>
        <w:t>var (TF 5.5.1)</w:t>
      </w:r>
    </w:p>
    <w:p w14:paraId="7A77F374"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78451E8" w14:textId="6888579F"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00BB5CA3">
        <w:t>status</w:t>
      </w:r>
      <w:r w:rsidR="00BB5CA3" w:rsidRPr="00EE00AE">
        <w:t xml:space="preserve"> </w:t>
      </w:r>
      <w:r w:rsidRPr="00EE00AE">
        <w:t>Preliminär</w:t>
      </w:r>
      <w:r>
        <w:t xml:space="preserve"> (TF 5.5.2)</w:t>
      </w:r>
    </w:p>
    <w:p w14:paraId="2A47335C"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3A74A80" w14:textId="695C86B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00BB5CA3">
        <w:t xml:space="preserve">status </w:t>
      </w:r>
      <w:proofErr w:type="spellStart"/>
      <w:proofErr w:type="gramStart"/>
      <w:r w:rsidR="00DE2940">
        <w:t>D</w:t>
      </w:r>
      <w:r w:rsidRPr="00EE00AE">
        <w:t>elsvar</w:t>
      </w:r>
      <w:proofErr w:type="spellEnd"/>
      <w:r w:rsidRPr="00EE00AE">
        <w:t xml:space="preserve"> </w:t>
      </w:r>
      <w:r>
        <w:t xml:space="preserve"> (</w:t>
      </w:r>
      <w:proofErr w:type="gramEnd"/>
      <w:r>
        <w:t>TF 5.5.3)</w:t>
      </w:r>
    </w:p>
    <w:p w14:paraId="33E1E818"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F6E614B"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E093E1E"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3A0D033"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2B60236C" w14:textId="77777777" w:rsidR="003E20EF" w:rsidRPr="002E0320" w:rsidRDefault="003E20EF" w:rsidP="003E20EF"/>
    <w:p w14:paraId="223BB97B" w14:textId="65520497" w:rsidR="003E20EF" w:rsidRDefault="003E20EF" w:rsidP="003E20EF">
      <w:pPr>
        <w:pStyle w:val="Rubrik3"/>
        <w:keepLines w:val="0"/>
        <w:numPr>
          <w:ilvl w:val="2"/>
          <w:numId w:val="18"/>
        </w:numPr>
        <w:tabs>
          <w:tab w:val="clear" w:pos="720"/>
        </w:tabs>
        <w:spacing w:before="240" w:after="60"/>
        <w:ind w:left="720" w:right="0" w:hanging="720"/>
        <w:contextualSpacing w:val="0"/>
      </w:pPr>
      <w:bookmarkStart w:id="57" w:name="_Toc485133936"/>
      <w:bookmarkStart w:id="58" w:name="_Toc67488278"/>
      <w:bookmarkStart w:id="59" w:name="_Toc201667616"/>
      <w:r>
        <w:t>Kommentar till lab</w:t>
      </w:r>
      <w:r w:rsidR="00682D87">
        <w:t>oratorie</w:t>
      </w:r>
      <w:r>
        <w:t>svar</w:t>
      </w:r>
      <w:bookmarkEnd w:id="57"/>
      <w:bookmarkEnd w:id="58"/>
      <w:bookmarkEnd w:id="59"/>
    </w:p>
    <w:p w14:paraId="684775F4" w14:textId="77777777" w:rsidR="003E20EF" w:rsidRDefault="003E20EF" w:rsidP="003E20EF">
      <w:pPr>
        <w:rPr>
          <w:bCs/>
          <w:iCs/>
        </w:rPr>
      </w:pPr>
      <w:r>
        <w:t xml:space="preserve">Kontraktet medger att i fältet </w:t>
      </w:r>
      <w:proofErr w:type="spellStart"/>
      <w:r>
        <w:t>body:text</w:t>
      </w:r>
      <w:proofErr w:type="spellEnd"/>
      <w:r>
        <w:t xml:space="preserve"> anger en text som beskriver det sammanfattande utlåtandet kring undersökningsresultatet.</w:t>
      </w:r>
    </w:p>
    <w:p w14:paraId="1884FC6B" w14:textId="71D21738" w:rsidR="003E20EF" w:rsidRDefault="003E20EF" w:rsidP="003E20EF">
      <w:r>
        <w:t>Ange nedan om tjänsteproducenten stödjer att leverera en kommentar till lab</w:t>
      </w:r>
      <w:r w:rsidR="00682D87">
        <w:t>oratorie</w:t>
      </w:r>
      <w:r>
        <w:t>svaret:</w:t>
      </w:r>
    </w:p>
    <w:p w14:paraId="40D44221" w14:textId="6C78F19E"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Svar kan levereras med kommentar till lab</w:t>
      </w:r>
      <w:r w:rsidR="00682D87">
        <w:t>oratorie</w:t>
      </w:r>
      <w:r>
        <w:t>svar</w:t>
      </w:r>
      <w:r w:rsidR="00682D87">
        <w:t>et</w:t>
      </w:r>
      <w:r>
        <w:t xml:space="preserve"> (TF 5.6)</w:t>
      </w:r>
    </w:p>
    <w:p w14:paraId="29F9BABD"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E752C83"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35D7A0A"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41F8603"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4864D34B" w14:textId="77777777" w:rsidR="003E20EF" w:rsidRPr="002E0320" w:rsidRDefault="003E20EF" w:rsidP="003E20EF"/>
    <w:p w14:paraId="5F0AB28B" w14:textId="530D8C44" w:rsidR="003E20EF" w:rsidRDefault="003E20EF" w:rsidP="003E20EF">
      <w:pPr>
        <w:pStyle w:val="Rubrik3"/>
        <w:keepLines w:val="0"/>
        <w:numPr>
          <w:ilvl w:val="2"/>
          <w:numId w:val="18"/>
        </w:numPr>
        <w:tabs>
          <w:tab w:val="clear" w:pos="720"/>
        </w:tabs>
        <w:spacing w:before="240" w:after="60"/>
        <w:ind w:left="720" w:right="0" w:hanging="720"/>
        <w:contextualSpacing w:val="0"/>
      </w:pPr>
      <w:bookmarkStart w:id="60" w:name="_Toc485133937"/>
      <w:bookmarkStart w:id="61" w:name="_Toc67488279"/>
      <w:bookmarkStart w:id="62" w:name="_Toc201667617"/>
      <w:r>
        <w:t>Remiss</w:t>
      </w:r>
      <w:bookmarkEnd w:id="60"/>
      <w:bookmarkEnd w:id="61"/>
      <w:r w:rsidR="00D57B22">
        <w:t>information</w:t>
      </w:r>
      <w:bookmarkEnd w:id="62"/>
    </w:p>
    <w:p w14:paraId="38707795" w14:textId="6BB906CC" w:rsidR="003E20EF" w:rsidRDefault="003E20EF" w:rsidP="003E20EF">
      <w:pPr>
        <w:rPr>
          <w:bCs/>
          <w:iCs/>
        </w:rPr>
      </w:pPr>
      <w:r>
        <w:t xml:space="preserve">Kontraktet medger att i fältet </w:t>
      </w:r>
      <w:proofErr w:type="spellStart"/>
      <w:proofErr w:type="gramStart"/>
      <w:r w:rsidR="0029637C">
        <w:t>body:</w:t>
      </w:r>
      <w:r w:rsidR="0029637C" w:rsidRPr="0053075E">
        <w:rPr>
          <w:rFonts w:cstheme="minorHAnsi"/>
          <w:sz w:val="18"/>
          <w:szCs w:val="18"/>
        </w:rPr>
        <w:t>referral</w:t>
      </w:r>
      <w:proofErr w:type="spellEnd"/>
      <w:proofErr w:type="gramEnd"/>
      <w:r w:rsidRPr="00C81EE8">
        <w:t xml:space="preserve"> </w:t>
      </w:r>
      <w:r>
        <w:t>leverera</w:t>
      </w:r>
      <w:r w:rsidR="00D57B22">
        <w:t xml:space="preserve"> information om remissen som ligger till grund</w:t>
      </w:r>
      <w:r w:rsidRPr="0029637C">
        <w:t xml:space="preserve"> för laboratoriets arbetsorder</w:t>
      </w:r>
      <w:r>
        <w:t>.</w:t>
      </w:r>
    </w:p>
    <w:p w14:paraId="4DA856FC" w14:textId="145218A0" w:rsidR="003E20EF" w:rsidRDefault="003E20EF" w:rsidP="003E20EF">
      <w:r>
        <w:t xml:space="preserve">I testsviterna som medföljer releasepaketet finns testfall för att verifiera att en tjänsteproducent kan leverera detta (specifikt testfall inom </w:t>
      </w:r>
      <w:r w:rsidR="00EC7873">
        <w:t>parentes</w:t>
      </w:r>
      <w:r>
        <w:t>).</w:t>
      </w:r>
    </w:p>
    <w:p w14:paraId="4E1DE2CE" w14:textId="4D747C12" w:rsidR="003E20EF" w:rsidRDefault="003E20EF" w:rsidP="003E20EF">
      <w:r>
        <w:t xml:space="preserve">Ange nedan om tjänsteproducenten stödjer att leverera </w:t>
      </w:r>
      <w:r w:rsidR="00D57B22">
        <w:t>remissinformation</w:t>
      </w:r>
      <w:r>
        <w:t>:</w:t>
      </w:r>
    </w:p>
    <w:p w14:paraId="6B92C9D5" w14:textId="2DB880B3"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w:t>
      </w:r>
      <w:r w:rsidR="00D57B22">
        <w:t xml:space="preserve"> </w:t>
      </w:r>
      <w:proofErr w:type="spellStart"/>
      <w:r w:rsidR="00D57B22">
        <w:t>remissId</w:t>
      </w:r>
      <w:proofErr w:type="spellEnd"/>
      <w:r>
        <w:t xml:space="preserve"> </w:t>
      </w:r>
      <w:r w:rsidR="00D57B22">
        <w:t>(</w:t>
      </w:r>
      <w:proofErr w:type="spellStart"/>
      <w:r w:rsidRPr="00C81EE8">
        <w:t>identifier</w:t>
      </w:r>
      <w:proofErr w:type="spellEnd"/>
      <w:r w:rsidR="00D57B22">
        <w:t>)</w:t>
      </w:r>
      <w:r w:rsidRPr="00C81EE8">
        <w:t xml:space="preserve"> </w:t>
      </w:r>
      <w:r>
        <w:t>(TF 5.7</w:t>
      </w:r>
      <w:r w:rsidR="00D57B22">
        <w:t>.1</w:t>
      </w:r>
      <w:r>
        <w:t>)</w:t>
      </w:r>
    </w:p>
    <w:p w14:paraId="7955D7C7"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56F6C0D" w14:textId="08118076" w:rsidR="00D57B22" w:rsidRPr="002E0320" w:rsidRDefault="00D57B22" w:rsidP="00D57B2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frågeställning (</w:t>
      </w:r>
      <w:proofErr w:type="spellStart"/>
      <w:r w:rsidRPr="00D57B22">
        <w:t>question</w:t>
      </w:r>
      <w:proofErr w:type="spellEnd"/>
      <w:r>
        <w:t>)</w:t>
      </w:r>
      <w:r w:rsidRPr="00C81EE8">
        <w:t xml:space="preserve"> </w:t>
      </w:r>
      <w:r>
        <w:t>(TF 5.7.2)</w:t>
      </w:r>
    </w:p>
    <w:p w14:paraId="0E90F070" w14:textId="77777777" w:rsidR="00D57B22" w:rsidRPr="002E0320" w:rsidRDefault="00D57B22" w:rsidP="00D57B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964B7A0" w14:textId="54293664" w:rsidR="00D57B22" w:rsidRPr="002E0320" w:rsidRDefault="00D57B22" w:rsidP="00D57B2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medicinsk information (</w:t>
      </w:r>
      <w:proofErr w:type="spellStart"/>
      <w:r w:rsidRPr="00D57B22">
        <w:t>referralInformation</w:t>
      </w:r>
      <w:r>
        <w:t>.</w:t>
      </w:r>
      <w:r w:rsidRPr="00D57B22">
        <w:t>referralMedicalInformation</w:t>
      </w:r>
      <w:proofErr w:type="spellEnd"/>
      <w:r>
        <w:t>)</w:t>
      </w:r>
      <w:r w:rsidRPr="00C81EE8">
        <w:t xml:space="preserve"> </w:t>
      </w:r>
      <w:r>
        <w:t>(TF 5.7.3)</w:t>
      </w:r>
    </w:p>
    <w:p w14:paraId="57E56524" w14:textId="77777777" w:rsidR="00D57B22" w:rsidRPr="002E0320" w:rsidRDefault="00D57B22" w:rsidP="00D57B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6660520" w14:textId="13498123" w:rsidR="00D57B22" w:rsidRPr="002E0320" w:rsidRDefault="00D57B22" w:rsidP="00D57B22">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remisskommentar (</w:t>
      </w:r>
      <w:proofErr w:type="spellStart"/>
      <w:r w:rsidRPr="00D57B22">
        <w:t>referralInformation</w:t>
      </w:r>
      <w:r>
        <w:t>.</w:t>
      </w:r>
      <w:r w:rsidRPr="00D57B22">
        <w:t>referralComment</w:t>
      </w:r>
      <w:proofErr w:type="spellEnd"/>
      <w:r>
        <w:t>)</w:t>
      </w:r>
      <w:r w:rsidRPr="00C81EE8">
        <w:t xml:space="preserve"> </w:t>
      </w:r>
      <w:r>
        <w:t>(TF 5.7.4)</w:t>
      </w:r>
    </w:p>
    <w:p w14:paraId="62DF5771" w14:textId="77777777" w:rsidR="00D57B22" w:rsidRPr="002E0320" w:rsidRDefault="00D57B22" w:rsidP="00D57B2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00C8920"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4BC7DF7"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E395301"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78324B51" w14:textId="77777777" w:rsidR="003E20EF" w:rsidRPr="002E0320" w:rsidRDefault="003E20EF" w:rsidP="003E20EF"/>
    <w:p w14:paraId="3C80494E" w14:textId="77777777" w:rsidR="003E20EF" w:rsidRDefault="003E20EF" w:rsidP="003E20EF">
      <w:pPr>
        <w:pStyle w:val="Rubrik3"/>
        <w:keepLines w:val="0"/>
        <w:numPr>
          <w:ilvl w:val="2"/>
          <w:numId w:val="18"/>
        </w:numPr>
        <w:tabs>
          <w:tab w:val="clear" w:pos="720"/>
        </w:tabs>
        <w:spacing w:before="240" w:after="60"/>
        <w:ind w:left="720" w:right="0" w:hanging="720"/>
        <w:contextualSpacing w:val="0"/>
      </w:pPr>
      <w:bookmarkStart w:id="63" w:name="_Toc485133938"/>
      <w:bookmarkStart w:id="64" w:name="_Toc67488280"/>
      <w:bookmarkStart w:id="65" w:name="_Toc201667618"/>
      <w:r w:rsidRPr="00B06F00">
        <w:t>Analy</w:t>
      </w:r>
      <w:bookmarkEnd w:id="63"/>
      <w:r>
        <w:t>sgrupp</w:t>
      </w:r>
      <w:bookmarkEnd w:id="64"/>
      <w:bookmarkEnd w:id="65"/>
    </w:p>
    <w:p w14:paraId="2088F7F3" w14:textId="57998E63" w:rsidR="003E20EF" w:rsidRDefault="003E20EF" w:rsidP="003E20EF">
      <w:pPr>
        <w:rPr>
          <w:bCs/>
          <w:iCs/>
        </w:rPr>
      </w:pPr>
      <w:r>
        <w:t xml:space="preserve">Kontraktet medger att i fältet </w:t>
      </w:r>
      <w:proofErr w:type="spellStart"/>
      <w:proofErr w:type="gramStart"/>
      <w:r w:rsidR="00842028">
        <w:t>body:</w:t>
      </w:r>
      <w:r w:rsidRPr="00E54BC0">
        <w:t>groupOfAnalyses</w:t>
      </w:r>
      <w:proofErr w:type="spellEnd"/>
      <w:proofErr w:type="gramEnd"/>
      <w:r w:rsidRPr="00E54BC0">
        <w:t xml:space="preserve"> </w:t>
      </w:r>
      <w:r>
        <w:t>leverera information om en grupp av analyser.</w:t>
      </w:r>
    </w:p>
    <w:p w14:paraId="419CEB1C" w14:textId="621DAD6F" w:rsidR="003E20EF" w:rsidRDefault="003E20EF" w:rsidP="003E20EF">
      <w:r>
        <w:lastRenderedPageBreak/>
        <w:t xml:space="preserve">I testsviterna som medföljer releasepaketet finns testfall för att verifiera att en tjänsteproducent kan leverera detta (specifikt testfall inom </w:t>
      </w:r>
      <w:r w:rsidR="00EC7873">
        <w:t>parentes</w:t>
      </w:r>
      <w:r>
        <w:t>).</w:t>
      </w:r>
    </w:p>
    <w:p w14:paraId="3BF4761A" w14:textId="77777777" w:rsidR="003E20EF" w:rsidRDefault="003E20EF" w:rsidP="003E20EF">
      <w:r>
        <w:t xml:space="preserve">Ange nedan om tjänsteproducenten stödjer att leverera </w:t>
      </w:r>
      <w:proofErr w:type="spellStart"/>
      <w:r w:rsidRPr="00E54BC0">
        <w:t>groupOfAnalyses</w:t>
      </w:r>
      <w:proofErr w:type="spellEnd"/>
      <w:r>
        <w:t>:</w:t>
      </w:r>
    </w:p>
    <w:p w14:paraId="2C63909F"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Kommentar till grupper (TF 5.8)</w:t>
      </w:r>
    </w:p>
    <w:p w14:paraId="02B0010D"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8CA63C2"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Rubrikkod (TF 5.9)</w:t>
      </w:r>
    </w:p>
    <w:p w14:paraId="3761FFF0"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203D6B4"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Multipla Analyser (TF 5.10)</w:t>
      </w:r>
    </w:p>
    <w:p w14:paraId="7850A1A3"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090B955"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2B484491"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E7B496B"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2ABC4013" w14:textId="77777777" w:rsidR="003E20EF" w:rsidRPr="002E0320" w:rsidRDefault="003E20EF" w:rsidP="003E20EF"/>
    <w:p w14:paraId="12F2E735" w14:textId="77777777" w:rsidR="003E20EF" w:rsidRDefault="003E20EF" w:rsidP="003E20EF">
      <w:pPr>
        <w:pStyle w:val="Rubrik3"/>
        <w:keepLines w:val="0"/>
        <w:numPr>
          <w:ilvl w:val="2"/>
          <w:numId w:val="18"/>
        </w:numPr>
        <w:tabs>
          <w:tab w:val="clear" w:pos="720"/>
        </w:tabs>
        <w:spacing w:before="240" w:after="60"/>
        <w:ind w:left="720" w:right="0" w:hanging="720"/>
        <w:contextualSpacing w:val="0"/>
      </w:pPr>
      <w:bookmarkStart w:id="66" w:name="_Toc485133939"/>
      <w:bookmarkStart w:id="67" w:name="_Toc67488281"/>
      <w:bookmarkStart w:id="68" w:name="_Toc201667619"/>
      <w:r>
        <w:t>Analys</w:t>
      </w:r>
      <w:bookmarkEnd w:id="66"/>
      <w:r>
        <w:t xml:space="preserve"> - övrigt</w:t>
      </w:r>
      <w:bookmarkEnd w:id="67"/>
      <w:bookmarkEnd w:id="68"/>
    </w:p>
    <w:p w14:paraId="0B9C889D" w14:textId="77777777" w:rsidR="003E20EF" w:rsidRPr="001D6484" w:rsidRDefault="003E20EF" w:rsidP="003E20EF">
      <w:pPr>
        <w:rPr>
          <w:bCs/>
          <w:iCs/>
        </w:rPr>
      </w:pPr>
      <w:r w:rsidRPr="001D6484">
        <w:t xml:space="preserve">Kontraktet medger att i fältet </w:t>
      </w:r>
      <w:proofErr w:type="spellStart"/>
      <w:r w:rsidRPr="001D6484">
        <w:t>analysis</w:t>
      </w:r>
      <w:proofErr w:type="spellEnd"/>
      <w:r w:rsidRPr="001D6484">
        <w:t xml:space="preserve"> leverera information om analysen.</w:t>
      </w:r>
    </w:p>
    <w:p w14:paraId="0F31B6E5" w14:textId="3B9AF2A0" w:rsidR="003E20EF" w:rsidRPr="001D6484" w:rsidRDefault="003E20EF" w:rsidP="003E20EF">
      <w:r w:rsidRPr="001D6484">
        <w:t xml:space="preserve">I testsviterna som medföljer releasepaketet finns testfall för att verifiera att en tjänsteproducent kan leverera dessa (specifikt testfall inom </w:t>
      </w:r>
      <w:r w:rsidR="00EC7873" w:rsidRPr="001D6484">
        <w:t>parentes</w:t>
      </w:r>
      <w:r w:rsidRPr="001D6484">
        <w:t>).</w:t>
      </w:r>
    </w:p>
    <w:p w14:paraId="01422A17" w14:textId="77777777" w:rsidR="003E20EF" w:rsidRDefault="003E20EF" w:rsidP="003E20EF">
      <w:r w:rsidRPr="001D6484">
        <w:t xml:space="preserve">Ange nedan om tjänsteproducenten stödjer att leverera dessa </w:t>
      </w:r>
      <w:proofErr w:type="spellStart"/>
      <w:r w:rsidRPr="001D6484">
        <w:t>subelement</w:t>
      </w:r>
      <w:proofErr w:type="spellEnd"/>
      <w:r w:rsidRPr="001D6484">
        <w:t xml:space="preserve"> till </w:t>
      </w:r>
      <w:proofErr w:type="spellStart"/>
      <w:r w:rsidRPr="001D6484">
        <w:t>analysis</w:t>
      </w:r>
      <w:proofErr w:type="spellEnd"/>
      <w:r w:rsidRPr="001D6484">
        <w:t>:</w:t>
      </w:r>
    </w:p>
    <w:p w14:paraId="62555EFD"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1D6484">
        <w:t>AnalysId</w:t>
      </w:r>
      <w:proofErr w:type="spellEnd"/>
      <w:r>
        <w:t xml:space="preserve"> (TF 5.11)</w:t>
      </w:r>
    </w:p>
    <w:p w14:paraId="0029F751"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8107F0D"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1D6484">
        <w:t xml:space="preserve">Analystidpunkt </w:t>
      </w:r>
      <w:r>
        <w:t>(TF 5.12)</w:t>
      </w:r>
    </w:p>
    <w:p w14:paraId="7BE6D8B5"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78FCC5C" w14:textId="5D8F01A4"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1D6484">
        <w:t>Analys</w:t>
      </w:r>
      <w:r w:rsidR="0019451E">
        <w:t>kod</w:t>
      </w:r>
      <w:r w:rsidRPr="001D6484">
        <w:t xml:space="preserve"> </w:t>
      </w:r>
      <w:r>
        <w:t>(TF 5.13)</w:t>
      </w:r>
    </w:p>
    <w:p w14:paraId="729FBB70"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F6C1721"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1D6484">
        <w:t xml:space="preserve">Analysmetod </w:t>
      </w:r>
      <w:r>
        <w:t>(TF 5.14)</w:t>
      </w:r>
    </w:p>
    <w:p w14:paraId="00C03584"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r w:rsidRPr="001D6484">
        <w:t xml:space="preserve"> </w:t>
      </w:r>
    </w:p>
    <w:p w14:paraId="53729FE6"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1D6484">
        <w:t xml:space="preserve">Analysstatus </w:t>
      </w:r>
      <w:r>
        <w:t>(TF 5.15)</w:t>
      </w:r>
    </w:p>
    <w:p w14:paraId="6F6D10F2"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EC6203F"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Beskrivning av eventuella avvikelser:</w:t>
      </w:r>
    </w:p>
    <w:p w14:paraId="1F97FCD1"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4CA8F02"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09DD093C" w14:textId="77777777" w:rsidR="003E20EF" w:rsidRPr="002E0320" w:rsidRDefault="003E20EF" w:rsidP="003E20EF"/>
    <w:p w14:paraId="7FB7FD89" w14:textId="77777777" w:rsidR="003E20EF" w:rsidRPr="001D6484" w:rsidRDefault="003E20EF" w:rsidP="003E20EF">
      <w:pPr>
        <w:pStyle w:val="Rubrik3"/>
        <w:keepLines w:val="0"/>
        <w:numPr>
          <w:ilvl w:val="2"/>
          <w:numId w:val="18"/>
        </w:numPr>
        <w:tabs>
          <w:tab w:val="clear" w:pos="720"/>
        </w:tabs>
        <w:spacing w:before="240" w:after="60"/>
        <w:ind w:left="720" w:right="0" w:hanging="720"/>
        <w:contextualSpacing w:val="0"/>
      </w:pPr>
      <w:bookmarkStart w:id="69" w:name="_Toc485133940"/>
      <w:bookmarkStart w:id="70" w:name="_Toc67488282"/>
      <w:bookmarkStart w:id="71" w:name="_Toc201667620"/>
      <w:r w:rsidRPr="001D6484">
        <w:t>Ackreditering</w:t>
      </w:r>
      <w:bookmarkEnd w:id="69"/>
      <w:bookmarkEnd w:id="70"/>
      <w:bookmarkEnd w:id="71"/>
    </w:p>
    <w:p w14:paraId="5086808E" w14:textId="06A57462" w:rsidR="003E20EF" w:rsidRPr="001D6484" w:rsidRDefault="003E20EF" w:rsidP="003E20EF">
      <w:pPr>
        <w:rPr>
          <w:iCs/>
        </w:rPr>
      </w:pPr>
      <w:r w:rsidRPr="001D6484">
        <w:t xml:space="preserve">Kontraktet medger att i fältet </w:t>
      </w:r>
      <w:proofErr w:type="spellStart"/>
      <w:r w:rsidR="00F97DC8" w:rsidRPr="00F97DC8">
        <w:t>accredited</w:t>
      </w:r>
      <w:proofErr w:type="spellEnd"/>
      <w:r w:rsidRPr="001D6484">
        <w:t xml:space="preserve"> leverera </w:t>
      </w:r>
      <w:r w:rsidR="00F97DC8">
        <w:t>information om en analys är ackrediterad eller inte</w:t>
      </w:r>
      <w:r w:rsidRPr="001D6484">
        <w:t>.</w:t>
      </w:r>
    </w:p>
    <w:p w14:paraId="52FEB74E" w14:textId="2B5C5F41" w:rsidR="003E20EF" w:rsidRPr="001D6484" w:rsidRDefault="003E20EF" w:rsidP="003E20EF">
      <w:r w:rsidRPr="001D6484">
        <w:t xml:space="preserve">I testsviterna som medföljer releasepaketet finns testfall för att verifiera att en tjänsteproducent kan leverera detta (specifikt testfall inom </w:t>
      </w:r>
      <w:r w:rsidR="00EC7873" w:rsidRPr="001D6484">
        <w:t>parentes</w:t>
      </w:r>
      <w:r w:rsidRPr="001D6484">
        <w:t>).</w:t>
      </w:r>
    </w:p>
    <w:p w14:paraId="10CAFE82" w14:textId="238570AE" w:rsidR="003E20EF" w:rsidRPr="001D6484" w:rsidRDefault="003E20EF" w:rsidP="003E20EF">
      <w:r w:rsidRPr="001D6484">
        <w:t xml:space="preserve">Ange nedan om tjänsteproducenten stödjer att leverera </w:t>
      </w:r>
      <w:proofErr w:type="spellStart"/>
      <w:r w:rsidR="00F97DC8" w:rsidRPr="00F97DC8">
        <w:t>accredited</w:t>
      </w:r>
      <w:proofErr w:type="spellEnd"/>
      <w:r w:rsidRPr="001D6484">
        <w:t>:</w:t>
      </w:r>
    </w:p>
    <w:p w14:paraId="56928C87"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w:t>
      </w:r>
      <w:r w:rsidRPr="001D6484">
        <w:t xml:space="preserve"> Ackrediterad Analysmetod </w:t>
      </w:r>
      <w:r>
        <w:t xml:space="preserve">(TF </w:t>
      </w:r>
      <w:r w:rsidRPr="001D6484">
        <w:t>5.16.</w:t>
      </w:r>
      <w:r>
        <w:t>1)</w:t>
      </w:r>
    </w:p>
    <w:p w14:paraId="4F2605F0"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B5DC399"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1D6484">
        <w:t xml:space="preserve">Ej Ackrediterad Analysmetod </w:t>
      </w:r>
      <w:r>
        <w:t xml:space="preserve">(TF </w:t>
      </w:r>
      <w:r w:rsidRPr="001D6484">
        <w:t>5.16.2</w:t>
      </w:r>
      <w:r>
        <w:t>)</w:t>
      </w:r>
    </w:p>
    <w:p w14:paraId="472588FE"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5F69B0E"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r w:rsidRPr="001D6484">
        <w:t xml:space="preserve">Ackreditering Okänd </w:t>
      </w:r>
      <w:r>
        <w:t>(TF 5.16.3)</w:t>
      </w:r>
    </w:p>
    <w:p w14:paraId="30A72800"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2254712"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E7D9BDC" w14:textId="77777777" w:rsidR="003E20EF" w:rsidRPr="002E0320"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3D132D2" w14:textId="77777777" w:rsidR="003E20EF" w:rsidRDefault="003E20EF" w:rsidP="003E20EF">
      <w:pPr>
        <w:pBdr>
          <w:top w:val="single" w:sz="4" w:space="1" w:color="auto"/>
          <w:left w:val="single" w:sz="4" w:space="4" w:color="auto"/>
          <w:bottom w:val="single" w:sz="4" w:space="1" w:color="auto"/>
          <w:right w:val="single" w:sz="4" w:space="4" w:color="auto"/>
        </w:pBdr>
        <w:shd w:val="clear" w:color="auto" w:fill="DC98B3" w:themeFill="text2" w:themeFillTint="66"/>
      </w:pPr>
    </w:p>
    <w:p w14:paraId="5B976B58" w14:textId="77777777" w:rsidR="003E20EF" w:rsidRPr="002E0320" w:rsidRDefault="003E20EF" w:rsidP="003E20EF"/>
    <w:p w14:paraId="5AFDECA1" w14:textId="77777777" w:rsidR="003E20EF" w:rsidRPr="001D6484" w:rsidRDefault="003E20EF" w:rsidP="003E20EF">
      <w:pPr>
        <w:pStyle w:val="Rubrik3"/>
        <w:keepLines w:val="0"/>
        <w:numPr>
          <w:ilvl w:val="2"/>
          <w:numId w:val="18"/>
        </w:numPr>
        <w:tabs>
          <w:tab w:val="clear" w:pos="720"/>
        </w:tabs>
        <w:spacing w:before="240" w:after="60"/>
        <w:ind w:left="720" w:right="0" w:hanging="720"/>
        <w:contextualSpacing w:val="0"/>
      </w:pPr>
      <w:bookmarkStart w:id="72" w:name="_Toc485133941"/>
      <w:bookmarkStart w:id="73" w:name="_Toc67488283"/>
      <w:bookmarkStart w:id="74" w:name="_Toc201667621"/>
      <w:r w:rsidRPr="001D6484">
        <w:t>Prov</w:t>
      </w:r>
      <w:bookmarkEnd w:id="72"/>
      <w:bookmarkEnd w:id="73"/>
      <w:bookmarkEnd w:id="74"/>
    </w:p>
    <w:p w14:paraId="5A6BB846" w14:textId="33B13021" w:rsidR="003E20EF" w:rsidRPr="001D6484" w:rsidRDefault="003E20EF" w:rsidP="003E20EF">
      <w:pPr>
        <w:rPr>
          <w:bCs/>
          <w:iCs/>
        </w:rPr>
      </w:pPr>
      <w:r w:rsidRPr="001D6484">
        <w:t xml:space="preserve">Kontraktet medger att i fältet specimen leverera information i </w:t>
      </w:r>
      <w:proofErr w:type="spellStart"/>
      <w:r w:rsidRPr="001D6484">
        <w:t>subelement</w:t>
      </w:r>
      <w:proofErr w:type="spellEnd"/>
      <w:r w:rsidRPr="001D6484">
        <w:t xml:space="preserve"> om proven.</w:t>
      </w:r>
    </w:p>
    <w:p w14:paraId="718942D3" w14:textId="673955EB" w:rsidR="003E20EF" w:rsidRPr="001D6484" w:rsidRDefault="003E20EF" w:rsidP="003E20EF">
      <w:r w:rsidRPr="001D6484">
        <w:t xml:space="preserve">I testsviterna som medföljer releasepaketet finns testfall för att verifiera att en tjänsteproducent kan leverera dessa (specifikt testfall inom </w:t>
      </w:r>
      <w:r w:rsidR="00EC7873" w:rsidRPr="001D6484">
        <w:t>parentes</w:t>
      </w:r>
      <w:r w:rsidRPr="001D6484">
        <w:t>).</w:t>
      </w:r>
    </w:p>
    <w:p w14:paraId="39D579FC" w14:textId="59C665AD" w:rsidR="003E20EF" w:rsidRDefault="003E20EF" w:rsidP="003E20EF">
      <w:r w:rsidRPr="001D6484">
        <w:t xml:space="preserve">Ange nedan om tjänsteproducenten stödjer att leverera </w:t>
      </w:r>
      <w:r w:rsidR="006F5E34">
        <w:t>specimen</w:t>
      </w:r>
      <w:r w:rsidRPr="001D6484">
        <w:t>:</w:t>
      </w:r>
    </w:p>
    <w:p w14:paraId="4DB59096"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proofErr w:type="spellStart"/>
      <w:r w:rsidRPr="001D6484">
        <w:t>ProvId</w:t>
      </w:r>
      <w:proofErr w:type="spellEnd"/>
      <w:r w:rsidRPr="001D6484">
        <w:t xml:space="preserve"> </w:t>
      </w:r>
      <w:r>
        <w:t>(TF 5.17)</w:t>
      </w:r>
    </w:p>
    <w:p w14:paraId="4978B4BE"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187EAAB" w14:textId="16EF4881"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2126DD">
        <w:t xml:space="preserve">med </w:t>
      </w:r>
      <w:r>
        <w:t xml:space="preserve">element </w:t>
      </w:r>
      <w:r w:rsidRPr="001D6484">
        <w:t xml:space="preserve">Provbehållares Id </w:t>
      </w:r>
      <w:r>
        <w:t>(TF 5.18)</w:t>
      </w:r>
    </w:p>
    <w:p w14:paraId="464275AB"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30FBC035" w14:textId="30DF59C3"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2126DD">
        <w:t>med</w:t>
      </w:r>
      <w:r>
        <w:t xml:space="preserve"> element </w:t>
      </w:r>
      <w:r w:rsidRPr="001D6484">
        <w:t xml:space="preserve">Lokalisation </w:t>
      </w:r>
      <w:r>
        <w:t>(TF 5.29)</w:t>
      </w:r>
    </w:p>
    <w:p w14:paraId="45098673"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FDDD580" w14:textId="3D30C3C5"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2126DD">
        <w:t>med</w:t>
      </w:r>
      <w:r>
        <w:t xml:space="preserve"> element </w:t>
      </w:r>
      <w:r w:rsidRPr="001D6484">
        <w:t xml:space="preserve">Material </w:t>
      </w:r>
      <w:r>
        <w:t>(TF 5.30)</w:t>
      </w:r>
    </w:p>
    <w:p w14:paraId="1C544680"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2E32606" w14:textId="0BC05E3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2126DD">
        <w:t>med</w:t>
      </w:r>
      <w:r>
        <w:t xml:space="preserve"> element </w:t>
      </w:r>
      <w:r w:rsidRPr="001D6484">
        <w:t xml:space="preserve">Aktivitet </w:t>
      </w:r>
      <w:r>
        <w:t>(TF 5.31)</w:t>
      </w:r>
    </w:p>
    <w:p w14:paraId="3F369403"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33FD70E" w14:textId="415C2CFA"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2126DD">
        <w:t>med</w:t>
      </w:r>
      <w:r>
        <w:t xml:space="preserve"> element </w:t>
      </w:r>
      <w:proofErr w:type="spellStart"/>
      <w:r w:rsidRPr="001D6484">
        <w:t>Aktivitet</w:t>
      </w:r>
      <w:r>
        <w:t>Metod</w:t>
      </w:r>
      <w:proofErr w:type="spellEnd"/>
      <w:r w:rsidRPr="001D6484">
        <w:t xml:space="preserve"> </w:t>
      </w:r>
      <w:r>
        <w:t>(TF 5.32)</w:t>
      </w:r>
    </w:p>
    <w:p w14:paraId="0329F9EC"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F840426" w14:textId="4B831E7F"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2126DD">
        <w:t>med</w:t>
      </w:r>
      <w:r>
        <w:t xml:space="preserve"> element </w:t>
      </w:r>
      <w:r w:rsidRPr="001D6484">
        <w:t>Lokalisationstext</w:t>
      </w:r>
      <w:r>
        <w:t xml:space="preserve"> (TF 5.33)</w:t>
      </w:r>
    </w:p>
    <w:p w14:paraId="66A01A2B"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BAA83B7" w14:textId="3B033753"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2126DD">
        <w:t>med</w:t>
      </w:r>
      <w:r>
        <w:t xml:space="preserve"> element </w:t>
      </w:r>
      <w:r w:rsidRPr="001D6484">
        <w:t xml:space="preserve">Materialtext </w:t>
      </w:r>
      <w:r>
        <w:t>(TF 5.34)</w:t>
      </w:r>
    </w:p>
    <w:p w14:paraId="578C099A"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3CD1162"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6B9D020"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172365E"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p>
    <w:p w14:paraId="659C6659" w14:textId="77777777" w:rsidR="003E20EF" w:rsidRPr="002E0320" w:rsidRDefault="003E20EF" w:rsidP="003E20EF"/>
    <w:p w14:paraId="3C0F58FF" w14:textId="77141B71" w:rsidR="003E20EF" w:rsidRDefault="003E20EF" w:rsidP="003E20EF">
      <w:pPr>
        <w:pStyle w:val="Rubrik3"/>
        <w:keepLines w:val="0"/>
        <w:numPr>
          <w:ilvl w:val="2"/>
          <w:numId w:val="18"/>
        </w:numPr>
        <w:tabs>
          <w:tab w:val="clear" w:pos="720"/>
        </w:tabs>
        <w:spacing w:before="240" w:after="60"/>
        <w:ind w:left="720" w:right="0" w:hanging="720"/>
        <w:contextualSpacing w:val="0"/>
      </w:pPr>
      <w:bookmarkStart w:id="75" w:name="_Toc67488284"/>
      <w:bookmarkStart w:id="76" w:name="_Toc201667622"/>
      <w:r>
        <w:t>Resultat</w:t>
      </w:r>
      <w:bookmarkEnd w:id="75"/>
      <w:bookmarkEnd w:id="76"/>
    </w:p>
    <w:p w14:paraId="33D6015C" w14:textId="2CAC5BD6" w:rsidR="003E20EF" w:rsidRPr="001D6484" w:rsidRDefault="003E20EF" w:rsidP="003E20EF">
      <w:r w:rsidRPr="001D6484">
        <w:t xml:space="preserve">Kontraktet medger att i fältet </w:t>
      </w:r>
      <w:proofErr w:type="spellStart"/>
      <w:proofErr w:type="gramStart"/>
      <w:r w:rsidR="0019451E">
        <w:t>analysis:</w:t>
      </w:r>
      <w:r w:rsidRPr="001D6484">
        <w:t>result</w:t>
      </w:r>
      <w:proofErr w:type="spellEnd"/>
      <w:proofErr w:type="gramEnd"/>
      <w:r w:rsidRPr="001D6484">
        <w:t xml:space="preserve"> leverera information i </w:t>
      </w:r>
      <w:proofErr w:type="spellStart"/>
      <w:r w:rsidRPr="001D6484">
        <w:t>subelement</w:t>
      </w:r>
      <w:proofErr w:type="spellEnd"/>
      <w:r w:rsidRPr="001D6484">
        <w:t xml:space="preserve"> om </w:t>
      </w:r>
      <w:r w:rsidR="006E5132">
        <w:t>prov</w:t>
      </w:r>
      <w:r w:rsidRPr="001D6484">
        <w:t>resultatet.</w:t>
      </w:r>
    </w:p>
    <w:p w14:paraId="33FEEE47" w14:textId="6E4AD46F" w:rsidR="003E20EF" w:rsidRPr="001D6484" w:rsidRDefault="003E20EF" w:rsidP="003E20EF">
      <w:r w:rsidRPr="001D6484">
        <w:t>I testsviterna som medföljer releasepaketet finns testfall för att verifiera att en tjänsteproducent kan leverera de</w:t>
      </w:r>
      <w:r>
        <w:t>ss</w:t>
      </w:r>
      <w:r w:rsidRPr="001D6484">
        <w:t xml:space="preserve">a (specifikt testfall inom </w:t>
      </w:r>
      <w:r w:rsidR="00EC7873" w:rsidRPr="001D6484">
        <w:t>parentes</w:t>
      </w:r>
      <w:r w:rsidRPr="001D6484">
        <w:t>).</w:t>
      </w:r>
    </w:p>
    <w:p w14:paraId="5607FB0D" w14:textId="77777777" w:rsidR="003E20EF" w:rsidRDefault="003E20EF" w:rsidP="003E20EF">
      <w:r w:rsidRPr="001D6484">
        <w:t xml:space="preserve">Ange nedan om tjänsteproducenten stödjer att leverera </w:t>
      </w:r>
      <w:r>
        <w:t>dessa element</w:t>
      </w:r>
      <w:r w:rsidRPr="001D6484">
        <w:t>:</w:t>
      </w:r>
    </w:p>
    <w:p w14:paraId="0B36F2B9" w14:textId="18C565B5"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r w:rsidRPr="001D6484">
        <w:t>Resultattyp</w:t>
      </w:r>
      <w:r w:rsidR="00B16E02">
        <w:t xml:space="preserve"> (</w:t>
      </w:r>
      <w:proofErr w:type="spellStart"/>
      <w:r w:rsidR="00B16E02">
        <w:t>type</w:t>
      </w:r>
      <w:proofErr w:type="spellEnd"/>
      <w:r w:rsidR="00B16E02">
        <w:t>)</w:t>
      </w:r>
      <w:r w:rsidRPr="001D6484">
        <w:t xml:space="preserve"> </w:t>
      </w:r>
      <w:r>
        <w:t>(TF 5.19)</w:t>
      </w:r>
    </w:p>
    <w:p w14:paraId="560A643E"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CE2905E" w14:textId="45EAA8B5" w:rsidR="00B16E02" w:rsidRPr="002E0320" w:rsidRDefault="00B16E02" w:rsidP="00B16E0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r w:rsidRPr="001D6484">
        <w:t>Utfall PQ</w:t>
      </w:r>
      <w:r>
        <w:t xml:space="preserve"> (</w:t>
      </w:r>
      <w:proofErr w:type="spellStart"/>
      <w:r>
        <w:t>PQType</w:t>
      </w:r>
      <w:proofErr w:type="spellEnd"/>
      <w:r>
        <w:t>)</w:t>
      </w:r>
      <w:r w:rsidRPr="001D6484">
        <w:t xml:space="preserve"> </w:t>
      </w:r>
      <w:r>
        <w:t xml:space="preserve">(TF </w:t>
      </w:r>
      <w:r w:rsidRPr="001D6484">
        <w:t>5.27.1</w:t>
      </w:r>
      <w:r>
        <w:t>)</w:t>
      </w:r>
    </w:p>
    <w:p w14:paraId="3AC9192D" w14:textId="77777777" w:rsidR="00B16E02" w:rsidRDefault="00B16E02" w:rsidP="00B16E0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FD7A192" w14:textId="59306C6F" w:rsidR="00B16E02" w:rsidRPr="002E0320" w:rsidRDefault="00B16E02" w:rsidP="00B16E0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r w:rsidRPr="001D6484">
        <w:t>Utfall IVL PQ</w:t>
      </w:r>
      <w:r>
        <w:t xml:space="preserve"> (</w:t>
      </w:r>
      <w:proofErr w:type="spellStart"/>
      <w:r>
        <w:t>PQInterval</w:t>
      </w:r>
      <w:r w:rsidR="00746375">
        <w:t>Type</w:t>
      </w:r>
      <w:proofErr w:type="spellEnd"/>
      <w:r>
        <w:t>) (Hög/Låg nivå)</w:t>
      </w:r>
      <w:r w:rsidRPr="001D6484">
        <w:t xml:space="preserve"> </w:t>
      </w:r>
      <w:r>
        <w:t xml:space="preserve">(TF </w:t>
      </w:r>
      <w:r w:rsidRPr="001D6484">
        <w:t>5.27.</w:t>
      </w:r>
      <w:r>
        <w:t>2)</w:t>
      </w:r>
    </w:p>
    <w:p w14:paraId="1E5E5028" w14:textId="77777777" w:rsidR="00B16E02" w:rsidRDefault="00B16E02" w:rsidP="00B16E0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lastRenderedPageBreak/>
        <w:t xml:space="preserve">[] Ja    </w:t>
      </w:r>
      <w:proofErr w:type="gramStart"/>
      <w:r w:rsidRPr="002E0320">
        <w:t xml:space="preserve">   [</w:t>
      </w:r>
      <w:proofErr w:type="gramEnd"/>
      <w:r w:rsidRPr="002E0320">
        <w:t>] Nej</w:t>
      </w:r>
    </w:p>
    <w:p w14:paraId="2335DA83" w14:textId="16ACB4A7" w:rsidR="00B16E02" w:rsidRPr="002E0320" w:rsidRDefault="00B16E02" w:rsidP="00B16E0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r w:rsidRPr="001D6484">
        <w:t>Utfall ST</w:t>
      </w:r>
      <w:r w:rsidR="00746375">
        <w:t xml:space="preserve"> (String)</w:t>
      </w:r>
      <w:r w:rsidRPr="001D6484">
        <w:t xml:space="preserve"> </w:t>
      </w:r>
      <w:r>
        <w:t xml:space="preserve">(TF </w:t>
      </w:r>
      <w:r w:rsidRPr="001D6484">
        <w:t>5.27.</w:t>
      </w:r>
      <w:r>
        <w:t>3)</w:t>
      </w:r>
    </w:p>
    <w:p w14:paraId="640C8E1B" w14:textId="77777777" w:rsidR="00B16E02" w:rsidRDefault="00B16E02" w:rsidP="00B16E0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0B49CB1" w14:textId="7FD35795" w:rsidR="00B16E02" w:rsidRPr="002E0320" w:rsidRDefault="00B16E02" w:rsidP="00B16E02">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r w:rsidRPr="001D6484">
        <w:t>Utfall CV</w:t>
      </w:r>
      <w:r w:rsidR="00746375">
        <w:t xml:space="preserve"> (</w:t>
      </w:r>
      <w:proofErr w:type="spellStart"/>
      <w:r w:rsidR="00746375">
        <w:t>CVType</w:t>
      </w:r>
      <w:proofErr w:type="spellEnd"/>
      <w:r w:rsidR="00746375">
        <w:t>)</w:t>
      </w:r>
      <w:r w:rsidRPr="001D6484">
        <w:t xml:space="preserve"> </w:t>
      </w:r>
      <w:r>
        <w:t xml:space="preserve">(TF </w:t>
      </w:r>
      <w:r w:rsidRPr="001D6484">
        <w:t>5.27.</w:t>
      </w:r>
      <w:r>
        <w:t>4)</w:t>
      </w:r>
    </w:p>
    <w:p w14:paraId="3BEC07F2" w14:textId="77777777" w:rsidR="00B16E02" w:rsidRPr="002E0320" w:rsidRDefault="00B16E02" w:rsidP="00B16E02">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54BAD7D" w14:textId="68018E54"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2126DD">
        <w:t>med</w:t>
      </w:r>
      <w:r>
        <w:t xml:space="preserve"> element </w:t>
      </w:r>
      <w:r w:rsidRPr="001D6484">
        <w:t>Kommentar Resultat</w:t>
      </w:r>
      <w:r w:rsidR="00746375">
        <w:t xml:space="preserve"> (</w:t>
      </w:r>
      <w:proofErr w:type="spellStart"/>
      <w:r w:rsidR="00746375" w:rsidRPr="007A7D2A">
        <w:rPr>
          <w:rFonts w:cstheme="minorHAnsi"/>
          <w:sz w:val="18"/>
          <w:szCs w:val="18"/>
        </w:rPr>
        <w:t>comment</w:t>
      </w:r>
      <w:proofErr w:type="spellEnd"/>
      <w:r w:rsidR="00746375">
        <w:t>)</w:t>
      </w:r>
      <w:r w:rsidRPr="001D6484">
        <w:t xml:space="preserve"> </w:t>
      </w:r>
      <w:r>
        <w:t>(TF 5.20)</w:t>
      </w:r>
    </w:p>
    <w:p w14:paraId="134B59B9"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6D60716" w14:textId="5497198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2126DD">
        <w:t>med</w:t>
      </w:r>
      <w:r>
        <w:t xml:space="preserve"> element </w:t>
      </w:r>
      <w:r w:rsidRPr="001D6484">
        <w:t>Tolkning Av Resultat</w:t>
      </w:r>
      <w:r w:rsidR="00B16E02">
        <w:t xml:space="preserve"> (</w:t>
      </w:r>
      <w:r w:rsidR="00B16E02" w:rsidRPr="007A7D2A">
        <w:rPr>
          <w:rFonts w:cstheme="minorHAnsi"/>
          <w:sz w:val="18"/>
          <w:szCs w:val="18"/>
        </w:rPr>
        <w:t>interpretation</w:t>
      </w:r>
      <w:r w:rsidR="00B16E02">
        <w:t>)</w:t>
      </w:r>
      <w:r w:rsidRPr="001D6484">
        <w:t xml:space="preserve"> </w:t>
      </w:r>
      <w:r>
        <w:t>(TF 5.21)</w:t>
      </w:r>
    </w:p>
    <w:p w14:paraId="7BDA8B4A"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13469F7" w14:textId="6E99FC3E"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2126DD">
        <w:t>med</w:t>
      </w:r>
      <w:r>
        <w:t xml:space="preserve"> element</w:t>
      </w:r>
      <w:r w:rsidRPr="001D6484">
        <w:t xml:space="preserve"> Kod För Tolkning Av Resultat</w:t>
      </w:r>
      <w:r w:rsidR="00746375">
        <w:t xml:space="preserve"> (</w:t>
      </w:r>
      <w:proofErr w:type="spellStart"/>
      <w:proofErr w:type="gramStart"/>
      <w:r w:rsidR="00746375" w:rsidRPr="00746375">
        <w:rPr>
          <w:rFonts w:cstheme="minorHAnsi"/>
          <w:sz w:val="18"/>
          <w:szCs w:val="18"/>
        </w:rPr>
        <w:t>interpretation</w:t>
      </w:r>
      <w:r w:rsidR="0019451E">
        <w:rPr>
          <w:rFonts w:cstheme="minorHAnsi"/>
          <w:sz w:val="18"/>
          <w:szCs w:val="18"/>
        </w:rPr>
        <w:t>.code</w:t>
      </w:r>
      <w:proofErr w:type="spellEnd"/>
      <w:proofErr w:type="gramEnd"/>
      <w:r w:rsidR="00746375">
        <w:t>)</w:t>
      </w:r>
      <w:r w:rsidRPr="001D6484">
        <w:t xml:space="preserve"> </w:t>
      </w:r>
      <w:r>
        <w:t>(TF 5.22)</w:t>
      </w:r>
    </w:p>
    <w:p w14:paraId="62D2020B"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5892709"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A1BB9D2"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4B4A76C"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p>
    <w:p w14:paraId="6187B6EB" w14:textId="77777777" w:rsidR="003E20EF" w:rsidRPr="002E0320" w:rsidRDefault="003E20EF" w:rsidP="003E20EF"/>
    <w:p w14:paraId="2E8149A9" w14:textId="77777777" w:rsidR="003E20EF" w:rsidRDefault="003E20EF" w:rsidP="003E20EF">
      <w:pPr>
        <w:pStyle w:val="Rubrik3"/>
        <w:keepLines w:val="0"/>
        <w:numPr>
          <w:ilvl w:val="2"/>
          <w:numId w:val="18"/>
        </w:numPr>
        <w:tabs>
          <w:tab w:val="clear" w:pos="720"/>
        </w:tabs>
        <w:spacing w:before="240" w:after="60"/>
        <w:ind w:left="720" w:right="0" w:hanging="720"/>
        <w:contextualSpacing w:val="0"/>
      </w:pPr>
      <w:bookmarkStart w:id="77" w:name="_Toc67488285"/>
      <w:bookmarkStart w:id="78" w:name="_Toc201667623"/>
      <w:r>
        <w:t>Signatur</w:t>
      </w:r>
      <w:bookmarkEnd w:id="77"/>
      <w:bookmarkEnd w:id="78"/>
    </w:p>
    <w:p w14:paraId="30F3AEA3" w14:textId="77777777" w:rsidR="003E20EF" w:rsidRPr="001D6484" w:rsidRDefault="003E20EF" w:rsidP="003E20EF">
      <w:pPr>
        <w:rPr>
          <w:bCs/>
          <w:iCs/>
        </w:rPr>
      </w:pPr>
      <w:r w:rsidRPr="001D6484">
        <w:t xml:space="preserve">Kontraktet medger att i fältet signature leverera information i </w:t>
      </w:r>
      <w:proofErr w:type="spellStart"/>
      <w:r w:rsidRPr="001D6484">
        <w:t>subelement</w:t>
      </w:r>
      <w:proofErr w:type="spellEnd"/>
      <w:r w:rsidRPr="001D6484">
        <w:t xml:space="preserve"> om vem som har signerat informationen i dokumentet.</w:t>
      </w:r>
    </w:p>
    <w:p w14:paraId="0F7F7FAE" w14:textId="5CF36946" w:rsidR="003E20EF" w:rsidRPr="001D6484" w:rsidRDefault="003E20EF" w:rsidP="003E20EF">
      <w:r w:rsidRPr="001D6484">
        <w:t xml:space="preserve">I testsviterna som medföljer releasepaketet finns testfall för att verifiera att en tjänsteproducent kan leverera dessa (specifikt testfall inom </w:t>
      </w:r>
      <w:r w:rsidR="00EC7873" w:rsidRPr="001D6484">
        <w:t>parentes</w:t>
      </w:r>
      <w:r w:rsidRPr="001D6484">
        <w:t>).</w:t>
      </w:r>
    </w:p>
    <w:p w14:paraId="2951EF3C" w14:textId="5BECE891" w:rsidR="003E20EF" w:rsidRDefault="003E20EF" w:rsidP="003E20EF">
      <w:r w:rsidRPr="001D6484">
        <w:t>Ange nedan om tjänsteproducenten stödjer att leverera signatur och des</w:t>
      </w:r>
      <w:r w:rsidR="006F5E34">
        <w:t>s</w:t>
      </w:r>
      <w:r w:rsidRPr="001D6484">
        <w:t xml:space="preserve"> </w:t>
      </w:r>
      <w:proofErr w:type="spellStart"/>
      <w:r w:rsidRPr="001D6484">
        <w:t>subelement</w:t>
      </w:r>
      <w:proofErr w:type="spellEnd"/>
      <w:r w:rsidRPr="001D6484">
        <w:t>:</w:t>
      </w:r>
    </w:p>
    <w:p w14:paraId="47538D0A"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r w:rsidRPr="001D6484">
        <w:t xml:space="preserve">Analyssignatur </w:t>
      </w:r>
      <w:r>
        <w:t>(TF 5.23)</w:t>
      </w:r>
    </w:p>
    <w:p w14:paraId="6B5693F8"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9B828D7" w14:textId="471C3268"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BA691E">
        <w:t>UTAN</w:t>
      </w:r>
      <w:r>
        <w:t xml:space="preserve"> element</w:t>
      </w:r>
      <w:r w:rsidRPr="001D6484">
        <w:t xml:space="preserve"> </w:t>
      </w:r>
      <w:r w:rsidR="00281971" w:rsidRPr="001D6484">
        <w:t xml:space="preserve">Analyssignatur </w:t>
      </w:r>
      <w:r>
        <w:t>(TF 5.24)</w:t>
      </w:r>
    </w:p>
    <w:p w14:paraId="3903A3D6"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2CAF73"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16467F9"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3F5B1B2"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p>
    <w:p w14:paraId="73AEC56A" w14:textId="77777777" w:rsidR="003E20EF" w:rsidRPr="002E0320" w:rsidRDefault="003E20EF" w:rsidP="003E20EF"/>
    <w:p w14:paraId="12D865DA" w14:textId="1B2390D1" w:rsidR="003E20EF" w:rsidRDefault="003E20EF" w:rsidP="003E20EF">
      <w:pPr>
        <w:pStyle w:val="Rubrik3"/>
        <w:keepLines w:val="0"/>
        <w:numPr>
          <w:ilvl w:val="2"/>
          <w:numId w:val="18"/>
        </w:numPr>
        <w:tabs>
          <w:tab w:val="clear" w:pos="720"/>
        </w:tabs>
        <w:spacing w:before="240" w:after="60"/>
        <w:ind w:left="720" w:right="0" w:hanging="720"/>
        <w:contextualSpacing w:val="0"/>
      </w:pPr>
      <w:bookmarkStart w:id="79" w:name="_Toc67488286"/>
      <w:bookmarkStart w:id="80" w:name="_Toc201667624"/>
      <w:r>
        <w:t>Relatera</w:t>
      </w:r>
      <w:r w:rsidR="00AE0050">
        <w:t>d</w:t>
      </w:r>
      <w:r>
        <w:t xml:space="preserve"> analys</w:t>
      </w:r>
      <w:bookmarkEnd w:id="79"/>
      <w:r w:rsidR="002D1381">
        <w:t xml:space="preserve"> </w:t>
      </w:r>
      <w:r w:rsidR="002D1381" w:rsidRPr="0019451E">
        <w:rPr>
          <w:b w:val="0"/>
          <w:bCs w:val="0"/>
        </w:rPr>
        <w:t>(bara för visningsformat B)</w:t>
      </w:r>
      <w:bookmarkEnd w:id="80"/>
    </w:p>
    <w:p w14:paraId="12C816DE" w14:textId="77777777" w:rsidR="003E20EF" w:rsidRPr="001D6484" w:rsidRDefault="003E20EF" w:rsidP="003E20EF">
      <w:pPr>
        <w:rPr>
          <w:bCs/>
          <w:iCs/>
        </w:rPr>
      </w:pPr>
      <w:r w:rsidRPr="001D6484">
        <w:t xml:space="preserve">Kontraktet medger att i fältet </w:t>
      </w:r>
      <w:proofErr w:type="spellStart"/>
      <w:r w:rsidRPr="001D6484">
        <w:t>related</w:t>
      </w:r>
      <w:proofErr w:type="spellEnd"/>
      <w:r w:rsidRPr="001D6484">
        <w:t xml:space="preserve"> leverera information i </w:t>
      </w:r>
      <w:proofErr w:type="spellStart"/>
      <w:r w:rsidRPr="001D6484">
        <w:t>subelement</w:t>
      </w:r>
      <w:proofErr w:type="spellEnd"/>
      <w:r w:rsidRPr="001D6484">
        <w:t xml:space="preserve"> om relaterat analyser.</w:t>
      </w:r>
    </w:p>
    <w:p w14:paraId="2121FEBE" w14:textId="7146476A" w:rsidR="003E20EF" w:rsidRPr="001D6484" w:rsidRDefault="003E20EF" w:rsidP="003E20EF">
      <w:r w:rsidRPr="001D6484">
        <w:t xml:space="preserve">I testsviterna som medföljer releasepaketet finns testfall för att verifiera att en tjänsteproducent kan leverera dessa (specifikt testfall inom </w:t>
      </w:r>
      <w:r w:rsidR="00EC7873" w:rsidRPr="001D6484">
        <w:t>parentes</w:t>
      </w:r>
      <w:r w:rsidRPr="001D6484">
        <w:t>).</w:t>
      </w:r>
    </w:p>
    <w:p w14:paraId="30368C6D" w14:textId="77777777" w:rsidR="003E20EF" w:rsidRDefault="003E20EF" w:rsidP="003E20EF">
      <w:r w:rsidRPr="001D6484">
        <w:t xml:space="preserve">Ange nedan om tjänsteproducenten stödjer att leverera dessa </w:t>
      </w:r>
      <w:proofErr w:type="spellStart"/>
      <w:r w:rsidRPr="001D6484">
        <w:t>subelement</w:t>
      </w:r>
      <w:proofErr w:type="spellEnd"/>
      <w:r w:rsidRPr="001D6484">
        <w:t>:</w:t>
      </w:r>
    </w:p>
    <w:p w14:paraId="37B5FD6D"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r w:rsidRPr="001D6484">
        <w:t xml:space="preserve">Relaterad Analys </w:t>
      </w:r>
      <w:r>
        <w:t>(TF 5.25)</w:t>
      </w:r>
    </w:p>
    <w:p w14:paraId="5BC8118B"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A3C5EDE" w14:textId="6A9ED178"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w:t>
      </w:r>
      <w:r w:rsidR="005A7649">
        <w:t>med</w:t>
      </w:r>
      <w:r>
        <w:t xml:space="preserve"> element </w:t>
      </w:r>
      <w:r w:rsidRPr="001D6484">
        <w:t xml:space="preserve">Relaterad Analys Med Resultat </w:t>
      </w:r>
      <w:r>
        <w:t>(TF 5.26)</w:t>
      </w:r>
    </w:p>
    <w:p w14:paraId="29106323"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EECC94D"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F485969"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59AE165"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p>
    <w:p w14:paraId="41C5A7C6" w14:textId="77777777" w:rsidR="003E20EF" w:rsidRPr="002E0320" w:rsidRDefault="003E20EF" w:rsidP="003E20EF"/>
    <w:p w14:paraId="1D5DA35D" w14:textId="77777777" w:rsidR="003E20EF" w:rsidRDefault="003E20EF" w:rsidP="003E20EF">
      <w:pPr>
        <w:pStyle w:val="Rubrik3"/>
        <w:keepLines w:val="0"/>
        <w:numPr>
          <w:ilvl w:val="2"/>
          <w:numId w:val="18"/>
        </w:numPr>
        <w:tabs>
          <w:tab w:val="clear" w:pos="720"/>
        </w:tabs>
        <w:spacing w:before="240" w:after="60"/>
        <w:ind w:left="720" w:right="0" w:hanging="720"/>
        <w:contextualSpacing w:val="0"/>
      </w:pPr>
      <w:bookmarkStart w:id="81" w:name="_Toc67488289"/>
      <w:bookmarkStart w:id="82" w:name="_Toc201667625"/>
      <w:r>
        <w:t>NPU-kod</w:t>
      </w:r>
      <w:bookmarkEnd w:id="81"/>
      <w:bookmarkEnd w:id="82"/>
    </w:p>
    <w:p w14:paraId="2C50DAA3" w14:textId="728ED0D8" w:rsidR="003E20EF" w:rsidRPr="001D6484" w:rsidRDefault="003E20EF" w:rsidP="003E20EF">
      <w:pPr>
        <w:rPr>
          <w:bCs/>
          <w:iCs/>
        </w:rPr>
      </w:pPr>
      <w:r w:rsidRPr="001D6484">
        <w:t xml:space="preserve">Kontraktet medger att i fältet </w:t>
      </w:r>
      <w:proofErr w:type="spellStart"/>
      <w:proofErr w:type="gramStart"/>
      <w:r w:rsidRPr="001D6484">
        <w:t>anal</w:t>
      </w:r>
      <w:r w:rsidR="00F203DF">
        <w:t>y</w:t>
      </w:r>
      <w:r w:rsidRPr="001D6484">
        <w:t>s</w:t>
      </w:r>
      <w:r w:rsidR="00F203DF">
        <w:t>i</w:t>
      </w:r>
      <w:r w:rsidRPr="001D6484">
        <w:t>s:code</w:t>
      </w:r>
      <w:proofErr w:type="spellEnd"/>
      <w:proofErr w:type="gramEnd"/>
      <w:r w:rsidRPr="001D6484">
        <w:t xml:space="preserve"> leverera information om vilken NPU-kod som a</w:t>
      </w:r>
      <w:r w:rsidR="00F203DF">
        <w:t>n</w:t>
      </w:r>
      <w:r w:rsidRPr="001D6484">
        <w:t>vänds i analysen.</w:t>
      </w:r>
    </w:p>
    <w:p w14:paraId="34E06D5E" w14:textId="418FBB14" w:rsidR="003E20EF" w:rsidRPr="001D6484" w:rsidRDefault="003E20EF" w:rsidP="003E20EF">
      <w:r w:rsidRPr="001D6484">
        <w:t xml:space="preserve">I testsviterna som medföljer releasepaketet finns testfall för att verifiera att en tjänsteproducent kan leverera rätt NPU-kod (specifikt testfall inom </w:t>
      </w:r>
      <w:r w:rsidR="006F5E34" w:rsidRPr="001D6484">
        <w:t>parentes</w:t>
      </w:r>
      <w:r w:rsidRPr="001D6484">
        <w:t>).</w:t>
      </w:r>
    </w:p>
    <w:p w14:paraId="20D073EF" w14:textId="77777777" w:rsidR="003E20EF" w:rsidRDefault="003E20EF" w:rsidP="003E20EF">
      <w:r w:rsidRPr="001D6484">
        <w:t xml:space="preserve">Ange nedan om tjänsteproducenten stödjer att leverera rätt NPU-kod. Ange under </w:t>
      </w:r>
      <w:r>
        <w:t>”Ö</w:t>
      </w:r>
      <w:r w:rsidRPr="001D6484">
        <w:t>vrig kommenta</w:t>
      </w:r>
      <w:r>
        <w:t>r”</w:t>
      </w:r>
      <w:r w:rsidRPr="001D6484">
        <w:t xml:space="preserve"> vilken kod som verifierats</w:t>
      </w:r>
      <w:r>
        <w:t xml:space="preserve"> med testfallet</w:t>
      </w:r>
      <w:r w:rsidRPr="001D6484">
        <w:t>:</w:t>
      </w:r>
    </w:p>
    <w:p w14:paraId="77FC67EB"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element </w:t>
      </w:r>
      <w:r w:rsidRPr="001D6484">
        <w:t xml:space="preserve">NPU-kod </w:t>
      </w:r>
      <w:r>
        <w:t xml:space="preserve">(TF </w:t>
      </w:r>
      <w:r w:rsidRPr="001D6484">
        <w:t>5.</w:t>
      </w:r>
      <w:r>
        <w:t>35)</w:t>
      </w:r>
    </w:p>
    <w:p w14:paraId="292BA93E"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3BB2284"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49CADC6" w14:textId="77777777" w:rsidR="003E20EF" w:rsidRPr="002E0320"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09C3266D" w14:textId="77777777" w:rsidR="003E20EF" w:rsidRDefault="003E20EF" w:rsidP="00AC4455">
      <w:pPr>
        <w:pBdr>
          <w:top w:val="single" w:sz="4" w:space="1" w:color="auto"/>
          <w:left w:val="single" w:sz="4" w:space="4" w:color="auto"/>
          <w:bottom w:val="single" w:sz="4" w:space="1" w:color="auto"/>
          <w:right w:val="single" w:sz="4" w:space="4" w:color="auto"/>
        </w:pBdr>
        <w:shd w:val="clear" w:color="auto" w:fill="DC98B3" w:themeFill="text2" w:themeFillTint="66"/>
      </w:pPr>
    </w:p>
    <w:p w14:paraId="1EA5DE7E" w14:textId="77777777" w:rsidR="003E20EF" w:rsidRDefault="003E20EF" w:rsidP="003E20EF"/>
    <w:p w14:paraId="5C5558C5" w14:textId="77777777" w:rsidR="003E20EF" w:rsidRPr="002E0320" w:rsidRDefault="003E20EF" w:rsidP="003E20EF"/>
    <w:p w14:paraId="5A83483A" w14:textId="77777777" w:rsidR="00FC211D" w:rsidRDefault="00FC211D" w:rsidP="00FC211D">
      <w:pPr>
        <w:pStyle w:val="Rubrik3"/>
        <w:numPr>
          <w:ilvl w:val="2"/>
          <w:numId w:val="18"/>
        </w:numPr>
        <w:spacing w:before="240" w:after="60"/>
        <w:ind w:left="720" w:hanging="720"/>
      </w:pPr>
      <w:bookmarkStart w:id="83" w:name="_Toc201667626"/>
      <w:r>
        <w:lastRenderedPageBreak/>
        <w:t>Verksamhetens godkännande av informationsmappning</w:t>
      </w:r>
      <w:bookmarkEnd w:id="53"/>
      <w:bookmarkEnd w:id="83"/>
    </w:p>
    <w:p w14:paraId="7976B694" w14:textId="500A1154" w:rsidR="00FC211D" w:rsidRPr="007E13AA" w:rsidRDefault="00FC211D" w:rsidP="00FC211D">
      <w:bookmarkStart w:id="84" w:name="_Hlk66889095"/>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w:t>
      </w:r>
      <w:r w:rsidRPr="00FE5287">
        <w:t>Detta görs i exempelvis Journalen och/eller NPÖ som finns tillgängliga i de nationella testmiljöerna</w:t>
      </w:r>
      <w:r w:rsidR="00977A95">
        <w:t xml:space="preserve"> eller annan lämplig konsument.</w:t>
      </w:r>
      <w:r w:rsidRPr="007E13AA">
        <w:t xml:space="preserve"> </w:t>
      </w:r>
      <w:r w:rsidR="00977A95">
        <w:t>Detta</w:t>
      </w:r>
      <w:r w:rsidRPr="007E13AA">
        <w:t xml:space="preserve"> möjliggör för verksamheten att förstå mappningen och hur detta presenteras för invånare och/eller medarbetare inom vården. Att personuppgiftsägare har godkänt mappningen är viktig</w:t>
      </w:r>
      <w:r>
        <w:t>t</w:t>
      </w:r>
      <w:r w:rsidRPr="007E13AA">
        <w:t xml:space="preserve"> för ett godkännande av </w:t>
      </w:r>
      <w:r w:rsidR="00977A95">
        <w:t>t</w:t>
      </w:r>
      <w:r w:rsidRPr="007E13AA">
        <w:t>jänsteproducent</w:t>
      </w:r>
      <w:r>
        <w:t xml:space="preserve"> och ska utföras innan självdeklarationen kan godkännas</w:t>
      </w:r>
      <w:r w:rsidRPr="007E13AA">
        <w:t>.</w:t>
      </w:r>
      <w:bookmarkEnd w:id="84"/>
    </w:p>
    <w:p w14:paraId="5A473FF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7A6E4F8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EF16334" w14:textId="77777777" w:rsidR="00977A95" w:rsidRDefault="00977A95" w:rsidP="00977A95">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Korrekthet i mappningen har verifierats av representanter för berörda vårdgivare i:</w:t>
      </w:r>
    </w:p>
    <w:p w14:paraId="0D77C5B1" w14:textId="77777777" w:rsidR="00977A95" w:rsidRDefault="00977A95" w:rsidP="00977A95">
      <w:pPr>
        <w:pBdr>
          <w:top w:val="single" w:sz="4" w:space="1" w:color="auto"/>
          <w:left w:val="single" w:sz="4" w:space="4" w:color="auto"/>
          <w:bottom w:val="single" w:sz="4" w:space="1" w:color="auto"/>
          <w:right w:val="single" w:sz="4" w:space="4" w:color="auto"/>
        </w:pBdr>
        <w:shd w:val="clear" w:color="auto" w:fill="DC98B3" w:themeFill="text2" w:themeFillTint="66"/>
      </w:pPr>
      <w:r w:rsidRPr="007A3B4A">
        <w:t>[] NPÖ</w:t>
      </w:r>
      <w:r>
        <w:br/>
      </w:r>
      <w:r w:rsidRPr="007A3B4A">
        <w:t>[] Journalen</w:t>
      </w:r>
      <w:r>
        <w:br/>
      </w:r>
      <w:r w:rsidRPr="007A3B4A">
        <w:t>[] Annan konsument ______________________</w:t>
      </w:r>
    </w:p>
    <w:p w14:paraId="52A827F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Agerar anslutande organisation som agent </w:t>
      </w:r>
      <w:r w:rsidRPr="00F511C0">
        <w:t>(se definition i kap 2.1)</w:t>
      </w:r>
      <w:r>
        <w:t xml:space="preserve">? </w:t>
      </w:r>
    </w:p>
    <w:p w14:paraId="18119C2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r>
        <w:br/>
        <w:t>Om Ja, ange namn på de vårdgivare som har deltagit i valideringen:</w:t>
      </w:r>
    </w:p>
    <w:p w14:paraId="29362133"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C20A233"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AFB694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A0382AB" w14:textId="77777777" w:rsidR="00FC211D" w:rsidRDefault="00FC211D" w:rsidP="00FC211D">
      <w:pPr>
        <w:pStyle w:val="Rubrik3"/>
        <w:numPr>
          <w:ilvl w:val="2"/>
          <w:numId w:val="18"/>
        </w:numPr>
        <w:spacing w:before="240" w:after="60"/>
        <w:ind w:left="720" w:hanging="720"/>
      </w:pPr>
      <w:bookmarkStart w:id="85" w:name="_Toc41988937"/>
      <w:bookmarkStart w:id="86" w:name="_Toc132210351"/>
      <w:bookmarkStart w:id="87" w:name="_Toc201667627"/>
      <w:r>
        <w:t>Åtkomstfiltrering</w:t>
      </w:r>
      <w:bookmarkEnd w:id="85"/>
      <w:bookmarkEnd w:id="86"/>
      <w:bookmarkEnd w:id="87"/>
    </w:p>
    <w:p w14:paraId="53B8AFD7" w14:textId="77777777" w:rsidR="00FC211D" w:rsidRDefault="00FC211D" w:rsidP="00FC211D">
      <w:r>
        <w:t>Den information som en tjänstekonsument har rätt att begära ska vara tillgänglig och den information en tjänstekonsument inte har rätt att begära ska inte vara tillgänglig.</w:t>
      </w:r>
    </w:p>
    <w:p w14:paraId="6F3E9D26" w14:textId="77777777" w:rsidR="00FC211D" w:rsidRDefault="00FC211D" w:rsidP="00FC211D">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501FB70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6BBDB46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94BABD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070B92E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 Ja    </w:t>
      </w:r>
      <w:proofErr w:type="gramStart"/>
      <w:r>
        <w:t xml:space="preserve">   [</w:t>
      </w:r>
      <w:proofErr w:type="gramEnd"/>
      <w:r>
        <w:t>] Nej</w:t>
      </w:r>
    </w:p>
    <w:p w14:paraId="2301497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p>
    <w:p w14:paraId="036C84B2"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52B5D0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0F8F6A35"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p>
    <w:p w14:paraId="0BEA284F"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790B46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24D51D"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810A12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10383C0" w14:textId="77777777" w:rsidR="00FC211D" w:rsidRDefault="00FC211D" w:rsidP="00FC211D"/>
    <w:p w14:paraId="0EE23F22" w14:textId="77777777" w:rsidR="00FC211D" w:rsidRDefault="00FC211D" w:rsidP="00FC211D">
      <w:pPr>
        <w:pStyle w:val="Rubrik3"/>
        <w:numPr>
          <w:ilvl w:val="2"/>
          <w:numId w:val="18"/>
        </w:numPr>
        <w:spacing w:before="240" w:after="60"/>
        <w:ind w:left="720" w:hanging="720"/>
      </w:pPr>
      <w:bookmarkStart w:id="88" w:name="_Toc41988938"/>
      <w:bookmarkStart w:id="89" w:name="_Toc132210352"/>
      <w:bookmarkStart w:id="90" w:name="_Toc201667628"/>
      <w:r>
        <w:t>Informationskonsekvens</w:t>
      </w:r>
      <w:bookmarkEnd w:id="88"/>
      <w:bookmarkEnd w:id="89"/>
      <w:bookmarkEnd w:id="90"/>
    </w:p>
    <w:p w14:paraId="189CC1C9" w14:textId="77777777" w:rsidR="00FC211D" w:rsidRDefault="00FC211D" w:rsidP="00FC211D">
      <w:r>
        <w:t>Innehållet i avlämnad information ska vara identiskt oberoende av vilken tjänstekonsument som skickar en begäran (</w:t>
      </w:r>
      <w:proofErr w:type="spellStart"/>
      <w:r>
        <w:t>request</w:t>
      </w:r>
      <w:proofErr w:type="spellEnd"/>
      <w:r>
        <w:t>)</w:t>
      </w:r>
      <w:r w:rsidRPr="0006420E">
        <w:t>.</w:t>
      </w:r>
    </w:p>
    <w:p w14:paraId="50C30BF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p>
    <w:p w14:paraId="65AEFBA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40B2E21"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6BF59E9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53EB64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1E3FC5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556090"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6659E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120A67" w14:textId="77777777" w:rsidR="003A46A9" w:rsidRDefault="003A46A9">
      <w:pPr>
        <w:rPr>
          <w:rFonts w:asciiTheme="majorHAnsi" w:eastAsiaTheme="majorEastAsia" w:hAnsiTheme="majorHAnsi" w:cstheme="majorBidi"/>
          <w:b/>
          <w:bCs/>
          <w:sz w:val="28"/>
          <w:szCs w:val="28"/>
        </w:rPr>
      </w:pPr>
      <w:bookmarkStart w:id="91" w:name="_Toc67055924"/>
      <w:r>
        <w:br w:type="page"/>
      </w:r>
    </w:p>
    <w:p w14:paraId="329AE5FD" w14:textId="26825C0C" w:rsidR="00F21738" w:rsidRDefault="00F21738" w:rsidP="00F21738">
      <w:pPr>
        <w:pStyle w:val="Rubrik2"/>
        <w:numPr>
          <w:ilvl w:val="1"/>
          <w:numId w:val="18"/>
        </w:numPr>
        <w:tabs>
          <w:tab w:val="clear" w:pos="1080"/>
          <w:tab w:val="num" w:pos="360"/>
        </w:tabs>
        <w:spacing w:before="240" w:after="60"/>
        <w:ind w:left="851" w:hanging="851"/>
      </w:pPr>
      <w:bookmarkStart w:id="92" w:name="_Toc201667629"/>
      <w:r>
        <w:lastRenderedPageBreak/>
        <w:t>Övriga krav</w:t>
      </w:r>
      <w:bookmarkEnd w:id="91"/>
      <w:bookmarkEnd w:id="92"/>
    </w:p>
    <w:p w14:paraId="7B75EDC7" w14:textId="77777777" w:rsidR="00F21738" w:rsidRDefault="00F21738" w:rsidP="00F21738">
      <w:pPr>
        <w:pStyle w:val="Rubrik3"/>
        <w:numPr>
          <w:ilvl w:val="2"/>
          <w:numId w:val="18"/>
        </w:numPr>
        <w:tabs>
          <w:tab w:val="clear" w:pos="720"/>
          <w:tab w:val="num" w:pos="360"/>
        </w:tabs>
        <w:spacing w:before="240" w:after="60"/>
        <w:ind w:left="720" w:hanging="720"/>
      </w:pPr>
      <w:bookmarkStart w:id="93" w:name="_Toc67055925"/>
      <w:bookmarkStart w:id="94" w:name="OLE_LINK1"/>
      <w:bookmarkStart w:id="95" w:name="_Toc201667630"/>
      <w:r>
        <w:t>Engagemangsindexuppdatering</w:t>
      </w:r>
      <w:bookmarkEnd w:id="93"/>
      <w:bookmarkEnd w:id="95"/>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w:t>
      </w:r>
      <w:bookmarkStart w:id="96" w:name="_Hlk66889225"/>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96"/>
    </w:p>
    <w:p w14:paraId="0AF08020" w14:textId="38F3711E" w:rsidR="00412EAD" w:rsidRDefault="00412EAD" w:rsidP="00F21738">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5EF56BE4" w14:textId="77777777" w:rsidR="00F21738" w:rsidRDefault="00F21738" w:rsidP="00F21738">
      <w:r>
        <w:t>Ange om tjänsteproducenten kan uppdatera EI enligt de krav och regler som finns:</w:t>
      </w:r>
    </w:p>
    <w:p w14:paraId="572B04E5" w14:textId="77777777" w:rsidR="00F82EDB" w:rsidRPr="00243F81"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2867B390" w14:textId="77777777" w:rsidR="00F82EDB" w:rsidRPr="00243F81"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2D606425" w14:textId="77777777" w:rsidR="00F82EDB" w:rsidRPr="00243F81"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65EEA832" w14:textId="77777777" w:rsidR="00F82EDB" w:rsidRPr="00243F81"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0FB76E51" w14:textId="77777777" w:rsidR="00F82EDB" w:rsidRPr="00243F81"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97" w:name="_Toc244018071"/>
      <w:bookmarkStart w:id="98" w:name="_Toc374962628"/>
      <w:bookmarkStart w:id="99" w:name="_Toc383167589"/>
      <w:bookmarkStart w:id="100" w:name="_Toc422933925"/>
      <w:r w:rsidRPr="00243F81">
        <w:rPr>
          <w:i/>
        </w:rPr>
        <w:t>Uppdatering av engagemangsindex</w:t>
      </w:r>
      <w:bookmarkEnd w:id="97"/>
      <w:bookmarkEnd w:id="98"/>
      <w:bookmarkEnd w:id="99"/>
      <w:bookmarkEnd w:id="100"/>
      <w:r w:rsidRPr="00243F81">
        <w:rPr>
          <w:i/>
        </w:rPr>
        <w:t xml:space="preserve"> </w:t>
      </w:r>
      <w:r w:rsidRPr="00243F81">
        <w:t>i TKB?</w:t>
      </w:r>
      <w:r w:rsidRPr="00243F81">
        <w:br/>
        <w:t xml:space="preserve">[] Ja    </w:t>
      </w:r>
      <w:proofErr w:type="gramStart"/>
      <w:r w:rsidRPr="00243F81">
        <w:t xml:space="preserve">   [</w:t>
      </w:r>
      <w:proofErr w:type="gramEnd"/>
      <w:r w:rsidRPr="00243F81">
        <w:t>] Nej</w:t>
      </w:r>
    </w:p>
    <w:p w14:paraId="0B0FDF56" w14:textId="77777777" w:rsidR="00F82EDB" w:rsidRDefault="00F82EDB" w:rsidP="00F82EDB">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243F81">
        <w:t>Categorization</w:t>
      </w:r>
      <w:proofErr w:type="spellEnd"/>
      <w:r w:rsidRPr="00243F81">
        <w:t>-kod i engagemangsuppdateringen är enligt tjänstekontraktets beskrivning?</w:t>
      </w:r>
      <w:r w:rsidRPr="00243F81">
        <w:br/>
        <w:t xml:space="preserve">[] Ja    </w:t>
      </w:r>
      <w:proofErr w:type="gramStart"/>
      <w:r w:rsidRPr="00243F81">
        <w:t xml:space="preserve">   [</w:t>
      </w:r>
      <w:proofErr w:type="gramEnd"/>
      <w:r w:rsidRPr="00243F81">
        <w:t>] Nej</w:t>
      </w:r>
    </w:p>
    <w:p w14:paraId="7800EAAD" w14:textId="562015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w:t>
      </w:r>
      <w:r w:rsidR="00FC211D">
        <w:t>e</w:t>
      </w:r>
      <w:r w:rsidRPr="002E0320">
        <w:t>skrivning av eventuella avvikelser:</w:t>
      </w: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5621C66" w14:textId="77777777" w:rsidR="00F21738" w:rsidRDefault="00F21738" w:rsidP="00F21738"/>
    <w:p w14:paraId="1FE82828" w14:textId="77777777" w:rsidR="00F21738" w:rsidRDefault="00F21738" w:rsidP="00F21738">
      <w:pPr>
        <w:pStyle w:val="Rubrik3"/>
        <w:numPr>
          <w:ilvl w:val="2"/>
          <w:numId w:val="18"/>
        </w:numPr>
        <w:tabs>
          <w:tab w:val="clear" w:pos="720"/>
          <w:tab w:val="num" w:pos="360"/>
        </w:tabs>
        <w:spacing w:before="240" w:after="60"/>
        <w:ind w:left="720" w:hanging="720"/>
      </w:pPr>
      <w:bookmarkStart w:id="101" w:name="_Toc67055926"/>
      <w:bookmarkStart w:id="102" w:name="_Toc201667631"/>
      <w:r>
        <w:lastRenderedPageBreak/>
        <w:t>SLA-krav</w:t>
      </w:r>
      <w:bookmarkEnd w:id="101"/>
      <w:bookmarkEnd w:id="102"/>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CFAB53F" w14:textId="77777777" w:rsidR="00F21738" w:rsidRDefault="00F21738" w:rsidP="00F21738">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xml:space="preserve">[] Ja    </w:t>
      </w:r>
      <w:proofErr w:type="gramStart"/>
      <w:r>
        <w:t xml:space="preserve">   [</w:t>
      </w:r>
      <w:proofErr w:type="gramEnd"/>
      <w:r>
        <w:t>] Nej</w:t>
      </w: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br/>
        <w:t xml:space="preserve">[] Ja    </w:t>
      </w:r>
      <w:proofErr w:type="gramStart"/>
      <w:r>
        <w:t xml:space="preserve">   [</w:t>
      </w:r>
      <w:proofErr w:type="gramEnd"/>
      <w:r>
        <w:t>] Nej</w:t>
      </w: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xml:space="preserve">[] Ja    </w:t>
      </w:r>
      <w:proofErr w:type="gramStart"/>
      <w:r>
        <w:t xml:space="preserve">   [</w:t>
      </w:r>
      <w:proofErr w:type="gramEnd"/>
      <w:r>
        <w:t>] Nej</w:t>
      </w: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r>
        <w:br/>
        <w:t xml:space="preserve">[] Ja    </w:t>
      </w:r>
      <w:proofErr w:type="gramStart"/>
      <w:r>
        <w:t xml:space="preserve">   [</w:t>
      </w:r>
      <w:proofErr w:type="gramEnd"/>
      <w:r>
        <w:t>] Nej</w:t>
      </w: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xml:space="preserve">[] Ja    </w:t>
      </w:r>
      <w:proofErr w:type="gramStart"/>
      <w:r>
        <w:t xml:space="preserve">   [</w:t>
      </w:r>
      <w:proofErr w:type="gramEnd"/>
      <w:r>
        <w:t>] Nej</w:t>
      </w: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br/>
        <w:t xml:space="preserve">[] Ja    </w:t>
      </w:r>
      <w:proofErr w:type="gramStart"/>
      <w:r>
        <w:t xml:space="preserve">   [</w:t>
      </w:r>
      <w:proofErr w:type="gramEnd"/>
      <w:r>
        <w:t>] Nej</w:t>
      </w:r>
    </w:p>
    <w:p w14:paraId="18B194D5" w14:textId="0A24A290"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r w:rsidR="002E62F4">
        <w:t>i stället</w:t>
      </w:r>
      <w:r>
        <w:t xml:space="preserve"> ett svar med den delmängd som var möjlig att framställa inom maximalt tillåtna svarstiden.</w:t>
      </w:r>
      <w:r w:rsidRPr="0047499B">
        <w:t xml:space="preserve"> </w:t>
      </w:r>
      <w:r>
        <w:t>Delmängden</w:t>
      </w:r>
      <w:r w:rsidRPr="003333D6">
        <w:t xml:space="preserve"> </w:t>
      </w:r>
      <w:r>
        <w:t xml:space="preserve">är då den mest aktuella informationen (dvs informationen som utelämnats är äldre än den </w:t>
      </w:r>
      <w:r>
        <w:lastRenderedPageBreak/>
        <w:t>information som ingår i delsvaret)</w:t>
      </w:r>
      <w:r w:rsidRPr="003333D6">
        <w:t>.</w:t>
      </w:r>
      <w:r>
        <w:br/>
        <w:t xml:space="preserve">[] Ja    </w:t>
      </w:r>
      <w:proofErr w:type="gramStart"/>
      <w:r>
        <w:t xml:space="preserve">   [</w:t>
      </w:r>
      <w:proofErr w:type="gramEnd"/>
      <w:r>
        <w:t>] Nej</w:t>
      </w: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xml:space="preserve">[] Ja    </w:t>
      </w:r>
      <w:proofErr w:type="gramStart"/>
      <w:r>
        <w:t xml:space="preserve">   [</w:t>
      </w:r>
      <w:proofErr w:type="gramEnd"/>
      <w:r>
        <w:t>] Nej</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br/>
        <w:t xml:space="preserve">[] Ja    </w:t>
      </w:r>
      <w:proofErr w:type="gramStart"/>
      <w:r>
        <w:t xml:space="preserve">   [</w:t>
      </w:r>
      <w:proofErr w:type="gramEnd"/>
      <w:r>
        <w:t>] Nej</w:t>
      </w:r>
    </w:p>
    <w:p w14:paraId="51C04DA5" w14:textId="3A7D1B6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xml:space="preserve">[] Ja    </w:t>
      </w:r>
      <w:proofErr w:type="gramStart"/>
      <w:r>
        <w:t xml:space="preserve">   [</w:t>
      </w:r>
      <w:proofErr w:type="gramEnd"/>
      <w:r>
        <w:t>] Nej</w:t>
      </w:r>
    </w:p>
    <w:p w14:paraId="2D1FA8F1" w14:textId="6C91BF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AA7D470" w14:textId="769B3B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94"/>
    <w:p w14:paraId="4344A9C7" w14:textId="77777777" w:rsidR="00F21738" w:rsidRDefault="00F21738" w:rsidP="00F21738"/>
    <w:p w14:paraId="3C32110F" w14:textId="77777777" w:rsidR="00F21738" w:rsidRDefault="00F21738" w:rsidP="00F21738">
      <w:pPr>
        <w:pStyle w:val="Rubrik3"/>
        <w:numPr>
          <w:ilvl w:val="2"/>
          <w:numId w:val="18"/>
        </w:numPr>
        <w:tabs>
          <w:tab w:val="clear" w:pos="720"/>
          <w:tab w:val="num" w:pos="360"/>
        </w:tabs>
        <w:spacing w:before="240" w:after="60"/>
        <w:ind w:left="720" w:hanging="720"/>
      </w:pPr>
      <w:bookmarkStart w:id="103" w:name="_Toc67055927"/>
      <w:bookmarkStart w:id="104" w:name="_Toc201667632"/>
      <w:r>
        <w:t>Obehörig åtkomst</w:t>
      </w:r>
      <w:bookmarkEnd w:id="103"/>
      <w:bookmarkEnd w:id="104"/>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xml:space="preserve">[] Ja    </w:t>
      </w:r>
      <w:proofErr w:type="gramStart"/>
      <w:r>
        <w:t xml:space="preserve">   [</w:t>
      </w:r>
      <w:proofErr w:type="gramEnd"/>
      <w:r>
        <w:t>]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F21738">
      <w:pPr>
        <w:pStyle w:val="Rubrik3"/>
        <w:numPr>
          <w:ilvl w:val="2"/>
          <w:numId w:val="18"/>
        </w:numPr>
        <w:tabs>
          <w:tab w:val="clear" w:pos="720"/>
          <w:tab w:val="num" w:pos="360"/>
        </w:tabs>
        <w:spacing w:before="240" w:after="60"/>
        <w:ind w:left="720" w:hanging="720"/>
      </w:pPr>
      <w:bookmarkStart w:id="105" w:name="_Toc67055928"/>
      <w:bookmarkStart w:id="106" w:name="_Toc201667633"/>
      <w:r>
        <w:lastRenderedPageBreak/>
        <w:t>Följsamhet mot tecknade avtal</w:t>
      </w:r>
      <w:bookmarkEnd w:id="105"/>
      <w:bookmarkEnd w:id="106"/>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107"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bookmarkEnd w:id="107"/>
      <w:r>
        <w:br/>
        <w:t xml:space="preserve">[] Ja    </w:t>
      </w:r>
      <w:proofErr w:type="gramStart"/>
      <w:r>
        <w:t xml:space="preserve">   [</w:t>
      </w:r>
      <w:proofErr w:type="gramEnd"/>
      <w:r>
        <w:t>] Nej</w:t>
      </w: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96D00B" w14:textId="77777777" w:rsidR="00F21738" w:rsidRDefault="00F21738" w:rsidP="00F21738">
      <w:pPr>
        <w:pStyle w:val="Rubrik2"/>
        <w:numPr>
          <w:ilvl w:val="1"/>
          <w:numId w:val="18"/>
        </w:numPr>
        <w:tabs>
          <w:tab w:val="clear" w:pos="1080"/>
          <w:tab w:val="num" w:pos="360"/>
        </w:tabs>
        <w:spacing w:before="240" w:after="60"/>
        <w:ind w:left="851" w:hanging="851"/>
      </w:pPr>
      <w:bookmarkStart w:id="108" w:name="_Toc67055929"/>
      <w:bookmarkStart w:id="109" w:name="_Toc41988945"/>
      <w:bookmarkStart w:id="110" w:name="_Toc201667634"/>
      <w:bookmarkEnd w:id="54"/>
      <w:r>
        <w:t>Följsamhet mot TK-testsviter</w:t>
      </w:r>
      <w:bookmarkEnd w:id="108"/>
      <w:bookmarkEnd w:id="109"/>
      <w:bookmarkEnd w:id="110"/>
    </w:p>
    <w:p w14:paraId="4CB83992" w14:textId="77777777" w:rsidR="00F21738" w:rsidRPr="000C3545" w:rsidRDefault="00F21738" w:rsidP="00F21738">
      <w:pPr>
        <w:pStyle w:val="Rubrik3"/>
        <w:numPr>
          <w:ilvl w:val="2"/>
          <w:numId w:val="18"/>
        </w:numPr>
        <w:tabs>
          <w:tab w:val="clear" w:pos="720"/>
          <w:tab w:val="num" w:pos="360"/>
        </w:tabs>
        <w:spacing w:before="240" w:after="60"/>
        <w:ind w:left="0" w:firstLine="0"/>
      </w:pPr>
      <w:bookmarkStart w:id="111" w:name="_Toc41988946"/>
      <w:bookmarkStart w:id="112" w:name="_Toc67055930"/>
      <w:bookmarkStart w:id="113" w:name="_Toc201667635"/>
      <w:r>
        <w:t>TK-testsvit för tjänstekontraktet</w:t>
      </w:r>
      <w:bookmarkEnd w:id="111"/>
      <w:bookmarkEnd w:id="112"/>
      <w:bookmarkEnd w:id="113"/>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64913BB8" w14:textId="77777777" w:rsidR="00F21738" w:rsidRDefault="00F21738" w:rsidP="00F21738">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xml:space="preserve">[] </w:t>
      </w:r>
      <w:proofErr w:type="gramStart"/>
      <w:r w:rsidRPr="00C32E51">
        <w:t>Ja</w:t>
      </w:r>
      <w:r>
        <w:t xml:space="preserve">  </w:t>
      </w:r>
      <w:r w:rsidRPr="00C32E51">
        <w:t>[</w:t>
      </w:r>
      <w:proofErr w:type="gramEnd"/>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w:t>
      </w:r>
      <w:proofErr w:type="gramStart"/>
      <w:r>
        <w:t xml:space="preserve">   [</w:t>
      </w:r>
      <w:proofErr w:type="gramEnd"/>
      <w:r>
        <w:t>]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w:t>
      </w:r>
      <w:proofErr w:type="gramStart"/>
      <w:r>
        <w:t xml:space="preserve">   [</w:t>
      </w:r>
      <w:proofErr w:type="gramEnd"/>
      <w:r>
        <w:t>]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xml:space="preserve">[] Ja    </w:t>
      </w:r>
      <w:proofErr w:type="gramStart"/>
      <w:r>
        <w:t xml:space="preserve">   [</w:t>
      </w:r>
      <w:proofErr w:type="gramEnd"/>
      <w:r>
        <w:t>]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266D89C" w14:textId="77777777" w:rsidR="00FC211D" w:rsidRPr="002E0320" w:rsidRDefault="00FC211D"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3B24EAF" w14:textId="77777777" w:rsidR="00F21738" w:rsidRDefault="00F21738" w:rsidP="00F21738">
      <w:pPr>
        <w:pStyle w:val="Rubrik2"/>
        <w:numPr>
          <w:ilvl w:val="1"/>
          <w:numId w:val="18"/>
        </w:numPr>
        <w:tabs>
          <w:tab w:val="clear" w:pos="1080"/>
          <w:tab w:val="num" w:pos="360"/>
        </w:tabs>
        <w:spacing w:before="240" w:after="60"/>
        <w:ind w:left="851" w:hanging="851"/>
      </w:pPr>
      <w:bookmarkStart w:id="114" w:name="_Toc41988948"/>
      <w:bookmarkStart w:id="115" w:name="_Toc67055932"/>
      <w:bookmarkStart w:id="116" w:name="_Toc201667636"/>
      <w:r>
        <w:t>Övrigt</w:t>
      </w:r>
      <w:bookmarkEnd w:id="114"/>
      <w:bookmarkEnd w:id="115"/>
      <w:bookmarkEnd w:id="116"/>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3363E705" w14:textId="77777777" w:rsidR="00F21738" w:rsidRDefault="00F21738" w:rsidP="00F21738">
      <w:pPr>
        <w:pStyle w:val="Rubrik2"/>
        <w:numPr>
          <w:ilvl w:val="1"/>
          <w:numId w:val="18"/>
        </w:numPr>
        <w:tabs>
          <w:tab w:val="clear" w:pos="1080"/>
          <w:tab w:val="num" w:pos="360"/>
        </w:tabs>
        <w:spacing w:before="240" w:after="60"/>
        <w:ind w:left="851" w:hanging="851"/>
      </w:pPr>
      <w:bookmarkStart w:id="117" w:name="_Toc41988949"/>
      <w:bookmarkStart w:id="118" w:name="_Toc67055933"/>
      <w:bookmarkStart w:id="119" w:name="_Toc201667637"/>
      <w:r>
        <w:t>Kända avvikelser</w:t>
      </w:r>
      <w:bookmarkEnd w:id="117"/>
      <w:bookmarkEnd w:id="118"/>
      <w:bookmarkEnd w:id="119"/>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ACF7C8C" w14:textId="77777777" w:rsidR="00F21738" w:rsidRDefault="00F21738" w:rsidP="00F21738">
      <w:pPr>
        <w:tabs>
          <w:tab w:val="left" w:pos="4536"/>
        </w:tabs>
      </w:pP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34D9DB4F" w:rsidR="00F21738" w:rsidRDefault="006E0AB2"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6E0AB2">
        <w:t>Anslutande organisation anser att det är acceptabelt för verksamheten att låta dessa avvikelser kvarstå utan åtgärd</w:t>
      </w:r>
      <w:r w:rsidR="00F21738">
        <w:t>.</w:t>
      </w:r>
      <w:r w:rsidR="00F21738">
        <w:br/>
        <w:t xml:space="preserve">[] Ja </w:t>
      </w:r>
      <w:proofErr w:type="gramStart"/>
      <w:r w:rsidR="00F21738">
        <w:t xml:space="preserve">   [</w:t>
      </w:r>
      <w:proofErr w:type="gramEnd"/>
      <w:r w:rsidR="00F21738">
        <w:t>] Nej</w:t>
      </w:r>
    </w:p>
    <w:p w14:paraId="0444C7BA" w14:textId="77777777" w:rsidR="00F21738" w:rsidRDefault="00F21738" w:rsidP="00F21738">
      <w:r>
        <w:t xml:space="preserve">  </w:t>
      </w:r>
      <w:r>
        <w:br w:type="page"/>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120" w:name="_Toc41988950"/>
      <w:bookmarkStart w:id="121" w:name="_Toc67055934"/>
      <w:bookmarkStart w:id="122" w:name="_Toc201667638"/>
      <w:r>
        <w:lastRenderedPageBreak/>
        <w:t>Datum för ifyllnad och kontaktperson gällande självdeklaration</w:t>
      </w:r>
      <w:bookmarkEnd w:id="120"/>
      <w:bookmarkEnd w:id="121"/>
      <w:bookmarkEnd w:id="122"/>
    </w:p>
    <w:p w14:paraId="19B71674" w14:textId="77777777" w:rsidR="00F21738" w:rsidRDefault="00F21738" w:rsidP="00F21738">
      <w:pPr>
        <w:tabs>
          <w:tab w:val="left" w:pos="4536"/>
        </w:tabs>
      </w:pPr>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16E6C03E"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23" w:name="_Toc201667639"/>
      <w:r w:rsidR="00C05A52">
        <w:t>Resultat</w:t>
      </w:r>
      <w:bookmarkEnd w:id="2"/>
      <w:bookmarkEnd w:id="123"/>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82E94" w14:textId="77777777" w:rsidR="00C95BEE" w:rsidRDefault="00C95BEE" w:rsidP="000E2576">
      <w:r>
        <w:separator/>
      </w:r>
    </w:p>
  </w:endnote>
  <w:endnote w:type="continuationSeparator" w:id="0">
    <w:p w14:paraId="7E95E09A" w14:textId="77777777" w:rsidR="00C95BEE" w:rsidRDefault="00C95BEE"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683AE4F9"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5F1D54">
            <w:rPr>
              <w:rFonts w:asciiTheme="minorHAnsi" w:hAnsiTheme="minorHAnsi" w:cstheme="minorHAnsi"/>
              <w:noProof/>
              <w:sz w:val="15"/>
              <w:szCs w:val="15"/>
            </w:rPr>
            <w:t>SjD_TP_GetLaboratoryOrderOutcome_4.2</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6915E0">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97ACB" w14:textId="77777777" w:rsidR="00C95BEE" w:rsidRDefault="00C95BEE" w:rsidP="000E2576">
      <w:r>
        <w:separator/>
      </w:r>
    </w:p>
  </w:footnote>
  <w:footnote w:type="continuationSeparator" w:id="0">
    <w:p w14:paraId="6DB1D840" w14:textId="77777777" w:rsidR="00C95BEE" w:rsidRDefault="00C95BEE"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2BC303E8" w:rsidR="00801A8B" w:rsidRPr="00A65B2B" w:rsidRDefault="00801A8B" w:rsidP="005E4C67">
          <w:pPr>
            <w:pStyle w:val="Sidhuvud"/>
            <w:rPr>
              <w:lang w:val="en-US"/>
            </w:rPr>
          </w:pPr>
          <w:r w:rsidRPr="00A65B2B">
            <w:rPr>
              <w:lang w:val="en-US"/>
            </w:rPr>
            <w:t xml:space="preserve">Version </w:t>
          </w:r>
          <w:r w:rsidR="00207493">
            <w:rPr>
              <w:lang w:val="en-US"/>
            </w:rPr>
            <w:t>4</w:t>
          </w:r>
          <w:r w:rsidR="007624D6">
            <w:rPr>
              <w:lang w:val="en-US"/>
            </w:rPr>
            <w:t>.</w:t>
          </w:r>
          <w:r w:rsidR="00EF7138">
            <w:rPr>
              <w:lang w:val="en-US"/>
            </w:rPr>
            <w:t>2</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06374C">
            <w:rPr>
              <w:lang w:val="en-US"/>
            </w:rPr>
            <w:t>5</w:t>
          </w:r>
          <w:r w:rsidR="00A65B2B" w:rsidRPr="00A65B2B">
            <w:rPr>
              <w:lang w:val="en-US"/>
            </w:rPr>
            <w:t>-</w:t>
          </w:r>
          <w:r w:rsidR="0006374C">
            <w:rPr>
              <w:lang w:val="en-US"/>
            </w:rPr>
            <w:t>0</w:t>
          </w:r>
          <w:r w:rsidR="002A3455">
            <w:rPr>
              <w:lang w:val="en-US"/>
            </w:rPr>
            <w:t>5</w:t>
          </w:r>
          <w:r w:rsidR="00A65B2B" w:rsidRPr="00A65B2B">
            <w:rPr>
              <w:lang w:val="en-US"/>
            </w:rPr>
            <w:t>-</w:t>
          </w:r>
          <w:r w:rsidR="0006374C">
            <w:rPr>
              <w:lang w:val="en-US"/>
            </w:rPr>
            <w:t>2</w:t>
          </w:r>
          <w:r w:rsidR="002A3455">
            <w:rPr>
              <w:lang w:val="en-US"/>
            </w:rPr>
            <w:t>1</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42C45"/>
    <w:rsid w:val="00051A1D"/>
    <w:rsid w:val="00060CC2"/>
    <w:rsid w:val="0006374C"/>
    <w:rsid w:val="00063E6A"/>
    <w:rsid w:val="00075D89"/>
    <w:rsid w:val="00077A2A"/>
    <w:rsid w:val="00081E07"/>
    <w:rsid w:val="00082469"/>
    <w:rsid w:val="00083807"/>
    <w:rsid w:val="000879D1"/>
    <w:rsid w:val="000927CE"/>
    <w:rsid w:val="000951AB"/>
    <w:rsid w:val="000A259F"/>
    <w:rsid w:val="000A3DC3"/>
    <w:rsid w:val="000B1673"/>
    <w:rsid w:val="000B174C"/>
    <w:rsid w:val="000B72CA"/>
    <w:rsid w:val="000C0BC2"/>
    <w:rsid w:val="000C19EE"/>
    <w:rsid w:val="000C60F9"/>
    <w:rsid w:val="000D29F7"/>
    <w:rsid w:val="000D4286"/>
    <w:rsid w:val="000D787A"/>
    <w:rsid w:val="000E2576"/>
    <w:rsid w:val="000F3DBC"/>
    <w:rsid w:val="000F470C"/>
    <w:rsid w:val="0010206C"/>
    <w:rsid w:val="00102CED"/>
    <w:rsid w:val="00102D72"/>
    <w:rsid w:val="00103FF0"/>
    <w:rsid w:val="00104807"/>
    <w:rsid w:val="00105B9F"/>
    <w:rsid w:val="00106E6E"/>
    <w:rsid w:val="0011207E"/>
    <w:rsid w:val="00114876"/>
    <w:rsid w:val="00136BE5"/>
    <w:rsid w:val="00136C6B"/>
    <w:rsid w:val="00142663"/>
    <w:rsid w:val="00146B6A"/>
    <w:rsid w:val="00153DD1"/>
    <w:rsid w:val="00156BE3"/>
    <w:rsid w:val="001647C0"/>
    <w:rsid w:val="00180A4D"/>
    <w:rsid w:val="0019451E"/>
    <w:rsid w:val="0019680D"/>
    <w:rsid w:val="001A122B"/>
    <w:rsid w:val="001A7D3F"/>
    <w:rsid w:val="001B2002"/>
    <w:rsid w:val="001B4BB9"/>
    <w:rsid w:val="001C20C1"/>
    <w:rsid w:val="001F594C"/>
    <w:rsid w:val="00203578"/>
    <w:rsid w:val="00207493"/>
    <w:rsid w:val="002126DD"/>
    <w:rsid w:val="0021531E"/>
    <w:rsid w:val="00220B93"/>
    <w:rsid w:val="00231A8A"/>
    <w:rsid w:val="0023309C"/>
    <w:rsid w:val="002346A2"/>
    <w:rsid w:val="00235637"/>
    <w:rsid w:val="00237D8B"/>
    <w:rsid w:val="00241CB1"/>
    <w:rsid w:val="0024440D"/>
    <w:rsid w:val="00251242"/>
    <w:rsid w:val="002611BD"/>
    <w:rsid w:val="0027269C"/>
    <w:rsid w:val="00281971"/>
    <w:rsid w:val="002937E6"/>
    <w:rsid w:val="00295409"/>
    <w:rsid w:val="0029637C"/>
    <w:rsid w:val="002A223C"/>
    <w:rsid w:val="002A3455"/>
    <w:rsid w:val="002C7C7D"/>
    <w:rsid w:val="002D12D3"/>
    <w:rsid w:val="002D1381"/>
    <w:rsid w:val="002D4163"/>
    <w:rsid w:val="002E62F4"/>
    <w:rsid w:val="002E7822"/>
    <w:rsid w:val="002F20C3"/>
    <w:rsid w:val="002F7366"/>
    <w:rsid w:val="00300521"/>
    <w:rsid w:val="00313D2E"/>
    <w:rsid w:val="00317330"/>
    <w:rsid w:val="00323256"/>
    <w:rsid w:val="00324BC6"/>
    <w:rsid w:val="00345676"/>
    <w:rsid w:val="0035044E"/>
    <w:rsid w:val="00356708"/>
    <w:rsid w:val="0036067A"/>
    <w:rsid w:val="00375A04"/>
    <w:rsid w:val="0038463B"/>
    <w:rsid w:val="00391655"/>
    <w:rsid w:val="003977E2"/>
    <w:rsid w:val="003A0FEC"/>
    <w:rsid w:val="003A46A9"/>
    <w:rsid w:val="003A7FF8"/>
    <w:rsid w:val="003D1AD5"/>
    <w:rsid w:val="003E20EF"/>
    <w:rsid w:val="003F0BD7"/>
    <w:rsid w:val="003F2A08"/>
    <w:rsid w:val="00401842"/>
    <w:rsid w:val="00411FB3"/>
    <w:rsid w:val="00412EAD"/>
    <w:rsid w:val="00423B0F"/>
    <w:rsid w:val="00431D09"/>
    <w:rsid w:val="004333A3"/>
    <w:rsid w:val="004457CA"/>
    <w:rsid w:val="00450FB2"/>
    <w:rsid w:val="00453491"/>
    <w:rsid w:val="004539FA"/>
    <w:rsid w:val="00457365"/>
    <w:rsid w:val="004579C9"/>
    <w:rsid w:val="0046254F"/>
    <w:rsid w:val="00463F60"/>
    <w:rsid w:val="00466ABB"/>
    <w:rsid w:val="00472329"/>
    <w:rsid w:val="00472FE4"/>
    <w:rsid w:val="00474F47"/>
    <w:rsid w:val="00476DDD"/>
    <w:rsid w:val="004803EC"/>
    <w:rsid w:val="00481060"/>
    <w:rsid w:val="00483F66"/>
    <w:rsid w:val="004B3441"/>
    <w:rsid w:val="004B528F"/>
    <w:rsid w:val="004B68C2"/>
    <w:rsid w:val="004C0E62"/>
    <w:rsid w:val="004E08FC"/>
    <w:rsid w:val="004E0B05"/>
    <w:rsid w:val="004E130C"/>
    <w:rsid w:val="004E1B5F"/>
    <w:rsid w:val="004E5F95"/>
    <w:rsid w:val="004F2653"/>
    <w:rsid w:val="004F6E9F"/>
    <w:rsid w:val="00502996"/>
    <w:rsid w:val="00512C34"/>
    <w:rsid w:val="00523AC9"/>
    <w:rsid w:val="0052704C"/>
    <w:rsid w:val="00531996"/>
    <w:rsid w:val="00535C94"/>
    <w:rsid w:val="005377E7"/>
    <w:rsid w:val="005472E2"/>
    <w:rsid w:val="005537A8"/>
    <w:rsid w:val="00561A8B"/>
    <w:rsid w:val="00570F63"/>
    <w:rsid w:val="005720AB"/>
    <w:rsid w:val="005743CC"/>
    <w:rsid w:val="00575871"/>
    <w:rsid w:val="005802B1"/>
    <w:rsid w:val="00583B7A"/>
    <w:rsid w:val="00583C46"/>
    <w:rsid w:val="00586919"/>
    <w:rsid w:val="00594D98"/>
    <w:rsid w:val="005A0800"/>
    <w:rsid w:val="005A403A"/>
    <w:rsid w:val="005A6F62"/>
    <w:rsid w:val="005A7649"/>
    <w:rsid w:val="005B21D4"/>
    <w:rsid w:val="005B4D90"/>
    <w:rsid w:val="005B7E27"/>
    <w:rsid w:val="005C4A0C"/>
    <w:rsid w:val="005C6423"/>
    <w:rsid w:val="005D7BAA"/>
    <w:rsid w:val="005E0CDB"/>
    <w:rsid w:val="005E4AF7"/>
    <w:rsid w:val="005E4C67"/>
    <w:rsid w:val="005F1D54"/>
    <w:rsid w:val="005F29FB"/>
    <w:rsid w:val="00606B0F"/>
    <w:rsid w:val="006108A6"/>
    <w:rsid w:val="0061221B"/>
    <w:rsid w:val="006137D6"/>
    <w:rsid w:val="00621921"/>
    <w:rsid w:val="00623FA7"/>
    <w:rsid w:val="0062577B"/>
    <w:rsid w:val="00630706"/>
    <w:rsid w:val="00636F4B"/>
    <w:rsid w:val="00646E07"/>
    <w:rsid w:val="006568D6"/>
    <w:rsid w:val="00661CE0"/>
    <w:rsid w:val="0066768F"/>
    <w:rsid w:val="006763EB"/>
    <w:rsid w:val="00682D87"/>
    <w:rsid w:val="00682F55"/>
    <w:rsid w:val="006915E0"/>
    <w:rsid w:val="00693ED8"/>
    <w:rsid w:val="00695396"/>
    <w:rsid w:val="00697C2E"/>
    <w:rsid w:val="006A60A8"/>
    <w:rsid w:val="006B3AC6"/>
    <w:rsid w:val="006C0636"/>
    <w:rsid w:val="006C4DA1"/>
    <w:rsid w:val="006D423F"/>
    <w:rsid w:val="006E0AB2"/>
    <w:rsid w:val="006E1A05"/>
    <w:rsid w:val="006E1CCC"/>
    <w:rsid w:val="006E2F28"/>
    <w:rsid w:val="006E43A5"/>
    <w:rsid w:val="006E5132"/>
    <w:rsid w:val="006E6496"/>
    <w:rsid w:val="006F5E34"/>
    <w:rsid w:val="006F7E95"/>
    <w:rsid w:val="007049FB"/>
    <w:rsid w:val="00715B81"/>
    <w:rsid w:val="00717C9F"/>
    <w:rsid w:val="00732E7B"/>
    <w:rsid w:val="00737193"/>
    <w:rsid w:val="00737F14"/>
    <w:rsid w:val="00746375"/>
    <w:rsid w:val="00746946"/>
    <w:rsid w:val="00761F78"/>
    <w:rsid w:val="007624D6"/>
    <w:rsid w:val="00766BEC"/>
    <w:rsid w:val="00771A2B"/>
    <w:rsid w:val="00772B6E"/>
    <w:rsid w:val="007829D2"/>
    <w:rsid w:val="00783074"/>
    <w:rsid w:val="0078522D"/>
    <w:rsid w:val="007A0B53"/>
    <w:rsid w:val="007A13E6"/>
    <w:rsid w:val="007A262C"/>
    <w:rsid w:val="007A7D2A"/>
    <w:rsid w:val="007B634A"/>
    <w:rsid w:val="007B7D55"/>
    <w:rsid w:val="007C5139"/>
    <w:rsid w:val="007C5D9B"/>
    <w:rsid w:val="007E16FA"/>
    <w:rsid w:val="007E3278"/>
    <w:rsid w:val="007E3D78"/>
    <w:rsid w:val="007E4CD5"/>
    <w:rsid w:val="007F21EC"/>
    <w:rsid w:val="007F28EA"/>
    <w:rsid w:val="007F480F"/>
    <w:rsid w:val="007F5B69"/>
    <w:rsid w:val="00801A8B"/>
    <w:rsid w:val="00801BBF"/>
    <w:rsid w:val="00804A61"/>
    <w:rsid w:val="00807519"/>
    <w:rsid w:val="00816FA9"/>
    <w:rsid w:val="008215CB"/>
    <w:rsid w:val="00822A22"/>
    <w:rsid w:val="00823D4D"/>
    <w:rsid w:val="00825885"/>
    <w:rsid w:val="00826C8A"/>
    <w:rsid w:val="00833AE5"/>
    <w:rsid w:val="00834506"/>
    <w:rsid w:val="00834E7E"/>
    <w:rsid w:val="00842028"/>
    <w:rsid w:val="008574B7"/>
    <w:rsid w:val="00870403"/>
    <w:rsid w:val="0087533D"/>
    <w:rsid w:val="00875CBE"/>
    <w:rsid w:val="008A525C"/>
    <w:rsid w:val="008A7A03"/>
    <w:rsid w:val="008C247E"/>
    <w:rsid w:val="008C5285"/>
    <w:rsid w:val="008C5A6D"/>
    <w:rsid w:val="008D4F31"/>
    <w:rsid w:val="008E5124"/>
    <w:rsid w:val="008F6C53"/>
    <w:rsid w:val="00904C53"/>
    <w:rsid w:val="00906579"/>
    <w:rsid w:val="00910C25"/>
    <w:rsid w:val="0091229C"/>
    <w:rsid w:val="00924DE8"/>
    <w:rsid w:val="009255D9"/>
    <w:rsid w:val="00934D21"/>
    <w:rsid w:val="009367B9"/>
    <w:rsid w:val="00947BCD"/>
    <w:rsid w:val="00951752"/>
    <w:rsid w:val="00965DF2"/>
    <w:rsid w:val="00972D16"/>
    <w:rsid w:val="00973775"/>
    <w:rsid w:val="00976057"/>
    <w:rsid w:val="00977A95"/>
    <w:rsid w:val="0098404F"/>
    <w:rsid w:val="00985F2E"/>
    <w:rsid w:val="009864BA"/>
    <w:rsid w:val="0099293C"/>
    <w:rsid w:val="009A7B14"/>
    <w:rsid w:val="009B054C"/>
    <w:rsid w:val="009B2701"/>
    <w:rsid w:val="009B2791"/>
    <w:rsid w:val="009B5873"/>
    <w:rsid w:val="009C25D9"/>
    <w:rsid w:val="009C7311"/>
    <w:rsid w:val="009D509B"/>
    <w:rsid w:val="009E6EF9"/>
    <w:rsid w:val="009E75B7"/>
    <w:rsid w:val="009E7B9D"/>
    <w:rsid w:val="009E7F82"/>
    <w:rsid w:val="009F18FB"/>
    <w:rsid w:val="009F7607"/>
    <w:rsid w:val="009F7631"/>
    <w:rsid w:val="00A076D6"/>
    <w:rsid w:val="00A154B6"/>
    <w:rsid w:val="00A16575"/>
    <w:rsid w:val="00A16C3B"/>
    <w:rsid w:val="00A17B37"/>
    <w:rsid w:val="00A2125B"/>
    <w:rsid w:val="00A23320"/>
    <w:rsid w:val="00A273A8"/>
    <w:rsid w:val="00A40FB5"/>
    <w:rsid w:val="00A51CEF"/>
    <w:rsid w:val="00A5787C"/>
    <w:rsid w:val="00A60A2D"/>
    <w:rsid w:val="00A613DB"/>
    <w:rsid w:val="00A6449E"/>
    <w:rsid w:val="00A64509"/>
    <w:rsid w:val="00A65B2B"/>
    <w:rsid w:val="00A72A6F"/>
    <w:rsid w:val="00A75493"/>
    <w:rsid w:val="00A80C68"/>
    <w:rsid w:val="00A87B49"/>
    <w:rsid w:val="00A93498"/>
    <w:rsid w:val="00A96DA2"/>
    <w:rsid w:val="00AA3A34"/>
    <w:rsid w:val="00AA479A"/>
    <w:rsid w:val="00AA5C9A"/>
    <w:rsid w:val="00AB167A"/>
    <w:rsid w:val="00AB24CA"/>
    <w:rsid w:val="00AB57E2"/>
    <w:rsid w:val="00AC4455"/>
    <w:rsid w:val="00AD354E"/>
    <w:rsid w:val="00AD5832"/>
    <w:rsid w:val="00AD74AE"/>
    <w:rsid w:val="00AE0050"/>
    <w:rsid w:val="00AE6192"/>
    <w:rsid w:val="00AF5B57"/>
    <w:rsid w:val="00B00491"/>
    <w:rsid w:val="00B076DA"/>
    <w:rsid w:val="00B1580D"/>
    <w:rsid w:val="00B16668"/>
    <w:rsid w:val="00B16E02"/>
    <w:rsid w:val="00B24182"/>
    <w:rsid w:val="00B273A3"/>
    <w:rsid w:val="00B30276"/>
    <w:rsid w:val="00B30455"/>
    <w:rsid w:val="00B32309"/>
    <w:rsid w:val="00B35D4A"/>
    <w:rsid w:val="00B3667D"/>
    <w:rsid w:val="00B4285A"/>
    <w:rsid w:val="00B44172"/>
    <w:rsid w:val="00B5798C"/>
    <w:rsid w:val="00B6416A"/>
    <w:rsid w:val="00B70471"/>
    <w:rsid w:val="00B71B19"/>
    <w:rsid w:val="00B86D76"/>
    <w:rsid w:val="00B87660"/>
    <w:rsid w:val="00B879D1"/>
    <w:rsid w:val="00B95B29"/>
    <w:rsid w:val="00B95B8D"/>
    <w:rsid w:val="00B95F11"/>
    <w:rsid w:val="00B96279"/>
    <w:rsid w:val="00BA691E"/>
    <w:rsid w:val="00BB48AC"/>
    <w:rsid w:val="00BB5CA3"/>
    <w:rsid w:val="00BB70B3"/>
    <w:rsid w:val="00BB7B8B"/>
    <w:rsid w:val="00BC2325"/>
    <w:rsid w:val="00BC571A"/>
    <w:rsid w:val="00BD4BA7"/>
    <w:rsid w:val="00BD6420"/>
    <w:rsid w:val="00BE0327"/>
    <w:rsid w:val="00BE3F3D"/>
    <w:rsid w:val="00BF2DAB"/>
    <w:rsid w:val="00BF5077"/>
    <w:rsid w:val="00C02681"/>
    <w:rsid w:val="00C05A52"/>
    <w:rsid w:val="00C079B5"/>
    <w:rsid w:val="00C13434"/>
    <w:rsid w:val="00C328D3"/>
    <w:rsid w:val="00C414F6"/>
    <w:rsid w:val="00C4216C"/>
    <w:rsid w:val="00C44F1E"/>
    <w:rsid w:val="00C47C4D"/>
    <w:rsid w:val="00C516D1"/>
    <w:rsid w:val="00C544C2"/>
    <w:rsid w:val="00C5584B"/>
    <w:rsid w:val="00C63DA4"/>
    <w:rsid w:val="00C718AA"/>
    <w:rsid w:val="00C86D8C"/>
    <w:rsid w:val="00C91553"/>
    <w:rsid w:val="00C95BEE"/>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57B22"/>
    <w:rsid w:val="00D67D8F"/>
    <w:rsid w:val="00D714A2"/>
    <w:rsid w:val="00D834D3"/>
    <w:rsid w:val="00D916E0"/>
    <w:rsid w:val="00DD2F80"/>
    <w:rsid w:val="00DD7513"/>
    <w:rsid w:val="00DE2940"/>
    <w:rsid w:val="00DE5F5E"/>
    <w:rsid w:val="00DE6E17"/>
    <w:rsid w:val="00DF0444"/>
    <w:rsid w:val="00DF19B1"/>
    <w:rsid w:val="00DF42CC"/>
    <w:rsid w:val="00E0380E"/>
    <w:rsid w:val="00E05BFC"/>
    <w:rsid w:val="00E115CC"/>
    <w:rsid w:val="00E263C7"/>
    <w:rsid w:val="00E2707E"/>
    <w:rsid w:val="00E31D82"/>
    <w:rsid w:val="00E33025"/>
    <w:rsid w:val="00E41879"/>
    <w:rsid w:val="00E47380"/>
    <w:rsid w:val="00E47A71"/>
    <w:rsid w:val="00E50040"/>
    <w:rsid w:val="00E61D15"/>
    <w:rsid w:val="00E6621B"/>
    <w:rsid w:val="00E66CA0"/>
    <w:rsid w:val="00E776C7"/>
    <w:rsid w:val="00E8224B"/>
    <w:rsid w:val="00E9115C"/>
    <w:rsid w:val="00E91CD7"/>
    <w:rsid w:val="00EA2371"/>
    <w:rsid w:val="00EA678D"/>
    <w:rsid w:val="00EB1E30"/>
    <w:rsid w:val="00EB60E6"/>
    <w:rsid w:val="00EC5EB1"/>
    <w:rsid w:val="00EC7873"/>
    <w:rsid w:val="00ED0057"/>
    <w:rsid w:val="00ED6C6F"/>
    <w:rsid w:val="00EF58B6"/>
    <w:rsid w:val="00EF7138"/>
    <w:rsid w:val="00F203DF"/>
    <w:rsid w:val="00F21738"/>
    <w:rsid w:val="00F2680D"/>
    <w:rsid w:val="00F4289B"/>
    <w:rsid w:val="00F45938"/>
    <w:rsid w:val="00F4778E"/>
    <w:rsid w:val="00F5205D"/>
    <w:rsid w:val="00F5209A"/>
    <w:rsid w:val="00F61558"/>
    <w:rsid w:val="00F61F0E"/>
    <w:rsid w:val="00F62172"/>
    <w:rsid w:val="00F6408C"/>
    <w:rsid w:val="00F70A06"/>
    <w:rsid w:val="00F82EDB"/>
    <w:rsid w:val="00F9122C"/>
    <w:rsid w:val="00F97DC8"/>
    <w:rsid w:val="00FB3624"/>
    <w:rsid w:val="00FC211D"/>
    <w:rsid w:val="00FC4602"/>
    <w:rsid w:val="00FC6F9F"/>
    <w:rsid w:val="00FD10D7"/>
    <w:rsid w:val="00FE3D8A"/>
    <w:rsid w:val="00FE4F9A"/>
    <w:rsid w:val="00FE6F4D"/>
    <w:rsid w:val="00FE75F9"/>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 w:type="paragraph" w:styleId="Normalwebb">
    <w:name w:val="Normal (Web)"/>
    <w:basedOn w:val="Normal"/>
    <w:uiPriority w:val="99"/>
    <w:semiHidden/>
    <w:unhideWhenUsed/>
    <w:rsid w:val="007049FB"/>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Kommentarsreferens">
    <w:name w:val="annotation reference"/>
    <w:basedOn w:val="Standardstycketeckensnitt"/>
    <w:uiPriority w:val="99"/>
    <w:semiHidden/>
    <w:rsid w:val="00C86D8C"/>
    <w:rPr>
      <w:sz w:val="16"/>
      <w:szCs w:val="16"/>
    </w:rPr>
  </w:style>
  <w:style w:type="paragraph" w:styleId="Kommentarer">
    <w:name w:val="annotation text"/>
    <w:basedOn w:val="Normal"/>
    <w:link w:val="KommentarerChar"/>
    <w:uiPriority w:val="99"/>
    <w:semiHidden/>
    <w:rsid w:val="00C86D8C"/>
    <w:pPr>
      <w:spacing w:line="240" w:lineRule="auto"/>
    </w:pPr>
  </w:style>
  <w:style w:type="character" w:customStyle="1" w:styleId="KommentarerChar">
    <w:name w:val="Kommentarer Char"/>
    <w:basedOn w:val="Standardstycketeckensnitt"/>
    <w:link w:val="Kommentarer"/>
    <w:uiPriority w:val="99"/>
    <w:semiHidden/>
    <w:rsid w:val="00C86D8C"/>
  </w:style>
  <w:style w:type="paragraph" w:styleId="Kommentarsmne">
    <w:name w:val="annotation subject"/>
    <w:basedOn w:val="Kommentarer"/>
    <w:next w:val="Kommentarer"/>
    <w:link w:val="KommentarsmneChar"/>
    <w:uiPriority w:val="99"/>
    <w:semiHidden/>
    <w:rsid w:val="00C86D8C"/>
    <w:rPr>
      <w:b/>
      <w:bCs/>
    </w:rPr>
  </w:style>
  <w:style w:type="character" w:customStyle="1" w:styleId="KommentarsmneChar">
    <w:name w:val="Kommentarsämne Char"/>
    <w:basedOn w:val="KommentarerChar"/>
    <w:link w:val="Kommentarsmne"/>
    <w:uiPriority w:val="99"/>
    <w:semiHidden/>
    <w:rsid w:val="00C86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564293347">
      <w:bodyDiv w:val="1"/>
      <w:marLeft w:val="0"/>
      <w:marRight w:val="0"/>
      <w:marTop w:val="0"/>
      <w:marBottom w:val="0"/>
      <w:divBdr>
        <w:top w:val="none" w:sz="0" w:space="0" w:color="auto"/>
        <w:left w:val="none" w:sz="0" w:space="0" w:color="auto"/>
        <w:bottom w:val="none" w:sz="0" w:space="0" w:color="auto"/>
        <w:right w:val="none" w:sz="0" w:space="0" w:color="auto"/>
      </w:divBdr>
    </w:div>
    <w:div w:id="596518763">
      <w:bodyDiv w:val="1"/>
      <w:marLeft w:val="0"/>
      <w:marRight w:val="0"/>
      <w:marTop w:val="0"/>
      <w:marBottom w:val="0"/>
      <w:divBdr>
        <w:top w:val="none" w:sz="0" w:space="0" w:color="auto"/>
        <w:left w:val="none" w:sz="0" w:space="0" w:color="auto"/>
        <w:bottom w:val="none" w:sz="0" w:space="0" w:color="auto"/>
        <w:right w:val="none" w:sz="0" w:space="0" w:color="auto"/>
      </w:divBdr>
    </w:div>
    <w:div w:id="666328039">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433084445">
      <w:bodyDiv w:val="1"/>
      <w:marLeft w:val="0"/>
      <w:marRight w:val="0"/>
      <w:marTop w:val="0"/>
      <w:marBottom w:val="0"/>
      <w:divBdr>
        <w:top w:val="none" w:sz="0" w:space="0" w:color="auto"/>
        <w:left w:val="none" w:sz="0" w:space="0" w:color="auto"/>
        <w:bottom w:val="none" w:sz="0" w:space="0" w:color="auto"/>
        <w:right w:val="none" w:sz="0" w:space="0" w:color="auto"/>
      </w:divBdr>
    </w:div>
    <w:div w:id="14371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5F4D26">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05180"/>
    <w:rsid w:val="00042C45"/>
    <w:rsid w:val="00043CE1"/>
    <w:rsid w:val="00077A2A"/>
    <w:rsid w:val="00092D00"/>
    <w:rsid w:val="00105B9F"/>
    <w:rsid w:val="00130BB8"/>
    <w:rsid w:val="001E669B"/>
    <w:rsid w:val="001E7C67"/>
    <w:rsid w:val="0024440D"/>
    <w:rsid w:val="002B2912"/>
    <w:rsid w:val="002B7F21"/>
    <w:rsid w:val="00371771"/>
    <w:rsid w:val="004A2385"/>
    <w:rsid w:val="004B5438"/>
    <w:rsid w:val="005743CC"/>
    <w:rsid w:val="005B00B2"/>
    <w:rsid w:val="005B44DA"/>
    <w:rsid w:val="005F4D26"/>
    <w:rsid w:val="00600977"/>
    <w:rsid w:val="006A58ED"/>
    <w:rsid w:val="006F19E2"/>
    <w:rsid w:val="007704B7"/>
    <w:rsid w:val="007A0FC8"/>
    <w:rsid w:val="007B3F0E"/>
    <w:rsid w:val="007B7D07"/>
    <w:rsid w:val="007E5AC7"/>
    <w:rsid w:val="008529CE"/>
    <w:rsid w:val="0085795F"/>
    <w:rsid w:val="008768CA"/>
    <w:rsid w:val="00910997"/>
    <w:rsid w:val="00951752"/>
    <w:rsid w:val="00970A9D"/>
    <w:rsid w:val="00980772"/>
    <w:rsid w:val="009B1794"/>
    <w:rsid w:val="009F7631"/>
    <w:rsid w:val="00A7293A"/>
    <w:rsid w:val="00A97B62"/>
    <w:rsid w:val="00AC1394"/>
    <w:rsid w:val="00B24182"/>
    <w:rsid w:val="00BC6D2A"/>
    <w:rsid w:val="00C328D3"/>
    <w:rsid w:val="00C66A38"/>
    <w:rsid w:val="00C906B1"/>
    <w:rsid w:val="00C91553"/>
    <w:rsid w:val="00D63697"/>
    <w:rsid w:val="00D932B7"/>
    <w:rsid w:val="00DB23DC"/>
    <w:rsid w:val="00DE1ADF"/>
    <w:rsid w:val="00E45085"/>
    <w:rsid w:val="00E47A03"/>
    <w:rsid w:val="00E65D08"/>
    <w:rsid w:val="00E93A83"/>
    <w:rsid w:val="00F077F0"/>
    <w:rsid w:val="00F96CFD"/>
    <w:rsid w:val="00FD4508"/>
    <w:rsid w:val="00FE640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534</TotalTime>
  <Pages>28</Pages>
  <Words>5743</Words>
  <Characters>30443</Characters>
  <Application>Microsoft Office Word</Application>
  <DocSecurity>0</DocSecurity>
  <Lines>253</Lines>
  <Paragraphs>72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93</cp:revision>
  <cp:lastPrinted>2019-02-18T10:06:00Z</cp:lastPrinted>
  <dcterms:created xsi:type="dcterms:W3CDTF">2023-03-17T09:33:00Z</dcterms:created>
  <dcterms:modified xsi:type="dcterms:W3CDTF">2025-06-24T12:26:00Z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