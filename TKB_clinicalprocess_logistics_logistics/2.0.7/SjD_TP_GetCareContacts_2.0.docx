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A33662" w:themeColor="accent1"/>
          <w:sz w:val="68"/>
          <w:szCs w:val="48"/>
        </w:rPr>
      </w:sdtEndPr>
      <w:sdtContent>
        <w:p w14:paraId="4044E5B2" w14:textId="77777777" w:rsidR="00E806CE" w:rsidRPr="00E806CE" w:rsidRDefault="00E806CE" w:rsidP="00E806CE">
          <w:pPr>
            <w:pStyle w:val="Rubrik"/>
            <w:spacing w:before="960"/>
            <w:rPr>
              <w:color w:val="E7DAC5" w:themeColor="accent2"/>
            </w:rPr>
          </w:pPr>
          <w:r w:rsidRPr="00E806CE">
            <w:rPr>
              <w:color w:val="E7DAC5" w:themeColor="accent2"/>
            </w:rPr>
            <w:t>Självdeklaration</w:t>
          </w:r>
        </w:p>
        <w:p w14:paraId="2E2CB2C9" w14:textId="77777777" w:rsidR="00E806CE" w:rsidRPr="00E806CE" w:rsidRDefault="00E806CE" w:rsidP="00E806CE">
          <w:pPr>
            <w:pStyle w:val="Rubrik"/>
            <w:spacing w:before="960"/>
            <w:rPr>
              <w:color w:val="E7DAC5" w:themeColor="accent2"/>
            </w:rPr>
          </w:pPr>
          <w:r w:rsidRPr="00E806CE">
            <w:rPr>
              <w:color w:val="E7DAC5" w:themeColor="accent2"/>
            </w:rPr>
            <w:t>Tjänsteproducent</w:t>
          </w:r>
        </w:p>
        <w:p w14:paraId="4B9F216E" w14:textId="03D389B0" w:rsidR="009B054C" w:rsidRDefault="00E806CE" w:rsidP="00E806CE">
          <w:pPr>
            <w:pStyle w:val="Rubrik"/>
            <w:spacing w:before="960"/>
          </w:pPr>
          <w:proofErr w:type="spellStart"/>
          <w:r w:rsidRPr="003B465A">
            <w:rPr>
              <w:rFonts w:ascii="Open Sans SemiBold" w:hAnsi="Open Sans SemiBold" w:cs="Open Sans SemiBold"/>
              <w:color w:val="FFFFFF" w:themeColor="background1"/>
              <w:sz w:val="36"/>
              <w:szCs w:val="36"/>
            </w:rPr>
            <w:t>GetCareContacts</w:t>
          </w:r>
          <w:proofErr w:type="spellEnd"/>
          <w:r w:rsidRPr="003B465A">
            <w:rPr>
              <w:rFonts w:ascii="Open Sans SemiBold" w:hAnsi="Open Sans SemiBold" w:cs="Open Sans SemiBold"/>
              <w:color w:val="FFFFFF" w:themeColor="background1"/>
              <w:sz w:val="36"/>
              <w:szCs w:val="36"/>
            </w:rPr>
            <w:t xml:space="preserve"> 2.0</w:t>
          </w:r>
          <w:r w:rsidR="009B054C"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B054C"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B054C"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531DF718" w14:textId="7F650C95" w:rsidR="00A80A73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99771059" w:history="1">
            <w:r w:rsidR="00A80A73" w:rsidRPr="001936A7">
              <w:rPr>
                <w:rStyle w:val="Hyperlnk"/>
              </w:rPr>
              <w:t>1.</w:t>
            </w:r>
            <w:r w:rsidR="00A80A73"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A80A73" w:rsidRPr="001936A7">
              <w:rPr>
                <w:rStyle w:val="Hyperlnk"/>
              </w:rPr>
              <w:t>Inledning</w:t>
            </w:r>
            <w:r w:rsidR="00A80A73">
              <w:rPr>
                <w:webHidden/>
              </w:rPr>
              <w:tab/>
            </w:r>
            <w:r w:rsidR="00A80A73">
              <w:rPr>
                <w:webHidden/>
              </w:rPr>
              <w:fldChar w:fldCharType="begin"/>
            </w:r>
            <w:r w:rsidR="00A80A73">
              <w:rPr>
                <w:webHidden/>
              </w:rPr>
              <w:instrText xml:space="preserve"> PAGEREF _Toc199771059 \h </w:instrText>
            </w:r>
            <w:r w:rsidR="00A80A73">
              <w:rPr>
                <w:webHidden/>
              </w:rPr>
            </w:r>
            <w:r w:rsidR="00A80A73">
              <w:rPr>
                <w:webHidden/>
              </w:rPr>
              <w:fldChar w:fldCharType="separate"/>
            </w:r>
            <w:r w:rsidR="00A80A73">
              <w:rPr>
                <w:webHidden/>
              </w:rPr>
              <w:t>3</w:t>
            </w:r>
            <w:r w:rsidR="00A80A73">
              <w:rPr>
                <w:webHidden/>
              </w:rPr>
              <w:fldChar w:fldCharType="end"/>
            </w:r>
          </w:hyperlink>
        </w:p>
        <w:p w14:paraId="3F9D3893" w14:textId="53A62467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0" w:history="1">
            <w:r w:rsidRPr="001936A7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90259D" w14:textId="65FF16EB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1" w:history="1">
            <w:r w:rsidRPr="001936A7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DFFB314" w14:textId="61936B54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2" w:history="1">
            <w:r w:rsidRPr="001936A7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585E534" w14:textId="6D08A8AB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3" w:history="1">
            <w:r w:rsidRPr="001936A7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B6B4C2" w14:textId="457F4E52" w:rsidR="00A80A73" w:rsidRDefault="00A80A73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9771064" w:history="1">
            <w:r w:rsidRPr="001936A7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936A7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8417183" w14:textId="2A1205CF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5" w:history="1">
            <w:r w:rsidRPr="001936A7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1AC6BF5" w14:textId="130FC4FB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6" w:history="1">
            <w:r w:rsidRPr="001936A7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EB666C6" w14:textId="3EC774C4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7" w:history="1">
            <w:r w:rsidRPr="001936A7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691B2CB" w14:textId="03DF477C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8" w:history="1">
            <w:r w:rsidRPr="001936A7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84C8B2" w14:textId="725A77DF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69" w:history="1">
            <w:r w:rsidRPr="001936A7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7144248" w14:textId="274B47DB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0" w:history="1">
            <w:r w:rsidRPr="001936A7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3FBA77" w14:textId="4B650699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1" w:history="1">
            <w:r w:rsidRPr="001936A7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Obligatoriska fält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E1603E" w14:textId="7385D1FB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2" w:history="1">
            <w:r w:rsidRPr="001936A7">
              <w:rPr>
                <w:rStyle w:val="Hyperlnk"/>
              </w:rPr>
              <w:t>2.2.3.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335EB6A" w14:textId="7C4E12A2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3" w:history="1">
            <w:r w:rsidRPr="001936A7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950085" w14:textId="6BE5C62B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4" w:history="1">
            <w:r w:rsidRPr="001936A7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D41E54D" w14:textId="704AB891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5" w:history="1">
            <w:r w:rsidRPr="001936A7">
              <w:rPr>
                <w:rStyle w:val="Hyperlnk"/>
              </w:rPr>
              <w:t>2.3.2.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Vårdgivare/vårdenhet (VG/VE)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406A5E5" w14:textId="06236838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6" w:history="1">
            <w:r w:rsidRPr="001936A7">
              <w:rPr>
                <w:rStyle w:val="Hyperlnk"/>
              </w:rPr>
              <w:t>2.3.3.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Vårdgivares spärr för invånare (approvedForPatient)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E1723D2" w14:textId="529EC84D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7" w:history="1">
            <w:r w:rsidRPr="001936A7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Informationsavlämning – Specifika aspekter för 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8C62322" w14:textId="528259E0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8" w:history="1">
            <w:r w:rsidRPr="001936A7">
              <w:rPr>
                <w:rStyle w:val="Hyperlnk"/>
              </w:rPr>
              <w:t>2.4.1.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Signering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3E7BEF" w14:textId="6469C784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79" w:history="1">
            <w:r w:rsidRPr="001936A7">
              <w:rPr>
                <w:rStyle w:val="Hyperlnk"/>
              </w:rPr>
              <w:t>2.4.2.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careContactStatus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C255C96" w14:textId="4DD7C803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0" w:history="1">
            <w:r w:rsidRPr="001936A7">
              <w:rPr>
                <w:rStyle w:val="Hyperlnk"/>
              </w:rPr>
              <w:t>2.4.3.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careContactTimePeriod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05DBB63" w14:textId="51EA8860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1" w:history="1">
            <w:r w:rsidRPr="001936A7">
              <w:rPr>
                <w:rStyle w:val="Hyperlnk"/>
              </w:rPr>
              <w:t>2.4.4.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Verksamhetens godkännande av informationsmappning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6EA9716" w14:textId="562E1FA2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2" w:history="1">
            <w:r w:rsidRPr="001936A7">
              <w:rPr>
                <w:rStyle w:val="Hyperlnk"/>
              </w:rPr>
              <w:t>2.4.5.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Åtkomstfiltrering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0B303D4" w14:textId="64E8B2FB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3" w:history="1">
            <w:r w:rsidRPr="001936A7">
              <w:rPr>
                <w:rStyle w:val="Hyperlnk"/>
              </w:rPr>
              <w:t>2.4.6.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Informationskonsekvens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EA6B7E0" w14:textId="14313B2C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4" w:history="1">
            <w:r w:rsidRPr="001936A7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CE900BD" w14:textId="4C3CC95E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5" w:history="1">
            <w:r w:rsidRPr="001936A7">
              <w:rPr>
                <w:rStyle w:val="Hyperlnk"/>
              </w:rPr>
              <w:t>2.5.1.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Engagemangsindexuppdatering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CE2FDF" w14:textId="38C42AB1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6" w:history="1">
            <w:r w:rsidRPr="001936A7">
              <w:rPr>
                <w:rStyle w:val="Hyperlnk"/>
              </w:rPr>
              <w:t>2.5.2.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E0F565A" w14:textId="40BAB4F4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7" w:history="1">
            <w:r w:rsidRPr="001936A7">
              <w:rPr>
                <w:rStyle w:val="Hyperlnk"/>
              </w:rPr>
              <w:t>2.5.3.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D709A74" w14:textId="4F27BA76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8" w:history="1">
            <w:r w:rsidRPr="001936A7">
              <w:rPr>
                <w:rStyle w:val="Hyperlnk"/>
              </w:rPr>
              <w:t>2.5.4.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Följsamhet mot tecknade avtal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3E23360" w14:textId="696B1105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89" w:history="1">
            <w:r w:rsidRPr="001936A7">
              <w:rPr>
                <w:rStyle w:val="Hyperlnk"/>
              </w:rPr>
              <w:t>2.5.5.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Testdata för GetCareContacts 2.0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7D9BE8B" w14:textId="19CE08E7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90" w:history="1">
            <w:r w:rsidRPr="001936A7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Följsamhet mot TK-testsviter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76FBE13" w14:textId="3A1BE3AE" w:rsidR="00A80A73" w:rsidRDefault="00A80A7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91" w:history="1">
            <w:r w:rsidRPr="001936A7">
              <w:rPr>
                <w:rStyle w:val="Hyperlnk"/>
              </w:rPr>
              <w:t>2.6.1.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TK-testsvit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4DBC819" w14:textId="798E5A86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92" w:history="1">
            <w:r w:rsidRPr="001936A7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E98682F" w14:textId="63CA2167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93" w:history="1">
            <w:r w:rsidRPr="001936A7">
              <w:rPr>
                <w:rStyle w:val="Hyperlnk"/>
              </w:rPr>
              <w:t>2.8.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7E1ABB7" w14:textId="0038A3C8" w:rsidR="00A80A73" w:rsidRDefault="00A80A7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9771094" w:history="1">
            <w:r w:rsidRPr="001936A7">
              <w:rPr>
                <w:rStyle w:val="Hyperlnk"/>
              </w:rPr>
              <w:t>2.9.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1936A7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78560C0" w14:textId="49180531" w:rsidR="00A80A73" w:rsidRDefault="00A80A73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9771095" w:history="1">
            <w:r w:rsidRPr="001936A7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1936A7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_Toc199771095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4DB15AF" w14:textId="72DD7459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5EF0798A" w14:textId="119165A8" w:rsidR="003A47C1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9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1984"/>
        <w:gridCol w:w="4534"/>
      </w:tblGrid>
      <w:tr w:rsidR="0066768F" w:rsidRPr="0066768F" w14:paraId="3EC7A96B" w14:textId="77777777" w:rsidTr="005D5113">
        <w:trPr>
          <w:trHeight w:val="21"/>
        </w:trPr>
        <w:tc>
          <w:tcPr>
            <w:tcW w:w="1276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bookmarkStart w:id="0" w:name="_Hlk133396299"/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1984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534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bookmarkEnd w:id="0"/>
      <w:tr w:rsidR="005D5113" w:rsidRPr="0066768F" w14:paraId="05907B5E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AA17035" w14:textId="0F9ADC69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2.0.3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5A783F" w14:textId="430669EF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FC3DE4E" w14:textId="64A0E0D4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Magnus Söderlind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83432DF" w14:textId="04C2C3FD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Dokument tillagt i domänen</w:t>
            </w:r>
          </w:p>
        </w:tc>
      </w:tr>
      <w:tr w:rsidR="005D5113" w:rsidRPr="0066768F" w14:paraId="2964E40A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F69DE7F" w14:textId="03F9884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B897671" w14:textId="16EDC6C4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391B1C2" w14:textId="7DB2081D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Magnus Söderlind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575D17BF" w14:textId="1A5659EF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 xml:space="preserve">NRID ändring </w:t>
            </w:r>
            <w:proofErr w:type="spellStart"/>
            <w:proofErr w:type="gramStart"/>
            <w:r w:rsidRPr="005D5113">
              <w:rPr>
                <w:rFonts w:asciiTheme="majorHAnsi" w:hAnsiTheme="majorHAnsi" w:cstheme="majorHAnsi"/>
              </w:rPr>
              <w:t>backad.Uppdateringar</w:t>
            </w:r>
            <w:proofErr w:type="spellEnd"/>
            <w:proofErr w:type="gramEnd"/>
            <w:r w:rsidRPr="005D5113">
              <w:rPr>
                <w:rFonts w:asciiTheme="majorHAnsi" w:hAnsiTheme="majorHAnsi" w:cstheme="majorHAnsi"/>
              </w:rPr>
              <w:t xml:space="preserve"> i SJD och </w:t>
            </w:r>
            <w:proofErr w:type="spellStart"/>
            <w:r w:rsidRPr="005D5113">
              <w:rPr>
                <w:rFonts w:asciiTheme="majorHAnsi" w:hAnsiTheme="majorHAnsi" w:cstheme="majorHAnsi"/>
              </w:rPr>
              <w:t>testförbättringar</w:t>
            </w:r>
            <w:proofErr w:type="spellEnd"/>
            <w:r w:rsidRPr="005D5113">
              <w:rPr>
                <w:rFonts w:asciiTheme="majorHAnsi" w:hAnsiTheme="majorHAnsi" w:cstheme="majorHAnsi"/>
              </w:rPr>
              <w:t xml:space="preserve"> i testsviter, </w:t>
            </w:r>
            <w:proofErr w:type="gramStart"/>
            <w:r w:rsidRPr="005D5113">
              <w:rPr>
                <w:rFonts w:asciiTheme="majorHAnsi" w:hAnsiTheme="majorHAnsi" w:cstheme="majorHAnsi"/>
              </w:rPr>
              <w:t>framförallt</w:t>
            </w:r>
            <w:proofErr w:type="gramEnd"/>
            <w:r w:rsidRPr="005D5113">
              <w:rPr>
                <w:rFonts w:asciiTheme="majorHAnsi" w:hAnsiTheme="majorHAnsi" w:cstheme="majorHAnsi"/>
              </w:rPr>
              <w:t xml:space="preserve"> tidsfiltrering. Testsvit 7 &amp; 8 tillkommer.</w:t>
            </w:r>
          </w:p>
        </w:tc>
      </w:tr>
      <w:tr w:rsidR="005D5113" w:rsidRPr="0066768F" w14:paraId="1BB73EA3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F2A5B47" w14:textId="0366D56F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6FC93F9" w14:textId="1B16B574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2C5A7DA" w14:textId="029EFACE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Markus Lundin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3C51B5A" w14:textId="623CE26B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Nytt filnamn på självdeklaration</w:t>
            </w:r>
          </w:p>
        </w:tc>
      </w:tr>
      <w:tr w:rsidR="005D5113" w:rsidRPr="0066768F" w14:paraId="2D70141D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F9E00F1" w14:textId="760F67C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96DB24" w14:textId="480D430A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561D9C2" w14:textId="6BBF145E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Markus Lundin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5EBAD9C" w14:textId="0C0C2DF8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Tagit bort duplicerad beskrivning för underlag 3. Underlag för godkännande</w:t>
            </w:r>
          </w:p>
        </w:tc>
      </w:tr>
      <w:tr w:rsidR="005D5113" w:rsidRPr="0066768F" w14:paraId="44F4AA5C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21A0794" w14:textId="79387631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A15803" w14:textId="061B2FCA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2020-08-19</w:t>
            </w: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7BA3B1E" w14:textId="5C0500C5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Tommy Thelin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E7AB813" w14:textId="46FB5BBC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Ny rutin för uppdatering och framtagande av självdeklaration.</w:t>
            </w:r>
          </w:p>
        </w:tc>
      </w:tr>
      <w:tr w:rsidR="005D5113" w:rsidRPr="0066768F" w14:paraId="172935E7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340DA06" w14:textId="2305A102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F8D193" w14:textId="29FE8525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2021-06-08</w:t>
            </w: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98CD37D" w14:textId="2446B7DB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Eva-Marie Dahl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808171D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Uppdaterat domänversion</w:t>
            </w:r>
          </w:p>
          <w:p w14:paraId="796B831B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 xml:space="preserve">Ändrat kontaktinformation till </w:t>
            </w:r>
            <w:proofErr w:type="spellStart"/>
            <w:r w:rsidRPr="005D5113">
              <w:rPr>
                <w:rFonts w:asciiTheme="majorHAnsi" w:hAnsiTheme="majorHAnsi" w:cstheme="majorHAnsi"/>
              </w:rPr>
              <w:t>Ineras</w:t>
            </w:r>
            <w:proofErr w:type="spellEnd"/>
            <w:r w:rsidRPr="005D5113">
              <w:rPr>
                <w:rFonts w:asciiTheme="majorHAnsi" w:hAnsiTheme="majorHAnsi" w:cstheme="majorHAnsi"/>
              </w:rPr>
              <w:t xml:space="preserve"> Kundservice</w:t>
            </w:r>
          </w:p>
          <w:p w14:paraId="2C919F44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Lagt till definition av agent i 2.1</w:t>
            </w:r>
          </w:p>
          <w:p w14:paraId="6997C24D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Tagit bort benämningen SIT</w:t>
            </w:r>
          </w:p>
          <w:p w14:paraId="7E05F290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Beskrivning av testfallen för EI-uppdatering</w:t>
            </w:r>
          </w:p>
          <w:p w14:paraId="45378269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Uppdaterat förklaringen av EI_TF_2.2</w:t>
            </w:r>
          </w:p>
          <w:p w14:paraId="7D92D8F9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Ändrat antal sekunder för transaktionsfrekvens EI_TF_2.4</w:t>
            </w:r>
          </w:p>
          <w:p w14:paraId="059AB8B4" w14:textId="77777777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Uppdaterat text följsamhet mot tecknade avtal</w:t>
            </w:r>
          </w:p>
          <w:p w14:paraId="4A9A2924" w14:textId="1BAC88C4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 xml:space="preserve">Ändrat TF 3.2 från </w:t>
            </w:r>
            <w:proofErr w:type="spellStart"/>
            <w:r w:rsidRPr="005D5113">
              <w:rPr>
                <w:rFonts w:asciiTheme="majorHAnsi" w:hAnsiTheme="majorHAnsi" w:cstheme="majorHAnsi"/>
              </w:rPr>
              <w:t>registrationTime</w:t>
            </w:r>
            <w:proofErr w:type="spellEnd"/>
            <w:r w:rsidRPr="005D5113">
              <w:rPr>
                <w:rFonts w:asciiTheme="majorHAnsi" w:hAnsiTheme="majorHAnsi" w:cstheme="majorHAnsi"/>
              </w:rPr>
              <w:t xml:space="preserve"> till </w:t>
            </w:r>
            <w:proofErr w:type="spellStart"/>
            <w:r w:rsidRPr="005D5113">
              <w:rPr>
                <w:rFonts w:asciiTheme="majorHAnsi" w:hAnsiTheme="majorHAnsi" w:cstheme="majorHAnsi"/>
              </w:rPr>
              <w:t>authorTime</w:t>
            </w:r>
            <w:proofErr w:type="spellEnd"/>
          </w:p>
        </w:tc>
      </w:tr>
      <w:tr w:rsidR="005D5113" w:rsidRPr="0066768F" w14:paraId="32EE8DCC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F4F95AB" w14:textId="04C2985D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B2D69F4" w14:textId="385BE5AD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2024-05-30</w:t>
            </w: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846B59F" w14:textId="3886F909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Jan Söderman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BB25187" w14:textId="2D0CAA48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Uppdaterat text i fråga om informationsmappning</w:t>
            </w:r>
          </w:p>
        </w:tc>
      </w:tr>
      <w:tr w:rsidR="005D5113" w:rsidRPr="0066768F" w14:paraId="3CCCCE2D" w14:textId="77777777" w:rsidTr="005D5113"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025BB36" w14:textId="180E58E9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2.0.6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28BF788" w14:textId="79759DD6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2025-05-14</w:t>
            </w:r>
          </w:p>
        </w:tc>
        <w:tc>
          <w:tcPr>
            <w:tcW w:w="198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EA4126A" w14:textId="3035079D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Linnéa Sjöberg</w:t>
            </w:r>
          </w:p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7637001" w14:textId="7D71E906" w:rsidR="005D5113" w:rsidRPr="005D5113" w:rsidRDefault="005D5113" w:rsidP="005D5113">
            <w:pPr>
              <w:rPr>
                <w:rFonts w:asciiTheme="majorHAnsi" w:hAnsiTheme="majorHAnsi" w:cstheme="majorHAnsi"/>
              </w:rPr>
            </w:pPr>
            <w:r w:rsidRPr="005D5113">
              <w:rPr>
                <w:rFonts w:asciiTheme="majorHAnsi" w:hAnsiTheme="majorHAnsi" w:cstheme="majorHAnsi"/>
              </w:rPr>
              <w:t>Uppdatering avseende EI</w:t>
            </w:r>
          </w:p>
        </w:tc>
      </w:tr>
    </w:tbl>
    <w:p w14:paraId="387846F1" w14:textId="1833AD0B" w:rsidR="00AD74AE" w:rsidRDefault="00AD74AE" w:rsidP="00AD74AE">
      <w:pPr>
        <w:pStyle w:val="Tabelltitel"/>
        <w:rPr>
          <w:noProof/>
        </w:rPr>
      </w:pPr>
      <w:r w:rsidRPr="00AD74AE">
        <w:t>Revisionshistorik</w:t>
      </w:r>
      <w:r>
        <w:t xml:space="preserve"> för ifyllande av underlaget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842"/>
        <w:gridCol w:w="4534"/>
      </w:tblGrid>
      <w:tr w:rsidR="00AD74AE" w:rsidRPr="0066768F" w14:paraId="32983B88" w14:textId="77777777" w:rsidTr="00AD74AE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3DA6C88" w14:textId="77777777" w:rsidR="00AD74AE" w:rsidRPr="0066768F" w:rsidRDefault="00AD74AE" w:rsidP="00BD1D64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D829286" w14:textId="77777777" w:rsidR="00AD74AE" w:rsidRPr="0066768F" w:rsidRDefault="00AD74AE" w:rsidP="00BD1D64">
            <w:pPr>
              <w:pStyle w:val="Tabellrubrik"/>
            </w:pPr>
            <w:r w:rsidRPr="0066768F">
              <w:t>Datum</w:t>
            </w:r>
          </w:p>
        </w:tc>
        <w:tc>
          <w:tcPr>
            <w:tcW w:w="1842" w:type="dxa"/>
            <w:shd w:val="clear" w:color="auto" w:fill="A33662" w:themeFill="accent1"/>
          </w:tcPr>
          <w:p w14:paraId="353BCE8F" w14:textId="77777777" w:rsidR="00AD74AE" w:rsidRPr="0066768F" w:rsidRDefault="00AD74AE" w:rsidP="00BD1D64">
            <w:pPr>
              <w:pStyle w:val="Tabellrubrik"/>
            </w:pPr>
            <w:r w:rsidRPr="0066768F">
              <w:t>Författare</w:t>
            </w:r>
          </w:p>
        </w:tc>
        <w:tc>
          <w:tcPr>
            <w:tcW w:w="4534" w:type="dxa"/>
            <w:shd w:val="clear" w:color="auto" w:fill="A33662" w:themeFill="accent1"/>
          </w:tcPr>
          <w:p w14:paraId="52702069" w14:textId="77777777" w:rsidR="00AD74AE" w:rsidRPr="0066768F" w:rsidRDefault="00AD74AE" w:rsidP="00BD1D64">
            <w:pPr>
              <w:pStyle w:val="Tabellrubrik"/>
            </w:pPr>
            <w:r w:rsidRPr="0066768F">
              <w:t>Kommentar</w:t>
            </w:r>
          </w:p>
        </w:tc>
      </w:tr>
      <w:tr w:rsidR="00AD74AE" w:rsidRPr="0066768F" w14:paraId="16C26D61" w14:textId="77777777" w:rsidTr="00AD74AE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5308CA7" w14:textId="3B714901" w:rsidR="00AD74AE" w:rsidRDefault="00AD74AE" w:rsidP="00BD1D64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29097A5" w14:textId="77777777" w:rsidR="00AD74AE" w:rsidRDefault="00AD74AE" w:rsidP="00BD1D64"/>
        </w:tc>
        <w:tc>
          <w:tcPr>
            <w:tcW w:w="1842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0165888" w14:textId="040A83B5" w:rsidR="00AD74AE" w:rsidRDefault="00AD74AE" w:rsidP="00BD1D64"/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44F06BD" w14:textId="226B7027" w:rsidR="00AD74AE" w:rsidRPr="002E7822" w:rsidRDefault="00AD74AE" w:rsidP="00BD1D64"/>
        </w:tc>
      </w:tr>
      <w:tr w:rsidR="00AD74AE" w:rsidRPr="0066768F" w14:paraId="344434EA" w14:textId="77777777" w:rsidTr="00AD74AE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379473D" w14:textId="77777777" w:rsidR="00AD74AE" w:rsidRDefault="00AD74AE" w:rsidP="00BD1D64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EAEA435" w14:textId="77777777" w:rsidR="00AD74AE" w:rsidRDefault="00AD74AE" w:rsidP="00BD1D64"/>
        </w:tc>
        <w:tc>
          <w:tcPr>
            <w:tcW w:w="1842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CDE762D" w14:textId="77777777" w:rsidR="00AD74AE" w:rsidRDefault="00AD74AE" w:rsidP="00BD1D64"/>
        </w:tc>
        <w:tc>
          <w:tcPr>
            <w:tcW w:w="4534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4D6845A2" w14:textId="77777777" w:rsidR="00AD74AE" w:rsidRPr="002E7822" w:rsidRDefault="00AD74AE" w:rsidP="00BD1D64"/>
        </w:tc>
      </w:tr>
    </w:tbl>
    <w:p w14:paraId="62168011" w14:textId="77777777" w:rsidR="00AD74AE" w:rsidRPr="00AD74AE" w:rsidRDefault="00AD74AE" w:rsidP="00AD74AE"/>
    <w:p w14:paraId="0E1CCADA" w14:textId="5450BD3A" w:rsidR="004E1B5F" w:rsidRDefault="00C05A52" w:rsidP="00B3667D">
      <w:pPr>
        <w:pStyle w:val="Rubrik1"/>
        <w:numPr>
          <w:ilvl w:val="0"/>
          <w:numId w:val="23"/>
        </w:numPr>
        <w:rPr>
          <w:noProof/>
        </w:rPr>
      </w:pPr>
      <w:bookmarkStart w:id="1" w:name="_Toc199771059"/>
      <w:r w:rsidRPr="00C05A52">
        <w:rPr>
          <w:noProof/>
        </w:rPr>
        <w:lastRenderedPageBreak/>
        <w:t>Inledning</w:t>
      </w:r>
      <w:bookmarkEnd w:id="1"/>
    </w:p>
    <w:p w14:paraId="2C2A0C41" w14:textId="1371594A" w:rsidR="00E61F71" w:rsidRPr="00E61F71" w:rsidRDefault="00E61F71" w:rsidP="00E61F71">
      <w:pPr>
        <w:rPr>
          <w:rFonts w:asciiTheme="majorHAnsi" w:hAnsiTheme="majorHAnsi" w:cstheme="majorHAnsi"/>
        </w:rPr>
      </w:pPr>
      <w:bookmarkStart w:id="2" w:name="_Toc70336881"/>
      <w:r w:rsidRPr="00E61F71">
        <w:rPr>
          <w:rFonts w:asciiTheme="majorHAnsi" w:hAnsiTheme="majorHAnsi" w:cstheme="majorHAnsi"/>
        </w:rPr>
        <w:t xml:space="preserve">Detta formulär är en självdeklaration för organisationer som ska anpassa eller ansluta information och/eller funktion i ett </w:t>
      </w:r>
      <w:proofErr w:type="spellStart"/>
      <w:r w:rsidRPr="00E61F71">
        <w:rPr>
          <w:rFonts w:asciiTheme="majorHAnsi" w:hAnsiTheme="majorHAnsi" w:cstheme="majorHAnsi"/>
        </w:rPr>
        <w:t>källsystem</w:t>
      </w:r>
      <w:proofErr w:type="spellEnd"/>
      <w:r w:rsidRPr="00E61F71">
        <w:rPr>
          <w:rFonts w:asciiTheme="majorHAnsi" w:hAnsiTheme="majorHAnsi" w:cstheme="majorHAnsi"/>
        </w:rP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ska kunna anslutas till den nationella tjänsteplattformen.</w:t>
      </w:r>
    </w:p>
    <w:p w14:paraId="6424DF12" w14:textId="77777777" w:rsidR="00E61F71" w:rsidRPr="00E61F71" w:rsidRDefault="00E61F71" w:rsidP="00E61F71">
      <w:pPr>
        <w:rPr>
          <w:rFonts w:asciiTheme="majorHAnsi" w:hAnsiTheme="majorHAnsi" w:cstheme="majorHAnsi"/>
        </w:rPr>
      </w:pPr>
      <w:r w:rsidRPr="00E61F71">
        <w:rPr>
          <w:rFonts w:asciiTheme="majorHAnsi" w:hAnsiTheme="majorHAnsi" w:cstheme="majorHAnsi"/>
        </w:rPr>
        <w:t>Denna självdeklaration gäller för:</w:t>
      </w:r>
    </w:p>
    <w:p w14:paraId="758E9DFC" w14:textId="77777777" w:rsidR="00E61F71" w:rsidRPr="00E61F71" w:rsidRDefault="00E61F71" w:rsidP="00E61F71">
      <w:pPr>
        <w:rPr>
          <w:rFonts w:asciiTheme="majorHAnsi" w:hAnsiTheme="majorHAnsi" w:cstheme="majorHAnsi"/>
          <w:b/>
        </w:rPr>
      </w:pPr>
      <w:r w:rsidRPr="00E61F71">
        <w:rPr>
          <w:rFonts w:asciiTheme="majorHAnsi" w:hAnsiTheme="majorHAnsi" w:cstheme="majorHAnsi"/>
          <w:b/>
        </w:rPr>
        <w:t>Tjänstedomän</w:t>
      </w:r>
      <w:r w:rsidRPr="00E61F71">
        <w:rPr>
          <w:rFonts w:asciiTheme="majorHAnsi" w:hAnsiTheme="majorHAnsi" w:cstheme="majorHAnsi"/>
          <w:b/>
        </w:rPr>
        <w:tab/>
      </w:r>
      <w:proofErr w:type="spellStart"/>
      <w:proofErr w:type="gramStart"/>
      <w:r w:rsidRPr="00E61F71">
        <w:rPr>
          <w:rFonts w:asciiTheme="majorHAnsi" w:hAnsiTheme="majorHAnsi" w:cstheme="majorHAnsi"/>
          <w:b/>
        </w:rPr>
        <w:t>clinicalprocess:logistics</w:t>
      </w:r>
      <w:proofErr w:type="gramEnd"/>
      <w:r w:rsidRPr="00E61F71">
        <w:rPr>
          <w:rFonts w:asciiTheme="majorHAnsi" w:hAnsiTheme="majorHAnsi" w:cstheme="majorHAnsi"/>
          <w:b/>
        </w:rPr>
        <w:t>:logistics</w:t>
      </w:r>
      <w:proofErr w:type="spellEnd"/>
    </w:p>
    <w:p w14:paraId="7B4FD4B0" w14:textId="77777777" w:rsidR="00E61F71" w:rsidRPr="00E61F71" w:rsidRDefault="00E61F71" w:rsidP="00E61F71">
      <w:pPr>
        <w:rPr>
          <w:rFonts w:asciiTheme="majorHAnsi" w:hAnsiTheme="majorHAnsi" w:cstheme="majorHAnsi"/>
          <w:b/>
        </w:rPr>
      </w:pPr>
      <w:r w:rsidRPr="00E61F71">
        <w:rPr>
          <w:rFonts w:asciiTheme="majorHAnsi" w:hAnsiTheme="majorHAnsi" w:cstheme="majorHAnsi"/>
          <w:b/>
        </w:rPr>
        <w:t>Tjänstekontrakt</w:t>
      </w:r>
      <w:r w:rsidRPr="00E61F71">
        <w:rPr>
          <w:rFonts w:asciiTheme="majorHAnsi" w:hAnsiTheme="majorHAnsi" w:cstheme="majorHAnsi"/>
          <w:b/>
        </w:rPr>
        <w:tab/>
      </w:r>
      <w:proofErr w:type="spellStart"/>
      <w:r w:rsidRPr="00E61F71">
        <w:rPr>
          <w:rFonts w:asciiTheme="majorHAnsi" w:hAnsiTheme="majorHAnsi" w:cstheme="majorHAnsi"/>
          <w:b/>
        </w:rPr>
        <w:t>GetCareContacts</w:t>
      </w:r>
      <w:proofErr w:type="spellEnd"/>
      <w:r w:rsidRPr="00E61F71">
        <w:rPr>
          <w:rFonts w:asciiTheme="majorHAnsi" w:hAnsiTheme="majorHAnsi" w:cstheme="majorHAnsi"/>
          <w:b/>
        </w:rPr>
        <w:t xml:space="preserve"> 2.0 </w:t>
      </w:r>
    </w:p>
    <w:p w14:paraId="6416CB3A" w14:textId="77777777" w:rsidR="00F21738" w:rsidRDefault="00F21738" w:rsidP="00F21738">
      <w:pPr>
        <w:rPr>
          <w:rFonts w:ascii="Arial" w:hAnsi="Arial" w:cs="Arial"/>
          <w:bCs/>
          <w:kern w:val="32"/>
          <w:sz w:val="36"/>
          <w:szCs w:val="32"/>
        </w:rPr>
      </w:pPr>
    </w:p>
    <w:p w14:paraId="597F58D2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67055894"/>
      <w:bookmarkStart w:id="4" w:name="_Toc41988911"/>
      <w:bookmarkStart w:id="5" w:name="_Toc199771060"/>
      <w:bookmarkStart w:id="6" w:name="OLE_LINK2"/>
      <w:r>
        <w:t>Definitioner</w:t>
      </w:r>
      <w:bookmarkEnd w:id="3"/>
      <w:bookmarkEnd w:id="4"/>
      <w:bookmarkEnd w:id="5"/>
    </w:p>
    <w:p w14:paraId="157D61CB" w14:textId="77777777" w:rsidR="00406694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 xml:space="preserve">Anslutningspunkt – Den infrastruktur som </w:t>
      </w:r>
      <w:proofErr w:type="spellStart"/>
      <w:r w:rsidRPr="00406694">
        <w:rPr>
          <w:rFonts w:asciiTheme="majorHAnsi" w:hAnsiTheme="majorHAnsi" w:cstheme="majorHAnsi"/>
          <w:iCs/>
        </w:rPr>
        <w:t>terminerar</w:t>
      </w:r>
      <w:proofErr w:type="spellEnd"/>
      <w:r w:rsidRPr="00406694">
        <w:rPr>
          <w:rFonts w:asciiTheme="majorHAnsi" w:hAnsiTheme="majorHAnsi" w:cstheme="majorHAnsi"/>
          <w:iCs/>
        </w:rPr>
        <w:t xml:space="preserve"> SSL-kopplet från Tjänsteplattformen, vilket kan vara en regional tjänsteplattform. </w:t>
      </w:r>
    </w:p>
    <w:p w14:paraId="061D66A4" w14:textId="77777777" w:rsidR="00406694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>Tjänsteproducentfabrikat – Fabrikat och version av den komponent som tolkar begäran (”</w:t>
      </w:r>
      <w:proofErr w:type="spellStart"/>
      <w:r w:rsidRPr="00406694">
        <w:rPr>
          <w:rFonts w:asciiTheme="majorHAnsi" w:hAnsiTheme="majorHAnsi" w:cstheme="majorHAnsi"/>
          <w:iCs/>
        </w:rPr>
        <w:t>request</w:t>
      </w:r>
      <w:proofErr w:type="spellEnd"/>
      <w:r w:rsidRPr="00406694">
        <w:rPr>
          <w:rFonts w:asciiTheme="majorHAnsi" w:hAnsiTheme="majorHAnsi" w:cstheme="majorHAnsi"/>
          <w:iCs/>
        </w:rPr>
        <w:t xml:space="preserve">”-meddelandet) från Tjänsteplattformen och producerar (formaterar) svarsmeddelandet. Oftast en Web-service. Ibland samma komponent/produkt som Anslutningspunkt. </w:t>
      </w:r>
    </w:p>
    <w:p w14:paraId="30F75667" w14:textId="77777777" w:rsidR="00406694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>Källsystemsfabrikat – Produktbeteckning och version för det verksamhetssystem där informationen hanteras i original, oberoende av om den faktiska försörjningen sker via ett mellanlager och/eller integrationsprodukt.</w:t>
      </w:r>
    </w:p>
    <w:p w14:paraId="1BBA896F" w14:textId="77777777" w:rsidR="00406694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>Verifieringsobjekt – Den kombination av komponenter som denna självdeklaration avser. Definieras som aktuell kombination av Anslutningspunkt, Tjänsteproducentfabrikat, Källsystemsfabrikat och Tjänstekontrakt.</w:t>
      </w:r>
    </w:p>
    <w:p w14:paraId="5E371CE5" w14:textId="77777777" w:rsidR="00406694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>Anslutningsobjekt – Den specifika konfigurationsuppsättning av aktuellt verifieringsobjekt som anslutande organisation avser tillämpa i produktionsmiljö efter anslutning och som denna självdeklaration därmed avser.</w:t>
      </w:r>
    </w:p>
    <w:p w14:paraId="035C7887" w14:textId="77777777" w:rsidR="00406694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>TKB – Tjänstekontraktsbeskrivning.</w:t>
      </w:r>
    </w:p>
    <w:p w14:paraId="0D8885C6" w14:textId="77777777" w:rsidR="00406694" w:rsidRPr="00406694" w:rsidRDefault="00406694" w:rsidP="00406694">
      <w:pPr>
        <w:rPr>
          <w:rFonts w:asciiTheme="majorHAnsi" w:hAnsiTheme="majorHAnsi" w:cstheme="majorHAnsi"/>
          <w:iCs/>
        </w:rPr>
      </w:pPr>
      <w:proofErr w:type="spellStart"/>
      <w:r w:rsidRPr="00406694">
        <w:rPr>
          <w:rFonts w:asciiTheme="majorHAnsi" w:hAnsiTheme="majorHAnsi" w:cstheme="majorHAnsi"/>
          <w:iCs/>
        </w:rPr>
        <w:t>PuB</w:t>
      </w:r>
      <w:proofErr w:type="spellEnd"/>
      <w:r w:rsidRPr="00406694">
        <w:rPr>
          <w:rFonts w:asciiTheme="majorHAnsi" w:hAnsiTheme="majorHAnsi" w:cstheme="majorHAnsi"/>
          <w:iCs/>
        </w:rPr>
        <w:t xml:space="preserve"> avtal – Avtal för personuppgiftsbiträde </w:t>
      </w:r>
    </w:p>
    <w:p w14:paraId="68D13964" w14:textId="73745840" w:rsidR="00406694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 xml:space="preserve">Agent – En agent är en aktör som har anslutit ett system till </w:t>
      </w:r>
      <w:proofErr w:type="spellStart"/>
      <w:r w:rsidRPr="00406694">
        <w:rPr>
          <w:rFonts w:asciiTheme="majorHAnsi" w:hAnsiTheme="majorHAnsi" w:cstheme="majorHAnsi"/>
          <w:iCs/>
        </w:rPr>
        <w:t>Ineras</w:t>
      </w:r>
      <w:proofErr w:type="spellEnd"/>
      <w:r w:rsidRPr="00406694">
        <w:rPr>
          <w:rFonts w:asciiTheme="majorHAnsi" w:hAnsiTheme="majorHAnsi" w:cstheme="majorHAnsi"/>
          <w:iCs/>
        </w:rPr>
        <w:t xml:space="preserve"> infrastruktur och gjort de tekniska förberedelser som krävs för att kunder till Inera ska kunna använda en eller flera av </w:t>
      </w:r>
      <w:proofErr w:type="spellStart"/>
      <w:r w:rsidRPr="00406694">
        <w:rPr>
          <w:rFonts w:asciiTheme="majorHAnsi" w:hAnsiTheme="majorHAnsi" w:cstheme="majorHAnsi"/>
          <w:iCs/>
        </w:rPr>
        <w:t>Ineras</w:t>
      </w:r>
      <w:proofErr w:type="spellEnd"/>
      <w:r w:rsidRPr="00406694">
        <w:rPr>
          <w:rFonts w:asciiTheme="majorHAnsi" w:hAnsiTheme="majorHAnsi" w:cstheme="majorHAnsi"/>
          <w:iCs/>
        </w:rPr>
        <w:t xml:space="preserve"> tjänster via det systemet. Agenten får endast hantera den tekniska anslutningen, men får </w:t>
      </w:r>
      <w:r w:rsidRPr="00406694">
        <w:rPr>
          <w:rFonts w:asciiTheme="majorHAnsi" w:hAnsiTheme="majorHAnsi" w:cstheme="majorHAnsi"/>
          <w:iCs/>
        </w:rPr>
        <w:lastRenderedPageBreak/>
        <w:t>inte använda tjänsterna för egen räkning. Kunderna som anlitar agenten måste vara vårdgivare som verkar inom vård och omsorg.</w:t>
      </w:r>
    </w:p>
    <w:p w14:paraId="2D846F69" w14:textId="3D93A22C" w:rsidR="00F21738" w:rsidRPr="00406694" w:rsidRDefault="00406694" w:rsidP="00406694">
      <w:pPr>
        <w:rPr>
          <w:rFonts w:asciiTheme="majorHAnsi" w:hAnsiTheme="majorHAnsi" w:cstheme="majorHAnsi"/>
          <w:iCs/>
        </w:rPr>
      </w:pPr>
      <w:r w:rsidRPr="00406694">
        <w:rPr>
          <w:rFonts w:asciiTheme="majorHAnsi" w:hAnsiTheme="majorHAnsi" w:cstheme="majorHAnsi"/>
          <w:iCs/>
        </w:rPr>
        <w:t>Övriga definitioner av termer och förkortningar som förekommer i detta formulär hittas i kapitel 5.2.4 Övriga termer i RIV Tekniska Anvisningar: http://rivta.se/documents/ARK_0001/.</w:t>
      </w:r>
    </w:p>
    <w:p w14:paraId="4CB2EA1B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41988912"/>
      <w:bookmarkStart w:id="8" w:name="_Toc67055895"/>
      <w:bookmarkStart w:id="9" w:name="_Toc199771061"/>
      <w:r>
        <w:t>Instruktioner för att fylla i självdeklaration</w:t>
      </w:r>
      <w:bookmarkEnd w:id="7"/>
      <w:bookmarkEnd w:id="8"/>
      <w:bookmarkEnd w:id="9"/>
    </w:p>
    <w:p w14:paraId="739F7DC3" w14:textId="391F2935" w:rsidR="006B085F" w:rsidRPr="00C063E1" w:rsidRDefault="006B085F" w:rsidP="006B085F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65E6C5FF" w14:textId="77777777" w:rsidR="000B5933" w:rsidRDefault="000B5933" w:rsidP="000B5933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>Plommonfärgade fält ska fyllas i av anslutande part</w:t>
      </w:r>
    </w:p>
    <w:p w14:paraId="6146B614" w14:textId="77777777" w:rsidR="000B5933" w:rsidRDefault="000B5933" w:rsidP="000B5933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>Blågröna fält fylls i av Inera</w:t>
      </w:r>
    </w:p>
    <w:p w14:paraId="1B099F95" w14:textId="77777777" w:rsidR="006B085F" w:rsidRDefault="006B085F" w:rsidP="006B085F"/>
    <w:p w14:paraId="238183D2" w14:textId="425897F9" w:rsidR="006B085F" w:rsidRDefault="006B085F" w:rsidP="006B085F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AAE7EE" w14:textId="77777777" w:rsidR="006B085F" w:rsidRDefault="006B085F" w:rsidP="006B085F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0286B6BF" w14:textId="11375CBF" w:rsidR="00E101ED" w:rsidRDefault="006B085F" w:rsidP="00F21738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10" w:name="_Hlk66888262"/>
      <w:r>
        <w:t>(</w:t>
      </w:r>
      <w:hyperlink r:id="rId14" w:history="1">
        <w:hyperlink r:id="rId15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10"/>
      <w:r>
        <w:t>.</w:t>
      </w:r>
    </w:p>
    <w:p w14:paraId="6ACE4549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1" w:name="_Toc41988913"/>
      <w:bookmarkStart w:id="12" w:name="_Toc67055896"/>
      <w:bookmarkStart w:id="13" w:name="_Toc199771062"/>
      <w:r>
        <w:t>Hantering vid förändring av tjänsteproducent</w:t>
      </w:r>
      <w:bookmarkEnd w:id="11"/>
      <w:bookmarkEnd w:id="12"/>
      <w:bookmarkEnd w:id="13"/>
    </w:p>
    <w:p w14:paraId="5B114E58" w14:textId="2FB872C2" w:rsidR="00305FA2" w:rsidRDefault="00305FA2" w:rsidP="00305FA2">
      <w:bookmarkStart w:id="14" w:name="_Toc41988914"/>
      <w:bookmarkStart w:id="15" w:name="_Toc67055897"/>
      <w:r>
        <w:t>Första gången ett verifieringsobjekt ska godkännas fylls hela formuläret i.</w:t>
      </w:r>
    </w:p>
    <w:p w14:paraId="41F76FD8" w14:textId="77777777" w:rsidR="00305FA2" w:rsidRDefault="00305FA2" w:rsidP="00305FA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4C8A7E32" w14:textId="77777777" w:rsidR="00305FA2" w:rsidRDefault="00305FA2" w:rsidP="00305FA2"/>
    <w:p w14:paraId="78181E00" w14:textId="77777777" w:rsidR="00305FA2" w:rsidRDefault="00305FA2" w:rsidP="00305FA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005E5874" w14:textId="1289ECE2" w:rsidR="00F07D8E" w:rsidRDefault="00F07D8E">
      <w:r>
        <w:br w:type="page"/>
      </w:r>
    </w:p>
    <w:p w14:paraId="50515392" w14:textId="77777777" w:rsidR="008E3381" w:rsidRPr="001A3990" w:rsidRDefault="008E3381" w:rsidP="00305FA2"/>
    <w:p w14:paraId="0D8DB55F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6" w:name="_Toc199771063"/>
      <w:r>
        <w:t>Referenser</w:t>
      </w:r>
      <w:bookmarkEnd w:id="14"/>
      <w:bookmarkEnd w:id="15"/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06346F" w:rsidRPr="008E7FFC" w14:paraId="6131F414" w14:textId="77777777" w:rsidTr="00BD1D64">
        <w:tc>
          <w:tcPr>
            <w:tcW w:w="562" w:type="dxa"/>
          </w:tcPr>
          <w:p w14:paraId="1073B14A" w14:textId="23BCC0E5" w:rsidR="0006346F" w:rsidRPr="008E7FFC" w:rsidRDefault="0006346F" w:rsidP="0006346F">
            <w:r>
              <w:t>1</w:t>
            </w:r>
          </w:p>
        </w:tc>
        <w:tc>
          <w:tcPr>
            <w:tcW w:w="7932" w:type="dxa"/>
          </w:tcPr>
          <w:p w14:paraId="41652B11" w14:textId="20F90C73" w:rsidR="0006346F" w:rsidRPr="008E7FFC" w:rsidRDefault="0006346F" w:rsidP="0006346F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6" w:history="1">
              <w:r w:rsidRPr="00F6417D">
                <w:rPr>
                  <w:rStyle w:val="Hyperlnk"/>
                </w:rPr>
                <w:t>http://www.inera.se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06346F" w:rsidRPr="008E7FFC" w14:paraId="38FFA6DB" w14:textId="77777777" w:rsidTr="00BD1D64">
        <w:tc>
          <w:tcPr>
            <w:tcW w:w="562" w:type="dxa"/>
          </w:tcPr>
          <w:p w14:paraId="546D995A" w14:textId="1B7512AF" w:rsidR="0006346F" w:rsidRDefault="0006346F" w:rsidP="0006346F">
            <w:r>
              <w:t>2</w:t>
            </w:r>
          </w:p>
        </w:tc>
        <w:tc>
          <w:tcPr>
            <w:tcW w:w="7932" w:type="dxa"/>
          </w:tcPr>
          <w:p w14:paraId="0BA0F5BA" w14:textId="2E44D4FA" w:rsidR="0006346F" w:rsidRDefault="0006346F" w:rsidP="0006346F">
            <w:r>
              <w:t xml:space="preserve">Tjänstedomäner </w:t>
            </w:r>
            <w:hyperlink r:id="rId17" w:history="1">
              <w:r w:rsidRPr="00F6417D">
                <w:rPr>
                  <w:rStyle w:val="Hyperlnk"/>
                </w:rPr>
                <w:t>http://rivta.se/domains/index.html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06346F" w:rsidRPr="008E7FFC" w14:paraId="708B22BA" w14:textId="77777777" w:rsidTr="00BD1D64">
        <w:tc>
          <w:tcPr>
            <w:tcW w:w="562" w:type="dxa"/>
          </w:tcPr>
          <w:p w14:paraId="42B0E192" w14:textId="4377391A" w:rsidR="0006346F" w:rsidRPr="008E7FFC" w:rsidRDefault="0006346F" w:rsidP="0006346F">
            <w:r>
              <w:t>3</w:t>
            </w:r>
          </w:p>
        </w:tc>
        <w:tc>
          <w:tcPr>
            <w:tcW w:w="7932" w:type="dxa"/>
          </w:tcPr>
          <w:p w14:paraId="16CA78DB" w14:textId="72FE11C1" w:rsidR="0006346F" w:rsidRPr="008E7FFC" w:rsidRDefault="0006346F" w:rsidP="0006346F">
            <w:r>
              <w:t xml:space="preserve">RIV TA </w:t>
            </w:r>
            <w:hyperlink r:id="rId18" w:history="1">
              <w:r w:rsidRPr="00F6417D">
                <w:rPr>
                  <w:rStyle w:val="Hyperlnk"/>
                </w:rPr>
                <w:t>http://rivta.se/documents/</w:t>
              </w:r>
            </w:hyperlink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06346F" w:rsidRPr="008E7FFC" w14:paraId="0CAC63EE" w14:textId="77777777" w:rsidTr="00BD1D64">
        <w:tc>
          <w:tcPr>
            <w:tcW w:w="562" w:type="dxa"/>
          </w:tcPr>
          <w:p w14:paraId="24C02A1D" w14:textId="3D7B0923" w:rsidR="0006346F" w:rsidRPr="008E7FFC" w:rsidRDefault="0006346F" w:rsidP="0006346F">
            <w:r>
              <w:t>4</w:t>
            </w:r>
          </w:p>
        </w:tc>
        <w:tc>
          <w:tcPr>
            <w:tcW w:w="7932" w:type="dxa"/>
          </w:tcPr>
          <w:p w14:paraId="7B1C6DC7" w14:textId="744CEDB1" w:rsidR="0006346F" w:rsidRPr="008E7FFC" w:rsidRDefault="0006346F" w:rsidP="0006346F">
            <w:r>
              <w:t xml:space="preserve">Tjänstekontrakt Engagemangsindex </w:t>
            </w:r>
            <w:hyperlink r:id="rId19" w:history="1">
              <w:r w:rsidRPr="00F6417D">
                <w:rPr>
                  <w:rStyle w:val="Hyperlnk"/>
                </w:rPr>
                <w:t>http://rivta.se/domains/itintegration_engagementindex.html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06346F" w:rsidRPr="008E7FFC" w14:paraId="66A4BC61" w14:textId="77777777" w:rsidTr="00BD1D64">
        <w:tc>
          <w:tcPr>
            <w:tcW w:w="562" w:type="dxa"/>
          </w:tcPr>
          <w:p w14:paraId="4C826605" w14:textId="4437CF9D" w:rsidR="0006346F" w:rsidRPr="008E7FFC" w:rsidRDefault="0006346F" w:rsidP="0006346F">
            <w:r>
              <w:t>5</w:t>
            </w:r>
          </w:p>
        </w:tc>
        <w:tc>
          <w:tcPr>
            <w:tcW w:w="7932" w:type="dxa"/>
          </w:tcPr>
          <w:p w14:paraId="4190AF60" w14:textId="12806798" w:rsidR="0006346F" w:rsidRPr="008E7FFC" w:rsidRDefault="0006346F" w:rsidP="0006346F">
            <w:proofErr w:type="spellStart"/>
            <w:r>
              <w:t>Ineras</w:t>
            </w:r>
            <w:proofErr w:type="spellEnd"/>
            <w:r>
              <w:t xml:space="preserve"> avvikelsehantering </w:t>
            </w:r>
            <w:hyperlink r:id="rId20" w:history="1">
              <w:r w:rsidRPr="00216F3A">
                <w:rPr>
                  <w:rStyle w:val="Hyperlnk"/>
                </w:rPr>
                <w:t>https://nordicmedtest.atlassian.net/wiki/spaces/NoWi/pages/648030/6.+Avvikelsehantering</w:t>
              </w:r>
            </w:hyperlink>
          </w:p>
        </w:tc>
      </w:tr>
      <w:tr w:rsidR="0006346F" w:rsidRPr="008E7FFC" w14:paraId="0E986DDD" w14:textId="77777777" w:rsidTr="00BD1D64">
        <w:tc>
          <w:tcPr>
            <w:tcW w:w="562" w:type="dxa"/>
          </w:tcPr>
          <w:p w14:paraId="58DBD284" w14:textId="66B512D3" w:rsidR="0006346F" w:rsidRDefault="0006346F" w:rsidP="0006346F">
            <w:r>
              <w:t>6</w:t>
            </w:r>
          </w:p>
        </w:tc>
        <w:tc>
          <w:tcPr>
            <w:tcW w:w="7932" w:type="dxa"/>
          </w:tcPr>
          <w:p w14:paraId="042806C5" w14:textId="59A8529A" w:rsidR="0006346F" w:rsidRDefault="0006346F" w:rsidP="0006346F">
            <w:r>
              <w:t xml:space="preserve">Testanvisningar </w:t>
            </w:r>
            <w:hyperlink r:id="rId21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t xml:space="preserve"> </w:t>
            </w:r>
          </w:p>
        </w:tc>
      </w:tr>
      <w:bookmarkEnd w:id="6"/>
    </w:tbl>
    <w:p w14:paraId="08BB76E7" w14:textId="77777777" w:rsidR="00F21738" w:rsidRDefault="00F21738" w:rsidP="00F21738">
      <w:pPr>
        <w:rPr>
          <w:rFonts w:ascii="Arial" w:hAnsi="Arial" w:cs="Arial"/>
          <w:bCs/>
          <w:kern w:val="32"/>
          <w:sz w:val="36"/>
          <w:szCs w:val="32"/>
        </w:rPr>
      </w:pPr>
    </w:p>
    <w:p w14:paraId="1ACD3790" w14:textId="77777777" w:rsidR="00F21738" w:rsidRDefault="00F21738" w:rsidP="00F21738">
      <w:pPr>
        <w:pStyle w:val="Rubrik1"/>
        <w:numPr>
          <w:ilvl w:val="0"/>
          <w:numId w:val="18"/>
        </w:numPr>
        <w:spacing w:before="240" w:after="60"/>
        <w:ind w:left="0" w:firstLine="0"/>
      </w:pPr>
      <w:bookmarkStart w:id="17" w:name="_Toc199771064"/>
      <w:bookmarkStart w:id="18" w:name="_Toc67055898"/>
      <w:bookmarkStart w:id="19" w:name="_Toc41988915"/>
      <w:bookmarkStart w:id="20" w:name="OLE_LINK3"/>
      <w:r>
        <w:t>Underlag för godkännande</w:t>
      </w:r>
      <w:bookmarkEnd w:id="17"/>
    </w:p>
    <w:p w14:paraId="4DD95944" w14:textId="77777777" w:rsidR="00F21738" w:rsidRPr="00501FF7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21" w:name="_Toc199771065"/>
      <w:r>
        <w:t>Anslutningsobjekt samt avsedda ändamål</w:t>
      </w:r>
      <w:bookmarkEnd w:id="21"/>
    </w:p>
    <w:p w14:paraId="26426A42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2" w:name="_Toc199771066"/>
      <w:r>
        <w:t>Anslutande organisation</w:t>
      </w:r>
      <w:bookmarkEnd w:id="22"/>
    </w:p>
    <w:p w14:paraId="5CF336AC" w14:textId="77777777" w:rsidR="00F21738" w:rsidRDefault="00F21738" w:rsidP="00F21738">
      <w:r w:rsidRPr="005F0378">
        <w:t>Ange organisation som ska ansluta till tjänsteplattformen.</w:t>
      </w:r>
    </w:p>
    <w:p w14:paraId="7985565F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0B4F7E50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3AD8A06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3394BC2E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6CC873" w14:textId="77777777" w:rsidR="00992230" w:rsidRDefault="00992230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br w:type="page"/>
      </w:r>
    </w:p>
    <w:p w14:paraId="6C040CCC" w14:textId="36C4C956" w:rsidR="00F21738" w:rsidRPr="00401FFE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3" w:name="_Toc199771067"/>
      <w:r>
        <w:lastRenderedPageBreak/>
        <w:t>Tjänsteproducentfabrikat</w:t>
      </w:r>
      <w:bookmarkEnd w:id="23"/>
    </w:p>
    <w:p w14:paraId="726BD103" w14:textId="77777777" w:rsidR="00F21738" w:rsidRDefault="00F21738" w:rsidP="00F21738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2D3E574D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BA7FE83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4" w:name="_Toc199771068"/>
      <w:r>
        <w:t>Källsystemsfabrikat</w:t>
      </w:r>
      <w:bookmarkEnd w:id="24"/>
    </w:p>
    <w:p w14:paraId="06DBC3C1" w14:textId="77777777" w:rsidR="00F21738" w:rsidRDefault="00F21738" w:rsidP="00F21738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37F186A0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7C674DA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5" w:name="_Toc458519894"/>
      <w:bookmarkStart w:id="26" w:name="_Toc458519895"/>
      <w:bookmarkStart w:id="27" w:name="_Hlk483917263"/>
      <w:bookmarkEnd w:id="25"/>
      <w:bookmarkEnd w:id="26"/>
    </w:p>
    <w:p w14:paraId="4400E9F1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28" w:name="_Toc199771069"/>
      <w:bookmarkEnd w:id="27"/>
      <w:r>
        <w:t>Funktionalitet</w:t>
      </w:r>
      <w:bookmarkEnd w:id="28"/>
    </w:p>
    <w:p w14:paraId="721B90C6" w14:textId="77777777" w:rsidR="00F21738" w:rsidRPr="000C3545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29" w:name="_Toc8730204"/>
      <w:bookmarkEnd w:id="18"/>
      <w:bookmarkEnd w:id="19"/>
      <w:bookmarkEnd w:id="20"/>
      <w:r w:rsidRPr="00B74F34">
        <w:t xml:space="preserve"> </w:t>
      </w:r>
      <w:bookmarkStart w:id="30" w:name="_Toc67055904"/>
      <w:bookmarkStart w:id="31" w:name="_Toc199771070"/>
      <w:proofErr w:type="spellStart"/>
      <w:r>
        <w:t>Inparametrar</w:t>
      </w:r>
      <w:proofErr w:type="spellEnd"/>
      <w:r>
        <w:t xml:space="preserve"> och tjänstens funktion</w:t>
      </w:r>
      <w:bookmarkEnd w:id="29"/>
      <w:bookmarkEnd w:id="30"/>
      <w:bookmarkEnd w:id="31"/>
    </w:p>
    <w:p w14:paraId="268DEE0C" w14:textId="77777777" w:rsidR="00F21738" w:rsidRDefault="00F21738" w:rsidP="00F21738">
      <w:r>
        <w:t>TKB anger krav och möjligheter för hur en tjänstekonsument kan ange önskat urval vid anrop. I testsviterna som medföljer releasepaketet finns stöd för att verifiera dessa villkor (specifika testfall inom parentes).</w:t>
      </w:r>
    </w:p>
    <w:p w14:paraId="2DF20E6A" w14:textId="77777777" w:rsidR="00F21738" w:rsidRDefault="00F21738" w:rsidP="00F21738">
      <w:r>
        <w:t>Ange de urval som tjänsteproducenten kan uppfylla:</w:t>
      </w:r>
    </w:p>
    <w:p w14:paraId="4FA24C2A" w14:textId="7EEDF2C9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Urval på personnummer (TF 1.1.1)</w:t>
      </w:r>
      <w:r w:rsidR="00710C1D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65CC853" w14:textId="3CD437EB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Urval på samordningsnummer (TF 1.1.2)</w:t>
      </w:r>
      <w:r w:rsidR="00710C1D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C2B3767" w14:textId="3E0BB3F9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Urval på lokalt reservnummer (TF 1.1.3)</w:t>
      </w:r>
      <w:r w:rsidR="00710C1D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3E65D8D" w14:textId="38699216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Urval på olika datumfält (TF 1.2.1 – 1.2.4)</w:t>
      </w:r>
      <w:r w:rsidR="00710C1D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0C172AF" w14:textId="017EACB8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Urval på vårdenhet </w:t>
      </w:r>
      <w:proofErr w:type="spellStart"/>
      <w:r>
        <w:t>careUnitHSAId</w:t>
      </w:r>
      <w:proofErr w:type="spellEnd"/>
      <w:r>
        <w:t xml:space="preserve"> (TF 1.3)</w:t>
      </w:r>
      <w:r w:rsidR="00710C1D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D7D6E0D" w14:textId="7581FE9A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Urval på </w:t>
      </w:r>
      <w:proofErr w:type="spellStart"/>
      <w:r>
        <w:t>källsystem</w:t>
      </w:r>
      <w:proofErr w:type="spellEnd"/>
      <w:r>
        <w:t xml:space="preserve"> </w:t>
      </w:r>
      <w:proofErr w:type="spellStart"/>
      <w:r>
        <w:t>sourceSystemHSAId</w:t>
      </w:r>
      <w:proofErr w:type="spellEnd"/>
      <w:r>
        <w:t xml:space="preserve"> (TF 1.4)</w:t>
      </w:r>
      <w:r w:rsidR="0034355A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F177C31" w14:textId="173E2D36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Urval på vårdkontakt </w:t>
      </w:r>
      <w:proofErr w:type="spellStart"/>
      <w:r>
        <w:t>careContactId</w:t>
      </w:r>
      <w:proofErr w:type="spellEnd"/>
      <w:r>
        <w:t xml:space="preserve"> (TF 1.5)</w:t>
      </w:r>
      <w:r w:rsidR="0034355A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31A35AE" w14:textId="409B1F21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Tomt svar levereras om patienten ej finns i </w:t>
      </w:r>
      <w:proofErr w:type="spellStart"/>
      <w:r>
        <w:t>källsystemet</w:t>
      </w:r>
      <w:proofErr w:type="spellEnd"/>
      <w:r>
        <w:t xml:space="preserve"> (TF 1.8)</w:t>
      </w:r>
      <w:r w:rsidR="0034355A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8F2BEF1" w14:textId="4A6E9E76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Tomt svar levereras om vårdkontakten ej finns i </w:t>
      </w:r>
      <w:proofErr w:type="spellStart"/>
      <w:r>
        <w:t>källsystemet</w:t>
      </w:r>
      <w:proofErr w:type="spellEnd"/>
      <w:r>
        <w:t xml:space="preserve"> (TF 1.9)</w:t>
      </w:r>
      <w:r w:rsidR="0034355A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EB66BA5" w14:textId="57F12CC4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Tomt svar levereras om felaktigt </w:t>
      </w:r>
      <w:proofErr w:type="spellStart"/>
      <w:r>
        <w:t>källsystem</w:t>
      </w:r>
      <w:proofErr w:type="spellEnd"/>
      <w:r>
        <w:t xml:space="preserve"> anges i urvalet (TF 1.10)</w:t>
      </w:r>
      <w:r w:rsidR="0034355A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E98135E" w14:textId="3B340E04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Tomt svar levereras om felaktigt </w:t>
      </w:r>
      <w:proofErr w:type="spellStart"/>
      <w:r>
        <w:t>källsystem</w:t>
      </w:r>
      <w:proofErr w:type="spellEnd"/>
      <w:r>
        <w:t xml:space="preserve"> samt logisk adress anges i urvalet (TF 1.11)</w:t>
      </w:r>
      <w:r w:rsidR="0034355A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B2BDC75" w14:textId="77777777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1CB55025" w14:textId="77777777" w:rsidR="00033212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2B2A88" w14:textId="72D05489" w:rsidR="00F21738" w:rsidRDefault="00033212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35FF342" w14:textId="77777777" w:rsidR="00AD28B8" w:rsidRDefault="00AD28B8" w:rsidP="00033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1FB9E1C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2" w:name="_Toc67055905"/>
      <w:bookmarkStart w:id="33" w:name="_Toc199771071"/>
      <w:bookmarkStart w:id="34" w:name="OLE_LINK9"/>
      <w:r>
        <w:t>Obligatoriska fält</w:t>
      </w:r>
      <w:bookmarkEnd w:id="32"/>
      <w:bookmarkEnd w:id="33"/>
    </w:p>
    <w:p w14:paraId="4CED6AF8" w14:textId="77777777" w:rsidR="00F21738" w:rsidRPr="0098210D" w:rsidRDefault="00F21738" w:rsidP="00F21738">
      <w:r>
        <w:t xml:space="preserve">Svarsmeddelandet från tjänsteproducenten ska uppfylla krav för obligatoriska fält med </w:t>
      </w:r>
      <w:proofErr w:type="spellStart"/>
      <w:r w:rsidRPr="009F59F8">
        <w:t>kard</w:t>
      </w:r>
      <w:r>
        <w:t>i</w:t>
      </w:r>
      <w:r w:rsidRPr="009F59F8">
        <w:t>nalitet</w:t>
      </w:r>
      <w:proofErr w:type="spellEnd"/>
      <w:r>
        <w:t xml:space="preserve"> </w:t>
      </w:r>
      <w:proofErr w:type="gramStart"/>
      <w:r>
        <w:t>1..</w:t>
      </w:r>
      <w:proofErr w:type="gramEnd"/>
      <w:r>
        <w:t>1 enligt TKB.</w:t>
      </w:r>
      <w:r w:rsidRPr="009D3686">
        <w:t xml:space="preserve"> </w:t>
      </w:r>
    </w:p>
    <w:p w14:paraId="2AD16682" w14:textId="360497EF" w:rsidR="00F21738" w:rsidRPr="00866D11" w:rsidRDefault="00F21738" w:rsidP="00F21738">
      <w:pPr>
        <w:rPr>
          <w:iCs/>
        </w:rPr>
      </w:pPr>
      <w:r>
        <w:t>I testsviterna som medföljer releasepaketet finns stöd för att verifiera obligatoriska fält (testfall inom parentes).</w:t>
      </w:r>
    </w:p>
    <w:p w14:paraId="3E565A99" w14:textId="77777777" w:rsidR="00F21738" w:rsidRDefault="00F21738" w:rsidP="00F21738">
      <w:r>
        <w:t>Ange om tjänsteproducenten uppfyller krav avseende obligatoriska fält</w:t>
      </w:r>
    </w:p>
    <w:p w14:paraId="2752AB62" w14:textId="19F30950" w:rsidR="00AF1864" w:rsidRPr="00AF1864" w:rsidRDefault="00AF1864" w:rsidP="00AF1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AF1864">
        <w:rPr>
          <w:bCs/>
          <w:iCs/>
        </w:rPr>
        <w:t xml:space="preserve">Användaren matar in så få datamängder som möjligt i </w:t>
      </w:r>
      <w:proofErr w:type="spellStart"/>
      <w:r w:rsidRPr="00AF1864">
        <w:rPr>
          <w:bCs/>
          <w:iCs/>
        </w:rPr>
        <w:t>källsystemet</w:t>
      </w:r>
      <w:proofErr w:type="spellEnd"/>
      <w:r w:rsidRPr="00AF1864">
        <w:rPr>
          <w:bCs/>
          <w:iCs/>
        </w:rPr>
        <w:t>. Tjänsteproducenten svarar med posten som innehåller alla obligatoriska fält.</w:t>
      </w:r>
      <w:r>
        <w:rPr>
          <w:bCs/>
          <w:iCs/>
        </w:rPr>
        <w:br/>
      </w:r>
      <w:r w:rsidRPr="00AF1864">
        <w:rPr>
          <w:bCs/>
          <w:iCs/>
        </w:rPr>
        <w:t>Svar levereras med korrekt fält (TF 1.1.1)</w:t>
      </w:r>
    </w:p>
    <w:p w14:paraId="067975CA" w14:textId="7C19B28E" w:rsidR="00AF1864" w:rsidRPr="00AF1864" w:rsidRDefault="00AF1864" w:rsidP="00AF1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AF1864">
        <w:rPr>
          <w:bCs/>
          <w:iCs/>
        </w:rPr>
        <w:t xml:space="preserve">[] Ja    </w:t>
      </w:r>
      <w:proofErr w:type="gramStart"/>
      <w:r w:rsidRPr="00AF1864">
        <w:rPr>
          <w:bCs/>
          <w:iCs/>
        </w:rPr>
        <w:t xml:space="preserve">   [</w:t>
      </w:r>
      <w:proofErr w:type="gramEnd"/>
      <w:r w:rsidRPr="00AF1864">
        <w:rPr>
          <w:bCs/>
          <w:iCs/>
        </w:rPr>
        <w:t>] Nej</w:t>
      </w:r>
    </w:p>
    <w:p w14:paraId="7CA873A3" w14:textId="77777777" w:rsidR="00AF1864" w:rsidRPr="00AF1864" w:rsidRDefault="00AF1864" w:rsidP="00AF1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AF1864">
        <w:rPr>
          <w:bCs/>
          <w:iCs/>
        </w:rPr>
        <w:t>Beskrivning av eventuella avvikelser:</w:t>
      </w:r>
    </w:p>
    <w:p w14:paraId="65692953" w14:textId="77777777" w:rsidR="00AF1864" w:rsidRPr="00AF1864" w:rsidRDefault="00AF1864" w:rsidP="00AF1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0E6351C3" w14:textId="77777777" w:rsidR="00AF1864" w:rsidRPr="00AF1864" w:rsidRDefault="00AF1864" w:rsidP="00AF1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AF1864">
        <w:rPr>
          <w:bCs/>
          <w:iCs/>
        </w:rPr>
        <w:t>Övrig kommentar:</w:t>
      </w:r>
    </w:p>
    <w:p w14:paraId="2B64D996" w14:textId="77777777" w:rsidR="00866D11" w:rsidRPr="002E0320" w:rsidRDefault="00866D11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C948A41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35" w:name="_Toc450894700"/>
      <w:bookmarkStart w:id="36" w:name="_Toc67055906"/>
      <w:bookmarkStart w:id="37" w:name="_Toc199771072"/>
      <w:r>
        <w:t>Felhantering</w:t>
      </w:r>
      <w:bookmarkEnd w:id="35"/>
      <w:bookmarkEnd w:id="36"/>
      <w:bookmarkEnd w:id="37"/>
    </w:p>
    <w:p w14:paraId="1988C61E" w14:textId="77777777" w:rsidR="00F21738" w:rsidRDefault="00F21738" w:rsidP="00F21738">
      <w:r>
        <w:t xml:space="preserve">TKB anger krav på hur felhantering ska stödjas. </w:t>
      </w:r>
    </w:p>
    <w:p w14:paraId="2F2532F5" w14:textId="77777777" w:rsidR="00F21738" w:rsidRDefault="00F21738" w:rsidP="00F21738">
      <w:r>
        <w:t>I testsviterna som medföljer releasepaketet finns stöd för att verifiera felhantering (specifika testfall inom parentes).</w:t>
      </w:r>
    </w:p>
    <w:p w14:paraId="4120B479" w14:textId="77777777" w:rsidR="00F21738" w:rsidRDefault="00F21738" w:rsidP="00F21738">
      <w:r>
        <w:lastRenderedPageBreak/>
        <w:t>Ange hur tjänsteproducenten uppfyller stipulerade krav på felhantering. I detta ingår att leverera svar som uppfyller krav på hur felmeddelande ska se ut.</w:t>
      </w:r>
    </w:p>
    <w:p w14:paraId="243F8FC3" w14:textId="19B8EB4C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(TF 1.7)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7EBB57EC" w14:textId="7B46236D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med log-id (TF 1.7)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7863988" w14:textId="646E4C6F" w:rsidR="00F21738" w:rsidRDefault="00F66343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F66343">
        <w:t>Följer hanteringen av tekniska fel reglerna och undviker att returnera personuppgifter i meddelanden eller loggar?</w:t>
      </w:r>
      <w:r w:rsidR="00F21738">
        <w:t xml:space="preserve"> (TF 1.7)</w:t>
      </w:r>
      <w:r w:rsidR="00103FF0">
        <w:br/>
      </w:r>
      <w:r w:rsidR="00F21738">
        <w:t xml:space="preserve">[] Ja    </w:t>
      </w:r>
      <w:proofErr w:type="gramStart"/>
      <w:r w:rsidR="00F21738">
        <w:t xml:space="preserve">   [</w:t>
      </w:r>
      <w:proofErr w:type="gramEnd"/>
      <w:r w:rsidR="00F21738">
        <w:t>] Nej</w:t>
      </w:r>
    </w:p>
    <w:p w14:paraId="66E4D1CC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73516CCD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5C7F1AE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328F67C5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8CB5F3" w14:textId="77777777" w:rsidR="00F21738" w:rsidRDefault="00F21738" w:rsidP="00F21738"/>
    <w:p w14:paraId="5064E847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8" w:name="_Toc67055907"/>
      <w:bookmarkStart w:id="39" w:name="_Toc199771073"/>
      <w:r>
        <w:t>Informationsavlämning generellt</w:t>
      </w:r>
      <w:bookmarkEnd w:id="38"/>
      <w:bookmarkEnd w:id="39"/>
    </w:p>
    <w:p w14:paraId="4A2FB9F1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0" w:name="_Toc67055908"/>
      <w:bookmarkStart w:id="41" w:name="_Toc199771074"/>
      <w:r>
        <w:t>Teckenkodning</w:t>
      </w:r>
      <w:bookmarkEnd w:id="40"/>
      <w:bookmarkEnd w:id="41"/>
    </w:p>
    <w:p w14:paraId="23FD3DB3" w14:textId="77777777" w:rsidR="00F21738" w:rsidRDefault="00F21738" w:rsidP="00F21738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4534CC20" w14:textId="77777777" w:rsidR="00F21738" w:rsidRDefault="00F21738" w:rsidP="00F21738">
      <w:r>
        <w:t>I testsviterna som medföljer releasepaketet finns stöd för att verifiera teckenkodningsstöd (specifika testfall inom parentes).</w:t>
      </w:r>
    </w:p>
    <w:p w14:paraId="1587C823" w14:textId="77777777" w:rsidR="00F21738" w:rsidRDefault="00F21738" w:rsidP="00F21738">
      <w:r>
        <w:t>Ange om tjänsteproducenten uppfyller krav på teckenkodning:</w:t>
      </w:r>
    </w:p>
    <w:p w14:paraId="78841E93" w14:textId="368F4605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2.1)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F8F96CA" w14:textId="3FCE855C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oförvanskade tecken med rätt teckenkodning (</w:t>
      </w:r>
      <w:proofErr w:type="spellStart"/>
      <w:r>
        <w:t>encoding</w:t>
      </w:r>
      <w:proofErr w:type="spellEnd"/>
      <w:r>
        <w:t>) (TF 2.2)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13FE3D8" w14:textId="106A52E8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7B14A45D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1F28E40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21A28A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2" w:name="_Toc67055909"/>
      <w:bookmarkStart w:id="43" w:name="_Toc199771075"/>
      <w:r>
        <w:lastRenderedPageBreak/>
        <w:t>Vårdgivare/vårdenhet (VG/VE)</w:t>
      </w:r>
      <w:bookmarkEnd w:id="42"/>
      <w:bookmarkEnd w:id="43"/>
    </w:p>
    <w:p w14:paraId="20656353" w14:textId="77777777" w:rsidR="00F21738" w:rsidRDefault="00F21738" w:rsidP="00F21738">
      <w:r w:rsidRPr="00B52D1F">
        <w:t xml:space="preserve">Vid sammanhållen journalföring </w:t>
      </w:r>
      <w:r>
        <w:t>(SJF) är det den</w:t>
      </w:r>
      <w:r w:rsidRPr="00B52D1F">
        <w:t xml:space="preserve"> verksamhet som erbjuder sina medarbetare direktåtkomst till sammanhållen journal</w:t>
      </w:r>
      <w:r>
        <w:t>,</w:t>
      </w:r>
      <w:r w:rsidRPr="00B52D1F">
        <w:t xml:space="preserve"> </w:t>
      </w:r>
      <w:r>
        <w:t xml:space="preserve">som ansvarar </w:t>
      </w:r>
      <w:r w:rsidRPr="00B52D1F">
        <w:t xml:space="preserve">för att patientdatalagen efterlevs. Det innebär </w:t>
      </w:r>
      <w:proofErr w:type="gramStart"/>
      <w:r w:rsidRPr="00B52D1F">
        <w:t>bl.a.</w:t>
      </w:r>
      <w:proofErr w:type="gramEnd"/>
      <w:r w:rsidRPr="00B52D1F">
        <w:t xml:space="preserve"> att </w:t>
      </w:r>
      <w:proofErr w:type="spellStart"/>
      <w:r w:rsidRPr="00B52D1F">
        <w:t>spärrkontroll</w:t>
      </w:r>
      <w:proofErr w:type="spellEnd"/>
      <w:r w:rsidRPr="00B52D1F">
        <w:t xml:space="preserve"> kan behöva genomföras innan information kan visas. </w:t>
      </w:r>
    </w:p>
    <w:p w14:paraId="6CA01CCC" w14:textId="77777777" w:rsidR="00F21738" w:rsidRDefault="00F21738" w:rsidP="00F21738">
      <w:r>
        <w:t xml:space="preserve">För att en konsumerande e-tjänst för ändamålet SJF ska kunna utföra </w:t>
      </w:r>
      <w:proofErr w:type="spellStart"/>
      <w:r>
        <w:t>spärrkontroll</w:t>
      </w:r>
      <w:proofErr w:type="spellEnd"/>
      <w:r>
        <w:t>, så behöver tjänsteproducent leverera VG/VE-information i svar. Information om VG/VE behövs också för tjänstekonsumenter som enbart tillåter informationshantering inom medarbetaruppdragets VG eller en VE.</w:t>
      </w:r>
    </w:p>
    <w:p w14:paraId="557DC069" w14:textId="77777777" w:rsidR="00F21738" w:rsidRDefault="00F21738" w:rsidP="00F21738">
      <w:r>
        <w:t>I testsviterna som medföljer releasepaketet finns tester för att verifiera stöd för att leverera information om VG/VE (specifika testfall inom parentes).</w:t>
      </w:r>
    </w:p>
    <w:p w14:paraId="544B5130" w14:textId="77777777" w:rsidR="00F21738" w:rsidRDefault="00F21738" w:rsidP="00F21738">
      <w:r>
        <w:t>Ange om tjänsteproducenten uppfyller krav på stöd för ändamålet SJF:</w:t>
      </w:r>
    </w:p>
    <w:p w14:paraId="24DFA2BC" w14:textId="13417B09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korrekt </w:t>
      </w:r>
      <w:proofErr w:type="spellStart"/>
      <w:r>
        <w:t>healthcareProfessionalCareUnitHSAId</w:t>
      </w:r>
      <w:proofErr w:type="spellEnd"/>
      <w:r>
        <w:t xml:space="preserve"> (TF 3.1)</w:t>
      </w:r>
      <w:r w:rsidR="00103FF0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DF6E54B" w14:textId="75447E9F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korrekt </w:t>
      </w:r>
      <w:proofErr w:type="spellStart"/>
      <w:r>
        <w:t>healthcareProfessionalCareGiverHSAId</w:t>
      </w:r>
      <w:proofErr w:type="spellEnd"/>
      <w:r>
        <w:t xml:space="preserve"> (TF 3.1)</w:t>
      </w:r>
      <w:r w:rsidR="00103FF0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FE7D8A1" w14:textId="3DFF144C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levereras med </w:t>
      </w:r>
      <w:proofErr w:type="spellStart"/>
      <w:r>
        <w:t>authorTime</w:t>
      </w:r>
      <w:proofErr w:type="spellEnd"/>
      <w:r>
        <w:t xml:space="preserve"> (TF 3.2)</w:t>
      </w:r>
      <w:r w:rsidR="00103FF0">
        <w:br/>
      </w: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433318A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B00665C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963881F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A6A1002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1F51B94" w14:textId="77777777" w:rsidR="00F21738" w:rsidRPr="002E0320" w:rsidRDefault="00F21738" w:rsidP="00F21738"/>
    <w:p w14:paraId="432FEA89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4" w:name="_Toc67055910"/>
      <w:bookmarkStart w:id="45" w:name="_Toc199771076"/>
      <w:r>
        <w:t>Vårdgivares spärr för invånare (</w:t>
      </w:r>
      <w:proofErr w:type="spellStart"/>
      <w:r>
        <w:t>approvedForPatient</w:t>
      </w:r>
      <w:proofErr w:type="spellEnd"/>
      <w:r>
        <w:t>)</w:t>
      </w:r>
      <w:bookmarkEnd w:id="44"/>
      <w:bookmarkEnd w:id="45"/>
    </w:p>
    <w:p w14:paraId="20456795" w14:textId="77777777" w:rsidR="00F21738" w:rsidRDefault="00F21738" w:rsidP="00F21738">
      <w:r>
        <w:t>Varje post i svarsmeddelandet ska med hjälp av flaggan ”</w:t>
      </w:r>
      <w:proofErr w:type="spellStart"/>
      <w:r>
        <w:t>approvedForPatient</w:t>
      </w:r>
      <w:proofErr w:type="spellEnd"/>
      <w:r>
        <w:t xml:space="preserve">” markera huruvida informationen får delas med patient eller ej. </w:t>
      </w:r>
      <w:r w:rsidRPr="007929B4">
        <w:t xml:space="preserve">Det kan </w:t>
      </w:r>
      <w:proofErr w:type="gramStart"/>
      <w:r w:rsidRPr="007929B4">
        <w:t>t.ex.</w:t>
      </w:r>
      <w:proofErr w:type="gramEnd"/>
      <w:r w:rsidRPr="007929B4">
        <w:t xml:space="preserve"> bero på att verksamheten beslutat tillgängliggöra information för patienten en</w:t>
      </w:r>
      <w:r>
        <w:t>d</w:t>
      </w:r>
      <w:r w:rsidRPr="007929B4">
        <w:t>ast för uppgifter som journalförts efter ett givet d</w:t>
      </w:r>
      <w:r>
        <w:t>atum, eller att noteringar</w:t>
      </w:r>
      <w:r w:rsidRPr="007929B4">
        <w:t xml:space="preserve"> som i </w:t>
      </w:r>
      <w:proofErr w:type="spellStart"/>
      <w:r w:rsidRPr="007929B4">
        <w:t>källsystemet</w:t>
      </w:r>
      <w:proofErr w:type="spellEnd"/>
      <w:r w:rsidRPr="007929B4">
        <w:t xml:space="preserve"> markerats med ”tidiga hypoteser” </w:t>
      </w:r>
      <w:r>
        <w:t>ska undanhållas, eller att vårdgivaren bedömt att informationen kan vara till men för patienten i pågående behandling</w:t>
      </w:r>
      <w:r w:rsidRPr="009D3686">
        <w:t xml:space="preserve">. </w:t>
      </w:r>
    </w:p>
    <w:p w14:paraId="21A3827E" w14:textId="77777777" w:rsidR="00F21738" w:rsidRDefault="00F21738" w:rsidP="00F21738">
      <w:r>
        <w:t xml:space="preserve">I testsviterna som medföljer releasepaketet finns stöd för att verifiera </w:t>
      </w:r>
      <w:proofErr w:type="spellStart"/>
      <w:r>
        <w:t>approvedForPatient</w:t>
      </w:r>
      <w:proofErr w:type="spellEnd"/>
      <w:r>
        <w:t xml:space="preserve"> (specifika testfall inom parentes).</w:t>
      </w:r>
    </w:p>
    <w:p w14:paraId="18D1DA91" w14:textId="77777777" w:rsidR="00F21738" w:rsidRDefault="00F21738" w:rsidP="00F21738">
      <w:r>
        <w:t xml:space="preserve">Ange om tjänsteproducenten uppfyller krav avseende uppdatering av fältet </w:t>
      </w:r>
      <w:proofErr w:type="spellStart"/>
      <w:r>
        <w:t>approvedForPatient</w:t>
      </w:r>
      <w:proofErr w:type="spellEnd"/>
      <w:r>
        <w:t>:</w:t>
      </w:r>
    </w:p>
    <w:p w14:paraId="24DAFB9E" w14:textId="0D860496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Svar kan levereras med flaggan </w:t>
      </w:r>
      <w:proofErr w:type="spellStart"/>
      <w:r>
        <w:t>approvedForPatient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(TF 4.1)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D9D4A47" w14:textId="6A8EEB61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flaggan </w:t>
      </w:r>
      <w:proofErr w:type="spellStart"/>
      <w:r>
        <w:t>approvedForPatient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(TF 4.2)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380478D" w14:textId="1D7082B4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Tjänsteproducenten svarar med alla poster, oavsett tjänstekonsument (det är tjänstekonsumenten som ansvarar för att filtrera bort information som inte får visas för patient)</w:t>
      </w:r>
      <w:r w:rsidR="008D78A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08111D4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295BED1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5C638BC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07B51D9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1327749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46" w:name="_Toc67055911"/>
      <w:bookmarkStart w:id="47" w:name="_Toc199771077"/>
      <w:r>
        <w:t>Informationsavlämning – Specifika aspekter för kontraktet</w:t>
      </w:r>
      <w:bookmarkEnd w:id="46"/>
      <w:bookmarkEnd w:id="47"/>
    </w:p>
    <w:p w14:paraId="18170908" w14:textId="58E3E043" w:rsidR="00F21738" w:rsidRDefault="00736530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48" w:name="_Toc67055912"/>
      <w:bookmarkStart w:id="49" w:name="_Toc199771078"/>
      <w:r>
        <w:t>S</w:t>
      </w:r>
      <w:r w:rsidR="00F21738">
        <w:t>ignering</w:t>
      </w:r>
      <w:bookmarkEnd w:id="48"/>
      <w:bookmarkEnd w:id="49"/>
    </w:p>
    <w:p w14:paraId="5FFB99EC" w14:textId="391F62E6" w:rsidR="00CA6146" w:rsidRPr="00952DE8" w:rsidRDefault="00CA6146" w:rsidP="00CA6146">
      <w:r>
        <w:t>Kontraktet medger att leverera information om vilken person som signerat informationen.</w:t>
      </w:r>
    </w:p>
    <w:p w14:paraId="524CEF90" w14:textId="25CEA22A" w:rsidR="00CA6146" w:rsidRDefault="00CA6146" w:rsidP="00CA6146">
      <w:r>
        <w:t xml:space="preserve">I testsviterna som medföljer releasepaketet finns testfall för att verifiera att en tjänsteproducent kan leverera detta (specifikt testfall inom </w:t>
      </w:r>
      <w:r w:rsidR="00596F93">
        <w:t>parentes</w:t>
      </w:r>
      <w:r>
        <w:t>).</w:t>
      </w:r>
    </w:p>
    <w:p w14:paraId="6C8F58AD" w14:textId="77777777" w:rsidR="00CA6146" w:rsidRDefault="00CA6146" w:rsidP="00CA6146">
      <w:r>
        <w:t>Ange nedan om tjänsteproducenten stödjer att leverera denna information:</w:t>
      </w:r>
    </w:p>
    <w:p w14:paraId="6EB64997" w14:textId="1322D8D1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en signerad post (TF 5.1)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BD47F1F" w14:textId="3EC64468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en osignerad post (TF 5.2)</w:t>
      </w:r>
      <w:r w:rsidR="00103FF0">
        <w:br/>
      </w: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62BD9C9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7478067C" w14:textId="5E02574D" w:rsidR="0041285F" w:rsidRDefault="0041285F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E99F8F2" w14:textId="77777777" w:rsidR="00242134" w:rsidRDefault="00242134" w:rsidP="00242134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50" w:name="_Toc482346264"/>
      <w:bookmarkStart w:id="51" w:name="_Toc5704829"/>
      <w:bookmarkStart w:id="52" w:name="_Toc48735297"/>
      <w:bookmarkStart w:id="53" w:name="_Toc198113311"/>
      <w:bookmarkStart w:id="54" w:name="_Toc199771079"/>
      <w:bookmarkEnd w:id="34"/>
      <w:proofErr w:type="spellStart"/>
      <w:r>
        <w:t>careContactStatus</w:t>
      </w:r>
      <w:bookmarkEnd w:id="50"/>
      <w:bookmarkEnd w:id="51"/>
      <w:bookmarkEnd w:id="52"/>
      <w:bookmarkEnd w:id="53"/>
      <w:bookmarkEnd w:id="54"/>
      <w:proofErr w:type="spellEnd"/>
    </w:p>
    <w:p w14:paraId="42A7C29C" w14:textId="77777777" w:rsidR="00207306" w:rsidRDefault="00207306" w:rsidP="00207306">
      <w:pPr>
        <w:rPr>
          <w:bCs/>
          <w:iCs/>
        </w:rPr>
      </w:pPr>
      <w:r>
        <w:t xml:space="preserve">Kontraktet medger att i fältet </w:t>
      </w:r>
      <w:proofErr w:type="spellStart"/>
      <w:r>
        <w:t>careContactStatus</w:t>
      </w:r>
      <w:proofErr w:type="spellEnd"/>
      <w:r>
        <w:t xml:space="preserve"> leverera information om status på vårdkontakten.</w:t>
      </w:r>
    </w:p>
    <w:p w14:paraId="38E1A514" w14:textId="61A2678A" w:rsidR="00207306" w:rsidRDefault="00207306" w:rsidP="00207306">
      <w:r>
        <w:t xml:space="preserve">I testsviterna som medföljer releasepaketet finns testfall för att verifiera att en tjänsteproducent kan leverera detta (specifikt testfall inom </w:t>
      </w:r>
      <w:r w:rsidR="00596F93">
        <w:t>parentes</w:t>
      </w:r>
      <w:r>
        <w:t>).</w:t>
      </w:r>
    </w:p>
    <w:p w14:paraId="238FC1A4" w14:textId="6405936F" w:rsidR="00F21738" w:rsidRDefault="00207306" w:rsidP="00F21738">
      <w:r>
        <w:t xml:space="preserve">Ange nedan om tjänsteproducenten stödjer att leverera </w:t>
      </w:r>
      <w:proofErr w:type="spellStart"/>
      <w:r>
        <w:t>careContactStatus</w:t>
      </w:r>
      <w:proofErr w:type="spellEnd"/>
      <w:r>
        <w:t>:</w:t>
      </w:r>
    </w:p>
    <w:p w14:paraId="1A704DB2" w14:textId="61048778" w:rsidR="003864CC" w:rsidRDefault="003864CC" w:rsidP="003864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3864CC">
        <w:rPr>
          <w:bCs/>
          <w:iCs/>
        </w:rPr>
        <w:lastRenderedPageBreak/>
        <w:t xml:space="preserve">Svar kan levereras med </w:t>
      </w:r>
      <w:proofErr w:type="spellStart"/>
      <w:r w:rsidRPr="003864CC">
        <w:rPr>
          <w:bCs/>
          <w:iCs/>
        </w:rPr>
        <w:t>careContactStatus</w:t>
      </w:r>
      <w:proofErr w:type="spellEnd"/>
      <w:r w:rsidRPr="003864CC">
        <w:rPr>
          <w:bCs/>
          <w:iCs/>
        </w:rPr>
        <w:t xml:space="preserve"> = ”Ej påbörjad” (TF 5.6)</w:t>
      </w:r>
      <w:r w:rsidR="008C02D6">
        <w:rPr>
          <w:bCs/>
          <w:iCs/>
        </w:rPr>
        <w:br/>
      </w:r>
      <w:r w:rsidRPr="003864CC">
        <w:rPr>
          <w:bCs/>
          <w:iCs/>
        </w:rPr>
        <w:t xml:space="preserve">[] Ja    </w:t>
      </w:r>
      <w:proofErr w:type="gramStart"/>
      <w:r w:rsidRPr="003864CC">
        <w:rPr>
          <w:bCs/>
          <w:iCs/>
        </w:rPr>
        <w:t xml:space="preserve">   [</w:t>
      </w:r>
      <w:proofErr w:type="gramEnd"/>
      <w:r w:rsidRPr="003864CC">
        <w:rPr>
          <w:bCs/>
          <w:iCs/>
        </w:rPr>
        <w:t>] Nej</w:t>
      </w:r>
    </w:p>
    <w:p w14:paraId="6E6A238C" w14:textId="09E7DF79" w:rsidR="00291B47" w:rsidRPr="00291B47" w:rsidRDefault="00291B47" w:rsidP="0029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291B47">
        <w:rPr>
          <w:bCs/>
          <w:iCs/>
        </w:rPr>
        <w:t xml:space="preserve">Svar kan levereras med </w:t>
      </w:r>
      <w:proofErr w:type="spellStart"/>
      <w:r w:rsidRPr="00291B47">
        <w:rPr>
          <w:bCs/>
          <w:iCs/>
        </w:rPr>
        <w:t>careContactStatus</w:t>
      </w:r>
      <w:proofErr w:type="spellEnd"/>
      <w:r w:rsidRPr="00291B47">
        <w:rPr>
          <w:bCs/>
          <w:iCs/>
        </w:rPr>
        <w:t xml:space="preserve"> = ”Inställd” (TF 5.7)</w:t>
      </w:r>
      <w:r w:rsidR="008C02D6">
        <w:rPr>
          <w:bCs/>
          <w:iCs/>
        </w:rPr>
        <w:br/>
      </w:r>
      <w:r w:rsidRPr="00291B47">
        <w:rPr>
          <w:bCs/>
          <w:iCs/>
        </w:rPr>
        <w:t xml:space="preserve">[] Ja    </w:t>
      </w:r>
      <w:proofErr w:type="gramStart"/>
      <w:r w:rsidRPr="00291B47">
        <w:rPr>
          <w:bCs/>
          <w:iCs/>
        </w:rPr>
        <w:t xml:space="preserve">   [</w:t>
      </w:r>
      <w:proofErr w:type="gramEnd"/>
      <w:r w:rsidRPr="00291B47">
        <w:rPr>
          <w:bCs/>
          <w:iCs/>
        </w:rPr>
        <w:t>] Nej</w:t>
      </w:r>
    </w:p>
    <w:p w14:paraId="05D871B5" w14:textId="1BCB7798" w:rsidR="00910AC9" w:rsidRPr="00910AC9" w:rsidRDefault="00910AC9" w:rsidP="00910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910AC9">
        <w:rPr>
          <w:bCs/>
          <w:iCs/>
        </w:rPr>
        <w:t xml:space="preserve">Svar kan levereras med </w:t>
      </w:r>
      <w:proofErr w:type="spellStart"/>
      <w:r w:rsidRPr="00910AC9">
        <w:rPr>
          <w:bCs/>
          <w:iCs/>
        </w:rPr>
        <w:t>careContactStatus</w:t>
      </w:r>
      <w:proofErr w:type="spellEnd"/>
      <w:r w:rsidRPr="00910AC9">
        <w:rPr>
          <w:bCs/>
          <w:iCs/>
        </w:rPr>
        <w:t xml:space="preserve"> = ”Pågående” (TF 5.8)</w:t>
      </w:r>
      <w:r w:rsidR="008C02D6">
        <w:rPr>
          <w:bCs/>
          <w:iCs/>
        </w:rPr>
        <w:br/>
      </w:r>
      <w:r w:rsidRPr="00910AC9">
        <w:rPr>
          <w:bCs/>
          <w:iCs/>
        </w:rPr>
        <w:t xml:space="preserve">[] Ja    </w:t>
      </w:r>
      <w:proofErr w:type="gramStart"/>
      <w:r w:rsidRPr="00910AC9">
        <w:rPr>
          <w:bCs/>
          <w:iCs/>
        </w:rPr>
        <w:t xml:space="preserve">   [</w:t>
      </w:r>
      <w:proofErr w:type="gramEnd"/>
      <w:r w:rsidRPr="00910AC9">
        <w:rPr>
          <w:bCs/>
          <w:iCs/>
        </w:rPr>
        <w:t>] Nej</w:t>
      </w:r>
    </w:p>
    <w:p w14:paraId="173EE73B" w14:textId="1D701EAF" w:rsidR="00D855DD" w:rsidRPr="00D855DD" w:rsidRDefault="00D855DD" w:rsidP="00D855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D855DD">
        <w:rPr>
          <w:bCs/>
          <w:iCs/>
        </w:rPr>
        <w:t xml:space="preserve">Svar kan levereras med </w:t>
      </w:r>
      <w:proofErr w:type="spellStart"/>
      <w:r w:rsidRPr="00D855DD">
        <w:rPr>
          <w:bCs/>
          <w:iCs/>
        </w:rPr>
        <w:t>careContactStatus</w:t>
      </w:r>
      <w:proofErr w:type="spellEnd"/>
      <w:r w:rsidRPr="00D855DD">
        <w:rPr>
          <w:bCs/>
          <w:iCs/>
        </w:rPr>
        <w:t xml:space="preserve"> = ”Avbruten” (TF 5.9)</w:t>
      </w:r>
      <w:r w:rsidR="008C02D6">
        <w:rPr>
          <w:bCs/>
          <w:iCs/>
        </w:rPr>
        <w:br/>
      </w:r>
      <w:r w:rsidRPr="00D855DD">
        <w:rPr>
          <w:bCs/>
          <w:iCs/>
        </w:rPr>
        <w:t xml:space="preserve">[] Ja    </w:t>
      </w:r>
      <w:proofErr w:type="gramStart"/>
      <w:r w:rsidRPr="00D855DD">
        <w:rPr>
          <w:bCs/>
          <w:iCs/>
        </w:rPr>
        <w:t xml:space="preserve">   [</w:t>
      </w:r>
      <w:proofErr w:type="gramEnd"/>
      <w:r w:rsidRPr="00D855DD">
        <w:rPr>
          <w:bCs/>
          <w:iCs/>
        </w:rPr>
        <w:t>] Nej</w:t>
      </w:r>
    </w:p>
    <w:p w14:paraId="408648D4" w14:textId="4BB4D470" w:rsidR="008C02D6" w:rsidRPr="008C02D6" w:rsidRDefault="008C02D6" w:rsidP="008C02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8C02D6">
        <w:rPr>
          <w:bCs/>
          <w:iCs/>
        </w:rPr>
        <w:t xml:space="preserve">Svar kan levereras med </w:t>
      </w:r>
      <w:proofErr w:type="spellStart"/>
      <w:r w:rsidRPr="008C02D6">
        <w:rPr>
          <w:bCs/>
          <w:iCs/>
        </w:rPr>
        <w:t>careContactStatus</w:t>
      </w:r>
      <w:proofErr w:type="spellEnd"/>
      <w:r w:rsidRPr="008C02D6">
        <w:rPr>
          <w:bCs/>
          <w:iCs/>
        </w:rPr>
        <w:t xml:space="preserve"> = ”Avslutad” (TF 5.10)</w:t>
      </w:r>
      <w:r>
        <w:rPr>
          <w:bCs/>
          <w:iCs/>
        </w:rPr>
        <w:br/>
      </w:r>
      <w:r w:rsidRPr="008C02D6">
        <w:rPr>
          <w:bCs/>
          <w:iCs/>
        </w:rPr>
        <w:t xml:space="preserve">[] Ja    </w:t>
      </w:r>
      <w:proofErr w:type="gramStart"/>
      <w:r w:rsidRPr="008C02D6">
        <w:rPr>
          <w:bCs/>
          <w:iCs/>
        </w:rPr>
        <w:t xml:space="preserve">   [</w:t>
      </w:r>
      <w:proofErr w:type="gramEnd"/>
      <w:r w:rsidRPr="008C02D6">
        <w:rPr>
          <w:bCs/>
          <w:iCs/>
        </w:rPr>
        <w:t>] Nej</w:t>
      </w:r>
    </w:p>
    <w:p w14:paraId="7A7C7C23" w14:textId="261D6370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14B347A0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CCF70CF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D278B10" w14:textId="77777777" w:rsidR="00F21738" w:rsidRPr="002E0320" w:rsidRDefault="00F21738" w:rsidP="00F21738"/>
    <w:p w14:paraId="63EE9894" w14:textId="77777777" w:rsidR="00E66796" w:rsidRDefault="00E66796" w:rsidP="00E66796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55" w:name="_Toc482346265"/>
      <w:bookmarkStart w:id="56" w:name="_Toc5704830"/>
      <w:bookmarkStart w:id="57" w:name="_Toc48735298"/>
      <w:bookmarkStart w:id="58" w:name="_Toc198113312"/>
      <w:bookmarkStart w:id="59" w:name="_Toc199771080"/>
      <w:proofErr w:type="spellStart"/>
      <w:r>
        <w:t>careContactTimePeriod</w:t>
      </w:r>
      <w:bookmarkEnd w:id="55"/>
      <w:bookmarkEnd w:id="56"/>
      <w:bookmarkEnd w:id="57"/>
      <w:bookmarkEnd w:id="58"/>
      <w:bookmarkEnd w:id="59"/>
      <w:proofErr w:type="spellEnd"/>
    </w:p>
    <w:p w14:paraId="2D161191" w14:textId="77777777" w:rsidR="003858BB" w:rsidRDefault="003858BB" w:rsidP="003858BB">
      <w:r>
        <w:t xml:space="preserve">Kontraktet medger att i fältet </w:t>
      </w:r>
      <w:proofErr w:type="spellStart"/>
      <w:r>
        <w:t>careContactTimePeriod</w:t>
      </w:r>
      <w:proofErr w:type="spellEnd"/>
      <w:r>
        <w:t xml:space="preserve"> leverera information om det tidsintervall då vårdkontakten kommer att ske, eller skedde.</w:t>
      </w:r>
    </w:p>
    <w:p w14:paraId="42ACBB85" w14:textId="66B4EEFB" w:rsidR="003858BB" w:rsidRDefault="003858BB" w:rsidP="003858BB">
      <w:r>
        <w:t>I testsviterna som medföljer releasepaketet finns testfall för att verifiera att en tjänsteproducent kan leverera detta (specifikt testfall inom par</w:t>
      </w:r>
      <w:r w:rsidR="00596F93">
        <w:t>e</w:t>
      </w:r>
      <w:r>
        <w:t>ntes).</w:t>
      </w:r>
    </w:p>
    <w:p w14:paraId="77A2C0F8" w14:textId="77777777" w:rsidR="003858BB" w:rsidRDefault="003858BB" w:rsidP="003858BB">
      <w:r>
        <w:t xml:space="preserve">Ange nedan om tjänsteproducenten stödjer att leverera </w:t>
      </w:r>
      <w:proofErr w:type="spellStart"/>
      <w:r>
        <w:t>careContactTimePeriod</w:t>
      </w:r>
      <w:proofErr w:type="spellEnd"/>
      <w:r>
        <w:t>:</w:t>
      </w:r>
    </w:p>
    <w:p w14:paraId="2F9D5EFF" w14:textId="3C52E246" w:rsidR="008E3EC3" w:rsidRDefault="008E3EC3" w:rsidP="008E3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8E3EC3">
        <w:rPr>
          <w:bCs/>
          <w:iCs/>
        </w:rPr>
        <w:t xml:space="preserve">Svar kan levereras med </w:t>
      </w:r>
      <w:proofErr w:type="spellStart"/>
      <w:r w:rsidRPr="008E3EC3">
        <w:rPr>
          <w:bCs/>
          <w:iCs/>
        </w:rPr>
        <w:t>careContactTimePeriod</w:t>
      </w:r>
      <w:proofErr w:type="spellEnd"/>
      <w:r w:rsidRPr="008E3EC3">
        <w:rPr>
          <w:bCs/>
          <w:iCs/>
        </w:rPr>
        <w:t xml:space="preserve"> = ”Pågående vårdtillfälle” (TF 5.11)</w:t>
      </w:r>
      <w:r>
        <w:rPr>
          <w:bCs/>
          <w:iCs/>
        </w:rPr>
        <w:br/>
      </w:r>
      <w:r w:rsidRPr="008E3EC3">
        <w:rPr>
          <w:bCs/>
          <w:iCs/>
        </w:rPr>
        <w:t xml:space="preserve">[] Ja    </w:t>
      </w:r>
      <w:proofErr w:type="gramStart"/>
      <w:r w:rsidRPr="008E3EC3">
        <w:rPr>
          <w:bCs/>
          <w:iCs/>
        </w:rPr>
        <w:t xml:space="preserve">   [</w:t>
      </w:r>
      <w:proofErr w:type="gramEnd"/>
      <w:r w:rsidRPr="008E3EC3">
        <w:rPr>
          <w:bCs/>
          <w:iCs/>
        </w:rPr>
        <w:t>] Nej</w:t>
      </w:r>
    </w:p>
    <w:p w14:paraId="3A148BD8" w14:textId="65546764" w:rsidR="004E40D5" w:rsidRPr="004E40D5" w:rsidRDefault="004E40D5" w:rsidP="004E40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E40D5">
        <w:rPr>
          <w:bCs/>
          <w:iCs/>
        </w:rPr>
        <w:t xml:space="preserve">Svar kan levereras med </w:t>
      </w:r>
      <w:proofErr w:type="spellStart"/>
      <w:r w:rsidRPr="004E40D5">
        <w:rPr>
          <w:bCs/>
          <w:iCs/>
        </w:rPr>
        <w:t>careContactTimePeriod</w:t>
      </w:r>
      <w:proofErr w:type="spellEnd"/>
      <w:r w:rsidRPr="004E40D5">
        <w:rPr>
          <w:bCs/>
          <w:iCs/>
        </w:rPr>
        <w:t xml:space="preserve"> = ”Planerad” (TF 5.12)</w:t>
      </w:r>
      <w:r>
        <w:rPr>
          <w:bCs/>
          <w:iCs/>
        </w:rPr>
        <w:br/>
      </w:r>
      <w:r w:rsidRPr="004E40D5">
        <w:rPr>
          <w:bCs/>
          <w:iCs/>
        </w:rPr>
        <w:t xml:space="preserve">[] Ja    </w:t>
      </w:r>
      <w:proofErr w:type="gramStart"/>
      <w:r w:rsidRPr="004E40D5">
        <w:rPr>
          <w:bCs/>
          <w:iCs/>
        </w:rPr>
        <w:t xml:space="preserve">   [</w:t>
      </w:r>
      <w:proofErr w:type="gramEnd"/>
      <w:r w:rsidRPr="004E40D5">
        <w:rPr>
          <w:bCs/>
          <w:iCs/>
        </w:rPr>
        <w:t>] Nej</w:t>
      </w:r>
    </w:p>
    <w:p w14:paraId="69157578" w14:textId="27533C5B" w:rsidR="003F0C31" w:rsidRDefault="003F0C31" w:rsidP="003F0C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3F0C31">
        <w:rPr>
          <w:bCs/>
          <w:iCs/>
        </w:rPr>
        <w:t xml:space="preserve">Svar kan levereras med </w:t>
      </w:r>
      <w:proofErr w:type="spellStart"/>
      <w:r w:rsidRPr="003F0C31">
        <w:rPr>
          <w:bCs/>
          <w:iCs/>
        </w:rPr>
        <w:t>careContactTimePeriod</w:t>
      </w:r>
      <w:proofErr w:type="spellEnd"/>
      <w:r w:rsidRPr="003F0C31">
        <w:rPr>
          <w:bCs/>
          <w:iCs/>
        </w:rPr>
        <w:t xml:space="preserve"> = ”Besök” (TF 5.13)</w:t>
      </w:r>
      <w:r>
        <w:rPr>
          <w:bCs/>
          <w:iCs/>
        </w:rPr>
        <w:br/>
      </w:r>
      <w:r w:rsidRPr="003F0C31">
        <w:rPr>
          <w:bCs/>
          <w:iCs/>
        </w:rPr>
        <w:t xml:space="preserve">[] Ja    </w:t>
      </w:r>
      <w:proofErr w:type="gramStart"/>
      <w:r w:rsidRPr="003F0C31">
        <w:rPr>
          <w:bCs/>
          <w:iCs/>
        </w:rPr>
        <w:t xml:space="preserve">   [</w:t>
      </w:r>
      <w:proofErr w:type="gramEnd"/>
      <w:r w:rsidRPr="003F0C31">
        <w:rPr>
          <w:bCs/>
          <w:iCs/>
        </w:rPr>
        <w:t>] Nej</w:t>
      </w:r>
    </w:p>
    <w:p w14:paraId="145DC668" w14:textId="56292444" w:rsidR="008147E1" w:rsidRPr="008147E1" w:rsidRDefault="008147E1" w:rsidP="008147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8147E1">
        <w:rPr>
          <w:bCs/>
          <w:iCs/>
        </w:rPr>
        <w:t xml:space="preserve">Svar kan levereras med </w:t>
      </w:r>
      <w:proofErr w:type="spellStart"/>
      <w:r w:rsidRPr="008147E1">
        <w:rPr>
          <w:bCs/>
          <w:iCs/>
        </w:rPr>
        <w:t>careContactTimePeriod</w:t>
      </w:r>
      <w:proofErr w:type="spellEnd"/>
      <w:r w:rsidRPr="008147E1">
        <w:rPr>
          <w:bCs/>
          <w:iCs/>
        </w:rPr>
        <w:t xml:space="preserve"> = ”Avslutat vårdtillfälle” (TF 5.14)</w:t>
      </w:r>
      <w:r>
        <w:rPr>
          <w:bCs/>
          <w:iCs/>
        </w:rPr>
        <w:br/>
      </w:r>
      <w:r w:rsidRPr="008147E1">
        <w:rPr>
          <w:bCs/>
          <w:iCs/>
        </w:rPr>
        <w:t xml:space="preserve">[] Ja    </w:t>
      </w:r>
      <w:proofErr w:type="gramStart"/>
      <w:r w:rsidRPr="008147E1">
        <w:rPr>
          <w:bCs/>
          <w:iCs/>
        </w:rPr>
        <w:t xml:space="preserve">   [</w:t>
      </w:r>
      <w:proofErr w:type="gramEnd"/>
      <w:r w:rsidRPr="008147E1">
        <w:rPr>
          <w:bCs/>
          <w:iCs/>
        </w:rPr>
        <w:t>] Nej</w:t>
      </w:r>
    </w:p>
    <w:p w14:paraId="2D5B593B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247B0839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EF739BE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D6EE8FF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2ED303D" w14:textId="77777777" w:rsidR="00F21738" w:rsidRPr="002E0320" w:rsidRDefault="00F21738" w:rsidP="00F21738"/>
    <w:p w14:paraId="3E1D14D2" w14:textId="77777777" w:rsidR="00867DCE" w:rsidRDefault="00867DCE" w:rsidP="00867DCE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60" w:name="_Toc70336866"/>
      <w:bookmarkStart w:id="61" w:name="_Toc136588325"/>
      <w:bookmarkStart w:id="62" w:name="_Toc198113313"/>
      <w:bookmarkStart w:id="63" w:name="_Toc199771081"/>
      <w:r>
        <w:t>Verksamhetens godkännande av informationsmappning</w:t>
      </w:r>
      <w:bookmarkEnd w:id="60"/>
      <w:bookmarkEnd w:id="61"/>
      <w:bookmarkEnd w:id="62"/>
      <w:bookmarkEnd w:id="63"/>
    </w:p>
    <w:p w14:paraId="0084B4FE" w14:textId="77777777" w:rsidR="006829BD" w:rsidRPr="00D03ABC" w:rsidRDefault="006829BD" w:rsidP="006829BD">
      <w:r>
        <w:t xml:space="preserve">Validering av informationsmappning ingår som ett steg i Verifiering av Tjänsteproducent och är ett viktigt steg för att säkerställa att personuppgiftsägare har godkänt den mappning som har gjorts mellan </w:t>
      </w:r>
      <w:proofErr w:type="spellStart"/>
      <w:r>
        <w:t>källsystemet</w:t>
      </w:r>
      <w:proofErr w:type="spellEnd"/>
      <w:r>
        <w:t xml:space="preserve"> och tjänsteproducent. Detta görs i exempelvis Journalen och/eller NPÖ som finns tillgängliga i de nationella testmiljöerna eller annan lämplig konsument. Detta möjliggör för verksamheten att förstå mappningen och hur detta presenteras för invånare och/eller medarbetare inom vården. Att personuppgiftsägare har godkänt mappningen är viktigt för ett godkännande av tjänsteproducent och ska utföras innan självdeklarationen kan godkännas.</w:t>
      </w:r>
    </w:p>
    <w:p w14:paraId="6402A1AC" w14:textId="78649B67" w:rsidR="007F3B16" w:rsidRDefault="007F3B16" w:rsidP="007F3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7F3B16">
        <w:rPr>
          <w:bCs/>
          <w:iCs/>
        </w:rPr>
        <w:t>Tjänsteproducentens informationsmappning är komplett och korrekt</w:t>
      </w:r>
      <w:r>
        <w:rPr>
          <w:bCs/>
          <w:iCs/>
        </w:rPr>
        <w:br/>
      </w:r>
      <w:r w:rsidRPr="007F3B16">
        <w:rPr>
          <w:bCs/>
          <w:iCs/>
        </w:rPr>
        <w:t xml:space="preserve">[] Ja    </w:t>
      </w:r>
      <w:proofErr w:type="gramStart"/>
      <w:r w:rsidRPr="007F3B16">
        <w:rPr>
          <w:bCs/>
          <w:iCs/>
        </w:rPr>
        <w:t xml:space="preserve">   [</w:t>
      </w:r>
      <w:proofErr w:type="gramEnd"/>
      <w:r w:rsidRPr="007F3B16">
        <w:rPr>
          <w:bCs/>
          <w:iCs/>
        </w:rPr>
        <w:t>] Nej</w:t>
      </w:r>
    </w:p>
    <w:p w14:paraId="28905E05" w14:textId="77777777" w:rsidR="001B17CE" w:rsidRPr="001B17CE" w:rsidRDefault="001B17CE" w:rsidP="001B1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1B17CE">
        <w:rPr>
          <w:bCs/>
          <w:iCs/>
        </w:rPr>
        <w:t>Korrekthet i mappningen har verifierats av representanter för berörda vårdgivare i:</w:t>
      </w:r>
    </w:p>
    <w:p w14:paraId="4573A6EE" w14:textId="77777777" w:rsidR="001B17CE" w:rsidRPr="001B17CE" w:rsidRDefault="001B17CE" w:rsidP="001B1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1B17CE">
        <w:rPr>
          <w:bCs/>
          <w:iCs/>
        </w:rPr>
        <w:t>[] NPÖ</w:t>
      </w:r>
      <w:r w:rsidRPr="001B17CE">
        <w:rPr>
          <w:bCs/>
          <w:iCs/>
        </w:rPr>
        <w:br/>
        <w:t>[] Journalen</w:t>
      </w:r>
      <w:r w:rsidRPr="001B17CE">
        <w:rPr>
          <w:bCs/>
          <w:iCs/>
        </w:rPr>
        <w:br/>
        <w:t>[] Annan konsument ______________________</w:t>
      </w:r>
    </w:p>
    <w:p w14:paraId="137E9BCA" w14:textId="607AEAC6" w:rsidR="001B17CE" w:rsidRPr="007F3B16" w:rsidRDefault="007A5AF9" w:rsidP="007F3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7A5AF9">
        <w:rPr>
          <w:bCs/>
          <w:iCs/>
        </w:rPr>
        <w:t>Agerar anslutande organisation som agent (se definition i kap 2.1)?</w:t>
      </w:r>
      <w:r w:rsidRPr="007A5AF9">
        <w:rPr>
          <w:bCs/>
          <w:iCs/>
        </w:rPr>
        <w:br/>
        <w:t xml:space="preserve">[] Ja    </w:t>
      </w:r>
      <w:proofErr w:type="gramStart"/>
      <w:r w:rsidRPr="007A5AF9">
        <w:rPr>
          <w:bCs/>
          <w:iCs/>
        </w:rPr>
        <w:t xml:space="preserve">   [</w:t>
      </w:r>
      <w:proofErr w:type="gramEnd"/>
      <w:r w:rsidRPr="007A5AF9">
        <w:rPr>
          <w:bCs/>
          <w:iCs/>
        </w:rPr>
        <w:t>] Nej</w:t>
      </w:r>
      <w:r w:rsidRPr="007A5AF9">
        <w:rPr>
          <w:bCs/>
          <w:iCs/>
        </w:rPr>
        <w:br/>
        <w:t>Om Ja, ange namn på de vårdgivare som har deltagit i valideringen:</w:t>
      </w:r>
    </w:p>
    <w:p w14:paraId="60970FDF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1E48B9E0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70F9460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5BBC0416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C2D4E1F" w14:textId="77777777" w:rsidR="0044597E" w:rsidRDefault="0044597E" w:rsidP="0044597E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64" w:name="_Toc198113314"/>
      <w:bookmarkStart w:id="65" w:name="_Toc199771082"/>
      <w:r>
        <w:t>Åtkomstfiltrering</w:t>
      </w:r>
      <w:bookmarkEnd w:id="64"/>
      <w:bookmarkEnd w:id="65"/>
    </w:p>
    <w:p w14:paraId="076C475D" w14:textId="77777777" w:rsidR="007D2155" w:rsidRDefault="007D2155" w:rsidP="007D2155">
      <w:r>
        <w:t>Den information som en tjänstekonsument har rätt att begära ska vara tillgänglig och den information en tjänstekonsument inte har rätt att begära ska inte vara tillgänglig.</w:t>
      </w:r>
    </w:p>
    <w:p w14:paraId="5FFA784D" w14:textId="77777777" w:rsidR="007D2155" w:rsidRDefault="007D2155" w:rsidP="007D2155">
      <w:r>
        <w:t xml:space="preserve">Om det finns speciella </w:t>
      </w:r>
      <w:r w:rsidRPr="0006420E">
        <w:t xml:space="preserve">omständigheter kring </w:t>
      </w:r>
      <w:r>
        <w:t xml:space="preserve">implementerad </w:t>
      </w:r>
      <w:r w:rsidRPr="0006420E">
        <w:t>åtkomstfiltrering på tjänsteproducentsidan</w:t>
      </w:r>
      <w:r>
        <w:t xml:space="preserve"> så behöver detta redovisas</w:t>
      </w:r>
      <w:r w:rsidRPr="0006420E">
        <w:t>.</w:t>
      </w:r>
    </w:p>
    <w:p w14:paraId="34053002" w14:textId="341913B6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2706">
        <w:rPr>
          <w:bCs/>
          <w:iCs/>
        </w:rPr>
        <w:t xml:space="preserve">Tjänsteproducenten returnerar enbart data som härstammar ur det </w:t>
      </w:r>
      <w:proofErr w:type="spellStart"/>
      <w:r w:rsidRPr="00522706">
        <w:rPr>
          <w:bCs/>
          <w:iCs/>
        </w:rPr>
        <w:t>källsystem</w:t>
      </w:r>
      <w:proofErr w:type="spellEnd"/>
      <w:r w:rsidRPr="00522706">
        <w:rPr>
          <w:bCs/>
          <w:iCs/>
        </w:rPr>
        <w:t xml:space="preserve"> som logiskt adresseras (enligt värdet i SOAP-</w:t>
      </w:r>
      <w:proofErr w:type="spellStart"/>
      <w:r w:rsidRPr="00522706">
        <w:rPr>
          <w:bCs/>
          <w:iCs/>
        </w:rPr>
        <w:t>header</w:t>
      </w:r>
      <w:proofErr w:type="spellEnd"/>
      <w:r w:rsidRPr="00522706">
        <w:rPr>
          <w:bCs/>
          <w:iCs/>
        </w:rPr>
        <w:t xml:space="preserve"> </w:t>
      </w:r>
      <w:proofErr w:type="spellStart"/>
      <w:r w:rsidRPr="00522706">
        <w:rPr>
          <w:bCs/>
          <w:iCs/>
        </w:rPr>
        <w:t>LogicalAddress</w:t>
      </w:r>
      <w:proofErr w:type="spellEnd"/>
      <w:r w:rsidRPr="00522706">
        <w:rPr>
          <w:bCs/>
          <w:iCs/>
        </w:rPr>
        <w:t>)</w:t>
      </w:r>
      <w:r>
        <w:rPr>
          <w:bCs/>
          <w:iCs/>
        </w:rPr>
        <w:br/>
      </w:r>
      <w:r w:rsidRPr="00522706">
        <w:rPr>
          <w:bCs/>
          <w:iCs/>
        </w:rPr>
        <w:t xml:space="preserve">[] Ja    </w:t>
      </w:r>
      <w:proofErr w:type="gramStart"/>
      <w:r w:rsidRPr="00522706">
        <w:rPr>
          <w:bCs/>
          <w:iCs/>
        </w:rPr>
        <w:t xml:space="preserve">   [</w:t>
      </w:r>
      <w:proofErr w:type="gramEnd"/>
      <w:r w:rsidRPr="00522706">
        <w:rPr>
          <w:bCs/>
          <w:iCs/>
        </w:rPr>
        <w:t>] Nej</w:t>
      </w:r>
    </w:p>
    <w:p w14:paraId="460F84F5" w14:textId="77777777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4AC69D6A" w14:textId="1D8F182D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2706">
        <w:rPr>
          <w:bCs/>
          <w:iCs/>
        </w:rPr>
        <w:t xml:space="preserve">Tillgängliggör tjänsteproducenten all information som är möjlig att </w:t>
      </w:r>
      <w:proofErr w:type="spellStart"/>
      <w:r w:rsidRPr="00522706">
        <w:rPr>
          <w:bCs/>
          <w:iCs/>
        </w:rPr>
        <w:t>mappa</w:t>
      </w:r>
      <w:proofErr w:type="spellEnd"/>
      <w:r w:rsidRPr="00522706">
        <w:rPr>
          <w:bCs/>
          <w:iCs/>
        </w:rPr>
        <w:t xml:space="preserve"> mot tjänstekontraktet (det avser såväl tidsperiod, som vilka av de frivilliga fält som förses med värde)? </w:t>
      </w:r>
      <w:r>
        <w:rPr>
          <w:bCs/>
          <w:iCs/>
        </w:rPr>
        <w:br/>
      </w:r>
      <w:r w:rsidRPr="00522706">
        <w:rPr>
          <w:bCs/>
          <w:iCs/>
        </w:rPr>
        <w:t xml:space="preserve">[] Ja    </w:t>
      </w:r>
      <w:proofErr w:type="gramStart"/>
      <w:r w:rsidRPr="00522706">
        <w:rPr>
          <w:bCs/>
          <w:iCs/>
        </w:rPr>
        <w:t xml:space="preserve">   [</w:t>
      </w:r>
      <w:proofErr w:type="gramEnd"/>
      <w:r w:rsidRPr="00522706">
        <w:rPr>
          <w:bCs/>
          <w:iCs/>
        </w:rPr>
        <w:t>] Nej</w:t>
      </w:r>
    </w:p>
    <w:p w14:paraId="4091D4C8" w14:textId="77777777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5E0B6A3A" w14:textId="0791052B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2706">
        <w:rPr>
          <w:bCs/>
          <w:iCs/>
        </w:rPr>
        <w:t>Finns det omständigheter som gör att viss information inte levereras, till exempel undantag för vissa enheter? (TF 7.1)</w:t>
      </w:r>
      <w:r>
        <w:rPr>
          <w:bCs/>
          <w:iCs/>
        </w:rPr>
        <w:br/>
      </w:r>
      <w:r w:rsidRPr="00522706">
        <w:rPr>
          <w:bCs/>
          <w:iCs/>
        </w:rPr>
        <w:t xml:space="preserve">[] Ja    </w:t>
      </w:r>
      <w:proofErr w:type="gramStart"/>
      <w:r w:rsidRPr="00522706">
        <w:rPr>
          <w:bCs/>
          <w:iCs/>
        </w:rPr>
        <w:t xml:space="preserve">   [</w:t>
      </w:r>
      <w:proofErr w:type="gramEnd"/>
      <w:r w:rsidRPr="00522706">
        <w:rPr>
          <w:bCs/>
          <w:iCs/>
        </w:rPr>
        <w:t>] Nej</w:t>
      </w:r>
    </w:p>
    <w:p w14:paraId="76F7281B" w14:textId="77777777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2706">
        <w:rPr>
          <w:bCs/>
          <w:iCs/>
        </w:rPr>
        <w:t xml:space="preserve">Om Ja, ange omständigheter: </w:t>
      </w:r>
    </w:p>
    <w:p w14:paraId="02CA8960" w14:textId="77777777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685A1DA0" w14:textId="5C32CC69" w:rsidR="00522706" w:rsidRPr="00522706" w:rsidRDefault="00522706" w:rsidP="005227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2706">
        <w:rPr>
          <w:bCs/>
          <w:iCs/>
        </w:rPr>
        <w:t>Finns funktion för att via konfiguration säkerställa att information enbart lämnas till önskade tjänstekonsumenter (fullt svar eller tomt svar)? (TF 7.2)</w:t>
      </w:r>
      <w:r>
        <w:rPr>
          <w:bCs/>
          <w:iCs/>
        </w:rPr>
        <w:br/>
      </w:r>
      <w:r w:rsidRPr="00522706">
        <w:rPr>
          <w:bCs/>
          <w:iCs/>
        </w:rPr>
        <w:t xml:space="preserve">[] Ja    </w:t>
      </w:r>
      <w:proofErr w:type="gramStart"/>
      <w:r w:rsidRPr="00522706">
        <w:rPr>
          <w:bCs/>
          <w:iCs/>
        </w:rPr>
        <w:t xml:space="preserve">   [</w:t>
      </w:r>
      <w:proofErr w:type="gramEnd"/>
      <w:r w:rsidRPr="00522706">
        <w:rPr>
          <w:bCs/>
          <w:iCs/>
        </w:rPr>
        <w:t>] Nej</w:t>
      </w:r>
    </w:p>
    <w:p w14:paraId="3A6397A1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19BCC78B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3FE0FB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FA6F3F1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E96102" w14:textId="77777777" w:rsidR="00F21738" w:rsidRPr="002E0320" w:rsidRDefault="00F21738" w:rsidP="00F21738"/>
    <w:p w14:paraId="0E1C4A46" w14:textId="77777777" w:rsidR="00F8632F" w:rsidRDefault="00F8632F" w:rsidP="00F8632F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66" w:name="_Toc41988938"/>
      <w:bookmarkStart w:id="67" w:name="_Toc198113315"/>
      <w:bookmarkStart w:id="68" w:name="_Toc199771083"/>
      <w:r>
        <w:t>Informationskonsekvens</w:t>
      </w:r>
      <w:bookmarkEnd w:id="66"/>
      <w:bookmarkEnd w:id="67"/>
      <w:bookmarkEnd w:id="68"/>
    </w:p>
    <w:p w14:paraId="70EB7704" w14:textId="61589A65" w:rsidR="00F21738" w:rsidRDefault="00B571B2" w:rsidP="00F21738">
      <w:r>
        <w:t>Innehållet i avlämnad information ska vara identiskt oberoende av vilken tjänstekonsument som skickar en begäran (</w:t>
      </w:r>
      <w:proofErr w:type="spellStart"/>
      <w:r>
        <w:t>request</w:t>
      </w:r>
      <w:proofErr w:type="spellEnd"/>
      <w:r>
        <w:t>)</w:t>
      </w:r>
      <w:r w:rsidRPr="0006420E">
        <w:t>.</w:t>
      </w:r>
    </w:p>
    <w:p w14:paraId="01928B2B" w14:textId="3C7F572E" w:rsidR="0096184C" w:rsidRPr="0096184C" w:rsidRDefault="0096184C" w:rsidP="00961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96184C">
        <w:rPr>
          <w:bCs/>
          <w:iCs/>
        </w:rPr>
        <w:t>Tjänsteproducenten returnerar identisk information oavsett vilken tjänstekonsument som skickar en begäran (TF 7.3)</w:t>
      </w:r>
      <w:r>
        <w:rPr>
          <w:bCs/>
          <w:iCs/>
        </w:rPr>
        <w:br/>
      </w:r>
      <w:r w:rsidRPr="0096184C">
        <w:rPr>
          <w:bCs/>
          <w:iCs/>
        </w:rPr>
        <w:t xml:space="preserve">[] Ja    </w:t>
      </w:r>
      <w:proofErr w:type="gramStart"/>
      <w:r w:rsidRPr="0096184C">
        <w:rPr>
          <w:bCs/>
          <w:iCs/>
        </w:rPr>
        <w:t xml:space="preserve">   [</w:t>
      </w:r>
      <w:proofErr w:type="gramEnd"/>
      <w:r w:rsidRPr="0096184C">
        <w:rPr>
          <w:bCs/>
          <w:iCs/>
        </w:rPr>
        <w:t>] Nej</w:t>
      </w:r>
    </w:p>
    <w:p w14:paraId="682BBC08" w14:textId="4C3562C3" w:rsidR="0096184C" w:rsidRPr="0096184C" w:rsidRDefault="0096184C" w:rsidP="00961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96184C">
        <w:rPr>
          <w:bCs/>
          <w:iCs/>
        </w:rPr>
        <w:t xml:space="preserve">Tjänsteproducenten returnerar information så långt tillbaka i tiden som är semantiskt möjligt att </w:t>
      </w:r>
      <w:proofErr w:type="spellStart"/>
      <w:r w:rsidRPr="0096184C">
        <w:rPr>
          <w:bCs/>
          <w:iCs/>
        </w:rPr>
        <w:t>mappa</w:t>
      </w:r>
      <w:proofErr w:type="spellEnd"/>
      <w:r>
        <w:rPr>
          <w:bCs/>
          <w:iCs/>
        </w:rPr>
        <w:br/>
      </w:r>
      <w:r w:rsidRPr="0096184C">
        <w:rPr>
          <w:bCs/>
          <w:iCs/>
        </w:rPr>
        <w:t xml:space="preserve">[] Ja    </w:t>
      </w:r>
      <w:proofErr w:type="gramStart"/>
      <w:r w:rsidRPr="0096184C">
        <w:rPr>
          <w:bCs/>
          <w:iCs/>
        </w:rPr>
        <w:t xml:space="preserve">   [</w:t>
      </w:r>
      <w:proofErr w:type="gramEnd"/>
      <w:r w:rsidRPr="0096184C">
        <w:rPr>
          <w:bCs/>
          <w:iCs/>
        </w:rPr>
        <w:t>] Nej</w:t>
      </w:r>
    </w:p>
    <w:p w14:paraId="4D202EBA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66AD6538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510F268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CC6714C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69" w:name="OLE_LINK6"/>
    </w:p>
    <w:p w14:paraId="5D737D4D" w14:textId="77777777" w:rsidR="00F21738" w:rsidRDefault="00F21738" w:rsidP="00F21738"/>
    <w:p w14:paraId="329AE5FD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0" w:name="_Toc67055924"/>
      <w:bookmarkStart w:id="71" w:name="_Toc199771084"/>
      <w:r>
        <w:t>Övriga krav</w:t>
      </w:r>
      <w:bookmarkEnd w:id="70"/>
      <w:bookmarkEnd w:id="71"/>
    </w:p>
    <w:p w14:paraId="7B75EDC7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72" w:name="_Toc67055925"/>
      <w:bookmarkStart w:id="73" w:name="_Toc199771085"/>
      <w:bookmarkStart w:id="74" w:name="OLE_LINK1"/>
      <w:r>
        <w:t>Engagemangsindexuppdatering</w:t>
      </w:r>
      <w:bookmarkEnd w:id="72"/>
      <w:bookmarkEnd w:id="73"/>
    </w:p>
    <w:p w14:paraId="2E27BA1B" w14:textId="75DB0394" w:rsidR="00273C5C" w:rsidRDefault="00273C5C" w:rsidP="00273C5C">
      <w:r>
        <w:t>Skapande av poster i Engagemangsindex (EI) är en förutsättning för att tjänstekonsumenter ska kunna hämta information från tjänsteproducenten.</w:t>
      </w:r>
    </w:p>
    <w:p w14:paraId="484E7E0C" w14:textId="617A70B2" w:rsidR="00273C5C" w:rsidRDefault="00273C5C" w:rsidP="00273C5C">
      <w:r>
        <w:t>Förutom</w:t>
      </w:r>
      <w:r w:rsidRPr="00AA02F7">
        <w:t xml:space="preserve"> tjänsteko</w:t>
      </w:r>
      <w:r>
        <w:t>ntraktsbeskrivningen (TKB) för E</w:t>
      </w:r>
      <w:r w:rsidRPr="00AA02F7">
        <w:t xml:space="preserve">ngagemangsindex </w:t>
      </w:r>
      <w:r>
        <w:t xml:space="preserve">så finns ett regelavsnitt </w:t>
      </w:r>
      <w:r w:rsidRPr="00AA02F7">
        <w:t>om E</w:t>
      </w:r>
      <w:r>
        <w:t xml:space="preserve">ngagemangsindex i TKB för respektive </w:t>
      </w:r>
      <w:r w:rsidRPr="00AA02F7">
        <w:t>tjänstedomän.</w:t>
      </w:r>
      <w:r>
        <w:t xml:space="preserve"> De flesta tjänstedomäner har en riktlinje att Engagemangsindex ska uppdateras inom en timme efter att patientinformationen har lagts till eller ändrats.</w:t>
      </w:r>
    </w:p>
    <w:p w14:paraId="57A8E713" w14:textId="608B4277" w:rsidR="00273C5C" w:rsidRDefault="00273C5C" w:rsidP="00273C5C">
      <w:r>
        <w:t xml:space="preserve">I releasepaketet för </w:t>
      </w:r>
      <w:proofErr w:type="spellStart"/>
      <w:proofErr w:type="gramStart"/>
      <w:r w:rsidRPr="005A11C2">
        <w:rPr>
          <w:i/>
        </w:rPr>
        <w:t>itintegration:engagementindex</w:t>
      </w:r>
      <w:proofErr w:type="gramEnd"/>
      <w:r w:rsidRPr="005A11C2">
        <w:rPr>
          <w:i/>
        </w:rPr>
        <w:t>:Update</w:t>
      </w:r>
      <w:proofErr w:type="spellEnd"/>
      <w:r>
        <w:t xml:space="preserve"> </w:t>
      </w:r>
      <w:r w:rsidRPr="003F7AA4">
        <w:t>finns</w:t>
      </w:r>
      <w:r>
        <w:t xml:space="preserve"> en </w:t>
      </w:r>
      <w:proofErr w:type="spellStart"/>
      <w:r>
        <w:t>mock</w:t>
      </w:r>
      <w:proofErr w:type="spellEnd"/>
      <w:r>
        <w:t>-tjänst med tillhörande testanvisning för att verifiera stöd för EI-uppdateringar (specifika testfall inom parentes).</w:t>
      </w:r>
      <w:bookmarkStart w:id="75" w:name="_Hlk66889225"/>
      <w:r w:rsidRPr="000135F8">
        <w:t xml:space="preserve"> </w:t>
      </w:r>
      <w:r>
        <w:t xml:space="preserve">Testfallen beskrivs i dokumentet </w:t>
      </w:r>
      <w:r w:rsidRPr="00AD12A4">
        <w:t>UpdateMock-testanvisning</w:t>
      </w:r>
      <w:r>
        <w:t>.html som finns i katalogen test-</w:t>
      </w:r>
      <w:proofErr w:type="spellStart"/>
      <w:r>
        <w:t>suite</w:t>
      </w:r>
      <w:proofErr w:type="spellEnd"/>
      <w:r>
        <w:t>\</w:t>
      </w:r>
      <w:proofErr w:type="spellStart"/>
      <w:r>
        <w:t>updatemock</w:t>
      </w:r>
      <w:proofErr w:type="spellEnd"/>
      <w:r>
        <w:t>.</w:t>
      </w:r>
      <w:bookmarkEnd w:id="75"/>
    </w:p>
    <w:p w14:paraId="27C12209" w14:textId="73CD4B74" w:rsidR="00273C5C" w:rsidRDefault="00273C5C" w:rsidP="00273C5C">
      <w:r>
        <w:t>I de fall som tjänsten som uppdaterar engagemangsindex fungerar på samma sätt för alla kontrakt så räcker det att tester av funktionaliteten görs för första anslutningen. Resultatet av testerna redovisas i självdeklarationen för engagemangsindex. I efterföljande fall redovisas endast frågorna nedan.</w:t>
      </w:r>
    </w:p>
    <w:p w14:paraId="37438312" w14:textId="77777777" w:rsidR="00273C5C" w:rsidRDefault="00273C5C" w:rsidP="00273C5C">
      <w:r>
        <w:t>Ange om tjänsteproducenten kan uppdatera EI enligt de krav och regler som finns:</w:t>
      </w:r>
    </w:p>
    <w:p w14:paraId="0DB36BA2" w14:textId="5ED25BCF" w:rsidR="00BA53AB" w:rsidRPr="00243F81" w:rsidRDefault="00BA53AB" w:rsidP="00BA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43F81">
        <w:t xml:space="preserve">Har uppdateringar av engagemangsindex verifierats tidigare i samband med anslutning av annat liknande kontrakt? </w:t>
      </w:r>
      <w:r w:rsidR="00273C5C">
        <w:br/>
      </w:r>
      <w:r w:rsidRPr="00243F81">
        <w:t xml:space="preserve">[] Ja    </w:t>
      </w:r>
      <w:proofErr w:type="gramStart"/>
      <w:r w:rsidRPr="00243F81">
        <w:t xml:space="preserve">   [</w:t>
      </w:r>
      <w:proofErr w:type="gramEnd"/>
      <w:r w:rsidRPr="00243F81">
        <w:t>] Nej</w:t>
      </w:r>
    </w:p>
    <w:p w14:paraId="050BB474" w14:textId="4A5F9729" w:rsidR="00BA53AB" w:rsidRPr="00243F81" w:rsidRDefault="00BA53AB" w:rsidP="00BA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43F81">
        <w:t>Om Nej, har engagemangsindextester genomförts och självdeklaration lämnas in?</w:t>
      </w:r>
      <w:r w:rsidR="00273C5C">
        <w:br/>
      </w:r>
      <w:r w:rsidRPr="00243F81">
        <w:t xml:space="preserve">[] Ja    </w:t>
      </w:r>
      <w:proofErr w:type="gramStart"/>
      <w:r w:rsidRPr="00243F81">
        <w:t xml:space="preserve">   [</w:t>
      </w:r>
      <w:proofErr w:type="gramEnd"/>
      <w:r w:rsidRPr="00243F81">
        <w:t>] Nej</w:t>
      </w:r>
    </w:p>
    <w:p w14:paraId="2D167F63" w14:textId="6337B3DF" w:rsidR="00BA53AB" w:rsidRPr="00243F81" w:rsidRDefault="00BA53AB" w:rsidP="00BA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43F81">
        <w:t xml:space="preserve">Uppdateringar till EI utförs enligt de innehållsregler som finns beskrivna i kapitel 4.1 </w:t>
      </w:r>
      <w:bookmarkStart w:id="76" w:name="_Toc244018071"/>
      <w:bookmarkStart w:id="77" w:name="_Toc374962628"/>
      <w:bookmarkStart w:id="78" w:name="_Toc383167589"/>
      <w:bookmarkStart w:id="79" w:name="_Toc422933925"/>
      <w:r w:rsidRPr="00243F81">
        <w:rPr>
          <w:i/>
        </w:rPr>
        <w:t>Uppdatering av engagemangsindex</w:t>
      </w:r>
      <w:bookmarkEnd w:id="76"/>
      <w:bookmarkEnd w:id="77"/>
      <w:bookmarkEnd w:id="78"/>
      <w:bookmarkEnd w:id="79"/>
      <w:r w:rsidRPr="00243F81">
        <w:rPr>
          <w:i/>
        </w:rPr>
        <w:t xml:space="preserve"> </w:t>
      </w:r>
      <w:r w:rsidRPr="00243F81">
        <w:t>i TKB?</w:t>
      </w:r>
      <w:r w:rsidR="00273C5C">
        <w:br/>
      </w:r>
      <w:r w:rsidRPr="00243F81">
        <w:t xml:space="preserve">[] Ja    </w:t>
      </w:r>
      <w:proofErr w:type="gramStart"/>
      <w:r w:rsidRPr="00243F81">
        <w:t xml:space="preserve">   [</w:t>
      </w:r>
      <w:proofErr w:type="gramEnd"/>
      <w:r w:rsidRPr="00243F81">
        <w:t>] Nej</w:t>
      </w:r>
    </w:p>
    <w:p w14:paraId="5321CA1D" w14:textId="70382ADA" w:rsidR="00BA53AB" w:rsidRDefault="00BA53AB" w:rsidP="00BA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00243F81">
        <w:t>Categorization</w:t>
      </w:r>
      <w:proofErr w:type="spellEnd"/>
      <w:r w:rsidRPr="00243F81">
        <w:t>-kod i engagemangsuppdateringen är enligt tjänstekontraktets beskrivning?</w:t>
      </w:r>
      <w:r w:rsidR="00273C5C">
        <w:br/>
      </w:r>
      <w:r w:rsidRPr="00243F81">
        <w:t xml:space="preserve">[] Ja    </w:t>
      </w:r>
      <w:proofErr w:type="gramStart"/>
      <w:r w:rsidRPr="00243F81">
        <w:t xml:space="preserve">   [</w:t>
      </w:r>
      <w:proofErr w:type="gramEnd"/>
      <w:r w:rsidRPr="00243F81">
        <w:t>] Nej</w:t>
      </w:r>
    </w:p>
    <w:p w14:paraId="7800EAAD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5637F066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B0E5524" w14:textId="77777777" w:rsidR="00F21738" w:rsidRPr="002E0320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2FE528FC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FE82828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80" w:name="_Toc67055926"/>
      <w:bookmarkStart w:id="81" w:name="_Toc199771086"/>
      <w:r>
        <w:lastRenderedPageBreak/>
        <w:t>SLA-krav</w:t>
      </w:r>
      <w:bookmarkEnd w:id="80"/>
      <w:bookmarkEnd w:id="81"/>
    </w:p>
    <w:p w14:paraId="1762F456" w14:textId="77777777" w:rsidR="006A5449" w:rsidRDefault="006A5449" w:rsidP="006A5449">
      <w:r>
        <w:t>Tjänstedomänen</w:t>
      </w:r>
      <w:r w:rsidRPr="004D3213">
        <w:t xml:space="preserve"> </w:t>
      </w:r>
      <w:proofErr w:type="spellStart"/>
      <w:proofErr w:type="gramStart"/>
      <w:r>
        <w:t>clinicalprocess:logistics</w:t>
      </w:r>
      <w:proofErr w:type="gramEnd"/>
      <w:r>
        <w:t>:logistics</w:t>
      </w:r>
      <w:proofErr w:type="spellEnd"/>
      <w:r>
        <w:t xml:space="preserve"> har </w:t>
      </w:r>
      <w:r w:rsidRPr="004D3213">
        <w:t xml:space="preserve">generella SLA-krav </w:t>
      </w:r>
      <w:r>
        <w:t xml:space="preserve">som </w:t>
      </w:r>
      <w:r w:rsidRPr="004D3213">
        <w:t xml:space="preserve">gäller för alla tjänsteproducenter som tillhandahåller tjänster. </w:t>
      </w:r>
      <w:proofErr w:type="spellStart"/>
      <w:r w:rsidRPr="00F4068C">
        <w:t>GetCareContacts</w:t>
      </w:r>
      <w:proofErr w:type="spellEnd"/>
      <w:r w:rsidRPr="00F4068C">
        <w:t xml:space="preserve"> 2.0</w:t>
      </w:r>
      <w:r>
        <w:t xml:space="preserve"> har inga specifika SLA-krav utöver de generella.</w:t>
      </w:r>
    </w:p>
    <w:p w14:paraId="4A4445E2" w14:textId="77777777" w:rsidR="006A5449" w:rsidRDefault="006A5449" w:rsidP="006A5449">
      <w:r>
        <w:t>I testsviterna som medföljer releasepaketet finns basalt stöd för att verifiera stöd för Svarstid, Last och Samtidighet;</w:t>
      </w:r>
      <w:r w:rsidRPr="005B773B">
        <w:t xml:space="preserve"> </w:t>
      </w:r>
      <w:r>
        <w:t>testfall 6.1.1, 6.1.2 och 6.2.1. Testerna ska utföras med förutsättningar som motsvarar anslutande organisations bedömda ”</w:t>
      </w:r>
      <w:proofErr w:type="spellStart"/>
      <w:r>
        <w:t>normallast</w:t>
      </w:r>
      <w:proofErr w:type="spellEnd"/>
      <w:r>
        <w:t>”, komplexitet i anrop, storlek på svar, ”normalsignalväg” samt en testmiljö som helst inte avviker väsentligt från PROD.</w:t>
      </w:r>
    </w:p>
    <w:p w14:paraId="3839C33F" w14:textId="77777777" w:rsidR="006A5449" w:rsidRDefault="006A5449" w:rsidP="006A5449">
      <w:r>
        <w:t>Ange om tjänsteproducenten uppfyller de SLA-krav som finns:</w:t>
      </w:r>
    </w:p>
    <w:p w14:paraId="2793AAE3" w14:textId="718765B5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Svarstid: Leverans av ett komplett svar med data uppfyller alltid svarstidskravet på 27 sekunder även om det är en patient med en komplex sjukdomsbild och lång historik.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5D6043B0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Oavsett svar på svarstidsfrågan ovan, ange de uppskattade typiska svarstider som tjänsteproducenten förväntas uppnå i PROD:</w:t>
      </w:r>
    </w:p>
    <w:p w14:paraId="51119F89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[]</w:t>
      </w:r>
    </w:p>
    <w:p w14:paraId="2C223A7D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Kommentar:</w:t>
      </w:r>
    </w:p>
    <w:p w14:paraId="4B7D438F" w14:textId="77777777" w:rsidR="00607186" w:rsidRDefault="00607186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1F114DDB" w14:textId="250BA9C9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Tillgänglighet: Tillgänglighet för tjänsteproducenten är 24x7, 99,5%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719E88BB" w14:textId="3F125901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Last: Tjänsteproducenten kan hantera minst dubbla mängden frågor per dygn i förhållande till antalet journaluppdateringar per dygn.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318E6FD1" w14:textId="0F1EBCB3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Aktualitet: Tjänsteproducenten följer rekommendationen att informationen är tillgänglig inom 60 minuter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227E696A" w14:textId="33017E0E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Aktualitet: Uppdatering av engagemangspost sker så att den refererar data som är tillgänglig via tjänstekontrakt vid tidpunkten då engagemangsindex uppdateras.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1C0CC6F9" w14:textId="3ADAC5E8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 xml:space="preserve">Robusthet: Om tidsintervall inte angivits i begäran kan tjänsteproducenten lämna ett tidsmässigt avgränsat svar i syfte att uppfylla svarstidskravet. Delsvaret returnerar den nyaste data som finns i </w:t>
      </w:r>
      <w:proofErr w:type="spellStart"/>
      <w:r w:rsidRPr="00480FBF">
        <w:rPr>
          <w:bCs/>
          <w:iCs/>
        </w:rPr>
        <w:t>källsystemet</w:t>
      </w:r>
      <w:proofErr w:type="spellEnd"/>
      <w:r w:rsidRPr="00480FBF">
        <w:rPr>
          <w:bCs/>
          <w:iCs/>
        </w:rPr>
        <w:t>.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1744AEA9" w14:textId="749E256F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 xml:space="preserve">Robusthet: Sökning på öppet tidsintervall resulterar aldrig i time-out. Om tjänsteproducenten inte hinner skapa ett svarsmeddelande med all tillgänglig information, skapas </w:t>
      </w:r>
      <w:proofErr w:type="gramStart"/>
      <w:r w:rsidRPr="00480FBF">
        <w:rPr>
          <w:bCs/>
          <w:iCs/>
        </w:rPr>
        <w:t>istället</w:t>
      </w:r>
      <w:proofErr w:type="gramEnd"/>
      <w:r w:rsidRPr="00480FBF">
        <w:rPr>
          <w:bCs/>
          <w:iCs/>
        </w:rPr>
        <w:t xml:space="preserve"> ett svar </w:t>
      </w:r>
      <w:r w:rsidRPr="00480FBF">
        <w:rPr>
          <w:bCs/>
          <w:iCs/>
        </w:rPr>
        <w:lastRenderedPageBreak/>
        <w:t>med den delmängd som var möjlig att framställa inom maximalt tillåtna svarstiden. Delmängden är då den mest aktuella informationen (dvs informationen som utelämnats är äldre än den information som ingår i delsvaret).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2D02B88E" w14:textId="44FD0910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Samtidighet: Tjänsteproducenten kan hantera minst 10 samtidiga frågor utan sammanblandning av informationen (TF 6.1.1)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39D4EF15" w14:textId="03E4C600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Robusthet/Tillgänglighet: Tjänsteproducenten kan hantera last över tid (TF 6.1.2)</w:t>
      </w:r>
      <w:r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4500F02F" w14:textId="6A9A633D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Robusthet/Tillgänglighet: Tjänsteproducenten återhämtar sig automatiskt efter överbelastning (TF 6.2.1)</w:t>
      </w:r>
      <w:r w:rsidR="00A07F79">
        <w:rPr>
          <w:bCs/>
          <w:iCs/>
        </w:rPr>
        <w:br/>
      </w:r>
      <w:r w:rsidRPr="00480FBF">
        <w:rPr>
          <w:bCs/>
          <w:iCs/>
        </w:rPr>
        <w:t xml:space="preserve">[] Ja    </w:t>
      </w:r>
      <w:proofErr w:type="gramStart"/>
      <w:r w:rsidRPr="00480FBF">
        <w:rPr>
          <w:bCs/>
          <w:iCs/>
        </w:rPr>
        <w:t xml:space="preserve">   [</w:t>
      </w:r>
      <w:proofErr w:type="gramEnd"/>
      <w:r w:rsidRPr="00480FBF">
        <w:rPr>
          <w:bCs/>
          <w:iCs/>
        </w:rPr>
        <w:t>] Nej</w:t>
      </w:r>
    </w:p>
    <w:p w14:paraId="500B1031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Oavsett svar på TF 6.2.1 ovan, ange trådantalet som uppnåddes i testfallet:</w:t>
      </w:r>
    </w:p>
    <w:p w14:paraId="53790ED4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[]</w:t>
      </w:r>
    </w:p>
    <w:p w14:paraId="73D1B765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Beskrivning av eventuella avvikelser:</w:t>
      </w:r>
    </w:p>
    <w:p w14:paraId="4F75877D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6ADBB288" w14:textId="77777777" w:rsidR="00480FBF" w:rsidRPr="00480FBF" w:rsidRDefault="00480FBF" w:rsidP="00480F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480FBF">
        <w:rPr>
          <w:bCs/>
          <w:iCs/>
        </w:rPr>
        <w:t>Övrig kommentar:</w:t>
      </w:r>
    </w:p>
    <w:p w14:paraId="138DD582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C32110F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82" w:name="_Toc67055927"/>
      <w:bookmarkStart w:id="83" w:name="_Toc199771087"/>
      <w:bookmarkEnd w:id="74"/>
      <w:r>
        <w:t>Obehörig åtkomst</w:t>
      </w:r>
      <w:bookmarkEnd w:id="82"/>
      <w:bookmarkEnd w:id="83"/>
    </w:p>
    <w:p w14:paraId="78754026" w14:textId="77777777" w:rsidR="00C71DB0" w:rsidRDefault="00C71DB0" w:rsidP="00C71DB0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452AEF4F" w14:textId="77777777" w:rsidR="00C71DB0" w:rsidRDefault="00C71DB0" w:rsidP="00C71DB0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1B2B8D22" w14:textId="77777777" w:rsidR="00C71DB0" w:rsidRDefault="00C71DB0" w:rsidP="00C71DB0">
      <w:r>
        <w:t>Ange om tjänsteproducenten uppfyller de krav och regler som finns med avseende på obehörig åtkomst:</w:t>
      </w:r>
    </w:p>
    <w:p w14:paraId="5B008693" w14:textId="173DA566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  <w:r>
        <w:br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5456645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02715503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0D715F3" w14:textId="77777777" w:rsidR="00F21738" w:rsidRPr="00F002B4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71FE84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E3E0CBB" w14:textId="77777777" w:rsidR="00F21738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84" w:name="_Toc67055928"/>
      <w:bookmarkStart w:id="85" w:name="_Toc199771088"/>
      <w:r>
        <w:t>Följsamhet mot tecknade avtal</w:t>
      </w:r>
      <w:bookmarkEnd w:id="84"/>
      <w:bookmarkEnd w:id="85"/>
    </w:p>
    <w:p w14:paraId="6D7B48A8" w14:textId="77777777" w:rsidR="00F21738" w:rsidRDefault="00F21738" w:rsidP="00F21738">
      <w:r>
        <w:t>Det är ett krav att endast journaluppgifter från vårdgivare som omfattas av tecknade avtal omfattas i svarsmeddelanden.</w:t>
      </w:r>
    </w:p>
    <w:p w14:paraId="54C0CEAE" w14:textId="3780BAEF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86" w:name="_Hlk66889408"/>
      <w:r w:rsidRPr="00A256DD">
        <w:t xml:space="preserve">Tjänsteproducenten säkerställer tekniskt att endast journaluppgifter från vårdgivare som har tecknade Kund- och </w:t>
      </w:r>
      <w:proofErr w:type="spellStart"/>
      <w:r w:rsidRPr="00A256DD">
        <w:t>PuB</w:t>
      </w:r>
      <w:proofErr w:type="spellEnd"/>
      <w:r w:rsidRPr="00A256DD">
        <w:t>-avtal (eller motsvarande) med Inera omfattas i svarsmeddelanden.</w:t>
      </w:r>
      <w:bookmarkEnd w:id="86"/>
      <w:r>
        <w:br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35A4C98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4A39479F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7D87E4" w14:textId="77777777" w:rsidR="00F21738" w:rsidRPr="00F002B4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B6C2CB1" w14:textId="77777777" w:rsidR="006A7DEF" w:rsidRDefault="006A7DEF" w:rsidP="006A7DEF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720" w:hanging="720"/>
      </w:pPr>
      <w:bookmarkStart w:id="87" w:name="_Toc526510086"/>
      <w:bookmarkStart w:id="88" w:name="_Toc5704839"/>
      <w:bookmarkStart w:id="89" w:name="_Toc48735307"/>
      <w:bookmarkStart w:id="90" w:name="_Toc198113321"/>
      <w:bookmarkStart w:id="91" w:name="_Toc199771089"/>
      <w:bookmarkStart w:id="92" w:name="_Toc67055929"/>
      <w:bookmarkStart w:id="93" w:name="_Toc41988945"/>
      <w:bookmarkEnd w:id="69"/>
      <w:r>
        <w:t xml:space="preserve">Testdata för </w:t>
      </w:r>
      <w:proofErr w:type="spellStart"/>
      <w:r>
        <w:t>GetCareContacts</w:t>
      </w:r>
      <w:proofErr w:type="spellEnd"/>
      <w:r>
        <w:t xml:space="preserve"> 2.0</w:t>
      </w:r>
      <w:bookmarkEnd w:id="87"/>
      <w:bookmarkEnd w:id="88"/>
      <w:bookmarkEnd w:id="89"/>
      <w:bookmarkEnd w:id="90"/>
      <w:bookmarkEnd w:id="91"/>
    </w:p>
    <w:p w14:paraId="37B77203" w14:textId="1D182992" w:rsidR="006A7DEF" w:rsidRDefault="006A7DEF" w:rsidP="006A7DEF">
      <w:r w:rsidRPr="002174BB">
        <w:t>Då heltäckande testdata kan vara svår att framställa finns i testsviten som medföljer releasepaketet för tjänstekontraktet stöd för att säkerställa att testdata är tillräckligt varierad. Detta för att kvalitetssäkringen av tjänstekontraktet skall bli så bred som möjligt</w:t>
      </w:r>
      <w:r w:rsidRPr="009E66F1">
        <w:t>.</w:t>
      </w:r>
    </w:p>
    <w:p w14:paraId="139DAA0B" w14:textId="77777777" w:rsidR="006A7DEF" w:rsidRDefault="006A7DEF" w:rsidP="006A7DEF">
      <w:r w:rsidRPr="002174BB">
        <w:t>Dessa tester ska genomföras som en del av godkännandet av en tjänsteproducent.</w:t>
      </w:r>
    </w:p>
    <w:p w14:paraId="10BBF864" w14:textId="12D638B2" w:rsidR="00257F2E" w:rsidRPr="00257F2E" w:rsidRDefault="00257F2E" w:rsidP="00257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257F2E">
        <w:rPr>
          <w:bCs/>
          <w:iCs/>
        </w:rPr>
        <w:t xml:space="preserve">Testdata innehållande unikt registreringsdatum har använts vid tidsfiltrering (TF 8.1) </w:t>
      </w:r>
      <w:r>
        <w:rPr>
          <w:bCs/>
          <w:iCs/>
        </w:rPr>
        <w:br/>
      </w:r>
      <w:r w:rsidRPr="00257F2E">
        <w:rPr>
          <w:bCs/>
          <w:iCs/>
        </w:rPr>
        <w:t xml:space="preserve">[] Ja    </w:t>
      </w:r>
      <w:proofErr w:type="gramStart"/>
      <w:r w:rsidRPr="00257F2E">
        <w:rPr>
          <w:bCs/>
          <w:iCs/>
        </w:rPr>
        <w:t xml:space="preserve">   [</w:t>
      </w:r>
      <w:proofErr w:type="gramEnd"/>
      <w:r w:rsidRPr="00257F2E">
        <w:rPr>
          <w:bCs/>
          <w:iCs/>
        </w:rPr>
        <w:t>] Nej</w:t>
      </w:r>
    </w:p>
    <w:p w14:paraId="78905883" w14:textId="1A75A7A6" w:rsidR="00257F2E" w:rsidRPr="00257F2E" w:rsidRDefault="00257F2E" w:rsidP="00257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257F2E">
        <w:rPr>
          <w:bCs/>
          <w:iCs/>
        </w:rPr>
        <w:t xml:space="preserve">Testdata innehållande unikt startdatum för vårdkontakten har använts vid tidsfiltrering (TF 8.2) </w:t>
      </w:r>
      <w:r>
        <w:rPr>
          <w:bCs/>
          <w:iCs/>
        </w:rPr>
        <w:br/>
      </w:r>
      <w:r w:rsidRPr="00257F2E">
        <w:rPr>
          <w:bCs/>
          <w:iCs/>
        </w:rPr>
        <w:t xml:space="preserve">[] Ja    </w:t>
      </w:r>
      <w:proofErr w:type="gramStart"/>
      <w:r w:rsidRPr="00257F2E">
        <w:rPr>
          <w:bCs/>
          <w:iCs/>
        </w:rPr>
        <w:t xml:space="preserve">   [</w:t>
      </w:r>
      <w:proofErr w:type="gramEnd"/>
      <w:r w:rsidRPr="00257F2E">
        <w:rPr>
          <w:bCs/>
          <w:iCs/>
        </w:rPr>
        <w:t>] Nej</w:t>
      </w:r>
    </w:p>
    <w:p w14:paraId="2DD1AE2C" w14:textId="20A74AAC" w:rsidR="00257F2E" w:rsidRPr="00257F2E" w:rsidRDefault="00257F2E" w:rsidP="00257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257F2E">
        <w:rPr>
          <w:bCs/>
          <w:iCs/>
        </w:rPr>
        <w:t>Testdata innehållande unikt slutdatum för vårdkontakten har använts vid tidsfiltrering (TF 8.3)</w:t>
      </w:r>
      <w:r>
        <w:rPr>
          <w:bCs/>
          <w:iCs/>
        </w:rPr>
        <w:br/>
      </w:r>
      <w:r w:rsidRPr="00257F2E">
        <w:rPr>
          <w:bCs/>
          <w:iCs/>
        </w:rPr>
        <w:t xml:space="preserve">[] Ja    </w:t>
      </w:r>
      <w:proofErr w:type="gramStart"/>
      <w:r w:rsidRPr="00257F2E">
        <w:rPr>
          <w:bCs/>
          <w:iCs/>
        </w:rPr>
        <w:t xml:space="preserve">   [</w:t>
      </w:r>
      <w:proofErr w:type="gramEnd"/>
      <w:r w:rsidRPr="00257F2E">
        <w:rPr>
          <w:bCs/>
          <w:iCs/>
        </w:rPr>
        <w:t>] Nej</w:t>
      </w:r>
    </w:p>
    <w:p w14:paraId="68433310" w14:textId="77777777" w:rsidR="00257F2E" w:rsidRPr="00257F2E" w:rsidRDefault="00257F2E" w:rsidP="00257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257F2E">
        <w:rPr>
          <w:bCs/>
          <w:iCs/>
        </w:rPr>
        <w:t>Beskrivning av eventuella avvikelser:</w:t>
      </w:r>
    </w:p>
    <w:p w14:paraId="750AD1AA" w14:textId="77777777" w:rsidR="00257F2E" w:rsidRPr="00257F2E" w:rsidRDefault="00257F2E" w:rsidP="00257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3B1A5354" w14:textId="77777777" w:rsidR="00257F2E" w:rsidRPr="00257F2E" w:rsidRDefault="00257F2E" w:rsidP="00257F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257F2E">
        <w:rPr>
          <w:bCs/>
          <w:iCs/>
        </w:rPr>
        <w:t>Övrig kommentar:</w:t>
      </w:r>
    </w:p>
    <w:p w14:paraId="0FF39D80" w14:textId="77777777" w:rsidR="00257F2E" w:rsidRPr="00F002B4" w:rsidRDefault="00257F2E" w:rsidP="00550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017D33C" w14:textId="77777777" w:rsidR="0055060C" w:rsidRDefault="0055060C" w:rsidP="006A7DEF"/>
    <w:p w14:paraId="7896D00B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4" w:name="_Toc199771090"/>
      <w:r>
        <w:t>Följsamhet mot TK-testsviter</w:t>
      </w:r>
      <w:bookmarkEnd w:id="92"/>
      <w:bookmarkEnd w:id="93"/>
      <w:bookmarkEnd w:id="94"/>
    </w:p>
    <w:p w14:paraId="4CB83992" w14:textId="77777777" w:rsidR="00F21738" w:rsidRPr="000C3545" w:rsidRDefault="00F21738" w:rsidP="00F21738">
      <w:pPr>
        <w:pStyle w:val="Rubrik3"/>
        <w:numPr>
          <w:ilvl w:val="2"/>
          <w:numId w:val="18"/>
        </w:numPr>
        <w:tabs>
          <w:tab w:val="clear" w:pos="720"/>
          <w:tab w:val="num" w:pos="360"/>
        </w:tabs>
        <w:spacing w:before="240" w:after="60"/>
        <w:ind w:left="0" w:firstLine="0"/>
      </w:pPr>
      <w:bookmarkStart w:id="95" w:name="_Toc41988946"/>
      <w:bookmarkStart w:id="96" w:name="_Toc67055930"/>
      <w:bookmarkStart w:id="97" w:name="_Toc199771091"/>
      <w:r>
        <w:t>TK-testsvit för tjänstekontraktet</w:t>
      </w:r>
      <w:bookmarkEnd w:id="95"/>
      <w:bookmarkEnd w:id="96"/>
      <w:bookmarkEnd w:id="97"/>
    </w:p>
    <w:p w14:paraId="52856E61" w14:textId="77777777" w:rsidR="00F21738" w:rsidRDefault="00F21738" w:rsidP="00F21738">
      <w:r>
        <w:t xml:space="preserve">I testsviten som medföljer releasepaketet för tjänstekontraktet finns stöd för att verifiera krav i tjänstekontraktet. Dessa tester ska genomföras som en del av godkännandet av en </w:t>
      </w:r>
      <w:r>
        <w:lastRenderedPageBreak/>
        <w:t xml:space="preserve">tjänsteproducent. </w:t>
      </w:r>
      <w:r w:rsidRPr="00C32E51">
        <w:t xml:space="preserve">Ange vilken domänversion som testsviten ingår i. Uppgiften om domänversion hittas i </w:t>
      </w:r>
      <w:r>
        <w:t>html-</w:t>
      </w:r>
      <w:r w:rsidRPr="00C32E51">
        <w:t>filen som medföljer releasepaketet</w:t>
      </w:r>
      <w:r>
        <w:t xml:space="preserve"> (</w:t>
      </w:r>
      <w:r w:rsidRPr="00877250">
        <w:rPr>
          <w:i/>
        </w:rPr>
        <w:t>domännamn</w:t>
      </w:r>
      <w:r>
        <w:t>/testsvit/</w:t>
      </w:r>
      <w:r w:rsidRPr="00877250">
        <w:rPr>
          <w:i/>
        </w:rPr>
        <w:t>tjänstekontrakt</w:t>
      </w:r>
      <w:r>
        <w:t>/*.html)</w:t>
      </w:r>
      <w:r w:rsidRPr="00C32E51">
        <w:t>.</w:t>
      </w:r>
    </w:p>
    <w:p w14:paraId="64913BB8" w14:textId="77777777" w:rsidR="00F21738" w:rsidRDefault="00F21738" w:rsidP="00F21738">
      <w:r>
        <w:t xml:space="preserve">När tester körs kommer validering gentemot schema och Schematron att genomföras. Schematron kontrollerar regler som är specifika för tjänstekontraktet, </w:t>
      </w:r>
      <w:proofErr w:type="gramStart"/>
      <w:r>
        <w:t>t.ex.</w:t>
      </w:r>
      <w:proofErr w:type="gramEnd"/>
      <w:r>
        <w:t xml:space="preserve"> uppfyllnad av </w:t>
      </w:r>
      <w:proofErr w:type="spellStart"/>
      <w:r>
        <w:t>kodverk</w:t>
      </w:r>
      <w:proofErr w:type="spellEnd"/>
      <w:r>
        <w:t>, samt ytterligare regler kring element som sinsemellan är beroende.</w:t>
      </w:r>
    </w:p>
    <w:p w14:paraId="44FE8A2D" w14:textId="35A491CC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  <w:r>
        <w:br/>
      </w:r>
      <w:r w:rsidRPr="00C32E51">
        <w:t xml:space="preserve">[] </w:t>
      </w:r>
      <w:proofErr w:type="gramStart"/>
      <w:r w:rsidRPr="00C32E51">
        <w:t>Ja</w:t>
      </w:r>
      <w:r>
        <w:t xml:space="preserve">  </w:t>
      </w:r>
      <w:r w:rsidRPr="00C32E51">
        <w:t>[</w:t>
      </w:r>
      <w:proofErr w:type="gramEnd"/>
      <w:r w:rsidRPr="00C32E51">
        <w:t>] Nej</w:t>
      </w:r>
    </w:p>
    <w:p w14:paraId="68AF4766" w14:textId="479E71E6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Ange domänversion:</w:t>
      </w:r>
    </w:p>
    <w:p w14:paraId="1325CD00" w14:textId="54D5DF39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  <w:r>
        <w:br/>
        <w:t>[] Ja</w:t>
      </w:r>
      <w:proofErr w:type="gramStart"/>
      <w:r>
        <w:t xml:space="preserve">   [</w:t>
      </w:r>
      <w:proofErr w:type="gramEnd"/>
      <w:r>
        <w:t>] Nej</w:t>
      </w:r>
    </w:p>
    <w:p w14:paraId="3962C74E" w14:textId="61A51A0E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  <w:r>
        <w:br/>
        <w:t>[] Ja</w:t>
      </w:r>
      <w:proofErr w:type="gramStart"/>
      <w:r>
        <w:t xml:space="preserve">   [</w:t>
      </w:r>
      <w:proofErr w:type="gramEnd"/>
      <w:r>
        <w:t>] Nej</w:t>
      </w:r>
    </w:p>
    <w:p w14:paraId="19836882" w14:textId="68C6FA3C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Har avvikelser rörande schema- och Schematronvalidering påträffats? </w:t>
      </w:r>
      <w:r>
        <w:br/>
        <w:t>[] Ja</w:t>
      </w:r>
      <w:proofErr w:type="gramStart"/>
      <w:r>
        <w:t xml:space="preserve">   [</w:t>
      </w:r>
      <w:proofErr w:type="gramEnd"/>
      <w:r>
        <w:t>] Nej</w:t>
      </w:r>
    </w:p>
    <w:p w14:paraId="523652A7" w14:textId="1293262D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”Ja” på ovanstående, har dessa avvikelser noterats i detta formulär?</w:t>
      </w:r>
      <w:r>
        <w:br/>
        <w:t>[] Ja</w:t>
      </w:r>
      <w:proofErr w:type="gramStart"/>
      <w:r>
        <w:t xml:space="preserve">   [</w:t>
      </w:r>
      <w:proofErr w:type="gramEnd"/>
      <w:r>
        <w:t>] Nej</w:t>
      </w:r>
    </w:p>
    <w:p w14:paraId="031A9AAC" w14:textId="6B394CFE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  <w:r>
        <w:br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EAC64B2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269FBA96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AB41D56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AD61B60" w14:textId="77777777" w:rsidR="00F21738" w:rsidRDefault="00F21738" w:rsidP="00F21738"/>
    <w:p w14:paraId="52E4EF04" w14:textId="77777777" w:rsidR="00F21738" w:rsidRDefault="00F21738" w:rsidP="00F21738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33B24EAF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8" w:name="_Toc41988948"/>
      <w:bookmarkStart w:id="99" w:name="_Toc67055932"/>
      <w:bookmarkStart w:id="100" w:name="_Toc199771092"/>
      <w:r>
        <w:lastRenderedPageBreak/>
        <w:t>Övrigt</w:t>
      </w:r>
      <w:bookmarkEnd w:id="98"/>
      <w:bookmarkEnd w:id="99"/>
      <w:bookmarkEnd w:id="100"/>
    </w:p>
    <w:p w14:paraId="5A816E6F" w14:textId="77777777" w:rsidR="00F21738" w:rsidRDefault="00F21738" w:rsidP="00F21738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32767084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4C749C7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C661841" w14:textId="77777777" w:rsidR="00F21738" w:rsidRDefault="00F21738" w:rsidP="00F217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BD61F6" w14:textId="77777777" w:rsidR="00F21738" w:rsidRDefault="00F21738" w:rsidP="00F21738"/>
    <w:p w14:paraId="3363E705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01" w:name="_Toc41988949"/>
      <w:bookmarkStart w:id="102" w:name="_Toc67055933"/>
      <w:bookmarkStart w:id="103" w:name="_Toc199771093"/>
      <w:r>
        <w:t>Kända avvikelser</w:t>
      </w:r>
      <w:bookmarkEnd w:id="101"/>
      <w:bookmarkEnd w:id="102"/>
      <w:bookmarkEnd w:id="103"/>
    </w:p>
    <w:p w14:paraId="1AA27DB1" w14:textId="77777777" w:rsidR="00F21738" w:rsidRDefault="00F21738" w:rsidP="00F21738">
      <w:r>
        <w:t>Lista de avvikelser från kraven i detta formulär som avses finnas kvar vid driftsättning.</w:t>
      </w:r>
    </w:p>
    <w:p w14:paraId="66BC9EBA" w14:textId="77777777" w:rsidR="00F21738" w:rsidRDefault="00F21738" w:rsidP="00F21738">
      <w:r>
        <w:t>Dela upp listan så att den innehåller sedan tidigare bedömda och godkända avvikelser (se [5]) samt nya avvikelser som identifierats vid denna verifiering och som tidigare inte har bedömts.</w:t>
      </w:r>
    </w:p>
    <w:p w14:paraId="6D2244F2" w14:textId="77777777" w:rsidR="00F21738" w:rsidRDefault="00F21738" w:rsidP="00F21738">
      <w:pPr>
        <w:keepNext/>
        <w:keepLines/>
      </w:pPr>
    </w:p>
    <w:p w14:paraId="56BBF006" w14:textId="77777777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02F3F69E" w14:textId="77777777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448B61B" w14:textId="77777777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47F182E" w14:textId="77777777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2ACF7C8C" w14:textId="77777777" w:rsidR="00F21738" w:rsidRDefault="00F21738" w:rsidP="00F21738">
      <w:pPr>
        <w:tabs>
          <w:tab w:val="left" w:pos="4536"/>
        </w:tabs>
      </w:pPr>
    </w:p>
    <w:p w14:paraId="74E9C68C" w14:textId="77777777" w:rsidR="00F21738" w:rsidRDefault="00F21738" w:rsidP="00F21738"/>
    <w:p w14:paraId="4772D1D5" w14:textId="77777777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Nya avvikelser:</w:t>
      </w:r>
    </w:p>
    <w:p w14:paraId="498D93F2" w14:textId="77777777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77188A6" w14:textId="77777777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C5BBD5" w14:textId="77777777" w:rsidR="00F66343" w:rsidRDefault="00F66343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F66343">
        <w:t xml:space="preserve">Anslutande organisation anser att det är acceptabelt för verksamheten att låta dessa avvikelser kvarstå utan åtgärd. </w:t>
      </w:r>
    </w:p>
    <w:p w14:paraId="39942B10" w14:textId="15C07142" w:rsidR="00F21738" w:rsidRDefault="00F21738" w:rsidP="00F2173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</w:t>
      </w:r>
      <w:proofErr w:type="gramStart"/>
      <w:r>
        <w:t xml:space="preserve">   [</w:t>
      </w:r>
      <w:proofErr w:type="gramEnd"/>
      <w:r>
        <w:t>] Nej</w:t>
      </w:r>
    </w:p>
    <w:p w14:paraId="0444C7BA" w14:textId="77777777" w:rsidR="00F21738" w:rsidRDefault="00F21738" w:rsidP="00F21738">
      <w:r>
        <w:t xml:space="preserve">  </w:t>
      </w:r>
      <w:r>
        <w:br w:type="page"/>
      </w:r>
    </w:p>
    <w:p w14:paraId="5DAEE5E9" w14:textId="77777777" w:rsidR="00F21738" w:rsidRDefault="00F21738" w:rsidP="00F21738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04" w:name="_Toc41988950"/>
      <w:bookmarkStart w:id="105" w:name="_Toc67055934"/>
      <w:bookmarkStart w:id="106" w:name="_Toc199771094"/>
      <w:r>
        <w:lastRenderedPageBreak/>
        <w:t>Datum för ifyllnad och kontaktperson gällande självdeklaration</w:t>
      </w:r>
      <w:bookmarkEnd w:id="104"/>
      <w:bookmarkEnd w:id="105"/>
      <w:bookmarkEnd w:id="106"/>
    </w:p>
    <w:p w14:paraId="19B71674" w14:textId="77777777" w:rsidR="00F21738" w:rsidRDefault="00F21738" w:rsidP="00F21738">
      <w:pPr>
        <w:tabs>
          <w:tab w:val="left" w:pos="4536"/>
        </w:tabs>
      </w:pPr>
    </w:p>
    <w:p w14:paraId="1FE52ED1" w14:textId="77777777" w:rsidR="00F21738" w:rsidRDefault="00F21738" w:rsidP="00F21738">
      <w:pPr>
        <w:tabs>
          <w:tab w:val="left" w:pos="4536"/>
        </w:tabs>
      </w:pPr>
    </w:p>
    <w:p w14:paraId="3641D720" w14:textId="77777777" w:rsidR="00F21738" w:rsidRDefault="00F21738" w:rsidP="00F217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2D69C74B" w14:textId="77777777" w:rsidR="00F21738" w:rsidRDefault="00F21738" w:rsidP="00F217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4E0F47A3" w14:textId="77777777" w:rsidR="00F21738" w:rsidRDefault="00F21738" w:rsidP="00F2173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3B3C0551" w14:textId="77777777" w:rsidR="00F21738" w:rsidRDefault="00F21738" w:rsidP="00F21738">
      <w:r>
        <w:t xml:space="preserve"> </w:t>
      </w:r>
      <w:r>
        <w:br w:type="page"/>
      </w:r>
    </w:p>
    <w:p w14:paraId="7B468476" w14:textId="7D863D1F" w:rsidR="00C05A52" w:rsidRDefault="006E1A05" w:rsidP="006E1A05">
      <w:pPr>
        <w:pStyle w:val="Rubrik1"/>
        <w:numPr>
          <w:ilvl w:val="0"/>
          <w:numId w:val="18"/>
        </w:numPr>
        <w:spacing w:before="240" w:after="60"/>
      </w:pPr>
      <w:r>
        <w:lastRenderedPageBreak/>
        <w:t xml:space="preserve"> </w:t>
      </w:r>
      <w:bookmarkStart w:id="107" w:name="_Toc199771095"/>
      <w:r w:rsidR="00C05A52">
        <w:t>Resultat</w:t>
      </w:r>
      <w:bookmarkEnd w:id="2"/>
      <w:bookmarkEnd w:id="107"/>
    </w:p>
    <w:p w14:paraId="5B549009" w14:textId="3E55E23A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807519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C4F6D02" w14:textId="77777777" w:rsidR="00A93498" w:rsidRDefault="00A93498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02AC6FF3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49004EDF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62BB4991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2"/>
      <w:footerReference w:type="default" r:id="rId23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481C7" w14:textId="77777777" w:rsidR="00950EB5" w:rsidRDefault="00950EB5" w:rsidP="000E2576">
      <w:r>
        <w:separator/>
      </w:r>
    </w:p>
  </w:endnote>
  <w:endnote w:type="continuationSeparator" w:id="0">
    <w:p w14:paraId="15C76160" w14:textId="77777777" w:rsidR="00950EB5" w:rsidRDefault="00950EB5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3EA2EACB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043376">
            <w:rPr>
              <w:rFonts w:asciiTheme="minorHAnsi" w:hAnsiTheme="minorHAnsi" w:cstheme="minorHAnsi"/>
              <w:noProof/>
              <w:sz w:val="15"/>
              <w:szCs w:val="15"/>
            </w:rPr>
            <w:t>SjD_TP_GetCareContacts_2.0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636175">
            <w:rPr>
              <w:rFonts w:asciiTheme="minorHAnsi" w:hAnsiTheme="minorHAnsi" w:cstheme="minorHAnsi"/>
              <w:sz w:val="15"/>
              <w:szCs w:val="15"/>
            </w:rPr>
            <w:t>inera test och utveckling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BB546" w14:textId="77777777" w:rsidR="00950EB5" w:rsidRDefault="00950EB5" w:rsidP="000E2576">
      <w:r>
        <w:separator/>
      </w:r>
    </w:p>
  </w:footnote>
  <w:footnote w:type="continuationSeparator" w:id="0">
    <w:p w14:paraId="06626BD0" w14:textId="77777777" w:rsidR="00950EB5" w:rsidRDefault="00950EB5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4ED297C7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583C46">
            <w:rPr>
              <w:rFonts w:asciiTheme="minorHAnsi" w:hAnsiTheme="minorHAnsi" w:cstheme="minorHAnsi"/>
              <w:sz w:val="15"/>
              <w:szCs w:val="15"/>
              <w:lang w:val="en-US"/>
            </w:rPr>
            <w:t>2.</w:t>
          </w:r>
          <w:r w:rsidR="00F11DF4">
            <w:rPr>
              <w:rFonts w:asciiTheme="minorHAnsi" w:hAnsiTheme="minorHAnsi" w:cstheme="minorHAnsi"/>
              <w:sz w:val="15"/>
              <w:szCs w:val="15"/>
              <w:lang w:val="en-US"/>
            </w:rPr>
            <w:t>0</w:t>
          </w:r>
          <w:r w:rsidR="004C2AEC">
            <w:rPr>
              <w:rFonts w:asciiTheme="minorHAnsi" w:hAnsiTheme="minorHAnsi" w:cstheme="minorHAnsi"/>
              <w:sz w:val="15"/>
              <w:szCs w:val="15"/>
              <w:lang w:val="en-US"/>
            </w:rPr>
            <w:t>.6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636175">
            <w:rPr>
              <w:lang w:val="en-US"/>
            </w:rPr>
            <w:t>5</w:t>
          </w:r>
          <w:r w:rsidR="00A65B2B" w:rsidRPr="00A65B2B">
            <w:rPr>
              <w:lang w:val="en-US"/>
            </w:rPr>
            <w:t>-0</w:t>
          </w:r>
          <w:r w:rsidR="004C2AEC">
            <w:rPr>
              <w:lang w:val="en-US"/>
            </w:rPr>
            <w:t>6</w:t>
          </w:r>
          <w:r w:rsidR="00A65B2B" w:rsidRPr="00A65B2B">
            <w:rPr>
              <w:lang w:val="en-US"/>
            </w:rPr>
            <w:t>-</w:t>
          </w:r>
          <w:r w:rsidR="004C2AEC">
            <w:rPr>
              <w:lang w:val="en-US"/>
            </w:rPr>
            <w:t>02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9A0D3F"/>
    <w:multiLevelType w:val="hybridMultilevel"/>
    <w:tmpl w:val="CDCA70AA"/>
    <w:lvl w:ilvl="0" w:tplc="041D000F">
      <w:start w:val="1"/>
      <w:numFmt w:val="decimal"/>
      <w:lvlText w:val="%1."/>
      <w:lvlJc w:val="left"/>
      <w:pPr>
        <w:ind w:left="360" w:hanging="360"/>
      </w:p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4A3926D6"/>
    <w:multiLevelType w:val="multilevel"/>
    <w:tmpl w:val="464E93B2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8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9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9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4"/>
  </w:num>
  <w:num w:numId="15" w16cid:durableId="1847792033">
    <w:abstractNumId w:val="10"/>
  </w:num>
  <w:num w:numId="16" w16cid:durableId="423459788">
    <w:abstractNumId w:val="15"/>
  </w:num>
  <w:num w:numId="17" w16cid:durableId="385689589">
    <w:abstractNumId w:val="8"/>
  </w:num>
  <w:num w:numId="18" w16cid:durableId="1164973605">
    <w:abstractNumId w:val="18"/>
  </w:num>
  <w:num w:numId="19" w16cid:durableId="1155410313">
    <w:abstractNumId w:val="13"/>
  </w:num>
  <w:num w:numId="20" w16cid:durableId="381372016">
    <w:abstractNumId w:val="17"/>
  </w:num>
  <w:num w:numId="21" w16cid:durableId="32391150">
    <w:abstractNumId w:val="16"/>
  </w:num>
  <w:num w:numId="22" w16cid:durableId="570221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92410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E9B"/>
    <w:rsid w:val="00005124"/>
    <w:rsid w:val="00010CDF"/>
    <w:rsid w:val="00023CF5"/>
    <w:rsid w:val="00026425"/>
    <w:rsid w:val="000304A9"/>
    <w:rsid w:val="0003102D"/>
    <w:rsid w:val="00033212"/>
    <w:rsid w:val="00035827"/>
    <w:rsid w:val="000428AA"/>
    <w:rsid w:val="00043376"/>
    <w:rsid w:val="00052CDA"/>
    <w:rsid w:val="00060CC2"/>
    <w:rsid w:val="0006346F"/>
    <w:rsid w:val="00063E6A"/>
    <w:rsid w:val="00075D89"/>
    <w:rsid w:val="00081E07"/>
    <w:rsid w:val="00082469"/>
    <w:rsid w:val="00083807"/>
    <w:rsid w:val="000879D1"/>
    <w:rsid w:val="000917DB"/>
    <w:rsid w:val="000927CE"/>
    <w:rsid w:val="000951AB"/>
    <w:rsid w:val="00097C42"/>
    <w:rsid w:val="000A259F"/>
    <w:rsid w:val="000A3DC3"/>
    <w:rsid w:val="000B1673"/>
    <w:rsid w:val="000B5933"/>
    <w:rsid w:val="000B72CA"/>
    <w:rsid w:val="000C0BC2"/>
    <w:rsid w:val="000C19EE"/>
    <w:rsid w:val="000C60F9"/>
    <w:rsid w:val="000D26D9"/>
    <w:rsid w:val="000D29F7"/>
    <w:rsid w:val="000D4286"/>
    <w:rsid w:val="000D787A"/>
    <w:rsid w:val="000E2576"/>
    <w:rsid w:val="000F470C"/>
    <w:rsid w:val="0010206C"/>
    <w:rsid w:val="00102CED"/>
    <w:rsid w:val="00103FF0"/>
    <w:rsid w:val="00104807"/>
    <w:rsid w:val="00106E6E"/>
    <w:rsid w:val="00110BB1"/>
    <w:rsid w:val="0011207E"/>
    <w:rsid w:val="00114876"/>
    <w:rsid w:val="00136BE5"/>
    <w:rsid w:val="00136C6B"/>
    <w:rsid w:val="00142663"/>
    <w:rsid w:val="00146B6A"/>
    <w:rsid w:val="00153DD1"/>
    <w:rsid w:val="00156BE3"/>
    <w:rsid w:val="00180A4D"/>
    <w:rsid w:val="0019680D"/>
    <w:rsid w:val="001A7D3F"/>
    <w:rsid w:val="001B17CE"/>
    <w:rsid w:val="001B2002"/>
    <w:rsid w:val="001B4BB9"/>
    <w:rsid w:val="001C20C1"/>
    <w:rsid w:val="001F594C"/>
    <w:rsid w:val="00203578"/>
    <w:rsid w:val="00207306"/>
    <w:rsid w:val="0021531E"/>
    <w:rsid w:val="0021753D"/>
    <w:rsid w:val="00220B93"/>
    <w:rsid w:val="0023309C"/>
    <w:rsid w:val="002346A2"/>
    <w:rsid w:val="00235637"/>
    <w:rsid w:val="00237D8B"/>
    <w:rsid w:val="00242134"/>
    <w:rsid w:val="00257F2E"/>
    <w:rsid w:val="002611BD"/>
    <w:rsid w:val="0027269C"/>
    <w:rsid w:val="00273C5C"/>
    <w:rsid w:val="00291B47"/>
    <w:rsid w:val="002937E6"/>
    <w:rsid w:val="002A223C"/>
    <w:rsid w:val="002A555B"/>
    <w:rsid w:val="002C0F91"/>
    <w:rsid w:val="002C7C7D"/>
    <w:rsid w:val="002D12D3"/>
    <w:rsid w:val="002E7822"/>
    <w:rsid w:val="002F7366"/>
    <w:rsid w:val="00300521"/>
    <w:rsid w:val="00305FA2"/>
    <w:rsid w:val="00313D2E"/>
    <w:rsid w:val="00317330"/>
    <w:rsid w:val="00324BC6"/>
    <w:rsid w:val="0034355A"/>
    <w:rsid w:val="00345676"/>
    <w:rsid w:val="003471BA"/>
    <w:rsid w:val="0035044E"/>
    <w:rsid w:val="0035227F"/>
    <w:rsid w:val="0036067A"/>
    <w:rsid w:val="0038463B"/>
    <w:rsid w:val="003858BB"/>
    <w:rsid w:val="003864CC"/>
    <w:rsid w:val="003977E2"/>
    <w:rsid w:val="003A0FEC"/>
    <w:rsid w:val="003A47C1"/>
    <w:rsid w:val="003A4A05"/>
    <w:rsid w:val="003A7FF8"/>
    <w:rsid w:val="003B465A"/>
    <w:rsid w:val="003D1AD5"/>
    <w:rsid w:val="003F0BD7"/>
    <w:rsid w:val="003F0C31"/>
    <w:rsid w:val="003F2959"/>
    <w:rsid w:val="003F2A08"/>
    <w:rsid w:val="00401842"/>
    <w:rsid w:val="00406694"/>
    <w:rsid w:val="00411FB3"/>
    <w:rsid w:val="0041285F"/>
    <w:rsid w:val="00423B0F"/>
    <w:rsid w:val="004333A3"/>
    <w:rsid w:val="004457CA"/>
    <w:rsid w:val="0044597E"/>
    <w:rsid w:val="00453491"/>
    <w:rsid w:val="004539FA"/>
    <w:rsid w:val="00457365"/>
    <w:rsid w:val="004579C9"/>
    <w:rsid w:val="0046254F"/>
    <w:rsid w:val="00463F60"/>
    <w:rsid w:val="00466ABB"/>
    <w:rsid w:val="00472FE4"/>
    <w:rsid w:val="00474F47"/>
    <w:rsid w:val="00476DDD"/>
    <w:rsid w:val="00480FBF"/>
    <w:rsid w:val="00481060"/>
    <w:rsid w:val="00482AF0"/>
    <w:rsid w:val="00483F66"/>
    <w:rsid w:val="004B3441"/>
    <w:rsid w:val="004B528F"/>
    <w:rsid w:val="004C0E62"/>
    <w:rsid w:val="004C2AEC"/>
    <w:rsid w:val="004D1A2A"/>
    <w:rsid w:val="004E08FC"/>
    <w:rsid w:val="004E0B05"/>
    <w:rsid w:val="004E1B5F"/>
    <w:rsid w:val="004E40D5"/>
    <w:rsid w:val="004E5F95"/>
    <w:rsid w:val="004F2653"/>
    <w:rsid w:val="004F6E9F"/>
    <w:rsid w:val="00502996"/>
    <w:rsid w:val="00522706"/>
    <w:rsid w:val="00523AC9"/>
    <w:rsid w:val="00531996"/>
    <w:rsid w:val="00535C94"/>
    <w:rsid w:val="005377E7"/>
    <w:rsid w:val="005472E2"/>
    <w:rsid w:val="0055060C"/>
    <w:rsid w:val="005537A8"/>
    <w:rsid w:val="00561A8B"/>
    <w:rsid w:val="005663EE"/>
    <w:rsid w:val="00570423"/>
    <w:rsid w:val="00570609"/>
    <w:rsid w:val="00570F63"/>
    <w:rsid w:val="00575871"/>
    <w:rsid w:val="005802B1"/>
    <w:rsid w:val="005810B9"/>
    <w:rsid w:val="00583C46"/>
    <w:rsid w:val="00586919"/>
    <w:rsid w:val="00594D98"/>
    <w:rsid w:val="00596F93"/>
    <w:rsid w:val="005A403A"/>
    <w:rsid w:val="005A6F62"/>
    <w:rsid w:val="005B21D4"/>
    <w:rsid w:val="005B7E27"/>
    <w:rsid w:val="005C4A0C"/>
    <w:rsid w:val="005C5B40"/>
    <w:rsid w:val="005C6423"/>
    <w:rsid w:val="005D5113"/>
    <w:rsid w:val="005D7BAA"/>
    <w:rsid w:val="005E0CDB"/>
    <w:rsid w:val="005E1668"/>
    <w:rsid w:val="005E4C67"/>
    <w:rsid w:val="005F29FB"/>
    <w:rsid w:val="00606B0F"/>
    <w:rsid w:val="00607186"/>
    <w:rsid w:val="006108A6"/>
    <w:rsid w:val="0061221B"/>
    <w:rsid w:val="006137D6"/>
    <w:rsid w:val="0062577B"/>
    <w:rsid w:val="00630706"/>
    <w:rsid w:val="00631B0E"/>
    <w:rsid w:val="00636175"/>
    <w:rsid w:val="00646E07"/>
    <w:rsid w:val="00661CE0"/>
    <w:rsid w:val="0066768F"/>
    <w:rsid w:val="00675380"/>
    <w:rsid w:val="006829BD"/>
    <w:rsid w:val="00693ED8"/>
    <w:rsid w:val="00697C2E"/>
    <w:rsid w:val="006A5449"/>
    <w:rsid w:val="006A60A8"/>
    <w:rsid w:val="006A7DEF"/>
    <w:rsid w:val="006B085F"/>
    <w:rsid w:val="006B3AC6"/>
    <w:rsid w:val="006C0636"/>
    <w:rsid w:val="006C4DA1"/>
    <w:rsid w:val="006D423F"/>
    <w:rsid w:val="006E1A05"/>
    <w:rsid w:val="006E1CCC"/>
    <w:rsid w:val="006E2F28"/>
    <w:rsid w:val="006E43A5"/>
    <w:rsid w:val="006E6496"/>
    <w:rsid w:val="006E72C2"/>
    <w:rsid w:val="006F451C"/>
    <w:rsid w:val="006F7E95"/>
    <w:rsid w:val="00710C1D"/>
    <w:rsid w:val="00712C45"/>
    <w:rsid w:val="00715B81"/>
    <w:rsid w:val="00717C9F"/>
    <w:rsid w:val="00732E7B"/>
    <w:rsid w:val="00736530"/>
    <w:rsid w:val="00737193"/>
    <w:rsid w:val="00753CD6"/>
    <w:rsid w:val="00761F78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A5AF9"/>
    <w:rsid w:val="007B634A"/>
    <w:rsid w:val="007C5139"/>
    <w:rsid w:val="007D2155"/>
    <w:rsid w:val="007D4F1E"/>
    <w:rsid w:val="007E16FA"/>
    <w:rsid w:val="007E3278"/>
    <w:rsid w:val="007E3D78"/>
    <w:rsid w:val="007F21EC"/>
    <w:rsid w:val="007F28EA"/>
    <w:rsid w:val="007F3B16"/>
    <w:rsid w:val="007F480F"/>
    <w:rsid w:val="007F5B69"/>
    <w:rsid w:val="00801A8B"/>
    <w:rsid w:val="00801BBF"/>
    <w:rsid w:val="00804A61"/>
    <w:rsid w:val="00807519"/>
    <w:rsid w:val="008147E1"/>
    <w:rsid w:val="00816FA9"/>
    <w:rsid w:val="008215CB"/>
    <w:rsid w:val="00822A22"/>
    <w:rsid w:val="00826C8A"/>
    <w:rsid w:val="00833AE5"/>
    <w:rsid w:val="00834506"/>
    <w:rsid w:val="00834E7E"/>
    <w:rsid w:val="008574B7"/>
    <w:rsid w:val="00866D11"/>
    <w:rsid w:val="00867DCE"/>
    <w:rsid w:val="00870403"/>
    <w:rsid w:val="0087533D"/>
    <w:rsid w:val="00875CBE"/>
    <w:rsid w:val="008A525C"/>
    <w:rsid w:val="008C02D6"/>
    <w:rsid w:val="008C247E"/>
    <w:rsid w:val="008C5285"/>
    <w:rsid w:val="008C5A6D"/>
    <w:rsid w:val="008D4F31"/>
    <w:rsid w:val="008D78A0"/>
    <w:rsid w:val="008E3381"/>
    <w:rsid w:val="008E3EC3"/>
    <w:rsid w:val="008F6C53"/>
    <w:rsid w:val="00901840"/>
    <w:rsid w:val="00904C53"/>
    <w:rsid w:val="00906579"/>
    <w:rsid w:val="00910AC9"/>
    <w:rsid w:val="00910C25"/>
    <w:rsid w:val="0091229C"/>
    <w:rsid w:val="00924DE8"/>
    <w:rsid w:val="009255D9"/>
    <w:rsid w:val="00934D21"/>
    <w:rsid w:val="0094756F"/>
    <w:rsid w:val="00947BCD"/>
    <w:rsid w:val="00950EB5"/>
    <w:rsid w:val="0096184C"/>
    <w:rsid w:val="00965DF2"/>
    <w:rsid w:val="00972D16"/>
    <w:rsid w:val="00973775"/>
    <w:rsid w:val="00976057"/>
    <w:rsid w:val="0098404F"/>
    <w:rsid w:val="00985F2E"/>
    <w:rsid w:val="00992230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3A5B"/>
    <w:rsid w:val="009F7607"/>
    <w:rsid w:val="00A076D6"/>
    <w:rsid w:val="00A07F79"/>
    <w:rsid w:val="00A16575"/>
    <w:rsid w:val="00A16C3B"/>
    <w:rsid w:val="00A17B37"/>
    <w:rsid w:val="00A2125B"/>
    <w:rsid w:val="00A23320"/>
    <w:rsid w:val="00A273A8"/>
    <w:rsid w:val="00A40FB5"/>
    <w:rsid w:val="00A51CEF"/>
    <w:rsid w:val="00A5787C"/>
    <w:rsid w:val="00A60A2D"/>
    <w:rsid w:val="00A613DB"/>
    <w:rsid w:val="00A6449E"/>
    <w:rsid w:val="00A64509"/>
    <w:rsid w:val="00A65B2B"/>
    <w:rsid w:val="00A75493"/>
    <w:rsid w:val="00A80A73"/>
    <w:rsid w:val="00A80C68"/>
    <w:rsid w:val="00A87B49"/>
    <w:rsid w:val="00A93498"/>
    <w:rsid w:val="00A94F7D"/>
    <w:rsid w:val="00A96DA2"/>
    <w:rsid w:val="00AA3A34"/>
    <w:rsid w:val="00AA479A"/>
    <w:rsid w:val="00AA5C9A"/>
    <w:rsid w:val="00AB167A"/>
    <w:rsid w:val="00AB24CA"/>
    <w:rsid w:val="00AB57E2"/>
    <w:rsid w:val="00AC00E9"/>
    <w:rsid w:val="00AD28B8"/>
    <w:rsid w:val="00AD354E"/>
    <w:rsid w:val="00AD5832"/>
    <w:rsid w:val="00AD74AE"/>
    <w:rsid w:val="00AE6192"/>
    <w:rsid w:val="00AE6FEB"/>
    <w:rsid w:val="00AF1864"/>
    <w:rsid w:val="00AF4E3A"/>
    <w:rsid w:val="00AF5B57"/>
    <w:rsid w:val="00B00491"/>
    <w:rsid w:val="00B076DA"/>
    <w:rsid w:val="00B1580D"/>
    <w:rsid w:val="00B273A3"/>
    <w:rsid w:val="00B30455"/>
    <w:rsid w:val="00B31CD6"/>
    <w:rsid w:val="00B32309"/>
    <w:rsid w:val="00B3667D"/>
    <w:rsid w:val="00B37F95"/>
    <w:rsid w:val="00B4285A"/>
    <w:rsid w:val="00B44172"/>
    <w:rsid w:val="00B47BCD"/>
    <w:rsid w:val="00B571B2"/>
    <w:rsid w:val="00B5798C"/>
    <w:rsid w:val="00B6416A"/>
    <w:rsid w:val="00B70471"/>
    <w:rsid w:val="00B71B19"/>
    <w:rsid w:val="00B86D76"/>
    <w:rsid w:val="00B87660"/>
    <w:rsid w:val="00B879D1"/>
    <w:rsid w:val="00B95B29"/>
    <w:rsid w:val="00B95F11"/>
    <w:rsid w:val="00B96279"/>
    <w:rsid w:val="00BA53AB"/>
    <w:rsid w:val="00BB48AC"/>
    <w:rsid w:val="00BB70B3"/>
    <w:rsid w:val="00BB7B8B"/>
    <w:rsid w:val="00BC2325"/>
    <w:rsid w:val="00BD4BA7"/>
    <w:rsid w:val="00BD5D30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26E96"/>
    <w:rsid w:val="00C414F6"/>
    <w:rsid w:val="00C4216C"/>
    <w:rsid w:val="00C44F1E"/>
    <w:rsid w:val="00C47C4D"/>
    <w:rsid w:val="00C5584B"/>
    <w:rsid w:val="00C63D02"/>
    <w:rsid w:val="00C63DA4"/>
    <w:rsid w:val="00C718AA"/>
    <w:rsid w:val="00C71DB0"/>
    <w:rsid w:val="00CA6146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07ADC"/>
    <w:rsid w:val="00D16CD4"/>
    <w:rsid w:val="00D21734"/>
    <w:rsid w:val="00D2298A"/>
    <w:rsid w:val="00D32553"/>
    <w:rsid w:val="00D36843"/>
    <w:rsid w:val="00D37668"/>
    <w:rsid w:val="00D41018"/>
    <w:rsid w:val="00D45932"/>
    <w:rsid w:val="00D4779E"/>
    <w:rsid w:val="00D50349"/>
    <w:rsid w:val="00D53413"/>
    <w:rsid w:val="00D566B5"/>
    <w:rsid w:val="00D67D8F"/>
    <w:rsid w:val="00D714A2"/>
    <w:rsid w:val="00D834D3"/>
    <w:rsid w:val="00D855DD"/>
    <w:rsid w:val="00D916E0"/>
    <w:rsid w:val="00DB7D29"/>
    <w:rsid w:val="00DD3D81"/>
    <w:rsid w:val="00DD7513"/>
    <w:rsid w:val="00DE5F5E"/>
    <w:rsid w:val="00DE6E17"/>
    <w:rsid w:val="00DF0444"/>
    <w:rsid w:val="00DF19B1"/>
    <w:rsid w:val="00DF42CC"/>
    <w:rsid w:val="00E0380E"/>
    <w:rsid w:val="00E05BFC"/>
    <w:rsid w:val="00E101ED"/>
    <w:rsid w:val="00E115CC"/>
    <w:rsid w:val="00E263C7"/>
    <w:rsid w:val="00E2707E"/>
    <w:rsid w:val="00E27C95"/>
    <w:rsid w:val="00E33025"/>
    <w:rsid w:val="00E47380"/>
    <w:rsid w:val="00E47A71"/>
    <w:rsid w:val="00E50040"/>
    <w:rsid w:val="00E52CEE"/>
    <w:rsid w:val="00E54861"/>
    <w:rsid w:val="00E55A9C"/>
    <w:rsid w:val="00E61F71"/>
    <w:rsid w:val="00E66796"/>
    <w:rsid w:val="00E66CA0"/>
    <w:rsid w:val="00E776C7"/>
    <w:rsid w:val="00E77746"/>
    <w:rsid w:val="00E806CE"/>
    <w:rsid w:val="00E9115C"/>
    <w:rsid w:val="00EA2371"/>
    <w:rsid w:val="00EA678D"/>
    <w:rsid w:val="00EB1E30"/>
    <w:rsid w:val="00EB60E6"/>
    <w:rsid w:val="00EC5EB1"/>
    <w:rsid w:val="00ED0057"/>
    <w:rsid w:val="00ED6C6F"/>
    <w:rsid w:val="00EF58B6"/>
    <w:rsid w:val="00F07049"/>
    <w:rsid w:val="00F07D8E"/>
    <w:rsid w:val="00F11DF4"/>
    <w:rsid w:val="00F21738"/>
    <w:rsid w:val="00F2680D"/>
    <w:rsid w:val="00F271FA"/>
    <w:rsid w:val="00F45938"/>
    <w:rsid w:val="00F469DB"/>
    <w:rsid w:val="00F4778E"/>
    <w:rsid w:val="00F5205D"/>
    <w:rsid w:val="00F5209A"/>
    <w:rsid w:val="00F546B2"/>
    <w:rsid w:val="00F61558"/>
    <w:rsid w:val="00F61F0E"/>
    <w:rsid w:val="00F62172"/>
    <w:rsid w:val="00F6408C"/>
    <w:rsid w:val="00F66343"/>
    <w:rsid w:val="00F70A06"/>
    <w:rsid w:val="00F8632F"/>
    <w:rsid w:val="00F9122C"/>
    <w:rsid w:val="00FC4602"/>
    <w:rsid w:val="00FC6F9F"/>
    <w:rsid w:val="00FD10D7"/>
    <w:rsid w:val="00FE3D8A"/>
    <w:rsid w:val="00FE4F9A"/>
    <w:rsid w:val="00FE75F9"/>
    <w:rsid w:val="00FE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uiPriority="0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qFormat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4AE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qFormat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paragraph" w:styleId="Brdtext">
    <w:name w:val="Body Text"/>
    <w:basedOn w:val="Normal"/>
    <w:link w:val="BrdtextChar"/>
    <w:uiPriority w:val="99"/>
    <w:rsid w:val="00583C46"/>
    <w:pPr>
      <w:spacing w:after="0" w:line="240" w:lineRule="auto"/>
    </w:pPr>
    <w:rPr>
      <w:rFonts w:ascii="Times New Roman" w:eastAsia="Times New Roman" w:hAnsi="Times New Roman" w:cs="Times New Roman"/>
      <w:bCs/>
      <w:iCs/>
      <w:sz w:val="24"/>
      <w:szCs w:val="24"/>
      <w:lang w:eastAsia="sv-SE"/>
    </w:rPr>
  </w:style>
  <w:style w:type="character" w:customStyle="1" w:styleId="BrdtextChar">
    <w:name w:val="Brödtext Char"/>
    <w:basedOn w:val="Standardstycketeckensnitt"/>
    <w:link w:val="Brdtext"/>
    <w:uiPriority w:val="99"/>
    <w:rsid w:val="00583C46"/>
    <w:rPr>
      <w:rFonts w:ascii="Times New Roman" w:eastAsia="Times New Roman" w:hAnsi="Times New Roman" w:cs="Times New Roman"/>
      <w:bCs/>
      <w:iCs/>
      <w:sz w:val="24"/>
      <w:szCs w:val="24"/>
      <w:lang w:eastAsia="sv-SE"/>
    </w:rPr>
  </w:style>
  <w:style w:type="character" w:styleId="Kommentarsreferens">
    <w:name w:val="annotation reference"/>
    <w:basedOn w:val="Standardstycketeckensnitt"/>
    <w:uiPriority w:val="99"/>
    <w:semiHidden/>
    <w:rsid w:val="000D26D9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rsid w:val="000D26D9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0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cument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nordicmedtest.atlassian.net/wiki/spaces/NoWi/pages/647993/Verifiering+av+tj+nsteproducent+tj+nstekonsument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rivta.se/domains/index.htm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inera.se" TargetMode="External"/><Relationship Id="rId20" Type="http://schemas.openxmlformats.org/officeDocument/2006/relationships/hyperlink" Target="https://nordicmedtest.atlassian.net/wiki/spaces/NoWi/pages/648030/6.+Avvikelsehanteri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/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://rivta.se/domains/itintegration_engagementindex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inera.se/kontakta-oss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758FF93-4377-4917-9AC6-19633792B8FC}">
  <we:reference id="33491e4f-5d38-4c24-85cb-c5144f8a0d2f" version="1.0.0.0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1044</TotalTime>
  <Pages>22</Pages>
  <Words>4657</Words>
  <Characters>24686</Characters>
  <Application>Microsoft Office Word</Application>
  <DocSecurity>0</DocSecurity>
  <Lines>205</Lines>
  <Paragraphs>58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29285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GetVaccinationHistory 2.1</dc:subject>
  <dc:creator>Jan Söderman</dc:creator>
  <cp:keywords/>
  <dc:description/>
  <cp:lastModifiedBy>Söderman Jan</cp:lastModifiedBy>
  <cp:revision>100</cp:revision>
  <cp:lastPrinted>2019-02-18T10:06:00Z</cp:lastPrinted>
  <dcterms:created xsi:type="dcterms:W3CDTF">2025-05-26T13:08:00Z</dcterms:created>
  <dcterms:modified xsi:type="dcterms:W3CDTF">2025-06-02T13:45:00Z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