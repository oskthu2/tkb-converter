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6E2E" w14:textId="57C1B2E5" w:rsidR="00C258DE" w:rsidRDefault="00000000" w:rsidP="00C258DE">
      <w:pPr>
        <w:pStyle w:val="Title"/>
        <w:spacing w:before="960"/>
        <w:rPr>
          <w:color w:val="E7DAC5" w:themeColor="accent2"/>
        </w:rPr>
      </w:pPr>
      <w:sdt>
        <w:sdtPr>
          <w:rPr>
            <w:color w:val="E7DAC5" w:themeColor="accent2"/>
          </w:rPr>
          <w:id w:val="-1712642038"/>
          <w:placeholder>
            <w:docPart w:val="71953E22F72E41B28CF83BF8A513405A"/>
          </w:placeholder>
          <w:dataBinding w:prefixMappings="xmlns:ns0='http://purl.org/dc/elements/1.1/' xmlns:ns1='http://schemas.openxmlformats.org/package/2006/metadata/core-properties' " w:xpath="/ns1:coreProperties[1]/ns0:title[1]" w:storeItemID="{6C3C8BC8-F283-45AE-878A-BAB7291924A1}"/>
          <w:text w:multiLine="1"/>
        </w:sdtPr>
        <w:sdtContent>
          <w:r w:rsidR="00750F90" w:rsidRPr="00750F90">
            <w:rPr>
              <w:color w:val="E7DAC5" w:themeColor="accent2"/>
            </w:rPr>
            <w:t>Självdeklaration</w:t>
          </w:r>
          <w:r w:rsidR="00750F90" w:rsidRPr="00750F90">
            <w:rPr>
              <w:color w:val="E7DAC5" w:themeColor="accent2"/>
            </w:rPr>
            <w:br/>
            <w:t>Tjänsteproducent</w:t>
          </w:r>
        </w:sdtContent>
      </w:sdt>
    </w:p>
    <w:sdt>
      <w:sdtPr>
        <w:rPr>
          <w:rFonts w:ascii="Open Sans SemiBold" w:eastAsiaTheme="minorEastAsia" w:hAnsi="Open Sans SemiBold" w:cstheme="minorBidi"/>
          <w:b w:val="0"/>
          <w:bCs w:val="0"/>
          <w:color w:val="FFFFFF" w:themeColor="background1"/>
          <w:sz w:val="36"/>
          <w:szCs w:val="24"/>
          <w:lang w:val="da-DK"/>
        </w:rPr>
        <w:id w:val="-1142112349"/>
        <w:docPartObj>
          <w:docPartGallery w:val="Cover Pages"/>
          <w:docPartUnique/>
        </w:docPartObj>
      </w:sdtPr>
      <w:sdtEndPr>
        <w:rPr>
          <w:rFonts w:asciiTheme="minorHAnsi" w:hAnsiTheme="minorHAnsi"/>
          <w:color w:val="auto"/>
          <w:sz w:val="20"/>
          <w:szCs w:val="20"/>
          <w:lang w:val="sv-SE"/>
        </w:rPr>
      </w:sdtEndPr>
      <w:sdtContent>
        <w:p w14:paraId="79B8E345" w14:textId="3A5ECD47" w:rsidR="009B054C" w:rsidRPr="009B5873" w:rsidRDefault="009B054C" w:rsidP="009B5873">
          <w:pPr>
            <w:pStyle w:val="Title"/>
            <w:spacing w:before="960"/>
            <w:rPr>
              <w:color w:val="E7DAC5" w:themeColor="accent2"/>
            </w:rPr>
          </w:pPr>
        </w:p>
        <w:sdt>
          <w:sdtPr>
            <w:rPr>
              <w:color w:val="FFFFFF" w:themeColor="background1"/>
              <w:lang w:val="da-DK"/>
            </w:rPr>
            <w:id w:val="1869794757"/>
            <w:placeholder>
              <w:docPart w:val="E2BFC45CC79A42DAAA61A4D2242A938F"/>
            </w:placeholder>
            <w:dataBinding w:prefixMappings="xmlns:ns0='http://purl.org/dc/elements/1.1/' xmlns:ns1='http://schemas.openxmlformats.org/package/2006/metadata/core-properties' " w:xpath="/ns1:coreProperties[1]/ns0:subject[1]" w:storeItemID="{6C3C8BC8-F283-45AE-878A-BAB7291924A1}"/>
            <w:text w:multiLine="1"/>
          </w:sdtPr>
          <w:sdtContent>
            <w:p w14:paraId="44F3BA43" w14:textId="64F90F0D" w:rsidR="009B054C" w:rsidRPr="00C816F5" w:rsidRDefault="00C258DE" w:rsidP="00E263C7">
              <w:pPr>
                <w:pStyle w:val="Subtitle"/>
                <w:rPr>
                  <w:color w:val="FFFFFF" w:themeColor="background1"/>
                  <w:lang w:val="da-DK"/>
                </w:rPr>
              </w:pPr>
              <w:proofErr w:type="spellStart"/>
              <w:r w:rsidRPr="00C816F5">
                <w:rPr>
                  <w:color w:val="FFFFFF" w:themeColor="background1"/>
                  <w:lang w:val="da-DK"/>
                </w:rPr>
                <w:t>ProcessClaimSpecification</w:t>
              </w:r>
              <w:proofErr w:type="spellEnd"/>
              <w:r w:rsidRPr="00C816F5">
                <w:rPr>
                  <w:color w:val="FFFFFF" w:themeColor="background1"/>
                  <w:lang w:val="da-DK"/>
                </w:rPr>
                <w:t xml:space="preserve"> 1.</w:t>
              </w:r>
              <w:r w:rsidR="0054767A">
                <w:rPr>
                  <w:color w:val="FFFFFF" w:themeColor="background1"/>
                  <w:lang w:val="da-DK"/>
                </w:rPr>
                <w:t>1</w:t>
              </w:r>
            </w:p>
          </w:sdtContent>
        </w:sdt>
        <w:p w14:paraId="553D8144" w14:textId="77777777" w:rsidR="009B054C" w:rsidRDefault="009B054C" w:rsidP="009B5873">
          <w:r>
            <w:rPr>
              <w:noProof/>
            </w:rPr>
            <w:drawing>
              <wp:anchor distT="0" distB="0" distL="114300" distR="114300" simplePos="0" relativeHeight="251659264" behindDoc="1" locked="1" layoutInCell="1" allowOverlap="1" wp14:anchorId="0252202E" wp14:editId="23A92F6C">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2C8D0A3F" wp14:editId="39CECC5C">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395013E" w14:textId="77777777" w:rsidR="004F6E9F" w:rsidRPr="0066768F" w:rsidRDefault="004F6E9F" w:rsidP="00E115CC">
      <w:pPr>
        <w:pStyle w:val="TOCHeading"/>
      </w:pPr>
      <w:r w:rsidRPr="0066768F">
        <w:lastRenderedPageBreak/>
        <w:t>Innehållsförteckning</w:t>
      </w:r>
    </w:p>
    <w:sdt>
      <w:sdtPr>
        <w:rPr>
          <w:shd w:val="clear" w:color="auto" w:fill="F0F0F0"/>
        </w:rPr>
        <w:id w:val="1684700861"/>
        <w:docPartObj>
          <w:docPartGallery w:val="Table of Contents"/>
          <w:docPartUnique/>
        </w:docPartObj>
      </w:sdtPr>
      <w:sdtContent>
        <w:p w14:paraId="2CDD6407" w14:textId="537BA633" w:rsidR="00B5456F" w:rsidRDefault="004F6E9F">
          <w:pPr>
            <w:pStyle w:val="TOC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47410604" w:history="1">
            <w:r w:rsidR="00B5456F" w:rsidRPr="00B53145">
              <w:rPr>
                <w:rStyle w:val="Hyperlink"/>
              </w:rPr>
              <w:t>1.</w:t>
            </w:r>
            <w:r w:rsidR="00B5456F">
              <w:rPr>
                <w:b w:val="0"/>
                <w:kern w:val="2"/>
                <w:sz w:val="22"/>
                <w:szCs w:val="22"/>
                <w14:ligatures w14:val="standardContextual"/>
              </w:rPr>
              <w:tab/>
            </w:r>
            <w:r w:rsidR="00B5456F" w:rsidRPr="00B53145">
              <w:rPr>
                <w:rStyle w:val="Hyperlink"/>
              </w:rPr>
              <w:t>Versionshantering</w:t>
            </w:r>
            <w:r w:rsidR="00B5456F">
              <w:rPr>
                <w:webHidden/>
              </w:rPr>
              <w:tab/>
            </w:r>
            <w:r w:rsidR="00B5456F">
              <w:rPr>
                <w:webHidden/>
              </w:rPr>
              <w:fldChar w:fldCharType="begin"/>
            </w:r>
            <w:r w:rsidR="00B5456F">
              <w:rPr>
                <w:webHidden/>
              </w:rPr>
              <w:instrText xml:space="preserve"> PAGEREF _Toc147410604 \h </w:instrText>
            </w:r>
            <w:r w:rsidR="00B5456F">
              <w:rPr>
                <w:webHidden/>
              </w:rPr>
            </w:r>
            <w:r w:rsidR="00B5456F">
              <w:rPr>
                <w:webHidden/>
              </w:rPr>
              <w:fldChar w:fldCharType="separate"/>
            </w:r>
            <w:r w:rsidR="00E17E39">
              <w:rPr>
                <w:webHidden/>
              </w:rPr>
              <w:t>3</w:t>
            </w:r>
            <w:r w:rsidR="00B5456F">
              <w:rPr>
                <w:webHidden/>
              </w:rPr>
              <w:fldChar w:fldCharType="end"/>
            </w:r>
          </w:hyperlink>
        </w:p>
        <w:p w14:paraId="44532DF2" w14:textId="67202D8C" w:rsidR="00B5456F" w:rsidRDefault="00B5456F">
          <w:pPr>
            <w:pStyle w:val="TOC1"/>
            <w:rPr>
              <w:b w:val="0"/>
              <w:kern w:val="2"/>
              <w:sz w:val="22"/>
              <w:szCs w:val="22"/>
              <w14:ligatures w14:val="standardContextual"/>
            </w:rPr>
          </w:pPr>
          <w:hyperlink w:anchor="_Toc147410605" w:history="1">
            <w:r w:rsidRPr="00B53145">
              <w:rPr>
                <w:rStyle w:val="Hyperlink"/>
              </w:rPr>
              <w:t>2.</w:t>
            </w:r>
            <w:r>
              <w:rPr>
                <w:b w:val="0"/>
                <w:kern w:val="2"/>
                <w:sz w:val="22"/>
                <w:szCs w:val="22"/>
                <w14:ligatures w14:val="standardContextual"/>
              </w:rPr>
              <w:tab/>
            </w:r>
            <w:r w:rsidRPr="00B53145">
              <w:rPr>
                <w:rStyle w:val="Hyperlink"/>
              </w:rPr>
              <w:t>Inledning</w:t>
            </w:r>
            <w:r>
              <w:rPr>
                <w:webHidden/>
              </w:rPr>
              <w:tab/>
            </w:r>
            <w:r>
              <w:rPr>
                <w:webHidden/>
              </w:rPr>
              <w:fldChar w:fldCharType="begin"/>
            </w:r>
            <w:r>
              <w:rPr>
                <w:webHidden/>
              </w:rPr>
              <w:instrText xml:space="preserve"> PAGEREF _Toc147410605 \h </w:instrText>
            </w:r>
            <w:r>
              <w:rPr>
                <w:webHidden/>
              </w:rPr>
            </w:r>
            <w:r>
              <w:rPr>
                <w:webHidden/>
              </w:rPr>
              <w:fldChar w:fldCharType="separate"/>
            </w:r>
            <w:r w:rsidR="00E17E39">
              <w:rPr>
                <w:webHidden/>
              </w:rPr>
              <w:t>4</w:t>
            </w:r>
            <w:r>
              <w:rPr>
                <w:webHidden/>
              </w:rPr>
              <w:fldChar w:fldCharType="end"/>
            </w:r>
          </w:hyperlink>
        </w:p>
        <w:p w14:paraId="461668BE" w14:textId="082D8C5C" w:rsidR="00B5456F" w:rsidRDefault="00B5456F">
          <w:pPr>
            <w:pStyle w:val="TOC2"/>
            <w:tabs>
              <w:tab w:val="left" w:pos="1361"/>
            </w:tabs>
            <w:rPr>
              <w:kern w:val="2"/>
              <w:sz w:val="22"/>
              <w:szCs w:val="22"/>
              <w:lang w:eastAsia="sv-SE"/>
              <w14:ligatures w14:val="standardContextual"/>
            </w:rPr>
          </w:pPr>
          <w:hyperlink w:anchor="_Toc147410606" w:history="1">
            <w:r w:rsidRPr="00B53145">
              <w:rPr>
                <w:rStyle w:val="Hyperlink"/>
              </w:rPr>
              <w:t>2.1.</w:t>
            </w:r>
            <w:r>
              <w:rPr>
                <w:kern w:val="2"/>
                <w:sz w:val="22"/>
                <w:szCs w:val="22"/>
                <w:lang w:eastAsia="sv-SE"/>
                <w14:ligatures w14:val="standardContextual"/>
              </w:rPr>
              <w:tab/>
            </w:r>
            <w:r w:rsidRPr="00B53145">
              <w:rPr>
                <w:rStyle w:val="Hyperlink"/>
              </w:rPr>
              <w:t>Definitioner</w:t>
            </w:r>
            <w:r>
              <w:rPr>
                <w:webHidden/>
              </w:rPr>
              <w:tab/>
            </w:r>
            <w:r>
              <w:rPr>
                <w:webHidden/>
              </w:rPr>
              <w:fldChar w:fldCharType="begin"/>
            </w:r>
            <w:r>
              <w:rPr>
                <w:webHidden/>
              </w:rPr>
              <w:instrText xml:space="preserve"> PAGEREF _Toc147410606 \h </w:instrText>
            </w:r>
            <w:r>
              <w:rPr>
                <w:webHidden/>
              </w:rPr>
            </w:r>
            <w:r>
              <w:rPr>
                <w:webHidden/>
              </w:rPr>
              <w:fldChar w:fldCharType="separate"/>
            </w:r>
            <w:r w:rsidR="00E17E39">
              <w:rPr>
                <w:webHidden/>
              </w:rPr>
              <w:t>4</w:t>
            </w:r>
            <w:r>
              <w:rPr>
                <w:webHidden/>
              </w:rPr>
              <w:fldChar w:fldCharType="end"/>
            </w:r>
          </w:hyperlink>
        </w:p>
        <w:p w14:paraId="64BD13F8" w14:textId="57575979" w:rsidR="00B5456F" w:rsidRDefault="00B5456F">
          <w:pPr>
            <w:pStyle w:val="TOC2"/>
            <w:tabs>
              <w:tab w:val="left" w:pos="1361"/>
            </w:tabs>
            <w:rPr>
              <w:kern w:val="2"/>
              <w:sz w:val="22"/>
              <w:szCs w:val="22"/>
              <w:lang w:eastAsia="sv-SE"/>
              <w14:ligatures w14:val="standardContextual"/>
            </w:rPr>
          </w:pPr>
          <w:hyperlink w:anchor="_Toc147410607" w:history="1">
            <w:r w:rsidRPr="00B53145">
              <w:rPr>
                <w:rStyle w:val="Hyperlink"/>
              </w:rPr>
              <w:t>2.2.</w:t>
            </w:r>
            <w:r>
              <w:rPr>
                <w:kern w:val="2"/>
                <w:sz w:val="22"/>
                <w:szCs w:val="22"/>
                <w:lang w:eastAsia="sv-SE"/>
                <w14:ligatures w14:val="standardContextual"/>
              </w:rPr>
              <w:tab/>
            </w:r>
            <w:r w:rsidRPr="00B53145">
              <w:rPr>
                <w:rStyle w:val="Hyperlink"/>
              </w:rPr>
              <w:t>Instruktioner för att fylla i självdeklaration</w:t>
            </w:r>
            <w:r>
              <w:rPr>
                <w:webHidden/>
              </w:rPr>
              <w:tab/>
            </w:r>
            <w:r>
              <w:rPr>
                <w:webHidden/>
              </w:rPr>
              <w:fldChar w:fldCharType="begin"/>
            </w:r>
            <w:r>
              <w:rPr>
                <w:webHidden/>
              </w:rPr>
              <w:instrText xml:space="preserve"> PAGEREF _Toc147410607 \h </w:instrText>
            </w:r>
            <w:r>
              <w:rPr>
                <w:webHidden/>
              </w:rPr>
            </w:r>
            <w:r>
              <w:rPr>
                <w:webHidden/>
              </w:rPr>
              <w:fldChar w:fldCharType="separate"/>
            </w:r>
            <w:r w:rsidR="00E17E39">
              <w:rPr>
                <w:webHidden/>
              </w:rPr>
              <w:t>5</w:t>
            </w:r>
            <w:r>
              <w:rPr>
                <w:webHidden/>
              </w:rPr>
              <w:fldChar w:fldCharType="end"/>
            </w:r>
          </w:hyperlink>
        </w:p>
        <w:p w14:paraId="44B3EDDB" w14:textId="0479C317" w:rsidR="00B5456F" w:rsidRDefault="00B5456F">
          <w:pPr>
            <w:pStyle w:val="TOC2"/>
            <w:tabs>
              <w:tab w:val="left" w:pos="1361"/>
            </w:tabs>
            <w:rPr>
              <w:kern w:val="2"/>
              <w:sz w:val="22"/>
              <w:szCs w:val="22"/>
              <w:lang w:eastAsia="sv-SE"/>
              <w14:ligatures w14:val="standardContextual"/>
            </w:rPr>
          </w:pPr>
          <w:hyperlink w:anchor="_Toc147410608" w:history="1">
            <w:r w:rsidRPr="00B53145">
              <w:rPr>
                <w:rStyle w:val="Hyperlink"/>
              </w:rPr>
              <w:t>2.3.</w:t>
            </w:r>
            <w:r>
              <w:rPr>
                <w:kern w:val="2"/>
                <w:sz w:val="22"/>
                <w:szCs w:val="22"/>
                <w:lang w:eastAsia="sv-SE"/>
                <w14:ligatures w14:val="standardContextual"/>
              </w:rPr>
              <w:tab/>
            </w:r>
            <w:r w:rsidRPr="00B53145">
              <w:rPr>
                <w:rStyle w:val="Hyperlink"/>
              </w:rPr>
              <w:t>Godkännande</w:t>
            </w:r>
            <w:r>
              <w:rPr>
                <w:webHidden/>
              </w:rPr>
              <w:tab/>
            </w:r>
            <w:r>
              <w:rPr>
                <w:webHidden/>
              </w:rPr>
              <w:fldChar w:fldCharType="begin"/>
            </w:r>
            <w:r>
              <w:rPr>
                <w:webHidden/>
              </w:rPr>
              <w:instrText xml:space="preserve"> PAGEREF _Toc147410608 \h </w:instrText>
            </w:r>
            <w:r>
              <w:rPr>
                <w:webHidden/>
              </w:rPr>
            </w:r>
            <w:r>
              <w:rPr>
                <w:webHidden/>
              </w:rPr>
              <w:fldChar w:fldCharType="separate"/>
            </w:r>
            <w:r w:rsidR="00E17E39">
              <w:rPr>
                <w:webHidden/>
              </w:rPr>
              <w:t>5</w:t>
            </w:r>
            <w:r>
              <w:rPr>
                <w:webHidden/>
              </w:rPr>
              <w:fldChar w:fldCharType="end"/>
            </w:r>
          </w:hyperlink>
        </w:p>
        <w:p w14:paraId="45B8BF74" w14:textId="40C3549C" w:rsidR="00B5456F" w:rsidRDefault="00B5456F">
          <w:pPr>
            <w:pStyle w:val="TOC2"/>
            <w:tabs>
              <w:tab w:val="left" w:pos="1361"/>
            </w:tabs>
            <w:rPr>
              <w:kern w:val="2"/>
              <w:sz w:val="22"/>
              <w:szCs w:val="22"/>
              <w:lang w:eastAsia="sv-SE"/>
              <w14:ligatures w14:val="standardContextual"/>
            </w:rPr>
          </w:pPr>
          <w:hyperlink w:anchor="_Toc147410609" w:history="1">
            <w:r w:rsidRPr="00B53145">
              <w:rPr>
                <w:rStyle w:val="Hyperlink"/>
              </w:rPr>
              <w:t>2.4.</w:t>
            </w:r>
            <w:r>
              <w:rPr>
                <w:kern w:val="2"/>
                <w:sz w:val="22"/>
                <w:szCs w:val="22"/>
                <w:lang w:eastAsia="sv-SE"/>
                <w14:ligatures w14:val="standardContextual"/>
              </w:rPr>
              <w:tab/>
            </w:r>
            <w:r w:rsidRPr="00B53145">
              <w:rPr>
                <w:rStyle w:val="Hyperlink"/>
              </w:rPr>
              <w:t>Hantering vid förändring av tjänsteproducent</w:t>
            </w:r>
            <w:r>
              <w:rPr>
                <w:webHidden/>
              </w:rPr>
              <w:tab/>
            </w:r>
            <w:r>
              <w:rPr>
                <w:webHidden/>
              </w:rPr>
              <w:fldChar w:fldCharType="begin"/>
            </w:r>
            <w:r>
              <w:rPr>
                <w:webHidden/>
              </w:rPr>
              <w:instrText xml:space="preserve"> PAGEREF _Toc147410609 \h </w:instrText>
            </w:r>
            <w:r>
              <w:rPr>
                <w:webHidden/>
              </w:rPr>
            </w:r>
            <w:r>
              <w:rPr>
                <w:webHidden/>
              </w:rPr>
              <w:fldChar w:fldCharType="separate"/>
            </w:r>
            <w:r w:rsidR="00E17E39">
              <w:rPr>
                <w:webHidden/>
              </w:rPr>
              <w:t>5</w:t>
            </w:r>
            <w:r>
              <w:rPr>
                <w:webHidden/>
              </w:rPr>
              <w:fldChar w:fldCharType="end"/>
            </w:r>
          </w:hyperlink>
        </w:p>
        <w:p w14:paraId="5B959743" w14:textId="6D77136B" w:rsidR="00B5456F" w:rsidRDefault="00B5456F">
          <w:pPr>
            <w:pStyle w:val="TOC2"/>
            <w:tabs>
              <w:tab w:val="left" w:pos="1361"/>
            </w:tabs>
            <w:rPr>
              <w:kern w:val="2"/>
              <w:sz w:val="22"/>
              <w:szCs w:val="22"/>
              <w:lang w:eastAsia="sv-SE"/>
              <w14:ligatures w14:val="standardContextual"/>
            </w:rPr>
          </w:pPr>
          <w:hyperlink w:anchor="_Toc147410610" w:history="1">
            <w:r w:rsidRPr="00B53145">
              <w:rPr>
                <w:rStyle w:val="Hyperlink"/>
              </w:rPr>
              <w:t>2.5.</w:t>
            </w:r>
            <w:r>
              <w:rPr>
                <w:kern w:val="2"/>
                <w:sz w:val="22"/>
                <w:szCs w:val="22"/>
                <w:lang w:eastAsia="sv-SE"/>
                <w14:ligatures w14:val="standardContextual"/>
              </w:rPr>
              <w:tab/>
            </w:r>
            <w:r w:rsidRPr="00B53145">
              <w:rPr>
                <w:rStyle w:val="Hyperlink"/>
              </w:rPr>
              <w:t>Referenser</w:t>
            </w:r>
            <w:r>
              <w:rPr>
                <w:webHidden/>
              </w:rPr>
              <w:tab/>
            </w:r>
            <w:r>
              <w:rPr>
                <w:webHidden/>
              </w:rPr>
              <w:fldChar w:fldCharType="begin"/>
            </w:r>
            <w:r>
              <w:rPr>
                <w:webHidden/>
              </w:rPr>
              <w:instrText xml:space="preserve"> PAGEREF _Toc147410610 \h </w:instrText>
            </w:r>
            <w:r>
              <w:rPr>
                <w:webHidden/>
              </w:rPr>
            </w:r>
            <w:r>
              <w:rPr>
                <w:webHidden/>
              </w:rPr>
              <w:fldChar w:fldCharType="separate"/>
            </w:r>
            <w:r w:rsidR="00E17E39">
              <w:rPr>
                <w:webHidden/>
              </w:rPr>
              <w:t>6</w:t>
            </w:r>
            <w:r>
              <w:rPr>
                <w:webHidden/>
              </w:rPr>
              <w:fldChar w:fldCharType="end"/>
            </w:r>
          </w:hyperlink>
        </w:p>
        <w:p w14:paraId="14D8C22E" w14:textId="64FD3C6C" w:rsidR="00B5456F" w:rsidRDefault="00B5456F">
          <w:pPr>
            <w:pStyle w:val="TOC1"/>
            <w:rPr>
              <w:b w:val="0"/>
              <w:kern w:val="2"/>
              <w:sz w:val="22"/>
              <w:szCs w:val="22"/>
              <w14:ligatures w14:val="standardContextual"/>
            </w:rPr>
          </w:pPr>
          <w:hyperlink w:anchor="_Toc147410611" w:history="1">
            <w:r w:rsidRPr="00B53145">
              <w:rPr>
                <w:rStyle w:val="Hyperlink"/>
              </w:rPr>
              <w:t>3.</w:t>
            </w:r>
            <w:r>
              <w:rPr>
                <w:b w:val="0"/>
                <w:kern w:val="2"/>
                <w:sz w:val="22"/>
                <w:szCs w:val="22"/>
                <w14:ligatures w14:val="standardContextual"/>
              </w:rPr>
              <w:tab/>
            </w:r>
            <w:r w:rsidRPr="00B53145">
              <w:rPr>
                <w:rStyle w:val="Hyperlink"/>
              </w:rPr>
              <w:t>Underlag för godkännande</w:t>
            </w:r>
            <w:r>
              <w:rPr>
                <w:webHidden/>
              </w:rPr>
              <w:tab/>
            </w:r>
            <w:r>
              <w:rPr>
                <w:webHidden/>
              </w:rPr>
              <w:fldChar w:fldCharType="begin"/>
            </w:r>
            <w:r>
              <w:rPr>
                <w:webHidden/>
              </w:rPr>
              <w:instrText xml:space="preserve"> PAGEREF _Toc147410611 \h </w:instrText>
            </w:r>
            <w:r>
              <w:rPr>
                <w:webHidden/>
              </w:rPr>
            </w:r>
            <w:r>
              <w:rPr>
                <w:webHidden/>
              </w:rPr>
              <w:fldChar w:fldCharType="separate"/>
            </w:r>
            <w:r w:rsidR="00E17E39">
              <w:rPr>
                <w:webHidden/>
              </w:rPr>
              <w:t>7</w:t>
            </w:r>
            <w:r>
              <w:rPr>
                <w:webHidden/>
              </w:rPr>
              <w:fldChar w:fldCharType="end"/>
            </w:r>
          </w:hyperlink>
        </w:p>
        <w:p w14:paraId="5A9E1435" w14:textId="4FA6B4EF" w:rsidR="00B5456F" w:rsidRDefault="00B5456F">
          <w:pPr>
            <w:pStyle w:val="TOC2"/>
            <w:tabs>
              <w:tab w:val="left" w:pos="1361"/>
            </w:tabs>
            <w:rPr>
              <w:kern w:val="2"/>
              <w:sz w:val="22"/>
              <w:szCs w:val="22"/>
              <w:lang w:eastAsia="sv-SE"/>
              <w14:ligatures w14:val="standardContextual"/>
            </w:rPr>
          </w:pPr>
          <w:hyperlink w:anchor="_Toc147410612" w:history="1">
            <w:r w:rsidRPr="00B53145">
              <w:rPr>
                <w:rStyle w:val="Hyperlink"/>
              </w:rPr>
              <w:t>3.1.</w:t>
            </w:r>
            <w:r>
              <w:rPr>
                <w:kern w:val="2"/>
                <w:sz w:val="22"/>
                <w:szCs w:val="22"/>
                <w:lang w:eastAsia="sv-SE"/>
                <w14:ligatures w14:val="standardContextual"/>
              </w:rPr>
              <w:tab/>
            </w:r>
            <w:r w:rsidRPr="00B53145">
              <w:rPr>
                <w:rStyle w:val="Hyperlink"/>
              </w:rPr>
              <w:t>Anslutningsobjekt samt avsedda ändamål</w:t>
            </w:r>
            <w:r>
              <w:rPr>
                <w:webHidden/>
              </w:rPr>
              <w:tab/>
            </w:r>
            <w:r>
              <w:rPr>
                <w:webHidden/>
              </w:rPr>
              <w:fldChar w:fldCharType="begin"/>
            </w:r>
            <w:r>
              <w:rPr>
                <w:webHidden/>
              </w:rPr>
              <w:instrText xml:space="preserve"> PAGEREF _Toc147410612 \h </w:instrText>
            </w:r>
            <w:r>
              <w:rPr>
                <w:webHidden/>
              </w:rPr>
            </w:r>
            <w:r>
              <w:rPr>
                <w:webHidden/>
              </w:rPr>
              <w:fldChar w:fldCharType="separate"/>
            </w:r>
            <w:r w:rsidR="00E17E39">
              <w:rPr>
                <w:webHidden/>
              </w:rPr>
              <w:t>7</w:t>
            </w:r>
            <w:r>
              <w:rPr>
                <w:webHidden/>
              </w:rPr>
              <w:fldChar w:fldCharType="end"/>
            </w:r>
          </w:hyperlink>
        </w:p>
        <w:p w14:paraId="7D7A299D" w14:textId="1467F3BE" w:rsidR="00B5456F" w:rsidRDefault="00B5456F">
          <w:pPr>
            <w:pStyle w:val="TOC3"/>
            <w:tabs>
              <w:tab w:val="left" w:pos="1701"/>
            </w:tabs>
            <w:rPr>
              <w:kern w:val="2"/>
              <w:sz w:val="22"/>
              <w:szCs w:val="22"/>
              <w:lang w:eastAsia="sv-SE"/>
              <w14:ligatures w14:val="standardContextual"/>
            </w:rPr>
          </w:pPr>
          <w:hyperlink w:anchor="_Toc147410613" w:history="1">
            <w:r w:rsidRPr="00B53145">
              <w:rPr>
                <w:rStyle w:val="Hyperlink"/>
              </w:rPr>
              <w:t>3.1.1.</w:t>
            </w:r>
            <w:r>
              <w:rPr>
                <w:kern w:val="2"/>
                <w:sz w:val="22"/>
                <w:szCs w:val="22"/>
                <w:lang w:eastAsia="sv-SE"/>
                <w14:ligatures w14:val="standardContextual"/>
              </w:rPr>
              <w:tab/>
            </w:r>
            <w:r w:rsidRPr="00B53145">
              <w:rPr>
                <w:rStyle w:val="Hyperlink"/>
              </w:rPr>
              <w:t>Anslutande organisation</w:t>
            </w:r>
            <w:r>
              <w:rPr>
                <w:webHidden/>
              </w:rPr>
              <w:tab/>
            </w:r>
            <w:r>
              <w:rPr>
                <w:webHidden/>
              </w:rPr>
              <w:fldChar w:fldCharType="begin"/>
            </w:r>
            <w:r>
              <w:rPr>
                <w:webHidden/>
              </w:rPr>
              <w:instrText xml:space="preserve"> PAGEREF _Toc147410613 \h </w:instrText>
            </w:r>
            <w:r>
              <w:rPr>
                <w:webHidden/>
              </w:rPr>
            </w:r>
            <w:r>
              <w:rPr>
                <w:webHidden/>
              </w:rPr>
              <w:fldChar w:fldCharType="separate"/>
            </w:r>
            <w:r w:rsidR="00E17E39">
              <w:rPr>
                <w:webHidden/>
              </w:rPr>
              <w:t>7</w:t>
            </w:r>
            <w:r>
              <w:rPr>
                <w:webHidden/>
              </w:rPr>
              <w:fldChar w:fldCharType="end"/>
            </w:r>
          </w:hyperlink>
        </w:p>
        <w:p w14:paraId="529B6F9C" w14:textId="0D9E83AB" w:rsidR="00B5456F" w:rsidRDefault="00B5456F">
          <w:pPr>
            <w:pStyle w:val="TOC3"/>
            <w:tabs>
              <w:tab w:val="left" w:pos="1701"/>
            </w:tabs>
            <w:rPr>
              <w:kern w:val="2"/>
              <w:sz w:val="22"/>
              <w:szCs w:val="22"/>
              <w:lang w:eastAsia="sv-SE"/>
              <w14:ligatures w14:val="standardContextual"/>
            </w:rPr>
          </w:pPr>
          <w:hyperlink w:anchor="_Toc147410614" w:history="1">
            <w:r w:rsidRPr="00B53145">
              <w:rPr>
                <w:rStyle w:val="Hyperlink"/>
              </w:rPr>
              <w:t>3.1.2.</w:t>
            </w:r>
            <w:r>
              <w:rPr>
                <w:kern w:val="2"/>
                <w:sz w:val="22"/>
                <w:szCs w:val="22"/>
                <w:lang w:eastAsia="sv-SE"/>
                <w14:ligatures w14:val="standardContextual"/>
              </w:rPr>
              <w:tab/>
            </w:r>
            <w:r w:rsidRPr="00B53145">
              <w:rPr>
                <w:rStyle w:val="Hyperlink"/>
              </w:rPr>
              <w:t>Tjänsteproducentfabrikat</w:t>
            </w:r>
            <w:r>
              <w:rPr>
                <w:webHidden/>
              </w:rPr>
              <w:tab/>
            </w:r>
            <w:r>
              <w:rPr>
                <w:webHidden/>
              </w:rPr>
              <w:fldChar w:fldCharType="begin"/>
            </w:r>
            <w:r>
              <w:rPr>
                <w:webHidden/>
              </w:rPr>
              <w:instrText xml:space="preserve"> PAGEREF _Toc147410614 \h </w:instrText>
            </w:r>
            <w:r>
              <w:rPr>
                <w:webHidden/>
              </w:rPr>
            </w:r>
            <w:r>
              <w:rPr>
                <w:webHidden/>
              </w:rPr>
              <w:fldChar w:fldCharType="separate"/>
            </w:r>
            <w:r w:rsidR="00E17E39">
              <w:rPr>
                <w:webHidden/>
              </w:rPr>
              <w:t>7</w:t>
            </w:r>
            <w:r>
              <w:rPr>
                <w:webHidden/>
              </w:rPr>
              <w:fldChar w:fldCharType="end"/>
            </w:r>
          </w:hyperlink>
        </w:p>
        <w:p w14:paraId="30158C03" w14:textId="17C33826" w:rsidR="00B5456F" w:rsidRDefault="00B5456F">
          <w:pPr>
            <w:pStyle w:val="TOC3"/>
            <w:tabs>
              <w:tab w:val="left" w:pos="1701"/>
            </w:tabs>
            <w:rPr>
              <w:kern w:val="2"/>
              <w:sz w:val="22"/>
              <w:szCs w:val="22"/>
              <w:lang w:eastAsia="sv-SE"/>
              <w14:ligatures w14:val="standardContextual"/>
            </w:rPr>
          </w:pPr>
          <w:hyperlink w:anchor="_Toc147410615" w:history="1">
            <w:r w:rsidRPr="00B53145">
              <w:rPr>
                <w:rStyle w:val="Hyperlink"/>
              </w:rPr>
              <w:t>3.1.3.</w:t>
            </w:r>
            <w:r>
              <w:rPr>
                <w:kern w:val="2"/>
                <w:sz w:val="22"/>
                <w:szCs w:val="22"/>
                <w:lang w:eastAsia="sv-SE"/>
                <w14:ligatures w14:val="standardContextual"/>
              </w:rPr>
              <w:tab/>
            </w:r>
            <w:r w:rsidRPr="00B53145">
              <w:rPr>
                <w:rStyle w:val="Hyperlink"/>
              </w:rPr>
              <w:t>Källsystemsfabrikat</w:t>
            </w:r>
            <w:r>
              <w:rPr>
                <w:webHidden/>
              </w:rPr>
              <w:tab/>
            </w:r>
            <w:r>
              <w:rPr>
                <w:webHidden/>
              </w:rPr>
              <w:fldChar w:fldCharType="begin"/>
            </w:r>
            <w:r>
              <w:rPr>
                <w:webHidden/>
              </w:rPr>
              <w:instrText xml:space="preserve"> PAGEREF _Toc147410615 \h </w:instrText>
            </w:r>
            <w:r>
              <w:rPr>
                <w:webHidden/>
              </w:rPr>
            </w:r>
            <w:r>
              <w:rPr>
                <w:webHidden/>
              </w:rPr>
              <w:fldChar w:fldCharType="separate"/>
            </w:r>
            <w:r w:rsidR="00E17E39">
              <w:rPr>
                <w:webHidden/>
              </w:rPr>
              <w:t>7</w:t>
            </w:r>
            <w:r>
              <w:rPr>
                <w:webHidden/>
              </w:rPr>
              <w:fldChar w:fldCharType="end"/>
            </w:r>
          </w:hyperlink>
        </w:p>
        <w:p w14:paraId="45A92ED9" w14:textId="25CD8F43" w:rsidR="00B5456F" w:rsidRDefault="00B5456F">
          <w:pPr>
            <w:pStyle w:val="TOC2"/>
            <w:tabs>
              <w:tab w:val="left" w:pos="1361"/>
            </w:tabs>
            <w:rPr>
              <w:kern w:val="2"/>
              <w:sz w:val="22"/>
              <w:szCs w:val="22"/>
              <w:lang w:eastAsia="sv-SE"/>
              <w14:ligatures w14:val="standardContextual"/>
            </w:rPr>
          </w:pPr>
          <w:hyperlink w:anchor="_Toc147410616" w:history="1">
            <w:r w:rsidRPr="00B53145">
              <w:rPr>
                <w:rStyle w:val="Hyperlink"/>
              </w:rPr>
              <w:t>3.2.</w:t>
            </w:r>
            <w:r>
              <w:rPr>
                <w:kern w:val="2"/>
                <w:sz w:val="22"/>
                <w:szCs w:val="22"/>
                <w:lang w:eastAsia="sv-SE"/>
                <w14:ligatures w14:val="standardContextual"/>
              </w:rPr>
              <w:tab/>
            </w:r>
            <w:r w:rsidRPr="00B53145">
              <w:rPr>
                <w:rStyle w:val="Hyperlink"/>
              </w:rPr>
              <w:t>Funktionalitet</w:t>
            </w:r>
            <w:r>
              <w:rPr>
                <w:webHidden/>
              </w:rPr>
              <w:tab/>
            </w:r>
            <w:r>
              <w:rPr>
                <w:webHidden/>
              </w:rPr>
              <w:fldChar w:fldCharType="begin"/>
            </w:r>
            <w:r>
              <w:rPr>
                <w:webHidden/>
              </w:rPr>
              <w:instrText xml:space="preserve"> PAGEREF _Toc147410616 \h </w:instrText>
            </w:r>
            <w:r>
              <w:rPr>
                <w:webHidden/>
              </w:rPr>
            </w:r>
            <w:r>
              <w:rPr>
                <w:webHidden/>
              </w:rPr>
              <w:fldChar w:fldCharType="separate"/>
            </w:r>
            <w:r w:rsidR="00E17E39">
              <w:rPr>
                <w:webHidden/>
              </w:rPr>
              <w:t>8</w:t>
            </w:r>
            <w:r>
              <w:rPr>
                <w:webHidden/>
              </w:rPr>
              <w:fldChar w:fldCharType="end"/>
            </w:r>
          </w:hyperlink>
        </w:p>
        <w:p w14:paraId="067719EB" w14:textId="22C4B3C7" w:rsidR="00B5456F" w:rsidRDefault="00B5456F">
          <w:pPr>
            <w:pStyle w:val="TOC3"/>
            <w:tabs>
              <w:tab w:val="left" w:pos="1701"/>
            </w:tabs>
            <w:rPr>
              <w:kern w:val="2"/>
              <w:sz w:val="22"/>
              <w:szCs w:val="22"/>
              <w:lang w:eastAsia="sv-SE"/>
              <w14:ligatures w14:val="standardContextual"/>
            </w:rPr>
          </w:pPr>
          <w:hyperlink w:anchor="_Toc147410617" w:history="1">
            <w:r w:rsidRPr="00B53145">
              <w:rPr>
                <w:rStyle w:val="Hyperlink"/>
              </w:rPr>
              <w:t>3.2.1.</w:t>
            </w:r>
            <w:r>
              <w:rPr>
                <w:kern w:val="2"/>
                <w:sz w:val="22"/>
                <w:szCs w:val="22"/>
                <w:lang w:eastAsia="sv-SE"/>
                <w14:ligatures w14:val="standardContextual"/>
              </w:rPr>
              <w:tab/>
            </w:r>
            <w:r w:rsidRPr="00B53145">
              <w:rPr>
                <w:rStyle w:val="Hyperlink"/>
              </w:rPr>
              <w:t>Testfall 1.1</w:t>
            </w:r>
            <w:r>
              <w:rPr>
                <w:webHidden/>
              </w:rPr>
              <w:tab/>
            </w:r>
            <w:r>
              <w:rPr>
                <w:webHidden/>
              </w:rPr>
              <w:fldChar w:fldCharType="begin"/>
            </w:r>
            <w:r>
              <w:rPr>
                <w:webHidden/>
              </w:rPr>
              <w:instrText xml:space="preserve"> PAGEREF _Toc147410617 \h </w:instrText>
            </w:r>
            <w:r>
              <w:rPr>
                <w:webHidden/>
              </w:rPr>
            </w:r>
            <w:r>
              <w:rPr>
                <w:webHidden/>
              </w:rPr>
              <w:fldChar w:fldCharType="separate"/>
            </w:r>
            <w:r w:rsidR="00E17E39">
              <w:rPr>
                <w:webHidden/>
              </w:rPr>
              <w:t>8</w:t>
            </w:r>
            <w:r>
              <w:rPr>
                <w:webHidden/>
              </w:rPr>
              <w:fldChar w:fldCharType="end"/>
            </w:r>
          </w:hyperlink>
        </w:p>
        <w:p w14:paraId="222A131B" w14:textId="3793D608" w:rsidR="00B5456F" w:rsidRDefault="00B5456F">
          <w:pPr>
            <w:pStyle w:val="TOC3"/>
            <w:tabs>
              <w:tab w:val="left" w:pos="1701"/>
            </w:tabs>
            <w:rPr>
              <w:kern w:val="2"/>
              <w:sz w:val="22"/>
              <w:szCs w:val="22"/>
              <w:lang w:eastAsia="sv-SE"/>
              <w14:ligatures w14:val="standardContextual"/>
            </w:rPr>
          </w:pPr>
          <w:hyperlink w:anchor="_Toc147410618" w:history="1">
            <w:r w:rsidRPr="00B53145">
              <w:rPr>
                <w:rStyle w:val="Hyperlink"/>
              </w:rPr>
              <w:t>3.2.2.</w:t>
            </w:r>
            <w:r>
              <w:rPr>
                <w:kern w:val="2"/>
                <w:sz w:val="22"/>
                <w:szCs w:val="22"/>
                <w:lang w:eastAsia="sv-SE"/>
                <w14:ligatures w14:val="standardContextual"/>
              </w:rPr>
              <w:tab/>
            </w:r>
            <w:r w:rsidRPr="00B53145">
              <w:rPr>
                <w:rStyle w:val="Hyperlink"/>
              </w:rPr>
              <w:t>Testfall 1.9 (Kredit av testfall 1)</w:t>
            </w:r>
            <w:r>
              <w:rPr>
                <w:webHidden/>
              </w:rPr>
              <w:tab/>
            </w:r>
            <w:r>
              <w:rPr>
                <w:webHidden/>
              </w:rPr>
              <w:fldChar w:fldCharType="begin"/>
            </w:r>
            <w:r>
              <w:rPr>
                <w:webHidden/>
              </w:rPr>
              <w:instrText xml:space="preserve"> PAGEREF _Toc147410618 \h </w:instrText>
            </w:r>
            <w:r>
              <w:rPr>
                <w:webHidden/>
              </w:rPr>
            </w:r>
            <w:r>
              <w:rPr>
                <w:webHidden/>
              </w:rPr>
              <w:fldChar w:fldCharType="separate"/>
            </w:r>
            <w:r w:rsidR="00E17E39">
              <w:rPr>
                <w:webHidden/>
              </w:rPr>
              <w:t>9</w:t>
            </w:r>
            <w:r>
              <w:rPr>
                <w:webHidden/>
              </w:rPr>
              <w:fldChar w:fldCharType="end"/>
            </w:r>
          </w:hyperlink>
        </w:p>
        <w:p w14:paraId="432BB844" w14:textId="727D033F" w:rsidR="00B5456F" w:rsidRDefault="00B5456F">
          <w:pPr>
            <w:pStyle w:val="TOC3"/>
            <w:tabs>
              <w:tab w:val="left" w:pos="1701"/>
            </w:tabs>
            <w:rPr>
              <w:kern w:val="2"/>
              <w:sz w:val="22"/>
              <w:szCs w:val="22"/>
              <w:lang w:eastAsia="sv-SE"/>
              <w14:ligatures w14:val="standardContextual"/>
            </w:rPr>
          </w:pPr>
          <w:hyperlink w:anchor="_Toc147410619" w:history="1">
            <w:r w:rsidRPr="00B53145">
              <w:rPr>
                <w:rStyle w:val="Hyperlink"/>
              </w:rPr>
              <w:t>3.2.3.</w:t>
            </w:r>
            <w:r>
              <w:rPr>
                <w:kern w:val="2"/>
                <w:sz w:val="22"/>
                <w:szCs w:val="22"/>
                <w:lang w:eastAsia="sv-SE"/>
                <w14:ligatures w14:val="standardContextual"/>
              </w:rPr>
              <w:tab/>
            </w:r>
            <w:r w:rsidRPr="00B53145">
              <w:rPr>
                <w:rStyle w:val="Hyperlink"/>
              </w:rPr>
              <w:t>Testfall 1.2</w:t>
            </w:r>
            <w:r>
              <w:rPr>
                <w:webHidden/>
              </w:rPr>
              <w:tab/>
            </w:r>
            <w:r>
              <w:rPr>
                <w:webHidden/>
              </w:rPr>
              <w:fldChar w:fldCharType="begin"/>
            </w:r>
            <w:r>
              <w:rPr>
                <w:webHidden/>
              </w:rPr>
              <w:instrText xml:space="preserve"> PAGEREF _Toc147410619 \h </w:instrText>
            </w:r>
            <w:r>
              <w:rPr>
                <w:webHidden/>
              </w:rPr>
            </w:r>
            <w:r>
              <w:rPr>
                <w:webHidden/>
              </w:rPr>
              <w:fldChar w:fldCharType="separate"/>
            </w:r>
            <w:r w:rsidR="00E17E39">
              <w:rPr>
                <w:webHidden/>
              </w:rPr>
              <w:t>9</w:t>
            </w:r>
            <w:r>
              <w:rPr>
                <w:webHidden/>
              </w:rPr>
              <w:fldChar w:fldCharType="end"/>
            </w:r>
          </w:hyperlink>
        </w:p>
        <w:p w14:paraId="7F48F126" w14:textId="0880E00E" w:rsidR="00B5456F" w:rsidRDefault="00B5456F">
          <w:pPr>
            <w:pStyle w:val="TOC3"/>
            <w:tabs>
              <w:tab w:val="left" w:pos="1701"/>
            </w:tabs>
            <w:rPr>
              <w:kern w:val="2"/>
              <w:sz w:val="22"/>
              <w:szCs w:val="22"/>
              <w:lang w:eastAsia="sv-SE"/>
              <w14:ligatures w14:val="standardContextual"/>
            </w:rPr>
          </w:pPr>
          <w:hyperlink w:anchor="_Toc147410620" w:history="1">
            <w:r w:rsidRPr="00B53145">
              <w:rPr>
                <w:rStyle w:val="Hyperlink"/>
              </w:rPr>
              <w:t>3.2.4.</w:t>
            </w:r>
            <w:r>
              <w:rPr>
                <w:kern w:val="2"/>
                <w:sz w:val="22"/>
                <w:szCs w:val="22"/>
                <w:lang w:eastAsia="sv-SE"/>
                <w14:ligatures w14:val="standardContextual"/>
              </w:rPr>
              <w:tab/>
            </w:r>
            <w:r w:rsidRPr="00B53145">
              <w:rPr>
                <w:rStyle w:val="Hyperlink"/>
              </w:rPr>
              <w:t>Testfall 1.11 (Kredit av testfall 2)</w:t>
            </w:r>
            <w:r>
              <w:rPr>
                <w:webHidden/>
              </w:rPr>
              <w:tab/>
            </w:r>
            <w:r>
              <w:rPr>
                <w:webHidden/>
              </w:rPr>
              <w:fldChar w:fldCharType="begin"/>
            </w:r>
            <w:r>
              <w:rPr>
                <w:webHidden/>
              </w:rPr>
              <w:instrText xml:space="preserve"> PAGEREF _Toc147410620 \h </w:instrText>
            </w:r>
            <w:r>
              <w:rPr>
                <w:webHidden/>
              </w:rPr>
            </w:r>
            <w:r>
              <w:rPr>
                <w:webHidden/>
              </w:rPr>
              <w:fldChar w:fldCharType="separate"/>
            </w:r>
            <w:r w:rsidR="00E17E39">
              <w:rPr>
                <w:webHidden/>
              </w:rPr>
              <w:t>10</w:t>
            </w:r>
            <w:r>
              <w:rPr>
                <w:webHidden/>
              </w:rPr>
              <w:fldChar w:fldCharType="end"/>
            </w:r>
          </w:hyperlink>
        </w:p>
        <w:p w14:paraId="2C5846F3" w14:textId="200ADBFB" w:rsidR="00B5456F" w:rsidRDefault="00B5456F">
          <w:pPr>
            <w:pStyle w:val="TOC3"/>
            <w:tabs>
              <w:tab w:val="left" w:pos="1701"/>
            </w:tabs>
            <w:rPr>
              <w:kern w:val="2"/>
              <w:sz w:val="22"/>
              <w:szCs w:val="22"/>
              <w:lang w:eastAsia="sv-SE"/>
              <w14:ligatures w14:val="standardContextual"/>
            </w:rPr>
          </w:pPr>
          <w:hyperlink w:anchor="_Toc147410621" w:history="1">
            <w:r w:rsidRPr="00B53145">
              <w:rPr>
                <w:rStyle w:val="Hyperlink"/>
              </w:rPr>
              <w:t>3.2.5.</w:t>
            </w:r>
            <w:r>
              <w:rPr>
                <w:kern w:val="2"/>
                <w:sz w:val="22"/>
                <w:szCs w:val="22"/>
                <w:lang w:eastAsia="sv-SE"/>
                <w14:ligatures w14:val="standardContextual"/>
              </w:rPr>
              <w:tab/>
            </w:r>
            <w:r w:rsidRPr="00B53145">
              <w:rPr>
                <w:rStyle w:val="Hyperlink"/>
              </w:rPr>
              <w:t>Testfall 1.3</w:t>
            </w:r>
            <w:r>
              <w:rPr>
                <w:webHidden/>
              </w:rPr>
              <w:tab/>
            </w:r>
            <w:r>
              <w:rPr>
                <w:webHidden/>
              </w:rPr>
              <w:fldChar w:fldCharType="begin"/>
            </w:r>
            <w:r>
              <w:rPr>
                <w:webHidden/>
              </w:rPr>
              <w:instrText xml:space="preserve"> PAGEREF _Toc147410621 \h </w:instrText>
            </w:r>
            <w:r>
              <w:rPr>
                <w:webHidden/>
              </w:rPr>
            </w:r>
            <w:r>
              <w:rPr>
                <w:webHidden/>
              </w:rPr>
              <w:fldChar w:fldCharType="separate"/>
            </w:r>
            <w:r w:rsidR="00E17E39">
              <w:rPr>
                <w:webHidden/>
              </w:rPr>
              <w:t>10</w:t>
            </w:r>
            <w:r>
              <w:rPr>
                <w:webHidden/>
              </w:rPr>
              <w:fldChar w:fldCharType="end"/>
            </w:r>
          </w:hyperlink>
        </w:p>
        <w:p w14:paraId="51A6B3C4" w14:textId="4C4E95D4" w:rsidR="00B5456F" w:rsidRDefault="00B5456F">
          <w:pPr>
            <w:pStyle w:val="TOC3"/>
            <w:tabs>
              <w:tab w:val="left" w:pos="1701"/>
            </w:tabs>
            <w:rPr>
              <w:kern w:val="2"/>
              <w:sz w:val="22"/>
              <w:szCs w:val="22"/>
              <w:lang w:eastAsia="sv-SE"/>
              <w14:ligatures w14:val="standardContextual"/>
            </w:rPr>
          </w:pPr>
          <w:hyperlink w:anchor="_Toc147410622" w:history="1">
            <w:r w:rsidRPr="00B53145">
              <w:rPr>
                <w:rStyle w:val="Hyperlink"/>
              </w:rPr>
              <w:t>3.2.6.</w:t>
            </w:r>
            <w:r>
              <w:rPr>
                <w:kern w:val="2"/>
                <w:sz w:val="22"/>
                <w:szCs w:val="22"/>
                <w:lang w:eastAsia="sv-SE"/>
                <w14:ligatures w14:val="standardContextual"/>
              </w:rPr>
              <w:tab/>
            </w:r>
            <w:r w:rsidRPr="00B53145">
              <w:rPr>
                <w:rStyle w:val="Hyperlink"/>
              </w:rPr>
              <w:t>Testfall 1.4</w:t>
            </w:r>
            <w:r>
              <w:rPr>
                <w:webHidden/>
              </w:rPr>
              <w:tab/>
            </w:r>
            <w:r>
              <w:rPr>
                <w:webHidden/>
              </w:rPr>
              <w:fldChar w:fldCharType="begin"/>
            </w:r>
            <w:r>
              <w:rPr>
                <w:webHidden/>
              </w:rPr>
              <w:instrText xml:space="preserve"> PAGEREF _Toc147410622 \h </w:instrText>
            </w:r>
            <w:r>
              <w:rPr>
                <w:webHidden/>
              </w:rPr>
            </w:r>
            <w:r>
              <w:rPr>
                <w:webHidden/>
              </w:rPr>
              <w:fldChar w:fldCharType="separate"/>
            </w:r>
            <w:r w:rsidR="00E17E39">
              <w:rPr>
                <w:webHidden/>
              </w:rPr>
              <w:t>10</w:t>
            </w:r>
            <w:r>
              <w:rPr>
                <w:webHidden/>
              </w:rPr>
              <w:fldChar w:fldCharType="end"/>
            </w:r>
          </w:hyperlink>
        </w:p>
        <w:p w14:paraId="034B37BB" w14:textId="2D96D661" w:rsidR="00B5456F" w:rsidRDefault="00B5456F">
          <w:pPr>
            <w:pStyle w:val="TOC3"/>
            <w:tabs>
              <w:tab w:val="left" w:pos="1701"/>
            </w:tabs>
            <w:rPr>
              <w:kern w:val="2"/>
              <w:sz w:val="22"/>
              <w:szCs w:val="22"/>
              <w:lang w:eastAsia="sv-SE"/>
              <w14:ligatures w14:val="standardContextual"/>
            </w:rPr>
          </w:pPr>
          <w:hyperlink w:anchor="_Toc147410623" w:history="1">
            <w:r w:rsidRPr="00B53145">
              <w:rPr>
                <w:rStyle w:val="Hyperlink"/>
              </w:rPr>
              <w:t>3.2.7.</w:t>
            </w:r>
            <w:r>
              <w:rPr>
                <w:kern w:val="2"/>
                <w:sz w:val="22"/>
                <w:szCs w:val="22"/>
                <w:lang w:eastAsia="sv-SE"/>
                <w14:ligatures w14:val="standardContextual"/>
              </w:rPr>
              <w:tab/>
            </w:r>
            <w:r w:rsidRPr="00B53145">
              <w:rPr>
                <w:rStyle w:val="Hyperlink"/>
              </w:rPr>
              <w:t>Testfall 1.5</w:t>
            </w:r>
            <w:r>
              <w:rPr>
                <w:webHidden/>
              </w:rPr>
              <w:tab/>
            </w:r>
            <w:r>
              <w:rPr>
                <w:webHidden/>
              </w:rPr>
              <w:fldChar w:fldCharType="begin"/>
            </w:r>
            <w:r>
              <w:rPr>
                <w:webHidden/>
              </w:rPr>
              <w:instrText xml:space="preserve"> PAGEREF _Toc147410623 \h </w:instrText>
            </w:r>
            <w:r>
              <w:rPr>
                <w:webHidden/>
              </w:rPr>
            </w:r>
            <w:r>
              <w:rPr>
                <w:webHidden/>
              </w:rPr>
              <w:fldChar w:fldCharType="separate"/>
            </w:r>
            <w:r w:rsidR="00E17E39">
              <w:rPr>
                <w:webHidden/>
              </w:rPr>
              <w:t>11</w:t>
            </w:r>
            <w:r>
              <w:rPr>
                <w:webHidden/>
              </w:rPr>
              <w:fldChar w:fldCharType="end"/>
            </w:r>
          </w:hyperlink>
        </w:p>
        <w:p w14:paraId="77A5A605" w14:textId="57EC8DF7" w:rsidR="00B5456F" w:rsidRDefault="00B5456F">
          <w:pPr>
            <w:pStyle w:val="TOC3"/>
            <w:tabs>
              <w:tab w:val="left" w:pos="1701"/>
            </w:tabs>
            <w:rPr>
              <w:kern w:val="2"/>
              <w:sz w:val="22"/>
              <w:szCs w:val="22"/>
              <w:lang w:eastAsia="sv-SE"/>
              <w14:ligatures w14:val="standardContextual"/>
            </w:rPr>
          </w:pPr>
          <w:hyperlink w:anchor="_Toc147410624" w:history="1">
            <w:r w:rsidRPr="00B53145">
              <w:rPr>
                <w:rStyle w:val="Hyperlink"/>
              </w:rPr>
              <w:t>3.2.8.</w:t>
            </w:r>
            <w:r>
              <w:rPr>
                <w:kern w:val="2"/>
                <w:sz w:val="22"/>
                <w:szCs w:val="22"/>
                <w:lang w:eastAsia="sv-SE"/>
                <w14:ligatures w14:val="standardContextual"/>
              </w:rPr>
              <w:tab/>
            </w:r>
            <w:r w:rsidRPr="00B53145">
              <w:rPr>
                <w:rStyle w:val="Hyperlink"/>
              </w:rPr>
              <w:t>Testfall 1.6</w:t>
            </w:r>
            <w:r>
              <w:rPr>
                <w:webHidden/>
              </w:rPr>
              <w:tab/>
            </w:r>
            <w:r>
              <w:rPr>
                <w:webHidden/>
              </w:rPr>
              <w:fldChar w:fldCharType="begin"/>
            </w:r>
            <w:r>
              <w:rPr>
                <w:webHidden/>
              </w:rPr>
              <w:instrText xml:space="preserve"> PAGEREF _Toc147410624 \h </w:instrText>
            </w:r>
            <w:r>
              <w:rPr>
                <w:webHidden/>
              </w:rPr>
            </w:r>
            <w:r>
              <w:rPr>
                <w:webHidden/>
              </w:rPr>
              <w:fldChar w:fldCharType="separate"/>
            </w:r>
            <w:r w:rsidR="00E17E39">
              <w:rPr>
                <w:webHidden/>
              </w:rPr>
              <w:t>12</w:t>
            </w:r>
            <w:r>
              <w:rPr>
                <w:webHidden/>
              </w:rPr>
              <w:fldChar w:fldCharType="end"/>
            </w:r>
          </w:hyperlink>
        </w:p>
        <w:p w14:paraId="28DF0AA7" w14:textId="5F1A4B20" w:rsidR="00B5456F" w:rsidRDefault="00B5456F">
          <w:pPr>
            <w:pStyle w:val="TOC3"/>
            <w:tabs>
              <w:tab w:val="left" w:pos="1701"/>
            </w:tabs>
            <w:rPr>
              <w:kern w:val="2"/>
              <w:sz w:val="22"/>
              <w:szCs w:val="22"/>
              <w:lang w:eastAsia="sv-SE"/>
              <w14:ligatures w14:val="standardContextual"/>
            </w:rPr>
          </w:pPr>
          <w:hyperlink w:anchor="_Toc147410625" w:history="1">
            <w:r w:rsidRPr="00B53145">
              <w:rPr>
                <w:rStyle w:val="Hyperlink"/>
              </w:rPr>
              <w:t>3.2.9.</w:t>
            </w:r>
            <w:r>
              <w:rPr>
                <w:kern w:val="2"/>
                <w:sz w:val="22"/>
                <w:szCs w:val="22"/>
                <w:lang w:eastAsia="sv-SE"/>
                <w14:ligatures w14:val="standardContextual"/>
              </w:rPr>
              <w:tab/>
            </w:r>
            <w:r w:rsidRPr="00B53145">
              <w:rPr>
                <w:rStyle w:val="Hyperlink"/>
              </w:rPr>
              <w:t>Testfall 1.7</w:t>
            </w:r>
            <w:r>
              <w:rPr>
                <w:webHidden/>
              </w:rPr>
              <w:tab/>
            </w:r>
            <w:r>
              <w:rPr>
                <w:webHidden/>
              </w:rPr>
              <w:fldChar w:fldCharType="begin"/>
            </w:r>
            <w:r>
              <w:rPr>
                <w:webHidden/>
              </w:rPr>
              <w:instrText xml:space="preserve"> PAGEREF _Toc147410625 \h </w:instrText>
            </w:r>
            <w:r>
              <w:rPr>
                <w:webHidden/>
              </w:rPr>
            </w:r>
            <w:r>
              <w:rPr>
                <w:webHidden/>
              </w:rPr>
              <w:fldChar w:fldCharType="separate"/>
            </w:r>
            <w:r w:rsidR="00E17E39">
              <w:rPr>
                <w:webHidden/>
              </w:rPr>
              <w:t>12</w:t>
            </w:r>
            <w:r>
              <w:rPr>
                <w:webHidden/>
              </w:rPr>
              <w:fldChar w:fldCharType="end"/>
            </w:r>
          </w:hyperlink>
        </w:p>
        <w:p w14:paraId="0FA86464" w14:textId="4EE62B8C" w:rsidR="00B5456F" w:rsidRDefault="00B5456F">
          <w:pPr>
            <w:pStyle w:val="TOC3"/>
            <w:tabs>
              <w:tab w:val="left" w:pos="1701"/>
            </w:tabs>
            <w:rPr>
              <w:kern w:val="2"/>
              <w:sz w:val="22"/>
              <w:szCs w:val="22"/>
              <w:lang w:eastAsia="sv-SE"/>
              <w14:ligatures w14:val="standardContextual"/>
            </w:rPr>
          </w:pPr>
          <w:hyperlink w:anchor="_Toc147410626" w:history="1">
            <w:r w:rsidRPr="00B53145">
              <w:rPr>
                <w:rStyle w:val="Hyperlink"/>
              </w:rPr>
              <w:t>3.2.10.</w:t>
            </w:r>
            <w:r>
              <w:rPr>
                <w:kern w:val="2"/>
                <w:sz w:val="22"/>
                <w:szCs w:val="22"/>
                <w:lang w:eastAsia="sv-SE"/>
                <w14:ligatures w14:val="standardContextual"/>
              </w:rPr>
              <w:tab/>
            </w:r>
            <w:r w:rsidRPr="00B53145">
              <w:rPr>
                <w:rStyle w:val="Hyperlink"/>
              </w:rPr>
              <w:t>Testfall 1.8</w:t>
            </w:r>
            <w:r>
              <w:rPr>
                <w:webHidden/>
              </w:rPr>
              <w:tab/>
            </w:r>
            <w:r>
              <w:rPr>
                <w:webHidden/>
              </w:rPr>
              <w:fldChar w:fldCharType="begin"/>
            </w:r>
            <w:r>
              <w:rPr>
                <w:webHidden/>
              </w:rPr>
              <w:instrText xml:space="preserve"> PAGEREF _Toc147410626 \h </w:instrText>
            </w:r>
            <w:r>
              <w:rPr>
                <w:webHidden/>
              </w:rPr>
            </w:r>
            <w:r>
              <w:rPr>
                <w:webHidden/>
              </w:rPr>
              <w:fldChar w:fldCharType="separate"/>
            </w:r>
            <w:r w:rsidR="00E17E39">
              <w:rPr>
                <w:webHidden/>
              </w:rPr>
              <w:t>13</w:t>
            </w:r>
            <w:r>
              <w:rPr>
                <w:webHidden/>
              </w:rPr>
              <w:fldChar w:fldCharType="end"/>
            </w:r>
          </w:hyperlink>
        </w:p>
        <w:p w14:paraId="4A1FFAE3" w14:textId="39410BA1" w:rsidR="00B5456F" w:rsidRDefault="00B5456F">
          <w:pPr>
            <w:pStyle w:val="TOC3"/>
            <w:tabs>
              <w:tab w:val="left" w:pos="1701"/>
            </w:tabs>
            <w:rPr>
              <w:kern w:val="2"/>
              <w:sz w:val="22"/>
              <w:szCs w:val="22"/>
              <w:lang w:eastAsia="sv-SE"/>
              <w14:ligatures w14:val="standardContextual"/>
            </w:rPr>
          </w:pPr>
          <w:hyperlink w:anchor="_Toc147410627" w:history="1">
            <w:r w:rsidRPr="00B53145">
              <w:rPr>
                <w:rStyle w:val="Hyperlink"/>
              </w:rPr>
              <w:t>3.2.11.</w:t>
            </w:r>
            <w:r>
              <w:rPr>
                <w:kern w:val="2"/>
                <w:sz w:val="22"/>
                <w:szCs w:val="22"/>
                <w:lang w:eastAsia="sv-SE"/>
                <w14:ligatures w14:val="standardContextual"/>
              </w:rPr>
              <w:tab/>
            </w:r>
            <w:r w:rsidRPr="00B53145">
              <w:rPr>
                <w:rStyle w:val="Hyperlink"/>
              </w:rPr>
              <w:t>Testfall 1.10</w:t>
            </w:r>
            <w:r>
              <w:rPr>
                <w:webHidden/>
              </w:rPr>
              <w:tab/>
            </w:r>
            <w:r>
              <w:rPr>
                <w:webHidden/>
              </w:rPr>
              <w:fldChar w:fldCharType="begin"/>
            </w:r>
            <w:r>
              <w:rPr>
                <w:webHidden/>
              </w:rPr>
              <w:instrText xml:space="preserve"> PAGEREF _Toc147410627 \h </w:instrText>
            </w:r>
            <w:r>
              <w:rPr>
                <w:webHidden/>
              </w:rPr>
            </w:r>
            <w:r>
              <w:rPr>
                <w:webHidden/>
              </w:rPr>
              <w:fldChar w:fldCharType="separate"/>
            </w:r>
            <w:r w:rsidR="00E17E39">
              <w:rPr>
                <w:webHidden/>
              </w:rPr>
              <w:t>13</w:t>
            </w:r>
            <w:r>
              <w:rPr>
                <w:webHidden/>
              </w:rPr>
              <w:fldChar w:fldCharType="end"/>
            </w:r>
          </w:hyperlink>
        </w:p>
        <w:p w14:paraId="47E8B6E6" w14:textId="16549F76" w:rsidR="00B5456F" w:rsidRDefault="00B5456F">
          <w:pPr>
            <w:pStyle w:val="TOC3"/>
            <w:tabs>
              <w:tab w:val="left" w:pos="1701"/>
            </w:tabs>
            <w:rPr>
              <w:kern w:val="2"/>
              <w:sz w:val="22"/>
              <w:szCs w:val="22"/>
              <w:lang w:eastAsia="sv-SE"/>
              <w14:ligatures w14:val="standardContextual"/>
            </w:rPr>
          </w:pPr>
          <w:hyperlink w:anchor="_Toc147410628" w:history="1">
            <w:r w:rsidRPr="00B53145">
              <w:rPr>
                <w:rStyle w:val="Hyperlink"/>
              </w:rPr>
              <w:t>3.2.12.</w:t>
            </w:r>
            <w:r>
              <w:rPr>
                <w:kern w:val="2"/>
                <w:sz w:val="22"/>
                <w:szCs w:val="22"/>
                <w:lang w:eastAsia="sv-SE"/>
                <w14:ligatures w14:val="standardContextual"/>
              </w:rPr>
              <w:tab/>
            </w:r>
            <w:r w:rsidRPr="00B53145">
              <w:rPr>
                <w:rStyle w:val="Hyperlink"/>
              </w:rPr>
              <w:t>Testfall 1.12</w:t>
            </w:r>
            <w:r>
              <w:rPr>
                <w:webHidden/>
              </w:rPr>
              <w:tab/>
            </w:r>
            <w:r>
              <w:rPr>
                <w:webHidden/>
              </w:rPr>
              <w:fldChar w:fldCharType="begin"/>
            </w:r>
            <w:r>
              <w:rPr>
                <w:webHidden/>
              </w:rPr>
              <w:instrText xml:space="preserve"> PAGEREF _Toc147410628 \h </w:instrText>
            </w:r>
            <w:r>
              <w:rPr>
                <w:webHidden/>
              </w:rPr>
            </w:r>
            <w:r>
              <w:rPr>
                <w:webHidden/>
              </w:rPr>
              <w:fldChar w:fldCharType="separate"/>
            </w:r>
            <w:r w:rsidR="00E17E39">
              <w:rPr>
                <w:webHidden/>
              </w:rPr>
              <w:t>14</w:t>
            </w:r>
            <w:r>
              <w:rPr>
                <w:webHidden/>
              </w:rPr>
              <w:fldChar w:fldCharType="end"/>
            </w:r>
          </w:hyperlink>
        </w:p>
        <w:p w14:paraId="45BD66A1" w14:textId="76C956B9" w:rsidR="00B5456F" w:rsidRDefault="00B5456F">
          <w:pPr>
            <w:pStyle w:val="TOC3"/>
            <w:tabs>
              <w:tab w:val="left" w:pos="1701"/>
            </w:tabs>
            <w:rPr>
              <w:kern w:val="2"/>
              <w:sz w:val="22"/>
              <w:szCs w:val="22"/>
              <w:lang w:eastAsia="sv-SE"/>
              <w14:ligatures w14:val="standardContextual"/>
            </w:rPr>
          </w:pPr>
          <w:hyperlink w:anchor="_Toc147410629" w:history="1">
            <w:r w:rsidRPr="00B53145">
              <w:rPr>
                <w:rStyle w:val="Hyperlink"/>
              </w:rPr>
              <w:t>3.2.13.</w:t>
            </w:r>
            <w:r>
              <w:rPr>
                <w:kern w:val="2"/>
                <w:sz w:val="22"/>
                <w:szCs w:val="22"/>
                <w:lang w:eastAsia="sv-SE"/>
                <w14:ligatures w14:val="standardContextual"/>
              </w:rPr>
              <w:tab/>
            </w:r>
            <w:r w:rsidRPr="00B53145">
              <w:rPr>
                <w:rStyle w:val="Hyperlink"/>
              </w:rPr>
              <w:t>Felhantering</w:t>
            </w:r>
            <w:r>
              <w:rPr>
                <w:webHidden/>
              </w:rPr>
              <w:tab/>
            </w:r>
            <w:r>
              <w:rPr>
                <w:webHidden/>
              </w:rPr>
              <w:fldChar w:fldCharType="begin"/>
            </w:r>
            <w:r>
              <w:rPr>
                <w:webHidden/>
              </w:rPr>
              <w:instrText xml:space="preserve"> PAGEREF _Toc147410629 \h </w:instrText>
            </w:r>
            <w:r>
              <w:rPr>
                <w:webHidden/>
              </w:rPr>
            </w:r>
            <w:r>
              <w:rPr>
                <w:webHidden/>
              </w:rPr>
              <w:fldChar w:fldCharType="separate"/>
            </w:r>
            <w:r w:rsidR="00E17E39">
              <w:rPr>
                <w:webHidden/>
              </w:rPr>
              <w:t>14</w:t>
            </w:r>
            <w:r>
              <w:rPr>
                <w:webHidden/>
              </w:rPr>
              <w:fldChar w:fldCharType="end"/>
            </w:r>
          </w:hyperlink>
        </w:p>
        <w:p w14:paraId="0E16F67F" w14:textId="748D295C" w:rsidR="00B5456F" w:rsidRDefault="00B5456F">
          <w:pPr>
            <w:pStyle w:val="TOC2"/>
            <w:tabs>
              <w:tab w:val="left" w:pos="1361"/>
            </w:tabs>
            <w:rPr>
              <w:kern w:val="2"/>
              <w:sz w:val="22"/>
              <w:szCs w:val="22"/>
              <w:lang w:eastAsia="sv-SE"/>
              <w14:ligatures w14:val="standardContextual"/>
            </w:rPr>
          </w:pPr>
          <w:hyperlink w:anchor="_Toc147410630" w:history="1">
            <w:r w:rsidRPr="00B53145">
              <w:rPr>
                <w:rStyle w:val="Hyperlink"/>
              </w:rPr>
              <w:t>3.3.</w:t>
            </w:r>
            <w:r>
              <w:rPr>
                <w:kern w:val="2"/>
                <w:sz w:val="22"/>
                <w:szCs w:val="22"/>
                <w:lang w:eastAsia="sv-SE"/>
                <w14:ligatures w14:val="standardContextual"/>
              </w:rPr>
              <w:tab/>
            </w:r>
            <w:r w:rsidRPr="00B53145">
              <w:rPr>
                <w:rStyle w:val="Hyperlink"/>
              </w:rPr>
              <w:t>Informationsavlämning generellt</w:t>
            </w:r>
            <w:r>
              <w:rPr>
                <w:webHidden/>
              </w:rPr>
              <w:tab/>
            </w:r>
            <w:r>
              <w:rPr>
                <w:webHidden/>
              </w:rPr>
              <w:fldChar w:fldCharType="begin"/>
            </w:r>
            <w:r>
              <w:rPr>
                <w:webHidden/>
              </w:rPr>
              <w:instrText xml:space="preserve"> PAGEREF _Toc147410630 \h </w:instrText>
            </w:r>
            <w:r>
              <w:rPr>
                <w:webHidden/>
              </w:rPr>
            </w:r>
            <w:r>
              <w:rPr>
                <w:webHidden/>
              </w:rPr>
              <w:fldChar w:fldCharType="separate"/>
            </w:r>
            <w:r w:rsidR="00E17E39">
              <w:rPr>
                <w:webHidden/>
              </w:rPr>
              <w:t>15</w:t>
            </w:r>
            <w:r>
              <w:rPr>
                <w:webHidden/>
              </w:rPr>
              <w:fldChar w:fldCharType="end"/>
            </w:r>
          </w:hyperlink>
        </w:p>
        <w:p w14:paraId="21FB2EF8" w14:textId="71FE23DB" w:rsidR="00B5456F" w:rsidRDefault="00B5456F">
          <w:pPr>
            <w:pStyle w:val="TOC3"/>
            <w:tabs>
              <w:tab w:val="left" w:pos="1701"/>
            </w:tabs>
            <w:rPr>
              <w:kern w:val="2"/>
              <w:sz w:val="22"/>
              <w:szCs w:val="22"/>
              <w:lang w:eastAsia="sv-SE"/>
              <w14:ligatures w14:val="standardContextual"/>
            </w:rPr>
          </w:pPr>
          <w:hyperlink w:anchor="_Toc147410631" w:history="1">
            <w:r w:rsidRPr="00B53145">
              <w:rPr>
                <w:rStyle w:val="Hyperlink"/>
              </w:rPr>
              <w:t>3.3.1.</w:t>
            </w:r>
            <w:r>
              <w:rPr>
                <w:kern w:val="2"/>
                <w:sz w:val="22"/>
                <w:szCs w:val="22"/>
                <w:lang w:eastAsia="sv-SE"/>
                <w14:ligatures w14:val="standardContextual"/>
              </w:rPr>
              <w:tab/>
            </w:r>
            <w:r w:rsidRPr="00B53145">
              <w:rPr>
                <w:rStyle w:val="Hyperlink"/>
              </w:rPr>
              <w:t>Teckenkodning</w:t>
            </w:r>
            <w:r>
              <w:rPr>
                <w:webHidden/>
              </w:rPr>
              <w:tab/>
            </w:r>
            <w:r>
              <w:rPr>
                <w:webHidden/>
              </w:rPr>
              <w:fldChar w:fldCharType="begin"/>
            </w:r>
            <w:r>
              <w:rPr>
                <w:webHidden/>
              </w:rPr>
              <w:instrText xml:space="preserve"> PAGEREF _Toc147410631 \h </w:instrText>
            </w:r>
            <w:r>
              <w:rPr>
                <w:webHidden/>
              </w:rPr>
            </w:r>
            <w:r>
              <w:rPr>
                <w:webHidden/>
              </w:rPr>
              <w:fldChar w:fldCharType="separate"/>
            </w:r>
            <w:r w:rsidR="00E17E39">
              <w:rPr>
                <w:webHidden/>
              </w:rPr>
              <w:t>15</w:t>
            </w:r>
            <w:r>
              <w:rPr>
                <w:webHidden/>
              </w:rPr>
              <w:fldChar w:fldCharType="end"/>
            </w:r>
          </w:hyperlink>
        </w:p>
        <w:p w14:paraId="3C45A8DA" w14:textId="378AD028" w:rsidR="00B5456F" w:rsidRDefault="00B5456F">
          <w:pPr>
            <w:pStyle w:val="TOC2"/>
            <w:tabs>
              <w:tab w:val="left" w:pos="1361"/>
            </w:tabs>
            <w:rPr>
              <w:kern w:val="2"/>
              <w:sz w:val="22"/>
              <w:szCs w:val="22"/>
              <w:lang w:eastAsia="sv-SE"/>
              <w14:ligatures w14:val="standardContextual"/>
            </w:rPr>
          </w:pPr>
          <w:hyperlink w:anchor="_Toc147410632" w:history="1">
            <w:r w:rsidRPr="00B53145">
              <w:rPr>
                <w:rStyle w:val="Hyperlink"/>
              </w:rPr>
              <w:t>3.4.</w:t>
            </w:r>
            <w:r>
              <w:rPr>
                <w:kern w:val="2"/>
                <w:sz w:val="22"/>
                <w:szCs w:val="22"/>
                <w:lang w:eastAsia="sv-SE"/>
                <w14:ligatures w14:val="standardContextual"/>
              </w:rPr>
              <w:tab/>
            </w:r>
            <w:r w:rsidRPr="00B53145">
              <w:rPr>
                <w:rStyle w:val="Hyperlink"/>
              </w:rPr>
              <w:t>Övriga krav</w:t>
            </w:r>
            <w:r>
              <w:rPr>
                <w:webHidden/>
              </w:rPr>
              <w:tab/>
            </w:r>
            <w:r>
              <w:rPr>
                <w:webHidden/>
              </w:rPr>
              <w:fldChar w:fldCharType="begin"/>
            </w:r>
            <w:r>
              <w:rPr>
                <w:webHidden/>
              </w:rPr>
              <w:instrText xml:space="preserve"> PAGEREF _Toc147410632 \h </w:instrText>
            </w:r>
            <w:r>
              <w:rPr>
                <w:webHidden/>
              </w:rPr>
            </w:r>
            <w:r>
              <w:rPr>
                <w:webHidden/>
              </w:rPr>
              <w:fldChar w:fldCharType="separate"/>
            </w:r>
            <w:r w:rsidR="00E17E39">
              <w:rPr>
                <w:webHidden/>
              </w:rPr>
              <w:t>15</w:t>
            </w:r>
            <w:r>
              <w:rPr>
                <w:webHidden/>
              </w:rPr>
              <w:fldChar w:fldCharType="end"/>
            </w:r>
          </w:hyperlink>
        </w:p>
        <w:p w14:paraId="576B74FB" w14:textId="3DC69018" w:rsidR="00B5456F" w:rsidRDefault="00B5456F">
          <w:pPr>
            <w:pStyle w:val="TOC3"/>
            <w:tabs>
              <w:tab w:val="left" w:pos="1701"/>
            </w:tabs>
            <w:rPr>
              <w:kern w:val="2"/>
              <w:sz w:val="22"/>
              <w:szCs w:val="22"/>
              <w:lang w:eastAsia="sv-SE"/>
              <w14:ligatures w14:val="standardContextual"/>
            </w:rPr>
          </w:pPr>
          <w:hyperlink w:anchor="_Toc147410633" w:history="1">
            <w:r w:rsidRPr="00B53145">
              <w:rPr>
                <w:rStyle w:val="Hyperlink"/>
              </w:rPr>
              <w:t>3.4.1.</w:t>
            </w:r>
            <w:r>
              <w:rPr>
                <w:kern w:val="2"/>
                <w:sz w:val="22"/>
                <w:szCs w:val="22"/>
                <w:lang w:eastAsia="sv-SE"/>
                <w14:ligatures w14:val="standardContextual"/>
              </w:rPr>
              <w:tab/>
            </w:r>
            <w:r w:rsidRPr="00B53145">
              <w:rPr>
                <w:rStyle w:val="Hyperlink"/>
              </w:rPr>
              <w:t>SLA-krav</w:t>
            </w:r>
            <w:r>
              <w:rPr>
                <w:webHidden/>
              </w:rPr>
              <w:tab/>
            </w:r>
            <w:r>
              <w:rPr>
                <w:webHidden/>
              </w:rPr>
              <w:fldChar w:fldCharType="begin"/>
            </w:r>
            <w:r>
              <w:rPr>
                <w:webHidden/>
              </w:rPr>
              <w:instrText xml:space="preserve"> PAGEREF _Toc147410633 \h </w:instrText>
            </w:r>
            <w:r>
              <w:rPr>
                <w:webHidden/>
              </w:rPr>
            </w:r>
            <w:r>
              <w:rPr>
                <w:webHidden/>
              </w:rPr>
              <w:fldChar w:fldCharType="separate"/>
            </w:r>
            <w:r w:rsidR="00E17E39">
              <w:rPr>
                <w:webHidden/>
              </w:rPr>
              <w:t>15</w:t>
            </w:r>
            <w:r>
              <w:rPr>
                <w:webHidden/>
              </w:rPr>
              <w:fldChar w:fldCharType="end"/>
            </w:r>
          </w:hyperlink>
        </w:p>
        <w:p w14:paraId="5073AD74" w14:textId="7759D632" w:rsidR="00B5456F" w:rsidRDefault="00B5456F">
          <w:pPr>
            <w:pStyle w:val="TOC3"/>
            <w:tabs>
              <w:tab w:val="left" w:pos="1701"/>
            </w:tabs>
            <w:rPr>
              <w:kern w:val="2"/>
              <w:sz w:val="22"/>
              <w:szCs w:val="22"/>
              <w:lang w:eastAsia="sv-SE"/>
              <w14:ligatures w14:val="standardContextual"/>
            </w:rPr>
          </w:pPr>
          <w:hyperlink w:anchor="_Toc147410634" w:history="1">
            <w:r w:rsidRPr="00B53145">
              <w:rPr>
                <w:rStyle w:val="Hyperlink"/>
                <w:iCs/>
              </w:rPr>
              <w:t>3.4.2.</w:t>
            </w:r>
            <w:r>
              <w:rPr>
                <w:kern w:val="2"/>
                <w:sz w:val="22"/>
                <w:szCs w:val="22"/>
                <w:lang w:eastAsia="sv-SE"/>
                <w14:ligatures w14:val="standardContextual"/>
              </w:rPr>
              <w:tab/>
            </w:r>
            <w:r w:rsidRPr="00B53145">
              <w:rPr>
                <w:rStyle w:val="Hyperlink"/>
              </w:rPr>
              <w:t>Koppling till nationell tjänsteplattform</w:t>
            </w:r>
            <w:r>
              <w:rPr>
                <w:webHidden/>
              </w:rPr>
              <w:tab/>
            </w:r>
            <w:r>
              <w:rPr>
                <w:webHidden/>
              </w:rPr>
              <w:fldChar w:fldCharType="begin"/>
            </w:r>
            <w:r>
              <w:rPr>
                <w:webHidden/>
              </w:rPr>
              <w:instrText xml:space="preserve"> PAGEREF _Toc147410634 \h </w:instrText>
            </w:r>
            <w:r>
              <w:rPr>
                <w:webHidden/>
              </w:rPr>
            </w:r>
            <w:r>
              <w:rPr>
                <w:webHidden/>
              </w:rPr>
              <w:fldChar w:fldCharType="separate"/>
            </w:r>
            <w:r w:rsidR="00E17E39">
              <w:rPr>
                <w:webHidden/>
              </w:rPr>
              <w:t>16</w:t>
            </w:r>
            <w:r>
              <w:rPr>
                <w:webHidden/>
              </w:rPr>
              <w:fldChar w:fldCharType="end"/>
            </w:r>
          </w:hyperlink>
        </w:p>
        <w:p w14:paraId="00D2270B" w14:textId="20F16735" w:rsidR="00B5456F" w:rsidRDefault="00B5456F">
          <w:pPr>
            <w:pStyle w:val="TOC3"/>
            <w:tabs>
              <w:tab w:val="left" w:pos="1701"/>
            </w:tabs>
            <w:rPr>
              <w:kern w:val="2"/>
              <w:sz w:val="22"/>
              <w:szCs w:val="22"/>
              <w:lang w:eastAsia="sv-SE"/>
              <w14:ligatures w14:val="standardContextual"/>
            </w:rPr>
          </w:pPr>
          <w:hyperlink w:anchor="_Toc147410635" w:history="1">
            <w:r w:rsidRPr="00B53145">
              <w:rPr>
                <w:rStyle w:val="Hyperlink"/>
              </w:rPr>
              <w:t>3.4.3.</w:t>
            </w:r>
            <w:r>
              <w:rPr>
                <w:kern w:val="2"/>
                <w:sz w:val="22"/>
                <w:szCs w:val="22"/>
                <w:lang w:eastAsia="sv-SE"/>
                <w14:ligatures w14:val="standardContextual"/>
              </w:rPr>
              <w:tab/>
            </w:r>
            <w:r w:rsidRPr="00B53145">
              <w:rPr>
                <w:rStyle w:val="Hyperlink"/>
              </w:rPr>
              <w:t>Obehörig åtkomst</w:t>
            </w:r>
            <w:r>
              <w:rPr>
                <w:webHidden/>
              </w:rPr>
              <w:tab/>
            </w:r>
            <w:r>
              <w:rPr>
                <w:webHidden/>
              </w:rPr>
              <w:fldChar w:fldCharType="begin"/>
            </w:r>
            <w:r>
              <w:rPr>
                <w:webHidden/>
              </w:rPr>
              <w:instrText xml:space="preserve"> PAGEREF _Toc147410635 \h </w:instrText>
            </w:r>
            <w:r>
              <w:rPr>
                <w:webHidden/>
              </w:rPr>
            </w:r>
            <w:r>
              <w:rPr>
                <w:webHidden/>
              </w:rPr>
              <w:fldChar w:fldCharType="separate"/>
            </w:r>
            <w:r w:rsidR="00E17E39">
              <w:rPr>
                <w:webHidden/>
              </w:rPr>
              <w:t>17</w:t>
            </w:r>
            <w:r>
              <w:rPr>
                <w:webHidden/>
              </w:rPr>
              <w:fldChar w:fldCharType="end"/>
            </w:r>
          </w:hyperlink>
        </w:p>
        <w:p w14:paraId="193073B1" w14:textId="4A3AA31D" w:rsidR="00B5456F" w:rsidRDefault="00B5456F">
          <w:pPr>
            <w:pStyle w:val="TOC2"/>
            <w:tabs>
              <w:tab w:val="left" w:pos="1361"/>
            </w:tabs>
            <w:rPr>
              <w:kern w:val="2"/>
              <w:sz w:val="22"/>
              <w:szCs w:val="22"/>
              <w:lang w:eastAsia="sv-SE"/>
              <w14:ligatures w14:val="standardContextual"/>
            </w:rPr>
          </w:pPr>
          <w:hyperlink w:anchor="_Toc147410636" w:history="1">
            <w:r w:rsidRPr="00B53145">
              <w:rPr>
                <w:rStyle w:val="Hyperlink"/>
              </w:rPr>
              <w:t>3.5.</w:t>
            </w:r>
            <w:r>
              <w:rPr>
                <w:kern w:val="2"/>
                <w:sz w:val="22"/>
                <w:szCs w:val="22"/>
                <w:lang w:eastAsia="sv-SE"/>
                <w14:ligatures w14:val="standardContextual"/>
              </w:rPr>
              <w:tab/>
            </w:r>
            <w:r w:rsidRPr="00B53145">
              <w:rPr>
                <w:rStyle w:val="Hyperlink"/>
              </w:rPr>
              <w:t>Övrigt</w:t>
            </w:r>
            <w:r>
              <w:rPr>
                <w:webHidden/>
              </w:rPr>
              <w:tab/>
            </w:r>
            <w:r>
              <w:rPr>
                <w:webHidden/>
              </w:rPr>
              <w:fldChar w:fldCharType="begin"/>
            </w:r>
            <w:r>
              <w:rPr>
                <w:webHidden/>
              </w:rPr>
              <w:instrText xml:space="preserve"> PAGEREF _Toc147410636 \h </w:instrText>
            </w:r>
            <w:r>
              <w:rPr>
                <w:webHidden/>
              </w:rPr>
            </w:r>
            <w:r>
              <w:rPr>
                <w:webHidden/>
              </w:rPr>
              <w:fldChar w:fldCharType="separate"/>
            </w:r>
            <w:r w:rsidR="00E17E39">
              <w:rPr>
                <w:webHidden/>
              </w:rPr>
              <w:t>18</w:t>
            </w:r>
            <w:r>
              <w:rPr>
                <w:webHidden/>
              </w:rPr>
              <w:fldChar w:fldCharType="end"/>
            </w:r>
          </w:hyperlink>
        </w:p>
        <w:p w14:paraId="72D30499" w14:textId="5FFAC19C" w:rsidR="00B5456F" w:rsidRDefault="00B5456F">
          <w:pPr>
            <w:pStyle w:val="TOC2"/>
            <w:tabs>
              <w:tab w:val="left" w:pos="1361"/>
            </w:tabs>
            <w:rPr>
              <w:kern w:val="2"/>
              <w:sz w:val="22"/>
              <w:szCs w:val="22"/>
              <w:lang w:eastAsia="sv-SE"/>
              <w14:ligatures w14:val="standardContextual"/>
            </w:rPr>
          </w:pPr>
          <w:hyperlink w:anchor="_Toc147410637" w:history="1">
            <w:r w:rsidRPr="00B53145">
              <w:rPr>
                <w:rStyle w:val="Hyperlink"/>
              </w:rPr>
              <w:t>3.6.</w:t>
            </w:r>
            <w:r>
              <w:rPr>
                <w:kern w:val="2"/>
                <w:sz w:val="22"/>
                <w:szCs w:val="22"/>
                <w:lang w:eastAsia="sv-SE"/>
                <w14:ligatures w14:val="standardContextual"/>
              </w:rPr>
              <w:tab/>
            </w:r>
            <w:r w:rsidRPr="00B53145">
              <w:rPr>
                <w:rStyle w:val="Hyperlink"/>
              </w:rPr>
              <w:t>Kända Avvikelser</w:t>
            </w:r>
            <w:r>
              <w:rPr>
                <w:webHidden/>
              </w:rPr>
              <w:tab/>
            </w:r>
            <w:r>
              <w:rPr>
                <w:webHidden/>
              </w:rPr>
              <w:fldChar w:fldCharType="begin"/>
            </w:r>
            <w:r>
              <w:rPr>
                <w:webHidden/>
              </w:rPr>
              <w:instrText xml:space="preserve"> PAGEREF _Toc147410637 \h </w:instrText>
            </w:r>
            <w:r>
              <w:rPr>
                <w:webHidden/>
              </w:rPr>
            </w:r>
            <w:r>
              <w:rPr>
                <w:webHidden/>
              </w:rPr>
              <w:fldChar w:fldCharType="separate"/>
            </w:r>
            <w:r w:rsidR="00E17E39">
              <w:rPr>
                <w:webHidden/>
              </w:rPr>
              <w:t>18</w:t>
            </w:r>
            <w:r>
              <w:rPr>
                <w:webHidden/>
              </w:rPr>
              <w:fldChar w:fldCharType="end"/>
            </w:r>
          </w:hyperlink>
        </w:p>
        <w:p w14:paraId="246448DF" w14:textId="5E6B20A4" w:rsidR="00B5456F" w:rsidRDefault="00B5456F">
          <w:pPr>
            <w:pStyle w:val="TOC2"/>
            <w:tabs>
              <w:tab w:val="left" w:pos="1361"/>
            </w:tabs>
            <w:rPr>
              <w:kern w:val="2"/>
              <w:sz w:val="22"/>
              <w:szCs w:val="22"/>
              <w:lang w:eastAsia="sv-SE"/>
              <w14:ligatures w14:val="standardContextual"/>
            </w:rPr>
          </w:pPr>
          <w:hyperlink w:anchor="_Toc147410638" w:history="1">
            <w:r w:rsidRPr="00B53145">
              <w:rPr>
                <w:rStyle w:val="Hyperlink"/>
              </w:rPr>
              <w:t>3.7.</w:t>
            </w:r>
            <w:r>
              <w:rPr>
                <w:kern w:val="2"/>
                <w:sz w:val="22"/>
                <w:szCs w:val="22"/>
                <w:lang w:eastAsia="sv-SE"/>
                <w14:ligatures w14:val="standardContextual"/>
              </w:rPr>
              <w:tab/>
            </w:r>
            <w:r w:rsidRPr="00B53145">
              <w:rPr>
                <w:rStyle w:val="Hyperlink"/>
              </w:rPr>
              <w:t>Godkännandedatum och kontaktperson gällande självdeklaration</w:t>
            </w:r>
            <w:r>
              <w:rPr>
                <w:webHidden/>
              </w:rPr>
              <w:tab/>
            </w:r>
            <w:r>
              <w:rPr>
                <w:webHidden/>
              </w:rPr>
              <w:fldChar w:fldCharType="begin"/>
            </w:r>
            <w:r>
              <w:rPr>
                <w:webHidden/>
              </w:rPr>
              <w:instrText xml:space="preserve"> PAGEREF _Toc147410638 \h </w:instrText>
            </w:r>
            <w:r>
              <w:rPr>
                <w:webHidden/>
              </w:rPr>
            </w:r>
            <w:r>
              <w:rPr>
                <w:webHidden/>
              </w:rPr>
              <w:fldChar w:fldCharType="separate"/>
            </w:r>
            <w:r w:rsidR="00E17E39">
              <w:rPr>
                <w:webHidden/>
              </w:rPr>
              <w:t>19</w:t>
            </w:r>
            <w:r>
              <w:rPr>
                <w:webHidden/>
              </w:rPr>
              <w:fldChar w:fldCharType="end"/>
            </w:r>
          </w:hyperlink>
        </w:p>
        <w:p w14:paraId="364C68CE" w14:textId="36706962" w:rsidR="00B5456F" w:rsidRDefault="00B5456F">
          <w:pPr>
            <w:pStyle w:val="TOC1"/>
            <w:rPr>
              <w:b w:val="0"/>
              <w:kern w:val="2"/>
              <w:sz w:val="22"/>
              <w:szCs w:val="22"/>
              <w14:ligatures w14:val="standardContextual"/>
            </w:rPr>
          </w:pPr>
          <w:hyperlink w:anchor="_Toc147410639" w:history="1">
            <w:r w:rsidRPr="00B53145">
              <w:rPr>
                <w:rStyle w:val="Hyperlink"/>
              </w:rPr>
              <w:t>4.</w:t>
            </w:r>
            <w:r>
              <w:rPr>
                <w:b w:val="0"/>
                <w:kern w:val="2"/>
                <w:sz w:val="22"/>
                <w:szCs w:val="22"/>
                <w14:ligatures w14:val="standardContextual"/>
              </w:rPr>
              <w:tab/>
            </w:r>
            <w:r w:rsidRPr="00B53145">
              <w:rPr>
                <w:rStyle w:val="Hyperlink"/>
              </w:rPr>
              <w:t>Resultat</w:t>
            </w:r>
            <w:r>
              <w:rPr>
                <w:webHidden/>
              </w:rPr>
              <w:tab/>
            </w:r>
            <w:r>
              <w:rPr>
                <w:webHidden/>
              </w:rPr>
              <w:fldChar w:fldCharType="begin"/>
            </w:r>
            <w:r>
              <w:rPr>
                <w:webHidden/>
              </w:rPr>
              <w:instrText xml:space="preserve"> PAGEREF _Toc147410639 \h </w:instrText>
            </w:r>
            <w:r>
              <w:rPr>
                <w:webHidden/>
              </w:rPr>
            </w:r>
            <w:r>
              <w:rPr>
                <w:webHidden/>
              </w:rPr>
              <w:fldChar w:fldCharType="separate"/>
            </w:r>
            <w:r w:rsidR="00E17E39">
              <w:rPr>
                <w:webHidden/>
              </w:rPr>
              <w:t>20</w:t>
            </w:r>
            <w:r>
              <w:rPr>
                <w:webHidden/>
              </w:rPr>
              <w:fldChar w:fldCharType="end"/>
            </w:r>
          </w:hyperlink>
        </w:p>
        <w:p w14:paraId="14AE7B87" w14:textId="2C5D7FDA" w:rsidR="00976057" w:rsidRPr="0066768F" w:rsidRDefault="004F6E9F" w:rsidP="00EA678D">
          <w:pPr>
            <w:pStyle w:val="TOC1"/>
            <w:ind w:left="0" w:firstLine="0"/>
            <w:rPr>
              <w:bCs/>
            </w:rPr>
          </w:pPr>
          <w:r w:rsidRPr="0066768F">
            <w:rPr>
              <w:shd w:val="clear" w:color="auto" w:fill="F0F0F0"/>
            </w:rPr>
            <w:fldChar w:fldCharType="end"/>
          </w:r>
        </w:p>
      </w:sdtContent>
    </w:sdt>
    <w:p w14:paraId="6A4C9087" w14:textId="77777777" w:rsidR="00C258DE" w:rsidRDefault="00C258DE" w:rsidP="0066768F">
      <w:pPr>
        <w:pStyle w:val="Tabelltitel"/>
      </w:pPr>
      <w:r w:rsidRPr="00733AA0">
        <w:rPr>
          <w:rFonts w:ascii="Arial" w:hAnsi="Arial"/>
          <w:color w:val="FFFFFF"/>
        </w:rPr>
        <w:t>Revisionshistorik</w:t>
      </w:r>
      <w:r>
        <w:rPr>
          <w:rFonts w:ascii="Arial" w:hAnsi="Arial"/>
          <w:color w:val="FFFFFF"/>
        </w:rPr>
        <w:t xml:space="preserve"> för självdeklarationsmall</w:t>
      </w:r>
      <w:r w:rsidRPr="0066768F">
        <w:t xml:space="preserve"> </w:t>
      </w:r>
    </w:p>
    <w:p w14:paraId="4DD40A09" w14:textId="77777777" w:rsidR="00C258DE" w:rsidRDefault="00C258DE" w:rsidP="0066768F">
      <w:pPr>
        <w:pStyle w:val="Tabelltitel"/>
      </w:pPr>
    </w:p>
    <w:p w14:paraId="2B2D1C5E" w14:textId="207C6F5A" w:rsidR="00C258DE" w:rsidRDefault="00C258DE" w:rsidP="00A36652">
      <w:pPr>
        <w:pStyle w:val="Heading1"/>
        <w:pageBreakBefore/>
        <w:numPr>
          <w:ilvl w:val="0"/>
          <w:numId w:val="18"/>
        </w:numPr>
        <w:tabs>
          <w:tab w:val="clear" w:pos="360"/>
        </w:tabs>
        <w:spacing w:before="240" w:after="60"/>
        <w:ind w:left="357" w:hanging="357"/>
      </w:pPr>
      <w:bookmarkStart w:id="0" w:name="_Toc405838315"/>
      <w:bookmarkStart w:id="1" w:name="_Toc147410604"/>
      <w:r>
        <w:lastRenderedPageBreak/>
        <w:t>Versionshantering</w:t>
      </w:r>
      <w:bookmarkEnd w:id="0"/>
      <w:bookmarkEnd w:id="1"/>
    </w:p>
    <w:p w14:paraId="04C5B713" w14:textId="165173CC" w:rsidR="0066768F" w:rsidRPr="0066768F" w:rsidRDefault="0066768F" w:rsidP="0066768F">
      <w:pPr>
        <w:pStyle w:val="Tabelltitel"/>
      </w:pPr>
      <w:r w:rsidRPr="0066768F">
        <w:t>Revisionshistorik</w:t>
      </w:r>
      <w:r w:rsidR="00C258DE">
        <w:t xml:space="preserve"> för själdeklarationsmall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984"/>
        <w:gridCol w:w="4384"/>
      </w:tblGrid>
      <w:tr w:rsidR="0066768F" w:rsidRPr="0066768F" w14:paraId="2D9C741A" w14:textId="77777777" w:rsidTr="00C258DE">
        <w:trPr>
          <w:trHeight w:val="21"/>
        </w:trPr>
        <w:tc>
          <w:tcPr>
            <w:tcW w:w="1418" w:type="dxa"/>
            <w:shd w:val="clear" w:color="auto" w:fill="A33662" w:themeFill="accent1"/>
          </w:tcPr>
          <w:p w14:paraId="300CFCE4" w14:textId="77777777" w:rsidR="0066768F" w:rsidRPr="0066768F" w:rsidRDefault="0066768F" w:rsidP="00FD6A00">
            <w:pPr>
              <w:pStyle w:val="Tabellrubrik"/>
            </w:pPr>
            <w:r w:rsidRPr="0066768F">
              <w:t>Version</w:t>
            </w:r>
          </w:p>
        </w:tc>
        <w:tc>
          <w:tcPr>
            <w:tcW w:w="1276" w:type="dxa"/>
            <w:shd w:val="clear" w:color="auto" w:fill="A33662" w:themeFill="accent1"/>
          </w:tcPr>
          <w:p w14:paraId="7D4E7803" w14:textId="77777777" w:rsidR="0066768F" w:rsidRPr="0066768F" w:rsidRDefault="0066768F" w:rsidP="00FD6A00">
            <w:pPr>
              <w:pStyle w:val="Tabellrubrik"/>
            </w:pPr>
            <w:r w:rsidRPr="0066768F">
              <w:t>Datum</w:t>
            </w:r>
          </w:p>
        </w:tc>
        <w:tc>
          <w:tcPr>
            <w:tcW w:w="1984" w:type="dxa"/>
            <w:shd w:val="clear" w:color="auto" w:fill="A33662" w:themeFill="accent1"/>
          </w:tcPr>
          <w:p w14:paraId="465F0C57" w14:textId="77777777" w:rsidR="0066768F" w:rsidRPr="0066768F" w:rsidRDefault="0066768F" w:rsidP="00FD6A00">
            <w:pPr>
              <w:pStyle w:val="Tabellrubrik"/>
            </w:pPr>
            <w:r w:rsidRPr="0066768F">
              <w:t>Författare</w:t>
            </w:r>
          </w:p>
        </w:tc>
        <w:tc>
          <w:tcPr>
            <w:tcW w:w="4384" w:type="dxa"/>
            <w:shd w:val="clear" w:color="auto" w:fill="A33662" w:themeFill="accent1"/>
          </w:tcPr>
          <w:p w14:paraId="47694C2F" w14:textId="77777777" w:rsidR="0066768F" w:rsidRPr="0066768F" w:rsidRDefault="0066768F" w:rsidP="00FD6A00">
            <w:pPr>
              <w:pStyle w:val="Tabellrubrik"/>
            </w:pPr>
            <w:r w:rsidRPr="0066768F">
              <w:t>Kommentar</w:t>
            </w:r>
          </w:p>
        </w:tc>
      </w:tr>
      <w:tr w:rsidR="00C258DE" w:rsidRPr="0066768F" w14:paraId="32A874A3" w14:textId="77777777" w:rsidTr="00C258DE">
        <w:tc>
          <w:tcPr>
            <w:tcW w:w="1418" w:type="dxa"/>
            <w:tcBorders>
              <w:bottom w:val="single" w:sz="4" w:space="0" w:color="A33662" w:themeColor="accent1"/>
              <w:right w:val="single" w:sz="24" w:space="0" w:color="FFFFFF" w:themeColor="background1"/>
            </w:tcBorders>
          </w:tcPr>
          <w:p w14:paraId="661ED8CB" w14:textId="704AC7BD" w:rsidR="00C258DE" w:rsidRPr="0066768F" w:rsidRDefault="00C258DE" w:rsidP="00C258DE">
            <w:r>
              <w:rPr>
                <w:rFonts w:ascii="Arial" w:hAnsi="Arial"/>
              </w:rPr>
              <w:t>1.0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6FCB4C" w14:textId="263C8343" w:rsidR="00C258DE" w:rsidRPr="0066768F" w:rsidRDefault="00C258DE" w:rsidP="00C258DE">
            <w:r>
              <w:t>-</w:t>
            </w:r>
          </w:p>
        </w:tc>
        <w:tc>
          <w:tcPr>
            <w:tcW w:w="1984" w:type="dxa"/>
            <w:tcBorders>
              <w:left w:val="single" w:sz="24" w:space="0" w:color="FFFFFF" w:themeColor="background1"/>
              <w:bottom w:val="single" w:sz="4" w:space="0" w:color="A33662" w:themeColor="accent1"/>
              <w:right w:val="single" w:sz="24" w:space="0" w:color="FFFFFF" w:themeColor="background1"/>
            </w:tcBorders>
          </w:tcPr>
          <w:p w14:paraId="03D6FD80" w14:textId="43F45C5D" w:rsidR="00C258DE" w:rsidRPr="0066768F" w:rsidRDefault="00C258DE" w:rsidP="00C258DE">
            <w:r w:rsidRPr="00C258DE">
              <w:t>Rikard Edgren</w:t>
            </w:r>
          </w:p>
        </w:tc>
        <w:tc>
          <w:tcPr>
            <w:tcW w:w="4384" w:type="dxa"/>
            <w:tcBorders>
              <w:left w:val="single" w:sz="24" w:space="0" w:color="FFFFFF" w:themeColor="background1"/>
              <w:bottom w:val="single" w:sz="4" w:space="0" w:color="A33662" w:themeColor="accent1"/>
            </w:tcBorders>
          </w:tcPr>
          <w:p w14:paraId="69C7D7A3" w14:textId="46E95761" w:rsidR="00C258DE" w:rsidRPr="0066768F" w:rsidRDefault="00C258DE" w:rsidP="00C258DE">
            <w:pPr>
              <w:rPr>
                <w:i/>
                <w:iCs/>
              </w:rPr>
            </w:pPr>
            <w:r w:rsidRPr="00C258DE">
              <w:rPr>
                <w:i/>
                <w:iCs/>
              </w:rPr>
              <w:t>Kommentar</w:t>
            </w:r>
          </w:p>
        </w:tc>
      </w:tr>
      <w:tr w:rsidR="008663E0" w:rsidRPr="0066768F" w14:paraId="41D5D4C3"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038F64B0" w14:textId="008B9B37" w:rsidR="008663E0" w:rsidRPr="0066768F" w:rsidRDefault="008663E0" w:rsidP="008663E0">
            <w:r>
              <w:t>1.0.1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1674C0" w14:textId="7E0523D4" w:rsidR="008663E0" w:rsidRPr="0066768F" w:rsidRDefault="008663E0" w:rsidP="008663E0">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9C82A" w14:textId="16D22413" w:rsidR="008663E0" w:rsidRPr="0066768F" w:rsidRDefault="008663E0" w:rsidP="008663E0">
            <w:r w:rsidRPr="00C258DE">
              <w:t>Rikard Edgren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3FD0A1A4" w14:textId="05F653FC" w:rsidR="008663E0" w:rsidRPr="0066768F" w:rsidRDefault="008663E0" w:rsidP="008663E0">
            <w:pPr>
              <w:rPr>
                <w:i/>
                <w:iCs/>
              </w:rPr>
            </w:pPr>
            <w:r w:rsidRPr="00C258DE">
              <w:rPr>
                <w:i/>
                <w:iCs/>
              </w:rPr>
              <w:t>Förtydliganden av otydligheter.</w:t>
            </w:r>
          </w:p>
        </w:tc>
      </w:tr>
      <w:tr w:rsidR="00C258DE" w:rsidRPr="0066768F" w14:paraId="2CD7E5F9"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435021EB" w14:textId="02673CDD" w:rsidR="00C258DE" w:rsidRPr="0066768F" w:rsidRDefault="00C258DE" w:rsidP="00C258DE">
            <w:r>
              <w:t>1.0.2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320F7B" w14:textId="53FF2396" w:rsidR="00C258DE" w:rsidRPr="0066768F" w:rsidRDefault="00C258DE" w:rsidP="00C258DE">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88DD17" w14:textId="6917DC3D" w:rsidR="00C258DE" w:rsidRPr="0066768F" w:rsidRDefault="00C258DE" w:rsidP="00C258DE">
            <w:r w:rsidRPr="00C258DE">
              <w:t>Rikard Edgren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00969B7E" w14:textId="72B22737" w:rsidR="00C258DE" w:rsidRPr="008663E0" w:rsidRDefault="008663E0" w:rsidP="00C258DE">
            <w:pPr>
              <w:rPr>
                <w:i/>
                <w:iCs/>
              </w:rPr>
            </w:pPr>
            <w:r w:rsidRPr="008663E0">
              <w:rPr>
                <w:i/>
                <w:iCs/>
              </w:rPr>
              <w:t>Korrigerade</w:t>
            </w:r>
            <w:r w:rsidRPr="008663E0">
              <w:rPr>
                <w:rFonts w:ascii="Arial" w:hAnsi="Arial"/>
                <w:i/>
                <w:iCs/>
              </w:rPr>
              <w:t xml:space="preserve"> testfallsreferens i 3.3.1</w:t>
            </w:r>
          </w:p>
        </w:tc>
      </w:tr>
      <w:tr w:rsidR="008663E0" w:rsidRPr="0066768F" w14:paraId="65CB640A"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21A369BC" w14:textId="41B81063" w:rsidR="008663E0" w:rsidRDefault="008663E0" w:rsidP="008663E0">
            <w:r>
              <w:t>1.0.3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1C0AD8" w14:textId="4D596C2C" w:rsidR="008663E0" w:rsidRDefault="008663E0" w:rsidP="008663E0">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FD8C720" w14:textId="152F87DD" w:rsidR="008663E0" w:rsidRPr="00C258DE" w:rsidRDefault="008663E0" w:rsidP="008663E0">
            <w:r w:rsidRPr="00C258DE">
              <w:t>Rikard Edgren</w:t>
            </w:r>
          </w:p>
        </w:tc>
        <w:tc>
          <w:tcPr>
            <w:tcW w:w="4384" w:type="dxa"/>
            <w:tcBorders>
              <w:top w:val="single" w:sz="4" w:space="0" w:color="A33662" w:themeColor="accent1"/>
              <w:left w:val="single" w:sz="24" w:space="0" w:color="FFFFFF" w:themeColor="background1"/>
              <w:bottom w:val="single" w:sz="4" w:space="0" w:color="A33662" w:themeColor="accent1"/>
            </w:tcBorders>
          </w:tcPr>
          <w:p w14:paraId="346C8D5E" w14:textId="77777777" w:rsidR="008663E0" w:rsidRDefault="008663E0" w:rsidP="008663E0">
            <w:pPr>
              <w:rPr>
                <w:rFonts w:ascii="Arial" w:hAnsi="Arial"/>
              </w:rPr>
            </w:pPr>
            <w:r>
              <w:rPr>
                <w:rFonts w:ascii="Arial" w:hAnsi="Arial"/>
              </w:rPr>
              <w:t>Korrigerade testfallsreferens i 3.2.13, 3.3.1</w:t>
            </w:r>
          </w:p>
          <w:p w14:paraId="6A5BFB7A" w14:textId="43782025" w:rsidR="008663E0" w:rsidRPr="00C258DE" w:rsidRDefault="008663E0" w:rsidP="008663E0">
            <w:pPr>
              <w:rPr>
                <w:i/>
                <w:iCs/>
              </w:rPr>
            </w:pPr>
            <w:r>
              <w:rPr>
                <w:rFonts w:ascii="Arial" w:hAnsi="Arial"/>
              </w:rPr>
              <w:t xml:space="preserve">Rättning stavfel till </w:t>
            </w:r>
            <w:proofErr w:type="spellStart"/>
            <w:r>
              <w:rPr>
                <w:rFonts w:ascii="Arial" w:hAnsi="Arial"/>
              </w:rPr>
              <w:t>invoicedAmountDetails</w:t>
            </w:r>
            <w:proofErr w:type="spellEnd"/>
          </w:p>
        </w:tc>
      </w:tr>
      <w:tr w:rsidR="008663E0" w:rsidRPr="0066768F" w14:paraId="42EE932C"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719E59F2" w14:textId="0C3E8D1D" w:rsidR="008663E0" w:rsidRPr="0066768F" w:rsidRDefault="008663E0" w:rsidP="008663E0">
            <w:r>
              <w:t>1.0.4.A</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ED921C" w14:textId="4AD7CDCE" w:rsidR="008663E0" w:rsidRPr="0066768F" w:rsidRDefault="008663E0" w:rsidP="008663E0">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0B21B3" w14:textId="06704207" w:rsidR="008663E0" w:rsidRPr="0066768F" w:rsidRDefault="008663E0" w:rsidP="008663E0">
            <w:r w:rsidRPr="00C258DE">
              <w:t>Magnus Söderlind</w:t>
            </w:r>
          </w:p>
        </w:tc>
        <w:tc>
          <w:tcPr>
            <w:tcW w:w="4384" w:type="dxa"/>
            <w:tcBorders>
              <w:top w:val="single" w:sz="4" w:space="0" w:color="A33662" w:themeColor="accent1"/>
              <w:left w:val="single" w:sz="24" w:space="0" w:color="FFFFFF" w:themeColor="background1"/>
              <w:bottom w:val="single" w:sz="4" w:space="0" w:color="A33662" w:themeColor="accent1"/>
            </w:tcBorders>
          </w:tcPr>
          <w:p w14:paraId="7918AE95" w14:textId="2A410708" w:rsidR="008663E0" w:rsidRPr="0066768F" w:rsidRDefault="008663E0" w:rsidP="008663E0">
            <w:pPr>
              <w:rPr>
                <w:i/>
                <w:iCs/>
              </w:rPr>
            </w:pPr>
            <w:r>
              <w:rPr>
                <w:rFonts w:ascii="Arial" w:hAnsi="Arial"/>
              </w:rPr>
              <w:t>Referenser till TF 2.9(Felaktig verksamhetsområdeskod) tillagt</w:t>
            </w:r>
          </w:p>
        </w:tc>
      </w:tr>
      <w:tr w:rsidR="008663E0" w:rsidRPr="0066768F" w14:paraId="04197E32"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26239B8E" w14:textId="5CCAE862" w:rsidR="008663E0" w:rsidRPr="0066768F" w:rsidRDefault="008663E0" w:rsidP="008663E0">
            <w:r>
              <w:t>1.0.5</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1361D0" w14:textId="18FD5CA4" w:rsidR="008663E0" w:rsidRPr="0066768F" w:rsidRDefault="008663E0" w:rsidP="008663E0">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9C507C" w14:textId="275B98A0" w:rsidR="008663E0" w:rsidRPr="0066768F" w:rsidRDefault="008663E0" w:rsidP="008663E0">
            <w:r w:rsidRPr="00C258DE">
              <w:t>Jan Söderman</w:t>
            </w:r>
          </w:p>
        </w:tc>
        <w:tc>
          <w:tcPr>
            <w:tcW w:w="4384" w:type="dxa"/>
            <w:tcBorders>
              <w:top w:val="single" w:sz="4" w:space="0" w:color="A33662" w:themeColor="accent1"/>
              <w:left w:val="single" w:sz="24" w:space="0" w:color="FFFFFF" w:themeColor="background1"/>
              <w:bottom w:val="single" w:sz="4" w:space="0" w:color="A33662" w:themeColor="accent1"/>
            </w:tcBorders>
          </w:tcPr>
          <w:p w14:paraId="38C8A2C7" w14:textId="31590AB9" w:rsidR="008663E0" w:rsidRPr="0066768F" w:rsidRDefault="008663E0" w:rsidP="008663E0">
            <w:pPr>
              <w:rPr>
                <w:i/>
                <w:iCs/>
              </w:rPr>
            </w:pPr>
            <w:r>
              <w:rPr>
                <w:rFonts w:ascii="Arial" w:hAnsi="Arial"/>
              </w:rPr>
              <w:t>Tagit bort referenser till SIT</w:t>
            </w:r>
          </w:p>
        </w:tc>
      </w:tr>
      <w:tr w:rsidR="008663E0" w:rsidRPr="0066768F" w14:paraId="66C0D0CE"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7733BFBD" w14:textId="3BCCD0FF" w:rsidR="008663E0" w:rsidRPr="0066768F" w:rsidRDefault="008663E0" w:rsidP="008663E0">
            <w:r>
              <w:t>1.0.6</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74FA89A" w14:textId="43BBDC40" w:rsidR="008663E0" w:rsidRPr="0066768F" w:rsidRDefault="008663E0" w:rsidP="008663E0">
            <w:r>
              <w:t>-</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603E7FF" w14:textId="49F92879" w:rsidR="008663E0" w:rsidRPr="0066768F" w:rsidRDefault="008663E0" w:rsidP="008663E0">
            <w:r w:rsidRPr="00C258DE">
              <w:t>Jan Söderman</w:t>
            </w:r>
          </w:p>
        </w:tc>
        <w:tc>
          <w:tcPr>
            <w:tcW w:w="4384" w:type="dxa"/>
            <w:tcBorders>
              <w:top w:val="single" w:sz="4" w:space="0" w:color="A33662" w:themeColor="accent1"/>
              <w:left w:val="single" w:sz="24" w:space="0" w:color="FFFFFF" w:themeColor="background1"/>
              <w:bottom w:val="single" w:sz="4" w:space="0" w:color="A33662" w:themeColor="accent1"/>
            </w:tcBorders>
          </w:tcPr>
          <w:p w14:paraId="3EE8097D" w14:textId="6A6B92E3" w:rsidR="008663E0" w:rsidRPr="0066768F" w:rsidRDefault="008663E0" w:rsidP="008663E0">
            <w:pPr>
              <w:rPr>
                <w:i/>
                <w:iCs/>
              </w:rPr>
            </w:pPr>
            <w:r>
              <w:rPr>
                <w:rFonts w:ascii="Arial" w:hAnsi="Arial"/>
              </w:rPr>
              <w:t>Uppdaterat version</w:t>
            </w:r>
          </w:p>
        </w:tc>
      </w:tr>
      <w:tr w:rsidR="008663E0" w:rsidRPr="0066768F" w14:paraId="7CF8DEB1"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3A482624" w14:textId="61AAC56B" w:rsidR="008663E0" w:rsidRPr="0066768F" w:rsidRDefault="008663E0" w:rsidP="008663E0">
            <w:r>
              <w:t>1.0.7</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EC04F9" w14:textId="4E245750" w:rsidR="008663E0" w:rsidRPr="0066768F" w:rsidRDefault="008663E0" w:rsidP="008663E0">
            <w:r>
              <w:t>2023-10-04</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587B2C1" w14:textId="05248EA2" w:rsidR="008663E0" w:rsidRPr="0066768F" w:rsidRDefault="008663E0" w:rsidP="008663E0">
            <w:r>
              <w:t>John Jensen</w:t>
            </w:r>
          </w:p>
        </w:tc>
        <w:tc>
          <w:tcPr>
            <w:tcW w:w="4384" w:type="dxa"/>
            <w:tcBorders>
              <w:top w:val="single" w:sz="4" w:space="0" w:color="A33662" w:themeColor="accent1"/>
              <w:left w:val="single" w:sz="24" w:space="0" w:color="FFFFFF" w:themeColor="background1"/>
              <w:bottom w:val="single" w:sz="4" w:space="0" w:color="A33662" w:themeColor="accent1"/>
            </w:tcBorders>
          </w:tcPr>
          <w:p w14:paraId="41E157FA" w14:textId="0338B193" w:rsidR="008663E0" w:rsidRPr="0066768F" w:rsidRDefault="008663E0" w:rsidP="008663E0">
            <w:pPr>
              <w:rPr>
                <w:i/>
                <w:iCs/>
              </w:rPr>
            </w:pPr>
            <w:r>
              <w:rPr>
                <w:i/>
                <w:iCs/>
              </w:rPr>
              <w:t>Uppdatering till ny Inera mall. Uppdatering inför release 1.0.7</w:t>
            </w:r>
          </w:p>
        </w:tc>
      </w:tr>
      <w:tr w:rsidR="008663E0" w:rsidRPr="0066768F" w14:paraId="75603AD3"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184466BE" w14:textId="1AE02EE3" w:rsidR="008663E0" w:rsidRPr="0066768F" w:rsidRDefault="0054767A" w:rsidP="008663E0">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26388E" w14:textId="400D6013" w:rsidR="008663E0" w:rsidRPr="0066768F" w:rsidRDefault="0054767A" w:rsidP="008663E0">
            <w:r>
              <w:t>2025-09-11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545589" w14:textId="5BCAF7B7" w:rsidR="008663E0" w:rsidRPr="0066768F" w:rsidRDefault="0054767A" w:rsidP="008663E0">
            <w:r>
              <w:t>Pontus Karlsson</w:t>
            </w:r>
          </w:p>
        </w:tc>
        <w:tc>
          <w:tcPr>
            <w:tcW w:w="4384" w:type="dxa"/>
            <w:tcBorders>
              <w:top w:val="single" w:sz="4" w:space="0" w:color="A33662" w:themeColor="accent1"/>
              <w:left w:val="single" w:sz="24" w:space="0" w:color="FFFFFF" w:themeColor="background1"/>
              <w:bottom w:val="single" w:sz="4" w:space="0" w:color="A33662" w:themeColor="accent1"/>
            </w:tcBorders>
          </w:tcPr>
          <w:p w14:paraId="0A623A38" w14:textId="75179077" w:rsidR="008663E0" w:rsidRPr="0066768F" w:rsidRDefault="0054767A" w:rsidP="008663E0">
            <w:pPr>
              <w:rPr>
                <w:i/>
                <w:iCs/>
              </w:rPr>
            </w:pPr>
            <w:r>
              <w:rPr>
                <w:i/>
                <w:iCs/>
              </w:rPr>
              <w:t>Uppdatering inför release 1.1</w:t>
            </w:r>
          </w:p>
        </w:tc>
      </w:tr>
      <w:tr w:rsidR="008663E0" w:rsidRPr="0066768F" w14:paraId="1F8B24CE" w14:textId="77777777" w:rsidTr="00C258DE">
        <w:tc>
          <w:tcPr>
            <w:tcW w:w="1418" w:type="dxa"/>
            <w:tcBorders>
              <w:top w:val="single" w:sz="4" w:space="0" w:color="A33662" w:themeColor="accent1"/>
              <w:bottom w:val="single" w:sz="4" w:space="0" w:color="A33662" w:themeColor="accent1"/>
              <w:right w:val="single" w:sz="24" w:space="0" w:color="FFFFFF" w:themeColor="background1"/>
            </w:tcBorders>
          </w:tcPr>
          <w:p w14:paraId="66FBA52E" w14:textId="77777777" w:rsidR="008663E0" w:rsidRPr="0066768F" w:rsidRDefault="008663E0" w:rsidP="008663E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FCB0D2" w14:textId="77777777" w:rsidR="008663E0" w:rsidRPr="0066768F" w:rsidRDefault="008663E0" w:rsidP="008663E0"/>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F1863B3" w14:textId="77777777" w:rsidR="008663E0" w:rsidRPr="0066768F" w:rsidRDefault="008663E0" w:rsidP="008663E0"/>
        </w:tc>
        <w:tc>
          <w:tcPr>
            <w:tcW w:w="4384" w:type="dxa"/>
            <w:tcBorders>
              <w:top w:val="single" w:sz="4" w:space="0" w:color="A33662" w:themeColor="accent1"/>
              <w:left w:val="single" w:sz="24" w:space="0" w:color="FFFFFF" w:themeColor="background1"/>
              <w:bottom w:val="single" w:sz="4" w:space="0" w:color="A33662" w:themeColor="accent1"/>
            </w:tcBorders>
          </w:tcPr>
          <w:p w14:paraId="05B583BA" w14:textId="77777777" w:rsidR="008663E0" w:rsidRPr="0066768F" w:rsidRDefault="008663E0" w:rsidP="008663E0">
            <w:pPr>
              <w:rPr>
                <w:i/>
                <w:iCs/>
              </w:rPr>
            </w:pPr>
          </w:p>
        </w:tc>
      </w:tr>
    </w:tbl>
    <w:p w14:paraId="472F8DD2" w14:textId="77777777" w:rsidR="00C258DE" w:rsidRDefault="00C258DE" w:rsidP="004E1B5F"/>
    <w:p w14:paraId="64F98DFA" w14:textId="6D5F04C8" w:rsidR="00C258DE" w:rsidRPr="0066768F" w:rsidRDefault="00C258DE" w:rsidP="00C258DE">
      <w:pPr>
        <w:pStyle w:val="Tabelltitel"/>
      </w:pPr>
      <w:r w:rsidRPr="0066768F">
        <w:t>Revisionshistorik</w:t>
      </w:r>
      <w:r w:rsidR="00BC0A74">
        <w:t xml:space="preserve"> </w:t>
      </w:r>
      <w:r w:rsidR="00BC0A74" w:rsidRPr="00BC0A74">
        <w:t>för ifyllande av underlaget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C258DE" w:rsidRPr="0066768F" w14:paraId="6374651F" w14:textId="77777777" w:rsidTr="008B2156">
        <w:trPr>
          <w:trHeight w:val="21"/>
        </w:trPr>
        <w:tc>
          <w:tcPr>
            <w:tcW w:w="1418" w:type="dxa"/>
            <w:shd w:val="clear" w:color="auto" w:fill="A33662" w:themeFill="accent1"/>
          </w:tcPr>
          <w:p w14:paraId="54C8A96E" w14:textId="77777777" w:rsidR="00C258DE" w:rsidRPr="0066768F" w:rsidRDefault="00C258DE" w:rsidP="008B2156">
            <w:pPr>
              <w:pStyle w:val="Tabellrubrik"/>
            </w:pPr>
            <w:r w:rsidRPr="0066768F">
              <w:t>Version</w:t>
            </w:r>
          </w:p>
        </w:tc>
        <w:tc>
          <w:tcPr>
            <w:tcW w:w="1276" w:type="dxa"/>
            <w:shd w:val="clear" w:color="auto" w:fill="A33662" w:themeFill="accent1"/>
          </w:tcPr>
          <w:p w14:paraId="3118B33C" w14:textId="77777777" w:rsidR="00C258DE" w:rsidRPr="0066768F" w:rsidRDefault="00C258DE" w:rsidP="008B2156">
            <w:pPr>
              <w:pStyle w:val="Tabellrubrik"/>
            </w:pPr>
            <w:r w:rsidRPr="0066768F">
              <w:t>Datum</w:t>
            </w:r>
          </w:p>
        </w:tc>
        <w:tc>
          <w:tcPr>
            <w:tcW w:w="2268" w:type="dxa"/>
            <w:shd w:val="clear" w:color="auto" w:fill="A33662" w:themeFill="accent1"/>
          </w:tcPr>
          <w:p w14:paraId="1BA0C935" w14:textId="77777777" w:rsidR="00C258DE" w:rsidRPr="0066768F" w:rsidRDefault="00C258DE" w:rsidP="008B2156">
            <w:pPr>
              <w:pStyle w:val="Tabellrubrik"/>
            </w:pPr>
            <w:r w:rsidRPr="0066768F">
              <w:t>Författare</w:t>
            </w:r>
          </w:p>
        </w:tc>
        <w:tc>
          <w:tcPr>
            <w:tcW w:w="4100" w:type="dxa"/>
            <w:shd w:val="clear" w:color="auto" w:fill="A33662" w:themeFill="accent1"/>
          </w:tcPr>
          <w:p w14:paraId="0253C9E1" w14:textId="77777777" w:rsidR="00C258DE" w:rsidRPr="0066768F" w:rsidRDefault="00C258DE" w:rsidP="008B2156">
            <w:pPr>
              <w:pStyle w:val="Tabellrubrik"/>
            </w:pPr>
            <w:r w:rsidRPr="0066768F">
              <w:t>Kommentar</w:t>
            </w:r>
          </w:p>
        </w:tc>
      </w:tr>
      <w:tr w:rsidR="00C258DE" w:rsidRPr="0066768F" w14:paraId="485A9BF7" w14:textId="77777777" w:rsidTr="008B2156">
        <w:tc>
          <w:tcPr>
            <w:tcW w:w="1418" w:type="dxa"/>
            <w:tcBorders>
              <w:bottom w:val="single" w:sz="4" w:space="0" w:color="A33662" w:themeColor="accent1"/>
              <w:right w:val="single" w:sz="24" w:space="0" w:color="FFFFFF" w:themeColor="background1"/>
            </w:tcBorders>
          </w:tcPr>
          <w:p w14:paraId="035852CD" w14:textId="77777777" w:rsidR="00C258DE" w:rsidRPr="0066768F" w:rsidRDefault="00C258DE" w:rsidP="008B2156"/>
        </w:tc>
        <w:tc>
          <w:tcPr>
            <w:tcW w:w="1276" w:type="dxa"/>
            <w:tcBorders>
              <w:left w:val="single" w:sz="24" w:space="0" w:color="FFFFFF" w:themeColor="background1"/>
              <w:bottom w:val="single" w:sz="4" w:space="0" w:color="A33662" w:themeColor="accent1"/>
              <w:right w:val="single" w:sz="24" w:space="0" w:color="FFFFFF" w:themeColor="background1"/>
            </w:tcBorders>
          </w:tcPr>
          <w:p w14:paraId="6E6D223D" w14:textId="77777777" w:rsidR="00C258DE" w:rsidRPr="0066768F" w:rsidRDefault="00C258DE" w:rsidP="008B2156"/>
        </w:tc>
        <w:tc>
          <w:tcPr>
            <w:tcW w:w="2268" w:type="dxa"/>
            <w:tcBorders>
              <w:left w:val="single" w:sz="24" w:space="0" w:color="FFFFFF" w:themeColor="background1"/>
              <w:bottom w:val="single" w:sz="4" w:space="0" w:color="A33662" w:themeColor="accent1"/>
              <w:right w:val="single" w:sz="24" w:space="0" w:color="FFFFFF" w:themeColor="background1"/>
            </w:tcBorders>
          </w:tcPr>
          <w:p w14:paraId="6BC77EF6" w14:textId="77777777" w:rsidR="00C258DE" w:rsidRPr="0066768F" w:rsidRDefault="00C258DE" w:rsidP="008B2156"/>
        </w:tc>
        <w:tc>
          <w:tcPr>
            <w:tcW w:w="4100" w:type="dxa"/>
            <w:tcBorders>
              <w:left w:val="single" w:sz="24" w:space="0" w:color="FFFFFF" w:themeColor="background1"/>
              <w:bottom w:val="single" w:sz="4" w:space="0" w:color="A33662" w:themeColor="accent1"/>
            </w:tcBorders>
          </w:tcPr>
          <w:p w14:paraId="5F5E867F" w14:textId="77777777" w:rsidR="00C258DE" w:rsidRPr="0066768F" w:rsidRDefault="00C258DE" w:rsidP="008B2156">
            <w:pPr>
              <w:rPr>
                <w:i/>
                <w:iCs/>
              </w:rPr>
            </w:pPr>
          </w:p>
        </w:tc>
      </w:tr>
      <w:tr w:rsidR="00C258DE" w:rsidRPr="0066768F" w14:paraId="70C4A88E"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571E26CD"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358AB"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2D7BEC"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32F80AD7" w14:textId="77777777" w:rsidR="00C258DE" w:rsidRPr="0066768F" w:rsidRDefault="00C258DE" w:rsidP="008B2156">
            <w:pPr>
              <w:rPr>
                <w:i/>
                <w:iCs/>
              </w:rPr>
            </w:pPr>
          </w:p>
        </w:tc>
      </w:tr>
      <w:tr w:rsidR="00C258DE" w:rsidRPr="0066768F" w14:paraId="01F92AAD"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4383303E"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DEA0A7"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9C5F03F"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699E88F6" w14:textId="77777777" w:rsidR="00C258DE" w:rsidRPr="0066768F" w:rsidRDefault="00C258DE" w:rsidP="008B2156">
            <w:pPr>
              <w:rPr>
                <w:i/>
                <w:iCs/>
              </w:rPr>
            </w:pPr>
          </w:p>
        </w:tc>
      </w:tr>
      <w:tr w:rsidR="00C258DE" w:rsidRPr="0066768F" w14:paraId="527DBE30" w14:textId="77777777" w:rsidTr="008B2156">
        <w:tc>
          <w:tcPr>
            <w:tcW w:w="1418" w:type="dxa"/>
            <w:tcBorders>
              <w:top w:val="single" w:sz="4" w:space="0" w:color="A33662" w:themeColor="accent1"/>
              <w:bottom w:val="single" w:sz="4" w:space="0" w:color="A33662" w:themeColor="accent1"/>
              <w:right w:val="single" w:sz="24" w:space="0" w:color="FFFFFF" w:themeColor="background1"/>
            </w:tcBorders>
          </w:tcPr>
          <w:p w14:paraId="4EE6D223" w14:textId="77777777" w:rsidR="00C258DE" w:rsidRPr="0066768F" w:rsidRDefault="00C258DE" w:rsidP="008B2156"/>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1877C4" w14:textId="77777777" w:rsidR="00C258DE" w:rsidRPr="0066768F" w:rsidRDefault="00C258DE" w:rsidP="008B2156"/>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B745AA" w14:textId="77777777" w:rsidR="00C258DE" w:rsidRPr="0066768F" w:rsidRDefault="00C258DE" w:rsidP="008B2156"/>
        </w:tc>
        <w:tc>
          <w:tcPr>
            <w:tcW w:w="4100" w:type="dxa"/>
            <w:tcBorders>
              <w:top w:val="single" w:sz="4" w:space="0" w:color="A33662" w:themeColor="accent1"/>
              <w:left w:val="single" w:sz="24" w:space="0" w:color="FFFFFF" w:themeColor="background1"/>
              <w:bottom w:val="single" w:sz="4" w:space="0" w:color="A33662" w:themeColor="accent1"/>
            </w:tcBorders>
          </w:tcPr>
          <w:p w14:paraId="6AF84BB8" w14:textId="77777777" w:rsidR="00C258DE" w:rsidRPr="0066768F" w:rsidRDefault="00C258DE" w:rsidP="008B2156">
            <w:pPr>
              <w:rPr>
                <w:i/>
                <w:iCs/>
              </w:rPr>
            </w:pPr>
          </w:p>
        </w:tc>
      </w:tr>
    </w:tbl>
    <w:p w14:paraId="3CF62A74" w14:textId="77777777" w:rsidR="00C258DE" w:rsidRPr="00010CDF" w:rsidRDefault="00C258DE" w:rsidP="00C258DE">
      <w:r w:rsidRPr="0066768F">
        <w:br w:type="page"/>
      </w:r>
    </w:p>
    <w:p w14:paraId="42B52AEA" w14:textId="77777777" w:rsidR="00BC0A74" w:rsidRDefault="00BC0A74" w:rsidP="00BC0A74">
      <w:pPr>
        <w:pStyle w:val="Heading1"/>
        <w:numPr>
          <w:ilvl w:val="0"/>
          <w:numId w:val="18"/>
        </w:numPr>
        <w:tabs>
          <w:tab w:val="clear" w:pos="360"/>
        </w:tabs>
        <w:spacing w:before="240" w:after="60"/>
      </w:pPr>
      <w:bookmarkStart w:id="2" w:name="_Toc147410605"/>
      <w:r>
        <w:lastRenderedPageBreak/>
        <w:t>Inledning</w:t>
      </w:r>
      <w:bookmarkEnd w:id="2"/>
    </w:p>
    <w:p w14:paraId="34FE67F2" w14:textId="038314A2" w:rsidR="00BC0A74" w:rsidRDefault="009E2B2E" w:rsidP="00D35D06">
      <w:pPr>
        <w:pStyle w:val="ListParagraph"/>
        <w:ind w:left="360"/>
      </w:pPr>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 xml:space="preserve">. Självdeklarationen omfattar uppfyllnad av tjänstekontraktsbeskrivningen, områden runtomkring (behörighetskontroll, PDL-loggning, fakturamatchningsrutiner) behöver inte redovisas till </w:t>
      </w:r>
      <w:proofErr w:type="spellStart"/>
      <w:r>
        <w:t>Inera</w:t>
      </w:r>
      <w:proofErr w:type="spellEnd"/>
      <w:r>
        <w:t>.</w:t>
      </w:r>
    </w:p>
    <w:p w14:paraId="1EE67340" w14:textId="77777777" w:rsidR="00BC0A74" w:rsidRDefault="00BC0A74" w:rsidP="00BC0A74">
      <w:r>
        <w:t>Denna självdeklaration gäller för:</w:t>
      </w:r>
    </w:p>
    <w:p w14:paraId="09E02AE8" w14:textId="77777777" w:rsidR="00BC0A74" w:rsidRDefault="00BC0A74" w:rsidP="00BC0A74">
      <w:pPr>
        <w:rPr>
          <w:b/>
        </w:rPr>
      </w:pPr>
      <w:r w:rsidRPr="00815E77">
        <w:rPr>
          <w:b/>
        </w:rPr>
        <w:t>T</w:t>
      </w:r>
      <w:r>
        <w:rPr>
          <w:b/>
        </w:rPr>
        <w:t>jänstedomän</w:t>
      </w:r>
      <w:r w:rsidRPr="00815E77">
        <w:rPr>
          <w:b/>
        </w:rPr>
        <w:tab/>
      </w:r>
      <w:proofErr w:type="spellStart"/>
      <w:r>
        <w:rPr>
          <w:b/>
        </w:rPr>
        <w:t>financial:billing:</w:t>
      </w:r>
      <w:r w:rsidRPr="00D91809">
        <w:rPr>
          <w:b/>
        </w:rPr>
        <w:t>claim</w:t>
      </w:r>
      <w:proofErr w:type="spellEnd"/>
    </w:p>
    <w:p w14:paraId="1C09C52E" w14:textId="56BB3A21" w:rsidR="00BC0A74" w:rsidRPr="00D35D06" w:rsidRDefault="00BC0A74" w:rsidP="00BC0A74">
      <w:pPr>
        <w:rPr>
          <w:b/>
        </w:rPr>
      </w:pPr>
      <w:r w:rsidRPr="00815E77">
        <w:rPr>
          <w:b/>
        </w:rPr>
        <w:t>T</w:t>
      </w:r>
      <w:r>
        <w:rPr>
          <w:b/>
        </w:rPr>
        <w:t>jänstekontrakt</w:t>
      </w:r>
      <w:r>
        <w:rPr>
          <w:b/>
        </w:rPr>
        <w:tab/>
      </w:r>
      <w:proofErr w:type="spellStart"/>
      <w:r w:rsidRPr="00D91809">
        <w:rPr>
          <w:b/>
        </w:rPr>
        <w:t>ProcessClaimSpecification</w:t>
      </w:r>
      <w:proofErr w:type="spellEnd"/>
      <w:r>
        <w:rPr>
          <w:b/>
        </w:rPr>
        <w:t xml:space="preserve"> 1.</w:t>
      </w:r>
      <w:r w:rsidR="0054767A">
        <w:rPr>
          <w:b/>
        </w:rPr>
        <w:t>1</w:t>
      </w:r>
    </w:p>
    <w:p w14:paraId="3DDE2870" w14:textId="77777777" w:rsidR="00BC0A74" w:rsidRDefault="00BC0A74" w:rsidP="00BC0A74">
      <w:r>
        <w:t>Se Tjänstespecifik teststrategi utomlänsfakturering för information om sammanhanget.</w:t>
      </w:r>
    </w:p>
    <w:p w14:paraId="0EC22968" w14:textId="77777777" w:rsidR="00BC0A74" w:rsidRDefault="00BC0A74" w:rsidP="00BC0A74">
      <w:pPr>
        <w:pStyle w:val="Heading2"/>
        <w:numPr>
          <w:ilvl w:val="1"/>
          <w:numId w:val="18"/>
        </w:numPr>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147410606"/>
      <w:bookmarkEnd w:id="3"/>
      <w:bookmarkEnd w:id="4"/>
      <w:bookmarkEnd w:id="5"/>
      <w:bookmarkEnd w:id="6"/>
      <w:bookmarkEnd w:id="7"/>
      <w:bookmarkEnd w:id="8"/>
      <w:bookmarkEnd w:id="9"/>
      <w:bookmarkEnd w:id="10"/>
      <w:r>
        <w:t>Definitioner</w:t>
      </w:r>
      <w:bookmarkEnd w:id="11"/>
    </w:p>
    <w:p w14:paraId="1184CC23" w14:textId="77777777" w:rsidR="009E2B2E" w:rsidRDefault="009E2B2E" w:rsidP="004A37D5">
      <w:r w:rsidRPr="004A37D5">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2E981037" w14:textId="77777777" w:rsidR="009E2B2E" w:rsidRDefault="009E2B2E" w:rsidP="004A37D5">
      <w:r w:rsidRPr="004A37D5">
        <w:rPr>
          <w:i/>
        </w:rPr>
        <w:t>Tjänsteproducentfabrikat</w:t>
      </w:r>
      <w:r>
        <w:t xml:space="preserve"> – Produktbeteckning</w:t>
      </w:r>
      <w:r w:rsidRPr="005307A4">
        <w:t xml:space="preserve">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1AB2DBFC" w14:textId="77777777" w:rsidR="009E2B2E" w:rsidRDefault="009E2B2E" w:rsidP="004A37D5">
      <w:r w:rsidRPr="004A37D5">
        <w:rPr>
          <w:i/>
        </w:rPr>
        <w:t>Källsystemsfabrikat</w:t>
      </w:r>
      <w:r>
        <w:t xml:space="preserve"> – Produktbeteckning och version för det verksamhetssystem där informationen hanteras i original, oberoende av om den faktiska försörjningen sker via ett mellanlager och/eller integrationsprodukt).</w:t>
      </w:r>
    </w:p>
    <w:p w14:paraId="5AAE0965" w14:textId="77777777" w:rsidR="009E2B2E" w:rsidRPr="003833DD" w:rsidRDefault="009E2B2E" w:rsidP="004A37D5">
      <w:r w:rsidRPr="004A37D5">
        <w:rPr>
          <w:i/>
        </w:rPr>
        <w:t>Verifieringsobjekt</w:t>
      </w:r>
      <w:r>
        <w:t xml:space="preserve"> – Den konstellation av komponenter som denna självdeklaration avser. Definieras som aktuell kombination av Tjänsteproducentprodukt, Källsystemsprodukt och Tjänstekontrakt.</w:t>
      </w:r>
    </w:p>
    <w:p w14:paraId="61AB4008" w14:textId="77777777" w:rsidR="009E2B2E" w:rsidRDefault="009E2B2E" w:rsidP="004A37D5">
      <w:r w:rsidRPr="004A37D5">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1C452AB" w14:textId="77777777" w:rsidR="009E2B2E" w:rsidRDefault="009E2B2E" w:rsidP="004A37D5">
      <w:r w:rsidRPr="004A37D5">
        <w:rPr>
          <w:i/>
        </w:rPr>
        <w:t>TKB</w:t>
      </w:r>
      <w:r>
        <w:t xml:space="preserve"> – Tjänstekontraktsbeskrivning</w:t>
      </w:r>
    </w:p>
    <w:p w14:paraId="2AD97F34" w14:textId="67B1F56D" w:rsidR="009E2B2E" w:rsidRDefault="009E2B2E" w:rsidP="004A37D5">
      <w:bookmarkStart w:id="12" w:name="_Hlk491085285"/>
      <w:r w:rsidRPr="004A37D5">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bookmarkEnd w:id="12"/>
    </w:p>
    <w:p w14:paraId="5E64C1F1" w14:textId="303A8A84" w:rsidR="00BC0A74" w:rsidRPr="00D35D06" w:rsidRDefault="009E2B2E" w:rsidP="00BC0A74">
      <w:pPr>
        <w:rPr>
          <w:rFonts w:cstheme="minorHAnsi"/>
        </w:rPr>
      </w:pPr>
      <w:r w:rsidRPr="0054767A">
        <w:rPr>
          <w:rFonts w:cstheme="minorHAnsi"/>
        </w:rPr>
        <w:t xml:space="preserve">Övriga definitioner av termer och förkortningar som förekommer i detta formulär hittas i kapitel 5.2.4 </w:t>
      </w:r>
      <w:r w:rsidRPr="0054767A">
        <w:rPr>
          <w:rFonts w:cstheme="minorHAnsi"/>
          <w:i/>
        </w:rPr>
        <w:t xml:space="preserve">Övriga termer </w:t>
      </w:r>
      <w:r w:rsidRPr="0054767A">
        <w:rPr>
          <w:rFonts w:cstheme="minorHAnsi"/>
        </w:rPr>
        <w:t xml:space="preserve">i RIV Tekniska Anvisningar: </w:t>
      </w:r>
      <w:hyperlink r:id="rId14" w:history="1">
        <w:r w:rsidRPr="0054767A">
          <w:rPr>
            <w:rStyle w:val="Hyperlink"/>
            <w:rFonts w:asciiTheme="minorHAnsi" w:hAnsiTheme="minorHAnsi" w:cstheme="minorHAnsi"/>
          </w:rPr>
          <w:t>http://rivta.se/documents/ARK_0001/</w:t>
        </w:r>
      </w:hyperlink>
      <w:r w:rsidRPr="0054767A">
        <w:rPr>
          <w:rFonts w:cstheme="minorHAnsi"/>
        </w:rPr>
        <w:t>.</w:t>
      </w:r>
    </w:p>
    <w:p w14:paraId="5A712420" w14:textId="77777777" w:rsidR="00BC0A74" w:rsidRDefault="00BC0A74" w:rsidP="00BC0A74">
      <w:pPr>
        <w:pStyle w:val="Heading2"/>
        <w:numPr>
          <w:ilvl w:val="1"/>
          <w:numId w:val="18"/>
        </w:numPr>
        <w:spacing w:before="240" w:after="60"/>
        <w:ind w:left="851" w:hanging="851"/>
      </w:pPr>
      <w:bookmarkStart w:id="13" w:name="_Toc147410607"/>
      <w:r>
        <w:lastRenderedPageBreak/>
        <w:t>Instruktioner för att fylla i självdeklaration</w:t>
      </w:r>
      <w:bookmarkEnd w:id="13"/>
    </w:p>
    <w:p w14:paraId="65C92AA9" w14:textId="4D3D0DB7" w:rsidR="00C816F5" w:rsidRPr="00C063E1" w:rsidRDefault="00BC0A74" w:rsidP="00C816F5">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1767107" w14:textId="77777777" w:rsidR="00C816F5" w:rsidRDefault="00C816F5" w:rsidP="006C1CC1">
      <w:pPr>
        <w:pStyle w:val="ListParagraph"/>
        <w:numPr>
          <w:ilvl w:val="0"/>
          <w:numId w:val="19"/>
        </w:numPr>
        <w:shd w:val="clear" w:color="auto" w:fill="CB658E" w:themeFill="text2" w:themeFillTint="99"/>
        <w:spacing w:after="0" w:line="240" w:lineRule="auto"/>
      </w:pPr>
      <w:r>
        <w:t>Plommonfärgade fält ska fyllas i av anslutande part</w:t>
      </w:r>
    </w:p>
    <w:p w14:paraId="67DB1F5D" w14:textId="77777777" w:rsidR="00C816F5" w:rsidRDefault="00C816F5" w:rsidP="00D32C32">
      <w:pPr>
        <w:pStyle w:val="ListParagraph"/>
        <w:numPr>
          <w:ilvl w:val="0"/>
          <w:numId w:val="19"/>
        </w:numPr>
        <w:shd w:val="clear" w:color="auto" w:fill="6DB192" w:themeFill="accent3" w:themeFillTint="99"/>
        <w:spacing w:after="0" w:line="240" w:lineRule="auto"/>
      </w:pPr>
      <w:r>
        <w:t xml:space="preserve">Blågröna fält fylls i av </w:t>
      </w:r>
      <w:proofErr w:type="spellStart"/>
      <w:r>
        <w:t>Inera</w:t>
      </w:r>
      <w:proofErr w:type="spellEnd"/>
    </w:p>
    <w:p w14:paraId="7CF5BA3A" w14:textId="675C04C6" w:rsidR="00BC0A74" w:rsidRDefault="00D35D06" w:rsidP="00BC0A74">
      <w:r>
        <w:br/>
      </w:r>
      <w:r w:rsidR="00BC0A74">
        <w:t xml:space="preserve">Svaren kan kompletteras med hänvisning till bifogade bilagor, </w:t>
      </w:r>
      <w:proofErr w:type="gramStart"/>
      <w:r w:rsidR="00BC0A74">
        <w:t>t.ex.</w:t>
      </w:r>
      <w:proofErr w:type="gramEnd"/>
      <w:r w:rsidR="00BC0A74">
        <w:t xml:space="preserve"> egna testrapporter. Hänvisningar i självdeklarationen skall peka ut det specifika testresultatet. Exempelvis specifika bilder eller textstycken, dvs. inte till hela dokument eller kapitel.</w:t>
      </w:r>
    </w:p>
    <w:p w14:paraId="79F62FDD" w14:textId="77777777" w:rsidR="00BC0A74" w:rsidRDefault="00BC0A74" w:rsidP="00BC0A74">
      <w:r>
        <w:t>I de fall där inte alla frivilliga regler stödjs i tjänstekonsumenten behöver detta motiveras i kommentarsfältet för punkten.</w:t>
      </w:r>
      <w:r w:rsidDel="00A06521">
        <w:t xml:space="preserve"> </w:t>
      </w:r>
      <w:r>
        <w:t xml:space="preserve"> </w:t>
      </w:r>
    </w:p>
    <w:p w14:paraId="65D6EB3A" w14:textId="59EF4A65" w:rsidR="00BC0A74" w:rsidRPr="00D35D06" w:rsidRDefault="00BC0A74" w:rsidP="00BC0A74">
      <w:pPr>
        <w:rPr>
          <w:rFonts w:cstheme="minorHAnsi"/>
        </w:rPr>
      </w:pPr>
      <w:r w:rsidRPr="0054767A">
        <w:rPr>
          <w:rFonts w:cstheme="minorHAnsi"/>
        </w:rPr>
        <w:t xml:space="preserve">Frågor som inte är relevanta för tjänstekonsumenten behöver motiveras i kommentarsfältet för punkten. Vid eventuella frågor, kontakta </w:t>
      </w:r>
      <w:proofErr w:type="spellStart"/>
      <w:r w:rsidRPr="0054767A">
        <w:rPr>
          <w:rFonts w:cstheme="minorHAnsi"/>
        </w:rPr>
        <w:t>Ineras</w:t>
      </w:r>
      <w:proofErr w:type="spellEnd"/>
      <w:r w:rsidRPr="0054767A">
        <w:rPr>
          <w:rFonts w:cstheme="minorHAnsi"/>
        </w:rPr>
        <w:t xml:space="preserve"> kundtjänst</w:t>
      </w:r>
      <w:r w:rsidR="0054767A">
        <w:rPr>
          <w:rFonts w:cstheme="minorHAnsi"/>
        </w:rPr>
        <w:t>:</w:t>
      </w:r>
      <w:r w:rsidRPr="0054767A">
        <w:rPr>
          <w:rFonts w:cstheme="minorHAnsi"/>
          <w:color w:val="201F1E"/>
          <w:sz w:val="22"/>
          <w:szCs w:val="22"/>
          <w:shd w:val="clear" w:color="auto" w:fill="FFFFFF"/>
        </w:rPr>
        <w:t> </w:t>
      </w:r>
      <w:hyperlink r:id="rId15" w:tgtFrame="_blank" w:history="1">
        <w:r w:rsidRPr="0054767A">
          <w:rPr>
            <w:rStyle w:val="Hyperlink"/>
            <w:rFonts w:asciiTheme="minorHAnsi" w:hAnsiTheme="minorHAnsi" w:cstheme="minorHAnsi"/>
            <w:szCs w:val="22"/>
            <w:bdr w:val="none" w:sz="0" w:space="0" w:color="auto" w:frame="1"/>
            <w:shd w:val="clear" w:color="auto" w:fill="FFFFFF"/>
          </w:rPr>
          <w:t xml:space="preserve">Frågor under teknisk anslutning - </w:t>
        </w:r>
        <w:proofErr w:type="spellStart"/>
        <w:r w:rsidRPr="0054767A">
          <w:rPr>
            <w:rStyle w:val="Hyperlink"/>
            <w:rFonts w:asciiTheme="minorHAnsi" w:hAnsiTheme="minorHAnsi" w:cstheme="minorHAnsi"/>
            <w:szCs w:val="22"/>
            <w:bdr w:val="none" w:sz="0" w:space="0" w:color="auto" w:frame="1"/>
            <w:shd w:val="clear" w:color="auto" w:fill="FFFFFF"/>
          </w:rPr>
          <w:t>Inera</w:t>
        </w:r>
        <w:proofErr w:type="spellEnd"/>
      </w:hyperlink>
      <w:r w:rsidR="00D35D06">
        <w:rPr>
          <w:rFonts w:cstheme="minorHAnsi"/>
        </w:rPr>
        <w:t>.</w:t>
      </w:r>
    </w:p>
    <w:p w14:paraId="0C0209A0" w14:textId="45100C3D" w:rsidR="00B5456F" w:rsidRPr="00D35D06" w:rsidRDefault="00BC0A74" w:rsidP="00B5456F">
      <w:pPr>
        <w:rPr>
          <w:rFonts w:cstheme="minorHAnsi"/>
          <w:color w:val="000000"/>
          <w:shd w:val="clear" w:color="auto" w:fill="FFFFFF"/>
        </w:rPr>
      </w:pPr>
      <w:r w:rsidRPr="0054767A">
        <w:rPr>
          <w:rFonts w:cstheme="minorHAnsi"/>
          <w:color w:val="000000"/>
          <w:shd w:val="clear" w:color="auto" w:fill="FFFFFF"/>
        </w:rPr>
        <w:t>Självdeklarationerna skickas in via formuläret Dokument för granskning</w:t>
      </w:r>
      <w:r w:rsidR="0054767A">
        <w:rPr>
          <w:rFonts w:cstheme="minorHAnsi"/>
          <w:color w:val="000000"/>
          <w:shd w:val="clear" w:color="auto" w:fill="FFFFFF"/>
        </w:rPr>
        <w:t>:</w:t>
      </w:r>
      <w:r w:rsidRPr="0054767A">
        <w:rPr>
          <w:rFonts w:cstheme="minorHAnsi"/>
          <w:color w:val="000000"/>
        </w:rPr>
        <w:br/>
      </w:r>
      <w:hyperlink r:id="rId16" w:tgtFrame="_blank" w:history="1">
        <w:r w:rsidRPr="0054767A">
          <w:rPr>
            <w:rStyle w:val="Hyperlink"/>
            <w:rFonts w:asciiTheme="minorHAnsi" w:hAnsiTheme="minorHAnsi" w:cstheme="minorHAnsi"/>
            <w:bdr w:val="none" w:sz="0" w:space="0" w:color="auto" w:frame="1"/>
            <w:shd w:val="clear" w:color="auto" w:fill="FFFFFF"/>
          </w:rPr>
          <w:t>https://etjanster.inera.se/DokumentGranskning</w:t>
        </w:r>
      </w:hyperlink>
      <w:r w:rsidRPr="0054767A">
        <w:rPr>
          <w:rFonts w:cstheme="minorHAnsi"/>
          <w:color w:val="000000"/>
          <w:shd w:val="clear" w:color="auto" w:fill="FFFFFF"/>
        </w:rPr>
        <w:t>.</w:t>
      </w:r>
    </w:p>
    <w:p w14:paraId="4537EA22" w14:textId="77777777" w:rsidR="00B5456F" w:rsidRDefault="00B5456F" w:rsidP="00B5456F">
      <w:pPr>
        <w:pStyle w:val="Heading2"/>
        <w:numPr>
          <w:ilvl w:val="1"/>
          <w:numId w:val="18"/>
        </w:numPr>
        <w:tabs>
          <w:tab w:val="clear" w:pos="1004"/>
        </w:tabs>
        <w:spacing w:before="240" w:after="60"/>
        <w:ind w:left="851" w:hanging="851"/>
      </w:pPr>
      <w:bookmarkStart w:id="14" w:name="_Toc480488016"/>
      <w:bookmarkStart w:id="15" w:name="_Toc491087715"/>
      <w:bookmarkStart w:id="16" w:name="_Toc147410608"/>
      <w:r>
        <w:t>Godkännande</w:t>
      </w:r>
      <w:bookmarkEnd w:id="14"/>
      <w:bookmarkEnd w:id="15"/>
      <w:bookmarkEnd w:id="16"/>
    </w:p>
    <w:p w14:paraId="0D1DFE3C" w14:textId="77777777" w:rsidR="00B5456F" w:rsidRDefault="00B5456F" w:rsidP="00B5456F">
      <w:r>
        <w:t xml:space="preserve">Inera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2AEFC24" w14:textId="77777777" w:rsidR="00B5456F" w:rsidRDefault="00B5456F" w:rsidP="00B5456F">
      <w:r>
        <w:t>Man kan bli Godkänd med svar Nej; för frågorna i avsnitt 3.2 om innehållet i tjänstekontraktet är det verksamheternas val vad som ska kunna mottas, medan det för övriga frågor är en bedömningsfråga för Inera om beteendet är acceptabelt.</w:t>
      </w:r>
    </w:p>
    <w:p w14:paraId="1E0BE1B3" w14:textId="77777777" w:rsidR="00B5456F" w:rsidRDefault="00B5456F" w:rsidP="00B5456F">
      <w:pPr>
        <w:pStyle w:val="Heading2"/>
        <w:numPr>
          <w:ilvl w:val="1"/>
          <w:numId w:val="18"/>
        </w:numPr>
        <w:tabs>
          <w:tab w:val="clear" w:pos="1004"/>
        </w:tabs>
        <w:spacing w:before="240" w:after="60"/>
        <w:ind w:left="851" w:hanging="851"/>
      </w:pPr>
      <w:bookmarkStart w:id="17" w:name="_Toc491087716"/>
      <w:bookmarkStart w:id="18" w:name="_Toc147410609"/>
      <w:r>
        <w:t>Hantering vid förändring av tjänsteproducent</w:t>
      </w:r>
      <w:bookmarkEnd w:id="17"/>
      <w:bookmarkEnd w:id="18"/>
    </w:p>
    <w:p w14:paraId="11D91D26" w14:textId="13B25BCD" w:rsidR="00B5456F" w:rsidRDefault="00B5456F" w:rsidP="00B5456F">
      <w:r>
        <w:t>Första gången ett verifieringsobjekt ska godkännas fylls hela formuläret i.</w:t>
      </w:r>
    </w:p>
    <w:p w14:paraId="207945BB" w14:textId="3C788092" w:rsidR="00B5456F" w:rsidRDefault="00B5456F" w:rsidP="00B5456F">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0893F827" w14:textId="75E9243F" w:rsidR="00B5456F" w:rsidRPr="001A3990" w:rsidRDefault="00B5456F" w:rsidP="00B5456F">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35AF8CC2" w14:textId="2A37E424" w:rsidR="00B5456F" w:rsidRPr="00706BBB" w:rsidRDefault="00B5456F" w:rsidP="00B5456F">
      <w:pPr>
        <w:pStyle w:val="Heading2"/>
        <w:numPr>
          <w:ilvl w:val="1"/>
          <w:numId w:val="18"/>
        </w:numPr>
        <w:tabs>
          <w:tab w:val="clear" w:pos="1004"/>
        </w:tabs>
        <w:spacing w:before="240" w:after="60"/>
        <w:ind w:left="851" w:hanging="851"/>
      </w:pPr>
      <w:bookmarkStart w:id="19" w:name="_Toc491087717"/>
      <w:bookmarkStart w:id="20" w:name="_Toc147410610"/>
      <w:r>
        <w:lastRenderedPageBreak/>
        <w:t>Referenser</w:t>
      </w:r>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B5456F" w:rsidRPr="008E7FFC" w14:paraId="7B1278C3" w14:textId="77777777" w:rsidTr="008B2156">
        <w:tc>
          <w:tcPr>
            <w:tcW w:w="562" w:type="dxa"/>
          </w:tcPr>
          <w:p w14:paraId="2AB7C1F3" w14:textId="77777777" w:rsidR="00B5456F" w:rsidRPr="008E7FFC" w:rsidRDefault="00B5456F" w:rsidP="008B2156">
            <w:r>
              <w:t>1</w:t>
            </w:r>
          </w:p>
        </w:tc>
        <w:tc>
          <w:tcPr>
            <w:tcW w:w="7932" w:type="dxa"/>
          </w:tcPr>
          <w:p w14:paraId="66984817" w14:textId="77777777" w:rsidR="00B5456F" w:rsidRPr="00D35D06" w:rsidRDefault="00B5456F" w:rsidP="008B2156">
            <w:pPr>
              <w:rPr>
                <w:rFonts w:cstheme="minorHAnsi"/>
              </w:rPr>
            </w:pPr>
            <w:r w:rsidRPr="00D35D06">
              <w:rPr>
                <w:rFonts w:cstheme="minorHAnsi"/>
              </w:rPr>
              <w:t xml:space="preserve">Tjänstespecifik teststrategi utomlänsfakturering </w:t>
            </w:r>
            <w:hyperlink r:id="rId17" w:history="1">
              <w:r w:rsidRPr="00D35D06">
                <w:rPr>
                  <w:rStyle w:val="Hyperlink"/>
                  <w:rFonts w:asciiTheme="minorHAnsi" w:hAnsiTheme="minorHAnsi" w:cstheme="minorHAnsi"/>
                </w:rPr>
                <w:t>https://inera.atlassian.net/wiki/spaces/OIU/pages/2190835855/Teststrategi</w:t>
              </w:r>
            </w:hyperlink>
          </w:p>
        </w:tc>
      </w:tr>
      <w:tr w:rsidR="00B5456F" w:rsidRPr="008E7FFC" w14:paraId="0EB88CD2" w14:textId="77777777" w:rsidTr="008B2156">
        <w:tc>
          <w:tcPr>
            <w:tcW w:w="562" w:type="dxa"/>
          </w:tcPr>
          <w:p w14:paraId="0EAFCBF3" w14:textId="77777777" w:rsidR="00B5456F" w:rsidRDefault="00B5456F" w:rsidP="008B2156">
            <w:r>
              <w:t>2</w:t>
            </w:r>
          </w:p>
        </w:tc>
        <w:tc>
          <w:tcPr>
            <w:tcW w:w="7932" w:type="dxa"/>
          </w:tcPr>
          <w:p w14:paraId="092FED8A" w14:textId="77777777" w:rsidR="00B5456F" w:rsidRPr="00D35D06" w:rsidRDefault="00B5456F" w:rsidP="008B2156">
            <w:pPr>
              <w:rPr>
                <w:rFonts w:cstheme="minorHAnsi"/>
              </w:rPr>
            </w:pPr>
            <w:r w:rsidRPr="00D35D06">
              <w:rPr>
                <w:rFonts w:cstheme="minorHAnsi"/>
              </w:rPr>
              <w:t xml:space="preserve">Tjänstedomäner. </w:t>
            </w:r>
            <w:hyperlink r:id="rId18" w:anchor="/domains" w:history="1">
              <w:r w:rsidRPr="00D35D06">
                <w:rPr>
                  <w:rStyle w:val="Hyperlink"/>
                  <w:rFonts w:asciiTheme="minorHAnsi" w:hAnsiTheme="minorHAnsi" w:cstheme="minorHAnsi"/>
                </w:rPr>
                <w:t>https://rivta.se/tkview/#/domains</w:t>
              </w:r>
            </w:hyperlink>
          </w:p>
        </w:tc>
      </w:tr>
      <w:tr w:rsidR="00B5456F" w:rsidRPr="008E7FFC" w14:paraId="3F95A1EB" w14:textId="77777777" w:rsidTr="008B2156">
        <w:tc>
          <w:tcPr>
            <w:tcW w:w="562" w:type="dxa"/>
          </w:tcPr>
          <w:p w14:paraId="58FF04EB" w14:textId="77777777" w:rsidR="00B5456F" w:rsidRPr="008E7FFC" w:rsidRDefault="00B5456F" w:rsidP="008B2156">
            <w:r>
              <w:t>3</w:t>
            </w:r>
          </w:p>
        </w:tc>
        <w:tc>
          <w:tcPr>
            <w:tcW w:w="7932" w:type="dxa"/>
          </w:tcPr>
          <w:p w14:paraId="4A6C80CA" w14:textId="77777777" w:rsidR="00B5456F" w:rsidRPr="00D35D06" w:rsidRDefault="00B5456F" w:rsidP="008B2156">
            <w:pPr>
              <w:rPr>
                <w:rFonts w:cstheme="minorHAnsi"/>
              </w:rPr>
            </w:pPr>
            <w:r w:rsidRPr="00D35D06">
              <w:rPr>
                <w:rFonts w:cstheme="minorHAnsi"/>
                <w:color w:val="201F1E"/>
                <w:bdr w:val="none" w:sz="0" w:space="0" w:color="auto" w:frame="1"/>
                <w:shd w:val="clear" w:color="auto" w:fill="FFFFFF"/>
              </w:rPr>
              <w:t>Anslutningsprocess Utomlänsfakturering: </w:t>
            </w:r>
            <w:hyperlink r:id="rId19" w:tgtFrame="_blank" w:history="1">
              <w:r w:rsidRPr="00D35D06">
                <w:rPr>
                  <w:rStyle w:val="Hyperlink"/>
                  <w:rFonts w:asciiTheme="minorHAnsi" w:hAnsiTheme="minorHAnsi" w:cstheme="minorHAnsi"/>
                  <w:bdr w:val="none" w:sz="0" w:space="0" w:color="auto" w:frame="1"/>
                  <w:shd w:val="clear" w:color="auto" w:fill="FFFFFF"/>
                </w:rPr>
                <w:t>Anslutningsprocessen - Öppen info: Utomlänsfakturering</w:t>
              </w:r>
            </w:hyperlink>
          </w:p>
        </w:tc>
      </w:tr>
      <w:tr w:rsidR="00B5456F" w:rsidRPr="008E7FFC" w14:paraId="57342703" w14:textId="77777777" w:rsidTr="008B2156">
        <w:tc>
          <w:tcPr>
            <w:tcW w:w="562" w:type="dxa"/>
          </w:tcPr>
          <w:p w14:paraId="6A719AB9" w14:textId="77777777" w:rsidR="00B5456F" w:rsidRPr="008E7FFC" w:rsidRDefault="00B5456F" w:rsidP="008B2156">
            <w:r>
              <w:t>4</w:t>
            </w:r>
          </w:p>
        </w:tc>
        <w:tc>
          <w:tcPr>
            <w:tcW w:w="7932" w:type="dxa"/>
          </w:tcPr>
          <w:p w14:paraId="234989B2" w14:textId="77777777" w:rsidR="00B5456F" w:rsidRPr="00D35D06" w:rsidRDefault="00B5456F" w:rsidP="008B2156">
            <w:pPr>
              <w:rPr>
                <w:rFonts w:cstheme="minorHAnsi"/>
              </w:rPr>
            </w:pPr>
            <w:r w:rsidRPr="00D35D06">
              <w:rPr>
                <w:rFonts w:cstheme="minorHAnsi"/>
              </w:rPr>
              <w:t xml:space="preserve">Tjänstekontrakt </w:t>
            </w:r>
            <w:proofErr w:type="spellStart"/>
            <w:proofErr w:type="gramStart"/>
            <w:r w:rsidRPr="00D35D06">
              <w:rPr>
                <w:rFonts w:cstheme="minorHAnsi"/>
              </w:rPr>
              <w:t>financial:billing</w:t>
            </w:r>
            <w:proofErr w:type="gramEnd"/>
            <w:r w:rsidRPr="00D35D06">
              <w:rPr>
                <w:rFonts w:cstheme="minorHAnsi"/>
              </w:rPr>
              <w:t>:claim</w:t>
            </w:r>
            <w:proofErr w:type="spellEnd"/>
            <w:r w:rsidRPr="00D35D06">
              <w:rPr>
                <w:rFonts w:cstheme="minorHAnsi"/>
              </w:rPr>
              <w:t xml:space="preserve"> </w:t>
            </w:r>
            <w:hyperlink r:id="rId20" w:history="1">
              <w:r w:rsidRPr="00D35D06">
                <w:rPr>
                  <w:rStyle w:val="Hyperlink"/>
                  <w:rFonts w:asciiTheme="minorHAnsi" w:hAnsiTheme="minorHAnsi" w:cstheme="minorHAnsi"/>
                </w:rPr>
                <w:t>http://rivta.se/domains/financial_billing_claim.html</w:t>
              </w:r>
            </w:hyperlink>
          </w:p>
        </w:tc>
      </w:tr>
      <w:tr w:rsidR="00B5456F" w:rsidRPr="008E7FFC" w14:paraId="6655EA5F" w14:textId="77777777" w:rsidTr="008B2156">
        <w:tc>
          <w:tcPr>
            <w:tcW w:w="562" w:type="dxa"/>
          </w:tcPr>
          <w:p w14:paraId="06C98485" w14:textId="77777777" w:rsidR="00B5456F" w:rsidRPr="008E7FFC" w:rsidRDefault="00B5456F" w:rsidP="008B2156">
            <w:r>
              <w:t>5</w:t>
            </w:r>
          </w:p>
        </w:tc>
        <w:tc>
          <w:tcPr>
            <w:tcW w:w="7932" w:type="dxa"/>
          </w:tcPr>
          <w:p w14:paraId="7BEDA167" w14:textId="77777777" w:rsidR="00B5456F" w:rsidRPr="00D35D06" w:rsidRDefault="00B5456F" w:rsidP="008B2156">
            <w:pPr>
              <w:rPr>
                <w:rFonts w:cstheme="minorHAnsi"/>
              </w:rPr>
            </w:pPr>
            <w:r w:rsidRPr="00D35D06">
              <w:rPr>
                <w:rFonts w:cstheme="minorHAnsi"/>
              </w:rPr>
              <w:t xml:space="preserve">RIV TA </w:t>
            </w:r>
            <w:hyperlink r:id="rId21" w:history="1">
              <w:r w:rsidRPr="00D35D06">
                <w:rPr>
                  <w:rStyle w:val="Hyperlink"/>
                  <w:rFonts w:asciiTheme="minorHAnsi" w:hAnsiTheme="minorHAnsi" w:cstheme="minorHAnsi"/>
                </w:rPr>
                <w:t>http://rivta.se/documents/</w:t>
              </w:r>
            </w:hyperlink>
          </w:p>
        </w:tc>
      </w:tr>
    </w:tbl>
    <w:p w14:paraId="090D2564" w14:textId="77777777" w:rsidR="00B5456F" w:rsidRPr="001A0E87" w:rsidRDefault="00B5456F" w:rsidP="00B5456F"/>
    <w:p w14:paraId="58602FDD" w14:textId="77777777" w:rsidR="00B5456F" w:rsidRDefault="00B5456F" w:rsidP="00B5456F">
      <w:pPr>
        <w:rPr>
          <w:rFonts w:ascii="Arial" w:hAnsi="Arial" w:cs="Arial"/>
          <w:bCs/>
          <w:kern w:val="32"/>
          <w:sz w:val="36"/>
          <w:szCs w:val="32"/>
        </w:rPr>
      </w:pPr>
      <w:r>
        <w:br w:type="page"/>
      </w:r>
    </w:p>
    <w:p w14:paraId="7D191683" w14:textId="77777777" w:rsidR="00B5456F" w:rsidRDefault="00B5456F" w:rsidP="00B5456F">
      <w:pPr>
        <w:pStyle w:val="Heading1"/>
        <w:numPr>
          <w:ilvl w:val="0"/>
          <w:numId w:val="18"/>
        </w:numPr>
        <w:tabs>
          <w:tab w:val="clear" w:pos="360"/>
        </w:tabs>
        <w:spacing w:before="240" w:after="60"/>
      </w:pPr>
      <w:bookmarkStart w:id="21" w:name="_Toc491087718"/>
      <w:bookmarkStart w:id="22" w:name="_Toc147410611"/>
      <w:r>
        <w:lastRenderedPageBreak/>
        <w:t>Underlag för godkännande</w:t>
      </w:r>
      <w:bookmarkEnd w:id="21"/>
      <w:bookmarkEnd w:id="22"/>
    </w:p>
    <w:p w14:paraId="468188A4" w14:textId="77777777" w:rsidR="00B5456F" w:rsidRPr="00501FF7" w:rsidRDefault="00B5456F" w:rsidP="00B5456F">
      <w:pPr>
        <w:pStyle w:val="Heading2"/>
        <w:numPr>
          <w:ilvl w:val="1"/>
          <w:numId w:val="18"/>
        </w:numPr>
        <w:tabs>
          <w:tab w:val="clear" w:pos="1004"/>
        </w:tabs>
        <w:spacing w:before="240" w:after="60"/>
        <w:ind w:left="851" w:hanging="851"/>
      </w:pPr>
      <w:bookmarkStart w:id="23" w:name="_Toc491087719"/>
      <w:bookmarkStart w:id="24" w:name="_Toc147410612"/>
      <w:r>
        <w:t>Anslutningsobjekt samt avsedda ändamål</w:t>
      </w:r>
      <w:bookmarkEnd w:id="23"/>
      <w:bookmarkEnd w:id="24"/>
    </w:p>
    <w:p w14:paraId="7263C887" w14:textId="77777777" w:rsidR="00B5456F" w:rsidRDefault="00B5456F" w:rsidP="00B5456F">
      <w:pPr>
        <w:pStyle w:val="Heading3"/>
        <w:numPr>
          <w:ilvl w:val="2"/>
          <w:numId w:val="18"/>
        </w:numPr>
        <w:tabs>
          <w:tab w:val="clear" w:pos="720"/>
        </w:tabs>
        <w:spacing w:before="240" w:after="60"/>
        <w:ind w:left="720" w:hanging="720"/>
      </w:pPr>
      <w:bookmarkStart w:id="25" w:name="_Toc491087720"/>
      <w:bookmarkStart w:id="26" w:name="_Toc147410613"/>
      <w:r>
        <w:t>Anslutande organisation</w:t>
      </w:r>
      <w:bookmarkEnd w:id="25"/>
      <w:bookmarkEnd w:id="26"/>
    </w:p>
    <w:p w14:paraId="7910D1C9" w14:textId="77777777" w:rsidR="00B5456F" w:rsidRDefault="00B5456F" w:rsidP="00B5456F">
      <w:r w:rsidRPr="005F0378">
        <w:t>Ange organisation som ska ansluta till tjänsteplattformen.</w:t>
      </w:r>
    </w:p>
    <w:p w14:paraId="154CF7D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Organisation:</w:t>
      </w:r>
    </w:p>
    <w:p w14:paraId="44CCDBA1"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0212983E"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Organisationsnummer:</w:t>
      </w:r>
    </w:p>
    <w:p w14:paraId="1E67337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82DB411" w14:textId="77777777" w:rsidR="00B5456F" w:rsidRDefault="00B5456F" w:rsidP="00B5456F">
      <w:pPr>
        <w:pStyle w:val="Heading3"/>
        <w:numPr>
          <w:ilvl w:val="2"/>
          <w:numId w:val="18"/>
        </w:numPr>
        <w:tabs>
          <w:tab w:val="clear" w:pos="720"/>
        </w:tabs>
        <w:spacing w:before="240" w:after="60"/>
        <w:ind w:left="720" w:hanging="720"/>
      </w:pPr>
      <w:bookmarkStart w:id="27" w:name="_Toc491087721"/>
      <w:bookmarkStart w:id="28" w:name="_Toc147410614"/>
      <w:r>
        <w:t>Tjänsteproducentfabrikat</w:t>
      </w:r>
      <w:bookmarkEnd w:id="27"/>
      <w:bookmarkEnd w:id="28"/>
    </w:p>
    <w:p w14:paraId="51C08F90" w14:textId="77777777" w:rsidR="00D35D06" w:rsidRDefault="00B5456F" w:rsidP="00B5456F">
      <w:r w:rsidRPr="001632E5">
        <w:t>Produktbeteckning</w:t>
      </w:r>
      <w:r w:rsidRPr="00DE6CEC">
        <w:t xml:space="preserve"> och version av den tjänsteproducent (anslutningspunkt) som tolkar begäran (”</w:t>
      </w:r>
      <w:proofErr w:type="spellStart"/>
      <w:r w:rsidRPr="00DE6CEC">
        <w:t>request</w:t>
      </w:r>
      <w:proofErr w:type="spellEnd"/>
      <w:r w:rsidRPr="00DE6CEC">
        <w:t xml:space="preserve">”-meddelandet) från NTJP och producerar svarsmeddelandet. </w:t>
      </w:r>
    </w:p>
    <w:p w14:paraId="0C61F999" w14:textId="45406070" w:rsidR="00B5456F" w:rsidRDefault="00B5456F" w:rsidP="00B5456F">
      <w:r>
        <w:t>Ange standardsystem och egenbyggda komponenter som används.</w:t>
      </w:r>
    </w:p>
    <w:p w14:paraId="25B11B2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66B8654" w14:textId="77777777" w:rsidR="00B5456F" w:rsidRDefault="00B5456F" w:rsidP="00B5456F">
      <w:pPr>
        <w:pStyle w:val="Heading3"/>
        <w:numPr>
          <w:ilvl w:val="2"/>
          <w:numId w:val="18"/>
        </w:numPr>
        <w:tabs>
          <w:tab w:val="clear" w:pos="720"/>
        </w:tabs>
        <w:spacing w:before="240" w:after="60"/>
        <w:ind w:left="720" w:hanging="720"/>
      </w:pPr>
      <w:bookmarkStart w:id="29" w:name="_Toc491087722"/>
      <w:bookmarkStart w:id="30" w:name="_Toc147410615"/>
      <w:r>
        <w:t>Källsystemsfabrikat</w:t>
      </w:r>
      <w:bookmarkEnd w:id="29"/>
      <w:bookmarkEnd w:id="30"/>
    </w:p>
    <w:p w14:paraId="7C0CC384" w14:textId="77777777" w:rsidR="00D35D06" w:rsidRDefault="00B5456F" w:rsidP="00B5456F">
      <w:r w:rsidRPr="001632E5">
        <w:t>Produktbeteckning</w:t>
      </w:r>
      <w:r>
        <w:t xml:space="preserve"> och version av det system som tar emot och lagrar informationen som skickats till tjänsteproducenten. </w:t>
      </w:r>
    </w:p>
    <w:p w14:paraId="360D1238" w14:textId="1FEDACD9" w:rsidR="00B5456F" w:rsidRDefault="00B5456F" w:rsidP="00B5456F">
      <w:r>
        <w:t>Ange standardsystem och egenbyggda komponenter som används.</w:t>
      </w:r>
    </w:p>
    <w:p w14:paraId="2E80AFAF"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9E08F0A" w14:textId="77777777" w:rsidR="00B5456F" w:rsidRDefault="00B5456F" w:rsidP="00B5456F">
      <w:pPr>
        <w:rPr>
          <w:rFonts w:ascii="Arial" w:hAnsi="Arial" w:cs="Arial"/>
          <w:bCs/>
          <w:iCs/>
          <w:sz w:val="28"/>
          <w:szCs w:val="28"/>
          <w:highlight w:val="yellow"/>
        </w:rPr>
      </w:pPr>
      <w:bookmarkStart w:id="31" w:name="_Toc458519894"/>
      <w:bookmarkStart w:id="32" w:name="_Toc458519895"/>
      <w:bookmarkEnd w:id="31"/>
      <w:bookmarkEnd w:id="32"/>
      <w:r>
        <w:rPr>
          <w:highlight w:val="yellow"/>
        </w:rPr>
        <w:br w:type="page"/>
      </w:r>
    </w:p>
    <w:p w14:paraId="56DC2A87" w14:textId="77777777" w:rsidR="00B5456F" w:rsidRPr="00D74F71" w:rsidRDefault="00B5456F" w:rsidP="00B5456F">
      <w:pPr>
        <w:pStyle w:val="Heading2"/>
        <w:numPr>
          <w:ilvl w:val="1"/>
          <w:numId w:val="18"/>
        </w:numPr>
        <w:tabs>
          <w:tab w:val="clear" w:pos="1004"/>
        </w:tabs>
        <w:spacing w:before="240" w:after="60"/>
        <w:ind w:left="851" w:hanging="851"/>
      </w:pPr>
      <w:bookmarkStart w:id="33" w:name="_Toc491087723"/>
      <w:bookmarkStart w:id="34" w:name="_Toc147410616"/>
      <w:r w:rsidRPr="00D74F71">
        <w:lastRenderedPageBreak/>
        <w:t>Funktionalitet</w:t>
      </w:r>
      <w:bookmarkEnd w:id="33"/>
      <w:bookmarkEnd w:id="34"/>
    </w:p>
    <w:p w14:paraId="57586A36" w14:textId="77777777" w:rsidR="00B5456F" w:rsidRPr="00D35D06" w:rsidRDefault="00B5456F" w:rsidP="00D35D06">
      <w:pPr>
        <w:rPr>
          <w:rFonts w:cstheme="minorHAnsi"/>
        </w:rPr>
      </w:pPr>
      <w:r w:rsidRPr="00D35D06">
        <w:rPr>
          <w:rFonts w:cstheme="minorHAnsi"/>
        </w:rPr>
        <w:t xml:space="preserve">Stöd för utveckling och egentester i samband med anslutning tillhandahålls genom </w:t>
      </w:r>
      <w:proofErr w:type="spellStart"/>
      <w:r w:rsidRPr="00D35D06">
        <w:rPr>
          <w:rFonts w:cstheme="minorHAnsi"/>
        </w:rPr>
        <w:t>SoapUI</w:t>
      </w:r>
      <w:proofErr w:type="spellEnd"/>
      <w:r w:rsidRPr="00D35D06">
        <w:rPr>
          <w:rFonts w:cstheme="minorHAnsi"/>
        </w:rPr>
        <w:t>-tester med tillhörande testanvisningar, som finns i releasepaketet för tjänstekontraktet.</w:t>
      </w:r>
    </w:p>
    <w:p w14:paraId="75EF8C68" w14:textId="77777777" w:rsidR="00B5456F" w:rsidRPr="00D35D06" w:rsidRDefault="00B5456F" w:rsidP="00D35D06">
      <w:pPr>
        <w:rPr>
          <w:rFonts w:cstheme="minorHAnsi"/>
        </w:rPr>
      </w:pPr>
      <w:r w:rsidRPr="00D35D06">
        <w:rPr>
          <w:rFonts w:cstheme="minorHAnsi"/>
        </w:rPr>
        <w:t>Här finns ett antal testfall som ska köras mot tjänsteproducenten för att verifiera olika varianter av fakturaunderlag.</w:t>
      </w:r>
    </w:p>
    <w:p w14:paraId="15F65268" w14:textId="4A232FFB" w:rsidR="00B5456F" w:rsidRPr="00D35D06" w:rsidRDefault="00846B42" w:rsidP="00D35D06">
      <w:pPr>
        <w:pStyle w:val="BodyText"/>
        <w:spacing w:after="160" w:line="288" w:lineRule="auto"/>
        <w:rPr>
          <w:rFonts w:asciiTheme="minorHAnsi" w:hAnsiTheme="minorHAnsi" w:cstheme="minorHAnsi"/>
          <w:sz w:val="20"/>
          <w:szCs w:val="20"/>
        </w:rPr>
      </w:pPr>
      <w:r>
        <w:rPr>
          <w:rFonts w:asciiTheme="minorHAnsi" w:hAnsiTheme="minorHAnsi" w:cstheme="minorHAnsi"/>
          <w:sz w:val="20"/>
          <w:szCs w:val="20"/>
        </w:rPr>
        <w:t>Ett antal t</w:t>
      </w:r>
      <w:r w:rsidR="00B5456F" w:rsidRPr="00D35D06">
        <w:rPr>
          <w:rFonts w:asciiTheme="minorHAnsi" w:hAnsiTheme="minorHAnsi" w:cstheme="minorHAnsi"/>
          <w:sz w:val="20"/>
          <w:szCs w:val="20"/>
        </w:rPr>
        <w:t xml:space="preserve">estfall (inklusive två krediteringar) har identifierats som representativa varianter, </w:t>
      </w:r>
      <w:r>
        <w:rPr>
          <w:rFonts w:asciiTheme="minorHAnsi" w:hAnsiTheme="minorHAnsi" w:cstheme="minorHAnsi"/>
          <w:sz w:val="20"/>
          <w:szCs w:val="20"/>
        </w:rPr>
        <w:t>samt</w:t>
      </w:r>
      <w:r w:rsidR="00B5456F" w:rsidRPr="00D35D06">
        <w:rPr>
          <w:rFonts w:asciiTheme="minorHAnsi" w:hAnsiTheme="minorHAnsi" w:cstheme="minorHAnsi"/>
          <w:sz w:val="20"/>
          <w:szCs w:val="20"/>
        </w:rPr>
        <w:t xml:space="preserve"> testfall för felhantering.</w:t>
      </w:r>
    </w:p>
    <w:p w14:paraId="25C41848" w14:textId="77777777" w:rsidR="00B5456F" w:rsidRPr="00D35D06" w:rsidRDefault="00B5456F" w:rsidP="00D35D06">
      <w:pPr>
        <w:pStyle w:val="BodyText"/>
        <w:spacing w:after="160" w:line="288" w:lineRule="auto"/>
        <w:rPr>
          <w:rFonts w:asciiTheme="minorHAnsi" w:hAnsiTheme="minorHAnsi" w:cstheme="minorHAnsi"/>
          <w:sz w:val="20"/>
          <w:szCs w:val="20"/>
        </w:rPr>
      </w:pPr>
      <w:r w:rsidRPr="00D35D06">
        <w:rPr>
          <w:rFonts w:asciiTheme="minorHAnsi" w:hAnsiTheme="minorHAnsi" w:cstheme="minorHAnsi"/>
          <w:sz w:val="20"/>
          <w:szCs w:val="20"/>
        </w:rPr>
        <w:t>Tjänsteproducenten ska returnera OK som svar.</w:t>
      </w:r>
    </w:p>
    <w:p w14:paraId="6EE44AFC" w14:textId="77777777" w:rsidR="00B5456F" w:rsidRPr="00D35D06" w:rsidRDefault="00B5456F" w:rsidP="00D35D06">
      <w:pPr>
        <w:pStyle w:val="BodyText"/>
        <w:spacing w:after="160" w:line="288" w:lineRule="auto"/>
        <w:rPr>
          <w:rFonts w:asciiTheme="minorHAnsi" w:hAnsiTheme="minorHAnsi" w:cstheme="minorHAnsi"/>
          <w:sz w:val="20"/>
          <w:szCs w:val="20"/>
        </w:rPr>
      </w:pPr>
      <w:r w:rsidRPr="00D35D06">
        <w:rPr>
          <w:rFonts w:asciiTheme="minorHAnsi" w:hAnsiTheme="minorHAnsi" w:cstheme="minorHAnsi"/>
          <w:sz w:val="20"/>
          <w:szCs w:val="20"/>
        </w:rPr>
        <w:t>Manuell validering av innehållet i mottagande systemet bör ha utförts.</w:t>
      </w:r>
    </w:p>
    <w:p w14:paraId="471D94AA" w14:textId="77777777" w:rsidR="00B5456F" w:rsidRPr="00566EF4" w:rsidRDefault="00B5456F" w:rsidP="00B5456F">
      <w:pPr>
        <w:pStyle w:val="Heading3"/>
        <w:numPr>
          <w:ilvl w:val="2"/>
          <w:numId w:val="18"/>
        </w:numPr>
        <w:tabs>
          <w:tab w:val="clear" w:pos="720"/>
        </w:tabs>
        <w:spacing w:before="240" w:after="60"/>
        <w:ind w:left="720" w:hanging="720"/>
      </w:pPr>
      <w:bookmarkStart w:id="35" w:name="_Toc491087724"/>
      <w:bookmarkStart w:id="36" w:name="_Toc147410617"/>
      <w:r w:rsidRPr="00566EF4">
        <w:t xml:space="preserve">Testfall </w:t>
      </w:r>
      <w:r>
        <w:t>1.</w:t>
      </w:r>
      <w:r w:rsidRPr="00566EF4">
        <w:t>1</w:t>
      </w:r>
      <w:bookmarkEnd w:id="35"/>
      <w:bookmarkEnd w:id="36"/>
    </w:p>
    <w:p w14:paraId="54DD25FB" w14:textId="77777777" w:rsidR="00B5456F" w:rsidRDefault="00B5456F" w:rsidP="00B5456F">
      <w:r>
        <w:t xml:space="preserve">Beskrivning av testfall: </w:t>
      </w:r>
      <w:r w:rsidRPr="007410B1">
        <w:t>Minsta möjliga ifyllnad.</w:t>
      </w:r>
    </w:p>
    <w:p w14:paraId="4307016C" w14:textId="77777777" w:rsidR="00B5456F" w:rsidRDefault="00B5456F" w:rsidP="00B5456F">
      <w:r>
        <w:t>Ange de element som tjänsteproducenten kan mottaga:</w:t>
      </w:r>
    </w:p>
    <w:p w14:paraId="7ECE7402"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Faktura (</w:t>
      </w:r>
      <w:proofErr w:type="spellStart"/>
      <w:r w:rsidRPr="00B75B16">
        <w:t>typeOfInvoice</w:t>
      </w:r>
      <w:proofErr w:type="spellEnd"/>
      <w:r>
        <w:t xml:space="preserve"> = 380)</w:t>
      </w:r>
      <w:r w:rsidRPr="00B75B16">
        <w:t xml:space="preserve"> </w:t>
      </w:r>
    </w:p>
    <w:p w14:paraId="6D94A874" w14:textId="58804B6F"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7B0F57AF"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A348D8">
        <w:t>Personnummer (</w:t>
      </w:r>
      <w:proofErr w:type="spellStart"/>
      <w:r w:rsidRPr="00A348D8">
        <w:t>patientIdentity</w:t>
      </w:r>
      <w:proofErr w:type="spellEnd"/>
      <w:r w:rsidRPr="00A348D8">
        <w:t>)</w:t>
      </w:r>
    </w:p>
    <w:p w14:paraId="23A2C503" w14:textId="4CDAC62D"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366CC07C" w14:textId="77777777" w:rsidR="00B5456F" w:rsidRPr="003946F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Utan </w:t>
      </w:r>
      <w:proofErr w:type="spellStart"/>
      <w:r>
        <w:t>kontaktId</w:t>
      </w:r>
      <w:proofErr w:type="spellEnd"/>
      <w:r>
        <w:t xml:space="preserve"> (</w:t>
      </w:r>
      <w:proofErr w:type="spellStart"/>
      <w:r w:rsidRPr="003946FF">
        <w:t>careContactId</w:t>
      </w:r>
      <w:proofErr w:type="spellEnd"/>
      <w:r>
        <w:t>)</w:t>
      </w:r>
    </w:p>
    <w:p w14:paraId="61A0F3B5" w14:textId="7FF198EA"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3946FF">
        <w:t xml:space="preserve">[] Ja    </w:t>
      </w:r>
      <w:proofErr w:type="gramStart"/>
      <w:r w:rsidRPr="003946FF">
        <w:t xml:space="preserve">   [</w:t>
      </w:r>
      <w:proofErr w:type="gramEnd"/>
      <w:r w:rsidRPr="003946FF">
        <w:t>] Nej</w:t>
      </w:r>
    </w:p>
    <w:p w14:paraId="76B2618F" w14:textId="77777777" w:rsidR="00B5456F" w:rsidRPr="009851E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Vårdenhet (</w:t>
      </w:r>
      <w:proofErr w:type="spellStart"/>
      <w:r>
        <w:t>careUnitName</w:t>
      </w:r>
      <w:proofErr w:type="spellEnd"/>
      <w:r>
        <w:t>)</w:t>
      </w:r>
    </w:p>
    <w:p w14:paraId="53E77C42" w14:textId="728450C6"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7296D786" w14:textId="77777777" w:rsidR="00B5456F" w:rsidRPr="00846B42"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846B42">
        <w:t>Länskod (</w:t>
      </w:r>
      <w:proofErr w:type="spellStart"/>
      <w:r w:rsidRPr="00846B42">
        <w:t>county</w:t>
      </w:r>
      <w:proofErr w:type="spellEnd"/>
      <w:r w:rsidRPr="00846B42">
        <w:t xml:space="preserve">) </w:t>
      </w:r>
    </w:p>
    <w:p w14:paraId="1D7D010A" w14:textId="591BC13A" w:rsidR="00B5456F" w:rsidRPr="00846B42"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846B42">
        <w:t xml:space="preserve">[] Ja    </w:t>
      </w:r>
      <w:proofErr w:type="gramStart"/>
      <w:r w:rsidRPr="00846B42">
        <w:t xml:space="preserve">   [</w:t>
      </w:r>
      <w:proofErr w:type="gramEnd"/>
      <w:r w:rsidRPr="00846B42">
        <w:t>] Nej</w:t>
      </w:r>
    </w:p>
    <w:p w14:paraId="5F9DA9A8" w14:textId="77777777" w:rsidR="00B5456F" w:rsidRPr="00846B42"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846B42">
        <w:t>Kommunkod (</w:t>
      </w:r>
      <w:proofErr w:type="spellStart"/>
      <w:r w:rsidRPr="00846B42">
        <w:t>municipality</w:t>
      </w:r>
      <w:proofErr w:type="spellEnd"/>
      <w:r w:rsidRPr="00846B42">
        <w:t>)</w:t>
      </w:r>
    </w:p>
    <w:p w14:paraId="309E6B93" w14:textId="18D0AD4F"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4891C14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1AB11A6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74E0E07"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87CCFA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3341F17" w14:textId="77777777" w:rsidR="00B5456F" w:rsidRPr="00566EF4" w:rsidRDefault="00B5456F" w:rsidP="00B5456F">
      <w:pPr>
        <w:pStyle w:val="Heading3"/>
        <w:numPr>
          <w:ilvl w:val="2"/>
          <w:numId w:val="18"/>
        </w:numPr>
        <w:tabs>
          <w:tab w:val="clear" w:pos="720"/>
        </w:tabs>
        <w:spacing w:before="240" w:after="60"/>
        <w:ind w:left="720" w:hanging="720"/>
      </w:pPr>
      <w:bookmarkStart w:id="37" w:name="_Toc491087725"/>
      <w:bookmarkStart w:id="38" w:name="_Toc147410618"/>
      <w:r w:rsidRPr="00566EF4">
        <w:lastRenderedPageBreak/>
        <w:t xml:space="preserve">Testfall </w:t>
      </w:r>
      <w:r>
        <w:t>1.9 (</w:t>
      </w:r>
      <w:r w:rsidRPr="00566EF4">
        <w:t>Kredit</w:t>
      </w:r>
      <w:r>
        <w:t xml:space="preserve"> av testfall 1)</w:t>
      </w:r>
      <w:bookmarkEnd w:id="37"/>
      <w:bookmarkEnd w:id="38"/>
    </w:p>
    <w:p w14:paraId="3199B077" w14:textId="77777777" w:rsidR="00B5456F" w:rsidRPr="007410B1" w:rsidRDefault="00B5456F" w:rsidP="00B5456F">
      <w:pPr>
        <w:rPr>
          <w:bCs/>
          <w:iCs/>
        </w:rPr>
      </w:pPr>
      <w:r>
        <w:t>Beskrivning av testfall: Kreditering av faktura med minsta möjliga ifyllnad.</w:t>
      </w:r>
    </w:p>
    <w:p w14:paraId="7013897D" w14:textId="77777777" w:rsidR="00B5456F" w:rsidRDefault="00B5456F" w:rsidP="00B5456F">
      <w:r>
        <w:t>Ange de element som tjänsteproducenten kan mottaga:</w:t>
      </w:r>
    </w:p>
    <w:p w14:paraId="388E6C75"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Kreditnota (</w:t>
      </w:r>
      <w:proofErr w:type="spellStart"/>
      <w:r w:rsidRPr="00B75B16">
        <w:t>typeOfInvoice</w:t>
      </w:r>
      <w:proofErr w:type="spellEnd"/>
      <w:r>
        <w:t xml:space="preserve"> = 381)</w:t>
      </w:r>
      <w:r w:rsidRPr="00B75B16">
        <w:t xml:space="preserve"> </w:t>
      </w:r>
      <w:r>
        <w:t>för testfall 1</w:t>
      </w:r>
    </w:p>
    <w:p w14:paraId="18D6EC4D" w14:textId="007B6F1F"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4266DEB4" w14:textId="19A5A135" w:rsidR="00BC6C0A" w:rsidRPr="00BC6C0A" w:rsidRDefault="00BC6C0A" w:rsidP="00BC6C0A">
      <w:pPr>
        <w:pBdr>
          <w:top w:val="single" w:sz="4" w:space="1" w:color="auto"/>
          <w:left w:val="single" w:sz="4" w:space="4" w:color="auto"/>
          <w:bottom w:val="single" w:sz="4" w:space="1" w:color="auto"/>
          <w:right w:val="single" w:sz="4" w:space="4" w:color="auto"/>
        </w:pBdr>
        <w:shd w:val="clear" w:color="auto" w:fill="CB658E" w:themeFill="text2" w:themeFillTint="99"/>
        <w:rPr>
          <w:bCs/>
        </w:rPr>
      </w:pPr>
      <w:r w:rsidRPr="00BC6C0A">
        <w:rPr>
          <w:bCs/>
        </w:rPr>
        <w:t>Referens till fakturaunderlag vård id</w:t>
      </w:r>
      <w:r>
        <w:rPr>
          <w:bCs/>
        </w:rPr>
        <w:t xml:space="preserve"> (</w:t>
      </w:r>
      <w:proofErr w:type="spellStart"/>
      <w:r w:rsidRPr="00BC6C0A">
        <w:rPr>
          <w:bCs/>
        </w:rPr>
        <w:t>referenceToProcessClaimSpecificationId</w:t>
      </w:r>
      <w:proofErr w:type="spellEnd"/>
      <w:r>
        <w:rPr>
          <w:bCs/>
        </w:rPr>
        <w:t xml:space="preserve">), obligatoriskt </w:t>
      </w:r>
      <w:r>
        <w:rPr>
          <w:rFonts w:eastAsia="Times New Roman" w:cstheme="minorHAnsi"/>
          <w:spacing w:val="-1"/>
        </w:rPr>
        <w:t>när fakturan är en kreditfaktur</w:t>
      </w:r>
      <w:r>
        <w:rPr>
          <w:bCs/>
        </w:rPr>
        <w:t>a</w:t>
      </w:r>
    </w:p>
    <w:p w14:paraId="5CE169C5" w14:textId="31AC0E02" w:rsidR="00BC6C0A" w:rsidRPr="00BC6C0A" w:rsidRDefault="00BC6C0A" w:rsidP="00A26E1E">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0833F3E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C20CC05"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213FB343"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3CCC3D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2450164" w14:textId="77777777" w:rsidR="00B5456F" w:rsidRPr="00566EF4" w:rsidRDefault="00B5456F" w:rsidP="00B5456F">
      <w:pPr>
        <w:pStyle w:val="Heading3"/>
        <w:numPr>
          <w:ilvl w:val="2"/>
          <w:numId w:val="18"/>
        </w:numPr>
        <w:tabs>
          <w:tab w:val="clear" w:pos="720"/>
        </w:tabs>
        <w:spacing w:before="240" w:after="60"/>
        <w:ind w:left="720" w:hanging="720"/>
      </w:pPr>
      <w:bookmarkStart w:id="39" w:name="_Toc491087726"/>
      <w:bookmarkStart w:id="40" w:name="_Toc147410619"/>
      <w:r w:rsidRPr="00566EF4">
        <w:t xml:space="preserve">Testfall </w:t>
      </w:r>
      <w:r>
        <w:t>1.</w:t>
      </w:r>
      <w:r w:rsidRPr="00566EF4">
        <w:t>2</w:t>
      </w:r>
      <w:bookmarkEnd w:id="39"/>
      <w:bookmarkEnd w:id="40"/>
    </w:p>
    <w:p w14:paraId="5C53490C" w14:textId="77777777" w:rsidR="00B5456F" w:rsidRDefault="00B5456F" w:rsidP="00B5456F">
      <w:r>
        <w:t xml:space="preserve">Beskrivning av testfall: </w:t>
      </w:r>
      <w:r w:rsidRPr="007410B1">
        <w:t>2 patienter med 2 vårdtillfällen var.</w:t>
      </w:r>
    </w:p>
    <w:p w14:paraId="02263026" w14:textId="77777777" w:rsidR="00B5456F" w:rsidRDefault="00B5456F" w:rsidP="00B5456F">
      <w:r>
        <w:t>Ange de element som tjänsteproducenten kan mottaga:</w:t>
      </w:r>
    </w:p>
    <w:p w14:paraId="0E11CCAB"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Öppenvård (</w:t>
      </w:r>
      <w:proofErr w:type="spellStart"/>
      <w:r w:rsidRPr="00B75B16">
        <w:t>typeOfCare</w:t>
      </w:r>
      <w:proofErr w:type="spellEnd"/>
      <w:r>
        <w:t>)</w:t>
      </w:r>
    </w:p>
    <w:p w14:paraId="0B61AFFC" w14:textId="1A629650"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3DA916FC" w14:textId="77777777" w:rsidR="00B5456F" w:rsidRPr="009851E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Huvuddiagnos, slutenvård (</w:t>
      </w:r>
      <w:proofErr w:type="spellStart"/>
      <w:r w:rsidRPr="009851E4">
        <w:t>inPatientCareDiagnosis</w:t>
      </w:r>
      <w:proofErr w:type="spellEnd"/>
      <w:r w:rsidRPr="009851E4">
        <w:t>/</w:t>
      </w:r>
      <w:proofErr w:type="spellStart"/>
      <w:r w:rsidRPr="009851E4">
        <w:t>mainDiagnosis</w:t>
      </w:r>
      <w:proofErr w:type="spellEnd"/>
      <w:r>
        <w:t>)</w:t>
      </w:r>
    </w:p>
    <w:p w14:paraId="2A0368AC" w14:textId="532D2852"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9851E4">
        <w:t xml:space="preserve">[] Ja    </w:t>
      </w:r>
      <w:proofErr w:type="gramStart"/>
      <w:r w:rsidRPr="009851E4">
        <w:t xml:space="preserve">   [</w:t>
      </w:r>
      <w:proofErr w:type="gramEnd"/>
      <w:r w:rsidRPr="009851E4">
        <w:t>] Nej</w:t>
      </w:r>
    </w:p>
    <w:p w14:paraId="5FD350CB"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Huvuddiagnos, öppenvård (</w:t>
      </w:r>
      <w:proofErr w:type="spellStart"/>
      <w:r w:rsidRPr="000854FE">
        <w:t>outPat</w:t>
      </w:r>
      <w:r>
        <w:t>ientCareDiagnosis</w:t>
      </w:r>
      <w:proofErr w:type="spellEnd"/>
      <w:r>
        <w:t>/</w:t>
      </w:r>
      <w:proofErr w:type="spellStart"/>
      <w:r>
        <w:t>mainDiagnosis</w:t>
      </w:r>
      <w:proofErr w:type="spellEnd"/>
      <w:r>
        <w:t>)</w:t>
      </w:r>
    </w:p>
    <w:p w14:paraId="5965DB5F" w14:textId="0670AC0B" w:rsidR="00B5456F" w:rsidRPr="009851E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339DBD8E"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Erlagd patientavgift (</w:t>
      </w:r>
      <w:proofErr w:type="spellStart"/>
      <w:r>
        <w:t>outPatientCareFeePaid</w:t>
      </w:r>
      <w:proofErr w:type="spellEnd"/>
      <w:r>
        <w:t>)</w:t>
      </w:r>
    </w:p>
    <w:p w14:paraId="02AC6D3A" w14:textId="2B84E07D" w:rsidR="00B5456F" w:rsidRPr="003946F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3946FF">
        <w:t xml:space="preserve">[] Ja    </w:t>
      </w:r>
      <w:proofErr w:type="gramStart"/>
      <w:r w:rsidRPr="003946FF">
        <w:t xml:space="preserve">   [</w:t>
      </w:r>
      <w:proofErr w:type="gramEnd"/>
      <w:r w:rsidRPr="003946FF">
        <w:t>] Nej</w:t>
      </w:r>
    </w:p>
    <w:p w14:paraId="2BE6F7DA" w14:textId="77777777" w:rsidR="00B5456F" w:rsidRPr="003946F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Fakturerat (</w:t>
      </w:r>
      <w:proofErr w:type="spellStart"/>
      <w:r w:rsidRPr="003946FF">
        <w:t>invoice</w:t>
      </w:r>
      <w:r>
        <w:t>d</w:t>
      </w:r>
      <w:r w:rsidRPr="003946FF">
        <w:t>AmountDetail</w:t>
      </w:r>
      <w:r>
        <w:t>s</w:t>
      </w:r>
      <w:proofErr w:type="spellEnd"/>
      <w:r>
        <w:t>)</w:t>
      </w:r>
    </w:p>
    <w:p w14:paraId="01EEA31D" w14:textId="23A4E19F"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3AF43839" w14:textId="77777777" w:rsidR="00B5456F" w:rsidRPr="00833E6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D13E22">
        <w:t>Vårdinsatser (</w:t>
      </w:r>
      <w:proofErr w:type="spellStart"/>
      <w:r w:rsidRPr="00D13E22">
        <w:t>healthcarePerformed</w:t>
      </w:r>
      <w:proofErr w:type="spellEnd"/>
      <w:r>
        <w:t xml:space="preserve">) </w:t>
      </w:r>
    </w:p>
    <w:p w14:paraId="7BB7E7F9" w14:textId="07704BCF"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01410C">
        <w:t xml:space="preserve">[] Ja    </w:t>
      </w:r>
      <w:proofErr w:type="gramStart"/>
      <w:r w:rsidRPr="0001410C">
        <w:t xml:space="preserve">   [</w:t>
      </w:r>
      <w:proofErr w:type="gramEnd"/>
      <w:r w:rsidRPr="0001410C">
        <w:t>] Nej</w:t>
      </w:r>
    </w:p>
    <w:p w14:paraId="594B3DC2"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D13E22">
        <w:t>Antal vårddagar (</w:t>
      </w:r>
      <w:proofErr w:type="spellStart"/>
      <w:r w:rsidRPr="00D13E22">
        <w:t>inCare</w:t>
      </w:r>
      <w:proofErr w:type="spellEnd"/>
      <w:r>
        <w:t>)</w:t>
      </w:r>
    </w:p>
    <w:p w14:paraId="5CBF9E60" w14:textId="7A18FCC4"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 xml:space="preserve">[] Ja    </w:t>
      </w:r>
      <w:proofErr w:type="gramStart"/>
      <w:r>
        <w:t xml:space="preserve">   [</w:t>
      </w:r>
      <w:proofErr w:type="gramEnd"/>
      <w:r>
        <w:t>] Nej</w:t>
      </w:r>
    </w:p>
    <w:p w14:paraId="3E2B9D78"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Bidiagnos, slutenvård</w:t>
      </w:r>
      <w:r w:rsidRPr="00B75B16">
        <w:t xml:space="preserve"> </w:t>
      </w:r>
      <w:r>
        <w:t>(</w:t>
      </w:r>
      <w:proofErr w:type="spellStart"/>
      <w:r w:rsidRPr="00B75B16">
        <w:t>inPatientCareDi</w:t>
      </w:r>
      <w:r>
        <w:t>agnosis</w:t>
      </w:r>
      <w:proofErr w:type="spellEnd"/>
      <w:r>
        <w:t>/</w:t>
      </w:r>
      <w:proofErr w:type="spellStart"/>
      <w:r>
        <w:t>biDiagnosis</w:t>
      </w:r>
      <w:proofErr w:type="spellEnd"/>
      <w:r>
        <w:t>) </w:t>
      </w:r>
    </w:p>
    <w:p w14:paraId="2F807536" w14:textId="2BA5F0BA"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6E1D72F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7AD0E34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3AABB10C"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67B3F140"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B9165C2" w14:textId="77777777" w:rsidR="00B5456F" w:rsidRPr="00566EF4" w:rsidRDefault="00B5456F" w:rsidP="00B5456F">
      <w:pPr>
        <w:pStyle w:val="Heading3"/>
        <w:numPr>
          <w:ilvl w:val="2"/>
          <w:numId w:val="18"/>
        </w:numPr>
        <w:tabs>
          <w:tab w:val="clear" w:pos="720"/>
        </w:tabs>
        <w:spacing w:before="240" w:after="60"/>
        <w:ind w:left="720" w:hanging="720"/>
      </w:pPr>
      <w:bookmarkStart w:id="41" w:name="_Toc491087727"/>
      <w:bookmarkStart w:id="42" w:name="_Toc147410620"/>
      <w:r w:rsidRPr="00566EF4">
        <w:t xml:space="preserve">Testfall </w:t>
      </w:r>
      <w:r>
        <w:t>1.11 (</w:t>
      </w:r>
      <w:r w:rsidRPr="00566EF4">
        <w:t>Kredit</w:t>
      </w:r>
      <w:r>
        <w:t xml:space="preserve"> av testfall 2)</w:t>
      </w:r>
      <w:bookmarkEnd w:id="41"/>
      <w:bookmarkEnd w:id="42"/>
    </w:p>
    <w:p w14:paraId="73F9AE65" w14:textId="77777777" w:rsidR="00B5456F" w:rsidRPr="007410B1" w:rsidRDefault="00B5456F" w:rsidP="00B5456F">
      <w:pPr>
        <w:rPr>
          <w:bCs/>
          <w:iCs/>
        </w:rPr>
      </w:pPr>
      <w:r>
        <w:t>Beskrivning av testfall: Kreditering av faktura med två patienter med två vårdtillfällen var.</w:t>
      </w:r>
    </w:p>
    <w:p w14:paraId="4CA4609C" w14:textId="77777777" w:rsidR="00B5456F" w:rsidRDefault="00B5456F" w:rsidP="00B5456F">
      <w:r>
        <w:t>Ange de element som tjänsteproducenten kan mottaga:</w:t>
      </w:r>
    </w:p>
    <w:p w14:paraId="591B2DB1"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Kreditnota (</w:t>
      </w:r>
      <w:proofErr w:type="spellStart"/>
      <w:r w:rsidRPr="00B75B16">
        <w:t>typeOfInvoice</w:t>
      </w:r>
      <w:proofErr w:type="spellEnd"/>
      <w:r>
        <w:t xml:space="preserve"> = 381)</w:t>
      </w:r>
      <w:r w:rsidRPr="00B75B16">
        <w:t xml:space="preserve"> </w:t>
      </w:r>
      <w:r>
        <w:t>för testfall 2</w:t>
      </w:r>
    </w:p>
    <w:p w14:paraId="6BD5F8BD" w14:textId="1810DD46"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9851E4">
        <w:t xml:space="preserve"> [] Ja    </w:t>
      </w:r>
      <w:proofErr w:type="gramStart"/>
      <w:r w:rsidRPr="009851E4">
        <w:t xml:space="preserve">   [</w:t>
      </w:r>
      <w:proofErr w:type="gramEnd"/>
      <w:r w:rsidRPr="009851E4">
        <w:t>] Nej</w:t>
      </w:r>
    </w:p>
    <w:p w14:paraId="4D3E3321" w14:textId="77777777" w:rsidR="00BC6C0A" w:rsidRPr="00BC6C0A" w:rsidRDefault="00BC6C0A" w:rsidP="00BC6C0A">
      <w:pPr>
        <w:pBdr>
          <w:top w:val="single" w:sz="4" w:space="1" w:color="auto"/>
          <w:left w:val="single" w:sz="4" w:space="4" w:color="auto"/>
          <w:bottom w:val="single" w:sz="4" w:space="1" w:color="auto"/>
          <w:right w:val="single" w:sz="4" w:space="4" w:color="auto"/>
        </w:pBdr>
        <w:shd w:val="clear" w:color="auto" w:fill="CB658E" w:themeFill="text2" w:themeFillTint="99"/>
        <w:rPr>
          <w:bCs/>
        </w:rPr>
      </w:pPr>
      <w:r w:rsidRPr="00BC6C0A">
        <w:rPr>
          <w:bCs/>
        </w:rPr>
        <w:t>Referens till fakturaunderlag vård id</w:t>
      </w:r>
      <w:r>
        <w:rPr>
          <w:bCs/>
        </w:rPr>
        <w:t xml:space="preserve"> (</w:t>
      </w:r>
      <w:proofErr w:type="spellStart"/>
      <w:r w:rsidRPr="00BC6C0A">
        <w:rPr>
          <w:bCs/>
        </w:rPr>
        <w:t>referenceToProcessClaimSpecificationId</w:t>
      </w:r>
      <w:proofErr w:type="spellEnd"/>
      <w:r>
        <w:rPr>
          <w:bCs/>
        </w:rPr>
        <w:t xml:space="preserve">), obligatoriskt </w:t>
      </w:r>
      <w:r>
        <w:rPr>
          <w:rFonts w:eastAsia="Times New Roman" w:cstheme="minorHAnsi"/>
          <w:spacing w:val="-1"/>
        </w:rPr>
        <w:t>när fakturan är en kreditfaktur</w:t>
      </w:r>
      <w:r>
        <w:rPr>
          <w:bCs/>
        </w:rPr>
        <w:t>a</w:t>
      </w:r>
    </w:p>
    <w:p w14:paraId="0051628C" w14:textId="30A2203E" w:rsidR="00BC6C0A" w:rsidRDefault="00BC6C0A" w:rsidP="00A26E1E">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0AB44C1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1D71E30"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4ADF47F"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50899CE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416BC294"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43" w:name="_Toc491087728"/>
      <w:bookmarkStart w:id="44" w:name="_Toc147410621"/>
      <w:r w:rsidRPr="00566EF4">
        <w:t xml:space="preserve">Testfall </w:t>
      </w:r>
      <w:r>
        <w:t>1.</w:t>
      </w:r>
      <w:r w:rsidRPr="00566EF4">
        <w:t>3</w:t>
      </w:r>
      <w:bookmarkEnd w:id="43"/>
      <w:bookmarkEnd w:id="44"/>
    </w:p>
    <w:p w14:paraId="5E14716B" w14:textId="77777777" w:rsidR="00B5456F" w:rsidRPr="007410B1" w:rsidRDefault="00B5456F" w:rsidP="00B5456F">
      <w:pPr>
        <w:rPr>
          <w:bCs/>
          <w:iCs/>
        </w:rPr>
      </w:pPr>
      <w:r>
        <w:t>Beskrivning av testfall: Vårdinsats med remiss.</w:t>
      </w:r>
    </w:p>
    <w:p w14:paraId="515004EA" w14:textId="77777777" w:rsidR="00B5456F" w:rsidRDefault="00B5456F" w:rsidP="00B5456F">
      <w:r>
        <w:t>Ange de element som tjänsteproducenten kan mottaga:</w:t>
      </w:r>
    </w:p>
    <w:p w14:paraId="05D96632" w14:textId="77777777" w:rsidR="00B5456F" w:rsidRPr="000D3848"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V</w:t>
      </w:r>
      <w:r w:rsidRPr="00731EF2">
        <w:t>årdkontakt id</w:t>
      </w:r>
      <w:r w:rsidRPr="000D3848">
        <w:t xml:space="preserve"> (</w:t>
      </w:r>
      <w:proofErr w:type="spellStart"/>
      <w:r w:rsidRPr="000D3848">
        <w:t>careContactId</w:t>
      </w:r>
      <w:proofErr w:type="spellEnd"/>
      <w:r w:rsidRPr="000D3848">
        <w:t>)</w:t>
      </w:r>
    </w:p>
    <w:p w14:paraId="2061C38A" w14:textId="5A0587C4" w:rsidR="00B5456F" w:rsidRPr="00D35D0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0D3848">
        <w:t xml:space="preserve">[] Ja    </w:t>
      </w:r>
      <w:proofErr w:type="gramStart"/>
      <w:r w:rsidRPr="000D3848">
        <w:t xml:space="preserve">   [</w:t>
      </w:r>
      <w:proofErr w:type="gramEnd"/>
      <w:r w:rsidRPr="000D3848">
        <w:t>] Nej</w:t>
      </w:r>
    </w:p>
    <w:p w14:paraId="619751B6" w14:textId="77777777" w:rsidR="00B5456F" w:rsidRPr="000D3848"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Erlagd patientavgift saknas (</w:t>
      </w:r>
      <w:proofErr w:type="spellStart"/>
      <w:r w:rsidRPr="000D3848">
        <w:t>outPatientCareFeePaid</w:t>
      </w:r>
      <w:proofErr w:type="spellEnd"/>
      <w:r w:rsidRPr="000D3848">
        <w:t>)</w:t>
      </w:r>
    </w:p>
    <w:p w14:paraId="330BA3E7" w14:textId="21365308"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609B959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BC6459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06901EF"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lastRenderedPageBreak/>
        <w:t>Övrig kommentar:</w:t>
      </w:r>
    </w:p>
    <w:p w14:paraId="277BF14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2577660B"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45" w:name="_Toc491087729"/>
      <w:bookmarkStart w:id="46" w:name="_Toc147410622"/>
      <w:r w:rsidRPr="00566EF4">
        <w:t xml:space="preserve">Testfall </w:t>
      </w:r>
      <w:r>
        <w:t>1.</w:t>
      </w:r>
      <w:r w:rsidRPr="00566EF4">
        <w:t>4</w:t>
      </w:r>
      <w:bookmarkEnd w:id="45"/>
      <w:bookmarkEnd w:id="46"/>
    </w:p>
    <w:p w14:paraId="7092854A" w14:textId="77777777" w:rsidR="00B5456F" w:rsidRDefault="00B5456F" w:rsidP="00B5456F">
      <w:r>
        <w:t xml:space="preserve">Beskrivning av testfall: </w:t>
      </w:r>
      <w:r w:rsidRPr="007410B1">
        <w:t>"Alla" element. 2 vårdtillfällen, öppen/sluten</w:t>
      </w:r>
      <w:r>
        <w:t>vård.</w:t>
      </w:r>
    </w:p>
    <w:p w14:paraId="40106B28" w14:textId="77777777" w:rsidR="00B5456F" w:rsidRDefault="00B5456F" w:rsidP="00B5456F">
      <w:r>
        <w:t>Ange de element som tjänsteproducenten kan mottaga:</w:t>
      </w:r>
    </w:p>
    <w:p w14:paraId="50EBC05C"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Vårdtillfälle, påslag och avgifter (</w:t>
      </w:r>
      <w:proofErr w:type="spellStart"/>
      <w:r w:rsidRPr="00B75B16">
        <w:t>patientCareCharge</w:t>
      </w:r>
      <w:proofErr w:type="spellEnd"/>
      <w:r>
        <w:t>)</w:t>
      </w:r>
      <w:r w:rsidRPr="00B75B16">
        <w:t xml:space="preserve"> </w:t>
      </w:r>
    </w:p>
    <w:p w14:paraId="412B4C58" w14:textId="27E790E2"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351CA0DD"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Planerad och Ej planerad vård</w:t>
      </w:r>
      <w:r w:rsidRPr="00B75B16">
        <w:t xml:space="preserve"> </w:t>
      </w:r>
      <w:r>
        <w:t>(</w:t>
      </w:r>
      <w:proofErr w:type="spellStart"/>
      <w:r w:rsidRPr="00B75B16">
        <w:t>plannedHealthcare</w:t>
      </w:r>
      <w:r>
        <w:t>_false</w:t>
      </w:r>
      <w:proofErr w:type="spellEnd"/>
      <w:r>
        <w:t>/</w:t>
      </w:r>
      <w:proofErr w:type="spellStart"/>
      <w:r>
        <w:t>true</w:t>
      </w:r>
      <w:proofErr w:type="spellEnd"/>
      <w:r>
        <w:t>)</w:t>
      </w:r>
    </w:p>
    <w:p w14:paraId="0206429F" w14:textId="79AE059D"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45368343"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roofErr w:type="spellStart"/>
      <w:r>
        <w:t>Ytterfallsersättning</w:t>
      </w:r>
      <w:proofErr w:type="spellEnd"/>
      <w:r>
        <w:t xml:space="preserve"> (</w:t>
      </w:r>
      <w:proofErr w:type="spellStart"/>
      <w:r w:rsidRPr="009D4149">
        <w:t>extendedAllowanceCareTime</w:t>
      </w:r>
      <w:proofErr w:type="spellEnd"/>
      <w:r>
        <w:t>)</w:t>
      </w:r>
      <w:r w:rsidRPr="00B75B16">
        <w:t xml:space="preserve"> </w:t>
      </w:r>
    </w:p>
    <w:p w14:paraId="29FA50D2" w14:textId="241A5E3C"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02FB5791"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roofErr w:type="spellStart"/>
      <w:r>
        <w:t>Ytterfallsersättning</w:t>
      </w:r>
      <w:proofErr w:type="spellEnd"/>
      <w:r>
        <w:t xml:space="preserve"> (</w:t>
      </w:r>
      <w:proofErr w:type="spellStart"/>
      <w:r w:rsidRPr="009D4149">
        <w:t>extendedAllowanceCost</w:t>
      </w:r>
      <w:proofErr w:type="spellEnd"/>
      <w:r>
        <w:t>)</w:t>
      </w:r>
      <w:r w:rsidRPr="00B75B16">
        <w:t xml:space="preserve"> </w:t>
      </w:r>
    </w:p>
    <w:p w14:paraId="637DA333" w14:textId="229DE390"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65EAD8BB"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9D4149">
        <w:t>Produktkategori (</w:t>
      </w:r>
      <w:proofErr w:type="spellStart"/>
      <w:r w:rsidRPr="009D4149">
        <w:t>productCategory</w:t>
      </w:r>
      <w:proofErr w:type="spellEnd"/>
      <w:r>
        <w:t xml:space="preserve"> </w:t>
      </w:r>
      <w:r w:rsidRPr="006C3DAA">
        <w:t xml:space="preserve">01=DRG-kod CC-kod för </w:t>
      </w:r>
      <w:proofErr w:type="spellStart"/>
      <w:r w:rsidRPr="006C3DAA">
        <w:t>Nord-DRG</w:t>
      </w:r>
      <w:proofErr w:type="spellEnd"/>
      <w:r>
        <w:t>)</w:t>
      </w:r>
      <w:r w:rsidRPr="00833E66">
        <w:t xml:space="preserve"> </w:t>
      </w:r>
    </w:p>
    <w:p w14:paraId="1BF89613" w14:textId="1E2FD4E5"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2AA21638"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Vårdtillfälle, momskompensation vid privat vård</w:t>
      </w:r>
      <w:r w:rsidRPr="009D4149">
        <w:t xml:space="preserve"> (</w:t>
      </w:r>
      <w:proofErr w:type="spellStart"/>
      <w:r w:rsidRPr="009D4149">
        <w:t>patientCareAllowance</w:t>
      </w:r>
      <w:proofErr w:type="spellEnd"/>
      <w:r>
        <w:t>)</w:t>
      </w:r>
    </w:p>
    <w:p w14:paraId="238CAAC3" w14:textId="2C0716E8" w:rsidR="00B5456F" w:rsidRPr="001B45C7"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D91151">
        <w:t xml:space="preserve">[] Ja    </w:t>
      </w:r>
      <w:proofErr w:type="gramStart"/>
      <w:r w:rsidRPr="00D91151">
        <w:t xml:space="preserve">   [</w:t>
      </w:r>
      <w:proofErr w:type="gramEnd"/>
      <w:r w:rsidRPr="00D91151">
        <w:t>] Nej</w:t>
      </w:r>
    </w:p>
    <w:p w14:paraId="667FB788" w14:textId="77777777" w:rsidR="00B5456F" w:rsidRPr="00D91151"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D91151">
        <w:t>ATC-kod (</w:t>
      </w:r>
      <w:proofErr w:type="spellStart"/>
      <w:r w:rsidRPr="00D91151">
        <w:t>treatment</w:t>
      </w:r>
      <w:proofErr w:type="spellEnd"/>
      <w:r w:rsidRPr="00D91151">
        <w:t>/ATC)</w:t>
      </w:r>
    </w:p>
    <w:p w14:paraId="330A1806" w14:textId="27068139"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25487420"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679BB036"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AC3F77C"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AFA312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3D372680"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47" w:name="_Toc491087730"/>
      <w:bookmarkStart w:id="48" w:name="_Toc147410623"/>
      <w:r w:rsidRPr="00566EF4">
        <w:t xml:space="preserve">Testfall </w:t>
      </w:r>
      <w:r>
        <w:t>1.</w:t>
      </w:r>
      <w:r w:rsidRPr="00566EF4">
        <w:t>5</w:t>
      </w:r>
      <w:bookmarkEnd w:id="47"/>
      <w:bookmarkEnd w:id="48"/>
    </w:p>
    <w:p w14:paraId="07CCC8B5" w14:textId="77777777" w:rsidR="00B5456F" w:rsidRDefault="00B5456F" w:rsidP="00B5456F">
      <w:r>
        <w:t>Beskrivning av testfall: DRG fakturering blir patientspecifik fakturering utifrån ett samverkansavtal.</w:t>
      </w:r>
    </w:p>
    <w:p w14:paraId="563C70D0" w14:textId="77777777" w:rsidR="00B5456F" w:rsidRDefault="00B5456F" w:rsidP="00B5456F">
      <w:r>
        <w:t>Ange de element som tjänsteproducenten kan mottaga:</w:t>
      </w:r>
    </w:p>
    <w:p w14:paraId="67C0CA14"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Slutenvård (</w:t>
      </w:r>
      <w:proofErr w:type="spellStart"/>
      <w:r w:rsidRPr="009945CE">
        <w:t>typeOfCare</w:t>
      </w:r>
      <w:proofErr w:type="spellEnd"/>
      <w:r>
        <w:t>)</w:t>
      </w:r>
    </w:p>
    <w:p w14:paraId="50D32F91" w14:textId="0B107DD7" w:rsidR="00B5456F" w:rsidRPr="001B45C7"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lastRenderedPageBreak/>
        <w:t xml:space="preserve">[] Ja    </w:t>
      </w:r>
      <w:proofErr w:type="gramStart"/>
      <w:r w:rsidRPr="00B75B16">
        <w:t xml:space="preserve">   [</w:t>
      </w:r>
      <w:proofErr w:type="gramEnd"/>
      <w:r w:rsidRPr="00B75B16">
        <w:t>] Nej</w:t>
      </w:r>
    </w:p>
    <w:p w14:paraId="50D4B693"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Planerad vård</w:t>
      </w:r>
      <w:r w:rsidRPr="00B75B16">
        <w:t xml:space="preserve"> </w:t>
      </w:r>
      <w:r>
        <w:t>(</w:t>
      </w:r>
      <w:proofErr w:type="spellStart"/>
      <w:r w:rsidRPr="00B75B16">
        <w:t>plannedHealthcare</w:t>
      </w:r>
      <w:r>
        <w:t>_true</w:t>
      </w:r>
      <w:proofErr w:type="spellEnd"/>
      <w:r>
        <w:t>)</w:t>
      </w:r>
    </w:p>
    <w:p w14:paraId="713DAB89" w14:textId="12B8564F" w:rsidR="00B5456F" w:rsidRPr="001B45C7"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 Ja    </w:t>
      </w:r>
      <w:proofErr w:type="gramStart"/>
      <w:r w:rsidRPr="00B75B16">
        <w:t xml:space="preserve">   [</w:t>
      </w:r>
      <w:proofErr w:type="gramEnd"/>
      <w:r w:rsidRPr="00B75B16">
        <w:t>] Nej</w:t>
      </w:r>
    </w:p>
    <w:p w14:paraId="65EA99EF"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Flera patientspecifika åtgärder (</w:t>
      </w:r>
      <w:proofErr w:type="spellStart"/>
      <w:r w:rsidRPr="00B75B16">
        <w:t>patientSpecificCare</w:t>
      </w:r>
      <w:proofErr w:type="spellEnd"/>
      <w:r>
        <w:t>)</w:t>
      </w:r>
    </w:p>
    <w:p w14:paraId="15456247" w14:textId="50A0D95A"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D62468">
        <w:t xml:space="preserve">[] Ja    </w:t>
      </w:r>
      <w:proofErr w:type="gramStart"/>
      <w:r w:rsidRPr="00D62468">
        <w:t xml:space="preserve">   [</w:t>
      </w:r>
      <w:proofErr w:type="gramEnd"/>
      <w:r w:rsidRPr="00D62468">
        <w:t>] Nej</w:t>
      </w:r>
    </w:p>
    <w:p w14:paraId="21D7ED1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73AEBCF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194C32D"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13104EAC"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6142C503"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49" w:name="_Toc491087731"/>
      <w:bookmarkStart w:id="50" w:name="_Toc147410624"/>
      <w:r w:rsidRPr="00566EF4">
        <w:t xml:space="preserve">Testfall </w:t>
      </w:r>
      <w:r>
        <w:t>1.</w:t>
      </w:r>
      <w:r w:rsidRPr="00566EF4">
        <w:t>6</w:t>
      </w:r>
      <w:bookmarkEnd w:id="49"/>
      <w:bookmarkEnd w:id="50"/>
    </w:p>
    <w:p w14:paraId="598CEF9C" w14:textId="77777777" w:rsidR="00B5456F" w:rsidRPr="007410B1" w:rsidRDefault="00B5456F" w:rsidP="00B5456F">
      <w:pPr>
        <w:rPr>
          <w:bCs/>
          <w:iCs/>
        </w:rPr>
      </w:pPr>
      <w:r>
        <w:t>Beskrivning av testfall: DRG med abonnemangupplägg som reducerar fakturerat pris.</w:t>
      </w:r>
    </w:p>
    <w:p w14:paraId="0ED1269D" w14:textId="77777777" w:rsidR="00B5456F" w:rsidRDefault="00B5456F" w:rsidP="00B5456F">
      <w:r>
        <w:t>Ange de element som tjänsteproducenten kan mottaga:</w:t>
      </w:r>
    </w:p>
    <w:p w14:paraId="08C320F1"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Vårdtillfälle, rabatt (</w:t>
      </w:r>
      <w:proofErr w:type="spellStart"/>
      <w:r>
        <w:t>patientCareDiscount</w:t>
      </w:r>
      <w:proofErr w:type="spellEnd"/>
      <w:r>
        <w:t>)</w:t>
      </w:r>
    </w:p>
    <w:p w14:paraId="0AA6CB17" w14:textId="45BF3B7E"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3BC9E043" w14:textId="77777777" w:rsidR="00B5456F" w:rsidRPr="009851E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Ingen patientspecifik åtgärd (</w:t>
      </w:r>
      <w:proofErr w:type="spellStart"/>
      <w:r w:rsidRPr="009851E4">
        <w:t>patientSpecificCare</w:t>
      </w:r>
      <w:proofErr w:type="spellEnd"/>
      <w:r>
        <w:t>)</w:t>
      </w:r>
    </w:p>
    <w:p w14:paraId="726E3DC7" w14:textId="545A3CE5"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9851E4">
        <w:t xml:space="preserve">[] Ja    </w:t>
      </w:r>
      <w:proofErr w:type="gramStart"/>
      <w:r w:rsidRPr="009851E4">
        <w:t xml:space="preserve">   [</w:t>
      </w:r>
      <w:proofErr w:type="gramEnd"/>
      <w:r w:rsidRPr="009851E4">
        <w:t>] Nej</w:t>
      </w:r>
    </w:p>
    <w:p w14:paraId="0A44FF65"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1406822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8BC28C6"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634C97DC" w14:textId="77777777" w:rsidR="00731ABA" w:rsidRDefault="00731ABA"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45751184"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51" w:name="_Toc491087732"/>
      <w:bookmarkStart w:id="52" w:name="_Toc147410625"/>
      <w:r>
        <w:t>Testfall 1.7</w:t>
      </w:r>
      <w:bookmarkEnd w:id="51"/>
      <w:bookmarkEnd w:id="52"/>
    </w:p>
    <w:p w14:paraId="372DC9C6" w14:textId="77777777" w:rsidR="00B5456F" w:rsidRDefault="00B5456F" w:rsidP="00B5456F">
      <w:r>
        <w:t>Beskrivning av testfall: Faktura som avser asylsökande med reservnummer och patient med samordningsnummer.</w:t>
      </w:r>
    </w:p>
    <w:p w14:paraId="72A27C14" w14:textId="77777777" w:rsidR="00B5456F" w:rsidRDefault="00B5456F" w:rsidP="00B5456F">
      <w:r>
        <w:t>Ange de element som tjänsteproducenten kan mottaga:</w:t>
      </w:r>
    </w:p>
    <w:p w14:paraId="5E7F1296"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Reservnummer (</w:t>
      </w:r>
      <w:proofErr w:type="spellStart"/>
      <w:r w:rsidRPr="00F750D5">
        <w:t>patientIdentity</w:t>
      </w:r>
      <w:proofErr w:type="spellEnd"/>
      <w:r w:rsidRPr="00F750D5">
        <w:t xml:space="preserve">) </w:t>
      </w:r>
    </w:p>
    <w:p w14:paraId="25BB3173" w14:textId="24DEFB2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 xml:space="preserve">[] Ja    </w:t>
      </w:r>
      <w:proofErr w:type="gramStart"/>
      <w:r w:rsidRPr="00F750D5">
        <w:t xml:space="preserve">   [</w:t>
      </w:r>
      <w:proofErr w:type="gramEnd"/>
      <w:r w:rsidRPr="00F750D5">
        <w:t>] Nej</w:t>
      </w:r>
    </w:p>
    <w:p w14:paraId="1964CBFE"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Samordningsnummer</w:t>
      </w:r>
      <w:r w:rsidRPr="00A348D8">
        <w:t xml:space="preserve"> (</w:t>
      </w:r>
      <w:proofErr w:type="spellStart"/>
      <w:r w:rsidRPr="00A348D8">
        <w:t>patientIdentity</w:t>
      </w:r>
      <w:proofErr w:type="spellEnd"/>
      <w:r>
        <w:t>)</w:t>
      </w:r>
      <w:r w:rsidRPr="00B75B16">
        <w:t xml:space="preserve"> </w:t>
      </w:r>
    </w:p>
    <w:p w14:paraId="542A35F3" w14:textId="1955D878"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72647B73" w14:textId="77777777" w:rsidR="00B5456F" w:rsidRPr="002A21D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A21D4">
        <w:lastRenderedPageBreak/>
        <w:t>Länskod (</w:t>
      </w:r>
      <w:proofErr w:type="spellStart"/>
      <w:r w:rsidRPr="002A21D4">
        <w:t>county_variation</w:t>
      </w:r>
      <w:proofErr w:type="spellEnd"/>
      <w:r w:rsidRPr="002A21D4">
        <w:t xml:space="preserve">) </w:t>
      </w:r>
    </w:p>
    <w:p w14:paraId="32EEDB9C" w14:textId="0D5E2A25" w:rsidR="00B5456F" w:rsidRPr="002A21D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A21D4">
        <w:t xml:space="preserve">[] Ja    </w:t>
      </w:r>
      <w:proofErr w:type="gramStart"/>
      <w:r w:rsidRPr="002A21D4">
        <w:t xml:space="preserve">   [</w:t>
      </w:r>
      <w:proofErr w:type="gramEnd"/>
      <w:r w:rsidRPr="002A21D4">
        <w:t>] Nej</w:t>
      </w:r>
    </w:p>
    <w:p w14:paraId="106BBAE7" w14:textId="77777777" w:rsidR="00B5456F" w:rsidRPr="003D7CFA"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3D7CFA">
        <w:t>Kommunkod (</w:t>
      </w:r>
      <w:proofErr w:type="spellStart"/>
      <w:r w:rsidRPr="003D7CFA">
        <w:t>municipality_variation</w:t>
      </w:r>
      <w:proofErr w:type="spellEnd"/>
      <w:r w:rsidRPr="003D7CFA">
        <w:t>)</w:t>
      </w:r>
    </w:p>
    <w:p w14:paraId="158E6B9F" w14:textId="4DE48F6A"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13C37AB2"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D46C08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2E54C7EC"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05866A2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0A2FD3D"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53" w:name="_Toc491087733"/>
      <w:bookmarkStart w:id="54" w:name="_Toc147410626"/>
      <w:r>
        <w:t>Testfall 1.8</w:t>
      </w:r>
      <w:bookmarkEnd w:id="53"/>
      <w:bookmarkEnd w:id="54"/>
    </w:p>
    <w:p w14:paraId="57D9C0EF" w14:textId="77777777" w:rsidR="00B5456F" w:rsidRPr="007410B1" w:rsidRDefault="00B5456F" w:rsidP="00B5456F">
      <w:pPr>
        <w:rPr>
          <w:bCs/>
          <w:iCs/>
        </w:rPr>
      </w:pPr>
      <w:r>
        <w:t xml:space="preserve">Beskrivning av testfall: Fakturaunderlag med flera vårdinsatser för samma patient. Fyra vårdinsatser, en i öppen och tre i sluten vård. </w:t>
      </w:r>
    </w:p>
    <w:p w14:paraId="57CB7E5E" w14:textId="77777777" w:rsidR="00B5456F" w:rsidRDefault="00B5456F" w:rsidP="00B5456F">
      <w:r>
        <w:t>Ange de element som tjänsteproducenten kan mottaga:</w:t>
      </w:r>
    </w:p>
    <w:p w14:paraId="34BBCB6B"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Permissionsdagar (</w:t>
      </w:r>
      <w:proofErr w:type="spellStart"/>
      <w:r>
        <w:t>onLeave</w:t>
      </w:r>
      <w:proofErr w:type="spellEnd"/>
      <w:r>
        <w:t>)</w:t>
      </w:r>
    </w:p>
    <w:p w14:paraId="3DFF8640" w14:textId="545EA528"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0ECE0B89" w14:textId="77777777" w:rsidR="00B5456F" w:rsidRPr="002A21D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Utan </w:t>
      </w:r>
      <w:r w:rsidRPr="002A21D4">
        <w:t>ATC-kod (</w:t>
      </w:r>
      <w:proofErr w:type="spellStart"/>
      <w:r w:rsidRPr="002A21D4">
        <w:t>treatment</w:t>
      </w:r>
      <w:proofErr w:type="spellEnd"/>
      <w:r w:rsidRPr="002A21D4">
        <w:t>/ATC)</w:t>
      </w:r>
    </w:p>
    <w:p w14:paraId="59FDFB78" w14:textId="4DF2CC9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7FA50A20"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79825E2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9636ADE"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160798FF"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E0F7AF3" w14:textId="77777777" w:rsidR="00B5456F" w:rsidRPr="00566EF4" w:rsidRDefault="00B5456F" w:rsidP="00B5456F">
      <w:pPr>
        <w:pStyle w:val="Heading3"/>
        <w:numPr>
          <w:ilvl w:val="2"/>
          <w:numId w:val="18"/>
        </w:numPr>
        <w:tabs>
          <w:tab w:val="clear" w:pos="720"/>
          <w:tab w:val="num" w:pos="851"/>
        </w:tabs>
        <w:spacing w:before="240" w:after="60"/>
        <w:ind w:left="720" w:hanging="720"/>
      </w:pPr>
      <w:bookmarkStart w:id="55" w:name="_Toc491087734"/>
      <w:bookmarkStart w:id="56" w:name="_Toc147410627"/>
      <w:r>
        <w:t>Testfall 1.10</w:t>
      </w:r>
      <w:bookmarkEnd w:id="55"/>
      <w:bookmarkEnd w:id="56"/>
    </w:p>
    <w:p w14:paraId="12ECB1C5" w14:textId="77777777" w:rsidR="00B5456F" w:rsidRPr="007410B1" w:rsidRDefault="00B5456F" w:rsidP="00B5456F">
      <w:pPr>
        <w:rPr>
          <w:bCs/>
          <w:iCs/>
        </w:rPr>
      </w:pPr>
      <w:r>
        <w:t>Beskrivning av testfall: Vård inom psykiatrin. Vårdinsats med remiss.</w:t>
      </w:r>
    </w:p>
    <w:p w14:paraId="1D6C7EDA" w14:textId="77777777" w:rsidR="00B5456F" w:rsidRDefault="00B5456F" w:rsidP="00B5456F">
      <w:r>
        <w:t>Ange de element som tjänsteproducenten kan mottaga:</w:t>
      </w:r>
    </w:p>
    <w:p w14:paraId="664B3215"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Faktura</w:t>
      </w:r>
      <w:r w:rsidRPr="00F57BC4">
        <w:t>period (</w:t>
      </w:r>
      <w:proofErr w:type="spellStart"/>
      <w:r w:rsidRPr="00F57BC4">
        <w:t>invoicePeriod</w:t>
      </w:r>
      <w:proofErr w:type="spellEnd"/>
      <w:r>
        <w:t>)</w:t>
      </w:r>
    </w:p>
    <w:p w14:paraId="74775E59" w14:textId="769FAD9F"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226B6742"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Anrop som saknar åtgärdskod (</w:t>
      </w:r>
      <w:proofErr w:type="spellStart"/>
      <w:r w:rsidRPr="00F57BC4">
        <w:t>treatment</w:t>
      </w:r>
      <w:proofErr w:type="spellEnd"/>
      <w:r w:rsidRPr="00F57BC4">
        <w:t>/</w:t>
      </w:r>
      <w:proofErr w:type="spellStart"/>
      <w:r w:rsidRPr="00F57BC4">
        <w:t>typeOfTreatment</w:t>
      </w:r>
      <w:proofErr w:type="spellEnd"/>
      <w:r>
        <w:t>)</w:t>
      </w:r>
      <w:r w:rsidRPr="000854FE">
        <w:t xml:space="preserve"> </w:t>
      </w:r>
    </w:p>
    <w:p w14:paraId="7846E05C" w14:textId="66D494C3"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521A2295"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9D4149">
        <w:t>Produktkategori (</w:t>
      </w:r>
      <w:proofErr w:type="spellStart"/>
      <w:r w:rsidRPr="009D4149">
        <w:t>productCategory</w:t>
      </w:r>
      <w:proofErr w:type="spellEnd"/>
      <w:r>
        <w:t xml:space="preserve"> 04)</w:t>
      </w:r>
      <w:r w:rsidRPr="00833E66">
        <w:t xml:space="preserve"> </w:t>
      </w:r>
    </w:p>
    <w:p w14:paraId="4DA259A6" w14:textId="045BDB2E"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lastRenderedPageBreak/>
        <w:t xml:space="preserve">[] Ja    </w:t>
      </w:r>
      <w:proofErr w:type="gramStart"/>
      <w:r w:rsidRPr="00B75B16">
        <w:t xml:space="preserve">   [</w:t>
      </w:r>
      <w:proofErr w:type="gramEnd"/>
      <w:r w:rsidRPr="00B75B16">
        <w:t>] Nej</w:t>
      </w:r>
    </w:p>
    <w:p w14:paraId="6856028E"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46ACE5D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1FA444A"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91ACD42"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5313DFA" w14:textId="77777777" w:rsidR="00B5456F" w:rsidRPr="00F750D5" w:rsidRDefault="00B5456F" w:rsidP="00B5456F">
      <w:pPr>
        <w:pStyle w:val="Heading3"/>
        <w:numPr>
          <w:ilvl w:val="2"/>
          <w:numId w:val="18"/>
        </w:numPr>
        <w:tabs>
          <w:tab w:val="clear" w:pos="720"/>
          <w:tab w:val="num" w:pos="851"/>
        </w:tabs>
        <w:spacing w:before="240" w:after="60"/>
        <w:ind w:left="720" w:hanging="720"/>
      </w:pPr>
      <w:bookmarkStart w:id="57" w:name="_Toc491087735"/>
      <w:bookmarkStart w:id="58" w:name="_Toc147410628"/>
      <w:r w:rsidRPr="00F750D5">
        <w:t>T</w:t>
      </w:r>
      <w:r>
        <w:t>estfall 1.12</w:t>
      </w:r>
      <w:bookmarkEnd w:id="57"/>
      <w:bookmarkEnd w:id="58"/>
    </w:p>
    <w:p w14:paraId="5D2378E9" w14:textId="77777777" w:rsidR="00B5456F" w:rsidRPr="00EE54D6" w:rsidRDefault="00B5456F" w:rsidP="00B5456F">
      <w:pPr>
        <w:rPr>
          <w:bCs/>
          <w:iCs/>
        </w:rPr>
      </w:pPr>
      <w:r>
        <w:t>Beskrivning av testfall: Maximalt antal fält ifyllda. Fler varianter av tidigare använda fält i andra testfall används i detta anrop. Tex, olika produktkategorier.</w:t>
      </w:r>
    </w:p>
    <w:p w14:paraId="34E25B5C" w14:textId="77777777" w:rsidR="00B5456F" w:rsidRDefault="00B5456F" w:rsidP="00B5456F">
      <w:r>
        <w:t>Ange de urval som tjänsteproducenten kan mottaga:</w:t>
      </w:r>
    </w:p>
    <w:p w14:paraId="6AD7B4A8"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Bidiagnos, öppenvård (</w:t>
      </w:r>
      <w:proofErr w:type="spellStart"/>
      <w:r w:rsidRPr="00F750D5">
        <w:t>outPatientCareDiagnosis</w:t>
      </w:r>
      <w:proofErr w:type="spellEnd"/>
      <w:r w:rsidRPr="00F750D5">
        <w:t>/</w:t>
      </w:r>
      <w:proofErr w:type="spellStart"/>
      <w:r w:rsidRPr="00F750D5">
        <w:t>biDiagnosis</w:t>
      </w:r>
      <w:proofErr w:type="spellEnd"/>
      <w:r w:rsidRPr="00F750D5">
        <w:t>)</w:t>
      </w:r>
    </w:p>
    <w:p w14:paraId="0F953722" w14:textId="52F41B1F"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 xml:space="preserve">[] Ja    </w:t>
      </w:r>
      <w:proofErr w:type="gramStart"/>
      <w:r w:rsidRPr="00F750D5">
        <w:t xml:space="preserve">   [</w:t>
      </w:r>
      <w:proofErr w:type="gramEnd"/>
      <w:r w:rsidRPr="00F750D5">
        <w:t>] Nej</w:t>
      </w:r>
    </w:p>
    <w:p w14:paraId="6A70D536" w14:textId="77777777" w:rsidR="00B5456F" w:rsidRPr="00B75B16"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Ospecificerat element (</w:t>
      </w:r>
      <w:proofErr w:type="spellStart"/>
      <w:r w:rsidRPr="00F750D5">
        <w:t>unspecified</w:t>
      </w:r>
      <w:proofErr w:type="spellEnd"/>
      <w:r w:rsidRPr="00F750D5">
        <w:t xml:space="preserve"> element) </w:t>
      </w:r>
    </w:p>
    <w:p w14:paraId="5C269855" w14:textId="79C162ED"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B75B16">
        <w:t xml:space="preserve">[] Ja    </w:t>
      </w:r>
      <w:proofErr w:type="gramStart"/>
      <w:r w:rsidRPr="00B75B16">
        <w:t xml:space="preserve">   [</w:t>
      </w:r>
      <w:proofErr w:type="gramEnd"/>
      <w:r w:rsidRPr="00B75B16">
        <w:t>] Nej</w:t>
      </w:r>
    </w:p>
    <w:p w14:paraId="4FAEE4AC"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038774A1"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7E91E54E"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3E16D09B"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81DE8CF" w14:textId="77777777" w:rsidR="00B5456F" w:rsidRDefault="00B5456F" w:rsidP="00B5456F">
      <w:pPr>
        <w:pStyle w:val="Heading3"/>
        <w:numPr>
          <w:ilvl w:val="2"/>
          <w:numId w:val="18"/>
        </w:numPr>
        <w:tabs>
          <w:tab w:val="clear" w:pos="720"/>
          <w:tab w:val="num" w:pos="851"/>
        </w:tabs>
        <w:spacing w:before="240" w:after="60"/>
        <w:ind w:left="720" w:hanging="720"/>
      </w:pPr>
      <w:bookmarkStart w:id="59" w:name="_Toc450894700"/>
      <w:bookmarkStart w:id="60" w:name="_Toc491087736"/>
      <w:bookmarkStart w:id="61" w:name="_Toc147410629"/>
      <w:r>
        <w:t>Felhantering</w:t>
      </w:r>
      <w:bookmarkEnd w:id="59"/>
      <w:bookmarkEnd w:id="60"/>
      <w:bookmarkEnd w:id="61"/>
    </w:p>
    <w:p w14:paraId="4E790F5C" w14:textId="77777777" w:rsidR="00B5456F" w:rsidRDefault="00B5456F" w:rsidP="00B5456F">
      <w:r>
        <w:t xml:space="preserve">TKB anger krav på hur felhantering ska stödjas. </w:t>
      </w:r>
    </w:p>
    <w:p w14:paraId="154F252D" w14:textId="77777777" w:rsidR="00B5456F" w:rsidRDefault="00B5456F" w:rsidP="00B5456F">
      <w:r>
        <w:t>I testsviterna som medföljer TK-distributionen finns stöd för att verifiera felhantering (testsvit 2).</w:t>
      </w:r>
    </w:p>
    <w:p w14:paraId="1851E047" w14:textId="77777777" w:rsidR="00B5456F" w:rsidRDefault="00B5456F" w:rsidP="00B5456F">
      <w:r>
        <w:t>Ange hur tjänsteproducenten uppfyller felhantering och som levererar svar som uppfyller krav på hur felmeddelande ska se ut:</w:t>
      </w:r>
    </w:p>
    <w:p w14:paraId="1815CEB9"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Tekniskt fel returnerar SOAP-</w:t>
      </w:r>
      <w:proofErr w:type="spellStart"/>
      <w:r w:rsidRPr="00F750D5">
        <w:t>Exception</w:t>
      </w:r>
      <w:proofErr w:type="spellEnd"/>
      <w:r w:rsidRPr="00F750D5">
        <w:t xml:space="preserve"> med detaljinformation om felet</w:t>
      </w:r>
      <w:r w:rsidRPr="00F750D5">
        <w:rPr>
          <w:rFonts w:ascii="Georgia" w:hAnsi="Georgia"/>
        </w:rPr>
        <w:t xml:space="preserve"> </w:t>
      </w:r>
      <w:r>
        <w:t>(TF 2.1)</w:t>
      </w:r>
    </w:p>
    <w:p w14:paraId="30C1DAD4" w14:textId="69D88D96"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17F4C76B"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Logiskt fel </w:t>
      </w:r>
      <w:proofErr w:type="spellStart"/>
      <w:r>
        <w:t>pga</w:t>
      </w:r>
      <w:proofErr w:type="spellEnd"/>
      <w:r>
        <w:t xml:space="preserve"> schema </w:t>
      </w:r>
      <w:r w:rsidRPr="00F750D5">
        <w:t xml:space="preserve">returnerar </w:t>
      </w:r>
      <w:r>
        <w:t xml:space="preserve">ERROR </w:t>
      </w:r>
      <w:r w:rsidRPr="00F750D5">
        <w:t>med detaljinformation om felet</w:t>
      </w:r>
      <w:r>
        <w:t xml:space="preserve"> (TF 2.2)</w:t>
      </w:r>
    </w:p>
    <w:p w14:paraId="36FB199A" w14:textId="33BC9CEB"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5A11EE5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Logiskt fel </w:t>
      </w:r>
      <w:proofErr w:type="spellStart"/>
      <w:r>
        <w:t>pga</w:t>
      </w:r>
      <w:proofErr w:type="spellEnd"/>
      <w:r>
        <w:t xml:space="preserve"> schematron </w:t>
      </w:r>
      <w:r w:rsidRPr="00F750D5">
        <w:t xml:space="preserve">returnerar </w:t>
      </w:r>
      <w:r>
        <w:t xml:space="preserve">ERROR </w:t>
      </w:r>
      <w:r w:rsidRPr="00F750D5">
        <w:t>med detaljinformation om felet</w:t>
      </w:r>
      <w:r>
        <w:t xml:space="preserve"> (TF 2.3, TF 2.4, TF </w:t>
      </w:r>
      <w:proofErr w:type="gramStart"/>
      <w:r>
        <w:t>2.8-2.9</w:t>
      </w:r>
      <w:proofErr w:type="gramEnd"/>
      <w:r>
        <w:t>)</w:t>
      </w:r>
    </w:p>
    <w:p w14:paraId="41E7358A" w14:textId="65DCACA6"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lastRenderedPageBreak/>
        <w:t xml:space="preserve">[] Ja    </w:t>
      </w:r>
      <w:proofErr w:type="gramStart"/>
      <w:r w:rsidRPr="002E0320">
        <w:t xml:space="preserve">   [</w:t>
      </w:r>
      <w:proofErr w:type="gramEnd"/>
      <w:r w:rsidRPr="002E0320">
        <w:t>] Nej</w:t>
      </w:r>
    </w:p>
    <w:p w14:paraId="5DFDCA2B"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Ange vilka eventuella verksamhetsregler som kontrolleras och returnerar ERROR vid felaktigheter (</w:t>
      </w:r>
      <w:proofErr w:type="gramStart"/>
      <w:r>
        <w:t>t.ex.</w:t>
      </w:r>
      <w:proofErr w:type="gramEnd"/>
      <w:r>
        <w:t xml:space="preserve"> fel hemlandsting, dubbletter.) </w:t>
      </w:r>
    </w:p>
    <w:p w14:paraId="7724B3C8" w14:textId="4E56906F"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w:t>
      </w:r>
    </w:p>
    <w:p w14:paraId="5611E6C2"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07CE77EC"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6DB4B3D"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75E226F8"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609C510F" w14:textId="77777777" w:rsidR="00B5456F" w:rsidRDefault="00B5456F" w:rsidP="00B5456F">
      <w:pPr>
        <w:pStyle w:val="Heading2"/>
        <w:numPr>
          <w:ilvl w:val="1"/>
          <w:numId w:val="18"/>
        </w:numPr>
        <w:tabs>
          <w:tab w:val="clear" w:pos="1004"/>
        </w:tabs>
        <w:spacing w:before="240" w:after="60"/>
        <w:ind w:left="851" w:hanging="851"/>
      </w:pPr>
      <w:bookmarkStart w:id="62" w:name="_Toc491087737"/>
      <w:bookmarkStart w:id="63" w:name="_Toc147410630"/>
      <w:r>
        <w:t>Informationsavlämning generellt</w:t>
      </w:r>
      <w:bookmarkEnd w:id="62"/>
      <w:bookmarkEnd w:id="63"/>
    </w:p>
    <w:p w14:paraId="67DEA515" w14:textId="77777777" w:rsidR="00B5456F" w:rsidRDefault="00B5456F" w:rsidP="00B5456F">
      <w:pPr>
        <w:pStyle w:val="Heading3"/>
        <w:numPr>
          <w:ilvl w:val="2"/>
          <w:numId w:val="18"/>
        </w:numPr>
        <w:tabs>
          <w:tab w:val="clear" w:pos="720"/>
        </w:tabs>
        <w:spacing w:before="240" w:after="60"/>
        <w:ind w:left="720" w:hanging="720"/>
      </w:pPr>
      <w:bookmarkStart w:id="64" w:name="_Toc491087738"/>
      <w:bookmarkStart w:id="65" w:name="_Toc147410631"/>
      <w:r>
        <w:t>Teckenkodning</w:t>
      </w:r>
      <w:bookmarkEnd w:id="64"/>
      <w:bookmarkEnd w:id="65"/>
    </w:p>
    <w:p w14:paraId="63700166" w14:textId="77777777" w:rsidR="00B5456F" w:rsidRDefault="00B5456F" w:rsidP="00B5456F">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5AF2A009" w14:textId="77777777" w:rsidR="00B5456F" w:rsidRDefault="00B5456F" w:rsidP="00B5456F">
      <w:r>
        <w:t>I testsviterna som medföljer TK-distributionen finns stöd för att verifiera teckenkodningsstöd (specifika testfall inom parentes).</w:t>
      </w:r>
    </w:p>
    <w:p w14:paraId="28F26E62" w14:textId="77777777" w:rsidR="00B5456F" w:rsidRDefault="00B5456F" w:rsidP="00B5456F">
      <w:r>
        <w:t>Ange om tjänsteproducenten uppfyller krav på teckenkodning i returnerade svar:</w:t>
      </w:r>
    </w:p>
    <w:p w14:paraId="77817BC4"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Svar levereras med rätt </w:t>
      </w:r>
      <w:proofErr w:type="spellStart"/>
      <w:r>
        <w:t>encoding</w:t>
      </w:r>
      <w:proofErr w:type="spellEnd"/>
      <w:r>
        <w:t xml:space="preserve"> angiven i http-</w:t>
      </w:r>
      <w:proofErr w:type="spellStart"/>
      <w:r>
        <w:t>header</w:t>
      </w:r>
      <w:proofErr w:type="spellEnd"/>
      <w:r>
        <w:t xml:space="preserve"> </w:t>
      </w:r>
      <w:r w:rsidRPr="00933088">
        <w:t>(</w:t>
      </w:r>
      <w:r>
        <w:t>TF 2.1-2.4,2.8-2.9, i negativa tester då dessa har mer text än svar OK</w:t>
      </w:r>
      <w:r w:rsidRPr="00933088">
        <w:t>)</w:t>
      </w:r>
    </w:p>
    <w:p w14:paraId="746CC507" w14:textId="3291953D"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0BCF86BF"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Svar levereras med oförvanskade tecken enligt </w:t>
      </w:r>
      <w:proofErr w:type="spellStart"/>
      <w:r>
        <w:t>encoding</w:t>
      </w:r>
      <w:proofErr w:type="spellEnd"/>
      <w:r>
        <w:t xml:space="preserve"> </w:t>
      </w:r>
      <w:r w:rsidRPr="00933088">
        <w:t>(</w:t>
      </w:r>
      <w:r>
        <w:t>TF 2.1-2.4,2.8-2.9, i negativa tester</w:t>
      </w:r>
      <w:r w:rsidRPr="00933088">
        <w:t>)</w:t>
      </w:r>
    </w:p>
    <w:p w14:paraId="115D6E69" w14:textId="161705AD"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 xml:space="preserve">[] Ja    </w:t>
      </w:r>
      <w:proofErr w:type="gramStart"/>
      <w:r w:rsidRPr="002E0320">
        <w:t xml:space="preserve">   [</w:t>
      </w:r>
      <w:proofErr w:type="gramEnd"/>
      <w:r w:rsidRPr="002E0320">
        <w:t>] Nej</w:t>
      </w:r>
    </w:p>
    <w:p w14:paraId="48615A15"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59C9AA5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2899068E"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119D307C"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49B58D9D" w14:textId="77777777" w:rsidR="00B5456F" w:rsidRDefault="00B5456F" w:rsidP="00B5456F">
      <w:pPr>
        <w:pStyle w:val="Heading2"/>
        <w:numPr>
          <w:ilvl w:val="1"/>
          <w:numId w:val="18"/>
        </w:numPr>
        <w:tabs>
          <w:tab w:val="clear" w:pos="1004"/>
        </w:tabs>
        <w:spacing w:before="240" w:after="60"/>
        <w:ind w:left="851" w:hanging="851"/>
      </w:pPr>
      <w:bookmarkStart w:id="66" w:name="_Toc491087739"/>
      <w:bookmarkStart w:id="67" w:name="_Toc147410632"/>
      <w:r>
        <w:t>Övriga krav</w:t>
      </w:r>
      <w:bookmarkEnd w:id="66"/>
      <w:bookmarkEnd w:id="67"/>
    </w:p>
    <w:p w14:paraId="55068CFC" w14:textId="77777777" w:rsidR="00B5456F" w:rsidRPr="00F750D5" w:rsidRDefault="00B5456F" w:rsidP="00B5456F">
      <w:pPr>
        <w:pStyle w:val="Heading3"/>
        <w:numPr>
          <w:ilvl w:val="2"/>
          <w:numId w:val="18"/>
        </w:numPr>
        <w:tabs>
          <w:tab w:val="clear" w:pos="720"/>
        </w:tabs>
        <w:spacing w:before="240" w:after="60"/>
        <w:ind w:left="720" w:hanging="720"/>
      </w:pPr>
      <w:bookmarkStart w:id="68" w:name="_Toc491087740"/>
      <w:bookmarkStart w:id="69" w:name="_Toc147410633"/>
      <w:r w:rsidRPr="00F750D5">
        <w:t>SLA-krav</w:t>
      </w:r>
      <w:bookmarkEnd w:id="68"/>
      <w:bookmarkEnd w:id="69"/>
    </w:p>
    <w:p w14:paraId="0E6E988F" w14:textId="47E714D4" w:rsidR="00B5456F" w:rsidRPr="00F750D5" w:rsidRDefault="00B5456F" w:rsidP="00B5456F">
      <w:r w:rsidRPr="00F750D5">
        <w:t xml:space="preserve">Tjänstedomänen </w:t>
      </w:r>
      <w:proofErr w:type="spellStart"/>
      <w:r w:rsidRPr="00F750D5">
        <w:rPr>
          <w:b/>
        </w:rPr>
        <w:t>financial:billing:claim</w:t>
      </w:r>
      <w:proofErr w:type="spellEnd"/>
      <w:r w:rsidRPr="00F750D5">
        <w:t xml:space="preserve"> har generella SLA-krav som gäller för alla tjänsteproducenter som tillhandahåller tjänster. </w:t>
      </w:r>
      <w:proofErr w:type="spellStart"/>
      <w:r w:rsidRPr="00F750D5">
        <w:rPr>
          <w:b/>
        </w:rPr>
        <w:t>ProcessClaimSpecification</w:t>
      </w:r>
      <w:proofErr w:type="spellEnd"/>
      <w:r w:rsidRPr="00F750D5">
        <w:t xml:space="preserve"> har inga specifika SLA-krav utöver de generella.</w:t>
      </w:r>
    </w:p>
    <w:p w14:paraId="43DF5A2D" w14:textId="77777777" w:rsidR="00B5456F" w:rsidRPr="00F750D5" w:rsidRDefault="00B5456F" w:rsidP="00B5456F">
      <w:r w:rsidRPr="00F750D5">
        <w:lastRenderedPageBreak/>
        <w:t>Tester ska utföras med förutsättningar som motsvarar anslutande organisations bedömda ”</w:t>
      </w:r>
      <w:proofErr w:type="spellStart"/>
      <w:r w:rsidRPr="00F750D5">
        <w:t>normallast</w:t>
      </w:r>
      <w:proofErr w:type="spellEnd"/>
      <w:r w:rsidRPr="00F750D5">
        <w:t>”, komplexitet i anropet, storlek på svaret, ”normalsignalväg” samt en testmiljö som helst inte avviker väsentligt från PROD</w:t>
      </w:r>
      <w:r>
        <w:t>, till stöd för detta finns Testsvit 3.</w:t>
      </w:r>
    </w:p>
    <w:p w14:paraId="6A933AF9" w14:textId="77777777" w:rsidR="00B5456F" w:rsidRPr="00F750D5" w:rsidRDefault="00B5456F" w:rsidP="00B5456F">
      <w:r w:rsidRPr="00F750D5">
        <w:t>Ange om tjänsteproducenten uppfyller de SLA-krav som finns:</w:t>
      </w:r>
    </w:p>
    <w:p w14:paraId="2D4A5F5D"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Svarstid: Leverans av ett komplett svar med data uppfyller alltid svarstidskravet :</w:t>
      </w:r>
    </w:p>
    <w:p w14:paraId="193944C2"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 xml:space="preserve">Svarstid&lt; </w:t>
      </w:r>
      <w:r>
        <w:t>3</w:t>
      </w:r>
      <w:r w:rsidRPr="00F750D5">
        <w:t>s för anrop med en nyttolast på &lt; 1MB</w:t>
      </w:r>
      <w:r>
        <w:t xml:space="preserve"> (TF 3.1)</w:t>
      </w:r>
    </w:p>
    <w:p w14:paraId="450F9560"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Svarstid&lt; 6</w:t>
      </w:r>
      <w:r w:rsidRPr="00F750D5">
        <w:t>s för anrop med en nyttolast på &lt; 2MB</w:t>
      </w:r>
      <w:r>
        <w:t xml:space="preserve"> (TF 3.2)</w:t>
      </w:r>
    </w:p>
    <w:p w14:paraId="01E267FC"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Svarstid&lt; 9</w:t>
      </w:r>
      <w:r w:rsidRPr="00F750D5">
        <w:t>s för anrop med en nyttolast på &lt; 3MB</w:t>
      </w:r>
      <w:r>
        <w:t xml:space="preserve"> (TF 3.3)</w:t>
      </w:r>
    </w:p>
    <w:p w14:paraId="65BBD56F"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Svarstid&lt; 15s för anrop med en nyttolast på &lt; 5MB</w:t>
      </w:r>
      <w:r>
        <w:t xml:space="preserve"> (TF 3.4)</w:t>
      </w:r>
    </w:p>
    <w:p w14:paraId="71F7E794" w14:textId="77777777" w:rsidR="00B5456F" w:rsidRPr="00F750D5"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Svarstid&lt; 15s för anrop med en nyttolast på &lt; 5MB</w:t>
      </w:r>
      <w:r>
        <w:t>, små poster (TF 3.4b)</w:t>
      </w:r>
    </w:p>
    <w:p w14:paraId="07BD2BF4" w14:textId="0716F212"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F750D5">
        <w:t xml:space="preserve">[] Ja    </w:t>
      </w:r>
      <w:proofErr w:type="gramStart"/>
      <w:r w:rsidRPr="00F750D5">
        <w:t xml:space="preserve">   [</w:t>
      </w:r>
      <w:proofErr w:type="gramEnd"/>
      <w:r w:rsidRPr="00F750D5">
        <w:t>] Nej</w:t>
      </w:r>
    </w:p>
    <w:p w14:paraId="7F4BE60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Oavsett svar på svarstidsfrågan ovan, ange de uppskattade typiska svarstider som tjänsteproducenten förväntas uppnå i PROD:</w:t>
      </w:r>
    </w:p>
    <w:p w14:paraId="367532F7" w14:textId="29279A36" w:rsidR="00B5456F" w:rsidRDefault="00B5456F" w:rsidP="001B45C7">
      <w:pPr>
        <w:pBdr>
          <w:top w:val="single" w:sz="4" w:space="1" w:color="auto"/>
          <w:left w:val="single" w:sz="4" w:space="4" w:color="auto"/>
          <w:bottom w:val="single" w:sz="4" w:space="1" w:color="auto"/>
          <w:right w:val="single" w:sz="4" w:space="4" w:color="auto"/>
        </w:pBdr>
        <w:shd w:val="clear" w:color="auto" w:fill="CB658E" w:themeFill="text2" w:themeFillTint="99"/>
      </w:pPr>
      <w:r>
        <w:t>[]</w:t>
      </w:r>
    </w:p>
    <w:p w14:paraId="4931057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Tillgänglighet: Tillgänglighet för tjänsteproducenten är </w:t>
      </w:r>
      <w:r w:rsidRPr="004D3213">
        <w:t>24x7, 99,5%</w:t>
      </w:r>
    </w:p>
    <w:p w14:paraId="7024B391" w14:textId="67A57130"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4B09ABD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7069A6">
        <w:t xml:space="preserve">Last: Tjänsteproducenten kan </w:t>
      </w:r>
      <w:r>
        <w:t xml:space="preserve">hantera 10 transaktioner per sekund; max 5MB per transaktion: </w:t>
      </w:r>
    </w:p>
    <w:p w14:paraId="5BA5278C" w14:textId="50F425FD"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9EB1B45"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Samtidighet: </w:t>
      </w:r>
      <w:r w:rsidRPr="003333D6">
        <w:t xml:space="preserve">Tjänsteproducenten </w:t>
      </w:r>
      <w:r>
        <w:t>kan</w:t>
      </w:r>
      <w:r w:rsidRPr="003333D6">
        <w:t xml:space="preserve"> hantera minst 10 samtidiga frågor</w:t>
      </w:r>
      <w:r>
        <w:t xml:space="preserve"> utan sammanblandning av informationen</w:t>
      </w:r>
      <w:r w:rsidRPr="003333D6">
        <w:t>.</w:t>
      </w:r>
      <w:r>
        <w:t xml:space="preserve"> (TF 3.5)</w:t>
      </w:r>
    </w:p>
    <w:p w14:paraId="48E3AF2E" w14:textId="416235CC"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1C45CC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Katastrofhantering: </w:t>
      </w:r>
      <w:r w:rsidRPr="00C031BD">
        <w:t xml:space="preserve">Återställningstiden vid katastrof är maximalt ett </w:t>
      </w:r>
      <w:proofErr w:type="gramStart"/>
      <w:r w:rsidRPr="00C031BD">
        <w:t>dygn.</w:t>
      </w:r>
      <w:r w:rsidRPr="003333D6">
        <w:t>.</w:t>
      </w:r>
      <w:proofErr w:type="gramEnd"/>
    </w:p>
    <w:p w14:paraId="3FA2B92E" w14:textId="6FB6B99C"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0A6F9C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E0320">
        <w:t>Beskrivning av eventuella avvikelser:</w:t>
      </w:r>
    </w:p>
    <w:p w14:paraId="00C8CF2A"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32C03482" w14:textId="77777777" w:rsidR="00B5456F" w:rsidRPr="002E0320"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12AB2630"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066216CA" w14:textId="77777777" w:rsidR="00705D02" w:rsidRPr="0031711A" w:rsidRDefault="00705D02" w:rsidP="00705D02">
      <w:pPr>
        <w:pStyle w:val="Heading3"/>
        <w:numPr>
          <w:ilvl w:val="2"/>
          <w:numId w:val="18"/>
        </w:numPr>
        <w:tabs>
          <w:tab w:val="clear" w:pos="720"/>
        </w:tabs>
        <w:spacing w:before="240" w:after="60"/>
        <w:ind w:left="720" w:hanging="720"/>
      </w:pPr>
      <w:bookmarkStart w:id="70" w:name="_Toc145583975"/>
      <w:r>
        <w:t>Koppling till nationell tjänsteplattform</w:t>
      </w:r>
      <w:bookmarkEnd w:id="70"/>
    </w:p>
    <w:p w14:paraId="2D372C17" w14:textId="77777777" w:rsidR="00B5456F" w:rsidRDefault="00B5456F" w:rsidP="00B5456F">
      <w:pPr>
        <w:rPr>
          <w:rFonts w:eastAsiaTheme="minorHAnsi"/>
        </w:rPr>
      </w:pPr>
      <w:r>
        <w:t>Tester med kommunikation över nationell tjänsteplattform ska göras.</w:t>
      </w:r>
    </w:p>
    <w:p w14:paraId="38A342A7"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rsidRPr="002A21D4">
        <w:lastRenderedPageBreak/>
        <w:t xml:space="preserve">Tjänsteproducenten kan ta emot anrop och svara via </w:t>
      </w:r>
      <w:r>
        <w:t>nationella test</w:t>
      </w:r>
      <w:r w:rsidRPr="002A21D4">
        <w:t xml:space="preserve">miljön: </w:t>
      </w:r>
    </w:p>
    <w:p w14:paraId="51488A39" w14:textId="7FE17AD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66EB8592"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Beskrivning av eventuella avvikelser:</w:t>
      </w:r>
    </w:p>
    <w:p w14:paraId="74701C36"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0BF72C38" w14:textId="77777777" w:rsidR="00B5456F" w:rsidRPr="00F002B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46829B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6E2CEED4" w14:textId="77777777" w:rsidR="00B5456F" w:rsidRDefault="00B5456F" w:rsidP="00B5456F">
      <w:pPr>
        <w:pStyle w:val="Heading3"/>
        <w:numPr>
          <w:ilvl w:val="2"/>
          <w:numId w:val="18"/>
        </w:numPr>
        <w:tabs>
          <w:tab w:val="clear" w:pos="720"/>
        </w:tabs>
        <w:spacing w:before="240" w:after="60"/>
        <w:ind w:left="720" w:hanging="720"/>
      </w:pPr>
      <w:bookmarkStart w:id="71" w:name="_Toc491087742"/>
      <w:bookmarkStart w:id="72" w:name="_Toc147410635"/>
      <w:r>
        <w:t>Obehörig åtkomst</w:t>
      </w:r>
      <w:bookmarkEnd w:id="71"/>
      <w:bookmarkEnd w:id="72"/>
    </w:p>
    <w:p w14:paraId="4CD329E9" w14:textId="77777777" w:rsidR="00B5456F" w:rsidRDefault="00B5456F" w:rsidP="00B5456F">
      <w:r>
        <w:t>Informationen ska inte vara tillgänglig för obehörig åtkomst och tjänsteproducentens anslutningsarkitektur ska följa de säkerhetsaspekter och krav som RIV-TA stipulerar, främst genom RIV Tekniska Anvisningar Kryptografi [ARK_0036].</w:t>
      </w:r>
    </w:p>
    <w:p w14:paraId="5BFBA2E3" w14:textId="77777777" w:rsidR="00B5456F" w:rsidRDefault="00B5456F" w:rsidP="00B5456F">
      <w:r>
        <w:t xml:space="preserve">I testsviterna som medföljer TK-distributionen finns </w:t>
      </w:r>
      <w:r w:rsidRPr="00445068">
        <w:rPr>
          <w:i/>
        </w:rPr>
        <w:t>inte</w:t>
      </w:r>
      <w:r>
        <w:t xml:space="preserve"> stöd för att verifiera skydd för obehörig åtkomst.</w:t>
      </w:r>
    </w:p>
    <w:p w14:paraId="5FA4D719" w14:textId="77777777" w:rsidR="00B5456F" w:rsidRDefault="00B5456F" w:rsidP="00B5456F">
      <w:r>
        <w:t>Ange om tjänsteproducenten uppfyller de krav och regler som finns med avseende på obehörig åtkomst:</w:t>
      </w:r>
    </w:p>
    <w:p w14:paraId="51DCC4DB"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Tjänsteproducentens anslutningsarkitektur uppfyller säkerhetsaspekter enligt RIV-TA, och är </w:t>
      </w:r>
      <w:r w:rsidRPr="00171BF4">
        <w:t>även i övrigt skyddad för obehörig åtkomst</w:t>
      </w:r>
    </w:p>
    <w:p w14:paraId="40308876" w14:textId="08328A9C"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 xml:space="preserve">[] Ja    </w:t>
      </w:r>
      <w:proofErr w:type="gramStart"/>
      <w:r>
        <w:t xml:space="preserve">   [</w:t>
      </w:r>
      <w:proofErr w:type="gramEnd"/>
      <w:r>
        <w:t>] Nej</w:t>
      </w:r>
    </w:p>
    <w:p w14:paraId="20EFED09"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Beskrivning av eventuella avvikelser:</w:t>
      </w:r>
    </w:p>
    <w:p w14:paraId="2F6547C4"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5B7EE758" w14:textId="77777777" w:rsidR="00B5456F" w:rsidRPr="00F002B4"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r>
        <w:t>Övrig kommentar:</w:t>
      </w:r>
    </w:p>
    <w:p w14:paraId="2E7DFD3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32676C63" w14:textId="77777777" w:rsidR="00B5456F" w:rsidRDefault="00B5456F" w:rsidP="00B5456F">
      <w:pPr>
        <w:rPr>
          <w:rFonts w:ascii="Arial" w:hAnsi="Arial" w:cs="Arial"/>
          <w:bCs/>
          <w:iCs/>
          <w:sz w:val="28"/>
          <w:szCs w:val="28"/>
        </w:rPr>
      </w:pPr>
      <w:bookmarkStart w:id="73" w:name="_Toc450733784"/>
      <w:r>
        <w:br w:type="page"/>
      </w:r>
    </w:p>
    <w:p w14:paraId="44B5EA28" w14:textId="77777777" w:rsidR="00B5456F" w:rsidRDefault="00B5456F" w:rsidP="00B5456F">
      <w:pPr>
        <w:pStyle w:val="Heading2"/>
        <w:numPr>
          <w:ilvl w:val="1"/>
          <w:numId w:val="18"/>
        </w:numPr>
        <w:tabs>
          <w:tab w:val="clear" w:pos="1004"/>
        </w:tabs>
        <w:spacing w:before="240" w:after="60"/>
        <w:ind w:left="851" w:hanging="851"/>
      </w:pPr>
      <w:bookmarkStart w:id="74" w:name="_Toc491087743"/>
      <w:bookmarkStart w:id="75" w:name="_Toc147410636"/>
      <w:r>
        <w:lastRenderedPageBreak/>
        <w:t>Övrigt</w:t>
      </w:r>
      <w:bookmarkEnd w:id="73"/>
      <w:bookmarkEnd w:id="74"/>
      <w:bookmarkEnd w:id="75"/>
    </w:p>
    <w:p w14:paraId="11E4D25B" w14:textId="77777777" w:rsidR="00B5456F" w:rsidRDefault="00B5456F" w:rsidP="00B5456F">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p>
    <w:p w14:paraId="1266AE06" w14:textId="77777777" w:rsidR="00B5456F" w:rsidRDefault="00B5456F" w:rsidP="00B5456F">
      <w:r>
        <w:t>Beskriv också om det finns omständigheter där svaret är tekniskt OK, men inte blir korrekt i mottagande system.</w:t>
      </w:r>
    </w:p>
    <w:p w14:paraId="082EE22B"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09A731C3"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6E2CCAC5" w14:textId="77777777" w:rsidR="00B5456F" w:rsidRDefault="00B5456F" w:rsidP="00B5456F">
      <w:pPr>
        <w:pBdr>
          <w:top w:val="single" w:sz="4" w:space="1" w:color="auto"/>
          <w:left w:val="single" w:sz="4" w:space="4" w:color="auto"/>
          <w:bottom w:val="single" w:sz="4" w:space="1" w:color="auto"/>
          <w:right w:val="single" w:sz="4" w:space="4" w:color="auto"/>
        </w:pBdr>
        <w:shd w:val="clear" w:color="auto" w:fill="CB658E" w:themeFill="text2" w:themeFillTint="99"/>
      </w:pPr>
    </w:p>
    <w:p w14:paraId="12483B13" w14:textId="77777777" w:rsidR="00B5456F" w:rsidRDefault="00B5456F" w:rsidP="00B5456F">
      <w:pPr>
        <w:pStyle w:val="Heading2"/>
        <w:numPr>
          <w:ilvl w:val="1"/>
          <w:numId w:val="18"/>
        </w:numPr>
        <w:tabs>
          <w:tab w:val="clear" w:pos="1004"/>
        </w:tabs>
        <w:spacing w:before="240" w:after="60"/>
        <w:ind w:left="851" w:hanging="851"/>
      </w:pPr>
      <w:bookmarkStart w:id="76" w:name="_Toc491087744"/>
      <w:bookmarkStart w:id="77" w:name="_Toc147410637"/>
      <w:r>
        <w:t>Kända Avvikelser</w:t>
      </w:r>
      <w:bookmarkEnd w:id="76"/>
      <w:bookmarkEnd w:id="77"/>
    </w:p>
    <w:p w14:paraId="780F014B" w14:textId="77777777" w:rsidR="00B5456F" w:rsidRDefault="00B5456F" w:rsidP="00B5456F">
      <w:r>
        <w:t>Lista de avvikelser från kraven i detta formulär som avses finnas kvar vid driftsättning.</w:t>
      </w:r>
    </w:p>
    <w:p w14:paraId="23483679" w14:textId="15FC49EE" w:rsidR="00B5456F" w:rsidRDefault="00B5456F" w:rsidP="001B45C7">
      <w:r>
        <w:t>Dela upp listan så att den innehåller godkända avvikelser och nya avvikelser.</w:t>
      </w:r>
    </w:p>
    <w:p w14:paraId="245E8C76"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Godkända avvikelser:</w:t>
      </w:r>
    </w:p>
    <w:p w14:paraId="5A3F4FCD"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49E54982"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7C41D87D"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 xml:space="preserve">  </w:t>
      </w:r>
    </w:p>
    <w:p w14:paraId="7F6FA197" w14:textId="77777777" w:rsidR="00B5456F" w:rsidRDefault="00B5456F" w:rsidP="00B5456F"/>
    <w:p w14:paraId="7897118B"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r>
        <w:t>Nya avvikelser:</w:t>
      </w:r>
    </w:p>
    <w:p w14:paraId="5688ECB8"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5DEE25FC"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143417E8"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CB658E" w:themeFill="text2" w:themeFillTint="99"/>
      </w:pPr>
    </w:p>
    <w:p w14:paraId="2D85CD37" w14:textId="77777777" w:rsidR="00B5456F" w:rsidRDefault="00B5456F" w:rsidP="00B5456F">
      <w:r>
        <w:t xml:space="preserve">  </w:t>
      </w:r>
      <w:r>
        <w:br w:type="page"/>
      </w:r>
    </w:p>
    <w:p w14:paraId="2048BA63" w14:textId="05FF5C0C" w:rsidR="00B5456F" w:rsidRDefault="00B5456F" w:rsidP="001B45C7">
      <w:pPr>
        <w:pStyle w:val="Heading2"/>
        <w:numPr>
          <w:ilvl w:val="1"/>
          <w:numId w:val="18"/>
        </w:numPr>
        <w:tabs>
          <w:tab w:val="clear" w:pos="1004"/>
        </w:tabs>
        <w:spacing w:before="240" w:after="60"/>
        <w:ind w:left="851" w:hanging="851"/>
      </w:pPr>
      <w:bookmarkStart w:id="78" w:name="_Toc491087745"/>
      <w:bookmarkStart w:id="79" w:name="_Toc147410638"/>
      <w:r>
        <w:lastRenderedPageBreak/>
        <w:t>Godkännandedatum och kontaktperson gällande självdeklaration</w:t>
      </w:r>
      <w:bookmarkEnd w:id="78"/>
      <w:bookmarkEnd w:id="79"/>
    </w:p>
    <w:p w14:paraId="21233747" w14:textId="77777777" w:rsidR="00B5456F" w:rsidRDefault="00B5456F" w:rsidP="00B5456F">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r>
        <w:t xml:space="preserve">Datum </w:t>
      </w:r>
      <w:r>
        <w:tab/>
        <w:t>Namn</w:t>
      </w:r>
    </w:p>
    <w:p w14:paraId="7B252FF9" w14:textId="77777777" w:rsidR="00B5456F" w:rsidRDefault="00B5456F" w:rsidP="00B5456F">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p>
    <w:p w14:paraId="5CAE702C" w14:textId="77777777" w:rsidR="00B5456F" w:rsidRDefault="00B5456F" w:rsidP="00B5456F">
      <w:pPr>
        <w:pBdr>
          <w:top w:val="single" w:sz="4" w:space="1" w:color="auto"/>
          <w:left w:val="single" w:sz="4" w:space="1" w:color="auto"/>
          <w:bottom w:val="single" w:sz="4" w:space="1" w:color="auto"/>
          <w:right w:val="single" w:sz="4" w:space="1" w:color="auto"/>
        </w:pBdr>
        <w:shd w:val="clear" w:color="auto" w:fill="CB658E" w:themeFill="text2" w:themeFillTint="99"/>
        <w:tabs>
          <w:tab w:val="left" w:pos="5103"/>
        </w:tabs>
      </w:pPr>
      <w:r>
        <w:t>…………………………….</w:t>
      </w:r>
      <w:r>
        <w:tab/>
        <w:t>…………………………….</w:t>
      </w:r>
    </w:p>
    <w:p w14:paraId="2B12269F" w14:textId="77777777" w:rsidR="00B5456F" w:rsidRDefault="00B5456F" w:rsidP="00B5456F">
      <w:r>
        <w:t xml:space="preserve"> </w:t>
      </w:r>
      <w:r>
        <w:br w:type="page"/>
      </w:r>
    </w:p>
    <w:p w14:paraId="7260650B" w14:textId="77777777" w:rsidR="00B5456F" w:rsidRDefault="00B5456F" w:rsidP="00B5456F">
      <w:pPr>
        <w:pStyle w:val="Heading1"/>
        <w:numPr>
          <w:ilvl w:val="0"/>
          <w:numId w:val="18"/>
        </w:numPr>
        <w:tabs>
          <w:tab w:val="clear" w:pos="360"/>
        </w:tabs>
        <w:spacing w:before="240" w:after="60"/>
      </w:pPr>
      <w:bookmarkStart w:id="80" w:name="_Toc491087746"/>
      <w:bookmarkStart w:id="81" w:name="_Toc147410639"/>
      <w:r>
        <w:lastRenderedPageBreak/>
        <w:t>Resultat</w:t>
      </w:r>
      <w:bookmarkEnd w:id="80"/>
      <w:bookmarkEnd w:id="81"/>
    </w:p>
    <w:p w14:paraId="6FF1C9C5" w14:textId="307AF49A" w:rsidR="00B5456F" w:rsidRDefault="00B5456F" w:rsidP="00B5456F">
      <w:pPr>
        <w:keepNext/>
        <w:keepLines/>
      </w:pPr>
      <w:proofErr w:type="spellStart"/>
      <w:r>
        <w:t>Ineras</w:t>
      </w:r>
      <w:proofErr w:type="spellEnd"/>
      <w:r>
        <w:t xml:space="preserve"> bedömning av tjänsteproducenten.</w:t>
      </w:r>
    </w:p>
    <w:p w14:paraId="26403D32" w14:textId="78069348"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Bedömning av självdeklaration för anslutningsobjektet:</w:t>
      </w:r>
    </w:p>
    <w:p w14:paraId="6B7BDD41" w14:textId="2F4D1B1B"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roofErr w:type="gramStart"/>
      <w:r>
        <w:t>[]  Godkänd</w:t>
      </w:r>
      <w:proofErr w:type="gramEnd"/>
    </w:p>
    <w:p w14:paraId="09E3EFAB"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roofErr w:type="gramStart"/>
      <w:r>
        <w:t>[]  Underkänd</w:t>
      </w:r>
      <w:proofErr w:type="gramEnd"/>
    </w:p>
    <w:p w14:paraId="02DD2381"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78A7AACE"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Avvikelser:</w:t>
      </w:r>
    </w:p>
    <w:p w14:paraId="5350A1B7" w14:textId="77777777"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036C70EA" w14:textId="77777777" w:rsidR="00B5456F" w:rsidRDefault="00B5456F" w:rsidP="00B5456F">
      <w:pPr>
        <w:tabs>
          <w:tab w:val="left" w:pos="4536"/>
        </w:tabs>
      </w:pPr>
    </w:p>
    <w:p w14:paraId="723468F1" w14:textId="781402D3"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Datum</w:t>
      </w:r>
      <w:r>
        <w:tab/>
      </w:r>
      <w:r>
        <w:tab/>
      </w:r>
      <w:r>
        <w:tab/>
      </w:r>
      <w:r>
        <w:tab/>
      </w:r>
      <w:r>
        <w:tab/>
        <w:t>Namn</w:t>
      </w:r>
    </w:p>
    <w:p w14:paraId="00B5957D" w14:textId="77777777" w:rsidR="001B45C7" w:rsidRDefault="001B45C7"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8C3BD1B" w14:textId="32BD5436" w:rsidR="00B5456F" w:rsidRDefault="00B5456F" w:rsidP="00B5456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t>………………………….</w:t>
      </w:r>
      <w:r>
        <w:tab/>
      </w:r>
      <w:r>
        <w:tab/>
      </w:r>
      <w:r>
        <w:tab/>
      </w:r>
      <w:r>
        <w:tab/>
        <w:t>………………………….</w:t>
      </w:r>
    </w:p>
    <w:p w14:paraId="383A9C36" w14:textId="77777777" w:rsidR="00B5456F" w:rsidRPr="00CE5A69" w:rsidRDefault="00B5456F" w:rsidP="00B5456F"/>
    <w:p w14:paraId="0BF3ECFB" w14:textId="77777777" w:rsidR="00B5456F" w:rsidRDefault="00B5456F" w:rsidP="00BC0A74">
      <w:pPr>
        <w:rPr>
          <w:color w:val="000000"/>
          <w:sz w:val="22"/>
          <w:szCs w:val="22"/>
          <w:shd w:val="clear" w:color="auto" w:fill="FFFFFF"/>
        </w:rPr>
      </w:pPr>
    </w:p>
    <w:sectPr w:rsidR="00B5456F" w:rsidSect="00D834D3">
      <w:headerReference w:type="default" r:id="rId22"/>
      <w:footerReference w:type="defaul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0E685" w14:textId="77777777" w:rsidR="00025956" w:rsidRDefault="00025956" w:rsidP="000E2576">
      <w:r>
        <w:separator/>
      </w:r>
    </w:p>
  </w:endnote>
  <w:endnote w:type="continuationSeparator" w:id="0">
    <w:p w14:paraId="15524758" w14:textId="77777777" w:rsidR="00025956" w:rsidRDefault="00025956"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altName w:val="Segoe UI"/>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4323F610" w14:textId="77777777" w:rsidTr="00D566B5">
      <w:tc>
        <w:tcPr>
          <w:tcW w:w="8500" w:type="dxa"/>
        </w:tcPr>
        <w:p w14:paraId="58A7F065" w14:textId="0F1E1422" w:rsidR="00E17E39" w:rsidRPr="00E17E39" w:rsidRDefault="00C816F5" w:rsidP="000E2576">
          <w:pPr>
            <w:pStyle w:val="Footer"/>
            <w:rPr>
              <w:rFonts w:asciiTheme="minorHAnsi" w:hAnsiTheme="minorHAnsi" w:cstheme="minorHAnsi"/>
              <w:sz w:val="15"/>
              <w:szCs w:val="15"/>
            </w:rPr>
          </w:pPr>
          <w:r w:rsidRPr="00C816F5">
            <w:rPr>
              <w:rFonts w:asciiTheme="minorHAnsi" w:hAnsiTheme="minorHAnsi" w:cstheme="minorHAnsi"/>
              <w:sz w:val="15"/>
              <w:szCs w:val="15"/>
            </w:rPr>
            <w:t>sjalvdeklaration_for_tjanste</w:t>
          </w:r>
          <w:r w:rsidR="008663E0">
            <w:rPr>
              <w:rFonts w:asciiTheme="minorHAnsi" w:hAnsiTheme="minorHAnsi" w:cstheme="minorHAnsi"/>
              <w:sz w:val="15"/>
              <w:szCs w:val="15"/>
            </w:rPr>
            <w:t>Producent</w:t>
          </w:r>
          <w:r w:rsidRPr="00C816F5">
            <w:rPr>
              <w:rFonts w:asciiTheme="minorHAnsi" w:hAnsiTheme="minorHAnsi" w:cstheme="minorHAnsi"/>
              <w:sz w:val="15"/>
              <w:szCs w:val="15"/>
            </w:rPr>
            <w:t xml:space="preserve">_processclaimspecification </w:t>
          </w:r>
          <w:r w:rsidR="00801A8B" w:rsidRPr="007F28EA">
            <w:rPr>
              <w:color w:val="A33662" w:themeColor="accent1"/>
            </w:rPr>
            <w:t>|</w:t>
          </w:r>
          <w:r w:rsidR="00801A8B">
            <w:t xml:space="preserve"> DOKUMENTÄGARE </w:t>
          </w:r>
          <w:r w:rsidR="00E17E39">
            <w:rPr>
              <w:rFonts w:asciiTheme="minorHAnsi" w:hAnsiTheme="minorHAnsi" w:cstheme="minorHAnsi"/>
              <w:sz w:val="15"/>
              <w:szCs w:val="15"/>
            </w:rPr>
            <w:t>Inera</w:t>
          </w:r>
        </w:p>
      </w:tc>
      <w:tc>
        <w:tcPr>
          <w:tcW w:w="560" w:type="dxa"/>
          <w:vAlign w:val="bottom"/>
        </w:tcPr>
        <w:p w14:paraId="3DBE287C"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55A3958F"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BE1B5" w14:textId="77777777" w:rsidR="00025956" w:rsidRDefault="00025956" w:rsidP="000E2576">
      <w:r>
        <w:separator/>
      </w:r>
    </w:p>
  </w:footnote>
  <w:footnote w:type="continuationSeparator" w:id="0">
    <w:p w14:paraId="0F173424" w14:textId="77777777" w:rsidR="00025956" w:rsidRDefault="00025956"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34DE6911" w14:textId="77777777" w:rsidTr="00146B6A">
      <w:trPr>
        <w:trHeight w:val="751"/>
      </w:trPr>
      <w:tc>
        <w:tcPr>
          <w:tcW w:w="3327" w:type="dxa"/>
          <w:vAlign w:val="bottom"/>
        </w:tcPr>
        <w:p w14:paraId="634B4E31" w14:textId="77777777" w:rsidR="00801A8B" w:rsidRPr="005E4C67" w:rsidRDefault="00801A8B" w:rsidP="005E4C67">
          <w:r w:rsidRPr="005E4C67">
            <w:rPr>
              <w:noProof/>
            </w:rPr>
            <w:drawing>
              <wp:inline distT="0" distB="0" distL="0" distR="0" wp14:anchorId="35FCF20A" wp14:editId="43DE390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B039E57" w14:textId="3EC52A1A" w:rsidR="00801A8B" w:rsidRPr="005E4C67" w:rsidRDefault="00801A8B" w:rsidP="005E4C67">
          <w:pPr>
            <w:pStyle w:val="Header"/>
          </w:pPr>
          <w:r w:rsidRPr="005E4C67">
            <w:t xml:space="preserve"> Version </w:t>
          </w:r>
          <w:r w:rsidR="00BC0A74">
            <w:t>1.</w:t>
          </w:r>
          <w:r w:rsidR="0054767A">
            <w:t>1</w:t>
          </w:r>
          <w:r w:rsidRPr="005E4C67">
            <w:t xml:space="preserve"> </w:t>
          </w:r>
          <w:r w:rsidRPr="005E4C67">
            <w:rPr>
              <w:color w:val="A33662" w:themeColor="accent1"/>
            </w:rPr>
            <w:t>|</w:t>
          </w:r>
          <w:r w:rsidRPr="005E4C67">
            <w:t xml:space="preserve"> datum </w:t>
          </w:r>
          <w:r w:rsidR="00BC0A74">
            <w:rPr>
              <w:rFonts w:asciiTheme="minorHAnsi" w:hAnsiTheme="minorHAnsi" w:cstheme="minorHAnsi"/>
              <w:sz w:val="15"/>
              <w:szCs w:val="15"/>
            </w:rPr>
            <w:t>202</w:t>
          </w:r>
          <w:r w:rsidR="0054767A">
            <w:rPr>
              <w:rFonts w:asciiTheme="minorHAnsi" w:hAnsiTheme="minorHAnsi" w:cstheme="minorHAnsi"/>
              <w:sz w:val="15"/>
              <w:szCs w:val="15"/>
            </w:rPr>
            <w:t>5</w:t>
          </w:r>
          <w:r w:rsidR="00BC0A74">
            <w:rPr>
              <w:rFonts w:asciiTheme="minorHAnsi" w:hAnsiTheme="minorHAnsi" w:cstheme="minorHAnsi"/>
              <w:sz w:val="15"/>
              <w:szCs w:val="15"/>
            </w:rPr>
            <w:t>-</w:t>
          </w:r>
          <w:r w:rsidR="0054767A">
            <w:rPr>
              <w:rFonts w:asciiTheme="minorHAnsi" w:hAnsiTheme="minorHAnsi" w:cstheme="minorHAnsi"/>
              <w:sz w:val="15"/>
              <w:szCs w:val="15"/>
            </w:rPr>
            <w:t>09</w:t>
          </w:r>
          <w:r w:rsidR="00BC0A74">
            <w:rPr>
              <w:rFonts w:asciiTheme="minorHAnsi" w:hAnsiTheme="minorHAnsi" w:cstheme="minorHAnsi"/>
              <w:sz w:val="15"/>
              <w:szCs w:val="15"/>
            </w:rPr>
            <w:t>-</w:t>
          </w:r>
          <w:r w:rsidR="0054767A">
            <w:rPr>
              <w:rFonts w:asciiTheme="minorHAnsi" w:hAnsiTheme="minorHAnsi" w:cstheme="minorHAnsi"/>
              <w:sz w:val="15"/>
              <w:szCs w:val="15"/>
            </w:rPr>
            <w:t>11</w:t>
          </w:r>
        </w:p>
      </w:tc>
    </w:tr>
  </w:tbl>
  <w:p w14:paraId="53717582"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04"/>
        </w:tabs>
        <w:ind w:left="716"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95725882">
    <w:abstractNumId w:val="16"/>
  </w:num>
  <w:num w:numId="2" w16cid:durableId="597834254">
    <w:abstractNumId w:val="3"/>
  </w:num>
  <w:num w:numId="3" w16cid:durableId="2022048607">
    <w:abstractNumId w:val="2"/>
  </w:num>
  <w:num w:numId="4" w16cid:durableId="397746873">
    <w:abstractNumId w:val="1"/>
  </w:num>
  <w:num w:numId="5" w16cid:durableId="1572352666">
    <w:abstractNumId w:val="0"/>
  </w:num>
  <w:num w:numId="6" w16cid:durableId="1344435917">
    <w:abstractNumId w:val="9"/>
  </w:num>
  <w:num w:numId="7" w16cid:durableId="2041779089">
    <w:abstractNumId w:val="7"/>
  </w:num>
  <w:num w:numId="8" w16cid:durableId="489758351">
    <w:abstractNumId w:val="6"/>
  </w:num>
  <w:num w:numId="9" w16cid:durableId="946696195">
    <w:abstractNumId w:val="5"/>
  </w:num>
  <w:num w:numId="10" w16cid:durableId="500506281">
    <w:abstractNumId w:val="4"/>
  </w:num>
  <w:num w:numId="11" w16cid:durableId="150563375">
    <w:abstractNumId w:val="11"/>
  </w:num>
  <w:num w:numId="12" w16cid:durableId="519393414">
    <w:abstractNumId w:val="9"/>
  </w:num>
  <w:num w:numId="13" w16cid:durableId="9743323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8162850">
    <w:abstractNumId w:val="13"/>
  </w:num>
  <w:num w:numId="15" w16cid:durableId="858617165">
    <w:abstractNumId w:val="10"/>
  </w:num>
  <w:num w:numId="16" w16cid:durableId="387918653">
    <w:abstractNumId w:val="14"/>
  </w:num>
  <w:num w:numId="17" w16cid:durableId="1252425667">
    <w:abstractNumId w:val="8"/>
  </w:num>
  <w:num w:numId="18" w16cid:durableId="213011733">
    <w:abstractNumId w:val="15"/>
  </w:num>
  <w:num w:numId="19" w16cid:durableId="13178817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DE"/>
    <w:rsid w:val="00001CB8"/>
    <w:rsid w:val="00003E9B"/>
    <w:rsid w:val="00005124"/>
    <w:rsid w:val="00010CDF"/>
    <w:rsid w:val="00023CF5"/>
    <w:rsid w:val="00025956"/>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5C7"/>
    <w:rsid w:val="001B4BB9"/>
    <w:rsid w:val="001C20C1"/>
    <w:rsid w:val="001F594C"/>
    <w:rsid w:val="00203578"/>
    <w:rsid w:val="0021531E"/>
    <w:rsid w:val="00220B93"/>
    <w:rsid w:val="0023309C"/>
    <w:rsid w:val="002346A2"/>
    <w:rsid w:val="00235637"/>
    <w:rsid w:val="00237D8B"/>
    <w:rsid w:val="002611BD"/>
    <w:rsid w:val="002937E6"/>
    <w:rsid w:val="002A223C"/>
    <w:rsid w:val="002D12D3"/>
    <w:rsid w:val="002F7366"/>
    <w:rsid w:val="00313D2E"/>
    <w:rsid w:val="00317330"/>
    <w:rsid w:val="00324BC6"/>
    <w:rsid w:val="0035044E"/>
    <w:rsid w:val="0036067A"/>
    <w:rsid w:val="0038463B"/>
    <w:rsid w:val="003977E2"/>
    <w:rsid w:val="003A0FEC"/>
    <w:rsid w:val="003D1AD5"/>
    <w:rsid w:val="003F0BD7"/>
    <w:rsid w:val="003F2A08"/>
    <w:rsid w:val="00401842"/>
    <w:rsid w:val="00411FB3"/>
    <w:rsid w:val="00423B0F"/>
    <w:rsid w:val="004333A3"/>
    <w:rsid w:val="004457CA"/>
    <w:rsid w:val="004539FA"/>
    <w:rsid w:val="00457365"/>
    <w:rsid w:val="004579C9"/>
    <w:rsid w:val="0046254F"/>
    <w:rsid w:val="00463F60"/>
    <w:rsid w:val="00466ABB"/>
    <w:rsid w:val="00472FE4"/>
    <w:rsid w:val="00476DDD"/>
    <w:rsid w:val="00481060"/>
    <w:rsid w:val="00483F66"/>
    <w:rsid w:val="004A37D5"/>
    <w:rsid w:val="004B3441"/>
    <w:rsid w:val="004B528F"/>
    <w:rsid w:val="004C0E62"/>
    <w:rsid w:val="004E08FC"/>
    <w:rsid w:val="004E0B05"/>
    <w:rsid w:val="004E1B5F"/>
    <w:rsid w:val="004E5F95"/>
    <w:rsid w:val="004F2653"/>
    <w:rsid w:val="004F6E9F"/>
    <w:rsid w:val="00502996"/>
    <w:rsid w:val="00523AC9"/>
    <w:rsid w:val="00531996"/>
    <w:rsid w:val="005377E7"/>
    <w:rsid w:val="005472E2"/>
    <w:rsid w:val="0054767A"/>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731E"/>
    <w:rsid w:val="00630706"/>
    <w:rsid w:val="00646E07"/>
    <w:rsid w:val="00661CE0"/>
    <w:rsid w:val="0066768F"/>
    <w:rsid w:val="0069207C"/>
    <w:rsid w:val="00693ED8"/>
    <w:rsid w:val="00697C2E"/>
    <w:rsid w:val="006A60A8"/>
    <w:rsid w:val="006B3AC6"/>
    <w:rsid w:val="006C0636"/>
    <w:rsid w:val="006C1CC1"/>
    <w:rsid w:val="006C4DA1"/>
    <w:rsid w:val="006D423F"/>
    <w:rsid w:val="006E1CCC"/>
    <w:rsid w:val="006E2F28"/>
    <w:rsid w:val="006E43A5"/>
    <w:rsid w:val="006E6496"/>
    <w:rsid w:val="006F44BD"/>
    <w:rsid w:val="007023C5"/>
    <w:rsid w:val="00705D02"/>
    <w:rsid w:val="007157E5"/>
    <w:rsid w:val="00715B81"/>
    <w:rsid w:val="00731ABA"/>
    <w:rsid w:val="00732E7B"/>
    <w:rsid w:val="00737193"/>
    <w:rsid w:val="00750F90"/>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38F2"/>
    <w:rsid w:val="00826C8A"/>
    <w:rsid w:val="00833AE5"/>
    <w:rsid w:val="00834506"/>
    <w:rsid w:val="00834E7E"/>
    <w:rsid w:val="00846B42"/>
    <w:rsid w:val="008574B7"/>
    <w:rsid w:val="008663E0"/>
    <w:rsid w:val="00870403"/>
    <w:rsid w:val="0087533D"/>
    <w:rsid w:val="00875CBE"/>
    <w:rsid w:val="008A525C"/>
    <w:rsid w:val="008C247E"/>
    <w:rsid w:val="008C5285"/>
    <w:rsid w:val="008C5A6D"/>
    <w:rsid w:val="008D4F31"/>
    <w:rsid w:val="008F6C53"/>
    <w:rsid w:val="00904C53"/>
    <w:rsid w:val="00906579"/>
    <w:rsid w:val="00910C25"/>
    <w:rsid w:val="0091229C"/>
    <w:rsid w:val="00924DE8"/>
    <w:rsid w:val="009255D9"/>
    <w:rsid w:val="0093352A"/>
    <w:rsid w:val="00934D21"/>
    <w:rsid w:val="00947BCD"/>
    <w:rsid w:val="00965DF2"/>
    <w:rsid w:val="00972D16"/>
    <w:rsid w:val="00973775"/>
    <w:rsid w:val="00976057"/>
    <w:rsid w:val="0099293C"/>
    <w:rsid w:val="009B054C"/>
    <w:rsid w:val="009B2791"/>
    <w:rsid w:val="009B5873"/>
    <w:rsid w:val="009C7311"/>
    <w:rsid w:val="009D509B"/>
    <w:rsid w:val="009E2B2E"/>
    <w:rsid w:val="009E6EF9"/>
    <w:rsid w:val="009E75B7"/>
    <w:rsid w:val="009E7B9D"/>
    <w:rsid w:val="009E7F82"/>
    <w:rsid w:val="009F18FB"/>
    <w:rsid w:val="009F7607"/>
    <w:rsid w:val="00A076D6"/>
    <w:rsid w:val="00A11DC5"/>
    <w:rsid w:val="00A16575"/>
    <w:rsid w:val="00A16C3B"/>
    <w:rsid w:val="00A17B37"/>
    <w:rsid w:val="00A2125B"/>
    <w:rsid w:val="00A23320"/>
    <w:rsid w:val="00A26E1E"/>
    <w:rsid w:val="00A273A8"/>
    <w:rsid w:val="00A40FB5"/>
    <w:rsid w:val="00A51CEF"/>
    <w:rsid w:val="00A5787C"/>
    <w:rsid w:val="00A613DB"/>
    <w:rsid w:val="00A6449E"/>
    <w:rsid w:val="00A64509"/>
    <w:rsid w:val="00A75493"/>
    <w:rsid w:val="00A80C68"/>
    <w:rsid w:val="00A87B49"/>
    <w:rsid w:val="00A96DA2"/>
    <w:rsid w:val="00AA3A34"/>
    <w:rsid w:val="00AA5C9A"/>
    <w:rsid w:val="00AB167A"/>
    <w:rsid w:val="00AB24CA"/>
    <w:rsid w:val="00AB57E2"/>
    <w:rsid w:val="00AD354E"/>
    <w:rsid w:val="00AD5832"/>
    <w:rsid w:val="00AF5B57"/>
    <w:rsid w:val="00B00491"/>
    <w:rsid w:val="00B076DA"/>
    <w:rsid w:val="00B1580D"/>
    <w:rsid w:val="00B273A3"/>
    <w:rsid w:val="00B30455"/>
    <w:rsid w:val="00B32309"/>
    <w:rsid w:val="00B4285A"/>
    <w:rsid w:val="00B44172"/>
    <w:rsid w:val="00B5456F"/>
    <w:rsid w:val="00B6416A"/>
    <w:rsid w:val="00B64D76"/>
    <w:rsid w:val="00B70471"/>
    <w:rsid w:val="00B71B19"/>
    <w:rsid w:val="00B76C05"/>
    <w:rsid w:val="00B77BFD"/>
    <w:rsid w:val="00B87660"/>
    <w:rsid w:val="00B879D1"/>
    <w:rsid w:val="00B95B29"/>
    <w:rsid w:val="00B96279"/>
    <w:rsid w:val="00BB48AC"/>
    <w:rsid w:val="00BB70B3"/>
    <w:rsid w:val="00BB7B8B"/>
    <w:rsid w:val="00BC0A74"/>
    <w:rsid w:val="00BC6C0A"/>
    <w:rsid w:val="00BD3ED5"/>
    <w:rsid w:val="00BD4BA7"/>
    <w:rsid w:val="00BD6420"/>
    <w:rsid w:val="00BE0327"/>
    <w:rsid w:val="00BE3F3D"/>
    <w:rsid w:val="00BF2DAB"/>
    <w:rsid w:val="00C02681"/>
    <w:rsid w:val="00C079B5"/>
    <w:rsid w:val="00C13434"/>
    <w:rsid w:val="00C258DE"/>
    <w:rsid w:val="00C4216C"/>
    <w:rsid w:val="00C44F1E"/>
    <w:rsid w:val="00C47C4D"/>
    <w:rsid w:val="00C5584B"/>
    <w:rsid w:val="00C63DA4"/>
    <w:rsid w:val="00C718AA"/>
    <w:rsid w:val="00C816F5"/>
    <w:rsid w:val="00CB05EA"/>
    <w:rsid w:val="00CC149C"/>
    <w:rsid w:val="00CC3124"/>
    <w:rsid w:val="00CC3657"/>
    <w:rsid w:val="00CE4E3C"/>
    <w:rsid w:val="00D02A34"/>
    <w:rsid w:val="00D05202"/>
    <w:rsid w:val="00D070FF"/>
    <w:rsid w:val="00D16CD4"/>
    <w:rsid w:val="00D21734"/>
    <w:rsid w:val="00D2298A"/>
    <w:rsid w:val="00D32C32"/>
    <w:rsid w:val="00D35D06"/>
    <w:rsid w:val="00D37668"/>
    <w:rsid w:val="00D4779E"/>
    <w:rsid w:val="00D53413"/>
    <w:rsid w:val="00D566B5"/>
    <w:rsid w:val="00D67D8F"/>
    <w:rsid w:val="00D714A2"/>
    <w:rsid w:val="00D834D3"/>
    <w:rsid w:val="00D916E0"/>
    <w:rsid w:val="00DE5F5E"/>
    <w:rsid w:val="00DE6E17"/>
    <w:rsid w:val="00DF0444"/>
    <w:rsid w:val="00DF19B1"/>
    <w:rsid w:val="00DF42CC"/>
    <w:rsid w:val="00E0380E"/>
    <w:rsid w:val="00E05BFC"/>
    <w:rsid w:val="00E115CC"/>
    <w:rsid w:val="00E17E39"/>
    <w:rsid w:val="00E263C7"/>
    <w:rsid w:val="00E2707E"/>
    <w:rsid w:val="00E33025"/>
    <w:rsid w:val="00E47380"/>
    <w:rsid w:val="00E47A71"/>
    <w:rsid w:val="00E50040"/>
    <w:rsid w:val="00E6345B"/>
    <w:rsid w:val="00E66CA0"/>
    <w:rsid w:val="00E776C7"/>
    <w:rsid w:val="00E9115C"/>
    <w:rsid w:val="00EA2371"/>
    <w:rsid w:val="00EA678D"/>
    <w:rsid w:val="00EB1E30"/>
    <w:rsid w:val="00EB60E6"/>
    <w:rsid w:val="00EC5EB1"/>
    <w:rsid w:val="00ED6C6F"/>
    <w:rsid w:val="00EF58B6"/>
    <w:rsid w:val="00F2680D"/>
    <w:rsid w:val="00F45938"/>
    <w:rsid w:val="00F4778E"/>
    <w:rsid w:val="00F5205D"/>
    <w:rsid w:val="00F61558"/>
    <w:rsid w:val="00F61F0E"/>
    <w:rsid w:val="00F6408C"/>
    <w:rsid w:val="00F70A06"/>
    <w:rsid w:val="00FC6F9F"/>
    <w:rsid w:val="00FD10D7"/>
    <w:rsid w:val="00FE75F9"/>
    <w:rsid w:val="00FF4EB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35D14"/>
  <w15:chartTrackingRefBased/>
  <w15:docId w15:val="{BD18B535-D20F-477C-8937-0574C5EB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ED5"/>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BC0A74"/>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BC0A74"/>
    <w:rPr>
      <w:rFonts w:ascii="Times New Roman" w:eastAsia="Times New Roman" w:hAnsi="Times New Roman" w:cs="Times New Roman"/>
      <w:bCs/>
      <w:iCs/>
      <w:sz w:val="24"/>
      <w:szCs w:val="24"/>
      <w:lang w:eastAsia="sv-SE"/>
    </w:rPr>
  </w:style>
  <w:style w:type="paragraph" w:customStyle="1" w:styleId="Normaltest">
    <w:name w:val="Normal test"/>
    <w:basedOn w:val="Normal"/>
    <w:qFormat/>
    <w:rsid w:val="007157E5"/>
    <w:pPr>
      <w:pBdr>
        <w:top w:val="single" w:sz="4" w:space="1" w:color="auto"/>
        <w:left w:val="single" w:sz="4" w:space="4" w:color="auto"/>
        <w:bottom w:val="single" w:sz="4" w:space="1" w:color="auto"/>
        <w:right w:val="single" w:sz="4" w:space="4" w:color="auto"/>
      </w:pBdr>
      <w:shd w:val="clear" w:color="auto" w:fill="FFD4A2" w:themeFill="accent6" w:themeFillTint="6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rivta.se/tkview/"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rivta.se/document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OIU/pages/2190835855/Teststrategi"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etjanster.inera.se/DokumentGranskning" TargetMode="External"/><Relationship Id="rId20" Type="http://schemas.openxmlformats.org/officeDocument/2006/relationships/hyperlink" Target="http://rivta.se/domains/financial_billing_claim.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inera.se/kontakta-oss/fragor-under-teknisk-anslutnin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inera.atlassian.net/wiki/spaces/OIU/pages/2354221428/Anslutningsprocesse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jen\Downloads\Dokumentmall%20F&#246;rs&#228;ttsblad%20(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953E22F72E41B28CF83BF8A513405A"/>
        <w:category>
          <w:name w:val="Allmänt"/>
          <w:gallery w:val="placeholder"/>
        </w:category>
        <w:types>
          <w:type w:val="bbPlcHdr"/>
        </w:types>
        <w:behaviors>
          <w:behavior w:val="content"/>
        </w:behaviors>
        <w:guid w:val="{2ECE3DF7-DC92-4C9B-803D-7E369D3D0B7F}"/>
      </w:docPartPr>
      <w:docPartBody>
        <w:p w:rsidR="00B679D9" w:rsidRDefault="00000000">
          <w:pPr>
            <w:pStyle w:val="71953E22F72E41B28CF83BF8A513405A"/>
          </w:pPr>
          <w:r w:rsidRPr="0066768F">
            <w:rPr>
              <w:rStyle w:val="PlaceholderText"/>
            </w:rPr>
            <w:t>Rubrik</w:t>
          </w:r>
        </w:p>
      </w:docPartBody>
    </w:docPart>
    <w:docPart>
      <w:docPartPr>
        <w:name w:val="E2BFC45CC79A42DAAA61A4D2242A938F"/>
        <w:category>
          <w:name w:val="Allmänt"/>
          <w:gallery w:val="placeholder"/>
        </w:category>
        <w:types>
          <w:type w:val="bbPlcHdr"/>
        </w:types>
        <w:behaviors>
          <w:behavior w:val="content"/>
        </w:behaviors>
        <w:guid w:val="{0B6CF154-5AC1-4E31-BABA-93FA4C4A344F}"/>
      </w:docPartPr>
      <w:docPartBody>
        <w:p w:rsidR="00B679D9" w:rsidRDefault="00000000">
          <w:pPr>
            <w:pStyle w:val="E2BFC45CC79A42DAAA61A4D2242A938F"/>
          </w:pPr>
          <w:r w:rsidRPr="0066768F">
            <w:rPr>
              <w:rStyle w:val="Placeholde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altName w:val="Segoe UI"/>
    <w:panose1 w:val="020B07060308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F5"/>
    <w:rsid w:val="001A4577"/>
    <w:rsid w:val="002279F5"/>
    <w:rsid w:val="003B2B03"/>
    <w:rsid w:val="0060004A"/>
    <w:rsid w:val="006F44BD"/>
    <w:rsid w:val="008238F2"/>
    <w:rsid w:val="00B679D9"/>
    <w:rsid w:val="00F350FD"/>
    <w:rsid w:val="00FB01B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7F7F7F" w:themeColor="text1" w:themeTint="80"/>
      <w:bdr w:val="none" w:sz="0" w:space="0" w:color="auto"/>
      <w:shd w:val="clear" w:color="auto" w:fill="F0F0F0"/>
    </w:rPr>
  </w:style>
  <w:style w:type="paragraph" w:customStyle="1" w:styleId="71953E22F72E41B28CF83BF8A513405A">
    <w:name w:val="71953E22F72E41B28CF83BF8A513405A"/>
  </w:style>
  <w:style w:type="paragraph" w:customStyle="1" w:styleId="E2BFC45CC79A42DAAA61A4D2242A938F">
    <w:name w:val="E2BFC45CC79A42DAAA61A4D2242A93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A1AF56-744B-4527-ADD2-1AE51426C9F7}">
  <we:reference id="feee82d2-04bc-47c8-95dd-76f4c316cc8c" version="1.1.1.0" store="EXCatalog" storeType="EXCatalog"/>
  <we:alternateReferences>
    <we:reference id="WA104380118" version="1.1.1.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C:\Users\johjen\Downloads\Dokumentmall Försättsblad (2).dotx</Template>
  <TotalTime>1450</TotalTime>
  <Pages>21</Pages>
  <Words>3152</Words>
  <Characters>17971</Characters>
  <Application>Microsoft Office Word</Application>
  <DocSecurity>0</DocSecurity>
  <Lines>149</Lines>
  <Paragraphs>42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Tjänsteproducent</vt:lpstr>
      <vt:lpstr>Självdeklaration
Tjänsteproducent</vt:lpstr>
    </vt:vector>
  </TitlesOfParts>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ProcessClaimSpecification 1.1</dc:subject>
  <dc:creator>John Jensen</dc:creator>
  <cp:keywords/>
  <dc:description/>
  <cp:lastModifiedBy>Karlsson Pontus</cp:lastModifiedBy>
  <cp:revision>10</cp:revision>
  <cp:lastPrinted>2019-02-18T10:06:00Z</cp:lastPrinted>
  <dcterms:created xsi:type="dcterms:W3CDTF">2023-10-04T13:36:00Z</dcterms:created>
  <dcterms:modified xsi:type="dcterms:W3CDTF">2025-09-24T11:24:00Z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