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22"/>
        <w:gridCol w:w="7934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608D7FF0" w14:textId="6087CAA1" w:rsidR="00AC5707" w:rsidRPr="005614EA" w:rsidRDefault="007F6AD8" w:rsidP="00AC5707">
            <w:pPr>
              <w:pStyle w:val="Rubrik"/>
              <w:rPr>
                <w:color w:val="008000"/>
              </w:rPr>
            </w:pPr>
            <w:r w:rsidRPr="005614EA">
              <w:rPr>
                <w:color w:val="008000"/>
              </w:rPr>
              <w:t>riv-</w:t>
            </w:r>
            <w:proofErr w:type="spellStart"/>
            <w:r w:rsidRPr="005614EA">
              <w:rPr>
                <w:color w:val="008000"/>
              </w:rPr>
              <w:t>application</w:t>
            </w:r>
            <w:proofErr w:type="spellEnd"/>
            <w:r w:rsidRPr="005614EA">
              <w:rPr>
                <w:color w:val="008000"/>
              </w:rPr>
              <w:t>:</w:t>
            </w:r>
            <w:r w:rsidR="00580342" w:rsidRPr="005614EA">
              <w:rPr>
                <w:color w:val="008000"/>
              </w:rPr>
              <w:br/>
            </w:r>
            <w:proofErr w:type="spellStart"/>
            <w:proofErr w:type="gramStart"/>
            <w:r w:rsidR="001B18AC">
              <w:rPr>
                <w:color w:val="008000"/>
              </w:rPr>
              <w:t>cervix</w:t>
            </w:r>
            <w:r w:rsidR="00580342" w:rsidRPr="005614EA">
              <w:rPr>
                <w:color w:val="008000"/>
              </w:rPr>
              <w:t>:</w:t>
            </w:r>
            <w:r w:rsidR="001B18AC">
              <w:rPr>
                <w:color w:val="008000"/>
              </w:rPr>
              <w:t>screening</w:t>
            </w:r>
            <w:proofErr w:type="gramEnd"/>
            <w:r w:rsidRPr="005614EA">
              <w:rPr>
                <w:color w:val="008000"/>
              </w:rPr>
              <w:t>:</w:t>
            </w:r>
            <w:r w:rsidR="001B18AC">
              <w:rPr>
                <w:color w:val="008000"/>
              </w:rPr>
              <w:t>information</w:t>
            </w:r>
            <w:proofErr w:type="spellEnd"/>
          </w:p>
          <w:p w14:paraId="51E7412C" w14:textId="77777777" w:rsidR="007F6AD8" w:rsidRPr="005614EA" w:rsidRDefault="007F6AD8" w:rsidP="007F6AD8"/>
          <w:p w14:paraId="2F72027D" w14:textId="77777777" w:rsidR="000927B9" w:rsidRDefault="00CF10DE" w:rsidP="00DE0233">
            <w:pPr>
              <w:pStyle w:val="FrsttsbladUnderrubrik"/>
            </w:pPr>
            <w:proofErr w:type="spellStart"/>
            <w:r>
              <w:t>Arkitekturella</w:t>
            </w:r>
            <w:proofErr w:type="spellEnd"/>
            <w:r>
              <w:t xml:space="preserve">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19FA3D16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80342">
              <w:rPr>
                <w:color w:val="008000"/>
                <w:sz w:val="32"/>
              </w:rPr>
              <w:t>1.0</w:t>
            </w:r>
          </w:p>
          <w:p w14:paraId="612DB7A1" w14:textId="3526C38C" w:rsidR="00F856C4" w:rsidRPr="00AC5707" w:rsidRDefault="001B18AC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SAVEDATE  \@ "yyyy-MM-dd" 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233C1F">
              <w:rPr>
                <w:noProof/>
                <w:color w:val="008000"/>
                <w:sz w:val="28"/>
              </w:rPr>
              <w:t>2019-01-28</w:t>
            </w:r>
            <w:r>
              <w:rPr>
                <w:color w:val="008000"/>
                <w:sz w:val="28"/>
              </w:rPr>
              <w:fldChar w:fldCharType="end"/>
            </w: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05C61E62" w14:textId="4FEBC08B" w:rsidR="00233C1F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233C1F">
            <w:rPr>
              <w:noProof/>
            </w:rPr>
            <w:t>1.</w:t>
          </w:r>
          <w:r w:rsidR="00233C1F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233C1F">
            <w:rPr>
              <w:noProof/>
            </w:rPr>
            <w:t>Inledning</w:t>
          </w:r>
          <w:r w:rsidR="00233C1F">
            <w:rPr>
              <w:noProof/>
            </w:rPr>
            <w:tab/>
          </w:r>
          <w:r w:rsidR="00233C1F">
            <w:rPr>
              <w:noProof/>
            </w:rPr>
            <w:fldChar w:fldCharType="begin"/>
          </w:r>
          <w:r w:rsidR="00233C1F">
            <w:rPr>
              <w:noProof/>
            </w:rPr>
            <w:instrText xml:space="preserve"> PAGEREF _Toc536611511 \h </w:instrText>
          </w:r>
          <w:r w:rsidR="00233C1F">
            <w:rPr>
              <w:noProof/>
            </w:rPr>
          </w:r>
          <w:r w:rsidR="00233C1F">
            <w:rPr>
              <w:noProof/>
            </w:rPr>
            <w:fldChar w:fldCharType="separate"/>
          </w:r>
          <w:r w:rsidR="00233C1F">
            <w:rPr>
              <w:noProof/>
            </w:rPr>
            <w:t>3</w:t>
          </w:r>
          <w:r w:rsidR="00233C1F">
            <w:rPr>
              <w:noProof/>
            </w:rPr>
            <w:fldChar w:fldCharType="end"/>
          </w:r>
        </w:p>
        <w:p w14:paraId="1C8852AC" w14:textId="5FD0801F" w:rsidR="00233C1F" w:rsidRDefault="00233C1F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_Toc536611512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4D84562" w14:textId="6EB947D9" w:rsidR="00233C1F" w:rsidRDefault="00233C1F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_Toc536611513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7EAA394" w14:textId="4FE6DF80" w:rsidR="00233C1F" w:rsidRDefault="00233C1F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_Toc536611514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1C97C751" w:rsidR="00B26C77" w:rsidRDefault="00D31AA7" w:rsidP="00B26C77">
          <w:r>
            <w:rPr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  <w:bookmarkStart w:id="3" w:name="_GoBack"/>
      <w:bookmarkEnd w:id="3"/>
    </w:p>
    <w:tbl>
      <w:tblPr>
        <w:tblStyle w:val="Tabellrutnt"/>
        <w:tblpPr w:leftFromText="141" w:rightFromText="141" w:vertAnchor="text" w:horzAnchor="margin" w:tblpY="91"/>
        <w:tblW w:w="8845" w:type="dxa"/>
        <w:tblLook w:val="04A0" w:firstRow="1" w:lastRow="0" w:firstColumn="1" w:lastColumn="0" w:noHBand="0" w:noVBand="1"/>
      </w:tblPr>
      <w:tblGrid>
        <w:gridCol w:w="1207"/>
        <w:gridCol w:w="1906"/>
        <w:gridCol w:w="2856"/>
        <w:gridCol w:w="2876"/>
      </w:tblGrid>
      <w:tr w:rsidR="007F6AD8" w:rsidRPr="00071BD9" w14:paraId="2E378BFB" w14:textId="0D8D653B" w:rsidTr="00071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969" w:type="dxa"/>
            <w:gridSpan w:val="3"/>
          </w:tcPr>
          <w:p w14:paraId="30D67447" w14:textId="52C39016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  <w:r w:rsidRPr="00071BD9">
              <w:rPr>
                <w:sz w:val="20"/>
                <w:szCs w:val="20"/>
              </w:rPr>
              <w:lastRenderedPageBreak/>
              <w:t>Versionshistorik inom projekt</w:t>
            </w:r>
          </w:p>
        </w:tc>
        <w:tc>
          <w:tcPr>
            <w:tcW w:w="2876" w:type="dxa"/>
          </w:tcPr>
          <w:p w14:paraId="04714DBF" w14:textId="77777777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</w:p>
        </w:tc>
      </w:tr>
      <w:tr w:rsidR="007F6AD8" w:rsidRPr="00071BD9" w14:paraId="77745063" w14:textId="09C04C8A" w:rsidTr="002D35AF">
        <w:tc>
          <w:tcPr>
            <w:tcW w:w="1207" w:type="dxa"/>
          </w:tcPr>
          <w:p w14:paraId="2401DAE7" w14:textId="77777777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  <w:r w:rsidRPr="00071BD9">
              <w:rPr>
                <w:sz w:val="20"/>
                <w:szCs w:val="20"/>
              </w:rPr>
              <w:t>Version</w:t>
            </w:r>
          </w:p>
        </w:tc>
        <w:tc>
          <w:tcPr>
            <w:tcW w:w="1906" w:type="dxa"/>
          </w:tcPr>
          <w:p w14:paraId="763784AA" w14:textId="47F3FFA1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  <w:r w:rsidRPr="00071BD9">
              <w:rPr>
                <w:sz w:val="20"/>
                <w:szCs w:val="20"/>
              </w:rPr>
              <w:t>Datum</w:t>
            </w:r>
          </w:p>
        </w:tc>
        <w:tc>
          <w:tcPr>
            <w:tcW w:w="2856" w:type="dxa"/>
          </w:tcPr>
          <w:p w14:paraId="4AE9692A" w14:textId="77777777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  <w:r w:rsidRPr="00071BD9">
              <w:rPr>
                <w:sz w:val="20"/>
                <w:szCs w:val="20"/>
              </w:rPr>
              <w:t>Kommentar</w:t>
            </w:r>
          </w:p>
        </w:tc>
        <w:tc>
          <w:tcPr>
            <w:tcW w:w="2876" w:type="dxa"/>
          </w:tcPr>
          <w:p w14:paraId="31450DCB" w14:textId="41D3B941" w:rsidR="007F6AD8" w:rsidRPr="00071BD9" w:rsidRDefault="007F6AD8" w:rsidP="00CF10DE">
            <w:pPr>
              <w:pStyle w:val="Brdtext"/>
              <w:rPr>
                <w:sz w:val="20"/>
                <w:szCs w:val="20"/>
              </w:rPr>
            </w:pPr>
            <w:r w:rsidRPr="00071BD9">
              <w:rPr>
                <w:sz w:val="20"/>
                <w:szCs w:val="20"/>
              </w:rPr>
              <w:t>Författare</w:t>
            </w:r>
          </w:p>
        </w:tc>
      </w:tr>
      <w:tr w:rsidR="007F6AD8" w:rsidRPr="005273F4" w14:paraId="784A0C35" w14:textId="529FBB72" w:rsidTr="002D35AF">
        <w:tc>
          <w:tcPr>
            <w:tcW w:w="1207" w:type="dxa"/>
          </w:tcPr>
          <w:p w14:paraId="58993E70" w14:textId="6378977D" w:rsidR="007F6AD8" w:rsidRPr="00071BD9" w:rsidRDefault="005614EA" w:rsidP="00CF10DE">
            <w:pPr>
              <w:pStyle w:val="Brdtext"/>
              <w:rPr>
                <w:sz w:val="20"/>
                <w:szCs w:val="20"/>
                <w:lang w:val="en-US"/>
              </w:rPr>
            </w:pPr>
            <w:r w:rsidRPr="00071BD9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1906" w:type="dxa"/>
          </w:tcPr>
          <w:p w14:paraId="09FD242F" w14:textId="0E51D247" w:rsidR="007F6AD8" w:rsidRPr="00071BD9" w:rsidRDefault="002D35AF" w:rsidP="00CF10DE">
            <w:pPr>
              <w:pStyle w:val="Brdtex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2019-01-28</w:t>
            </w:r>
          </w:p>
        </w:tc>
        <w:tc>
          <w:tcPr>
            <w:tcW w:w="2856" w:type="dxa"/>
          </w:tcPr>
          <w:p w14:paraId="4F61DC37" w14:textId="0C06D6B4" w:rsidR="007F6AD8" w:rsidRPr="00071BD9" w:rsidRDefault="00194EFE" w:rsidP="00CF10DE">
            <w:pPr>
              <w:pStyle w:val="Brdtext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Första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version</w:t>
            </w:r>
          </w:p>
        </w:tc>
        <w:tc>
          <w:tcPr>
            <w:tcW w:w="2876" w:type="dxa"/>
          </w:tcPr>
          <w:p w14:paraId="54E6D6C2" w14:textId="5D890CAD" w:rsidR="007F6AD8" w:rsidRPr="00071BD9" w:rsidRDefault="005614EA" w:rsidP="00071BD9">
            <w:pPr>
              <w:pStyle w:val="Brdtext"/>
              <w:rPr>
                <w:sz w:val="20"/>
                <w:szCs w:val="20"/>
                <w:lang w:val="en-US"/>
              </w:rPr>
            </w:pPr>
            <w:r w:rsidRPr="00071BD9">
              <w:rPr>
                <w:sz w:val="20"/>
                <w:szCs w:val="20"/>
                <w:lang w:val="en-US"/>
              </w:rPr>
              <w:t>Michael Schneider</w:t>
            </w:r>
            <w:r w:rsidR="00071BD9">
              <w:rPr>
                <w:sz w:val="20"/>
                <w:szCs w:val="20"/>
                <w:lang w:val="en-US"/>
              </w:rPr>
              <w:br/>
            </w:r>
            <w:r w:rsidRPr="00071BD9">
              <w:rPr>
                <w:sz w:val="20"/>
                <w:szCs w:val="20"/>
                <w:lang w:val="en-US"/>
              </w:rPr>
              <w:t>(C.A.G Mawell)</w:t>
            </w:r>
          </w:p>
        </w:tc>
      </w:tr>
    </w:tbl>
    <w:p w14:paraId="534C33AC" w14:textId="0A9B64A8" w:rsidR="0030019C" w:rsidRDefault="0030019C">
      <w:pPr>
        <w:spacing w:before="0" w:after="0"/>
        <w:rPr>
          <w:rFonts w:cs="Arial"/>
          <w:bCs/>
          <w:kern w:val="32"/>
          <w:sz w:val="36"/>
          <w:szCs w:val="32"/>
          <w:lang w:val="en-US" w:eastAsia="sv-SE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27"/>
        <w:gridCol w:w="564"/>
        <w:gridCol w:w="2108"/>
        <w:gridCol w:w="1250"/>
        <w:gridCol w:w="3871"/>
      </w:tblGrid>
      <w:tr w:rsidR="008E078F" w:rsidRPr="00071BD9" w14:paraId="5832FA4A" w14:textId="77777777" w:rsidTr="008E07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2" w:type="dxa"/>
            <w:gridSpan w:val="2"/>
          </w:tcPr>
          <w:p w14:paraId="5F9B837E" w14:textId="6AD114AE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  <w:proofErr w:type="spellStart"/>
            <w:r w:rsidRPr="00071BD9">
              <w:rPr>
                <w:rFonts w:cs="Arial"/>
                <w:sz w:val="20"/>
                <w:szCs w:val="20"/>
                <w:lang w:val="en-US" w:eastAsia="sv-SE"/>
              </w:rPr>
              <w:t>Referenser</w:t>
            </w:r>
            <w:proofErr w:type="spellEnd"/>
          </w:p>
        </w:tc>
        <w:tc>
          <w:tcPr>
            <w:tcW w:w="2160" w:type="dxa"/>
          </w:tcPr>
          <w:p w14:paraId="6C1073BA" w14:textId="77777777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1087" w:type="dxa"/>
          </w:tcPr>
          <w:p w14:paraId="4E34A98B" w14:textId="77777777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3981" w:type="dxa"/>
          </w:tcPr>
          <w:p w14:paraId="555926D1" w14:textId="77777777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</w:tr>
      <w:tr w:rsidR="008E078F" w:rsidRPr="00071BD9" w14:paraId="1FEBDAB4" w14:textId="77777777" w:rsidTr="008E078F">
        <w:tc>
          <w:tcPr>
            <w:tcW w:w="927" w:type="dxa"/>
          </w:tcPr>
          <w:p w14:paraId="53ECF869" w14:textId="4B56C64D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  <w:proofErr w:type="spellStart"/>
            <w:r w:rsidRPr="00071BD9">
              <w:rPr>
                <w:rFonts w:cs="Arial"/>
                <w:sz w:val="20"/>
                <w:szCs w:val="20"/>
                <w:lang w:val="en-US" w:eastAsia="sv-SE"/>
              </w:rPr>
              <w:t>Namn</w:t>
            </w:r>
            <w:proofErr w:type="spellEnd"/>
          </w:p>
        </w:tc>
        <w:tc>
          <w:tcPr>
            <w:tcW w:w="2725" w:type="dxa"/>
            <w:gridSpan w:val="2"/>
          </w:tcPr>
          <w:p w14:paraId="4502C31D" w14:textId="22411E8D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  <w:proofErr w:type="spellStart"/>
            <w:r w:rsidRPr="00071BD9">
              <w:rPr>
                <w:rFonts w:cs="Arial"/>
                <w:sz w:val="20"/>
                <w:szCs w:val="20"/>
                <w:lang w:val="en-US" w:eastAsia="sv-SE"/>
              </w:rPr>
              <w:t>Dokument</w:t>
            </w:r>
            <w:proofErr w:type="spellEnd"/>
          </w:p>
        </w:tc>
        <w:tc>
          <w:tcPr>
            <w:tcW w:w="1087" w:type="dxa"/>
          </w:tcPr>
          <w:p w14:paraId="160409C0" w14:textId="7A18F5C7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  <w:proofErr w:type="spellStart"/>
            <w:r w:rsidRPr="00071BD9">
              <w:rPr>
                <w:rFonts w:cs="Arial"/>
                <w:sz w:val="20"/>
                <w:szCs w:val="20"/>
                <w:lang w:val="en-US" w:eastAsia="sv-SE"/>
              </w:rPr>
              <w:t>Kommentar</w:t>
            </w:r>
            <w:proofErr w:type="spellEnd"/>
          </w:p>
        </w:tc>
        <w:tc>
          <w:tcPr>
            <w:tcW w:w="3981" w:type="dxa"/>
          </w:tcPr>
          <w:p w14:paraId="33F6D8E7" w14:textId="37D8DECC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  <w:proofErr w:type="spellStart"/>
            <w:r w:rsidRPr="00071BD9">
              <w:rPr>
                <w:rFonts w:cs="Arial"/>
                <w:sz w:val="20"/>
                <w:szCs w:val="20"/>
                <w:lang w:val="en-US" w:eastAsia="sv-SE"/>
              </w:rPr>
              <w:t>Länk</w:t>
            </w:r>
            <w:proofErr w:type="spellEnd"/>
          </w:p>
        </w:tc>
      </w:tr>
      <w:tr w:rsidR="005614EA" w:rsidRPr="005273F4" w14:paraId="0FF8ED5E" w14:textId="77777777" w:rsidTr="008E078F">
        <w:tc>
          <w:tcPr>
            <w:tcW w:w="927" w:type="dxa"/>
          </w:tcPr>
          <w:p w14:paraId="7823296C" w14:textId="0C2F289E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2725" w:type="dxa"/>
            <w:gridSpan w:val="2"/>
          </w:tcPr>
          <w:p w14:paraId="77F90705" w14:textId="0835E1AF" w:rsidR="008E078F" w:rsidRPr="00071BD9" w:rsidRDefault="008E078F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1087" w:type="dxa"/>
          </w:tcPr>
          <w:p w14:paraId="278F5583" w14:textId="161FB777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3981" w:type="dxa"/>
          </w:tcPr>
          <w:p w14:paraId="40D03E75" w14:textId="59CE0F3E" w:rsidR="005614EA" w:rsidRPr="00071BD9" w:rsidRDefault="005614EA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</w:tr>
      <w:tr w:rsidR="00C82D4B" w:rsidRPr="005273F4" w14:paraId="4E5BF5AF" w14:textId="77777777" w:rsidTr="008E078F">
        <w:tc>
          <w:tcPr>
            <w:tcW w:w="927" w:type="dxa"/>
          </w:tcPr>
          <w:p w14:paraId="16EFCC7C" w14:textId="512BB482" w:rsidR="00C82D4B" w:rsidRPr="00071BD9" w:rsidRDefault="00C82D4B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2725" w:type="dxa"/>
            <w:gridSpan w:val="2"/>
          </w:tcPr>
          <w:p w14:paraId="08846BB8" w14:textId="14B8CA27" w:rsidR="00C82D4B" w:rsidRPr="00071BD9" w:rsidRDefault="00C82D4B" w:rsidP="005614EA">
            <w:pPr>
              <w:pStyle w:val="Brdtext"/>
              <w:rPr>
                <w:rFonts w:cs="Arial"/>
                <w:sz w:val="20"/>
                <w:szCs w:val="20"/>
              </w:rPr>
            </w:pPr>
          </w:p>
        </w:tc>
        <w:tc>
          <w:tcPr>
            <w:tcW w:w="1087" w:type="dxa"/>
          </w:tcPr>
          <w:p w14:paraId="5B252DEF" w14:textId="77777777" w:rsidR="00C82D4B" w:rsidRPr="00071BD9" w:rsidRDefault="00C82D4B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  <w:tc>
          <w:tcPr>
            <w:tcW w:w="3981" w:type="dxa"/>
          </w:tcPr>
          <w:p w14:paraId="3C601D97" w14:textId="102FF55D" w:rsidR="00C82D4B" w:rsidRPr="00071BD9" w:rsidRDefault="00C82D4B" w:rsidP="005614EA">
            <w:pPr>
              <w:pStyle w:val="Brdtext"/>
              <w:rPr>
                <w:rFonts w:cs="Arial"/>
                <w:sz w:val="20"/>
                <w:szCs w:val="20"/>
                <w:lang w:val="en-US" w:eastAsia="sv-SE"/>
              </w:rPr>
            </w:pPr>
          </w:p>
        </w:tc>
      </w:tr>
    </w:tbl>
    <w:p w14:paraId="6751C57E" w14:textId="77777777" w:rsidR="00D31AA7" w:rsidRPr="00126113" w:rsidRDefault="00D31AA7" w:rsidP="0030019C">
      <w:pPr>
        <w:pStyle w:val="Brdtext"/>
        <w:rPr>
          <w:lang w:val="en-US" w:eastAsia="sv-SE"/>
        </w:rPr>
      </w:pPr>
    </w:p>
    <w:p w14:paraId="2E70A0F5" w14:textId="72C0313D" w:rsidR="0030019C" w:rsidRPr="005273F4" w:rsidRDefault="0030019C" w:rsidP="0030019C">
      <w:pPr>
        <w:pStyle w:val="Brdtext"/>
        <w:rPr>
          <w:lang w:val="en-US" w:eastAsia="sv-SE"/>
        </w:rPr>
      </w:pPr>
    </w:p>
    <w:p w14:paraId="31DBB26B" w14:textId="77777777" w:rsidR="0030019C" w:rsidRPr="005273F4" w:rsidRDefault="0030019C">
      <w:pPr>
        <w:spacing w:before="0" w:after="0"/>
        <w:rPr>
          <w:rFonts w:cs="Arial"/>
          <w:bCs/>
          <w:kern w:val="32"/>
          <w:sz w:val="36"/>
          <w:szCs w:val="32"/>
          <w:lang w:val="en-US" w:eastAsia="sv-SE"/>
        </w:rPr>
      </w:pPr>
    </w:p>
    <w:p w14:paraId="6C5D8227" w14:textId="77777777" w:rsidR="00D31AA7" w:rsidRPr="005273F4" w:rsidRDefault="00D31AA7" w:rsidP="00D31AA7">
      <w:pPr>
        <w:pStyle w:val="Brdtext"/>
        <w:rPr>
          <w:lang w:val="en-US"/>
        </w:rPr>
      </w:pPr>
      <w:r w:rsidRPr="005273F4">
        <w:rPr>
          <w:lang w:val="en-US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4" w:name="_Toc230936749"/>
      <w:bookmarkStart w:id="5" w:name="_Toc536611511"/>
      <w:bookmarkEnd w:id="0"/>
      <w:bookmarkEnd w:id="1"/>
      <w:bookmarkEnd w:id="2"/>
      <w:r w:rsidRPr="00C62266">
        <w:lastRenderedPageBreak/>
        <w:t>Inledning</w:t>
      </w:r>
      <w:bookmarkEnd w:id="4"/>
      <w:bookmarkEnd w:id="5"/>
    </w:p>
    <w:p w14:paraId="5657DBA3" w14:textId="77777777" w:rsidR="00CA5524" w:rsidRDefault="00CA5524" w:rsidP="00CA5524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42417BED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536611512"/>
      <w:r w:rsidRPr="00CA5524">
        <w:t>Syfte</w:t>
      </w:r>
      <w:bookmarkEnd w:id="6"/>
      <w:bookmarkEnd w:id="7"/>
      <w:bookmarkEnd w:id="8"/>
      <w:bookmarkEnd w:id="9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486950A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</w:p>
    <w:p w14:paraId="5C27AF13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536611513"/>
      <w:r w:rsidRPr="00C929AE">
        <w:t>Begrepp</w:t>
      </w:r>
      <w:bookmarkEnd w:id="10"/>
      <w:bookmarkEnd w:id="11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3B395E30" w14:textId="78067DF6" w:rsidR="00CA5524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536611514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12"/>
      <w:bookmarkEnd w:id="13"/>
      <w:bookmarkEnd w:id="14"/>
      <w:bookmarkEnd w:id="15"/>
    </w:p>
    <w:p w14:paraId="2C1B3710" w14:textId="5F938280" w:rsidR="00194EFE" w:rsidRPr="00194EFE" w:rsidRDefault="00194EFE" w:rsidP="00194EFE">
      <w:pPr>
        <w:rPr>
          <w:lang w:eastAsia="sv-SE"/>
        </w:rPr>
      </w:pPr>
      <w:r>
        <w:rPr>
          <w:lang w:eastAsia="sv-SE"/>
        </w:rPr>
        <w:t>Inga!</w:t>
      </w:r>
    </w:p>
    <w:sectPr w:rsidR="00194EFE" w:rsidRPr="00194EFE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0A19C" w14:textId="77777777" w:rsidR="004F6740" w:rsidRDefault="004F6740" w:rsidP="00C15048">
      <w:r>
        <w:separator/>
      </w:r>
    </w:p>
    <w:p w14:paraId="502480D0" w14:textId="77777777" w:rsidR="004F6740" w:rsidRDefault="004F6740" w:rsidP="00C15048"/>
    <w:p w14:paraId="236E8CAD" w14:textId="77777777" w:rsidR="004F6740" w:rsidRDefault="004F6740" w:rsidP="00C15048"/>
  </w:endnote>
  <w:endnote w:type="continuationSeparator" w:id="0">
    <w:p w14:paraId="1711ED70" w14:textId="77777777" w:rsidR="004F6740" w:rsidRDefault="004F6740" w:rsidP="00C15048">
      <w:r>
        <w:continuationSeparator/>
      </w:r>
    </w:p>
    <w:p w14:paraId="25CEAEB7" w14:textId="77777777" w:rsidR="004F6740" w:rsidRDefault="004F6740" w:rsidP="00C15048"/>
    <w:p w14:paraId="051171D5" w14:textId="77777777" w:rsidR="004F6740" w:rsidRDefault="004F6740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6A2BC6">
            <w:rPr>
              <w:rStyle w:val="Sidnummer"/>
              <w:noProof/>
            </w:rPr>
            <w:t>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6A2BC6">
            <w:rPr>
              <w:rStyle w:val="Sidnummer"/>
              <w:noProof/>
            </w:rPr>
            <w:t>7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F72C1" w14:textId="77777777" w:rsidR="004F6740" w:rsidRDefault="004F6740" w:rsidP="00C15048">
      <w:r>
        <w:separator/>
      </w:r>
    </w:p>
    <w:p w14:paraId="24924529" w14:textId="77777777" w:rsidR="004F6740" w:rsidRDefault="004F6740" w:rsidP="00C15048"/>
    <w:p w14:paraId="1A73F0B7" w14:textId="77777777" w:rsidR="004F6740" w:rsidRDefault="004F6740" w:rsidP="00C15048"/>
  </w:footnote>
  <w:footnote w:type="continuationSeparator" w:id="0">
    <w:p w14:paraId="5DF774BF" w14:textId="77777777" w:rsidR="004F6740" w:rsidRDefault="004F6740" w:rsidP="00C15048">
      <w:r>
        <w:continuationSeparator/>
      </w:r>
    </w:p>
    <w:p w14:paraId="7946B666" w14:textId="77777777" w:rsidR="004F6740" w:rsidRDefault="004F6740" w:rsidP="00C15048"/>
    <w:p w14:paraId="28D0604A" w14:textId="77777777" w:rsidR="004F6740" w:rsidRDefault="004F6740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0F5086C7" w:rsidR="00D31AA7" w:rsidRPr="001F54EF" w:rsidRDefault="00891AFD" w:rsidP="00561EF4">
          <w:pPr>
            <w:pStyle w:val="Sidfot"/>
          </w:pPr>
          <w:fldSimple w:instr=" TITLE  \* MERGEFORMAT ">
            <w:r w:rsidR="006A2BC6" w:rsidRPr="00580342">
              <w:t>Dokumentnamn</w:t>
            </w:r>
          </w:fldSimple>
          <w:r w:rsidR="006B2FCE">
            <w:t xml:space="preserve">: </w:t>
          </w:r>
          <w:proofErr w:type="spellStart"/>
          <w:r w:rsidR="006B2FCE">
            <w:t>riv-</w:t>
          </w:r>
          <w:proofErr w:type="gramStart"/>
          <w:r w:rsidR="006B2FCE">
            <w:t>application:</w:t>
          </w:r>
          <w:r w:rsidR="00194EFE">
            <w:t>cervix</w:t>
          </w:r>
          <w:proofErr w:type="gramEnd"/>
          <w:r w:rsidR="006B2FCE">
            <w:t>:</w:t>
          </w:r>
          <w:r w:rsidR="00194EFE">
            <w:t>screening</w:t>
          </w:r>
          <w:r w:rsidR="006B2FCE">
            <w:t>:</w:t>
          </w:r>
          <w:r w:rsidR="00194EFE">
            <w:t>information</w:t>
          </w:r>
          <w:proofErr w:type="spellEnd"/>
          <w:r w:rsidR="00D31AA7" w:rsidRPr="00580342">
            <w:rPr>
              <w:noProof/>
            </w:rPr>
            <w:br/>
          </w:r>
          <w:r w:rsidR="00561EF4" w:rsidRPr="00580342">
            <w:t xml:space="preserve">Version: </w:t>
          </w:r>
          <w:r w:rsidR="00580342" w:rsidRPr="00580342">
            <w:t>1.0</w:t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43821D86" w:rsidR="00D31AA7" w:rsidRPr="00E6091D" w:rsidRDefault="00D31AA7" w:rsidP="00E6091D">
          <w:pPr>
            <w:pStyle w:val="Sidfot"/>
          </w:pPr>
          <w:r w:rsidRPr="00E6091D">
            <w:t>Författare</w:t>
          </w:r>
          <w:r>
            <w:t>:</w:t>
          </w:r>
          <w:r w:rsidR="006B2FCE">
            <w:t xml:space="preserve"> Michael Schneider</w:t>
          </w:r>
          <w:r w:rsidRPr="00E6091D">
            <w:br/>
            <w:t>Dokumentägare:</w:t>
          </w:r>
          <w:r w:rsidR="006B2FCE">
            <w:t xml:space="preserve"> </w:t>
          </w:r>
          <w:proofErr w:type="spellStart"/>
          <w:r w:rsidR="006B2FCE">
            <w:t>Inera</w:t>
          </w:r>
          <w:proofErr w:type="spellEnd"/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6D75DA7E" w:rsidR="00D31AA7" w:rsidRPr="001F54EF" w:rsidRDefault="006B2FCE" w:rsidP="00BD4FCA">
          <w:pPr>
            <w:pStyle w:val="Sidfot"/>
          </w:pPr>
          <w:r>
            <w:fldChar w:fldCharType="begin"/>
          </w:r>
          <w:r>
            <w:instrText xml:space="preserve"> SAVEDATE  \@ "yyyy-MM-dd HH:mm"  \* MERGEFORMAT </w:instrText>
          </w:r>
          <w:r>
            <w:fldChar w:fldCharType="separate"/>
          </w:r>
          <w:r w:rsidR="00233C1F">
            <w:rPr>
              <w:noProof/>
            </w:rPr>
            <w:t>2019-01-28 13:50</w:t>
          </w:r>
          <w: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val="en-US" w:eastAsia="en-US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val="en-US" w:eastAsia="en-US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.1pt;height:14.25pt" o:bullet="t">
        <v:imagedata r:id="rId1" o:title="Pil-v2-Word"/>
      </v:shape>
    </w:pict>
  </w:numPicBullet>
  <w:numPicBullet w:numPicBulletId="1">
    <w:pict>
      <v:shape id="_x0000_i1027" type="#_x0000_t75" style="width:6.1pt;height:12.25pt" o:bullet="t">
        <v:imagedata r:id="rId2" o:title="Pil-v2-Word"/>
      </v:shape>
    </w:pict>
  </w:numPicBullet>
  <w:numPicBullet w:numPicBulletId="2">
    <w:pict>
      <v:shape id="_x0000_i1028" type="#_x0000_t75" style="width:6.1pt;height:9.5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513623C"/>
    <w:multiLevelType w:val="hybridMultilevel"/>
    <w:tmpl w:val="613CBC56"/>
    <w:lvl w:ilvl="0" w:tplc="18CE188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4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9C6865"/>
    <w:multiLevelType w:val="multilevel"/>
    <w:tmpl w:val="50846754"/>
    <w:numStyleLink w:val="111111"/>
  </w:abstractNum>
  <w:abstractNum w:abstractNumId="9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4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7" w15:restartNumberingAfterBreak="0">
    <w:nsid w:val="4DAA45E6"/>
    <w:multiLevelType w:val="multilevel"/>
    <w:tmpl w:val="50846754"/>
    <w:numStyleLink w:val="111111"/>
  </w:abstractNum>
  <w:abstractNum w:abstractNumId="18" w15:restartNumberingAfterBreak="0">
    <w:nsid w:val="4DCC3EB0"/>
    <w:multiLevelType w:val="multilevel"/>
    <w:tmpl w:val="50846754"/>
    <w:numStyleLink w:val="111111"/>
  </w:abstractNum>
  <w:abstractNum w:abstractNumId="19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0" w15:restartNumberingAfterBreak="0">
    <w:nsid w:val="60491874"/>
    <w:multiLevelType w:val="multilevel"/>
    <w:tmpl w:val="50846754"/>
    <w:numStyleLink w:val="111111"/>
  </w:abstractNum>
  <w:abstractNum w:abstractNumId="21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2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A69BB"/>
    <w:multiLevelType w:val="hybridMultilevel"/>
    <w:tmpl w:val="D6BA4F3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6" w15:restartNumberingAfterBreak="0">
    <w:nsid w:val="78441E38"/>
    <w:multiLevelType w:val="multilevel"/>
    <w:tmpl w:val="50846754"/>
    <w:numStyleLink w:val="111111"/>
  </w:abstractNum>
  <w:abstractNum w:abstractNumId="27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8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9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5"/>
  </w:num>
  <w:num w:numId="2">
    <w:abstractNumId w:val="16"/>
  </w:num>
  <w:num w:numId="3">
    <w:abstractNumId w:val="12"/>
  </w:num>
  <w:num w:numId="4">
    <w:abstractNumId w:val="22"/>
  </w:num>
  <w:num w:numId="5">
    <w:abstractNumId w:val="29"/>
  </w:num>
  <w:num w:numId="6">
    <w:abstractNumId w:val="15"/>
  </w:num>
  <w:num w:numId="7">
    <w:abstractNumId w:val="7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13"/>
  </w:num>
  <w:num w:numId="13">
    <w:abstractNumId w:val="27"/>
  </w:num>
  <w:num w:numId="14">
    <w:abstractNumId w:val="21"/>
  </w:num>
  <w:num w:numId="15">
    <w:abstractNumId w:val="19"/>
  </w:num>
  <w:num w:numId="16">
    <w:abstractNumId w:val="3"/>
  </w:num>
  <w:num w:numId="17">
    <w:abstractNumId w:val="28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23"/>
  </w:num>
  <w:num w:numId="21">
    <w:abstractNumId w:val="9"/>
  </w:num>
  <w:num w:numId="22">
    <w:abstractNumId w:val="10"/>
  </w:num>
  <w:num w:numId="23">
    <w:abstractNumId w:val="2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20"/>
  </w:num>
  <w:num w:numId="27">
    <w:abstractNumId w:val="18"/>
  </w:num>
  <w:num w:numId="28">
    <w:abstractNumId w:val="26"/>
  </w:num>
  <w:num w:numId="29">
    <w:abstractNumId w:val="17"/>
  </w:num>
  <w:num w:numId="30">
    <w:abstractNumId w:val="11"/>
  </w:num>
  <w:num w:numId="31">
    <w:abstractNumId w:val="4"/>
  </w:num>
  <w:num w:numId="32">
    <w:abstractNumId w:val="0"/>
  </w:num>
  <w:num w:numId="33">
    <w:abstractNumId w:val="6"/>
  </w:num>
  <w:num w:numId="34">
    <w:abstractNumId w:val="1"/>
  </w:num>
  <w:num w:numId="35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1BD9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06382"/>
    <w:rsid w:val="00115718"/>
    <w:rsid w:val="00126113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94EFE"/>
    <w:rsid w:val="001B18AC"/>
    <w:rsid w:val="001B2728"/>
    <w:rsid w:val="001C21EE"/>
    <w:rsid w:val="001D5C9D"/>
    <w:rsid w:val="001E1DAA"/>
    <w:rsid w:val="001E7969"/>
    <w:rsid w:val="001F54EF"/>
    <w:rsid w:val="001F5CE8"/>
    <w:rsid w:val="001F7A09"/>
    <w:rsid w:val="002266BD"/>
    <w:rsid w:val="00233192"/>
    <w:rsid w:val="00233C1F"/>
    <w:rsid w:val="002375A5"/>
    <w:rsid w:val="00250D72"/>
    <w:rsid w:val="002516C6"/>
    <w:rsid w:val="002604AB"/>
    <w:rsid w:val="00261635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35AF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86EE9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11FC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4F6740"/>
    <w:rsid w:val="00504E9E"/>
    <w:rsid w:val="0050730B"/>
    <w:rsid w:val="005073A3"/>
    <w:rsid w:val="00524F0D"/>
    <w:rsid w:val="005273F4"/>
    <w:rsid w:val="005314F5"/>
    <w:rsid w:val="005320FC"/>
    <w:rsid w:val="00535525"/>
    <w:rsid w:val="0054331B"/>
    <w:rsid w:val="00557235"/>
    <w:rsid w:val="005614EA"/>
    <w:rsid w:val="00561EF4"/>
    <w:rsid w:val="005636F2"/>
    <w:rsid w:val="00567047"/>
    <w:rsid w:val="00570215"/>
    <w:rsid w:val="005778E4"/>
    <w:rsid w:val="00580342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11C5E"/>
    <w:rsid w:val="006210F1"/>
    <w:rsid w:val="006249B4"/>
    <w:rsid w:val="00630E61"/>
    <w:rsid w:val="00640358"/>
    <w:rsid w:val="006406AC"/>
    <w:rsid w:val="0065413A"/>
    <w:rsid w:val="006660F6"/>
    <w:rsid w:val="00673982"/>
    <w:rsid w:val="006A1F81"/>
    <w:rsid w:val="006A2BC6"/>
    <w:rsid w:val="006A3675"/>
    <w:rsid w:val="006A389B"/>
    <w:rsid w:val="006B2FCE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B02F8"/>
    <w:rsid w:val="007C4962"/>
    <w:rsid w:val="007C7DC9"/>
    <w:rsid w:val="007F1186"/>
    <w:rsid w:val="007F6AD8"/>
    <w:rsid w:val="00803C09"/>
    <w:rsid w:val="00811A36"/>
    <w:rsid w:val="00812605"/>
    <w:rsid w:val="00813DD9"/>
    <w:rsid w:val="00815A4A"/>
    <w:rsid w:val="00826AFF"/>
    <w:rsid w:val="00832031"/>
    <w:rsid w:val="00833540"/>
    <w:rsid w:val="008679ED"/>
    <w:rsid w:val="0088630E"/>
    <w:rsid w:val="00890AB6"/>
    <w:rsid w:val="00891AFD"/>
    <w:rsid w:val="008A40AB"/>
    <w:rsid w:val="008C0332"/>
    <w:rsid w:val="008C6F28"/>
    <w:rsid w:val="008D1435"/>
    <w:rsid w:val="008D2C37"/>
    <w:rsid w:val="008E078F"/>
    <w:rsid w:val="008E5170"/>
    <w:rsid w:val="008F338A"/>
    <w:rsid w:val="008F4354"/>
    <w:rsid w:val="008F5601"/>
    <w:rsid w:val="009013ED"/>
    <w:rsid w:val="00903A8C"/>
    <w:rsid w:val="00930DEB"/>
    <w:rsid w:val="00937364"/>
    <w:rsid w:val="00942224"/>
    <w:rsid w:val="009506F6"/>
    <w:rsid w:val="00951693"/>
    <w:rsid w:val="00961C67"/>
    <w:rsid w:val="009654D1"/>
    <w:rsid w:val="00967A8B"/>
    <w:rsid w:val="00967AC6"/>
    <w:rsid w:val="009908AB"/>
    <w:rsid w:val="009A0859"/>
    <w:rsid w:val="009A0C7F"/>
    <w:rsid w:val="009A57F7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68B6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77A81"/>
    <w:rsid w:val="00B81400"/>
    <w:rsid w:val="00B8249F"/>
    <w:rsid w:val="00B82FE6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2D4B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47375"/>
    <w:rsid w:val="00D51370"/>
    <w:rsid w:val="00D56684"/>
    <w:rsid w:val="00D618C7"/>
    <w:rsid w:val="00D6266D"/>
    <w:rsid w:val="00D63E12"/>
    <w:rsid w:val="00D658D8"/>
    <w:rsid w:val="00D70737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C6920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37C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B8CB0C9E-641D-428C-BCF0-441D06A6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rdtext"/>
    <w:qFormat/>
    <w:rsid w:val="00071BD9"/>
    <w:pPr>
      <w:spacing w:before="20" w:after="100"/>
    </w:pPr>
    <w:rPr>
      <w:rFonts w:ascii="Arial" w:hAnsi="Arial"/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  <w:style w:type="character" w:styleId="Olstomnmnande">
    <w:name w:val="Unresolved Mention"/>
    <w:basedOn w:val="Standardstycketeckensnitt"/>
    <w:uiPriority w:val="99"/>
    <w:semiHidden/>
    <w:unhideWhenUsed/>
    <w:rsid w:val="00561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4B655-8423-4981-930A-3ADD0E4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133</TotalTime>
  <Pages>5</Pages>
  <Words>269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Michael Schneider</cp:lastModifiedBy>
  <cp:revision>28</cp:revision>
  <cp:lastPrinted>2012-03-29T16:27:00Z</cp:lastPrinted>
  <dcterms:created xsi:type="dcterms:W3CDTF">2014-08-15T05:20:00Z</dcterms:created>
  <dcterms:modified xsi:type="dcterms:W3CDTF">2019-01-30T10:36:00Z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