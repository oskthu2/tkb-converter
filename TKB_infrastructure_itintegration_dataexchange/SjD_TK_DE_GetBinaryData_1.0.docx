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29A4DED7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</w:t>
              </w:r>
              <w:r w:rsidR="0091743A">
                <w:rPr>
                  <w:color w:val="E7DAC5" w:themeColor="accent2"/>
                </w:rPr>
                <w:t>konsument</w:t>
              </w:r>
            </w:sdtContent>
          </w:sdt>
        </w:p>
        <w:sdt>
          <w:sdtPr>
            <w:rPr>
              <w:color w:val="FFFFFF" w:themeColor="background1"/>
              <w:lang w:val="da-DK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6D1524CA" w:rsidR="009B054C" w:rsidRPr="00D37668" w:rsidRDefault="00B3516D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>
                <w:rPr>
                  <w:color w:val="FFFFFF" w:themeColor="background1"/>
                  <w:lang w:val="da-DK"/>
                </w:rPr>
                <w:t>GetBinaryData</w:t>
              </w:r>
              <w:proofErr w:type="spellEnd"/>
              <w:r w:rsidR="00C05A52" w:rsidRPr="00C05A52">
                <w:rPr>
                  <w:color w:val="FFFFFF" w:themeColor="background1"/>
                  <w:lang w:val="da-DK"/>
                </w:rPr>
                <w:t xml:space="preserve"> 1.</w:t>
              </w:r>
              <w:r w:rsidR="00226B08">
                <w:rPr>
                  <w:color w:val="FFFFFF" w:themeColor="background1"/>
                  <w:lang w:val="da-DK"/>
                </w:rPr>
                <w:t>0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313AF6D6" w14:textId="01D8D7F2" w:rsidR="00A268B0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208408287" w:history="1">
            <w:r w:rsidR="00A268B0" w:rsidRPr="0020691E">
              <w:rPr>
                <w:rStyle w:val="Hyperlnk"/>
              </w:rPr>
              <w:t>Revisionshistorik</w:t>
            </w:r>
            <w:r w:rsidR="00A268B0">
              <w:rPr>
                <w:webHidden/>
              </w:rPr>
              <w:tab/>
            </w:r>
            <w:r w:rsidR="00A268B0">
              <w:rPr>
                <w:webHidden/>
              </w:rPr>
              <w:fldChar w:fldCharType="begin"/>
            </w:r>
            <w:r w:rsidR="00A268B0">
              <w:rPr>
                <w:webHidden/>
              </w:rPr>
              <w:instrText xml:space="preserve"> PAGEREF _Toc208408287 \h </w:instrText>
            </w:r>
            <w:r w:rsidR="00A268B0">
              <w:rPr>
                <w:webHidden/>
              </w:rPr>
            </w:r>
            <w:r w:rsidR="00A268B0">
              <w:rPr>
                <w:webHidden/>
              </w:rPr>
              <w:fldChar w:fldCharType="separate"/>
            </w:r>
            <w:r w:rsidR="00A268B0">
              <w:rPr>
                <w:webHidden/>
              </w:rPr>
              <w:t>2</w:t>
            </w:r>
            <w:r w:rsidR="00A268B0">
              <w:rPr>
                <w:webHidden/>
              </w:rPr>
              <w:fldChar w:fldCharType="end"/>
            </w:r>
          </w:hyperlink>
        </w:p>
        <w:p w14:paraId="3E1C3979" w14:textId="349C6BB8" w:rsidR="00A268B0" w:rsidRDefault="00A268B0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288" w:history="1">
            <w:r w:rsidRPr="0020691E">
              <w:rPr>
                <w:rStyle w:val="Hyperlnk"/>
              </w:rPr>
              <w:t>1.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20691E">
              <w:rPr>
                <w:rStyle w:val="Hyperlnk"/>
              </w:rPr>
              <w:t>Inledning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D5A69B" w14:textId="1420F31E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89" w:history="1">
            <w:r w:rsidRPr="0020691E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65655F" w14:textId="6BB02DAF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0" w:history="1">
            <w:r w:rsidRPr="0020691E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EEB7EB" w14:textId="791F940F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1" w:history="1">
            <w:r w:rsidRPr="0020691E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127403" w14:textId="07ABDFC5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2" w:history="1">
            <w:r w:rsidRPr="0020691E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Hantering vid förändring av tjänstekonsument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F94F11" w14:textId="0650FC1D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3" w:history="1">
            <w:r w:rsidRPr="0020691E">
              <w:rPr>
                <w:rStyle w:val="Hyperlnk"/>
              </w:rPr>
              <w:t>1.5.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5AFD97" w14:textId="3D54C97E" w:rsidR="00A268B0" w:rsidRDefault="00A268B0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294" w:history="1">
            <w:r w:rsidRPr="0020691E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20691E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BF6F75" w14:textId="624D19BD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5" w:history="1">
            <w:r w:rsidRPr="0020691E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Anslutningsobjekt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23C108" w14:textId="5B7FE4C9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6" w:history="1">
            <w:r w:rsidRPr="0020691E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B12E78" w14:textId="3A381B82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7" w:history="1">
            <w:r w:rsidRPr="0020691E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Tjänstekonsumentfabrikat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506DE9" w14:textId="07298BB7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8" w:history="1">
            <w:r w:rsidRPr="0020691E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9565F4" w14:textId="70538F60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299" w:history="1">
            <w:r w:rsidRPr="0020691E">
              <w:rPr>
                <w:rStyle w:val="Hyperlnk"/>
              </w:rPr>
              <w:t>2.1.4.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Tjänstekontrakt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75011B" w14:textId="17D78F88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0" w:history="1">
            <w:r w:rsidRPr="0020691E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Informationshämtning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3B83CE0" w14:textId="706FB311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1" w:history="1">
            <w:r w:rsidRPr="0020691E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E0455F0" w14:textId="0A722144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2" w:history="1">
            <w:r w:rsidRPr="0020691E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Innehåll i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76195A0" w14:textId="6FCD7582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3" w:history="1">
            <w:r w:rsidRPr="0020691E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Krav och regler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5B6193A" w14:textId="061DF057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4" w:history="1">
            <w:r w:rsidRPr="0020691E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F2BAE2" w14:textId="3F9E93FB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5" w:history="1">
            <w:r w:rsidRPr="0020691E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Övriga regler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F850D6" w14:textId="29FEE16B" w:rsidR="00A268B0" w:rsidRDefault="00A268B0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6" w:history="1">
            <w:r w:rsidRPr="0020691E">
              <w:rPr>
                <w:rStyle w:val="Hyperlnk"/>
              </w:rPr>
              <w:t>2.3.3.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41E852" w14:textId="3FB919F5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7" w:history="1">
            <w:r w:rsidRPr="0020691E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Testfall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B7A960A" w14:textId="2DA3094A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8" w:history="1">
            <w:r w:rsidRPr="0020691E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8DAC80A" w14:textId="68BA7C0B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09" w:history="1">
            <w:r w:rsidRPr="0020691E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38E946" w14:textId="04A6A6DF" w:rsidR="00A268B0" w:rsidRDefault="00A268B0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8408310" w:history="1">
            <w:r w:rsidRPr="0020691E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20691E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59DA67" w14:textId="5D58E1F8" w:rsidR="00A268B0" w:rsidRDefault="00A268B0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208408311" w:history="1">
            <w:r w:rsidRPr="0020691E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20691E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_Toc208408311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4DB15AF" w14:textId="681C6F31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224E7C8A" w14:textId="77777777" w:rsidR="00AC4964" w:rsidRDefault="00AC4964">
      <w:pPr>
        <w:rPr>
          <w:rFonts w:asciiTheme="majorHAnsi" w:eastAsiaTheme="majorEastAsia" w:hAnsiTheme="majorHAnsi" w:cstheme="majorBidi"/>
          <w:b/>
          <w:color w:val="A33662" w:themeColor="accent1"/>
          <w:sz w:val="28"/>
          <w:szCs w:val="28"/>
        </w:rPr>
      </w:pPr>
      <w:r>
        <w:br w:type="page"/>
      </w:r>
    </w:p>
    <w:p w14:paraId="13DBC56D" w14:textId="42827850" w:rsidR="0066768F" w:rsidRPr="0066768F" w:rsidRDefault="0066768F" w:rsidP="00B77705">
      <w:pPr>
        <w:pStyle w:val="Rubrik1"/>
      </w:pPr>
      <w:bookmarkStart w:id="0" w:name="_Toc208408287"/>
      <w:r w:rsidRPr="0066768F">
        <w:lastRenderedPageBreak/>
        <w:t>Revisionshistorik</w:t>
      </w:r>
      <w:bookmarkEnd w:id="0"/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>
            <w:pPr>
              <w:pStyle w:val="Tabellrubrik"/>
            </w:pPr>
            <w:r w:rsidRPr="0066768F">
              <w:t>Kommentar</w:t>
            </w:r>
          </w:p>
        </w:tc>
      </w:tr>
      <w:tr w:rsidR="00B77705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27FAC92C" w14:textId="06780DDE" w:rsidR="00B77705" w:rsidRPr="0066768F" w:rsidRDefault="00226B08" w:rsidP="00B77705">
            <w:r>
              <w:t>1</w:t>
            </w:r>
            <w:r w:rsidR="00B77705" w:rsidRPr="007222BF">
              <w:t>.</w:t>
            </w:r>
            <w:r>
              <w:t>0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2629FF87" w:rsidR="00B77705" w:rsidRPr="0066768F" w:rsidRDefault="00B3516D" w:rsidP="00B77705">
            <w:r>
              <w:t>202</w:t>
            </w:r>
            <w:r w:rsidR="004B72AB">
              <w:t>5</w:t>
            </w:r>
            <w:r>
              <w:t>-</w:t>
            </w:r>
            <w:r w:rsidR="004B72AB">
              <w:t>05</w:t>
            </w:r>
            <w:r>
              <w:t>-2</w:t>
            </w:r>
            <w:r w:rsidR="004B72AB">
              <w:t>2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06CE695" w14:textId="21E52E43" w:rsidR="00B77705" w:rsidRPr="0066768F" w:rsidRDefault="00B3516D" w:rsidP="00B77705">
            <w:r>
              <w:t>Pontus Karlsson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7CD6B11A" w14:textId="358E6960" w:rsidR="00B77705" w:rsidRPr="0066768F" w:rsidRDefault="00B77705" w:rsidP="00B77705">
            <w:pPr>
              <w:rPr>
                <w:i/>
                <w:iCs/>
              </w:rPr>
            </w:pPr>
            <w:r w:rsidRPr="00063BCC">
              <w:rPr>
                <w:i/>
                <w:iCs/>
              </w:rPr>
              <w:t>Första</w:t>
            </w:r>
            <w:r w:rsidRPr="007222BF">
              <w:t xml:space="preserve"> </w:t>
            </w:r>
            <w:r w:rsidRPr="00063BCC">
              <w:rPr>
                <w:i/>
                <w:iCs/>
              </w:rPr>
              <w:t>utkast</w:t>
            </w:r>
          </w:p>
        </w:tc>
      </w:tr>
      <w:tr w:rsidR="00B77705" w:rsidRPr="0066768F" w14:paraId="32D6D8C8" w14:textId="77777777">
        <w:tc>
          <w:tcPr>
            <w:tcW w:w="1418" w:type="dxa"/>
          </w:tcPr>
          <w:p w14:paraId="1B720AA5" w14:textId="7A6D1414" w:rsidR="00B77705" w:rsidRPr="0066768F" w:rsidRDefault="005E15ED" w:rsidP="00B77705">
            <w:r>
              <w:t>1.0</w:t>
            </w:r>
          </w:p>
        </w:tc>
        <w:tc>
          <w:tcPr>
            <w:tcW w:w="1276" w:type="dxa"/>
          </w:tcPr>
          <w:p w14:paraId="010F25D3" w14:textId="768CF245" w:rsidR="00B77705" w:rsidRPr="0066768F" w:rsidRDefault="005E15ED" w:rsidP="00B77705">
            <w:r>
              <w:t>2025-09-10</w:t>
            </w:r>
          </w:p>
        </w:tc>
        <w:tc>
          <w:tcPr>
            <w:tcW w:w="2268" w:type="dxa"/>
          </w:tcPr>
          <w:p w14:paraId="3D2AC6E0" w14:textId="21A5B135" w:rsidR="00B77705" w:rsidRPr="0066768F" w:rsidRDefault="005E15ED" w:rsidP="00B77705">
            <w:r>
              <w:t>Jan Söderman</w:t>
            </w:r>
          </w:p>
        </w:tc>
        <w:tc>
          <w:tcPr>
            <w:tcW w:w="4100" w:type="dxa"/>
          </w:tcPr>
          <w:p w14:paraId="2D1C5432" w14:textId="4376612A" w:rsidR="00B77705" w:rsidRPr="0066768F" w:rsidRDefault="005E15ED" w:rsidP="00B77705">
            <w:pPr>
              <w:rPr>
                <w:i/>
                <w:iCs/>
              </w:rPr>
            </w:pPr>
            <w:r>
              <w:rPr>
                <w:i/>
                <w:iCs/>
              </w:rPr>
              <w:t>Uppdaterat efter granskning</w:t>
            </w:r>
          </w:p>
        </w:tc>
      </w:tr>
      <w:tr w:rsidR="00B77705" w:rsidRPr="0066768F" w14:paraId="702EBA4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D77BD3B" w14:textId="22630456" w:rsidR="00B77705" w:rsidRPr="0066768F" w:rsidRDefault="00B77705" w:rsidP="00B77705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5A352A2" w14:textId="4494C1E2" w:rsidR="00B77705" w:rsidRPr="0066768F" w:rsidRDefault="00B77705" w:rsidP="00B77705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5A5CE4A" w14:textId="74BD6F48" w:rsidR="00B77705" w:rsidRPr="0066768F" w:rsidRDefault="00B77705" w:rsidP="00B77705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24E7EAFD" w14:textId="2E57AE10" w:rsidR="00B77705" w:rsidRPr="0066768F" w:rsidRDefault="00B77705" w:rsidP="00B77705">
            <w:pPr>
              <w:rPr>
                <w:i/>
                <w:iCs/>
              </w:rPr>
            </w:pPr>
          </w:p>
        </w:tc>
      </w:tr>
      <w:tr w:rsidR="00B77705" w:rsidRPr="0066768F" w14:paraId="1497C581" w14:textId="77777777">
        <w:tc>
          <w:tcPr>
            <w:tcW w:w="1418" w:type="dxa"/>
          </w:tcPr>
          <w:p w14:paraId="78905B45" w14:textId="14967491" w:rsidR="00B77705" w:rsidRPr="0066768F" w:rsidRDefault="00B77705" w:rsidP="00B77705"/>
        </w:tc>
        <w:tc>
          <w:tcPr>
            <w:tcW w:w="1276" w:type="dxa"/>
          </w:tcPr>
          <w:p w14:paraId="550A57BB" w14:textId="452B2D1A" w:rsidR="00B77705" w:rsidRPr="0066768F" w:rsidRDefault="00B77705" w:rsidP="00B77705"/>
        </w:tc>
        <w:tc>
          <w:tcPr>
            <w:tcW w:w="2268" w:type="dxa"/>
          </w:tcPr>
          <w:p w14:paraId="08D48FE8" w14:textId="561C3E7F" w:rsidR="00B77705" w:rsidRPr="0066768F" w:rsidRDefault="00B77705" w:rsidP="00B77705"/>
        </w:tc>
        <w:tc>
          <w:tcPr>
            <w:tcW w:w="4100" w:type="dxa"/>
          </w:tcPr>
          <w:p w14:paraId="5DA16B21" w14:textId="4BAA0F5D" w:rsidR="00B77705" w:rsidRPr="0066768F" w:rsidRDefault="00B77705" w:rsidP="00B77705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1398A90B" w14:textId="77777777" w:rsidR="0091743A" w:rsidRDefault="00C05A52" w:rsidP="0091743A">
      <w:pPr>
        <w:pStyle w:val="Rubrik1"/>
        <w:numPr>
          <w:ilvl w:val="0"/>
          <w:numId w:val="18"/>
        </w:numPr>
        <w:spacing w:before="240" w:after="60"/>
        <w:ind w:left="0" w:firstLine="0"/>
      </w:pPr>
      <w:r>
        <w:lastRenderedPageBreak/>
        <w:t xml:space="preserve">  </w:t>
      </w:r>
      <w:bookmarkStart w:id="1" w:name="_Toc70335968"/>
      <w:bookmarkStart w:id="2" w:name="_Toc208408288"/>
      <w:r w:rsidR="0091743A">
        <w:t>Inledning</w:t>
      </w:r>
      <w:bookmarkEnd w:id="1"/>
      <w:bookmarkEnd w:id="2"/>
    </w:p>
    <w:p w14:paraId="63401547" w14:textId="075C9060" w:rsidR="006D5F5A" w:rsidRPr="006A62FB" w:rsidRDefault="0091743A" w:rsidP="0091743A">
      <w:r w:rsidRPr="006A62FB">
        <w:t xml:space="preserve">Detta formulär är en självdeklaration för organisationer som ska anpassa eller ansluta information och/eller funktion i ett </w:t>
      </w:r>
      <w:proofErr w:type="spellStart"/>
      <w:r w:rsidRPr="006A62FB">
        <w:t>källsystem</w:t>
      </w:r>
      <w:proofErr w:type="spellEnd"/>
      <w:r w:rsidRPr="006A62FB">
        <w:t xml:space="preserve"> </w:t>
      </w:r>
      <w:r w:rsidR="006D5F5A" w:rsidRPr="006A62FB">
        <w:t xml:space="preserve">och </w:t>
      </w:r>
      <w:r w:rsidR="00C904B8" w:rsidRPr="006A62FB">
        <w:t xml:space="preserve">hanterar utbyte av </w:t>
      </w:r>
      <w:r w:rsidR="00CC6858" w:rsidRPr="006A62FB">
        <w:t>binär</w:t>
      </w:r>
      <w:r w:rsidR="005E15ED">
        <w:t>a</w:t>
      </w:r>
      <w:r w:rsidR="00CC6858" w:rsidRPr="006A62FB">
        <w:t xml:space="preserve"> </w:t>
      </w:r>
      <w:r w:rsidR="00C904B8" w:rsidRPr="006A62FB">
        <w:t>bilagor</w:t>
      </w:r>
      <w:r w:rsidRPr="006A62FB">
        <w:t xml:space="preserve">. </w:t>
      </w:r>
    </w:p>
    <w:p w14:paraId="6299B6E7" w14:textId="3DB9DEEB" w:rsidR="0091743A" w:rsidRPr="006A62FB" w:rsidRDefault="0091743A" w:rsidP="0091743A">
      <w:r w:rsidRPr="006A62FB">
        <w:t xml:space="preserve">Denna självdeklaration gäller enbart för anslutning i rollen tjänstekonsument. Här redovisas resultat från anslutande och/eller utvecklande parts egen testning </w:t>
      </w:r>
      <w:r w:rsidR="006D5F5A" w:rsidRPr="006A62FB">
        <w:t>som</w:t>
      </w:r>
      <w:r w:rsidRPr="006A62FB">
        <w:t xml:space="preserve"> tjänstekonsument</w:t>
      </w:r>
      <w:r w:rsidR="006D5F5A" w:rsidRPr="006A62FB">
        <w:t xml:space="preserve"> av </w:t>
      </w:r>
      <w:proofErr w:type="spellStart"/>
      <w:r w:rsidR="00C904B8" w:rsidRPr="006A62FB">
        <w:t>GetBinaryData</w:t>
      </w:r>
      <w:proofErr w:type="spellEnd"/>
      <w:r w:rsidR="006D5F5A" w:rsidRPr="006A62FB">
        <w:t>-kontraktet</w:t>
      </w:r>
      <w:r w:rsidRPr="006A62FB">
        <w:t>.</w:t>
      </w:r>
    </w:p>
    <w:p w14:paraId="39A9A7EC" w14:textId="192092C2" w:rsidR="0091743A" w:rsidRDefault="0091743A" w:rsidP="0091743A">
      <w:r w:rsidRPr="006A62FB">
        <w:t>Omfånget på självdeklarationen rör den tekniska och semantiska interoperabiliteten för tjänstekontrakt och tjänsteplattform</w:t>
      </w:r>
      <w:r w:rsidR="00F8674E" w:rsidRPr="006A62FB">
        <w:t xml:space="preserve"> eller tjänsteproducent</w:t>
      </w:r>
      <w:r w:rsidRPr="006A62FB">
        <w:t>. Övriga viktiga tester är kommunicerande parters eget ansvar.</w:t>
      </w:r>
      <w:r>
        <w:t xml:space="preserve"> </w:t>
      </w:r>
    </w:p>
    <w:p w14:paraId="3C9BD77C" w14:textId="77777777" w:rsidR="0091743A" w:rsidRDefault="0091743A" w:rsidP="0091743A">
      <w:r>
        <w:t>Denna självdeklaration gäller för:</w:t>
      </w:r>
    </w:p>
    <w:p w14:paraId="12398400" w14:textId="5A3FF9DB" w:rsidR="00B77705" w:rsidRPr="00226B08" w:rsidRDefault="0091743A" w:rsidP="0091743A">
      <w:pPr>
        <w:rPr>
          <w:b/>
        </w:rPr>
      </w:pPr>
      <w:proofErr w:type="gramStart"/>
      <w:r w:rsidRPr="00226B08">
        <w:rPr>
          <w:b/>
        </w:rPr>
        <w:t>Tjänstedomän</w:t>
      </w:r>
      <w:r w:rsidRPr="00226B08">
        <w:rPr>
          <w:b/>
        </w:rPr>
        <w:tab/>
      </w:r>
      <w:proofErr w:type="spellStart"/>
      <w:r w:rsidR="00B3516D" w:rsidRPr="00B3516D">
        <w:rPr>
          <w:b/>
        </w:rPr>
        <w:t>riv.infrastructure.itintegration</w:t>
      </w:r>
      <w:proofErr w:type="gramEnd"/>
      <w:r w:rsidR="00B3516D" w:rsidRPr="00B3516D">
        <w:rPr>
          <w:b/>
        </w:rPr>
        <w:t>.dataexchange</w:t>
      </w:r>
      <w:proofErr w:type="spellEnd"/>
      <w:r w:rsidR="00B77705" w:rsidRPr="00226B08">
        <w:rPr>
          <w:b/>
        </w:rPr>
        <w:t xml:space="preserve"> </w:t>
      </w:r>
    </w:p>
    <w:p w14:paraId="09462277" w14:textId="0415BBDC" w:rsidR="0091743A" w:rsidRPr="00B3516D" w:rsidRDefault="0091743A" w:rsidP="0091743A">
      <w:pPr>
        <w:rPr>
          <w:b/>
        </w:rPr>
      </w:pPr>
      <w:r w:rsidRPr="00226B08">
        <w:rPr>
          <w:b/>
        </w:rPr>
        <w:t>Tjänstekontrakt</w:t>
      </w:r>
      <w:r w:rsidRPr="00226B08">
        <w:rPr>
          <w:b/>
        </w:rPr>
        <w:tab/>
      </w:r>
      <w:proofErr w:type="spellStart"/>
      <w:r w:rsidR="00B3516D">
        <w:rPr>
          <w:b/>
        </w:rPr>
        <w:t>GetBinaryData</w:t>
      </w:r>
      <w:proofErr w:type="spellEnd"/>
      <w:r w:rsidR="00B77705" w:rsidRPr="00226B08">
        <w:rPr>
          <w:b/>
        </w:rPr>
        <w:t xml:space="preserve"> 1.</w:t>
      </w:r>
      <w:r w:rsidR="00226B08">
        <w:rPr>
          <w:b/>
        </w:rPr>
        <w:t>0</w:t>
      </w:r>
    </w:p>
    <w:p w14:paraId="62A4EB19" w14:textId="77777777" w:rsidR="0091743A" w:rsidRPr="00B87A8B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70335969"/>
      <w:bookmarkStart w:id="12" w:name="_Toc208408289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B87A8B">
        <w:t>Definitioner</w:t>
      </w:r>
      <w:bookmarkEnd w:id="11"/>
      <w:bookmarkEnd w:id="12"/>
    </w:p>
    <w:p w14:paraId="6BDBFCF0" w14:textId="77777777" w:rsidR="0091743A" w:rsidRDefault="0091743A" w:rsidP="0091743A">
      <w:r>
        <w:rPr>
          <w:i/>
        </w:rPr>
        <w:t>Anslutningspunkt –</w:t>
      </w:r>
      <w:r w:rsidRPr="001E3DD9">
        <w:t xml:space="preserve"> Den infrastruktur som terminerar SSL-kopplet från Tjänsteplattformen.</w:t>
      </w:r>
    </w:p>
    <w:p w14:paraId="718381BD" w14:textId="77777777" w:rsidR="0091743A" w:rsidRDefault="0091743A" w:rsidP="0091743A">
      <w:r>
        <w:rPr>
          <w:i/>
        </w:rPr>
        <w:t>Tjänstekonsumentfabrikat</w:t>
      </w:r>
      <w:r>
        <w:t xml:space="preserve"> – Produktbeteckning </w:t>
      </w:r>
      <w:r w:rsidRPr="005307A4">
        <w:t xml:space="preserve">och version av den </w:t>
      </w:r>
      <w:r>
        <w:t>komponent</w:t>
      </w:r>
      <w:r w:rsidRPr="005307A4">
        <w:t xml:space="preserve"> som producerar </w:t>
      </w:r>
      <w:r>
        <w:t>(formaterar) anropet som ska skickas till Tjänsteplattformen</w:t>
      </w:r>
      <w:r w:rsidRPr="005307A4">
        <w:t xml:space="preserve">. </w:t>
      </w:r>
      <w:r>
        <w:t>Ibland samma komponent/produkt som Anslutningspunkt.</w:t>
      </w:r>
      <w:r w:rsidRPr="005307A4">
        <w:t xml:space="preserve"> </w:t>
      </w:r>
    </w:p>
    <w:p w14:paraId="5D1527EB" w14:textId="77777777" w:rsidR="0091743A" w:rsidRDefault="0091743A" w:rsidP="0091743A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0FA950BE" w14:textId="77777777" w:rsidR="0091743A" w:rsidRPr="003833DD" w:rsidRDefault="0091743A" w:rsidP="0091743A">
      <w:r w:rsidRPr="003316F8">
        <w:rPr>
          <w:i/>
        </w:rPr>
        <w:t>Verifieringsobjekt</w:t>
      </w:r>
      <w:r>
        <w:t xml:space="preserve"> – Den konstellation av komponenter som denna självdeklaration avser. Definieras som aktuell kombination av Tjänstekonsumentprodukt, Källsystemsprodukt och Tjänstekontrakt.</w:t>
      </w:r>
    </w:p>
    <w:p w14:paraId="6D8B51DA" w14:textId="77777777" w:rsidR="0091743A" w:rsidRDefault="0091743A" w:rsidP="0091743A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14D00751" w14:textId="77777777" w:rsidR="0091743A" w:rsidRDefault="0091743A" w:rsidP="0091743A">
      <w:bookmarkStart w:id="13" w:name="_Hlk491084907"/>
      <w:r w:rsidRPr="001E3DD9">
        <w:rPr>
          <w:i/>
        </w:rPr>
        <w:t>TKB</w:t>
      </w:r>
      <w:r>
        <w:t xml:space="preserve"> – </w:t>
      </w:r>
      <w:bookmarkEnd w:id="13"/>
      <w:r>
        <w:t xml:space="preserve">Tjänstekontraktsbeskrivning </w:t>
      </w:r>
    </w:p>
    <w:p w14:paraId="4AA193C2" w14:textId="50D49F91" w:rsidR="0091743A" w:rsidRDefault="0091743A" w:rsidP="0091743A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43D5C40B" w14:textId="07FA63CF" w:rsidR="0091743A" w:rsidRPr="004B2F89" w:rsidRDefault="0091743A" w:rsidP="0091743A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7ACEB422" w14:textId="77777777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4" w:name="_Toc70335970"/>
      <w:bookmarkStart w:id="15" w:name="_Toc208408290"/>
      <w:r>
        <w:lastRenderedPageBreak/>
        <w:t>Instruktioner för att fylla i självdeklaration</w:t>
      </w:r>
      <w:bookmarkEnd w:id="14"/>
      <w:bookmarkEnd w:id="15"/>
    </w:p>
    <w:p w14:paraId="70A8659B" w14:textId="2BD39F6B" w:rsidR="0091743A" w:rsidRPr="00C063E1" w:rsidRDefault="0091743A" w:rsidP="0091743A">
      <w:r>
        <w:t>Det är anslutande organisation som ska fylla i formuläret, men delar kan komma från testning som gjorts av leverantören av tjänstekonsument</w:t>
      </w:r>
      <w:r w:rsidRPr="008C7E05">
        <w:t xml:space="preserve">produkten </w:t>
      </w:r>
      <w:r>
        <w:t>respektive</w:t>
      </w:r>
      <w:r w:rsidRPr="008C7E05">
        <w:t xml:space="preserve"> källsystemprodukten</w:t>
      </w:r>
      <w:r>
        <w:t>.</w:t>
      </w:r>
    </w:p>
    <w:p w14:paraId="03507B03" w14:textId="77777777" w:rsidR="0091743A" w:rsidRDefault="0091743A" w:rsidP="0091743A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>Plommonfärgade fält ska fyllas i av anslutande part</w:t>
      </w:r>
    </w:p>
    <w:p w14:paraId="418BDE8F" w14:textId="77777777" w:rsidR="0091743A" w:rsidRDefault="0091743A" w:rsidP="0091743A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fylls i av </w:t>
      </w:r>
      <w:proofErr w:type="spellStart"/>
      <w:r>
        <w:t>Inera</w:t>
      </w:r>
      <w:proofErr w:type="spellEnd"/>
    </w:p>
    <w:p w14:paraId="686FFB6E" w14:textId="79A4E391" w:rsidR="0091743A" w:rsidRDefault="00B3516D" w:rsidP="0091743A">
      <w:r>
        <w:br/>
      </w:r>
      <w:r w:rsidR="0091743A">
        <w:t xml:space="preserve">Svaren kan kompletteras med hänvisning till bifogade bilagor, </w:t>
      </w:r>
      <w:proofErr w:type="gramStart"/>
      <w:r w:rsidR="0091743A">
        <w:t>t.ex.</w:t>
      </w:r>
      <w:proofErr w:type="gramEnd"/>
      <w:r w:rsidR="0091743A">
        <w:t xml:space="preserve"> egna testrapporter. Hänvisningar i självdeklarationen skall peka ut det specifika testresultatet. Exempelvis specifika bilder eller textstycken, dvs. inte till hela dokument eller kapitel.</w:t>
      </w:r>
    </w:p>
    <w:p w14:paraId="42980808" w14:textId="15694100" w:rsidR="0091743A" w:rsidRDefault="0091743A" w:rsidP="0091743A">
      <w:r>
        <w:t xml:space="preserve">I de fall där inte alla frivilliga regler stödjs </w:t>
      </w:r>
      <w:r w:rsidR="00207F13">
        <w:t>av</w:t>
      </w:r>
      <w:r>
        <w:t xml:space="preserve"> tjänstekonsumenten behöver detta motiveras i kommentarsfältet för punkten.</w:t>
      </w:r>
    </w:p>
    <w:p w14:paraId="50BBEBDA" w14:textId="3AE545EF" w:rsidR="00B82942" w:rsidRPr="007B2FA6" w:rsidRDefault="0091743A" w:rsidP="0091743A">
      <w:pPr>
        <w:rPr>
          <w:rFonts w:cstheme="minorHAnsi"/>
        </w:rPr>
      </w:pPr>
      <w:r w:rsidRPr="007B2FA6">
        <w:rPr>
          <w:rFonts w:cstheme="minorHAnsi"/>
        </w:rPr>
        <w:t xml:space="preserve">Frågor som inte är relevanta för tjänstekonsumenten behöver motiveras i kommentarsfältet för punkten. Vid eventuella frågor, kontakta Ineras kundservice </w:t>
      </w:r>
      <w:bookmarkStart w:id="16" w:name="_Hlk66888262"/>
      <w:r w:rsidRPr="007B2FA6">
        <w:rPr>
          <w:rFonts w:cstheme="minorHAnsi"/>
        </w:rPr>
        <w:t>(</w:t>
      </w:r>
      <w:hyperlink r:id="rId15" w:history="1">
        <w:hyperlink r:id="rId16" w:tgtFrame="_blank" w:history="1">
          <w:r w:rsidRPr="007B2FA6">
            <w:rPr>
              <w:rStyle w:val="Hyperlnk"/>
              <w:rFonts w:asciiTheme="minorHAnsi" w:hAnsiTheme="minorHAnsi" w:cstheme="minorHAns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 w:rsidRPr="007B2FA6">
        <w:rPr>
          <w:rFonts w:cstheme="minorHAnsi"/>
        </w:rPr>
        <w:t>)</w:t>
      </w:r>
      <w:bookmarkEnd w:id="16"/>
      <w:r w:rsidRPr="007B2FA6">
        <w:rPr>
          <w:rFonts w:cstheme="minorHAnsi"/>
        </w:rPr>
        <w:t>.</w:t>
      </w:r>
    </w:p>
    <w:p w14:paraId="02218E48" w14:textId="77777777" w:rsidR="0091743A" w:rsidRPr="007C4748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7" w:name="_Toc70335971"/>
      <w:bookmarkStart w:id="18" w:name="_Toc208408291"/>
      <w:r w:rsidRPr="007C4748">
        <w:t>Godkännande</w:t>
      </w:r>
      <w:bookmarkEnd w:id="17"/>
      <w:bookmarkEnd w:id="18"/>
    </w:p>
    <w:p w14:paraId="0A4A0386" w14:textId="794B8AB5" w:rsidR="00B82942" w:rsidRDefault="0091743A" w:rsidP="0091743A">
      <w:r>
        <w:t>Inera beslutar om godkännande för anslutning utifrån denna självdeklaration. Godkännandet gäller den tekniska och semantiska interoperabiliteten, men täcker inte hur informationen hanteras i verksamheten.</w:t>
      </w:r>
    </w:p>
    <w:p w14:paraId="6D6901AE" w14:textId="77777777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9" w:name="_Toc70335972"/>
      <w:bookmarkStart w:id="20" w:name="_Toc208408292"/>
      <w:r>
        <w:t>Hantering vid förändring av tjänstekonsument</w:t>
      </w:r>
      <w:bookmarkEnd w:id="19"/>
      <w:bookmarkEnd w:id="20"/>
    </w:p>
    <w:p w14:paraId="167C6823" w14:textId="032AF3CD" w:rsidR="0091743A" w:rsidRDefault="0091743A" w:rsidP="00873ACF">
      <w:r>
        <w:t xml:space="preserve">Första gången ett verifieringsobjekt ska godkännas </w:t>
      </w:r>
      <w:r w:rsidR="00873ACF">
        <w:t xml:space="preserve">ska </w:t>
      </w:r>
      <w:r>
        <w:t>formuläret</w:t>
      </w:r>
      <w:r w:rsidR="00873ACF">
        <w:t xml:space="preserve"> fyllas</w:t>
      </w:r>
      <w:r>
        <w:t xml:space="preserve"> i.</w:t>
      </w:r>
      <w:r w:rsidR="00873ACF">
        <w:t xml:space="preserve"> I efterföljande anslutningar som använder </w:t>
      </w:r>
      <w:proofErr w:type="spellStart"/>
      <w:r w:rsidR="00C904B8" w:rsidRPr="00C904B8">
        <w:t>GetBinaryData</w:t>
      </w:r>
      <w:proofErr w:type="spellEnd"/>
      <w:r w:rsidR="006D5F5A">
        <w:t>-</w:t>
      </w:r>
      <w:r w:rsidR="00873ACF">
        <w:t>kontraktet räcker det att i självdeklarationen för den anslutningen ange att anslutningen följer de riktlinjer som anges i TKB. Detta gäller</w:t>
      </w:r>
      <w:r>
        <w:t xml:space="preserve"> </w:t>
      </w:r>
      <w:r w:rsidR="00004A0E">
        <w:t xml:space="preserve">förutsatt att inga förändringar i verifieringsobjektet skett sedan den </w:t>
      </w:r>
      <w:r>
        <w:t xml:space="preserve">tidigare verifieringen </w:t>
      </w:r>
      <w:r w:rsidR="006D5F5A">
        <w:t>genomfördes</w:t>
      </w:r>
      <w:r>
        <w:t>.</w:t>
      </w:r>
    </w:p>
    <w:p w14:paraId="1562CBDE" w14:textId="25FAA9B3" w:rsidR="0091743A" w:rsidRDefault="0091743A" w:rsidP="0091743A">
      <w:r>
        <w:t>Vid e</w:t>
      </w:r>
      <w:r w:rsidRPr="006B1B39">
        <w:t xml:space="preserve">n </w:t>
      </w:r>
      <w:r>
        <w:t xml:space="preserve">förändring som inte rör komponenterna i ett verifieringsobjekt, men som ändå kan ha påverkan på anslutningen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tjänsteplattform, eller övergång till ett mellanlager.</w:t>
      </w:r>
    </w:p>
    <w:p w14:paraId="01496728" w14:textId="3DFD1EE5" w:rsidR="0091743A" w:rsidRPr="00E1291D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1" w:name="_Toc70335973"/>
      <w:bookmarkStart w:id="22" w:name="_Toc208408293"/>
      <w:r>
        <w:t>Referenser</w:t>
      </w:r>
      <w:bookmarkEnd w:id="21"/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91743A" w:rsidRPr="008E7FFC" w14:paraId="0DFA6B95" w14:textId="77777777">
        <w:tc>
          <w:tcPr>
            <w:tcW w:w="562" w:type="dxa"/>
          </w:tcPr>
          <w:p w14:paraId="78072373" w14:textId="77777777" w:rsidR="0091743A" w:rsidRPr="008E7FFC" w:rsidRDefault="0091743A">
            <w:r>
              <w:t>1</w:t>
            </w:r>
          </w:p>
        </w:tc>
        <w:tc>
          <w:tcPr>
            <w:tcW w:w="7932" w:type="dxa"/>
          </w:tcPr>
          <w:p w14:paraId="44E7DC47" w14:textId="1BBE7EB7" w:rsidR="0091743A" w:rsidRPr="008E7FFC" w:rsidRDefault="0091743A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90FFC">
                <w:rPr>
                  <w:rStyle w:val="Hyperlnk"/>
                </w:rPr>
                <w:t>http://www.inera.se</w:t>
              </w:r>
            </w:hyperlink>
          </w:p>
        </w:tc>
      </w:tr>
      <w:tr w:rsidR="0091743A" w:rsidRPr="008E7FFC" w14:paraId="3CDE0109" w14:textId="77777777">
        <w:tc>
          <w:tcPr>
            <w:tcW w:w="562" w:type="dxa"/>
          </w:tcPr>
          <w:p w14:paraId="5AFDFA29" w14:textId="77777777" w:rsidR="0091743A" w:rsidRDefault="0091743A">
            <w:r>
              <w:t>2</w:t>
            </w:r>
          </w:p>
        </w:tc>
        <w:tc>
          <w:tcPr>
            <w:tcW w:w="7932" w:type="dxa"/>
          </w:tcPr>
          <w:p w14:paraId="5C72D83A" w14:textId="1F36FE17" w:rsidR="0091743A" w:rsidRDefault="0091743A">
            <w:r>
              <w:t xml:space="preserve">Tjänstedomäner </w:t>
            </w:r>
            <w:hyperlink r:id="rId18" w:history="1">
              <w:r w:rsidRPr="00F90FFC">
                <w:rPr>
                  <w:rStyle w:val="Hyperlnk"/>
                </w:rPr>
                <w:t>http://rivta.se/domains/index.html</w:t>
              </w:r>
            </w:hyperlink>
          </w:p>
        </w:tc>
      </w:tr>
      <w:tr w:rsidR="0091743A" w:rsidRPr="008E7FFC" w14:paraId="78607D14" w14:textId="77777777">
        <w:tc>
          <w:tcPr>
            <w:tcW w:w="562" w:type="dxa"/>
          </w:tcPr>
          <w:p w14:paraId="2BDA998D" w14:textId="77777777" w:rsidR="0091743A" w:rsidRPr="008E7FFC" w:rsidRDefault="0091743A">
            <w:r>
              <w:t>3</w:t>
            </w:r>
          </w:p>
        </w:tc>
        <w:tc>
          <w:tcPr>
            <w:tcW w:w="7932" w:type="dxa"/>
          </w:tcPr>
          <w:p w14:paraId="7C41838C" w14:textId="3C22D44A" w:rsidR="0091743A" w:rsidRPr="008E7FFC" w:rsidRDefault="0091743A">
            <w:r>
              <w:t xml:space="preserve">RIV TA </w:t>
            </w:r>
            <w:hyperlink r:id="rId19" w:history="1">
              <w:r w:rsidRPr="00F90FFC">
                <w:rPr>
                  <w:rStyle w:val="Hyperlnk"/>
                </w:rPr>
                <w:t>http://rivta.se/documents/</w:t>
              </w:r>
            </w:hyperlink>
          </w:p>
        </w:tc>
      </w:tr>
    </w:tbl>
    <w:p w14:paraId="182E26E7" w14:textId="77777777" w:rsidR="0091743A" w:rsidRDefault="0091743A" w:rsidP="0091743A">
      <w:pPr>
        <w:rPr>
          <w:rFonts w:ascii="Arial" w:hAnsi="Arial" w:cs="Arial"/>
          <w:bCs/>
          <w:kern w:val="32"/>
          <w:sz w:val="36"/>
          <w:szCs w:val="32"/>
        </w:rPr>
      </w:pPr>
      <w:r>
        <w:br w:type="page"/>
      </w:r>
    </w:p>
    <w:p w14:paraId="3D972889" w14:textId="77777777" w:rsidR="0091743A" w:rsidRDefault="0091743A" w:rsidP="0091743A">
      <w:pPr>
        <w:pStyle w:val="Rubrik1"/>
        <w:numPr>
          <w:ilvl w:val="0"/>
          <w:numId w:val="18"/>
        </w:numPr>
        <w:spacing w:before="240" w:after="60"/>
        <w:ind w:left="0" w:firstLine="0"/>
      </w:pPr>
      <w:bookmarkStart w:id="23" w:name="_Toc70335974"/>
      <w:bookmarkStart w:id="24" w:name="_Toc208408294"/>
      <w:r>
        <w:lastRenderedPageBreak/>
        <w:t>Underlag för godkännande</w:t>
      </w:r>
      <w:bookmarkEnd w:id="23"/>
      <w:bookmarkEnd w:id="24"/>
    </w:p>
    <w:p w14:paraId="6AFAE795" w14:textId="77777777" w:rsidR="0091743A" w:rsidRPr="00501FF7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5" w:name="_Toc70335975"/>
      <w:bookmarkStart w:id="26" w:name="_Toc208408295"/>
      <w:r>
        <w:t>Anslutningsobjekt</w:t>
      </w:r>
      <w:bookmarkEnd w:id="25"/>
      <w:bookmarkEnd w:id="26"/>
    </w:p>
    <w:p w14:paraId="36933AD6" w14:textId="77777777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7" w:name="_Toc70335976"/>
      <w:bookmarkStart w:id="28" w:name="_Toc208408296"/>
      <w:r>
        <w:t>Anslutande organisation</w:t>
      </w:r>
      <w:bookmarkEnd w:id="27"/>
      <w:bookmarkEnd w:id="28"/>
    </w:p>
    <w:p w14:paraId="4944F963" w14:textId="5013C0F3" w:rsidR="0091743A" w:rsidRDefault="0091743A" w:rsidP="0091743A">
      <w:r w:rsidRPr="005F0378">
        <w:t>Ange organisation som ska ansluta.</w:t>
      </w:r>
    </w:p>
    <w:p w14:paraId="7620160A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7FA7DFC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C00C3A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35A20B8D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4A1EB14" w14:textId="77777777" w:rsidR="0091743A" w:rsidRPr="00E971EB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9" w:name="_Toc70335977"/>
      <w:bookmarkStart w:id="30" w:name="_Toc208408297"/>
      <w:r w:rsidRPr="00E971EB">
        <w:t>Tjänstekonsumentfabrikat</w:t>
      </w:r>
      <w:bookmarkEnd w:id="29"/>
      <w:bookmarkEnd w:id="30"/>
    </w:p>
    <w:p w14:paraId="72C42359" w14:textId="051B6934" w:rsidR="0091743A" w:rsidRDefault="0091743A" w:rsidP="0091743A">
      <w:r w:rsidRPr="001632E5">
        <w:t>Produktbeteckning</w:t>
      </w:r>
      <w:r w:rsidRPr="00DE6CEC">
        <w:t xml:space="preserve"> och version av den </w:t>
      </w:r>
      <w:r>
        <w:t>tjänstekonsument</w:t>
      </w:r>
      <w:r w:rsidRPr="00DE6CEC">
        <w:t xml:space="preserve"> (anslutningspunkt) som producerar </w:t>
      </w:r>
      <w:r>
        <w:t xml:space="preserve">begäran </w:t>
      </w:r>
      <w:r w:rsidRPr="00DE6CEC">
        <w:t xml:space="preserve">och tolkar </w:t>
      </w:r>
      <w:r>
        <w:t>svaret</w:t>
      </w:r>
      <w:r w:rsidRPr="00DE6CEC">
        <w:t xml:space="preserve"> från </w:t>
      </w:r>
      <w:r w:rsidR="005D1BCE">
        <w:t>producenten</w:t>
      </w:r>
      <w:r w:rsidRPr="00DE6CEC">
        <w:t>.</w:t>
      </w:r>
    </w:p>
    <w:p w14:paraId="698CF94D" w14:textId="77777777" w:rsidR="0091743A" w:rsidRDefault="0091743A" w:rsidP="0091743A">
      <w:r>
        <w:t>Ange standardsystem och egenbyggda komponenter som används.</w:t>
      </w:r>
    </w:p>
    <w:p w14:paraId="6044F56F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08883D5" w14:textId="77777777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1" w:name="_Toc70335978"/>
      <w:bookmarkStart w:id="32" w:name="_Toc208408298"/>
      <w:r>
        <w:t>Källsystemsfabrikat</w:t>
      </w:r>
      <w:bookmarkEnd w:id="31"/>
      <w:bookmarkEnd w:id="32"/>
    </w:p>
    <w:p w14:paraId="20365A6C" w14:textId="77777777" w:rsidR="0091743A" w:rsidRDefault="0091743A" w:rsidP="0091743A">
      <w:r w:rsidRPr="001632E5">
        <w:t>Produktbeteckning</w:t>
      </w:r>
      <w:r>
        <w:t xml:space="preserve"> och version av de källsystem som hanterar originalinformationen som tillgängliggörs genom tjänstekonsumenten.</w:t>
      </w:r>
    </w:p>
    <w:p w14:paraId="6037A51E" w14:textId="77777777" w:rsidR="0091743A" w:rsidRDefault="0091743A" w:rsidP="0091743A">
      <w:r>
        <w:t>Ange standardsystem och egenbyggda komponenter som används.</w:t>
      </w:r>
    </w:p>
    <w:p w14:paraId="51C65F77" w14:textId="77777777" w:rsidR="0091743A" w:rsidRDefault="0091743A" w:rsidP="0091743A">
      <w:r>
        <w:t>Om flera källsystem används, ska applicerbara tester göras för varje källsystem.</w:t>
      </w:r>
    </w:p>
    <w:p w14:paraId="424943D4" w14:textId="77777777" w:rsidR="0091743A" w:rsidRDefault="0091743A" w:rsidP="00917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4C96AD1" w14:textId="52B2E9AE" w:rsidR="00004A0E" w:rsidRDefault="00004A0E" w:rsidP="00004A0E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3" w:name="_Toc458519894"/>
      <w:bookmarkStart w:id="34" w:name="_Toc458519895"/>
      <w:bookmarkStart w:id="35" w:name="_Toc208408299"/>
      <w:bookmarkEnd w:id="33"/>
      <w:bookmarkEnd w:id="34"/>
      <w:r>
        <w:t>Tjänstekontrakt</w:t>
      </w:r>
      <w:bookmarkEnd w:id="35"/>
    </w:p>
    <w:p w14:paraId="0653EF0E" w14:textId="426CFC1F" w:rsidR="00004A0E" w:rsidRDefault="00004A0E" w:rsidP="00004A0E">
      <w:r>
        <w:t xml:space="preserve">Ange det eller de tjänstekontrakt som ansluts och använder </w:t>
      </w:r>
      <w:proofErr w:type="spellStart"/>
      <w:r w:rsidR="007B2FA6">
        <w:t>GetBinaryData</w:t>
      </w:r>
      <w:proofErr w:type="spellEnd"/>
      <w:r w:rsidR="006D5F5A">
        <w:t>-</w:t>
      </w:r>
      <w:r>
        <w:t xml:space="preserve">kontraktet för </w:t>
      </w:r>
      <w:r w:rsidR="007B2FA6">
        <w:t>att hämta bilagor</w:t>
      </w:r>
      <w:r>
        <w:t>.</w:t>
      </w:r>
    </w:p>
    <w:p w14:paraId="6127345D" w14:textId="511FCA10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Tjänstekontrakt</w:t>
      </w:r>
      <w:r>
        <w:tab/>
        <w:t>Version</w:t>
      </w:r>
    </w:p>
    <w:p w14:paraId="3BFADF01" w14:textId="77777777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18647D6" w14:textId="28C8C777" w:rsidR="00004A0E" w:rsidRDefault="00004A0E" w:rsidP="00004A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-----------------------</w:t>
      </w:r>
      <w:r>
        <w:tab/>
        <w:t>-----------</w:t>
      </w:r>
    </w:p>
    <w:p w14:paraId="0FBBEF90" w14:textId="77777777" w:rsidR="0091743A" w:rsidRDefault="0091743A" w:rsidP="0091743A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37E22F18" w14:textId="479142E3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6" w:name="_Toc70335979"/>
      <w:bookmarkStart w:id="37" w:name="_Toc208408300"/>
      <w:r>
        <w:lastRenderedPageBreak/>
        <w:t>Informations</w:t>
      </w:r>
      <w:bookmarkEnd w:id="36"/>
      <w:r w:rsidR="00A96774">
        <w:t>hämtning</w:t>
      </w:r>
      <w:bookmarkEnd w:id="37"/>
    </w:p>
    <w:p w14:paraId="642A7724" w14:textId="77777777" w:rsidR="001A282F" w:rsidRDefault="001A282F" w:rsidP="001A282F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8" w:name="_Toc67055908"/>
      <w:bookmarkStart w:id="39" w:name="_Toc138685900"/>
      <w:bookmarkStart w:id="40" w:name="_Toc208408301"/>
      <w:r>
        <w:t>Teckenkodning</w:t>
      </w:r>
      <w:bookmarkEnd w:id="38"/>
      <w:bookmarkEnd w:id="39"/>
      <w:bookmarkEnd w:id="40"/>
    </w:p>
    <w:p w14:paraId="4C2994AB" w14:textId="648E0E74" w:rsidR="001A282F" w:rsidRDefault="001A282F" w:rsidP="001A282F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request</w:t>
      </w:r>
      <w:proofErr w:type="spellEnd"/>
      <w:r>
        <w:t xml:space="preserve"> ska stödja (UTF-8 eller UTF-16).</w:t>
      </w:r>
    </w:p>
    <w:p w14:paraId="16EE705B" w14:textId="2E0F7B79" w:rsidR="001A282F" w:rsidRDefault="001A282F" w:rsidP="001A282F">
      <w:r>
        <w:t>Ange om tjänste</w:t>
      </w:r>
      <w:r w:rsidR="00670C36">
        <w:t>konsumenten</w:t>
      </w:r>
      <w:r>
        <w:t xml:space="preserve"> uppfyller krav på teckenkodning:</w:t>
      </w:r>
    </w:p>
    <w:p w14:paraId="54590DBA" w14:textId="78FA1A03" w:rsidR="001A282F" w:rsidRDefault="001A282F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Anrop sker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89766D7" w14:textId="5C0FD4D4" w:rsidR="001A282F" w:rsidRDefault="001A282F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Anrop sker med oförvanskade tecken med rätt teckenkodning (</w:t>
      </w:r>
      <w:proofErr w:type="spellStart"/>
      <w:r>
        <w:t>encoding</w:t>
      </w:r>
      <w:proofErr w:type="spellEnd"/>
      <w:r>
        <w:t xml:space="preserve">) </w:t>
      </w:r>
      <w:r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E1EC4D1" w14:textId="5BB62F58" w:rsidR="005B414D" w:rsidRDefault="005E15ED" w:rsidP="001A28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</w:t>
      </w:r>
      <w:r w:rsidR="005B414D">
        <w:t>ommentar:</w:t>
      </w:r>
      <w:r w:rsidR="005B414D">
        <w:br/>
      </w:r>
    </w:p>
    <w:p w14:paraId="7B358601" w14:textId="77777777" w:rsidR="0091743A" w:rsidRPr="00525B4B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1" w:name="_Toc70335980"/>
      <w:bookmarkStart w:id="42" w:name="_Toc208408302"/>
      <w:r w:rsidRPr="00525B4B">
        <w:t>Innehåll i tjänstekontraktet</w:t>
      </w:r>
      <w:bookmarkEnd w:id="41"/>
      <w:bookmarkEnd w:id="42"/>
    </w:p>
    <w:p w14:paraId="1CCC787F" w14:textId="22B7A800" w:rsidR="0091743A" w:rsidRPr="00A96774" w:rsidRDefault="0091743A" w:rsidP="00A96774">
      <w:pPr>
        <w:pStyle w:val="Brdtext"/>
        <w:spacing w:after="160" w:line="288" w:lineRule="auto"/>
        <w:rPr>
          <w:rFonts w:asciiTheme="minorHAnsi" w:hAnsiTheme="minorHAnsi" w:cstheme="minorHAnsi"/>
          <w:b/>
          <w:sz w:val="20"/>
          <w:szCs w:val="20"/>
        </w:rPr>
      </w:pPr>
      <w:r w:rsidRPr="00A96774">
        <w:rPr>
          <w:rFonts w:asciiTheme="minorHAnsi" w:hAnsiTheme="minorHAnsi" w:cstheme="minorHAnsi"/>
          <w:sz w:val="20"/>
          <w:szCs w:val="20"/>
        </w:rPr>
        <w:t xml:space="preserve">Stöd för utveckling och egentester i samband med anslutning tillhandahålls genom en </w:t>
      </w:r>
      <w:proofErr w:type="spellStart"/>
      <w:r w:rsidRPr="00A96774">
        <w:rPr>
          <w:rFonts w:asciiTheme="minorHAnsi" w:hAnsiTheme="minorHAnsi" w:cstheme="minorHAnsi"/>
          <w:sz w:val="20"/>
          <w:szCs w:val="20"/>
        </w:rPr>
        <w:t>SoapUI-valideringsmock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 xml:space="preserve"> med tillhörande testanvisningar.</w:t>
      </w:r>
    </w:p>
    <w:p w14:paraId="6A5BA401" w14:textId="75441101" w:rsidR="0091743A" w:rsidRPr="00A96774" w:rsidRDefault="0091743A" w:rsidP="0041023A">
      <w:pPr>
        <w:pStyle w:val="Brdtext"/>
        <w:spacing w:after="160" w:line="288" w:lineRule="auto"/>
        <w:rPr>
          <w:rFonts w:asciiTheme="minorHAnsi" w:hAnsiTheme="minorHAnsi" w:cstheme="minorHAnsi"/>
          <w:sz w:val="20"/>
          <w:szCs w:val="20"/>
        </w:rPr>
      </w:pPr>
      <w:r w:rsidRPr="00A96774">
        <w:rPr>
          <w:rFonts w:asciiTheme="minorHAnsi" w:hAnsiTheme="minorHAnsi" w:cstheme="minorHAnsi"/>
          <w:sz w:val="20"/>
          <w:szCs w:val="20"/>
        </w:rPr>
        <w:t xml:space="preserve">I releasepaketen för tjänstekontraktet finns det ett </w:t>
      </w:r>
      <w:proofErr w:type="spellStart"/>
      <w:r w:rsidRPr="00A96774">
        <w:rPr>
          <w:rFonts w:asciiTheme="minorHAnsi" w:hAnsiTheme="minorHAnsi" w:cstheme="minorHAnsi"/>
          <w:sz w:val="20"/>
          <w:szCs w:val="20"/>
        </w:rPr>
        <w:t>SoapUI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 xml:space="preserve">-projekt med en </w:t>
      </w:r>
      <w:proofErr w:type="spellStart"/>
      <w:r w:rsidR="00A96774">
        <w:rPr>
          <w:rFonts w:asciiTheme="minorHAnsi" w:hAnsiTheme="minorHAnsi" w:cstheme="minorHAnsi"/>
          <w:sz w:val="20"/>
          <w:szCs w:val="20"/>
        </w:rPr>
        <w:t>GetBinaryData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A96774">
        <w:rPr>
          <w:rFonts w:asciiTheme="minorHAnsi" w:hAnsiTheme="minorHAnsi" w:cstheme="minorHAnsi"/>
          <w:sz w:val="20"/>
          <w:szCs w:val="20"/>
        </w:rPr>
        <w:t>MockService</w:t>
      </w:r>
      <w:proofErr w:type="spellEnd"/>
      <w:r w:rsidRPr="00A96774">
        <w:rPr>
          <w:rFonts w:asciiTheme="minorHAnsi" w:hAnsiTheme="minorHAnsi" w:cstheme="minorHAnsi"/>
          <w:sz w:val="20"/>
          <w:szCs w:val="20"/>
        </w:rPr>
        <w:t>. När denna mock startats, kan tjänstekonsumenten skicka anrop till den, och då kommer schema och Schematron att valideras. Schematron-reglerna (beskrivna i filen constraints.xml) innehåller de tillåtna värden som klassificerats, samt ytterligare regler kring element som sinsemellan är beroende.</w:t>
      </w:r>
    </w:p>
    <w:p w14:paraId="58AFBA90" w14:textId="77777777" w:rsidR="0091743A" w:rsidRPr="00A96774" w:rsidRDefault="0091743A" w:rsidP="0091743A">
      <w:pPr>
        <w:rPr>
          <w:rFonts w:cstheme="minorHAnsi"/>
        </w:rPr>
      </w:pPr>
      <w:r w:rsidRPr="00A96774">
        <w:rPr>
          <w:rFonts w:cstheme="minorHAnsi"/>
        </w:rPr>
        <w:t>Ange vilka element som verifierats utan valideringsfel:</w:t>
      </w:r>
    </w:p>
    <w:p w14:paraId="2581CDF6" w14:textId="49C1067D" w:rsidR="0091743A" w:rsidRDefault="000E0A1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72D11875">
        <w:t>contentType</w:t>
      </w:r>
      <w:proofErr w:type="spellEnd"/>
      <w:r>
        <w:t xml:space="preserve"> </w:t>
      </w:r>
      <w:r w:rsidR="0091743A">
        <w:t>(</w:t>
      </w:r>
      <w:r w:rsidRPr="003C21CE">
        <w:t>MIME-typ</w:t>
      </w:r>
      <w:r>
        <w:t xml:space="preserve"> </w:t>
      </w:r>
      <w:r w:rsidRPr="72D11875">
        <w:t>för det binära innehållet</w:t>
      </w:r>
      <w:r w:rsidR="0091743A">
        <w:t>)</w:t>
      </w:r>
    </w:p>
    <w:p w14:paraId="3BBA15B9" w14:textId="13BF1B2A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664A10E1" w14:textId="16460255" w:rsidR="0091743A" w:rsidRDefault="000E0A1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72D11875">
        <w:t>data</w:t>
      </w:r>
      <w:r>
        <w:t xml:space="preserve"> </w:t>
      </w:r>
      <w:r w:rsidR="0091743A">
        <w:t>(</w:t>
      </w:r>
      <w:r w:rsidRPr="72D11875">
        <w:t>Det faktiska binära innehållet</w:t>
      </w:r>
      <w:r w:rsidR="0091743A">
        <w:t>)</w:t>
      </w:r>
    </w:p>
    <w:p w14:paraId="15E9F05B" w14:textId="13BA1F29" w:rsidR="0091743A" w:rsidRPr="002E0320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70932011" w14:textId="58DA54A0" w:rsidR="0091743A" w:rsidRPr="005E15ED" w:rsidRDefault="000E0A1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lang w:val="nb-NO"/>
        </w:rPr>
      </w:pPr>
      <w:proofErr w:type="spellStart"/>
      <w:r w:rsidRPr="005E15ED">
        <w:rPr>
          <w:lang w:val="nb-NO"/>
        </w:rPr>
        <w:t>resultCode</w:t>
      </w:r>
      <w:proofErr w:type="spellEnd"/>
      <w:r w:rsidRPr="005E15ED">
        <w:rPr>
          <w:lang w:val="nb-NO"/>
        </w:rPr>
        <w:t xml:space="preserve"> </w:t>
      </w:r>
      <w:r w:rsidR="0091743A" w:rsidRPr="005E15ED">
        <w:rPr>
          <w:lang w:val="nb-NO"/>
        </w:rPr>
        <w:t>(</w:t>
      </w:r>
      <w:r w:rsidRPr="005E15ED">
        <w:rPr>
          <w:lang w:val="nb-NO"/>
        </w:rPr>
        <w:t>OK, INFO eller ERROR</w:t>
      </w:r>
      <w:r w:rsidR="0091743A" w:rsidRPr="005E15ED">
        <w:rPr>
          <w:lang w:val="nb-NO"/>
        </w:rPr>
        <w:t>)</w:t>
      </w:r>
    </w:p>
    <w:p w14:paraId="46ED8D96" w14:textId="549844C5" w:rsidR="0091743A" w:rsidRPr="002E0320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6E8332E" w14:textId="6487F0A5" w:rsidR="0091743A" w:rsidRPr="002E0320" w:rsidRDefault="000E0A15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>
        <w:t>resultText</w:t>
      </w:r>
      <w:proofErr w:type="spellEnd"/>
      <w:r>
        <w:t xml:space="preserve"> </w:t>
      </w:r>
      <w:r w:rsidR="0091743A">
        <w:t>(</w:t>
      </w:r>
      <w:r w:rsidRPr="000F585D">
        <w:t>En beskrivande text</w:t>
      </w:r>
      <w:r w:rsidR="0091743A">
        <w:t>)</w:t>
      </w:r>
      <w:r w:rsidR="0091743A">
        <w:br/>
      </w:r>
      <w:r w:rsidR="0091743A" w:rsidRPr="002E0320">
        <w:t xml:space="preserve">[] Ja    </w:t>
      </w:r>
      <w:proofErr w:type="gramStart"/>
      <w:r w:rsidR="0091743A" w:rsidRPr="002E0320">
        <w:t xml:space="preserve">   [</w:t>
      </w:r>
      <w:proofErr w:type="gramEnd"/>
      <w:r w:rsidR="0091743A" w:rsidRPr="002E0320">
        <w:t>] Nej</w:t>
      </w:r>
    </w:p>
    <w:p w14:paraId="09941A30" w14:textId="598298B1" w:rsidR="000E0A15" w:rsidRDefault="005E15ED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</w:t>
      </w:r>
      <w:r w:rsidR="0091743A">
        <w:t>:</w:t>
      </w:r>
      <w:r w:rsidR="000E0A15">
        <w:br/>
      </w:r>
    </w:p>
    <w:p w14:paraId="26BFA81B" w14:textId="579289F1" w:rsidR="0091743A" w:rsidRDefault="009207A6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43" w:name="_Toc70335983"/>
      <w:bookmarkStart w:id="44" w:name="_Toc208408303"/>
      <w:r>
        <w:lastRenderedPageBreak/>
        <w:t>K</w:t>
      </w:r>
      <w:r w:rsidR="0091743A">
        <w:t>rav</w:t>
      </w:r>
      <w:bookmarkEnd w:id="43"/>
      <w:r>
        <w:t xml:space="preserve"> och regler</w:t>
      </w:r>
      <w:bookmarkEnd w:id="44"/>
    </w:p>
    <w:p w14:paraId="6008CCC8" w14:textId="388C1282" w:rsidR="009207A6" w:rsidRDefault="009207A6" w:rsidP="009207A6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5" w:name="_Toc208408304"/>
      <w:r>
        <w:t>Övriga krav</w:t>
      </w:r>
      <w:bookmarkEnd w:id="45"/>
    </w:p>
    <w:p w14:paraId="5506600A" w14:textId="7C7F48C2" w:rsidR="009207A6" w:rsidRPr="00816FF9" w:rsidRDefault="007644F3" w:rsidP="009207A6">
      <w:r w:rsidRPr="00775BAD">
        <w:t>Till detta tjänstekontrakt finns regler som</w:t>
      </w:r>
      <w:r>
        <w:t xml:space="preserve"> uttrycks i TKB. </w:t>
      </w:r>
      <w:r w:rsidR="009207A6" w:rsidRPr="00123F4C">
        <w:t>Hantering av en refererad bilaga måste linjera med regler för informationsbehandling i det tjänstekontrakt eller annat meddelande som bär referensen.</w:t>
      </w:r>
      <w:r>
        <w:t xml:space="preserve"> </w:t>
      </w:r>
    </w:p>
    <w:p w14:paraId="7F2B6238" w14:textId="40605B3E" w:rsidR="009207A6" w:rsidRDefault="009207A6" w:rsidP="00920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Tjänstekonsumenten följer kravet för informationsbehandling </w:t>
      </w:r>
    </w:p>
    <w:p w14:paraId="3E64061D" w14:textId="77777777" w:rsidR="009207A6" w:rsidRDefault="009207A6" w:rsidP="00920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1E4B6579" w14:textId="6DC587B1" w:rsidR="009207A6" w:rsidRPr="00AD282F" w:rsidRDefault="005E15ED" w:rsidP="009207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</w:t>
      </w:r>
      <w:r w:rsidR="009207A6">
        <w:t>:</w:t>
      </w:r>
      <w:r w:rsidR="009207A6">
        <w:br/>
      </w:r>
    </w:p>
    <w:p w14:paraId="63EA39B1" w14:textId="1BD9AB87" w:rsidR="00775BAD" w:rsidRDefault="00775BAD" w:rsidP="00775BAD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6" w:name="_Toc208408305"/>
      <w:r>
        <w:t>Övriga regler</w:t>
      </w:r>
      <w:bookmarkEnd w:id="46"/>
    </w:p>
    <w:p w14:paraId="312E0BCC" w14:textId="79BAF83B" w:rsidR="00A116A0" w:rsidRPr="00A116A0" w:rsidRDefault="00775BAD" w:rsidP="00A116A0">
      <w:r w:rsidRPr="00775BAD">
        <w:t>Till detta tjänstekontrakt finns regler som</w:t>
      </w:r>
      <w:r>
        <w:t xml:space="preserve"> uttrycks i TKB. Ange om tjänstekonsumenten kan hämta</w:t>
      </w:r>
      <w:r w:rsidR="00A25EFB">
        <w:t xml:space="preserve"> </w:t>
      </w:r>
      <w:r w:rsidR="00670C36">
        <w:t>binära bilagor</w:t>
      </w:r>
      <w:r w:rsidR="00A25EFB">
        <w:t xml:space="preserve"> enligt de regler som finns </w:t>
      </w:r>
      <w:r w:rsidR="00A25EFB" w:rsidRPr="00AD282F">
        <w:t>beskrivna i kapit</w:t>
      </w:r>
      <w:r w:rsidR="00A25EFB">
        <w:t>let</w:t>
      </w:r>
      <w:r w:rsidR="00A25EFB" w:rsidRPr="00AD282F">
        <w:t xml:space="preserve"> </w:t>
      </w:r>
      <w:r w:rsidR="00A25EFB">
        <w:rPr>
          <w:i/>
        </w:rPr>
        <w:t>6.1.3 Övriga regler</w:t>
      </w:r>
      <w:r w:rsidR="00A25EFB" w:rsidRPr="00A25EFB">
        <w:rPr>
          <w:iCs/>
        </w:rPr>
        <w:t xml:space="preserve"> </w:t>
      </w:r>
      <w:r w:rsidR="00A25EFB" w:rsidRPr="00AD282F">
        <w:t>i TKB</w:t>
      </w:r>
      <w:r w:rsidR="007644F3">
        <w:t>.</w:t>
      </w:r>
    </w:p>
    <w:p w14:paraId="5DCD3374" w14:textId="60406CD5" w:rsidR="00A25EFB" w:rsidRDefault="00A25EFB" w:rsidP="00A1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Tjänstekonsumenten följer regler i begäran </w:t>
      </w:r>
    </w:p>
    <w:p w14:paraId="5DAB6DEB" w14:textId="2FAB684E" w:rsidR="00A116A0" w:rsidRDefault="00A116A0" w:rsidP="00A1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32F3408B" w14:textId="4AA9DA9E" w:rsidR="00A25EFB" w:rsidRDefault="00A25EFB" w:rsidP="00A25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Tjänstekonsumenten följer allmänna regler </w:t>
      </w:r>
    </w:p>
    <w:p w14:paraId="14A4B18E" w14:textId="59E6E4F9" w:rsidR="00A116A0" w:rsidRDefault="00A116A0" w:rsidP="00A1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AD282F">
        <w:t xml:space="preserve">[] Ja    </w:t>
      </w:r>
      <w:proofErr w:type="gramStart"/>
      <w:r w:rsidRPr="00AD282F">
        <w:t xml:space="preserve">   [</w:t>
      </w:r>
      <w:proofErr w:type="gramEnd"/>
      <w:r w:rsidRPr="00AD282F">
        <w:t>] Nej</w:t>
      </w:r>
    </w:p>
    <w:p w14:paraId="30576AE8" w14:textId="1187088B" w:rsidR="0091743A" w:rsidRDefault="005E15ED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</w:t>
      </w:r>
      <w:r w:rsidR="005B414D">
        <w:t>:</w:t>
      </w:r>
      <w:r w:rsidR="005B414D">
        <w:br/>
      </w:r>
    </w:p>
    <w:p w14:paraId="20FB13D5" w14:textId="1013825B" w:rsidR="0091743A" w:rsidRDefault="0091743A" w:rsidP="0091743A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7" w:name="_Toc70335986"/>
      <w:bookmarkStart w:id="48" w:name="_Toc208408306"/>
      <w:r>
        <w:t>Obehörig åtkomst</w:t>
      </w:r>
      <w:bookmarkEnd w:id="47"/>
      <w:bookmarkEnd w:id="48"/>
    </w:p>
    <w:p w14:paraId="5B349597" w14:textId="77777777" w:rsidR="0091743A" w:rsidRDefault="0091743A" w:rsidP="0091743A">
      <w:r>
        <w:t>Informationen ska inte vara tillgänglig för obehörig åtkomst och tjänstekonsumentens anslutningsarkitektur ska följa de säkerhetsaspekter och krav som RIV-TA stipulerar, främst genom RIV Tekniska Anvisningar Kryptografi [ARK_0036].</w:t>
      </w:r>
    </w:p>
    <w:p w14:paraId="0B5B9913" w14:textId="77777777" w:rsidR="0091743A" w:rsidRDefault="0091743A" w:rsidP="0091743A">
      <w:r>
        <w:t>Ange om tjänstekonsumenten uppfyller de krav och regler som finns med avseende på obehörig åtkomst:</w:t>
      </w:r>
    </w:p>
    <w:p w14:paraId="540C31DD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Tjänstekonsumentens anslutningsarkitektur uppfyller säkerhetsaspekter enligt RIV-TA, och är </w:t>
      </w:r>
      <w:r w:rsidRPr="00171BF4">
        <w:t>även i övrigt skyddad för obehörig åtkomst</w:t>
      </w:r>
    </w:p>
    <w:p w14:paraId="72E1BB75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       [] Nej</w:t>
      </w:r>
    </w:p>
    <w:p w14:paraId="28A78CE7" w14:textId="60372883" w:rsidR="0091743A" w:rsidRDefault="005E15ED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</w:t>
      </w:r>
      <w:r w:rsidR="0091743A">
        <w:t>:</w:t>
      </w:r>
      <w:r w:rsidR="005D1BCE">
        <w:br/>
      </w:r>
    </w:p>
    <w:p w14:paraId="31941284" w14:textId="10DA9233" w:rsidR="00221FBB" w:rsidRDefault="00C31846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49" w:name="_Toc450733784"/>
      <w:bookmarkStart w:id="50" w:name="_Toc70335987"/>
      <w:bookmarkStart w:id="51" w:name="_Toc208408307"/>
      <w:r>
        <w:lastRenderedPageBreak/>
        <w:t xml:space="preserve">Testfall </w:t>
      </w:r>
      <w:r w:rsidR="00221FBB">
        <w:t>för tjänstekontraktet</w:t>
      </w:r>
      <w:bookmarkEnd w:id="51"/>
    </w:p>
    <w:p w14:paraId="4829EE25" w14:textId="3E2E6F70" w:rsidR="00221FBB" w:rsidRDefault="00221FBB" w:rsidP="00221FBB">
      <w:r w:rsidRPr="00A116A0">
        <w:t xml:space="preserve">I releasepaketet finns en </w:t>
      </w:r>
      <w:proofErr w:type="spellStart"/>
      <w:r w:rsidRPr="00A116A0">
        <w:t>mock</w:t>
      </w:r>
      <w:proofErr w:type="spellEnd"/>
      <w:r w:rsidRPr="00A116A0">
        <w:t xml:space="preserve">-tjänst med tillhörande testanvisning för att verifiera stöd för </w:t>
      </w:r>
      <w:r w:rsidR="00BB6C3A">
        <w:t>hämtning av binär</w:t>
      </w:r>
      <w:r w:rsidR="00670C36">
        <w:t>a</w:t>
      </w:r>
      <w:r w:rsidR="00BB6C3A">
        <w:t xml:space="preserve"> </w:t>
      </w:r>
      <w:r w:rsidR="00670C36">
        <w:t>bilagor</w:t>
      </w:r>
      <w:r>
        <w:t>.</w:t>
      </w:r>
      <w:r w:rsidRPr="00A116A0">
        <w:t xml:space="preserve"> </w:t>
      </w:r>
      <w:bookmarkStart w:id="52" w:name="_Hlk66889225"/>
      <w:r w:rsidRPr="00221FBB">
        <w:t xml:space="preserve">Testfallen beskrivs i dokumentet </w:t>
      </w:r>
      <w:r w:rsidR="00BB6C3A">
        <w:t>GetBinaryData</w:t>
      </w:r>
      <w:r w:rsidRPr="00221FBB">
        <w:t>Mock-testanvisning.html</w:t>
      </w:r>
      <w:r w:rsidRPr="00A116A0">
        <w:t xml:space="preserve"> som finns i katalogen test-</w:t>
      </w:r>
      <w:proofErr w:type="spellStart"/>
      <w:r w:rsidRPr="00A116A0">
        <w:t>suite</w:t>
      </w:r>
      <w:proofErr w:type="spellEnd"/>
      <w:r w:rsidRPr="00A116A0">
        <w:t>\</w:t>
      </w:r>
      <w:proofErr w:type="spellStart"/>
      <w:r w:rsidR="00BB6C3A" w:rsidRPr="00BB6C3A">
        <w:t>GetBinaryDataMock</w:t>
      </w:r>
      <w:proofErr w:type="spellEnd"/>
      <w:r w:rsidRPr="00A116A0">
        <w:t>.</w:t>
      </w:r>
      <w:bookmarkEnd w:id="52"/>
    </w:p>
    <w:p w14:paraId="343010D2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som definieras i testanvisningen har genomförts.</w:t>
      </w:r>
    </w:p>
    <w:p w14:paraId="07A4E0EA" w14:textId="656D7BB7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17C2109F" w14:textId="0C71FE26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</w:t>
      </w:r>
      <w:r w:rsidR="00F13665">
        <w:t>testerna</w:t>
      </w:r>
      <w:r>
        <w:t xml:space="preserve"> i ett icke förväntat resultat? </w:t>
      </w:r>
    </w:p>
    <w:p w14:paraId="6C9C1842" w14:textId="70B98221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8747FD4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3B5B9A28" w14:textId="40431474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DB83319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Har avvikelser rörande schema- och Schematronvalidering påträffats? </w:t>
      </w:r>
    </w:p>
    <w:p w14:paraId="4435C5E0" w14:textId="6281842A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126CF774" w14:textId="77777777" w:rsidR="005D1BCE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”Ja” på ovanstående, har dessa avvikelser noterats i detta formulär?</w:t>
      </w:r>
    </w:p>
    <w:p w14:paraId="5DF4F7F1" w14:textId="46003E90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724F415B" w14:textId="1FDE390B" w:rsidR="005D1BCE" w:rsidRDefault="00F13665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Har t</w:t>
      </w:r>
      <w:r w:rsidR="00C31846">
        <w:t>estresultat</w:t>
      </w:r>
      <w:r>
        <w:t>et</w:t>
      </w:r>
      <w:r w:rsidR="00C31846">
        <w:t xml:space="preserve"> från</w:t>
      </w:r>
      <w:r w:rsidR="00B754D5">
        <w:t xml:space="preserve"> </w:t>
      </w:r>
      <w:r>
        <w:t xml:space="preserve">genomförda </w:t>
      </w:r>
      <w:r w:rsidR="00B754D5">
        <w:t>tester</w:t>
      </w:r>
      <w:r w:rsidR="00C31846">
        <w:t xml:space="preserve"> bifogats</w:t>
      </w:r>
      <w:r w:rsidR="00B754D5">
        <w:t>?</w:t>
      </w:r>
    </w:p>
    <w:p w14:paraId="19D8C307" w14:textId="1DD43DB0" w:rsidR="00C31846" w:rsidRDefault="00C31846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A58451E" w14:textId="6398096A" w:rsidR="00C31846" w:rsidRDefault="005E15ED" w:rsidP="00C318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</w:t>
      </w:r>
      <w:r w:rsidR="00C31846">
        <w:t>:</w:t>
      </w:r>
      <w:r w:rsidR="005D1BCE">
        <w:br/>
      </w:r>
    </w:p>
    <w:p w14:paraId="3ED54BD1" w14:textId="6D535941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53" w:name="_Toc208408308"/>
      <w:r>
        <w:t>Övrigt</w:t>
      </w:r>
      <w:bookmarkEnd w:id="49"/>
      <w:bookmarkEnd w:id="50"/>
      <w:bookmarkEnd w:id="53"/>
    </w:p>
    <w:p w14:paraId="17CA58DC" w14:textId="77777777" w:rsidR="0091743A" w:rsidRDefault="0091743A" w:rsidP="0091743A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7D1438E4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D790F8" w14:textId="7C51AEC4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4AA95DA" w14:textId="77777777" w:rsidR="0091743A" w:rsidRDefault="0091743A" w:rsidP="00887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7EB25B0" w14:textId="77777777" w:rsidR="0091743A" w:rsidRDefault="0091743A" w:rsidP="0091743A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54" w:name="_Toc70335988"/>
      <w:bookmarkStart w:id="55" w:name="_Toc208408309"/>
      <w:r>
        <w:t>Kända Avvikelser</w:t>
      </w:r>
      <w:bookmarkEnd w:id="54"/>
      <w:bookmarkEnd w:id="55"/>
    </w:p>
    <w:p w14:paraId="2311BA5D" w14:textId="77777777" w:rsidR="0091743A" w:rsidRDefault="0091743A" w:rsidP="0091743A">
      <w:r>
        <w:t>Lista de avvikelser från kraven i detta formulär som avses finnas kvar vid driftsättning.</w:t>
      </w:r>
    </w:p>
    <w:p w14:paraId="50779761" w14:textId="77777777" w:rsidR="0091743A" w:rsidRDefault="0091743A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Kända avvikelser:</w:t>
      </w:r>
    </w:p>
    <w:p w14:paraId="1DB67921" w14:textId="77777777" w:rsidR="0091743A" w:rsidRDefault="0091743A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BFF9AB" w14:textId="57421899" w:rsidR="0091743A" w:rsidRDefault="0091743A" w:rsidP="008870D5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44D9D602" w14:textId="77777777" w:rsidR="0091743A" w:rsidRDefault="0091743A" w:rsidP="0091743A">
      <w:pPr>
        <w:tabs>
          <w:tab w:val="left" w:pos="4536"/>
        </w:tabs>
      </w:pPr>
    </w:p>
    <w:p w14:paraId="73F3F01A" w14:textId="77777777" w:rsidR="0091743A" w:rsidRDefault="0091743A" w:rsidP="0091743A"/>
    <w:p w14:paraId="5507B2A7" w14:textId="704F0C6E" w:rsidR="00C05A52" w:rsidRDefault="00C05A52" w:rsidP="00C05A52"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6" w:name="_Toc70336880"/>
      <w:bookmarkStart w:id="57" w:name="_Toc208408310"/>
      <w:r>
        <w:lastRenderedPageBreak/>
        <w:t>Datum för ifyllnad och kontaktperson gällande självdeklaration</w:t>
      </w:r>
      <w:bookmarkEnd w:id="56"/>
      <w:bookmarkEnd w:id="57"/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58" w:name="_Toc70336881"/>
      <w:bookmarkStart w:id="59" w:name="_Toc208408311"/>
      <w:r>
        <w:lastRenderedPageBreak/>
        <w:t>Resultat</w:t>
      </w:r>
      <w:bookmarkEnd w:id="58"/>
      <w:bookmarkEnd w:id="59"/>
    </w:p>
    <w:p w14:paraId="5B549009" w14:textId="7874303D" w:rsidR="00C05A52" w:rsidRDefault="00C05A52" w:rsidP="00C05A52">
      <w:pPr>
        <w:keepNext/>
        <w:keepLines/>
      </w:pPr>
      <w:r>
        <w:t>Ineras bedömning av självdeklaration för anslutningsobjektet.</w:t>
      </w:r>
    </w:p>
    <w:p w14:paraId="269F5157" w14:textId="02AC6FF3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2BDE99CE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[]  Underkänd</w:t>
      </w:r>
    </w:p>
    <w:p w14:paraId="46022F05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F43C7C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652FEBE" w14:textId="77777777" w:rsidR="0091743A" w:rsidRDefault="0091743A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3DC67D0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02B70F19" w14:textId="77777777" w:rsidR="0091743A" w:rsidRDefault="0091743A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5EDD06A" w14:textId="1903B1BE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0"/>
      <w:footerReference w:type="default" r:id="rId21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00A63" w14:textId="77777777" w:rsidR="00430D40" w:rsidRDefault="00430D40" w:rsidP="000E2576">
      <w:r>
        <w:separator/>
      </w:r>
    </w:p>
  </w:endnote>
  <w:endnote w:type="continuationSeparator" w:id="0">
    <w:p w14:paraId="76D5AF8E" w14:textId="77777777" w:rsidR="00430D40" w:rsidRDefault="00430D40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42A85928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D36706">
            <w:rPr>
              <w:rFonts w:asciiTheme="minorHAnsi" w:hAnsiTheme="minorHAnsi" w:cstheme="minorHAnsi"/>
              <w:noProof/>
              <w:sz w:val="15"/>
              <w:szCs w:val="15"/>
            </w:rPr>
            <w:t>SjD_TK_</w:t>
          </w:r>
          <w:r w:rsidR="00F53031">
            <w:rPr>
              <w:rFonts w:asciiTheme="minorHAnsi" w:hAnsiTheme="minorHAnsi" w:cstheme="minorHAnsi"/>
              <w:noProof/>
              <w:sz w:val="15"/>
              <w:szCs w:val="15"/>
            </w:rPr>
            <w:t>DE</w:t>
          </w:r>
          <w:r w:rsidR="00D36706">
            <w:rPr>
              <w:rFonts w:asciiTheme="minorHAnsi" w:hAnsiTheme="minorHAnsi" w:cstheme="minorHAnsi"/>
              <w:noProof/>
              <w:sz w:val="15"/>
              <w:szCs w:val="15"/>
            </w:rPr>
            <w:t>_</w:t>
          </w:r>
          <w:r w:rsidR="00F53031">
            <w:rPr>
              <w:rFonts w:asciiTheme="minorHAnsi" w:hAnsiTheme="minorHAnsi" w:cstheme="minorHAnsi"/>
              <w:noProof/>
              <w:sz w:val="15"/>
              <w:szCs w:val="15"/>
            </w:rPr>
            <w:t>getbinarydata</w:t>
          </w:r>
          <w:r w:rsidR="00D36706">
            <w:rPr>
              <w:rFonts w:asciiTheme="minorHAnsi" w:hAnsiTheme="minorHAnsi" w:cstheme="minorHAnsi"/>
              <w:noProof/>
              <w:sz w:val="15"/>
              <w:szCs w:val="15"/>
            </w:rPr>
            <w:t>_1.0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D36706">
            <w:rPr>
              <w:rFonts w:asciiTheme="minorHAnsi" w:hAnsiTheme="minorHAnsi" w:cstheme="minorHAnsi"/>
              <w:sz w:val="15"/>
              <w:szCs w:val="15"/>
            </w:rPr>
            <w:t>Inera test och utveckling AB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76BC9" w14:textId="77777777" w:rsidR="00430D40" w:rsidRDefault="00430D40" w:rsidP="000E2576">
      <w:r>
        <w:separator/>
      </w:r>
    </w:p>
  </w:footnote>
  <w:footnote w:type="continuationSeparator" w:id="0">
    <w:p w14:paraId="08E8E3C5" w14:textId="77777777" w:rsidR="00430D40" w:rsidRDefault="00430D40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7EE708F0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A65B2B" w:rsidRPr="00A65B2B">
            <w:rPr>
              <w:rFonts w:asciiTheme="minorHAnsi" w:hAnsiTheme="minorHAnsi" w:cstheme="minorHAnsi"/>
              <w:sz w:val="15"/>
              <w:szCs w:val="15"/>
              <w:lang w:val="en-US"/>
            </w:rPr>
            <w:t>1.</w:t>
          </w:r>
          <w:r w:rsidR="00D36706">
            <w:rPr>
              <w:rFonts w:asciiTheme="minorHAnsi" w:hAnsiTheme="minorHAnsi" w:cstheme="minorHAnsi"/>
              <w:sz w:val="15"/>
              <w:szCs w:val="15"/>
              <w:lang w:val="en-US"/>
            </w:rPr>
            <w:t>0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4B72AB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4B72AB">
            <w:rPr>
              <w:lang w:val="en-US"/>
            </w:rPr>
            <w:t>0</w:t>
          </w:r>
          <w:r w:rsidR="005E15ED">
            <w:rPr>
              <w:lang w:val="en-US"/>
            </w:rPr>
            <w:t>9</w:t>
          </w:r>
          <w:r w:rsidR="00A65B2B" w:rsidRPr="00A65B2B">
            <w:rPr>
              <w:lang w:val="en-US"/>
            </w:rPr>
            <w:t>-</w:t>
          </w:r>
          <w:r w:rsidR="005E15ED">
            <w:rPr>
              <w:lang w:val="en-US"/>
            </w:rPr>
            <w:t>10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E9B"/>
    <w:rsid w:val="00004A0E"/>
    <w:rsid w:val="00005124"/>
    <w:rsid w:val="00010CDF"/>
    <w:rsid w:val="00023CF5"/>
    <w:rsid w:val="00025C0F"/>
    <w:rsid w:val="00026425"/>
    <w:rsid w:val="000304A9"/>
    <w:rsid w:val="0003102D"/>
    <w:rsid w:val="00031141"/>
    <w:rsid w:val="000318AC"/>
    <w:rsid w:val="00035827"/>
    <w:rsid w:val="000428AA"/>
    <w:rsid w:val="000535C9"/>
    <w:rsid w:val="00060CC2"/>
    <w:rsid w:val="00063100"/>
    <w:rsid w:val="00063BCC"/>
    <w:rsid w:val="00063E6A"/>
    <w:rsid w:val="00075D89"/>
    <w:rsid w:val="00081E07"/>
    <w:rsid w:val="00082469"/>
    <w:rsid w:val="00083807"/>
    <w:rsid w:val="000879D1"/>
    <w:rsid w:val="000927CE"/>
    <w:rsid w:val="000951AB"/>
    <w:rsid w:val="000A1D37"/>
    <w:rsid w:val="000A259F"/>
    <w:rsid w:val="000A3DC3"/>
    <w:rsid w:val="000B1673"/>
    <w:rsid w:val="000B521C"/>
    <w:rsid w:val="000B72CA"/>
    <w:rsid w:val="000C0BC2"/>
    <w:rsid w:val="000C19EE"/>
    <w:rsid w:val="000C60F9"/>
    <w:rsid w:val="000D29F7"/>
    <w:rsid w:val="000D4286"/>
    <w:rsid w:val="000D787A"/>
    <w:rsid w:val="000E0A15"/>
    <w:rsid w:val="000E2576"/>
    <w:rsid w:val="000F470C"/>
    <w:rsid w:val="0010206C"/>
    <w:rsid w:val="00102CED"/>
    <w:rsid w:val="00104807"/>
    <w:rsid w:val="00106E6E"/>
    <w:rsid w:val="0010701D"/>
    <w:rsid w:val="0011207E"/>
    <w:rsid w:val="00114876"/>
    <w:rsid w:val="00136BE5"/>
    <w:rsid w:val="00136C6B"/>
    <w:rsid w:val="00142663"/>
    <w:rsid w:val="00146B6A"/>
    <w:rsid w:val="00153DD1"/>
    <w:rsid w:val="00156BE3"/>
    <w:rsid w:val="00180A4D"/>
    <w:rsid w:val="0019680D"/>
    <w:rsid w:val="001A282F"/>
    <w:rsid w:val="001A7D3F"/>
    <w:rsid w:val="001B2002"/>
    <w:rsid w:val="001B303B"/>
    <w:rsid w:val="001B3BC3"/>
    <w:rsid w:val="001B4BB9"/>
    <w:rsid w:val="001C20C1"/>
    <w:rsid w:val="001D4221"/>
    <w:rsid w:val="001D6551"/>
    <w:rsid w:val="001E3831"/>
    <w:rsid w:val="001F01C1"/>
    <w:rsid w:val="001F594C"/>
    <w:rsid w:val="00203578"/>
    <w:rsid w:val="0020796C"/>
    <w:rsid w:val="00207F13"/>
    <w:rsid w:val="0021531E"/>
    <w:rsid w:val="00215D6C"/>
    <w:rsid w:val="00220B93"/>
    <w:rsid w:val="00221FBB"/>
    <w:rsid w:val="00222A50"/>
    <w:rsid w:val="00226B08"/>
    <w:rsid w:val="0023309C"/>
    <w:rsid w:val="002346A2"/>
    <w:rsid w:val="00235637"/>
    <w:rsid w:val="00237D8B"/>
    <w:rsid w:val="002611BD"/>
    <w:rsid w:val="00285B88"/>
    <w:rsid w:val="002937E6"/>
    <w:rsid w:val="002977B0"/>
    <w:rsid w:val="002A2031"/>
    <w:rsid w:val="002A223C"/>
    <w:rsid w:val="002B6E8E"/>
    <w:rsid w:val="002D12D3"/>
    <w:rsid w:val="002D6259"/>
    <w:rsid w:val="002E7822"/>
    <w:rsid w:val="002F7366"/>
    <w:rsid w:val="00304960"/>
    <w:rsid w:val="00313D2E"/>
    <w:rsid w:val="00315ECE"/>
    <w:rsid w:val="00317330"/>
    <w:rsid w:val="00324BC6"/>
    <w:rsid w:val="0035044E"/>
    <w:rsid w:val="00355D2B"/>
    <w:rsid w:val="0036067A"/>
    <w:rsid w:val="0036462A"/>
    <w:rsid w:val="0038463B"/>
    <w:rsid w:val="003977E2"/>
    <w:rsid w:val="003A0FEC"/>
    <w:rsid w:val="003A7FF8"/>
    <w:rsid w:val="003D12E1"/>
    <w:rsid w:val="003D1AD5"/>
    <w:rsid w:val="003E5BBE"/>
    <w:rsid w:val="003F0BD7"/>
    <w:rsid w:val="003F2A08"/>
    <w:rsid w:val="00401842"/>
    <w:rsid w:val="0041023A"/>
    <w:rsid w:val="00411FB3"/>
    <w:rsid w:val="00413956"/>
    <w:rsid w:val="004166A0"/>
    <w:rsid w:val="00423B0F"/>
    <w:rsid w:val="00430D40"/>
    <w:rsid w:val="004333A3"/>
    <w:rsid w:val="004457CA"/>
    <w:rsid w:val="00453491"/>
    <w:rsid w:val="004539FA"/>
    <w:rsid w:val="00456530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9068B"/>
    <w:rsid w:val="004B3441"/>
    <w:rsid w:val="004B528F"/>
    <w:rsid w:val="004B72AB"/>
    <w:rsid w:val="004C0E62"/>
    <w:rsid w:val="004C584A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3199"/>
    <w:rsid w:val="005472E2"/>
    <w:rsid w:val="005537A8"/>
    <w:rsid w:val="00561A8B"/>
    <w:rsid w:val="00570F63"/>
    <w:rsid w:val="00575871"/>
    <w:rsid w:val="005802B1"/>
    <w:rsid w:val="00580337"/>
    <w:rsid w:val="005855DA"/>
    <w:rsid w:val="00586919"/>
    <w:rsid w:val="00594D98"/>
    <w:rsid w:val="005A403A"/>
    <w:rsid w:val="005A6F62"/>
    <w:rsid w:val="005B414D"/>
    <w:rsid w:val="005B7E27"/>
    <w:rsid w:val="005C4A0C"/>
    <w:rsid w:val="005C6423"/>
    <w:rsid w:val="005D1413"/>
    <w:rsid w:val="005D1BCE"/>
    <w:rsid w:val="005D7BAA"/>
    <w:rsid w:val="005E0CDB"/>
    <w:rsid w:val="005E15ED"/>
    <w:rsid w:val="005E4C67"/>
    <w:rsid w:val="005F29FB"/>
    <w:rsid w:val="005F38AB"/>
    <w:rsid w:val="00606B0F"/>
    <w:rsid w:val="006108A6"/>
    <w:rsid w:val="0061221B"/>
    <w:rsid w:val="006137D6"/>
    <w:rsid w:val="006206D6"/>
    <w:rsid w:val="00627FEC"/>
    <w:rsid w:val="00630706"/>
    <w:rsid w:val="00646E07"/>
    <w:rsid w:val="00661CE0"/>
    <w:rsid w:val="0066768F"/>
    <w:rsid w:val="00670C36"/>
    <w:rsid w:val="0069127A"/>
    <w:rsid w:val="00693ED8"/>
    <w:rsid w:val="00694B87"/>
    <w:rsid w:val="00697C2E"/>
    <w:rsid w:val="006A60A8"/>
    <w:rsid w:val="006A62FB"/>
    <w:rsid w:val="006B3AC6"/>
    <w:rsid w:val="006C0636"/>
    <w:rsid w:val="006C4DA1"/>
    <w:rsid w:val="006D423F"/>
    <w:rsid w:val="006D5F5A"/>
    <w:rsid w:val="006E1CCC"/>
    <w:rsid w:val="006E2F28"/>
    <w:rsid w:val="006E43A5"/>
    <w:rsid w:val="006E6496"/>
    <w:rsid w:val="00706120"/>
    <w:rsid w:val="0070732F"/>
    <w:rsid w:val="00715B81"/>
    <w:rsid w:val="00717C9F"/>
    <w:rsid w:val="007214F3"/>
    <w:rsid w:val="00732E7B"/>
    <w:rsid w:val="00737193"/>
    <w:rsid w:val="00756F89"/>
    <w:rsid w:val="00761F78"/>
    <w:rsid w:val="007644F3"/>
    <w:rsid w:val="00766BEC"/>
    <w:rsid w:val="00771A2B"/>
    <w:rsid w:val="007722E9"/>
    <w:rsid w:val="00772B6E"/>
    <w:rsid w:val="00775BAD"/>
    <w:rsid w:val="007829D2"/>
    <w:rsid w:val="00783074"/>
    <w:rsid w:val="0078522D"/>
    <w:rsid w:val="007A0B53"/>
    <w:rsid w:val="007A13E6"/>
    <w:rsid w:val="007A262C"/>
    <w:rsid w:val="007B18F5"/>
    <w:rsid w:val="007B2FA6"/>
    <w:rsid w:val="007B634A"/>
    <w:rsid w:val="007C5139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3ACF"/>
    <w:rsid w:val="0087533D"/>
    <w:rsid w:val="00875CBE"/>
    <w:rsid w:val="008870D5"/>
    <w:rsid w:val="00892C6D"/>
    <w:rsid w:val="0089458D"/>
    <w:rsid w:val="008A4C32"/>
    <w:rsid w:val="008A525C"/>
    <w:rsid w:val="008C247E"/>
    <w:rsid w:val="008C5285"/>
    <w:rsid w:val="008C5A6D"/>
    <w:rsid w:val="008D4448"/>
    <w:rsid w:val="008D4F31"/>
    <w:rsid w:val="008F13C6"/>
    <w:rsid w:val="008F1F81"/>
    <w:rsid w:val="008F6C53"/>
    <w:rsid w:val="00904C53"/>
    <w:rsid w:val="00906579"/>
    <w:rsid w:val="00910C25"/>
    <w:rsid w:val="0091229C"/>
    <w:rsid w:val="0091743A"/>
    <w:rsid w:val="009207A6"/>
    <w:rsid w:val="00924DE8"/>
    <w:rsid w:val="009255D9"/>
    <w:rsid w:val="00934D21"/>
    <w:rsid w:val="00947BCD"/>
    <w:rsid w:val="00965DF2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1D8D"/>
    <w:rsid w:val="009E5958"/>
    <w:rsid w:val="009E6EF9"/>
    <w:rsid w:val="009E75B7"/>
    <w:rsid w:val="009E7B9D"/>
    <w:rsid w:val="009E7F82"/>
    <w:rsid w:val="009F18FB"/>
    <w:rsid w:val="009F325B"/>
    <w:rsid w:val="009F7607"/>
    <w:rsid w:val="00A076D6"/>
    <w:rsid w:val="00A116A0"/>
    <w:rsid w:val="00A13EBF"/>
    <w:rsid w:val="00A16575"/>
    <w:rsid w:val="00A16C3B"/>
    <w:rsid w:val="00A17B37"/>
    <w:rsid w:val="00A2125B"/>
    <w:rsid w:val="00A23320"/>
    <w:rsid w:val="00A25EFB"/>
    <w:rsid w:val="00A268B0"/>
    <w:rsid w:val="00A273A8"/>
    <w:rsid w:val="00A40FB5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774"/>
    <w:rsid w:val="00A96DA2"/>
    <w:rsid w:val="00AA3A34"/>
    <w:rsid w:val="00AA479A"/>
    <w:rsid w:val="00AA4E67"/>
    <w:rsid w:val="00AA5C9A"/>
    <w:rsid w:val="00AB167A"/>
    <w:rsid w:val="00AB1731"/>
    <w:rsid w:val="00AB24CA"/>
    <w:rsid w:val="00AB57E2"/>
    <w:rsid w:val="00AB7DCD"/>
    <w:rsid w:val="00AC10A4"/>
    <w:rsid w:val="00AC4964"/>
    <w:rsid w:val="00AD282F"/>
    <w:rsid w:val="00AD354E"/>
    <w:rsid w:val="00AD5832"/>
    <w:rsid w:val="00AF5B57"/>
    <w:rsid w:val="00B00491"/>
    <w:rsid w:val="00B076DA"/>
    <w:rsid w:val="00B1580D"/>
    <w:rsid w:val="00B259D8"/>
    <w:rsid w:val="00B273A3"/>
    <w:rsid w:val="00B30455"/>
    <w:rsid w:val="00B32309"/>
    <w:rsid w:val="00B3516D"/>
    <w:rsid w:val="00B4285A"/>
    <w:rsid w:val="00B44172"/>
    <w:rsid w:val="00B5798C"/>
    <w:rsid w:val="00B6416A"/>
    <w:rsid w:val="00B70471"/>
    <w:rsid w:val="00B71B19"/>
    <w:rsid w:val="00B754D5"/>
    <w:rsid w:val="00B77705"/>
    <w:rsid w:val="00B82942"/>
    <w:rsid w:val="00B864B1"/>
    <w:rsid w:val="00B87660"/>
    <w:rsid w:val="00B879D1"/>
    <w:rsid w:val="00B95B29"/>
    <w:rsid w:val="00B96279"/>
    <w:rsid w:val="00BA3167"/>
    <w:rsid w:val="00BB48AC"/>
    <w:rsid w:val="00BB6C3A"/>
    <w:rsid w:val="00BB70B3"/>
    <w:rsid w:val="00BB7B8B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23692"/>
    <w:rsid w:val="00C31846"/>
    <w:rsid w:val="00C4216C"/>
    <w:rsid w:val="00C44F1E"/>
    <w:rsid w:val="00C47C4D"/>
    <w:rsid w:val="00C5584B"/>
    <w:rsid w:val="00C56ACB"/>
    <w:rsid w:val="00C63DA4"/>
    <w:rsid w:val="00C718AA"/>
    <w:rsid w:val="00C80230"/>
    <w:rsid w:val="00C904B8"/>
    <w:rsid w:val="00CB05EA"/>
    <w:rsid w:val="00CB2B10"/>
    <w:rsid w:val="00CC149C"/>
    <w:rsid w:val="00CC3124"/>
    <w:rsid w:val="00CC3657"/>
    <w:rsid w:val="00CC6858"/>
    <w:rsid w:val="00CD2EDF"/>
    <w:rsid w:val="00CD2F4B"/>
    <w:rsid w:val="00CE4E3C"/>
    <w:rsid w:val="00D02A34"/>
    <w:rsid w:val="00D05202"/>
    <w:rsid w:val="00D070FF"/>
    <w:rsid w:val="00D11A29"/>
    <w:rsid w:val="00D16CD4"/>
    <w:rsid w:val="00D20951"/>
    <w:rsid w:val="00D21734"/>
    <w:rsid w:val="00D2298A"/>
    <w:rsid w:val="00D36706"/>
    <w:rsid w:val="00D37668"/>
    <w:rsid w:val="00D4779E"/>
    <w:rsid w:val="00D5168A"/>
    <w:rsid w:val="00D53413"/>
    <w:rsid w:val="00D566B5"/>
    <w:rsid w:val="00D66FCD"/>
    <w:rsid w:val="00D67D8F"/>
    <w:rsid w:val="00D714A2"/>
    <w:rsid w:val="00D834D3"/>
    <w:rsid w:val="00D916E0"/>
    <w:rsid w:val="00DB429A"/>
    <w:rsid w:val="00DE5F5E"/>
    <w:rsid w:val="00DE6148"/>
    <w:rsid w:val="00DE6E17"/>
    <w:rsid w:val="00DF0444"/>
    <w:rsid w:val="00DF19B1"/>
    <w:rsid w:val="00DF42CC"/>
    <w:rsid w:val="00E01726"/>
    <w:rsid w:val="00E0380E"/>
    <w:rsid w:val="00E05BFC"/>
    <w:rsid w:val="00E115CC"/>
    <w:rsid w:val="00E1332B"/>
    <w:rsid w:val="00E221BB"/>
    <w:rsid w:val="00E263C7"/>
    <w:rsid w:val="00E2707E"/>
    <w:rsid w:val="00E33025"/>
    <w:rsid w:val="00E46F84"/>
    <w:rsid w:val="00E47380"/>
    <w:rsid w:val="00E47A71"/>
    <w:rsid w:val="00E50040"/>
    <w:rsid w:val="00E66CA0"/>
    <w:rsid w:val="00E776C7"/>
    <w:rsid w:val="00E9115C"/>
    <w:rsid w:val="00E91622"/>
    <w:rsid w:val="00EA2371"/>
    <w:rsid w:val="00EA678D"/>
    <w:rsid w:val="00EB1E30"/>
    <w:rsid w:val="00EB5CD9"/>
    <w:rsid w:val="00EB60E6"/>
    <w:rsid w:val="00EC5EB1"/>
    <w:rsid w:val="00ED0057"/>
    <w:rsid w:val="00ED6C6F"/>
    <w:rsid w:val="00EF58B6"/>
    <w:rsid w:val="00F0156D"/>
    <w:rsid w:val="00F0684A"/>
    <w:rsid w:val="00F13665"/>
    <w:rsid w:val="00F2680D"/>
    <w:rsid w:val="00F45938"/>
    <w:rsid w:val="00F4778E"/>
    <w:rsid w:val="00F5205D"/>
    <w:rsid w:val="00F5209A"/>
    <w:rsid w:val="00F53031"/>
    <w:rsid w:val="00F61558"/>
    <w:rsid w:val="00F61F0E"/>
    <w:rsid w:val="00F6408C"/>
    <w:rsid w:val="00F70A06"/>
    <w:rsid w:val="00F743E1"/>
    <w:rsid w:val="00F8674E"/>
    <w:rsid w:val="00FA2BB3"/>
    <w:rsid w:val="00FC6F9F"/>
    <w:rsid w:val="00FD10D7"/>
    <w:rsid w:val="00FD3FFC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AE41F5DE-B66D-4EBC-9B89-0AFAEECE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paragraph" w:styleId="Brdtext">
    <w:name w:val="Body Text"/>
    <w:basedOn w:val="Normal"/>
    <w:link w:val="BrdtextChar"/>
    <w:rsid w:val="0091743A"/>
    <w:pPr>
      <w:spacing w:after="0" w:line="240" w:lineRule="auto"/>
    </w:pPr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customStyle="1" w:styleId="BrdtextChar">
    <w:name w:val="Brödtext Char"/>
    <w:basedOn w:val="Standardstycketeckensnitt"/>
    <w:link w:val="Brdtext"/>
    <w:rsid w:val="0091743A"/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styleId="Kommentarsreferens">
    <w:name w:val="annotation reference"/>
    <w:basedOn w:val="Standardstycketeckensnitt"/>
    <w:uiPriority w:val="99"/>
    <w:semiHidden/>
    <w:rsid w:val="00F743E1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F743E1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F743E1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F743E1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F74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C0F"/>
    <w:rsid w:val="000B521C"/>
    <w:rsid w:val="0011425E"/>
    <w:rsid w:val="00197D57"/>
    <w:rsid w:val="00315ECE"/>
    <w:rsid w:val="0036462A"/>
    <w:rsid w:val="0049068B"/>
    <w:rsid w:val="0056180F"/>
    <w:rsid w:val="005855DA"/>
    <w:rsid w:val="00683244"/>
    <w:rsid w:val="00706120"/>
    <w:rsid w:val="008A3852"/>
    <w:rsid w:val="008F13C6"/>
    <w:rsid w:val="009332A5"/>
    <w:rsid w:val="009E1D8D"/>
    <w:rsid w:val="00AC1394"/>
    <w:rsid w:val="00AC6200"/>
    <w:rsid w:val="00AD6B89"/>
    <w:rsid w:val="00C14E59"/>
    <w:rsid w:val="00C52D76"/>
    <w:rsid w:val="00C6644B"/>
    <w:rsid w:val="00C66A38"/>
    <w:rsid w:val="00C7345B"/>
    <w:rsid w:val="00CD2F4B"/>
    <w:rsid w:val="00D11A29"/>
    <w:rsid w:val="00DE56AE"/>
    <w:rsid w:val="00DF5DDD"/>
    <w:rsid w:val="00E439FF"/>
    <w:rsid w:val="00E45085"/>
    <w:rsid w:val="00E555F4"/>
    <w:rsid w:val="00F32401"/>
    <w:rsid w:val="00F34C8D"/>
    <w:rsid w:val="00FF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3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1159</TotalTime>
  <Pages>12</Pages>
  <Words>1842</Words>
  <Characters>9768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Självdeklaration
Tjänstekonsument</vt:lpstr>
      <vt:lpstr>Självdeklaration
Tjänstekonsument</vt:lpstr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Tjänstekonsument</dc:title>
  <dc:subject>GetBinaryData 1.0</dc:subject>
  <dc:creator>Jan Söderman</dc:creator>
  <cp:keywords/>
  <dc:description/>
  <cp:lastModifiedBy>Söderman Jan</cp:lastModifiedBy>
  <cp:revision>41</cp:revision>
  <cp:lastPrinted>2019-02-18T10:06:00Z</cp:lastPrinted>
  <dcterms:created xsi:type="dcterms:W3CDTF">2023-03-31T13:56:00Z</dcterms:created>
  <dcterms:modified xsi:type="dcterms:W3CDTF">2025-09-10T12:55:00Z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  <property fmtid="{D5CDD505-2E9C-101B-9397-08002B2CF9AE}" pid="5" name="TaxCatchAll">
    <vt:lpwstr/>
  </property>
  <property fmtid="{D5CDD505-2E9C-101B-9397-08002B2CF9AE}" pid="6" name="lcf76f155ced4ddcb4097134ff3c332f">
    <vt:lpwstr/>
  </property>
</Properties>
</file>