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19"/>
          <w:lang w:val="sv-SE"/>
        </w:rPr>
        <w:id w:val="870033107"/>
        <w:docPartObj>
          <w:docPartGallery w:val="Cover Pages"/>
          <w:docPartUnique/>
        </w:docPartObj>
      </w:sdtPr>
      <w:sdtEndPr>
        <w:rPr>
          <w:color w:val="auto"/>
          <w:szCs w:val="20"/>
        </w:rPr>
      </w:sdtEndPr>
      <w:sdtContent>
        <w:sdt>
          <w:sdtPr>
            <w:rPr>
              <w:color w:val="E7DAC5" w:themeColor="accent2"/>
              <w:sz w:val="72"/>
              <w:szCs w:val="44"/>
            </w:rPr>
            <w:id w:val="-1712642038"/>
            <w:placeholder>
              <w:docPart w:val="C5C0C2A931474DF3B11D1E4DD9255BE4"/>
            </w:placeholder>
            <w:dataBinding w:prefixMappings="xmlns:ns0='http://purl.org/dc/elements/1.1/' xmlns:ns1='http://schemas.openxmlformats.org/package/2006/metadata/core-properties' " w:xpath="/ns1:coreProperties[1]/ns0:title[1]" w:storeItemID="{6C3C8BC8-F283-45AE-878A-BAB7291924A1}"/>
            <w:text/>
          </w:sdtPr>
          <w:sdtContent>
            <w:p w14:paraId="1974C4CD" w14:textId="50BB56C1" w:rsidR="00D834D3" w:rsidRPr="00D26B99" w:rsidRDefault="00DF5B80" w:rsidP="00D37668">
              <w:pPr>
                <w:pStyle w:val="Rubrik"/>
                <w:rPr>
                  <w:color w:val="E7DAC5" w:themeColor="accent2"/>
                  <w:sz w:val="72"/>
                  <w:szCs w:val="44"/>
                </w:rPr>
              </w:pPr>
              <w:r w:rsidRPr="00D26B99">
                <w:rPr>
                  <w:color w:val="E7DAC5" w:themeColor="accent2"/>
                  <w:sz w:val="72"/>
                  <w:szCs w:val="44"/>
                </w:rPr>
                <w:t>Informations-specifikation för clinicalprocess: healthcond: description</w:t>
              </w:r>
            </w:p>
          </w:sdtContent>
        </w:sdt>
        <w:sdt>
          <w:sdtPr>
            <w:rPr>
              <w:color w:val="FFFFFF" w:themeColor="background1"/>
              <w:lang w:val="sv-SE"/>
            </w:rPr>
            <w:id w:val="1869794757"/>
            <w:placeholder>
              <w:docPart w:val="39DF7ADE8A324C99A70E4C93B9C6265A"/>
            </w:placeholder>
            <w:dataBinding w:prefixMappings="xmlns:ns0='http://purl.org/dc/elements/1.1/' xmlns:ns1='http://schemas.openxmlformats.org/package/2006/metadata/core-properties' " w:xpath="/ns1:coreProperties[1]/ns0:subject[1]" w:storeItemID="{6C3C8BC8-F283-45AE-878A-BAB7291924A1}"/>
            <w:text/>
          </w:sdtPr>
          <w:sdtContent>
            <w:p w14:paraId="2FAEBD19" w14:textId="05E0671B" w:rsidR="00D834D3" w:rsidRPr="006B063D" w:rsidRDefault="000612B3" w:rsidP="0021531E">
              <w:pPr>
                <w:pStyle w:val="Underrubrik"/>
                <w:rPr>
                  <w:color w:val="FFFFFF" w:themeColor="background1"/>
                  <w:lang w:val="sv-SE"/>
                </w:rPr>
              </w:pPr>
              <w:r w:rsidRPr="006B063D">
                <w:rPr>
                  <w:color w:val="FFFFFF" w:themeColor="background1"/>
                  <w:lang w:val="sv-SE"/>
                </w:rPr>
                <w:t>Version:</w:t>
              </w:r>
              <w:r w:rsidR="00DF5B80" w:rsidRPr="006B063D">
                <w:rPr>
                  <w:color w:val="FFFFFF" w:themeColor="background1"/>
                  <w:lang w:val="sv-SE"/>
                </w:rPr>
                <w:t xml:space="preserve"> 3.0</w:t>
              </w:r>
              <w:r w:rsidR="0013603D">
                <w:rPr>
                  <w:color w:val="FFFFFF" w:themeColor="background1"/>
                  <w:lang w:val="sv-SE"/>
                </w:rPr>
                <w:t>.</w:t>
              </w:r>
              <w:r w:rsidR="00825492">
                <w:rPr>
                  <w:color w:val="FFFFFF" w:themeColor="background1"/>
                  <w:lang w:val="sv-SE"/>
                </w:rPr>
                <w:t>4</w:t>
              </w:r>
            </w:p>
          </w:sdtContent>
        </w:sdt>
        <w:p w14:paraId="5D992CA4" w14:textId="77777777" w:rsidR="00D834D3" w:rsidRPr="006B063D" w:rsidRDefault="00D834D3" w:rsidP="00317330">
          <w:pPr>
            <w:rPr>
              <w:bCs/>
              <w:color w:val="A33662" w:themeColor="accent1"/>
              <w:sz w:val="84"/>
              <w:szCs w:val="48"/>
            </w:rPr>
          </w:pPr>
          <w:r w:rsidRPr="006B063D">
            <w:rPr>
              <w:noProof/>
            </w:rPr>
            <w:drawing>
              <wp:anchor distT="0" distB="0" distL="114300" distR="114300" simplePos="0" relativeHeight="251658240" behindDoc="1" locked="1" layoutInCell="1" allowOverlap="1" wp14:anchorId="52C1CC35" wp14:editId="6FC3EA63">
                <wp:simplePos x="0" y="0"/>
                <wp:positionH relativeFrom="page">
                  <wp:posOffset>-8255</wp:posOffset>
                </wp:positionH>
                <wp:positionV relativeFrom="page">
                  <wp:posOffset>-13335</wp:posOffset>
                </wp:positionV>
                <wp:extent cx="7567930" cy="10702290"/>
                <wp:effectExtent l="0" t="0" r="0" b="381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B063D">
            <w:rPr>
              <w:noProof/>
            </w:rPr>
            <w:drawing>
              <wp:anchor distT="0" distB="0" distL="114300" distR="114300" simplePos="0" relativeHeight="251658241" behindDoc="0" locked="1" layoutInCell="1" allowOverlap="1" wp14:anchorId="4A03CFB3" wp14:editId="0F43EA0F">
                <wp:simplePos x="0" y="0"/>
                <wp:positionH relativeFrom="column">
                  <wp:posOffset>4464050</wp:posOffset>
                </wp:positionH>
                <wp:positionV relativeFrom="page">
                  <wp:posOffset>9197975</wp:posOffset>
                </wp:positionV>
                <wp:extent cx="1276985" cy="595630"/>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6B063D">
            <w:br w:type="page"/>
          </w:r>
        </w:p>
      </w:sdtContent>
    </w:sdt>
    <w:sdt>
      <w:sdtPr>
        <w:rPr>
          <w:rFonts w:asciiTheme="minorHAnsi" w:eastAsiaTheme="minorEastAsia" w:hAnsiTheme="minorHAnsi" w:cstheme="minorBidi"/>
          <w:b w:val="0"/>
          <w:color w:val="auto"/>
          <w:sz w:val="20"/>
          <w:szCs w:val="20"/>
          <w:lang w:val="sv-SE"/>
        </w:rPr>
        <w:id w:val="-9920848"/>
        <w:docPartObj>
          <w:docPartGallery w:val="Table of Contents"/>
          <w:docPartUnique/>
        </w:docPartObj>
      </w:sdtPr>
      <w:sdtEndPr>
        <w:rPr>
          <w:bCs/>
        </w:rPr>
      </w:sdtEndPr>
      <w:sdtContent>
        <w:p w14:paraId="7DABCFAE" w14:textId="4833A102" w:rsidR="00934072" w:rsidRDefault="00934072">
          <w:pPr>
            <w:pStyle w:val="Innehllsfrteckningsrubrik"/>
          </w:pPr>
          <w:r>
            <w:rPr>
              <w:lang w:val="sv-SE"/>
            </w:rPr>
            <w:t>Innehållsförteckning</w:t>
          </w:r>
        </w:p>
        <w:p w14:paraId="04BB7F27" w14:textId="6FD12FD8" w:rsidR="00782FD1" w:rsidRDefault="00934072">
          <w:pPr>
            <w:pStyle w:val="Innehll1"/>
            <w:rPr>
              <w:b w:val="0"/>
              <w:kern w:val="2"/>
              <w:sz w:val="22"/>
              <w:szCs w:val="22"/>
              <w14:ligatures w14:val="standardContextual"/>
            </w:rPr>
          </w:pPr>
          <w:r>
            <w:fldChar w:fldCharType="begin"/>
          </w:r>
          <w:r>
            <w:instrText xml:space="preserve"> TOC \o "1-3" \h \z \u </w:instrText>
          </w:r>
          <w:r>
            <w:fldChar w:fldCharType="separate"/>
          </w:r>
          <w:hyperlink w:anchor="_Toc146711890" w:history="1">
            <w:r w:rsidR="00782FD1" w:rsidRPr="00EA3789">
              <w:rPr>
                <w:rStyle w:val="Hyperlnk"/>
              </w:rPr>
              <w:t>Revisionshistorik</w:t>
            </w:r>
            <w:r w:rsidR="00782FD1">
              <w:rPr>
                <w:webHidden/>
              </w:rPr>
              <w:tab/>
            </w:r>
            <w:r w:rsidR="00782FD1">
              <w:rPr>
                <w:webHidden/>
              </w:rPr>
              <w:fldChar w:fldCharType="begin"/>
            </w:r>
            <w:r w:rsidR="00782FD1">
              <w:rPr>
                <w:webHidden/>
              </w:rPr>
              <w:instrText xml:space="preserve"> PAGEREF _Toc146711890 \h </w:instrText>
            </w:r>
            <w:r w:rsidR="00782FD1">
              <w:rPr>
                <w:webHidden/>
              </w:rPr>
            </w:r>
            <w:r w:rsidR="00782FD1">
              <w:rPr>
                <w:webHidden/>
              </w:rPr>
              <w:fldChar w:fldCharType="separate"/>
            </w:r>
            <w:r w:rsidR="00782FD1">
              <w:rPr>
                <w:webHidden/>
              </w:rPr>
              <w:t>2</w:t>
            </w:r>
            <w:r w:rsidR="00782FD1">
              <w:rPr>
                <w:webHidden/>
              </w:rPr>
              <w:fldChar w:fldCharType="end"/>
            </w:r>
          </w:hyperlink>
        </w:p>
        <w:p w14:paraId="2809A847" w14:textId="203C28D2" w:rsidR="00782FD1" w:rsidRDefault="00000000">
          <w:pPr>
            <w:pStyle w:val="Innehll1"/>
            <w:rPr>
              <w:b w:val="0"/>
              <w:kern w:val="2"/>
              <w:sz w:val="22"/>
              <w:szCs w:val="22"/>
              <w14:ligatures w14:val="standardContextual"/>
            </w:rPr>
          </w:pPr>
          <w:hyperlink w:anchor="_Toc146711891" w:history="1">
            <w:r w:rsidR="00782FD1" w:rsidRPr="00EA3789">
              <w:rPr>
                <w:rStyle w:val="Hyperlnk"/>
              </w:rPr>
              <w:t>Referenser</w:t>
            </w:r>
            <w:r w:rsidR="00782FD1">
              <w:rPr>
                <w:webHidden/>
              </w:rPr>
              <w:tab/>
            </w:r>
            <w:r w:rsidR="00782FD1">
              <w:rPr>
                <w:webHidden/>
              </w:rPr>
              <w:fldChar w:fldCharType="begin"/>
            </w:r>
            <w:r w:rsidR="00782FD1">
              <w:rPr>
                <w:webHidden/>
              </w:rPr>
              <w:instrText xml:space="preserve"> PAGEREF _Toc146711891 \h </w:instrText>
            </w:r>
            <w:r w:rsidR="00782FD1">
              <w:rPr>
                <w:webHidden/>
              </w:rPr>
            </w:r>
            <w:r w:rsidR="00782FD1">
              <w:rPr>
                <w:webHidden/>
              </w:rPr>
              <w:fldChar w:fldCharType="separate"/>
            </w:r>
            <w:r w:rsidR="00782FD1">
              <w:rPr>
                <w:webHidden/>
              </w:rPr>
              <w:t>2</w:t>
            </w:r>
            <w:r w:rsidR="00782FD1">
              <w:rPr>
                <w:webHidden/>
              </w:rPr>
              <w:fldChar w:fldCharType="end"/>
            </w:r>
          </w:hyperlink>
        </w:p>
        <w:p w14:paraId="15896C9C" w14:textId="15D1D503" w:rsidR="00782FD1" w:rsidRDefault="00000000">
          <w:pPr>
            <w:pStyle w:val="Innehll1"/>
            <w:rPr>
              <w:b w:val="0"/>
              <w:kern w:val="2"/>
              <w:sz w:val="22"/>
              <w:szCs w:val="22"/>
              <w14:ligatures w14:val="standardContextual"/>
            </w:rPr>
          </w:pPr>
          <w:hyperlink w:anchor="_Toc146711892" w:history="1">
            <w:r w:rsidR="00782FD1" w:rsidRPr="00EA3789">
              <w:rPr>
                <w:rStyle w:val="Hyperlnk"/>
              </w:rPr>
              <w:t>1</w:t>
            </w:r>
            <w:r w:rsidR="00782FD1">
              <w:rPr>
                <w:b w:val="0"/>
                <w:kern w:val="2"/>
                <w:sz w:val="22"/>
                <w:szCs w:val="22"/>
                <w14:ligatures w14:val="standardContextual"/>
              </w:rPr>
              <w:tab/>
            </w:r>
            <w:r w:rsidR="00782FD1" w:rsidRPr="00EA3789">
              <w:rPr>
                <w:rStyle w:val="Hyperlnk"/>
              </w:rPr>
              <w:t>Inledning</w:t>
            </w:r>
            <w:r w:rsidR="00782FD1">
              <w:rPr>
                <w:webHidden/>
              </w:rPr>
              <w:tab/>
            </w:r>
            <w:r w:rsidR="00782FD1">
              <w:rPr>
                <w:webHidden/>
              </w:rPr>
              <w:fldChar w:fldCharType="begin"/>
            </w:r>
            <w:r w:rsidR="00782FD1">
              <w:rPr>
                <w:webHidden/>
              </w:rPr>
              <w:instrText xml:space="preserve"> PAGEREF _Toc146711892 \h </w:instrText>
            </w:r>
            <w:r w:rsidR="00782FD1">
              <w:rPr>
                <w:webHidden/>
              </w:rPr>
            </w:r>
            <w:r w:rsidR="00782FD1">
              <w:rPr>
                <w:webHidden/>
              </w:rPr>
              <w:fldChar w:fldCharType="separate"/>
            </w:r>
            <w:r w:rsidR="00782FD1">
              <w:rPr>
                <w:webHidden/>
              </w:rPr>
              <w:t>3</w:t>
            </w:r>
            <w:r w:rsidR="00782FD1">
              <w:rPr>
                <w:webHidden/>
              </w:rPr>
              <w:fldChar w:fldCharType="end"/>
            </w:r>
          </w:hyperlink>
        </w:p>
        <w:p w14:paraId="541854B8" w14:textId="283C4BCD" w:rsidR="00782FD1" w:rsidRDefault="00000000">
          <w:pPr>
            <w:pStyle w:val="Innehll1"/>
            <w:rPr>
              <w:b w:val="0"/>
              <w:kern w:val="2"/>
              <w:sz w:val="22"/>
              <w:szCs w:val="22"/>
              <w14:ligatures w14:val="standardContextual"/>
            </w:rPr>
          </w:pPr>
          <w:hyperlink w:anchor="_Toc146711893" w:history="1">
            <w:r w:rsidR="00782FD1" w:rsidRPr="00EA3789">
              <w:rPr>
                <w:rStyle w:val="Hyperlnk"/>
              </w:rPr>
              <w:t>2</w:t>
            </w:r>
            <w:r w:rsidR="00782FD1">
              <w:rPr>
                <w:b w:val="0"/>
                <w:kern w:val="2"/>
                <w:sz w:val="22"/>
                <w:szCs w:val="22"/>
                <w14:ligatures w14:val="standardContextual"/>
              </w:rPr>
              <w:tab/>
            </w:r>
            <w:r w:rsidR="00782FD1" w:rsidRPr="00EA3789">
              <w:rPr>
                <w:rStyle w:val="Hyperlnk"/>
              </w:rPr>
              <w:t>Informationssäkerhet</w:t>
            </w:r>
            <w:r w:rsidR="00782FD1">
              <w:rPr>
                <w:webHidden/>
              </w:rPr>
              <w:tab/>
            </w:r>
            <w:r w:rsidR="00782FD1">
              <w:rPr>
                <w:webHidden/>
              </w:rPr>
              <w:fldChar w:fldCharType="begin"/>
            </w:r>
            <w:r w:rsidR="00782FD1">
              <w:rPr>
                <w:webHidden/>
              </w:rPr>
              <w:instrText xml:space="preserve"> PAGEREF _Toc146711893 \h </w:instrText>
            </w:r>
            <w:r w:rsidR="00782FD1">
              <w:rPr>
                <w:webHidden/>
              </w:rPr>
            </w:r>
            <w:r w:rsidR="00782FD1">
              <w:rPr>
                <w:webHidden/>
              </w:rPr>
              <w:fldChar w:fldCharType="separate"/>
            </w:r>
            <w:r w:rsidR="00782FD1">
              <w:rPr>
                <w:webHidden/>
              </w:rPr>
              <w:t>3</w:t>
            </w:r>
            <w:r w:rsidR="00782FD1">
              <w:rPr>
                <w:webHidden/>
              </w:rPr>
              <w:fldChar w:fldCharType="end"/>
            </w:r>
          </w:hyperlink>
        </w:p>
        <w:p w14:paraId="4476EB96" w14:textId="0E2BFCF0" w:rsidR="00782FD1" w:rsidRDefault="00000000">
          <w:pPr>
            <w:pStyle w:val="Innehll1"/>
            <w:rPr>
              <w:b w:val="0"/>
              <w:kern w:val="2"/>
              <w:sz w:val="22"/>
              <w:szCs w:val="22"/>
              <w14:ligatures w14:val="standardContextual"/>
            </w:rPr>
          </w:pPr>
          <w:hyperlink w:anchor="_Toc146711894" w:history="1">
            <w:r w:rsidR="00782FD1" w:rsidRPr="00EA3789">
              <w:rPr>
                <w:rStyle w:val="Hyperlnk"/>
              </w:rPr>
              <w:t>3</w:t>
            </w:r>
            <w:r w:rsidR="00782FD1">
              <w:rPr>
                <w:b w:val="0"/>
                <w:kern w:val="2"/>
                <w:sz w:val="22"/>
                <w:szCs w:val="22"/>
                <w14:ligatures w14:val="standardContextual"/>
              </w:rPr>
              <w:tab/>
            </w:r>
            <w:r w:rsidR="00782FD1" w:rsidRPr="00EA3789">
              <w:rPr>
                <w:rStyle w:val="Hyperlnk"/>
              </w:rPr>
              <w:t>Referensmodellsförteckning</w:t>
            </w:r>
            <w:r w:rsidR="00782FD1">
              <w:rPr>
                <w:webHidden/>
              </w:rPr>
              <w:tab/>
            </w:r>
            <w:r w:rsidR="00782FD1">
              <w:rPr>
                <w:webHidden/>
              </w:rPr>
              <w:fldChar w:fldCharType="begin"/>
            </w:r>
            <w:r w:rsidR="00782FD1">
              <w:rPr>
                <w:webHidden/>
              </w:rPr>
              <w:instrText xml:space="preserve"> PAGEREF _Toc146711894 \h </w:instrText>
            </w:r>
            <w:r w:rsidR="00782FD1">
              <w:rPr>
                <w:webHidden/>
              </w:rPr>
            </w:r>
            <w:r w:rsidR="00782FD1">
              <w:rPr>
                <w:webHidden/>
              </w:rPr>
              <w:fldChar w:fldCharType="separate"/>
            </w:r>
            <w:r w:rsidR="00782FD1">
              <w:rPr>
                <w:webHidden/>
              </w:rPr>
              <w:t>7</w:t>
            </w:r>
            <w:r w:rsidR="00782FD1">
              <w:rPr>
                <w:webHidden/>
              </w:rPr>
              <w:fldChar w:fldCharType="end"/>
            </w:r>
          </w:hyperlink>
        </w:p>
        <w:p w14:paraId="2138C40B" w14:textId="63ECC26C" w:rsidR="00782FD1" w:rsidRDefault="00000000">
          <w:pPr>
            <w:pStyle w:val="Innehll1"/>
            <w:rPr>
              <w:b w:val="0"/>
              <w:kern w:val="2"/>
              <w:sz w:val="22"/>
              <w:szCs w:val="22"/>
              <w14:ligatures w14:val="standardContextual"/>
            </w:rPr>
          </w:pPr>
          <w:hyperlink w:anchor="_Toc146711895" w:history="1">
            <w:r w:rsidR="00782FD1" w:rsidRPr="00EA3789">
              <w:rPr>
                <w:rStyle w:val="Hyperlnk"/>
              </w:rPr>
              <w:t>4</w:t>
            </w:r>
            <w:r w:rsidR="00782FD1">
              <w:rPr>
                <w:b w:val="0"/>
                <w:kern w:val="2"/>
                <w:sz w:val="22"/>
                <w:szCs w:val="22"/>
                <w14:ligatures w14:val="standardContextual"/>
              </w:rPr>
              <w:tab/>
            </w:r>
            <w:r w:rsidR="00782FD1" w:rsidRPr="00EA3789">
              <w:rPr>
                <w:rStyle w:val="Hyperlnk"/>
              </w:rPr>
              <w:t>Processmodell</w:t>
            </w:r>
            <w:r w:rsidR="00782FD1">
              <w:rPr>
                <w:webHidden/>
              </w:rPr>
              <w:tab/>
            </w:r>
            <w:r w:rsidR="00782FD1">
              <w:rPr>
                <w:webHidden/>
              </w:rPr>
              <w:fldChar w:fldCharType="begin"/>
            </w:r>
            <w:r w:rsidR="00782FD1">
              <w:rPr>
                <w:webHidden/>
              </w:rPr>
              <w:instrText xml:space="preserve"> PAGEREF _Toc146711895 \h </w:instrText>
            </w:r>
            <w:r w:rsidR="00782FD1">
              <w:rPr>
                <w:webHidden/>
              </w:rPr>
            </w:r>
            <w:r w:rsidR="00782FD1">
              <w:rPr>
                <w:webHidden/>
              </w:rPr>
              <w:fldChar w:fldCharType="separate"/>
            </w:r>
            <w:r w:rsidR="00782FD1">
              <w:rPr>
                <w:webHidden/>
              </w:rPr>
              <w:t>7</w:t>
            </w:r>
            <w:r w:rsidR="00782FD1">
              <w:rPr>
                <w:webHidden/>
              </w:rPr>
              <w:fldChar w:fldCharType="end"/>
            </w:r>
          </w:hyperlink>
        </w:p>
        <w:p w14:paraId="19C598B7" w14:textId="0FFAB912" w:rsidR="00782FD1" w:rsidRDefault="00000000">
          <w:pPr>
            <w:pStyle w:val="Innehll1"/>
            <w:rPr>
              <w:b w:val="0"/>
              <w:kern w:val="2"/>
              <w:sz w:val="22"/>
              <w:szCs w:val="22"/>
              <w14:ligatures w14:val="standardContextual"/>
            </w:rPr>
          </w:pPr>
          <w:hyperlink w:anchor="_Toc146711896" w:history="1">
            <w:r w:rsidR="00782FD1" w:rsidRPr="00EA3789">
              <w:rPr>
                <w:rStyle w:val="Hyperlnk"/>
              </w:rPr>
              <w:t>5</w:t>
            </w:r>
            <w:r w:rsidR="00782FD1">
              <w:rPr>
                <w:b w:val="0"/>
                <w:kern w:val="2"/>
                <w:sz w:val="22"/>
                <w:szCs w:val="22"/>
                <w14:ligatures w14:val="standardContextual"/>
              </w:rPr>
              <w:tab/>
            </w:r>
            <w:r w:rsidR="00782FD1" w:rsidRPr="00EA3789">
              <w:rPr>
                <w:rStyle w:val="Hyperlnk"/>
              </w:rPr>
              <w:t>Flödesbeskrivning och Användningsfall</w:t>
            </w:r>
            <w:r w:rsidR="00782FD1">
              <w:rPr>
                <w:webHidden/>
              </w:rPr>
              <w:tab/>
            </w:r>
            <w:r w:rsidR="00782FD1">
              <w:rPr>
                <w:webHidden/>
              </w:rPr>
              <w:fldChar w:fldCharType="begin"/>
            </w:r>
            <w:r w:rsidR="00782FD1">
              <w:rPr>
                <w:webHidden/>
              </w:rPr>
              <w:instrText xml:space="preserve"> PAGEREF _Toc146711896 \h </w:instrText>
            </w:r>
            <w:r w:rsidR="00782FD1">
              <w:rPr>
                <w:webHidden/>
              </w:rPr>
            </w:r>
            <w:r w:rsidR="00782FD1">
              <w:rPr>
                <w:webHidden/>
              </w:rPr>
              <w:fldChar w:fldCharType="separate"/>
            </w:r>
            <w:r w:rsidR="00782FD1">
              <w:rPr>
                <w:webHidden/>
              </w:rPr>
              <w:t>8</w:t>
            </w:r>
            <w:r w:rsidR="00782FD1">
              <w:rPr>
                <w:webHidden/>
              </w:rPr>
              <w:fldChar w:fldCharType="end"/>
            </w:r>
          </w:hyperlink>
        </w:p>
        <w:p w14:paraId="4C80593B" w14:textId="29CFB24E" w:rsidR="00782FD1" w:rsidRDefault="00000000">
          <w:pPr>
            <w:pStyle w:val="Innehll2"/>
            <w:tabs>
              <w:tab w:val="left" w:pos="1361"/>
            </w:tabs>
            <w:rPr>
              <w:kern w:val="2"/>
              <w:sz w:val="22"/>
              <w:szCs w:val="22"/>
              <w:lang w:eastAsia="sv-SE"/>
              <w14:ligatures w14:val="standardContextual"/>
            </w:rPr>
          </w:pPr>
          <w:hyperlink w:anchor="_Toc146711897" w:history="1">
            <w:r w:rsidR="00782FD1" w:rsidRPr="00EA3789">
              <w:rPr>
                <w:rStyle w:val="Hyperlnk"/>
              </w:rPr>
              <w:t>5.1</w:t>
            </w:r>
            <w:r w:rsidR="00782FD1">
              <w:rPr>
                <w:kern w:val="2"/>
                <w:sz w:val="22"/>
                <w:szCs w:val="22"/>
                <w:lang w:eastAsia="sv-SE"/>
                <w14:ligatures w14:val="standardContextual"/>
              </w:rPr>
              <w:tab/>
            </w:r>
            <w:r w:rsidR="00782FD1" w:rsidRPr="00EA3789">
              <w:rPr>
                <w:rStyle w:val="Hyperlnk"/>
              </w:rPr>
              <w:t>Användningsfall</w:t>
            </w:r>
            <w:r w:rsidR="00782FD1">
              <w:rPr>
                <w:webHidden/>
              </w:rPr>
              <w:tab/>
            </w:r>
            <w:r w:rsidR="00782FD1">
              <w:rPr>
                <w:webHidden/>
              </w:rPr>
              <w:fldChar w:fldCharType="begin"/>
            </w:r>
            <w:r w:rsidR="00782FD1">
              <w:rPr>
                <w:webHidden/>
              </w:rPr>
              <w:instrText xml:space="preserve"> PAGEREF _Toc146711897 \h </w:instrText>
            </w:r>
            <w:r w:rsidR="00782FD1">
              <w:rPr>
                <w:webHidden/>
              </w:rPr>
            </w:r>
            <w:r w:rsidR="00782FD1">
              <w:rPr>
                <w:webHidden/>
              </w:rPr>
              <w:fldChar w:fldCharType="separate"/>
            </w:r>
            <w:r w:rsidR="00782FD1">
              <w:rPr>
                <w:webHidden/>
              </w:rPr>
              <w:t>8</w:t>
            </w:r>
            <w:r w:rsidR="00782FD1">
              <w:rPr>
                <w:webHidden/>
              </w:rPr>
              <w:fldChar w:fldCharType="end"/>
            </w:r>
          </w:hyperlink>
        </w:p>
        <w:p w14:paraId="72EC0179" w14:textId="61537890" w:rsidR="00782FD1" w:rsidRDefault="00000000">
          <w:pPr>
            <w:pStyle w:val="Innehll2"/>
            <w:tabs>
              <w:tab w:val="left" w:pos="1361"/>
            </w:tabs>
            <w:rPr>
              <w:kern w:val="2"/>
              <w:sz w:val="22"/>
              <w:szCs w:val="22"/>
              <w:lang w:eastAsia="sv-SE"/>
              <w14:ligatures w14:val="standardContextual"/>
            </w:rPr>
          </w:pPr>
          <w:hyperlink w:anchor="_Toc146711898" w:history="1">
            <w:r w:rsidR="00782FD1" w:rsidRPr="00EA3789">
              <w:rPr>
                <w:rStyle w:val="Hyperlnk"/>
              </w:rPr>
              <w:t>5.2</w:t>
            </w:r>
            <w:r w:rsidR="00782FD1">
              <w:rPr>
                <w:kern w:val="2"/>
                <w:sz w:val="22"/>
                <w:szCs w:val="22"/>
                <w:lang w:eastAsia="sv-SE"/>
                <w14:ligatures w14:val="standardContextual"/>
              </w:rPr>
              <w:tab/>
            </w:r>
            <w:r w:rsidR="00782FD1" w:rsidRPr="00EA3789">
              <w:rPr>
                <w:rStyle w:val="Hyperlnk"/>
              </w:rPr>
              <w:t>Flödesbeskrivning</w:t>
            </w:r>
            <w:r w:rsidR="00782FD1">
              <w:rPr>
                <w:webHidden/>
              </w:rPr>
              <w:tab/>
            </w:r>
            <w:r w:rsidR="00782FD1">
              <w:rPr>
                <w:webHidden/>
              </w:rPr>
              <w:fldChar w:fldCharType="begin"/>
            </w:r>
            <w:r w:rsidR="00782FD1">
              <w:rPr>
                <w:webHidden/>
              </w:rPr>
              <w:instrText xml:space="preserve"> PAGEREF _Toc146711898 \h </w:instrText>
            </w:r>
            <w:r w:rsidR="00782FD1">
              <w:rPr>
                <w:webHidden/>
              </w:rPr>
            </w:r>
            <w:r w:rsidR="00782FD1">
              <w:rPr>
                <w:webHidden/>
              </w:rPr>
              <w:fldChar w:fldCharType="separate"/>
            </w:r>
            <w:r w:rsidR="00782FD1">
              <w:rPr>
                <w:webHidden/>
              </w:rPr>
              <w:t>8</w:t>
            </w:r>
            <w:r w:rsidR="00782FD1">
              <w:rPr>
                <w:webHidden/>
              </w:rPr>
              <w:fldChar w:fldCharType="end"/>
            </w:r>
          </w:hyperlink>
        </w:p>
        <w:p w14:paraId="63018560" w14:textId="44788040" w:rsidR="00782FD1" w:rsidRDefault="00000000">
          <w:pPr>
            <w:pStyle w:val="Innehll3"/>
            <w:tabs>
              <w:tab w:val="left" w:pos="1701"/>
            </w:tabs>
            <w:rPr>
              <w:kern w:val="2"/>
              <w:sz w:val="22"/>
              <w:szCs w:val="22"/>
              <w:lang w:eastAsia="sv-SE"/>
              <w14:ligatures w14:val="standardContextual"/>
            </w:rPr>
          </w:pPr>
          <w:hyperlink w:anchor="_Toc146711899" w:history="1">
            <w:r w:rsidR="00782FD1" w:rsidRPr="00EA3789">
              <w:rPr>
                <w:rStyle w:val="Hyperlnk"/>
              </w:rPr>
              <w:t>5.2.1</w:t>
            </w:r>
            <w:r w:rsidR="00782FD1">
              <w:rPr>
                <w:kern w:val="2"/>
                <w:sz w:val="22"/>
                <w:szCs w:val="22"/>
                <w:lang w:eastAsia="sv-SE"/>
                <w14:ligatures w14:val="standardContextual"/>
              </w:rPr>
              <w:tab/>
            </w:r>
            <w:r w:rsidR="00782FD1" w:rsidRPr="00EA3789">
              <w:rPr>
                <w:rStyle w:val="Hyperlnk"/>
              </w:rPr>
              <w:t>Roller (Aktörer) i arbetsflödet</w:t>
            </w:r>
            <w:r w:rsidR="00782FD1">
              <w:rPr>
                <w:webHidden/>
              </w:rPr>
              <w:tab/>
            </w:r>
            <w:r w:rsidR="00782FD1">
              <w:rPr>
                <w:webHidden/>
              </w:rPr>
              <w:fldChar w:fldCharType="begin"/>
            </w:r>
            <w:r w:rsidR="00782FD1">
              <w:rPr>
                <w:webHidden/>
              </w:rPr>
              <w:instrText xml:space="preserve"> PAGEREF _Toc146711899 \h </w:instrText>
            </w:r>
            <w:r w:rsidR="00782FD1">
              <w:rPr>
                <w:webHidden/>
              </w:rPr>
            </w:r>
            <w:r w:rsidR="00782FD1">
              <w:rPr>
                <w:webHidden/>
              </w:rPr>
              <w:fldChar w:fldCharType="separate"/>
            </w:r>
            <w:r w:rsidR="00782FD1">
              <w:rPr>
                <w:webHidden/>
              </w:rPr>
              <w:t>8</w:t>
            </w:r>
            <w:r w:rsidR="00782FD1">
              <w:rPr>
                <w:webHidden/>
              </w:rPr>
              <w:fldChar w:fldCharType="end"/>
            </w:r>
          </w:hyperlink>
        </w:p>
        <w:p w14:paraId="4C66AEFB" w14:textId="620690A1" w:rsidR="00782FD1" w:rsidRDefault="00000000">
          <w:pPr>
            <w:pStyle w:val="Innehll3"/>
            <w:tabs>
              <w:tab w:val="left" w:pos="1701"/>
            </w:tabs>
            <w:rPr>
              <w:kern w:val="2"/>
              <w:sz w:val="22"/>
              <w:szCs w:val="22"/>
              <w:lang w:eastAsia="sv-SE"/>
              <w14:ligatures w14:val="standardContextual"/>
            </w:rPr>
          </w:pPr>
          <w:hyperlink w:anchor="_Toc146711900" w:history="1">
            <w:r w:rsidR="00782FD1" w:rsidRPr="00EA3789">
              <w:rPr>
                <w:rStyle w:val="Hyperlnk"/>
              </w:rPr>
              <w:t>5.2.2</w:t>
            </w:r>
            <w:r w:rsidR="00782FD1">
              <w:rPr>
                <w:kern w:val="2"/>
                <w:sz w:val="22"/>
                <w:szCs w:val="22"/>
                <w:lang w:eastAsia="sv-SE"/>
                <w14:ligatures w14:val="standardContextual"/>
              </w:rPr>
              <w:tab/>
            </w:r>
            <w:r w:rsidR="00782FD1" w:rsidRPr="00EA3789">
              <w:rPr>
                <w:rStyle w:val="Hyperlnk"/>
              </w:rPr>
              <w:t>Arbetssteg</w:t>
            </w:r>
            <w:r w:rsidR="00782FD1">
              <w:rPr>
                <w:webHidden/>
              </w:rPr>
              <w:tab/>
            </w:r>
            <w:r w:rsidR="00782FD1">
              <w:rPr>
                <w:webHidden/>
              </w:rPr>
              <w:fldChar w:fldCharType="begin"/>
            </w:r>
            <w:r w:rsidR="00782FD1">
              <w:rPr>
                <w:webHidden/>
              </w:rPr>
              <w:instrText xml:space="preserve"> PAGEREF _Toc146711900 \h </w:instrText>
            </w:r>
            <w:r w:rsidR="00782FD1">
              <w:rPr>
                <w:webHidden/>
              </w:rPr>
            </w:r>
            <w:r w:rsidR="00782FD1">
              <w:rPr>
                <w:webHidden/>
              </w:rPr>
              <w:fldChar w:fldCharType="separate"/>
            </w:r>
            <w:r w:rsidR="00782FD1">
              <w:rPr>
                <w:webHidden/>
              </w:rPr>
              <w:t>9</w:t>
            </w:r>
            <w:r w:rsidR="00782FD1">
              <w:rPr>
                <w:webHidden/>
              </w:rPr>
              <w:fldChar w:fldCharType="end"/>
            </w:r>
          </w:hyperlink>
        </w:p>
        <w:p w14:paraId="1A53BDBC" w14:textId="5264E817" w:rsidR="00782FD1" w:rsidRDefault="00000000">
          <w:pPr>
            <w:pStyle w:val="Innehll1"/>
            <w:rPr>
              <w:b w:val="0"/>
              <w:kern w:val="2"/>
              <w:sz w:val="22"/>
              <w:szCs w:val="22"/>
              <w14:ligatures w14:val="standardContextual"/>
            </w:rPr>
          </w:pPr>
          <w:hyperlink w:anchor="_Toc146711901" w:history="1">
            <w:r w:rsidR="00782FD1" w:rsidRPr="00EA3789">
              <w:rPr>
                <w:rStyle w:val="Hyperlnk"/>
              </w:rPr>
              <w:t>6</w:t>
            </w:r>
            <w:r w:rsidR="00782FD1">
              <w:rPr>
                <w:b w:val="0"/>
                <w:kern w:val="2"/>
                <w:sz w:val="22"/>
                <w:szCs w:val="22"/>
                <w14:ligatures w14:val="standardContextual"/>
              </w:rPr>
              <w:tab/>
            </w:r>
            <w:r w:rsidR="00782FD1" w:rsidRPr="00EA3789">
              <w:rPr>
                <w:rStyle w:val="Hyperlnk"/>
              </w:rPr>
              <w:t>Begreppsmodell och beskrivning</w:t>
            </w:r>
            <w:r w:rsidR="00782FD1">
              <w:rPr>
                <w:webHidden/>
              </w:rPr>
              <w:tab/>
            </w:r>
            <w:r w:rsidR="00782FD1">
              <w:rPr>
                <w:webHidden/>
              </w:rPr>
              <w:fldChar w:fldCharType="begin"/>
            </w:r>
            <w:r w:rsidR="00782FD1">
              <w:rPr>
                <w:webHidden/>
              </w:rPr>
              <w:instrText xml:space="preserve"> PAGEREF _Toc146711901 \h </w:instrText>
            </w:r>
            <w:r w:rsidR="00782FD1">
              <w:rPr>
                <w:webHidden/>
              </w:rPr>
            </w:r>
            <w:r w:rsidR="00782FD1">
              <w:rPr>
                <w:webHidden/>
              </w:rPr>
              <w:fldChar w:fldCharType="separate"/>
            </w:r>
            <w:r w:rsidR="00782FD1">
              <w:rPr>
                <w:webHidden/>
              </w:rPr>
              <w:t>10</w:t>
            </w:r>
            <w:r w:rsidR="00782FD1">
              <w:rPr>
                <w:webHidden/>
              </w:rPr>
              <w:fldChar w:fldCharType="end"/>
            </w:r>
          </w:hyperlink>
        </w:p>
        <w:p w14:paraId="19A29404" w14:textId="5D614555" w:rsidR="00782FD1" w:rsidRDefault="00000000">
          <w:pPr>
            <w:pStyle w:val="Innehll2"/>
            <w:tabs>
              <w:tab w:val="left" w:pos="1361"/>
            </w:tabs>
            <w:rPr>
              <w:kern w:val="2"/>
              <w:sz w:val="22"/>
              <w:szCs w:val="22"/>
              <w:lang w:eastAsia="sv-SE"/>
              <w14:ligatures w14:val="standardContextual"/>
            </w:rPr>
          </w:pPr>
          <w:hyperlink w:anchor="_Toc146711902" w:history="1">
            <w:r w:rsidR="00782FD1" w:rsidRPr="00EA3789">
              <w:rPr>
                <w:rStyle w:val="Hyperlnk"/>
              </w:rPr>
              <w:t>6.1</w:t>
            </w:r>
            <w:r w:rsidR="00782FD1">
              <w:rPr>
                <w:kern w:val="2"/>
                <w:sz w:val="22"/>
                <w:szCs w:val="22"/>
                <w:lang w:eastAsia="sv-SE"/>
                <w14:ligatures w14:val="standardContextual"/>
              </w:rPr>
              <w:tab/>
            </w:r>
            <w:r w:rsidR="00782FD1" w:rsidRPr="00EA3789">
              <w:rPr>
                <w:rStyle w:val="Hyperlnk"/>
              </w:rPr>
              <w:t>Beskrivning av begrepp</w:t>
            </w:r>
            <w:r w:rsidR="00782FD1">
              <w:rPr>
                <w:webHidden/>
              </w:rPr>
              <w:tab/>
            </w:r>
            <w:r w:rsidR="00782FD1">
              <w:rPr>
                <w:webHidden/>
              </w:rPr>
              <w:fldChar w:fldCharType="begin"/>
            </w:r>
            <w:r w:rsidR="00782FD1">
              <w:rPr>
                <w:webHidden/>
              </w:rPr>
              <w:instrText xml:space="preserve"> PAGEREF _Toc146711902 \h </w:instrText>
            </w:r>
            <w:r w:rsidR="00782FD1">
              <w:rPr>
                <w:webHidden/>
              </w:rPr>
            </w:r>
            <w:r w:rsidR="00782FD1">
              <w:rPr>
                <w:webHidden/>
              </w:rPr>
              <w:fldChar w:fldCharType="separate"/>
            </w:r>
            <w:r w:rsidR="00782FD1">
              <w:rPr>
                <w:webHidden/>
              </w:rPr>
              <w:t>11</w:t>
            </w:r>
            <w:r w:rsidR="00782FD1">
              <w:rPr>
                <w:webHidden/>
              </w:rPr>
              <w:fldChar w:fldCharType="end"/>
            </w:r>
          </w:hyperlink>
        </w:p>
        <w:p w14:paraId="0D151235" w14:textId="5358FF52" w:rsidR="00782FD1" w:rsidRDefault="00000000">
          <w:pPr>
            <w:pStyle w:val="Innehll1"/>
            <w:rPr>
              <w:b w:val="0"/>
              <w:kern w:val="2"/>
              <w:sz w:val="22"/>
              <w:szCs w:val="22"/>
              <w14:ligatures w14:val="standardContextual"/>
            </w:rPr>
          </w:pPr>
          <w:hyperlink w:anchor="_Toc146711903" w:history="1">
            <w:r w:rsidR="00782FD1" w:rsidRPr="00EA3789">
              <w:rPr>
                <w:rStyle w:val="Hyperlnk"/>
              </w:rPr>
              <w:t>7</w:t>
            </w:r>
            <w:r w:rsidR="00782FD1">
              <w:rPr>
                <w:b w:val="0"/>
                <w:kern w:val="2"/>
                <w:sz w:val="22"/>
                <w:szCs w:val="22"/>
                <w14:ligatures w14:val="standardContextual"/>
              </w:rPr>
              <w:tab/>
            </w:r>
            <w:r w:rsidR="00782FD1" w:rsidRPr="00EA3789">
              <w:rPr>
                <w:rStyle w:val="Hyperlnk"/>
              </w:rPr>
              <w:t>Informationsmodell och beskrivning</w:t>
            </w:r>
            <w:r w:rsidR="00782FD1">
              <w:rPr>
                <w:webHidden/>
              </w:rPr>
              <w:tab/>
            </w:r>
            <w:r w:rsidR="00782FD1">
              <w:rPr>
                <w:webHidden/>
              </w:rPr>
              <w:fldChar w:fldCharType="begin"/>
            </w:r>
            <w:r w:rsidR="00782FD1">
              <w:rPr>
                <w:webHidden/>
              </w:rPr>
              <w:instrText xml:space="preserve"> PAGEREF _Toc146711903 \h </w:instrText>
            </w:r>
            <w:r w:rsidR="00782FD1">
              <w:rPr>
                <w:webHidden/>
              </w:rPr>
            </w:r>
            <w:r w:rsidR="00782FD1">
              <w:rPr>
                <w:webHidden/>
              </w:rPr>
              <w:fldChar w:fldCharType="separate"/>
            </w:r>
            <w:r w:rsidR="00782FD1">
              <w:rPr>
                <w:webHidden/>
              </w:rPr>
              <w:t>13</w:t>
            </w:r>
            <w:r w:rsidR="00782FD1">
              <w:rPr>
                <w:webHidden/>
              </w:rPr>
              <w:fldChar w:fldCharType="end"/>
            </w:r>
          </w:hyperlink>
        </w:p>
        <w:p w14:paraId="7C6829EE" w14:textId="4FFE4818" w:rsidR="00782FD1" w:rsidRDefault="00000000">
          <w:pPr>
            <w:pStyle w:val="Innehll1"/>
            <w:rPr>
              <w:b w:val="0"/>
              <w:kern w:val="2"/>
              <w:sz w:val="22"/>
              <w:szCs w:val="22"/>
              <w14:ligatures w14:val="standardContextual"/>
            </w:rPr>
          </w:pPr>
          <w:hyperlink w:anchor="_Toc146711904" w:history="1">
            <w:r w:rsidR="00782FD1" w:rsidRPr="00EA3789">
              <w:rPr>
                <w:rStyle w:val="Hyperlnk"/>
              </w:rPr>
              <w:t>8</w:t>
            </w:r>
            <w:r w:rsidR="00782FD1">
              <w:rPr>
                <w:b w:val="0"/>
                <w:kern w:val="2"/>
                <w:sz w:val="22"/>
                <w:szCs w:val="22"/>
                <w14:ligatures w14:val="standardContextual"/>
              </w:rPr>
              <w:tab/>
            </w:r>
            <w:r w:rsidR="00782FD1" w:rsidRPr="00EA3789">
              <w:rPr>
                <w:rStyle w:val="Hyperlnk"/>
              </w:rPr>
              <w:t>Klasser och attribut</w:t>
            </w:r>
            <w:r w:rsidR="00782FD1">
              <w:rPr>
                <w:webHidden/>
              </w:rPr>
              <w:tab/>
            </w:r>
            <w:r w:rsidR="00782FD1">
              <w:rPr>
                <w:webHidden/>
              </w:rPr>
              <w:fldChar w:fldCharType="begin"/>
            </w:r>
            <w:r w:rsidR="00782FD1">
              <w:rPr>
                <w:webHidden/>
              </w:rPr>
              <w:instrText xml:space="preserve"> PAGEREF _Toc146711904 \h </w:instrText>
            </w:r>
            <w:r w:rsidR="00782FD1">
              <w:rPr>
                <w:webHidden/>
              </w:rPr>
            </w:r>
            <w:r w:rsidR="00782FD1">
              <w:rPr>
                <w:webHidden/>
              </w:rPr>
              <w:fldChar w:fldCharType="separate"/>
            </w:r>
            <w:r w:rsidR="00782FD1">
              <w:rPr>
                <w:webHidden/>
              </w:rPr>
              <w:t>14</w:t>
            </w:r>
            <w:r w:rsidR="00782FD1">
              <w:rPr>
                <w:webHidden/>
              </w:rPr>
              <w:fldChar w:fldCharType="end"/>
            </w:r>
          </w:hyperlink>
        </w:p>
        <w:p w14:paraId="431D95E2" w14:textId="0C539617" w:rsidR="00782FD1" w:rsidRDefault="00000000">
          <w:pPr>
            <w:pStyle w:val="Innehll2"/>
            <w:tabs>
              <w:tab w:val="left" w:pos="1361"/>
            </w:tabs>
            <w:rPr>
              <w:kern w:val="2"/>
              <w:sz w:val="22"/>
              <w:szCs w:val="22"/>
              <w:lang w:eastAsia="sv-SE"/>
              <w14:ligatures w14:val="standardContextual"/>
            </w:rPr>
          </w:pPr>
          <w:hyperlink w:anchor="_Toc146711905" w:history="1">
            <w:r w:rsidR="00782FD1" w:rsidRPr="00EA3789">
              <w:rPr>
                <w:rStyle w:val="Hyperlnk"/>
              </w:rPr>
              <w:t>8.1</w:t>
            </w:r>
            <w:r w:rsidR="00782FD1">
              <w:rPr>
                <w:kern w:val="2"/>
                <w:sz w:val="22"/>
                <w:szCs w:val="22"/>
                <w:lang w:eastAsia="sv-SE"/>
                <w14:ligatures w14:val="standardContextual"/>
              </w:rPr>
              <w:tab/>
            </w:r>
            <w:r w:rsidR="00782FD1" w:rsidRPr="00EA3789">
              <w:rPr>
                <w:rStyle w:val="Hyperlnk"/>
              </w:rPr>
              <w:t>Avvikande mening</w:t>
            </w:r>
            <w:r w:rsidR="00782FD1">
              <w:rPr>
                <w:webHidden/>
              </w:rPr>
              <w:tab/>
            </w:r>
            <w:r w:rsidR="00782FD1">
              <w:rPr>
                <w:webHidden/>
              </w:rPr>
              <w:fldChar w:fldCharType="begin"/>
            </w:r>
            <w:r w:rsidR="00782FD1">
              <w:rPr>
                <w:webHidden/>
              </w:rPr>
              <w:instrText xml:space="preserve"> PAGEREF _Toc146711905 \h </w:instrText>
            </w:r>
            <w:r w:rsidR="00782FD1">
              <w:rPr>
                <w:webHidden/>
              </w:rPr>
            </w:r>
            <w:r w:rsidR="00782FD1">
              <w:rPr>
                <w:webHidden/>
              </w:rPr>
              <w:fldChar w:fldCharType="separate"/>
            </w:r>
            <w:r w:rsidR="00782FD1">
              <w:rPr>
                <w:webHidden/>
              </w:rPr>
              <w:t>14</w:t>
            </w:r>
            <w:r w:rsidR="00782FD1">
              <w:rPr>
                <w:webHidden/>
              </w:rPr>
              <w:fldChar w:fldCharType="end"/>
            </w:r>
          </w:hyperlink>
        </w:p>
        <w:p w14:paraId="610BD3D8" w14:textId="4FDCA6D5" w:rsidR="00782FD1" w:rsidRDefault="00000000">
          <w:pPr>
            <w:pStyle w:val="Innehll2"/>
            <w:tabs>
              <w:tab w:val="left" w:pos="1361"/>
            </w:tabs>
            <w:rPr>
              <w:kern w:val="2"/>
              <w:sz w:val="22"/>
              <w:szCs w:val="22"/>
              <w:lang w:eastAsia="sv-SE"/>
              <w14:ligatures w14:val="standardContextual"/>
            </w:rPr>
          </w:pPr>
          <w:hyperlink w:anchor="_Toc146711906" w:history="1">
            <w:r w:rsidR="00782FD1" w:rsidRPr="00EA3789">
              <w:rPr>
                <w:rStyle w:val="Hyperlnk"/>
              </w:rPr>
              <w:t>8.2</w:t>
            </w:r>
            <w:r w:rsidR="00782FD1">
              <w:rPr>
                <w:kern w:val="2"/>
                <w:sz w:val="22"/>
                <w:szCs w:val="22"/>
                <w:lang w:eastAsia="sv-SE"/>
                <w14:ligatures w14:val="standardContextual"/>
              </w:rPr>
              <w:tab/>
            </w:r>
            <w:r w:rsidR="00782FD1" w:rsidRPr="00EA3789">
              <w:rPr>
                <w:rStyle w:val="Hyperlnk"/>
              </w:rPr>
              <w:t>Hälso- och sjukvårdspersonal : Hälso- och sjukvårdspersonal</w:t>
            </w:r>
            <w:r w:rsidR="00782FD1">
              <w:rPr>
                <w:webHidden/>
              </w:rPr>
              <w:tab/>
            </w:r>
            <w:r w:rsidR="00782FD1">
              <w:rPr>
                <w:webHidden/>
              </w:rPr>
              <w:fldChar w:fldCharType="begin"/>
            </w:r>
            <w:r w:rsidR="00782FD1">
              <w:rPr>
                <w:webHidden/>
              </w:rPr>
              <w:instrText xml:space="preserve"> PAGEREF _Toc146711906 \h </w:instrText>
            </w:r>
            <w:r w:rsidR="00782FD1">
              <w:rPr>
                <w:webHidden/>
              </w:rPr>
            </w:r>
            <w:r w:rsidR="00782FD1">
              <w:rPr>
                <w:webHidden/>
              </w:rPr>
              <w:fldChar w:fldCharType="separate"/>
            </w:r>
            <w:r w:rsidR="00782FD1">
              <w:rPr>
                <w:webHidden/>
              </w:rPr>
              <w:t>14</w:t>
            </w:r>
            <w:r w:rsidR="00782FD1">
              <w:rPr>
                <w:webHidden/>
              </w:rPr>
              <w:fldChar w:fldCharType="end"/>
            </w:r>
          </w:hyperlink>
        </w:p>
        <w:p w14:paraId="1DCAF005" w14:textId="30E79FD7" w:rsidR="00782FD1" w:rsidRDefault="00000000">
          <w:pPr>
            <w:pStyle w:val="Innehll2"/>
            <w:tabs>
              <w:tab w:val="left" w:pos="1361"/>
            </w:tabs>
            <w:rPr>
              <w:kern w:val="2"/>
              <w:sz w:val="22"/>
              <w:szCs w:val="22"/>
              <w:lang w:eastAsia="sv-SE"/>
              <w14:ligatures w14:val="standardContextual"/>
            </w:rPr>
          </w:pPr>
          <w:hyperlink w:anchor="_Toc146711907" w:history="1">
            <w:r w:rsidR="00782FD1" w:rsidRPr="00EA3789">
              <w:rPr>
                <w:rStyle w:val="Hyperlnk"/>
              </w:rPr>
              <w:t>8.3</w:t>
            </w:r>
            <w:r w:rsidR="00782FD1">
              <w:rPr>
                <w:kern w:val="2"/>
                <w:sz w:val="22"/>
                <w:szCs w:val="22"/>
                <w:lang w:eastAsia="sv-SE"/>
                <w14:ligatures w14:val="standardContextual"/>
              </w:rPr>
              <w:tab/>
            </w:r>
            <w:r w:rsidR="00782FD1" w:rsidRPr="00EA3789">
              <w:rPr>
                <w:rStyle w:val="Hyperlnk"/>
              </w:rPr>
              <w:t>Journalanteckning : Dokument</w:t>
            </w:r>
            <w:r w:rsidR="00782FD1">
              <w:rPr>
                <w:webHidden/>
              </w:rPr>
              <w:tab/>
            </w:r>
            <w:r w:rsidR="00782FD1">
              <w:rPr>
                <w:webHidden/>
              </w:rPr>
              <w:fldChar w:fldCharType="begin"/>
            </w:r>
            <w:r w:rsidR="00782FD1">
              <w:rPr>
                <w:webHidden/>
              </w:rPr>
              <w:instrText xml:space="preserve"> PAGEREF _Toc146711907 \h </w:instrText>
            </w:r>
            <w:r w:rsidR="00782FD1">
              <w:rPr>
                <w:webHidden/>
              </w:rPr>
            </w:r>
            <w:r w:rsidR="00782FD1">
              <w:rPr>
                <w:webHidden/>
              </w:rPr>
              <w:fldChar w:fldCharType="separate"/>
            </w:r>
            <w:r w:rsidR="00782FD1">
              <w:rPr>
                <w:webHidden/>
              </w:rPr>
              <w:t>16</w:t>
            </w:r>
            <w:r w:rsidR="00782FD1">
              <w:rPr>
                <w:webHidden/>
              </w:rPr>
              <w:fldChar w:fldCharType="end"/>
            </w:r>
          </w:hyperlink>
        </w:p>
        <w:p w14:paraId="0D66AE89" w14:textId="705B27C0" w:rsidR="00782FD1" w:rsidRDefault="00000000">
          <w:pPr>
            <w:pStyle w:val="Innehll2"/>
            <w:tabs>
              <w:tab w:val="left" w:pos="1361"/>
            </w:tabs>
            <w:rPr>
              <w:kern w:val="2"/>
              <w:sz w:val="22"/>
              <w:szCs w:val="22"/>
              <w:lang w:eastAsia="sv-SE"/>
              <w14:ligatures w14:val="standardContextual"/>
            </w:rPr>
          </w:pPr>
          <w:hyperlink w:anchor="_Toc146711908" w:history="1">
            <w:r w:rsidR="00782FD1" w:rsidRPr="00EA3789">
              <w:rPr>
                <w:rStyle w:val="Hyperlnk"/>
              </w:rPr>
              <w:t>8.4</w:t>
            </w:r>
            <w:r w:rsidR="00782FD1">
              <w:rPr>
                <w:kern w:val="2"/>
                <w:sz w:val="22"/>
                <w:szCs w:val="22"/>
                <w:lang w:eastAsia="sv-SE"/>
                <w14:ligatures w14:val="standardContextual"/>
              </w:rPr>
              <w:tab/>
            </w:r>
            <w:r w:rsidR="00782FD1" w:rsidRPr="00EA3789">
              <w:rPr>
                <w:rStyle w:val="Hyperlnk"/>
              </w:rPr>
              <w:t>Multimedia</w:t>
            </w:r>
            <w:r w:rsidR="00782FD1">
              <w:rPr>
                <w:webHidden/>
              </w:rPr>
              <w:tab/>
            </w:r>
            <w:r w:rsidR="00782FD1">
              <w:rPr>
                <w:webHidden/>
              </w:rPr>
              <w:fldChar w:fldCharType="begin"/>
            </w:r>
            <w:r w:rsidR="00782FD1">
              <w:rPr>
                <w:webHidden/>
              </w:rPr>
              <w:instrText xml:space="preserve"> PAGEREF _Toc146711908 \h </w:instrText>
            </w:r>
            <w:r w:rsidR="00782FD1">
              <w:rPr>
                <w:webHidden/>
              </w:rPr>
            </w:r>
            <w:r w:rsidR="00782FD1">
              <w:rPr>
                <w:webHidden/>
              </w:rPr>
              <w:fldChar w:fldCharType="separate"/>
            </w:r>
            <w:r w:rsidR="00782FD1">
              <w:rPr>
                <w:webHidden/>
              </w:rPr>
              <w:t>16</w:t>
            </w:r>
            <w:r w:rsidR="00782FD1">
              <w:rPr>
                <w:webHidden/>
              </w:rPr>
              <w:fldChar w:fldCharType="end"/>
            </w:r>
          </w:hyperlink>
        </w:p>
        <w:p w14:paraId="37427285" w14:textId="603A45D7" w:rsidR="00782FD1" w:rsidRDefault="00000000">
          <w:pPr>
            <w:pStyle w:val="Innehll2"/>
            <w:tabs>
              <w:tab w:val="left" w:pos="1361"/>
            </w:tabs>
            <w:rPr>
              <w:kern w:val="2"/>
              <w:sz w:val="22"/>
              <w:szCs w:val="22"/>
              <w:lang w:eastAsia="sv-SE"/>
              <w14:ligatures w14:val="standardContextual"/>
            </w:rPr>
          </w:pPr>
          <w:hyperlink w:anchor="_Toc146711909" w:history="1">
            <w:r w:rsidR="00782FD1" w:rsidRPr="00EA3789">
              <w:rPr>
                <w:rStyle w:val="Hyperlnk"/>
              </w:rPr>
              <w:t>8.5</w:t>
            </w:r>
            <w:r w:rsidR="00782FD1">
              <w:rPr>
                <w:kern w:val="2"/>
                <w:sz w:val="22"/>
                <w:szCs w:val="22"/>
                <w:lang w:eastAsia="sv-SE"/>
                <w14:ligatures w14:val="standardContextual"/>
              </w:rPr>
              <w:tab/>
            </w:r>
            <w:r w:rsidR="00782FD1" w:rsidRPr="00EA3789">
              <w:rPr>
                <w:rStyle w:val="Hyperlnk"/>
              </w:rPr>
              <w:t>Patient : Patient</w:t>
            </w:r>
            <w:r w:rsidR="00782FD1">
              <w:rPr>
                <w:webHidden/>
              </w:rPr>
              <w:tab/>
            </w:r>
            <w:r w:rsidR="00782FD1">
              <w:rPr>
                <w:webHidden/>
              </w:rPr>
              <w:fldChar w:fldCharType="begin"/>
            </w:r>
            <w:r w:rsidR="00782FD1">
              <w:rPr>
                <w:webHidden/>
              </w:rPr>
              <w:instrText xml:space="preserve"> PAGEREF _Toc146711909 \h </w:instrText>
            </w:r>
            <w:r w:rsidR="00782FD1">
              <w:rPr>
                <w:webHidden/>
              </w:rPr>
            </w:r>
            <w:r w:rsidR="00782FD1">
              <w:rPr>
                <w:webHidden/>
              </w:rPr>
              <w:fldChar w:fldCharType="separate"/>
            </w:r>
            <w:r w:rsidR="00782FD1">
              <w:rPr>
                <w:webHidden/>
              </w:rPr>
              <w:t>17</w:t>
            </w:r>
            <w:r w:rsidR="00782FD1">
              <w:rPr>
                <w:webHidden/>
              </w:rPr>
              <w:fldChar w:fldCharType="end"/>
            </w:r>
          </w:hyperlink>
        </w:p>
        <w:p w14:paraId="0B302D5D" w14:textId="261C1C52" w:rsidR="00782FD1" w:rsidRDefault="00000000">
          <w:pPr>
            <w:pStyle w:val="Innehll2"/>
            <w:tabs>
              <w:tab w:val="left" w:pos="1361"/>
            </w:tabs>
            <w:rPr>
              <w:kern w:val="2"/>
              <w:sz w:val="22"/>
              <w:szCs w:val="22"/>
              <w:lang w:eastAsia="sv-SE"/>
              <w14:ligatures w14:val="standardContextual"/>
            </w:rPr>
          </w:pPr>
          <w:hyperlink w:anchor="_Toc146711910" w:history="1">
            <w:r w:rsidR="00782FD1" w:rsidRPr="00EA3789">
              <w:rPr>
                <w:rStyle w:val="Hyperlnk"/>
              </w:rPr>
              <w:t>8.6</w:t>
            </w:r>
            <w:r w:rsidR="00782FD1">
              <w:rPr>
                <w:kern w:val="2"/>
                <w:sz w:val="22"/>
                <w:szCs w:val="22"/>
                <w:lang w:eastAsia="sv-SE"/>
                <w14:ligatures w14:val="standardContextual"/>
              </w:rPr>
              <w:tab/>
            </w:r>
            <w:r w:rsidR="00782FD1" w:rsidRPr="00EA3789">
              <w:rPr>
                <w:rStyle w:val="Hyperlnk"/>
              </w:rPr>
              <w:t>Person : Person</w:t>
            </w:r>
            <w:r w:rsidR="00782FD1">
              <w:rPr>
                <w:webHidden/>
              </w:rPr>
              <w:tab/>
            </w:r>
            <w:r w:rsidR="00782FD1">
              <w:rPr>
                <w:webHidden/>
              </w:rPr>
              <w:fldChar w:fldCharType="begin"/>
            </w:r>
            <w:r w:rsidR="00782FD1">
              <w:rPr>
                <w:webHidden/>
              </w:rPr>
              <w:instrText xml:space="preserve"> PAGEREF _Toc146711910 \h </w:instrText>
            </w:r>
            <w:r w:rsidR="00782FD1">
              <w:rPr>
                <w:webHidden/>
              </w:rPr>
            </w:r>
            <w:r w:rsidR="00782FD1">
              <w:rPr>
                <w:webHidden/>
              </w:rPr>
              <w:fldChar w:fldCharType="separate"/>
            </w:r>
            <w:r w:rsidR="00782FD1">
              <w:rPr>
                <w:webHidden/>
              </w:rPr>
              <w:t>18</w:t>
            </w:r>
            <w:r w:rsidR="00782FD1">
              <w:rPr>
                <w:webHidden/>
              </w:rPr>
              <w:fldChar w:fldCharType="end"/>
            </w:r>
          </w:hyperlink>
        </w:p>
        <w:p w14:paraId="5249027B" w14:textId="46B2FD55" w:rsidR="00782FD1" w:rsidRDefault="00000000">
          <w:pPr>
            <w:pStyle w:val="Innehll2"/>
            <w:tabs>
              <w:tab w:val="left" w:pos="1361"/>
            </w:tabs>
            <w:rPr>
              <w:kern w:val="2"/>
              <w:sz w:val="22"/>
              <w:szCs w:val="22"/>
              <w:lang w:eastAsia="sv-SE"/>
              <w14:ligatures w14:val="standardContextual"/>
            </w:rPr>
          </w:pPr>
          <w:hyperlink w:anchor="_Toc146711911" w:history="1">
            <w:r w:rsidR="00782FD1" w:rsidRPr="00EA3789">
              <w:rPr>
                <w:rStyle w:val="Hyperlnk"/>
              </w:rPr>
              <w:t>8.7</w:t>
            </w:r>
            <w:r w:rsidR="00782FD1">
              <w:rPr>
                <w:kern w:val="2"/>
                <w:sz w:val="22"/>
                <w:szCs w:val="22"/>
                <w:lang w:eastAsia="sv-SE"/>
                <w14:ligatures w14:val="standardContextual"/>
              </w:rPr>
              <w:tab/>
            </w:r>
            <w:r w:rsidR="00782FD1" w:rsidRPr="00EA3789">
              <w:rPr>
                <w:rStyle w:val="Hyperlnk"/>
              </w:rPr>
              <w:t>Vårdenhet : Organisation</w:t>
            </w:r>
            <w:r w:rsidR="00782FD1">
              <w:rPr>
                <w:webHidden/>
              </w:rPr>
              <w:tab/>
            </w:r>
            <w:r w:rsidR="00782FD1">
              <w:rPr>
                <w:webHidden/>
              </w:rPr>
              <w:fldChar w:fldCharType="begin"/>
            </w:r>
            <w:r w:rsidR="00782FD1">
              <w:rPr>
                <w:webHidden/>
              </w:rPr>
              <w:instrText xml:space="preserve"> PAGEREF _Toc146711911 \h </w:instrText>
            </w:r>
            <w:r w:rsidR="00782FD1">
              <w:rPr>
                <w:webHidden/>
              </w:rPr>
            </w:r>
            <w:r w:rsidR="00782FD1">
              <w:rPr>
                <w:webHidden/>
              </w:rPr>
              <w:fldChar w:fldCharType="separate"/>
            </w:r>
            <w:r w:rsidR="00782FD1">
              <w:rPr>
                <w:webHidden/>
              </w:rPr>
              <w:t>18</w:t>
            </w:r>
            <w:r w:rsidR="00782FD1">
              <w:rPr>
                <w:webHidden/>
              </w:rPr>
              <w:fldChar w:fldCharType="end"/>
            </w:r>
          </w:hyperlink>
        </w:p>
        <w:p w14:paraId="55F0FD47" w14:textId="32B5F59D" w:rsidR="00782FD1" w:rsidRDefault="00000000">
          <w:pPr>
            <w:pStyle w:val="Innehll2"/>
            <w:tabs>
              <w:tab w:val="left" w:pos="1361"/>
            </w:tabs>
            <w:rPr>
              <w:kern w:val="2"/>
              <w:sz w:val="22"/>
              <w:szCs w:val="22"/>
              <w:lang w:eastAsia="sv-SE"/>
              <w14:ligatures w14:val="standardContextual"/>
            </w:rPr>
          </w:pPr>
          <w:hyperlink w:anchor="_Toc146711912" w:history="1">
            <w:r w:rsidR="00782FD1" w:rsidRPr="00EA3789">
              <w:rPr>
                <w:rStyle w:val="Hyperlnk"/>
              </w:rPr>
              <w:t>8.8</w:t>
            </w:r>
            <w:r w:rsidR="00782FD1">
              <w:rPr>
                <w:kern w:val="2"/>
                <w:sz w:val="22"/>
                <w:szCs w:val="22"/>
                <w:lang w:eastAsia="sv-SE"/>
                <w14:ligatures w14:val="standardContextual"/>
              </w:rPr>
              <w:tab/>
            </w:r>
            <w:r w:rsidR="00782FD1" w:rsidRPr="00EA3789">
              <w:rPr>
                <w:rStyle w:val="Hyperlnk"/>
              </w:rPr>
              <w:t>Vårdgivare : Organisation</w:t>
            </w:r>
            <w:r w:rsidR="00782FD1">
              <w:rPr>
                <w:webHidden/>
              </w:rPr>
              <w:tab/>
            </w:r>
            <w:r w:rsidR="00782FD1">
              <w:rPr>
                <w:webHidden/>
              </w:rPr>
              <w:fldChar w:fldCharType="begin"/>
            </w:r>
            <w:r w:rsidR="00782FD1">
              <w:rPr>
                <w:webHidden/>
              </w:rPr>
              <w:instrText xml:space="preserve"> PAGEREF _Toc146711912 \h </w:instrText>
            </w:r>
            <w:r w:rsidR="00782FD1">
              <w:rPr>
                <w:webHidden/>
              </w:rPr>
            </w:r>
            <w:r w:rsidR="00782FD1">
              <w:rPr>
                <w:webHidden/>
              </w:rPr>
              <w:fldChar w:fldCharType="separate"/>
            </w:r>
            <w:r w:rsidR="00782FD1">
              <w:rPr>
                <w:webHidden/>
              </w:rPr>
              <w:t>19</w:t>
            </w:r>
            <w:r w:rsidR="00782FD1">
              <w:rPr>
                <w:webHidden/>
              </w:rPr>
              <w:fldChar w:fldCharType="end"/>
            </w:r>
          </w:hyperlink>
        </w:p>
        <w:p w14:paraId="19316968" w14:textId="72F44F08" w:rsidR="00782FD1" w:rsidRDefault="00000000">
          <w:pPr>
            <w:pStyle w:val="Innehll1"/>
            <w:rPr>
              <w:b w:val="0"/>
              <w:kern w:val="2"/>
              <w:sz w:val="22"/>
              <w:szCs w:val="22"/>
              <w14:ligatures w14:val="standardContextual"/>
            </w:rPr>
          </w:pPr>
          <w:hyperlink w:anchor="_Toc146711913" w:history="1">
            <w:r w:rsidR="00782FD1" w:rsidRPr="00EA3789">
              <w:rPr>
                <w:rStyle w:val="Hyperlnk"/>
              </w:rPr>
              <w:t>9</w:t>
            </w:r>
            <w:r w:rsidR="00782FD1">
              <w:rPr>
                <w:b w:val="0"/>
                <w:kern w:val="2"/>
                <w:sz w:val="22"/>
                <w:szCs w:val="22"/>
                <w14:ligatures w14:val="standardContextual"/>
              </w:rPr>
              <w:tab/>
            </w:r>
            <w:r w:rsidR="00782FD1" w:rsidRPr="00EA3789">
              <w:rPr>
                <w:rStyle w:val="Hyperlnk"/>
              </w:rPr>
              <w:t>Datatyper i informationsmodellen</w:t>
            </w:r>
            <w:r w:rsidR="00782FD1">
              <w:rPr>
                <w:webHidden/>
              </w:rPr>
              <w:tab/>
            </w:r>
            <w:r w:rsidR="00782FD1">
              <w:rPr>
                <w:webHidden/>
              </w:rPr>
              <w:fldChar w:fldCharType="begin"/>
            </w:r>
            <w:r w:rsidR="00782FD1">
              <w:rPr>
                <w:webHidden/>
              </w:rPr>
              <w:instrText xml:space="preserve"> PAGEREF _Toc146711913 \h </w:instrText>
            </w:r>
            <w:r w:rsidR="00782FD1">
              <w:rPr>
                <w:webHidden/>
              </w:rPr>
            </w:r>
            <w:r w:rsidR="00782FD1">
              <w:rPr>
                <w:webHidden/>
              </w:rPr>
              <w:fldChar w:fldCharType="separate"/>
            </w:r>
            <w:r w:rsidR="00782FD1">
              <w:rPr>
                <w:webHidden/>
              </w:rPr>
              <w:t>19</w:t>
            </w:r>
            <w:r w:rsidR="00782FD1">
              <w:rPr>
                <w:webHidden/>
              </w:rPr>
              <w:fldChar w:fldCharType="end"/>
            </w:r>
          </w:hyperlink>
        </w:p>
        <w:p w14:paraId="17A581BE" w14:textId="386E6DF4" w:rsidR="00782FD1" w:rsidRDefault="00000000">
          <w:pPr>
            <w:pStyle w:val="Innehll1"/>
            <w:rPr>
              <w:b w:val="0"/>
              <w:kern w:val="2"/>
              <w:sz w:val="22"/>
              <w:szCs w:val="22"/>
              <w14:ligatures w14:val="standardContextual"/>
            </w:rPr>
          </w:pPr>
          <w:hyperlink w:anchor="_Toc146711914" w:history="1">
            <w:r w:rsidR="00782FD1" w:rsidRPr="00EA3789">
              <w:rPr>
                <w:rStyle w:val="Hyperlnk"/>
              </w:rPr>
              <w:t>10</w:t>
            </w:r>
            <w:r w:rsidR="00782FD1">
              <w:rPr>
                <w:b w:val="0"/>
                <w:kern w:val="2"/>
                <w:sz w:val="22"/>
                <w:szCs w:val="22"/>
                <w14:ligatures w14:val="standardContextual"/>
              </w:rPr>
              <w:tab/>
            </w:r>
            <w:r w:rsidR="00782FD1" w:rsidRPr="00EA3789">
              <w:rPr>
                <w:rStyle w:val="Hyperlnk"/>
              </w:rPr>
              <w:t>Multipliciteter i informationsmodellen</w:t>
            </w:r>
            <w:r w:rsidR="00782FD1">
              <w:rPr>
                <w:webHidden/>
              </w:rPr>
              <w:tab/>
            </w:r>
            <w:r w:rsidR="00782FD1">
              <w:rPr>
                <w:webHidden/>
              </w:rPr>
              <w:fldChar w:fldCharType="begin"/>
            </w:r>
            <w:r w:rsidR="00782FD1">
              <w:rPr>
                <w:webHidden/>
              </w:rPr>
              <w:instrText xml:space="preserve"> PAGEREF _Toc146711914 \h </w:instrText>
            </w:r>
            <w:r w:rsidR="00782FD1">
              <w:rPr>
                <w:webHidden/>
              </w:rPr>
            </w:r>
            <w:r w:rsidR="00782FD1">
              <w:rPr>
                <w:webHidden/>
              </w:rPr>
              <w:fldChar w:fldCharType="separate"/>
            </w:r>
            <w:r w:rsidR="00782FD1">
              <w:rPr>
                <w:webHidden/>
              </w:rPr>
              <w:t>20</w:t>
            </w:r>
            <w:r w:rsidR="00782FD1">
              <w:rPr>
                <w:webHidden/>
              </w:rPr>
              <w:fldChar w:fldCharType="end"/>
            </w:r>
          </w:hyperlink>
        </w:p>
        <w:p w14:paraId="436F0A06" w14:textId="73AAF939" w:rsidR="00782FD1" w:rsidRDefault="00000000">
          <w:pPr>
            <w:pStyle w:val="Innehll1"/>
            <w:rPr>
              <w:b w:val="0"/>
              <w:kern w:val="2"/>
              <w:sz w:val="22"/>
              <w:szCs w:val="22"/>
              <w14:ligatures w14:val="standardContextual"/>
            </w:rPr>
          </w:pPr>
          <w:hyperlink w:anchor="_Toc146711915" w:history="1">
            <w:r w:rsidR="00782FD1" w:rsidRPr="00EA3789">
              <w:rPr>
                <w:rStyle w:val="Hyperlnk"/>
              </w:rPr>
              <w:t>11</w:t>
            </w:r>
            <w:r w:rsidR="00782FD1">
              <w:rPr>
                <w:b w:val="0"/>
                <w:kern w:val="2"/>
                <w:sz w:val="22"/>
                <w:szCs w:val="22"/>
                <w14:ligatures w14:val="standardContextual"/>
              </w:rPr>
              <w:tab/>
            </w:r>
            <w:r w:rsidR="00782FD1" w:rsidRPr="00EA3789">
              <w:rPr>
                <w:rStyle w:val="Hyperlnk"/>
              </w:rPr>
              <w:t>Identifierare och kodverk</w:t>
            </w:r>
            <w:r w:rsidR="00782FD1">
              <w:rPr>
                <w:webHidden/>
              </w:rPr>
              <w:tab/>
            </w:r>
            <w:r w:rsidR="00782FD1">
              <w:rPr>
                <w:webHidden/>
              </w:rPr>
              <w:fldChar w:fldCharType="begin"/>
            </w:r>
            <w:r w:rsidR="00782FD1">
              <w:rPr>
                <w:webHidden/>
              </w:rPr>
              <w:instrText xml:space="preserve"> PAGEREF _Toc146711915 \h </w:instrText>
            </w:r>
            <w:r w:rsidR="00782FD1">
              <w:rPr>
                <w:webHidden/>
              </w:rPr>
            </w:r>
            <w:r w:rsidR="00782FD1">
              <w:rPr>
                <w:webHidden/>
              </w:rPr>
              <w:fldChar w:fldCharType="separate"/>
            </w:r>
            <w:r w:rsidR="00782FD1">
              <w:rPr>
                <w:webHidden/>
              </w:rPr>
              <w:t>20</w:t>
            </w:r>
            <w:r w:rsidR="00782FD1">
              <w:rPr>
                <w:webHidden/>
              </w:rPr>
              <w:fldChar w:fldCharType="end"/>
            </w:r>
          </w:hyperlink>
        </w:p>
        <w:p w14:paraId="434B2EA9" w14:textId="15E06445" w:rsidR="00934072" w:rsidRDefault="00934072">
          <w:r>
            <w:rPr>
              <w:b/>
              <w:bCs/>
            </w:rPr>
            <w:fldChar w:fldCharType="end"/>
          </w:r>
        </w:p>
      </w:sdtContent>
    </w:sdt>
    <w:p w14:paraId="609C56D5" w14:textId="77777777" w:rsidR="00303C3E" w:rsidRPr="006B063D" w:rsidRDefault="00303C3E">
      <w:pPr>
        <w:rPr>
          <w:rFonts w:asciiTheme="majorHAnsi" w:eastAsiaTheme="majorEastAsia" w:hAnsiTheme="majorHAnsi" w:cstheme="majorBidi"/>
          <w:b/>
          <w:color w:val="A33662" w:themeColor="accent1"/>
          <w:sz w:val="28"/>
          <w:szCs w:val="28"/>
        </w:rPr>
      </w:pPr>
      <w:r w:rsidRPr="006B063D">
        <w:br w:type="page"/>
      </w:r>
    </w:p>
    <w:p w14:paraId="53CE3178" w14:textId="75FD706D" w:rsidR="004D4E2E" w:rsidRPr="006B063D" w:rsidRDefault="0066768F" w:rsidP="00DC1A4F">
      <w:pPr>
        <w:pStyle w:val="Tabelltitel"/>
        <w:rPr>
          <w:color w:val="098394"/>
          <w:lang w:val="sv-SE"/>
        </w:rPr>
      </w:pPr>
      <w:bookmarkStart w:id="0" w:name="_Toc146711890"/>
      <w:r w:rsidRPr="006B063D">
        <w:rPr>
          <w:lang w:val="sv-SE"/>
        </w:rPr>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B063D" w14:paraId="5C6D7B22" w14:textId="77777777" w:rsidTr="0019500C">
        <w:trPr>
          <w:trHeight w:val="21"/>
        </w:trPr>
        <w:tc>
          <w:tcPr>
            <w:tcW w:w="1418" w:type="dxa"/>
            <w:shd w:val="clear" w:color="auto" w:fill="A33662" w:themeFill="accent1"/>
          </w:tcPr>
          <w:p w14:paraId="1887EB18" w14:textId="77777777" w:rsidR="0066768F" w:rsidRPr="006B063D" w:rsidRDefault="0066768F" w:rsidP="0019186E">
            <w:pPr>
              <w:pStyle w:val="Tabellrubrik"/>
            </w:pPr>
            <w:r w:rsidRPr="006B063D">
              <w:t>Version</w:t>
            </w:r>
          </w:p>
        </w:tc>
        <w:tc>
          <w:tcPr>
            <w:tcW w:w="1276" w:type="dxa"/>
            <w:shd w:val="clear" w:color="auto" w:fill="A33662" w:themeFill="accent1"/>
          </w:tcPr>
          <w:p w14:paraId="3152BFBA" w14:textId="77777777" w:rsidR="0066768F" w:rsidRPr="006B063D" w:rsidRDefault="0066768F" w:rsidP="0019186E">
            <w:pPr>
              <w:pStyle w:val="Tabellrubrik"/>
            </w:pPr>
            <w:r w:rsidRPr="006B063D">
              <w:t>Datum</w:t>
            </w:r>
          </w:p>
        </w:tc>
        <w:tc>
          <w:tcPr>
            <w:tcW w:w="2268" w:type="dxa"/>
            <w:shd w:val="clear" w:color="auto" w:fill="A33662" w:themeFill="accent1"/>
          </w:tcPr>
          <w:p w14:paraId="4E920B66" w14:textId="77777777" w:rsidR="0066768F" w:rsidRPr="006B063D" w:rsidRDefault="0066768F" w:rsidP="0019186E">
            <w:pPr>
              <w:pStyle w:val="Tabellrubrik"/>
            </w:pPr>
            <w:r w:rsidRPr="006B063D">
              <w:t>Författare</w:t>
            </w:r>
          </w:p>
        </w:tc>
        <w:tc>
          <w:tcPr>
            <w:tcW w:w="4100" w:type="dxa"/>
            <w:shd w:val="clear" w:color="auto" w:fill="A33662" w:themeFill="accent1"/>
          </w:tcPr>
          <w:p w14:paraId="53CC372C" w14:textId="77777777" w:rsidR="0066768F" w:rsidRPr="006B063D" w:rsidRDefault="0066768F" w:rsidP="0019186E">
            <w:pPr>
              <w:pStyle w:val="Tabellrubrik"/>
            </w:pPr>
            <w:r w:rsidRPr="006B063D">
              <w:t>Kommentar</w:t>
            </w:r>
          </w:p>
        </w:tc>
      </w:tr>
      <w:tr w:rsidR="0066768F" w:rsidRPr="006B063D" w14:paraId="594A9379" w14:textId="77777777" w:rsidTr="0019500C">
        <w:tc>
          <w:tcPr>
            <w:tcW w:w="1418" w:type="dxa"/>
            <w:tcBorders>
              <w:bottom w:val="single" w:sz="4" w:space="0" w:color="A33662" w:themeColor="accent1"/>
              <w:right w:val="single" w:sz="24" w:space="0" w:color="FFFFFF" w:themeColor="background1"/>
            </w:tcBorders>
          </w:tcPr>
          <w:p w14:paraId="6F19B39F" w14:textId="6D7FE18C" w:rsidR="0066768F" w:rsidRPr="006B063D" w:rsidRDefault="00DC1A4F" w:rsidP="0019186E">
            <w:pPr>
              <w:rPr>
                <w:iCs/>
              </w:rPr>
            </w:pPr>
            <w:r w:rsidRPr="006B063D">
              <w:rPr>
                <w:iCs/>
              </w:rPr>
              <w:t>3.0</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480CC6A9" w14:textId="2607839E" w:rsidR="0066768F" w:rsidRPr="006B063D" w:rsidRDefault="00DC1A4F" w:rsidP="0019186E">
            <w:pPr>
              <w:rPr>
                <w:iCs/>
              </w:rPr>
            </w:pPr>
            <w:r w:rsidRPr="006B063D">
              <w:rPr>
                <w:iCs/>
              </w:rPr>
              <w:t>2021-10-29</w:t>
            </w:r>
          </w:p>
        </w:tc>
        <w:tc>
          <w:tcPr>
            <w:tcW w:w="2268" w:type="dxa"/>
            <w:tcBorders>
              <w:left w:val="single" w:sz="24" w:space="0" w:color="FFFFFF" w:themeColor="background1"/>
              <w:bottom w:val="single" w:sz="4" w:space="0" w:color="A33662" w:themeColor="accent1"/>
              <w:right w:val="single" w:sz="24" w:space="0" w:color="FFFFFF" w:themeColor="background1"/>
            </w:tcBorders>
          </w:tcPr>
          <w:p w14:paraId="2D2E0A73" w14:textId="5BC99AFB" w:rsidR="0066768F" w:rsidRPr="006B063D" w:rsidRDefault="00DC1A4F" w:rsidP="0019186E">
            <w:pPr>
              <w:rPr>
                <w:iCs/>
              </w:rPr>
            </w:pPr>
            <w:r w:rsidRPr="006B063D">
              <w:rPr>
                <w:iCs/>
              </w:rPr>
              <w:t>Thomas Siltberg</w:t>
            </w:r>
          </w:p>
        </w:tc>
        <w:tc>
          <w:tcPr>
            <w:tcW w:w="4100" w:type="dxa"/>
            <w:tcBorders>
              <w:left w:val="single" w:sz="24" w:space="0" w:color="FFFFFF" w:themeColor="background1"/>
              <w:bottom w:val="single" w:sz="4" w:space="0" w:color="A33662" w:themeColor="accent1"/>
            </w:tcBorders>
          </w:tcPr>
          <w:p w14:paraId="5A53BB70" w14:textId="7A48D053" w:rsidR="0066768F" w:rsidRPr="006B063D" w:rsidRDefault="003858C7" w:rsidP="0019186E">
            <w:pPr>
              <w:rPr>
                <w:iCs/>
              </w:rPr>
            </w:pPr>
            <w:r w:rsidRPr="006B063D">
              <w:rPr>
                <w:iCs/>
              </w:rPr>
              <w:t>Första version</w:t>
            </w:r>
            <w:r w:rsidR="0019500C">
              <w:rPr>
                <w:iCs/>
              </w:rPr>
              <w:t>.</w:t>
            </w:r>
          </w:p>
        </w:tc>
      </w:tr>
      <w:tr w:rsidR="0013603D" w:rsidRPr="006B063D" w14:paraId="6378718D" w14:textId="77777777" w:rsidTr="0019500C">
        <w:tc>
          <w:tcPr>
            <w:tcW w:w="1418" w:type="dxa"/>
            <w:tcBorders>
              <w:top w:val="single" w:sz="4" w:space="0" w:color="A33662" w:themeColor="accent1"/>
              <w:bottom w:val="single" w:sz="4" w:space="0" w:color="A33662" w:themeColor="accent1"/>
              <w:right w:val="single" w:sz="24" w:space="0" w:color="FFFFFF" w:themeColor="background1"/>
            </w:tcBorders>
          </w:tcPr>
          <w:p w14:paraId="367C866C" w14:textId="6DDD0BB5" w:rsidR="0013603D" w:rsidRPr="006B063D" w:rsidRDefault="0013603D" w:rsidP="0019186E">
            <w:pPr>
              <w:rPr>
                <w:iCs/>
              </w:rPr>
            </w:pPr>
            <w:r>
              <w:rPr>
                <w:iCs/>
              </w:rPr>
              <w:t>3.0.1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3DAF21" w14:textId="4CA7C41E" w:rsidR="0013603D" w:rsidRPr="006B063D" w:rsidRDefault="0013603D" w:rsidP="0019186E">
            <w:pPr>
              <w:rPr>
                <w:iCs/>
              </w:rPr>
            </w:pPr>
            <w:r>
              <w:rPr>
                <w:iCs/>
              </w:rPr>
              <w:t>2023-</w:t>
            </w:r>
            <w:r w:rsidR="0019500C">
              <w:rPr>
                <w:iCs/>
              </w:rPr>
              <w:t>03-05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747348" w14:textId="7457982B" w:rsidR="0013603D" w:rsidRPr="006B063D" w:rsidRDefault="0019500C" w:rsidP="0019186E">
            <w:pPr>
              <w:rPr>
                <w:iCs/>
              </w:rPr>
            </w:pPr>
            <w:r>
              <w:rPr>
                <w:iCs/>
              </w:rPr>
              <w:t>Thomas Siltberg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55777961" w14:textId="560E1FC1" w:rsidR="0013603D" w:rsidRPr="006B063D" w:rsidRDefault="0019500C" w:rsidP="0019186E">
            <w:pPr>
              <w:rPr>
                <w:iCs/>
              </w:rPr>
            </w:pPr>
            <w:r w:rsidRPr="0019500C">
              <w:rPr>
                <w:iCs/>
              </w:rPr>
              <w:t>Stegrad domänversion. Inga ändringar i detta dokument.</w:t>
            </w:r>
          </w:p>
        </w:tc>
      </w:tr>
      <w:tr w:rsidR="00825492" w:rsidRPr="006B063D" w14:paraId="33055151" w14:textId="77777777" w:rsidTr="0019500C">
        <w:tc>
          <w:tcPr>
            <w:tcW w:w="1418" w:type="dxa"/>
            <w:tcBorders>
              <w:top w:val="single" w:sz="4" w:space="0" w:color="A33662" w:themeColor="accent1"/>
              <w:bottom w:val="single" w:sz="4" w:space="0" w:color="A33662" w:themeColor="accent1"/>
              <w:right w:val="single" w:sz="24" w:space="0" w:color="FFFFFF" w:themeColor="background1"/>
            </w:tcBorders>
          </w:tcPr>
          <w:p w14:paraId="04804C7D" w14:textId="73DC4851" w:rsidR="00825492" w:rsidRDefault="00825492" w:rsidP="00825492">
            <w:pPr>
              <w:rPr>
                <w:iCs/>
              </w:rPr>
            </w:pPr>
            <w:r>
              <w:rPr>
                <w:iCs/>
              </w:rPr>
              <w:t>3.0.</w:t>
            </w:r>
            <w:r>
              <w:rPr>
                <w:iCs/>
              </w:rPr>
              <w:t>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90307AA" w14:textId="221754EF" w:rsidR="00825492" w:rsidRDefault="00825492" w:rsidP="00825492">
            <w:pPr>
              <w:rPr>
                <w:iCs/>
              </w:rPr>
            </w:pPr>
            <w:r>
              <w:rPr>
                <w:iCs/>
              </w:rPr>
              <w:t>2023-0</w:t>
            </w:r>
            <w:r>
              <w:rPr>
                <w:iCs/>
              </w:rPr>
              <w:t>5</w:t>
            </w:r>
            <w:r>
              <w:rPr>
                <w:iCs/>
              </w:rPr>
              <w:t>-</w:t>
            </w:r>
            <w:r>
              <w:rPr>
                <w:iCs/>
              </w:rPr>
              <w:t>28</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449DDB3" w14:textId="3A00BD55" w:rsidR="00825492" w:rsidRDefault="00825492" w:rsidP="00825492">
            <w:pPr>
              <w:rPr>
                <w:iCs/>
              </w:rPr>
            </w:pPr>
            <w:r>
              <w:rPr>
                <w:iCs/>
              </w:rPr>
              <w:t>Thomas Siltberg</w:t>
            </w:r>
          </w:p>
        </w:tc>
        <w:tc>
          <w:tcPr>
            <w:tcW w:w="4100" w:type="dxa"/>
            <w:tcBorders>
              <w:top w:val="single" w:sz="4" w:space="0" w:color="A33662" w:themeColor="accent1"/>
              <w:left w:val="single" w:sz="24" w:space="0" w:color="FFFFFF" w:themeColor="background1"/>
              <w:bottom w:val="single" w:sz="4" w:space="0" w:color="A33662" w:themeColor="accent1"/>
            </w:tcBorders>
          </w:tcPr>
          <w:p w14:paraId="70CAE6CE" w14:textId="496C30A8" w:rsidR="00825492" w:rsidRPr="0019500C" w:rsidRDefault="00825492" w:rsidP="00825492">
            <w:pPr>
              <w:rPr>
                <w:iCs/>
              </w:rPr>
            </w:pPr>
            <w:r w:rsidRPr="0019500C">
              <w:rPr>
                <w:iCs/>
              </w:rPr>
              <w:t>Stegrad domänversion. Inga ändringar i detta dokument.</w:t>
            </w:r>
          </w:p>
        </w:tc>
      </w:tr>
    </w:tbl>
    <w:p w14:paraId="2C679637" w14:textId="024CA91E" w:rsidR="004D4E2E" w:rsidRPr="006B063D" w:rsidRDefault="004D4E2E" w:rsidP="004E1B5F"/>
    <w:p w14:paraId="244915E1" w14:textId="0042757A" w:rsidR="009916DC" w:rsidRPr="006B063D" w:rsidRDefault="004D4E2E" w:rsidP="00EF09D1">
      <w:pPr>
        <w:pStyle w:val="Tabelltitel"/>
        <w:rPr>
          <w:color w:val="098394"/>
          <w:lang w:val="sv-SE"/>
        </w:rPr>
      </w:pPr>
      <w:bookmarkStart w:id="1" w:name="_Toc146711891"/>
      <w:r w:rsidRPr="006B063D">
        <w:rPr>
          <w:lang w:val="sv-SE"/>
        </w:rPr>
        <w:t>Referenser</w:t>
      </w:r>
      <w:bookmarkEnd w:id="1"/>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538"/>
        <w:gridCol w:w="3290"/>
        <w:gridCol w:w="5262"/>
      </w:tblGrid>
      <w:tr w:rsidR="00297CE9" w:rsidRPr="006B063D" w14:paraId="29405E7B" w14:textId="77777777" w:rsidTr="62B378BD">
        <w:trPr>
          <w:trHeight w:val="19"/>
        </w:trPr>
        <w:tc>
          <w:tcPr>
            <w:tcW w:w="538" w:type="dxa"/>
            <w:shd w:val="clear" w:color="auto" w:fill="A33662" w:themeFill="accent1"/>
          </w:tcPr>
          <w:p w14:paraId="3D64E322" w14:textId="49CB81B5" w:rsidR="00297CE9" w:rsidRPr="006B063D" w:rsidRDefault="00297CE9" w:rsidP="0019186E">
            <w:pPr>
              <w:pStyle w:val="Tabellrubrik"/>
            </w:pPr>
            <w:r w:rsidRPr="006B063D">
              <w:t>Namn</w:t>
            </w:r>
          </w:p>
        </w:tc>
        <w:tc>
          <w:tcPr>
            <w:tcW w:w="3290" w:type="dxa"/>
            <w:shd w:val="clear" w:color="auto" w:fill="A33662" w:themeFill="accent1"/>
          </w:tcPr>
          <w:p w14:paraId="626A5C3A" w14:textId="71C48BAE" w:rsidR="00297CE9" w:rsidRPr="006B063D" w:rsidRDefault="00297CE9" w:rsidP="0019186E">
            <w:pPr>
              <w:pStyle w:val="Tabellrubrik"/>
            </w:pPr>
            <w:r w:rsidRPr="006B063D">
              <w:t>Dokument</w:t>
            </w:r>
          </w:p>
        </w:tc>
        <w:tc>
          <w:tcPr>
            <w:tcW w:w="5262" w:type="dxa"/>
            <w:shd w:val="clear" w:color="auto" w:fill="A33662" w:themeFill="accent1"/>
          </w:tcPr>
          <w:p w14:paraId="256104D9" w14:textId="2F13846F" w:rsidR="00297CE9" w:rsidRPr="006B063D" w:rsidRDefault="00297CE9" w:rsidP="0019186E">
            <w:pPr>
              <w:pStyle w:val="Tabellrubrik"/>
            </w:pPr>
            <w:r w:rsidRPr="006B063D">
              <w:t>Länk</w:t>
            </w:r>
          </w:p>
        </w:tc>
      </w:tr>
      <w:tr w:rsidR="00DB29FB" w:rsidRPr="006B063D" w14:paraId="25F9F938" w14:textId="77777777" w:rsidTr="62B378BD">
        <w:trPr>
          <w:trHeight w:val="525"/>
        </w:trPr>
        <w:tc>
          <w:tcPr>
            <w:tcW w:w="538" w:type="dxa"/>
            <w:tcBorders>
              <w:bottom w:val="single" w:sz="4" w:space="0" w:color="A33662" w:themeColor="accent1"/>
              <w:right w:val="single" w:sz="24" w:space="0" w:color="FFFFFF" w:themeColor="background1"/>
            </w:tcBorders>
          </w:tcPr>
          <w:p w14:paraId="25755BDE" w14:textId="7BE72D8B" w:rsidR="00DB29FB" w:rsidRPr="006B063D" w:rsidRDefault="00DB29FB" w:rsidP="00DB29FB">
            <w:r w:rsidRPr="006B063D">
              <w:t>R1</w:t>
            </w:r>
          </w:p>
        </w:tc>
        <w:tc>
          <w:tcPr>
            <w:tcW w:w="3290" w:type="dxa"/>
            <w:tcBorders>
              <w:left w:val="single" w:sz="24" w:space="0" w:color="FFFFFF" w:themeColor="background1"/>
              <w:bottom w:val="single" w:sz="4" w:space="0" w:color="A33662" w:themeColor="accent1"/>
              <w:right w:val="single" w:sz="24" w:space="0" w:color="FFFFFF" w:themeColor="background1"/>
            </w:tcBorders>
          </w:tcPr>
          <w:p w14:paraId="22521C8E" w14:textId="0A8D5E7D" w:rsidR="00DB29FB" w:rsidRPr="006B063D" w:rsidRDefault="00DB29FB" w:rsidP="00DB29FB">
            <w:r w:rsidRPr="006B063D">
              <w:t>HL7 mediatyper</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431E434F" w14:textId="665E708C" w:rsidR="00DB29FB" w:rsidRPr="006B063D" w:rsidRDefault="00000000" w:rsidP="00DB29FB">
            <w:hyperlink r:id="rId14" w:history="1">
              <w:r w:rsidR="002317CC" w:rsidRPr="006B063D">
                <w:rPr>
                  <w:rStyle w:val="Hyperlnk"/>
                </w:rPr>
                <w:t>Länk</w:t>
              </w:r>
            </w:hyperlink>
          </w:p>
        </w:tc>
      </w:tr>
      <w:tr w:rsidR="00DB29FB" w:rsidRPr="006B063D" w14:paraId="5C4120C3" w14:textId="77777777" w:rsidTr="62B378BD">
        <w:trPr>
          <w:trHeight w:val="512"/>
        </w:trPr>
        <w:tc>
          <w:tcPr>
            <w:tcW w:w="538" w:type="dxa"/>
            <w:tcBorders>
              <w:top w:val="single" w:sz="4" w:space="0" w:color="A33662" w:themeColor="accent1"/>
              <w:bottom w:val="single" w:sz="4" w:space="0" w:color="A33662" w:themeColor="accent1"/>
              <w:right w:val="single" w:sz="24" w:space="0" w:color="FFFFFF" w:themeColor="background1"/>
            </w:tcBorders>
          </w:tcPr>
          <w:p w14:paraId="01DA9B82" w14:textId="0323A3AC" w:rsidR="00DB29FB" w:rsidRPr="006B063D" w:rsidRDefault="00DB29FB" w:rsidP="00DB29FB">
            <w:r w:rsidRPr="006B063D">
              <w:t>R2</w:t>
            </w:r>
          </w:p>
        </w:tc>
        <w:tc>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8C8C9D" w14:textId="6C6E861F" w:rsidR="00DB29FB" w:rsidRPr="006B063D" w:rsidRDefault="00DB29FB" w:rsidP="00DB29FB">
            <w:r w:rsidRPr="006B063D">
              <w:t>Socialstyrelsens termbank</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CFB3A54" w14:textId="3E51D72E" w:rsidR="00DB29FB" w:rsidRPr="006B063D" w:rsidRDefault="00000000" w:rsidP="00DB29FB">
            <w:hyperlink r:id="rId15" w:history="1">
              <w:r w:rsidR="004207BE" w:rsidRPr="006B063D">
                <w:rPr>
                  <w:rStyle w:val="Hyperlnk"/>
                </w:rPr>
                <w:t>Länk</w:t>
              </w:r>
            </w:hyperlink>
          </w:p>
        </w:tc>
      </w:tr>
      <w:tr w:rsidR="00DB29FB" w:rsidRPr="006B063D" w14:paraId="5422C3D0" w14:textId="77777777" w:rsidTr="62B378BD">
        <w:trPr>
          <w:trHeight w:val="262"/>
        </w:trPr>
        <w:tc>
          <w:tcPr>
            <w:tcW w:w="538" w:type="dxa"/>
            <w:tcBorders>
              <w:top w:val="single" w:sz="4" w:space="0" w:color="A33662" w:themeColor="accent1"/>
              <w:bottom w:val="single" w:sz="4" w:space="0" w:color="A33662" w:themeColor="accent1"/>
              <w:right w:val="single" w:sz="24" w:space="0" w:color="FFFFFF" w:themeColor="background1"/>
            </w:tcBorders>
          </w:tcPr>
          <w:p w14:paraId="4992C184" w14:textId="128792A1" w:rsidR="00DB29FB" w:rsidRPr="006B063D" w:rsidRDefault="00DB29FB" w:rsidP="00DB29FB">
            <w:r w:rsidRPr="006B063D">
              <w:t>R3</w:t>
            </w:r>
          </w:p>
        </w:tc>
        <w:tc>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16B547" w14:textId="671C539D" w:rsidR="00DB29FB" w:rsidRPr="006B063D" w:rsidRDefault="00DB29FB" w:rsidP="00DB29FB">
            <w:r w:rsidRPr="006B063D">
              <w:t>Arkitektur och regelverk</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3533D7" w14:textId="1270F0FB" w:rsidR="00DB29FB" w:rsidRPr="006B063D" w:rsidRDefault="00000000" w:rsidP="00DB29FB">
            <w:hyperlink r:id="rId16" w:history="1">
              <w:r w:rsidR="00FB35C1" w:rsidRPr="006B063D">
                <w:rPr>
                  <w:rStyle w:val="Hyperlnk"/>
                </w:rPr>
                <w:t>Länk</w:t>
              </w:r>
            </w:hyperlink>
          </w:p>
        </w:tc>
      </w:tr>
      <w:tr w:rsidR="00DB29FB" w:rsidRPr="006B063D" w14:paraId="5ED109D7" w14:textId="77777777" w:rsidTr="62B378BD">
        <w:trPr>
          <w:trHeight w:val="512"/>
        </w:trPr>
        <w:tc>
          <w:tcPr>
            <w:tcW w:w="538" w:type="dxa"/>
            <w:tcBorders>
              <w:top w:val="single" w:sz="4" w:space="0" w:color="A33662" w:themeColor="accent1"/>
              <w:bottom w:val="single" w:sz="4" w:space="0" w:color="A33662" w:themeColor="accent1"/>
              <w:right w:val="single" w:sz="24" w:space="0" w:color="FFFFFF" w:themeColor="background1"/>
            </w:tcBorders>
          </w:tcPr>
          <w:p w14:paraId="54BEE791" w14:textId="01B51032" w:rsidR="00DB29FB" w:rsidRPr="006B063D" w:rsidRDefault="00DB29FB" w:rsidP="00DB29FB">
            <w:r w:rsidRPr="006B063D">
              <w:t>R4</w:t>
            </w:r>
          </w:p>
        </w:tc>
        <w:tc>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C679D2" w14:textId="44C08DB8" w:rsidR="00DB29FB" w:rsidRPr="006B063D" w:rsidRDefault="00DB29FB" w:rsidP="00DB29FB">
            <w:r w:rsidRPr="006B063D">
              <w:t>Nationell Informationsstruktur 2021:2</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3C4674" w14:textId="09CDE9ED" w:rsidR="00DB29FB" w:rsidRPr="006B063D" w:rsidRDefault="00000000" w:rsidP="00DB29FB">
            <w:hyperlink r:id="rId17" w:history="1">
              <w:r w:rsidR="00FB35C1" w:rsidRPr="006B063D">
                <w:rPr>
                  <w:rStyle w:val="Hyperlnk"/>
                </w:rPr>
                <w:t>Länk</w:t>
              </w:r>
            </w:hyperlink>
          </w:p>
        </w:tc>
      </w:tr>
      <w:tr w:rsidR="00DB29FB" w:rsidRPr="006B063D" w14:paraId="13193DEB" w14:textId="77777777" w:rsidTr="62B378BD">
        <w:trPr>
          <w:trHeight w:val="249"/>
        </w:trPr>
        <w:tc>
          <w:tcPr>
            <w:tcW w:w="538" w:type="dxa"/>
            <w:tcBorders>
              <w:top w:val="single" w:sz="4" w:space="0" w:color="A33662" w:themeColor="accent1"/>
              <w:bottom w:val="single" w:sz="4" w:space="0" w:color="A33662" w:themeColor="accent1"/>
              <w:right w:val="single" w:sz="24" w:space="0" w:color="FFFFFF" w:themeColor="background1"/>
            </w:tcBorders>
          </w:tcPr>
          <w:p w14:paraId="2C93246C" w14:textId="3D08938C" w:rsidR="00DB29FB" w:rsidRPr="006B063D" w:rsidRDefault="00DB29FB" w:rsidP="00DB29FB">
            <w:r w:rsidRPr="006B063D">
              <w:t>R5</w:t>
            </w:r>
          </w:p>
        </w:tc>
        <w:tc>
          <w:tcPr>
            <w:tcW w:w="329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E918E1" w14:textId="2A09A3F6" w:rsidR="00DB29FB" w:rsidRPr="006B063D" w:rsidRDefault="00DB29FB" w:rsidP="00DB29FB">
            <w:r w:rsidRPr="006B063D">
              <w:t>Kodverkslistan</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6C3AD1" w14:textId="00D81B61" w:rsidR="00DB29FB" w:rsidRPr="006B063D" w:rsidRDefault="00000000" w:rsidP="00DB29FB">
            <w:hyperlink r:id="rId18" w:history="1">
              <w:r w:rsidR="00215869" w:rsidRPr="006B063D">
                <w:rPr>
                  <w:rStyle w:val="Hyperlnk"/>
                </w:rPr>
                <w:t>Länk</w:t>
              </w:r>
            </w:hyperlink>
          </w:p>
        </w:tc>
      </w:tr>
    </w:tbl>
    <w:p w14:paraId="398A4216" w14:textId="7DB94720" w:rsidR="004E1B5F" w:rsidRPr="006B063D" w:rsidRDefault="004E1B5F" w:rsidP="00297CE9"/>
    <w:p w14:paraId="47EA9301" w14:textId="0D167B49" w:rsidR="00297CE9" w:rsidRPr="006B063D" w:rsidRDefault="00297CE9">
      <w:r w:rsidRPr="006B063D">
        <w:br w:type="page"/>
      </w:r>
    </w:p>
    <w:p w14:paraId="3E8A1DF2" w14:textId="42F138DA" w:rsidR="00297CE9" w:rsidRPr="006B063D" w:rsidRDefault="00297CE9" w:rsidP="004A720A">
      <w:pPr>
        <w:pStyle w:val="Numreradrubrik1"/>
        <w:rPr>
          <w:lang w:val="sv-SE"/>
        </w:rPr>
      </w:pPr>
      <w:bookmarkStart w:id="2" w:name="_Toc146711892"/>
      <w:bookmarkStart w:id="3" w:name="_Toc121211204"/>
      <w:r w:rsidRPr="006B063D">
        <w:rPr>
          <w:lang w:val="sv-SE"/>
        </w:rPr>
        <w:lastRenderedPageBreak/>
        <w:t>Inledning</w:t>
      </w:r>
      <w:bookmarkEnd w:id="2"/>
      <w:r w:rsidRPr="006B063D">
        <w:rPr>
          <w:lang w:val="sv-SE"/>
        </w:rPr>
        <w:t xml:space="preserve"> </w:t>
      </w:r>
      <w:bookmarkEnd w:id="3"/>
    </w:p>
    <w:p w14:paraId="2A09870F" w14:textId="77777777" w:rsidR="003F2345" w:rsidRPr="006B063D" w:rsidRDefault="003F2345" w:rsidP="003F2345">
      <w:pPr>
        <w:jc w:val="both"/>
      </w:pPr>
      <w:r w:rsidRPr="006B063D">
        <w:t>Detta är en informationspecifikation för domänen clinicalprocess:healthcond:description.</w:t>
      </w:r>
    </w:p>
    <w:p w14:paraId="4A8F2137" w14:textId="77777777" w:rsidR="003F2345" w:rsidRPr="006B063D" w:rsidRDefault="003F2345" w:rsidP="003F2345">
      <w:pPr>
        <w:jc w:val="both"/>
      </w:pPr>
      <w:r w:rsidRPr="006B063D">
        <w:t>Denna domän hantera information som beskriver patientens hälsotillstånd, till exempel vårdanteckningar, diagnoser, uppmärksamhetsinformation och funktionsstatus.</w:t>
      </w:r>
    </w:p>
    <w:p w14:paraId="6FFA21DB" w14:textId="77777777" w:rsidR="003F2345" w:rsidRPr="006B063D" w:rsidRDefault="003F2345" w:rsidP="003F2345">
      <w:pPr>
        <w:jc w:val="both"/>
      </w:pPr>
      <w:r w:rsidRPr="006B063D">
        <w:t>I denna version av domänen ingår endast vårdanteckningar och är således den information som omfattas av den här informationsspecifikationen.</w:t>
      </w:r>
    </w:p>
    <w:p w14:paraId="31FA3F2F" w14:textId="69F1B775" w:rsidR="003F2345" w:rsidRPr="006B063D" w:rsidRDefault="003F2345" w:rsidP="003F2345">
      <w:pPr>
        <w:jc w:val="both"/>
      </w:pPr>
      <w:r w:rsidRPr="006B063D">
        <w:t>Med vårdanteckningar avses anteckningar i en patientjournal.</w:t>
      </w:r>
    </w:p>
    <w:p w14:paraId="4001B274" w14:textId="77777777" w:rsidR="0036315C" w:rsidRPr="006B063D" w:rsidRDefault="0036315C" w:rsidP="0036315C"/>
    <w:p w14:paraId="0D886389" w14:textId="286EC6D3" w:rsidR="00297CE9" w:rsidRPr="006B063D" w:rsidRDefault="00297CE9" w:rsidP="004A720A">
      <w:pPr>
        <w:pStyle w:val="Numreradrubrik1"/>
        <w:rPr>
          <w:lang w:val="sv-SE"/>
        </w:rPr>
      </w:pPr>
      <w:bookmarkStart w:id="4" w:name="_Toc449170160"/>
      <w:bookmarkStart w:id="5" w:name="_Toc121211205"/>
      <w:bookmarkStart w:id="6" w:name="_Toc146711893"/>
      <w:r w:rsidRPr="006B063D">
        <w:rPr>
          <w:lang w:val="sv-SE"/>
        </w:rPr>
        <w:t>Informationssäkerhet</w:t>
      </w:r>
      <w:bookmarkEnd w:id="4"/>
      <w:bookmarkEnd w:id="5"/>
      <w:bookmarkEnd w:id="6"/>
    </w:p>
    <w:p w14:paraId="445F2655" w14:textId="77C48265" w:rsidR="00297CE9" w:rsidRPr="006B063D" w:rsidRDefault="00297CE9" w:rsidP="00297CE9">
      <w:r w:rsidRPr="006B063D">
        <w:t>I det här avsnittet beskrivs olika informationssäkerhetsrelaterade aspekter på den information som informationsmodellen beskriver</w:t>
      </w:r>
      <w:r w:rsidR="0024006A" w:rsidRPr="006B063D">
        <w:t xml:space="preserve"> och på hur den</w:t>
      </w:r>
      <w:r w:rsidR="00111A07" w:rsidRPr="006B063D">
        <w:t>na information ska</w:t>
      </w:r>
      <w:r w:rsidR="0024006A" w:rsidRPr="006B063D">
        <w:t xml:space="preserve"> hanteras</w:t>
      </w:r>
      <w:r w:rsidR="00111A07" w:rsidRPr="006B063D">
        <w:t xml:space="preserve">. </w:t>
      </w:r>
    </w:p>
    <w:p w14:paraId="101FF9F8" w14:textId="01391610" w:rsidR="00297CE9" w:rsidRPr="006B063D" w:rsidRDefault="00297CE9" w:rsidP="003F2345">
      <w:pPr>
        <w:pStyle w:val="Punktlista"/>
        <w:ind w:left="0" w:firstLine="0"/>
        <w:rPr>
          <w:i/>
          <w:iCs/>
          <w:color w:val="098394"/>
        </w:rPr>
      </w:pPr>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297CE9" w:rsidRPr="006B063D" w14:paraId="4900FCAA" w14:textId="77777777" w:rsidTr="62B378BD">
        <w:trPr>
          <w:trHeight w:val="19"/>
        </w:trPr>
        <w:tc>
          <w:tcPr>
            <w:tcW w:w="9090" w:type="dxa"/>
            <w:gridSpan w:val="2"/>
            <w:shd w:val="clear" w:color="auto" w:fill="A33662" w:themeFill="accent1"/>
          </w:tcPr>
          <w:p w14:paraId="13DE0F63" w14:textId="0DAC00D1" w:rsidR="00297CE9" w:rsidRPr="006B063D" w:rsidRDefault="00297CE9" w:rsidP="0019186E">
            <w:pPr>
              <w:pStyle w:val="Tabellrubrik"/>
            </w:pPr>
            <w:r w:rsidRPr="006B063D">
              <w:rPr>
                <w:sz w:val="16"/>
                <w:szCs w:val="18"/>
              </w:rPr>
              <w:t>Beskrivning av informationen</w:t>
            </w:r>
          </w:p>
        </w:tc>
      </w:tr>
      <w:tr w:rsidR="00297CE9" w:rsidRPr="006B063D" w14:paraId="12366410" w14:textId="77777777" w:rsidTr="62B378BD">
        <w:trPr>
          <w:trHeight w:val="525"/>
        </w:trPr>
        <w:tc>
          <w:tcPr>
            <w:tcW w:w="3828" w:type="dxa"/>
            <w:tcBorders>
              <w:bottom w:val="single" w:sz="4" w:space="0" w:color="A33662" w:themeColor="accent1"/>
              <w:right w:val="single" w:sz="24" w:space="0" w:color="FFFFFF" w:themeColor="background1"/>
            </w:tcBorders>
          </w:tcPr>
          <w:p w14:paraId="63E9B4D5" w14:textId="77777777" w:rsidR="00297CE9" w:rsidRPr="007F00EB" w:rsidRDefault="00297CE9" w:rsidP="00AC71C3">
            <w:pPr>
              <w:rPr>
                <w:rFonts w:cstheme="minorHAnsi"/>
              </w:rPr>
            </w:pPr>
            <w:r w:rsidRPr="007F00EB">
              <w:rPr>
                <w:rFonts w:cstheme="minorHAnsi"/>
              </w:rPr>
              <w:t>Översiktlig beskrivning av informationen</w:t>
            </w:r>
          </w:p>
          <w:p w14:paraId="3A1C6C45" w14:textId="347E149E" w:rsidR="00297CE9" w:rsidRPr="007F00EB" w:rsidRDefault="00297CE9" w:rsidP="00AC71C3">
            <w:pPr>
              <w:rPr>
                <w:rFonts w:cstheme="minorHAnsi"/>
              </w:rPr>
            </w:pPr>
          </w:p>
        </w:tc>
        <w:tc>
          <w:tcPr>
            <w:tcW w:w="5262" w:type="dxa"/>
            <w:tcBorders>
              <w:left w:val="single" w:sz="24" w:space="0" w:color="FFFFFF" w:themeColor="background1"/>
              <w:bottom w:val="single" w:sz="4" w:space="0" w:color="A33662" w:themeColor="accent1"/>
              <w:right w:val="single" w:sz="24" w:space="0" w:color="FFFFFF" w:themeColor="background1"/>
            </w:tcBorders>
          </w:tcPr>
          <w:p w14:paraId="6F72626A" w14:textId="5E1E3AF2" w:rsidR="00297CE9" w:rsidRPr="007F00EB" w:rsidRDefault="00651CD8" w:rsidP="00AC71C3">
            <w:pPr>
              <w:rPr>
                <w:rFonts w:cstheme="minorHAnsi"/>
                <w:color w:val="098394"/>
                <w:szCs w:val="16"/>
              </w:rPr>
            </w:pPr>
            <w:r w:rsidRPr="007F00EB">
              <w:rPr>
                <w:rFonts w:cstheme="minorHAnsi"/>
              </w:rPr>
              <w:t xml:space="preserve">Information som hanteras i denna domän omfattar </w:t>
            </w:r>
            <w:r w:rsidRPr="007F00EB">
              <w:rPr>
                <w:rFonts w:cstheme="minorHAnsi"/>
                <w:lang w:eastAsia="sv-SE"/>
              </w:rPr>
              <w:t xml:space="preserve">vårdanteckningar </w:t>
            </w:r>
            <w:r w:rsidRPr="007F00EB">
              <w:rPr>
                <w:rFonts w:cstheme="minorHAnsi"/>
              </w:rPr>
              <w:t>som registreras i journalsystem.</w:t>
            </w:r>
          </w:p>
        </w:tc>
      </w:tr>
      <w:tr w:rsidR="00297CE9" w:rsidRPr="006B063D" w14:paraId="38ECC404"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59038FC" w14:textId="77777777" w:rsidR="00297CE9" w:rsidRPr="007F00EB" w:rsidRDefault="00297CE9" w:rsidP="00AC71C3">
            <w:pPr>
              <w:rPr>
                <w:rFonts w:cstheme="minorHAnsi"/>
              </w:rPr>
            </w:pPr>
            <w:r w:rsidRPr="007F00EB">
              <w:rPr>
                <w:rFonts w:cstheme="minorHAnsi"/>
              </w:rPr>
              <w:t>Innehåller informationen personuppgifter?</w:t>
            </w:r>
          </w:p>
          <w:p w14:paraId="3E007F7C" w14:textId="31549977" w:rsidR="00297CE9" w:rsidRPr="007F00EB" w:rsidRDefault="00297CE9" w:rsidP="00AC71C3">
            <w:pPr>
              <w:rPr>
                <w:rFonts w:cstheme="minorHAnsi"/>
              </w:rPr>
            </w:pP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EA1314A" w14:textId="2F973248" w:rsidR="00297CE9" w:rsidRPr="007F00EB" w:rsidRDefault="006B5FC5" w:rsidP="62B378BD">
            <w:pPr>
              <w:rPr>
                <w:rFonts w:cstheme="minorHAnsi"/>
                <w:color w:val="098394"/>
              </w:rPr>
            </w:pPr>
            <w:r w:rsidRPr="007F00EB">
              <w:rPr>
                <w:rStyle w:val="Diskretbetoning"/>
                <w:rFonts w:cstheme="minorHAnsi"/>
                <w:i w:val="0"/>
                <w:iCs w:val="0"/>
              </w:rPr>
              <w:t>Ja</w:t>
            </w:r>
            <w:r w:rsidR="45B54E51" w:rsidRPr="007F00EB">
              <w:rPr>
                <w:rFonts w:cstheme="minorHAnsi"/>
                <w:color w:val="098394" w:themeColor="accent5" w:themeShade="BF"/>
              </w:rPr>
              <w:t xml:space="preserve"> </w:t>
            </w:r>
          </w:p>
        </w:tc>
      </w:tr>
      <w:tr w:rsidR="00297CE9" w:rsidRPr="006B063D" w14:paraId="75A95CAB"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14A2038C" w14:textId="77777777" w:rsidR="00297CE9" w:rsidRPr="007F00EB" w:rsidRDefault="00297CE9" w:rsidP="00AC71C3">
            <w:pPr>
              <w:rPr>
                <w:rFonts w:cstheme="minorHAnsi"/>
              </w:rPr>
            </w:pPr>
            <w:r w:rsidRPr="007F00EB">
              <w:rPr>
                <w:rFonts w:cstheme="minorHAnsi"/>
              </w:rPr>
              <w:t>Innehåller informationen känsliga personuppgifter, exempelvis patientuppgifter?</w:t>
            </w:r>
          </w:p>
          <w:p w14:paraId="28EBB6D1" w14:textId="1DE5D17A" w:rsidR="00297CE9" w:rsidRPr="007F00EB" w:rsidRDefault="00297CE9" w:rsidP="00AC71C3">
            <w:pPr>
              <w:rPr>
                <w:rFonts w:cstheme="minorHAnsi"/>
              </w:rPr>
            </w:pP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D13349" w14:textId="57D9DED2" w:rsidR="00297CE9" w:rsidRPr="007F00EB" w:rsidRDefault="007B57F2" w:rsidP="00AC71C3">
            <w:pPr>
              <w:rPr>
                <w:rFonts w:cstheme="minorHAnsi"/>
                <w:color w:val="098394"/>
                <w:szCs w:val="16"/>
              </w:rPr>
            </w:pPr>
            <w:r w:rsidRPr="007F00EB">
              <w:rPr>
                <w:rFonts w:cstheme="minorHAnsi"/>
              </w:rPr>
              <w:t>Ja. V</w:t>
            </w:r>
            <w:r w:rsidRPr="007F00EB">
              <w:rPr>
                <w:rFonts w:cstheme="minorHAnsi"/>
                <w:lang w:eastAsia="sv-SE"/>
              </w:rPr>
              <w:t xml:space="preserve">årdanteckningar </w:t>
            </w:r>
            <w:r w:rsidRPr="007F00EB">
              <w:rPr>
                <w:rFonts w:cstheme="minorHAnsi"/>
              </w:rPr>
              <w:t>utgör klinisk information identifierad med personnummer.</w:t>
            </w:r>
          </w:p>
        </w:tc>
      </w:tr>
      <w:tr w:rsidR="00297CE9" w:rsidRPr="006B063D" w14:paraId="268CB1B2"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44088F6A" w14:textId="7037375F" w:rsidR="00297CE9" w:rsidRPr="007F00EB" w:rsidRDefault="00297CE9" w:rsidP="00AC71C3">
            <w:pPr>
              <w:rPr>
                <w:rFonts w:cstheme="minorHAnsi"/>
              </w:rPr>
            </w:pPr>
            <w:r w:rsidRPr="007F00EB">
              <w:rPr>
                <w:rFonts w:cstheme="minorHAnsi"/>
              </w:rPr>
              <w:t>Finns informationsmängder som kräver särskilt hantering och hur ska den ske?</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AF5524" w14:textId="4E8D6CE1" w:rsidR="00297CE9" w:rsidRPr="007F00EB" w:rsidRDefault="007B57F2" w:rsidP="00AC71C3">
            <w:pPr>
              <w:rPr>
                <w:rStyle w:val="Diskretbetoning"/>
                <w:rFonts w:cstheme="minorHAnsi"/>
                <w:i w:val="0"/>
                <w:iCs w:val="0"/>
                <w:szCs w:val="16"/>
              </w:rPr>
            </w:pPr>
            <w:r w:rsidRPr="007F00EB">
              <w:rPr>
                <w:rStyle w:val="Diskretbetoning"/>
                <w:rFonts w:cstheme="minorHAnsi"/>
                <w:i w:val="0"/>
                <w:iCs w:val="0"/>
                <w:szCs w:val="16"/>
              </w:rPr>
              <w:t>Nej</w:t>
            </w:r>
          </w:p>
          <w:p w14:paraId="1772B4BF" w14:textId="3FADF57B" w:rsidR="00297CE9" w:rsidRPr="007F00EB" w:rsidRDefault="00297CE9" w:rsidP="00AC71C3">
            <w:pPr>
              <w:rPr>
                <w:rFonts w:cstheme="minorHAnsi"/>
                <w:color w:val="098394"/>
                <w:szCs w:val="16"/>
              </w:rPr>
            </w:pPr>
          </w:p>
        </w:tc>
      </w:tr>
    </w:tbl>
    <w:p w14:paraId="5EFBA427" w14:textId="77777777" w:rsidR="00AC71C3" w:rsidRPr="006B063D" w:rsidRDefault="00AC71C3" w:rsidP="00297CE9"/>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B063D" w14:paraId="6D2746D3" w14:textId="77777777" w:rsidTr="0019186E">
        <w:trPr>
          <w:trHeight w:val="19"/>
        </w:trPr>
        <w:tc>
          <w:tcPr>
            <w:tcW w:w="9090" w:type="dxa"/>
            <w:gridSpan w:val="2"/>
            <w:shd w:val="clear" w:color="auto" w:fill="A33662" w:themeFill="accent1"/>
          </w:tcPr>
          <w:p w14:paraId="0C106CB6" w14:textId="2FF563F6" w:rsidR="00AC71C3" w:rsidRPr="006B063D" w:rsidRDefault="00AC71C3" w:rsidP="0019186E">
            <w:pPr>
              <w:pStyle w:val="Tabellrubrik"/>
            </w:pPr>
            <w:r w:rsidRPr="006B063D">
              <w:rPr>
                <w:sz w:val="16"/>
                <w:szCs w:val="18"/>
              </w:rPr>
              <w:t>Informationsansvar</w:t>
            </w:r>
          </w:p>
        </w:tc>
      </w:tr>
      <w:tr w:rsidR="00AC71C3" w:rsidRPr="006B063D" w14:paraId="3768B6A9" w14:textId="77777777" w:rsidTr="0019186E">
        <w:trPr>
          <w:trHeight w:val="525"/>
        </w:trPr>
        <w:tc>
          <w:tcPr>
            <w:tcW w:w="3828" w:type="dxa"/>
            <w:tcBorders>
              <w:bottom w:val="single" w:sz="4" w:space="0" w:color="A33662" w:themeColor="accent1"/>
              <w:right w:val="single" w:sz="24" w:space="0" w:color="FFFFFF" w:themeColor="background1"/>
            </w:tcBorders>
          </w:tcPr>
          <w:p w14:paraId="03D9FC13" w14:textId="09865628" w:rsidR="00AC71C3" w:rsidRPr="009956D9" w:rsidRDefault="00AC71C3" w:rsidP="00AC71C3">
            <w:pPr>
              <w:rPr>
                <w:rFonts w:cstheme="minorHAnsi"/>
              </w:rPr>
            </w:pPr>
            <w:r w:rsidRPr="009956D9">
              <w:rPr>
                <w:rFonts w:cstheme="minorHAnsi"/>
              </w:rPr>
              <w:t>Vem är personuppgiftsansvarig (ägare) till informationen?</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3AD3EE3C" w14:textId="77777777" w:rsidR="0016267A" w:rsidRPr="009956D9" w:rsidRDefault="0016267A" w:rsidP="0016267A">
            <w:pPr>
              <w:rPr>
                <w:rFonts w:cstheme="minorHAnsi"/>
              </w:rPr>
            </w:pPr>
            <w:r w:rsidRPr="009956D9">
              <w:rPr>
                <w:rFonts w:cstheme="minorHAnsi"/>
              </w:rPr>
              <w:t>Respektive vårdgivare är personuppgiftsansvarig för den information som vårdgivaren upprättar.</w:t>
            </w:r>
          </w:p>
          <w:p w14:paraId="1363F6D9" w14:textId="77777777" w:rsidR="008430EF" w:rsidRDefault="008430EF" w:rsidP="0016267A">
            <w:pPr>
              <w:rPr>
                <w:rFonts w:cstheme="minorHAnsi"/>
              </w:rPr>
            </w:pPr>
          </w:p>
          <w:p w14:paraId="6F67507B" w14:textId="05E3E8BB" w:rsidR="0016267A" w:rsidRPr="009956D9" w:rsidRDefault="0016267A" w:rsidP="0016267A">
            <w:pPr>
              <w:rPr>
                <w:rFonts w:cstheme="minorHAnsi"/>
              </w:rPr>
            </w:pPr>
            <w:r w:rsidRPr="009956D9">
              <w:rPr>
                <w:rFonts w:cstheme="minorHAnsi"/>
              </w:rPr>
              <w:t xml:space="preserve">För området sammanhållen journalföring finns det ett dubbelt personuppgiftsansvar som regleras i patientdatalagen. Det innebär att den vårdgivare som gör en personuppgift tillgänglig för andra vårdgivare, i den sammanhållna journalföringen, har </w:t>
            </w:r>
            <w:r w:rsidRPr="009956D9">
              <w:rPr>
                <w:rFonts w:cstheme="minorHAnsi"/>
              </w:rPr>
              <w:lastRenderedPageBreak/>
              <w:t>personuppgiftsansvaret för att det sker på ett lagligt sätt. I ansvaret ingår bland annat att se till att patienten blir informerad så att denne kan ta ställning till om hen vill delta i den sammanhållna journalföringen.</w:t>
            </w:r>
          </w:p>
          <w:p w14:paraId="35CEF600" w14:textId="77777777" w:rsidR="009956D9" w:rsidRPr="009956D9" w:rsidRDefault="009956D9" w:rsidP="0016267A">
            <w:pPr>
              <w:rPr>
                <w:rFonts w:cstheme="minorHAnsi"/>
              </w:rPr>
            </w:pPr>
          </w:p>
          <w:p w14:paraId="5CA81634" w14:textId="09344886" w:rsidR="00AC71C3" w:rsidRPr="009956D9" w:rsidRDefault="0016267A" w:rsidP="0016267A">
            <w:pPr>
              <w:rPr>
                <w:rFonts w:cstheme="minorHAnsi"/>
                <w:color w:val="098394"/>
              </w:rPr>
            </w:pPr>
            <w:r w:rsidRPr="009956D9">
              <w:rPr>
                <w:rFonts w:cstheme="minorHAnsi"/>
              </w:rPr>
              <w:t>Om sedan en annan vårdgivare använder sin direktåtkomst och får tillgång till uppgifterna är det den vårdgivare som är personuppgiftsansvarig för den hantering av personuppgifter som detta innebär. Det innebär bland annat att ansvara för att enbart personal som behöver uppgifterna för att kunna utföra sitt arbete tilldelas behörighet till journalinformation för vårdgivare.</w:t>
            </w:r>
          </w:p>
        </w:tc>
      </w:tr>
    </w:tbl>
    <w:p w14:paraId="081618CB" w14:textId="0BA7E506" w:rsidR="004E1B5F" w:rsidRPr="006B063D" w:rsidRDefault="004E1B5F"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B063D" w14:paraId="0C548492" w14:textId="77777777" w:rsidTr="62B378BD">
        <w:trPr>
          <w:trHeight w:val="19"/>
        </w:trPr>
        <w:tc>
          <w:tcPr>
            <w:tcW w:w="9090" w:type="dxa"/>
            <w:gridSpan w:val="2"/>
            <w:shd w:val="clear" w:color="auto" w:fill="A33662" w:themeFill="accent1"/>
          </w:tcPr>
          <w:p w14:paraId="6AC46B47" w14:textId="620EE311" w:rsidR="00AC71C3" w:rsidRPr="006B063D" w:rsidRDefault="00AC71C3" w:rsidP="0019186E">
            <w:pPr>
              <w:pStyle w:val="Tabellrubrik"/>
            </w:pPr>
            <w:r w:rsidRPr="006B063D">
              <w:rPr>
                <w:sz w:val="16"/>
                <w:szCs w:val="18"/>
              </w:rPr>
              <w:t>Lagrum</w:t>
            </w:r>
          </w:p>
        </w:tc>
      </w:tr>
      <w:tr w:rsidR="00AC71C3" w:rsidRPr="006B063D" w14:paraId="049984A2" w14:textId="77777777" w:rsidTr="62B378BD">
        <w:trPr>
          <w:trHeight w:val="525"/>
        </w:trPr>
        <w:tc>
          <w:tcPr>
            <w:tcW w:w="3828" w:type="dxa"/>
            <w:tcBorders>
              <w:bottom w:val="single" w:sz="4" w:space="0" w:color="A33662" w:themeColor="accent1"/>
              <w:right w:val="single" w:sz="24" w:space="0" w:color="FFFFFF" w:themeColor="background1"/>
            </w:tcBorders>
          </w:tcPr>
          <w:p w14:paraId="2BED59CB" w14:textId="15328489" w:rsidR="00AC71C3" w:rsidRPr="006B063D" w:rsidRDefault="00AC71C3" w:rsidP="0019186E">
            <w:r w:rsidRPr="006B063D">
              <w:t>Har en juridisk analys/rättsutredning gjorts?</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4B9A96D7" w14:textId="5D17154E" w:rsidR="00AC71C3" w:rsidRPr="006B063D" w:rsidRDefault="00511861" w:rsidP="00AC71C3">
            <w:pPr>
              <w:rPr>
                <w:szCs w:val="16"/>
              </w:rPr>
            </w:pPr>
            <w:r w:rsidRPr="006B063D">
              <w:rPr>
                <w:szCs w:val="16"/>
              </w:rPr>
              <w:t>Ja</w:t>
            </w:r>
          </w:p>
        </w:tc>
      </w:tr>
      <w:tr w:rsidR="00AC71C3" w:rsidRPr="006B063D" w14:paraId="68FE288C" w14:textId="77777777" w:rsidTr="62B378BD">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65B1C664" w14:textId="52188620" w:rsidR="00AC71C3" w:rsidRPr="006B063D" w:rsidRDefault="00AC71C3" w:rsidP="0019186E">
            <w:r w:rsidRPr="006B063D">
              <w:t xml:space="preserve">Vilka lagrum reglerar hur informationen får hanteras </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14CCB5" w14:textId="24CF8FBB" w:rsidR="00AC71C3" w:rsidRPr="006B063D" w:rsidRDefault="00D435C9" w:rsidP="00AC71C3">
            <w:pPr>
              <w:rPr>
                <w:color w:val="098394"/>
                <w:szCs w:val="16"/>
              </w:rPr>
            </w:pPr>
            <w:r w:rsidRPr="006B063D">
              <w:t>Patientdatalagen (2008:335), GDPR, Hälso- och sjukvårdslagen (2017:30), Patientsäkerhetslagen (2010:659)</w:t>
            </w:r>
          </w:p>
        </w:tc>
      </w:tr>
      <w:tr w:rsidR="00AC71C3" w:rsidRPr="006B063D" w14:paraId="576165B4" w14:textId="77777777" w:rsidTr="62B378BD">
        <w:trPr>
          <w:trHeight w:val="262"/>
        </w:trPr>
        <w:tc>
          <w:tcPr>
            <w:tcW w:w="3828" w:type="dxa"/>
            <w:tcBorders>
              <w:top w:val="single" w:sz="4" w:space="0" w:color="A33662" w:themeColor="accent1"/>
              <w:bottom w:val="single" w:sz="4" w:space="0" w:color="A33662" w:themeColor="accent1"/>
              <w:right w:val="single" w:sz="24" w:space="0" w:color="FFFFFF" w:themeColor="background1"/>
            </w:tcBorders>
          </w:tcPr>
          <w:p w14:paraId="6B435F8E" w14:textId="4F7C4FE2" w:rsidR="00AC71C3" w:rsidRPr="006B063D" w:rsidRDefault="00AC71C3" w:rsidP="0019186E">
            <w:r w:rsidRPr="006B063D">
              <w:t>Vilka specifika lagkrav har identifierats?</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E6EAFF6" w14:textId="0F0D8086" w:rsidR="00AC71C3" w:rsidRPr="006B063D" w:rsidRDefault="007C590C" w:rsidP="00AC71C3">
            <w:pPr>
              <w:rPr>
                <w:color w:val="098394"/>
                <w:szCs w:val="16"/>
              </w:rPr>
            </w:pPr>
            <w:r w:rsidRPr="006B063D">
              <w:t>Krav gällande stark autentisering. Krav gällande sammanhållen journalföring och spärrhantering. Observera att krav rörande sammanhållen journalföring och eller krav på spärrhantering uppstår först om tjänstekonsumenten (e-tjänsten) för medarbetaren tillgängliggör information som härrör från andra vårdgivare (sammanhållen journalföring) eller andra vårdenheter inom egna vårdgivaren (spärrkrav).</w:t>
            </w:r>
          </w:p>
        </w:tc>
      </w:tr>
    </w:tbl>
    <w:p w14:paraId="4309D1DA" w14:textId="51AEBA2F" w:rsidR="00AC71C3" w:rsidRPr="006B063D"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B063D" w14:paraId="72B3D797" w14:textId="77777777" w:rsidTr="0019186E">
        <w:trPr>
          <w:trHeight w:val="19"/>
        </w:trPr>
        <w:tc>
          <w:tcPr>
            <w:tcW w:w="9090" w:type="dxa"/>
            <w:gridSpan w:val="2"/>
            <w:shd w:val="clear" w:color="auto" w:fill="A33662" w:themeFill="accent1"/>
          </w:tcPr>
          <w:p w14:paraId="4F89C0BC" w14:textId="3E1AC507" w:rsidR="00AC71C3" w:rsidRPr="006B063D" w:rsidRDefault="00AC71C3" w:rsidP="0019186E">
            <w:pPr>
              <w:pStyle w:val="Tabellrubrik"/>
            </w:pPr>
            <w:r w:rsidRPr="006B063D">
              <w:rPr>
                <w:sz w:val="16"/>
                <w:szCs w:val="18"/>
              </w:rPr>
              <w:t>Informationsflöde</w:t>
            </w:r>
          </w:p>
        </w:tc>
      </w:tr>
      <w:tr w:rsidR="00AC71C3" w:rsidRPr="006B063D" w14:paraId="79CC5179" w14:textId="77777777" w:rsidTr="0019186E">
        <w:trPr>
          <w:trHeight w:val="525"/>
        </w:trPr>
        <w:tc>
          <w:tcPr>
            <w:tcW w:w="3828" w:type="dxa"/>
            <w:tcBorders>
              <w:bottom w:val="single" w:sz="4" w:space="0" w:color="A33662" w:themeColor="accent1"/>
              <w:right w:val="single" w:sz="24" w:space="0" w:color="FFFFFF" w:themeColor="background1"/>
            </w:tcBorders>
          </w:tcPr>
          <w:p w14:paraId="7862C040" w14:textId="44CDCDDE" w:rsidR="00AC71C3" w:rsidRPr="006B063D" w:rsidRDefault="00AC71C3" w:rsidP="0019186E">
            <w:r w:rsidRPr="006B063D">
              <w:t>Hur/mellan vilka parter kommer informationen att flöda?</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2D0D22FD" w14:textId="77777777" w:rsidR="00AC71C3" w:rsidRPr="006B063D" w:rsidRDefault="00DB6396" w:rsidP="0019186E">
            <w:r w:rsidRPr="006B063D">
              <w:t>Informationen kommer i huvudsak att flöda från en vårdgivare till andra vårdgivare och patienten själv.</w:t>
            </w:r>
          </w:p>
          <w:p w14:paraId="7F7655F3" w14:textId="61C31E71" w:rsidR="00DB6396" w:rsidRPr="006B063D" w:rsidRDefault="00DB6396" w:rsidP="0019186E">
            <w:pPr>
              <w:rPr>
                <w:color w:val="098394"/>
                <w:szCs w:val="16"/>
              </w:rPr>
            </w:pPr>
          </w:p>
        </w:tc>
      </w:tr>
      <w:tr w:rsidR="00AC71C3" w:rsidRPr="006B063D" w14:paraId="42A626FC"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2E5E7516" w14:textId="6FDAB2C2" w:rsidR="00AC71C3" w:rsidRPr="006B063D" w:rsidRDefault="00AC71C3" w:rsidP="0019186E">
            <w:r w:rsidRPr="006B063D">
              <w:t>Hanteras överföring av uppgifter (utlämnande), direktåtkomst (sammanhållen journalföring) och/eller individens direktåtkomst?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8BE96A5" w14:textId="55EE4B8E" w:rsidR="00AC71C3" w:rsidRPr="006B063D" w:rsidRDefault="005B579D" w:rsidP="0019186E">
            <w:pPr>
              <w:rPr>
                <w:color w:val="098394"/>
                <w:szCs w:val="16"/>
              </w:rPr>
            </w:pPr>
            <w:r w:rsidRPr="006B063D">
              <w:t>Ja, samtliga av dessa hanteras.</w:t>
            </w:r>
          </w:p>
        </w:tc>
      </w:tr>
    </w:tbl>
    <w:p w14:paraId="3729896C" w14:textId="70A09819" w:rsidR="00AC71C3" w:rsidRDefault="00AC71C3" w:rsidP="004E1B5F"/>
    <w:p w14:paraId="41F2DABB" w14:textId="77777777" w:rsidR="008430EF" w:rsidRDefault="008430EF" w:rsidP="004E1B5F"/>
    <w:p w14:paraId="6EDBA5B8" w14:textId="77777777" w:rsidR="008430EF" w:rsidRPr="006B063D" w:rsidRDefault="008430EF"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B063D" w14:paraId="02332406" w14:textId="77777777" w:rsidTr="0019186E">
        <w:trPr>
          <w:trHeight w:val="19"/>
        </w:trPr>
        <w:tc>
          <w:tcPr>
            <w:tcW w:w="9090" w:type="dxa"/>
            <w:gridSpan w:val="2"/>
            <w:shd w:val="clear" w:color="auto" w:fill="A33662" w:themeFill="accent1"/>
          </w:tcPr>
          <w:p w14:paraId="4FC2E0B3" w14:textId="09DAE7A7" w:rsidR="00AC71C3" w:rsidRPr="006B063D" w:rsidRDefault="00AC71C3" w:rsidP="0019186E">
            <w:pPr>
              <w:pStyle w:val="Tabellrubrik"/>
            </w:pPr>
            <w:r w:rsidRPr="006B063D">
              <w:rPr>
                <w:sz w:val="16"/>
                <w:szCs w:val="18"/>
              </w:rPr>
              <w:lastRenderedPageBreak/>
              <w:t>Spårbarhet, tillgänglighet och arkivering</w:t>
            </w:r>
          </w:p>
        </w:tc>
      </w:tr>
      <w:tr w:rsidR="00AC71C3" w:rsidRPr="006B063D" w14:paraId="54886F20" w14:textId="77777777" w:rsidTr="0019186E">
        <w:trPr>
          <w:trHeight w:val="525"/>
        </w:trPr>
        <w:tc>
          <w:tcPr>
            <w:tcW w:w="3828" w:type="dxa"/>
            <w:tcBorders>
              <w:bottom w:val="single" w:sz="4" w:space="0" w:color="A33662" w:themeColor="accent1"/>
              <w:right w:val="single" w:sz="24" w:space="0" w:color="FFFFFF" w:themeColor="background1"/>
            </w:tcBorders>
          </w:tcPr>
          <w:p w14:paraId="4073A161" w14:textId="77777777" w:rsidR="00AC71C3" w:rsidRPr="006B063D" w:rsidRDefault="00AC71C3" w:rsidP="00AC71C3">
            <w:r w:rsidRPr="006B063D">
              <w:t>Vilka krav finns på spårbarhet (loggning)?</w:t>
            </w:r>
          </w:p>
          <w:p w14:paraId="7EF9AA5B" w14:textId="53BACDBD" w:rsidR="00AC71C3" w:rsidRPr="006B063D" w:rsidRDefault="00AC71C3" w:rsidP="00AC71C3"/>
        </w:tc>
        <w:tc>
          <w:tcPr>
            <w:tcW w:w="5262" w:type="dxa"/>
            <w:tcBorders>
              <w:left w:val="single" w:sz="24" w:space="0" w:color="FFFFFF" w:themeColor="background1"/>
              <w:bottom w:val="single" w:sz="4" w:space="0" w:color="A33662" w:themeColor="accent1"/>
              <w:right w:val="single" w:sz="24" w:space="0" w:color="FFFFFF" w:themeColor="background1"/>
            </w:tcBorders>
          </w:tcPr>
          <w:p w14:paraId="4150D1AB" w14:textId="5E6974D1" w:rsidR="00AC71C3" w:rsidRPr="006B063D" w:rsidRDefault="00D75084" w:rsidP="00AC71C3">
            <w:pPr>
              <w:rPr>
                <w:color w:val="098394"/>
                <w:szCs w:val="16"/>
              </w:rPr>
            </w:pPr>
            <w:r w:rsidRPr="006B063D">
              <w:t>Den som konsumerar uppgifter är skyldig att åtkomstlogga i enlighet med patientdatalagen.</w:t>
            </w:r>
          </w:p>
        </w:tc>
      </w:tr>
      <w:tr w:rsidR="00AC71C3" w:rsidRPr="006B063D" w14:paraId="59879481"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111C0EF2" w14:textId="5950F9A3" w:rsidR="00AC71C3" w:rsidRPr="006B063D" w:rsidRDefault="00AC71C3" w:rsidP="00AC71C3">
            <w:r w:rsidRPr="006B063D">
              <w:t>Finns det uttalade krav från verksamheten gällande tillgänglighet?</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9F9C0B4" w14:textId="77777777" w:rsidR="00AC71C3" w:rsidRPr="006B063D" w:rsidRDefault="00A602D5" w:rsidP="00AC71C3">
            <w:r w:rsidRPr="006B063D">
              <w:t>Hög tillgänglighet. Dygnet runt sju dagar i veckan, 99,5%.</w:t>
            </w:r>
          </w:p>
          <w:p w14:paraId="7C76181A" w14:textId="308D657E" w:rsidR="00A602D5" w:rsidRPr="006B063D" w:rsidRDefault="00A602D5" w:rsidP="00AC71C3">
            <w:pPr>
              <w:rPr>
                <w:color w:val="098394"/>
                <w:szCs w:val="16"/>
              </w:rPr>
            </w:pPr>
          </w:p>
        </w:tc>
      </w:tr>
      <w:tr w:rsidR="00AC71C3" w:rsidRPr="006B063D" w14:paraId="50FA9078" w14:textId="77777777" w:rsidTr="0019186E">
        <w:trPr>
          <w:trHeight w:val="512"/>
        </w:trPr>
        <w:tc>
          <w:tcPr>
            <w:tcW w:w="3828" w:type="dxa"/>
            <w:tcBorders>
              <w:top w:val="single" w:sz="4" w:space="0" w:color="A33662" w:themeColor="accent1"/>
              <w:bottom w:val="single" w:sz="4" w:space="0" w:color="A33662" w:themeColor="accent1"/>
              <w:right w:val="single" w:sz="24" w:space="0" w:color="FFFFFF" w:themeColor="background1"/>
            </w:tcBorders>
          </w:tcPr>
          <w:p w14:paraId="7FE280C1" w14:textId="0AEE3A02" w:rsidR="00AC71C3" w:rsidRPr="006B063D" w:rsidRDefault="00AC71C3" w:rsidP="00AC71C3">
            <w:r w:rsidRPr="006B063D">
              <w:t>Finns krav på arkivering?</w:t>
            </w:r>
          </w:p>
        </w:tc>
        <w:tc>
          <w:tcPr>
            <w:tcW w:w="52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F725A2F" w14:textId="74E2B247" w:rsidR="00AC71C3" w:rsidRPr="006B063D" w:rsidRDefault="00F343F7" w:rsidP="00AC71C3">
            <w:pPr>
              <w:rPr>
                <w:rStyle w:val="Diskretbetoning"/>
                <w:color w:val="098394"/>
                <w:szCs w:val="16"/>
              </w:rPr>
            </w:pPr>
            <w:r w:rsidRPr="006B063D">
              <w:t>Respektive vårdgivare ansvarar för att arkivera den journalinformation som de upprättar. Information som hämtas från andra vårdenheter eller vårdgivare ska inte arkiveras.</w:t>
            </w:r>
          </w:p>
        </w:tc>
      </w:tr>
    </w:tbl>
    <w:p w14:paraId="5BF7E2C1" w14:textId="535159E3" w:rsidR="00AC71C3" w:rsidRPr="006B063D"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B063D" w14:paraId="7649189B" w14:textId="77777777" w:rsidTr="62B378BD">
        <w:trPr>
          <w:trHeight w:val="19"/>
        </w:trPr>
        <w:tc>
          <w:tcPr>
            <w:tcW w:w="9090" w:type="dxa"/>
            <w:gridSpan w:val="2"/>
            <w:shd w:val="clear" w:color="auto" w:fill="A33662" w:themeFill="accent1"/>
          </w:tcPr>
          <w:p w14:paraId="4F11BB3E" w14:textId="7E5D1619" w:rsidR="00AC71C3" w:rsidRPr="006B063D" w:rsidRDefault="00AC71C3" w:rsidP="0019186E">
            <w:pPr>
              <w:pStyle w:val="Tabellrubrik"/>
            </w:pPr>
            <w:r w:rsidRPr="006B063D">
              <w:rPr>
                <w:sz w:val="16"/>
                <w:szCs w:val="18"/>
              </w:rPr>
              <w:t>Krav på den som konsumerar informationen</w:t>
            </w:r>
          </w:p>
        </w:tc>
      </w:tr>
      <w:tr w:rsidR="00AC71C3" w:rsidRPr="006B063D" w14:paraId="3AE54C53" w14:textId="77777777" w:rsidTr="62B378BD">
        <w:trPr>
          <w:trHeight w:val="525"/>
        </w:trPr>
        <w:tc>
          <w:tcPr>
            <w:tcW w:w="3828" w:type="dxa"/>
            <w:tcBorders>
              <w:bottom w:val="single" w:sz="4" w:space="0" w:color="A33662" w:themeColor="accent1"/>
              <w:right w:val="single" w:sz="24" w:space="0" w:color="FFFFFF" w:themeColor="background1"/>
            </w:tcBorders>
          </w:tcPr>
          <w:p w14:paraId="13245E3E" w14:textId="09F41CF7" w:rsidR="00AC71C3" w:rsidRPr="006B063D" w:rsidRDefault="00AC71C3" w:rsidP="0019186E">
            <w:r w:rsidRPr="006B063D">
              <w:t>Vilka åtgärder krävs av den part som ansluter till tjänsten i egenskap av informationskonsument?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6FE409B" w14:textId="77777777" w:rsidR="0068591C" w:rsidRPr="006B063D" w:rsidRDefault="0068591C" w:rsidP="0068591C">
            <w:pPr>
              <w:rPr>
                <w:i/>
                <w:iCs/>
                <w:color w:val="A33662" w:themeColor="accent1"/>
              </w:rPr>
            </w:pPr>
            <w:r w:rsidRPr="006B063D">
              <w:rPr>
                <w:lang w:eastAsia="sv-SE"/>
              </w:rPr>
              <w:t>Krav på konsumenten beror på i vilket syfte informationen konsumeras.</w:t>
            </w:r>
          </w:p>
          <w:p w14:paraId="4A76BBD4" w14:textId="77777777" w:rsidR="008430EF" w:rsidRDefault="008430EF" w:rsidP="0068591C">
            <w:pPr>
              <w:rPr>
                <w:b/>
              </w:rPr>
            </w:pPr>
          </w:p>
          <w:p w14:paraId="7301641B" w14:textId="7B7173DC" w:rsidR="0068591C" w:rsidRPr="006B063D" w:rsidRDefault="0068591C" w:rsidP="0068591C">
            <w:r w:rsidRPr="006B063D">
              <w:rPr>
                <w:b/>
              </w:rPr>
              <w:t>Medarbetarens direktåtkomst</w:t>
            </w:r>
          </w:p>
          <w:p w14:paraId="176A4BEF" w14:textId="77777777" w:rsidR="0068591C" w:rsidRPr="006B063D" w:rsidRDefault="0068591C" w:rsidP="0068591C">
            <w:r w:rsidRPr="006B063D">
              <w:t>Vid sammanhållen journalföring ansvarar verksamheten som erbjuder sina medarbetare direktåtkomst till personuppgifter genom sammanhållen journalföring för att patientdatalagen efterlevs. Det innebär bland annat att spärrkontroll kan behöva genomföras innan information kan visas. Det innebär också att regelverket för samtycke, vårdrelation, medarbetarens behörighet och åtkomstloggning måste följas.</w:t>
            </w:r>
          </w:p>
          <w:p w14:paraId="56171202" w14:textId="77777777" w:rsidR="0021440A" w:rsidRDefault="0021440A" w:rsidP="0068591C"/>
          <w:p w14:paraId="63EFC77E" w14:textId="5E434767" w:rsidR="0068591C" w:rsidRPr="006B063D" w:rsidRDefault="0068591C" w:rsidP="0068591C">
            <w:r w:rsidRPr="006B063D">
              <w:t>HSLF-FS 2016:40 ställer också krav (via "Handbok vid tillämpning av Socialstyrelsens föreskrifter och allmänna råd i hälso- och sjukvården") på att medarbetaren är starkt autentiserad om medarbetarens inloggning sker i nät som delas med flera vårdgivare och att uppdragsval görs i samband med autentisering. Det kompletta regelverket finns i handboken samt i anvisningar för tillgänglig patient (TGP).</w:t>
            </w:r>
          </w:p>
          <w:p w14:paraId="72E5C5F9" w14:textId="77777777" w:rsidR="0021440A" w:rsidRDefault="0021440A" w:rsidP="0068591C"/>
          <w:p w14:paraId="65B7B219" w14:textId="77777777" w:rsidR="0021440A" w:rsidRDefault="0068591C" w:rsidP="0068591C">
            <w:r w:rsidRPr="006B063D">
              <w:t>Observera att tjänstekontrakten i sig inte påtvingar sammanhållen journalföring. Krav rörande sammanhållen journalföring och eller krav på spärrhantering uppstår först och tjänstekonsumenten (e-tjänsten) för medarbetaren tillgängliggör information som härrör från andra vårdgivare (sammanhållen journalföring) eller andra vårdenheter inom egna vårdgivaren (spärrkrav)</w:t>
            </w:r>
            <w:r w:rsidR="0021440A">
              <w:t>.</w:t>
            </w:r>
          </w:p>
          <w:p w14:paraId="271EE736" w14:textId="302A66D4" w:rsidR="0068591C" w:rsidRPr="006B063D" w:rsidRDefault="0068591C" w:rsidP="0068591C">
            <w:r w:rsidRPr="006B063D">
              <w:lastRenderedPageBreak/>
              <w:t>Sammanfattning:</w:t>
            </w:r>
          </w:p>
          <w:p w14:paraId="6798BF75" w14:textId="77777777" w:rsidR="0068591C" w:rsidRPr="006B063D" w:rsidRDefault="0068591C" w:rsidP="0068591C">
            <w:r w:rsidRPr="006B063D">
              <w:t>- Stark autentisering och uppdragsval</w:t>
            </w:r>
          </w:p>
          <w:p w14:paraId="69F5E3B9" w14:textId="77777777" w:rsidR="0068591C" w:rsidRPr="006B063D" w:rsidRDefault="0068591C" w:rsidP="0068591C">
            <w:r w:rsidRPr="006B063D">
              <w:t>- Spärrkontroll (om information delas inom vårdgivare eller vid sammanhållen journalföring)</w:t>
            </w:r>
          </w:p>
          <w:p w14:paraId="192E2E3D" w14:textId="77777777" w:rsidR="0068591C" w:rsidRPr="006B063D" w:rsidRDefault="0068591C" w:rsidP="0068591C">
            <w:r w:rsidRPr="006B063D">
              <w:t>- Vårdrelation</w:t>
            </w:r>
          </w:p>
          <w:p w14:paraId="1BB0A192" w14:textId="77777777" w:rsidR="0068591C" w:rsidRPr="006B063D" w:rsidRDefault="0068591C" w:rsidP="0068591C">
            <w:r w:rsidRPr="006B063D">
              <w:t>- Medarbetarens behörighet</w:t>
            </w:r>
          </w:p>
          <w:p w14:paraId="6233157C" w14:textId="77777777" w:rsidR="0068591C" w:rsidRPr="006B063D" w:rsidRDefault="0068591C" w:rsidP="0068591C">
            <w:r w:rsidRPr="006B063D">
              <w:t>- Samtycke (vid sammanhållen journalföring)</w:t>
            </w:r>
          </w:p>
          <w:p w14:paraId="5CCC1FC5" w14:textId="77777777" w:rsidR="0068591C" w:rsidRPr="006B063D" w:rsidRDefault="0068591C" w:rsidP="0068591C">
            <w:r w:rsidRPr="006B063D">
              <w:t>- Åtkomstloggning</w:t>
            </w:r>
          </w:p>
          <w:p w14:paraId="1DEBADB9" w14:textId="77777777" w:rsidR="0068591C" w:rsidRPr="006B063D" w:rsidRDefault="0068591C" w:rsidP="0068591C">
            <w:pPr>
              <w:pStyle w:val="Brdtext"/>
            </w:pPr>
          </w:p>
          <w:p w14:paraId="75744DEC" w14:textId="77777777" w:rsidR="0068591C" w:rsidRPr="006B063D" w:rsidRDefault="0068591C" w:rsidP="0068591C">
            <w:r w:rsidRPr="006B063D">
              <w:rPr>
                <w:b/>
              </w:rPr>
              <w:t xml:space="preserve">Patientens direktåtkomst </w:t>
            </w:r>
            <w:r w:rsidRPr="006B063D">
              <w:t xml:space="preserve"> </w:t>
            </w:r>
          </w:p>
          <w:p w14:paraId="09DE4E06" w14:textId="77777777" w:rsidR="0068591C" w:rsidRPr="006B063D" w:rsidRDefault="0068591C" w:rsidP="0068591C">
            <w:r w:rsidRPr="006B063D">
              <w:t>Tjänsterna i denna tjänstedomän svarar med ett informationsattribut "kan visas för patient" om verksamheten (informationsägaren) godkänt att informationen får visas för patient. Det kan exempelvis ha skett genom medprövning eller rådrum. En informationsägare kan policymässigt ha menprövat information av en viss typ. Det är varje vårdgivares ansvar att attributet "kan visas för patient" sätts i enlighet med vårdgivarens verksamhetsregler.</w:t>
            </w:r>
          </w:p>
          <w:p w14:paraId="3063F640" w14:textId="77777777" w:rsidR="0068591C" w:rsidRPr="006B063D" w:rsidRDefault="0068591C" w:rsidP="0068591C">
            <w:r w:rsidRPr="006B063D">
              <w:t>Patienten ska vara inloggad med stark autentisering.</w:t>
            </w:r>
          </w:p>
          <w:p w14:paraId="05EAC654" w14:textId="77777777" w:rsidR="0068591C" w:rsidRPr="006B063D" w:rsidRDefault="0068591C" w:rsidP="0068591C">
            <w:r w:rsidRPr="006B063D">
              <w:t>Sammanfattning:</w:t>
            </w:r>
          </w:p>
          <w:p w14:paraId="1AC72629" w14:textId="77777777" w:rsidR="0068591C" w:rsidRPr="006B063D" w:rsidRDefault="0068591C" w:rsidP="0068591C">
            <w:r w:rsidRPr="006B063D">
              <w:t>- Hänsyn till "kan visas för patient"-attributet</w:t>
            </w:r>
          </w:p>
          <w:p w14:paraId="754032AF" w14:textId="650FBBB9" w:rsidR="00AC71C3" w:rsidRPr="006B063D" w:rsidRDefault="0068591C" w:rsidP="0068591C">
            <w:pPr>
              <w:rPr>
                <w:color w:val="098394"/>
              </w:rPr>
            </w:pPr>
            <w:r w:rsidRPr="006B063D">
              <w:t>- Stark autentisering</w:t>
            </w:r>
          </w:p>
        </w:tc>
      </w:tr>
    </w:tbl>
    <w:p w14:paraId="72F228BC" w14:textId="15868C78" w:rsidR="00AC71C3" w:rsidRPr="006B063D" w:rsidRDefault="00AC71C3" w:rsidP="004E1B5F"/>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8"/>
        <w:gridCol w:w="5262"/>
      </w:tblGrid>
      <w:tr w:rsidR="00AC71C3" w:rsidRPr="006B063D" w14:paraId="5CB5C6D2" w14:textId="77777777" w:rsidTr="0019186E">
        <w:trPr>
          <w:trHeight w:val="19"/>
        </w:trPr>
        <w:tc>
          <w:tcPr>
            <w:tcW w:w="9090" w:type="dxa"/>
            <w:gridSpan w:val="2"/>
            <w:shd w:val="clear" w:color="auto" w:fill="A33662" w:themeFill="accent1"/>
          </w:tcPr>
          <w:p w14:paraId="34207859" w14:textId="70E513A1" w:rsidR="00AC71C3" w:rsidRPr="006B063D" w:rsidRDefault="00AC71C3" w:rsidP="0019186E">
            <w:pPr>
              <w:pStyle w:val="Tabellrubrik"/>
            </w:pPr>
            <w:r w:rsidRPr="006B063D">
              <w:rPr>
                <w:sz w:val="16"/>
                <w:szCs w:val="18"/>
              </w:rPr>
              <w:t>Krav på den som producerar informationen</w:t>
            </w:r>
          </w:p>
        </w:tc>
      </w:tr>
      <w:tr w:rsidR="00AC71C3" w:rsidRPr="006B063D" w14:paraId="56CB6E4A" w14:textId="77777777" w:rsidTr="0019186E">
        <w:trPr>
          <w:trHeight w:val="525"/>
        </w:trPr>
        <w:tc>
          <w:tcPr>
            <w:tcW w:w="3828" w:type="dxa"/>
            <w:tcBorders>
              <w:bottom w:val="single" w:sz="4" w:space="0" w:color="A33662" w:themeColor="accent1"/>
              <w:right w:val="single" w:sz="24" w:space="0" w:color="FFFFFF" w:themeColor="background1"/>
            </w:tcBorders>
          </w:tcPr>
          <w:p w14:paraId="449953FC" w14:textId="4A8D3785" w:rsidR="00AC71C3" w:rsidRPr="006B063D" w:rsidRDefault="00AC71C3" w:rsidP="0019186E">
            <w:r w:rsidRPr="006B063D">
              <w:t>Vilka åtgärder krävs av den part som ansluter till tjänsten i egenskap av informationsproducent?</w:t>
            </w:r>
          </w:p>
        </w:tc>
        <w:tc>
          <w:tcPr>
            <w:tcW w:w="5262" w:type="dxa"/>
            <w:tcBorders>
              <w:left w:val="single" w:sz="24" w:space="0" w:color="FFFFFF" w:themeColor="background1"/>
              <w:bottom w:val="single" w:sz="4" w:space="0" w:color="A33662" w:themeColor="accent1"/>
              <w:right w:val="single" w:sz="24" w:space="0" w:color="FFFFFF" w:themeColor="background1"/>
            </w:tcBorders>
          </w:tcPr>
          <w:p w14:paraId="53A0B1A2" w14:textId="4A7F4BA5" w:rsidR="00AC71C3" w:rsidRPr="002D7498" w:rsidRDefault="002D7498" w:rsidP="00AC71C3">
            <w:r w:rsidRPr="002D7498">
              <w:t>Informationsägaren är ansvarig för datas riktighet vilket förutsätts verifieras på ett strukturerat sätt i enlighet med den konsumerande tjänstens teststrategi. Informationsproducenten ansvarar för att erbjuda patienten möjligheten att spärra information och inte behöva delta i sammanhållen journalföring.  Producenten ansvarar för att godkänna till vilka konsumenter information lämnas. Producenten ansvarar för att sekretesspröva informationen innan utlämnande. Producenten ansvarar för att undanta vissa informationsmängder i enlighet med överenskommet ramverk för sammanhållen journalföring via Inera (NPÖ).</w:t>
            </w:r>
          </w:p>
        </w:tc>
      </w:tr>
    </w:tbl>
    <w:p w14:paraId="65C7915D" w14:textId="2DD06B25" w:rsidR="00AC71C3" w:rsidRDefault="00AC71C3" w:rsidP="004E1B5F"/>
    <w:p w14:paraId="661E64F3" w14:textId="77777777" w:rsidR="008B66A1" w:rsidRDefault="008B66A1" w:rsidP="004E1B5F"/>
    <w:p w14:paraId="06D37C29" w14:textId="77777777" w:rsidR="008B66A1" w:rsidRPr="006B063D" w:rsidRDefault="008B66A1" w:rsidP="004E1B5F"/>
    <w:p w14:paraId="2FAB40FC" w14:textId="0A8160AE" w:rsidR="00AC71C3" w:rsidRPr="006B063D" w:rsidRDefault="00AC71C3" w:rsidP="0068591C">
      <w:pPr>
        <w:pStyle w:val="Numreradrubrik1"/>
        <w:rPr>
          <w:lang w:val="sv-SE"/>
        </w:rPr>
      </w:pPr>
      <w:bookmarkStart w:id="7" w:name="_Toc121211206"/>
      <w:bookmarkStart w:id="8" w:name="_Toc146711894"/>
      <w:r w:rsidRPr="006B063D">
        <w:rPr>
          <w:lang w:val="sv-SE"/>
        </w:rPr>
        <w:lastRenderedPageBreak/>
        <w:t>Referensmodellsförteckning</w:t>
      </w:r>
      <w:bookmarkEnd w:id="7"/>
      <w:bookmarkEnd w:id="8"/>
    </w:p>
    <w:tbl>
      <w:tblPr>
        <w:tblStyle w:val="Tabellrutnt"/>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130"/>
        <w:gridCol w:w="2543"/>
        <w:gridCol w:w="4417"/>
      </w:tblGrid>
      <w:tr w:rsidR="00AC71C3" w:rsidRPr="006B063D" w14:paraId="2D478153" w14:textId="77777777" w:rsidTr="003C2D60">
        <w:trPr>
          <w:trHeight w:val="19"/>
        </w:trPr>
        <w:tc>
          <w:tcPr>
            <w:tcW w:w="2130" w:type="dxa"/>
            <w:shd w:val="clear" w:color="auto" w:fill="A33662" w:themeFill="accent1"/>
          </w:tcPr>
          <w:p w14:paraId="40CF39DE" w14:textId="513C7E20" w:rsidR="00AC71C3" w:rsidRPr="006B063D" w:rsidRDefault="00AC71C3" w:rsidP="0019186E">
            <w:pPr>
              <w:pStyle w:val="Tabellrubrik"/>
            </w:pPr>
            <w:r w:rsidRPr="006B063D">
              <w:t>Referensmodell</w:t>
            </w:r>
          </w:p>
        </w:tc>
        <w:tc>
          <w:tcPr>
            <w:tcW w:w="2543" w:type="dxa"/>
            <w:shd w:val="clear" w:color="auto" w:fill="A33662" w:themeFill="accent1"/>
          </w:tcPr>
          <w:p w14:paraId="68EBC433" w14:textId="429A98A6" w:rsidR="00AC71C3" w:rsidRPr="006B063D" w:rsidRDefault="00AC71C3" w:rsidP="0019186E">
            <w:pPr>
              <w:pStyle w:val="Tabellrubrik"/>
            </w:pPr>
            <w:r w:rsidRPr="006B063D">
              <w:t>Version</w:t>
            </w:r>
          </w:p>
        </w:tc>
        <w:tc>
          <w:tcPr>
            <w:tcW w:w="4417" w:type="dxa"/>
            <w:shd w:val="clear" w:color="auto" w:fill="A33662" w:themeFill="accent1"/>
          </w:tcPr>
          <w:p w14:paraId="37D2CE77" w14:textId="5BB83835" w:rsidR="00AC71C3" w:rsidRPr="006B063D" w:rsidRDefault="00AC71C3" w:rsidP="0019186E">
            <w:pPr>
              <w:pStyle w:val="Tabellrubrik"/>
            </w:pPr>
            <w:r w:rsidRPr="006B063D">
              <w:t>Färg + färgkod</w:t>
            </w:r>
          </w:p>
        </w:tc>
      </w:tr>
      <w:tr w:rsidR="003C2D60" w:rsidRPr="006B063D" w14:paraId="6E181FF1" w14:textId="77777777" w:rsidTr="003C2D60">
        <w:trPr>
          <w:trHeight w:val="525"/>
        </w:trPr>
        <w:tc>
          <w:tcPr>
            <w:tcW w:w="2130" w:type="dxa"/>
            <w:tcBorders>
              <w:bottom w:val="single" w:sz="4" w:space="0" w:color="A33662" w:themeColor="accent1"/>
              <w:right w:val="single" w:sz="24" w:space="0" w:color="FFFFFF" w:themeColor="background1"/>
            </w:tcBorders>
          </w:tcPr>
          <w:p w14:paraId="2B391BAE" w14:textId="09411E15" w:rsidR="003C2D60" w:rsidRPr="006B063D" w:rsidRDefault="003C2D60" w:rsidP="003C2D60">
            <w:pPr>
              <w:rPr>
                <w:color w:val="098394"/>
              </w:rPr>
            </w:pPr>
            <w:r w:rsidRPr="006B063D">
              <w:t>NI (Nationell Informationsstruktur)</w:t>
            </w:r>
          </w:p>
        </w:tc>
        <w:tc>
          <w:tcPr>
            <w:tcW w:w="2543" w:type="dxa"/>
            <w:tcBorders>
              <w:left w:val="single" w:sz="24" w:space="0" w:color="FFFFFF" w:themeColor="background1"/>
              <w:bottom w:val="single" w:sz="4" w:space="0" w:color="A33662" w:themeColor="accent1"/>
              <w:right w:val="single" w:sz="24" w:space="0" w:color="FFFFFF" w:themeColor="background1"/>
            </w:tcBorders>
          </w:tcPr>
          <w:p w14:paraId="48E7A379" w14:textId="04125335" w:rsidR="003C2D60" w:rsidRPr="006B063D" w:rsidRDefault="00726A7D" w:rsidP="003C2D60">
            <w:pPr>
              <w:rPr>
                <w:color w:val="098394"/>
              </w:rPr>
            </w:pPr>
            <w:r w:rsidRPr="006B063D">
              <w:t>2021:2</w:t>
            </w:r>
          </w:p>
        </w:tc>
        <w:tc>
          <w:tcPr>
            <w:tcW w:w="4417" w:type="dxa"/>
            <w:tcBorders>
              <w:left w:val="single" w:sz="24" w:space="0" w:color="FFFFFF" w:themeColor="background1"/>
              <w:bottom w:val="single" w:sz="4" w:space="0" w:color="A33662" w:themeColor="accent1"/>
              <w:right w:val="single" w:sz="24" w:space="0" w:color="FFFFFF" w:themeColor="background1"/>
            </w:tcBorders>
          </w:tcPr>
          <w:p w14:paraId="0895451F" w14:textId="77777777" w:rsidR="00680AAF" w:rsidRPr="006B063D" w:rsidRDefault="00680AAF" w:rsidP="00680AAF">
            <w:r w:rsidRPr="006B063D">
              <w:t xml:space="preserve">- Klasser med ljusblå färg </w:t>
            </w:r>
          </w:p>
          <w:p w14:paraId="61897B1E" w14:textId="77777777" w:rsidR="00680AAF" w:rsidRPr="006B063D" w:rsidRDefault="00680AAF" w:rsidP="00680AAF">
            <w:r w:rsidRPr="006B063D">
              <w:t>R210/G238/B255</w:t>
            </w:r>
          </w:p>
          <w:p w14:paraId="79773ACF" w14:textId="47FB52E7" w:rsidR="003C2D60" w:rsidRPr="006B063D" w:rsidRDefault="003C2D60" w:rsidP="00680AAF"/>
        </w:tc>
      </w:tr>
      <w:tr w:rsidR="003C2D60" w:rsidRPr="006B063D" w14:paraId="51523644" w14:textId="77777777" w:rsidTr="003C2D60">
        <w:trPr>
          <w:trHeight w:val="512"/>
        </w:trPr>
        <w:tc>
          <w:tcPr>
            <w:tcW w:w="2130" w:type="dxa"/>
            <w:tcBorders>
              <w:top w:val="single" w:sz="4" w:space="0" w:color="A33662" w:themeColor="accent1"/>
              <w:bottom w:val="single" w:sz="4" w:space="0" w:color="A33662" w:themeColor="accent1"/>
              <w:right w:val="single" w:sz="24" w:space="0" w:color="FFFFFF" w:themeColor="background1"/>
            </w:tcBorders>
          </w:tcPr>
          <w:p w14:paraId="2E8E4D6C" w14:textId="222BBD9C" w:rsidR="003C2D60" w:rsidRPr="006B063D" w:rsidRDefault="003C2D60" w:rsidP="003C2D60">
            <w:pPr>
              <w:rPr>
                <w:color w:val="098394"/>
              </w:rPr>
            </w:pPr>
            <w:r w:rsidRPr="006B063D">
              <w:t>RIM saknas</w:t>
            </w:r>
          </w:p>
        </w:tc>
        <w:tc>
          <w:tcPr>
            <w:tcW w:w="254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3CFF3A" w14:textId="1B7EC035" w:rsidR="003C2D60" w:rsidRPr="006B063D" w:rsidRDefault="003C2D60" w:rsidP="003C2D60">
            <w:pPr>
              <w:rPr>
                <w:color w:val="098394"/>
              </w:rPr>
            </w:pPr>
          </w:p>
        </w:tc>
        <w:tc>
          <w:tcPr>
            <w:tcW w:w="441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FA8444F" w14:textId="033A9972" w:rsidR="00680AAF" w:rsidRPr="006B063D" w:rsidRDefault="00680AAF" w:rsidP="00680AAF">
            <w:r w:rsidRPr="006B063D">
              <w:t xml:space="preserve">- Klasser med ljusgul färg </w:t>
            </w:r>
          </w:p>
          <w:p w14:paraId="45513CC0" w14:textId="77777777" w:rsidR="00680AAF" w:rsidRPr="006B063D" w:rsidRDefault="00680AAF" w:rsidP="00680AAF">
            <w:r w:rsidRPr="006B063D">
              <w:t>R255/G255/B192</w:t>
            </w:r>
          </w:p>
          <w:p w14:paraId="60FC7CF2" w14:textId="5894787A" w:rsidR="003C2D60" w:rsidRPr="006B063D" w:rsidRDefault="00680AAF" w:rsidP="00680AAF">
            <w:r w:rsidRPr="006B063D">
              <w:t>- Attribut med fet stil</w:t>
            </w:r>
          </w:p>
        </w:tc>
      </w:tr>
    </w:tbl>
    <w:p w14:paraId="2444CDAB" w14:textId="2A1DC50A" w:rsidR="00AC71C3" w:rsidRPr="006B063D" w:rsidRDefault="00AC71C3" w:rsidP="004E1B5F"/>
    <w:p w14:paraId="11E45303" w14:textId="4F690836" w:rsidR="00C33FEF" w:rsidRPr="006B063D" w:rsidRDefault="00C33FEF" w:rsidP="00C33FEF">
      <w:pPr>
        <w:pStyle w:val="Numreradrubrik1"/>
        <w:rPr>
          <w:i/>
          <w:iCs/>
          <w:lang w:val="sv-SE"/>
        </w:rPr>
      </w:pPr>
      <w:bookmarkStart w:id="9" w:name="_Toc146711895"/>
      <w:bookmarkStart w:id="10" w:name="_Toc121211207"/>
      <w:bookmarkStart w:id="11" w:name="_Toc449170162"/>
      <w:r w:rsidRPr="006B063D">
        <w:rPr>
          <w:lang w:val="sv-SE"/>
        </w:rPr>
        <w:t>Processmodell</w:t>
      </w:r>
      <w:bookmarkEnd w:id="9"/>
      <w:r w:rsidR="004A720A" w:rsidRPr="006B063D">
        <w:rPr>
          <w:lang w:val="sv-SE"/>
        </w:rPr>
        <w:t xml:space="preserve"> </w:t>
      </w:r>
      <w:bookmarkEnd w:id="10"/>
    </w:p>
    <w:p w14:paraId="4B36E98D" w14:textId="6934573B" w:rsidR="004A720A" w:rsidRPr="006B063D" w:rsidRDefault="00BC31DF" w:rsidP="004A720A">
      <w:pPr>
        <w:rPr>
          <w:rStyle w:val="Diskretbetoning"/>
          <w:i w:val="0"/>
          <w:iCs w:val="0"/>
        </w:rPr>
      </w:pPr>
      <w:r w:rsidRPr="006B063D">
        <w:rPr>
          <w:noProof/>
        </w:rPr>
        <w:drawing>
          <wp:inline distT="0" distB="0" distL="0" distR="0" wp14:anchorId="607103E9" wp14:editId="6AAFFE8C">
            <wp:extent cx="3741748" cy="1002757"/>
            <wp:effectExtent l="0" t="0" r="0" b="6985"/>
            <wp:docPr id="26" name="Bildobjekt 26" descr="En bild som visar diagram, tex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objekt 26" descr="En bild som visar diagram, text, skärmbild&#10;&#10;Automatiskt genererad beskrivn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59127" cy="1007414"/>
                    </a:xfrm>
                    <a:prstGeom prst="rect">
                      <a:avLst/>
                    </a:prstGeom>
                    <a:noFill/>
                    <a:ln>
                      <a:noFill/>
                    </a:ln>
                  </pic:spPr>
                </pic:pic>
              </a:graphicData>
            </a:graphic>
          </wp:inline>
        </w:drawing>
      </w:r>
      <w:bookmarkEnd w:id="11"/>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323"/>
        <w:gridCol w:w="5622"/>
      </w:tblGrid>
      <w:tr w:rsidR="00BC31DF" w:rsidRPr="006B063D" w14:paraId="7F225D19" w14:textId="77777777" w:rsidTr="00BC31DF">
        <w:trPr>
          <w:trHeight w:val="20"/>
        </w:trPr>
        <w:tc>
          <w:tcPr>
            <w:tcW w:w="3323" w:type="dxa"/>
            <w:shd w:val="clear" w:color="auto" w:fill="A33662" w:themeFill="accent1"/>
          </w:tcPr>
          <w:p w14:paraId="37FECC87" w14:textId="74C09941" w:rsidR="00BC31DF" w:rsidRPr="006B063D" w:rsidRDefault="00BC31DF" w:rsidP="0019186E">
            <w:pPr>
              <w:pStyle w:val="Tabellrubrik"/>
            </w:pPr>
            <w:r w:rsidRPr="006B063D">
              <w:t>Processsteg</w:t>
            </w:r>
          </w:p>
        </w:tc>
        <w:tc>
          <w:tcPr>
            <w:tcW w:w="5622" w:type="dxa"/>
            <w:shd w:val="clear" w:color="auto" w:fill="A33662" w:themeFill="accent1"/>
          </w:tcPr>
          <w:p w14:paraId="23208A74" w14:textId="508EBB5E" w:rsidR="00BC31DF" w:rsidRPr="006B063D" w:rsidRDefault="00BC31DF" w:rsidP="0019186E">
            <w:pPr>
              <w:pStyle w:val="Tabellrubrik"/>
            </w:pPr>
            <w:r w:rsidRPr="006B063D">
              <w:t>Beskrivning</w:t>
            </w:r>
          </w:p>
        </w:tc>
      </w:tr>
      <w:tr w:rsidR="00F8470D" w:rsidRPr="006B063D" w14:paraId="081F497B" w14:textId="77777777" w:rsidTr="00F8470D">
        <w:trPr>
          <w:trHeight w:val="422"/>
        </w:trPr>
        <w:tc>
          <w:tcPr>
            <w:tcW w:w="3323" w:type="dxa"/>
            <w:tcBorders>
              <w:bottom w:val="single" w:sz="4" w:space="0" w:color="A33662" w:themeColor="accent1"/>
              <w:right w:val="single" w:sz="24" w:space="0" w:color="FFFFFF" w:themeColor="background1"/>
            </w:tcBorders>
          </w:tcPr>
          <w:p w14:paraId="645A856F" w14:textId="7EFE87E6" w:rsidR="00F8470D" w:rsidRPr="006B063D" w:rsidRDefault="00F8470D" w:rsidP="00F8470D">
            <w:pPr>
              <w:rPr>
                <w:color w:val="098394"/>
              </w:rPr>
            </w:pPr>
            <w:r w:rsidRPr="006B063D">
              <w:t>Start</w:t>
            </w:r>
          </w:p>
        </w:tc>
        <w:tc>
          <w:tcPr>
            <w:tcW w:w="5622" w:type="dxa"/>
            <w:tcBorders>
              <w:left w:val="single" w:sz="24" w:space="0" w:color="FFFFFF" w:themeColor="background1"/>
              <w:bottom w:val="single" w:sz="4" w:space="0" w:color="A33662" w:themeColor="accent1"/>
              <w:right w:val="single" w:sz="24" w:space="0" w:color="FFFFFF" w:themeColor="background1"/>
            </w:tcBorders>
          </w:tcPr>
          <w:p w14:paraId="348D9B37" w14:textId="7177CA3D" w:rsidR="00F8470D" w:rsidRPr="006B063D" w:rsidRDefault="00F8470D" w:rsidP="00F8470D">
            <w:pPr>
              <w:rPr>
                <w:color w:val="098394"/>
              </w:rPr>
            </w:pPr>
            <w:r w:rsidRPr="006B063D">
              <w:t>Initiering av anteckningsprocess.</w:t>
            </w:r>
          </w:p>
        </w:tc>
      </w:tr>
      <w:tr w:rsidR="00F8470D" w:rsidRPr="006B063D" w14:paraId="07DDC40E" w14:textId="77777777" w:rsidTr="00FA7537">
        <w:trPr>
          <w:trHeight w:val="1520"/>
        </w:trPr>
        <w:tc>
          <w:tcPr>
            <w:tcW w:w="3323" w:type="dxa"/>
            <w:tcBorders>
              <w:top w:val="single" w:sz="4" w:space="0" w:color="A33662" w:themeColor="accent1"/>
              <w:bottom w:val="single" w:sz="4" w:space="0" w:color="A33662" w:themeColor="accent1"/>
              <w:right w:val="single" w:sz="24" w:space="0" w:color="FFFFFF" w:themeColor="background1"/>
            </w:tcBorders>
          </w:tcPr>
          <w:p w14:paraId="3352A583" w14:textId="05B076D9" w:rsidR="00F8470D" w:rsidRPr="006B063D" w:rsidRDefault="00F8470D" w:rsidP="00F8470D">
            <w:pPr>
              <w:rPr>
                <w:color w:val="098394"/>
              </w:rPr>
            </w:pPr>
            <w:r w:rsidRPr="006B063D">
              <w:t>Behov att anteckna uppgift i patients journal</w:t>
            </w:r>
          </w:p>
        </w:tc>
        <w:tc>
          <w:tcPr>
            <w:tcW w:w="562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1ACF779" w14:textId="1B968431" w:rsidR="00F8470D" w:rsidRPr="006B063D" w:rsidRDefault="00F8470D" w:rsidP="00F8470D">
            <w:pPr>
              <w:rPr>
                <w:color w:val="098394"/>
              </w:rPr>
            </w:pPr>
            <w:r w:rsidRPr="006B063D">
              <w:t>Behov att anteckna uppgift i patients journal som behövs i samband med vården av en patient och som innehåller uppgifter om patientens hälsotillstånd eller andra personliga förhållanden eller om vidtagna eller planerade vårdåtgärder.</w:t>
            </w:r>
          </w:p>
        </w:tc>
      </w:tr>
      <w:tr w:rsidR="00F8470D" w:rsidRPr="006B063D" w14:paraId="6A59B93C" w14:textId="77777777" w:rsidTr="00BC31DF">
        <w:trPr>
          <w:trHeight w:val="259"/>
        </w:trPr>
        <w:tc>
          <w:tcPr>
            <w:tcW w:w="3323" w:type="dxa"/>
            <w:tcBorders>
              <w:top w:val="single" w:sz="4" w:space="0" w:color="A33662" w:themeColor="accent1"/>
              <w:bottom w:val="single" w:sz="4" w:space="0" w:color="A33662" w:themeColor="accent1"/>
              <w:right w:val="single" w:sz="24" w:space="0" w:color="FFFFFF" w:themeColor="background1"/>
            </w:tcBorders>
          </w:tcPr>
          <w:p w14:paraId="61B71205" w14:textId="5DCC12B6" w:rsidR="00F8470D" w:rsidRPr="006B063D" w:rsidRDefault="00F8470D" w:rsidP="00F8470D">
            <w:r w:rsidRPr="006B063D">
              <w:t>Journalantecknings skrivs</w:t>
            </w:r>
          </w:p>
        </w:tc>
        <w:tc>
          <w:tcPr>
            <w:tcW w:w="562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74AE76" w14:textId="785A135B" w:rsidR="00F8470D" w:rsidRPr="006B063D" w:rsidRDefault="00F8470D" w:rsidP="00F8470D">
            <w:r w:rsidRPr="006B063D">
              <w:t>Hälso- och sjukvårdpersonal skriver journalanteckning.</w:t>
            </w:r>
          </w:p>
        </w:tc>
      </w:tr>
      <w:tr w:rsidR="00F8470D" w:rsidRPr="006B063D" w14:paraId="320F15A2" w14:textId="77777777" w:rsidTr="00BC31DF">
        <w:trPr>
          <w:trHeight w:val="259"/>
        </w:trPr>
        <w:tc>
          <w:tcPr>
            <w:tcW w:w="3323" w:type="dxa"/>
            <w:tcBorders>
              <w:top w:val="single" w:sz="4" w:space="0" w:color="A33662" w:themeColor="accent1"/>
              <w:bottom w:val="single" w:sz="4" w:space="0" w:color="A33662" w:themeColor="accent1"/>
              <w:right w:val="single" w:sz="24" w:space="0" w:color="FFFFFF" w:themeColor="background1"/>
            </w:tcBorders>
          </w:tcPr>
          <w:p w14:paraId="0F241F85" w14:textId="78F6AC93" w:rsidR="00F8470D" w:rsidRPr="006B063D" w:rsidRDefault="00F8470D" w:rsidP="00F8470D">
            <w:r w:rsidRPr="006B063D">
              <w:t>Slut</w:t>
            </w:r>
          </w:p>
        </w:tc>
        <w:tc>
          <w:tcPr>
            <w:tcW w:w="562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0C4E" w14:textId="32A575CE" w:rsidR="00F8470D" w:rsidRPr="006B063D" w:rsidRDefault="00F8470D" w:rsidP="00F8470D">
            <w:r w:rsidRPr="006B063D">
              <w:t>Slut på anteckningsprocess.</w:t>
            </w:r>
          </w:p>
        </w:tc>
      </w:tr>
    </w:tbl>
    <w:p w14:paraId="5E56FF9B" w14:textId="77777777" w:rsidR="004A720A" w:rsidRPr="006B063D" w:rsidRDefault="004A720A" w:rsidP="004A720A">
      <w:pPr>
        <w:rPr>
          <w:rStyle w:val="Diskretbetoning"/>
          <w:i w:val="0"/>
          <w:iCs w:val="0"/>
          <w:color w:val="098394"/>
        </w:rPr>
      </w:pPr>
    </w:p>
    <w:p w14:paraId="3AE264DD" w14:textId="77777777" w:rsidR="00C44C36" w:rsidRPr="006B063D" w:rsidRDefault="00C44C36" w:rsidP="00C44C36">
      <w:pPr>
        <w:pStyle w:val="Numreradrubrik1"/>
        <w:rPr>
          <w:lang w:val="sv-SE"/>
        </w:rPr>
      </w:pPr>
      <w:bookmarkStart w:id="12" w:name="_Toc146711896"/>
      <w:bookmarkStart w:id="13" w:name="_Toc449170163"/>
      <w:r w:rsidRPr="006B063D">
        <w:rPr>
          <w:lang w:val="sv-SE"/>
        </w:rPr>
        <w:lastRenderedPageBreak/>
        <w:t>Flödesbeskrivning och Användningsfall</w:t>
      </w:r>
      <w:bookmarkEnd w:id="12"/>
      <w:r w:rsidRPr="006B063D">
        <w:rPr>
          <w:lang w:val="sv-SE"/>
        </w:rPr>
        <w:t xml:space="preserve"> </w:t>
      </w:r>
      <w:bookmarkEnd w:id="13"/>
    </w:p>
    <w:p w14:paraId="24C8FBF1" w14:textId="25BECA83" w:rsidR="00C44C36" w:rsidRPr="006B063D" w:rsidRDefault="00C44C36" w:rsidP="00C44C36">
      <w:pPr>
        <w:pStyle w:val="Numreradrubrik2"/>
        <w:rPr>
          <w:lang w:val="sv-SE"/>
        </w:rPr>
      </w:pPr>
      <w:bookmarkStart w:id="14" w:name="_Toc146711897"/>
      <w:r w:rsidRPr="006B063D">
        <w:rPr>
          <w:lang w:val="sv-SE"/>
        </w:rPr>
        <w:t>Användningsfall</w:t>
      </w:r>
      <w:bookmarkEnd w:id="14"/>
    </w:p>
    <w:p w14:paraId="7320776B" w14:textId="236BC4B4" w:rsidR="004A720A" w:rsidRPr="006B063D" w:rsidRDefault="006B063D" w:rsidP="004A720A">
      <w:pPr>
        <w:rPr>
          <w:i/>
          <w:iCs/>
          <w:color w:val="098394"/>
        </w:rPr>
      </w:pPr>
      <w:r>
        <w:rPr>
          <w:noProof/>
        </w:rPr>
        <w:drawing>
          <wp:anchor distT="0" distB="0" distL="114300" distR="114300" simplePos="0" relativeHeight="251659265" behindDoc="1" locked="0" layoutInCell="1" allowOverlap="1" wp14:anchorId="416440A4" wp14:editId="403E0F1C">
            <wp:simplePos x="0" y="0"/>
            <wp:positionH relativeFrom="margin">
              <wp:align>center</wp:align>
            </wp:positionH>
            <wp:positionV relativeFrom="paragraph">
              <wp:posOffset>23495</wp:posOffset>
            </wp:positionV>
            <wp:extent cx="3902219" cy="2048390"/>
            <wp:effectExtent l="0" t="0" r="3175" b="9525"/>
            <wp:wrapTight wrapText="bothSides">
              <wp:wrapPolygon edited="0">
                <wp:start x="0" y="0"/>
                <wp:lineTo x="0" y="21500"/>
                <wp:lineTo x="21512" y="21500"/>
                <wp:lineTo x="21512" y="0"/>
                <wp:lineTo x="0" y="0"/>
              </wp:wrapPolygon>
            </wp:wrapTight>
            <wp:docPr id="22" name="Bildobjekt 22" descr="En bild som visar text, diagram, linje, cirke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objekt 22" descr="En bild som visar text, diagram, linje, cirkel&#10;&#10;Automatiskt genererad beskrivni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02219" cy="2048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217B3" w14:textId="77777777" w:rsidR="00C44C36" w:rsidRPr="006B063D" w:rsidRDefault="00C44C36" w:rsidP="004A720A">
      <w:pPr>
        <w:rPr>
          <w:i/>
          <w:iCs/>
          <w:color w:val="098394"/>
        </w:rPr>
      </w:pPr>
    </w:p>
    <w:p w14:paraId="3E81D836" w14:textId="77777777" w:rsidR="00C44C36" w:rsidRDefault="00C44C36" w:rsidP="004A720A">
      <w:pPr>
        <w:rPr>
          <w:i/>
          <w:iCs/>
          <w:color w:val="098394"/>
        </w:rPr>
      </w:pPr>
    </w:p>
    <w:p w14:paraId="6C3AB798" w14:textId="77777777" w:rsidR="006B063D" w:rsidRDefault="006B063D" w:rsidP="004A720A">
      <w:pPr>
        <w:rPr>
          <w:i/>
          <w:iCs/>
          <w:color w:val="098394"/>
        </w:rPr>
      </w:pPr>
    </w:p>
    <w:p w14:paraId="57415340" w14:textId="77777777" w:rsidR="006B063D" w:rsidRDefault="006B063D" w:rsidP="004A720A">
      <w:pPr>
        <w:rPr>
          <w:i/>
          <w:iCs/>
          <w:color w:val="098394"/>
        </w:rPr>
      </w:pPr>
    </w:p>
    <w:p w14:paraId="724EE7DA" w14:textId="77777777" w:rsidR="006B063D" w:rsidRDefault="006B063D" w:rsidP="004A720A">
      <w:pPr>
        <w:rPr>
          <w:i/>
          <w:iCs/>
          <w:color w:val="098394"/>
        </w:rPr>
      </w:pPr>
    </w:p>
    <w:p w14:paraId="1A09409A" w14:textId="77777777" w:rsidR="006B063D" w:rsidRPr="006B063D" w:rsidRDefault="006B063D" w:rsidP="004A720A">
      <w:pPr>
        <w:rPr>
          <w:i/>
          <w:iCs/>
          <w:color w:val="098394"/>
        </w:rPr>
      </w:pP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184"/>
        <w:gridCol w:w="3901"/>
        <w:gridCol w:w="2985"/>
      </w:tblGrid>
      <w:tr w:rsidR="006B063D" w:rsidRPr="006B063D" w14:paraId="2DCBD83C" w14:textId="467B85CF" w:rsidTr="006B063D">
        <w:trPr>
          <w:trHeight w:val="21"/>
        </w:trPr>
        <w:tc>
          <w:tcPr>
            <w:tcW w:w="2184" w:type="dxa"/>
            <w:shd w:val="clear" w:color="auto" w:fill="A33662" w:themeFill="accent1"/>
          </w:tcPr>
          <w:p w14:paraId="2F1BA931" w14:textId="3064C2BE" w:rsidR="006B063D" w:rsidRPr="006B063D" w:rsidRDefault="006B063D" w:rsidP="0019186E">
            <w:pPr>
              <w:pStyle w:val="Tabellrubrik"/>
            </w:pPr>
            <w:r w:rsidRPr="006B063D">
              <w:t>Namn</w:t>
            </w:r>
            <w:r>
              <w:t>/beteckning</w:t>
            </w:r>
          </w:p>
        </w:tc>
        <w:tc>
          <w:tcPr>
            <w:tcW w:w="3901" w:type="dxa"/>
            <w:shd w:val="clear" w:color="auto" w:fill="A33662" w:themeFill="accent1"/>
          </w:tcPr>
          <w:p w14:paraId="70DEDC01" w14:textId="70826926" w:rsidR="006B063D" w:rsidRPr="006B063D" w:rsidRDefault="006B063D" w:rsidP="0019186E">
            <w:pPr>
              <w:pStyle w:val="Tabellrubrik"/>
            </w:pPr>
            <w:r w:rsidRPr="006B063D">
              <w:t>Beskrivning</w:t>
            </w:r>
            <w:r>
              <w:t>/alternativt referens</w:t>
            </w:r>
          </w:p>
        </w:tc>
        <w:tc>
          <w:tcPr>
            <w:tcW w:w="2985" w:type="dxa"/>
            <w:shd w:val="clear" w:color="auto" w:fill="A33662" w:themeFill="accent1"/>
          </w:tcPr>
          <w:p w14:paraId="0BC92C25" w14:textId="35776A33" w:rsidR="006B063D" w:rsidRPr="006B063D" w:rsidRDefault="006B063D" w:rsidP="0019186E">
            <w:pPr>
              <w:pStyle w:val="Tabellrubrik"/>
            </w:pPr>
            <w:r>
              <w:t>Aktör</w:t>
            </w:r>
          </w:p>
        </w:tc>
      </w:tr>
      <w:tr w:rsidR="006C4682" w:rsidRPr="006B063D" w14:paraId="2C5E5052" w14:textId="2360B141" w:rsidTr="006B063D">
        <w:tc>
          <w:tcPr>
            <w:tcW w:w="2184" w:type="dxa"/>
            <w:tcBorders>
              <w:bottom w:val="single" w:sz="4" w:space="0" w:color="A33662" w:themeColor="accent1"/>
              <w:right w:val="single" w:sz="24" w:space="0" w:color="FFFFFF" w:themeColor="background1"/>
            </w:tcBorders>
          </w:tcPr>
          <w:p w14:paraId="00334321" w14:textId="3AA18640" w:rsidR="006C4682" w:rsidRPr="00A0588B" w:rsidRDefault="006C4682" w:rsidP="006C4682">
            <w:pPr>
              <w:rPr>
                <w:rFonts w:cstheme="minorHAnsi"/>
                <w:i/>
                <w:iCs/>
                <w:color w:val="098394"/>
              </w:rPr>
            </w:pPr>
            <w:r w:rsidRPr="00A0588B">
              <w:rPr>
                <w:rFonts w:cstheme="minorHAnsi"/>
              </w:rPr>
              <w:t>Läsa journalanteckningar</w:t>
            </w:r>
          </w:p>
        </w:tc>
        <w:tc>
          <w:tcPr>
            <w:tcW w:w="3901" w:type="dxa"/>
            <w:tcBorders>
              <w:left w:val="single" w:sz="24" w:space="0" w:color="FFFFFF" w:themeColor="background1"/>
              <w:bottom w:val="single" w:sz="4" w:space="0" w:color="A33662" w:themeColor="accent1"/>
              <w:right w:val="single" w:sz="24" w:space="0" w:color="FFFFFF" w:themeColor="background1"/>
            </w:tcBorders>
          </w:tcPr>
          <w:p w14:paraId="6C230866" w14:textId="77777777" w:rsidR="006C4682" w:rsidRPr="00A0588B" w:rsidRDefault="006C4682" w:rsidP="006C4682">
            <w:pPr>
              <w:pStyle w:val="SoSTabelltext"/>
              <w:rPr>
                <w:rFonts w:asciiTheme="minorHAnsi" w:hAnsiTheme="minorHAnsi" w:cstheme="minorHAnsi"/>
                <w:sz w:val="20"/>
                <w:szCs w:val="20"/>
              </w:rPr>
            </w:pPr>
            <w:r w:rsidRPr="00A0588B">
              <w:rPr>
                <w:rFonts w:asciiTheme="minorHAnsi" w:hAnsiTheme="minorHAnsi" w:cstheme="minorHAnsi"/>
                <w:sz w:val="20"/>
                <w:szCs w:val="20"/>
              </w:rPr>
              <w:t>En patient tar del av anteckningar i sin journal.</w:t>
            </w:r>
          </w:p>
          <w:p w14:paraId="0997571E" w14:textId="413202EA" w:rsidR="006C4682" w:rsidRPr="00A0588B" w:rsidRDefault="006C4682" w:rsidP="006C4682">
            <w:pPr>
              <w:rPr>
                <w:rFonts w:cstheme="minorHAnsi"/>
                <w:i/>
                <w:iCs/>
                <w:color w:val="098394"/>
              </w:rPr>
            </w:pPr>
          </w:p>
        </w:tc>
        <w:tc>
          <w:tcPr>
            <w:tcW w:w="2985" w:type="dxa"/>
            <w:tcBorders>
              <w:left w:val="single" w:sz="24" w:space="0" w:color="FFFFFF" w:themeColor="background1"/>
              <w:bottom w:val="single" w:sz="4" w:space="0" w:color="A33662" w:themeColor="accent1"/>
              <w:right w:val="single" w:sz="24" w:space="0" w:color="FFFFFF" w:themeColor="background1"/>
            </w:tcBorders>
          </w:tcPr>
          <w:p w14:paraId="0095C086" w14:textId="77777777" w:rsidR="006C4682" w:rsidRPr="00A0588B" w:rsidRDefault="006C4682" w:rsidP="006C4682">
            <w:pPr>
              <w:pStyle w:val="SoSTabelltext"/>
              <w:rPr>
                <w:rFonts w:asciiTheme="minorHAnsi" w:hAnsiTheme="minorHAnsi" w:cstheme="minorHAnsi"/>
                <w:sz w:val="20"/>
                <w:szCs w:val="20"/>
              </w:rPr>
            </w:pPr>
            <w:r w:rsidRPr="00A0588B">
              <w:rPr>
                <w:rFonts w:asciiTheme="minorHAnsi" w:hAnsiTheme="minorHAnsi" w:cstheme="minorHAnsi"/>
                <w:sz w:val="20"/>
                <w:szCs w:val="20"/>
              </w:rPr>
              <w:t>Patient</w:t>
            </w:r>
          </w:p>
          <w:p w14:paraId="4F7CCDAC" w14:textId="77777777" w:rsidR="006C4682" w:rsidRPr="00A0588B" w:rsidRDefault="006C4682" w:rsidP="006C4682">
            <w:pPr>
              <w:rPr>
                <w:rFonts w:cstheme="minorHAnsi"/>
                <w:i/>
                <w:iCs/>
                <w:color w:val="098394"/>
                <w:lang w:eastAsia="sv-SE"/>
              </w:rPr>
            </w:pPr>
          </w:p>
        </w:tc>
      </w:tr>
      <w:tr w:rsidR="006C4682" w:rsidRPr="006B063D" w14:paraId="14BB3A9A" w14:textId="4715143A" w:rsidTr="006B063D">
        <w:tc>
          <w:tcPr>
            <w:tcW w:w="2184" w:type="dxa"/>
            <w:tcBorders>
              <w:top w:val="single" w:sz="4" w:space="0" w:color="A33662" w:themeColor="accent1"/>
              <w:bottom w:val="single" w:sz="4" w:space="0" w:color="A33662" w:themeColor="accent1"/>
              <w:right w:val="single" w:sz="24" w:space="0" w:color="FFFFFF" w:themeColor="background1"/>
            </w:tcBorders>
          </w:tcPr>
          <w:p w14:paraId="53EC0C4D" w14:textId="61A82827" w:rsidR="006C4682" w:rsidRPr="00A0588B" w:rsidRDefault="006C4682" w:rsidP="006C4682">
            <w:pPr>
              <w:rPr>
                <w:rFonts w:cstheme="minorHAnsi"/>
                <w:i/>
                <w:iCs/>
                <w:color w:val="098394"/>
              </w:rPr>
            </w:pPr>
            <w:r w:rsidRPr="00A0588B">
              <w:rPr>
                <w:rFonts w:cstheme="minorHAnsi"/>
              </w:rPr>
              <w:t>Ta del av patientens journalanteckningar</w:t>
            </w:r>
          </w:p>
        </w:tc>
        <w:tc>
          <w:tcPr>
            <w:tcW w:w="3901"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14EE7" w14:textId="67EB2D16" w:rsidR="006C4682" w:rsidRPr="00A0588B" w:rsidRDefault="006C4682" w:rsidP="006C4682">
            <w:pPr>
              <w:pStyle w:val="SoSTabelltext"/>
              <w:rPr>
                <w:rFonts w:asciiTheme="minorHAnsi" w:hAnsiTheme="minorHAnsi" w:cstheme="minorHAnsi"/>
                <w:sz w:val="20"/>
                <w:szCs w:val="20"/>
              </w:rPr>
            </w:pPr>
            <w:r w:rsidRPr="00A0588B">
              <w:rPr>
                <w:rFonts w:asciiTheme="minorHAnsi" w:hAnsiTheme="minorHAnsi" w:cstheme="minorHAnsi"/>
                <w:sz w:val="20"/>
                <w:szCs w:val="20"/>
              </w:rPr>
              <w:t>Hälso- och sjukvårdspersonal tar del av anteckningar i en viss patients journal.</w:t>
            </w:r>
          </w:p>
        </w:tc>
        <w:tc>
          <w:tcPr>
            <w:tcW w:w="298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0779FF" w14:textId="77777777" w:rsidR="006C4682" w:rsidRPr="00A0588B" w:rsidRDefault="006C4682" w:rsidP="006C4682">
            <w:pPr>
              <w:pStyle w:val="SoSTabelltext"/>
              <w:rPr>
                <w:rFonts w:asciiTheme="minorHAnsi" w:hAnsiTheme="minorHAnsi" w:cstheme="minorHAnsi"/>
                <w:sz w:val="20"/>
                <w:szCs w:val="20"/>
              </w:rPr>
            </w:pPr>
            <w:r w:rsidRPr="00A0588B">
              <w:rPr>
                <w:rFonts w:asciiTheme="minorHAnsi" w:hAnsiTheme="minorHAnsi" w:cstheme="minorHAnsi"/>
                <w:sz w:val="20"/>
                <w:szCs w:val="20"/>
              </w:rPr>
              <w:t>Hälso- och sjukvårdpersonal</w:t>
            </w:r>
          </w:p>
          <w:p w14:paraId="0EB5D43C" w14:textId="77777777" w:rsidR="006C4682" w:rsidRPr="00A0588B" w:rsidRDefault="006C4682" w:rsidP="006C4682">
            <w:pPr>
              <w:rPr>
                <w:rFonts w:cstheme="minorHAnsi"/>
                <w:i/>
                <w:iCs/>
                <w:color w:val="098394"/>
                <w:lang w:eastAsia="sv-SE"/>
              </w:rPr>
            </w:pPr>
          </w:p>
        </w:tc>
      </w:tr>
    </w:tbl>
    <w:p w14:paraId="25F959AA" w14:textId="77777777" w:rsidR="006C4682" w:rsidRPr="006B063D" w:rsidRDefault="006C4682" w:rsidP="004A720A"/>
    <w:p w14:paraId="15989532" w14:textId="26EBD668" w:rsidR="004A720A" w:rsidRPr="006B063D" w:rsidRDefault="006C4682" w:rsidP="004A720A">
      <w:pPr>
        <w:pStyle w:val="Numreradrubrik2"/>
        <w:rPr>
          <w:lang w:val="sv-SE"/>
        </w:rPr>
      </w:pPr>
      <w:bookmarkStart w:id="15" w:name="_Toc146711898"/>
      <w:r>
        <w:rPr>
          <w:lang w:val="sv-SE"/>
        </w:rPr>
        <w:t>Flödesbeskrivning</w:t>
      </w:r>
      <w:bookmarkEnd w:id="15"/>
    </w:p>
    <w:p w14:paraId="0A4DA17B" w14:textId="6A9DB99E" w:rsidR="004A720A" w:rsidRDefault="00375E31" w:rsidP="00360389">
      <w:pPr>
        <w:pStyle w:val="Beskrivning"/>
        <w:jc w:val="center"/>
      </w:pPr>
      <w:r>
        <w:rPr>
          <w:noProof/>
        </w:rPr>
        <w:drawing>
          <wp:anchor distT="0" distB="0" distL="114300" distR="114300" simplePos="0" relativeHeight="251660289" behindDoc="1" locked="0" layoutInCell="1" allowOverlap="1" wp14:anchorId="0F9F2A8E" wp14:editId="167C925D">
            <wp:simplePos x="0" y="0"/>
            <wp:positionH relativeFrom="margin">
              <wp:posOffset>-233680</wp:posOffset>
            </wp:positionH>
            <wp:positionV relativeFrom="paragraph">
              <wp:posOffset>273685</wp:posOffset>
            </wp:positionV>
            <wp:extent cx="6188075" cy="525780"/>
            <wp:effectExtent l="0" t="0" r="3175" b="7620"/>
            <wp:wrapTight wrapText="bothSides">
              <wp:wrapPolygon edited="0">
                <wp:start x="0" y="0"/>
                <wp:lineTo x="0" y="21130"/>
                <wp:lineTo x="21545" y="21130"/>
                <wp:lineTo x="21545" y="0"/>
                <wp:lineTo x="0" y="0"/>
              </wp:wrapPolygon>
            </wp:wrapTight>
            <wp:docPr id="23" name="Bildobjekt 23" descr="En bild som visar text, skärmbild, linje, Teckensni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objekt 23" descr="En bild som visar text, skärmbild, linje, Teckensnitt&#10;&#10;Automatiskt genererad beskrivni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88075" cy="52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BA4E6A" w14:textId="77777777" w:rsidR="00360389" w:rsidRDefault="00360389" w:rsidP="00360389"/>
    <w:p w14:paraId="5F523719" w14:textId="20C59A0B" w:rsidR="00375E31" w:rsidRPr="00375E31" w:rsidRDefault="00375E31" w:rsidP="00375E31">
      <w:pPr>
        <w:pStyle w:val="Numreradrubrik3"/>
        <w:rPr>
          <w:lang w:val="sv-SE"/>
        </w:rPr>
      </w:pPr>
      <w:bookmarkStart w:id="16" w:name="_Toc146711899"/>
      <w:r w:rsidRPr="00375E31">
        <w:rPr>
          <w:lang w:val="sv-SE"/>
        </w:rPr>
        <w:t>Roller (Aktörer) i arbetsflödet</w:t>
      </w:r>
      <w:bookmarkEnd w:id="16"/>
    </w:p>
    <w:tbl>
      <w:tblPr>
        <w:tblStyle w:val="Tabellrutnt"/>
        <w:tblW w:w="9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7"/>
        <w:gridCol w:w="6653"/>
      </w:tblGrid>
      <w:tr w:rsidR="00375E31" w:rsidRPr="006B063D" w14:paraId="7D9B1DA1" w14:textId="77777777" w:rsidTr="00375E31">
        <w:trPr>
          <w:trHeight w:val="19"/>
        </w:trPr>
        <w:tc>
          <w:tcPr>
            <w:tcW w:w="2397" w:type="dxa"/>
            <w:shd w:val="clear" w:color="auto" w:fill="A33662" w:themeFill="accent1"/>
          </w:tcPr>
          <w:p w14:paraId="4C9A7DAB" w14:textId="5A7666B1" w:rsidR="00375E31" w:rsidRPr="006B063D" w:rsidRDefault="00375E31" w:rsidP="0019186E">
            <w:pPr>
              <w:pStyle w:val="Tabellrubrik"/>
            </w:pPr>
            <w:r w:rsidRPr="006B063D">
              <w:t>Namn</w:t>
            </w:r>
            <w:r>
              <w:t>/beteckning</w:t>
            </w:r>
          </w:p>
        </w:tc>
        <w:tc>
          <w:tcPr>
            <w:tcW w:w="6653" w:type="dxa"/>
            <w:shd w:val="clear" w:color="auto" w:fill="A33662" w:themeFill="accent1"/>
          </w:tcPr>
          <w:p w14:paraId="2401B130" w14:textId="46376897" w:rsidR="00375E31" w:rsidRPr="006B063D" w:rsidRDefault="00375E31" w:rsidP="0019186E">
            <w:pPr>
              <w:pStyle w:val="Tabellrubrik"/>
            </w:pPr>
            <w:r w:rsidRPr="006B063D">
              <w:t>Beskrivning</w:t>
            </w:r>
            <w:r>
              <w:t xml:space="preserve"> alt. referens</w:t>
            </w:r>
          </w:p>
        </w:tc>
      </w:tr>
      <w:tr w:rsidR="00F704C5" w:rsidRPr="006B063D" w14:paraId="7462AB71" w14:textId="77777777" w:rsidTr="00375E31">
        <w:trPr>
          <w:trHeight w:val="491"/>
        </w:trPr>
        <w:tc>
          <w:tcPr>
            <w:tcW w:w="2397" w:type="dxa"/>
            <w:tcBorders>
              <w:bottom w:val="single" w:sz="4" w:space="0" w:color="A33662" w:themeColor="accent1"/>
              <w:right w:val="single" w:sz="24" w:space="0" w:color="FFFFFF" w:themeColor="background1"/>
            </w:tcBorders>
          </w:tcPr>
          <w:p w14:paraId="42CC935D" w14:textId="5E1B3542" w:rsidR="00F704C5" w:rsidRPr="00A0588B" w:rsidRDefault="00F704C5" w:rsidP="00F704C5">
            <w:pPr>
              <w:rPr>
                <w:rFonts w:cstheme="minorHAnsi"/>
                <w:i/>
                <w:iCs/>
                <w:color w:val="098394"/>
              </w:rPr>
            </w:pPr>
            <w:r w:rsidRPr="00A0588B">
              <w:rPr>
                <w:rFonts w:cstheme="minorHAnsi"/>
              </w:rPr>
              <w:t>Hälso- och sjukvårdspersonal</w:t>
            </w:r>
          </w:p>
        </w:tc>
        <w:tc>
          <w:tcPr>
            <w:tcW w:w="6653" w:type="dxa"/>
            <w:tcBorders>
              <w:left w:val="single" w:sz="24" w:space="0" w:color="FFFFFF" w:themeColor="background1"/>
              <w:bottom w:val="single" w:sz="4" w:space="0" w:color="A33662" w:themeColor="accent1"/>
              <w:right w:val="single" w:sz="24" w:space="0" w:color="FFFFFF" w:themeColor="background1"/>
            </w:tcBorders>
          </w:tcPr>
          <w:p w14:paraId="13E8124D" w14:textId="162C6CF6" w:rsidR="00F704C5" w:rsidRPr="00A0588B" w:rsidRDefault="00F704C5" w:rsidP="00F704C5">
            <w:pPr>
              <w:rPr>
                <w:rFonts w:cstheme="minorHAnsi"/>
                <w:i/>
                <w:iCs/>
                <w:color w:val="098394"/>
              </w:rPr>
            </w:pPr>
            <w:r w:rsidRPr="00A0588B">
              <w:rPr>
                <w:rFonts w:cstheme="minorHAnsi"/>
              </w:rPr>
              <w:t>Person eller personer som i sitt yrke utför hälso- och sjukvård.</w:t>
            </w:r>
          </w:p>
        </w:tc>
      </w:tr>
      <w:tr w:rsidR="00F704C5" w:rsidRPr="006B063D" w14:paraId="5ECDED10" w14:textId="77777777" w:rsidTr="00375E31">
        <w:trPr>
          <w:trHeight w:val="240"/>
        </w:trPr>
        <w:tc>
          <w:tcPr>
            <w:tcW w:w="2397" w:type="dxa"/>
            <w:tcBorders>
              <w:top w:val="single" w:sz="4" w:space="0" w:color="A33662" w:themeColor="accent1"/>
              <w:bottom w:val="single" w:sz="4" w:space="0" w:color="A33662" w:themeColor="accent1"/>
              <w:right w:val="single" w:sz="24" w:space="0" w:color="FFFFFF" w:themeColor="background1"/>
            </w:tcBorders>
          </w:tcPr>
          <w:p w14:paraId="32E2FF7C" w14:textId="54D71AC3" w:rsidR="00F704C5" w:rsidRPr="00A0588B" w:rsidRDefault="00F704C5" w:rsidP="00F704C5">
            <w:pPr>
              <w:rPr>
                <w:rFonts w:cstheme="minorHAnsi"/>
                <w:i/>
                <w:iCs/>
                <w:color w:val="098394"/>
              </w:rPr>
            </w:pPr>
            <w:r w:rsidRPr="00A0588B">
              <w:rPr>
                <w:rFonts w:cstheme="minorHAnsi"/>
              </w:rPr>
              <w:t>Patient</w:t>
            </w:r>
          </w:p>
        </w:tc>
        <w:tc>
          <w:tcPr>
            <w:tcW w:w="66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876EF72" w14:textId="415CD7B6" w:rsidR="00F704C5" w:rsidRPr="00A0588B" w:rsidRDefault="00F704C5" w:rsidP="00F704C5">
            <w:pPr>
              <w:rPr>
                <w:rFonts w:cstheme="minorHAnsi"/>
                <w:i/>
                <w:iCs/>
                <w:color w:val="098394"/>
              </w:rPr>
            </w:pPr>
            <w:r w:rsidRPr="00A0588B">
              <w:rPr>
                <w:rFonts w:cstheme="minorHAnsi"/>
              </w:rPr>
              <w:t>Person som erhåller eller är registrerad för att erhålla hälso- och sjukvård.</w:t>
            </w:r>
          </w:p>
        </w:tc>
      </w:tr>
    </w:tbl>
    <w:p w14:paraId="186029D2" w14:textId="3C312166" w:rsidR="00360389" w:rsidRDefault="00360389" w:rsidP="00360389"/>
    <w:p w14:paraId="45C3416F" w14:textId="77777777" w:rsidR="00A0588B" w:rsidRPr="006B063D" w:rsidRDefault="00A0588B" w:rsidP="00360389"/>
    <w:p w14:paraId="54B53AAF" w14:textId="77777777" w:rsidR="00F5710D" w:rsidRDefault="00F704C5" w:rsidP="00F704C5">
      <w:pPr>
        <w:pStyle w:val="Numreradrubrik3"/>
        <w:rPr>
          <w:lang w:val="sv-SE"/>
        </w:rPr>
      </w:pPr>
      <w:bookmarkStart w:id="17" w:name="_Toc146711900"/>
      <w:r w:rsidRPr="00F704C5">
        <w:rPr>
          <w:lang w:val="sv-SE"/>
        </w:rPr>
        <w:lastRenderedPageBreak/>
        <w:t>Arbetssteg</w:t>
      </w:r>
      <w:bookmarkEnd w:id="17"/>
    </w:p>
    <w:tbl>
      <w:tblPr>
        <w:tblStyle w:val="Tabellrutnt"/>
        <w:tblW w:w="9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7"/>
        <w:gridCol w:w="6653"/>
      </w:tblGrid>
      <w:tr w:rsidR="00F5710D" w:rsidRPr="006B063D" w14:paraId="3F1FEFBE" w14:textId="77777777" w:rsidTr="005B350E">
        <w:trPr>
          <w:trHeight w:val="19"/>
        </w:trPr>
        <w:tc>
          <w:tcPr>
            <w:tcW w:w="2397" w:type="dxa"/>
            <w:shd w:val="clear" w:color="auto" w:fill="A33662" w:themeFill="accent1"/>
          </w:tcPr>
          <w:p w14:paraId="06FC44DD" w14:textId="77777777" w:rsidR="00F5710D" w:rsidRPr="006B063D" w:rsidRDefault="00F5710D" w:rsidP="005B350E">
            <w:pPr>
              <w:pStyle w:val="Tabellrubrik"/>
            </w:pPr>
            <w:r w:rsidRPr="006B063D">
              <w:t>Namn</w:t>
            </w:r>
            <w:r>
              <w:t>/beteckning</w:t>
            </w:r>
          </w:p>
        </w:tc>
        <w:tc>
          <w:tcPr>
            <w:tcW w:w="6653" w:type="dxa"/>
            <w:shd w:val="clear" w:color="auto" w:fill="A33662" w:themeFill="accent1"/>
          </w:tcPr>
          <w:p w14:paraId="16EA8C95" w14:textId="77777777" w:rsidR="00F5710D" w:rsidRPr="006B063D" w:rsidRDefault="00F5710D" w:rsidP="005B350E">
            <w:pPr>
              <w:pStyle w:val="Tabellrubrik"/>
            </w:pPr>
            <w:r w:rsidRPr="006B063D">
              <w:t>Beskrivning</w:t>
            </w:r>
            <w:r>
              <w:t xml:space="preserve"> alt. referens</w:t>
            </w:r>
          </w:p>
        </w:tc>
      </w:tr>
      <w:tr w:rsidR="00935551" w:rsidRPr="006B063D" w14:paraId="6EA98679" w14:textId="77777777" w:rsidTr="005B350E">
        <w:trPr>
          <w:trHeight w:val="491"/>
        </w:trPr>
        <w:tc>
          <w:tcPr>
            <w:tcW w:w="2397" w:type="dxa"/>
            <w:tcBorders>
              <w:bottom w:val="single" w:sz="4" w:space="0" w:color="A33662" w:themeColor="accent1"/>
              <w:right w:val="single" w:sz="24" w:space="0" w:color="FFFFFF" w:themeColor="background1"/>
            </w:tcBorders>
          </w:tcPr>
          <w:p w14:paraId="473D2E08" w14:textId="0AE1C59D" w:rsidR="00935551" w:rsidRPr="006B063D" w:rsidRDefault="00935551" w:rsidP="00935551">
            <w:pPr>
              <w:rPr>
                <w:i/>
                <w:iCs/>
                <w:color w:val="098394"/>
              </w:rPr>
            </w:pPr>
            <w:r>
              <w:t>Start</w:t>
            </w:r>
          </w:p>
        </w:tc>
        <w:tc>
          <w:tcPr>
            <w:tcW w:w="6653" w:type="dxa"/>
            <w:tcBorders>
              <w:left w:val="single" w:sz="24" w:space="0" w:color="FFFFFF" w:themeColor="background1"/>
              <w:bottom w:val="single" w:sz="4" w:space="0" w:color="A33662" w:themeColor="accent1"/>
              <w:right w:val="single" w:sz="24" w:space="0" w:color="FFFFFF" w:themeColor="background1"/>
            </w:tcBorders>
          </w:tcPr>
          <w:p w14:paraId="79BD31F3"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Start för arbetsflödet.</w:t>
            </w:r>
          </w:p>
          <w:p w14:paraId="111BB2DD" w14:textId="0293F79A" w:rsidR="00935551" w:rsidRPr="00935551" w:rsidRDefault="00935551" w:rsidP="00935551">
            <w:pPr>
              <w:rPr>
                <w:rFonts w:cstheme="minorHAnsi"/>
                <w:i/>
                <w:iCs/>
                <w:color w:val="098394"/>
              </w:rPr>
            </w:pPr>
          </w:p>
        </w:tc>
      </w:tr>
      <w:tr w:rsidR="00935551" w:rsidRPr="006B063D" w14:paraId="6589AB59" w14:textId="77777777" w:rsidTr="005B350E">
        <w:trPr>
          <w:trHeight w:val="240"/>
        </w:trPr>
        <w:tc>
          <w:tcPr>
            <w:tcW w:w="2397" w:type="dxa"/>
            <w:tcBorders>
              <w:top w:val="single" w:sz="4" w:space="0" w:color="A33662" w:themeColor="accent1"/>
              <w:bottom w:val="single" w:sz="4" w:space="0" w:color="A33662" w:themeColor="accent1"/>
              <w:right w:val="single" w:sz="24" w:space="0" w:color="FFFFFF" w:themeColor="background1"/>
            </w:tcBorders>
          </w:tcPr>
          <w:p w14:paraId="7898C704" w14:textId="1266D28F" w:rsidR="00935551" w:rsidRPr="006B063D" w:rsidRDefault="00935551" w:rsidP="00935551">
            <w:pPr>
              <w:rPr>
                <w:i/>
                <w:iCs/>
                <w:color w:val="098394"/>
              </w:rPr>
            </w:pPr>
            <w:r>
              <w:t>Behov av att hämta journalanteckningar för en viss patient</w:t>
            </w:r>
          </w:p>
        </w:tc>
        <w:tc>
          <w:tcPr>
            <w:tcW w:w="66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A3229B1"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En person i en viss roll har behov av att hämta information om journalanteckningar för en viss patient från en eller flera vårdgivare eller vårdenheter.</w:t>
            </w:r>
          </w:p>
          <w:p w14:paraId="2176533A" w14:textId="77777777" w:rsidR="00935551" w:rsidRPr="00935551" w:rsidRDefault="00935551" w:rsidP="00935551">
            <w:pPr>
              <w:pStyle w:val="SoSTabelltext"/>
              <w:rPr>
                <w:rFonts w:asciiTheme="minorHAnsi" w:hAnsiTheme="minorHAnsi" w:cstheme="minorHAnsi"/>
                <w:sz w:val="20"/>
                <w:szCs w:val="20"/>
              </w:rPr>
            </w:pPr>
          </w:p>
          <w:p w14:paraId="5363AF70"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Exempel:</w:t>
            </w:r>
          </w:p>
          <w:p w14:paraId="324E2D96"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En hälso- och sjukvårdspersonal behöver läsa journalinformation från andra vårdenheter eller vårdgivare om en patient som hen vårdar eller behandlar.</w:t>
            </w:r>
          </w:p>
          <w:p w14:paraId="7C379B6C"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Ett kvalitetsregister behöver inhämta information från de vårdgivare som är anslutna till registret.</w:t>
            </w:r>
          </w:p>
          <w:p w14:paraId="7C526675"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En patient vill läsa sin journalinformation på nätet.</w:t>
            </w:r>
          </w:p>
          <w:p w14:paraId="1817D66C" w14:textId="018E9322" w:rsidR="00935551" w:rsidRPr="00935551" w:rsidRDefault="00935551" w:rsidP="00935551">
            <w:pPr>
              <w:rPr>
                <w:rFonts w:cstheme="minorHAnsi"/>
                <w:i/>
                <w:iCs/>
                <w:color w:val="098394"/>
              </w:rPr>
            </w:pPr>
          </w:p>
        </w:tc>
      </w:tr>
      <w:tr w:rsidR="00935551" w:rsidRPr="006B063D" w14:paraId="0F91227E" w14:textId="77777777" w:rsidTr="005B350E">
        <w:trPr>
          <w:trHeight w:val="240"/>
        </w:trPr>
        <w:tc>
          <w:tcPr>
            <w:tcW w:w="2397" w:type="dxa"/>
            <w:tcBorders>
              <w:top w:val="single" w:sz="4" w:space="0" w:color="A33662" w:themeColor="accent1"/>
              <w:bottom w:val="single" w:sz="4" w:space="0" w:color="A33662" w:themeColor="accent1"/>
              <w:right w:val="single" w:sz="24" w:space="0" w:color="FFFFFF" w:themeColor="background1"/>
            </w:tcBorders>
          </w:tcPr>
          <w:p w14:paraId="182C0039" w14:textId="4DE4E68F" w:rsidR="00935551" w:rsidRDefault="00935551" w:rsidP="00935551">
            <w:r>
              <w:t>Hämta journalanteckningar</w:t>
            </w:r>
          </w:p>
        </w:tc>
        <w:tc>
          <w:tcPr>
            <w:tcW w:w="66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3189D3"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De journalanteckningar som matchar sökkriterierna hämtas från de vårdgivare eller vårdenheter som har dem lagrade. Det kan antingen göras direkt på förfrågan från en användare, t.ex. när en hälso- och sjukvårdspersonal loggar in i NPÖ och vill se laboratorieanalysresultat, eller som en schemalagd aktivitet från exempelvis ett kvalitetsregister.</w:t>
            </w:r>
          </w:p>
          <w:p w14:paraId="6B113E55" w14:textId="77777777" w:rsidR="00935551" w:rsidRPr="00935551" w:rsidRDefault="00935551" w:rsidP="00935551">
            <w:pPr>
              <w:rPr>
                <w:rFonts w:cstheme="minorHAnsi"/>
              </w:rPr>
            </w:pPr>
          </w:p>
        </w:tc>
      </w:tr>
      <w:tr w:rsidR="00935551" w:rsidRPr="006B063D" w14:paraId="292A221C" w14:textId="77777777" w:rsidTr="005B350E">
        <w:trPr>
          <w:trHeight w:val="240"/>
        </w:trPr>
        <w:tc>
          <w:tcPr>
            <w:tcW w:w="2397" w:type="dxa"/>
            <w:tcBorders>
              <w:top w:val="single" w:sz="4" w:space="0" w:color="A33662" w:themeColor="accent1"/>
              <w:bottom w:val="single" w:sz="4" w:space="0" w:color="A33662" w:themeColor="accent1"/>
              <w:right w:val="single" w:sz="24" w:space="0" w:color="FFFFFF" w:themeColor="background1"/>
            </w:tcBorders>
          </w:tcPr>
          <w:p w14:paraId="69BB9054" w14:textId="506B5394" w:rsidR="00935551" w:rsidRDefault="00935551" w:rsidP="00935551">
            <w:r>
              <w:t>Använda informationen som hämtats</w:t>
            </w:r>
          </w:p>
        </w:tc>
        <w:tc>
          <w:tcPr>
            <w:tcW w:w="66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8105C0"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Journalanteckningarna som hämtats används till det syfte de hämtats för.</w:t>
            </w:r>
          </w:p>
          <w:p w14:paraId="5B9CCB25" w14:textId="77777777" w:rsidR="00935551" w:rsidRPr="00935551" w:rsidRDefault="00935551" w:rsidP="00935551">
            <w:pPr>
              <w:rPr>
                <w:rFonts w:cstheme="minorHAnsi"/>
              </w:rPr>
            </w:pPr>
          </w:p>
        </w:tc>
      </w:tr>
      <w:tr w:rsidR="00935551" w:rsidRPr="006B063D" w14:paraId="367F0E8A" w14:textId="77777777" w:rsidTr="005B350E">
        <w:trPr>
          <w:trHeight w:val="240"/>
        </w:trPr>
        <w:tc>
          <w:tcPr>
            <w:tcW w:w="2397" w:type="dxa"/>
            <w:tcBorders>
              <w:top w:val="single" w:sz="4" w:space="0" w:color="A33662" w:themeColor="accent1"/>
              <w:bottom w:val="single" w:sz="4" w:space="0" w:color="A33662" w:themeColor="accent1"/>
              <w:right w:val="single" w:sz="24" w:space="0" w:color="FFFFFF" w:themeColor="background1"/>
            </w:tcBorders>
          </w:tcPr>
          <w:p w14:paraId="5D1C7FC7" w14:textId="435D9C53" w:rsidR="00935551" w:rsidRDefault="00935551" w:rsidP="00935551">
            <w:r>
              <w:t>Slut</w:t>
            </w:r>
          </w:p>
        </w:tc>
        <w:tc>
          <w:tcPr>
            <w:tcW w:w="6653"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C63CA9" w14:textId="77777777" w:rsidR="00935551" w:rsidRPr="00935551" w:rsidRDefault="00935551" w:rsidP="00935551">
            <w:pPr>
              <w:pStyle w:val="SoSTabelltext"/>
              <w:rPr>
                <w:rFonts w:asciiTheme="minorHAnsi" w:hAnsiTheme="minorHAnsi" w:cstheme="minorHAnsi"/>
                <w:sz w:val="20"/>
                <w:szCs w:val="20"/>
              </w:rPr>
            </w:pPr>
            <w:r w:rsidRPr="00935551">
              <w:rPr>
                <w:rFonts w:asciiTheme="minorHAnsi" w:hAnsiTheme="minorHAnsi" w:cstheme="minorHAnsi"/>
                <w:sz w:val="20"/>
                <w:szCs w:val="20"/>
              </w:rPr>
              <w:t>Slut för arbetsflödet.</w:t>
            </w:r>
          </w:p>
          <w:p w14:paraId="295ED787" w14:textId="77777777" w:rsidR="00935551" w:rsidRPr="00935551" w:rsidRDefault="00935551" w:rsidP="00935551">
            <w:pPr>
              <w:rPr>
                <w:rFonts w:cstheme="minorHAnsi"/>
              </w:rPr>
            </w:pPr>
          </w:p>
        </w:tc>
      </w:tr>
    </w:tbl>
    <w:p w14:paraId="43DB242A" w14:textId="57E704EF" w:rsidR="003F6772" w:rsidRPr="00F704C5" w:rsidRDefault="003F6772" w:rsidP="00F5710D">
      <w:pPr>
        <w:pStyle w:val="Numreradrubrik3"/>
        <w:numPr>
          <w:ilvl w:val="0"/>
          <w:numId w:val="0"/>
        </w:numPr>
        <w:rPr>
          <w:lang w:val="sv-SE"/>
        </w:rPr>
      </w:pPr>
      <w:r w:rsidRPr="00F704C5">
        <w:rPr>
          <w:lang w:val="sv-SE"/>
        </w:rPr>
        <w:br w:type="page"/>
      </w:r>
    </w:p>
    <w:p w14:paraId="5691C229" w14:textId="77777777" w:rsidR="00DE791C" w:rsidRPr="006B063D" w:rsidRDefault="00DE791C" w:rsidP="00360389">
      <w:pPr>
        <w:sectPr w:rsidR="00DE791C" w:rsidRPr="006B063D" w:rsidSect="00D834D3">
          <w:headerReference w:type="even" r:id="rId22"/>
          <w:headerReference w:type="default" r:id="rId23"/>
          <w:footerReference w:type="even" r:id="rId24"/>
          <w:footerReference w:type="default" r:id="rId25"/>
          <w:headerReference w:type="first" r:id="rId26"/>
          <w:footerReference w:type="first" r:id="rId27"/>
          <w:type w:val="continuous"/>
          <w:pgSz w:w="11906" w:h="16838"/>
          <w:pgMar w:top="2069" w:right="1418" w:bottom="1418" w:left="1418" w:header="709" w:footer="709" w:gutter="0"/>
          <w:pgNumType w:start="0"/>
          <w:cols w:space="708"/>
          <w:titlePg/>
          <w:docGrid w:linePitch="360"/>
        </w:sectPr>
      </w:pPr>
    </w:p>
    <w:p w14:paraId="7E491A26" w14:textId="047A4F7E" w:rsidR="00634CFC" w:rsidRPr="006B063D" w:rsidRDefault="00634CFC" w:rsidP="00E5563D">
      <w:pPr>
        <w:pStyle w:val="Numreradrubrik1"/>
        <w:rPr>
          <w:lang w:val="sv-SE"/>
        </w:rPr>
      </w:pPr>
      <w:bookmarkStart w:id="18" w:name="_Toc449170164"/>
      <w:bookmarkStart w:id="19" w:name="_Toc121211213"/>
      <w:bookmarkStart w:id="20" w:name="_Toc146711901"/>
      <w:r w:rsidRPr="006B063D">
        <w:rPr>
          <w:lang w:val="sv-SE"/>
        </w:rPr>
        <w:lastRenderedPageBreak/>
        <w:t>Begreppsmodel</w:t>
      </w:r>
      <w:bookmarkEnd w:id="18"/>
      <w:bookmarkEnd w:id="19"/>
      <w:r w:rsidR="00D4344E">
        <w:rPr>
          <w:lang w:val="sv-SE"/>
        </w:rPr>
        <w:t xml:space="preserve">l och </w:t>
      </w:r>
      <w:r w:rsidR="00751EEC">
        <w:rPr>
          <w:lang w:val="sv-SE"/>
        </w:rPr>
        <w:t>beskrivning</w:t>
      </w:r>
      <w:bookmarkEnd w:id="20"/>
    </w:p>
    <w:p w14:paraId="6C772A92" w14:textId="253BA26B" w:rsidR="00017595" w:rsidRDefault="00017595" w:rsidP="008228F7">
      <w:r>
        <w:rPr>
          <w:noProof/>
        </w:rPr>
        <w:drawing>
          <wp:anchor distT="0" distB="0" distL="114300" distR="114300" simplePos="0" relativeHeight="251661313" behindDoc="1" locked="0" layoutInCell="1" allowOverlap="1" wp14:anchorId="03ED54BB" wp14:editId="5050141A">
            <wp:simplePos x="0" y="0"/>
            <wp:positionH relativeFrom="margin">
              <wp:posOffset>82550</wp:posOffset>
            </wp:positionH>
            <wp:positionV relativeFrom="paragraph">
              <wp:posOffset>497840</wp:posOffset>
            </wp:positionV>
            <wp:extent cx="8175625" cy="4404360"/>
            <wp:effectExtent l="0" t="0" r="0" b="0"/>
            <wp:wrapTight wrapText="bothSides">
              <wp:wrapPolygon edited="0">
                <wp:start x="0" y="0"/>
                <wp:lineTo x="0" y="21488"/>
                <wp:lineTo x="21541" y="21488"/>
                <wp:lineTo x="21541" y="0"/>
                <wp:lineTo x="0" y="0"/>
              </wp:wrapPolygon>
            </wp:wrapTight>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75625" cy="4404360"/>
                    </a:xfrm>
                    <a:prstGeom prst="rect">
                      <a:avLst/>
                    </a:prstGeom>
                    <a:noFill/>
                    <a:ln>
                      <a:noFill/>
                    </a:ln>
                  </pic:spPr>
                </pic:pic>
              </a:graphicData>
            </a:graphic>
            <wp14:sizeRelH relativeFrom="page">
              <wp14:pctWidth>0</wp14:pctWidth>
            </wp14:sizeRelH>
            <wp14:sizeRelV relativeFrom="page">
              <wp14:pctHeight>0</wp14:pctHeight>
            </wp14:sizeRelV>
          </wp:anchor>
        </w:drawing>
      </w:r>
      <w:r w:rsidR="00A72510" w:rsidRPr="00A72510">
        <w:t xml:space="preserve">I detta kapitel beskrivs de begrepp som används inom domänen. Begreppen kan sedan referera till klasser och attribut i informationsmodellen. Modellen mappar till referensbegreppsmodellen Nationell informationsstruktur (NI) [R4] om möjligt.  </w:t>
      </w:r>
    </w:p>
    <w:p w14:paraId="5CA96BFA" w14:textId="77777777" w:rsidR="001B5DFA" w:rsidRDefault="001B5DFA" w:rsidP="008228F7"/>
    <w:p w14:paraId="1DEF7C77" w14:textId="5AB9A0F5" w:rsidR="001B5DFA" w:rsidRPr="001B5DFA" w:rsidRDefault="001B5DFA" w:rsidP="001B5DFA">
      <w:pPr>
        <w:pStyle w:val="Numreradrubrik2"/>
        <w:rPr>
          <w:lang w:val="sv-SE"/>
        </w:rPr>
      </w:pPr>
      <w:bookmarkStart w:id="21" w:name="_Toc146711902"/>
      <w:r w:rsidRPr="001B5DFA">
        <w:rPr>
          <w:lang w:val="sv-SE"/>
        </w:rPr>
        <w:t>Beskrivning av begrepp</w:t>
      </w:r>
      <w:bookmarkEnd w:id="21"/>
    </w:p>
    <w:p w14:paraId="5D0BF5E5" w14:textId="77777777" w:rsidR="008228F7" w:rsidRPr="008228F7" w:rsidRDefault="008228F7" w:rsidP="008228F7"/>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082"/>
        <w:gridCol w:w="4439"/>
        <w:gridCol w:w="4048"/>
        <w:gridCol w:w="2898"/>
      </w:tblGrid>
      <w:tr w:rsidR="00132CB4" w:rsidRPr="006B063D" w14:paraId="532B3716" w14:textId="77777777" w:rsidTr="62B378BD">
        <w:trPr>
          <w:trHeight w:val="21"/>
        </w:trPr>
        <w:tc>
          <w:tcPr>
            <w:tcW w:w="2082" w:type="dxa"/>
            <w:shd w:val="clear" w:color="auto" w:fill="A33662" w:themeFill="accent1"/>
          </w:tcPr>
          <w:p w14:paraId="3B5883D0" w14:textId="585153C9" w:rsidR="00132CB4" w:rsidRPr="006B063D" w:rsidRDefault="00132CB4" w:rsidP="0019186E">
            <w:pPr>
              <w:pStyle w:val="Tabellrubrik"/>
            </w:pPr>
            <w:r w:rsidRPr="006B063D">
              <w:t>Benämning</w:t>
            </w:r>
          </w:p>
        </w:tc>
        <w:tc>
          <w:tcPr>
            <w:tcW w:w="4439" w:type="dxa"/>
            <w:shd w:val="clear" w:color="auto" w:fill="A33662" w:themeFill="accent1"/>
          </w:tcPr>
          <w:p w14:paraId="4DC59E6D" w14:textId="3DCB7CBC" w:rsidR="00132CB4" w:rsidRPr="006B063D" w:rsidRDefault="006567AE" w:rsidP="0019186E">
            <w:pPr>
              <w:pStyle w:val="Tabellrubrik"/>
            </w:pPr>
            <w:r>
              <w:rPr>
                <w:rFonts w:eastAsia="Arial" w:cs="Arial"/>
                <w:color w:val="FFFFFF"/>
              </w:rPr>
              <w:t>Definition enligt Socialstyrelsens termbank/Andra vedertagna källor [R2]</w:t>
            </w:r>
          </w:p>
        </w:tc>
        <w:tc>
          <w:tcPr>
            <w:tcW w:w="4048" w:type="dxa"/>
            <w:shd w:val="clear" w:color="auto" w:fill="A33662" w:themeFill="accent1"/>
          </w:tcPr>
          <w:p w14:paraId="315B8999" w14:textId="2C84AB61" w:rsidR="00132CB4" w:rsidRPr="006B063D" w:rsidRDefault="00E20744" w:rsidP="0019186E">
            <w:pPr>
              <w:pStyle w:val="Tabellrubrik"/>
            </w:pPr>
            <w:r>
              <w:rPr>
                <w:rFonts w:eastAsia="Arial" w:cs="Arial"/>
                <w:color w:val="FFFFFF"/>
              </w:rPr>
              <w:t>Beskrivning och kommentar</w:t>
            </w:r>
          </w:p>
        </w:tc>
        <w:tc>
          <w:tcPr>
            <w:tcW w:w="2898" w:type="dxa"/>
            <w:shd w:val="clear" w:color="auto" w:fill="A33662" w:themeFill="accent1"/>
          </w:tcPr>
          <w:p w14:paraId="58A050A5" w14:textId="77777777" w:rsidR="00002B35" w:rsidRDefault="00002B35" w:rsidP="00002B35">
            <w:pPr>
              <w:pStyle w:val="Tabellrubrik"/>
            </w:pPr>
            <w:r>
              <w:t xml:space="preserve">Relation till </w:t>
            </w:r>
          </w:p>
          <w:p w14:paraId="1FBA8FCC" w14:textId="1942B085" w:rsidR="00132CB4" w:rsidRPr="006B063D" w:rsidRDefault="00002B35" w:rsidP="00002B35">
            <w:pPr>
              <w:pStyle w:val="Tabellrubrik"/>
            </w:pPr>
            <w:r>
              <w:t>informationsmodell</w:t>
            </w:r>
          </w:p>
        </w:tc>
      </w:tr>
      <w:tr w:rsidR="001D4382" w:rsidRPr="006B063D" w14:paraId="7DE445BD" w14:textId="77777777" w:rsidTr="62B378BD">
        <w:trPr>
          <w:trHeight w:val="300"/>
        </w:trPr>
        <w:tc>
          <w:tcPr>
            <w:tcW w:w="2082" w:type="dxa"/>
            <w:tcBorders>
              <w:bottom w:val="single" w:sz="4" w:space="0" w:color="A33662" w:themeColor="accent1"/>
              <w:right w:val="single" w:sz="24" w:space="0" w:color="FFFFFF" w:themeColor="background1"/>
            </w:tcBorders>
          </w:tcPr>
          <w:p w14:paraId="3BED26C0" w14:textId="2F77CFDB" w:rsidR="001D4382" w:rsidRPr="005A717E" w:rsidRDefault="001D4382" w:rsidP="001D4382">
            <w:pPr>
              <w:rPr>
                <w:rFonts w:cstheme="minorHAnsi"/>
              </w:rPr>
            </w:pPr>
            <w:r w:rsidRPr="005A717E">
              <w:rPr>
                <w:rFonts w:cstheme="minorHAnsi"/>
              </w:rPr>
              <w:t>Avvikande mening</w:t>
            </w:r>
          </w:p>
        </w:tc>
        <w:tc>
          <w:tcPr>
            <w:tcW w:w="4439" w:type="dxa"/>
            <w:tcBorders>
              <w:left w:val="single" w:sz="24" w:space="0" w:color="FFFFFF" w:themeColor="background1"/>
              <w:bottom w:val="single" w:sz="4" w:space="0" w:color="A33662" w:themeColor="accent1"/>
              <w:right w:val="single" w:sz="24" w:space="0" w:color="FFFFFF" w:themeColor="background1"/>
            </w:tcBorders>
          </w:tcPr>
          <w:p w14:paraId="13F472D6" w14:textId="1A4D2C67" w:rsidR="001D4382" w:rsidRPr="005A717E" w:rsidRDefault="001D4382" w:rsidP="001D4382">
            <w:pPr>
              <w:rPr>
                <w:rFonts w:cstheme="minorHAnsi"/>
              </w:rPr>
            </w:pPr>
            <w:r w:rsidRPr="005A717E">
              <w:rPr>
                <w:rFonts w:cstheme="minorHAnsi"/>
              </w:rPr>
              <w:t>Saknas</w:t>
            </w:r>
          </w:p>
        </w:tc>
        <w:tc>
          <w:tcPr>
            <w:tcW w:w="4048" w:type="dxa"/>
            <w:tcBorders>
              <w:left w:val="single" w:sz="24" w:space="0" w:color="FFFFFF" w:themeColor="background1"/>
              <w:bottom w:val="single" w:sz="4" w:space="0" w:color="A33662" w:themeColor="accent1"/>
              <w:right w:val="single" w:sz="24" w:space="0" w:color="FFFFFF" w:themeColor="background1"/>
            </w:tcBorders>
          </w:tcPr>
          <w:p w14:paraId="23E6427A" w14:textId="4F1E3D99" w:rsidR="001D4382" w:rsidRPr="00F256B0" w:rsidRDefault="001D4382" w:rsidP="001D4382">
            <w:pPr>
              <w:rPr>
                <w:rFonts w:cstheme="minorHAnsi"/>
              </w:rPr>
            </w:pPr>
            <w:r>
              <w:t xml:space="preserve">Av </w:t>
            </w:r>
            <w:r w:rsidRPr="00C47224">
              <w:rPr>
                <w:spacing w:val="-1"/>
              </w:rPr>
              <w:t>patienten eller någon för denna ansvarig person (exempelvis förälder eller god man)</w:t>
            </w:r>
            <w:r>
              <w:rPr>
                <w:spacing w:val="-1"/>
              </w:rPr>
              <w:t xml:space="preserve"> inlämnad åsikt att uppgift i patientjournal</w:t>
            </w:r>
            <w:r w:rsidRPr="00840E2E">
              <w:rPr>
                <w:spacing w:val="-1"/>
              </w:rPr>
              <w:t xml:space="preserve"> är oriktig eller missvisande</w:t>
            </w:r>
            <w:r>
              <w:rPr>
                <w:spacing w:val="-1"/>
              </w:rPr>
              <w:t>.</w:t>
            </w:r>
          </w:p>
        </w:tc>
        <w:tc>
          <w:tcPr>
            <w:tcW w:w="2898" w:type="dxa"/>
            <w:tcBorders>
              <w:left w:val="single" w:sz="24" w:space="0" w:color="FFFFFF" w:themeColor="background1"/>
              <w:bottom w:val="single" w:sz="4" w:space="0" w:color="A33662" w:themeColor="accent1"/>
            </w:tcBorders>
          </w:tcPr>
          <w:p w14:paraId="539107C7" w14:textId="635E51DB" w:rsidR="001D4382" w:rsidRPr="00F256B0" w:rsidRDefault="001D4382" w:rsidP="001D4382">
            <w:pPr>
              <w:rPr>
                <w:rFonts w:cstheme="minorHAnsi"/>
              </w:rPr>
            </w:pPr>
            <w:r>
              <w:t>Avvikande mening</w:t>
            </w:r>
          </w:p>
        </w:tc>
      </w:tr>
      <w:tr w:rsidR="001D4382" w:rsidRPr="006B063D" w14:paraId="0CBBDDE9"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6B89952" w14:textId="226DCC0B" w:rsidR="001D4382" w:rsidRPr="005A717E" w:rsidRDefault="001D4382" w:rsidP="001D4382">
            <w:pPr>
              <w:rPr>
                <w:rFonts w:cstheme="minorHAnsi"/>
              </w:rPr>
            </w:pPr>
            <w:r w:rsidRPr="005A717E">
              <w:rPr>
                <w:rFonts w:cstheme="minorHAnsi"/>
              </w:rPr>
              <w:t>: Hälso- och sjukvårdspersonal</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DE764D" w14:textId="1DAD1E26" w:rsidR="001D4382" w:rsidRPr="005A717E" w:rsidRDefault="001D4382" w:rsidP="001D4382">
            <w:pPr>
              <w:rPr>
                <w:rFonts w:cstheme="minorHAnsi"/>
              </w:rPr>
            </w:pPr>
            <w:r w:rsidRPr="005A717E">
              <w:rPr>
                <w:rFonts w:cstheme="minorHAnsi"/>
              </w:rPr>
              <w:t xml:space="preserve">Person eller personer som i sitt yrke utför hälso- och sjukvård. </w:t>
            </w:r>
            <w:r w:rsidRPr="005A717E">
              <w:rPr>
                <w:rFonts w:cstheme="minorHAnsi"/>
              </w:rPr>
              <w:br/>
            </w:r>
            <w:r w:rsidRPr="005A717E">
              <w:rPr>
                <w:rFonts w:cstheme="minorHAnsi"/>
              </w:rPr>
              <w:br/>
              <w:t xml:space="preserve">Anmärkning: Hälso- och sjukvårdspersonal är oftast anställd av en vårdgivare.   </w:t>
            </w:r>
            <w:r w:rsidRPr="005A717E">
              <w:rPr>
                <w:rFonts w:cstheme="minorHAnsi"/>
              </w:rPr>
              <w:br/>
              <w:t>En vårdgivare kan ha anställd hälso- och sjukvårdspersonal, och ibland, som t.ex. för enskild näringsidkare, kan rollerna sammanfalla.</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801400D" w14:textId="5D889FDF" w:rsidR="001D4382" w:rsidRPr="00F256B0" w:rsidRDefault="001D4382" w:rsidP="001D4382">
            <w:pPr>
              <w:rPr>
                <w:rFonts w:cstheme="minorHAnsi"/>
              </w:rPr>
            </w:pPr>
          </w:p>
        </w:tc>
        <w:tc>
          <w:tcPr>
            <w:tcW w:w="2898" w:type="dxa"/>
            <w:tcBorders>
              <w:top w:val="single" w:sz="4" w:space="0" w:color="A33662" w:themeColor="accent1"/>
              <w:left w:val="single" w:sz="24" w:space="0" w:color="FFFFFF" w:themeColor="background1"/>
              <w:bottom w:val="single" w:sz="4" w:space="0" w:color="A33662" w:themeColor="accent1"/>
            </w:tcBorders>
          </w:tcPr>
          <w:p w14:paraId="7BBFEB89" w14:textId="347735EC" w:rsidR="001D4382" w:rsidRPr="00F256B0" w:rsidRDefault="001D4382" w:rsidP="001D4382">
            <w:pPr>
              <w:rPr>
                <w:rFonts w:cstheme="minorHAnsi"/>
              </w:rPr>
            </w:pPr>
            <w:r>
              <w:t>Hälso- och sjukvårdspersonal</w:t>
            </w:r>
          </w:p>
        </w:tc>
      </w:tr>
      <w:tr w:rsidR="001D4382" w:rsidRPr="006B063D" w14:paraId="3019B496"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1E3CDFEE" w14:textId="69398069" w:rsidR="001D4382" w:rsidRPr="005A717E" w:rsidRDefault="001D4382" w:rsidP="001D4382">
            <w:pPr>
              <w:rPr>
                <w:rFonts w:cstheme="minorHAnsi"/>
              </w:rPr>
            </w:pPr>
            <w:r w:rsidRPr="005A717E">
              <w:rPr>
                <w:rFonts w:cstheme="minorHAnsi"/>
              </w:rPr>
              <w:t>Journalanteckning</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0676E5A" w14:textId="156A4A29" w:rsidR="001D4382" w:rsidRPr="005A717E" w:rsidRDefault="001D4382" w:rsidP="001D4382">
            <w:pPr>
              <w:rPr>
                <w:rFonts w:cstheme="minorHAnsi"/>
              </w:rPr>
            </w:pPr>
            <w:r w:rsidRPr="005A717E">
              <w:rPr>
                <w:rFonts w:cstheme="minorHAnsi"/>
              </w:rPr>
              <w:t>Saknas</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0131B6" w14:textId="562DE3D5" w:rsidR="001D4382" w:rsidRPr="00F256B0" w:rsidRDefault="001D4382" w:rsidP="001D4382">
            <w:pPr>
              <w:rPr>
                <w:rFonts w:cstheme="minorHAnsi"/>
              </w:rPr>
            </w:pPr>
            <w:r>
              <w:t>Framställning i skrift eller bild som upprättas i samband med vården av en patient och som innehåller uppgifter om patientens hälsotillstånd eller andra personliga förhållanden eller om vidtagna eller planerade vårdåtgärder.</w:t>
            </w:r>
          </w:p>
        </w:tc>
        <w:tc>
          <w:tcPr>
            <w:tcW w:w="2898" w:type="dxa"/>
            <w:tcBorders>
              <w:top w:val="single" w:sz="4" w:space="0" w:color="A33662" w:themeColor="accent1"/>
              <w:left w:val="single" w:sz="24" w:space="0" w:color="FFFFFF" w:themeColor="background1"/>
              <w:bottom w:val="single" w:sz="4" w:space="0" w:color="A33662" w:themeColor="accent1"/>
            </w:tcBorders>
          </w:tcPr>
          <w:p w14:paraId="37DCE3BE" w14:textId="5C5C5FC5" w:rsidR="001D4382" w:rsidRPr="00F256B0" w:rsidRDefault="001D4382" w:rsidP="001D4382">
            <w:pPr>
              <w:rPr>
                <w:rFonts w:cstheme="minorHAnsi"/>
              </w:rPr>
            </w:pPr>
            <w:r>
              <w:t>Journalanteckning</w:t>
            </w:r>
          </w:p>
        </w:tc>
      </w:tr>
      <w:tr w:rsidR="001D4382" w:rsidRPr="006B063D" w14:paraId="553DE92C"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653199AF" w14:textId="5E0021BF" w:rsidR="001D4382" w:rsidRPr="005A717E" w:rsidRDefault="001D4382" w:rsidP="001D4382">
            <w:pPr>
              <w:rPr>
                <w:rFonts w:cstheme="minorHAnsi"/>
              </w:rPr>
            </w:pPr>
            <w:r w:rsidRPr="005A717E">
              <w:rPr>
                <w:rFonts w:cstheme="minorHAnsi"/>
              </w:rPr>
              <w:t>: Patient</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E1BB72" w14:textId="29ABBCC5" w:rsidR="001D4382" w:rsidRPr="005A717E" w:rsidRDefault="001D4382" w:rsidP="001D4382">
            <w:pPr>
              <w:rPr>
                <w:rFonts w:cstheme="minorHAnsi"/>
              </w:rPr>
            </w:pPr>
            <w:r w:rsidRPr="005A717E">
              <w:rPr>
                <w:rFonts w:cstheme="minorHAnsi"/>
              </w:rPr>
              <w:t>Person som erhåller eller är registrerad för att erhålla hälso- och sjukvård.</w:t>
            </w:r>
            <w:r w:rsidRPr="005A717E">
              <w:rPr>
                <w:rFonts w:cstheme="minorHAnsi"/>
              </w:rPr>
              <w:br/>
            </w:r>
            <w:r w:rsidRPr="005A717E">
              <w:rPr>
                <w:rFonts w:cstheme="minorHAnsi"/>
              </w:rPr>
              <w:br/>
              <w:t xml:space="preserve">Anmärkning: I den nationella statistiken </w:t>
            </w:r>
            <w:r w:rsidRPr="005A717E">
              <w:rPr>
                <w:rFonts w:cstheme="minorHAnsi"/>
              </w:rPr>
              <w:lastRenderedPageBreak/>
              <w:t>räknas inte ledsagare och nyfött friskt barn som patient.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E0DB56" w14:textId="77A39938" w:rsidR="001D4382" w:rsidRPr="00F256B0" w:rsidRDefault="001D4382" w:rsidP="001D4382"/>
        </w:tc>
        <w:tc>
          <w:tcPr>
            <w:tcW w:w="2898" w:type="dxa"/>
            <w:tcBorders>
              <w:top w:val="single" w:sz="4" w:space="0" w:color="A33662" w:themeColor="accent1"/>
              <w:left w:val="single" w:sz="24" w:space="0" w:color="FFFFFF" w:themeColor="background1"/>
              <w:bottom w:val="single" w:sz="4" w:space="0" w:color="A33662" w:themeColor="accent1"/>
            </w:tcBorders>
          </w:tcPr>
          <w:p w14:paraId="4D4B1A54" w14:textId="5ED2FBE1" w:rsidR="001D4382" w:rsidRPr="00F256B0" w:rsidRDefault="001D4382" w:rsidP="001D4382">
            <w:r>
              <w:t>Patient</w:t>
            </w:r>
          </w:p>
        </w:tc>
      </w:tr>
      <w:tr w:rsidR="001D4382" w:rsidRPr="006B063D" w14:paraId="7C47262F"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7C84AB64" w14:textId="461B81EA" w:rsidR="001D4382" w:rsidRPr="005A717E" w:rsidRDefault="001D4382" w:rsidP="001D4382">
            <w:pPr>
              <w:rPr>
                <w:rFonts w:cstheme="minorHAnsi"/>
              </w:rPr>
            </w:pPr>
            <w:r w:rsidRPr="005A717E">
              <w:rPr>
                <w:rFonts w:cstheme="minorHAnsi"/>
              </w:rPr>
              <w:t>: Person</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8B00C66" w14:textId="3C759C0C" w:rsidR="001D4382" w:rsidRPr="005A717E" w:rsidRDefault="001D4382" w:rsidP="001D4382">
            <w:pPr>
              <w:rPr>
                <w:rFonts w:cstheme="minorHAnsi"/>
                <w:lang w:eastAsia="en-GB"/>
              </w:rPr>
            </w:pPr>
            <w:r w:rsidRPr="005A717E">
              <w:rPr>
                <w:rFonts w:cstheme="minorHAnsi"/>
              </w:rPr>
              <w:t>Mänsklig individ.</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4D85C46" w14:textId="5B766373" w:rsidR="001D4382" w:rsidRPr="00F256B0" w:rsidRDefault="001D4382" w:rsidP="001D4382"/>
        </w:tc>
        <w:tc>
          <w:tcPr>
            <w:tcW w:w="2898" w:type="dxa"/>
            <w:tcBorders>
              <w:top w:val="single" w:sz="4" w:space="0" w:color="A33662" w:themeColor="accent1"/>
              <w:left w:val="single" w:sz="24" w:space="0" w:color="FFFFFF" w:themeColor="background1"/>
              <w:bottom w:val="single" w:sz="4" w:space="0" w:color="A33662" w:themeColor="accent1"/>
            </w:tcBorders>
          </w:tcPr>
          <w:p w14:paraId="5B58E49C" w14:textId="5F15D57B" w:rsidR="001D4382" w:rsidRPr="00F256B0" w:rsidRDefault="001D4382" w:rsidP="001D4382">
            <w:r>
              <w:t>Person</w:t>
            </w:r>
          </w:p>
        </w:tc>
      </w:tr>
      <w:tr w:rsidR="001D4382" w:rsidRPr="006B063D" w14:paraId="3BA81929"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2357C61B" w14:textId="3ADA1396" w:rsidR="001D4382" w:rsidRPr="005A717E" w:rsidRDefault="001D4382" w:rsidP="001D4382">
            <w:pPr>
              <w:rPr>
                <w:rFonts w:cstheme="minorHAnsi"/>
              </w:rPr>
            </w:pPr>
            <w:r w:rsidRPr="005A717E">
              <w:rPr>
                <w:rFonts w:cstheme="minorHAnsi"/>
              </w:rPr>
              <w:t>: Vårdenhet</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F040F8" w14:textId="77777777" w:rsidR="001D4382" w:rsidRPr="005A717E" w:rsidRDefault="001D4382" w:rsidP="001D4382">
            <w:pPr>
              <w:pStyle w:val="SoSTabelltext"/>
              <w:rPr>
                <w:rFonts w:asciiTheme="minorHAnsi" w:hAnsiTheme="minorHAnsi" w:cstheme="minorHAnsi"/>
                <w:sz w:val="20"/>
                <w:szCs w:val="20"/>
              </w:rPr>
            </w:pPr>
            <w:r w:rsidRPr="005A717E">
              <w:rPr>
                <w:rFonts w:asciiTheme="minorHAnsi" w:hAnsiTheme="minorHAnsi" w:cstheme="minorHAnsi"/>
                <w:sz w:val="20"/>
                <w:szCs w:val="20"/>
              </w:rPr>
              <w:t>Organisatorisk enhet som tillhandahåller hälso- och sjukvård.</w:t>
            </w:r>
          </w:p>
          <w:p w14:paraId="49F91DF2" w14:textId="77777777" w:rsidR="001D4382" w:rsidRPr="005A717E" w:rsidRDefault="001D4382" w:rsidP="001D4382">
            <w:pPr>
              <w:pStyle w:val="SoSTabelltext"/>
              <w:rPr>
                <w:rFonts w:asciiTheme="minorHAnsi" w:hAnsiTheme="minorHAnsi" w:cstheme="minorHAnsi"/>
                <w:sz w:val="20"/>
                <w:szCs w:val="20"/>
              </w:rPr>
            </w:pPr>
          </w:p>
          <w:p w14:paraId="7957CC00" w14:textId="74FE9B10" w:rsidR="001D4382" w:rsidRPr="005A717E" w:rsidRDefault="001D4382" w:rsidP="001D4382">
            <w:pPr>
              <w:rPr>
                <w:rFonts w:cstheme="minorHAnsi"/>
                <w:lang w:eastAsia="en-GB"/>
              </w:rPr>
            </w:pPr>
            <w:r w:rsidRPr="005A717E">
              <w:rPr>
                <w:rFonts w:cstheme="minorHAnsi"/>
              </w:rPr>
              <w:t>Anmärkning: Bedömningen av vad som anses vara en vårdenhet sker idag inte med enhetliga nationella principer utan varje huvudman avgör avgränsningen i det enskilda fallet. Vårdenhet kan vara t.ex. vårdcentral, sjukhus, klinik, basenhet, mottagning, vårdavdelning eller motsvarande.</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83A262B" w14:textId="77777777" w:rsidR="001D4382" w:rsidRPr="00F256B0" w:rsidRDefault="001D4382" w:rsidP="001D4382"/>
        </w:tc>
        <w:tc>
          <w:tcPr>
            <w:tcW w:w="2898" w:type="dxa"/>
            <w:tcBorders>
              <w:top w:val="single" w:sz="4" w:space="0" w:color="A33662" w:themeColor="accent1"/>
              <w:left w:val="single" w:sz="24" w:space="0" w:color="FFFFFF" w:themeColor="background1"/>
              <w:bottom w:val="single" w:sz="4" w:space="0" w:color="A33662" w:themeColor="accent1"/>
            </w:tcBorders>
          </w:tcPr>
          <w:p w14:paraId="29D7175D" w14:textId="63ABBB5B" w:rsidR="001D4382" w:rsidRPr="00F256B0" w:rsidRDefault="001D4382" w:rsidP="001D4382">
            <w:r>
              <w:t>Vårdenhet</w:t>
            </w:r>
          </w:p>
        </w:tc>
      </w:tr>
      <w:tr w:rsidR="001D4382" w:rsidRPr="006B063D" w14:paraId="20ADFE86" w14:textId="77777777" w:rsidTr="62B378BD">
        <w:trPr>
          <w:trHeight w:val="300"/>
        </w:trPr>
        <w:tc>
          <w:tcPr>
            <w:tcW w:w="2082" w:type="dxa"/>
            <w:tcBorders>
              <w:top w:val="single" w:sz="4" w:space="0" w:color="A33662" w:themeColor="accent1"/>
              <w:bottom w:val="single" w:sz="4" w:space="0" w:color="A33662" w:themeColor="accent1"/>
              <w:right w:val="single" w:sz="24" w:space="0" w:color="FFFFFF" w:themeColor="background1"/>
            </w:tcBorders>
          </w:tcPr>
          <w:p w14:paraId="14B9C43E" w14:textId="4E0A24EF" w:rsidR="001D4382" w:rsidRDefault="001D4382" w:rsidP="001D4382">
            <w:r>
              <w:t>: Vårdgivare</w:t>
            </w:r>
          </w:p>
        </w:tc>
        <w:tc>
          <w:tcPr>
            <w:tcW w:w="443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AA354C" w14:textId="668F9FF5" w:rsidR="001D4382" w:rsidRPr="00F256B0" w:rsidRDefault="001D4382" w:rsidP="001D4382">
            <w:pPr>
              <w:rPr>
                <w:rFonts w:cstheme="minorHAnsi"/>
                <w:lang w:eastAsia="en-GB"/>
              </w:rPr>
            </w:pPr>
            <w:r>
              <w:t>S</w:t>
            </w:r>
            <w:r w:rsidRPr="00EA42A0">
              <w:t>tatlig myndighet, region, kommun, annan juridisk person eller enskild näringsidkare som bedriver hälso- och sjukvårdsverksamhet</w:t>
            </w:r>
            <w:r>
              <w:t>.</w:t>
            </w:r>
          </w:p>
        </w:tc>
        <w:tc>
          <w:tcPr>
            <w:tcW w:w="404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CB75FB" w14:textId="77777777" w:rsidR="001D4382" w:rsidRPr="00F256B0" w:rsidRDefault="001D4382" w:rsidP="001D4382"/>
        </w:tc>
        <w:tc>
          <w:tcPr>
            <w:tcW w:w="2898" w:type="dxa"/>
            <w:tcBorders>
              <w:top w:val="single" w:sz="4" w:space="0" w:color="A33662" w:themeColor="accent1"/>
              <w:left w:val="single" w:sz="24" w:space="0" w:color="FFFFFF" w:themeColor="background1"/>
              <w:bottom w:val="single" w:sz="4" w:space="0" w:color="A33662" w:themeColor="accent1"/>
            </w:tcBorders>
          </w:tcPr>
          <w:p w14:paraId="617A0210" w14:textId="4E3F6C92" w:rsidR="001D4382" w:rsidRPr="00F256B0" w:rsidRDefault="001D4382" w:rsidP="001D4382">
            <w:r>
              <w:t>Vårdgivare</w:t>
            </w:r>
          </w:p>
        </w:tc>
      </w:tr>
    </w:tbl>
    <w:p w14:paraId="4D268797" w14:textId="7F25FDA7" w:rsidR="00474E8C" w:rsidRDefault="00474E8C" w:rsidP="00474E8C"/>
    <w:p w14:paraId="548C70CE" w14:textId="77777777" w:rsidR="006A15DF" w:rsidRDefault="006A15DF" w:rsidP="00474E8C"/>
    <w:p w14:paraId="359223AE" w14:textId="77777777" w:rsidR="006A15DF" w:rsidRDefault="006A15DF" w:rsidP="00474E8C"/>
    <w:p w14:paraId="4AEB69AE" w14:textId="77777777" w:rsidR="006A15DF" w:rsidRDefault="006A15DF" w:rsidP="00474E8C"/>
    <w:p w14:paraId="031209FD" w14:textId="77777777" w:rsidR="006A15DF" w:rsidRDefault="006A15DF" w:rsidP="00474E8C"/>
    <w:p w14:paraId="39DFF175" w14:textId="77777777" w:rsidR="006A15DF" w:rsidRDefault="006A15DF" w:rsidP="00474E8C"/>
    <w:p w14:paraId="3159E027" w14:textId="77777777" w:rsidR="006A15DF" w:rsidRPr="006B063D" w:rsidRDefault="006A15DF" w:rsidP="00474E8C"/>
    <w:p w14:paraId="09CCDDB5" w14:textId="4579B38D" w:rsidR="007E642A" w:rsidRDefault="0036320D" w:rsidP="001B3C68">
      <w:pPr>
        <w:pStyle w:val="Numreradrubrik1"/>
        <w:rPr>
          <w:lang w:val="sv-SE"/>
        </w:rPr>
      </w:pPr>
      <w:bookmarkStart w:id="22" w:name="_Toc449170167"/>
      <w:bookmarkStart w:id="23" w:name="_Toc121211216"/>
      <w:bookmarkStart w:id="24" w:name="_Toc146711903"/>
      <w:r w:rsidRPr="007E642A">
        <w:rPr>
          <w:lang w:val="sv-SE"/>
        </w:rPr>
        <w:lastRenderedPageBreak/>
        <w:t xml:space="preserve">Informationsmodell </w:t>
      </w:r>
      <w:bookmarkEnd w:id="22"/>
      <w:bookmarkEnd w:id="23"/>
      <w:r w:rsidR="007E642A">
        <w:rPr>
          <w:lang w:val="sv-SE"/>
        </w:rPr>
        <w:t>och beskrivning</w:t>
      </w:r>
      <w:bookmarkEnd w:id="24"/>
    </w:p>
    <w:p w14:paraId="7AE83744" w14:textId="4EAF0F2D" w:rsidR="007E642A" w:rsidRDefault="0089049F" w:rsidP="007E642A">
      <w:pPr>
        <w:rPr>
          <w:lang w:eastAsia="sv-SE"/>
        </w:rPr>
      </w:pPr>
      <w:r w:rsidRPr="0089049F">
        <w:rPr>
          <w:lang w:eastAsia="sv-SE"/>
        </w:rPr>
        <w:t>Informationsmodellen visar vilken information som ska hanteras i denna tjänstedomän och hur detta ska göras. Informationsmodeller är oberoende av it-lösning och ska visa sambanden mellan olika informationsmängder i en verksamhet, oavsett i vilket eller vilka it-stöd de tillämpas</w:t>
      </w:r>
      <w:r>
        <w:rPr>
          <w:lang w:eastAsia="sv-SE"/>
        </w:rPr>
        <w:t>.</w:t>
      </w:r>
    </w:p>
    <w:p w14:paraId="21FFDBED" w14:textId="02A4866D" w:rsidR="006A15DF" w:rsidRDefault="006A15DF" w:rsidP="007E642A">
      <w:pPr>
        <w:rPr>
          <w:lang w:eastAsia="sv-SE"/>
        </w:rPr>
      </w:pPr>
      <w:r>
        <w:rPr>
          <w:noProof/>
        </w:rPr>
        <w:drawing>
          <wp:anchor distT="0" distB="0" distL="114300" distR="114300" simplePos="0" relativeHeight="251663361" behindDoc="0" locked="0" layoutInCell="1" allowOverlap="1" wp14:anchorId="1095B947" wp14:editId="403AA078">
            <wp:simplePos x="0" y="0"/>
            <wp:positionH relativeFrom="column">
              <wp:posOffset>21590</wp:posOffset>
            </wp:positionH>
            <wp:positionV relativeFrom="paragraph">
              <wp:posOffset>153035</wp:posOffset>
            </wp:positionV>
            <wp:extent cx="8046720" cy="4287520"/>
            <wp:effectExtent l="0" t="0" r="0" b="0"/>
            <wp:wrapSquare wrapText="bothSides"/>
            <wp:docPr id="5" name="Bildobjekt 5" descr="En bild som visar text, skärmbild, diagram, Parallell&#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descr="En bild som visar text, skärmbild, diagram, Parallell&#10;&#10;Automatiskt genererad beskrivni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046720" cy="4287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31A80A" w14:textId="1E92D93C" w:rsidR="0036320D" w:rsidRPr="006A15DF" w:rsidRDefault="0036320D" w:rsidP="0036320D">
      <w:pPr>
        <w:rPr>
          <w:lang w:eastAsia="sv-SE"/>
        </w:rPr>
      </w:pPr>
    </w:p>
    <w:p w14:paraId="5202FE6C" w14:textId="242AFBBB" w:rsidR="0036320D" w:rsidRPr="006B063D" w:rsidRDefault="0036320D" w:rsidP="002768D4">
      <w:pPr>
        <w:keepNext/>
        <w:jc w:val="center"/>
      </w:pPr>
    </w:p>
    <w:p w14:paraId="7F93B544" w14:textId="77777777" w:rsidR="008A7CF5" w:rsidRDefault="008A7CF5" w:rsidP="008A7CF5">
      <w:pPr>
        <w:pStyle w:val="Numreradrubrik3"/>
        <w:numPr>
          <w:ilvl w:val="0"/>
          <w:numId w:val="0"/>
        </w:numPr>
        <w:ind w:left="851" w:hanging="851"/>
        <w:rPr>
          <w:rStyle w:val="Diskretbetoning"/>
          <w:i w:val="0"/>
          <w:iCs w:val="0"/>
          <w:lang w:val="sv-SE"/>
        </w:rPr>
      </w:pPr>
      <w:bookmarkStart w:id="25" w:name="_Toc121211219"/>
    </w:p>
    <w:p w14:paraId="258FCC07" w14:textId="77777777" w:rsidR="008A7CF5" w:rsidRDefault="008A7CF5" w:rsidP="008A7CF5"/>
    <w:p w14:paraId="59736AEC" w14:textId="77777777" w:rsidR="008A7CF5" w:rsidRDefault="008A7CF5" w:rsidP="008A7CF5"/>
    <w:p w14:paraId="2A9CEEFB" w14:textId="77777777" w:rsidR="008A7CF5" w:rsidRDefault="008A7CF5" w:rsidP="008A7CF5"/>
    <w:p w14:paraId="5B7B820D" w14:textId="77777777" w:rsidR="008A7CF5" w:rsidRDefault="008A7CF5" w:rsidP="008A7CF5"/>
    <w:p w14:paraId="2452E1C0" w14:textId="77777777" w:rsidR="008A7CF5" w:rsidRDefault="008A7CF5" w:rsidP="008A7CF5"/>
    <w:p w14:paraId="3A230901" w14:textId="77777777" w:rsidR="008A7CF5" w:rsidRDefault="008A7CF5" w:rsidP="008A7CF5"/>
    <w:p w14:paraId="152BA221" w14:textId="77777777" w:rsidR="008A7CF5" w:rsidRDefault="008A7CF5" w:rsidP="008A7CF5"/>
    <w:p w14:paraId="4349453F" w14:textId="77777777" w:rsidR="008A7CF5" w:rsidRDefault="008A7CF5" w:rsidP="008A7CF5"/>
    <w:p w14:paraId="2967F83A" w14:textId="77777777" w:rsidR="008A7CF5" w:rsidRDefault="008A7CF5" w:rsidP="008A7CF5"/>
    <w:p w14:paraId="6D5BC2CD" w14:textId="77777777" w:rsidR="008A7CF5" w:rsidRDefault="008A7CF5" w:rsidP="008A7CF5"/>
    <w:p w14:paraId="5047AC79" w14:textId="77777777" w:rsidR="008A7CF5" w:rsidRDefault="008A7CF5" w:rsidP="008A7CF5"/>
    <w:p w14:paraId="573544A8" w14:textId="27B8124D" w:rsidR="008A7CF5" w:rsidRDefault="008A7CF5" w:rsidP="008A7CF5">
      <w:pPr>
        <w:pStyle w:val="Numreradrubrik1"/>
        <w:rPr>
          <w:lang w:val="sv-SE"/>
        </w:rPr>
      </w:pPr>
      <w:bookmarkStart w:id="26" w:name="_Toc146711904"/>
      <w:r w:rsidRPr="008A7CF5">
        <w:rPr>
          <w:lang w:val="sv-SE"/>
        </w:rPr>
        <w:t>Klasser och attribut</w:t>
      </w:r>
      <w:bookmarkEnd w:id="26"/>
    </w:p>
    <w:p w14:paraId="3A0D77F7" w14:textId="13BB0095" w:rsidR="008A7CF5" w:rsidRPr="008A7CF5" w:rsidRDefault="00C96766" w:rsidP="008A7CF5">
      <w:r w:rsidRPr="00C96766">
        <w:t>I nedanstående tabeller specificeras klasserna och attributen.</w:t>
      </w:r>
    </w:p>
    <w:p w14:paraId="2979D63E" w14:textId="1AB58541" w:rsidR="0036320D" w:rsidRPr="00B524F9" w:rsidRDefault="00B524F9" w:rsidP="00B524F9">
      <w:pPr>
        <w:pStyle w:val="Numreradrubrik2"/>
        <w:rPr>
          <w:rStyle w:val="Diskretbetoning"/>
          <w:i w:val="0"/>
          <w:iCs w:val="0"/>
          <w:lang w:val="sv-SE"/>
        </w:rPr>
      </w:pPr>
      <w:bookmarkStart w:id="27" w:name="_Toc146711905"/>
      <w:bookmarkEnd w:id="25"/>
      <w:r w:rsidRPr="00B524F9">
        <w:rPr>
          <w:rStyle w:val="Diskretbetoning"/>
          <w:i w:val="0"/>
          <w:iCs w:val="0"/>
          <w:lang w:val="sv-SE"/>
        </w:rPr>
        <w:t>Avvikande mening</w:t>
      </w:r>
      <w:bookmarkEnd w:id="27"/>
    </w:p>
    <w:p w14:paraId="6D143E8B" w14:textId="026662ED" w:rsidR="00B524F9" w:rsidRPr="009839DC" w:rsidRDefault="009839DC" w:rsidP="0036320D">
      <w:pPr>
        <w:rPr>
          <w:rStyle w:val="Diskretbetoning"/>
          <w:i w:val="0"/>
          <w:iCs w:val="0"/>
        </w:rPr>
      </w:pPr>
      <w:r w:rsidRPr="009839DC">
        <w:rPr>
          <w:rStyle w:val="Diskretbetoning"/>
          <w:i w:val="0"/>
          <w:iCs w:val="0"/>
        </w:rPr>
        <w:t>Åsikt att uppgift i patientjournal är oriktig eller missvisande.</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3"/>
        <w:gridCol w:w="1426"/>
        <w:gridCol w:w="3252"/>
        <w:gridCol w:w="2126"/>
        <w:gridCol w:w="2693"/>
        <w:gridCol w:w="2127"/>
      </w:tblGrid>
      <w:tr w:rsidR="00971423" w:rsidRPr="006B063D" w14:paraId="691D1F71" w14:textId="2D86B97D" w:rsidTr="62B378BD">
        <w:trPr>
          <w:trHeight w:val="24"/>
        </w:trPr>
        <w:tc>
          <w:tcPr>
            <w:tcW w:w="1843" w:type="dxa"/>
            <w:shd w:val="clear" w:color="auto" w:fill="A33662" w:themeFill="accent1"/>
          </w:tcPr>
          <w:p w14:paraId="6C356757" w14:textId="711306BA" w:rsidR="00971423" w:rsidRPr="006B063D" w:rsidRDefault="00971423" w:rsidP="0019186E">
            <w:pPr>
              <w:pStyle w:val="Tabellrubrik"/>
            </w:pPr>
            <w:r w:rsidRPr="006B063D">
              <w:t>Attribut</w:t>
            </w:r>
          </w:p>
        </w:tc>
        <w:tc>
          <w:tcPr>
            <w:tcW w:w="1426" w:type="dxa"/>
            <w:shd w:val="clear" w:color="auto" w:fill="A33662" w:themeFill="accent1"/>
          </w:tcPr>
          <w:p w14:paraId="57CA7854" w14:textId="2DC29320" w:rsidR="00971423" w:rsidRPr="006B063D" w:rsidRDefault="00971423" w:rsidP="0019186E">
            <w:pPr>
              <w:pStyle w:val="Tabellrubrik"/>
            </w:pPr>
            <w:r w:rsidRPr="006B063D">
              <w:t>Mappning till RIM</w:t>
            </w:r>
          </w:p>
        </w:tc>
        <w:tc>
          <w:tcPr>
            <w:tcW w:w="3252" w:type="dxa"/>
            <w:shd w:val="clear" w:color="auto" w:fill="A33662" w:themeFill="accent1"/>
          </w:tcPr>
          <w:p w14:paraId="0D7714F2" w14:textId="4D162826" w:rsidR="00971423" w:rsidRPr="006B063D" w:rsidRDefault="00971423" w:rsidP="0019186E">
            <w:pPr>
              <w:pStyle w:val="Tabellrubrik"/>
            </w:pPr>
            <w:r w:rsidRPr="006B063D">
              <w:t xml:space="preserve">Beskrivning </w:t>
            </w:r>
          </w:p>
        </w:tc>
        <w:tc>
          <w:tcPr>
            <w:tcW w:w="2126" w:type="dxa"/>
            <w:shd w:val="clear" w:color="auto" w:fill="A33662" w:themeFill="accent1"/>
          </w:tcPr>
          <w:p w14:paraId="2A8FC8F5" w14:textId="1EA72E18" w:rsidR="00971423" w:rsidRPr="006B063D" w:rsidRDefault="00971423" w:rsidP="0019186E">
            <w:pPr>
              <w:pStyle w:val="Tabellrubrik"/>
            </w:pPr>
            <w:r w:rsidRPr="006B063D">
              <w:t>Datatyp (multiplicitet</w:t>
            </w:r>
            <w:r w:rsidR="00096B7B" w:rsidRPr="006B063D">
              <w:t>)</w:t>
            </w:r>
          </w:p>
        </w:tc>
        <w:tc>
          <w:tcPr>
            <w:tcW w:w="2693" w:type="dxa"/>
            <w:shd w:val="clear" w:color="auto" w:fill="A33662" w:themeFill="accent1"/>
          </w:tcPr>
          <w:p w14:paraId="0A285DE7" w14:textId="30A31B6F" w:rsidR="00971423" w:rsidRPr="006B063D" w:rsidRDefault="00C96766" w:rsidP="0019186E">
            <w:pPr>
              <w:pStyle w:val="Tabellrubrik"/>
            </w:pPr>
            <w:r>
              <w:t>Kodverk</w:t>
            </w:r>
          </w:p>
        </w:tc>
        <w:tc>
          <w:tcPr>
            <w:tcW w:w="2127" w:type="dxa"/>
            <w:shd w:val="clear" w:color="auto" w:fill="A33662" w:themeFill="accent1"/>
          </w:tcPr>
          <w:p w14:paraId="2486B45F" w14:textId="5749AEAE" w:rsidR="00971423" w:rsidRPr="006B063D" w:rsidRDefault="00971423" w:rsidP="0019186E">
            <w:pPr>
              <w:pStyle w:val="Tabellrubrik"/>
            </w:pPr>
            <w:r w:rsidRPr="006B063D">
              <w:t>Spårbarhet till krav</w:t>
            </w:r>
          </w:p>
        </w:tc>
      </w:tr>
      <w:tr w:rsidR="00F46CDF" w:rsidRPr="006B063D" w14:paraId="75D5C658" w14:textId="4A85B3A4" w:rsidTr="00F3591A">
        <w:trPr>
          <w:trHeight w:val="356"/>
        </w:trPr>
        <w:tc>
          <w:tcPr>
            <w:tcW w:w="1843" w:type="dxa"/>
            <w:tcBorders>
              <w:bottom w:val="single" w:sz="4" w:space="0" w:color="A33662" w:themeColor="accent1"/>
              <w:right w:val="single" w:sz="24" w:space="0" w:color="FFFFFF" w:themeColor="background1"/>
            </w:tcBorders>
          </w:tcPr>
          <w:p w14:paraId="1D4C13FC" w14:textId="0FA04F40" w:rsidR="00F46CDF" w:rsidRPr="006B063D" w:rsidRDefault="00F46CDF" w:rsidP="00F46CDF">
            <w:pPr>
              <w:rPr>
                <w:rFonts w:cstheme="minorHAnsi"/>
                <w:i/>
                <w:iCs/>
                <w:color w:val="098394"/>
              </w:rPr>
            </w:pPr>
            <w:r>
              <w:t>id</w:t>
            </w:r>
          </w:p>
        </w:tc>
        <w:tc>
          <w:tcPr>
            <w:tcW w:w="1426" w:type="dxa"/>
            <w:tcBorders>
              <w:left w:val="single" w:sz="24" w:space="0" w:color="FFFFFF" w:themeColor="background1"/>
              <w:bottom w:val="single" w:sz="4" w:space="0" w:color="A33662" w:themeColor="accent1"/>
              <w:right w:val="single" w:sz="24" w:space="0" w:color="FFFFFF" w:themeColor="background1"/>
            </w:tcBorders>
          </w:tcPr>
          <w:p w14:paraId="599AA0FA" w14:textId="1EFDDA14" w:rsidR="00F46CDF" w:rsidRPr="006B063D" w:rsidRDefault="00F46CDF" w:rsidP="00F46CDF">
            <w:pPr>
              <w:rPr>
                <w:rFonts w:cstheme="minorHAnsi"/>
                <w:i/>
                <w:iCs/>
                <w:color w:val="098394"/>
              </w:rPr>
            </w:pPr>
            <w:r>
              <w:t>Saknas</w:t>
            </w:r>
          </w:p>
        </w:tc>
        <w:tc>
          <w:tcPr>
            <w:tcW w:w="3252" w:type="dxa"/>
            <w:tcBorders>
              <w:left w:val="single" w:sz="24" w:space="0" w:color="FFFFFF" w:themeColor="background1"/>
              <w:bottom w:val="single" w:sz="4" w:space="0" w:color="A33662" w:themeColor="accent1"/>
              <w:right w:val="single" w:sz="24" w:space="0" w:color="FFFFFF" w:themeColor="background1"/>
            </w:tcBorders>
          </w:tcPr>
          <w:p w14:paraId="1C1E8232" w14:textId="73273AC9" w:rsidR="00F46CDF" w:rsidRPr="006B063D" w:rsidRDefault="00F46CDF" w:rsidP="00F46CDF">
            <w:pPr>
              <w:rPr>
                <w:rFonts w:cstheme="minorHAnsi"/>
                <w:i/>
                <w:iCs/>
                <w:color w:val="098394"/>
              </w:rPr>
            </w:pPr>
            <w:r>
              <w:t>Unik identifierare.</w:t>
            </w:r>
          </w:p>
        </w:tc>
        <w:tc>
          <w:tcPr>
            <w:tcW w:w="2126" w:type="dxa"/>
            <w:tcBorders>
              <w:left w:val="single" w:sz="24" w:space="0" w:color="FFFFFF" w:themeColor="background1"/>
              <w:bottom w:val="single" w:sz="4" w:space="0" w:color="A33662" w:themeColor="accent1"/>
            </w:tcBorders>
          </w:tcPr>
          <w:p w14:paraId="0A5B90FC" w14:textId="7D8C78E7" w:rsidR="00F46CDF" w:rsidRPr="006B063D" w:rsidRDefault="00F46CDF" w:rsidP="00F46CDF">
            <w:pPr>
              <w:rPr>
                <w:rFonts w:cstheme="minorHAnsi"/>
                <w:i/>
                <w:iCs/>
                <w:color w:val="098394"/>
                <w:lang w:eastAsia="en-GB"/>
              </w:rPr>
            </w:pPr>
            <w:r>
              <w:t>II (</w:t>
            </w:r>
            <w:r>
              <w:rPr>
                <w:color w:val="000000"/>
              </w:rPr>
              <w:t>1</w:t>
            </w:r>
            <w:r>
              <w:t>)</w:t>
            </w:r>
          </w:p>
        </w:tc>
        <w:tc>
          <w:tcPr>
            <w:tcW w:w="2693" w:type="dxa"/>
            <w:tcBorders>
              <w:left w:val="single" w:sz="24" w:space="0" w:color="FFFFFF" w:themeColor="background1"/>
              <w:bottom w:val="single" w:sz="4" w:space="0" w:color="A33662" w:themeColor="accent1"/>
            </w:tcBorders>
          </w:tcPr>
          <w:p w14:paraId="490FA809" w14:textId="2B559BB2" w:rsidR="00F46CDF" w:rsidRPr="006B063D" w:rsidRDefault="00F46CDF" w:rsidP="00F46CDF">
            <w:pPr>
              <w:rPr>
                <w:rFonts w:cstheme="minorHAnsi"/>
                <w:i/>
                <w:iCs/>
                <w:color w:val="098394"/>
                <w:lang w:eastAsia="en-GB"/>
              </w:rPr>
            </w:pPr>
          </w:p>
        </w:tc>
        <w:tc>
          <w:tcPr>
            <w:tcW w:w="2127" w:type="dxa"/>
            <w:tcBorders>
              <w:left w:val="single" w:sz="24" w:space="0" w:color="FFFFFF" w:themeColor="background1"/>
              <w:bottom w:val="single" w:sz="4" w:space="0" w:color="A33662" w:themeColor="accent1"/>
            </w:tcBorders>
          </w:tcPr>
          <w:p w14:paraId="06498534" w14:textId="40698665" w:rsidR="00F46CDF" w:rsidRPr="006B063D" w:rsidRDefault="00F46CDF" w:rsidP="00F46CDF">
            <w:pPr>
              <w:rPr>
                <w:rFonts w:cstheme="minorHAnsi"/>
                <w:i/>
                <w:iCs/>
                <w:color w:val="098394"/>
                <w:lang w:eastAsia="en-GB"/>
              </w:rPr>
            </w:pPr>
          </w:p>
        </w:tc>
      </w:tr>
      <w:tr w:rsidR="00F46CDF" w:rsidRPr="006B063D" w14:paraId="5C5C2FA7" w14:textId="3387471C" w:rsidTr="62B378BD">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25272404" w14:textId="140CF6E9" w:rsidR="00F46CDF" w:rsidRPr="006B063D" w:rsidRDefault="00F46CDF" w:rsidP="00F46CDF">
            <w:pPr>
              <w:rPr>
                <w:rFonts w:cstheme="minorHAnsi"/>
                <w:i/>
                <w:iCs/>
                <w:color w:val="098394"/>
              </w:rPr>
            </w:pPr>
            <w:r>
              <w:t>text</w:t>
            </w:r>
          </w:p>
        </w:tc>
        <w:tc>
          <w:tcPr>
            <w:tcW w:w="14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06C6DF6" w14:textId="0BA3E57F" w:rsidR="00F46CDF" w:rsidRPr="006B063D" w:rsidRDefault="00F46CDF" w:rsidP="00F46CDF">
            <w:pPr>
              <w:rPr>
                <w:rFonts w:cstheme="minorHAnsi"/>
                <w:i/>
                <w:iCs/>
                <w:color w:val="098394"/>
              </w:rPr>
            </w:pPr>
            <w:r>
              <w:t>Saknas</w:t>
            </w:r>
          </w:p>
        </w:tc>
        <w:tc>
          <w:tcPr>
            <w:tcW w:w="32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C3493E" w14:textId="43071A38" w:rsidR="00F46CDF" w:rsidRPr="006B063D" w:rsidRDefault="00F46CDF" w:rsidP="00F46CDF">
            <w:pPr>
              <w:rPr>
                <w:rFonts w:cstheme="minorHAnsi"/>
                <w:i/>
                <w:iCs/>
                <w:color w:val="098394"/>
              </w:rPr>
            </w:pPr>
            <w:r>
              <w:t>Den avvikande meningen</w:t>
            </w:r>
          </w:p>
        </w:tc>
        <w:tc>
          <w:tcPr>
            <w:tcW w:w="2126" w:type="dxa"/>
            <w:tcBorders>
              <w:top w:val="single" w:sz="4" w:space="0" w:color="A33662" w:themeColor="accent1"/>
              <w:left w:val="single" w:sz="24" w:space="0" w:color="FFFFFF" w:themeColor="background1"/>
              <w:bottom w:val="single" w:sz="4" w:space="0" w:color="A33662" w:themeColor="accent1"/>
            </w:tcBorders>
          </w:tcPr>
          <w:p w14:paraId="50DD7EF4" w14:textId="1107329A" w:rsidR="00F46CDF" w:rsidRPr="006B063D" w:rsidRDefault="00F46CDF" w:rsidP="00F46CDF">
            <w:pPr>
              <w:rPr>
                <w:rFonts w:cstheme="minorHAnsi"/>
                <w:i/>
                <w:iCs/>
                <w:color w:val="098394"/>
                <w:lang w:eastAsia="en-GB"/>
              </w:rPr>
            </w:pPr>
            <w:r>
              <w:t>ST (1)</w:t>
            </w:r>
          </w:p>
        </w:tc>
        <w:tc>
          <w:tcPr>
            <w:tcW w:w="2693" w:type="dxa"/>
            <w:tcBorders>
              <w:top w:val="single" w:sz="4" w:space="0" w:color="A33662" w:themeColor="accent1"/>
              <w:left w:val="single" w:sz="24" w:space="0" w:color="FFFFFF" w:themeColor="background1"/>
              <w:bottom w:val="single" w:sz="4" w:space="0" w:color="A33662" w:themeColor="accent1"/>
            </w:tcBorders>
          </w:tcPr>
          <w:p w14:paraId="46BE39F7" w14:textId="79A34282" w:rsidR="00F46CDF" w:rsidRPr="006B063D" w:rsidRDefault="00F46CDF" w:rsidP="00F46CDF">
            <w:pPr>
              <w:rPr>
                <w:rFonts w:cstheme="minorHAnsi"/>
                <w:i/>
                <w:iCs/>
                <w:color w:val="098394"/>
              </w:rPr>
            </w:pPr>
          </w:p>
        </w:tc>
        <w:tc>
          <w:tcPr>
            <w:tcW w:w="2127" w:type="dxa"/>
            <w:tcBorders>
              <w:top w:val="single" w:sz="4" w:space="0" w:color="A33662" w:themeColor="accent1"/>
              <w:left w:val="single" w:sz="24" w:space="0" w:color="FFFFFF" w:themeColor="background1"/>
              <w:bottom w:val="single" w:sz="4" w:space="0" w:color="A33662" w:themeColor="accent1"/>
            </w:tcBorders>
          </w:tcPr>
          <w:p w14:paraId="67BFD9B5" w14:textId="563EF582" w:rsidR="00F46CDF" w:rsidRPr="006B063D" w:rsidRDefault="00F46CDF" w:rsidP="00F46CDF">
            <w:pPr>
              <w:rPr>
                <w:rFonts w:cstheme="minorHAnsi"/>
                <w:i/>
                <w:iCs/>
                <w:color w:val="098394"/>
              </w:rPr>
            </w:pPr>
          </w:p>
        </w:tc>
      </w:tr>
      <w:tr w:rsidR="00F46CDF" w:rsidRPr="006B063D" w14:paraId="1749AE58" w14:textId="0F1B0DF6" w:rsidTr="62B378BD">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579D11C7" w14:textId="50690603" w:rsidR="00F46CDF" w:rsidRPr="006B063D" w:rsidRDefault="00F46CDF" w:rsidP="00F46CDF">
            <w:pPr>
              <w:rPr>
                <w:rFonts w:cstheme="minorHAnsi"/>
                <w:i/>
                <w:iCs/>
                <w:color w:val="098394"/>
              </w:rPr>
            </w:pPr>
            <w:r>
              <w:t>tidpunkt</w:t>
            </w:r>
          </w:p>
        </w:tc>
        <w:tc>
          <w:tcPr>
            <w:tcW w:w="142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B101F0F" w14:textId="29A7DD67" w:rsidR="00F46CDF" w:rsidRPr="006B063D" w:rsidRDefault="00F46CDF" w:rsidP="00F46CDF">
            <w:pPr>
              <w:rPr>
                <w:rFonts w:cstheme="minorHAnsi"/>
                <w:i/>
                <w:iCs/>
                <w:color w:val="098394"/>
              </w:rPr>
            </w:pPr>
            <w:r>
              <w:t>Saknas</w:t>
            </w:r>
          </w:p>
        </w:tc>
        <w:tc>
          <w:tcPr>
            <w:tcW w:w="325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4844AE8" w14:textId="0285B116" w:rsidR="00F46CDF" w:rsidRPr="006B063D" w:rsidRDefault="00F46CDF" w:rsidP="00F46CDF">
            <w:pPr>
              <w:rPr>
                <w:i/>
                <w:iCs/>
                <w:color w:val="098394"/>
              </w:rPr>
            </w:pPr>
            <w:r w:rsidRPr="00C47224">
              <w:rPr>
                <w:spacing w:val="-1"/>
              </w:rPr>
              <w:t xml:space="preserve">Tidpunkten då den avvikande </w:t>
            </w:r>
            <w:r>
              <w:rPr>
                <w:spacing w:val="-1"/>
              </w:rPr>
              <w:t>meningen</w:t>
            </w:r>
            <w:r w:rsidRPr="00C47224">
              <w:rPr>
                <w:spacing w:val="-1"/>
              </w:rPr>
              <w:t xml:space="preserve"> författades.</w:t>
            </w:r>
          </w:p>
        </w:tc>
        <w:tc>
          <w:tcPr>
            <w:tcW w:w="2126" w:type="dxa"/>
            <w:tcBorders>
              <w:top w:val="single" w:sz="4" w:space="0" w:color="A33662" w:themeColor="accent1"/>
              <w:left w:val="single" w:sz="24" w:space="0" w:color="FFFFFF" w:themeColor="background1"/>
              <w:bottom w:val="single" w:sz="4" w:space="0" w:color="A33662" w:themeColor="accent1"/>
            </w:tcBorders>
          </w:tcPr>
          <w:p w14:paraId="023A7290" w14:textId="5C2CFB03" w:rsidR="00F46CDF" w:rsidRPr="006B063D" w:rsidRDefault="00F46CDF" w:rsidP="00F46CDF">
            <w:pPr>
              <w:rPr>
                <w:rFonts w:cstheme="minorHAnsi"/>
                <w:i/>
                <w:iCs/>
                <w:color w:val="098394"/>
                <w:lang w:eastAsia="en-GB"/>
              </w:rPr>
            </w:pPr>
            <w:r>
              <w:t>TS (1)</w:t>
            </w:r>
          </w:p>
        </w:tc>
        <w:tc>
          <w:tcPr>
            <w:tcW w:w="2693" w:type="dxa"/>
            <w:tcBorders>
              <w:top w:val="single" w:sz="4" w:space="0" w:color="A33662" w:themeColor="accent1"/>
              <w:left w:val="single" w:sz="24" w:space="0" w:color="FFFFFF" w:themeColor="background1"/>
              <w:bottom w:val="single" w:sz="4" w:space="0" w:color="A33662" w:themeColor="accent1"/>
            </w:tcBorders>
          </w:tcPr>
          <w:p w14:paraId="389377E6" w14:textId="53BB9146" w:rsidR="00F46CDF" w:rsidRPr="006B063D" w:rsidRDefault="00F46CDF" w:rsidP="00F46CDF">
            <w:pPr>
              <w:rPr>
                <w:rFonts w:cstheme="minorHAnsi"/>
                <w:i/>
                <w:iCs/>
                <w:color w:val="098394"/>
              </w:rPr>
            </w:pPr>
          </w:p>
        </w:tc>
        <w:tc>
          <w:tcPr>
            <w:tcW w:w="2127" w:type="dxa"/>
            <w:tcBorders>
              <w:top w:val="single" w:sz="4" w:space="0" w:color="A33662" w:themeColor="accent1"/>
              <w:left w:val="single" w:sz="24" w:space="0" w:color="FFFFFF" w:themeColor="background1"/>
              <w:bottom w:val="single" w:sz="4" w:space="0" w:color="A33662" w:themeColor="accent1"/>
            </w:tcBorders>
          </w:tcPr>
          <w:p w14:paraId="1BF3566F" w14:textId="777EBA3C" w:rsidR="00F46CDF" w:rsidRPr="006B063D" w:rsidRDefault="00F46CDF" w:rsidP="00F46CDF">
            <w:pPr>
              <w:rPr>
                <w:rFonts w:cstheme="minorHAnsi"/>
                <w:i/>
                <w:iCs/>
                <w:color w:val="098394"/>
              </w:rPr>
            </w:pPr>
          </w:p>
        </w:tc>
      </w:tr>
    </w:tbl>
    <w:p w14:paraId="74903E0C" w14:textId="77777777" w:rsidR="0036320D" w:rsidRDefault="0036320D" w:rsidP="00971423">
      <w:pPr>
        <w:rPr>
          <w:rFonts w:cstheme="minorHAnsi"/>
        </w:rPr>
      </w:pPr>
    </w:p>
    <w:p w14:paraId="24A770EB" w14:textId="77777777" w:rsidR="000843BE" w:rsidRDefault="000843BE" w:rsidP="000843BE">
      <w:pPr>
        <w:pStyle w:val="Numreradrubrik2"/>
        <w:rPr>
          <w:lang w:val="sv-SE"/>
        </w:rPr>
      </w:pPr>
      <w:bookmarkStart w:id="28" w:name="_Toc84952081"/>
      <w:bookmarkStart w:id="29" w:name="_Toc146711906"/>
      <w:r w:rsidRPr="000843BE">
        <w:rPr>
          <w:lang w:val="sv-SE"/>
        </w:rPr>
        <w:t>Hälso- och sjukvårdspersonal : Hälso- och sjukvårdspersonal</w:t>
      </w:r>
      <w:bookmarkEnd w:id="28"/>
      <w:bookmarkEnd w:id="29"/>
    </w:p>
    <w:p w14:paraId="7C130E53" w14:textId="2FDA3C13" w:rsidR="000843BE" w:rsidRPr="000843BE" w:rsidRDefault="00974FA2" w:rsidP="000843BE">
      <w:r w:rsidRPr="00974FA2">
        <w:t>Klassen hälso- och sjukvårdspersonal håller information om den roll som en person har som i sitt uppdrag för en hälso- och sjukvårdsorganisation utför hälso- och sjukvård.</w:t>
      </w:r>
      <w:r>
        <w:t xml:space="preserve"> </w:t>
      </w:r>
      <w:r w:rsidRPr="00974FA2">
        <w:t>Hälso- och sjukvårdspersonal är oftast anställd av en vårdgivare. En vårdgivare kan ha anställd hälso- och sjukvårdspersonal, och ibland, som till exempel för enskild näringsidkare, kan rollerna sammanfalla. (Observera att i Socialstyrelsens termbank avser hälso- och sjukvårdspersonal både person i singular och i plural.) [R3]</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692"/>
        <w:gridCol w:w="2830"/>
        <w:gridCol w:w="2807"/>
        <w:gridCol w:w="1936"/>
        <w:gridCol w:w="2306"/>
        <w:gridCol w:w="1896"/>
      </w:tblGrid>
      <w:tr w:rsidR="000843BE" w:rsidRPr="006B063D" w14:paraId="3762694D" w14:textId="77777777" w:rsidTr="00143002">
        <w:trPr>
          <w:trHeight w:val="24"/>
        </w:trPr>
        <w:tc>
          <w:tcPr>
            <w:tcW w:w="1692" w:type="dxa"/>
            <w:shd w:val="clear" w:color="auto" w:fill="A33662" w:themeFill="accent1"/>
          </w:tcPr>
          <w:p w14:paraId="70723A7E" w14:textId="77777777" w:rsidR="000843BE" w:rsidRPr="006B063D" w:rsidRDefault="000843BE" w:rsidP="005B350E">
            <w:pPr>
              <w:pStyle w:val="Tabellrubrik"/>
            </w:pPr>
            <w:r w:rsidRPr="006B063D">
              <w:t>Attribut</w:t>
            </w:r>
          </w:p>
        </w:tc>
        <w:tc>
          <w:tcPr>
            <w:tcW w:w="2830" w:type="dxa"/>
            <w:shd w:val="clear" w:color="auto" w:fill="A33662" w:themeFill="accent1"/>
          </w:tcPr>
          <w:p w14:paraId="693ADE78" w14:textId="77777777" w:rsidR="000843BE" w:rsidRPr="006B063D" w:rsidRDefault="000843BE" w:rsidP="005B350E">
            <w:pPr>
              <w:pStyle w:val="Tabellrubrik"/>
            </w:pPr>
            <w:r w:rsidRPr="006B063D">
              <w:t>Mappning till RIM</w:t>
            </w:r>
          </w:p>
        </w:tc>
        <w:tc>
          <w:tcPr>
            <w:tcW w:w="2807" w:type="dxa"/>
            <w:shd w:val="clear" w:color="auto" w:fill="A33662" w:themeFill="accent1"/>
          </w:tcPr>
          <w:p w14:paraId="1275949D" w14:textId="77777777" w:rsidR="000843BE" w:rsidRPr="006B063D" w:rsidRDefault="000843BE" w:rsidP="005B350E">
            <w:pPr>
              <w:pStyle w:val="Tabellrubrik"/>
            </w:pPr>
            <w:r w:rsidRPr="006B063D">
              <w:t xml:space="preserve">Beskrivning </w:t>
            </w:r>
          </w:p>
        </w:tc>
        <w:tc>
          <w:tcPr>
            <w:tcW w:w="1936" w:type="dxa"/>
            <w:shd w:val="clear" w:color="auto" w:fill="A33662" w:themeFill="accent1"/>
          </w:tcPr>
          <w:p w14:paraId="43D2F78B" w14:textId="77777777" w:rsidR="000843BE" w:rsidRPr="006B063D" w:rsidRDefault="000843BE" w:rsidP="005B350E">
            <w:pPr>
              <w:pStyle w:val="Tabellrubrik"/>
            </w:pPr>
            <w:r w:rsidRPr="006B063D">
              <w:t>Datatyp (multiplicitet)</w:t>
            </w:r>
          </w:p>
        </w:tc>
        <w:tc>
          <w:tcPr>
            <w:tcW w:w="2306" w:type="dxa"/>
            <w:shd w:val="clear" w:color="auto" w:fill="A33662" w:themeFill="accent1"/>
          </w:tcPr>
          <w:p w14:paraId="0F6F654B" w14:textId="77777777" w:rsidR="000843BE" w:rsidRPr="006B063D" w:rsidRDefault="000843BE" w:rsidP="005B350E">
            <w:pPr>
              <w:pStyle w:val="Tabellrubrik"/>
            </w:pPr>
            <w:r>
              <w:t>Kodverk</w:t>
            </w:r>
          </w:p>
        </w:tc>
        <w:tc>
          <w:tcPr>
            <w:tcW w:w="1896" w:type="dxa"/>
            <w:shd w:val="clear" w:color="auto" w:fill="A33662" w:themeFill="accent1"/>
          </w:tcPr>
          <w:p w14:paraId="3F8DA0E6" w14:textId="77777777" w:rsidR="000843BE" w:rsidRPr="006B063D" w:rsidRDefault="000843BE" w:rsidP="005B350E">
            <w:pPr>
              <w:pStyle w:val="Tabellrubrik"/>
            </w:pPr>
            <w:r w:rsidRPr="006B063D">
              <w:t>Spårbarhet till krav</w:t>
            </w:r>
          </w:p>
        </w:tc>
      </w:tr>
      <w:tr w:rsidR="00C02B7C" w:rsidRPr="006B063D" w14:paraId="7AEA71BC" w14:textId="77777777" w:rsidTr="00143002">
        <w:trPr>
          <w:trHeight w:val="356"/>
        </w:trPr>
        <w:tc>
          <w:tcPr>
            <w:tcW w:w="1692" w:type="dxa"/>
            <w:tcBorders>
              <w:bottom w:val="single" w:sz="4" w:space="0" w:color="A33662" w:themeColor="accent1"/>
              <w:right w:val="single" w:sz="24" w:space="0" w:color="FFFFFF" w:themeColor="background1"/>
            </w:tcBorders>
          </w:tcPr>
          <w:p w14:paraId="556E8F54" w14:textId="502C8FB0" w:rsidR="00C02B7C" w:rsidRPr="00C02B7C" w:rsidRDefault="00C02B7C" w:rsidP="00C02B7C">
            <w:pPr>
              <w:rPr>
                <w:rFonts w:cstheme="minorHAnsi"/>
                <w:i/>
                <w:iCs/>
                <w:color w:val="098394"/>
              </w:rPr>
            </w:pPr>
            <w:r w:rsidRPr="00C02B7C">
              <w:rPr>
                <w:rFonts w:cstheme="minorHAnsi"/>
              </w:rPr>
              <w:t>id</w:t>
            </w:r>
          </w:p>
        </w:tc>
        <w:tc>
          <w:tcPr>
            <w:tcW w:w="2830" w:type="dxa"/>
            <w:tcBorders>
              <w:left w:val="single" w:sz="24" w:space="0" w:color="FFFFFF" w:themeColor="background1"/>
              <w:bottom w:val="single" w:sz="4" w:space="0" w:color="A33662" w:themeColor="accent1"/>
              <w:right w:val="single" w:sz="24" w:space="0" w:color="FFFFFF" w:themeColor="background1"/>
            </w:tcBorders>
          </w:tcPr>
          <w:p w14:paraId="0D7D79FD" w14:textId="12591EF2" w:rsidR="00C02B7C" w:rsidRPr="00C02B7C" w:rsidRDefault="00C02B7C" w:rsidP="00C02B7C">
            <w:pPr>
              <w:rPr>
                <w:rFonts w:cstheme="minorHAnsi"/>
                <w:i/>
                <w:iCs/>
                <w:color w:val="098394"/>
              </w:rPr>
            </w:pPr>
            <w:r w:rsidRPr="00C02B7C">
              <w:rPr>
                <w:rFonts w:cstheme="minorHAnsi"/>
              </w:rPr>
              <w:t>Hälso- och sjukvårdspersonal.id</w:t>
            </w:r>
          </w:p>
        </w:tc>
        <w:tc>
          <w:tcPr>
            <w:tcW w:w="2807" w:type="dxa"/>
            <w:tcBorders>
              <w:left w:val="single" w:sz="24" w:space="0" w:color="FFFFFF" w:themeColor="background1"/>
              <w:bottom w:val="single" w:sz="4" w:space="0" w:color="A33662" w:themeColor="accent1"/>
              <w:right w:val="single" w:sz="24" w:space="0" w:color="FFFFFF" w:themeColor="background1"/>
            </w:tcBorders>
          </w:tcPr>
          <w:p w14:paraId="21BD84AD" w14:textId="3E24D617" w:rsidR="00C02B7C" w:rsidRPr="00C02B7C" w:rsidRDefault="00C02B7C" w:rsidP="00C02B7C">
            <w:pPr>
              <w:rPr>
                <w:rFonts w:cstheme="minorHAnsi"/>
                <w:i/>
                <w:iCs/>
                <w:color w:val="098394"/>
              </w:rPr>
            </w:pPr>
            <w:r w:rsidRPr="00C02B7C">
              <w:rPr>
                <w:rFonts w:cstheme="minorHAnsi"/>
              </w:rPr>
              <w:t xml:space="preserve">Angivelse av identitetsbeteckning som en person har när denne </w:t>
            </w:r>
            <w:r w:rsidRPr="00C02B7C">
              <w:rPr>
                <w:rFonts w:cstheme="minorHAnsi"/>
              </w:rPr>
              <w:lastRenderedPageBreak/>
              <w:t>arbetar i rollen som hälso- och sjukvårdspersonal i ett visst uppdrag i en organisation inom hälso- och sjukvård. En person kan ha flera uppdrag inom en vårdgivare, till exempel arbeta som barnmorska på en vårdenhet och som sjuksköterska på en annan vårdenhet, vilket ger att personen har två identitetsbeteckningar. [R3]</w:t>
            </w:r>
          </w:p>
        </w:tc>
        <w:tc>
          <w:tcPr>
            <w:tcW w:w="1936" w:type="dxa"/>
            <w:tcBorders>
              <w:left w:val="single" w:sz="24" w:space="0" w:color="FFFFFF" w:themeColor="background1"/>
              <w:bottom w:val="single" w:sz="4" w:space="0" w:color="A33662" w:themeColor="accent1"/>
            </w:tcBorders>
          </w:tcPr>
          <w:p w14:paraId="7E97A94D" w14:textId="6C053D97" w:rsidR="00C02B7C" w:rsidRPr="00C02B7C" w:rsidRDefault="00C02B7C" w:rsidP="00C02B7C">
            <w:pPr>
              <w:rPr>
                <w:rFonts w:cstheme="minorHAnsi"/>
                <w:i/>
                <w:iCs/>
                <w:color w:val="098394"/>
                <w:lang w:eastAsia="en-GB"/>
              </w:rPr>
            </w:pPr>
            <w:r w:rsidRPr="00C02B7C">
              <w:rPr>
                <w:rFonts w:cstheme="minorHAnsi"/>
              </w:rPr>
              <w:lastRenderedPageBreak/>
              <w:t>II (</w:t>
            </w:r>
            <w:r w:rsidRPr="00C02B7C">
              <w:rPr>
                <w:rFonts w:cstheme="minorHAnsi"/>
                <w:color w:val="000000"/>
              </w:rPr>
              <w:t>0..1</w:t>
            </w:r>
            <w:r w:rsidRPr="00C02B7C">
              <w:rPr>
                <w:rFonts w:cstheme="minorHAnsi"/>
              </w:rPr>
              <w:t>)</w:t>
            </w:r>
          </w:p>
        </w:tc>
        <w:tc>
          <w:tcPr>
            <w:tcW w:w="2306" w:type="dxa"/>
            <w:tcBorders>
              <w:left w:val="single" w:sz="24" w:space="0" w:color="FFFFFF" w:themeColor="background1"/>
              <w:bottom w:val="single" w:sz="4" w:space="0" w:color="A33662" w:themeColor="accent1"/>
            </w:tcBorders>
          </w:tcPr>
          <w:p w14:paraId="1B46E19E" w14:textId="77777777" w:rsidR="00C02B7C" w:rsidRPr="00C02B7C" w:rsidRDefault="00C02B7C" w:rsidP="00C02B7C">
            <w:pPr>
              <w:rPr>
                <w:rFonts w:cstheme="minorHAnsi"/>
                <w:i/>
                <w:iCs/>
                <w:color w:val="098394"/>
                <w:lang w:eastAsia="en-GB"/>
              </w:rPr>
            </w:pPr>
          </w:p>
        </w:tc>
        <w:tc>
          <w:tcPr>
            <w:tcW w:w="1896" w:type="dxa"/>
            <w:tcBorders>
              <w:left w:val="single" w:sz="24" w:space="0" w:color="FFFFFF" w:themeColor="background1"/>
              <w:bottom w:val="single" w:sz="4" w:space="0" w:color="A33662" w:themeColor="accent1"/>
            </w:tcBorders>
          </w:tcPr>
          <w:p w14:paraId="094A1A95" w14:textId="77777777" w:rsidR="00C02B7C" w:rsidRPr="00C02B7C" w:rsidRDefault="00C02B7C" w:rsidP="00C02B7C">
            <w:pPr>
              <w:rPr>
                <w:rFonts w:cstheme="minorHAnsi"/>
                <w:i/>
                <w:iCs/>
                <w:color w:val="098394"/>
                <w:lang w:eastAsia="en-GB"/>
              </w:rPr>
            </w:pPr>
          </w:p>
        </w:tc>
      </w:tr>
      <w:tr w:rsidR="00C02B7C" w:rsidRPr="006B063D" w14:paraId="6A2B5219" w14:textId="77777777" w:rsidTr="00143002">
        <w:trPr>
          <w:trHeight w:val="323"/>
        </w:trPr>
        <w:tc>
          <w:tcPr>
            <w:tcW w:w="1692" w:type="dxa"/>
            <w:tcBorders>
              <w:top w:val="single" w:sz="4" w:space="0" w:color="A33662" w:themeColor="accent1"/>
              <w:bottom w:val="single" w:sz="4" w:space="0" w:color="A33662" w:themeColor="accent1"/>
              <w:right w:val="single" w:sz="24" w:space="0" w:color="FFFFFF" w:themeColor="background1"/>
            </w:tcBorders>
          </w:tcPr>
          <w:p w14:paraId="0F1A2E90" w14:textId="58914008" w:rsidR="00C02B7C" w:rsidRPr="00C02B7C" w:rsidRDefault="00C02B7C" w:rsidP="00C02B7C">
            <w:pPr>
              <w:rPr>
                <w:rFonts w:cstheme="minorHAnsi"/>
                <w:i/>
                <w:iCs/>
                <w:color w:val="098394"/>
              </w:rPr>
            </w:pPr>
            <w:r w:rsidRPr="00C02B7C">
              <w:rPr>
                <w:rFonts w:cstheme="minorHAnsi"/>
              </w:rPr>
              <w:t>befattning</w:t>
            </w:r>
          </w:p>
        </w:tc>
        <w:tc>
          <w:tcPr>
            <w:tcW w:w="283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790820" w14:textId="0004E317" w:rsidR="00C02B7C" w:rsidRPr="00C02B7C" w:rsidRDefault="00C02B7C" w:rsidP="00C02B7C">
            <w:pPr>
              <w:rPr>
                <w:rFonts w:cstheme="minorHAnsi"/>
                <w:i/>
                <w:iCs/>
                <w:color w:val="098394"/>
              </w:rPr>
            </w:pPr>
            <w:r w:rsidRPr="00C02B7C">
              <w:rPr>
                <w:rFonts w:cstheme="minorHAnsi"/>
              </w:rPr>
              <w:t>Hälso- och sjukvårdspersonal.befattning</w:t>
            </w:r>
          </w:p>
        </w:tc>
        <w:tc>
          <w:tcPr>
            <w:tcW w:w="280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39AE36" w14:textId="263607B9" w:rsidR="00C02B7C" w:rsidRPr="00C02B7C" w:rsidRDefault="00C02B7C" w:rsidP="00C02B7C">
            <w:pPr>
              <w:rPr>
                <w:rFonts w:cstheme="minorHAnsi"/>
                <w:i/>
                <w:iCs/>
                <w:color w:val="098394"/>
              </w:rPr>
            </w:pPr>
            <w:r w:rsidRPr="00C02B7C">
              <w:rPr>
                <w:rFonts w:cstheme="minorHAnsi"/>
              </w:rPr>
              <w:t>Kod eller text för den befattning en hälso- och sjukvårdspersonal har i ett visst uppdrag i en organisation inom hälso- och sjukvård. En befattning avser ställning i en verksamhet som innebär vissa befogenheter och ett visst ansvar. [R3]</w:t>
            </w:r>
          </w:p>
        </w:tc>
        <w:tc>
          <w:tcPr>
            <w:tcW w:w="1936" w:type="dxa"/>
            <w:tcBorders>
              <w:top w:val="single" w:sz="4" w:space="0" w:color="A33662" w:themeColor="accent1"/>
              <w:left w:val="single" w:sz="24" w:space="0" w:color="FFFFFF" w:themeColor="background1"/>
              <w:bottom w:val="single" w:sz="4" w:space="0" w:color="A33662" w:themeColor="accent1"/>
            </w:tcBorders>
          </w:tcPr>
          <w:p w14:paraId="0FDD0764" w14:textId="2018A7F8" w:rsidR="00C02B7C" w:rsidRPr="00C02B7C" w:rsidRDefault="00C02B7C" w:rsidP="00C02B7C">
            <w:pPr>
              <w:rPr>
                <w:rFonts w:cstheme="minorHAnsi"/>
                <w:i/>
                <w:iCs/>
                <w:color w:val="098394"/>
                <w:lang w:eastAsia="en-GB"/>
              </w:rPr>
            </w:pPr>
            <w:r w:rsidRPr="00C02B7C">
              <w:rPr>
                <w:rFonts w:cstheme="minorHAnsi"/>
              </w:rPr>
              <w:t>CV (</w:t>
            </w:r>
            <w:r w:rsidRPr="00C02B7C">
              <w:rPr>
                <w:rFonts w:cstheme="minorHAnsi"/>
                <w:color w:val="000000"/>
              </w:rPr>
              <w:t>0..1</w:t>
            </w:r>
            <w:r w:rsidRPr="00C02B7C">
              <w:rPr>
                <w:rFonts w:cstheme="minorHAnsi"/>
              </w:rPr>
              <w:t>)</w:t>
            </w:r>
          </w:p>
        </w:tc>
        <w:tc>
          <w:tcPr>
            <w:tcW w:w="2306" w:type="dxa"/>
            <w:tcBorders>
              <w:top w:val="single" w:sz="4" w:space="0" w:color="A33662" w:themeColor="accent1"/>
              <w:left w:val="single" w:sz="24" w:space="0" w:color="FFFFFF" w:themeColor="background1"/>
              <w:bottom w:val="single" w:sz="4" w:space="0" w:color="A33662" w:themeColor="accent1"/>
            </w:tcBorders>
          </w:tcPr>
          <w:p w14:paraId="2D713C87" w14:textId="34D1B97D" w:rsidR="00C02B7C" w:rsidRPr="00C02B7C" w:rsidRDefault="00C02B7C" w:rsidP="00C02B7C">
            <w:pPr>
              <w:rPr>
                <w:rFonts w:cstheme="minorHAnsi"/>
                <w:i/>
                <w:iCs/>
                <w:color w:val="098394"/>
              </w:rPr>
            </w:pPr>
            <w:r w:rsidRPr="00C02B7C">
              <w:rPr>
                <w:rFonts w:cstheme="minorHAnsi"/>
              </w:rPr>
              <w:t>KV befattning</w:t>
            </w:r>
          </w:p>
        </w:tc>
        <w:tc>
          <w:tcPr>
            <w:tcW w:w="1896" w:type="dxa"/>
            <w:tcBorders>
              <w:top w:val="single" w:sz="4" w:space="0" w:color="A33662" w:themeColor="accent1"/>
              <w:left w:val="single" w:sz="24" w:space="0" w:color="FFFFFF" w:themeColor="background1"/>
              <w:bottom w:val="single" w:sz="4" w:space="0" w:color="A33662" w:themeColor="accent1"/>
            </w:tcBorders>
          </w:tcPr>
          <w:p w14:paraId="6C2BDF88" w14:textId="77777777" w:rsidR="00C02B7C" w:rsidRPr="00C02B7C" w:rsidRDefault="00C02B7C" w:rsidP="00C02B7C">
            <w:pPr>
              <w:rPr>
                <w:rFonts w:cstheme="minorHAnsi"/>
                <w:i/>
                <w:iCs/>
                <w:color w:val="098394"/>
              </w:rPr>
            </w:pPr>
          </w:p>
        </w:tc>
      </w:tr>
    </w:tbl>
    <w:p w14:paraId="12811FB4" w14:textId="77777777" w:rsidR="00BF6904" w:rsidRDefault="00BF6904" w:rsidP="00BF6904">
      <w:bookmarkStart w:id="30" w:name="_Toc84952082"/>
    </w:p>
    <w:p w14:paraId="23AE6A4D" w14:textId="77777777" w:rsidR="00BF6904" w:rsidRDefault="00BF6904" w:rsidP="00BF6904">
      <w:pPr>
        <w:rPr>
          <w:lang w:val="en-US"/>
        </w:rPr>
      </w:pPr>
    </w:p>
    <w:p w14:paraId="6A5B6E61" w14:textId="77777777" w:rsidR="00BF6904" w:rsidRPr="00BF6904" w:rsidRDefault="00BF6904" w:rsidP="00BF6904">
      <w:pPr>
        <w:rPr>
          <w:lang w:val="en-US"/>
        </w:rPr>
      </w:pPr>
    </w:p>
    <w:p w14:paraId="588387E6" w14:textId="77777777" w:rsidR="00BF6904" w:rsidRDefault="00BF6904" w:rsidP="00BF6904">
      <w:pPr>
        <w:rPr>
          <w:lang w:val="en-US"/>
        </w:rPr>
      </w:pPr>
    </w:p>
    <w:p w14:paraId="48D3AD44" w14:textId="77777777" w:rsidR="007D0D61" w:rsidRDefault="007D0D61" w:rsidP="00BF6904">
      <w:pPr>
        <w:rPr>
          <w:lang w:val="en-US"/>
        </w:rPr>
      </w:pPr>
    </w:p>
    <w:p w14:paraId="3D720C10" w14:textId="77777777" w:rsidR="007D0D61" w:rsidRPr="00BF6904" w:rsidRDefault="007D0D61" w:rsidP="00BF6904">
      <w:pPr>
        <w:rPr>
          <w:lang w:val="en-US"/>
        </w:rPr>
      </w:pPr>
    </w:p>
    <w:p w14:paraId="74D5F6DC" w14:textId="689AB791" w:rsidR="00FE1199" w:rsidRDefault="00FE1199" w:rsidP="00FE1199">
      <w:pPr>
        <w:pStyle w:val="Numreradrubrik2"/>
      </w:pPr>
      <w:bookmarkStart w:id="31" w:name="_Toc146711907"/>
      <w:r>
        <w:t>Journalanteckning : Dokument</w:t>
      </w:r>
      <w:bookmarkEnd w:id="30"/>
      <w:bookmarkEnd w:id="31"/>
    </w:p>
    <w:p w14:paraId="61C17256" w14:textId="0496BB16" w:rsidR="00BF6904" w:rsidRDefault="007F32CB" w:rsidP="007F32CB">
      <w:r w:rsidRPr="007F32CB">
        <w:t>Anteckning i patientjournal.</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436"/>
        <w:gridCol w:w="1662"/>
        <w:gridCol w:w="2957"/>
        <w:gridCol w:w="2001"/>
        <w:gridCol w:w="2437"/>
        <w:gridCol w:w="1974"/>
      </w:tblGrid>
      <w:tr w:rsidR="007F32CB" w:rsidRPr="006B063D" w14:paraId="3604115A" w14:textId="77777777" w:rsidTr="00BF6904">
        <w:trPr>
          <w:trHeight w:val="24"/>
        </w:trPr>
        <w:tc>
          <w:tcPr>
            <w:tcW w:w="2436" w:type="dxa"/>
            <w:shd w:val="clear" w:color="auto" w:fill="A33662" w:themeFill="accent1"/>
          </w:tcPr>
          <w:p w14:paraId="16AF483A" w14:textId="77777777" w:rsidR="007F32CB" w:rsidRPr="006B063D" w:rsidRDefault="007F32CB" w:rsidP="005B350E">
            <w:pPr>
              <w:pStyle w:val="Tabellrubrik"/>
            </w:pPr>
            <w:r w:rsidRPr="006B063D">
              <w:t>Attribut</w:t>
            </w:r>
          </w:p>
        </w:tc>
        <w:tc>
          <w:tcPr>
            <w:tcW w:w="1662" w:type="dxa"/>
            <w:shd w:val="clear" w:color="auto" w:fill="A33662" w:themeFill="accent1"/>
          </w:tcPr>
          <w:p w14:paraId="5D728726" w14:textId="77777777" w:rsidR="007F32CB" w:rsidRPr="006B063D" w:rsidRDefault="007F32CB" w:rsidP="005B350E">
            <w:pPr>
              <w:pStyle w:val="Tabellrubrik"/>
            </w:pPr>
            <w:r w:rsidRPr="006B063D">
              <w:t>Mappning till RIM</w:t>
            </w:r>
          </w:p>
        </w:tc>
        <w:tc>
          <w:tcPr>
            <w:tcW w:w="2957" w:type="dxa"/>
            <w:shd w:val="clear" w:color="auto" w:fill="A33662" w:themeFill="accent1"/>
          </w:tcPr>
          <w:p w14:paraId="0DB7B1D9" w14:textId="77777777" w:rsidR="007F32CB" w:rsidRPr="006B063D" w:rsidRDefault="007F32CB" w:rsidP="005B350E">
            <w:pPr>
              <w:pStyle w:val="Tabellrubrik"/>
            </w:pPr>
            <w:r w:rsidRPr="006B063D">
              <w:t xml:space="preserve">Beskrivning </w:t>
            </w:r>
          </w:p>
        </w:tc>
        <w:tc>
          <w:tcPr>
            <w:tcW w:w="2001" w:type="dxa"/>
            <w:shd w:val="clear" w:color="auto" w:fill="A33662" w:themeFill="accent1"/>
          </w:tcPr>
          <w:p w14:paraId="5B2E7AAB" w14:textId="77777777" w:rsidR="007F32CB" w:rsidRPr="006B063D" w:rsidRDefault="007F32CB" w:rsidP="005B350E">
            <w:pPr>
              <w:pStyle w:val="Tabellrubrik"/>
            </w:pPr>
            <w:r w:rsidRPr="006B063D">
              <w:t>Datatyp (multiplicitet)</w:t>
            </w:r>
          </w:p>
        </w:tc>
        <w:tc>
          <w:tcPr>
            <w:tcW w:w="2437" w:type="dxa"/>
            <w:shd w:val="clear" w:color="auto" w:fill="A33662" w:themeFill="accent1"/>
          </w:tcPr>
          <w:p w14:paraId="2124CBBD" w14:textId="77777777" w:rsidR="007F32CB" w:rsidRPr="006B063D" w:rsidRDefault="007F32CB" w:rsidP="005B350E">
            <w:pPr>
              <w:pStyle w:val="Tabellrubrik"/>
            </w:pPr>
            <w:r>
              <w:t>Kodverk</w:t>
            </w:r>
          </w:p>
        </w:tc>
        <w:tc>
          <w:tcPr>
            <w:tcW w:w="1974" w:type="dxa"/>
            <w:shd w:val="clear" w:color="auto" w:fill="A33662" w:themeFill="accent1"/>
          </w:tcPr>
          <w:p w14:paraId="1BA8CE6E" w14:textId="77777777" w:rsidR="007F32CB" w:rsidRPr="006B063D" w:rsidRDefault="007F32CB" w:rsidP="005B350E">
            <w:pPr>
              <w:pStyle w:val="Tabellrubrik"/>
            </w:pPr>
            <w:r w:rsidRPr="006B063D">
              <w:t>Spårbarhet till krav</w:t>
            </w:r>
          </w:p>
        </w:tc>
      </w:tr>
      <w:tr w:rsidR="00485D16" w:rsidRPr="006B063D" w14:paraId="4FFAE6A5" w14:textId="77777777" w:rsidTr="00BF6904">
        <w:trPr>
          <w:trHeight w:val="356"/>
        </w:trPr>
        <w:tc>
          <w:tcPr>
            <w:tcW w:w="2436" w:type="dxa"/>
            <w:tcBorders>
              <w:bottom w:val="single" w:sz="4" w:space="0" w:color="A33662" w:themeColor="accent1"/>
              <w:right w:val="single" w:sz="24" w:space="0" w:color="FFFFFF" w:themeColor="background1"/>
            </w:tcBorders>
          </w:tcPr>
          <w:p w14:paraId="551A76CC" w14:textId="266D5480" w:rsidR="00485D16" w:rsidRPr="00107884" w:rsidRDefault="00485D16" w:rsidP="00485D16">
            <w:pPr>
              <w:rPr>
                <w:rFonts w:cstheme="minorHAnsi"/>
                <w:color w:val="098394"/>
              </w:rPr>
            </w:pPr>
            <w:r>
              <w:t>id</w:t>
            </w:r>
          </w:p>
        </w:tc>
        <w:tc>
          <w:tcPr>
            <w:tcW w:w="1662" w:type="dxa"/>
            <w:tcBorders>
              <w:left w:val="single" w:sz="24" w:space="0" w:color="FFFFFF" w:themeColor="background1"/>
              <w:bottom w:val="single" w:sz="4" w:space="0" w:color="A33662" w:themeColor="accent1"/>
              <w:right w:val="single" w:sz="24" w:space="0" w:color="FFFFFF" w:themeColor="background1"/>
            </w:tcBorders>
          </w:tcPr>
          <w:p w14:paraId="734C466D" w14:textId="7D0FEEE5" w:rsidR="00485D16" w:rsidRPr="006B063D" w:rsidRDefault="00485D16" w:rsidP="00485D16">
            <w:pPr>
              <w:rPr>
                <w:rFonts w:cstheme="minorHAnsi"/>
                <w:i/>
                <w:iCs/>
                <w:color w:val="098394"/>
              </w:rPr>
            </w:pPr>
            <w:r>
              <w:t>Uppgift i patientjournal.id</w:t>
            </w:r>
          </w:p>
        </w:tc>
        <w:tc>
          <w:tcPr>
            <w:tcW w:w="2957" w:type="dxa"/>
            <w:tcBorders>
              <w:left w:val="single" w:sz="24" w:space="0" w:color="FFFFFF" w:themeColor="background1"/>
              <w:bottom w:val="single" w:sz="4" w:space="0" w:color="A33662" w:themeColor="accent1"/>
              <w:right w:val="single" w:sz="24" w:space="0" w:color="FFFFFF" w:themeColor="background1"/>
            </w:tcBorders>
          </w:tcPr>
          <w:p w14:paraId="5036A707" w14:textId="5F606959" w:rsidR="00485D16" w:rsidRPr="006B063D" w:rsidRDefault="00485D16" w:rsidP="00485D16">
            <w:pPr>
              <w:rPr>
                <w:rFonts w:cstheme="minorHAnsi"/>
                <w:i/>
                <w:iCs/>
                <w:color w:val="098394"/>
              </w:rPr>
            </w:pPr>
            <w:r w:rsidRPr="00407500">
              <w:t xml:space="preserve">Angivelse av identitetsbeteckning för </w:t>
            </w:r>
            <w:r>
              <w:t>anteckningen</w:t>
            </w:r>
            <w:r w:rsidRPr="00407500">
              <w:t>.</w:t>
            </w:r>
          </w:p>
        </w:tc>
        <w:tc>
          <w:tcPr>
            <w:tcW w:w="2001" w:type="dxa"/>
            <w:tcBorders>
              <w:left w:val="single" w:sz="24" w:space="0" w:color="FFFFFF" w:themeColor="background1"/>
              <w:bottom w:val="single" w:sz="4" w:space="0" w:color="A33662" w:themeColor="accent1"/>
            </w:tcBorders>
          </w:tcPr>
          <w:p w14:paraId="5BB292E1" w14:textId="468EBCB2" w:rsidR="00485D16" w:rsidRPr="006B063D" w:rsidRDefault="00485D16" w:rsidP="00485D16">
            <w:pPr>
              <w:rPr>
                <w:rFonts w:cstheme="minorHAnsi"/>
                <w:i/>
                <w:iCs/>
                <w:color w:val="098394"/>
                <w:lang w:eastAsia="en-GB"/>
              </w:rPr>
            </w:pPr>
            <w:r>
              <w:t>II (</w:t>
            </w:r>
            <w:r>
              <w:rPr>
                <w:color w:val="000000"/>
              </w:rPr>
              <w:t>1</w:t>
            </w:r>
            <w:r>
              <w:t>)</w:t>
            </w:r>
          </w:p>
        </w:tc>
        <w:tc>
          <w:tcPr>
            <w:tcW w:w="2437" w:type="dxa"/>
            <w:tcBorders>
              <w:left w:val="single" w:sz="24" w:space="0" w:color="FFFFFF" w:themeColor="background1"/>
              <w:bottom w:val="single" w:sz="4" w:space="0" w:color="A33662" w:themeColor="accent1"/>
            </w:tcBorders>
          </w:tcPr>
          <w:p w14:paraId="6CB9ABAF" w14:textId="77777777" w:rsidR="00485D16" w:rsidRPr="006B063D" w:rsidRDefault="00485D16" w:rsidP="00485D16">
            <w:pPr>
              <w:rPr>
                <w:rFonts w:cstheme="minorHAnsi"/>
                <w:i/>
                <w:iCs/>
                <w:color w:val="098394"/>
                <w:lang w:eastAsia="en-GB"/>
              </w:rPr>
            </w:pPr>
          </w:p>
        </w:tc>
        <w:tc>
          <w:tcPr>
            <w:tcW w:w="1974" w:type="dxa"/>
            <w:tcBorders>
              <w:left w:val="single" w:sz="24" w:space="0" w:color="FFFFFF" w:themeColor="background1"/>
              <w:bottom w:val="single" w:sz="4" w:space="0" w:color="A33662" w:themeColor="accent1"/>
            </w:tcBorders>
          </w:tcPr>
          <w:p w14:paraId="29FC52A2" w14:textId="77777777" w:rsidR="00485D16" w:rsidRPr="006B063D" w:rsidRDefault="00485D16" w:rsidP="00485D16">
            <w:pPr>
              <w:rPr>
                <w:rFonts w:cstheme="minorHAnsi"/>
                <w:i/>
                <w:iCs/>
                <w:color w:val="098394"/>
                <w:lang w:eastAsia="en-GB"/>
              </w:rPr>
            </w:pPr>
          </w:p>
        </w:tc>
      </w:tr>
      <w:tr w:rsidR="00485D16" w:rsidRPr="006B063D" w14:paraId="2269FCF8" w14:textId="77777777" w:rsidTr="00BF6904">
        <w:trPr>
          <w:trHeight w:val="323"/>
        </w:trPr>
        <w:tc>
          <w:tcPr>
            <w:tcW w:w="2436" w:type="dxa"/>
            <w:tcBorders>
              <w:top w:val="single" w:sz="4" w:space="0" w:color="A33662" w:themeColor="accent1"/>
              <w:bottom w:val="single" w:sz="4" w:space="0" w:color="A33662" w:themeColor="accent1"/>
              <w:right w:val="single" w:sz="24" w:space="0" w:color="FFFFFF" w:themeColor="background1"/>
            </w:tcBorders>
          </w:tcPr>
          <w:p w14:paraId="676F20F4" w14:textId="4B4F7F9A" w:rsidR="00485D16" w:rsidRPr="006B063D" w:rsidRDefault="00485D16" w:rsidP="00485D16">
            <w:pPr>
              <w:rPr>
                <w:rFonts w:cstheme="minorHAnsi"/>
                <w:i/>
                <w:iCs/>
                <w:color w:val="098394"/>
              </w:rPr>
            </w:pPr>
            <w:r>
              <w:t>titel</w:t>
            </w:r>
          </w:p>
        </w:tc>
        <w:tc>
          <w:tcPr>
            <w:tcW w:w="16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D5028C1" w14:textId="674CB376" w:rsidR="00485D16" w:rsidRPr="006B063D" w:rsidRDefault="00485D16" w:rsidP="00485D16">
            <w:pPr>
              <w:rPr>
                <w:rFonts w:cstheme="minorHAnsi"/>
                <w:i/>
                <w:iCs/>
                <w:color w:val="098394"/>
              </w:rPr>
            </w:pPr>
            <w:r>
              <w:t>Dokument.titel</w:t>
            </w:r>
          </w:p>
        </w:tc>
        <w:tc>
          <w:tcPr>
            <w:tcW w:w="29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7382E1B" w14:textId="10B67325" w:rsidR="00485D16" w:rsidRPr="006B063D" w:rsidRDefault="00485D16" w:rsidP="00485D16">
            <w:pPr>
              <w:rPr>
                <w:rFonts w:cstheme="minorHAnsi"/>
                <w:i/>
                <w:iCs/>
                <w:color w:val="098394"/>
              </w:rPr>
            </w:pPr>
            <w:r w:rsidRPr="00C47224">
              <w:rPr>
                <w:spacing w:val="-1"/>
              </w:rPr>
              <w:t>Titel på</w:t>
            </w:r>
            <w:r>
              <w:rPr>
                <w:spacing w:val="-1"/>
              </w:rPr>
              <w:t xml:space="preserve"> anteckningen</w:t>
            </w:r>
          </w:p>
        </w:tc>
        <w:tc>
          <w:tcPr>
            <w:tcW w:w="2001" w:type="dxa"/>
            <w:tcBorders>
              <w:top w:val="single" w:sz="4" w:space="0" w:color="A33662" w:themeColor="accent1"/>
              <w:left w:val="single" w:sz="24" w:space="0" w:color="FFFFFF" w:themeColor="background1"/>
              <w:bottom w:val="single" w:sz="4" w:space="0" w:color="A33662" w:themeColor="accent1"/>
            </w:tcBorders>
          </w:tcPr>
          <w:p w14:paraId="414DB247" w14:textId="6CE9D2BA" w:rsidR="00485D16" w:rsidRPr="006B063D" w:rsidRDefault="00485D16" w:rsidP="00485D16">
            <w:pPr>
              <w:rPr>
                <w:rFonts w:cstheme="minorHAnsi"/>
                <w:i/>
                <w:iCs/>
                <w:color w:val="098394"/>
                <w:lang w:eastAsia="en-GB"/>
              </w:rPr>
            </w:pPr>
            <w:r>
              <w:t>ST (0..1)</w:t>
            </w:r>
          </w:p>
        </w:tc>
        <w:tc>
          <w:tcPr>
            <w:tcW w:w="2437" w:type="dxa"/>
            <w:tcBorders>
              <w:top w:val="single" w:sz="4" w:space="0" w:color="A33662" w:themeColor="accent1"/>
              <w:left w:val="single" w:sz="24" w:space="0" w:color="FFFFFF" w:themeColor="background1"/>
              <w:bottom w:val="single" w:sz="4" w:space="0" w:color="A33662" w:themeColor="accent1"/>
            </w:tcBorders>
          </w:tcPr>
          <w:p w14:paraId="5CBD19FE" w14:textId="77777777" w:rsidR="00485D16" w:rsidRPr="006B063D" w:rsidRDefault="00485D16" w:rsidP="00485D16">
            <w:pPr>
              <w:rPr>
                <w:rFonts w:cstheme="minorHAnsi"/>
                <w:i/>
                <w:iCs/>
                <w:color w:val="098394"/>
              </w:rPr>
            </w:pPr>
          </w:p>
        </w:tc>
        <w:tc>
          <w:tcPr>
            <w:tcW w:w="1974" w:type="dxa"/>
            <w:tcBorders>
              <w:top w:val="single" w:sz="4" w:space="0" w:color="A33662" w:themeColor="accent1"/>
              <w:left w:val="single" w:sz="24" w:space="0" w:color="FFFFFF" w:themeColor="background1"/>
              <w:bottom w:val="single" w:sz="4" w:space="0" w:color="A33662" w:themeColor="accent1"/>
            </w:tcBorders>
          </w:tcPr>
          <w:p w14:paraId="5D9B1B0F" w14:textId="77777777" w:rsidR="00485D16" w:rsidRPr="006B063D" w:rsidRDefault="00485D16" w:rsidP="00485D16">
            <w:pPr>
              <w:rPr>
                <w:rFonts w:cstheme="minorHAnsi"/>
                <w:i/>
                <w:iCs/>
                <w:color w:val="098394"/>
              </w:rPr>
            </w:pPr>
          </w:p>
        </w:tc>
      </w:tr>
      <w:tr w:rsidR="00485D16" w:rsidRPr="006B063D" w14:paraId="47358041" w14:textId="77777777" w:rsidTr="00BF6904">
        <w:trPr>
          <w:trHeight w:val="323"/>
        </w:trPr>
        <w:tc>
          <w:tcPr>
            <w:tcW w:w="2436" w:type="dxa"/>
            <w:tcBorders>
              <w:top w:val="single" w:sz="4" w:space="0" w:color="A33662" w:themeColor="accent1"/>
              <w:bottom w:val="single" w:sz="4" w:space="0" w:color="A33662" w:themeColor="accent1"/>
              <w:right w:val="single" w:sz="24" w:space="0" w:color="FFFFFF" w:themeColor="background1"/>
            </w:tcBorders>
          </w:tcPr>
          <w:p w14:paraId="571A8CDC" w14:textId="43DF0D43" w:rsidR="00485D16" w:rsidRPr="006B063D" w:rsidRDefault="00485D16" w:rsidP="00485D16">
            <w:pPr>
              <w:rPr>
                <w:rFonts w:cstheme="minorHAnsi"/>
                <w:i/>
                <w:iCs/>
                <w:color w:val="098394"/>
              </w:rPr>
            </w:pPr>
            <w:r>
              <w:t>dokumentationstidpunkt</w:t>
            </w:r>
          </w:p>
        </w:tc>
        <w:tc>
          <w:tcPr>
            <w:tcW w:w="16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09ABACD" w14:textId="048DA1D8" w:rsidR="00485D16" w:rsidRPr="006B063D" w:rsidRDefault="00485D16" w:rsidP="00485D16">
            <w:pPr>
              <w:rPr>
                <w:rFonts w:cstheme="minorHAnsi"/>
                <w:i/>
                <w:iCs/>
                <w:color w:val="098394"/>
              </w:rPr>
            </w:pPr>
            <w:r>
              <w:t>Saknas</w:t>
            </w:r>
          </w:p>
        </w:tc>
        <w:tc>
          <w:tcPr>
            <w:tcW w:w="29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AFD0D02" w14:textId="426C16ED" w:rsidR="00485D16" w:rsidRPr="006B063D" w:rsidRDefault="00485D16" w:rsidP="00485D16">
            <w:pPr>
              <w:rPr>
                <w:i/>
                <w:iCs/>
                <w:color w:val="098394"/>
              </w:rPr>
            </w:pPr>
            <w:r>
              <w:rPr>
                <w:rFonts w:cs="Arial"/>
                <w:color w:val="333333"/>
                <w:szCs w:val="18"/>
              </w:rPr>
              <w:t>Dokumentationstidpunkt</w:t>
            </w:r>
            <w:r w:rsidRPr="00AC2C10">
              <w:rPr>
                <w:rFonts w:cs="Arial"/>
                <w:color w:val="333333"/>
                <w:szCs w:val="18"/>
              </w:rPr>
              <w:t xml:space="preserve"> då </w:t>
            </w:r>
            <w:r>
              <w:rPr>
                <w:rFonts w:cs="Arial"/>
                <w:color w:val="333333"/>
                <w:szCs w:val="18"/>
              </w:rPr>
              <w:t>anteckningen</w:t>
            </w:r>
            <w:r w:rsidRPr="00AC2C10">
              <w:rPr>
                <w:rFonts w:cs="Arial"/>
                <w:color w:val="333333"/>
                <w:szCs w:val="18"/>
              </w:rPr>
              <w:t xml:space="preserve"> </w:t>
            </w:r>
            <w:r>
              <w:rPr>
                <w:rFonts w:cs="Arial"/>
                <w:color w:val="333333"/>
                <w:szCs w:val="18"/>
              </w:rPr>
              <w:t>uppstod eller senast modifierades.</w:t>
            </w:r>
          </w:p>
        </w:tc>
        <w:tc>
          <w:tcPr>
            <w:tcW w:w="2001" w:type="dxa"/>
            <w:tcBorders>
              <w:top w:val="single" w:sz="4" w:space="0" w:color="A33662" w:themeColor="accent1"/>
              <w:left w:val="single" w:sz="24" w:space="0" w:color="FFFFFF" w:themeColor="background1"/>
              <w:bottom w:val="single" w:sz="4" w:space="0" w:color="A33662" w:themeColor="accent1"/>
            </w:tcBorders>
          </w:tcPr>
          <w:p w14:paraId="18E8EAF5" w14:textId="61461025" w:rsidR="00485D16" w:rsidRPr="006B063D" w:rsidRDefault="00485D16" w:rsidP="00485D16">
            <w:pPr>
              <w:rPr>
                <w:rFonts w:cstheme="minorHAnsi"/>
                <w:i/>
                <w:iCs/>
                <w:color w:val="098394"/>
                <w:lang w:eastAsia="en-GB"/>
              </w:rPr>
            </w:pPr>
            <w:r>
              <w:t>TS (1)</w:t>
            </w:r>
          </w:p>
        </w:tc>
        <w:tc>
          <w:tcPr>
            <w:tcW w:w="2437" w:type="dxa"/>
            <w:tcBorders>
              <w:top w:val="single" w:sz="4" w:space="0" w:color="A33662" w:themeColor="accent1"/>
              <w:left w:val="single" w:sz="24" w:space="0" w:color="FFFFFF" w:themeColor="background1"/>
              <w:bottom w:val="single" w:sz="4" w:space="0" w:color="A33662" w:themeColor="accent1"/>
            </w:tcBorders>
          </w:tcPr>
          <w:p w14:paraId="3A8A7BB1" w14:textId="77777777" w:rsidR="00485D16" w:rsidRPr="006B063D" w:rsidRDefault="00485D16" w:rsidP="00485D16">
            <w:pPr>
              <w:rPr>
                <w:rFonts w:cstheme="minorHAnsi"/>
                <w:i/>
                <w:iCs/>
                <w:color w:val="098394"/>
              </w:rPr>
            </w:pPr>
          </w:p>
        </w:tc>
        <w:tc>
          <w:tcPr>
            <w:tcW w:w="1974" w:type="dxa"/>
            <w:tcBorders>
              <w:top w:val="single" w:sz="4" w:space="0" w:color="A33662" w:themeColor="accent1"/>
              <w:left w:val="single" w:sz="24" w:space="0" w:color="FFFFFF" w:themeColor="background1"/>
              <w:bottom w:val="single" w:sz="4" w:space="0" w:color="A33662" w:themeColor="accent1"/>
            </w:tcBorders>
          </w:tcPr>
          <w:p w14:paraId="6DB8021A" w14:textId="77777777" w:rsidR="00485D16" w:rsidRPr="006B063D" w:rsidRDefault="00485D16" w:rsidP="00485D16">
            <w:pPr>
              <w:rPr>
                <w:rFonts w:cstheme="minorHAnsi"/>
                <w:i/>
                <w:iCs/>
                <w:color w:val="098394"/>
              </w:rPr>
            </w:pPr>
          </w:p>
        </w:tc>
      </w:tr>
      <w:tr w:rsidR="00485D16" w:rsidRPr="006B063D" w14:paraId="181BE46A" w14:textId="77777777" w:rsidTr="00BF6904">
        <w:trPr>
          <w:trHeight w:val="323"/>
        </w:trPr>
        <w:tc>
          <w:tcPr>
            <w:tcW w:w="2436" w:type="dxa"/>
            <w:tcBorders>
              <w:top w:val="single" w:sz="4" w:space="0" w:color="A33662" w:themeColor="accent1"/>
              <w:bottom w:val="single" w:sz="4" w:space="0" w:color="A33662" w:themeColor="accent1"/>
              <w:right w:val="single" w:sz="24" w:space="0" w:color="FFFFFF" w:themeColor="background1"/>
            </w:tcBorders>
          </w:tcPr>
          <w:p w14:paraId="0F09D583" w14:textId="011668CA" w:rsidR="00485D16" w:rsidRDefault="00485D16" w:rsidP="00485D16">
            <w:r>
              <w:t>typ</w:t>
            </w:r>
          </w:p>
        </w:tc>
        <w:tc>
          <w:tcPr>
            <w:tcW w:w="16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750BA57" w14:textId="48868521" w:rsidR="00485D16" w:rsidRPr="006B063D" w:rsidRDefault="00485D16" w:rsidP="00485D16">
            <w:pPr>
              <w:rPr>
                <w:rFonts w:cstheme="minorHAnsi"/>
                <w:i/>
                <w:iCs/>
                <w:color w:val="098394"/>
              </w:rPr>
            </w:pPr>
            <w:r>
              <w:t>Saknas</w:t>
            </w:r>
          </w:p>
        </w:tc>
        <w:tc>
          <w:tcPr>
            <w:tcW w:w="29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09547A" w14:textId="47B85CB0" w:rsidR="00485D16" w:rsidRPr="006B063D" w:rsidRDefault="00485D16" w:rsidP="00485D16">
            <w:pPr>
              <w:rPr>
                <w:i/>
                <w:iCs/>
                <w:color w:val="098394"/>
              </w:rPr>
            </w:pPr>
            <w:r w:rsidRPr="00C47224">
              <w:rPr>
                <w:spacing w:val="-1"/>
              </w:rPr>
              <w:t xml:space="preserve">Typ av </w:t>
            </w:r>
            <w:r>
              <w:t>anteckning.</w:t>
            </w:r>
          </w:p>
        </w:tc>
        <w:tc>
          <w:tcPr>
            <w:tcW w:w="2001" w:type="dxa"/>
            <w:tcBorders>
              <w:top w:val="single" w:sz="4" w:space="0" w:color="A33662" w:themeColor="accent1"/>
              <w:left w:val="single" w:sz="24" w:space="0" w:color="FFFFFF" w:themeColor="background1"/>
              <w:bottom w:val="single" w:sz="4" w:space="0" w:color="A33662" w:themeColor="accent1"/>
            </w:tcBorders>
          </w:tcPr>
          <w:p w14:paraId="63FAA0FD" w14:textId="57E64EE8" w:rsidR="00485D16" w:rsidRPr="006B063D" w:rsidRDefault="00485D16" w:rsidP="00485D16">
            <w:pPr>
              <w:rPr>
                <w:rFonts w:cstheme="minorHAnsi"/>
                <w:i/>
                <w:iCs/>
                <w:color w:val="098394"/>
                <w:lang w:eastAsia="en-GB"/>
              </w:rPr>
            </w:pPr>
            <w:r>
              <w:t>CV (0..1)</w:t>
            </w:r>
          </w:p>
        </w:tc>
        <w:tc>
          <w:tcPr>
            <w:tcW w:w="2437" w:type="dxa"/>
            <w:tcBorders>
              <w:top w:val="single" w:sz="4" w:space="0" w:color="A33662" w:themeColor="accent1"/>
              <w:left w:val="single" w:sz="24" w:space="0" w:color="FFFFFF" w:themeColor="background1"/>
              <w:bottom w:val="single" w:sz="4" w:space="0" w:color="A33662" w:themeColor="accent1"/>
            </w:tcBorders>
          </w:tcPr>
          <w:p w14:paraId="20FEED7E" w14:textId="0F6DC61B" w:rsidR="00485D16" w:rsidRPr="006B063D" w:rsidRDefault="00485D16" w:rsidP="00485D16">
            <w:pPr>
              <w:rPr>
                <w:rFonts w:cstheme="minorHAnsi"/>
                <w:i/>
                <w:iCs/>
                <w:color w:val="098394"/>
              </w:rPr>
            </w:pPr>
            <w:r w:rsidRPr="00C47224">
              <w:rPr>
                <w:spacing w:val="-1"/>
              </w:rPr>
              <w:t>KV Anteckningstyp</w:t>
            </w:r>
          </w:p>
        </w:tc>
        <w:tc>
          <w:tcPr>
            <w:tcW w:w="1974" w:type="dxa"/>
            <w:tcBorders>
              <w:top w:val="single" w:sz="4" w:space="0" w:color="A33662" w:themeColor="accent1"/>
              <w:left w:val="single" w:sz="24" w:space="0" w:color="FFFFFF" w:themeColor="background1"/>
              <w:bottom w:val="single" w:sz="4" w:space="0" w:color="A33662" w:themeColor="accent1"/>
            </w:tcBorders>
          </w:tcPr>
          <w:p w14:paraId="6EE9BD9B" w14:textId="77777777" w:rsidR="00485D16" w:rsidRPr="006B063D" w:rsidRDefault="00485D16" w:rsidP="00485D16">
            <w:pPr>
              <w:rPr>
                <w:rFonts w:cstheme="minorHAnsi"/>
                <w:i/>
                <w:iCs/>
                <w:color w:val="098394"/>
              </w:rPr>
            </w:pPr>
          </w:p>
        </w:tc>
      </w:tr>
      <w:tr w:rsidR="00485D16" w:rsidRPr="006B063D" w14:paraId="41D491EB" w14:textId="77777777" w:rsidTr="00BF6904">
        <w:trPr>
          <w:trHeight w:val="323"/>
        </w:trPr>
        <w:tc>
          <w:tcPr>
            <w:tcW w:w="2436" w:type="dxa"/>
            <w:tcBorders>
              <w:top w:val="single" w:sz="4" w:space="0" w:color="A33662" w:themeColor="accent1"/>
              <w:bottom w:val="single" w:sz="4" w:space="0" w:color="A33662" w:themeColor="accent1"/>
              <w:right w:val="single" w:sz="24" w:space="0" w:color="FFFFFF" w:themeColor="background1"/>
            </w:tcBorders>
          </w:tcPr>
          <w:p w14:paraId="7AA46BA2" w14:textId="12EEAF01" w:rsidR="00485D16" w:rsidRDefault="00485D16" w:rsidP="00485D16">
            <w:r>
              <w:t>text</w:t>
            </w:r>
          </w:p>
        </w:tc>
        <w:tc>
          <w:tcPr>
            <w:tcW w:w="16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C215B9" w14:textId="6BAE1C86" w:rsidR="00485D16" w:rsidRPr="006B063D" w:rsidRDefault="00485D16" w:rsidP="00485D16">
            <w:pPr>
              <w:rPr>
                <w:rFonts w:cstheme="minorHAnsi"/>
                <w:i/>
                <w:iCs/>
                <w:color w:val="098394"/>
              </w:rPr>
            </w:pPr>
            <w:r>
              <w:t>Saknas</w:t>
            </w:r>
          </w:p>
        </w:tc>
        <w:tc>
          <w:tcPr>
            <w:tcW w:w="29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C81508" w14:textId="06C89692" w:rsidR="00485D16" w:rsidRPr="006B063D" w:rsidRDefault="00485D16" w:rsidP="00485D16">
            <w:pPr>
              <w:rPr>
                <w:i/>
                <w:iCs/>
                <w:color w:val="098394"/>
              </w:rPr>
            </w:pPr>
            <w:r>
              <w:rPr>
                <w:rFonts w:cs="Segoe UI"/>
                <w:spacing w:val="-1"/>
                <w:shd w:val="clear" w:color="auto" w:fill="FFFFFF"/>
              </w:rPr>
              <w:t>Journalanteckningens</w:t>
            </w:r>
            <w:r w:rsidRPr="0078366C">
              <w:rPr>
                <w:rFonts w:cs="Segoe UI"/>
                <w:spacing w:val="-1"/>
                <w:shd w:val="clear" w:color="auto" w:fill="FFFFFF"/>
              </w:rPr>
              <w:t xml:space="preserve"> </w:t>
            </w:r>
            <w:r>
              <w:rPr>
                <w:rFonts w:cs="Segoe UI"/>
                <w:spacing w:val="-1"/>
                <w:shd w:val="clear" w:color="auto" w:fill="FFFFFF"/>
              </w:rPr>
              <w:t xml:space="preserve">textuella </w:t>
            </w:r>
            <w:r w:rsidRPr="0078366C">
              <w:rPr>
                <w:rFonts w:cs="Segoe UI"/>
                <w:spacing w:val="-1"/>
                <w:shd w:val="clear" w:color="auto" w:fill="FFFFFF"/>
              </w:rPr>
              <w:t>innehåll</w:t>
            </w:r>
            <w:r>
              <w:rPr>
                <w:rFonts w:cs="Segoe UI"/>
                <w:spacing w:val="-1"/>
                <w:shd w:val="clear" w:color="auto" w:fill="FFFFFF"/>
              </w:rPr>
              <w:t>.</w:t>
            </w:r>
          </w:p>
        </w:tc>
        <w:tc>
          <w:tcPr>
            <w:tcW w:w="2001" w:type="dxa"/>
            <w:tcBorders>
              <w:top w:val="single" w:sz="4" w:space="0" w:color="A33662" w:themeColor="accent1"/>
              <w:left w:val="single" w:sz="24" w:space="0" w:color="FFFFFF" w:themeColor="background1"/>
              <w:bottom w:val="single" w:sz="4" w:space="0" w:color="A33662" w:themeColor="accent1"/>
            </w:tcBorders>
          </w:tcPr>
          <w:p w14:paraId="16DB7793" w14:textId="396DF099" w:rsidR="00485D16" w:rsidRPr="006B063D" w:rsidRDefault="00485D16" w:rsidP="00485D16">
            <w:pPr>
              <w:rPr>
                <w:rFonts w:cstheme="minorHAnsi"/>
                <w:i/>
                <w:iCs/>
                <w:color w:val="098394"/>
                <w:lang w:eastAsia="en-GB"/>
              </w:rPr>
            </w:pPr>
            <w:r>
              <w:t>ST (0..1)</w:t>
            </w:r>
          </w:p>
        </w:tc>
        <w:tc>
          <w:tcPr>
            <w:tcW w:w="2437" w:type="dxa"/>
            <w:tcBorders>
              <w:top w:val="single" w:sz="4" w:space="0" w:color="A33662" w:themeColor="accent1"/>
              <w:left w:val="single" w:sz="24" w:space="0" w:color="FFFFFF" w:themeColor="background1"/>
              <w:bottom w:val="single" w:sz="4" w:space="0" w:color="A33662" w:themeColor="accent1"/>
            </w:tcBorders>
          </w:tcPr>
          <w:p w14:paraId="7C87078F" w14:textId="77777777" w:rsidR="00485D16" w:rsidRPr="006B063D" w:rsidRDefault="00485D16" w:rsidP="00485D16">
            <w:pPr>
              <w:rPr>
                <w:rFonts w:cstheme="minorHAnsi"/>
                <w:i/>
                <w:iCs/>
                <w:color w:val="098394"/>
              </w:rPr>
            </w:pPr>
          </w:p>
        </w:tc>
        <w:tc>
          <w:tcPr>
            <w:tcW w:w="1974" w:type="dxa"/>
            <w:tcBorders>
              <w:top w:val="single" w:sz="4" w:space="0" w:color="A33662" w:themeColor="accent1"/>
              <w:left w:val="single" w:sz="24" w:space="0" w:color="FFFFFF" w:themeColor="background1"/>
              <w:bottom w:val="single" w:sz="4" w:space="0" w:color="A33662" w:themeColor="accent1"/>
            </w:tcBorders>
          </w:tcPr>
          <w:p w14:paraId="6339F764" w14:textId="77777777" w:rsidR="00485D16" w:rsidRPr="006B063D" w:rsidRDefault="00485D16" w:rsidP="00485D16">
            <w:pPr>
              <w:rPr>
                <w:rFonts w:cstheme="minorHAnsi"/>
                <w:i/>
                <w:iCs/>
                <w:color w:val="098394"/>
              </w:rPr>
            </w:pPr>
          </w:p>
        </w:tc>
      </w:tr>
    </w:tbl>
    <w:p w14:paraId="6AF01054" w14:textId="77777777" w:rsidR="007F32CB" w:rsidRDefault="007F32CB" w:rsidP="007F32CB"/>
    <w:p w14:paraId="572E1B81" w14:textId="758B9248" w:rsidR="00AA52C5" w:rsidRDefault="00AA52C5" w:rsidP="00AA52C5">
      <w:pPr>
        <w:pStyle w:val="Numreradrubrik2"/>
      </w:pPr>
      <w:bookmarkStart w:id="32" w:name="_Toc146711908"/>
      <w:r>
        <w:t>Multimedia</w:t>
      </w:r>
      <w:bookmarkEnd w:id="32"/>
    </w:p>
    <w:p w14:paraId="5207DB68" w14:textId="465C129A" w:rsidR="004903BE" w:rsidRPr="004903BE" w:rsidRDefault="004903BE" w:rsidP="004903BE">
      <w:r w:rsidRPr="004903BE">
        <w:t>Multimediaobjekt, i form av antingen ett inbäddat objekt eller en länk till objektet.</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436"/>
        <w:gridCol w:w="1662"/>
        <w:gridCol w:w="2957"/>
        <w:gridCol w:w="2001"/>
        <w:gridCol w:w="2437"/>
        <w:gridCol w:w="1974"/>
      </w:tblGrid>
      <w:tr w:rsidR="00AA52C5" w:rsidRPr="006B063D" w14:paraId="012E118A" w14:textId="77777777" w:rsidTr="005B350E">
        <w:trPr>
          <w:trHeight w:val="24"/>
        </w:trPr>
        <w:tc>
          <w:tcPr>
            <w:tcW w:w="2436" w:type="dxa"/>
            <w:shd w:val="clear" w:color="auto" w:fill="A33662" w:themeFill="accent1"/>
          </w:tcPr>
          <w:p w14:paraId="00E2A57D" w14:textId="77777777" w:rsidR="00AA52C5" w:rsidRPr="006B063D" w:rsidRDefault="00AA52C5" w:rsidP="005B350E">
            <w:pPr>
              <w:pStyle w:val="Tabellrubrik"/>
            </w:pPr>
            <w:r w:rsidRPr="006B063D">
              <w:t>Attribut</w:t>
            </w:r>
          </w:p>
        </w:tc>
        <w:tc>
          <w:tcPr>
            <w:tcW w:w="1662" w:type="dxa"/>
            <w:shd w:val="clear" w:color="auto" w:fill="A33662" w:themeFill="accent1"/>
          </w:tcPr>
          <w:p w14:paraId="11F35ED7" w14:textId="77777777" w:rsidR="00AA52C5" w:rsidRPr="006B063D" w:rsidRDefault="00AA52C5" w:rsidP="005B350E">
            <w:pPr>
              <w:pStyle w:val="Tabellrubrik"/>
            </w:pPr>
            <w:r w:rsidRPr="006B063D">
              <w:t>Mappning till RIM</w:t>
            </w:r>
          </w:p>
        </w:tc>
        <w:tc>
          <w:tcPr>
            <w:tcW w:w="2957" w:type="dxa"/>
            <w:shd w:val="clear" w:color="auto" w:fill="A33662" w:themeFill="accent1"/>
          </w:tcPr>
          <w:p w14:paraId="408A1AF3" w14:textId="77777777" w:rsidR="00AA52C5" w:rsidRPr="006B063D" w:rsidRDefault="00AA52C5" w:rsidP="005B350E">
            <w:pPr>
              <w:pStyle w:val="Tabellrubrik"/>
            </w:pPr>
            <w:r w:rsidRPr="006B063D">
              <w:t xml:space="preserve">Beskrivning </w:t>
            </w:r>
          </w:p>
        </w:tc>
        <w:tc>
          <w:tcPr>
            <w:tcW w:w="2001" w:type="dxa"/>
            <w:shd w:val="clear" w:color="auto" w:fill="A33662" w:themeFill="accent1"/>
          </w:tcPr>
          <w:p w14:paraId="0D38AE24" w14:textId="77777777" w:rsidR="00AA52C5" w:rsidRPr="006B063D" w:rsidRDefault="00AA52C5" w:rsidP="005B350E">
            <w:pPr>
              <w:pStyle w:val="Tabellrubrik"/>
            </w:pPr>
            <w:r w:rsidRPr="006B063D">
              <w:t>Datatyp (multiplicitet)</w:t>
            </w:r>
          </w:p>
        </w:tc>
        <w:tc>
          <w:tcPr>
            <w:tcW w:w="2437" w:type="dxa"/>
            <w:shd w:val="clear" w:color="auto" w:fill="A33662" w:themeFill="accent1"/>
          </w:tcPr>
          <w:p w14:paraId="527D4C61" w14:textId="77777777" w:rsidR="00AA52C5" w:rsidRPr="006B063D" w:rsidRDefault="00AA52C5" w:rsidP="005B350E">
            <w:pPr>
              <w:pStyle w:val="Tabellrubrik"/>
            </w:pPr>
            <w:r>
              <w:t>Kodverk</w:t>
            </w:r>
          </w:p>
        </w:tc>
        <w:tc>
          <w:tcPr>
            <w:tcW w:w="1974" w:type="dxa"/>
            <w:shd w:val="clear" w:color="auto" w:fill="A33662" w:themeFill="accent1"/>
          </w:tcPr>
          <w:p w14:paraId="2BE81303" w14:textId="77777777" w:rsidR="00AA52C5" w:rsidRPr="006B063D" w:rsidRDefault="00AA52C5" w:rsidP="005B350E">
            <w:pPr>
              <w:pStyle w:val="Tabellrubrik"/>
            </w:pPr>
            <w:r w:rsidRPr="006B063D">
              <w:t>Spårbarhet till krav</w:t>
            </w:r>
          </w:p>
        </w:tc>
      </w:tr>
      <w:tr w:rsidR="00382D63" w:rsidRPr="006B063D" w14:paraId="190CF793" w14:textId="77777777" w:rsidTr="005B350E">
        <w:trPr>
          <w:trHeight w:val="356"/>
        </w:trPr>
        <w:tc>
          <w:tcPr>
            <w:tcW w:w="2436" w:type="dxa"/>
            <w:tcBorders>
              <w:bottom w:val="single" w:sz="4" w:space="0" w:color="A33662" w:themeColor="accent1"/>
              <w:right w:val="single" w:sz="24" w:space="0" w:color="FFFFFF" w:themeColor="background1"/>
            </w:tcBorders>
          </w:tcPr>
          <w:p w14:paraId="5F639E7E" w14:textId="5D2ACAC7" w:rsidR="00382D63" w:rsidRPr="00107884" w:rsidRDefault="00382D63" w:rsidP="00382D63">
            <w:pPr>
              <w:rPr>
                <w:rFonts w:cstheme="minorHAnsi"/>
                <w:color w:val="098394"/>
              </w:rPr>
            </w:pPr>
            <w:r>
              <w:t>typ</w:t>
            </w:r>
          </w:p>
        </w:tc>
        <w:tc>
          <w:tcPr>
            <w:tcW w:w="1662" w:type="dxa"/>
            <w:tcBorders>
              <w:left w:val="single" w:sz="24" w:space="0" w:color="FFFFFF" w:themeColor="background1"/>
              <w:bottom w:val="single" w:sz="4" w:space="0" w:color="A33662" w:themeColor="accent1"/>
              <w:right w:val="single" w:sz="24" w:space="0" w:color="FFFFFF" w:themeColor="background1"/>
            </w:tcBorders>
          </w:tcPr>
          <w:p w14:paraId="0BC42CEE" w14:textId="4DB22ECD" w:rsidR="00382D63" w:rsidRPr="006B063D" w:rsidRDefault="00382D63" w:rsidP="00382D63">
            <w:pPr>
              <w:rPr>
                <w:rFonts w:cstheme="minorHAnsi"/>
                <w:i/>
                <w:iCs/>
                <w:color w:val="098394"/>
              </w:rPr>
            </w:pPr>
            <w:r>
              <w:t>Saknas</w:t>
            </w:r>
          </w:p>
        </w:tc>
        <w:tc>
          <w:tcPr>
            <w:tcW w:w="2957" w:type="dxa"/>
            <w:tcBorders>
              <w:left w:val="single" w:sz="24" w:space="0" w:color="FFFFFF" w:themeColor="background1"/>
              <w:bottom w:val="single" w:sz="4" w:space="0" w:color="A33662" w:themeColor="accent1"/>
              <w:right w:val="single" w:sz="24" w:space="0" w:color="FFFFFF" w:themeColor="background1"/>
            </w:tcBorders>
          </w:tcPr>
          <w:p w14:paraId="7FFC6DA4" w14:textId="47BA47A3" w:rsidR="00382D63" w:rsidRPr="006B063D" w:rsidRDefault="00382D63" w:rsidP="00382D63">
            <w:pPr>
              <w:rPr>
                <w:rFonts w:cstheme="minorHAnsi"/>
                <w:i/>
                <w:iCs/>
                <w:color w:val="098394"/>
              </w:rPr>
            </w:pPr>
            <w:r w:rsidRPr="00BA5402">
              <w:rPr>
                <w:spacing w:val="-1"/>
              </w:rPr>
              <w:t>Typ av multimedia</w:t>
            </w:r>
            <w:r>
              <w:rPr>
                <w:spacing w:val="-1"/>
              </w:rPr>
              <w:t>.</w:t>
            </w:r>
          </w:p>
        </w:tc>
        <w:tc>
          <w:tcPr>
            <w:tcW w:w="2001" w:type="dxa"/>
            <w:tcBorders>
              <w:left w:val="single" w:sz="24" w:space="0" w:color="FFFFFF" w:themeColor="background1"/>
              <w:bottom w:val="single" w:sz="4" w:space="0" w:color="A33662" w:themeColor="accent1"/>
            </w:tcBorders>
          </w:tcPr>
          <w:p w14:paraId="12071BDA" w14:textId="505B17E6" w:rsidR="00382D63" w:rsidRPr="006B063D" w:rsidRDefault="00382D63" w:rsidP="00382D63">
            <w:pPr>
              <w:rPr>
                <w:rFonts w:cstheme="minorHAnsi"/>
                <w:i/>
                <w:iCs/>
                <w:color w:val="098394"/>
                <w:lang w:eastAsia="en-GB"/>
              </w:rPr>
            </w:pPr>
            <w:r>
              <w:t>CV (1)</w:t>
            </w:r>
          </w:p>
        </w:tc>
        <w:tc>
          <w:tcPr>
            <w:tcW w:w="2437" w:type="dxa"/>
            <w:tcBorders>
              <w:left w:val="single" w:sz="24" w:space="0" w:color="FFFFFF" w:themeColor="background1"/>
              <w:bottom w:val="single" w:sz="4" w:space="0" w:color="A33662" w:themeColor="accent1"/>
            </w:tcBorders>
          </w:tcPr>
          <w:p w14:paraId="35C423A2" w14:textId="51B0AAAB" w:rsidR="00382D63" w:rsidRPr="006B063D" w:rsidRDefault="00382D63" w:rsidP="00382D63">
            <w:pPr>
              <w:rPr>
                <w:rFonts w:cstheme="minorHAnsi"/>
                <w:i/>
                <w:iCs/>
                <w:color w:val="098394"/>
                <w:lang w:eastAsia="en-GB"/>
              </w:rPr>
            </w:pPr>
            <w:r>
              <w:t>HL7 mediatyper [R1]</w:t>
            </w:r>
          </w:p>
        </w:tc>
        <w:tc>
          <w:tcPr>
            <w:tcW w:w="1974" w:type="dxa"/>
            <w:tcBorders>
              <w:left w:val="single" w:sz="24" w:space="0" w:color="FFFFFF" w:themeColor="background1"/>
              <w:bottom w:val="single" w:sz="4" w:space="0" w:color="A33662" w:themeColor="accent1"/>
            </w:tcBorders>
          </w:tcPr>
          <w:p w14:paraId="4097C27C" w14:textId="77777777" w:rsidR="00382D63" w:rsidRPr="006B063D" w:rsidRDefault="00382D63" w:rsidP="00382D63">
            <w:pPr>
              <w:rPr>
                <w:rFonts w:cstheme="minorHAnsi"/>
                <w:i/>
                <w:iCs/>
                <w:color w:val="098394"/>
                <w:lang w:eastAsia="en-GB"/>
              </w:rPr>
            </w:pPr>
          </w:p>
        </w:tc>
      </w:tr>
      <w:tr w:rsidR="00382D63" w:rsidRPr="006B063D" w14:paraId="285DB9F5" w14:textId="77777777" w:rsidTr="005B350E">
        <w:trPr>
          <w:trHeight w:val="323"/>
        </w:trPr>
        <w:tc>
          <w:tcPr>
            <w:tcW w:w="2436" w:type="dxa"/>
            <w:tcBorders>
              <w:top w:val="single" w:sz="4" w:space="0" w:color="A33662" w:themeColor="accent1"/>
              <w:bottom w:val="single" w:sz="4" w:space="0" w:color="A33662" w:themeColor="accent1"/>
              <w:right w:val="single" w:sz="24" w:space="0" w:color="FFFFFF" w:themeColor="background1"/>
            </w:tcBorders>
          </w:tcPr>
          <w:p w14:paraId="218284CA" w14:textId="01905358" w:rsidR="00382D63" w:rsidRPr="006B063D" w:rsidRDefault="00382D63" w:rsidP="00382D63">
            <w:pPr>
              <w:rPr>
                <w:rFonts w:cstheme="minorHAnsi"/>
                <w:i/>
                <w:iCs/>
                <w:color w:val="098394"/>
              </w:rPr>
            </w:pPr>
            <w:r>
              <w:t>binärdata</w:t>
            </w:r>
          </w:p>
        </w:tc>
        <w:tc>
          <w:tcPr>
            <w:tcW w:w="16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2D10AD" w14:textId="18D9F5B1" w:rsidR="00382D63" w:rsidRPr="006B063D" w:rsidRDefault="00382D63" w:rsidP="00382D63">
            <w:pPr>
              <w:rPr>
                <w:rFonts w:cstheme="minorHAnsi"/>
                <w:i/>
                <w:iCs/>
                <w:color w:val="098394"/>
              </w:rPr>
            </w:pPr>
            <w:r>
              <w:t>Saknas</w:t>
            </w:r>
          </w:p>
        </w:tc>
        <w:tc>
          <w:tcPr>
            <w:tcW w:w="29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E587C8" w14:textId="7CB34CE8" w:rsidR="00382D63" w:rsidRPr="006B063D" w:rsidRDefault="00382D63" w:rsidP="00382D63">
            <w:pPr>
              <w:rPr>
                <w:rFonts w:cstheme="minorHAnsi"/>
                <w:i/>
                <w:iCs/>
                <w:color w:val="098394"/>
              </w:rPr>
            </w:pPr>
            <w:r>
              <w:rPr>
                <w:spacing w:val="-1"/>
              </w:rPr>
              <w:t>B</w:t>
            </w:r>
            <w:r w:rsidRPr="00C47224">
              <w:rPr>
                <w:spacing w:val="-1"/>
              </w:rPr>
              <w:t xml:space="preserve">inärdata som representerar </w:t>
            </w:r>
            <w:r>
              <w:rPr>
                <w:spacing w:val="-1"/>
              </w:rPr>
              <w:t>multimedia</w:t>
            </w:r>
            <w:r w:rsidRPr="00C47224">
              <w:rPr>
                <w:spacing w:val="-1"/>
              </w:rPr>
              <w:t>objektet.</w:t>
            </w:r>
          </w:p>
        </w:tc>
        <w:tc>
          <w:tcPr>
            <w:tcW w:w="2001" w:type="dxa"/>
            <w:tcBorders>
              <w:top w:val="single" w:sz="4" w:space="0" w:color="A33662" w:themeColor="accent1"/>
              <w:left w:val="single" w:sz="24" w:space="0" w:color="FFFFFF" w:themeColor="background1"/>
              <w:bottom w:val="single" w:sz="4" w:space="0" w:color="A33662" w:themeColor="accent1"/>
            </w:tcBorders>
          </w:tcPr>
          <w:p w14:paraId="2E96A959" w14:textId="059A622C" w:rsidR="00382D63" w:rsidRPr="006B063D" w:rsidRDefault="00382D63" w:rsidP="00382D63">
            <w:pPr>
              <w:rPr>
                <w:rFonts w:cstheme="minorHAnsi"/>
                <w:i/>
                <w:iCs/>
                <w:color w:val="098394"/>
                <w:lang w:eastAsia="en-GB"/>
              </w:rPr>
            </w:pPr>
            <w:r>
              <w:t>ST (0..1)</w:t>
            </w:r>
          </w:p>
        </w:tc>
        <w:tc>
          <w:tcPr>
            <w:tcW w:w="2437" w:type="dxa"/>
            <w:tcBorders>
              <w:top w:val="single" w:sz="4" w:space="0" w:color="A33662" w:themeColor="accent1"/>
              <w:left w:val="single" w:sz="24" w:space="0" w:color="FFFFFF" w:themeColor="background1"/>
              <w:bottom w:val="single" w:sz="4" w:space="0" w:color="A33662" w:themeColor="accent1"/>
            </w:tcBorders>
          </w:tcPr>
          <w:p w14:paraId="64EB7CD1" w14:textId="77777777" w:rsidR="00382D63" w:rsidRPr="006B063D" w:rsidRDefault="00382D63" w:rsidP="00382D63">
            <w:pPr>
              <w:rPr>
                <w:rFonts w:cstheme="minorHAnsi"/>
                <w:i/>
                <w:iCs/>
                <w:color w:val="098394"/>
              </w:rPr>
            </w:pPr>
          </w:p>
        </w:tc>
        <w:tc>
          <w:tcPr>
            <w:tcW w:w="1974" w:type="dxa"/>
            <w:tcBorders>
              <w:top w:val="single" w:sz="4" w:space="0" w:color="A33662" w:themeColor="accent1"/>
              <w:left w:val="single" w:sz="24" w:space="0" w:color="FFFFFF" w:themeColor="background1"/>
              <w:bottom w:val="single" w:sz="4" w:space="0" w:color="A33662" w:themeColor="accent1"/>
            </w:tcBorders>
          </w:tcPr>
          <w:p w14:paraId="392054B0" w14:textId="77777777" w:rsidR="00382D63" w:rsidRPr="006B063D" w:rsidRDefault="00382D63" w:rsidP="00382D63">
            <w:pPr>
              <w:rPr>
                <w:rFonts w:cstheme="minorHAnsi"/>
                <w:i/>
                <w:iCs/>
                <w:color w:val="098394"/>
              </w:rPr>
            </w:pPr>
          </w:p>
        </w:tc>
      </w:tr>
      <w:tr w:rsidR="00382D63" w:rsidRPr="006B063D" w14:paraId="6591B4A6" w14:textId="77777777" w:rsidTr="005B350E">
        <w:trPr>
          <w:trHeight w:val="323"/>
        </w:trPr>
        <w:tc>
          <w:tcPr>
            <w:tcW w:w="2436" w:type="dxa"/>
            <w:tcBorders>
              <w:top w:val="single" w:sz="4" w:space="0" w:color="A33662" w:themeColor="accent1"/>
              <w:bottom w:val="single" w:sz="4" w:space="0" w:color="A33662" w:themeColor="accent1"/>
              <w:right w:val="single" w:sz="24" w:space="0" w:color="FFFFFF" w:themeColor="background1"/>
            </w:tcBorders>
          </w:tcPr>
          <w:p w14:paraId="2EB3B390" w14:textId="0EB4F3DA" w:rsidR="00382D63" w:rsidRPr="006B063D" w:rsidRDefault="00382D63" w:rsidP="00382D63">
            <w:pPr>
              <w:rPr>
                <w:rFonts w:cstheme="minorHAnsi"/>
                <w:i/>
                <w:iCs/>
                <w:color w:val="098394"/>
              </w:rPr>
            </w:pPr>
            <w:r>
              <w:lastRenderedPageBreak/>
              <w:t>referens</w:t>
            </w:r>
          </w:p>
        </w:tc>
        <w:tc>
          <w:tcPr>
            <w:tcW w:w="166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EFC60B2" w14:textId="4EFB98B5" w:rsidR="00382D63" w:rsidRPr="006B063D" w:rsidRDefault="00382D63" w:rsidP="00382D63">
            <w:pPr>
              <w:rPr>
                <w:rFonts w:cstheme="minorHAnsi"/>
                <w:i/>
                <w:iCs/>
                <w:color w:val="098394"/>
              </w:rPr>
            </w:pPr>
            <w:r>
              <w:t>Saknas</w:t>
            </w:r>
          </w:p>
        </w:tc>
        <w:tc>
          <w:tcPr>
            <w:tcW w:w="29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3166E25" w14:textId="251E3F88" w:rsidR="00382D63" w:rsidRPr="006B063D" w:rsidRDefault="00382D63" w:rsidP="00382D63">
            <w:pPr>
              <w:rPr>
                <w:i/>
                <w:iCs/>
                <w:color w:val="098394"/>
              </w:rPr>
            </w:pPr>
            <w:r w:rsidRPr="00C47224">
              <w:rPr>
                <w:spacing w:val="-1"/>
              </w:rPr>
              <w:t>Referens till bild.</w:t>
            </w:r>
          </w:p>
        </w:tc>
        <w:tc>
          <w:tcPr>
            <w:tcW w:w="2001" w:type="dxa"/>
            <w:tcBorders>
              <w:top w:val="single" w:sz="4" w:space="0" w:color="A33662" w:themeColor="accent1"/>
              <w:left w:val="single" w:sz="24" w:space="0" w:color="FFFFFF" w:themeColor="background1"/>
              <w:bottom w:val="single" w:sz="4" w:space="0" w:color="A33662" w:themeColor="accent1"/>
            </w:tcBorders>
          </w:tcPr>
          <w:p w14:paraId="3E8C6758" w14:textId="14780DD7" w:rsidR="00382D63" w:rsidRPr="006B063D" w:rsidRDefault="00382D63" w:rsidP="00382D63">
            <w:pPr>
              <w:rPr>
                <w:rFonts w:cstheme="minorHAnsi"/>
                <w:i/>
                <w:iCs/>
                <w:color w:val="098394"/>
                <w:lang w:eastAsia="en-GB"/>
              </w:rPr>
            </w:pPr>
            <w:r>
              <w:t>ST (0..1)</w:t>
            </w:r>
          </w:p>
        </w:tc>
        <w:tc>
          <w:tcPr>
            <w:tcW w:w="2437" w:type="dxa"/>
            <w:tcBorders>
              <w:top w:val="single" w:sz="4" w:space="0" w:color="A33662" w:themeColor="accent1"/>
              <w:left w:val="single" w:sz="24" w:space="0" w:color="FFFFFF" w:themeColor="background1"/>
              <w:bottom w:val="single" w:sz="4" w:space="0" w:color="A33662" w:themeColor="accent1"/>
            </w:tcBorders>
          </w:tcPr>
          <w:p w14:paraId="2B657602" w14:textId="77777777" w:rsidR="00382D63" w:rsidRPr="006B063D" w:rsidRDefault="00382D63" w:rsidP="00382D63">
            <w:pPr>
              <w:rPr>
                <w:rFonts w:cstheme="minorHAnsi"/>
                <w:i/>
                <w:iCs/>
                <w:color w:val="098394"/>
              </w:rPr>
            </w:pPr>
          </w:p>
        </w:tc>
        <w:tc>
          <w:tcPr>
            <w:tcW w:w="1974" w:type="dxa"/>
            <w:tcBorders>
              <w:top w:val="single" w:sz="4" w:space="0" w:color="A33662" w:themeColor="accent1"/>
              <w:left w:val="single" w:sz="24" w:space="0" w:color="FFFFFF" w:themeColor="background1"/>
              <w:bottom w:val="single" w:sz="4" w:space="0" w:color="A33662" w:themeColor="accent1"/>
            </w:tcBorders>
          </w:tcPr>
          <w:p w14:paraId="6E6CF8CD" w14:textId="77777777" w:rsidR="00382D63" w:rsidRPr="006B063D" w:rsidRDefault="00382D63" w:rsidP="00382D63">
            <w:pPr>
              <w:rPr>
                <w:rFonts w:cstheme="minorHAnsi"/>
                <w:i/>
                <w:iCs/>
                <w:color w:val="098394"/>
              </w:rPr>
            </w:pPr>
          </w:p>
        </w:tc>
      </w:tr>
    </w:tbl>
    <w:p w14:paraId="7D18BB85" w14:textId="77777777" w:rsidR="00017B95" w:rsidRDefault="00017B95" w:rsidP="00AA52C5">
      <w:pPr>
        <w:rPr>
          <w:lang w:val="en-US"/>
        </w:rPr>
      </w:pPr>
    </w:p>
    <w:p w14:paraId="6BD78490" w14:textId="2EE3F8DB" w:rsidR="00382D63" w:rsidRDefault="0022794D" w:rsidP="0022794D">
      <w:pPr>
        <w:pStyle w:val="Numreradrubrik2"/>
      </w:pPr>
      <w:bookmarkStart w:id="33" w:name="_Toc84952084"/>
      <w:bookmarkStart w:id="34" w:name="_Toc146711909"/>
      <w:r>
        <w:t>Patient : Patient</w:t>
      </w:r>
      <w:bookmarkEnd w:id="33"/>
      <w:bookmarkEnd w:id="34"/>
    </w:p>
    <w:p w14:paraId="5ACE6BE3" w14:textId="2505E140" w:rsidR="00017B95" w:rsidRPr="00017B95" w:rsidRDefault="00017B95" w:rsidP="00017B95">
      <w:pPr>
        <w:rPr>
          <w:lang w:val="en-US"/>
        </w:rPr>
      </w:pPr>
      <w:r w:rsidRPr="00017B95">
        <w:t xml:space="preserve">Klassen patient håller information om den roll en person innehar som erhåller eller är registrerad för att erhålla hälso- och sjukvård. </w:t>
      </w:r>
      <w:r w:rsidRPr="00017B95">
        <w:rPr>
          <w:lang w:val="en-US"/>
        </w:rPr>
        <w:t>[R3]</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436"/>
        <w:gridCol w:w="1662"/>
        <w:gridCol w:w="2957"/>
        <w:gridCol w:w="2001"/>
        <w:gridCol w:w="2437"/>
        <w:gridCol w:w="1974"/>
      </w:tblGrid>
      <w:tr w:rsidR="00017B95" w:rsidRPr="006B063D" w14:paraId="36667512" w14:textId="77777777" w:rsidTr="005B350E">
        <w:trPr>
          <w:trHeight w:val="24"/>
        </w:trPr>
        <w:tc>
          <w:tcPr>
            <w:tcW w:w="2436" w:type="dxa"/>
            <w:shd w:val="clear" w:color="auto" w:fill="A33662" w:themeFill="accent1"/>
          </w:tcPr>
          <w:p w14:paraId="103D6DEB" w14:textId="77777777" w:rsidR="00017B95" w:rsidRPr="006B063D" w:rsidRDefault="00017B95" w:rsidP="005B350E">
            <w:pPr>
              <w:pStyle w:val="Tabellrubrik"/>
            </w:pPr>
            <w:r w:rsidRPr="006B063D">
              <w:t>Attribut</w:t>
            </w:r>
          </w:p>
        </w:tc>
        <w:tc>
          <w:tcPr>
            <w:tcW w:w="1662" w:type="dxa"/>
            <w:shd w:val="clear" w:color="auto" w:fill="A33662" w:themeFill="accent1"/>
          </w:tcPr>
          <w:p w14:paraId="1FAE8952" w14:textId="77777777" w:rsidR="00017B95" w:rsidRPr="006B063D" w:rsidRDefault="00017B95" w:rsidP="005B350E">
            <w:pPr>
              <w:pStyle w:val="Tabellrubrik"/>
            </w:pPr>
            <w:r w:rsidRPr="006B063D">
              <w:t>Mappning till RIM</w:t>
            </w:r>
          </w:p>
        </w:tc>
        <w:tc>
          <w:tcPr>
            <w:tcW w:w="2957" w:type="dxa"/>
            <w:shd w:val="clear" w:color="auto" w:fill="A33662" w:themeFill="accent1"/>
          </w:tcPr>
          <w:p w14:paraId="05D6C411" w14:textId="77777777" w:rsidR="00017B95" w:rsidRPr="006B063D" w:rsidRDefault="00017B95" w:rsidP="005B350E">
            <w:pPr>
              <w:pStyle w:val="Tabellrubrik"/>
            </w:pPr>
            <w:r w:rsidRPr="006B063D">
              <w:t xml:space="preserve">Beskrivning </w:t>
            </w:r>
          </w:p>
        </w:tc>
        <w:tc>
          <w:tcPr>
            <w:tcW w:w="2001" w:type="dxa"/>
            <w:shd w:val="clear" w:color="auto" w:fill="A33662" w:themeFill="accent1"/>
          </w:tcPr>
          <w:p w14:paraId="1B2C7946" w14:textId="77777777" w:rsidR="00017B95" w:rsidRPr="006B063D" w:rsidRDefault="00017B95" w:rsidP="005B350E">
            <w:pPr>
              <w:pStyle w:val="Tabellrubrik"/>
            </w:pPr>
            <w:r w:rsidRPr="006B063D">
              <w:t>Datatyp (multiplicitet)</w:t>
            </w:r>
          </w:p>
        </w:tc>
        <w:tc>
          <w:tcPr>
            <w:tcW w:w="2437" w:type="dxa"/>
            <w:shd w:val="clear" w:color="auto" w:fill="A33662" w:themeFill="accent1"/>
          </w:tcPr>
          <w:p w14:paraId="143535A5" w14:textId="77777777" w:rsidR="00017B95" w:rsidRPr="006B063D" w:rsidRDefault="00017B95" w:rsidP="005B350E">
            <w:pPr>
              <w:pStyle w:val="Tabellrubrik"/>
            </w:pPr>
            <w:r>
              <w:t>Kodverk</w:t>
            </w:r>
          </w:p>
        </w:tc>
        <w:tc>
          <w:tcPr>
            <w:tcW w:w="1974" w:type="dxa"/>
            <w:shd w:val="clear" w:color="auto" w:fill="A33662" w:themeFill="accent1"/>
          </w:tcPr>
          <w:p w14:paraId="5857ABCB" w14:textId="77777777" w:rsidR="00017B95" w:rsidRPr="006B063D" w:rsidRDefault="00017B95" w:rsidP="005B350E">
            <w:pPr>
              <w:pStyle w:val="Tabellrubrik"/>
            </w:pPr>
            <w:r w:rsidRPr="006B063D">
              <w:t>Spårbarhet till krav</w:t>
            </w:r>
          </w:p>
        </w:tc>
      </w:tr>
      <w:tr w:rsidR="006D2E22" w:rsidRPr="006B063D" w14:paraId="3BD952CB" w14:textId="77777777" w:rsidTr="005B350E">
        <w:trPr>
          <w:trHeight w:val="356"/>
        </w:trPr>
        <w:tc>
          <w:tcPr>
            <w:tcW w:w="2436" w:type="dxa"/>
            <w:tcBorders>
              <w:bottom w:val="single" w:sz="4" w:space="0" w:color="A33662" w:themeColor="accent1"/>
              <w:right w:val="single" w:sz="24" w:space="0" w:color="FFFFFF" w:themeColor="background1"/>
            </w:tcBorders>
          </w:tcPr>
          <w:p w14:paraId="13A603B7" w14:textId="528F43B4" w:rsidR="006D2E22" w:rsidRPr="006D2E22" w:rsidRDefault="006D2E22" w:rsidP="006D2E22">
            <w:pPr>
              <w:rPr>
                <w:rFonts w:cstheme="minorHAnsi"/>
                <w:color w:val="098394"/>
              </w:rPr>
            </w:pPr>
            <w:r w:rsidRPr="006D2E22">
              <w:rPr>
                <w:rFonts w:cstheme="minorHAnsi"/>
              </w:rPr>
              <w:t>id</w:t>
            </w:r>
          </w:p>
        </w:tc>
        <w:tc>
          <w:tcPr>
            <w:tcW w:w="1662" w:type="dxa"/>
            <w:tcBorders>
              <w:left w:val="single" w:sz="24" w:space="0" w:color="FFFFFF" w:themeColor="background1"/>
              <w:bottom w:val="single" w:sz="4" w:space="0" w:color="A33662" w:themeColor="accent1"/>
              <w:right w:val="single" w:sz="24" w:space="0" w:color="FFFFFF" w:themeColor="background1"/>
            </w:tcBorders>
          </w:tcPr>
          <w:p w14:paraId="62E94497" w14:textId="5D252522" w:rsidR="006D2E22" w:rsidRPr="006D2E22" w:rsidRDefault="006D2E22" w:rsidP="006D2E22">
            <w:pPr>
              <w:rPr>
                <w:rFonts w:cstheme="minorHAnsi"/>
                <w:i/>
                <w:iCs/>
                <w:color w:val="098394"/>
              </w:rPr>
            </w:pPr>
            <w:r w:rsidRPr="006D2E22">
              <w:rPr>
                <w:rFonts w:cstheme="minorHAnsi"/>
              </w:rPr>
              <w:t>Patient.id</w:t>
            </w:r>
          </w:p>
        </w:tc>
        <w:tc>
          <w:tcPr>
            <w:tcW w:w="2957" w:type="dxa"/>
            <w:tcBorders>
              <w:left w:val="single" w:sz="24" w:space="0" w:color="FFFFFF" w:themeColor="background1"/>
              <w:bottom w:val="single" w:sz="4" w:space="0" w:color="A33662" w:themeColor="accent1"/>
              <w:right w:val="single" w:sz="24" w:space="0" w:color="FFFFFF" w:themeColor="background1"/>
            </w:tcBorders>
          </w:tcPr>
          <w:p w14:paraId="750E73E6" w14:textId="77777777" w:rsidR="006D2E22" w:rsidRPr="006D2E22" w:rsidRDefault="006D2E22" w:rsidP="006D2E22">
            <w:pPr>
              <w:pStyle w:val="SoSTabelltext"/>
              <w:rPr>
                <w:rFonts w:asciiTheme="minorHAnsi" w:hAnsiTheme="minorHAnsi" w:cstheme="minorHAnsi"/>
                <w:sz w:val="20"/>
                <w:szCs w:val="20"/>
              </w:rPr>
            </w:pPr>
            <w:r w:rsidRPr="006D2E22">
              <w:rPr>
                <w:rFonts w:asciiTheme="minorHAnsi" w:hAnsiTheme="minorHAnsi" w:cstheme="minorHAnsi"/>
                <w:sz w:val="20"/>
                <w:szCs w:val="20"/>
              </w:rPr>
              <w:t>Angivelse av identitetsbeteckning för patientrollen. Denna identitet används då patienten inte kan eller bör identifieras med ett person-id (personnummer eller samordningsnummer). Identitetsbeteckningen på patient är vanligtvis ett reservnummer. En person kan ha flera instanser av klassen patient och dessa kan ha olika id.</w:t>
            </w:r>
          </w:p>
          <w:p w14:paraId="468123A2" w14:textId="77777777" w:rsidR="006D2E22" w:rsidRPr="006D2E22" w:rsidRDefault="006D2E22" w:rsidP="006D2E22">
            <w:pPr>
              <w:pStyle w:val="SoSTabelltext"/>
              <w:rPr>
                <w:rFonts w:asciiTheme="minorHAnsi" w:hAnsiTheme="minorHAnsi" w:cstheme="minorHAnsi"/>
                <w:sz w:val="20"/>
                <w:szCs w:val="20"/>
              </w:rPr>
            </w:pPr>
          </w:p>
          <w:p w14:paraId="29F94F24" w14:textId="6340D90A" w:rsidR="006D2E22" w:rsidRPr="006D2E22" w:rsidRDefault="006D2E22" w:rsidP="006D2E22">
            <w:pPr>
              <w:rPr>
                <w:rFonts w:cstheme="minorHAnsi"/>
                <w:i/>
                <w:iCs/>
                <w:color w:val="098394"/>
              </w:rPr>
            </w:pPr>
            <w:r w:rsidRPr="006D2E22">
              <w:rPr>
                <w:rFonts w:cstheme="minorHAnsi"/>
              </w:rPr>
              <w:t>Observera att det är obligatoriskt att ange antingen person-id på person eller id på patient. [R3]</w:t>
            </w:r>
          </w:p>
        </w:tc>
        <w:tc>
          <w:tcPr>
            <w:tcW w:w="2001" w:type="dxa"/>
            <w:tcBorders>
              <w:left w:val="single" w:sz="24" w:space="0" w:color="FFFFFF" w:themeColor="background1"/>
              <w:bottom w:val="single" w:sz="4" w:space="0" w:color="A33662" w:themeColor="accent1"/>
            </w:tcBorders>
          </w:tcPr>
          <w:p w14:paraId="5C5DDC56" w14:textId="49D330A5" w:rsidR="006D2E22" w:rsidRPr="006D2E22" w:rsidRDefault="006D2E22" w:rsidP="006D2E22">
            <w:pPr>
              <w:rPr>
                <w:rFonts w:cstheme="minorHAnsi"/>
                <w:i/>
                <w:iCs/>
                <w:color w:val="098394"/>
                <w:lang w:eastAsia="en-GB"/>
              </w:rPr>
            </w:pPr>
            <w:r w:rsidRPr="006D2E22">
              <w:rPr>
                <w:rFonts w:cstheme="minorHAnsi"/>
              </w:rPr>
              <w:t>II (</w:t>
            </w:r>
            <w:r w:rsidRPr="006D2E22">
              <w:rPr>
                <w:rFonts w:cstheme="minorHAnsi"/>
                <w:color w:val="000000"/>
              </w:rPr>
              <w:t>0..1</w:t>
            </w:r>
            <w:r w:rsidRPr="006D2E22">
              <w:rPr>
                <w:rFonts w:cstheme="minorHAnsi"/>
              </w:rPr>
              <w:t>)</w:t>
            </w:r>
          </w:p>
        </w:tc>
        <w:tc>
          <w:tcPr>
            <w:tcW w:w="2437" w:type="dxa"/>
            <w:tcBorders>
              <w:left w:val="single" w:sz="24" w:space="0" w:color="FFFFFF" w:themeColor="background1"/>
              <w:bottom w:val="single" w:sz="4" w:space="0" w:color="A33662" w:themeColor="accent1"/>
            </w:tcBorders>
          </w:tcPr>
          <w:p w14:paraId="17DABB4B" w14:textId="2F4AA34C" w:rsidR="006D2E22" w:rsidRPr="006D2E22" w:rsidRDefault="006D2E22" w:rsidP="006D2E22">
            <w:pPr>
              <w:rPr>
                <w:rFonts w:cstheme="minorHAnsi"/>
                <w:i/>
                <w:iCs/>
                <w:color w:val="098394"/>
                <w:lang w:eastAsia="en-GB"/>
              </w:rPr>
            </w:pPr>
          </w:p>
        </w:tc>
        <w:tc>
          <w:tcPr>
            <w:tcW w:w="1974" w:type="dxa"/>
            <w:tcBorders>
              <w:left w:val="single" w:sz="24" w:space="0" w:color="FFFFFF" w:themeColor="background1"/>
              <w:bottom w:val="single" w:sz="4" w:space="0" w:color="A33662" w:themeColor="accent1"/>
            </w:tcBorders>
          </w:tcPr>
          <w:p w14:paraId="3D4FDCE0" w14:textId="77777777" w:rsidR="006D2E22" w:rsidRPr="006D2E22" w:rsidRDefault="006D2E22" w:rsidP="006D2E22">
            <w:pPr>
              <w:rPr>
                <w:rFonts w:cstheme="minorHAnsi"/>
                <w:i/>
                <w:iCs/>
                <w:color w:val="098394"/>
                <w:lang w:eastAsia="en-GB"/>
              </w:rPr>
            </w:pPr>
          </w:p>
        </w:tc>
      </w:tr>
    </w:tbl>
    <w:p w14:paraId="539E317C" w14:textId="77777777" w:rsidR="00382D63" w:rsidRDefault="00382D63" w:rsidP="00AA52C5">
      <w:pPr>
        <w:rPr>
          <w:lang w:val="en-US"/>
        </w:rPr>
      </w:pPr>
    </w:p>
    <w:p w14:paraId="6670B378" w14:textId="77777777" w:rsidR="004177F5" w:rsidRDefault="004177F5" w:rsidP="00AA52C5">
      <w:pPr>
        <w:rPr>
          <w:lang w:val="en-US"/>
        </w:rPr>
      </w:pPr>
    </w:p>
    <w:p w14:paraId="1FDC4A50" w14:textId="62D5FFBE" w:rsidR="00382D63" w:rsidRDefault="00976FF3" w:rsidP="00976FF3">
      <w:pPr>
        <w:pStyle w:val="Numreradrubrik2"/>
      </w:pPr>
      <w:bookmarkStart w:id="35" w:name="_Toc84952085"/>
      <w:bookmarkStart w:id="36" w:name="_Toc146711910"/>
      <w:r>
        <w:lastRenderedPageBreak/>
        <w:t>Person : Person</w:t>
      </w:r>
      <w:bookmarkEnd w:id="35"/>
      <w:bookmarkEnd w:id="36"/>
    </w:p>
    <w:p w14:paraId="49C8D003" w14:textId="5DACFC1A" w:rsidR="00945E1A" w:rsidRDefault="00945E1A" w:rsidP="00945E1A">
      <w:r w:rsidRPr="00945E1A">
        <w:t>Klassen person håller information om den mänskliga individen oavsett vilka roller den personen antar. De attribut som klassen innehåller beskriver egenskaper som personen har oavsett om personen har antagit rollen som patient eller en annan roll.</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5"/>
        <w:gridCol w:w="1808"/>
        <w:gridCol w:w="2940"/>
        <w:gridCol w:w="1980"/>
        <w:gridCol w:w="2395"/>
        <w:gridCol w:w="1949"/>
      </w:tblGrid>
      <w:tr w:rsidR="004177F5" w:rsidRPr="006B063D" w14:paraId="30ADE1F8" w14:textId="77777777" w:rsidTr="000D1B83">
        <w:trPr>
          <w:trHeight w:val="24"/>
        </w:trPr>
        <w:tc>
          <w:tcPr>
            <w:tcW w:w="2395" w:type="dxa"/>
            <w:shd w:val="clear" w:color="auto" w:fill="A33662" w:themeFill="accent1"/>
          </w:tcPr>
          <w:p w14:paraId="7ACDF5FB" w14:textId="77777777" w:rsidR="004177F5" w:rsidRPr="006B063D" w:rsidRDefault="004177F5" w:rsidP="005B350E">
            <w:pPr>
              <w:pStyle w:val="Tabellrubrik"/>
            </w:pPr>
            <w:r w:rsidRPr="006B063D">
              <w:t>Attribut</w:t>
            </w:r>
          </w:p>
        </w:tc>
        <w:tc>
          <w:tcPr>
            <w:tcW w:w="1808" w:type="dxa"/>
            <w:shd w:val="clear" w:color="auto" w:fill="A33662" w:themeFill="accent1"/>
          </w:tcPr>
          <w:p w14:paraId="4A62A009" w14:textId="77777777" w:rsidR="004177F5" w:rsidRPr="006B063D" w:rsidRDefault="004177F5" w:rsidP="005B350E">
            <w:pPr>
              <w:pStyle w:val="Tabellrubrik"/>
            </w:pPr>
            <w:r w:rsidRPr="006B063D">
              <w:t>Mappning till RIM</w:t>
            </w:r>
          </w:p>
        </w:tc>
        <w:tc>
          <w:tcPr>
            <w:tcW w:w="2940" w:type="dxa"/>
            <w:shd w:val="clear" w:color="auto" w:fill="A33662" w:themeFill="accent1"/>
          </w:tcPr>
          <w:p w14:paraId="44A24ADE" w14:textId="77777777" w:rsidR="004177F5" w:rsidRPr="006B063D" w:rsidRDefault="004177F5" w:rsidP="005B350E">
            <w:pPr>
              <w:pStyle w:val="Tabellrubrik"/>
            </w:pPr>
            <w:r w:rsidRPr="006B063D">
              <w:t xml:space="preserve">Beskrivning </w:t>
            </w:r>
          </w:p>
        </w:tc>
        <w:tc>
          <w:tcPr>
            <w:tcW w:w="1980" w:type="dxa"/>
            <w:shd w:val="clear" w:color="auto" w:fill="A33662" w:themeFill="accent1"/>
          </w:tcPr>
          <w:p w14:paraId="211EF912" w14:textId="77777777" w:rsidR="004177F5" w:rsidRPr="006B063D" w:rsidRDefault="004177F5" w:rsidP="005B350E">
            <w:pPr>
              <w:pStyle w:val="Tabellrubrik"/>
            </w:pPr>
            <w:r w:rsidRPr="006B063D">
              <w:t>Datatyp (multiplicitet)</w:t>
            </w:r>
          </w:p>
        </w:tc>
        <w:tc>
          <w:tcPr>
            <w:tcW w:w="2395" w:type="dxa"/>
            <w:shd w:val="clear" w:color="auto" w:fill="A33662" w:themeFill="accent1"/>
          </w:tcPr>
          <w:p w14:paraId="3C45F9E3" w14:textId="77777777" w:rsidR="004177F5" w:rsidRPr="006B063D" w:rsidRDefault="004177F5" w:rsidP="005B350E">
            <w:pPr>
              <w:pStyle w:val="Tabellrubrik"/>
            </w:pPr>
            <w:r>
              <w:t>Kodverk</w:t>
            </w:r>
          </w:p>
        </w:tc>
        <w:tc>
          <w:tcPr>
            <w:tcW w:w="1949" w:type="dxa"/>
            <w:shd w:val="clear" w:color="auto" w:fill="A33662" w:themeFill="accent1"/>
          </w:tcPr>
          <w:p w14:paraId="639044D7" w14:textId="77777777" w:rsidR="004177F5" w:rsidRPr="006B063D" w:rsidRDefault="004177F5" w:rsidP="005B350E">
            <w:pPr>
              <w:pStyle w:val="Tabellrubrik"/>
            </w:pPr>
            <w:r w:rsidRPr="006B063D">
              <w:t>Spårbarhet till krav</w:t>
            </w:r>
          </w:p>
        </w:tc>
      </w:tr>
      <w:tr w:rsidR="000D1B83" w:rsidRPr="006B063D" w14:paraId="5C2DB97F" w14:textId="77777777" w:rsidTr="000D1B83">
        <w:trPr>
          <w:trHeight w:val="356"/>
        </w:trPr>
        <w:tc>
          <w:tcPr>
            <w:tcW w:w="2395" w:type="dxa"/>
            <w:tcBorders>
              <w:bottom w:val="single" w:sz="4" w:space="0" w:color="A33662" w:themeColor="accent1"/>
              <w:right w:val="single" w:sz="24" w:space="0" w:color="FFFFFF" w:themeColor="background1"/>
            </w:tcBorders>
          </w:tcPr>
          <w:p w14:paraId="19C2B638" w14:textId="7077E342" w:rsidR="000D1B83" w:rsidRPr="00107884" w:rsidRDefault="000D1B83" w:rsidP="000D1B83">
            <w:pPr>
              <w:rPr>
                <w:rFonts w:cstheme="minorHAnsi"/>
                <w:color w:val="098394"/>
              </w:rPr>
            </w:pPr>
            <w:r>
              <w:t>person-id</w:t>
            </w:r>
          </w:p>
        </w:tc>
        <w:tc>
          <w:tcPr>
            <w:tcW w:w="1808" w:type="dxa"/>
            <w:tcBorders>
              <w:left w:val="single" w:sz="24" w:space="0" w:color="FFFFFF" w:themeColor="background1"/>
              <w:bottom w:val="single" w:sz="4" w:space="0" w:color="A33662" w:themeColor="accent1"/>
              <w:right w:val="single" w:sz="24" w:space="0" w:color="FFFFFF" w:themeColor="background1"/>
            </w:tcBorders>
          </w:tcPr>
          <w:p w14:paraId="5DD554FD" w14:textId="42565DBA" w:rsidR="000D1B83" w:rsidRPr="006B063D" w:rsidRDefault="000D1B83" w:rsidP="000D1B83">
            <w:pPr>
              <w:rPr>
                <w:rFonts w:cstheme="minorHAnsi"/>
                <w:i/>
                <w:iCs/>
                <w:color w:val="098394"/>
              </w:rPr>
            </w:pPr>
            <w:r>
              <w:t>Person.person-id</w:t>
            </w:r>
          </w:p>
        </w:tc>
        <w:tc>
          <w:tcPr>
            <w:tcW w:w="2940" w:type="dxa"/>
            <w:tcBorders>
              <w:left w:val="single" w:sz="24" w:space="0" w:color="FFFFFF" w:themeColor="background1"/>
              <w:bottom w:val="single" w:sz="4" w:space="0" w:color="A33662" w:themeColor="accent1"/>
              <w:right w:val="single" w:sz="24" w:space="0" w:color="FFFFFF" w:themeColor="background1"/>
            </w:tcBorders>
          </w:tcPr>
          <w:p w14:paraId="5C2A5529" w14:textId="06568111" w:rsidR="000D1B83" w:rsidRPr="006B063D" w:rsidRDefault="000D1B83" w:rsidP="000D1B83">
            <w:pPr>
              <w:rPr>
                <w:rFonts w:cstheme="minorHAnsi"/>
                <w:i/>
                <w:iCs/>
                <w:color w:val="098394"/>
              </w:rPr>
            </w:pPr>
            <w:r>
              <w:t>Angivelse av identitetsbeteckning som personen har oavsett om personen får, utreds inom eller är registrerad för att få hälso- och sjukvård (vanligtvis personnummer eller samordningsnummer). [R3]</w:t>
            </w:r>
          </w:p>
        </w:tc>
        <w:tc>
          <w:tcPr>
            <w:tcW w:w="1980" w:type="dxa"/>
            <w:tcBorders>
              <w:left w:val="single" w:sz="24" w:space="0" w:color="FFFFFF" w:themeColor="background1"/>
              <w:bottom w:val="single" w:sz="4" w:space="0" w:color="A33662" w:themeColor="accent1"/>
            </w:tcBorders>
          </w:tcPr>
          <w:p w14:paraId="5F11EB45" w14:textId="3FA20A25" w:rsidR="000D1B83" w:rsidRPr="006B063D" w:rsidRDefault="000D1B83" w:rsidP="000D1B83">
            <w:pPr>
              <w:rPr>
                <w:rFonts w:cstheme="minorHAnsi"/>
                <w:i/>
                <w:iCs/>
                <w:color w:val="098394"/>
                <w:lang w:eastAsia="en-GB"/>
              </w:rPr>
            </w:pPr>
            <w:r>
              <w:t>II (</w:t>
            </w:r>
            <w:r>
              <w:rPr>
                <w:color w:val="000000"/>
              </w:rPr>
              <w:t>0..1</w:t>
            </w:r>
            <w:r>
              <w:t>)</w:t>
            </w:r>
          </w:p>
        </w:tc>
        <w:tc>
          <w:tcPr>
            <w:tcW w:w="2395" w:type="dxa"/>
            <w:tcBorders>
              <w:left w:val="single" w:sz="24" w:space="0" w:color="FFFFFF" w:themeColor="background1"/>
              <w:bottom w:val="single" w:sz="4" w:space="0" w:color="A33662" w:themeColor="accent1"/>
            </w:tcBorders>
          </w:tcPr>
          <w:p w14:paraId="4D7BAD0D" w14:textId="0CB8427A" w:rsidR="000D1B83" w:rsidRPr="006B063D" w:rsidRDefault="000D1B83" w:rsidP="000D1B83">
            <w:pPr>
              <w:rPr>
                <w:rFonts w:cstheme="minorHAnsi"/>
                <w:i/>
                <w:iCs/>
                <w:color w:val="098394"/>
                <w:lang w:eastAsia="en-GB"/>
              </w:rPr>
            </w:pPr>
          </w:p>
        </w:tc>
        <w:tc>
          <w:tcPr>
            <w:tcW w:w="1949" w:type="dxa"/>
            <w:tcBorders>
              <w:left w:val="single" w:sz="24" w:space="0" w:color="FFFFFF" w:themeColor="background1"/>
              <w:bottom w:val="single" w:sz="4" w:space="0" w:color="A33662" w:themeColor="accent1"/>
            </w:tcBorders>
          </w:tcPr>
          <w:p w14:paraId="1CAAB6A6" w14:textId="77777777" w:rsidR="000D1B83" w:rsidRPr="006B063D" w:rsidRDefault="000D1B83" w:rsidP="000D1B83">
            <w:pPr>
              <w:rPr>
                <w:rFonts w:cstheme="minorHAnsi"/>
                <w:i/>
                <w:iCs/>
                <w:color w:val="098394"/>
                <w:lang w:eastAsia="en-GB"/>
              </w:rPr>
            </w:pPr>
          </w:p>
        </w:tc>
      </w:tr>
      <w:tr w:rsidR="000D1B83" w:rsidRPr="006B063D" w14:paraId="22DB0DE5" w14:textId="77777777" w:rsidTr="000D1B83">
        <w:trPr>
          <w:trHeight w:val="323"/>
        </w:trPr>
        <w:tc>
          <w:tcPr>
            <w:tcW w:w="2395" w:type="dxa"/>
            <w:tcBorders>
              <w:top w:val="single" w:sz="4" w:space="0" w:color="A33662" w:themeColor="accent1"/>
              <w:bottom w:val="single" w:sz="4" w:space="0" w:color="A33662" w:themeColor="accent1"/>
              <w:right w:val="single" w:sz="24" w:space="0" w:color="FFFFFF" w:themeColor="background1"/>
            </w:tcBorders>
          </w:tcPr>
          <w:p w14:paraId="61322A01" w14:textId="466C0449" w:rsidR="000D1B83" w:rsidRPr="006B063D" w:rsidRDefault="000D1B83" w:rsidP="000D1B83">
            <w:pPr>
              <w:rPr>
                <w:rFonts w:cstheme="minorHAnsi"/>
                <w:i/>
                <w:iCs/>
                <w:color w:val="098394"/>
              </w:rPr>
            </w:pPr>
            <w:r>
              <w:t>namn</w:t>
            </w:r>
          </w:p>
        </w:tc>
        <w:tc>
          <w:tcPr>
            <w:tcW w:w="180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8265A4" w14:textId="38ED2C00" w:rsidR="000D1B83" w:rsidRPr="006B063D" w:rsidRDefault="000D1B83" w:rsidP="000D1B83">
            <w:pPr>
              <w:rPr>
                <w:rFonts w:cstheme="minorHAnsi"/>
                <w:i/>
                <w:iCs/>
                <w:color w:val="098394"/>
              </w:rPr>
            </w:pPr>
            <w:r>
              <w:t>Person.förnamn + Person.efternamn</w:t>
            </w:r>
          </w:p>
        </w:tc>
        <w:tc>
          <w:tcPr>
            <w:tcW w:w="294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1823965" w14:textId="7DBDE0C6" w:rsidR="000D1B83" w:rsidRPr="006B063D" w:rsidRDefault="000D1B83" w:rsidP="000D1B83">
            <w:pPr>
              <w:rPr>
                <w:rFonts w:cstheme="minorHAnsi"/>
                <w:i/>
                <w:iCs/>
                <w:color w:val="098394"/>
              </w:rPr>
            </w:pPr>
            <w:r>
              <w:t>Angivelse av personnamn.</w:t>
            </w:r>
          </w:p>
        </w:tc>
        <w:tc>
          <w:tcPr>
            <w:tcW w:w="1980" w:type="dxa"/>
            <w:tcBorders>
              <w:top w:val="single" w:sz="4" w:space="0" w:color="A33662" w:themeColor="accent1"/>
              <w:left w:val="single" w:sz="24" w:space="0" w:color="FFFFFF" w:themeColor="background1"/>
              <w:bottom w:val="single" w:sz="4" w:space="0" w:color="A33662" w:themeColor="accent1"/>
            </w:tcBorders>
          </w:tcPr>
          <w:p w14:paraId="4BE091FC" w14:textId="786517E5" w:rsidR="000D1B83" w:rsidRPr="006B063D" w:rsidRDefault="000D1B83" w:rsidP="000D1B83">
            <w:pPr>
              <w:rPr>
                <w:rFonts w:cstheme="minorHAnsi"/>
                <w:i/>
                <w:iCs/>
                <w:color w:val="098394"/>
                <w:lang w:eastAsia="en-GB"/>
              </w:rPr>
            </w:pPr>
            <w:r>
              <w:t>ST (0..1)</w:t>
            </w:r>
          </w:p>
        </w:tc>
        <w:tc>
          <w:tcPr>
            <w:tcW w:w="2395" w:type="dxa"/>
            <w:tcBorders>
              <w:top w:val="single" w:sz="4" w:space="0" w:color="A33662" w:themeColor="accent1"/>
              <w:left w:val="single" w:sz="24" w:space="0" w:color="FFFFFF" w:themeColor="background1"/>
              <w:bottom w:val="single" w:sz="4" w:space="0" w:color="A33662" w:themeColor="accent1"/>
            </w:tcBorders>
          </w:tcPr>
          <w:p w14:paraId="014D5687" w14:textId="77777777" w:rsidR="000D1B83" w:rsidRPr="006B063D" w:rsidRDefault="000D1B83" w:rsidP="000D1B83">
            <w:pPr>
              <w:rPr>
                <w:rFonts w:cstheme="minorHAnsi"/>
                <w:i/>
                <w:iCs/>
                <w:color w:val="098394"/>
              </w:rPr>
            </w:pPr>
          </w:p>
        </w:tc>
        <w:tc>
          <w:tcPr>
            <w:tcW w:w="1949" w:type="dxa"/>
            <w:tcBorders>
              <w:top w:val="single" w:sz="4" w:space="0" w:color="A33662" w:themeColor="accent1"/>
              <w:left w:val="single" w:sz="24" w:space="0" w:color="FFFFFF" w:themeColor="background1"/>
              <w:bottom w:val="single" w:sz="4" w:space="0" w:color="A33662" w:themeColor="accent1"/>
            </w:tcBorders>
          </w:tcPr>
          <w:p w14:paraId="0EFD34B0" w14:textId="77777777" w:rsidR="000D1B83" w:rsidRPr="006B063D" w:rsidRDefault="000D1B83" w:rsidP="000D1B83">
            <w:pPr>
              <w:rPr>
                <w:rFonts w:cstheme="minorHAnsi"/>
                <w:i/>
                <w:iCs/>
                <w:color w:val="098394"/>
              </w:rPr>
            </w:pPr>
          </w:p>
        </w:tc>
      </w:tr>
    </w:tbl>
    <w:p w14:paraId="2B89F04F" w14:textId="77777777" w:rsidR="00382D63" w:rsidRPr="00945E1A" w:rsidRDefault="00382D63" w:rsidP="00AA52C5"/>
    <w:p w14:paraId="49DD545C" w14:textId="77777777" w:rsidR="00096665" w:rsidRDefault="00096665" w:rsidP="00096665">
      <w:pPr>
        <w:pStyle w:val="Numreradrubrik2"/>
      </w:pPr>
      <w:bookmarkStart w:id="37" w:name="_Toc84952086"/>
      <w:bookmarkStart w:id="38" w:name="_Toc146711911"/>
      <w:r>
        <w:t>Vårdenhet : Organisation</w:t>
      </w:r>
      <w:bookmarkEnd w:id="37"/>
      <w:bookmarkEnd w:id="38"/>
    </w:p>
    <w:p w14:paraId="303B9C63" w14:textId="034C76A2" w:rsidR="00382D63" w:rsidRDefault="00B62352" w:rsidP="00B62352">
      <w:r w:rsidRPr="00B62352">
        <w:t>Klassen vårdenhet håller information om en organisatorisk enhet som tillhandahåller hälso- och sjukvård.</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5"/>
        <w:gridCol w:w="1808"/>
        <w:gridCol w:w="2940"/>
        <w:gridCol w:w="1980"/>
        <w:gridCol w:w="2395"/>
        <w:gridCol w:w="1949"/>
      </w:tblGrid>
      <w:tr w:rsidR="005D0923" w:rsidRPr="006B063D" w14:paraId="41BAE0C3" w14:textId="77777777" w:rsidTr="005B350E">
        <w:trPr>
          <w:trHeight w:val="24"/>
        </w:trPr>
        <w:tc>
          <w:tcPr>
            <w:tcW w:w="2395" w:type="dxa"/>
            <w:shd w:val="clear" w:color="auto" w:fill="A33662" w:themeFill="accent1"/>
          </w:tcPr>
          <w:p w14:paraId="03FAD8DD" w14:textId="77777777" w:rsidR="005D0923" w:rsidRPr="006B063D" w:rsidRDefault="005D0923" w:rsidP="005B350E">
            <w:pPr>
              <w:pStyle w:val="Tabellrubrik"/>
            </w:pPr>
            <w:r w:rsidRPr="006B063D">
              <w:t>Attribut</w:t>
            </w:r>
          </w:p>
        </w:tc>
        <w:tc>
          <w:tcPr>
            <w:tcW w:w="1808" w:type="dxa"/>
            <w:shd w:val="clear" w:color="auto" w:fill="A33662" w:themeFill="accent1"/>
          </w:tcPr>
          <w:p w14:paraId="495E4F15" w14:textId="77777777" w:rsidR="005D0923" w:rsidRPr="006B063D" w:rsidRDefault="005D0923" w:rsidP="005B350E">
            <w:pPr>
              <w:pStyle w:val="Tabellrubrik"/>
            </w:pPr>
            <w:r w:rsidRPr="006B063D">
              <w:t>Mappning till RIM</w:t>
            </w:r>
          </w:p>
        </w:tc>
        <w:tc>
          <w:tcPr>
            <w:tcW w:w="2940" w:type="dxa"/>
            <w:shd w:val="clear" w:color="auto" w:fill="A33662" w:themeFill="accent1"/>
          </w:tcPr>
          <w:p w14:paraId="420CA654" w14:textId="77777777" w:rsidR="005D0923" w:rsidRPr="006B063D" w:rsidRDefault="005D0923" w:rsidP="005B350E">
            <w:pPr>
              <w:pStyle w:val="Tabellrubrik"/>
            </w:pPr>
            <w:r w:rsidRPr="006B063D">
              <w:t xml:space="preserve">Beskrivning </w:t>
            </w:r>
          </w:p>
        </w:tc>
        <w:tc>
          <w:tcPr>
            <w:tcW w:w="1980" w:type="dxa"/>
            <w:shd w:val="clear" w:color="auto" w:fill="A33662" w:themeFill="accent1"/>
          </w:tcPr>
          <w:p w14:paraId="7A55CC37" w14:textId="77777777" w:rsidR="005D0923" w:rsidRPr="006B063D" w:rsidRDefault="005D0923" w:rsidP="005B350E">
            <w:pPr>
              <w:pStyle w:val="Tabellrubrik"/>
            </w:pPr>
            <w:r w:rsidRPr="006B063D">
              <w:t>Datatyp (multiplicitet)</w:t>
            </w:r>
          </w:p>
        </w:tc>
        <w:tc>
          <w:tcPr>
            <w:tcW w:w="2395" w:type="dxa"/>
            <w:shd w:val="clear" w:color="auto" w:fill="A33662" w:themeFill="accent1"/>
          </w:tcPr>
          <w:p w14:paraId="488842CE" w14:textId="77777777" w:rsidR="005D0923" w:rsidRPr="006B063D" w:rsidRDefault="005D0923" w:rsidP="005B350E">
            <w:pPr>
              <w:pStyle w:val="Tabellrubrik"/>
            </w:pPr>
            <w:r>
              <w:t>Kodverk</w:t>
            </w:r>
          </w:p>
        </w:tc>
        <w:tc>
          <w:tcPr>
            <w:tcW w:w="1949" w:type="dxa"/>
            <w:shd w:val="clear" w:color="auto" w:fill="A33662" w:themeFill="accent1"/>
          </w:tcPr>
          <w:p w14:paraId="2E77B72C" w14:textId="77777777" w:rsidR="005D0923" w:rsidRPr="006B063D" w:rsidRDefault="005D0923" w:rsidP="005B350E">
            <w:pPr>
              <w:pStyle w:val="Tabellrubrik"/>
            </w:pPr>
            <w:r w:rsidRPr="006B063D">
              <w:t>Spårbarhet till krav</w:t>
            </w:r>
          </w:p>
        </w:tc>
      </w:tr>
      <w:tr w:rsidR="00A94E61" w:rsidRPr="006B063D" w14:paraId="6CFEF718" w14:textId="77777777" w:rsidTr="005B350E">
        <w:trPr>
          <w:trHeight w:val="356"/>
        </w:trPr>
        <w:tc>
          <w:tcPr>
            <w:tcW w:w="2395" w:type="dxa"/>
            <w:tcBorders>
              <w:bottom w:val="single" w:sz="4" w:space="0" w:color="A33662" w:themeColor="accent1"/>
              <w:right w:val="single" w:sz="24" w:space="0" w:color="FFFFFF" w:themeColor="background1"/>
            </w:tcBorders>
          </w:tcPr>
          <w:p w14:paraId="394D6125" w14:textId="46F6ADF2" w:rsidR="00A94E61" w:rsidRPr="00107884" w:rsidRDefault="00A94E61" w:rsidP="00A94E61">
            <w:pPr>
              <w:rPr>
                <w:rFonts w:cstheme="minorHAnsi"/>
                <w:color w:val="098394"/>
              </w:rPr>
            </w:pPr>
            <w:r>
              <w:t>id</w:t>
            </w:r>
          </w:p>
        </w:tc>
        <w:tc>
          <w:tcPr>
            <w:tcW w:w="1808" w:type="dxa"/>
            <w:tcBorders>
              <w:left w:val="single" w:sz="24" w:space="0" w:color="FFFFFF" w:themeColor="background1"/>
              <w:bottom w:val="single" w:sz="4" w:space="0" w:color="A33662" w:themeColor="accent1"/>
              <w:right w:val="single" w:sz="24" w:space="0" w:color="FFFFFF" w:themeColor="background1"/>
            </w:tcBorders>
          </w:tcPr>
          <w:p w14:paraId="6894AD25" w14:textId="007C05BE" w:rsidR="00A94E61" w:rsidRPr="006B063D" w:rsidRDefault="00A94E61" w:rsidP="00A94E61">
            <w:pPr>
              <w:rPr>
                <w:rFonts w:cstheme="minorHAnsi"/>
                <w:i/>
                <w:iCs/>
                <w:color w:val="098394"/>
              </w:rPr>
            </w:pPr>
            <w:r>
              <w:t>Organisation.id</w:t>
            </w:r>
          </w:p>
        </w:tc>
        <w:tc>
          <w:tcPr>
            <w:tcW w:w="2940" w:type="dxa"/>
            <w:tcBorders>
              <w:left w:val="single" w:sz="24" w:space="0" w:color="FFFFFF" w:themeColor="background1"/>
              <w:bottom w:val="single" w:sz="4" w:space="0" w:color="A33662" w:themeColor="accent1"/>
              <w:right w:val="single" w:sz="24" w:space="0" w:color="FFFFFF" w:themeColor="background1"/>
            </w:tcBorders>
          </w:tcPr>
          <w:p w14:paraId="2AC34314" w14:textId="30F50D63" w:rsidR="00A94E61" w:rsidRPr="006B063D" w:rsidRDefault="00A94E61" w:rsidP="00A94E61">
            <w:pPr>
              <w:rPr>
                <w:rFonts w:cstheme="minorHAnsi"/>
                <w:i/>
                <w:iCs/>
                <w:color w:val="098394"/>
              </w:rPr>
            </w:pPr>
            <w:r w:rsidRPr="00420A35">
              <w:t>Angivelse av identitetsbeteckning</w:t>
            </w:r>
            <w:r>
              <w:t xml:space="preserve"> för vårdenheten.</w:t>
            </w:r>
          </w:p>
        </w:tc>
        <w:tc>
          <w:tcPr>
            <w:tcW w:w="1980" w:type="dxa"/>
            <w:tcBorders>
              <w:left w:val="single" w:sz="24" w:space="0" w:color="FFFFFF" w:themeColor="background1"/>
              <w:bottom w:val="single" w:sz="4" w:space="0" w:color="A33662" w:themeColor="accent1"/>
            </w:tcBorders>
          </w:tcPr>
          <w:p w14:paraId="1FF1198E" w14:textId="440F4DC2" w:rsidR="00A94E61" w:rsidRPr="006B063D" w:rsidRDefault="00A94E61" w:rsidP="00A94E61">
            <w:pPr>
              <w:rPr>
                <w:rFonts w:cstheme="minorHAnsi"/>
                <w:i/>
                <w:iCs/>
                <w:color w:val="098394"/>
                <w:lang w:eastAsia="en-GB"/>
              </w:rPr>
            </w:pPr>
            <w:r>
              <w:t>II (</w:t>
            </w:r>
            <w:r>
              <w:rPr>
                <w:color w:val="000000"/>
              </w:rPr>
              <w:t>1</w:t>
            </w:r>
            <w:r>
              <w:t>)</w:t>
            </w:r>
          </w:p>
        </w:tc>
        <w:tc>
          <w:tcPr>
            <w:tcW w:w="2395" w:type="dxa"/>
            <w:tcBorders>
              <w:left w:val="single" w:sz="24" w:space="0" w:color="FFFFFF" w:themeColor="background1"/>
              <w:bottom w:val="single" w:sz="4" w:space="0" w:color="A33662" w:themeColor="accent1"/>
            </w:tcBorders>
          </w:tcPr>
          <w:p w14:paraId="7F6E1467" w14:textId="77777777" w:rsidR="00A94E61" w:rsidRPr="006B063D" w:rsidRDefault="00A94E61" w:rsidP="00A94E61">
            <w:pPr>
              <w:rPr>
                <w:rFonts w:cstheme="minorHAnsi"/>
                <w:i/>
                <w:iCs/>
                <w:color w:val="098394"/>
                <w:lang w:eastAsia="en-GB"/>
              </w:rPr>
            </w:pPr>
          </w:p>
        </w:tc>
        <w:tc>
          <w:tcPr>
            <w:tcW w:w="1949" w:type="dxa"/>
            <w:tcBorders>
              <w:left w:val="single" w:sz="24" w:space="0" w:color="FFFFFF" w:themeColor="background1"/>
              <w:bottom w:val="single" w:sz="4" w:space="0" w:color="A33662" w:themeColor="accent1"/>
            </w:tcBorders>
          </w:tcPr>
          <w:p w14:paraId="3D11BFFC" w14:textId="77777777" w:rsidR="00A94E61" w:rsidRPr="006B063D" w:rsidRDefault="00A94E61" w:rsidP="00A94E61">
            <w:pPr>
              <w:rPr>
                <w:rFonts w:cstheme="minorHAnsi"/>
                <w:i/>
                <w:iCs/>
                <w:color w:val="098394"/>
                <w:lang w:eastAsia="en-GB"/>
              </w:rPr>
            </w:pPr>
          </w:p>
        </w:tc>
      </w:tr>
    </w:tbl>
    <w:p w14:paraId="27BABAE8" w14:textId="77777777" w:rsidR="005D0923" w:rsidRDefault="005D0923" w:rsidP="00B62352"/>
    <w:p w14:paraId="71CEBBFE" w14:textId="77777777" w:rsidR="008C623C" w:rsidRDefault="008C623C" w:rsidP="00B62352"/>
    <w:p w14:paraId="0E639FFD" w14:textId="77777777" w:rsidR="008C623C" w:rsidRDefault="008C623C" w:rsidP="00B62352"/>
    <w:p w14:paraId="1F8E57BB" w14:textId="77777777" w:rsidR="008C623C" w:rsidRDefault="008C623C" w:rsidP="00B62352"/>
    <w:p w14:paraId="4D3428D2" w14:textId="69A47D53" w:rsidR="00A94E61" w:rsidRDefault="00B56FAC" w:rsidP="00B56FAC">
      <w:pPr>
        <w:pStyle w:val="Numreradrubrik2"/>
      </w:pPr>
      <w:bookmarkStart w:id="39" w:name="_Toc84952087"/>
      <w:bookmarkStart w:id="40" w:name="_Toc146711912"/>
      <w:r>
        <w:t>Vårdgivare : Organisation</w:t>
      </w:r>
      <w:bookmarkEnd w:id="39"/>
      <w:bookmarkEnd w:id="40"/>
    </w:p>
    <w:p w14:paraId="31F4DAAB" w14:textId="513CC4AE" w:rsidR="00B56FAC" w:rsidRPr="006B1434" w:rsidRDefault="006B1434" w:rsidP="00B56FAC">
      <w:r w:rsidRPr="006B1434">
        <w:t>Klassen vårdgivare håller information om en statlig myndighet, region, kommun, annan juridisk person eller enskild näringsidkare som bedriver hälso- och sjukvårdsverksamhet.</w:t>
      </w:r>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2395"/>
        <w:gridCol w:w="1808"/>
        <w:gridCol w:w="2940"/>
        <w:gridCol w:w="1980"/>
        <w:gridCol w:w="2395"/>
        <w:gridCol w:w="1949"/>
      </w:tblGrid>
      <w:tr w:rsidR="00B56FAC" w:rsidRPr="006B063D" w14:paraId="78A779C3" w14:textId="77777777" w:rsidTr="005B350E">
        <w:trPr>
          <w:trHeight w:val="24"/>
        </w:trPr>
        <w:tc>
          <w:tcPr>
            <w:tcW w:w="2395" w:type="dxa"/>
            <w:shd w:val="clear" w:color="auto" w:fill="A33662" w:themeFill="accent1"/>
          </w:tcPr>
          <w:p w14:paraId="7919121A" w14:textId="77777777" w:rsidR="00B56FAC" w:rsidRPr="006B063D" w:rsidRDefault="00B56FAC" w:rsidP="005B350E">
            <w:pPr>
              <w:pStyle w:val="Tabellrubrik"/>
            </w:pPr>
            <w:r w:rsidRPr="006B063D">
              <w:t>Attribut</w:t>
            </w:r>
          </w:p>
        </w:tc>
        <w:tc>
          <w:tcPr>
            <w:tcW w:w="1808" w:type="dxa"/>
            <w:shd w:val="clear" w:color="auto" w:fill="A33662" w:themeFill="accent1"/>
          </w:tcPr>
          <w:p w14:paraId="51D86262" w14:textId="77777777" w:rsidR="00B56FAC" w:rsidRPr="006B063D" w:rsidRDefault="00B56FAC" w:rsidP="005B350E">
            <w:pPr>
              <w:pStyle w:val="Tabellrubrik"/>
            </w:pPr>
            <w:r w:rsidRPr="006B063D">
              <w:t>Mappning till RIM</w:t>
            </w:r>
          </w:p>
        </w:tc>
        <w:tc>
          <w:tcPr>
            <w:tcW w:w="2940" w:type="dxa"/>
            <w:shd w:val="clear" w:color="auto" w:fill="A33662" w:themeFill="accent1"/>
          </w:tcPr>
          <w:p w14:paraId="75433C04" w14:textId="77777777" w:rsidR="00B56FAC" w:rsidRPr="006B063D" w:rsidRDefault="00B56FAC" w:rsidP="005B350E">
            <w:pPr>
              <w:pStyle w:val="Tabellrubrik"/>
            </w:pPr>
            <w:r w:rsidRPr="006B063D">
              <w:t xml:space="preserve">Beskrivning </w:t>
            </w:r>
          </w:p>
        </w:tc>
        <w:tc>
          <w:tcPr>
            <w:tcW w:w="1980" w:type="dxa"/>
            <w:shd w:val="clear" w:color="auto" w:fill="A33662" w:themeFill="accent1"/>
          </w:tcPr>
          <w:p w14:paraId="2F624D4E" w14:textId="77777777" w:rsidR="00B56FAC" w:rsidRPr="006B063D" w:rsidRDefault="00B56FAC" w:rsidP="005B350E">
            <w:pPr>
              <w:pStyle w:val="Tabellrubrik"/>
            </w:pPr>
            <w:r w:rsidRPr="006B063D">
              <w:t>Datatyp (multiplicitet)</w:t>
            </w:r>
          </w:p>
        </w:tc>
        <w:tc>
          <w:tcPr>
            <w:tcW w:w="2395" w:type="dxa"/>
            <w:shd w:val="clear" w:color="auto" w:fill="A33662" w:themeFill="accent1"/>
          </w:tcPr>
          <w:p w14:paraId="693C79E2" w14:textId="77777777" w:rsidR="00B56FAC" w:rsidRPr="006B063D" w:rsidRDefault="00B56FAC" w:rsidP="005B350E">
            <w:pPr>
              <w:pStyle w:val="Tabellrubrik"/>
            </w:pPr>
            <w:r>
              <w:t>Kodverk</w:t>
            </w:r>
          </w:p>
        </w:tc>
        <w:tc>
          <w:tcPr>
            <w:tcW w:w="1949" w:type="dxa"/>
            <w:shd w:val="clear" w:color="auto" w:fill="A33662" w:themeFill="accent1"/>
          </w:tcPr>
          <w:p w14:paraId="501CB70E" w14:textId="77777777" w:rsidR="00B56FAC" w:rsidRPr="006B063D" w:rsidRDefault="00B56FAC" w:rsidP="005B350E">
            <w:pPr>
              <w:pStyle w:val="Tabellrubrik"/>
            </w:pPr>
            <w:r w:rsidRPr="006B063D">
              <w:t>Spårbarhet till krav</w:t>
            </w:r>
          </w:p>
        </w:tc>
      </w:tr>
      <w:tr w:rsidR="003C16B3" w:rsidRPr="006B063D" w14:paraId="29C51A33" w14:textId="77777777" w:rsidTr="005B350E">
        <w:trPr>
          <w:trHeight w:val="356"/>
        </w:trPr>
        <w:tc>
          <w:tcPr>
            <w:tcW w:w="2395" w:type="dxa"/>
            <w:tcBorders>
              <w:bottom w:val="single" w:sz="4" w:space="0" w:color="A33662" w:themeColor="accent1"/>
              <w:right w:val="single" w:sz="24" w:space="0" w:color="FFFFFF" w:themeColor="background1"/>
            </w:tcBorders>
          </w:tcPr>
          <w:p w14:paraId="4BF71A56" w14:textId="31BD2776" w:rsidR="003C16B3" w:rsidRPr="00107884" w:rsidRDefault="003C16B3" w:rsidP="003C16B3">
            <w:pPr>
              <w:rPr>
                <w:rFonts w:cstheme="minorHAnsi"/>
                <w:color w:val="098394"/>
              </w:rPr>
            </w:pPr>
            <w:r>
              <w:t>id</w:t>
            </w:r>
          </w:p>
        </w:tc>
        <w:tc>
          <w:tcPr>
            <w:tcW w:w="1808" w:type="dxa"/>
            <w:tcBorders>
              <w:left w:val="single" w:sz="24" w:space="0" w:color="FFFFFF" w:themeColor="background1"/>
              <w:bottom w:val="single" w:sz="4" w:space="0" w:color="A33662" w:themeColor="accent1"/>
              <w:right w:val="single" w:sz="24" w:space="0" w:color="FFFFFF" w:themeColor="background1"/>
            </w:tcBorders>
          </w:tcPr>
          <w:p w14:paraId="61BA2FAE" w14:textId="4A8CEF1D" w:rsidR="003C16B3" w:rsidRPr="006B063D" w:rsidRDefault="003C16B3" w:rsidP="003C16B3">
            <w:pPr>
              <w:rPr>
                <w:rFonts w:cstheme="minorHAnsi"/>
                <w:i/>
                <w:iCs/>
                <w:color w:val="098394"/>
              </w:rPr>
            </w:pPr>
            <w:r>
              <w:t>Organisation.id</w:t>
            </w:r>
          </w:p>
        </w:tc>
        <w:tc>
          <w:tcPr>
            <w:tcW w:w="2940" w:type="dxa"/>
            <w:tcBorders>
              <w:left w:val="single" w:sz="24" w:space="0" w:color="FFFFFF" w:themeColor="background1"/>
              <w:bottom w:val="single" w:sz="4" w:space="0" w:color="A33662" w:themeColor="accent1"/>
              <w:right w:val="single" w:sz="24" w:space="0" w:color="FFFFFF" w:themeColor="background1"/>
            </w:tcBorders>
          </w:tcPr>
          <w:p w14:paraId="3EC40944" w14:textId="6556B4BC" w:rsidR="003C16B3" w:rsidRPr="006B063D" w:rsidRDefault="003C16B3" w:rsidP="003C16B3">
            <w:pPr>
              <w:rPr>
                <w:rFonts w:cstheme="minorHAnsi"/>
                <w:i/>
                <w:iCs/>
                <w:color w:val="098394"/>
              </w:rPr>
            </w:pPr>
            <w:r w:rsidRPr="00420A35">
              <w:t>Angivelse av identitetsbeteckning</w:t>
            </w:r>
            <w:r>
              <w:t xml:space="preserve"> för vårdgivaren. </w:t>
            </w:r>
          </w:p>
        </w:tc>
        <w:tc>
          <w:tcPr>
            <w:tcW w:w="1980" w:type="dxa"/>
            <w:tcBorders>
              <w:left w:val="single" w:sz="24" w:space="0" w:color="FFFFFF" w:themeColor="background1"/>
              <w:bottom w:val="single" w:sz="4" w:space="0" w:color="A33662" w:themeColor="accent1"/>
            </w:tcBorders>
          </w:tcPr>
          <w:p w14:paraId="01A4547E" w14:textId="6FF710D5" w:rsidR="003C16B3" w:rsidRPr="006B063D" w:rsidRDefault="003C16B3" w:rsidP="003C16B3">
            <w:pPr>
              <w:rPr>
                <w:rFonts w:cstheme="minorHAnsi"/>
                <w:i/>
                <w:iCs/>
                <w:color w:val="098394"/>
                <w:lang w:eastAsia="en-GB"/>
              </w:rPr>
            </w:pPr>
            <w:r>
              <w:t>II (</w:t>
            </w:r>
            <w:r>
              <w:rPr>
                <w:color w:val="000000"/>
              </w:rPr>
              <w:t>1</w:t>
            </w:r>
            <w:r>
              <w:t>)</w:t>
            </w:r>
          </w:p>
        </w:tc>
        <w:tc>
          <w:tcPr>
            <w:tcW w:w="2395" w:type="dxa"/>
            <w:tcBorders>
              <w:left w:val="single" w:sz="24" w:space="0" w:color="FFFFFF" w:themeColor="background1"/>
              <w:bottom w:val="single" w:sz="4" w:space="0" w:color="A33662" w:themeColor="accent1"/>
            </w:tcBorders>
          </w:tcPr>
          <w:p w14:paraId="184A10A3" w14:textId="77777777" w:rsidR="003C16B3" w:rsidRPr="006B063D" w:rsidRDefault="003C16B3" w:rsidP="003C16B3">
            <w:pPr>
              <w:rPr>
                <w:rFonts w:cstheme="minorHAnsi"/>
                <w:i/>
                <w:iCs/>
                <w:color w:val="098394"/>
                <w:lang w:eastAsia="en-GB"/>
              </w:rPr>
            </w:pPr>
          </w:p>
        </w:tc>
        <w:tc>
          <w:tcPr>
            <w:tcW w:w="1949" w:type="dxa"/>
            <w:tcBorders>
              <w:left w:val="single" w:sz="24" w:space="0" w:color="FFFFFF" w:themeColor="background1"/>
              <w:bottom w:val="single" w:sz="4" w:space="0" w:color="A33662" w:themeColor="accent1"/>
            </w:tcBorders>
          </w:tcPr>
          <w:p w14:paraId="6C6CECCB" w14:textId="77777777" w:rsidR="003C16B3" w:rsidRPr="006B063D" w:rsidRDefault="003C16B3" w:rsidP="003C16B3">
            <w:pPr>
              <w:rPr>
                <w:rFonts w:cstheme="minorHAnsi"/>
                <w:i/>
                <w:iCs/>
                <w:color w:val="098394"/>
                <w:lang w:eastAsia="en-GB"/>
              </w:rPr>
            </w:pPr>
          </w:p>
        </w:tc>
      </w:tr>
    </w:tbl>
    <w:p w14:paraId="5AB89FA8" w14:textId="77777777" w:rsidR="00B56FAC" w:rsidRPr="00B56FAC" w:rsidRDefault="00B56FAC" w:rsidP="00B56FAC">
      <w:pPr>
        <w:rPr>
          <w:lang w:val="en-US"/>
        </w:rPr>
      </w:pPr>
    </w:p>
    <w:p w14:paraId="53B3E72F" w14:textId="2567142E" w:rsidR="007B0123" w:rsidRPr="007B0123" w:rsidRDefault="0088757B" w:rsidP="00971423">
      <w:pPr>
        <w:pStyle w:val="Numreradrubrik1"/>
      </w:pPr>
      <w:bookmarkStart w:id="41" w:name="_Toc146711913"/>
      <w:r>
        <w:t xml:space="preserve">Datatyper </w:t>
      </w:r>
      <w:r w:rsidR="00090C62">
        <w:t>i</w:t>
      </w:r>
      <w:r>
        <w:t xml:space="preserve"> informationsmodellen</w:t>
      </w:r>
      <w:bookmarkEnd w:id="41"/>
    </w:p>
    <w:tbl>
      <w:tblPr>
        <w:tblStyle w:val="Tabellrutnt"/>
        <w:tblW w:w="134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843"/>
        <w:gridCol w:w="3544"/>
        <w:gridCol w:w="8080"/>
      </w:tblGrid>
      <w:tr w:rsidR="00235229" w:rsidRPr="006B063D" w14:paraId="162324EF" w14:textId="77777777" w:rsidTr="00235229">
        <w:trPr>
          <w:trHeight w:val="24"/>
        </w:trPr>
        <w:tc>
          <w:tcPr>
            <w:tcW w:w="1843" w:type="dxa"/>
            <w:shd w:val="clear" w:color="auto" w:fill="A33662" w:themeFill="accent1"/>
          </w:tcPr>
          <w:p w14:paraId="72E89D60" w14:textId="0D9975D1" w:rsidR="00235229" w:rsidRPr="006B063D" w:rsidRDefault="00235229" w:rsidP="0019186E">
            <w:pPr>
              <w:pStyle w:val="Tabellrubrik"/>
            </w:pPr>
            <w:r w:rsidRPr="006B063D">
              <w:t>Förkortning</w:t>
            </w:r>
          </w:p>
        </w:tc>
        <w:tc>
          <w:tcPr>
            <w:tcW w:w="3544" w:type="dxa"/>
            <w:shd w:val="clear" w:color="auto" w:fill="A33662" w:themeFill="accent1"/>
          </w:tcPr>
          <w:p w14:paraId="60EA6D59" w14:textId="07F977A3" w:rsidR="00235229" w:rsidRPr="006B063D" w:rsidRDefault="00235229" w:rsidP="0019186E">
            <w:pPr>
              <w:pStyle w:val="Tabellrubrik"/>
            </w:pPr>
            <w:r w:rsidRPr="006B063D">
              <w:t>Benämning</w:t>
            </w:r>
          </w:p>
        </w:tc>
        <w:tc>
          <w:tcPr>
            <w:tcW w:w="8080" w:type="dxa"/>
            <w:shd w:val="clear" w:color="auto" w:fill="A33662" w:themeFill="accent1"/>
          </w:tcPr>
          <w:p w14:paraId="1C71EABE" w14:textId="77777777" w:rsidR="00235229" w:rsidRPr="006B063D" w:rsidRDefault="00235229" w:rsidP="0019186E">
            <w:pPr>
              <w:pStyle w:val="Tabellrubrik"/>
            </w:pPr>
            <w:r w:rsidRPr="006B063D">
              <w:t xml:space="preserve">Beskrivning </w:t>
            </w:r>
          </w:p>
        </w:tc>
      </w:tr>
      <w:tr w:rsidR="00FD511E" w:rsidRPr="006B063D" w14:paraId="58B37900" w14:textId="77777777" w:rsidTr="00FD511E">
        <w:trPr>
          <w:trHeight w:val="364"/>
        </w:trPr>
        <w:tc>
          <w:tcPr>
            <w:tcW w:w="1843" w:type="dxa"/>
            <w:tcBorders>
              <w:bottom w:val="single" w:sz="4" w:space="0" w:color="A33662" w:themeColor="accent1"/>
              <w:right w:val="single" w:sz="24" w:space="0" w:color="FFFFFF" w:themeColor="background1"/>
            </w:tcBorders>
          </w:tcPr>
          <w:p w14:paraId="5D4C98E6" w14:textId="249B3B4F" w:rsidR="00FD511E" w:rsidRPr="006B063D" w:rsidRDefault="00FD511E" w:rsidP="00FD511E">
            <w:pPr>
              <w:rPr>
                <w:rFonts w:cstheme="minorHAnsi"/>
                <w:i/>
                <w:iCs/>
                <w:color w:val="098394"/>
              </w:rPr>
            </w:pPr>
            <w:r>
              <w:t>CV</w:t>
            </w:r>
          </w:p>
        </w:tc>
        <w:tc>
          <w:tcPr>
            <w:tcW w:w="3544" w:type="dxa"/>
            <w:tcBorders>
              <w:left w:val="single" w:sz="24" w:space="0" w:color="FFFFFF" w:themeColor="background1"/>
              <w:bottom w:val="single" w:sz="4" w:space="0" w:color="A33662" w:themeColor="accent1"/>
              <w:right w:val="single" w:sz="24" w:space="0" w:color="FFFFFF" w:themeColor="background1"/>
            </w:tcBorders>
          </w:tcPr>
          <w:p w14:paraId="5E92929C" w14:textId="723F1D83" w:rsidR="00FD511E" w:rsidRPr="006B063D" w:rsidRDefault="00FD511E" w:rsidP="00FD511E">
            <w:pPr>
              <w:rPr>
                <w:rFonts w:cstheme="minorHAnsi"/>
                <w:i/>
                <w:iCs/>
                <w:color w:val="098394"/>
              </w:rPr>
            </w:pPr>
            <w:r>
              <w:t>Coded Value</w:t>
            </w:r>
          </w:p>
        </w:tc>
        <w:tc>
          <w:tcPr>
            <w:tcW w:w="8080" w:type="dxa"/>
            <w:tcBorders>
              <w:left w:val="single" w:sz="24" w:space="0" w:color="FFFFFF" w:themeColor="background1"/>
              <w:bottom w:val="single" w:sz="4" w:space="0" w:color="A33662" w:themeColor="accent1"/>
              <w:right w:val="single" w:sz="24" w:space="0" w:color="FFFFFF" w:themeColor="background1"/>
            </w:tcBorders>
          </w:tcPr>
          <w:p w14:paraId="380F4975" w14:textId="7A5C264B" w:rsidR="00FD511E" w:rsidRPr="006B063D" w:rsidRDefault="00FD511E" w:rsidP="00FD511E">
            <w:pPr>
              <w:rPr>
                <w:rFonts w:cstheme="minorHAnsi"/>
                <w:i/>
                <w:iCs/>
                <w:color w:val="098394"/>
              </w:rPr>
            </w:pPr>
            <w:r>
              <w:t>Kodade värden</w:t>
            </w:r>
          </w:p>
        </w:tc>
      </w:tr>
      <w:tr w:rsidR="00FD511E" w:rsidRPr="006B063D" w14:paraId="180922B2" w14:textId="77777777" w:rsidTr="00235229">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7835D61B" w14:textId="3C360741" w:rsidR="00FD511E" w:rsidRPr="006B063D" w:rsidRDefault="00FD511E" w:rsidP="00FD511E">
            <w:pPr>
              <w:rPr>
                <w:rFonts w:cstheme="minorHAnsi"/>
                <w:i/>
                <w:iCs/>
                <w:color w:val="098394"/>
              </w:rPr>
            </w:pPr>
            <w:r>
              <w:t>II</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463B33C" w14:textId="7FC113C3" w:rsidR="00FD511E" w:rsidRPr="006B063D" w:rsidRDefault="00FD511E" w:rsidP="00FD511E">
            <w:pPr>
              <w:rPr>
                <w:rFonts w:cstheme="minorHAnsi"/>
                <w:i/>
                <w:iCs/>
                <w:color w:val="098394"/>
              </w:rPr>
            </w:pPr>
            <w:r>
              <w:t>Instance Identifier</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FCE27" w14:textId="2D202729" w:rsidR="00FD511E" w:rsidRPr="006B063D" w:rsidRDefault="00FD511E" w:rsidP="00FD511E">
            <w:pPr>
              <w:rPr>
                <w:rFonts w:cstheme="minorHAnsi"/>
                <w:i/>
                <w:iCs/>
                <w:color w:val="098394"/>
              </w:rPr>
            </w:pPr>
            <w:r>
              <w:t>Unik Identifierare</w:t>
            </w:r>
          </w:p>
        </w:tc>
      </w:tr>
      <w:tr w:rsidR="00FD511E" w:rsidRPr="006B063D" w14:paraId="3F3BADFC" w14:textId="77777777" w:rsidTr="00235229">
        <w:trPr>
          <w:trHeight w:val="323"/>
        </w:trPr>
        <w:tc>
          <w:tcPr>
            <w:tcW w:w="1843" w:type="dxa"/>
            <w:tcBorders>
              <w:top w:val="single" w:sz="4" w:space="0" w:color="A33662" w:themeColor="accent1"/>
              <w:bottom w:val="single" w:sz="4" w:space="0" w:color="A33662" w:themeColor="accent1"/>
              <w:right w:val="single" w:sz="24" w:space="0" w:color="FFFFFF" w:themeColor="background1"/>
            </w:tcBorders>
          </w:tcPr>
          <w:p w14:paraId="3184D56A" w14:textId="458B2B88" w:rsidR="00FD511E" w:rsidRPr="006B063D" w:rsidRDefault="00FD511E" w:rsidP="00FD511E">
            <w:pPr>
              <w:rPr>
                <w:rFonts w:cstheme="minorHAnsi"/>
                <w:i/>
                <w:iCs/>
                <w:color w:val="098394"/>
              </w:rPr>
            </w:pPr>
            <w:r>
              <w:t>ST</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FFC19AD" w14:textId="0711DFDE" w:rsidR="00FD511E" w:rsidRPr="006B063D" w:rsidRDefault="00FD511E" w:rsidP="00FD511E">
            <w:pPr>
              <w:rPr>
                <w:rFonts w:cstheme="minorHAnsi"/>
                <w:i/>
                <w:iCs/>
                <w:color w:val="098394"/>
              </w:rPr>
            </w:pPr>
            <w:r>
              <w:t>String</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71D758" w14:textId="53C60ADC" w:rsidR="00FD511E" w:rsidRPr="006B063D" w:rsidRDefault="00FD511E" w:rsidP="00FD511E">
            <w:pPr>
              <w:rPr>
                <w:rFonts w:cstheme="minorHAnsi"/>
                <w:i/>
                <w:iCs/>
                <w:color w:val="098394"/>
              </w:rPr>
            </w:pPr>
            <w:r>
              <w:t>Textsträng</w:t>
            </w:r>
          </w:p>
        </w:tc>
      </w:tr>
      <w:tr w:rsidR="00FD511E" w:rsidRPr="006B063D" w14:paraId="4B508EC1" w14:textId="77777777" w:rsidTr="00235229">
        <w:trPr>
          <w:trHeight w:val="307"/>
        </w:trPr>
        <w:tc>
          <w:tcPr>
            <w:tcW w:w="1843" w:type="dxa"/>
            <w:tcBorders>
              <w:top w:val="single" w:sz="4" w:space="0" w:color="A33662" w:themeColor="accent1"/>
              <w:bottom w:val="single" w:sz="4" w:space="0" w:color="A33662" w:themeColor="accent1"/>
              <w:right w:val="single" w:sz="24" w:space="0" w:color="FFFFFF" w:themeColor="background1"/>
            </w:tcBorders>
          </w:tcPr>
          <w:p w14:paraId="6F8E6E5E" w14:textId="6F9B7123" w:rsidR="00FD511E" w:rsidRPr="006B063D" w:rsidRDefault="00FD511E" w:rsidP="00FD511E">
            <w:pPr>
              <w:rPr>
                <w:rFonts w:cstheme="minorHAnsi"/>
                <w:i/>
                <w:iCs/>
                <w:color w:val="098394"/>
              </w:rPr>
            </w:pPr>
            <w:r>
              <w:t>TS</w:t>
            </w:r>
          </w:p>
        </w:tc>
        <w:tc>
          <w:tcPr>
            <w:tcW w:w="354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62CF379" w14:textId="3950360A" w:rsidR="00FD511E" w:rsidRPr="006B063D" w:rsidRDefault="00FD511E" w:rsidP="00FD511E">
            <w:pPr>
              <w:rPr>
                <w:rFonts w:cstheme="minorHAnsi"/>
                <w:i/>
                <w:iCs/>
                <w:color w:val="098394"/>
              </w:rPr>
            </w:pPr>
            <w:r>
              <w:t>Timestamp</w:t>
            </w:r>
          </w:p>
        </w:tc>
        <w:tc>
          <w:tcPr>
            <w:tcW w:w="8080"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5855561" w14:textId="5535EDE1" w:rsidR="00FD511E" w:rsidRPr="006B063D" w:rsidRDefault="00FD511E" w:rsidP="00FD511E">
            <w:pPr>
              <w:rPr>
                <w:rFonts w:cstheme="minorHAnsi"/>
                <w:i/>
                <w:iCs/>
                <w:color w:val="098394"/>
              </w:rPr>
            </w:pPr>
            <w:r>
              <w:t>Tidpunkt</w:t>
            </w:r>
          </w:p>
        </w:tc>
      </w:tr>
    </w:tbl>
    <w:p w14:paraId="6A0BDB21" w14:textId="523A9BF2" w:rsidR="0036320D" w:rsidRDefault="0036320D" w:rsidP="0036320D">
      <w:pPr>
        <w:rPr>
          <w:color w:val="098394"/>
          <w:lang w:eastAsia="sv-SE"/>
        </w:rPr>
      </w:pPr>
    </w:p>
    <w:p w14:paraId="3F145270" w14:textId="77777777" w:rsidR="00FD511E" w:rsidRPr="006B063D" w:rsidRDefault="00FD511E" w:rsidP="0036320D">
      <w:pPr>
        <w:rPr>
          <w:color w:val="098394"/>
          <w:lang w:eastAsia="sv-SE"/>
        </w:rPr>
      </w:pPr>
    </w:p>
    <w:p w14:paraId="6656DC34" w14:textId="77777777" w:rsidR="003F3E13" w:rsidRDefault="007A7461" w:rsidP="0036320D">
      <w:pPr>
        <w:pStyle w:val="Numreradrubrik1"/>
        <w:rPr>
          <w:lang w:val="sv-SE"/>
        </w:rPr>
      </w:pPr>
      <w:bookmarkStart w:id="42" w:name="_Toc146711914"/>
      <w:r w:rsidRPr="003F3E13">
        <w:rPr>
          <w:lang w:val="sv-SE"/>
        </w:rPr>
        <w:lastRenderedPageBreak/>
        <w:t>Multipliciteter i informationsmodellen</w:t>
      </w:r>
      <w:bookmarkEnd w:id="42"/>
    </w:p>
    <w:p w14:paraId="2D7D7D3D" w14:textId="2D4A9D18" w:rsidR="00235229" w:rsidRPr="003F3E13" w:rsidRDefault="003F3E13" w:rsidP="003F3E13">
      <w:r w:rsidRPr="003F3E13">
        <w:t>Kolumn Multiplicitet anger antal möjliga förekomster.</w:t>
      </w:r>
    </w:p>
    <w:tbl>
      <w:tblPr>
        <w:tblStyle w:val="Tabellrutnt"/>
        <w:tblW w:w="13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557"/>
        <w:gridCol w:w="8929"/>
      </w:tblGrid>
      <w:tr w:rsidR="007B0123" w:rsidRPr="006B063D" w14:paraId="633D69C5" w14:textId="77777777" w:rsidTr="007A7461">
        <w:trPr>
          <w:trHeight w:val="23"/>
        </w:trPr>
        <w:tc>
          <w:tcPr>
            <w:tcW w:w="4557" w:type="dxa"/>
            <w:shd w:val="clear" w:color="auto" w:fill="A33662" w:themeFill="accent1"/>
          </w:tcPr>
          <w:p w14:paraId="2E1F21BD" w14:textId="16947655" w:rsidR="007B0123" w:rsidRPr="006B063D" w:rsidRDefault="007B0123" w:rsidP="007B0123">
            <w:pPr>
              <w:pStyle w:val="Tabellrubrik"/>
            </w:pPr>
            <w:r>
              <w:t>Multiplicitet</w:t>
            </w:r>
          </w:p>
        </w:tc>
        <w:tc>
          <w:tcPr>
            <w:tcW w:w="8929" w:type="dxa"/>
            <w:shd w:val="clear" w:color="auto" w:fill="A33662" w:themeFill="accent1"/>
          </w:tcPr>
          <w:p w14:paraId="7B5E144B" w14:textId="1AE8BC40" w:rsidR="007B0123" w:rsidRPr="006B063D" w:rsidRDefault="007B0123" w:rsidP="007B0123">
            <w:pPr>
              <w:pStyle w:val="Tabellrubrik"/>
            </w:pPr>
            <w:r w:rsidRPr="008B528F">
              <w:t>Förklaring</w:t>
            </w:r>
          </w:p>
        </w:tc>
      </w:tr>
      <w:tr w:rsidR="00001464" w:rsidRPr="006B063D" w14:paraId="63513A8E" w14:textId="77777777" w:rsidTr="007A7461">
        <w:trPr>
          <w:trHeight w:val="332"/>
        </w:trPr>
        <w:tc>
          <w:tcPr>
            <w:tcW w:w="45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58A2E94" w14:textId="4C5A385D" w:rsidR="00001464" w:rsidRPr="006B063D" w:rsidRDefault="00001464" w:rsidP="00001464">
            <w:pPr>
              <w:rPr>
                <w:rFonts w:cstheme="minorHAnsi"/>
                <w:i/>
                <w:iCs/>
                <w:color w:val="098394"/>
              </w:rPr>
            </w:pPr>
            <w:r w:rsidRPr="00D215C9">
              <w:t>1</w:t>
            </w:r>
          </w:p>
        </w:tc>
        <w:tc>
          <w:tcPr>
            <w:tcW w:w="89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129954A" w14:textId="2DDE7BAA" w:rsidR="00001464" w:rsidRPr="006B063D" w:rsidRDefault="00001464" w:rsidP="00001464">
            <w:pPr>
              <w:rPr>
                <w:rFonts w:cstheme="minorHAnsi"/>
                <w:i/>
                <w:iCs/>
                <w:color w:val="098394"/>
              </w:rPr>
            </w:pPr>
            <w:r w:rsidRPr="00D215C9">
              <w:t>En förekomst</w:t>
            </w:r>
          </w:p>
        </w:tc>
      </w:tr>
      <w:tr w:rsidR="00001464" w:rsidRPr="006B063D" w14:paraId="13514DCF" w14:textId="77777777" w:rsidTr="007A7461">
        <w:trPr>
          <w:trHeight w:val="332"/>
        </w:trPr>
        <w:tc>
          <w:tcPr>
            <w:tcW w:w="45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AA8E7EB" w14:textId="3C313854" w:rsidR="00001464" w:rsidRPr="006B063D" w:rsidRDefault="00001464" w:rsidP="00001464">
            <w:pPr>
              <w:rPr>
                <w:rFonts w:cstheme="minorHAnsi"/>
                <w:i/>
                <w:iCs/>
                <w:color w:val="098394"/>
              </w:rPr>
            </w:pPr>
            <w:r w:rsidRPr="00D215C9">
              <w:t>0..1</w:t>
            </w:r>
          </w:p>
        </w:tc>
        <w:tc>
          <w:tcPr>
            <w:tcW w:w="89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D5DB77" w14:textId="4B3AED51" w:rsidR="00001464" w:rsidRPr="006B063D" w:rsidRDefault="00001464" w:rsidP="00001464">
            <w:pPr>
              <w:rPr>
                <w:rFonts w:cstheme="minorHAnsi"/>
                <w:i/>
                <w:iCs/>
                <w:color w:val="098394"/>
              </w:rPr>
            </w:pPr>
            <w:r w:rsidRPr="00D215C9">
              <w:t>Ingen eller en förekomst</w:t>
            </w:r>
          </w:p>
        </w:tc>
      </w:tr>
      <w:tr w:rsidR="00001464" w:rsidRPr="006B063D" w14:paraId="5752C6C8" w14:textId="77777777" w:rsidTr="007A7461">
        <w:trPr>
          <w:trHeight w:val="332"/>
        </w:trPr>
        <w:tc>
          <w:tcPr>
            <w:tcW w:w="45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39AD12B" w14:textId="1DA0BFAC" w:rsidR="00001464" w:rsidRPr="00D215C9" w:rsidRDefault="00001464" w:rsidP="00001464">
            <w:r w:rsidRPr="00D215C9">
              <w:t>0..*</w:t>
            </w:r>
          </w:p>
        </w:tc>
        <w:tc>
          <w:tcPr>
            <w:tcW w:w="89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5570B20" w14:textId="2EAF1DFC" w:rsidR="00001464" w:rsidRPr="006B063D" w:rsidRDefault="00001464" w:rsidP="00001464">
            <w:pPr>
              <w:rPr>
                <w:rFonts w:cstheme="minorHAnsi"/>
                <w:i/>
                <w:iCs/>
                <w:color w:val="098394"/>
              </w:rPr>
            </w:pPr>
            <w:r w:rsidRPr="00D215C9">
              <w:t>Ingen eller många förekomster</w:t>
            </w:r>
          </w:p>
        </w:tc>
      </w:tr>
      <w:tr w:rsidR="00001464" w:rsidRPr="006B063D" w14:paraId="51788E9B" w14:textId="77777777" w:rsidTr="007A7461">
        <w:trPr>
          <w:trHeight w:val="332"/>
        </w:trPr>
        <w:tc>
          <w:tcPr>
            <w:tcW w:w="45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919C3D9" w14:textId="1903C307" w:rsidR="00001464" w:rsidRPr="00D215C9" w:rsidRDefault="00001464" w:rsidP="00001464">
            <w:r w:rsidRPr="00D215C9">
              <w:t>1..*</w:t>
            </w:r>
          </w:p>
        </w:tc>
        <w:tc>
          <w:tcPr>
            <w:tcW w:w="89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C7B4E52" w14:textId="0F1E130F" w:rsidR="00001464" w:rsidRPr="006B063D" w:rsidRDefault="00001464" w:rsidP="00001464">
            <w:pPr>
              <w:rPr>
                <w:rFonts w:cstheme="minorHAnsi"/>
                <w:i/>
                <w:iCs/>
                <w:color w:val="098394"/>
              </w:rPr>
            </w:pPr>
            <w:r w:rsidRPr="00D215C9">
              <w:t>En till många förekomster</w:t>
            </w:r>
          </w:p>
        </w:tc>
      </w:tr>
      <w:tr w:rsidR="00001464" w:rsidRPr="006B063D" w14:paraId="67272732" w14:textId="77777777" w:rsidTr="007A7461">
        <w:trPr>
          <w:trHeight w:val="332"/>
        </w:trPr>
        <w:tc>
          <w:tcPr>
            <w:tcW w:w="4557"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C7741A8" w14:textId="6417991B" w:rsidR="00001464" w:rsidRPr="00D215C9" w:rsidRDefault="00001464" w:rsidP="00001464">
            <w:r w:rsidRPr="00D215C9">
              <w:t>X..Y</w:t>
            </w:r>
          </w:p>
        </w:tc>
        <w:tc>
          <w:tcPr>
            <w:tcW w:w="8929"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61ED03B" w14:textId="0FCDD702" w:rsidR="00001464" w:rsidRPr="006B063D" w:rsidRDefault="00001464" w:rsidP="00001464">
            <w:pPr>
              <w:rPr>
                <w:rFonts w:cstheme="minorHAnsi"/>
                <w:i/>
                <w:iCs/>
                <w:color w:val="098394"/>
              </w:rPr>
            </w:pPr>
            <w:r w:rsidRPr="00D215C9">
              <w:t>X till Y förekomster</w:t>
            </w:r>
          </w:p>
        </w:tc>
      </w:tr>
    </w:tbl>
    <w:p w14:paraId="6F80F26A" w14:textId="0F139193" w:rsidR="0036320D" w:rsidRPr="006B063D" w:rsidRDefault="0036320D" w:rsidP="00474E8C"/>
    <w:p w14:paraId="7CC45B49" w14:textId="47B6D685" w:rsidR="00235229" w:rsidRPr="00D26B99" w:rsidRDefault="00090C62" w:rsidP="00474E8C">
      <w:pPr>
        <w:pStyle w:val="Numreradrubrik1"/>
        <w:rPr>
          <w:lang w:val="sv-SE"/>
        </w:rPr>
      </w:pPr>
      <w:bookmarkStart w:id="43" w:name="_Toc146711915"/>
      <w:r w:rsidRPr="00D26B99">
        <w:rPr>
          <w:lang w:val="sv-SE"/>
        </w:rPr>
        <w:t>Identifierare och kodverk</w:t>
      </w:r>
      <w:bookmarkEnd w:id="43"/>
      <w:r w:rsidRPr="00D26B99">
        <w:rPr>
          <w:lang w:val="sv-SE"/>
        </w:rPr>
        <w:t xml:space="preserve">  </w:t>
      </w:r>
    </w:p>
    <w:tbl>
      <w:tblPr>
        <w:tblStyle w:val="Tabellrutnt"/>
        <w:tblW w:w="13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512"/>
        <w:gridCol w:w="2351"/>
        <w:gridCol w:w="3274"/>
        <w:gridCol w:w="6415"/>
      </w:tblGrid>
      <w:tr w:rsidR="00235229" w:rsidRPr="006B063D" w14:paraId="44F69F80" w14:textId="77777777" w:rsidTr="009E00CA">
        <w:trPr>
          <w:trHeight w:val="24"/>
        </w:trPr>
        <w:tc>
          <w:tcPr>
            <w:tcW w:w="1512" w:type="dxa"/>
            <w:shd w:val="clear" w:color="auto" w:fill="A33662" w:themeFill="accent1"/>
          </w:tcPr>
          <w:p w14:paraId="4C275B29" w14:textId="77777777" w:rsidR="00235229" w:rsidRPr="006B063D" w:rsidRDefault="00235229" w:rsidP="0019186E">
            <w:pPr>
              <w:pStyle w:val="Tabellrubrik"/>
            </w:pPr>
            <w:r w:rsidRPr="006B063D">
              <w:t>Namn</w:t>
            </w:r>
          </w:p>
        </w:tc>
        <w:tc>
          <w:tcPr>
            <w:tcW w:w="2351" w:type="dxa"/>
            <w:shd w:val="clear" w:color="auto" w:fill="A33662" w:themeFill="accent1"/>
          </w:tcPr>
          <w:p w14:paraId="1CE10199" w14:textId="77777777" w:rsidR="00235229" w:rsidRPr="006B063D" w:rsidRDefault="00235229" w:rsidP="0019186E">
            <w:pPr>
              <w:pStyle w:val="Tabellrubrik"/>
            </w:pPr>
            <w:r w:rsidRPr="006B063D">
              <w:t>ID</w:t>
            </w:r>
          </w:p>
        </w:tc>
        <w:tc>
          <w:tcPr>
            <w:tcW w:w="3274" w:type="dxa"/>
            <w:shd w:val="clear" w:color="auto" w:fill="A33662" w:themeFill="accent1"/>
          </w:tcPr>
          <w:p w14:paraId="7F070BEA" w14:textId="77777777" w:rsidR="00235229" w:rsidRPr="006B063D" w:rsidRDefault="00235229" w:rsidP="0019186E">
            <w:pPr>
              <w:pStyle w:val="Tabellrubrik"/>
            </w:pPr>
            <w:r w:rsidRPr="006B063D">
              <w:t>Ägare</w:t>
            </w:r>
          </w:p>
        </w:tc>
        <w:tc>
          <w:tcPr>
            <w:tcW w:w="6415" w:type="dxa"/>
            <w:shd w:val="clear" w:color="auto" w:fill="A33662" w:themeFill="accent1"/>
          </w:tcPr>
          <w:p w14:paraId="4C611F32" w14:textId="77777777" w:rsidR="00235229" w:rsidRPr="006B063D" w:rsidRDefault="00235229" w:rsidP="0019186E">
            <w:pPr>
              <w:pStyle w:val="Tabellrubrik"/>
            </w:pPr>
            <w:r w:rsidRPr="006B063D">
              <w:t xml:space="preserve">Beskrivning </w:t>
            </w:r>
          </w:p>
        </w:tc>
      </w:tr>
      <w:tr w:rsidR="009E00CA" w:rsidRPr="006B063D" w14:paraId="6323DF64" w14:textId="77777777" w:rsidTr="009E00CA">
        <w:trPr>
          <w:trHeight w:val="654"/>
        </w:trPr>
        <w:tc>
          <w:tcPr>
            <w:tcW w:w="1512" w:type="dxa"/>
            <w:tcBorders>
              <w:bottom w:val="single" w:sz="4" w:space="0" w:color="A33662" w:themeColor="accent1"/>
              <w:right w:val="single" w:sz="24" w:space="0" w:color="FFFFFF" w:themeColor="background1"/>
            </w:tcBorders>
          </w:tcPr>
          <w:p w14:paraId="4451BF47" w14:textId="6AC02FB1" w:rsidR="009E00CA" w:rsidRPr="006B063D" w:rsidRDefault="009E00CA" w:rsidP="009E00CA">
            <w:pPr>
              <w:rPr>
                <w:rFonts w:cstheme="minorHAnsi"/>
                <w:i/>
                <w:iCs/>
                <w:color w:val="098394"/>
              </w:rPr>
            </w:pPr>
            <w:r>
              <w:t>HL7 mediatyper [R1]</w:t>
            </w:r>
          </w:p>
        </w:tc>
        <w:tc>
          <w:tcPr>
            <w:tcW w:w="2351" w:type="dxa"/>
            <w:tcBorders>
              <w:bottom w:val="single" w:sz="4" w:space="0" w:color="A33662" w:themeColor="accent1"/>
              <w:right w:val="single" w:sz="24" w:space="0" w:color="FFFFFF" w:themeColor="background1"/>
            </w:tcBorders>
          </w:tcPr>
          <w:p w14:paraId="0F23CF1A" w14:textId="0E491CD5" w:rsidR="009E00CA" w:rsidRPr="006B063D" w:rsidRDefault="009E00CA" w:rsidP="009E00CA">
            <w:pPr>
              <w:rPr>
                <w:rFonts w:cstheme="minorHAnsi"/>
                <w:i/>
                <w:iCs/>
                <w:color w:val="098394"/>
              </w:rPr>
            </w:pPr>
            <w:r>
              <w:t xml:space="preserve">OID: </w:t>
            </w:r>
            <w:r w:rsidRPr="003B70D0">
              <w:t>2.16.840.1.113883.5.79</w:t>
            </w:r>
          </w:p>
        </w:tc>
        <w:tc>
          <w:tcPr>
            <w:tcW w:w="3274" w:type="dxa"/>
            <w:tcBorders>
              <w:left w:val="single" w:sz="24" w:space="0" w:color="FFFFFF" w:themeColor="background1"/>
              <w:bottom w:val="single" w:sz="4" w:space="0" w:color="A33662" w:themeColor="accent1"/>
              <w:right w:val="single" w:sz="24" w:space="0" w:color="FFFFFF" w:themeColor="background1"/>
            </w:tcBorders>
          </w:tcPr>
          <w:p w14:paraId="6BCCD6C9" w14:textId="25E3D87E" w:rsidR="009E00CA" w:rsidRPr="006B063D" w:rsidRDefault="009E00CA" w:rsidP="009E00CA">
            <w:pPr>
              <w:rPr>
                <w:rFonts w:cstheme="minorHAnsi"/>
                <w:i/>
                <w:iCs/>
                <w:color w:val="098394"/>
              </w:rPr>
            </w:pPr>
            <w:r>
              <w:t>HL7</w:t>
            </w:r>
          </w:p>
        </w:tc>
        <w:tc>
          <w:tcPr>
            <w:tcW w:w="6415" w:type="dxa"/>
            <w:tcBorders>
              <w:left w:val="single" w:sz="24" w:space="0" w:color="FFFFFF" w:themeColor="background1"/>
              <w:bottom w:val="single" w:sz="4" w:space="0" w:color="A33662" w:themeColor="accent1"/>
              <w:right w:val="single" w:sz="24" w:space="0" w:color="FFFFFF" w:themeColor="background1"/>
            </w:tcBorders>
          </w:tcPr>
          <w:p w14:paraId="2C58BBA8" w14:textId="30F52DB2" w:rsidR="009E00CA" w:rsidRPr="006B063D" w:rsidRDefault="009E00CA" w:rsidP="009E00CA">
            <w:pPr>
              <w:rPr>
                <w:rFonts w:cstheme="minorHAnsi"/>
                <w:i/>
                <w:iCs/>
                <w:color w:val="098394"/>
              </w:rPr>
            </w:pPr>
            <w:r w:rsidRPr="003D2B2B">
              <w:rPr>
                <w:lang w:val="en-US"/>
              </w:rPr>
              <w:t xml:space="preserve">Internet Assigned Numbers Authority (IANA) Mime-medietyper. </w:t>
            </w:r>
            <w:r w:rsidRPr="00620950">
              <w:t>Identifierar typen av inkapslad data</w:t>
            </w:r>
            <w:r>
              <w:t>.</w:t>
            </w:r>
          </w:p>
        </w:tc>
      </w:tr>
      <w:tr w:rsidR="009E00CA" w:rsidRPr="006B063D" w14:paraId="61385A69" w14:textId="77777777" w:rsidTr="009E00CA">
        <w:trPr>
          <w:trHeight w:val="335"/>
        </w:trPr>
        <w:tc>
          <w:tcPr>
            <w:tcW w:w="1512" w:type="dxa"/>
            <w:tcBorders>
              <w:top w:val="single" w:sz="4" w:space="0" w:color="A33662" w:themeColor="accent1"/>
              <w:bottom w:val="single" w:sz="4" w:space="0" w:color="A33662" w:themeColor="accent1"/>
              <w:right w:val="single" w:sz="24" w:space="0" w:color="FFFFFF" w:themeColor="background1"/>
            </w:tcBorders>
          </w:tcPr>
          <w:p w14:paraId="723DE47B" w14:textId="69F28F9C" w:rsidR="009E00CA" w:rsidRPr="006B063D" w:rsidRDefault="009E00CA" w:rsidP="009E00CA">
            <w:pPr>
              <w:rPr>
                <w:rFonts w:cstheme="minorHAnsi"/>
                <w:i/>
                <w:iCs/>
                <w:color w:val="098394"/>
              </w:rPr>
            </w:pPr>
            <w:r>
              <w:t>KV befattning [R5]</w:t>
            </w:r>
          </w:p>
        </w:tc>
        <w:tc>
          <w:tcPr>
            <w:tcW w:w="2351" w:type="dxa"/>
            <w:tcBorders>
              <w:top w:val="single" w:sz="4" w:space="0" w:color="A33662" w:themeColor="accent1"/>
              <w:bottom w:val="single" w:sz="4" w:space="0" w:color="A33662" w:themeColor="accent1"/>
              <w:right w:val="single" w:sz="24" w:space="0" w:color="FFFFFF" w:themeColor="background1"/>
            </w:tcBorders>
          </w:tcPr>
          <w:p w14:paraId="4B7324C4" w14:textId="48E6C9EC" w:rsidR="009E00CA" w:rsidRPr="006B063D" w:rsidRDefault="009E00CA" w:rsidP="009E00CA">
            <w:pPr>
              <w:rPr>
                <w:rFonts w:cstheme="minorHAnsi"/>
                <w:i/>
                <w:iCs/>
                <w:color w:val="098394"/>
              </w:rPr>
            </w:pPr>
            <w:r>
              <w:t>OID: 1.2.752.129.2.2.1.4</w:t>
            </w:r>
          </w:p>
        </w:tc>
        <w:tc>
          <w:tcPr>
            <w:tcW w:w="32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B564434" w14:textId="58DD4EC8" w:rsidR="009E00CA" w:rsidRPr="006B063D" w:rsidRDefault="009E00CA" w:rsidP="009E00CA">
            <w:pPr>
              <w:rPr>
                <w:rFonts w:cstheme="minorHAnsi"/>
                <w:i/>
                <w:iCs/>
                <w:color w:val="098394"/>
              </w:rPr>
            </w:pPr>
            <w:r>
              <w:t>Inera Kodverksförvaltning</w:t>
            </w:r>
          </w:p>
        </w:tc>
        <w:tc>
          <w:tcPr>
            <w:tcW w:w="6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833FED" w14:textId="3D2425A6" w:rsidR="009E00CA" w:rsidRPr="006B063D" w:rsidRDefault="009E00CA" w:rsidP="009E00CA">
            <w:pPr>
              <w:rPr>
                <w:rFonts w:cstheme="minorHAnsi"/>
                <w:i/>
                <w:iCs/>
                <w:color w:val="098394"/>
              </w:rPr>
            </w:pPr>
            <w:r>
              <w:t>Innehåller ingormation om en vård- och sjukvårdspersonals befattning.</w:t>
            </w:r>
          </w:p>
        </w:tc>
      </w:tr>
      <w:tr w:rsidR="009E00CA" w:rsidRPr="006B063D" w14:paraId="69AD71E8" w14:textId="77777777" w:rsidTr="009E00CA">
        <w:trPr>
          <w:trHeight w:val="335"/>
        </w:trPr>
        <w:tc>
          <w:tcPr>
            <w:tcW w:w="1512" w:type="dxa"/>
            <w:tcBorders>
              <w:top w:val="single" w:sz="4" w:space="0" w:color="A33662" w:themeColor="accent1"/>
              <w:bottom w:val="single" w:sz="4" w:space="0" w:color="A33662" w:themeColor="accent1"/>
              <w:right w:val="single" w:sz="24" w:space="0" w:color="FFFFFF" w:themeColor="background1"/>
            </w:tcBorders>
          </w:tcPr>
          <w:p w14:paraId="5DA24DC7" w14:textId="3DF7CEF0" w:rsidR="009E00CA" w:rsidRDefault="009E00CA" w:rsidP="009E00CA">
            <w:r w:rsidRPr="00C47224">
              <w:rPr>
                <w:spacing w:val="-1"/>
              </w:rPr>
              <w:t xml:space="preserve">KV </w:t>
            </w:r>
            <w:r>
              <w:rPr>
                <w:spacing w:val="-1"/>
              </w:rPr>
              <w:t>a</w:t>
            </w:r>
            <w:r w:rsidRPr="00C47224">
              <w:rPr>
                <w:spacing w:val="-1"/>
              </w:rPr>
              <w:t>nteckningstyp</w:t>
            </w:r>
          </w:p>
        </w:tc>
        <w:tc>
          <w:tcPr>
            <w:tcW w:w="2351" w:type="dxa"/>
            <w:tcBorders>
              <w:top w:val="single" w:sz="4" w:space="0" w:color="A33662" w:themeColor="accent1"/>
              <w:bottom w:val="single" w:sz="4" w:space="0" w:color="A33662" w:themeColor="accent1"/>
              <w:right w:val="single" w:sz="24" w:space="0" w:color="FFFFFF" w:themeColor="background1"/>
            </w:tcBorders>
          </w:tcPr>
          <w:p w14:paraId="368EC175" w14:textId="2EC526B9" w:rsidR="009E00CA" w:rsidRPr="006B063D" w:rsidRDefault="009E00CA" w:rsidP="009E00CA">
            <w:pPr>
              <w:rPr>
                <w:rFonts w:cstheme="minorHAnsi"/>
                <w:i/>
                <w:iCs/>
                <w:color w:val="098394"/>
              </w:rPr>
            </w:pPr>
            <w:r>
              <w:t xml:space="preserve">OID: </w:t>
            </w:r>
            <w:r w:rsidRPr="00C47224">
              <w:rPr>
                <w:spacing w:val="-1"/>
              </w:rPr>
              <w:t>1.2.752.129.2.2.2.11</w:t>
            </w:r>
          </w:p>
        </w:tc>
        <w:tc>
          <w:tcPr>
            <w:tcW w:w="327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DA06A24" w14:textId="77777777" w:rsidR="009E00CA" w:rsidRPr="006B063D" w:rsidRDefault="009E00CA" w:rsidP="009E00CA">
            <w:pPr>
              <w:rPr>
                <w:rFonts w:cstheme="minorHAnsi"/>
                <w:i/>
                <w:iCs/>
                <w:color w:val="098394"/>
              </w:rPr>
            </w:pPr>
          </w:p>
        </w:tc>
        <w:tc>
          <w:tcPr>
            <w:tcW w:w="6415"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E14A93E" w14:textId="77777777" w:rsidR="009E00CA" w:rsidRPr="006B063D" w:rsidRDefault="009E00CA" w:rsidP="009E00CA">
            <w:pPr>
              <w:rPr>
                <w:rFonts w:cstheme="minorHAnsi"/>
                <w:i/>
                <w:iCs/>
                <w:color w:val="098394"/>
              </w:rPr>
            </w:pPr>
          </w:p>
        </w:tc>
      </w:tr>
    </w:tbl>
    <w:p w14:paraId="2AF31882" w14:textId="3A0117E8" w:rsidR="007305B4" w:rsidRPr="006B063D" w:rsidRDefault="007305B4" w:rsidP="00474E8C"/>
    <w:p w14:paraId="60F46E2C" w14:textId="56A1F6A6" w:rsidR="00C32B0B" w:rsidRPr="007305B4" w:rsidRDefault="00C32B0B" w:rsidP="007305B4"/>
    <w:sectPr w:rsidR="00C32B0B" w:rsidRPr="007305B4" w:rsidSect="002255D9">
      <w:pgSz w:w="16838" w:h="11906" w:orient="landscape"/>
      <w:pgMar w:top="1418" w:right="2069"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5F1FBE" w14:textId="77777777" w:rsidR="00D741BC" w:rsidRPr="006B063D" w:rsidRDefault="00D741BC" w:rsidP="000E2576">
      <w:r w:rsidRPr="006B063D">
        <w:separator/>
      </w:r>
    </w:p>
  </w:endnote>
  <w:endnote w:type="continuationSeparator" w:id="0">
    <w:p w14:paraId="47318501" w14:textId="77777777" w:rsidR="00D741BC" w:rsidRPr="006B063D" w:rsidRDefault="00D741BC" w:rsidP="000E2576">
      <w:r w:rsidRPr="006B063D">
        <w:continuationSeparator/>
      </w:r>
    </w:p>
  </w:endnote>
  <w:endnote w:type="continuationNotice" w:id="1">
    <w:p w14:paraId="0ACC417E" w14:textId="77777777" w:rsidR="00D741BC" w:rsidRPr="006B063D" w:rsidRDefault="00D741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2F903" w14:textId="77777777" w:rsidR="007F66C8" w:rsidRDefault="007F66C8">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801A8B" w:rsidRPr="006B063D" w14:paraId="7DDD1ABA" w14:textId="77777777" w:rsidTr="00D566B5">
      <w:tc>
        <w:tcPr>
          <w:tcW w:w="8500" w:type="dxa"/>
        </w:tcPr>
        <w:p w14:paraId="76E476B6" w14:textId="36AE1CBB" w:rsidR="00801A8B" w:rsidRPr="006B063D" w:rsidRDefault="00801A8B" w:rsidP="000E2576">
          <w:pPr>
            <w:pStyle w:val="Sidfot"/>
          </w:pPr>
        </w:p>
      </w:tc>
      <w:tc>
        <w:tcPr>
          <w:tcW w:w="560" w:type="dxa"/>
          <w:vAlign w:val="bottom"/>
        </w:tcPr>
        <w:p w14:paraId="35AB0B4B" w14:textId="77777777" w:rsidR="00801A8B" w:rsidRPr="006B063D" w:rsidRDefault="00801A8B" w:rsidP="004C0E62">
          <w:pPr>
            <w:pStyle w:val="Sidfot"/>
            <w:jc w:val="right"/>
            <w:rPr>
              <w:sz w:val="14"/>
            </w:rPr>
          </w:pPr>
          <w:r w:rsidRPr="006B063D">
            <w:rPr>
              <w:color w:val="A33662" w:themeColor="accent1"/>
              <w:sz w:val="14"/>
            </w:rPr>
            <w:fldChar w:fldCharType="begin"/>
          </w:r>
          <w:r w:rsidRPr="006B063D">
            <w:rPr>
              <w:color w:val="A33662" w:themeColor="accent1"/>
              <w:sz w:val="14"/>
            </w:rPr>
            <w:instrText>PAGE  \* Arabic  \* MERGEFORMAT</w:instrText>
          </w:r>
          <w:r w:rsidRPr="006B063D">
            <w:rPr>
              <w:color w:val="A33662" w:themeColor="accent1"/>
              <w:sz w:val="14"/>
            </w:rPr>
            <w:fldChar w:fldCharType="separate"/>
          </w:r>
          <w:r w:rsidRPr="006B063D">
            <w:rPr>
              <w:color w:val="A33662" w:themeColor="accent1"/>
              <w:sz w:val="14"/>
            </w:rPr>
            <w:t>1</w:t>
          </w:r>
          <w:r w:rsidRPr="006B063D">
            <w:rPr>
              <w:color w:val="A33662" w:themeColor="accent1"/>
              <w:sz w:val="14"/>
            </w:rPr>
            <w:fldChar w:fldCharType="end"/>
          </w:r>
          <w:r w:rsidRPr="006B063D">
            <w:rPr>
              <w:color w:val="A33662" w:themeColor="accent1"/>
              <w:sz w:val="14"/>
            </w:rPr>
            <w:t> (</w:t>
          </w:r>
          <w:r w:rsidRPr="006B063D">
            <w:rPr>
              <w:color w:val="A33662" w:themeColor="accent1"/>
              <w:sz w:val="14"/>
            </w:rPr>
            <w:fldChar w:fldCharType="begin"/>
          </w:r>
          <w:r w:rsidRPr="006B063D">
            <w:rPr>
              <w:color w:val="A33662" w:themeColor="accent1"/>
              <w:sz w:val="14"/>
            </w:rPr>
            <w:instrText>NUMPAGES  \* Arabic  \* MERGEFORMAT</w:instrText>
          </w:r>
          <w:r w:rsidRPr="006B063D">
            <w:rPr>
              <w:color w:val="A33662" w:themeColor="accent1"/>
              <w:sz w:val="14"/>
            </w:rPr>
            <w:fldChar w:fldCharType="separate"/>
          </w:r>
          <w:r w:rsidRPr="006B063D">
            <w:rPr>
              <w:color w:val="A33662" w:themeColor="accent1"/>
              <w:sz w:val="14"/>
            </w:rPr>
            <w:t>11</w:t>
          </w:r>
          <w:r w:rsidRPr="006B063D">
            <w:rPr>
              <w:color w:val="A33662" w:themeColor="accent1"/>
              <w:sz w:val="14"/>
            </w:rPr>
            <w:fldChar w:fldCharType="end"/>
          </w:r>
          <w:r w:rsidRPr="006B063D">
            <w:rPr>
              <w:color w:val="A33662" w:themeColor="accent1"/>
              <w:sz w:val="14"/>
            </w:rPr>
            <w:t>)</w:t>
          </w:r>
        </w:p>
      </w:tc>
    </w:tr>
  </w:tbl>
  <w:p w14:paraId="265753A6" w14:textId="77777777" w:rsidR="00801A8B" w:rsidRPr="006B063D" w:rsidRDefault="00801A8B" w:rsidP="005E4C67">
    <w:pPr>
      <w:pStyle w:val="Ingetavstnd"/>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302058" w:rsidRPr="006B063D" w14:paraId="3B960541" w14:textId="77777777" w:rsidTr="00965EDC">
      <w:tc>
        <w:tcPr>
          <w:tcW w:w="8500" w:type="dxa"/>
        </w:tcPr>
        <w:p w14:paraId="4BC51442" w14:textId="3E6FDF04" w:rsidR="00302058" w:rsidRPr="006B063D" w:rsidRDefault="007F050B" w:rsidP="00302058">
          <w:pPr>
            <w:pStyle w:val="Sidfot"/>
          </w:pPr>
          <w:r>
            <w:rPr>
              <w:rFonts w:asciiTheme="minorHAnsi" w:hAnsiTheme="minorHAnsi" w:cstheme="minorHAnsi"/>
              <w:sz w:val="15"/>
              <w:szCs w:val="15"/>
            </w:rPr>
            <w:t>iNFORMATIONSSPECIFKATION,</w:t>
          </w:r>
          <w:r w:rsidR="00741286">
            <w:rPr>
              <w:rFonts w:asciiTheme="minorHAnsi" w:hAnsiTheme="minorHAnsi" w:cstheme="minorHAnsi"/>
              <w:sz w:val="15"/>
              <w:szCs w:val="15"/>
            </w:rPr>
            <w:t xml:space="preserve"> CLINICALPROCESS:HEALTHCOND:DESCRIPTION</w:t>
          </w:r>
          <w:r>
            <w:rPr>
              <w:rFonts w:asciiTheme="minorHAnsi" w:hAnsiTheme="minorHAnsi" w:cstheme="minorHAnsi"/>
              <w:sz w:val="15"/>
              <w:szCs w:val="15"/>
            </w:rPr>
            <w:t xml:space="preserve"> </w:t>
          </w:r>
        </w:p>
      </w:tc>
      <w:tc>
        <w:tcPr>
          <w:tcW w:w="560" w:type="dxa"/>
          <w:vAlign w:val="bottom"/>
        </w:tcPr>
        <w:p w14:paraId="62A6FF1E" w14:textId="77777777" w:rsidR="00302058" w:rsidRPr="006B063D" w:rsidRDefault="00302058" w:rsidP="00302058">
          <w:pPr>
            <w:pStyle w:val="Sidfot"/>
            <w:jc w:val="right"/>
            <w:rPr>
              <w:sz w:val="14"/>
            </w:rPr>
          </w:pPr>
          <w:r w:rsidRPr="006B063D">
            <w:rPr>
              <w:color w:val="A33662" w:themeColor="accent1"/>
              <w:sz w:val="14"/>
            </w:rPr>
            <w:fldChar w:fldCharType="begin"/>
          </w:r>
          <w:r w:rsidRPr="006B063D">
            <w:rPr>
              <w:color w:val="A33662" w:themeColor="accent1"/>
              <w:sz w:val="14"/>
            </w:rPr>
            <w:instrText>PAGE  \* Arabic  \* MERGEFORMAT</w:instrText>
          </w:r>
          <w:r w:rsidRPr="006B063D">
            <w:rPr>
              <w:color w:val="A33662" w:themeColor="accent1"/>
              <w:sz w:val="14"/>
            </w:rPr>
            <w:fldChar w:fldCharType="separate"/>
          </w:r>
          <w:r w:rsidRPr="006B063D">
            <w:rPr>
              <w:color w:val="A33662" w:themeColor="accent1"/>
              <w:sz w:val="14"/>
            </w:rPr>
            <w:t>1</w:t>
          </w:r>
          <w:r w:rsidRPr="006B063D">
            <w:rPr>
              <w:color w:val="A33662" w:themeColor="accent1"/>
              <w:sz w:val="14"/>
            </w:rPr>
            <w:fldChar w:fldCharType="end"/>
          </w:r>
          <w:r w:rsidRPr="006B063D">
            <w:rPr>
              <w:color w:val="A33662" w:themeColor="accent1"/>
              <w:sz w:val="14"/>
            </w:rPr>
            <w:t> (</w:t>
          </w:r>
          <w:r w:rsidRPr="006B063D">
            <w:rPr>
              <w:color w:val="A33662" w:themeColor="accent1"/>
              <w:sz w:val="14"/>
            </w:rPr>
            <w:fldChar w:fldCharType="begin"/>
          </w:r>
          <w:r w:rsidRPr="006B063D">
            <w:rPr>
              <w:color w:val="A33662" w:themeColor="accent1"/>
              <w:sz w:val="14"/>
            </w:rPr>
            <w:instrText>NUMPAGES  \* Arabic  \* MERGEFORMAT</w:instrText>
          </w:r>
          <w:r w:rsidRPr="006B063D">
            <w:rPr>
              <w:color w:val="A33662" w:themeColor="accent1"/>
              <w:sz w:val="14"/>
            </w:rPr>
            <w:fldChar w:fldCharType="separate"/>
          </w:r>
          <w:r w:rsidRPr="006B063D">
            <w:rPr>
              <w:color w:val="A33662" w:themeColor="accent1"/>
              <w:sz w:val="14"/>
            </w:rPr>
            <w:t>11</w:t>
          </w:r>
          <w:r w:rsidRPr="006B063D">
            <w:rPr>
              <w:color w:val="A33662" w:themeColor="accent1"/>
              <w:sz w:val="14"/>
            </w:rPr>
            <w:fldChar w:fldCharType="end"/>
          </w:r>
          <w:r w:rsidRPr="006B063D">
            <w:rPr>
              <w:color w:val="A33662" w:themeColor="accent1"/>
              <w:sz w:val="14"/>
            </w:rPr>
            <w:t>)</w:t>
          </w:r>
        </w:p>
      </w:tc>
    </w:tr>
  </w:tbl>
  <w:p w14:paraId="423EDF30" w14:textId="77777777" w:rsidR="00302058" w:rsidRPr="006B063D" w:rsidRDefault="00302058">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14C768" w14:textId="77777777" w:rsidR="00D741BC" w:rsidRPr="006B063D" w:rsidRDefault="00D741BC" w:rsidP="000E2576">
      <w:r w:rsidRPr="006B063D">
        <w:separator/>
      </w:r>
    </w:p>
  </w:footnote>
  <w:footnote w:type="continuationSeparator" w:id="0">
    <w:p w14:paraId="4B66AFDD" w14:textId="77777777" w:rsidR="00D741BC" w:rsidRPr="006B063D" w:rsidRDefault="00D741BC" w:rsidP="000E2576">
      <w:r w:rsidRPr="006B063D">
        <w:continuationSeparator/>
      </w:r>
    </w:p>
  </w:footnote>
  <w:footnote w:type="continuationNotice" w:id="1">
    <w:p w14:paraId="5F7012ED" w14:textId="77777777" w:rsidR="00D741BC" w:rsidRPr="006B063D" w:rsidRDefault="00D741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837EF" w14:textId="77777777" w:rsidR="007F66C8" w:rsidRDefault="007F66C8">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6B063D" w14:paraId="7661081F" w14:textId="77777777" w:rsidTr="00146B6A">
      <w:trPr>
        <w:trHeight w:val="751"/>
      </w:trPr>
      <w:tc>
        <w:tcPr>
          <w:tcW w:w="3327" w:type="dxa"/>
          <w:vAlign w:val="bottom"/>
        </w:tcPr>
        <w:p w14:paraId="21222EF8" w14:textId="77777777" w:rsidR="00801A8B" w:rsidRPr="006B063D" w:rsidRDefault="00801A8B" w:rsidP="005E4C67">
          <w:r w:rsidRPr="006B063D">
            <w:rPr>
              <w:noProof/>
            </w:rPr>
            <w:drawing>
              <wp:inline distT="0" distB="0" distL="0" distR="0" wp14:anchorId="6C1F8E76" wp14:editId="11A938B6">
                <wp:extent cx="1085353" cy="36817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37709DC3" w14:textId="1F795C18" w:rsidR="00801A8B" w:rsidRPr="006B063D" w:rsidRDefault="00E01649" w:rsidP="00CC6BD7">
          <w:pPr>
            <w:pStyle w:val="Sidhuvud"/>
            <w:jc w:val="left"/>
          </w:pPr>
          <w:r w:rsidRPr="006B063D">
            <w:t>Författare:</w:t>
          </w:r>
          <w:r w:rsidR="00801A8B" w:rsidRPr="006B063D">
            <w:t xml:space="preserve"> </w:t>
          </w:r>
          <w:sdt>
            <w:sdtPr>
              <w:alias w:val="Författare"/>
              <w:tag w:val=""/>
              <w:id w:val="810285013"/>
              <w:placeholder>
                <w:docPart w:val="0A064A9D10924B76A37077AEA1BA4558"/>
              </w:placeholder>
              <w:dataBinding w:prefixMappings="xmlns:ns0='http://purl.org/dc/elements/1.1/' xmlns:ns1='http://schemas.openxmlformats.org/package/2006/metadata/core-properties' " w:xpath="/ns1:coreProperties[1]/ns0:creator[1]" w:storeItemID="{6C3C8BC8-F283-45AE-878A-BAB7291924A1}"/>
              <w:text/>
            </w:sdtPr>
            <w:sdtContent>
              <w:r w:rsidR="00C42B82">
                <w:t>Siltberg, thomas</w:t>
              </w:r>
            </w:sdtContent>
          </w:sdt>
          <w:r w:rsidR="00801A8B" w:rsidRPr="006B063D">
            <w:t xml:space="preserve"> </w:t>
          </w:r>
          <w:r w:rsidR="0056032B" w:rsidRPr="006B063D">
            <w:rPr>
              <w:color w:val="A33662" w:themeColor="accent1"/>
            </w:rPr>
            <w:t>|</w:t>
          </w:r>
          <w:r w:rsidR="0056032B" w:rsidRPr="006B063D">
            <w:t xml:space="preserve"> DOKUMENTÄGARE </w:t>
          </w:r>
          <w:r w:rsidR="00C42B82">
            <w:rPr>
              <w:rFonts w:asciiTheme="minorHAnsi" w:hAnsiTheme="minorHAnsi" w:cstheme="minorHAnsi"/>
              <w:sz w:val="15"/>
              <w:szCs w:val="15"/>
            </w:rPr>
            <w:t>Tjänstekontraktsförvaltningen, Inera</w:t>
          </w:r>
          <w:r w:rsidR="0056032B" w:rsidRPr="006B063D">
            <w:rPr>
              <w:color w:val="A33662" w:themeColor="accent1"/>
            </w:rPr>
            <w:t xml:space="preserve"> </w:t>
          </w:r>
          <w:r w:rsidR="00801A8B" w:rsidRPr="006B063D">
            <w:rPr>
              <w:color w:val="A33662" w:themeColor="accent1"/>
            </w:rPr>
            <w:t>|</w:t>
          </w:r>
          <w:r w:rsidR="00801A8B" w:rsidRPr="006B063D">
            <w:t xml:space="preserve"> </w:t>
          </w:r>
          <w:r w:rsidR="00CC6BD7" w:rsidRPr="006B063D">
            <w:br/>
          </w:r>
          <w:r w:rsidR="00801A8B" w:rsidRPr="006B063D">
            <w:t>Version</w:t>
          </w:r>
          <w:r w:rsidRPr="006B063D">
            <w:t>:</w:t>
          </w:r>
          <w:r w:rsidR="00801A8B" w:rsidRPr="006B063D">
            <w:t xml:space="preserve"> </w:t>
          </w:r>
          <w:r w:rsidR="00C42B82">
            <w:rPr>
              <w:rFonts w:asciiTheme="minorHAnsi" w:hAnsiTheme="minorHAnsi" w:cstheme="minorHAnsi"/>
              <w:sz w:val="15"/>
              <w:szCs w:val="15"/>
            </w:rPr>
            <w:t>3.0</w:t>
          </w:r>
          <w:r w:rsidR="00801A8B" w:rsidRPr="006B063D">
            <w:t xml:space="preserve"> </w:t>
          </w:r>
          <w:r w:rsidR="00801A8B" w:rsidRPr="006B063D">
            <w:rPr>
              <w:color w:val="A33662" w:themeColor="accent1"/>
            </w:rPr>
            <w:t>|</w:t>
          </w:r>
          <w:r w:rsidR="00801A8B" w:rsidRPr="006B063D">
            <w:t xml:space="preserve"> datum</w:t>
          </w:r>
          <w:r w:rsidRPr="006B063D">
            <w:t>:</w:t>
          </w:r>
          <w:r w:rsidR="00801A8B" w:rsidRPr="006B063D">
            <w:t xml:space="preserve"> </w:t>
          </w:r>
          <w:sdt>
            <w:sdtPr>
              <w:rPr>
                <w:rFonts w:asciiTheme="minorHAnsi" w:hAnsiTheme="minorHAnsi" w:cstheme="minorHAnsi"/>
                <w:sz w:val="15"/>
                <w:szCs w:val="15"/>
              </w:rPr>
              <w:id w:val="-786121496"/>
              <w:date w:fullDate="2024-05-28T00:00:00Z">
                <w:dateFormat w:val="yyyy-MM-dd"/>
                <w:lid w:val="sv-SE"/>
                <w:storeMappedDataAs w:val="dateTime"/>
                <w:calendar w:val="gregorian"/>
              </w:date>
            </w:sdtPr>
            <w:sdtContent>
              <w:r w:rsidR="005B214D">
                <w:rPr>
                  <w:rFonts w:asciiTheme="minorHAnsi" w:hAnsiTheme="minorHAnsi" w:cstheme="minorHAnsi"/>
                  <w:sz w:val="15"/>
                  <w:szCs w:val="15"/>
                </w:rPr>
                <w:t>202</w:t>
              </w:r>
              <w:r w:rsidR="007F66C8">
                <w:rPr>
                  <w:rFonts w:asciiTheme="minorHAnsi" w:hAnsiTheme="minorHAnsi" w:cstheme="minorHAnsi"/>
                  <w:sz w:val="15"/>
                  <w:szCs w:val="15"/>
                </w:rPr>
                <w:t>4</w:t>
              </w:r>
              <w:r w:rsidR="005B214D">
                <w:rPr>
                  <w:rFonts w:asciiTheme="minorHAnsi" w:hAnsiTheme="minorHAnsi" w:cstheme="minorHAnsi"/>
                  <w:sz w:val="15"/>
                  <w:szCs w:val="15"/>
                </w:rPr>
                <w:t>-0</w:t>
              </w:r>
              <w:r w:rsidR="007F66C8">
                <w:rPr>
                  <w:rFonts w:asciiTheme="minorHAnsi" w:hAnsiTheme="minorHAnsi" w:cstheme="minorHAnsi"/>
                  <w:sz w:val="15"/>
                  <w:szCs w:val="15"/>
                </w:rPr>
                <w:t>5</w:t>
              </w:r>
              <w:r w:rsidR="005B214D">
                <w:rPr>
                  <w:rFonts w:asciiTheme="minorHAnsi" w:hAnsiTheme="minorHAnsi" w:cstheme="minorHAnsi"/>
                  <w:sz w:val="15"/>
                  <w:szCs w:val="15"/>
                </w:rPr>
                <w:t>-2</w:t>
              </w:r>
              <w:r w:rsidR="007F66C8">
                <w:rPr>
                  <w:rFonts w:asciiTheme="minorHAnsi" w:hAnsiTheme="minorHAnsi" w:cstheme="minorHAnsi"/>
                  <w:sz w:val="15"/>
                  <w:szCs w:val="15"/>
                </w:rPr>
                <w:t>8</w:t>
              </w:r>
            </w:sdtContent>
          </w:sdt>
        </w:p>
      </w:tc>
    </w:tr>
  </w:tbl>
  <w:p w14:paraId="038175A4" w14:textId="77777777" w:rsidR="00801A8B" w:rsidRPr="006B063D" w:rsidRDefault="00801A8B" w:rsidP="005E4C67">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80B1C" w14:textId="77777777" w:rsidR="007F66C8" w:rsidRDefault="007F66C8">
    <w:pPr>
      <w:pStyle w:val="Sidhuvud"/>
    </w:pPr>
  </w:p>
</w:hdr>
</file>

<file path=word/intelligence2.xml><?xml version="1.0" encoding="utf-8"?>
<int2:intelligence xmlns:int2="http://schemas.microsoft.com/office/intelligence/2020/intelligence" xmlns:oel="http://schemas.microsoft.com/office/2019/extlst">
  <int2:observations>
    <int2:textHash int2:hashCode="HQK+BNgTq9kj4U" int2:id="XxCezFuN">
      <int2:state int2:value="Rejected" int2:type="AugLoop_Text_Critique"/>
    </int2:textHash>
    <int2:textHash int2:hashCode="HbkFkLryFE7I2V" int2:id="mN3rkdM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D438FD6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7919EA"/>
    <w:multiLevelType w:val="hybridMultilevel"/>
    <w:tmpl w:val="A82074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0530227A"/>
    <w:multiLevelType w:val="multilevel"/>
    <w:tmpl w:val="1F88F1F2"/>
    <w:lvl w:ilvl="0">
      <w:start w:val="1"/>
      <w:numFmt w:val="bullet"/>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1"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3" w15:restartNumberingAfterBreak="0">
    <w:nsid w:val="0CE3152D"/>
    <w:multiLevelType w:val="hybridMultilevel"/>
    <w:tmpl w:val="D05E3A5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0D3D178D"/>
    <w:multiLevelType w:val="hybridMultilevel"/>
    <w:tmpl w:val="448288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5" w15:restartNumberingAfterBreak="0">
    <w:nsid w:val="1A6A1988"/>
    <w:multiLevelType w:val="multilevel"/>
    <w:tmpl w:val="A72E3DC2"/>
    <w:lvl w:ilvl="0">
      <w:start w:val="1"/>
      <w:numFmt w:val="decimal"/>
      <w:pStyle w:val="Numreradrubrik1"/>
      <w:lvlText w:val="%1"/>
      <w:lvlJc w:val="left"/>
      <w:pPr>
        <w:ind w:left="851" w:hanging="851"/>
      </w:pPr>
      <w:rPr>
        <w:rFonts w:hint="default"/>
        <w:i w:val="0"/>
        <w:iCs w:val="0"/>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6B06683"/>
    <w:multiLevelType w:val="hybridMultilevel"/>
    <w:tmpl w:val="18B4F78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8614997"/>
    <w:multiLevelType w:val="hybridMultilevel"/>
    <w:tmpl w:val="D7DA7B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A6B18B0"/>
    <w:multiLevelType w:val="hybridMultilevel"/>
    <w:tmpl w:val="8A74F4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41C5FAB"/>
    <w:multiLevelType w:val="hybridMultilevel"/>
    <w:tmpl w:val="C9708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8AF63C3"/>
    <w:multiLevelType w:val="multilevel"/>
    <w:tmpl w:val="50846754"/>
    <w:styleLink w:val="111111"/>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2A45FCA"/>
    <w:multiLevelType w:val="hybridMultilevel"/>
    <w:tmpl w:val="B2ECBBAA"/>
    <w:lvl w:ilvl="0" w:tplc="C91CF138">
      <w:start w:val="5"/>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31378C2"/>
    <w:multiLevelType w:val="hybridMultilevel"/>
    <w:tmpl w:val="E5D0132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39B521C"/>
    <w:multiLevelType w:val="hybridMultilevel"/>
    <w:tmpl w:val="A754DDE4"/>
    <w:lvl w:ilvl="0" w:tplc="041D0001">
      <w:numFmt w:val="bullet"/>
      <w:lvlText w:val=""/>
      <w:lvlJc w:val="left"/>
      <w:pPr>
        <w:ind w:left="720" w:hanging="360"/>
      </w:pPr>
      <w:rPr>
        <w:rFonts w:ascii="Symbol" w:eastAsia="Times New Roman" w:hAnsi="Symbol"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436041F"/>
    <w:multiLevelType w:val="hybridMultilevel"/>
    <w:tmpl w:val="B7420F0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6" w15:restartNumberingAfterBreak="0">
    <w:nsid w:val="454E7913"/>
    <w:multiLevelType w:val="hybridMultilevel"/>
    <w:tmpl w:val="3B269CC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27" w15:restartNumberingAfterBreak="0">
    <w:nsid w:val="47967878"/>
    <w:multiLevelType w:val="hybridMultilevel"/>
    <w:tmpl w:val="91E0A51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4DAA45E6"/>
    <w:multiLevelType w:val="multilevel"/>
    <w:tmpl w:val="50846754"/>
    <w:numStyleLink w:val="111111"/>
  </w:abstractNum>
  <w:abstractNum w:abstractNumId="29" w15:restartNumberingAfterBreak="0">
    <w:nsid w:val="5CB02770"/>
    <w:multiLevelType w:val="hybridMultilevel"/>
    <w:tmpl w:val="9CB8C200"/>
    <w:lvl w:ilvl="0" w:tplc="84ECF78E">
      <w:numFmt w:val="bullet"/>
      <w:lvlText w:val="-"/>
      <w:lvlJc w:val="left"/>
      <w:pPr>
        <w:ind w:left="720" w:hanging="360"/>
      </w:pPr>
      <w:rPr>
        <w:rFonts w:ascii="Georgia" w:eastAsia="Calibri" w:hAnsi="Georgia" w:cs="Times New Roman" w:hint="default"/>
      </w:rPr>
    </w:lvl>
    <w:lvl w:ilvl="1" w:tplc="041D0003">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2021F6E"/>
    <w:multiLevelType w:val="multilevel"/>
    <w:tmpl w:val="F34C31BC"/>
    <w:lvl w:ilvl="0">
      <w:start w:val="1"/>
      <w:numFmt w:val="decimal"/>
      <w:pStyle w:val="SoSNumreradlista"/>
      <w:lvlText w:val="%1. "/>
      <w:lvlJc w:val="left"/>
      <w:pPr>
        <w:ind w:left="255" w:hanging="255"/>
      </w:pPr>
    </w:lvl>
    <w:lvl w:ilvl="1">
      <w:numFmt w:val="decimal"/>
      <w:lvlText w:val="−"/>
      <w:lvlJc w:val="left"/>
      <w:pPr>
        <w:tabs>
          <w:tab w:val="num" w:pos="198"/>
        </w:tabs>
        <w:ind w:left="391" w:hanging="193"/>
      </w:pPr>
      <w:rPr>
        <w:rFonts w:ascii="Arial" w:hAnsi="Arial" w:cs="Times New Roman" w:hint="default"/>
      </w:rPr>
    </w:lvl>
    <w:lvl w:ilvl="2">
      <w:numFmt w:val="decimal"/>
      <w:lvlText w:val="»"/>
      <w:lvlJc w:val="left"/>
      <w:pPr>
        <w:ind w:left="522" w:hanging="131"/>
      </w:pPr>
      <w:rPr>
        <w:rFonts w:ascii="Arial" w:hAnsi="Arial" w:cs="Times New Roman" w:hint="default"/>
        <w:b w:val="0"/>
        <w:i/>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34D4298"/>
    <w:multiLevelType w:val="hybridMultilevel"/>
    <w:tmpl w:val="F8580A0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53457E5"/>
    <w:multiLevelType w:val="hybridMultilevel"/>
    <w:tmpl w:val="883E23F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54724A4"/>
    <w:multiLevelType w:val="hybridMultilevel"/>
    <w:tmpl w:val="C1767B3C"/>
    <w:lvl w:ilvl="0" w:tplc="041D0001">
      <w:start w:val="1"/>
      <w:numFmt w:val="bullet"/>
      <w:lvlText w:val=""/>
      <w:lvlJc w:val="left"/>
      <w:pPr>
        <w:ind w:left="3479" w:hanging="360"/>
      </w:pPr>
      <w:rPr>
        <w:rFonts w:ascii="Symbol" w:hAnsi="Symbol" w:hint="default"/>
      </w:rPr>
    </w:lvl>
    <w:lvl w:ilvl="1" w:tplc="041D0003" w:tentative="1">
      <w:start w:val="1"/>
      <w:numFmt w:val="bullet"/>
      <w:lvlText w:val="o"/>
      <w:lvlJc w:val="left"/>
      <w:pPr>
        <w:ind w:left="4199" w:hanging="360"/>
      </w:pPr>
      <w:rPr>
        <w:rFonts w:ascii="Courier New" w:hAnsi="Courier New" w:cs="Courier New" w:hint="default"/>
      </w:rPr>
    </w:lvl>
    <w:lvl w:ilvl="2" w:tplc="041D0005" w:tentative="1">
      <w:start w:val="1"/>
      <w:numFmt w:val="bullet"/>
      <w:lvlText w:val=""/>
      <w:lvlJc w:val="left"/>
      <w:pPr>
        <w:ind w:left="4919" w:hanging="360"/>
      </w:pPr>
      <w:rPr>
        <w:rFonts w:ascii="Wingdings" w:hAnsi="Wingdings" w:hint="default"/>
      </w:rPr>
    </w:lvl>
    <w:lvl w:ilvl="3" w:tplc="041D0001" w:tentative="1">
      <w:start w:val="1"/>
      <w:numFmt w:val="bullet"/>
      <w:lvlText w:val=""/>
      <w:lvlJc w:val="left"/>
      <w:pPr>
        <w:ind w:left="5639" w:hanging="360"/>
      </w:pPr>
      <w:rPr>
        <w:rFonts w:ascii="Symbol" w:hAnsi="Symbol" w:hint="default"/>
      </w:rPr>
    </w:lvl>
    <w:lvl w:ilvl="4" w:tplc="041D0003" w:tentative="1">
      <w:start w:val="1"/>
      <w:numFmt w:val="bullet"/>
      <w:lvlText w:val="o"/>
      <w:lvlJc w:val="left"/>
      <w:pPr>
        <w:ind w:left="6359" w:hanging="360"/>
      </w:pPr>
      <w:rPr>
        <w:rFonts w:ascii="Courier New" w:hAnsi="Courier New" w:cs="Courier New" w:hint="default"/>
      </w:rPr>
    </w:lvl>
    <w:lvl w:ilvl="5" w:tplc="041D0005" w:tentative="1">
      <w:start w:val="1"/>
      <w:numFmt w:val="bullet"/>
      <w:lvlText w:val=""/>
      <w:lvlJc w:val="left"/>
      <w:pPr>
        <w:ind w:left="7079" w:hanging="360"/>
      </w:pPr>
      <w:rPr>
        <w:rFonts w:ascii="Wingdings" w:hAnsi="Wingdings" w:hint="default"/>
      </w:rPr>
    </w:lvl>
    <w:lvl w:ilvl="6" w:tplc="041D0001" w:tentative="1">
      <w:start w:val="1"/>
      <w:numFmt w:val="bullet"/>
      <w:lvlText w:val=""/>
      <w:lvlJc w:val="left"/>
      <w:pPr>
        <w:ind w:left="7799" w:hanging="360"/>
      </w:pPr>
      <w:rPr>
        <w:rFonts w:ascii="Symbol" w:hAnsi="Symbol" w:hint="default"/>
      </w:rPr>
    </w:lvl>
    <w:lvl w:ilvl="7" w:tplc="041D0003" w:tentative="1">
      <w:start w:val="1"/>
      <w:numFmt w:val="bullet"/>
      <w:lvlText w:val="o"/>
      <w:lvlJc w:val="left"/>
      <w:pPr>
        <w:ind w:left="8519" w:hanging="360"/>
      </w:pPr>
      <w:rPr>
        <w:rFonts w:ascii="Courier New" w:hAnsi="Courier New" w:cs="Courier New" w:hint="default"/>
      </w:rPr>
    </w:lvl>
    <w:lvl w:ilvl="8" w:tplc="041D0005" w:tentative="1">
      <w:start w:val="1"/>
      <w:numFmt w:val="bullet"/>
      <w:lvlText w:val=""/>
      <w:lvlJc w:val="left"/>
      <w:pPr>
        <w:ind w:left="9239" w:hanging="360"/>
      </w:pPr>
      <w:rPr>
        <w:rFonts w:ascii="Wingdings" w:hAnsi="Wingdings" w:hint="default"/>
      </w:rPr>
    </w:lvl>
  </w:abstractNum>
  <w:abstractNum w:abstractNumId="34" w15:restartNumberingAfterBreak="0">
    <w:nsid w:val="73543F63"/>
    <w:multiLevelType w:val="hybridMultilevel"/>
    <w:tmpl w:val="56402AF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5"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40E0FC1"/>
    <w:multiLevelType w:val="multilevel"/>
    <w:tmpl w:val="208292D2"/>
    <w:lvl w:ilvl="0">
      <w:start w:val="1"/>
      <w:numFmt w:val="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7" w15:restartNumberingAfterBreak="0">
    <w:nsid w:val="78A1077F"/>
    <w:multiLevelType w:val="hybridMultilevel"/>
    <w:tmpl w:val="14A8D1B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num w:numId="1" w16cid:durableId="1745839629">
    <w:abstractNumId w:val="35"/>
  </w:num>
  <w:num w:numId="2" w16cid:durableId="1338998500">
    <w:abstractNumId w:val="3"/>
  </w:num>
  <w:num w:numId="3" w16cid:durableId="1548420207">
    <w:abstractNumId w:val="2"/>
  </w:num>
  <w:num w:numId="4" w16cid:durableId="1016731682">
    <w:abstractNumId w:val="1"/>
  </w:num>
  <w:num w:numId="5" w16cid:durableId="461769583">
    <w:abstractNumId w:val="0"/>
  </w:num>
  <w:num w:numId="6" w16cid:durableId="1205290510">
    <w:abstractNumId w:val="10"/>
  </w:num>
  <w:num w:numId="7" w16cid:durableId="52394517">
    <w:abstractNumId w:val="7"/>
  </w:num>
  <w:num w:numId="8" w16cid:durableId="177157300">
    <w:abstractNumId w:val="6"/>
  </w:num>
  <w:num w:numId="9" w16cid:durableId="1783181096">
    <w:abstractNumId w:val="5"/>
  </w:num>
  <w:num w:numId="10" w16cid:durableId="1244799581">
    <w:abstractNumId w:val="4"/>
  </w:num>
  <w:num w:numId="11" w16cid:durableId="1969821534">
    <w:abstractNumId w:val="12"/>
  </w:num>
  <w:num w:numId="12" w16cid:durableId="575626184">
    <w:abstractNumId w:val="10"/>
  </w:num>
  <w:num w:numId="13" w16cid:durableId="1509252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4433391">
    <w:abstractNumId w:val="15"/>
  </w:num>
  <w:num w:numId="15" w16cid:durableId="89933171">
    <w:abstractNumId w:val="11"/>
  </w:num>
  <w:num w:numId="16" w16cid:durableId="240532519">
    <w:abstractNumId w:val="19"/>
  </w:num>
  <w:num w:numId="17" w16cid:durableId="18624805">
    <w:abstractNumId w:val="8"/>
  </w:num>
  <w:num w:numId="18" w16cid:durableId="1192954259">
    <w:abstractNumId w:val="17"/>
  </w:num>
  <w:num w:numId="19" w16cid:durableId="1379821885">
    <w:abstractNumId w:val="22"/>
  </w:num>
  <w:num w:numId="20" w16cid:durableId="910576669">
    <w:abstractNumId w:val="36"/>
  </w:num>
  <w:num w:numId="21" w16cid:durableId="1450128452">
    <w:abstractNumId w:val="29"/>
  </w:num>
  <w:num w:numId="22" w16cid:durableId="1618639830">
    <w:abstractNumId w:val="27"/>
  </w:num>
  <w:num w:numId="23" w16cid:durableId="1136988229">
    <w:abstractNumId w:val="37"/>
  </w:num>
  <w:num w:numId="24" w16cid:durableId="952513475">
    <w:abstractNumId w:val="30"/>
  </w:num>
  <w:num w:numId="25" w16cid:durableId="482744751">
    <w:abstractNumId w:val="14"/>
  </w:num>
  <w:num w:numId="26" w16cid:durableId="472455702">
    <w:abstractNumId w:val="27"/>
  </w:num>
  <w:num w:numId="27" w16cid:durableId="1402799021">
    <w:abstractNumId w:val="34"/>
  </w:num>
  <w:num w:numId="28" w16cid:durableId="588074877">
    <w:abstractNumId w:val="25"/>
  </w:num>
  <w:num w:numId="29" w16cid:durableId="2140487339">
    <w:abstractNumId w:val="26"/>
  </w:num>
  <w:num w:numId="30" w16cid:durableId="241961369">
    <w:abstractNumId w:val="20"/>
  </w:num>
  <w:num w:numId="31" w16cid:durableId="1255822013">
    <w:abstractNumId w:val="32"/>
  </w:num>
  <w:num w:numId="32" w16cid:durableId="1587226376">
    <w:abstractNumId w:val="31"/>
  </w:num>
  <w:num w:numId="33" w16cid:durableId="1787460747">
    <w:abstractNumId w:val="9"/>
  </w:num>
  <w:num w:numId="34" w16cid:durableId="1271426351">
    <w:abstractNumId w:val="18"/>
  </w:num>
  <w:num w:numId="35" w16cid:durableId="293297976">
    <w:abstractNumId w:val="24"/>
  </w:num>
  <w:num w:numId="36" w16cid:durableId="539585281">
    <w:abstractNumId w:val="16"/>
  </w:num>
  <w:num w:numId="37" w16cid:durableId="2145124844">
    <w:abstractNumId w:val="13"/>
  </w:num>
  <w:num w:numId="38" w16cid:durableId="1993484611">
    <w:abstractNumId w:val="33"/>
  </w:num>
  <w:num w:numId="39" w16cid:durableId="889144895">
    <w:abstractNumId w:val="23"/>
  </w:num>
  <w:num w:numId="40" w16cid:durableId="1776975758">
    <w:abstractNumId w:val="21"/>
  </w:num>
  <w:num w:numId="41" w16cid:durableId="109609565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E2E"/>
    <w:rsid w:val="00000DA2"/>
    <w:rsid w:val="00001464"/>
    <w:rsid w:val="00002ADA"/>
    <w:rsid w:val="00002B35"/>
    <w:rsid w:val="00002E7D"/>
    <w:rsid w:val="0000378B"/>
    <w:rsid w:val="00004B08"/>
    <w:rsid w:val="00005112"/>
    <w:rsid w:val="00005124"/>
    <w:rsid w:val="000070FC"/>
    <w:rsid w:val="00007A0D"/>
    <w:rsid w:val="00010CDF"/>
    <w:rsid w:val="00010E1D"/>
    <w:rsid w:val="000124AB"/>
    <w:rsid w:val="00012E5D"/>
    <w:rsid w:val="000132E7"/>
    <w:rsid w:val="00013449"/>
    <w:rsid w:val="00013497"/>
    <w:rsid w:val="000139CE"/>
    <w:rsid w:val="00014924"/>
    <w:rsid w:val="00014F50"/>
    <w:rsid w:val="0001505F"/>
    <w:rsid w:val="0001612E"/>
    <w:rsid w:val="00017595"/>
    <w:rsid w:val="00017B95"/>
    <w:rsid w:val="00020DFD"/>
    <w:rsid w:val="000213C2"/>
    <w:rsid w:val="00021A72"/>
    <w:rsid w:val="00022845"/>
    <w:rsid w:val="00023CF5"/>
    <w:rsid w:val="00026B4C"/>
    <w:rsid w:val="00026D10"/>
    <w:rsid w:val="00026D4B"/>
    <w:rsid w:val="00027EA1"/>
    <w:rsid w:val="000304A9"/>
    <w:rsid w:val="0003102D"/>
    <w:rsid w:val="000317ED"/>
    <w:rsid w:val="000324D8"/>
    <w:rsid w:val="00032549"/>
    <w:rsid w:val="000328A1"/>
    <w:rsid w:val="00032908"/>
    <w:rsid w:val="00032CD3"/>
    <w:rsid w:val="00032CFF"/>
    <w:rsid w:val="00035021"/>
    <w:rsid w:val="00035243"/>
    <w:rsid w:val="00035827"/>
    <w:rsid w:val="0003665B"/>
    <w:rsid w:val="000378CA"/>
    <w:rsid w:val="00040F26"/>
    <w:rsid w:val="000428AA"/>
    <w:rsid w:val="00042AA5"/>
    <w:rsid w:val="0004305B"/>
    <w:rsid w:val="000452F4"/>
    <w:rsid w:val="0004616E"/>
    <w:rsid w:val="00047380"/>
    <w:rsid w:val="00047927"/>
    <w:rsid w:val="00047DCC"/>
    <w:rsid w:val="00050AD4"/>
    <w:rsid w:val="00050E79"/>
    <w:rsid w:val="00051028"/>
    <w:rsid w:val="00051630"/>
    <w:rsid w:val="00051F19"/>
    <w:rsid w:val="00053842"/>
    <w:rsid w:val="000541D6"/>
    <w:rsid w:val="00054C98"/>
    <w:rsid w:val="00054CDA"/>
    <w:rsid w:val="000566EB"/>
    <w:rsid w:val="00056E51"/>
    <w:rsid w:val="000570EF"/>
    <w:rsid w:val="00060CC2"/>
    <w:rsid w:val="000612B3"/>
    <w:rsid w:val="00062961"/>
    <w:rsid w:val="00063943"/>
    <w:rsid w:val="00063C10"/>
    <w:rsid w:val="00065329"/>
    <w:rsid w:val="00066973"/>
    <w:rsid w:val="00067513"/>
    <w:rsid w:val="00070142"/>
    <w:rsid w:val="00072A69"/>
    <w:rsid w:val="0007347E"/>
    <w:rsid w:val="0007387D"/>
    <w:rsid w:val="000743B5"/>
    <w:rsid w:val="00074A2B"/>
    <w:rsid w:val="0007515E"/>
    <w:rsid w:val="0007582E"/>
    <w:rsid w:val="0007592E"/>
    <w:rsid w:val="0007776A"/>
    <w:rsid w:val="000800CA"/>
    <w:rsid w:val="00081E07"/>
    <w:rsid w:val="00081ED1"/>
    <w:rsid w:val="00082B48"/>
    <w:rsid w:val="00082C2B"/>
    <w:rsid w:val="0008377A"/>
    <w:rsid w:val="00083807"/>
    <w:rsid w:val="00083ADD"/>
    <w:rsid w:val="00083D54"/>
    <w:rsid w:val="00083E44"/>
    <w:rsid w:val="000843BE"/>
    <w:rsid w:val="00084EC6"/>
    <w:rsid w:val="0008652C"/>
    <w:rsid w:val="000868E6"/>
    <w:rsid w:val="000879D1"/>
    <w:rsid w:val="00087AED"/>
    <w:rsid w:val="00087BBA"/>
    <w:rsid w:val="00090C62"/>
    <w:rsid w:val="00092194"/>
    <w:rsid w:val="0009255A"/>
    <w:rsid w:val="000927CE"/>
    <w:rsid w:val="000949CC"/>
    <w:rsid w:val="00095470"/>
    <w:rsid w:val="00095D27"/>
    <w:rsid w:val="00096665"/>
    <w:rsid w:val="00096B7B"/>
    <w:rsid w:val="00096F8E"/>
    <w:rsid w:val="000975CE"/>
    <w:rsid w:val="00097992"/>
    <w:rsid w:val="00097D22"/>
    <w:rsid w:val="000A0140"/>
    <w:rsid w:val="000A0536"/>
    <w:rsid w:val="000A0C2A"/>
    <w:rsid w:val="000A0C75"/>
    <w:rsid w:val="000A0F93"/>
    <w:rsid w:val="000A1688"/>
    <w:rsid w:val="000A259F"/>
    <w:rsid w:val="000A3ACB"/>
    <w:rsid w:val="000A42C5"/>
    <w:rsid w:val="000A46CB"/>
    <w:rsid w:val="000A49DD"/>
    <w:rsid w:val="000A4A9F"/>
    <w:rsid w:val="000A4F7A"/>
    <w:rsid w:val="000A5862"/>
    <w:rsid w:val="000A5A4C"/>
    <w:rsid w:val="000A63D0"/>
    <w:rsid w:val="000A6BDF"/>
    <w:rsid w:val="000A73D7"/>
    <w:rsid w:val="000A7ED4"/>
    <w:rsid w:val="000B1959"/>
    <w:rsid w:val="000B1C53"/>
    <w:rsid w:val="000B3DEF"/>
    <w:rsid w:val="000B420C"/>
    <w:rsid w:val="000B64F9"/>
    <w:rsid w:val="000B68BC"/>
    <w:rsid w:val="000C19EE"/>
    <w:rsid w:val="000C1BE0"/>
    <w:rsid w:val="000C2B25"/>
    <w:rsid w:val="000C3876"/>
    <w:rsid w:val="000C39B9"/>
    <w:rsid w:val="000C5EC8"/>
    <w:rsid w:val="000C60B1"/>
    <w:rsid w:val="000C60F9"/>
    <w:rsid w:val="000C63E0"/>
    <w:rsid w:val="000C7422"/>
    <w:rsid w:val="000D1B83"/>
    <w:rsid w:val="000D1FD2"/>
    <w:rsid w:val="000D254C"/>
    <w:rsid w:val="000D2874"/>
    <w:rsid w:val="000D29F7"/>
    <w:rsid w:val="000D3C91"/>
    <w:rsid w:val="000D4286"/>
    <w:rsid w:val="000D518D"/>
    <w:rsid w:val="000D5500"/>
    <w:rsid w:val="000D5784"/>
    <w:rsid w:val="000D6197"/>
    <w:rsid w:val="000D6F93"/>
    <w:rsid w:val="000D787A"/>
    <w:rsid w:val="000D7DE5"/>
    <w:rsid w:val="000E04AD"/>
    <w:rsid w:val="000E16C2"/>
    <w:rsid w:val="000E1F8A"/>
    <w:rsid w:val="000E213D"/>
    <w:rsid w:val="000E2499"/>
    <w:rsid w:val="000E2576"/>
    <w:rsid w:val="000E2A03"/>
    <w:rsid w:val="000E3591"/>
    <w:rsid w:val="000E3D6A"/>
    <w:rsid w:val="000E4C31"/>
    <w:rsid w:val="000E527F"/>
    <w:rsid w:val="000E555D"/>
    <w:rsid w:val="000E5752"/>
    <w:rsid w:val="000E584B"/>
    <w:rsid w:val="000E6D14"/>
    <w:rsid w:val="000E6E46"/>
    <w:rsid w:val="000E73FF"/>
    <w:rsid w:val="000F0E2A"/>
    <w:rsid w:val="000F1D09"/>
    <w:rsid w:val="000F2E62"/>
    <w:rsid w:val="000F2EF1"/>
    <w:rsid w:val="000F2F68"/>
    <w:rsid w:val="000F359A"/>
    <w:rsid w:val="000F3C05"/>
    <w:rsid w:val="000F3C9C"/>
    <w:rsid w:val="000F52A5"/>
    <w:rsid w:val="000F6951"/>
    <w:rsid w:val="00100697"/>
    <w:rsid w:val="00101799"/>
    <w:rsid w:val="001018F8"/>
    <w:rsid w:val="0010206C"/>
    <w:rsid w:val="00102CED"/>
    <w:rsid w:val="00103028"/>
    <w:rsid w:val="00104615"/>
    <w:rsid w:val="00104807"/>
    <w:rsid w:val="00106E6E"/>
    <w:rsid w:val="00107884"/>
    <w:rsid w:val="00110E71"/>
    <w:rsid w:val="00111A07"/>
    <w:rsid w:val="0011207E"/>
    <w:rsid w:val="001132EC"/>
    <w:rsid w:val="00114876"/>
    <w:rsid w:val="00114F3C"/>
    <w:rsid w:val="00115954"/>
    <w:rsid w:val="00115964"/>
    <w:rsid w:val="001163C3"/>
    <w:rsid w:val="001169F6"/>
    <w:rsid w:val="00117E4A"/>
    <w:rsid w:val="0012060C"/>
    <w:rsid w:val="00124DAC"/>
    <w:rsid w:val="00124FB2"/>
    <w:rsid w:val="00126588"/>
    <w:rsid w:val="001302E2"/>
    <w:rsid w:val="00130577"/>
    <w:rsid w:val="0013077A"/>
    <w:rsid w:val="00131376"/>
    <w:rsid w:val="0013177F"/>
    <w:rsid w:val="00131B2C"/>
    <w:rsid w:val="00131DED"/>
    <w:rsid w:val="001322A1"/>
    <w:rsid w:val="0013242A"/>
    <w:rsid w:val="00132CB4"/>
    <w:rsid w:val="001334FB"/>
    <w:rsid w:val="00134161"/>
    <w:rsid w:val="00134865"/>
    <w:rsid w:val="00134F30"/>
    <w:rsid w:val="00135E2E"/>
    <w:rsid w:val="0013603D"/>
    <w:rsid w:val="00136BE5"/>
    <w:rsid w:val="00136C6B"/>
    <w:rsid w:val="00137390"/>
    <w:rsid w:val="00140462"/>
    <w:rsid w:val="00140C6A"/>
    <w:rsid w:val="00141A7D"/>
    <w:rsid w:val="001425F9"/>
    <w:rsid w:val="00142663"/>
    <w:rsid w:val="00142667"/>
    <w:rsid w:val="00142671"/>
    <w:rsid w:val="00142866"/>
    <w:rsid w:val="00142E61"/>
    <w:rsid w:val="00143002"/>
    <w:rsid w:val="00144643"/>
    <w:rsid w:val="00144949"/>
    <w:rsid w:val="00144EF2"/>
    <w:rsid w:val="001453F3"/>
    <w:rsid w:val="00145641"/>
    <w:rsid w:val="0014577F"/>
    <w:rsid w:val="00146467"/>
    <w:rsid w:val="00146B6A"/>
    <w:rsid w:val="00150144"/>
    <w:rsid w:val="0015247C"/>
    <w:rsid w:val="001532DC"/>
    <w:rsid w:val="00153519"/>
    <w:rsid w:val="001537E9"/>
    <w:rsid w:val="00155589"/>
    <w:rsid w:val="00155592"/>
    <w:rsid w:val="00156468"/>
    <w:rsid w:val="00156A37"/>
    <w:rsid w:val="00156BE3"/>
    <w:rsid w:val="00156DC8"/>
    <w:rsid w:val="00156E81"/>
    <w:rsid w:val="00160201"/>
    <w:rsid w:val="001613D7"/>
    <w:rsid w:val="001621E3"/>
    <w:rsid w:val="0016267A"/>
    <w:rsid w:val="001636C7"/>
    <w:rsid w:val="001638D2"/>
    <w:rsid w:val="00163ECB"/>
    <w:rsid w:val="00164181"/>
    <w:rsid w:val="00164A11"/>
    <w:rsid w:val="001655BA"/>
    <w:rsid w:val="00166000"/>
    <w:rsid w:val="001677D9"/>
    <w:rsid w:val="0017188F"/>
    <w:rsid w:val="00172287"/>
    <w:rsid w:val="00172652"/>
    <w:rsid w:val="00173417"/>
    <w:rsid w:val="00173A50"/>
    <w:rsid w:val="00173AFB"/>
    <w:rsid w:val="00173DC0"/>
    <w:rsid w:val="00174154"/>
    <w:rsid w:val="00174D69"/>
    <w:rsid w:val="00176780"/>
    <w:rsid w:val="00180193"/>
    <w:rsid w:val="001813C2"/>
    <w:rsid w:val="00182F64"/>
    <w:rsid w:val="00183B32"/>
    <w:rsid w:val="00184015"/>
    <w:rsid w:val="0018450E"/>
    <w:rsid w:val="00185440"/>
    <w:rsid w:val="00186A82"/>
    <w:rsid w:val="00186F50"/>
    <w:rsid w:val="00190ED7"/>
    <w:rsid w:val="0019186E"/>
    <w:rsid w:val="00191C69"/>
    <w:rsid w:val="00192D01"/>
    <w:rsid w:val="001935EB"/>
    <w:rsid w:val="00193E3B"/>
    <w:rsid w:val="0019500C"/>
    <w:rsid w:val="0019680D"/>
    <w:rsid w:val="001A1D6F"/>
    <w:rsid w:val="001A238B"/>
    <w:rsid w:val="001A2590"/>
    <w:rsid w:val="001A3B02"/>
    <w:rsid w:val="001A3CF1"/>
    <w:rsid w:val="001A4DF4"/>
    <w:rsid w:val="001A6370"/>
    <w:rsid w:val="001A65AA"/>
    <w:rsid w:val="001A7D3F"/>
    <w:rsid w:val="001B13B8"/>
    <w:rsid w:val="001B1852"/>
    <w:rsid w:val="001B2002"/>
    <w:rsid w:val="001B2A7D"/>
    <w:rsid w:val="001B3CB4"/>
    <w:rsid w:val="001B4BB9"/>
    <w:rsid w:val="001B5DFA"/>
    <w:rsid w:val="001C0998"/>
    <w:rsid w:val="001C2124"/>
    <w:rsid w:val="001C2A4C"/>
    <w:rsid w:val="001C2D26"/>
    <w:rsid w:val="001C41AC"/>
    <w:rsid w:val="001C566C"/>
    <w:rsid w:val="001C6883"/>
    <w:rsid w:val="001C7285"/>
    <w:rsid w:val="001D0A9E"/>
    <w:rsid w:val="001D1501"/>
    <w:rsid w:val="001D1572"/>
    <w:rsid w:val="001D247D"/>
    <w:rsid w:val="001D2A66"/>
    <w:rsid w:val="001D3205"/>
    <w:rsid w:val="001D4382"/>
    <w:rsid w:val="001D43E6"/>
    <w:rsid w:val="001D56DE"/>
    <w:rsid w:val="001D594C"/>
    <w:rsid w:val="001D747C"/>
    <w:rsid w:val="001D793A"/>
    <w:rsid w:val="001E06A2"/>
    <w:rsid w:val="001E0CCF"/>
    <w:rsid w:val="001E1D78"/>
    <w:rsid w:val="001E338E"/>
    <w:rsid w:val="001E3CD5"/>
    <w:rsid w:val="001E4E49"/>
    <w:rsid w:val="001E52B3"/>
    <w:rsid w:val="001E5624"/>
    <w:rsid w:val="001E56BB"/>
    <w:rsid w:val="001E663A"/>
    <w:rsid w:val="001E678A"/>
    <w:rsid w:val="001E6D6F"/>
    <w:rsid w:val="001E7416"/>
    <w:rsid w:val="001E75F6"/>
    <w:rsid w:val="001E79B0"/>
    <w:rsid w:val="001F0505"/>
    <w:rsid w:val="001F07AB"/>
    <w:rsid w:val="001F0B9F"/>
    <w:rsid w:val="001F0E5A"/>
    <w:rsid w:val="001F28EC"/>
    <w:rsid w:val="001F47EA"/>
    <w:rsid w:val="001F7631"/>
    <w:rsid w:val="00200C7A"/>
    <w:rsid w:val="002018B5"/>
    <w:rsid w:val="00201BB0"/>
    <w:rsid w:val="002023DF"/>
    <w:rsid w:val="00203316"/>
    <w:rsid w:val="00203578"/>
    <w:rsid w:val="00203636"/>
    <w:rsid w:val="00204120"/>
    <w:rsid w:val="0020468E"/>
    <w:rsid w:val="00206564"/>
    <w:rsid w:val="002066D0"/>
    <w:rsid w:val="00206889"/>
    <w:rsid w:val="00207028"/>
    <w:rsid w:val="00211FEB"/>
    <w:rsid w:val="00212B1F"/>
    <w:rsid w:val="00213D84"/>
    <w:rsid w:val="0021440A"/>
    <w:rsid w:val="00214C5A"/>
    <w:rsid w:val="002151A6"/>
    <w:rsid w:val="0021531E"/>
    <w:rsid w:val="0021537D"/>
    <w:rsid w:val="00215869"/>
    <w:rsid w:val="00215AB6"/>
    <w:rsid w:val="0021685F"/>
    <w:rsid w:val="00216883"/>
    <w:rsid w:val="0021688B"/>
    <w:rsid w:val="00216D6B"/>
    <w:rsid w:val="00220070"/>
    <w:rsid w:val="00220246"/>
    <w:rsid w:val="00220B93"/>
    <w:rsid w:val="00220E06"/>
    <w:rsid w:val="00221F8D"/>
    <w:rsid w:val="0022231F"/>
    <w:rsid w:val="002255D9"/>
    <w:rsid w:val="00225695"/>
    <w:rsid w:val="002257C5"/>
    <w:rsid w:val="00225B2C"/>
    <w:rsid w:val="0022794D"/>
    <w:rsid w:val="00230162"/>
    <w:rsid w:val="00231347"/>
    <w:rsid w:val="002317CC"/>
    <w:rsid w:val="00232E40"/>
    <w:rsid w:val="0023309C"/>
    <w:rsid w:val="002346A2"/>
    <w:rsid w:val="00235229"/>
    <w:rsid w:val="00235637"/>
    <w:rsid w:val="00237D8B"/>
    <w:rsid w:val="00237F1D"/>
    <w:rsid w:val="0024006A"/>
    <w:rsid w:val="00241E62"/>
    <w:rsid w:val="002436BA"/>
    <w:rsid w:val="00244368"/>
    <w:rsid w:val="002448D9"/>
    <w:rsid w:val="00246036"/>
    <w:rsid w:val="002467DF"/>
    <w:rsid w:val="002469B0"/>
    <w:rsid w:val="00247375"/>
    <w:rsid w:val="0024745A"/>
    <w:rsid w:val="00250876"/>
    <w:rsid w:val="0025091F"/>
    <w:rsid w:val="00250B7E"/>
    <w:rsid w:val="00252376"/>
    <w:rsid w:val="00253D2B"/>
    <w:rsid w:val="00256588"/>
    <w:rsid w:val="00256717"/>
    <w:rsid w:val="00256D2A"/>
    <w:rsid w:val="002611BD"/>
    <w:rsid w:val="002611DF"/>
    <w:rsid w:val="002611ED"/>
    <w:rsid w:val="00261659"/>
    <w:rsid w:val="00262244"/>
    <w:rsid w:val="00264BA1"/>
    <w:rsid w:val="00265596"/>
    <w:rsid w:val="0026575D"/>
    <w:rsid w:val="002669D0"/>
    <w:rsid w:val="00266DF1"/>
    <w:rsid w:val="002670C5"/>
    <w:rsid w:val="002675E3"/>
    <w:rsid w:val="00267CAE"/>
    <w:rsid w:val="00270B40"/>
    <w:rsid w:val="002716D4"/>
    <w:rsid w:val="00271B80"/>
    <w:rsid w:val="00271DC7"/>
    <w:rsid w:val="00272C11"/>
    <w:rsid w:val="0027466E"/>
    <w:rsid w:val="00275749"/>
    <w:rsid w:val="00275852"/>
    <w:rsid w:val="002768D4"/>
    <w:rsid w:val="002772AA"/>
    <w:rsid w:val="0028002A"/>
    <w:rsid w:val="00280F5C"/>
    <w:rsid w:val="002835C9"/>
    <w:rsid w:val="00283A5B"/>
    <w:rsid w:val="002841C5"/>
    <w:rsid w:val="00284CF2"/>
    <w:rsid w:val="00287736"/>
    <w:rsid w:val="00287AA8"/>
    <w:rsid w:val="0029097E"/>
    <w:rsid w:val="00290F91"/>
    <w:rsid w:val="0029183F"/>
    <w:rsid w:val="00293672"/>
    <w:rsid w:val="00293DAB"/>
    <w:rsid w:val="00294136"/>
    <w:rsid w:val="002943A4"/>
    <w:rsid w:val="0029448E"/>
    <w:rsid w:val="00297AF0"/>
    <w:rsid w:val="00297C76"/>
    <w:rsid w:val="00297CE9"/>
    <w:rsid w:val="002A0C82"/>
    <w:rsid w:val="002A0E9B"/>
    <w:rsid w:val="002A2071"/>
    <w:rsid w:val="002A223C"/>
    <w:rsid w:val="002A2B9F"/>
    <w:rsid w:val="002A2F99"/>
    <w:rsid w:val="002A309A"/>
    <w:rsid w:val="002A3759"/>
    <w:rsid w:val="002A433D"/>
    <w:rsid w:val="002A5159"/>
    <w:rsid w:val="002A5BDC"/>
    <w:rsid w:val="002A63A7"/>
    <w:rsid w:val="002A7F92"/>
    <w:rsid w:val="002B09CF"/>
    <w:rsid w:val="002B1C7F"/>
    <w:rsid w:val="002B3371"/>
    <w:rsid w:val="002B3781"/>
    <w:rsid w:val="002B3E72"/>
    <w:rsid w:val="002B5CC2"/>
    <w:rsid w:val="002B6C1C"/>
    <w:rsid w:val="002B7AFA"/>
    <w:rsid w:val="002B7C1D"/>
    <w:rsid w:val="002B7EDB"/>
    <w:rsid w:val="002C057A"/>
    <w:rsid w:val="002C06C6"/>
    <w:rsid w:val="002C0BB0"/>
    <w:rsid w:val="002C2E76"/>
    <w:rsid w:val="002C401B"/>
    <w:rsid w:val="002C4610"/>
    <w:rsid w:val="002C66A6"/>
    <w:rsid w:val="002C684A"/>
    <w:rsid w:val="002C6CF0"/>
    <w:rsid w:val="002D05BB"/>
    <w:rsid w:val="002D1A4F"/>
    <w:rsid w:val="002D1E4B"/>
    <w:rsid w:val="002D1FA4"/>
    <w:rsid w:val="002D265C"/>
    <w:rsid w:val="002D321D"/>
    <w:rsid w:val="002D34B5"/>
    <w:rsid w:val="002D4A13"/>
    <w:rsid w:val="002D7217"/>
    <w:rsid w:val="002D7498"/>
    <w:rsid w:val="002D75E3"/>
    <w:rsid w:val="002E0A22"/>
    <w:rsid w:val="002E0EB2"/>
    <w:rsid w:val="002E0FDA"/>
    <w:rsid w:val="002E114D"/>
    <w:rsid w:val="002E2C8C"/>
    <w:rsid w:val="002E3689"/>
    <w:rsid w:val="002E3810"/>
    <w:rsid w:val="002E3A37"/>
    <w:rsid w:val="002E423B"/>
    <w:rsid w:val="002E4ED0"/>
    <w:rsid w:val="002E5143"/>
    <w:rsid w:val="002E54E4"/>
    <w:rsid w:val="002E5AA9"/>
    <w:rsid w:val="002E7363"/>
    <w:rsid w:val="002E7A8A"/>
    <w:rsid w:val="002F0A27"/>
    <w:rsid w:val="002F1853"/>
    <w:rsid w:val="002F2295"/>
    <w:rsid w:val="002F277C"/>
    <w:rsid w:val="002F331A"/>
    <w:rsid w:val="002F3DAA"/>
    <w:rsid w:val="002F5D1F"/>
    <w:rsid w:val="002F624C"/>
    <w:rsid w:val="002F6A9B"/>
    <w:rsid w:val="002F70A7"/>
    <w:rsid w:val="002F7366"/>
    <w:rsid w:val="002F7F51"/>
    <w:rsid w:val="003003E9"/>
    <w:rsid w:val="003009BF"/>
    <w:rsid w:val="00301702"/>
    <w:rsid w:val="00301C1E"/>
    <w:rsid w:val="00302058"/>
    <w:rsid w:val="00302EDB"/>
    <w:rsid w:val="00303C3E"/>
    <w:rsid w:val="00304360"/>
    <w:rsid w:val="003045D6"/>
    <w:rsid w:val="00304AF2"/>
    <w:rsid w:val="00305299"/>
    <w:rsid w:val="003056F0"/>
    <w:rsid w:val="00306E7A"/>
    <w:rsid w:val="00306ECC"/>
    <w:rsid w:val="0031002A"/>
    <w:rsid w:val="00310CC8"/>
    <w:rsid w:val="00310FA8"/>
    <w:rsid w:val="0031164C"/>
    <w:rsid w:val="003136D7"/>
    <w:rsid w:val="00313811"/>
    <w:rsid w:val="003160D6"/>
    <w:rsid w:val="00317330"/>
    <w:rsid w:val="00317663"/>
    <w:rsid w:val="00317CFA"/>
    <w:rsid w:val="00321257"/>
    <w:rsid w:val="00322119"/>
    <w:rsid w:val="00322215"/>
    <w:rsid w:val="00322D65"/>
    <w:rsid w:val="00324330"/>
    <w:rsid w:val="003248A0"/>
    <w:rsid w:val="00324BC6"/>
    <w:rsid w:val="00325411"/>
    <w:rsid w:val="00326D57"/>
    <w:rsid w:val="00327552"/>
    <w:rsid w:val="003305DD"/>
    <w:rsid w:val="0033118E"/>
    <w:rsid w:val="0033239D"/>
    <w:rsid w:val="00332ED0"/>
    <w:rsid w:val="00334295"/>
    <w:rsid w:val="00334D78"/>
    <w:rsid w:val="0033525F"/>
    <w:rsid w:val="00335434"/>
    <w:rsid w:val="00335B98"/>
    <w:rsid w:val="0034087B"/>
    <w:rsid w:val="00340CA2"/>
    <w:rsid w:val="00345CC1"/>
    <w:rsid w:val="003468B6"/>
    <w:rsid w:val="00346B15"/>
    <w:rsid w:val="00347379"/>
    <w:rsid w:val="003475B1"/>
    <w:rsid w:val="003479ED"/>
    <w:rsid w:val="00347F63"/>
    <w:rsid w:val="0035044E"/>
    <w:rsid w:val="00351040"/>
    <w:rsid w:val="003513B2"/>
    <w:rsid w:val="00351693"/>
    <w:rsid w:val="00351706"/>
    <w:rsid w:val="00352087"/>
    <w:rsid w:val="00352F95"/>
    <w:rsid w:val="003538CD"/>
    <w:rsid w:val="00353B52"/>
    <w:rsid w:val="00354430"/>
    <w:rsid w:val="003551B6"/>
    <w:rsid w:val="0035600B"/>
    <w:rsid w:val="003562C2"/>
    <w:rsid w:val="00356747"/>
    <w:rsid w:val="00357AFA"/>
    <w:rsid w:val="00360389"/>
    <w:rsid w:val="0036067A"/>
    <w:rsid w:val="00361119"/>
    <w:rsid w:val="003628D2"/>
    <w:rsid w:val="00363119"/>
    <w:rsid w:val="0036315C"/>
    <w:rsid w:val="0036320D"/>
    <w:rsid w:val="003648F2"/>
    <w:rsid w:val="003656BC"/>
    <w:rsid w:val="00365962"/>
    <w:rsid w:val="00366AA4"/>
    <w:rsid w:val="003672FD"/>
    <w:rsid w:val="00367A2E"/>
    <w:rsid w:val="00367D4E"/>
    <w:rsid w:val="0037047F"/>
    <w:rsid w:val="003706B6"/>
    <w:rsid w:val="003718B7"/>
    <w:rsid w:val="00372318"/>
    <w:rsid w:val="00372B2A"/>
    <w:rsid w:val="00373A82"/>
    <w:rsid w:val="00374274"/>
    <w:rsid w:val="00374503"/>
    <w:rsid w:val="0037477C"/>
    <w:rsid w:val="003759F1"/>
    <w:rsid w:val="00375E31"/>
    <w:rsid w:val="00376266"/>
    <w:rsid w:val="003774F4"/>
    <w:rsid w:val="003826CB"/>
    <w:rsid w:val="00382D63"/>
    <w:rsid w:val="0038463B"/>
    <w:rsid w:val="003847E1"/>
    <w:rsid w:val="00384800"/>
    <w:rsid w:val="0038489C"/>
    <w:rsid w:val="003852BC"/>
    <w:rsid w:val="00385673"/>
    <w:rsid w:val="003858C7"/>
    <w:rsid w:val="00386244"/>
    <w:rsid w:val="00387122"/>
    <w:rsid w:val="0038725C"/>
    <w:rsid w:val="0039024E"/>
    <w:rsid w:val="003904AB"/>
    <w:rsid w:val="00390937"/>
    <w:rsid w:val="00391380"/>
    <w:rsid w:val="00391AE2"/>
    <w:rsid w:val="00392108"/>
    <w:rsid w:val="00392BC6"/>
    <w:rsid w:val="003954FE"/>
    <w:rsid w:val="00395E31"/>
    <w:rsid w:val="0039658C"/>
    <w:rsid w:val="003977E2"/>
    <w:rsid w:val="003A0141"/>
    <w:rsid w:val="003A0FEC"/>
    <w:rsid w:val="003A129F"/>
    <w:rsid w:val="003A1A6E"/>
    <w:rsid w:val="003A30A1"/>
    <w:rsid w:val="003A3415"/>
    <w:rsid w:val="003A36CF"/>
    <w:rsid w:val="003A5144"/>
    <w:rsid w:val="003A53AA"/>
    <w:rsid w:val="003A5F22"/>
    <w:rsid w:val="003A7975"/>
    <w:rsid w:val="003B047F"/>
    <w:rsid w:val="003B31BA"/>
    <w:rsid w:val="003B32D7"/>
    <w:rsid w:val="003B339F"/>
    <w:rsid w:val="003B4159"/>
    <w:rsid w:val="003B4EB1"/>
    <w:rsid w:val="003B58A5"/>
    <w:rsid w:val="003B5957"/>
    <w:rsid w:val="003B7119"/>
    <w:rsid w:val="003C071F"/>
    <w:rsid w:val="003C16B3"/>
    <w:rsid w:val="003C28A0"/>
    <w:rsid w:val="003C2D60"/>
    <w:rsid w:val="003C5915"/>
    <w:rsid w:val="003C5FC9"/>
    <w:rsid w:val="003C667C"/>
    <w:rsid w:val="003D03F6"/>
    <w:rsid w:val="003D07CC"/>
    <w:rsid w:val="003D09AB"/>
    <w:rsid w:val="003D0FEB"/>
    <w:rsid w:val="003D1AD5"/>
    <w:rsid w:val="003D2202"/>
    <w:rsid w:val="003D27CF"/>
    <w:rsid w:val="003D30C8"/>
    <w:rsid w:val="003D331B"/>
    <w:rsid w:val="003D3A1A"/>
    <w:rsid w:val="003D3B31"/>
    <w:rsid w:val="003D3E17"/>
    <w:rsid w:val="003D4BFC"/>
    <w:rsid w:val="003D5F38"/>
    <w:rsid w:val="003D7E1C"/>
    <w:rsid w:val="003E0F84"/>
    <w:rsid w:val="003E1411"/>
    <w:rsid w:val="003E1741"/>
    <w:rsid w:val="003E1A60"/>
    <w:rsid w:val="003E2985"/>
    <w:rsid w:val="003E2F59"/>
    <w:rsid w:val="003E375B"/>
    <w:rsid w:val="003E3ADF"/>
    <w:rsid w:val="003E6146"/>
    <w:rsid w:val="003E72D9"/>
    <w:rsid w:val="003F0ADA"/>
    <w:rsid w:val="003F0BD7"/>
    <w:rsid w:val="003F1034"/>
    <w:rsid w:val="003F163F"/>
    <w:rsid w:val="003F1C95"/>
    <w:rsid w:val="003F1F86"/>
    <w:rsid w:val="003F2345"/>
    <w:rsid w:val="003F3E13"/>
    <w:rsid w:val="003F54F9"/>
    <w:rsid w:val="003F5A9F"/>
    <w:rsid w:val="003F6772"/>
    <w:rsid w:val="003F6C4C"/>
    <w:rsid w:val="003F7BB3"/>
    <w:rsid w:val="00400F39"/>
    <w:rsid w:val="00400FB2"/>
    <w:rsid w:val="00402F4D"/>
    <w:rsid w:val="004042A6"/>
    <w:rsid w:val="004049F2"/>
    <w:rsid w:val="0040563D"/>
    <w:rsid w:val="0040608A"/>
    <w:rsid w:val="0040640C"/>
    <w:rsid w:val="0040685F"/>
    <w:rsid w:val="004108AA"/>
    <w:rsid w:val="00411FB3"/>
    <w:rsid w:val="0041210A"/>
    <w:rsid w:val="00412217"/>
    <w:rsid w:val="00412FD0"/>
    <w:rsid w:val="00413016"/>
    <w:rsid w:val="004136D5"/>
    <w:rsid w:val="00414F7D"/>
    <w:rsid w:val="00415FA5"/>
    <w:rsid w:val="00416708"/>
    <w:rsid w:val="00416F29"/>
    <w:rsid w:val="00416F91"/>
    <w:rsid w:val="004177F5"/>
    <w:rsid w:val="00417FFB"/>
    <w:rsid w:val="004206F2"/>
    <w:rsid w:val="004207BE"/>
    <w:rsid w:val="00420913"/>
    <w:rsid w:val="00420B0E"/>
    <w:rsid w:val="00421F75"/>
    <w:rsid w:val="0042244D"/>
    <w:rsid w:val="00423F00"/>
    <w:rsid w:val="0042509E"/>
    <w:rsid w:val="004259AD"/>
    <w:rsid w:val="00426511"/>
    <w:rsid w:val="0043008D"/>
    <w:rsid w:val="004310EA"/>
    <w:rsid w:val="004313C0"/>
    <w:rsid w:val="004320F4"/>
    <w:rsid w:val="0043276E"/>
    <w:rsid w:val="004333A3"/>
    <w:rsid w:val="00433DA7"/>
    <w:rsid w:val="004340ED"/>
    <w:rsid w:val="00434205"/>
    <w:rsid w:val="004358AA"/>
    <w:rsid w:val="0043662B"/>
    <w:rsid w:val="004374B5"/>
    <w:rsid w:val="00437DED"/>
    <w:rsid w:val="00440AB8"/>
    <w:rsid w:val="004416BB"/>
    <w:rsid w:val="00441DC2"/>
    <w:rsid w:val="00442311"/>
    <w:rsid w:val="00443096"/>
    <w:rsid w:val="00444F22"/>
    <w:rsid w:val="00444F7E"/>
    <w:rsid w:val="004457CA"/>
    <w:rsid w:val="0044594F"/>
    <w:rsid w:val="0044698B"/>
    <w:rsid w:val="00447A1B"/>
    <w:rsid w:val="00450B36"/>
    <w:rsid w:val="00450C7E"/>
    <w:rsid w:val="0045160D"/>
    <w:rsid w:val="00451D8A"/>
    <w:rsid w:val="00452104"/>
    <w:rsid w:val="00452474"/>
    <w:rsid w:val="00452636"/>
    <w:rsid w:val="00452B68"/>
    <w:rsid w:val="00452FAC"/>
    <w:rsid w:val="004539FA"/>
    <w:rsid w:val="0045501C"/>
    <w:rsid w:val="00455204"/>
    <w:rsid w:val="0045592D"/>
    <w:rsid w:val="00455E82"/>
    <w:rsid w:val="00455F21"/>
    <w:rsid w:val="004561C3"/>
    <w:rsid w:val="0045668F"/>
    <w:rsid w:val="00457540"/>
    <w:rsid w:val="00457573"/>
    <w:rsid w:val="004579C9"/>
    <w:rsid w:val="00460259"/>
    <w:rsid w:val="0046128B"/>
    <w:rsid w:val="004612B2"/>
    <w:rsid w:val="0046254F"/>
    <w:rsid w:val="00462856"/>
    <w:rsid w:val="00463F60"/>
    <w:rsid w:val="00464132"/>
    <w:rsid w:val="00465FF2"/>
    <w:rsid w:val="00466ABB"/>
    <w:rsid w:val="00466F59"/>
    <w:rsid w:val="0047065A"/>
    <w:rsid w:val="0047163F"/>
    <w:rsid w:val="00471A21"/>
    <w:rsid w:val="00471FD1"/>
    <w:rsid w:val="0047234D"/>
    <w:rsid w:val="00472FE4"/>
    <w:rsid w:val="00474B01"/>
    <w:rsid w:val="00474E8C"/>
    <w:rsid w:val="00476C98"/>
    <w:rsid w:val="00476DDD"/>
    <w:rsid w:val="00477A84"/>
    <w:rsid w:val="00481060"/>
    <w:rsid w:val="00481791"/>
    <w:rsid w:val="00483F66"/>
    <w:rsid w:val="004853B8"/>
    <w:rsid w:val="00485786"/>
    <w:rsid w:val="00485D16"/>
    <w:rsid w:val="004860A3"/>
    <w:rsid w:val="0048647D"/>
    <w:rsid w:val="004871A1"/>
    <w:rsid w:val="0048739B"/>
    <w:rsid w:val="004879AF"/>
    <w:rsid w:val="004903BE"/>
    <w:rsid w:val="00490A75"/>
    <w:rsid w:val="0049141B"/>
    <w:rsid w:val="00492DF8"/>
    <w:rsid w:val="004936BB"/>
    <w:rsid w:val="0049452B"/>
    <w:rsid w:val="004959AF"/>
    <w:rsid w:val="0049695B"/>
    <w:rsid w:val="00497BB8"/>
    <w:rsid w:val="00497EDF"/>
    <w:rsid w:val="004A0465"/>
    <w:rsid w:val="004A0E63"/>
    <w:rsid w:val="004A17AC"/>
    <w:rsid w:val="004A2629"/>
    <w:rsid w:val="004A2973"/>
    <w:rsid w:val="004A29F6"/>
    <w:rsid w:val="004A547B"/>
    <w:rsid w:val="004A5CD0"/>
    <w:rsid w:val="004A6833"/>
    <w:rsid w:val="004A720A"/>
    <w:rsid w:val="004A78BC"/>
    <w:rsid w:val="004A7ADA"/>
    <w:rsid w:val="004A7ADE"/>
    <w:rsid w:val="004B04AD"/>
    <w:rsid w:val="004B1536"/>
    <w:rsid w:val="004B1B6A"/>
    <w:rsid w:val="004B245D"/>
    <w:rsid w:val="004B2F43"/>
    <w:rsid w:val="004B300C"/>
    <w:rsid w:val="004B50D7"/>
    <w:rsid w:val="004B57F0"/>
    <w:rsid w:val="004B626F"/>
    <w:rsid w:val="004B6CE5"/>
    <w:rsid w:val="004C07E1"/>
    <w:rsid w:val="004C0B33"/>
    <w:rsid w:val="004C0E62"/>
    <w:rsid w:val="004C29C8"/>
    <w:rsid w:val="004C4F2C"/>
    <w:rsid w:val="004C4F32"/>
    <w:rsid w:val="004C5753"/>
    <w:rsid w:val="004C5D61"/>
    <w:rsid w:val="004C5E2D"/>
    <w:rsid w:val="004C79FA"/>
    <w:rsid w:val="004C7CD9"/>
    <w:rsid w:val="004D06A1"/>
    <w:rsid w:val="004D14FF"/>
    <w:rsid w:val="004D242A"/>
    <w:rsid w:val="004D2564"/>
    <w:rsid w:val="004D26C4"/>
    <w:rsid w:val="004D2F05"/>
    <w:rsid w:val="004D3511"/>
    <w:rsid w:val="004D3A4D"/>
    <w:rsid w:val="004D4E2E"/>
    <w:rsid w:val="004D5A36"/>
    <w:rsid w:val="004D5B7B"/>
    <w:rsid w:val="004D5BA9"/>
    <w:rsid w:val="004D5CB6"/>
    <w:rsid w:val="004D7753"/>
    <w:rsid w:val="004D7B4B"/>
    <w:rsid w:val="004D7C64"/>
    <w:rsid w:val="004E0337"/>
    <w:rsid w:val="004E08FC"/>
    <w:rsid w:val="004E0B05"/>
    <w:rsid w:val="004E1B5F"/>
    <w:rsid w:val="004E36BA"/>
    <w:rsid w:val="004E4132"/>
    <w:rsid w:val="004E4362"/>
    <w:rsid w:val="004E4672"/>
    <w:rsid w:val="004E4BE9"/>
    <w:rsid w:val="004E5090"/>
    <w:rsid w:val="004E514B"/>
    <w:rsid w:val="004E5F95"/>
    <w:rsid w:val="004E6FE1"/>
    <w:rsid w:val="004E7AF4"/>
    <w:rsid w:val="004F0363"/>
    <w:rsid w:val="004F0F75"/>
    <w:rsid w:val="004F2653"/>
    <w:rsid w:val="004F3888"/>
    <w:rsid w:val="004F582F"/>
    <w:rsid w:val="004F5B22"/>
    <w:rsid w:val="004F6521"/>
    <w:rsid w:val="004F6E9F"/>
    <w:rsid w:val="00500267"/>
    <w:rsid w:val="00500642"/>
    <w:rsid w:val="005013C3"/>
    <w:rsid w:val="0050195B"/>
    <w:rsid w:val="00501AEA"/>
    <w:rsid w:val="00502257"/>
    <w:rsid w:val="00502996"/>
    <w:rsid w:val="00502B2B"/>
    <w:rsid w:val="005039D3"/>
    <w:rsid w:val="00505882"/>
    <w:rsid w:val="005076D6"/>
    <w:rsid w:val="00507813"/>
    <w:rsid w:val="00507965"/>
    <w:rsid w:val="00510B17"/>
    <w:rsid w:val="00511861"/>
    <w:rsid w:val="00513F36"/>
    <w:rsid w:val="005142F8"/>
    <w:rsid w:val="005163DC"/>
    <w:rsid w:val="005164D2"/>
    <w:rsid w:val="00517AA4"/>
    <w:rsid w:val="00520158"/>
    <w:rsid w:val="00520B80"/>
    <w:rsid w:val="0052251B"/>
    <w:rsid w:val="005226B0"/>
    <w:rsid w:val="00522D74"/>
    <w:rsid w:val="005236CF"/>
    <w:rsid w:val="00523AC9"/>
    <w:rsid w:val="00523B9E"/>
    <w:rsid w:val="00524D15"/>
    <w:rsid w:val="00525103"/>
    <w:rsid w:val="00525514"/>
    <w:rsid w:val="00526495"/>
    <w:rsid w:val="005268C3"/>
    <w:rsid w:val="00526F53"/>
    <w:rsid w:val="00531996"/>
    <w:rsid w:val="0053280F"/>
    <w:rsid w:val="005351BC"/>
    <w:rsid w:val="00535980"/>
    <w:rsid w:val="00535B2A"/>
    <w:rsid w:val="005377E7"/>
    <w:rsid w:val="0054080A"/>
    <w:rsid w:val="00541021"/>
    <w:rsid w:val="00541420"/>
    <w:rsid w:val="00541F28"/>
    <w:rsid w:val="00542163"/>
    <w:rsid w:val="0054458B"/>
    <w:rsid w:val="00544A38"/>
    <w:rsid w:val="00546560"/>
    <w:rsid w:val="005465D9"/>
    <w:rsid w:val="00546E14"/>
    <w:rsid w:val="005472E2"/>
    <w:rsid w:val="00551DCF"/>
    <w:rsid w:val="005530A4"/>
    <w:rsid w:val="005533E2"/>
    <w:rsid w:val="005537A8"/>
    <w:rsid w:val="00555767"/>
    <w:rsid w:val="00556226"/>
    <w:rsid w:val="00557F10"/>
    <w:rsid w:val="0056032B"/>
    <w:rsid w:val="00560D68"/>
    <w:rsid w:val="0056288B"/>
    <w:rsid w:val="00563F85"/>
    <w:rsid w:val="00564205"/>
    <w:rsid w:val="005643D8"/>
    <w:rsid w:val="00565979"/>
    <w:rsid w:val="005666FF"/>
    <w:rsid w:val="00566D53"/>
    <w:rsid w:val="00566F61"/>
    <w:rsid w:val="0056705A"/>
    <w:rsid w:val="00567932"/>
    <w:rsid w:val="005700DC"/>
    <w:rsid w:val="00571CFC"/>
    <w:rsid w:val="00571DEE"/>
    <w:rsid w:val="00572410"/>
    <w:rsid w:val="0057279F"/>
    <w:rsid w:val="00572AB3"/>
    <w:rsid w:val="005739D1"/>
    <w:rsid w:val="00573D58"/>
    <w:rsid w:val="00573DB9"/>
    <w:rsid w:val="005741C9"/>
    <w:rsid w:val="00574D43"/>
    <w:rsid w:val="005750BB"/>
    <w:rsid w:val="00575835"/>
    <w:rsid w:val="00575871"/>
    <w:rsid w:val="00576387"/>
    <w:rsid w:val="00577029"/>
    <w:rsid w:val="005778FE"/>
    <w:rsid w:val="0058017A"/>
    <w:rsid w:val="00580E4F"/>
    <w:rsid w:val="00582D68"/>
    <w:rsid w:val="0058511C"/>
    <w:rsid w:val="00586919"/>
    <w:rsid w:val="00586A53"/>
    <w:rsid w:val="00587644"/>
    <w:rsid w:val="00587EC6"/>
    <w:rsid w:val="00587F38"/>
    <w:rsid w:val="00590722"/>
    <w:rsid w:val="0059147B"/>
    <w:rsid w:val="00591867"/>
    <w:rsid w:val="00592E6F"/>
    <w:rsid w:val="00594D98"/>
    <w:rsid w:val="00594E9B"/>
    <w:rsid w:val="00597E34"/>
    <w:rsid w:val="005A0F95"/>
    <w:rsid w:val="005A1B6C"/>
    <w:rsid w:val="005A29C2"/>
    <w:rsid w:val="005A29CB"/>
    <w:rsid w:val="005A34D3"/>
    <w:rsid w:val="005A403A"/>
    <w:rsid w:val="005A6F62"/>
    <w:rsid w:val="005A717E"/>
    <w:rsid w:val="005A72C1"/>
    <w:rsid w:val="005A788A"/>
    <w:rsid w:val="005B0840"/>
    <w:rsid w:val="005B0C37"/>
    <w:rsid w:val="005B214D"/>
    <w:rsid w:val="005B22DC"/>
    <w:rsid w:val="005B344E"/>
    <w:rsid w:val="005B3DB0"/>
    <w:rsid w:val="005B435E"/>
    <w:rsid w:val="005B4377"/>
    <w:rsid w:val="005B579D"/>
    <w:rsid w:val="005B5D6D"/>
    <w:rsid w:val="005B5DD0"/>
    <w:rsid w:val="005B6630"/>
    <w:rsid w:val="005B6DF5"/>
    <w:rsid w:val="005B7E27"/>
    <w:rsid w:val="005C12BA"/>
    <w:rsid w:val="005C12E4"/>
    <w:rsid w:val="005C375A"/>
    <w:rsid w:val="005C428C"/>
    <w:rsid w:val="005C4A0C"/>
    <w:rsid w:val="005C54ED"/>
    <w:rsid w:val="005C5F7E"/>
    <w:rsid w:val="005C6423"/>
    <w:rsid w:val="005C6644"/>
    <w:rsid w:val="005C6EB8"/>
    <w:rsid w:val="005C74D2"/>
    <w:rsid w:val="005D0923"/>
    <w:rsid w:val="005D2B2C"/>
    <w:rsid w:val="005D4016"/>
    <w:rsid w:val="005D493C"/>
    <w:rsid w:val="005D5040"/>
    <w:rsid w:val="005D5C12"/>
    <w:rsid w:val="005D5F92"/>
    <w:rsid w:val="005D6B84"/>
    <w:rsid w:val="005D7A3C"/>
    <w:rsid w:val="005D7BAA"/>
    <w:rsid w:val="005E0CDB"/>
    <w:rsid w:val="005E0D56"/>
    <w:rsid w:val="005E13F0"/>
    <w:rsid w:val="005E1A58"/>
    <w:rsid w:val="005E1E4F"/>
    <w:rsid w:val="005E38CA"/>
    <w:rsid w:val="005E3B44"/>
    <w:rsid w:val="005E4410"/>
    <w:rsid w:val="005E4C67"/>
    <w:rsid w:val="005E524A"/>
    <w:rsid w:val="005E6BB3"/>
    <w:rsid w:val="005E72FB"/>
    <w:rsid w:val="005F02EA"/>
    <w:rsid w:val="005F1558"/>
    <w:rsid w:val="005F2025"/>
    <w:rsid w:val="005F2265"/>
    <w:rsid w:val="005F29FB"/>
    <w:rsid w:val="005F2CCD"/>
    <w:rsid w:val="005F4264"/>
    <w:rsid w:val="005F5C09"/>
    <w:rsid w:val="005F61D7"/>
    <w:rsid w:val="005F6662"/>
    <w:rsid w:val="005FAACF"/>
    <w:rsid w:val="00600D02"/>
    <w:rsid w:val="00601F71"/>
    <w:rsid w:val="00602151"/>
    <w:rsid w:val="00603C8C"/>
    <w:rsid w:val="00604B0F"/>
    <w:rsid w:val="00605A56"/>
    <w:rsid w:val="00606B0F"/>
    <w:rsid w:val="006108A6"/>
    <w:rsid w:val="006126B2"/>
    <w:rsid w:val="006137D6"/>
    <w:rsid w:val="00615932"/>
    <w:rsid w:val="00616F66"/>
    <w:rsid w:val="006176B6"/>
    <w:rsid w:val="006178EB"/>
    <w:rsid w:val="00620400"/>
    <w:rsid w:val="00620F81"/>
    <w:rsid w:val="00621364"/>
    <w:rsid w:val="006223EC"/>
    <w:rsid w:val="0062324F"/>
    <w:rsid w:val="00623C20"/>
    <w:rsid w:val="00625926"/>
    <w:rsid w:val="00630BDB"/>
    <w:rsid w:val="006321D4"/>
    <w:rsid w:val="00633D55"/>
    <w:rsid w:val="00633D79"/>
    <w:rsid w:val="0063496C"/>
    <w:rsid w:val="00634CFC"/>
    <w:rsid w:val="00634FC7"/>
    <w:rsid w:val="00636B59"/>
    <w:rsid w:val="00637089"/>
    <w:rsid w:val="006373A9"/>
    <w:rsid w:val="006377FB"/>
    <w:rsid w:val="00637E82"/>
    <w:rsid w:val="00637FD3"/>
    <w:rsid w:val="00640454"/>
    <w:rsid w:val="00640DC2"/>
    <w:rsid w:val="00640F0A"/>
    <w:rsid w:val="0064181A"/>
    <w:rsid w:val="00641CB0"/>
    <w:rsid w:val="00643150"/>
    <w:rsid w:val="00644FDD"/>
    <w:rsid w:val="00645090"/>
    <w:rsid w:val="00645642"/>
    <w:rsid w:val="006462E8"/>
    <w:rsid w:val="00646E07"/>
    <w:rsid w:val="00647BA2"/>
    <w:rsid w:val="006500AB"/>
    <w:rsid w:val="006506B0"/>
    <w:rsid w:val="00651C7F"/>
    <w:rsid w:val="00651CD8"/>
    <w:rsid w:val="006522CE"/>
    <w:rsid w:val="006524B0"/>
    <w:rsid w:val="00652632"/>
    <w:rsid w:val="006529FE"/>
    <w:rsid w:val="00652BCA"/>
    <w:rsid w:val="00653C00"/>
    <w:rsid w:val="00655091"/>
    <w:rsid w:val="00656658"/>
    <w:rsid w:val="006567AE"/>
    <w:rsid w:val="00657E71"/>
    <w:rsid w:val="00660315"/>
    <w:rsid w:val="00660DFB"/>
    <w:rsid w:val="0066110B"/>
    <w:rsid w:val="00661161"/>
    <w:rsid w:val="00661CE0"/>
    <w:rsid w:val="006620CB"/>
    <w:rsid w:val="00662DE7"/>
    <w:rsid w:val="00663081"/>
    <w:rsid w:val="00663872"/>
    <w:rsid w:val="00663994"/>
    <w:rsid w:val="00665260"/>
    <w:rsid w:val="006652F7"/>
    <w:rsid w:val="00665B42"/>
    <w:rsid w:val="00666042"/>
    <w:rsid w:val="0066661D"/>
    <w:rsid w:val="0066768F"/>
    <w:rsid w:val="00667818"/>
    <w:rsid w:val="00667C29"/>
    <w:rsid w:val="00667CF4"/>
    <w:rsid w:val="00670CA1"/>
    <w:rsid w:val="0067240A"/>
    <w:rsid w:val="0067296E"/>
    <w:rsid w:val="00672BFA"/>
    <w:rsid w:val="00673503"/>
    <w:rsid w:val="006743C5"/>
    <w:rsid w:val="0067454A"/>
    <w:rsid w:val="0067578B"/>
    <w:rsid w:val="00680AAF"/>
    <w:rsid w:val="00681B58"/>
    <w:rsid w:val="00681DA4"/>
    <w:rsid w:val="00683208"/>
    <w:rsid w:val="00683AE7"/>
    <w:rsid w:val="006843B5"/>
    <w:rsid w:val="006846F3"/>
    <w:rsid w:val="0068591C"/>
    <w:rsid w:val="00685C99"/>
    <w:rsid w:val="006865A4"/>
    <w:rsid w:val="00687ADB"/>
    <w:rsid w:val="006914CB"/>
    <w:rsid w:val="00692273"/>
    <w:rsid w:val="00693785"/>
    <w:rsid w:val="00693BAB"/>
    <w:rsid w:val="00693ED8"/>
    <w:rsid w:val="00694BEE"/>
    <w:rsid w:val="00695E1D"/>
    <w:rsid w:val="00697C2E"/>
    <w:rsid w:val="006A15DF"/>
    <w:rsid w:val="006A18D7"/>
    <w:rsid w:val="006A1A54"/>
    <w:rsid w:val="006A27CE"/>
    <w:rsid w:val="006A3DD4"/>
    <w:rsid w:val="006A60A8"/>
    <w:rsid w:val="006A7021"/>
    <w:rsid w:val="006A7439"/>
    <w:rsid w:val="006B058E"/>
    <w:rsid w:val="006B063D"/>
    <w:rsid w:val="006B0779"/>
    <w:rsid w:val="006B1434"/>
    <w:rsid w:val="006B225E"/>
    <w:rsid w:val="006B231D"/>
    <w:rsid w:val="006B3AC6"/>
    <w:rsid w:val="006B3D1E"/>
    <w:rsid w:val="006B4765"/>
    <w:rsid w:val="006B5769"/>
    <w:rsid w:val="006B5A33"/>
    <w:rsid w:val="006B5FC5"/>
    <w:rsid w:val="006B7FA1"/>
    <w:rsid w:val="006C0636"/>
    <w:rsid w:val="006C0990"/>
    <w:rsid w:val="006C3124"/>
    <w:rsid w:val="006C4629"/>
    <w:rsid w:val="006C4682"/>
    <w:rsid w:val="006C47EA"/>
    <w:rsid w:val="006C4DA1"/>
    <w:rsid w:val="006C5493"/>
    <w:rsid w:val="006C6273"/>
    <w:rsid w:val="006C696F"/>
    <w:rsid w:val="006D1E47"/>
    <w:rsid w:val="006D2089"/>
    <w:rsid w:val="006D2E22"/>
    <w:rsid w:val="006D37A5"/>
    <w:rsid w:val="006D4E89"/>
    <w:rsid w:val="006D5054"/>
    <w:rsid w:val="006D5D9B"/>
    <w:rsid w:val="006D6038"/>
    <w:rsid w:val="006D6091"/>
    <w:rsid w:val="006D7FB9"/>
    <w:rsid w:val="006E0609"/>
    <w:rsid w:val="006E13F5"/>
    <w:rsid w:val="006E1CCC"/>
    <w:rsid w:val="006E2351"/>
    <w:rsid w:val="006E3388"/>
    <w:rsid w:val="006E3FD0"/>
    <w:rsid w:val="006E43A5"/>
    <w:rsid w:val="006E4677"/>
    <w:rsid w:val="006E5E14"/>
    <w:rsid w:val="006E6496"/>
    <w:rsid w:val="006E69CB"/>
    <w:rsid w:val="006E7203"/>
    <w:rsid w:val="006E77D2"/>
    <w:rsid w:val="006F168E"/>
    <w:rsid w:val="006F22D3"/>
    <w:rsid w:val="006F2F70"/>
    <w:rsid w:val="006F3041"/>
    <w:rsid w:val="006F31F0"/>
    <w:rsid w:val="006F3322"/>
    <w:rsid w:val="006F3984"/>
    <w:rsid w:val="006F43D2"/>
    <w:rsid w:val="006F4C7C"/>
    <w:rsid w:val="006F507F"/>
    <w:rsid w:val="006F5980"/>
    <w:rsid w:val="006F5AB1"/>
    <w:rsid w:val="007011FC"/>
    <w:rsid w:val="0070153E"/>
    <w:rsid w:val="00702465"/>
    <w:rsid w:val="0070443B"/>
    <w:rsid w:val="00704F9D"/>
    <w:rsid w:val="00705616"/>
    <w:rsid w:val="00705A0A"/>
    <w:rsid w:val="00705A55"/>
    <w:rsid w:val="00706E07"/>
    <w:rsid w:val="00707B49"/>
    <w:rsid w:val="00710552"/>
    <w:rsid w:val="007105E6"/>
    <w:rsid w:val="0071126F"/>
    <w:rsid w:val="00711BA8"/>
    <w:rsid w:val="00712A13"/>
    <w:rsid w:val="00712C3F"/>
    <w:rsid w:val="00713333"/>
    <w:rsid w:val="00714062"/>
    <w:rsid w:val="007150C1"/>
    <w:rsid w:val="00715956"/>
    <w:rsid w:val="0071631B"/>
    <w:rsid w:val="00717645"/>
    <w:rsid w:val="007210B7"/>
    <w:rsid w:val="00721C95"/>
    <w:rsid w:val="00721F10"/>
    <w:rsid w:val="0072241A"/>
    <w:rsid w:val="00722C1A"/>
    <w:rsid w:val="007235F1"/>
    <w:rsid w:val="00723A79"/>
    <w:rsid w:val="0072451C"/>
    <w:rsid w:val="007247FC"/>
    <w:rsid w:val="0072640C"/>
    <w:rsid w:val="0072690F"/>
    <w:rsid w:val="00726A7D"/>
    <w:rsid w:val="00727EC2"/>
    <w:rsid w:val="007305B4"/>
    <w:rsid w:val="00731A9F"/>
    <w:rsid w:val="00732E7B"/>
    <w:rsid w:val="007330A7"/>
    <w:rsid w:val="0073341D"/>
    <w:rsid w:val="00733B7C"/>
    <w:rsid w:val="0073425B"/>
    <w:rsid w:val="00734DBF"/>
    <w:rsid w:val="00735512"/>
    <w:rsid w:val="00737193"/>
    <w:rsid w:val="00740222"/>
    <w:rsid w:val="007411BB"/>
    <w:rsid w:val="00741286"/>
    <w:rsid w:val="00741DC2"/>
    <w:rsid w:val="00741F6F"/>
    <w:rsid w:val="00741FEA"/>
    <w:rsid w:val="00742DF0"/>
    <w:rsid w:val="00743B83"/>
    <w:rsid w:val="00744EA0"/>
    <w:rsid w:val="00745AB6"/>
    <w:rsid w:val="00745AE4"/>
    <w:rsid w:val="00750689"/>
    <w:rsid w:val="00750CAD"/>
    <w:rsid w:val="0075168B"/>
    <w:rsid w:val="0075171F"/>
    <w:rsid w:val="007517F3"/>
    <w:rsid w:val="00751E71"/>
    <w:rsid w:val="00751EEC"/>
    <w:rsid w:val="00752500"/>
    <w:rsid w:val="007528C5"/>
    <w:rsid w:val="00752E31"/>
    <w:rsid w:val="00754649"/>
    <w:rsid w:val="00755DBF"/>
    <w:rsid w:val="0075650A"/>
    <w:rsid w:val="007578D5"/>
    <w:rsid w:val="00760E98"/>
    <w:rsid w:val="00761770"/>
    <w:rsid w:val="00761903"/>
    <w:rsid w:val="00761E70"/>
    <w:rsid w:val="00761F78"/>
    <w:rsid w:val="00762794"/>
    <w:rsid w:val="00763B56"/>
    <w:rsid w:val="007654ED"/>
    <w:rsid w:val="0076667E"/>
    <w:rsid w:val="00766895"/>
    <w:rsid w:val="00766BEC"/>
    <w:rsid w:val="00767F3D"/>
    <w:rsid w:val="00771A2B"/>
    <w:rsid w:val="00771C0D"/>
    <w:rsid w:val="00772B6E"/>
    <w:rsid w:val="00773045"/>
    <w:rsid w:val="0077350A"/>
    <w:rsid w:val="007735A1"/>
    <w:rsid w:val="007741AF"/>
    <w:rsid w:val="007751EE"/>
    <w:rsid w:val="007767E4"/>
    <w:rsid w:val="00776B4B"/>
    <w:rsid w:val="00776F1E"/>
    <w:rsid w:val="00777424"/>
    <w:rsid w:val="007776D9"/>
    <w:rsid w:val="00780523"/>
    <w:rsid w:val="00780BCD"/>
    <w:rsid w:val="007822C1"/>
    <w:rsid w:val="007823A2"/>
    <w:rsid w:val="0078296A"/>
    <w:rsid w:val="007829A9"/>
    <w:rsid w:val="007829D2"/>
    <w:rsid w:val="00782D8A"/>
    <w:rsid w:val="00782FD1"/>
    <w:rsid w:val="00783074"/>
    <w:rsid w:val="0078320D"/>
    <w:rsid w:val="00784326"/>
    <w:rsid w:val="00784F1F"/>
    <w:rsid w:val="0078522D"/>
    <w:rsid w:val="0078577B"/>
    <w:rsid w:val="00785C72"/>
    <w:rsid w:val="00785CA7"/>
    <w:rsid w:val="00786B3E"/>
    <w:rsid w:val="00786FA7"/>
    <w:rsid w:val="00787931"/>
    <w:rsid w:val="00790494"/>
    <w:rsid w:val="00792BA4"/>
    <w:rsid w:val="0079356B"/>
    <w:rsid w:val="007952D6"/>
    <w:rsid w:val="00795A82"/>
    <w:rsid w:val="00797B50"/>
    <w:rsid w:val="007A078C"/>
    <w:rsid w:val="007A0B53"/>
    <w:rsid w:val="007A2462"/>
    <w:rsid w:val="007A25B0"/>
    <w:rsid w:val="007A2B4B"/>
    <w:rsid w:val="007A2F38"/>
    <w:rsid w:val="007A4AAC"/>
    <w:rsid w:val="007A4CDD"/>
    <w:rsid w:val="007A4D08"/>
    <w:rsid w:val="007A592D"/>
    <w:rsid w:val="007A6BA9"/>
    <w:rsid w:val="007A700C"/>
    <w:rsid w:val="007A7461"/>
    <w:rsid w:val="007A7467"/>
    <w:rsid w:val="007B0123"/>
    <w:rsid w:val="007B1538"/>
    <w:rsid w:val="007B5095"/>
    <w:rsid w:val="007B5494"/>
    <w:rsid w:val="007B55BD"/>
    <w:rsid w:val="007B57F2"/>
    <w:rsid w:val="007B634A"/>
    <w:rsid w:val="007B6417"/>
    <w:rsid w:val="007B6778"/>
    <w:rsid w:val="007B6DFE"/>
    <w:rsid w:val="007B778E"/>
    <w:rsid w:val="007B7869"/>
    <w:rsid w:val="007C0489"/>
    <w:rsid w:val="007C09AD"/>
    <w:rsid w:val="007C1969"/>
    <w:rsid w:val="007C2D9A"/>
    <w:rsid w:val="007C5139"/>
    <w:rsid w:val="007C52C7"/>
    <w:rsid w:val="007C5391"/>
    <w:rsid w:val="007C590C"/>
    <w:rsid w:val="007C6ABA"/>
    <w:rsid w:val="007C7A06"/>
    <w:rsid w:val="007D0D61"/>
    <w:rsid w:val="007D168B"/>
    <w:rsid w:val="007D1AB9"/>
    <w:rsid w:val="007D245A"/>
    <w:rsid w:val="007D2FD3"/>
    <w:rsid w:val="007D4DE0"/>
    <w:rsid w:val="007D5476"/>
    <w:rsid w:val="007D655D"/>
    <w:rsid w:val="007D73DF"/>
    <w:rsid w:val="007E067F"/>
    <w:rsid w:val="007E073C"/>
    <w:rsid w:val="007E0CFE"/>
    <w:rsid w:val="007E1591"/>
    <w:rsid w:val="007E16FA"/>
    <w:rsid w:val="007E1E9F"/>
    <w:rsid w:val="007E2F26"/>
    <w:rsid w:val="007E3301"/>
    <w:rsid w:val="007E3776"/>
    <w:rsid w:val="007E5F4E"/>
    <w:rsid w:val="007E642A"/>
    <w:rsid w:val="007E6630"/>
    <w:rsid w:val="007E6BAE"/>
    <w:rsid w:val="007E6F33"/>
    <w:rsid w:val="007E7042"/>
    <w:rsid w:val="007F00EB"/>
    <w:rsid w:val="007F050B"/>
    <w:rsid w:val="007F176D"/>
    <w:rsid w:val="007F17F9"/>
    <w:rsid w:val="007F21EC"/>
    <w:rsid w:val="007F28EA"/>
    <w:rsid w:val="007F3109"/>
    <w:rsid w:val="007F32CB"/>
    <w:rsid w:val="007F3475"/>
    <w:rsid w:val="007F38A7"/>
    <w:rsid w:val="007F3B47"/>
    <w:rsid w:val="007F601D"/>
    <w:rsid w:val="007F66C8"/>
    <w:rsid w:val="007F7241"/>
    <w:rsid w:val="0080034F"/>
    <w:rsid w:val="00801A8B"/>
    <w:rsid w:val="00801BBF"/>
    <w:rsid w:val="008025B9"/>
    <w:rsid w:val="00802695"/>
    <w:rsid w:val="00802753"/>
    <w:rsid w:val="00802C88"/>
    <w:rsid w:val="00802F16"/>
    <w:rsid w:val="0080305F"/>
    <w:rsid w:val="008035BF"/>
    <w:rsid w:val="00804215"/>
    <w:rsid w:val="00804720"/>
    <w:rsid w:val="008053D5"/>
    <w:rsid w:val="0080573B"/>
    <w:rsid w:val="00805AF6"/>
    <w:rsid w:val="0080621A"/>
    <w:rsid w:val="00810251"/>
    <w:rsid w:val="00810346"/>
    <w:rsid w:val="008114CF"/>
    <w:rsid w:val="00811F15"/>
    <w:rsid w:val="00814979"/>
    <w:rsid w:val="0081523B"/>
    <w:rsid w:val="0081582B"/>
    <w:rsid w:val="008162FC"/>
    <w:rsid w:val="00816365"/>
    <w:rsid w:val="00816FA9"/>
    <w:rsid w:val="00817582"/>
    <w:rsid w:val="008175EF"/>
    <w:rsid w:val="008215CB"/>
    <w:rsid w:val="008216CF"/>
    <w:rsid w:val="008228F7"/>
    <w:rsid w:val="00822A22"/>
    <w:rsid w:val="008230A8"/>
    <w:rsid w:val="008233FF"/>
    <w:rsid w:val="00823EAF"/>
    <w:rsid w:val="0082453E"/>
    <w:rsid w:val="00824BEB"/>
    <w:rsid w:val="008253AF"/>
    <w:rsid w:val="00825492"/>
    <w:rsid w:val="00825F88"/>
    <w:rsid w:val="0082605C"/>
    <w:rsid w:val="00826C8A"/>
    <w:rsid w:val="00827123"/>
    <w:rsid w:val="008303DE"/>
    <w:rsid w:val="00831052"/>
    <w:rsid w:val="00831E72"/>
    <w:rsid w:val="00833270"/>
    <w:rsid w:val="00833492"/>
    <w:rsid w:val="0083360E"/>
    <w:rsid w:val="008339A6"/>
    <w:rsid w:val="00834506"/>
    <w:rsid w:val="00834B2D"/>
    <w:rsid w:val="00834E63"/>
    <w:rsid w:val="00834E7E"/>
    <w:rsid w:val="0083520B"/>
    <w:rsid w:val="008370CE"/>
    <w:rsid w:val="00837901"/>
    <w:rsid w:val="008409DC"/>
    <w:rsid w:val="008424BA"/>
    <w:rsid w:val="008430EF"/>
    <w:rsid w:val="00843872"/>
    <w:rsid w:val="00845624"/>
    <w:rsid w:val="0084580C"/>
    <w:rsid w:val="00846A07"/>
    <w:rsid w:val="00851653"/>
    <w:rsid w:val="008528FC"/>
    <w:rsid w:val="008532B1"/>
    <w:rsid w:val="008536BD"/>
    <w:rsid w:val="00853801"/>
    <w:rsid w:val="00853F4F"/>
    <w:rsid w:val="0085447F"/>
    <w:rsid w:val="00854C79"/>
    <w:rsid w:val="0085599D"/>
    <w:rsid w:val="00857003"/>
    <w:rsid w:val="008574B7"/>
    <w:rsid w:val="008575B6"/>
    <w:rsid w:val="0086008E"/>
    <w:rsid w:val="008603DC"/>
    <w:rsid w:val="0086057D"/>
    <w:rsid w:val="00861F06"/>
    <w:rsid w:val="00861FF3"/>
    <w:rsid w:val="00862157"/>
    <w:rsid w:val="00862863"/>
    <w:rsid w:val="00863CD2"/>
    <w:rsid w:val="00865216"/>
    <w:rsid w:val="008652D5"/>
    <w:rsid w:val="00867E47"/>
    <w:rsid w:val="00870403"/>
    <w:rsid w:val="00870903"/>
    <w:rsid w:val="00871974"/>
    <w:rsid w:val="00871B1B"/>
    <w:rsid w:val="00872968"/>
    <w:rsid w:val="00873B62"/>
    <w:rsid w:val="00875203"/>
    <w:rsid w:val="0087533D"/>
    <w:rsid w:val="00875CBE"/>
    <w:rsid w:val="00875D64"/>
    <w:rsid w:val="00875E7C"/>
    <w:rsid w:val="00875F0C"/>
    <w:rsid w:val="008765C7"/>
    <w:rsid w:val="0088026B"/>
    <w:rsid w:val="00880C71"/>
    <w:rsid w:val="00881B73"/>
    <w:rsid w:val="00884477"/>
    <w:rsid w:val="008849B0"/>
    <w:rsid w:val="008859B1"/>
    <w:rsid w:val="00886355"/>
    <w:rsid w:val="00886365"/>
    <w:rsid w:val="0088757B"/>
    <w:rsid w:val="00887BE1"/>
    <w:rsid w:val="0089049F"/>
    <w:rsid w:val="00890B46"/>
    <w:rsid w:val="00891D54"/>
    <w:rsid w:val="008924AF"/>
    <w:rsid w:val="008924D9"/>
    <w:rsid w:val="008931D4"/>
    <w:rsid w:val="008934AE"/>
    <w:rsid w:val="008936A5"/>
    <w:rsid w:val="00894B68"/>
    <w:rsid w:val="00896051"/>
    <w:rsid w:val="00896B62"/>
    <w:rsid w:val="008A0189"/>
    <w:rsid w:val="008A06FB"/>
    <w:rsid w:val="008A0885"/>
    <w:rsid w:val="008A2403"/>
    <w:rsid w:val="008A2B88"/>
    <w:rsid w:val="008A321D"/>
    <w:rsid w:val="008A4BE9"/>
    <w:rsid w:val="008A525C"/>
    <w:rsid w:val="008A5D9B"/>
    <w:rsid w:val="008A6923"/>
    <w:rsid w:val="008A77ED"/>
    <w:rsid w:val="008A7CF5"/>
    <w:rsid w:val="008A7F5B"/>
    <w:rsid w:val="008B00DB"/>
    <w:rsid w:val="008B08CF"/>
    <w:rsid w:val="008B112F"/>
    <w:rsid w:val="008B1384"/>
    <w:rsid w:val="008B1398"/>
    <w:rsid w:val="008B1796"/>
    <w:rsid w:val="008B3CA7"/>
    <w:rsid w:val="008B3E6F"/>
    <w:rsid w:val="008B4ECF"/>
    <w:rsid w:val="008B4F8A"/>
    <w:rsid w:val="008B52F4"/>
    <w:rsid w:val="008B540D"/>
    <w:rsid w:val="008B5FFA"/>
    <w:rsid w:val="008B66A1"/>
    <w:rsid w:val="008B74C0"/>
    <w:rsid w:val="008B7FBD"/>
    <w:rsid w:val="008C0DFE"/>
    <w:rsid w:val="008C16FC"/>
    <w:rsid w:val="008C247E"/>
    <w:rsid w:val="008C4883"/>
    <w:rsid w:val="008C5285"/>
    <w:rsid w:val="008C5464"/>
    <w:rsid w:val="008C59C5"/>
    <w:rsid w:val="008C623C"/>
    <w:rsid w:val="008C6E78"/>
    <w:rsid w:val="008D00DD"/>
    <w:rsid w:val="008D12D3"/>
    <w:rsid w:val="008D1494"/>
    <w:rsid w:val="008D14C0"/>
    <w:rsid w:val="008D1B6B"/>
    <w:rsid w:val="008D2525"/>
    <w:rsid w:val="008D2689"/>
    <w:rsid w:val="008D26CF"/>
    <w:rsid w:val="008D2A50"/>
    <w:rsid w:val="008D3D09"/>
    <w:rsid w:val="008D3D52"/>
    <w:rsid w:val="008D3EF8"/>
    <w:rsid w:val="008D4F31"/>
    <w:rsid w:val="008D52E6"/>
    <w:rsid w:val="008E31F9"/>
    <w:rsid w:val="008E3484"/>
    <w:rsid w:val="008E44FC"/>
    <w:rsid w:val="008E514B"/>
    <w:rsid w:val="008E5D89"/>
    <w:rsid w:val="008E5EFC"/>
    <w:rsid w:val="008E7225"/>
    <w:rsid w:val="008E764D"/>
    <w:rsid w:val="008E7C91"/>
    <w:rsid w:val="008F015A"/>
    <w:rsid w:val="008F1FF5"/>
    <w:rsid w:val="008F25BC"/>
    <w:rsid w:val="008F2733"/>
    <w:rsid w:val="008F35CC"/>
    <w:rsid w:val="008F3C22"/>
    <w:rsid w:val="008F3DDC"/>
    <w:rsid w:val="008F405E"/>
    <w:rsid w:val="008F47FA"/>
    <w:rsid w:val="008F5506"/>
    <w:rsid w:val="008F5B48"/>
    <w:rsid w:val="008F6027"/>
    <w:rsid w:val="008F60D4"/>
    <w:rsid w:val="008F6C53"/>
    <w:rsid w:val="008F6FAA"/>
    <w:rsid w:val="0090030D"/>
    <w:rsid w:val="00902645"/>
    <w:rsid w:val="00903A25"/>
    <w:rsid w:val="009046E1"/>
    <w:rsid w:val="00904C53"/>
    <w:rsid w:val="00904D68"/>
    <w:rsid w:val="009057CA"/>
    <w:rsid w:val="00906C93"/>
    <w:rsid w:val="009079FB"/>
    <w:rsid w:val="00907E7C"/>
    <w:rsid w:val="00910C25"/>
    <w:rsid w:val="009114F7"/>
    <w:rsid w:val="00911907"/>
    <w:rsid w:val="00911CAA"/>
    <w:rsid w:val="0091229C"/>
    <w:rsid w:val="00912DA1"/>
    <w:rsid w:val="0091360F"/>
    <w:rsid w:val="00914B58"/>
    <w:rsid w:val="00914E86"/>
    <w:rsid w:val="00914F3F"/>
    <w:rsid w:val="0091549C"/>
    <w:rsid w:val="00916D82"/>
    <w:rsid w:val="00920BF3"/>
    <w:rsid w:val="009211C0"/>
    <w:rsid w:val="00921316"/>
    <w:rsid w:val="00923D15"/>
    <w:rsid w:val="00924DE8"/>
    <w:rsid w:val="009255D9"/>
    <w:rsid w:val="009269E4"/>
    <w:rsid w:val="009273CF"/>
    <w:rsid w:val="0093005B"/>
    <w:rsid w:val="00930EF2"/>
    <w:rsid w:val="00931594"/>
    <w:rsid w:val="00932131"/>
    <w:rsid w:val="009324EF"/>
    <w:rsid w:val="0093286A"/>
    <w:rsid w:val="00933183"/>
    <w:rsid w:val="00934072"/>
    <w:rsid w:val="009340BD"/>
    <w:rsid w:val="00934418"/>
    <w:rsid w:val="009349FD"/>
    <w:rsid w:val="00934D21"/>
    <w:rsid w:val="00934D57"/>
    <w:rsid w:val="00934D6E"/>
    <w:rsid w:val="00935551"/>
    <w:rsid w:val="009360C3"/>
    <w:rsid w:val="00940BE0"/>
    <w:rsid w:val="00940C33"/>
    <w:rsid w:val="00940E45"/>
    <w:rsid w:val="00941377"/>
    <w:rsid w:val="0094140C"/>
    <w:rsid w:val="00941682"/>
    <w:rsid w:val="00942710"/>
    <w:rsid w:val="00943B87"/>
    <w:rsid w:val="00943CA9"/>
    <w:rsid w:val="00945E1A"/>
    <w:rsid w:val="00946FF2"/>
    <w:rsid w:val="00947472"/>
    <w:rsid w:val="00947BCD"/>
    <w:rsid w:val="00951B79"/>
    <w:rsid w:val="009540FE"/>
    <w:rsid w:val="0095460D"/>
    <w:rsid w:val="009564AD"/>
    <w:rsid w:val="009572D7"/>
    <w:rsid w:val="0095737D"/>
    <w:rsid w:val="0096268C"/>
    <w:rsid w:val="00962D7C"/>
    <w:rsid w:val="009634B8"/>
    <w:rsid w:val="009634BC"/>
    <w:rsid w:val="00963D4B"/>
    <w:rsid w:val="00963D5E"/>
    <w:rsid w:val="00964354"/>
    <w:rsid w:val="00964F1E"/>
    <w:rsid w:val="00965789"/>
    <w:rsid w:val="00965EDC"/>
    <w:rsid w:val="00966481"/>
    <w:rsid w:val="0096665A"/>
    <w:rsid w:val="00967F77"/>
    <w:rsid w:val="00967FB3"/>
    <w:rsid w:val="00970DF7"/>
    <w:rsid w:val="00971423"/>
    <w:rsid w:val="00971650"/>
    <w:rsid w:val="00972D16"/>
    <w:rsid w:val="00972DBE"/>
    <w:rsid w:val="00973699"/>
    <w:rsid w:val="00973775"/>
    <w:rsid w:val="00974389"/>
    <w:rsid w:val="00974FA2"/>
    <w:rsid w:val="00976057"/>
    <w:rsid w:val="00976FF3"/>
    <w:rsid w:val="00977575"/>
    <w:rsid w:val="00977CEE"/>
    <w:rsid w:val="00980298"/>
    <w:rsid w:val="0098096E"/>
    <w:rsid w:val="00980C8F"/>
    <w:rsid w:val="0098141D"/>
    <w:rsid w:val="0098255A"/>
    <w:rsid w:val="0098271E"/>
    <w:rsid w:val="00982CAC"/>
    <w:rsid w:val="009839DC"/>
    <w:rsid w:val="00984389"/>
    <w:rsid w:val="0098727D"/>
    <w:rsid w:val="00987D76"/>
    <w:rsid w:val="00990AC1"/>
    <w:rsid w:val="009916DC"/>
    <w:rsid w:val="009918D9"/>
    <w:rsid w:val="0099293C"/>
    <w:rsid w:val="00993709"/>
    <w:rsid w:val="00994047"/>
    <w:rsid w:val="00994842"/>
    <w:rsid w:val="00994BD5"/>
    <w:rsid w:val="00995533"/>
    <w:rsid w:val="009956D9"/>
    <w:rsid w:val="00995911"/>
    <w:rsid w:val="00995953"/>
    <w:rsid w:val="00996C87"/>
    <w:rsid w:val="00997A7E"/>
    <w:rsid w:val="009A05CF"/>
    <w:rsid w:val="009A0B45"/>
    <w:rsid w:val="009A1B89"/>
    <w:rsid w:val="009A1CD0"/>
    <w:rsid w:val="009A243C"/>
    <w:rsid w:val="009A2484"/>
    <w:rsid w:val="009A4741"/>
    <w:rsid w:val="009A56D8"/>
    <w:rsid w:val="009A56DC"/>
    <w:rsid w:val="009A5CBA"/>
    <w:rsid w:val="009A5E22"/>
    <w:rsid w:val="009B0EB9"/>
    <w:rsid w:val="009B1323"/>
    <w:rsid w:val="009B1A6B"/>
    <w:rsid w:val="009B2238"/>
    <w:rsid w:val="009B2791"/>
    <w:rsid w:val="009B2AD6"/>
    <w:rsid w:val="009B3715"/>
    <w:rsid w:val="009B3914"/>
    <w:rsid w:val="009B4B74"/>
    <w:rsid w:val="009B53EA"/>
    <w:rsid w:val="009B5BF2"/>
    <w:rsid w:val="009B6704"/>
    <w:rsid w:val="009B7224"/>
    <w:rsid w:val="009B7E2C"/>
    <w:rsid w:val="009B7F51"/>
    <w:rsid w:val="009C24A6"/>
    <w:rsid w:val="009C28AF"/>
    <w:rsid w:val="009C4DA9"/>
    <w:rsid w:val="009C64D8"/>
    <w:rsid w:val="009C672A"/>
    <w:rsid w:val="009C6A87"/>
    <w:rsid w:val="009C6F8A"/>
    <w:rsid w:val="009C7302"/>
    <w:rsid w:val="009C7311"/>
    <w:rsid w:val="009D04DE"/>
    <w:rsid w:val="009D1A30"/>
    <w:rsid w:val="009D31F2"/>
    <w:rsid w:val="009D3543"/>
    <w:rsid w:val="009D3787"/>
    <w:rsid w:val="009D509B"/>
    <w:rsid w:val="009D53A9"/>
    <w:rsid w:val="009D5F44"/>
    <w:rsid w:val="009D6687"/>
    <w:rsid w:val="009D6E9B"/>
    <w:rsid w:val="009E00CA"/>
    <w:rsid w:val="009E0792"/>
    <w:rsid w:val="009E120F"/>
    <w:rsid w:val="009E2149"/>
    <w:rsid w:val="009E224E"/>
    <w:rsid w:val="009E3C83"/>
    <w:rsid w:val="009E497B"/>
    <w:rsid w:val="009E59CD"/>
    <w:rsid w:val="009E5A93"/>
    <w:rsid w:val="009E5AE9"/>
    <w:rsid w:val="009E68B5"/>
    <w:rsid w:val="009E6D9D"/>
    <w:rsid w:val="009E6EF9"/>
    <w:rsid w:val="009E74CA"/>
    <w:rsid w:val="009E7B9D"/>
    <w:rsid w:val="009E7F82"/>
    <w:rsid w:val="009E7FDA"/>
    <w:rsid w:val="009F18FB"/>
    <w:rsid w:val="009F3A2B"/>
    <w:rsid w:val="009F47EA"/>
    <w:rsid w:val="009F4A7D"/>
    <w:rsid w:val="009F5C7D"/>
    <w:rsid w:val="009F7AD8"/>
    <w:rsid w:val="00A00848"/>
    <w:rsid w:val="00A00A5F"/>
    <w:rsid w:val="00A01D6A"/>
    <w:rsid w:val="00A02991"/>
    <w:rsid w:val="00A0345A"/>
    <w:rsid w:val="00A0388C"/>
    <w:rsid w:val="00A0588B"/>
    <w:rsid w:val="00A06988"/>
    <w:rsid w:val="00A076D6"/>
    <w:rsid w:val="00A1063A"/>
    <w:rsid w:val="00A1137A"/>
    <w:rsid w:val="00A12160"/>
    <w:rsid w:val="00A1254C"/>
    <w:rsid w:val="00A136E6"/>
    <w:rsid w:val="00A13E76"/>
    <w:rsid w:val="00A14647"/>
    <w:rsid w:val="00A14D95"/>
    <w:rsid w:val="00A15C25"/>
    <w:rsid w:val="00A163F1"/>
    <w:rsid w:val="00A16575"/>
    <w:rsid w:val="00A16C6D"/>
    <w:rsid w:val="00A17B37"/>
    <w:rsid w:val="00A17B42"/>
    <w:rsid w:val="00A2029C"/>
    <w:rsid w:val="00A20531"/>
    <w:rsid w:val="00A2125B"/>
    <w:rsid w:val="00A22153"/>
    <w:rsid w:val="00A221C8"/>
    <w:rsid w:val="00A23320"/>
    <w:rsid w:val="00A24ED5"/>
    <w:rsid w:val="00A269EA"/>
    <w:rsid w:val="00A273A8"/>
    <w:rsid w:val="00A302E5"/>
    <w:rsid w:val="00A30D82"/>
    <w:rsid w:val="00A317D6"/>
    <w:rsid w:val="00A32691"/>
    <w:rsid w:val="00A3270A"/>
    <w:rsid w:val="00A328E7"/>
    <w:rsid w:val="00A33286"/>
    <w:rsid w:val="00A34D9B"/>
    <w:rsid w:val="00A351F9"/>
    <w:rsid w:val="00A36125"/>
    <w:rsid w:val="00A3679E"/>
    <w:rsid w:val="00A36CF5"/>
    <w:rsid w:val="00A37380"/>
    <w:rsid w:val="00A403EF"/>
    <w:rsid w:val="00A40D35"/>
    <w:rsid w:val="00A40FB5"/>
    <w:rsid w:val="00A4140E"/>
    <w:rsid w:val="00A415EC"/>
    <w:rsid w:val="00A41ACA"/>
    <w:rsid w:val="00A43765"/>
    <w:rsid w:val="00A44E4A"/>
    <w:rsid w:val="00A450D9"/>
    <w:rsid w:val="00A456C4"/>
    <w:rsid w:val="00A457BF"/>
    <w:rsid w:val="00A45A09"/>
    <w:rsid w:val="00A45C88"/>
    <w:rsid w:val="00A46EB8"/>
    <w:rsid w:val="00A509AC"/>
    <w:rsid w:val="00A518C1"/>
    <w:rsid w:val="00A51CEF"/>
    <w:rsid w:val="00A52A1E"/>
    <w:rsid w:val="00A52B44"/>
    <w:rsid w:val="00A52FED"/>
    <w:rsid w:val="00A53B80"/>
    <w:rsid w:val="00A53C1C"/>
    <w:rsid w:val="00A53D50"/>
    <w:rsid w:val="00A553CD"/>
    <w:rsid w:val="00A55AE1"/>
    <w:rsid w:val="00A5753F"/>
    <w:rsid w:val="00A5787C"/>
    <w:rsid w:val="00A602D5"/>
    <w:rsid w:val="00A603C7"/>
    <w:rsid w:val="00A6079D"/>
    <w:rsid w:val="00A61041"/>
    <w:rsid w:val="00A611CB"/>
    <w:rsid w:val="00A61338"/>
    <w:rsid w:val="00A613DB"/>
    <w:rsid w:val="00A61563"/>
    <w:rsid w:val="00A6181A"/>
    <w:rsid w:val="00A618D8"/>
    <w:rsid w:val="00A634A4"/>
    <w:rsid w:val="00A63B67"/>
    <w:rsid w:val="00A6449E"/>
    <w:rsid w:val="00A645FD"/>
    <w:rsid w:val="00A646C5"/>
    <w:rsid w:val="00A65BDD"/>
    <w:rsid w:val="00A66219"/>
    <w:rsid w:val="00A6628C"/>
    <w:rsid w:val="00A676E9"/>
    <w:rsid w:val="00A71166"/>
    <w:rsid w:val="00A719DF"/>
    <w:rsid w:val="00A723CD"/>
    <w:rsid w:val="00A72510"/>
    <w:rsid w:val="00A73043"/>
    <w:rsid w:val="00A73C9E"/>
    <w:rsid w:val="00A74E67"/>
    <w:rsid w:val="00A75B23"/>
    <w:rsid w:val="00A75C1F"/>
    <w:rsid w:val="00A75E8F"/>
    <w:rsid w:val="00A75FA5"/>
    <w:rsid w:val="00A80186"/>
    <w:rsid w:val="00A80C68"/>
    <w:rsid w:val="00A80CE5"/>
    <w:rsid w:val="00A80E99"/>
    <w:rsid w:val="00A8204F"/>
    <w:rsid w:val="00A8321F"/>
    <w:rsid w:val="00A84097"/>
    <w:rsid w:val="00A846D9"/>
    <w:rsid w:val="00A84791"/>
    <w:rsid w:val="00A84A5A"/>
    <w:rsid w:val="00A84A5D"/>
    <w:rsid w:val="00A85BD2"/>
    <w:rsid w:val="00A85FE0"/>
    <w:rsid w:val="00A867F8"/>
    <w:rsid w:val="00A86A76"/>
    <w:rsid w:val="00A87B49"/>
    <w:rsid w:val="00A91E37"/>
    <w:rsid w:val="00A92110"/>
    <w:rsid w:val="00A9284C"/>
    <w:rsid w:val="00A93D9C"/>
    <w:rsid w:val="00A94E61"/>
    <w:rsid w:val="00A95F46"/>
    <w:rsid w:val="00A96676"/>
    <w:rsid w:val="00A96DA2"/>
    <w:rsid w:val="00A97E5A"/>
    <w:rsid w:val="00AA01AF"/>
    <w:rsid w:val="00AA19B7"/>
    <w:rsid w:val="00AA1B5B"/>
    <w:rsid w:val="00AA3891"/>
    <w:rsid w:val="00AA3A34"/>
    <w:rsid w:val="00AA40C4"/>
    <w:rsid w:val="00AA47A9"/>
    <w:rsid w:val="00AA52C5"/>
    <w:rsid w:val="00AA56CB"/>
    <w:rsid w:val="00AA5C9A"/>
    <w:rsid w:val="00AA74F7"/>
    <w:rsid w:val="00AA7C99"/>
    <w:rsid w:val="00AB055C"/>
    <w:rsid w:val="00AB0725"/>
    <w:rsid w:val="00AB167A"/>
    <w:rsid w:val="00AB24CA"/>
    <w:rsid w:val="00AB26D6"/>
    <w:rsid w:val="00AB32BF"/>
    <w:rsid w:val="00AB3ED0"/>
    <w:rsid w:val="00AB4522"/>
    <w:rsid w:val="00AB57C0"/>
    <w:rsid w:val="00AB57E2"/>
    <w:rsid w:val="00AB5888"/>
    <w:rsid w:val="00AB6D1D"/>
    <w:rsid w:val="00AB6E7D"/>
    <w:rsid w:val="00AB7195"/>
    <w:rsid w:val="00AB7DED"/>
    <w:rsid w:val="00AC0FFE"/>
    <w:rsid w:val="00AC1E8E"/>
    <w:rsid w:val="00AC3A03"/>
    <w:rsid w:val="00AC3AA5"/>
    <w:rsid w:val="00AC49FD"/>
    <w:rsid w:val="00AC5789"/>
    <w:rsid w:val="00AC6861"/>
    <w:rsid w:val="00AC69F3"/>
    <w:rsid w:val="00AC6C40"/>
    <w:rsid w:val="00AC71C3"/>
    <w:rsid w:val="00AC7BD4"/>
    <w:rsid w:val="00AD02B3"/>
    <w:rsid w:val="00AD05FD"/>
    <w:rsid w:val="00AD0B18"/>
    <w:rsid w:val="00AD1958"/>
    <w:rsid w:val="00AD1E3C"/>
    <w:rsid w:val="00AD311A"/>
    <w:rsid w:val="00AD354E"/>
    <w:rsid w:val="00AD376D"/>
    <w:rsid w:val="00AD3F1C"/>
    <w:rsid w:val="00AD5388"/>
    <w:rsid w:val="00AD5832"/>
    <w:rsid w:val="00AD6CF6"/>
    <w:rsid w:val="00AD7DE2"/>
    <w:rsid w:val="00AE035A"/>
    <w:rsid w:val="00AE0E7C"/>
    <w:rsid w:val="00AE229D"/>
    <w:rsid w:val="00AE3FC4"/>
    <w:rsid w:val="00AE413F"/>
    <w:rsid w:val="00AE52F3"/>
    <w:rsid w:val="00AE770D"/>
    <w:rsid w:val="00AF0EA1"/>
    <w:rsid w:val="00AF1FD7"/>
    <w:rsid w:val="00AF2E00"/>
    <w:rsid w:val="00AF4E7A"/>
    <w:rsid w:val="00AF4FC6"/>
    <w:rsid w:val="00AF549A"/>
    <w:rsid w:val="00AF5827"/>
    <w:rsid w:val="00AF5B57"/>
    <w:rsid w:val="00AF5F0F"/>
    <w:rsid w:val="00AF77A5"/>
    <w:rsid w:val="00B000CC"/>
    <w:rsid w:val="00B00491"/>
    <w:rsid w:val="00B007CE"/>
    <w:rsid w:val="00B00E01"/>
    <w:rsid w:val="00B01510"/>
    <w:rsid w:val="00B0163C"/>
    <w:rsid w:val="00B0173C"/>
    <w:rsid w:val="00B03289"/>
    <w:rsid w:val="00B036EA"/>
    <w:rsid w:val="00B0520B"/>
    <w:rsid w:val="00B05929"/>
    <w:rsid w:val="00B05AB6"/>
    <w:rsid w:val="00B05F49"/>
    <w:rsid w:val="00B076DA"/>
    <w:rsid w:val="00B07F03"/>
    <w:rsid w:val="00B108DA"/>
    <w:rsid w:val="00B114E7"/>
    <w:rsid w:val="00B11EF8"/>
    <w:rsid w:val="00B1350F"/>
    <w:rsid w:val="00B13B13"/>
    <w:rsid w:val="00B140AB"/>
    <w:rsid w:val="00B1572A"/>
    <w:rsid w:val="00B1580D"/>
    <w:rsid w:val="00B1604D"/>
    <w:rsid w:val="00B166ED"/>
    <w:rsid w:val="00B177AC"/>
    <w:rsid w:val="00B17B70"/>
    <w:rsid w:val="00B21C8E"/>
    <w:rsid w:val="00B226EE"/>
    <w:rsid w:val="00B22847"/>
    <w:rsid w:val="00B22F3A"/>
    <w:rsid w:val="00B2305A"/>
    <w:rsid w:val="00B23FE6"/>
    <w:rsid w:val="00B24203"/>
    <w:rsid w:val="00B246EC"/>
    <w:rsid w:val="00B2479B"/>
    <w:rsid w:val="00B251FD"/>
    <w:rsid w:val="00B274D6"/>
    <w:rsid w:val="00B27554"/>
    <w:rsid w:val="00B30455"/>
    <w:rsid w:val="00B30F2E"/>
    <w:rsid w:val="00B318E8"/>
    <w:rsid w:val="00B31BBF"/>
    <w:rsid w:val="00B32309"/>
    <w:rsid w:val="00B325EC"/>
    <w:rsid w:val="00B34C1B"/>
    <w:rsid w:val="00B34D55"/>
    <w:rsid w:val="00B352D6"/>
    <w:rsid w:val="00B362DA"/>
    <w:rsid w:val="00B37E2D"/>
    <w:rsid w:val="00B4206F"/>
    <w:rsid w:val="00B42499"/>
    <w:rsid w:val="00B4285A"/>
    <w:rsid w:val="00B42AF8"/>
    <w:rsid w:val="00B42EB9"/>
    <w:rsid w:val="00B43C07"/>
    <w:rsid w:val="00B44B82"/>
    <w:rsid w:val="00B45198"/>
    <w:rsid w:val="00B459C2"/>
    <w:rsid w:val="00B47441"/>
    <w:rsid w:val="00B504FE"/>
    <w:rsid w:val="00B50A6F"/>
    <w:rsid w:val="00B50FF5"/>
    <w:rsid w:val="00B520D3"/>
    <w:rsid w:val="00B524F9"/>
    <w:rsid w:val="00B52D8D"/>
    <w:rsid w:val="00B53E6C"/>
    <w:rsid w:val="00B563EA"/>
    <w:rsid w:val="00B56452"/>
    <w:rsid w:val="00B56456"/>
    <w:rsid w:val="00B56FAC"/>
    <w:rsid w:val="00B5749D"/>
    <w:rsid w:val="00B576E9"/>
    <w:rsid w:val="00B607FA"/>
    <w:rsid w:val="00B60B9F"/>
    <w:rsid w:val="00B611B1"/>
    <w:rsid w:val="00B61B06"/>
    <w:rsid w:val="00B62352"/>
    <w:rsid w:val="00B6416A"/>
    <w:rsid w:val="00B64B4A"/>
    <w:rsid w:val="00B6670E"/>
    <w:rsid w:val="00B66782"/>
    <w:rsid w:val="00B66FC9"/>
    <w:rsid w:val="00B67244"/>
    <w:rsid w:val="00B67355"/>
    <w:rsid w:val="00B674DC"/>
    <w:rsid w:val="00B70471"/>
    <w:rsid w:val="00B70BD6"/>
    <w:rsid w:val="00B70D41"/>
    <w:rsid w:val="00B71B19"/>
    <w:rsid w:val="00B71D05"/>
    <w:rsid w:val="00B72DE3"/>
    <w:rsid w:val="00B74026"/>
    <w:rsid w:val="00B7439F"/>
    <w:rsid w:val="00B7675C"/>
    <w:rsid w:val="00B77C50"/>
    <w:rsid w:val="00B819FF"/>
    <w:rsid w:val="00B831D8"/>
    <w:rsid w:val="00B832DD"/>
    <w:rsid w:val="00B849F6"/>
    <w:rsid w:val="00B86102"/>
    <w:rsid w:val="00B86132"/>
    <w:rsid w:val="00B86ABF"/>
    <w:rsid w:val="00B872C8"/>
    <w:rsid w:val="00B87660"/>
    <w:rsid w:val="00B87C80"/>
    <w:rsid w:val="00B90D9E"/>
    <w:rsid w:val="00B924D5"/>
    <w:rsid w:val="00B925AC"/>
    <w:rsid w:val="00B927D6"/>
    <w:rsid w:val="00B93270"/>
    <w:rsid w:val="00B941DA"/>
    <w:rsid w:val="00B948AA"/>
    <w:rsid w:val="00B94AB7"/>
    <w:rsid w:val="00B94F97"/>
    <w:rsid w:val="00B95859"/>
    <w:rsid w:val="00B95B29"/>
    <w:rsid w:val="00B968FF"/>
    <w:rsid w:val="00B96D9E"/>
    <w:rsid w:val="00B9743C"/>
    <w:rsid w:val="00B97AB6"/>
    <w:rsid w:val="00BA4C28"/>
    <w:rsid w:val="00BA5B49"/>
    <w:rsid w:val="00BA5B5C"/>
    <w:rsid w:val="00BA5D7C"/>
    <w:rsid w:val="00BA685E"/>
    <w:rsid w:val="00BA7180"/>
    <w:rsid w:val="00BA725B"/>
    <w:rsid w:val="00BA7ED8"/>
    <w:rsid w:val="00BB09AB"/>
    <w:rsid w:val="00BB1895"/>
    <w:rsid w:val="00BB1A05"/>
    <w:rsid w:val="00BB48AC"/>
    <w:rsid w:val="00BB49DC"/>
    <w:rsid w:val="00BB4A69"/>
    <w:rsid w:val="00BB6B76"/>
    <w:rsid w:val="00BB70B3"/>
    <w:rsid w:val="00BB7799"/>
    <w:rsid w:val="00BB7B8B"/>
    <w:rsid w:val="00BC15E5"/>
    <w:rsid w:val="00BC23E4"/>
    <w:rsid w:val="00BC31DF"/>
    <w:rsid w:val="00BC34C1"/>
    <w:rsid w:val="00BC443A"/>
    <w:rsid w:val="00BC45D6"/>
    <w:rsid w:val="00BC4C64"/>
    <w:rsid w:val="00BC631A"/>
    <w:rsid w:val="00BC7254"/>
    <w:rsid w:val="00BC72AD"/>
    <w:rsid w:val="00BC749A"/>
    <w:rsid w:val="00BC7FBA"/>
    <w:rsid w:val="00BD02EB"/>
    <w:rsid w:val="00BD0447"/>
    <w:rsid w:val="00BD0B30"/>
    <w:rsid w:val="00BD0C6A"/>
    <w:rsid w:val="00BD0E68"/>
    <w:rsid w:val="00BD17CA"/>
    <w:rsid w:val="00BD259B"/>
    <w:rsid w:val="00BD352C"/>
    <w:rsid w:val="00BD3795"/>
    <w:rsid w:val="00BD412A"/>
    <w:rsid w:val="00BD4544"/>
    <w:rsid w:val="00BD4BA7"/>
    <w:rsid w:val="00BD6089"/>
    <w:rsid w:val="00BD6420"/>
    <w:rsid w:val="00BD747A"/>
    <w:rsid w:val="00BD75BD"/>
    <w:rsid w:val="00BE0327"/>
    <w:rsid w:val="00BE0610"/>
    <w:rsid w:val="00BE0D4E"/>
    <w:rsid w:val="00BE29D5"/>
    <w:rsid w:val="00BE314D"/>
    <w:rsid w:val="00BE3F3D"/>
    <w:rsid w:val="00BE4785"/>
    <w:rsid w:val="00BE4A57"/>
    <w:rsid w:val="00BE4EA1"/>
    <w:rsid w:val="00BE552A"/>
    <w:rsid w:val="00BE6FE2"/>
    <w:rsid w:val="00BE7389"/>
    <w:rsid w:val="00BE78CF"/>
    <w:rsid w:val="00BE7F08"/>
    <w:rsid w:val="00BF026D"/>
    <w:rsid w:val="00BF049C"/>
    <w:rsid w:val="00BF0644"/>
    <w:rsid w:val="00BF0C0D"/>
    <w:rsid w:val="00BF15BE"/>
    <w:rsid w:val="00BF1FDE"/>
    <w:rsid w:val="00BF2CDC"/>
    <w:rsid w:val="00BF2DAB"/>
    <w:rsid w:val="00BF3FE7"/>
    <w:rsid w:val="00BF41DB"/>
    <w:rsid w:val="00BF4389"/>
    <w:rsid w:val="00BF44E5"/>
    <w:rsid w:val="00BF4518"/>
    <w:rsid w:val="00BF467D"/>
    <w:rsid w:val="00BF4FA4"/>
    <w:rsid w:val="00BF52EE"/>
    <w:rsid w:val="00BF5C58"/>
    <w:rsid w:val="00BF6904"/>
    <w:rsid w:val="00C01D2F"/>
    <w:rsid w:val="00C02437"/>
    <w:rsid w:val="00C02681"/>
    <w:rsid w:val="00C02B7C"/>
    <w:rsid w:val="00C032E7"/>
    <w:rsid w:val="00C04B11"/>
    <w:rsid w:val="00C063C8"/>
    <w:rsid w:val="00C06453"/>
    <w:rsid w:val="00C077BC"/>
    <w:rsid w:val="00C079B5"/>
    <w:rsid w:val="00C11015"/>
    <w:rsid w:val="00C11A0F"/>
    <w:rsid w:val="00C12265"/>
    <w:rsid w:val="00C12D9E"/>
    <w:rsid w:val="00C13434"/>
    <w:rsid w:val="00C20884"/>
    <w:rsid w:val="00C21629"/>
    <w:rsid w:val="00C21942"/>
    <w:rsid w:val="00C21A02"/>
    <w:rsid w:val="00C22519"/>
    <w:rsid w:val="00C22756"/>
    <w:rsid w:val="00C2293D"/>
    <w:rsid w:val="00C22C57"/>
    <w:rsid w:val="00C23269"/>
    <w:rsid w:val="00C239C4"/>
    <w:rsid w:val="00C23AB4"/>
    <w:rsid w:val="00C244BA"/>
    <w:rsid w:val="00C25223"/>
    <w:rsid w:val="00C25C2A"/>
    <w:rsid w:val="00C26B56"/>
    <w:rsid w:val="00C26F03"/>
    <w:rsid w:val="00C27F64"/>
    <w:rsid w:val="00C3049D"/>
    <w:rsid w:val="00C306AF"/>
    <w:rsid w:val="00C316B2"/>
    <w:rsid w:val="00C31FCF"/>
    <w:rsid w:val="00C32B0B"/>
    <w:rsid w:val="00C32CF6"/>
    <w:rsid w:val="00C33ED3"/>
    <w:rsid w:val="00C33FEF"/>
    <w:rsid w:val="00C34A5C"/>
    <w:rsid w:val="00C35BA8"/>
    <w:rsid w:val="00C37B5E"/>
    <w:rsid w:val="00C40F55"/>
    <w:rsid w:val="00C4216C"/>
    <w:rsid w:val="00C423CA"/>
    <w:rsid w:val="00C424AB"/>
    <w:rsid w:val="00C42B82"/>
    <w:rsid w:val="00C42BBA"/>
    <w:rsid w:val="00C43C45"/>
    <w:rsid w:val="00C44C36"/>
    <w:rsid w:val="00C45267"/>
    <w:rsid w:val="00C4546F"/>
    <w:rsid w:val="00C464F3"/>
    <w:rsid w:val="00C47151"/>
    <w:rsid w:val="00C47C4D"/>
    <w:rsid w:val="00C505CB"/>
    <w:rsid w:val="00C51400"/>
    <w:rsid w:val="00C515D9"/>
    <w:rsid w:val="00C5403C"/>
    <w:rsid w:val="00C56B76"/>
    <w:rsid w:val="00C57378"/>
    <w:rsid w:val="00C60BBC"/>
    <w:rsid w:val="00C61930"/>
    <w:rsid w:val="00C62F0F"/>
    <w:rsid w:val="00C63DA4"/>
    <w:rsid w:val="00C646D0"/>
    <w:rsid w:val="00C64BEA"/>
    <w:rsid w:val="00C6704B"/>
    <w:rsid w:val="00C7000D"/>
    <w:rsid w:val="00C7048B"/>
    <w:rsid w:val="00C71A14"/>
    <w:rsid w:val="00C721E3"/>
    <w:rsid w:val="00C722B2"/>
    <w:rsid w:val="00C72328"/>
    <w:rsid w:val="00C7316C"/>
    <w:rsid w:val="00C731E8"/>
    <w:rsid w:val="00C745DE"/>
    <w:rsid w:val="00C74990"/>
    <w:rsid w:val="00C74BE3"/>
    <w:rsid w:val="00C74CD4"/>
    <w:rsid w:val="00C75B9E"/>
    <w:rsid w:val="00C75D41"/>
    <w:rsid w:val="00C803E9"/>
    <w:rsid w:val="00C8076D"/>
    <w:rsid w:val="00C8155A"/>
    <w:rsid w:val="00C81599"/>
    <w:rsid w:val="00C816FD"/>
    <w:rsid w:val="00C8284D"/>
    <w:rsid w:val="00C83B6B"/>
    <w:rsid w:val="00C83FB5"/>
    <w:rsid w:val="00C841C0"/>
    <w:rsid w:val="00C844A5"/>
    <w:rsid w:val="00C84ABA"/>
    <w:rsid w:val="00C84C16"/>
    <w:rsid w:val="00C84DD8"/>
    <w:rsid w:val="00C84FAE"/>
    <w:rsid w:val="00C86B6D"/>
    <w:rsid w:val="00C87087"/>
    <w:rsid w:val="00C876F4"/>
    <w:rsid w:val="00C87825"/>
    <w:rsid w:val="00C87833"/>
    <w:rsid w:val="00C87B98"/>
    <w:rsid w:val="00C90159"/>
    <w:rsid w:val="00C910CB"/>
    <w:rsid w:val="00C913A8"/>
    <w:rsid w:val="00C91AEA"/>
    <w:rsid w:val="00C91B9B"/>
    <w:rsid w:val="00C91DB0"/>
    <w:rsid w:val="00C93E85"/>
    <w:rsid w:val="00C942D0"/>
    <w:rsid w:val="00C94509"/>
    <w:rsid w:val="00C94EEE"/>
    <w:rsid w:val="00C96766"/>
    <w:rsid w:val="00C96B8E"/>
    <w:rsid w:val="00C9790A"/>
    <w:rsid w:val="00CA0A75"/>
    <w:rsid w:val="00CA1619"/>
    <w:rsid w:val="00CA1C82"/>
    <w:rsid w:val="00CA2112"/>
    <w:rsid w:val="00CA2710"/>
    <w:rsid w:val="00CA3BB2"/>
    <w:rsid w:val="00CA42BA"/>
    <w:rsid w:val="00CA4D40"/>
    <w:rsid w:val="00CA4D9C"/>
    <w:rsid w:val="00CA6330"/>
    <w:rsid w:val="00CA636C"/>
    <w:rsid w:val="00CA75E8"/>
    <w:rsid w:val="00CA7CAC"/>
    <w:rsid w:val="00CA7DA2"/>
    <w:rsid w:val="00CB000C"/>
    <w:rsid w:val="00CB01F7"/>
    <w:rsid w:val="00CB05EA"/>
    <w:rsid w:val="00CB07B1"/>
    <w:rsid w:val="00CB3A04"/>
    <w:rsid w:val="00CB6E7A"/>
    <w:rsid w:val="00CB745A"/>
    <w:rsid w:val="00CB793C"/>
    <w:rsid w:val="00CC149C"/>
    <w:rsid w:val="00CC2842"/>
    <w:rsid w:val="00CC3124"/>
    <w:rsid w:val="00CC3381"/>
    <w:rsid w:val="00CC3657"/>
    <w:rsid w:val="00CC36F9"/>
    <w:rsid w:val="00CC4127"/>
    <w:rsid w:val="00CC57DB"/>
    <w:rsid w:val="00CC6907"/>
    <w:rsid w:val="00CC6BD7"/>
    <w:rsid w:val="00CC79EE"/>
    <w:rsid w:val="00CD0C01"/>
    <w:rsid w:val="00CD18A7"/>
    <w:rsid w:val="00CD1BF6"/>
    <w:rsid w:val="00CD1FA1"/>
    <w:rsid w:val="00CD2E20"/>
    <w:rsid w:val="00CD3B9F"/>
    <w:rsid w:val="00CD45AD"/>
    <w:rsid w:val="00CD475C"/>
    <w:rsid w:val="00CD4A8A"/>
    <w:rsid w:val="00CD5D11"/>
    <w:rsid w:val="00CD685B"/>
    <w:rsid w:val="00CD68BC"/>
    <w:rsid w:val="00CD6A06"/>
    <w:rsid w:val="00CD7527"/>
    <w:rsid w:val="00CD7B25"/>
    <w:rsid w:val="00CE118B"/>
    <w:rsid w:val="00CE19AB"/>
    <w:rsid w:val="00CE24EE"/>
    <w:rsid w:val="00CE2AF8"/>
    <w:rsid w:val="00CE3DDF"/>
    <w:rsid w:val="00CE420E"/>
    <w:rsid w:val="00CE47F9"/>
    <w:rsid w:val="00CE4E3C"/>
    <w:rsid w:val="00CE53A3"/>
    <w:rsid w:val="00CE592C"/>
    <w:rsid w:val="00CE76A1"/>
    <w:rsid w:val="00CE7726"/>
    <w:rsid w:val="00CE7F18"/>
    <w:rsid w:val="00CF054A"/>
    <w:rsid w:val="00CF0F70"/>
    <w:rsid w:val="00CF15FF"/>
    <w:rsid w:val="00CF1DDE"/>
    <w:rsid w:val="00CF1F7A"/>
    <w:rsid w:val="00CF2121"/>
    <w:rsid w:val="00CF2583"/>
    <w:rsid w:val="00CF2BCF"/>
    <w:rsid w:val="00CF4DF1"/>
    <w:rsid w:val="00CF5387"/>
    <w:rsid w:val="00D0024D"/>
    <w:rsid w:val="00D013A7"/>
    <w:rsid w:val="00D01760"/>
    <w:rsid w:val="00D02719"/>
    <w:rsid w:val="00D02912"/>
    <w:rsid w:val="00D02A34"/>
    <w:rsid w:val="00D04DE3"/>
    <w:rsid w:val="00D04EF2"/>
    <w:rsid w:val="00D0517E"/>
    <w:rsid w:val="00D05202"/>
    <w:rsid w:val="00D056E8"/>
    <w:rsid w:val="00D06D6B"/>
    <w:rsid w:val="00D070FF"/>
    <w:rsid w:val="00D10D83"/>
    <w:rsid w:val="00D11D37"/>
    <w:rsid w:val="00D12547"/>
    <w:rsid w:val="00D12C43"/>
    <w:rsid w:val="00D12DB5"/>
    <w:rsid w:val="00D13FE9"/>
    <w:rsid w:val="00D14550"/>
    <w:rsid w:val="00D14577"/>
    <w:rsid w:val="00D169D1"/>
    <w:rsid w:val="00D16CD4"/>
    <w:rsid w:val="00D1751D"/>
    <w:rsid w:val="00D17527"/>
    <w:rsid w:val="00D17604"/>
    <w:rsid w:val="00D20E73"/>
    <w:rsid w:val="00D21734"/>
    <w:rsid w:val="00D21AE1"/>
    <w:rsid w:val="00D2298A"/>
    <w:rsid w:val="00D232B9"/>
    <w:rsid w:val="00D25538"/>
    <w:rsid w:val="00D25DC5"/>
    <w:rsid w:val="00D26B99"/>
    <w:rsid w:val="00D26EA6"/>
    <w:rsid w:val="00D300C4"/>
    <w:rsid w:val="00D31C42"/>
    <w:rsid w:val="00D323D0"/>
    <w:rsid w:val="00D32820"/>
    <w:rsid w:val="00D32CC7"/>
    <w:rsid w:val="00D33244"/>
    <w:rsid w:val="00D3325E"/>
    <w:rsid w:val="00D33373"/>
    <w:rsid w:val="00D33447"/>
    <w:rsid w:val="00D343A9"/>
    <w:rsid w:val="00D35C16"/>
    <w:rsid w:val="00D35E6C"/>
    <w:rsid w:val="00D3682C"/>
    <w:rsid w:val="00D3699F"/>
    <w:rsid w:val="00D36C54"/>
    <w:rsid w:val="00D36C68"/>
    <w:rsid w:val="00D3703A"/>
    <w:rsid w:val="00D37668"/>
    <w:rsid w:val="00D402EE"/>
    <w:rsid w:val="00D41141"/>
    <w:rsid w:val="00D41214"/>
    <w:rsid w:val="00D42D40"/>
    <w:rsid w:val="00D4344E"/>
    <w:rsid w:val="00D435C9"/>
    <w:rsid w:val="00D43DF1"/>
    <w:rsid w:val="00D44C44"/>
    <w:rsid w:val="00D459F4"/>
    <w:rsid w:val="00D46AA8"/>
    <w:rsid w:val="00D4779E"/>
    <w:rsid w:val="00D477F9"/>
    <w:rsid w:val="00D47AD7"/>
    <w:rsid w:val="00D47BA0"/>
    <w:rsid w:val="00D5094D"/>
    <w:rsid w:val="00D5140D"/>
    <w:rsid w:val="00D53141"/>
    <w:rsid w:val="00D53E40"/>
    <w:rsid w:val="00D53EC0"/>
    <w:rsid w:val="00D54516"/>
    <w:rsid w:val="00D54523"/>
    <w:rsid w:val="00D55DFB"/>
    <w:rsid w:val="00D566B5"/>
    <w:rsid w:val="00D57C08"/>
    <w:rsid w:val="00D6060A"/>
    <w:rsid w:val="00D61B7A"/>
    <w:rsid w:val="00D61F06"/>
    <w:rsid w:val="00D62662"/>
    <w:rsid w:val="00D62B1E"/>
    <w:rsid w:val="00D62FD9"/>
    <w:rsid w:val="00D63643"/>
    <w:rsid w:val="00D6466A"/>
    <w:rsid w:val="00D64ADE"/>
    <w:rsid w:val="00D650BC"/>
    <w:rsid w:val="00D6587E"/>
    <w:rsid w:val="00D65CE5"/>
    <w:rsid w:val="00D662F4"/>
    <w:rsid w:val="00D66DE2"/>
    <w:rsid w:val="00D678B2"/>
    <w:rsid w:val="00D67D8F"/>
    <w:rsid w:val="00D7144C"/>
    <w:rsid w:val="00D714A2"/>
    <w:rsid w:val="00D72004"/>
    <w:rsid w:val="00D72A9A"/>
    <w:rsid w:val="00D741BC"/>
    <w:rsid w:val="00D745D4"/>
    <w:rsid w:val="00D74BEA"/>
    <w:rsid w:val="00D75084"/>
    <w:rsid w:val="00D75184"/>
    <w:rsid w:val="00D75932"/>
    <w:rsid w:val="00D7770A"/>
    <w:rsid w:val="00D77A3F"/>
    <w:rsid w:val="00D77E71"/>
    <w:rsid w:val="00D8018C"/>
    <w:rsid w:val="00D80DBF"/>
    <w:rsid w:val="00D82A12"/>
    <w:rsid w:val="00D834D3"/>
    <w:rsid w:val="00D84708"/>
    <w:rsid w:val="00D85B05"/>
    <w:rsid w:val="00D86657"/>
    <w:rsid w:val="00D87B34"/>
    <w:rsid w:val="00D901F7"/>
    <w:rsid w:val="00D90365"/>
    <w:rsid w:val="00D90391"/>
    <w:rsid w:val="00D9043F"/>
    <w:rsid w:val="00D916E0"/>
    <w:rsid w:val="00D91E7B"/>
    <w:rsid w:val="00D92735"/>
    <w:rsid w:val="00D9335A"/>
    <w:rsid w:val="00D93EFD"/>
    <w:rsid w:val="00D95EE3"/>
    <w:rsid w:val="00D96D43"/>
    <w:rsid w:val="00D97516"/>
    <w:rsid w:val="00DA0186"/>
    <w:rsid w:val="00DA02E4"/>
    <w:rsid w:val="00DA0491"/>
    <w:rsid w:val="00DA05E1"/>
    <w:rsid w:val="00DA1123"/>
    <w:rsid w:val="00DA114B"/>
    <w:rsid w:val="00DA14D2"/>
    <w:rsid w:val="00DA17B6"/>
    <w:rsid w:val="00DA198D"/>
    <w:rsid w:val="00DA1F09"/>
    <w:rsid w:val="00DA2999"/>
    <w:rsid w:val="00DA2DED"/>
    <w:rsid w:val="00DA2F8E"/>
    <w:rsid w:val="00DA635E"/>
    <w:rsid w:val="00DA6D3E"/>
    <w:rsid w:val="00DB0716"/>
    <w:rsid w:val="00DB1165"/>
    <w:rsid w:val="00DB1A98"/>
    <w:rsid w:val="00DB294B"/>
    <w:rsid w:val="00DB29FB"/>
    <w:rsid w:val="00DB361D"/>
    <w:rsid w:val="00DB45A9"/>
    <w:rsid w:val="00DB54A3"/>
    <w:rsid w:val="00DB58FB"/>
    <w:rsid w:val="00DB5A80"/>
    <w:rsid w:val="00DB6396"/>
    <w:rsid w:val="00DB7182"/>
    <w:rsid w:val="00DB75BF"/>
    <w:rsid w:val="00DC1A4F"/>
    <w:rsid w:val="00DC2435"/>
    <w:rsid w:val="00DC45BB"/>
    <w:rsid w:val="00DC68F4"/>
    <w:rsid w:val="00DC7B36"/>
    <w:rsid w:val="00DC7FD5"/>
    <w:rsid w:val="00DD00C1"/>
    <w:rsid w:val="00DD0164"/>
    <w:rsid w:val="00DD0609"/>
    <w:rsid w:val="00DD0729"/>
    <w:rsid w:val="00DD0757"/>
    <w:rsid w:val="00DD0BF7"/>
    <w:rsid w:val="00DD2919"/>
    <w:rsid w:val="00DD3838"/>
    <w:rsid w:val="00DD40F5"/>
    <w:rsid w:val="00DD4669"/>
    <w:rsid w:val="00DD55F3"/>
    <w:rsid w:val="00DD579A"/>
    <w:rsid w:val="00DD6720"/>
    <w:rsid w:val="00DE098F"/>
    <w:rsid w:val="00DE2246"/>
    <w:rsid w:val="00DE42C0"/>
    <w:rsid w:val="00DE4846"/>
    <w:rsid w:val="00DE58C1"/>
    <w:rsid w:val="00DE5F5E"/>
    <w:rsid w:val="00DE6851"/>
    <w:rsid w:val="00DE6A4F"/>
    <w:rsid w:val="00DE6E17"/>
    <w:rsid w:val="00DE7820"/>
    <w:rsid w:val="00DE791C"/>
    <w:rsid w:val="00DF0441"/>
    <w:rsid w:val="00DF0444"/>
    <w:rsid w:val="00DF060E"/>
    <w:rsid w:val="00DF1182"/>
    <w:rsid w:val="00DF1854"/>
    <w:rsid w:val="00DF19B1"/>
    <w:rsid w:val="00DF361C"/>
    <w:rsid w:val="00DF39C8"/>
    <w:rsid w:val="00DF42CC"/>
    <w:rsid w:val="00DF44B2"/>
    <w:rsid w:val="00DF46C9"/>
    <w:rsid w:val="00DF5466"/>
    <w:rsid w:val="00DF584F"/>
    <w:rsid w:val="00DF5B80"/>
    <w:rsid w:val="00DF5CF1"/>
    <w:rsid w:val="00DF6303"/>
    <w:rsid w:val="00DF68AF"/>
    <w:rsid w:val="00DF7DBF"/>
    <w:rsid w:val="00E013A1"/>
    <w:rsid w:val="00E01503"/>
    <w:rsid w:val="00E01649"/>
    <w:rsid w:val="00E02B93"/>
    <w:rsid w:val="00E0380E"/>
    <w:rsid w:val="00E03C68"/>
    <w:rsid w:val="00E05B05"/>
    <w:rsid w:val="00E05BFC"/>
    <w:rsid w:val="00E07DE2"/>
    <w:rsid w:val="00E10ECF"/>
    <w:rsid w:val="00E1138C"/>
    <w:rsid w:val="00E115CC"/>
    <w:rsid w:val="00E11B59"/>
    <w:rsid w:val="00E11F33"/>
    <w:rsid w:val="00E12F7C"/>
    <w:rsid w:val="00E14AD9"/>
    <w:rsid w:val="00E20744"/>
    <w:rsid w:val="00E24654"/>
    <w:rsid w:val="00E24BE6"/>
    <w:rsid w:val="00E24CAA"/>
    <w:rsid w:val="00E253AB"/>
    <w:rsid w:val="00E262AE"/>
    <w:rsid w:val="00E269AD"/>
    <w:rsid w:val="00E2707E"/>
    <w:rsid w:val="00E27168"/>
    <w:rsid w:val="00E27517"/>
    <w:rsid w:val="00E27884"/>
    <w:rsid w:val="00E30CFF"/>
    <w:rsid w:val="00E32968"/>
    <w:rsid w:val="00E33025"/>
    <w:rsid w:val="00E33035"/>
    <w:rsid w:val="00E33081"/>
    <w:rsid w:val="00E33CA4"/>
    <w:rsid w:val="00E344DC"/>
    <w:rsid w:val="00E350B8"/>
    <w:rsid w:val="00E35BD0"/>
    <w:rsid w:val="00E3621C"/>
    <w:rsid w:val="00E36FA4"/>
    <w:rsid w:val="00E37176"/>
    <w:rsid w:val="00E37A54"/>
    <w:rsid w:val="00E37F0B"/>
    <w:rsid w:val="00E403AD"/>
    <w:rsid w:val="00E40B54"/>
    <w:rsid w:val="00E40C64"/>
    <w:rsid w:val="00E42B96"/>
    <w:rsid w:val="00E43332"/>
    <w:rsid w:val="00E43F2B"/>
    <w:rsid w:val="00E443D6"/>
    <w:rsid w:val="00E44CD8"/>
    <w:rsid w:val="00E44F75"/>
    <w:rsid w:val="00E451F0"/>
    <w:rsid w:val="00E452F7"/>
    <w:rsid w:val="00E45DB1"/>
    <w:rsid w:val="00E4733C"/>
    <w:rsid w:val="00E47380"/>
    <w:rsid w:val="00E4791B"/>
    <w:rsid w:val="00E47A71"/>
    <w:rsid w:val="00E47B11"/>
    <w:rsid w:val="00E50040"/>
    <w:rsid w:val="00E501AF"/>
    <w:rsid w:val="00E505A7"/>
    <w:rsid w:val="00E5115F"/>
    <w:rsid w:val="00E519FC"/>
    <w:rsid w:val="00E52522"/>
    <w:rsid w:val="00E52C33"/>
    <w:rsid w:val="00E53D52"/>
    <w:rsid w:val="00E541AF"/>
    <w:rsid w:val="00E54414"/>
    <w:rsid w:val="00E5486F"/>
    <w:rsid w:val="00E550D1"/>
    <w:rsid w:val="00E5560F"/>
    <w:rsid w:val="00E5563D"/>
    <w:rsid w:val="00E60155"/>
    <w:rsid w:val="00E602F9"/>
    <w:rsid w:val="00E60AEF"/>
    <w:rsid w:val="00E62ECA"/>
    <w:rsid w:val="00E63108"/>
    <w:rsid w:val="00E63B5E"/>
    <w:rsid w:val="00E64FCB"/>
    <w:rsid w:val="00E65587"/>
    <w:rsid w:val="00E661BB"/>
    <w:rsid w:val="00E66695"/>
    <w:rsid w:val="00E66CA0"/>
    <w:rsid w:val="00E66CBC"/>
    <w:rsid w:val="00E67CD5"/>
    <w:rsid w:val="00E7042A"/>
    <w:rsid w:val="00E70BF6"/>
    <w:rsid w:val="00E70C2D"/>
    <w:rsid w:val="00E723E7"/>
    <w:rsid w:val="00E72C04"/>
    <w:rsid w:val="00E7326C"/>
    <w:rsid w:val="00E7388F"/>
    <w:rsid w:val="00E74BF1"/>
    <w:rsid w:val="00E74F46"/>
    <w:rsid w:val="00E7541A"/>
    <w:rsid w:val="00E77551"/>
    <w:rsid w:val="00E80691"/>
    <w:rsid w:val="00E816C4"/>
    <w:rsid w:val="00E846C5"/>
    <w:rsid w:val="00E84C44"/>
    <w:rsid w:val="00E851EB"/>
    <w:rsid w:val="00E86CF9"/>
    <w:rsid w:val="00E91033"/>
    <w:rsid w:val="00E9115C"/>
    <w:rsid w:val="00E913C8"/>
    <w:rsid w:val="00E91B33"/>
    <w:rsid w:val="00E92241"/>
    <w:rsid w:val="00E92652"/>
    <w:rsid w:val="00E92AE9"/>
    <w:rsid w:val="00E93D30"/>
    <w:rsid w:val="00E9409F"/>
    <w:rsid w:val="00E94323"/>
    <w:rsid w:val="00E9784E"/>
    <w:rsid w:val="00E978A0"/>
    <w:rsid w:val="00EA05E4"/>
    <w:rsid w:val="00EA15FB"/>
    <w:rsid w:val="00EA1A94"/>
    <w:rsid w:val="00EA2361"/>
    <w:rsid w:val="00EA2371"/>
    <w:rsid w:val="00EA33B5"/>
    <w:rsid w:val="00EA44D2"/>
    <w:rsid w:val="00EA491D"/>
    <w:rsid w:val="00EA57CD"/>
    <w:rsid w:val="00EA678D"/>
    <w:rsid w:val="00EA6B5C"/>
    <w:rsid w:val="00EB0608"/>
    <w:rsid w:val="00EB10B5"/>
    <w:rsid w:val="00EB1E30"/>
    <w:rsid w:val="00EB415D"/>
    <w:rsid w:val="00EB50A0"/>
    <w:rsid w:val="00EB60E6"/>
    <w:rsid w:val="00EB6274"/>
    <w:rsid w:val="00EB6A3E"/>
    <w:rsid w:val="00EB6D81"/>
    <w:rsid w:val="00EB7CF8"/>
    <w:rsid w:val="00EC03D7"/>
    <w:rsid w:val="00EC0F77"/>
    <w:rsid w:val="00EC1A28"/>
    <w:rsid w:val="00EC2A66"/>
    <w:rsid w:val="00EC2B72"/>
    <w:rsid w:val="00EC4D45"/>
    <w:rsid w:val="00EC5EB1"/>
    <w:rsid w:val="00EC75BA"/>
    <w:rsid w:val="00EC7B4B"/>
    <w:rsid w:val="00ED0523"/>
    <w:rsid w:val="00ED0B57"/>
    <w:rsid w:val="00ED0EAB"/>
    <w:rsid w:val="00ED137F"/>
    <w:rsid w:val="00ED15D7"/>
    <w:rsid w:val="00ED1E46"/>
    <w:rsid w:val="00ED31F0"/>
    <w:rsid w:val="00ED3C23"/>
    <w:rsid w:val="00ED5AE9"/>
    <w:rsid w:val="00ED68EC"/>
    <w:rsid w:val="00ED6C6F"/>
    <w:rsid w:val="00ED6E2E"/>
    <w:rsid w:val="00ED75C1"/>
    <w:rsid w:val="00ED7B30"/>
    <w:rsid w:val="00EE12A0"/>
    <w:rsid w:val="00EE1C38"/>
    <w:rsid w:val="00EE302F"/>
    <w:rsid w:val="00EE532A"/>
    <w:rsid w:val="00EE547B"/>
    <w:rsid w:val="00EE6483"/>
    <w:rsid w:val="00EF09D1"/>
    <w:rsid w:val="00EF0B1D"/>
    <w:rsid w:val="00EF1171"/>
    <w:rsid w:val="00EF200D"/>
    <w:rsid w:val="00EF2458"/>
    <w:rsid w:val="00EF2AB2"/>
    <w:rsid w:val="00EF40A0"/>
    <w:rsid w:val="00EF42D1"/>
    <w:rsid w:val="00EF55AE"/>
    <w:rsid w:val="00EF58B6"/>
    <w:rsid w:val="00EF7137"/>
    <w:rsid w:val="00F00106"/>
    <w:rsid w:val="00F01B87"/>
    <w:rsid w:val="00F02256"/>
    <w:rsid w:val="00F0247E"/>
    <w:rsid w:val="00F0393A"/>
    <w:rsid w:val="00F03EF7"/>
    <w:rsid w:val="00F045D6"/>
    <w:rsid w:val="00F057A9"/>
    <w:rsid w:val="00F05860"/>
    <w:rsid w:val="00F06FC5"/>
    <w:rsid w:val="00F07D79"/>
    <w:rsid w:val="00F108A0"/>
    <w:rsid w:val="00F10D6A"/>
    <w:rsid w:val="00F112FC"/>
    <w:rsid w:val="00F128FD"/>
    <w:rsid w:val="00F17599"/>
    <w:rsid w:val="00F17A9F"/>
    <w:rsid w:val="00F17BBC"/>
    <w:rsid w:val="00F17DB1"/>
    <w:rsid w:val="00F21B29"/>
    <w:rsid w:val="00F21DD2"/>
    <w:rsid w:val="00F22103"/>
    <w:rsid w:val="00F2435A"/>
    <w:rsid w:val="00F24746"/>
    <w:rsid w:val="00F2490C"/>
    <w:rsid w:val="00F24B25"/>
    <w:rsid w:val="00F25219"/>
    <w:rsid w:val="00F256B0"/>
    <w:rsid w:val="00F25B20"/>
    <w:rsid w:val="00F2634A"/>
    <w:rsid w:val="00F267C4"/>
    <w:rsid w:val="00F2680D"/>
    <w:rsid w:val="00F26F75"/>
    <w:rsid w:val="00F272D8"/>
    <w:rsid w:val="00F3055C"/>
    <w:rsid w:val="00F30A75"/>
    <w:rsid w:val="00F31D1B"/>
    <w:rsid w:val="00F31D28"/>
    <w:rsid w:val="00F33764"/>
    <w:rsid w:val="00F343F7"/>
    <w:rsid w:val="00F347BE"/>
    <w:rsid w:val="00F3591A"/>
    <w:rsid w:val="00F35995"/>
    <w:rsid w:val="00F364C9"/>
    <w:rsid w:val="00F40250"/>
    <w:rsid w:val="00F41316"/>
    <w:rsid w:val="00F428ED"/>
    <w:rsid w:val="00F45342"/>
    <w:rsid w:val="00F45789"/>
    <w:rsid w:val="00F45938"/>
    <w:rsid w:val="00F46309"/>
    <w:rsid w:val="00F46CDF"/>
    <w:rsid w:val="00F4778E"/>
    <w:rsid w:val="00F50B38"/>
    <w:rsid w:val="00F50DDA"/>
    <w:rsid w:val="00F5119B"/>
    <w:rsid w:val="00F512FE"/>
    <w:rsid w:val="00F51332"/>
    <w:rsid w:val="00F519E9"/>
    <w:rsid w:val="00F5205D"/>
    <w:rsid w:val="00F52384"/>
    <w:rsid w:val="00F52657"/>
    <w:rsid w:val="00F532AE"/>
    <w:rsid w:val="00F53937"/>
    <w:rsid w:val="00F53F04"/>
    <w:rsid w:val="00F5514E"/>
    <w:rsid w:val="00F5569B"/>
    <w:rsid w:val="00F56AA1"/>
    <w:rsid w:val="00F5710D"/>
    <w:rsid w:val="00F57BD8"/>
    <w:rsid w:val="00F60C63"/>
    <w:rsid w:val="00F61558"/>
    <w:rsid w:val="00F61E3C"/>
    <w:rsid w:val="00F61F0E"/>
    <w:rsid w:val="00F6384A"/>
    <w:rsid w:val="00F6408C"/>
    <w:rsid w:val="00F64A16"/>
    <w:rsid w:val="00F64C81"/>
    <w:rsid w:val="00F654F3"/>
    <w:rsid w:val="00F6561C"/>
    <w:rsid w:val="00F65DBB"/>
    <w:rsid w:val="00F660F2"/>
    <w:rsid w:val="00F66B66"/>
    <w:rsid w:val="00F67134"/>
    <w:rsid w:val="00F704C5"/>
    <w:rsid w:val="00F7051D"/>
    <w:rsid w:val="00F705C5"/>
    <w:rsid w:val="00F71180"/>
    <w:rsid w:val="00F72328"/>
    <w:rsid w:val="00F7250F"/>
    <w:rsid w:val="00F72A42"/>
    <w:rsid w:val="00F73EC1"/>
    <w:rsid w:val="00F74A99"/>
    <w:rsid w:val="00F74C30"/>
    <w:rsid w:val="00F74E96"/>
    <w:rsid w:val="00F75E72"/>
    <w:rsid w:val="00F7641A"/>
    <w:rsid w:val="00F76CFF"/>
    <w:rsid w:val="00F776EA"/>
    <w:rsid w:val="00F8079F"/>
    <w:rsid w:val="00F808D8"/>
    <w:rsid w:val="00F812B0"/>
    <w:rsid w:val="00F815A7"/>
    <w:rsid w:val="00F82C54"/>
    <w:rsid w:val="00F841AF"/>
    <w:rsid w:val="00F8470D"/>
    <w:rsid w:val="00F86181"/>
    <w:rsid w:val="00F86B98"/>
    <w:rsid w:val="00F878B6"/>
    <w:rsid w:val="00F87AA5"/>
    <w:rsid w:val="00F90504"/>
    <w:rsid w:val="00F90A43"/>
    <w:rsid w:val="00F90BB6"/>
    <w:rsid w:val="00F90DCD"/>
    <w:rsid w:val="00F91C35"/>
    <w:rsid w:val="00F91C9F"/>
    <w:rsid w:val="00F929C0"/>
    <w:rsid w:val="00F94072"/>
    <w:rsid w:val="00F94719"/>
    <w:rsid w:val="00F9746C"/>
    <w:rsid w:val="00F97715"/>
    <w:rsid w:val="00FA09F1"/>
    <w:rsid w:val="00FA1648"/>
    <w:rsid w:val="00FA210C"/>
    <w:rsid w:val="00FA34A4"/>
    <w:rsid w:val="00FA55D8"/>
    <w:rsid w:val="00FA6613"/>
    <w:rsid w:val="00FA6847"/>
    <w:rsid w:val="00FA6B64"/>
    <w:rsid w:val="00FA6CE4"/>
    <w:rsid w:val="00FA707C"/>
    <w:rsid w:val="00FA71DC"/>
    <w:rsid w:val="00FA7537"/>
    <w:rsid w:val="00FA7A78"/>
    <w:rsid w:val="00FB01E4"/>
    <w:rsid w:val="00FB02A2"/>
    <w:rsid w:val="00FB1C13"/>
    <w:rsid w:val="00FB35C1"/>
    <w:rsid w:val="00FB4A5B"/>
    <w:rsid w:val="00FB614A"/>
    <w:rsid w:val="00FB64A5"/>
    <w:rsid w:val="00FB64FB"/>
    <w:rsid w:val="00FB6B62"/>
    <w:rsid w:val="00FC0B87"/>
    <w:rsid w:val="00FC1474"/>
    <w:rsid w:val="00FC24A0"/>
    <w:rsid w:val="00FC3D5F"/>
    <w:rsid w:val="00FC3E82"/>
    <w:rsid w:val="00FC423A"/>
    <w:rsid w:val="00FC6F9F"/>
    <w:rsid w:val="00FD10D7"/>
    <w:rsid w:val="00FD308C"/>
    <w:rsid w:val="00FD3A7B"/>
    <w:rsid w:val="00FD3D5B"/>
    <w:rsid w:val="00FD3FDA"/>
    <w:rsid w:val="00FD496A"/>
    <w:rsid w:val="00FD50AC"/>
    <w:rsid w:val="00FD511E"/>
    <w:rsid w:val="00FD5366"/>
    <w:rsid w:val="00FD648B"/>
    <w:rsid w:val="00FD79CE"/>
    <w:rsid w:val="00FE03EB"/>
    <w:rsid w:val="00FE0DCC"/>
    <w:rsid w:val="00FE1199"/>
    <w:rsid w:val="00FE1AC6"/>
    <w:rsid w:val="00FE202B"/>
    <w:rsid w:val="00FE2392"/>
    <w:rsid w:val="00FE23E7"/>
    <w:rsid w:val="00FE43F3"/>
    <w:rsid w:val="00FE5269"/>
    <w:rsid w:val="00FE6406"/>
    <w:rsid w:val="00FE7164"/>
    <w:rsid w:val="00FE75F9"/>
    <w:rsid w:val="00FE7F4B"/>
    <w:rsid w:val="00FF1157"/>
    <w:rsid w:val="00FF3165"/>
    <w:rsid w:val="00FF3300"/>
    <w:rsid w:val="00FF33CE"/>
    <w:rsid w:val="00FF3554"/>
    <w:rsid w:val="00FF3A63"/>
    <w:rsid w:val="00FF3F9B"/>
    <w:rsid w:val="00FF513D"/>
    <w:rsid w:val="00FF58EC"/>
    <w:rsid w:val="00FF5FA4"/>
    <w:rsid w:val="01DE0A79"/>
    <w:rsid w:val="0A951B43"/>
    <w:rsid w:val="0BC08B0E"/>
    <w:rsid w:val="0C247353"/>
    <w:rsid w:val="0DF5B1E5"/>
    <w:rsid w:val="114C20D5"/>
    <w:rsid w:val="1151B4B0"/>
    <w:rsid w:val="13548A35"/>
    <w:rsid w:val="14C4BCA1"/>
    <w:rsid w:val="14EEE147"/>
    <w:rsid w:val="14F7499F"/>
    <w:rsid w:val="1A08F579"/>
    <w:rsid w:val="2103E7EA"/>
    <w:rsid w:val="23223A24"/>
    <w:rsid w:val="2421E8F8"/>
    <w:rsid w:val="2734AC0E"/>
    <w:rsid w:val="27AFBD6D"/>
    <w:rsid w:val="280F955D"/>
    <w:rsid w:val="283CE3C1"/>
    <w:rsid w:val="2F174BB3"/>
    <w:rsid w:val="2F596BBF"/>
    <w:rsid w:val="31E5B586"/>
    <w:rsid w:val="33A99F08"/>
    <w:rsid w:val="39CFB1DC"/>
    <w:rsid w:val="3B8C6F77"/>
    <w:rsid w:val="3C805ABF"/>
    <w:rsid w:val="3CBBB040"/>
    <w:rsid w:val="3D0BF26D"/>
    <w:rsid w:val="40CEC83C"/>
    <w:rsid w:val="42298E47"/>
    <w:rsid w:val="437AA45D"/>
    <w:rsid w:val="4383F454"/>
    <w:rsid w:val="445705E6"/>
    <w:rsid w:val="45B54E51"/>
    <w:rsid w:val="46D60742"/>
    <w:rsid w:val="48AA675B"/>
    <w:rsid w:val="49B02B2C"/>
    <w:rsid w:val="4B2F338E"/>
    <w:rsid w:val="4CF34772"/>
    <w:rsid w:val="508D0B03"/>
    <w:rsid w:val="5254E75F"/>
    <w:rsid w:val="58453864"/>
    <w:rsid w:val="593F38CF"/>
    <w:rsid w:val="5960427E"/>
    <w:rsid w:val="5AC6D1FF"/>
    <w:rsid w:val="5D5265AE"/>
    <w:rsid w:val="604E4C08"/>
    <w:rsid w:val="610EAF08"/>
    <w:rsid w:val="612D42D7"/>
    <w:rsid w:val="62B378BD"/>
    <w:rsid w:val="649F860C"/>
    <w:rsid w:val="64EA4160"/>
    <w:rsid w:val="65ABBCCE"/>
    <w:rsid w:val="65CA7000"/>
    <w:rsid w:val="6719938E"/>
    <w:rsid w:val="6A33E8A6"/>
    <w:rsid w:val="6E23A616"/>
    <w:rsid w:val="6F3F4331"/>
    <w:rsid w:val="6FBA53B2"/>
    <w:rsid w:val="74FB47F7"/>
    <w:rsid w:val="7512ED56"/>
    <w:rsid w:val="7525DAC8"/>
    <w:rsid w:val="76AEBDB7"/>
    <w:rsid w:val="79C645B0"/>
    <w:rsid w:val="7AC7325E"/>
    <w:rsid w:val="7DF39D1E"/>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B91C9"/>
  <w15:chartTrackingRefBased/>
  <w15:docId w15:val="{A14AE0E3-0FE1-4AF5-81DB-DF82A3D5D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uiPriority="0"/>
    <w:lsdException w:name="index heading" w:semiHidden="1"/>
    <w:lsdException w:name="caption" w:semiHidden="1" w:uiPriority="0" w:unhideWhenUsed="1" w:qFormat="1"/>
    <w:lsdException w:name="table of figures" w:semiHidden="1"/>
    <w:lsdException w:name="envelope return" w:semiHidden="1"/>
    <w:lsdException w:name="annotation reference" w:semiHidden="1" w:uiPriority="0"/>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0"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qFormat="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E115CC"/>
    <w:pPr>
      <w:keepNext/>
      <w:keepLines/>
      <w:spacing w:before="400" w:after="200" w:line="240" w:lineRule="auto"/>
      <w:ind w:right="0"/>
      <w:outlineLvl w:val="0"/>
    </w:pPr>
    <w:rPr>
      <w:bCs w:val="0"/>
      <w:color w:val="auto"/>
      <w:sz w:val="36"/>
      <w:szCs w:val="28"/>
    </w:rPr>
  </w:style>
  <w:style w:type="paragraph" w:styleId="Rubrik2">
    <w:name w:val="heading 2"/>
    <w:basedOn w:val="Rubrik1"/>
    <w:next w:val="Normal"/>
    <w:link w:val="Rubrik2Char"/>
    <w:uiPriority w:val="9"/>
    <w:qFormat/>
    <w:rsid w:val="000E2576"/>
    <w:pPr>
      <w:spacing w:after="40"/>
      <w:outlineLvl w:val="1"/>
    </w:pPr>
    <w:rPr>
      <w:bCs/>
      <w:sz w:val="28"/>
    </w:rPr>
  </w:style>
  <w:style w:type="paragraph" w:styleId="Rubrik3">
    <w:name w:val="heading 3"/>
    <w:basedOn w:val="Rubrik2"/>
    <w:next w:val="Normal"/>
    <w:link w:val="Rubrik3Char"/>
    <w:uiPriority w:val="9"/>
    <w:qFormat/>
    <w:rsid w:val="00761F78"/>
    <w:pPr>
      <w:outlineLvl w:val="2"/>
    </w:pPr>
    <w:rPr>
      <w:sz w:val="20"/>
      <w:szCs w:val="24"/>
    </w:rPr>
  </w:style>
  <w:style w:type="paragraph" w:styleId="Rubrik4">
    <w:name w:val="heading 4"/>
    <w:basedOn w:val="Rubrik3"/>
    <w:next w:val="Normal"/>
    <w:link w:val="Rubrik4Char"/>
    <w:uiPriority w:val="9"/>
    <w:rsid w:val="0046254F"/>
    <w:pPr>
      <w:outlineLvl w:val="3"/>
    </w:pPr>
    <w:rPr>
      <w:iCs/>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E115CC"/>
    <w:rPr>
      <w:rFonts w:asciiTheme="majorHAnsi" w:eastAsiaTheme="majorEastAsia" w:hAnsiTheme="majorHAnsi" w:cstheme="majorBidi"/>
      <w:b/>
      <w:sz w:val="36"/>
      <w:szCs w:val="28"/>
      <w:lang w:val="en-US"/>
    </w:rPr>
  </w:style>
  <w:style w:type="character" w:customStyle="1" w:styleId="Rubrik2Char">
    <w:name w:val="Rubrik 2 Char"/>
    <w:basedOn w:val="Standardstycketeckensnitt"/>
    <w:link w:val="Rubrik2"/>
    <w:uiPriority w:val="9"/>
    <w:rsid w:val="000E2576"/>
    <w:rPr>
      <w:rFonts w:asciiTheme="majorHAnsi" w:eastAsiaTheme="majorEastAsia" w:hAnsiTheme="majorHAnsi" w:cstheme="majorBidi"/>
      <w:b/>
      <w:bCs/>
      <w:sz w:val="28"/>
      <w:szCs w:val="28"/>
      <w:lang w:val="en-US"/>
    </w:rPr>
  </w:style>
  <w:style w:type="character" w:customStyle="1" w:styleId="Rubrik3Char">
    <w:name w:val="Rubrik 3 Char"/>
    <w:basedOn w:val="Standardstycketeckensnitt"/>
    <w:link w:val="Rubrik3"/>
    <w:uiPriority w:val="9"/>
    <w:rsid w:val="00761F78"/>
    <w:rPr>
      <w:rFonts w:asciiTheme="majorHAnsi" w:eastAsiaTheme="majorEastAsia" w:hAnsiTheme="majorHAnsi" w:cstheme="majorBidi"/>
      <w:b/>
      <w:bCs/>
      <w:sz w:val="20"/>
      <w:szCs w:val="24"/>
    </w:rPr>
  </w:style>
  <w:style w:type="character" w:customStyle="1" w:styleId="Rubrik4Char">
    <w:name w:val="Rubrik 4 Char"/>
    <w:basedOn w:val="Standardstycketeckensnitt"/>
    <w:link w:val="Rubrik4"/>
    <w:uiPriority w:val="9"/>
    <w:rsid w:val="0046254F"/>
    <w:rPr>
      <w:rFonts w:asciiTheme="majorHAnsi" w:eastAsiaTheme="majorEastAsia" w:hAnsiTheme="majorHAnsi" w:cstheme="majorBidi"/>
      <w:b/>
      <w:bCs/>
      <w:iCs/>
      <w:sz w:val="20"/>
      <w:szCs w:val="24"/>
      <w:lang w:val="en-US"/>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uiPriority w:val="34"/>
    <w:qFormat/>
    <w:rsid w:val="00E115CC"/>
    <w:pPr>
      <w:spacing w:before="360" w:after="0" w:line="204" w:lineRule="auto"/>
      <w:ind w:right="2552"/>
      <w:contextualSpacing/>
    </w:pPr>
    <w:rPr>
      <w:rFonts w:asciiTheme="majorHAnsi" w:eastAsiaTheme="majorEastAsia" w:hAnsiTheme="majorHAnsi" w:cstheme="majorBidi"/>
      <w:b/>
      <w:bCs/>
      <w:color w:val="A33662" w:themeColor="accent1"/>
      <w:sz w:val="84"/>
      <w:szCs w:val="48"/>
      <w:lang w:val="en-US"/>
    </w:rPr>
  </w:style>
  <w:style w:type="character" w:customStyle="1" w:styleId="RubrikChar">
    <w:name w:val="Rubrik Char"/>
    <w:basedOn w:val="Standardstycketeckensnitt"/>
    <w:link w:val="Rubrik"/>
    <w:uiPriority w:val="34"/>
    <w:rsid w:val="00E115CC"/>
    <w:rPr>
      <w:rFonts w:asciiTheme="majorHAnsi" w:eastAsiaTheme="majorEastAsia" w:hAnsiTheme="majorHAnsi" w:cstheme="majorBidi"/>
      <w:b/>
      <w:bCs/>
      <w:color w:val="A33662" w:themeColor="accent1"/>
      <w:sz w:val="84"/>
      <w:szCs w:val="48"/>
      <w:lang w:val="en-US"/>
    </w:rPr>
  </w:style>
  <w:style w:type="paragraph" w:styleId="Underrubrik">
    <w:name w:val="Subtitle"/>
    <w:basedOn w:val="Rubrik"/>
    <w:next w:val="Normal"/>
    <w:link w:val="UnderrubrikChar"/>
    <w:uiPriority w:val="35"/>
    <w:qFormat/>
    <w:rsid w:val="00E115CC"/>
    <w:pPr>
      <w:numPr>
        <w:ilvl w:val="1"/>
      </w:numPr>
      <w:spacing w:after="240"/>
    </w:pPr>
    <w:rPr>
      <w:rFonts w:ascii="Open Sans SemiBold" w:hAnsi="Open Sans SemiBold"/>
      <w:b w:val="0"/>
      <w:bCs w:val="0"/>
      <w:color w:val="auto"/>
      <w:sz w:val="42"/>
      <w:szCs w:val="24"/>
    </w:rPr>
  </w:style>
  <w:style w:type="character" w:customStyle="1" w:styleId="UnderrubrikChar">
    <w:name w:val="Underrubrik Char"/>
    <w:basedOn w:val="Standardstycketeckensnitt"/>
    <w:link w:val="Underrubrik"/>
    <w:uiPriority w:val="35"/>
    <w:rsid w:val="00E115CC"/>
    <w:rPr>
      <w:rFonts w:ascii="Open Sans SemiBold" w:eastAsiaTheme="majorEastAsia" w:hAnsi="Open Sans SemiBold" w:cstheme="majorBidi"/>
      <w:sz w:val="42"/>
      <w:szCs w:val="24"/>
      <w:lang w:val="en-US"/>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qFormat/>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en-US"/>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en-US"/>
    </w:rPr>
  </w:style>
  <w:style w:type="paragraph" w:styleId="Punktlista">
    <w:name w:val="List Bullet"/>
    <w:basedOn w:val="Normal"/>
    <w:qFormat/>
    <w:rsid w:val="000E2576"/>
    <w:pPr>
      <w:spacing w:after="80"/>
      <w:ind w:left="360" w:hanging="360"/>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5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qFormat/>
    <w:rsid w:val="00976057"/>
    <w:rPr>
      <w:color w:val="4AE0F4" w:themeColor="hyperlink"/>
      <w:u w:val="single"/>
    </w:rPr>
  </w:style>
  <w:style w:type="paragraph" w:styleId="Liststycke">
    <w:name w:val="List Paragraph"/>
    <w:basedOn w:val="Normal"/>
    <w:link w:val="ListstyckeChar"/>
    <w:uiPriority w:val="34"/>
    <w:qFormat/>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Id w:val="13"/>
      </w:numPr>
    </w:pPr>
  </w:style>
  <w:style w:type="paragraph" w:styleId="Punktlista3">
    <w:name w:val="List Bullet 3"/>
    <w:basedOn w:val="Punktlista2"/>
    <w:uiPriority w:val="24"/>
    <w:rsid w:val="000E2576"/>
    <w:pPr>
      <w:numPr>
        <w:ilvl w:val="2"/>
      </w:numPr>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sz w:val="24"/>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customStyle="1" w:styleId="ListstyckeChar">
    <w:name w:val="Liststycke Char"/>
    <w:basedOn w:val="Standardstycketeckensnitt"/>
    <w:link w:val="Liststycke"/>
    <w:uiPriority w:val="34"/>
    <w:rsid w:val="004D4E2E"/>
  </w:style>
  <w:style w:type="character" w:styleId="Kommentarsreferens">
    <w:name w:val="annotation reference"/>
    <w:basedOn w:val="Standardstycketeckensnitt"/>
    <w:rsid w:val="004D4E2E"/>
    <w:rPr>
      <w:sz w:val="16"/>
      <w:szCs w:val="16"/>
    </w:rPr>
  </w:style>
  <w:style w:type="paragraph" w:styleId="Kommentarer">
    <w:name w:val="annotation text"/>
    <w:basedOn w:val="Normal"/>
    <w:link w:val="KommentarerChar"/>
    <w:rsid w:val="004D4E2E"/>
    <w:pPr>
      <w:spacing w:before="20" w:after="100" w:line="240" w:lineRule="auto"/>
    </w:pPr>
    <w:rPr>
      <w:rFonts w:ascii="Times New Roman" w:eastAsia="Times New Roman" w:hAnsi="Times New Roman" w:cs="Times New Roman"/>
      <w:lang w:eastAsia="en-GB"/>
    </w:rPr>
  </w:style>
  <w:style w:type="character" w:customStyle="1" w:styleId="KommentarerChar">
    <w:name w:val="Kommentarer Char"/>
    <w:basedOn w:val="Standardstycketeckensnitt"/>
    <w:link w:val="Kommentarer"/>
    <w:rsid w:val="004D4E2E"/>
    <w:rPr>
      <w:rFonts w:ascii="Times New Roman" w:eastAsia="Times New Roman" w:hAnsi="Times New Roman" w:cs="Times New Roman"/>
      <w:lang w:eastAsia="en-GB"/>
    </w:rPr>
  </w:style>
  <w:style w:type="character" w:styleId="AnvndHyperlnk">
    <w:name w:val="FollowedHyperlink"/>
    <w:basedOn w:val="Standardstycketeckensnitt"/>
    <w:uiPriority w:val="98"/>
    <w:rsid w:val="00297CE9"/>
    <w:rPr>
      <w:color w:val="FFC075" w:themeColor="followedHyperlink"/>
      <w:u w:val="single"/>
    </w:rPr>
  </w:style>
  <w:style w:type="character" w:styleId="Olstomnmnande">
    <w:name w:val="Unresolved Mention"/>
    <w:basedOn w:val="Standardstycketeckensnitt"/>
    <w:uiPriority w:val="99"/>
    <w:unhideWhenUsed/>
    <w:rsid w:val="00297CE9"/>
    <w:rPr>
      <w:color w:val="605E5C"/>
      <w:shd w:val="clear" w:color="auto" w:fill="E1DFDD"/>
    </w:rPr>
  </w:style>
  <w:style w:type="paragraph" w:styleId="Brdtext">
    <w:name w:val="Body Text"/>
    <w:basedOn w:val="Normal"/>
    <w:link w:val="BrdtextChar"/>
    <w:rsid w:val="00297CE9"/>
    <w:pPr>
      <w:spacing w:before="20" w:after="100" w:line="240" w:lineRule="auto"/>
    </w:pPr>
    <w:rPr>
      <w:rFonts w:ascii="Times New Roman" w:eastAsia="Times New Roman" w:hAnsi="Times New Roman" w:cs="Times New Roman"/>
      <w:sz w:val="22"/>
      <w:szCs w:val="24"/>
      <w:lang w:eastAsia="en-GB"/>
    </w:rPr>
  </w:style>
  <w:style w:type="character" w:customStyle="1" w:styleId="BrdtextChar">
    <w:name w:val="Brödtext Char"/>
    <w:basedOn w:val="Standardstycketeckensnitt"/>
    <w:link w:val="Brdtext"/>
    <w:rsid w:val="00297CE9"/>
    <w:rPr>
      <w:rFonts w:ascii="Times New Roman" w:eastAsia="Times New Roman" w:hAnsi="Times New Roman" w:cs="Times New Roman"/>
      <w:sz w:val="22"/>
      <w:szCs w:val="24"/>
      <w:lang w:eastAsia="en-GB"/>
    </w:rPr>
  </w:style>
  <w:style w:type="character" w:customStyle="1" w:styleId="def">
    <w:name w:val="def"/>
    <w:basedOn w:val="Standardstycketeckensnitt"/>
    <w:rsid w:val="00AC71C3"/>
  </w:style>
  <w:style w:type="character" w:customStyle="1" w:styleId="deft">
    <w:name w:val="deft"/>
    <w:basedOn w:val="Standardstycketeckensnitt"/>
    <w:rsid w:val="00AC71C3"/>
  </w:style>
  <w:style w:type="paragraph" w:customStyle="1" w:styleId="Rubrik2Nr">
    <w:name w:val="Rubrik 2 Nr"/>
    <w:next w:val="Normal"/>
    <w:qFormat/>
    <w:rsid w:val="004A720A"/>
    <w:pPr>
      <w:spacing w:before="480" w:after="120" w:line="240" w:lineRule="auto"/>
      <w:outlineLvl w:val="1"/>
    </w:pPr>
    <w:rPr>
      <w:rFonts w:ascii="Arial" w:eastAsia="Times New Roman" w:hAnsi="Arial" w:cs="Arial"/>
      <w:bCs/>
      <w:iCs/>
      <w:sz w:val="28"/>
      <w:szCs w:val="28"/>
      <w:lang w:eastAsia="sv-SE"/>
    </w:rPr>
  </w:style>
  <w:style w:type="paragraph" w:customStyle="1" w:styleId="SoSTabelltext">
    <w:name w:val="SoS_Tabell text"/>
    <w:qFormat/>
    <w:rsid w:val="00360389"/>
    <w:pPr>
      <w:spacing w:before="20" w:after="20" w:line="240" w:lineRule="auto"/>
    </w:pPr>
    <w:rPr>
      <w:rFonts w:ascii="Century Gothic" w:eastAsia="Times New Roman" w:hAnsi="Century Gothic" w:cs="Times New Roman"/>
      <w:color w:val="353636" w:themeColor="text1"/>
      <w:sz w:val="16"/>
      <w:szCs w:val="16"/>
      <w:lang w:eastAsia="sv-SE"/>
    </w:rPr>
  </w:style>
  <w:style w:type="paragraph" w:customStyle="1" w:styleId="Rubrik3Nr">
    <w:name w:val="Rubrik 3 Nr"/>
    <w:basedOn w:val="Rubrik3"/>
    <w:next w:val="Normal"/>
    <w:qFormat/>
    <w:rsid w:val="0036320D"/>
    <w:pPr>
      <w:keepLines w:val="0"/>
      <w:tabs>
        <w:tab w:val="num" w:pos="794"/>
      </w:tabs>
      <w:spacing w:after="0"/>
      <w:ind w:left="794" w:hanging="794"/>
      <w:contextualSpacing w:val="0"/>
    </w:pPr>
    <w:rPr>
      <w:rFonts w:ascii="Arial" w:eastAsia="Times New Roman" w:hAnsi="Arial" w:cs="Arial"/>
      <w:bCs w:val="0"/>
      <w:iCs/>
      <w:sz w:val="22"/>
      <w:szCs w:val="26"/>
      <w:lang w:val="sv-SE" w:eastAsia="sv-SE"/>
    </w:rPr>
  </w:style>
  <w:style w:type="paragraph" w:customStyle="1" w:styleId="Rubrik1Nr">
    <w:name w:val="Rubrik 1 Nr"/>
    <w:next w:val="Normal"/>
    <w:qFormat/>
    <w:rsid w:val="007305B4"/>
    <w:pPr>
      <w:tabs>
        <w:tab w:val="num" w:pos="454"/>
      </w:tabs>
      <w:spacing w:before="600" w:line="240" w:lineRule="auto"/>
      <w:ind w:left="454" w:hanging="454"/>
      <w:outlineLvl w:val="0"/>
    </w:pPr>
    <w:rPr>
      <w:rFonts w:ascii="Arial" w:eastAsia="Times New Roman" w:hAnsi="Arial" w:cs="Arial"/>
      <w:bCs/>
      <w:kern w:val="32"/>
      <w:sz w:val="36"/>
      <w:szCs w:val="32"/>
      <w:lang w:eastAsia="sv-SE"/>
    </w:rPr>
  </w:style>
  <w:style w:type="character" w:customStyle="1" w:styleId="SoSNumreradlistaChar">
    <w:name w:val="SoS_Numrerad lista Char"/>
    <w:basedOn w:val="Standardstycketeckensnitt"/>
    <w:link w:val="SoSNumreradlista"/>
    <w:locked/>
    <w:rsid w:val="007305B4"/>
    <w:rPr>
      <w:color w:val="353636" w:themeColor="text1"/>
      <w:sz w:val="23"/>
    </w:rPr>
  </w:style>
  <w:style w:type="paragraph" w:customStyle="1" w:styleId="SoSNumreradlista">
    <w:name w:val="SoS_Numrerad lista"/>
    <w:basedOn w:val="Normal"/>
    <w:link w:val="SoSNumreradlistaChar"/>
    <w:rsid w:val="007305B4"/>
    <w:pPr>
      <w:numPr>
        <w:numId w:val="24"/>
      </w:numPr>
      <w:spacing w:before="160" w:line="276" w:lineRule="atLeast"/>
      <w:contextualSpacing/>
    </w:pPr>
    <w:rPr>
      <w:color w:val="353636" w:themeColor="text1"/>
      <w:sz w:val="23"/>
    </w:rPr>
  </w:style>
  <w:style w:type="paragraph" w:styleId="Kommentarsmne">
    <w:name w:val="annotation subject"/>
    <w:basedOn w:val="Kommentarer"/>
    <w:next w:val="Kommentarer"/>
    <w:link w:val="KommentarsmneChar"/>
    <w:uiPriority w:val="99"/>
    <w:semiHidden/>
    <w:rsid w:val="00E02B93"/>
    <w:pPr>
      <w:spacing w:before="0" w:after="160"/>
    </w:pPr>
    <w:rPr>
      <w:rFonts w:asciiTheme="minorHAnsi" w:eastAsiaTheme="minorEastAsia" w:hAnsiTheme="minorHAnsi" w:cstheme="minorBidi"/>
      <w:b/>
      <w:bCs/>
      <w:lang w:eastAsia="zh-CN"/>
    </w:rPr>
  </w:style>
  <w:style w:type="character" w:customStyle="1" w:styleId="KommentarsmneChar">
    <w:name w:val="Kommentarsämne Char"/>
    <w:basedOn w:val="KommentarerChar"/>
    <w:link w:val="Kommentarsmne"/>
    <w:uiPriority w:val="99"/>
    <w:semiHidden/>
    <w:rsid w:val="00E02B93"/>
    <w:rPr>
      <w:rFonts w:ascii="Times New Roman" w:eastAsia="Times New Roman" w:hAnsi="Times New Roman" w:cs="Times New Roman"/>
      <w:b/>
      <w:bCs/>
      <w:lang w:eastAsia="en-GB"/>
    </w:rPr>
  </w:style>
  <w:style w:type="paragraph" w:styleId="Revision">
    <w:name w:val="Revision"/>
    <w:hidden/>
    <w:uiPriority w:val="99"/>
    <w:semiHidden/>
    <w:rsid w:val="00D44C44"/>
    <w:pPr>
      <w:spacing w:after="0" w:line="240" w:lineRule="auto"/>
    </w:pPr>
  </w:style>
  <w:style w:type="character" w:styleId="Nmn">
    <w:name w:val="Mention"/>
    <w:basedOn w:val="Standardstycketeckensnitt"/>
    <w:uiPriority w:val="99"/>
    <w:unhideWhenUsed/>
    <w:rsid w:val="00DB1165"/>
    <w:rPr>
      <w:color w:val="2B579A"/>
      <w:shd w:val="clear" w:color="auto" w:fill="E1DFDD"/>
    </w:rPr>
  </w:style>
  <w:style w:type="numbering" w:styleId="111111">
    <w:name w:val="Outline List 2"/>
    <w:basedOn w:val="Ingenlista"/>
    <w:semiHidden/>
    <w:rsid w:val="00C44C36"/>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11630">
      <w:bodyDiv w:val="1"/>
      <w:marLeft w:val="0"/>
      <w:marRight w:val="0"/>
      <w:marTop w:val="0"/>
      <w:marBottom w:val="0"/>
      <w:divBdr>
        <w:top w:val="none" w:sz="0" w:space="0" w:color="auto"/>
        <w:left w:val="none" w:sz="0" w:space="0" w:color="auto"/>
        <w:bottom w:val="none" w:sz="0" w:space="0" w:color="auto"/>
        <w:right w:val="none" w:sz="0" w:space="0" w:color="auto"/>
      </w:divBdr>
    </w:div>
    <w:div w:id="78908268">
      <w:bodyDiv w:val="1"/>
      <w:marLeft w:val="0"/>
      <w:marRight w:val="0"/>
      <w:marTop w:val="0"/>
      <w:marBottom w:val="0"/>
      <w:divBdr>
        <w:top w:val="none" w:sz="0" w:space="0" w:color="auto"/>
        <w:left w:val="none" w:sz="0" w:space="0" w:color="auto"/>
        <w:bottom w:val="none" w:sz="0" w:space="0" w:color="auto"/>
        <w:right w:val="none" w:sz="0" w:space="0" w:color="auto"/>
      </w:divBdr>
    </w:div>
    <w:div w:id="99574201">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34979281">
      <w:bodyDiv w:val="1"/>
      <w:marLeft w:val="0"/>
      <w:marRight w:val="0"/>
      <w:marTop w:val="0"/>
      <w:marBottom w:val="0"/>
      <w:divBdr>
        <w:top w:val="none" w:sz="0" w:space="0" w:color="auto"/>
        <w:left w:val="none" w:sz="0" w:space="0" w:color="auto"/>
        <w:bottom w:val="none" w:sz="0" w:space="0" w:color="auto"/>
        <w:right w:val="none" w:sz="0" w:space="0" w:color="auto"/>
      </w:divBdr>
    </w:div>
    <w:div w:id="493763430">
      <w:bodyDiv w:val="1"/>
      <w:marLeft w:val="0"/>
      <w:marRight w:val="0"/>
      <w:marTop w:val="0"/>
      <w:marBottom w:val="0"/>
      <w:divBdr>
        <w:top w:val="none" w:sz="0" w:space="0" w:color="auto"/>
        <w:left w:val="none" w:sz="0" w:space="0" w:color="auto"/>
        <w:bottom w:val="none" w:sz="0" w:space="0" w:color="auto"/>
        <w:right w:val="none" w:sz="0" w:space="0" w:color="auto"/>
      </w:divBdr>
    </w:div>
    <w:div w:id="580867637">
      <w:bodyDiv w:val="1"/>
      <w:marLeft w:val="0"/>
      <w:marRight w:val="0"/>
      <w:marTop w:val="0"/>
      <w:marBottom w:val="0"/>
      <w:divBdr>
        <w:top w:val="none" w:sz="0" w:space="0" w:color="auto"/>
        <w:left w:val="none" w:sz="0" w:space="0" w:color="auto"/>
        <w:bottom w:val="none" w:sz="0" w:space="0" w:color="auto"/>
        <w:right w:val="none" w:sz="0" w:space="0" w:color="auto"/>
      </w:divBdr>
    </w:div>
    <w:div w:id="614749287">
      <w:bodyDiv w:val="1"/>
      <w:marLeft w:val="0"/>
      <w:marRight w:val="0"/>
      <w:marTop w:val="0"/>
      <w:marBottom w:val="0"/>
      <w:divBdr>
        <w:top w:val="none" w:sz="0" w:space="0" w:color="auto"/>
        <w:left w:val="none" w:sz="0" w:space="0" w:color="auto"/>
        <w:bottom w:val="none" w:sz="0" w:space="0" w:color="auto"/>
        <w:right w:val="none" w:sz="0" w:space="0" w:color="auto"/>
      </w:divBdr>
    </w:div>
    <w:div w:id="665941364">
      <w:bodyDiv w:val="1"/>
      <w:marLeft w:val="0"/>
      <w:marRight w:val="0"/>
      <w:marTop w:val="0"/>
      <w:marBottom w:val="0"/>
      <w:divBdr>
        <w:top w:val="none" w:sz="0" w:space="0" w:color="auto"/>
        <w:left w:val="none" w:sz="0" w:space="0" w:color="auto"/>
        <w:bottom w:val="none" w:sz="0" w:space="0" w:color="auto"/>
        <w:right w:val="none" w:sz="0" w:space="0" w:color="auto"/>
      </w:divBdr>
    </w:div>
    <w:div w:id="802191922">
      <w:bodyDiv w:val="1"/>
      <w:marLeft w:val="0"/>
      <w:marRight w:val="0"/>
      <w:marTop w:val="0"/>
      <w:marBottom w:val="0"/>
      <w:divBdr>
        <w:top w:val="none" w:sz="0" w:space="0" w:color="auto"/>
        <w:left w:val="none" w:sz="0" w:space="0" w:color="auto"/>
        <w:bottom w:val="none" w:sz="0" w:space="0" w:color="auto"/>
        <w:right w:val="none" w:sz="0" w:space="0" w:color="auto"/>
      </w:divBdr>
    </w:div>
    <w:div w:id="828011738">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66866013">
      <w:bodyDiv w:val="1"/>
      <w:marLeft w:val="0"/>
      <w:marRight w:val="0"/>
      <w:marTop w:val="0"/>
      <w:marBottom w:val="0"/>
      <w:divBdr>
        <w:top w:val="none" w:sz="0" w:space="0" w:color="auto"/>
        <w:left w:val="none" w:sz="0" w:space="0" w:color="auto"/>
        <w:bottom w:val="none" w:sz="0" w:space="0" w:color="auto"/>
        <w:right w:val="none" w:sz="0" w:space="0" w:color="auto"/>
      </w:divBdr>
    </w:div>
    <w:div w:id="932055577">
      <w:bodyDiv w:val="1"/>
      <w:marLeft w:val="0"/>
      <w:marRight w:val="0"/>
      <w:marTop w:val="0"/>
      <w:marBottom w:val="0"/>
      <w:divBdr>
        <w:top w:val="none" w:sz="0" w:space="0" w:color="auto"/>
        <w:left w:val="none" w:sz="0" w:space="0" w:color="auto"/>
        <w:bottom w:val="none" w:sz="0" w:space="0" w:color="auto"/>
        <w:right w:val="none" w:sz="0" w:space="0" w:color="auto"/>
      </w:divBdr>
    </w:div>
    <w:div w:id="938606699">
      <w:bodyDiv w:val="1"/>
      <w:marLeft w:val="0"/>
      <w:marRight w:val="0"/>
      <w:marTop w:val="0"/>
      <w:marBottom w:val="0"/>
      <w:divBdr>
        <w:top w:val="none" w:sz="0" w:space="0" w:color="auto"/>
        <w:left w:val="none" w:sz="0" w:space="0" w:color="auto"/>
        <w:bottom w:val="none" w:sz="0" w:space="0" w:color="auto"/>
        <w:right w:val="none" w:sz="0" w:space="0" w:color="auto"/>
      </w:divBdr>
    </w:div>
    <w:div w:id="993951060">
      <w:bodyDiv w:val="1"/>
      <w:marLeft w:val="0"/>
      <w:marRight w:val="0"/>
      <w:marTop w:val="0"/>
      <w:marBottom w:val="0"/>
      <w:divBdr>
        <w:top w:val="none" w:sz="0" w:space="0" w:color="auto"/>
        <w:left w:val="none" w:sz="0" w:space="0" w:color="auto"/>
        <w:bottom w:val="none" w:sz="0" w:space="0" w:color="auto"/>
        <w:right w:val="none" w:sz="0" w:space="0" w:color="auto"/>
      </w:divBdr>
    </w:div>
    <w:div w:id="1073087908">
      <w:bodyDiv w:val="1"/>
      <w:marLeft w:val="0"/>
      <w:marRight w:val="0"/>
      <w:marTop w:val="0"/>
      <w:marBottom w:val="0"/>
      <w:divBdr>
        <w:top w:val="none" w:sz="0" w:space="0" w:color="auto"/>
        <w:left w:val="none" w:sz="0" w:space="0" w:color="auto"/>
        <w:bottom w:val="none" w:sz="0" w:space="0" w:color="auto"/>
        <w:right w:val="none" w:sz="0" w:space="0" w:color="auto"/>
      </w:divBdr>
    </w:div>
    <w:div w:id="1108089574">
      <w:bodyDiv w:val="1"/>
      <w:marLeft w:val="0"/>
      <w:marRight w:val="0"/>
      <w:marTop w:val="0"/>
      <w:marBottom w:val="0"/>
      <w:divBdr>
        <w:top w:val="none" w:sz="0" w:space="0" w:color="auto"/>
        <w:left w:val="none" w:sz="0" w:space="0" w:color="auto"/>
        <w:bottom w:val="none" w:sz="0" w:space="0" w:color="auto"/>
        <w:right w:val="none" w:sz="0" w:space="0" w:color="auto"/>
      </w:divBdr>
    </w:div>
    <w:div w:id="1282149809">
      <w:bodyDiv w:val="1"/>
      <w:marLeft w:val="0"/>
      <w:marRight w:val="0"/>
      <w:marTop w:val="0"/>
      <w:marBottom w:val="0"/>
      <w:divBdr>
        <w:top w:val="none" w:sz="0" w:space="0" w:color="auto"/>
        <w:left w:val="none" w:sz="0" w:space="0" w:color="auto"/>
        <w:bottom w:val="none" w:sz="0" w:space="0" w:color="auto"/>
        <w:right w:val="none" w:sz="0" w:space="0" w:color="auto"/>
      </w:divBdr>
    </w:div>
    <w:div w:id="1357998276">
      <w:bodyDiv w:val="1"/>
      <w:marLeft w:val="0"/>
      <w:marRight w:val="0"/>
      <w:marTop w:val="0"/>
      <w:marBottom w:val="0"/>
      <w:divBdr>
        <w:top w:val="none" w:sz="0" w:space="0" w:color="auto"/>
        <w:left w:val="none" w:sz="0" w:space="0" w:color="auto"/>
        <w:bottom w:val="none" w:sz="0" w:space="0" w:color="auto"/>
        <w:right w:val="none" w:sz="0" w:space="0" w:color="auto"/>
      </w:divBdr>
    </w:div>
    <w:div w:id="1485006431">
      <w:bodyDiv w:val="1"/>
      <w:marLeft w:val="0"/>
      <w:marRight w:val="0"/>
      <w:marTop w:val="0"/>
      <w:marBottom w:val="0"/>
      <w:divBdr>
        <w:top w:val="none" w:sz="0" w:space="0" w:color="auto"/>
        <w:left w:val="none" w:sz="0" w:space="0" w:color="auto"/>
        <w:bottom w:val="none" w:sz="0" w:space="0" w:color="auto"/>
        <w:right w:val="none" w:sz="0" w:space="0" w:color="auto"/>
      </w:divBdr>
    </w:div>
    <w:div w:id="1495224402">
      <w:bodyDiv w:val="1"/>
      <w:marLeft w:val="0"/>
      <w:marRight w:val="0"/>
      <w:marTop w:val="0"/>
      <w:marBottom w:val="0"/>
      <w:divBdr>
        <w:top w:val="none" w:sz="0" w:space="0" w:color="auto"/>
        <w:left w:val="none" w:sz="0" w:space="0" w:color="auto"/>
        <w:bottom w:val="none" w:sz="0" w:space="0" w:color="auto"/>
        <w:right w:val="none" w:sz="0" w:space="0" w:color="auto"/>
      </w:divBdr>
    </w:div>
    <w:div w:id="1649747109">
      <w:bodyDiv w:val="1"/>
      <w:marLeft w:val="0"/>
      <w:marRight w:val="0"/>
      <w:marTop w:val="0"/>
      <w:marBottom w:val="0"/>
      <w:divBdr>
        <w:top w:val="none" w:sz="0" w:space="0" w:color="auto"/>
        <w:left w:val="none" w:sz="0" w:space="0" w:color="auto"/>
        <w:bottom w:val="none" w:sz="0" w:space="0" w:color="auto"/>
        <w:right w:val="none" w:sz="0" w:space="0" w:color="auto"/>
      </w:divBdr>
    </w:div>
    <w:div w:id="1753427305">
      <w:bodyDiv w:val="1"/>
      <w:marLeft w:val="0"/>
      <w:marRight w:val="0"/>
      <w:marTop w:val="0"/>
      <w:marBottom w:val="0"/>
      <w:divBdr>
        <w:top w:val="none" w:sz="0" w:space="0" w:color="auto"/>
        <w:left w:val="none" w:sz="0" w:space="0" w:color="auto"/>
        <w:bottom w:val="none" w:sz="0" w:space="0" w:color="auto"/>
        <w:right w:val="none" w:sz="0" w:space="0" w:color="auto"/>
      </w:divBdr>
    </w:div>
    <w:div w:id="1831288366">
      <w:bodyDiv w:val="1"/>
      <w:marLeft w:val="0"/>
      <w:marRight w:val="0"/>
      <w:marTop w:val="0"/>
      <w:marBottom w:val="0"/>
      <w:divBdr>
        <w:top w:val="none" w:sz="0" w:space="0" w:color="auto"/>
        <w:left w:val="none" w:sz="0" w:space="0" w:color="auto"/>
        <w:bottom w:val="none" w:sz="0" w:space="0" w:color="auto"/>
        <w:right w:val="none" w:sz="0" w:space="0" w:color="auto"/>
      </w:divBdr>
    </w:div>
    <w:div w:id="1833830288">
      <w:bodyDiv w:val="1"/>
      <w:marLeft w:val="0"/>
      <w:marRight w:val="0"/>
      <w:marTop w:val="0"/>
      <w:marBottom w:val="0"/>
      <w:divBdr>
        <w:top w:val="none" w:sz="0" w:space="0" w:color="auto"/>
        <w:left w:val="none" w:sz="0" w:space="0" w:color="auto"/>
        <w:bottom w:val="none" w:sz="0" w:space="0" w:color="auto"/>
        <w:right w:val="none" w:sz="0" w:space="0" w:color="auto"/>
      </w:divBdr>
    </w:div>
    <w:div w:id="1911307116">
      <w:bodyDiv w:val="1"/>
      <w:marLeft w:val="0"/>
      <w:marRight w:val="0"/>
      <w:marTop w:val="0"/>
      <w:marBottom w:val="0"/>
      <w:divBdr>
        <w:top w:val="none" w:sz="0" w:space="0" w:color="auto"/>
        <w:left w:val="none" w:sz="0" w:space="0" w:color="auto"/>
        <w:bottom w:val="none" w:sz="0" w:space="0" w:color="auto"/>
        <w:right w:val="none" w:sz="0" w:space="0" w:color="auto"/>
      </w:divBdr>
    </w:div>
    <w:div w:id="1928268505">
      <w:bodyDiv w:val="1"/>
      <w:marLeft w:val="0"/>
      <w:marRight w:val="0"/>
      <w:marTop w:val="0"/>
      <w:marBottom w:val="0"/>
      <w:divBdr>
        <w:top w:val="none" w:sz="0" w:space="0" w:color="auto"/>
        <w:left w:val="none" w:sz="0" w:space="0" w:color="auto"/>
        <w:bottom w:val="none" w:sz="0" w:space="0" w:color="auto"/>
        <w:right w:val="none" w:sz="0" w:space="0" w:color="auto"/>
      </w:divBdr>
    </w:div>
    <w:div w:id="1982343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inera.atlassian.net/l/c/j30m2E5a"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informationsstruktur.socialstyrelsen.se" TargetMode="External"/><Relationship Id="rId25" Type="http://schemas.openxmlformats.org/officeDocument/2006/relationships/footer" Target="footer2.xm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rivta.se/" TargetMode="External"/><Relationship Id="rId20" Type="http://schemas.openxmlformats.org/officeDocument/2006/relationships/image" Target="media/image5.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termbank.socialstyrelsen.se/" TargetMode="External"/><Relationship Id="rId23" Type="http://schemas.openxmlformats.org/officeDocument/2006/relationships/header" Target="header2.xml"/><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l7.org/documentcenter/public/standards/vocabulary/vocabulary_tables/infrastructure/vocabulary/mediaType.html"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ntTable" Target="fontTable.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vrtobl\OneDrive%20-%20Inera%20AB\Administrativt\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5C0C2A931474DF3B11D1E4DD9255BE4"/>
        <w:category>
          <w:name w:val="Allmänt"/>
          <w:gallery w:val="placeholder"/>
        </w:category>
        <w:types>
          <w:type w:val="bbPlcHdr"/>
        </w:types>
        <w:behaviors>
          <w:behavior w:val="content"/>
        </w:behaviors>
        <w:guid w:val="{5904822A-E4AF-4CFD-87FB-5839DC6A8C0F}"/>
      </w:docPartPr>
      <w:docPartBody>
        <w:p w:rsidR="00D47AD7" w:rsidRDefault="00D47AD7">
          <w:pPr>
            <w:pStyle w:val="C5C0C2A931474DF3B11D1E4DD9255BE4"/>
          </w:pPr>
          <w:r w:rsidRPr="0066768F">
            <w:rPr>
              <w:rStyle w:val="Platshllartext"/>
            </w:rPr>
            <w:t>Rubrik</w:t>
          </w:r>
        </w:p>
      </w:docPartBody>
    </w:docPart>
    <w:docPart>
      <w:docPartPr>
        <w:name w:val="39DF7ADE8A324C99A70E4C93B9C6265A"/>
        <w:category>
          <w:name w:val="Allmänt"/>
          <w:gallery w:val="placeholder"/>
        </w:category>
        <w:types>
          <w:type w:val="bbPlcHdr"/>
        </w:types>
        <w:behaviors>
          <w:behavior w:val="content"/>
        </w:behaviors>
        <w:guid w:val="{15CE56F7-4E60-4644-834A-90D55F2E8DB4}"/>
      </w:docPartPr>
      <w:docPartBody>
        <w:p w:rsidR="00D47AD7" w:rsidRDefault="00D47AD7">
          <w:pPr>
            <w:pStyle w:val="39DF7ADE8A324C99A70E4C93B9C6265A"/>
          </w:pPr>
          <w:r w:rsidRPr="0066768F">
            <w:rPr>
              <w:rStyle w:val="Platshllartext"/>
            </w:rPr>
            <w:t>Underrubrik</w:t>
          </w:r>
        </w:p>
      </w:docPartBody>
    </w:docPart>
    <w:docPart>
      <w:docPartPr>
        <w:name w:val="0A064A9D10924B76A37077AEA1BA4558"/>
        <w:category>
          <w:name w:val="Allmänt"/>
          <w:gallery w:val="placeholder"/>
        </w:category>
        <w:types>
          <w:type w:val="bbPlcHdr"/>
        </w:types>
        <w:behaviors>
          <w:behavior w:val="content"/>
        </w:behaviors>
        <w:guid w:val="{DBED9A1A-474A-4508-948D-8AF40F57FE28}"/>
      </w:docPartPr>
      <w:docPartBody>
        <w:p w:rsidR="00BA1A17" w:rsidRDefault="008879E8">
          <w:r w:rsidRPr="00BD7A72">
            <w:rPr>
              <w:rStyle w:val="Platshllartext"/>
            </w:rPr>
            <w:t>[Författare]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altName w:val="Segoe UI"/>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D7"/>
    <w:rsid w:val="0009430F"/>
    <w:rsid w:val="000D29CD"/>
    <w:rsid w:val="00106475"/>
    <w:rsid w:val="001424E2"/>
    <w:rsid w:val="00182680"/>
    <w:rsid w:val="001C7850"/>
    <w:rsid w:val="0030679C"/>
    <w:rsid w:val="00381AB2"/>
    <w:rsid w:val="00394F2F"/>
    <w:rsid w:val="00395FB2"/>
    <w:rsid w:val="003A3557"/>
    <w:rsid w:val="003B043A"/>
    <w:rsid w:val="003C53CE"/>
    <w:rsid w:val="00424C3F"/>
    <w:rsid w:val="004C6262"/>
    <w:rsid w:val="004C6907"/>
    <w:rsid w:val="004D7A40"/>
    <w:rsid w:val="004E1616"/>
    <w:rsid w:val="004E7535"/>
    <w:rsid w:val="004F1A64"/>
    <w:rsid w:val="00501C20"/>
    <w:rsid w:val="005969CA"/>
    <w:rsid w:val="005C438D"/>
    <w:rsid w:val="00605E5D"/>
    <w:rsid w:val="00635AFA"/>
    <w:rsid w:val="00654467"/>
    <w:rsid w:val="006C3799"/>
    <w:rsid w:val="006C43DD"/>
    <w:rsid w:val="006F61F1"/>
    <w:rsid w:val="007106F3"/>
    <w:rsid w:val="007A169B"/>
    <w:rsid w:val="00841529"/>
    <w:rsid w:val="008879E8"/>
    <w:rsid w:val="008B4673"/>
    <w:rsid w:val="00987161"/>
    <w:rsid w:val="009E2CFB"/>
    <w:rsid w:val="00A11AAF"/>
    <w:rsid w:val="00A52986"/>
    <w:rsid w:val="00A93229"/>
    <w:rsid w:val="00BA1A17"/>
    <w:rsid w:val="00C62595"/>
    <w:rsid w:val="00CB3B70"/>
    <w:rsid w:val="00D15F90"/>
    <w:rsid w:val="00D218C8"/>
    <w:rsid w:val="00D23375"/>
    <w:rsid w:val="00D47AD7"/>
    <w:rsid w:val="00D561BB"/>
    <w:rsid w:val="00D83194"/>
    <w:rsid w:val="00DC5AC5"/>
    <w:rsid w:val="00DD0729"/>
    <w:rsid w:val="00DF5295"/>
    <w:rsid w:val="00E16C3A"/>
    <w:rsid w:val="00E242F8"/>
    <w:rsid w:val="00E3075D"/>
    <w:rsid w:val="00E6102C"/>
    <w:rsid w:val="00ED5CF3"/>
    <w:rsid w:val="00F81194"/>
    <w:rsid w:val="00FA0D1D"/>
    <w:rsid w:val="00FC571F"/>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sid w:val="008879E8"/>
    <w:rPr>
      <w:color w:val="7F7F7F" w:themeColor="text1" w:themeTint="80"/>
      <w:bdr w:val="none" w:sz="0" w:space="0" w:color="auto"/>
      <w:shd w:val="clear" w:color="auto" w:fill="F0F0F0"/>
    </w:rPr>
  </w:style>
  <w:style w:type="paragraph" w:customStyle="1" w:styleId="C5C0C2A931474DF3B11D1E4DD9255BE4">
    <w:name w:val="C5C0C2A931474DF3B11D1E4DD9255BE4"/>
  </w:style>
  <w:style w:type="paragraph" w:customStyle="1" w:styleId="39DF7ADE8A324C99A70E4C93B9C6265A">
    <w:name w:val="39DF7ADE8A324C99A70E4C93B9C626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4AE0F4"/>
      </a:hlink>
      <a:folHlink>
        <a:srgbClr val="FFC075"/>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A7C768884979CD46AE30A41B7633FADC" ma:contentTypeVersion="15" ma:contentTypeDescription="Skapa ett nytt dokument." ma:contentTypeScope="" ma:versionID="ad650eb532f14fd89b59d1f6e52a7a8b">
  <xsd:schema xmlns:xsd="http://www.w3.org/2001/XMLSchema" xmlns:xs="http://www.w3.org/2001/XMLSchema" xmlns:p="http://schemas.microsoft.com/office/2006/metadata/properties" xmlns:ns2="6ec42bf7-0b3b-4b52-b8d8-a7c5030fb482" xmlns:ns3="929646e6-593c-4b6e-afd0-a1928ec2bf52" targetNamespace="http://schemas.microsoft.com/office/2006/metadata/properties" ma:root="true" ma:fieldsID="d9ab004adf334f932c44e27ce5ac256a" ns2:_="" ns3:_="">
    <xsd:import namespace="6ec42bf7-0b3b-4b52-b8d8-a7c5030fb482"/>
    <xsd:import namespace="929646e6-593c-4b6e-afd0-a1928ec2bf52"/>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42bf7-0b3b-4b52-b8d8-a7c5030fb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9646e6-593c-4b6e-afd0-a1928ec2bf52"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e456fa37-8ac3-4694-b9d0-a36e5b2c8be5}" ma:internalName="TaxCatchAll" ma:showField="CatchAllData" ma:web="929646e6-593c-4b6e-afd0-a1928ec2bf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ec42bf7-0b3b-4b52-b8d8-a7c5030fb482">
      <Terms xmlns="http://schemas.microsoft.com/office/infopath/2007/PartnerControls"/>
    </lcf76f155ced4ddcb4097134ff3c332f>
    <TaxCatchAll xmlns="929646e6-593c-4b6e-afd0-a1928ec2bf52" xsi:nil="true"/>
    <SharedWithUsers xmlns="929646e6-593c-4b6e-afd0-a1928ec2bf52">
      <UserInfo>
        <DisplayName>Blomberg Tobias</DisplayName>
        <AccountId>56</AccountId>
        <AccountType/>
      </UserInfo>
      <UserInfo>
        <DisplayName>Claesson Gustaf</DisplayName>
        <AccountId>46</AccountId>
        <AccountType/>
      </UserInfo>
    </SharedWithUsers>
  </documentManagement>
</p:properties>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2.xml><?xml version="1.0" encoding="utf-8"?>
<ds:datastoreItem xmlns:ds="http://schemas.openxmlformats.org/officeDocument/2006/customXml" ds:itemID="{3BE9AF2F-C302-47AC-8B78-77E5A6042D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42bf7-0b3b-4b52-b8d8-a7c5030fb482"/>
    <ds:schemaRef ds:uri="929646e6-593c-4b6e-afd0-a1928ec2bf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6ec42bf7-0b3b-4b52-b8d8-a7c5030fb482"/>
    <ds:schemaRef ds:uri="929646e6-593c-4b6e-afd0-a1928ec2bf52"/>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150</TotalTime>
  <Pages>21</Pages>
  <Words>3260</Words>
  <Characters>17278</Characters>
  <Application>Microsoft Office Word</Application>
  <DocSecurity>0</DocSecurity>
  <Lines>143</Lines>
  <Paragraphs>40</Paragraphs>
  <ScaleCrop>false</ScaleCrop>
  <HeadingPairs>
    <vt:vector size="2" baseType="variant">
      <vt:variant>
        <vt:lpstr>Rubrik</vt:lpstr>
      </vt:variant>
      <vt:variant>
        <vt:i4>1</vt:i4>
      </vt:variant>
    </vt:vector>
  </HeadingPairs>
  <TitlesOfParts>
    <vt:vector size="1" baseType="lpstr">
      <vt:lpstr>Informations-specifikation för …(mall)</vt:lpstr>
    </vt:vector>
  </TitlesOfParts>
  <Company/>
  <LinksUpToDate>false</LinksUpToDate>
  <CharactersWithSpaces>20498</CharactersWithSpaces>
  <SharedDoc>false</SharedDoc>
  <HLinks>
    <vt:vector size="240" baseType="variant">
      <vt:variant>
        <vt:i4>3145838</vt:i4>
      </vt:variant>
      <vt:variant>
        <vt:i4>228</vt:i4>
      </vt:variant>
      <vt:variant>
        <vt:i4>0</vt:i4>
      </vt:variant>
      <vt:variant>
        <vt:i4>5</vt:i4>
      </vt:variant>
      <vt:variant>
        <vt:lpwstr>http://www.socialstyrelsen.se/klassificeringochkoder/diagnoskodericd-10</vt:lpwstr>
      </vt:variant>
      <vt:variant>
        <vt:lpwstr/>
      </vt:variant>
      <vt:variant>
        <vt:i4>2424936</vt:i4>
      </vt:variant>
      <vt:variant>
        <vt:i4>213</vt:i4>
      </vt:variant>
      <vt:variant>
        <vt:i4>0</vt:i4>
      </vt:variant>
      <vt:variant>
        <vt:i4>5</vt:i4>
      </vt:variant>
      <vt:variant>
        <vt:lpwstr>https://www.socialstyrelsen.se/kunskapsstod-och-regler/omraden/e-halsa/snomed-ct/snomed-ct-licens/</vt:lpwstr>
      </vt:variant>
      <vt:variant>
        <vt:lpwstr/>
      </vt:variant>
      <vt:variant>
        <vt:i4>4063340</vt:i4>
      </vt:variant>
      <vt:variant>
        <vt:i4>210</vt:i4>
      </vt:variant>
      <vt:variant>
        <vt:i4>0</vt:i4>
      </vt:variant>
      <vt:variant>
        <vt:i4>5</vt:i4>
      </vt:variant>
      <vt:variant>
        <vt:lpwstr>http://browser.ihtsdotools.org/</vt:lpwstr>
      </vt:variant>
      <vt:variant>
        <vt:lpwstr/>
      </vt:variant>
      <vt:variant>
        <vt:i4>2162811</vt:i4>
      </vt:variant>
      <vt:variant>
        <vt:i4>207</vt:i4>
      </vt:variant>
      <vt:variant>
        <vt:i4>0</vt:i4>
      </vt:variant>
      <vt:variant>
        <vt:i4>5</vt:i4>
      </vt:variant>
      <vt:variant>
        <vt:lpwstr>http://termbank.socialstyrelsen.se/</vt:lpwstr>
      </vt:variant>
      <vt:variant>
        <vt:lpwstr/>
      </vt:variant>
      <vt:variant>
        <vt:i4>983119</vt:i4>
      </vt:variant>
      <vt:variant>
        <vt:i4>204</vt:i4>
      </vt:variant>
      <vt:variant>
        <vt:i4>0</vt:i4>
      </vt:variant>
      <vt:variant>
        <vt:i4>5</vt:i4>
      </vt:variant>
      <vt:variant>
        <vt:lpwstr>https://riv-ta.atlassian.net/wiki/spaces/KINT/pages/270532953/Kodverk+i+nationella+tj+nsteplattformen</vt:lpwstr>
      </vt:variant>
      <vt:variant>
        <vt:lpwstr/>
      </vt:variant>
      <vt:variant>
        <vt:i4>5046340</vt:i4>
      </vt:variant>
      <vt:variant>
        <vt:i4>201</vt:i4>
      </vt:variant>
      <vt:variant>
        <vt:i4>0</vt:i4>
      </vt:variant>
      <vt:variant>
        <vt:i4>5</vt:i4>
      </vt:variant>
      <vt:variant>
        <vt:lpwstr>https://informationsstruktur.socialstyrelsen.se/</vt:lpwstr>
      </vt:variant>
      <vt:variant>
        <vt:lpwstr/>
      </vt:variant>
      <vt:variant>
        <vt:i4>1179743</vt:i4>
      </vt:variant>
      <vt:variant>
        <vt:i4>198</vt:i4>
      </vt:variant>
      <vt:variant>
        <vt:i4>0</vt:i4>
      </vt:variant>
      <vt:variant>
        <vt:i4>5</vt:i4>
      </vt:variant>
      <vt:variant>
        <vt:lpwstr>http://rivta.se/</vt:lpwstr>
      </vt:variant>
      <vt:variant>
        <vt:lpwstr/>
      </vt:variant>
      <vt:variant>
        <vt:i4>1114175</vt:i4>
      </vt:variant>
      <vt:variant>
        <vt:i4>191</vt:i4>
      </vt:variant>
      <vt:variant>
        <vt:i4>0</vt:i4>
      </vt:variant>
      <vt:variant>
        <vt:i4>5</vt:i4>
      </vt:variant>
      <vt:variant>
        <vt:lpwstr/>
      </vt:variant>
      <vt:variant>
        <vt:lpwstr>_Toc129353247</vt:lpwstr>
      </vt:variant>
      <vt:variant>
        <vt:i4>1114175</vt:i4>
      </vt:variant>
      <vt:variant>
        <vt:i4>185</vt:i4>
      </vt:variant>
      <vt:variant>
        <vt:i4>0</vt:i4>
      </vt:variant>
      <vt:variant>
        <vt:i4>5</vt:i4>
      </vt:variant>
      <vt:variant>
        <vt:lpwstr/>
      </vt:variant>
      <vt:variant>
        <vt:lpwstr>_Toc129353246</vt:lpwstr>
      </vt:variant>
      <vt:variant>
        <vt:i4>1114175</vt:i4>
      </vt:variant>
      <vt:variant>
        <vt:i4>179</vt:i4>
      </vt:variant>
      <vt:variant>
        <vt:i4>0</vt:i4>
      </vt:variant>
      <vt:variant>
        <vt:i4>5</vt:i4>
      </vt:variant>
      <vt:variant>
        <vt:lpwstr/>
      </vt:variant>
      <vt:variant>
        <vt:lpwstr>_Toc129353245</vt:lpwstr>
      </vt:variant>
      <vt:variant>
        <vt:i4>1114175</vt:i4>
      </vt:variant>
      <vt:variant>
        <vt:i4>173</vt:i4>
      </vt:variant>
      <vt:variant>
        <vt:i4>0</vt:i4>
      </vt:variant>
      <vt:variant>
        <vt:i4>5</vt:i4>
      </vt:variant>
      <vt:variant>
        <vt:lpwstr/>
      </vt:variant>
      <vt:variant>
        <vt:lpwstr>_Toc129353244</vt:lpwstr>
      </vt:variant>
      <vt:variant>
        <vt:i4>1114175</vt:i4>
      </vt:variant>
      <vt:variant>
        <vt:i4>167</vt:i4>
      </vt:variant>
      <vt:variant>
        <vt:i4>0</vt:i4>
      </vt:variant>
      <vt:variant>
        <vt:i4>5</vt:i4>
      </vt:variant>
      <vt:variant>
        <vt:lpwstr/>
      </vt:variant>
      <vt:variant>
        <vt:lpwstr>_Toc129353243</vt:lpwstr>
      </vt:variant>
      <vt:variant>
        <vt:i4>1114175</vt:i4>
      </vt:variant>
      <vt:variant>
        <vt:i4>161</vt:i4>
      </vt:variant>
      <vt:variant>
        <vt:i4>0</vt:i4>
      </vt:variant>
      <vt:variant>
        <vt:i4>5</vt:i4>
      </vt:variant>
      <vt:variant>
        <vt:lpwstr/>
      </vt:variant>
      <vt:variant>
        <vt:lpwstr>_Toc129353242</vt:lpwstr>
      </vt:variant>
      <vt:variant>
        <vt:i4>1114175</vt:i4>
      </vt:variant>
      <vt:variant>
        <vt:i4>155</vt:i4>
      </vt:variant>
      <vt:variant>
        <vt:i4>0</vt:i4>
      </vt:variant>
      <vt:variant>
        <vt:i4>5</vt:i4>
      </vt:variant>
      <vt:variant>
        <vt:lpwstr/>
      </vt:variant>
      <vt:variant>
        <vt:lpwstr>_Toc129353241</vt:lpwstr>
      </vt:variant>
      <vt:variant>
        <vt:i4>1114175</vt:i4>
      </vt:variant>
      <vt:variant>
        <vt:i4>149</vt:i4>
      </vt:variant>
      <vt:variant>
        <vt:i4>0</vt:i4>
      </vt:variant>
      <vt:variant>
        <vt:i4>5</vt:i4>
      </vt:variant>
      <vt:variant>
        <vt:lpwstr/>
      </vt:variant>
      <vt:variant>
        <vt:lpwstr>_Toc129353240</vt:lpwstr>
      </vt:variant>
      <vt:variant>
        <vt:i4>1441855</vt:i4>
      </vt:variant>
      <vt:variant>
        <vt:i4>143</vt:i4>
      </vt:variant>
      <vt:variant>
        <vt:i4>0</vt:i4>
      </vt:variant>
      <vt:variant>
        <vt:i4>5</vt:i4>
      </vt:variant>
      <vt:variant>
        <vt:lpwstr/>
      </vt:variant>
      <vt:variant>
        <vt:lpwstr>_Toc129353239</vt:lpwstr>
      </vt:variant>
      <vt:variant>
        <vt:i4>1441855</vt:i4>
      </vt:variant>
      <vt:variant>
        <vt:i4>137</vt:i4>
      </vt:variant>
      <vt:variant>
        <vt:i4>0</vt:i4>
      </vt:variant>
      <vt:variant>
        <vt:i4>5</vt:i4>
      </vt:variant>
      <vt:variant>
        <vt:lpwstr/>
      </vt:variant>
      <vt:variant>
        <vt:lpwstr>_Toc129353238</vt:lpwstr>
      </vt:variant>
      <vt:variant>
        <vt:i4>1441855</vt:i4>
      </vt:variant>
      <vt:variant>
        <vt:i4>131</vt:i4>
      </vt:variant>
      <vt:variant>
        <vt:i4>0</vt:i4>
      </vt:variant>
      <vt:variant>
        <vt:i4>5</vt:i4>
      </vt:variant>
      <vt:variant>
        <vt:lpwstr/>
      </vt:variant>
      <vt:variant>
        <vt:lpwstr>_Toc129353237</vt:lpwstr>
      </vt:variant>
      <vt:variant>
        <vt:i4>1441855</vt:i4>
      </vt:variant>
      <vt:variant>
        <vt:i4>125</vt:i4>
      </vt:variant>
      <vt:variant>
        <vt:i4>0</vt:i4>
      </vt:variant>
      <vt:variant>
        <vt:i4>5</vt:i4>
      </vt:variant>
      <vt:variant>
        <vt:lpwstr/>
      </vt:variant>
      <vt:variant>
        <vt:lpwstr>_Toc129353236</vt:lpwstr>
      </vt:variant>
      <vt:variant>
        <vt:i4>1441855</vt:i4>
      </vt:variant>
      <vt:variant>
        <vt:i4>119</vt:i4>
      </vt:variant>
      <vt:variant>
        <vt:i4>0</vt:i4>
      </vt:variant>
      <vt:variant>
        <vt:i4>5</vt:i4>
      </vt:variant>
      <vt:variant>
        <vt:lpwstr/>
      </vt:variant>
      <vt:variant>
        <vt:lpwstr>_Toc129353235</vt:lpwstr>
      </vt:variant>
      <vt:variant>
        <vt:i4>1441855</vt:i4>
      </vt:variant>
      <vt:variant>
        <vt:i4>113</vt:i4>
      </vt:variant>
      <vt:variant>
        <vt:i4>0</vt:i4>
      </vt:variant>
      <vt:variant>
        <vt:i4>5</vt:i4>
      </vt:variant>
      <vt:variant>
        <vt:lpwstr/>
      </vt:variant>
      <vt:variant>
        <vt:lpwstr>_Toc129353234</vt:lpwstr>
      </vt:variant>
      <vt:variant>
        <vt:i4>1441855</vt:i4>
      </vt:variant>
      <vt:variant>
        <vt:i4>107</vt:i4>
      </vt:variant>
      <vt:variant>
        <vt:i4>0</vt:i4>
      </vt:variant>
      <vt:variant>
        <vt:i4>5</vt:i4>
      </vt:variant>
      <vt:variant>
        <vt:lpwstr/>
      </vt:variant>
      <vt:variant>
        <vt:lpwstr>_Toc129353233</vt:lpwstr>
      </vt:variant>
      <vt:variant>
        <vt:i4>1441855</vt:i4>
      </vt:variant>
      <vt:variant>
        <vt:i4>101</vt:i4>
      </vt:variant>
      <vt:variant>
        <vt:i4>0</vt:i4>
      </vt:variant>
      <vt:variant>
        <vt:i4>5</vt:i4>
      </vt:variant>
      <vt:variant>
        <vt:lpwstr/>
      </vt:variant>
      <vt:variant>
        <vt:lpwstr>_Toc129353232</vt:lpwstr>
      </vt:variant>
      <vt:variant>
        <vt:i4>1441855</vt:i4>
      </vt:variant>
      <vt:variant>
        <vt:i4>95</vt:i4>
      </vt:variant>
      <vt:variant>
        <vt:i4>0</vt:i4>
      </vt:variant>
      <vt:variant>
        <vt:i4>5</vt:i4>
      </vt:variant>
      <vt:variant>
        <vt:lpwstr/>
      </vt:variant>
      <vt:variant>
        <vt:lpwstr>_Toc129353231</vt:lpwstr>
      </vt:variant>
      <vt:variant>
        <vt:i4>1441855</vt:i4>
      </vt:variant>
      <vt:variant>
        <vt:i4>89</vt:i4>
      </vt:variant>
      <vt:variant>
        <vt:i4>0</vt:i4>
      </vt:variant>
      <vt:variant>
        <vt:i4>5</vt:i4>
      </vt:variant>
      <vt:variant>
        <vt:lpwstr/>
      </vt:variant>
      <vt:variant>
        <vt:lpwstr>_Toc129353230</vt:lpwstr>
      </vt:variant>
      <vt:variant>
        <vt:i4>1507391</vt:i4>
      </vt:variant>
      <vt:variant>
        <vt:i4>83</vt:i4>
      </vt:variant>
      <vt:variant>
        <vt:i4>0</vt:i4>
      </vt:variant>
      <vt:variant>
        <vt:i4>5</vt:i4>
      </vt:variant>
      <vt:variant>
        <vt:lpwstr/>
      </vt:variant>
      <vt:variant>
        <vt:lpwstr>_Toc129353229</vt:lpwstr>
      </vt:variant>
      <vt:variant>
        <vt:i4>1507391</vt:i4>
      </vt:variant>
      <vt:variant>
        <vt:i4>77</vt:i4>
      </vt:variant>
      <vt:variant>
        <vt:i4>0</vt:i4>
      </vt:variant>
      <vt:variant>
        <vt:i4>5</vt:i4>
      </vt:variant>
      <vt:variant>
        <vt:lpwstr/>
      </vt:variant>
      <vt:variant>
        <vt:lpwstr>_Toc129353228</vt:lpwstr>
      </vt:variant>
      <vt:variant>
        <vt:i4>1507391</vt:i4>
      </vt:variant>
      <vt:variant>
        <vt:i4>71</vt:i4>
      </vt:variant>
      <vt:variant>
        <vt:i4>0</vt:i4>
      </vt:variant>
      <vt:variant>
        <vt:i4>5</vt:i4>
      </vt:variant>
      <vt:variant>
        <vt:lpwstr/>
      </vt:variant>
      <vt:variant>
        <vt:lpwstr>_Toc129353227</vt:lpwstr>
      </vt:variant>
      <vt:variant>
        <vt:i4>1507391</vt:i4>
      </vt:variant>
      <vt:variant>
        <vt:i4>65</vt:i4>
      </vt:variant>
      <vt:variant>
        <vt:i4>0</vt:i4>
      </vt:variant>
      <vt:variant>
        <vt:i4>5</vt:i4>
      </vt:variant>
      <vt:variant>
        <vt:lpwstr/>
      </vt:variant>
      <vt:variant>
        <vt:lpwstr>_Toc129353226</vt:lpwstr>
      </vt:variant>
      <vt:variant>
        <vt:i4>1507391</vt:i4>
      </vt:variant>
      <vt:variant>
        <vt:i4>59</vt:i4>
      </vt:variant>
      <vt:variant>
        <vt:i4>0</vt:i4>
      </vt:variant>
      <vt:variant>
        <vt:i4>5</vt:i4>
      </vt:variant>
      <vt:variant>
        <vt:lpwstr/>
      </vt:variant>
      <vt:variant>
        <vt:lpwstr>_Toc129353225</vt:lpwstr>
      </vt:variant>
      <vt:variant>
        <vt:i4>1507391</vt:i4>
      </vt:variant>
      <vt:variant>
        <vt:i4>53</vt:i4>
      </vt:variant>
      <vt:variant>
        <vt:i4>0</vt:i4>
      </vt:variant>
      <vt:variant>
        <vt:i4>5</vt:i4>
      </vt:variant>
      <vt:variant>
        <vt:lpwstr/>
      </vt:variant>
      <vt:variant>
        <vt:lpwstr>_Toc129353224</vt:lpwstr>
      </vt:variant>
      <vt:variant>
        <vt:i4>1507391</vt:i4>
      </vt:variant>
      <vt:variant>
        <vt:i4>47</vt:i4>
      </vt:variant>
      <vt:variant>
        <vt:i4>0</vt:i4>
      </vt:variant>
      <vt:variant>
        <vt:i4>5</vt:i4>
      </vt:variant>
      <vt:variant>
        <vt:lpwstr/>
      </vt:variant>
      <vt:variant>
        <vt:lpwstr>_Toc129353223</vt:lpwstr>
      </vt:variant>
      <vt:variant>
        <vt:i4>1507391</vt:i4>
      </vt:variant>
      <vt:variant>
        <vt:i4>41</vt:i4>
      </vt:variant>
      <vt:variant>
        <vt:i4>0</vt:i4>
      </vt:variant>
      <vt:variant>
        <vt:i4>5</vt:i4>
      </vt:variant>
      <vt:variant>
        <vt:lpwstr/>
      </vt:variant>
      <vt:variant>
        <vt:lpwstr>_Toc129353222</vt:lpwstr>
      </vt:variant>
      <vt:variant>
        <vt:i4>1507391</vt:i4>
      </vt:variant>
      <vt:variant>
        <vt:i4>35</vt:i4>
      </vt:variant>
      <vt:variant>
        <vt:i4>0</vt:i4>
      </vt:variant>
      <vt:variant>
        <vt:i4>5</vt:i4>
      </vt:variant>
      <vt:variant>
        <vt:lpwstr/>
      </vt:variant>
      <vt:variant>
        <vt:lpwstr>_Toc129353221</vt:lpwstr>
      </vt:variant>
      <vt:variant>
        <vt:i4>1507391</vt:i4>
      </vt:variant>
      <vt:variant>
        <vt:i4>29</vt:i4>
      </vt:variant>
      <vt:variant>
        <vt:i4>0</vt:i4>
      </vt:variant>
      <vt:variant>
        <vt:i4>5</vt:i4>
      </vt:variant>
      <vt:variant>
        <vt:lpwstr/>
      </vt:variant>
      <vt:variant>
        <vt:lpwstr>_Toc129353220</vt:lpwstr>
      </vt:variant>
      <vt:variant>
        <vt:i4>1310783</vt:i4>
      </vt:variant>
      <vt:variant>
        <vt:i4>23</vt:i4>
      </vt:variant>
      <vt:variant>
        <vt:i4>0</vt:i4>
      </vt:variant>
      <vt:variant>
        <vt:i4>5</vt:i4>
      </vt:variant>
      <vt:variant>
        <vt:lpwstr/>
      </vt:variant>
      <vt:variant>
        <vt:lpwstr>_Toc129353219</vt:lpwstr>
      </vt:variant>
      <vt:variant>
        <vt:i4>1310783</vt:i4>
      </vt:variant>
      <vt:variant>
        <vt:i4>17</vt:i4>
      </vt:variant>
      <vt:variant>
        <vt:i4>0</vt:i4>
      </vt:variant>
      <vt:variant>
        <vt:i4>5</vt:i4>
      </vt:variant>
      <vt:variant>
        <vt:lpwstr/>
      </vt:variant>
      <vt:variant>
        <vt:lpwstr>_Toc129353218</vt:lpwstr>
      </vt:variant>
      <vt:variant>
        <vt:i4>1310783</vt:i4>
      </vt:variant>
      <vt:variant>
        <vt:i4>11</vt:i4>
      </vt:variant>
      <vt:variant>
        <vt:i4>0</vt:i4>
      </vt:variant>
      <vt:variant>
        <vt:i4>5</vt:i4>
      </vt:variant>
      <vt:variant>
        <vt:lpwstr/>
      </vt:variant>
      <vt:variant>
        <vt:lpwstr>_Toc129353217</vt:lpwstr>
      </vt:variant>
      <vt:variant>
        <vt:i4>1310783</vt:i4>
      </vt:variant>
      <vt:variant>
        <vt:i4>5</vt:i4>
      </vt:variant>
      <vt:variant>
        <vt:i4>0</vt:i4>
      </vt:variant>
      <vt:variant>
        <vt:i4>5</vt:i4>
      </vt:variant>
      <vt:variant>
        <vt:lpwstr/>
      </vt:variant>
      <vt:variant>
        <vt:lpwstr>_Toc129353216</vt:lpwstr>
      </vt:variant>
      <vt:variant>
        <vt:i4>1572896</vt:i4>
      </vt:variant>
      <vt:variant>
        <vt:i4>0</vt:i4>
      </vt:variant>
      <vt:variant>
        <vt:i4>0</vt:i4>
      </vt:variant>
      <vt:variant>
        <vt:i4>5</vt:i4>
      </vt:variant>
      <vt:variant>
        <vt:lpwstr>http://rivta.se/documents/ARK_0023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Informations-specifikation för clinicalprocess: healthcond: description</dc:title>
  <dc:subject>Version: 3.0.4</dc:subject>
  <dc:creator>Siltberg, thomas</dc:creator>
  <cp:keywords/>
  <dc:description/>
  <cp:lastModifiedBy>Thomas Siltberg</cp:lastModifiedBy>
  <cp:revision>164</cp:revision>
  <cp:lastPrinted>2019-02-17T07:06:00Z</cp:lastPrinted>
  <dcterms:created xsi:type="dcterms:W3CDTF">2023-09-27T09:07:00Z</dcterms:created>
  <dcterms:modified xsi:type="dcterms:W3CDTF">2024-05-28T06:36:00Z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0x010100A7C768884979CD46AE30A41B7633FADC</vt:lpwstr>
  </property>
  <property fmtid="{D5CDD505-2E9C-101B-9397-08002B2CF9AE}" pid="3" name="Order">
    <vt:r8>33400</vt:r8>
  </property>
  <property fmtid="{D5CDD505-2E9C-101B-9397-08002B2CF9AE}" pid="4" name="MediaServiceImageTags">
    <vt:lpwstr/>
  </property>
</Properties>
</file>