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1C56F197" w:rsidR="009B054C" w:rsidRPr="00D37668" w:rsidRDefault="00BA1AEF" w:rsidP="00E263C7">
              <w:pPr>
                <w:pStyle w:val="Underrubrik"/>
                <w:rPr>
                  <w:color w:val="FFFFFF" w:themeColor="background1"/>
                </w:rPr>
              </w:pPr>
              <w:r w:rsidRPr="00BA1AEF">
                <w:rPr>
                  <w:color w:val="FFFFFF" w:themeColor="background1"/>
                  <w:lang w:val="da-DK"/>
                </w:rPr>
                <w:t>GetAlertInformation 2.0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4BB5E31E" w14:textId="71F1D053" w:rsidR="00181994"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6588296" w:history="1">
            <w:r w:rsidR="00181994" w:rsidRPr="00742F31">
              <w:rPr>
                <w:rStyle w:val="Hyperlnk"/>
              </w:rPr>
              <w:t>Inledning</w:t>
            </w:r>
            <w:r w:rsidR="00181994">
              <w:rPr>
                <w:webHidden/>
              </w:rPr>
              <w:tab/>
            </w:r>
            <w:r w:rsidR="00181994">
              <w:rPr>
                <w:webHidden/>
              </w:rPr>
              <w:fldChar w:fldCharType="begin"/>
            </w:r>
            <w:r w:rsidR="00181994">
              <w:rPr>
                <w:webHidden/>
              </w:rPr>
              <w:instrText xml:space="preserve"> PAGEREF _Toc136588296 \h </w:instrText>
            </w:r>
            <w:r w:rsidR="00181994">
              <w:rPr>
                <w:webHidden/>
              </w:rPr>
            </w:r>
            <w:r w:rsidR="00181994">
              <w:rPr>
                <w:webHidden/>
              </w:rPr>
              <w:fldChar w:fldCharType="separate"/>
            </w:r>
            <w:r w:rsidR="00181994">
              <w:rPr>
                <w:webHidden/>
              </w:rPr>
              <w:t>4</w:t>
            </w:r>
            <w:r w:rsidR="00181994">
              <w:rPr>
                <w:webHidden/>
              </w:rPr>
              <w:fldChar w:fldCharType="end"/>
            </w:r>
          </w:hyperlink>
        </w:p>
        <w:p w14:paraId="1BD6CD7E" w14:textId="0D201FC2" w:rsidR="00181994" w:rsidRDefault="00181994">
          <w:pPr>
            <w:pStyle w:val="Innehll2"/>
            <w:tabs>
              <w:tab w:val="left" w:pos="1361"/>
            </w:tabs>
            <w:rPr>
              <w:sz w:val="22"/>
              <w:szCs w:val="22"/>
              <w:lang w:eastAsia="sv-SE"/>
            </w:rPr>
          </w:pPr>
          <w:hyperlink w:anchor="_Toc136588297" w:history="1">
            <w:r w:rsidRPr="00742F31">
              <w:rPr>
                <w:rStyle w:val="Hyperlnk"/>
              </w:rPr>
              <w:t>1.1.</w:t>
            </w:r>
            <w:r>
              <w:rPr>
                <w:sz w:val="22"/>
                <w:szCs w:val="22"/>
                <w:lang w:eastAsia="sv-SE"/>
              </w:rPr>
              <w:tab/>
            </w:r>
            <w:r w:rsidRPr="00742F31">
              <w:rPr>
                <w:rStyle w:val="Hyperlnk"/>
              </w:rPr>
              <w:t>Definitioner</w:t>
            </w:r>
            <w:r>
              <w:rPr>
                <w:webHidden/>
              </w:rPr>
              <w:tab/>
            </w:r>
            <w:r>
              <w:rPr>
                <w:webHidden/>
              </w:rPr>
              <w:fldChar w:fldCharType="begin"/>
            </w:r>
            <w:r>
              <w:rPr>
                <w:webHidden/>
              </w:rPr>
              <w:instrText xml:space="preserve"> PAGEREF _Toc136588297 \h </w:instrText>
            </w:r>
            <w:r>
              <w:rPr>
                <w:webHidden/>
              </w:rPr>
            </w:r>
            <w:r>
              <w:rPr>
                <w:webHidden/>
              </w:rPr>
              <w:fldChar w:fldCharType="separate"/>
            </w:r>
            <w:r>
              <w:rPr>
                <w:webHidden/>
              </w:rPr>
              <w:t>4</w:t>
            </w:r>
            <w:r>
              <w:rPr>
                <w:webHidden/>
              </w:rPr>
              <w:fldChar w:fldCharType="end"/>
            </w:r>
          </w:hyperlink>
        </w:p>
        <w:p w14:paraId="1A961B37" w14:textId="33384F45" w:rsidR="00181994" w:rsidRDefault="00181994">
          <w:pPr>
            <w:pStyle w:val="Innehll2"/>
            <w:tabs>
              <w:tab w:val="left" w:pos="1361"/>
            </w:tabs>
            <w:rPr>
              <w:sz w:val="22"/>
              <w:szCs w:val="22"/>
              <w:lang w:eastAsia="sv-SE"/>
            </w:rPr>
          </w:pPr>
          <w:hyperlink w:anchor="_Toc136588298" w:history="1">
            <w:r w:rsidRPr="00742F31">
              <w:rPr>
                <w:rStyle w:val="Hyperlnk"/>
              </w:rPr>
              <w:t>1.2.</w:t>
            </w:r>
            <w:r>
              <w:rPr>
                <w:sz w:val="22"/>
                <w:szCs w:val="22"/>
                <w:lang w:eastAsia="sv-SE"/>
              </w:rPr>
              <w:tab/>
            </w:r>
            <w:r w:rsidRPr="00742F31">
              <w:rPr>
                <w:rStyle w:val="Hyperlnk"/>
              </w:rPr>
              <w:t>Instruktioner för att fylla i självdeklaration</w:t>
            </w:r>
            <w:r>
              <w:rPr>
                <w:webHidden/>
              </w:rPr>
              <w:tab/>
            </w:r>
            <w:r>
              <w:rPr>
                <w:webHidden/>
              </w:rPr>
              <w:fldChar w:fldCharType="begin"/>
            </w:r>
            <w:r>
              <w:rPr>
                <w:webHidden/>
              </w:rPr>
              <w:instrText xml:space="preserve"> PAGEREF _Toc136588298 \h </w:instrText>
            </w:r>
            <w:r>
              <w:rPr>
                <w:webHidden/>
              </w:rPr>
            </w:r>
            <w:r>
              <w:rPr>
                <w:webHidden/>
              </w:rPr>
              <w:fldChar w:fldCharType="separate"/>
            </w:r>
            <w:r>
              <w:rPr>
                <w:webHidden/>
              </w:rPr>
              <w:t>5</w:t>
            </w:r>
            <w:r>
              <w:rPr>
                <w:webHidden/>
              </w:rPr>
              <w:fldChar w:fldCharType="end"/>
            </w:r>
          </w:hyperlink>
        </w:p>
        <w:p w14:paraId="0B9EC88D" w14:textId="45700364" w:rsidR="00181994" w:rsidRDefault="00181994">
          <w:pPr>
            <w:pStyle w:val="Innehll2"/>
            <w:tabs>
              <w:tab w:val="left" w:pos="1361"/>
            </w:tabs>
            <w:rPr>
              <w:sz w:val="22"/>
              <w:szCs w:val="22"/>
              <w:lang w:eastAsia="sv-SE"/>
            </w:rPr>
          </w:pPr>
          <w:hyperlink w:anchor="_Toc136588299" w:history="1">
            <w:r w:rsidRPr="00742F31">
              <w:rPr>
                <w:rStyle w:val="Hyperlnk"/>
              </w:rPr>
              <w:t>1.3.</w:t>
            </w:r>
            <w:r>
              <w:rPr>
                <w:sz w:val="22"/>
                <w:szCs w:val="22"/>
                <w:lang w:eastAsia="sv-SE"/>
              </w:rPr>
              <w:tab/>
            </w:r>
            <w:r w:rsidRPr="00742F31">
              <w:rPr>
                <w:rStyle w:val="Hyperlnk"/>
              </w:rPr>
              <w:t>Hantering vid förändring av tjänsteproducent</w:t>
            </w:r>
            <w:r>
              <w:rPr>
                <w:webHidden/>
              </w:rPr>
              <w:tab/>
            </w:r>
            <w:r>
              <w:rPr>
                <w:webHidden/>
              </w:rPr>
              <w:fldChar w:fldCharType="begin"/>
            </w:r>
            <w:r>
              <w:rPr>
                <w:webHidden/>
              </w:rPr>
              <w:instrText xml:space="preserve"> PAGEREF _Toc136588299 \h </w:instrText>
            </w:r>
            <w:r>
              <w:rPr>
                <w:webHidden/>
              </w:rPr>
            </w:r>
            <w:r>
              <w:rPr>
                <w:webHidden/>
              </w:rPr>
              <w:fldChar w:fldCharType="separate"/>
            </w:r>
            <w:r>
              <w:rPr>
                <w:webHidden/>
              </w:rPr>
              <w:t>5</w:t>
            </w:r>
            <w:r>
              <w:rPr>
                <w:webHidden/>
              </w:rPr>
              <w:fldChar w:fldCharType="end"/>
            </w:r>
          </w:hyperlink>
        </w:p>
        <w:p w14:paraId="65808C35" w14:textId="6C507D04" w:rsidR="00181994" w:rsidRDefault="00181994">
          <w:pPr>
            <w:pStyle w:val="Innehll2"/>
            <w:tabs>
              <w:tab w:val="left" w:pos="1361"/>
            </w:tabs>
            <w:rPr>
              <w:sz w:val="22"/>
              <w:szCs w:val="22"/>
              <w:lang w:eastAsia="sv-SE"/>
            </w:rPr>
          </w:pPr>
          <w:hyperlink w:anchor="_Toc136588300" w:history="1">
            <w:r w:rsidRPr="00742F31">
              <w:rPr>
                <w:rStyle w:val="Hyperlnk"/>
              </w:rPr>
              <w:t>1.4.</w:t>
            </w:r>
            <w:r>
              <w:rPr>
                <w:sz w:val="22"/>
                <w:szCs w:val="22"/>
                <w:lang w:eastAsia="sv-SE"/>
              </w:rPr>
              <w:tab/>
            </w:r>
            <w:r w:rsidRPr="00742F31">
              <w:rPr>
                <w:rStyle w:val="Hyperlnk"/>
              </w:rPr>
              <w:t>Referenser</w:t>
            </w:r>
            <w:r>
              <w:rPr>
                <w:webHidden/>
              </w:rPr>
              <w:tab/>
            </w:r>
            <w:r>
              <w:rPr>
                <w:webHidden/>
              </w:rPr>
              <w:fldChar w:fldCharType="begin"/>
            </w:r>
            <w:r>
              <w:rPr>
                <w:webHidden/>
              </w:rPr>
              <w:instrText xml:space="preserve"> PAGEREF _Toc136588300 \h </w:instrText>
            </w:r>
            <w:r>
              <w:rPr>
                <w:webHidden/>
              </w:rPr>
            </w:r>
            <w:r>
              <w:rPr>
                <w:webHidden/>
              </w:rPr>
              <w:fldChar w:fldCharType="separate"/>
            </w:r>
            <w:r>
              <w:rPr>
                <w:webHidden/>
              </w:rPr>
              <w:t>6</w:t>
            </w:r>
            <w:r>
              <w:rPr>
                <w:webHidden/>
              </w:rPr>
              <w:fldChar w:fldCharType="end"/>
            </w:r>
          </w:hyperlink>
        </w:p>
        <w:p w14:paraId="0F8FB5EF" w14:textId="6F108249" w:rsidR="00181994" w:rsidRDefault="00181994">
          <w:pPr>
            <w:pStyle w:val="Innehll1"/>
            <w:rPr>
              <w:b w:val="0"/>
              <w:sz w:val="22"/>
              <w:szCs w:val="22"/>
            </w:rPr>
          </w:pPr>
          <w:hyperlink w:anchor="_Toc136588301" w:history="1">
            <w:r w:rsidRPr="00742F31">
              <w:rPr>
                <w:rStyle w:val="Hyperlnk"/>
              </w:rPr>
              <w:t>2.</w:t>
            </w:r>
            <w:r>
              <w:rPr>
                <w:b w:val="0"/>
                <w:sz w:val="22"/>
                <w:szCs w:val="22"/>
              </w:rPr>
              <w:tab/>
            </w:r>
            <w:r w:rsidRPr="00742F31">
              <w:rPr>
                <w:rStyle w:val="Hyperlnk"/>
              </w:rPr>
              <w:t>Underlag för godkännande</w:t>
            </w:r>
            <w:r>
              <w:rPr>
                <w:webHidden/>
              </w:rPr>
              <w:tab/>
            </w:r>
            <w:r>
              <w:rPr>
                <w:webHidden/>
              </w:rPr>
              <w:fldChar w:fldCharType="begin"/>
            </w:r>
            <w:r>
              <w:rPr>
                <w:webHidden/>
              </w:rPr>
              <w:instrText xml:space="preserve"> PAGEREF _Toc136588301 \h </w:instrText>
            </w:r>
            <w:r>
              <w:rPr>
                <w:webHidden/>
              </w:rPr>
            </w:r>
            <w:r>
              <w:rPr>
                <w:webHidden/>
              </w:rPr>
              <w:fldChar w:fldCharType="separate"/>
            </w:r>
            <w:r>
              <w:rPr>
                <w:webHidden/>
              </w:rPr>
              <w:t>6</w:t>
            </w:r>
            <w:r>
              <w:rPr>
                <w:webHidden/>
              </w:rPr>
              <w:fldChar w:fldCharType="end"/>
            </w:r>
          </w:hyperlink>
        </w:p>
        <w:p w14:paraId="17433BC9" w14:textId="3AADB9EB" w:rsidR="00181994" w:rsidRDefault="00181994">
          <w:pPr>
            <w:pStyle w:val="Innehll2"/>
            <w:tabs>
              <w:tab w:val="left" w:pos="1361"/>
            </w:tabs>
            <w:rPr>
              <w:sz w:val="22"/>
              <w:szCs w:val="22"/>
              <w:lang w:eastAsia="sv-SE"/>
            </w:rPr>
          </w:pPr>
          <w:hyperlink w:anchor="_Toc136588302" w:history="1">
            <w:r w:rsidRPr="00742F31">
              <w:rPr>
                <w:rStyle w:val="Hyperlnk"/>
              </w:rPr>
              <w:t>2.1.</w:t>
            </w:r>
            <w:r>
              <w:rPr>
                <w:sz w:val="22"/>
                <w:szCs w:val="22"/>
                <w:lang w:eastAsia="sv-SE"/>
              </w:rPr>
              <w:tab/>
            </w:r>
            <w:r w:rsidRPr="00742F31">
              <w:rPr>
                <w:rStyle w:val="Hyperlnk"/>
              </w:rPr>
              <w:t>Anslutningsobjekt samt avsedda ändamål</w:t>
            </w:r>
            <w:r>
              <w:rPr>
                <w:webHidden/>
              </w:rPr>
              <w:tab/>
            </w:r>
            <w:r>
              <w:rPr>
                <w:webHidden/>
              </w:rPr>
              <w:fldChar w:fldCharType="begin"/>
            </w:r>
            <w:r>
              <w:rPr>
                <w:webHidden/>
              </w:rPr>
              <w:instrText xml:space="preserve"> PAGEREF _Toc136588302 \h </w:instrText>
            </w:r>
            <w:r>
              <w:rPr>
                <w:webHidden/>
              </w:rPr>
            </w:r>
            <w:r>
              <w:rPr>
                <w:webHidden/>
              </w:rPr>
              <w:fldChar w:fldCharType="separate"/>
            </w:r>
            <w:r>
              <w:rPr>
                <w:webHidden/>
              </w:rPr>
              <w:t>6</w:t>
            </w:r>
            <w:r>
              <w:rPr>
                <w:webHidden/>
              </w:rPr>
              <w:fldChar w:fldCharType="end"/>
            </w:r>
          </w:hyperlink>
        </w:p>
        <w:p w14:paraId="09595D13" w14:textId="7701A133" w:rsidR="00181994" w:rsidRDefault="00181994">
          <w:pPr>
            <w:pStyle w:val="Innehll3"/>
            <w:tabs>
              <w:tab w:val="left" w:pos="1701"/>
            </w:tabs>
            <w:rPr>
              <w:sz w:val="22"/>
              <w:szCs w:val="22"/>
              <w:lang w:eastAsia="sv-SE"/>
            </w:rPr>
          </w:pPr>
          <w:hyperlink w:anchor="_Toc136588303" w:history="1">
            <w:r w:rsidRPr="00742F31">
              <w:rPr>
                <w:rStyle w:val="Hyperlnk"/>
              </w:rPr>
              <w:t>2.1.1.</w:t>
            </w:r>
            <w:r>
              <w:rPr>
                <w:sz w:val="22"/>
                <w:szCs w:val="22"/>
                <w:lang w:eastAsia="sv-SE"/>
              </w:rPr>
              <w:tab/>
            </w:r>
            <w:r w:rsidRPr="00742F31">
              <w:rPr>
                <w:rStyle w:val="Hyperlnk"/>
              </w:rPr>
              <w:t>Anslutande organisation</w:t>
            </w:r>
            <w:r>
              <w:rPr>
                <w:webHidden/>
              </w:rPr>
              <w:tab/>
            </w:r>
            <w:r>
              <w:rPr>
                <w:webHidden/>
              </w:rPr>
              <w:fldChar w:fldCharType="begin"/>
            </w:r>
            <w:r>
              <w:rPr>
                <w:webHidden/>
              </w:rPr>
              <w:instrText xml:space="preserve"> PAGEREF _Toc136588303 \h </w:instrText>
            </w:r>
            <w:r>
              <w:rPr>
                <w:webHidden/>
              </w:rPr>
            </w:r>
            <w:r>
              <w:rPr>
                <w:webHidden/>
              </w:rPr>
              <w:fldChar w:fldCharType="separate"/>
            </w:r>
            <w:r>
              <w:rPr>
                <w:webHidden/>
              </w:rPr>
              <w:t>6</w:t>
            </w:r>
            <w:r>
              <w:rPr>
                <w:webHidden/>
              </w:rPr>
              <w:fldChar w:fldCharType="end"/>
            </w:r>
          </w:hyperlink>
        </w:p>
        <w:p w14:paraId="44544737" w14:textId="516719FE" w:rsidR="00181994" w:rsidRDefault="00181994">
          <w:pPr>
            <w:pStyle w:val="Innehll3"/>
            <w:tabs>
              <w:tab w:val="left" w:pos="1701"/>
            </w:tabs>
            <w:rPr>
              <w:sz w:val="22"/>
              <w:szCs w:val="22"/>
              <w:lang w:eastAsia="sv-SE"/>
            </w:rPr>
          </w:pPr>
          <w:hyperlink w:anchor="_Toc136588304" w:history="1">
            <w:r w:rsidRPr="00742F31">
              <w:rPr>
                <w:rStyle w:val="Hyperlnk"/>
              </w:rPr>
              <w:t>2.1.2.</w:t>
            </w:r>
            <w:r>
              <w:rPr>
                <w:sz w:val="22"/>
                <w:szCs w:val="22"/>
                <w:lang w:eastAsia="sv-SE"/>
              </w:rPr>
              <w:tab/>
            </w:r>
            <w:r w:rsidRPr="00742F31">
              <w:rPr>
                <w:rStyle w:val="Hyperlnk"/>
              </w:rPr>
              <w:t>Tjänsteproducentfabrikat</w:t>
            </w:r>
            <w:r>
              <w:rPr>
                <w:webHidden/>
              </w:rPr>
              <w:tab/>
            </w:r>
            <w:r>
              <w:rPr>
                <w:webHidden/>
              </w:rPr>
              <w:fldChar w:fldCharType="begin"/>
            </w:r>
            <w:r>
              <w:rPr>
                <w:webHidden/>
              </w:rPr>
              <w:instrText xml:space="preserve"> PAGEREF _Toc136588304 \h </w:instrText>
            </w:r>
            <w:r>
              <w:rPr>
                <w:webHidden/>
              </w:rPr>
            </w:r>
            <w:r>
              <w:rPr>
                <w:webHidden/>
              </w:rPr>
              <w:fldChar w:fldCharType="separate"/>
            </w:r>
            <w:r>
              <w:rPr>
                <w:webHidden/>
              </w:rPr>
              <w:t>6</w:t>
            </w:r>
            <w:r>
              <w:rPr>
                <w:webHidden/>
              </w:rPr>
              <w:fldChar w:fldCharType="end"/>
            </w:r>
          </w:hyperlink>
        </w:p>
        <w:p w14:paraId="703CF45A" w14:textId="0A69B272" w:rsidR="00181994" w:rsidRDefault="00181994">
          <w:pPr>
            <w:pStyle w:val="Innehll3"/>
            <w:tabs>
              <w:tab w:val="left" w:pos="1701"/>
            </w:tabs>
            <w:rPr>
              <w:sz w:val="22"/>
              <w:szCs w:val="22"/>
              <w:lang w:eastAsia="sv-SE"/>
            </w:rPr>
          </w:pPr>
          <w:hyperlink w:anchor="_Toc136588305" w:history="1">
            <w:r w:rsidRPr="00742F31">
              <w:rPr>
                <w:rStyle w:val="Hyperlnk"/>
              </w:rPr>
              <w:t>2.1.3.</w:t>
            </w:r>
            <w:r>
              <w:rPr>
                <w:sz w:val="22"/>
                <w:szCs w:val="22"/>
                <w:lang w:eastAsia="sv-SE"/>
              </w:rPr>
              <w:tab/>
            </w:r>
            <w:r w:rsidRPr="00742F31">
              <w:rPr>
                <w:rStyle w:val="Hyperlnk"/>
              </w:rPr>
              <w:t>Källsystemsfabrikat</w:t>
            </w:r>
            <w:r>
              <w:rPr>
                <w:webHidden/>
              </w:rPr>
              <w:tab/>
            </w:r>
            <w:r>
              <w:rPr>
                <w:webHidden/>
              </w:rPr>
              <w:fldChar w:fldCharType="begin"/>
            </w:r>
            <w:r>
              <w:rPr>
                <w:webHidden/>
              </w:rPr>
              <w:instrText xml:space="preserve"> PAGEREF _Toc136588305 \h </w:instrText>
            </w:r>
            <w:r>
              <w:rPr>
                <w:webHidden/>
              </w:rPr>
            </w:r>
            <w:r>
              <w:rPr>
                <w:webHidden/>
              </w:rPr>
              <w:fldChar w:fldCharType="separate"/>
            </w:r>
            <w:r>
              <w:rPr>
                <w:webHidden/>
              </w:rPr>
              <w:t>6</w:t>
            </w:r>
            <w:r>
              <w:rPr>
                <w:webHidden/>
              </w:rPr>
              <w:fldChar w:fldCharType="end"/>
            </w:r>
          </w:hyperlink>
        </w:p>
        <w:p w14:paraId="6D7705B2" w14:textId="3FE820DD" w:rsidR="00181994" w:rsidRDefault="00181994">
          <w:pPr>
            <w:pStyle w:val="Innehll2"/>
            <w:tabs>
              <w:tab w:val="left" w:pos="1361"/>
            </w:tabs>
            <w:rPr>
              <w:sz w:val="22"/>
              <w:szCs w:val="22"/>
              <w:lang w:eastAsia="sv-SE"/>
            </w:rPr>
          </w:pPr>
          <w:hyperlink w:anchor="_Toc136588306" w:history="1">
            <w:r w:rsidRPr="00742F31">
              <w:rPr>
                <w:rStyle w:val="Hyperlnk"/>
              </w:rPr>
              <w:t>2.2.</w:t>
            </w:r>
            <w:r>
              <w:rPr>
                <w:sz w:val="22"/>
                <w:szCs w:val="22"/>
                <w:lang w:eastAsia="sv-SE"/>
              </w:rPr>
              <w:tab/>
            </w:r>
            <w:r w:rsidRPr="00742F31">
              <w:rPr>
                <w:rStyle w:val="Hyperlnk"/>
              </w:rPr>
              <w:t>Funktionalitet</w:t>
            </w:r>
            <w:r>
              <w:rPr>
                <w:webHidden/>
              </w:rPr>
              <w:tab/>
            </w:r>
            <w:r>
              <w:rPr>
                <w:webHidden/>
              </w:rPr>
              <w:fldChar w:fldCharType="begin"/>
            </w:r>
            <w:r>
              <w:rPr>
                <w:webHidden/>
              </w:rPr>
              <w:instrText xml:space="preserve"> PAGEREF _Toc136588306 \h </w:instrText>
            </w:r>
            <w:r>
              <w:rPr>
                <w:webHidden/>
              </w:rPr>
            </w:r>
            <w:r>
              <w:rPr>
                <w:webHidden/>
              </w:rPr>
              <w:fldChar w:fldCharType="separate"/>
            </w:r>
            <w:r>
              <w:rPr>
                <w:webHidden/>
              </w:rPr>
              <w:t>8</w:t>
            </w:r>
            <w:r>
              <w:rPr>
                <w:webHidden/>
              </w:rPr>
              <w:fldChar w:fldCharType="end"/>
            </w:r>
          </w:hyperlink>
        </w:p>
        <w:p w14:paraId="0A22782D" w14:textId="793B84F8" w:rsidR="00181994" w:rsidRDefault="00181994">
          <w:pPr>
            <w:pStyle w:val="Innehll3"/>
            <w:tabs>
              <w:tab w:val="left" w:pos="1701"/>
            </w:tabs>
            <w:rPr>
              <w:sz w:val="22"/>
              <w:szCs w:val="22"/>
              <w:lang w:eastAsia="sv-SE"/>
            </w:rPr>
          </w:pPr>
          <w:hyperlink w:anchor="_Toc136588307" w:history="1">
            <w:r w:rsidRPr="00742F31">
              <w:rPr>
                <w:rStyle w:val="Hyperlnk"/>
              </w:rPr>
              <w:t>2.2.1.</w:t>
            </w:r>
            <w:r>
              <w:rPr>
                <w:sz w:val="22"/>
                <w:szCs w:val="22"/>
                <w:lang w:eastAsia="sv-SE"/>
              </w:rPr>
              <w:tab/>
            </w:r>
            <w:r w:rsidRPr="00742F31">
              <w:rPr>
                <w:rStyle w:val="Hyperlnk"/>
              </w:rPr>
              <w:t>Inparametrar och tjänstens funktion</w:t>
            </w:r>
            <w:r>
              <w:rPr>
                <w:webHidden/>
              </w:rPr>
              <w:tab/>
            </w:r>
            <w:r>
              <w:rPr>
                <w:webHidden/>
              </w:rPr>
              <w:fldChar w:fldCharType="begin"/>
            </w:r>
            <w:r>
              <w:rPr>
                <w:webHidden/>
              </w:rPr>
              <w:instrText xml:space="preserve"> PAGEREF _Toc136588307 \h </w:instrText>
            </w:r>
            <w:r>
              <w:rPr>
                <w:webHidden/>
              </w:rPr>
            </w:r>
            <w:r>
              <w:rPr>
                <w:webHidden/>
              </w:rPr>
              <w:fldChar w:fldCharType="separate"/>
            </w:r>
            <w:r>
              <w:rPr>
                <w:webHidden/>
              </w:rPr>
              <w:t>8</w:t>
            </w:r>
            <w:r>
              <w:rPr>
                <w:webHidden/>
              </w:rPr>
              <w:fldChar w:fldCharType="end"/>
            </w:r>
          </w:hyperlink>
        </w:p>
        <w:p w14:paraId="67690939" w14:textId="0451EA6C" w:rsidR="00181994" w:rsidRDefault="00181994">
          <w:pPr>
            <w:pStyle w:val="Innehll3"/>
            <w:tabs>
              <w:tab w:val="left" w:pos="1701"/>
            </w:tabs>
            <w:rPr>
              <w:sz w:val="22"/>
              <w:szCs w:val="22"/>
              <w:lang w:eastAsia="sv-SE"/>
            </w:rPr>
          </w:pPr>
          <w:hyperlink w:anchor="_Toc136588308" w:history="1">
            <w:r w:rsidRPr="00742F31">
              <w:rPr>
                <w:rStyle w:val="Hyperlnk"/>
              </w:rPr>
              <w:t>2.2.2.</w:t>
            </w:r>
            <w:r>
              <w:rPr>
                <w:sz w:val="22"/>
                <w:szCs w:val="22"/>
                <w:lang w:eastAsia="sv-SE"/>
              </w:rPr>
              <w:tab/>
            </w:r>
            <w:r w:rsidRPr="00742F31">
              <w:rPr>
                <w:rStyle w:val="Hyperlnk"/>
              </w:rPr>
              <w:t>Obligatoriska fält</w:t>
            </w:r>
            <w:r>
              <w:rPr>
                <w:webHidden/>
              </w:rPr>
              <w:tab/>
            </w:r>
            <w:r>
              <w:rPr>
                <w:webHidden/>
              </w:rPr>
              <w:fldChar w:fldCharType="begin"/>
            </w:r>
            <w:r>
              <w:rPr>
                <w:webHidden/>
              </w:rPr>
              <w:instrText xml:space="preserve"> PAGEREF _Toc136588308 \h </w:instrText>
            </w:r>
            <w:r>
              <w:rPr>
                <w:webHidden/>
              </w:rPr>
            </w:r>
            <w:r>
              <w:rPr>
                <w:webHidden/>
              </w:rPr>
              <w:fldChar w:fldCharType="separate"/>
            </w:r>
            <w:r>
              <w:rPr>
                <w:webHidden/>
              </w:rPr>
              <w:t>9</w:t>
            </w:r>
            <w:r>
              <w:rPr>
                <w:webHidden/>
              </w:rPr>
              <w:fldChar w:fldCharType="end"/>
            </w:r>
          </w:hyperlink>
        </w:p>
        <w:p w14:paraId="4393B65C" w14:textId="79940CEE" w:rsidR="00181994" w:rsidRDefault="00181994">
          <w:pPr>
            <w:pStyle w:val="Innehll3"/>
            <w:tabs>
              <w:tab w:val="left" w:pos="1701"/>
            </w:tabs>
            <w:rPr>
              <w:sz w:val="22"/>
              <w:szCs w:val="22"/>
              <w:lang w:eastAsia="sv-SE"/>
            </w:rPr>
          </w:pPr>
          <w:hyperlink w:anchor="_Toc136588309" w:history="1">
            <w:r w:rsidRPr="00742F31">
              <w:rPr>
                <w:rStyle w:val="Hyperlnk"/>
              </w:rPr>
              <w:t>2.2.3.</w:t>
            </w:r>
            <w:r>
              <w:rPr>
                <w:sz w:val="22"/>
                <w:szCs w:val="22"/>
                <w:lang w:eastAsia="sv-SE"/>
              </w:rPr>
              <w:tab/>
            </w:r>
            <w:r w:rsidRPr="00742F31">
              <w:rPr>
                <w:rStyle w:val="Hyperlnk"/>
              </w:rPr>
              <w:t>Felhantering</w:t>
            </w:r>
            <w:r>
              <w:rPr>
                <w:webHidden/>
              </w:rPr>
              <w:tab/>
            </w:r>
            <w:r>
              <w:rPr>
                <w:webHidden/>
              </w:rPr>
              <w:fldChar w:fldCharType="begin"/>
            </w:r>
            <w:r>
              <w:rPr>
                <w:webHidden/>
              </w:rPr>
              <w:instrText xml:space="preserve"> PAGEREF _Toc136588309 \h </w:instrText>
            </w:r>
            <w:r>
              <w:rPr>
                <w:webHidden/>
              </w:rPr>
            </w:r>
            <w:r>
              <w:rPr>
                <w:webHidden/>
              </w:rPr>
              <w:fldChar w:fldCharType="separate"/>
            </w:r>
            <w:r>
              <w:rPr>
                <w:webHidden/>
              </w:rPr>
              <w:t>9</w:t>
            </w:r>
            <w:r>
              <w:rPr>
                <w:webHidden/>
              </w:rPr>
              <w:fldChar w:fldCharType="end"/>
            </w:r>
          </w:hyperlink>
        </w:p>
        <w:p w14:paraId="14C7BB6B" w14:textId="4B0E0745" w:rsidR="00181994" w:rsidRDefault="00181994">
          <w:pPr>
            <w:pStyle w:val="Innehll2"/>
            <w:tabs>
              <w:tab w:val="left" w:pos="1361"/>
            </w:tabs>
            <w:rPr>
              <w:sz w:val="22"/>
              <w:szCs w:val="22"/>
              <w:lang w:eastAsia="sv-SE"/>
            </w:rPr>
          </w:pPr>
          <w:hyperlink w:anchor="_Toc136588310" w:history="1">
            <w:r w:rsidRPr="00742F31">
              <w:rPr>
                <w:rStyle w:val="Hyperlnk"/>
              </w:rPr>
              <w:t>2.3.</w:t>
            </w:r>
            <w:r>
              <w:rPr>
                <w:sz w:val="22"/>
                <w:szCs w:val="22"/>
                <w:lang w:eastAsia="sv-SE"/>
              </w:rPr>
              <w:tab/>
            </w:r>
            <w:r w:rsidRPr="00742F31">
              <w:rPr>
                <w:rStyle w:val="Hyperlnk"/>
              </w:rPr>
              <w:t>Informationsavlämning generellt</w:t>
            </w:r>
            <w:r>
              <w:rPr>
                <w:webHidden/>
              </w:rPr>
              <w:tab/>
            </w:r>
            <w:r>
              <w:rPr>
                <w:webHidden/>
              </w:rPr>
              <w:fldChar w:fldCharType="begin"/>
            </w:r>
            <w:r>
              <w:rPr>
                <w:webHidden/>
              </w:rPr>
              <w:instrText xml:space="preserve"> PAGEREF _Toc136588310 \h </w:instrText>
            </w:r>
            <w:r>
              <w:rPr>
                <w:webHidden/>
              </w:rPr>
            </w:r>
            <w:r>
              <w:rPr>
                <w:webHidden/>
              </w:rPr>
              <w:fldChar w:fldCharType="separate"/>
            </w:r>
            <w:r>
              <w:rPr>
                <w:webHidden/>
              </w:rPr>
              <w:t>10</w:t>
            </w:r>
            <w:r>
              <w:rPr>
                <w:webHidden/>
              </w:rPr>
              <w:fldChar w:fldCharType="end"/>
            </w:r>
          </w:hyperlink>
        </w:p>
        <w:p w14:paraId="4D6DC319" w14:textId="4C7F79B0" w:rsidR="00181994" w:rsidRDefault="00181994">
          <w:pPr>
            <w:pStyle w:val="Innehll3"/>
            <w:tabs>
              <w:tab w:val="left" w:pos="1701"/>
            </w:tabs>
            <w:rPr>
              <w:sz w:val="22"/>
              <w:szCs w:val="22"/>
              <w:lang w:eastAsia="sv-SE"/>
            </w:rPr>
          </w:pPr>
          <w:hyperlink w:anchor="_Toc136588311" w:history="1">
            <w:r w:rsidRPr="00742F31">
              <w:rPr>
                <w:rStyle w:val="Hyperlnk"/>
              </w:rPr>
              <w:t>2.3.1.</w:t>
            </w:r>
            <w:r>
              <w:rPr>
                <w:sz w:val="22"/>
                <w:szCs w:val="22"/>
                <w:lang w:eastAsia="sv-SE"/>
              </w:rPr>
              <w:tab/>
            </w:r>
            <w:r w:rsidRPr="00742F31">
              <w:rPr>
                <w:rStyle w:val="Hyperlnk"/>
              </w:rPr>
              <w:t>Teckenkodning</w:t>
            </w:r>
            <w:r>
              <w:rPr>
                <w:webHidden/>
              </w:rPr>
              <w:tab/>
            </w:r>
            <w:r>
              <w:rPr>
                <w:webHidden/>
              </w:rPr>
              <w:fldChar w:fldCharType="begin"/>
            </w:r>
            <w:r>
              <w:rPr>
                <w:webHidden/>
              </w:rPr>
              <w:instrText xml:space="preserve"> PAGEREF _Toc136588311 \h </w:instrText>
            </w:r>
            <w:r>
              <w:rPr>
                <w:webHidden/>
              </w:rPr>
            </w:r>
            <w:r>
              <w:rPr>
                <w:webHidden/>
              </w:rPr>
              <w:fldChar w:fldCharType="separate"/>
            </w:r>
            <w:r>
              <w:rPr>
                <w:webHidden/>
              </w:rPr>
              <w:t>10</w:t>
            </w:r>
            <w:r>
              <w:rPr>
                <w:webHidden/>
              </w:rPr>
              <w:fldChar w:fldCharType="end"/>
            </w:r>
          </w:hyperlink>
        </w:p>
        <w:p w14:paraId="06E27E03" w14:textId="3B31AD52" w:rsidR="00181994" w:rsidRDefault="00181994">
          <w:pPr>
            <w:pStyle w:val="Innehll3"/>
            <w:tabs>
              <w:tab w:val="left" w:pos="1701"/>
            </w:tabs>
            <w:rPr>
              <w:sz w:val="22"/>
              <w:szCs w:val="22"/>
              <w:lang w:eastAsia="sv-SE"/>
            </w:rPr>
          </w:pPr>
          <w:hyperlink w:anchor="_Toc136588312" w:history="1">
            <w:r w:rsidRPr="00742F31">
              <w:rPr>
                <w:rStyle w:val="Hyperlnk"/>
              </w:rPr>
              <w:t>2.3.2.</w:t>
            </w:r>
            <w:r>
              <w:rPr>
                <w:sz w:val="22"/>
                <w:szCs w:val="22"/>
                <w:lang w:eastAsia="sv-SE"/>
              </w:rPr>
              <w:tab/>
            </w:r>
            <w:r w:rsidRPr="00742F31">
              <w:rPr>
                <w:rStyle w:val="Hyperlnk"/>
              </w:rPr>
              <w:t>Vårdgivare/vårdenhet (VG/VE)</w:t>
            </w:r>
            <w:r>
              <w:rPr>
                <w:webHidden/>
              </w:rPr>
              <w:tab/>
            </w:r>
            <w:r>
              <w:rPr>
                <w:webHidden/>
              </w:rPr>
              <w:fldChar w:fldCharType="begin"/>
            </w:r>
            <w:r>
              <w:rPr>
                <w:webHidden/>
              </w:rPr>
              <w:instrText xml:space="preserve"> PAGEREF _Toc136588312 \h </w:instrText>
            </w:r>
            <w:r>
              <w:rPr>
                <w:webHidden/>
              </w:rPr>
            </w:r>
            <w:r>
              <w:rPr>
                <w:webHidden/>
              </w:rPr>
              <w:fldChar w:fldCharType="separate"/>
            </w:r>
            <w:r>
              <w:rPr>
                <w:webHidden/>
              </w:rPr>
              <w:t>10</w:t>
            </w:r>
            <w:r>
              <w:rPr>
                <w:webHidden/>
              </w:rPr>
              <w:fldChar w:fldCharType="end"/>
            </w:r>
          </w:hyperlink>
        </w:p>
        <w:p w14:paraId="3A08EA18" w14:textId="7F0E1C41" w:rsidR="00181994" w:rsidRDefault="00181994">
          <w:pPr>
            <w:pStyle w:val="Innehll3"/>
            <w:tabs>
              <w:tab w:val="left" w:pos="1701"/>
            </w:tabs>
            <w:rPr>
              <w:sz w:val="22"/>
              <w:szCs w:val="22"/>
              <w:lang w:eastAsia="sv-SE"/>
            </w:rPr>
          </w:pPr>
          <w:hyperlink w:anchor="_Toc136588313" w:history="1">
            <w:r w:rsidRPr="00742F31">
              <w:rPr>
                <w:rStyle w:val="Hyperlnk"/>
              </w:rPr>
              <w:t>2.3.3.</w:t>
            </w:r>
            <w:r>
              <w:rPr>
                <w:sz w:val="22"/>
                <w:szCs w:val="22"/>
                <w:lang w:eastAsia="sv-SE"/>
              </w:rPr>
              <w:tab/>
            </w:r>
            <w:r w:rsidRPr="00742F31">
              <w:rPr>
                <w:rStyle w:val="Hyperlnk"/>
              </w:rPr>
              <w:t>Vårdgivares spärr för invånare (approvedForPatient)</w:t>
            </w:r>
            <w:r>
              <w:rPr>
                <w:webHidden/>
              </w:rPr>
              <w:tab/>
            </w:r>
            <w:r>
              <w:rPr>
                <w:webHidden/>
              </w:rPr>
              <w:fldChar w:fldCharType="begin"/>
            </w:r>
            <w:r>
              <w:rPr>
                <w:webHidden/>
              </w:rPr>
              <w:instrText xml:space="preserve"> PAGEREF _Toc136588313 \h </w:instrText>
            </w:r>
            <w:r>
              <w:rPr>
                <w:webHidden/>
              </w:rPr>
            </w:r>
            <w:r>
              <w:rPr>
                <w:webHidden/>
              </w:rPr>
              <w:fldChar w:fldCharType="separate"/>
            </w:r>
            <w:r>
              <w:rPr>
                <w:webHidden/>
              </w:rPr>
              <w:t>11</w:t>
            </w:r>
            <w:r>
              <w:rPr>
                <w:webHidden/>
              </w:rPr>
              <w:fldChar w:fldCharType="end"/>
            </w:r>
          </w:hyperlink>
        </w:p>
        <w:p w14:paraId="03096C9F" w14:textId="1E35D42A" w:rsidR="00181994" w:rsidRDefault="00181994">
          <w:pPr>
            <w:pStyle w:val="Innehll3"/>
            <w:tabs>
              <w:tab w:val="left" w:pos="1701"/>
            </w:tabs>
            <w:rPr>
              <w:sz w:val="22"/>
              <w:szCs w:val="22"/>
              <w:lang w:eastAsia="sv-SE"/>
            </w:rPr>
          </w:pPr>
          <w:hyperlink w:anchor="_Toc136588314" w:history="1">
            <w:r w:rsidRPr="00742F31">
              <w:rPr>
                <w:rStyle w:val="Hyperlnk"/>
              </w:rPr>
              <w:t>2.3.4.</w:t>
            </w:r>
            <w:r>
              <w:rPr>
                <w:sz w:val="22"/>
                <w:szCs w:val="22"/>
                <w:lang w:eastAsia="sv-SE"/>
              </w:rPr>
              <w:tab/>
            </w:r>
            <w:r w:rsidRPr="00742F31">
              <w:rPr>
                <w:rStyle w:val="Hyperlnk"/>
              </w:rPr>
              <w:t>Tjänstespecifik informationsavlämning – sammanhållen journalföring</w:t>
            </w:r>
            <w:r>
              <w:rPr>
                <w:webHidden/>
              </w:rPr>
              <w:tab/>
            </w:r>
            <w:r>
              <w:rPr>
                <w:webHidden/>
              </w:rPr>
              <w:fldChar w:fldCharType="begin"/>
            </w:r>
            <w:r>
              <w:rPr>
                <w:webHidden/>
              </w:rPr>
              <w:instrText xml:space="preserve"> PAGEREF _Toc136588314 \h </w:instrText>
            </w:r>
            <w:r>
              <w:rPr>
                <w:webHidden/>
              </w:rPr>
            </w:r>
            <w:r>
              <w:rPr>
                <w:webHidden/>
              </w:rPr>
              <w:fldChar w:fldCharType="separate"/>
            </w:r>
            <w:r>
              <w:rPr>
                <w:webHidden/>
              </w:rPr>
              <w:t>12</w:t>
            </w:r>
            <w:r>
              <w:rPr>
                <w:webHidden/>
              </w:rPr>
              <w:fldChar w:fldCharType="end"/>
            </w:r>
          </w:hyperlink>
        </w:p>
        <w:p w14:paraId="1B98B155" w14:textId="538EC5F9" w:rsidR="00181994" w:rsidRDefault="00181994">
          <w:pPr>
            <w:pStyle w:val="Innehll2"/>
            <w:tabs>
              <w:tab w:val="left" w:pos="1361"/>
            </w:tabs>
            <w:rPr>
              <w:sz w:val="22"/>
              <w:szCs w:val="22"/>
              <w:lang w:eastAsia="sv-SE"/>
            </w:rPr>
          </w:pPr>
          <w:hyperlink w:anchor="_Toc136588315" w:history="1">
            <w:r w:rsidRPr="00742F31">
              <w:rPr>
                <w:rStyle w:val="Hyperlnk"/>
              </w:rPr>
              <w:t>2.4.</w:t>
            </w:r>
            <w:r>
              <w:rPr>
                <w:sz w:val="22"/>
                <w:szCs w:val="22"/>
                <w:lang w:eastAsia="sv-SE"/>
              </w:rPr>
              <w:tab/>
            </w:r>
            <w:r w:rsidRPr="00742F31">
              <w:rPr>
                <w:rStyle w:val="Hyperlnk"/>
              </w:rPr>
              <w:t>Informationsavlämning – Specifika aspekter för kontraktet</w:t>
            </w:r>
            <w:r>
              <w:rPr>
                <w:webHidden/>
              </w:rPr>
              <w:tab/>
            </w:r>
            <w:r>
              <w:rPr>
                <w:webHidden/>
              </w:rPr>
              <w:fldChar w:fldCharType="begin"/>
            </w:r>
            <w:r>
              <w:rPr>
                <w:webHidden/>
              </w:rPr>
              <w:instrText xml:space="preserve"> PAGEREF _Toc136588315 \h </w:instrText>
            </w:r>
            <w:r>
              <w:rPr>
                <w:webHidden/>
              </w:rPr>
            </w:r>
            <w:r>
              <w:rPr>
                <w:webHidden/>
              </w:rPr>
              <w:fldChar w:fldCharType="separate"/>
            </w:r>
            <w:r>
              <w:rPr>
                <w:webHidden/>
              </w:rPr>
              <w:t>13</w:t>
            </w:r>
            <w:r>
              <w:rPr>
                <w:webHidden/>
              </w:rPr>
              <w:fldChar w:fldCharType="end"/>
            </w:r>
          </w:hyperlink>
        </w:p>
        <w:p w14:paraId="4BD7CBBE" w14:textId="70FE397F" w:rsidR="00181994" w:rsidRDefault="00181994">
          <w:pPr>
            <w:pStyle w:val="Innehll3"/>
            <w:tabs>
              <w:tab w:val="left" w:pos="1701"/>
            </w:tabs>
            <w:rPr>
              <w:sz w:val="22"/>
              <w:szCs w:val="22"/>
              <w:lang w:eastAsia="sv-SE"/>
            </w:rPr>
          </w:pPr>
          <w:hyperlink w:anchor="_Toc136588316" w:history="1">
            <w:r w:rsidRPr="00742F31">
              <w:rPr>
                <w:rStyle w:val="Hyperlnk"/>
              </w:rPr>
              <w:t>2.4.1.</w:t>
            </w:r>
            <w:r>
              <w:rPr>
                <w:sz w:val="22"/>
                <w:szCs w:val="22"/>
                <w:lang w:eastAsia="sv-SE"/>
              </w:rPr>
              <w:tab/>
            </w:r>
            <w:r w:rsidRPr="00742F31">
              <w:rPr>
                <w:rStyle w:val="Hyperlnk"/>
              </w:rPr>
              <w:t>signering och låsning</w:t>
            </w:r>
            <w:r>
              <w:rPr>
                <w:webHidden/>
              </w:rPr>
              <w:tab/>
            </w:r>
            <w:r>
              <w:rPr>
                <w:webHidden/>
              </w:rPr>
              <w:fldChar w:fldCharType="begin"/>
            </w:r>
            <w:r>
              <w:rPr>
                <w:webHidden/>
              </w:rPr>
              <w:instrText xml:space="preserve"> PAGEREF _Toc136588316 \h </w:instrText>
            </w:r>
            <w:r>
              <w:rPr>
                <w:webHidden/>
              </w:rPr>
            </w:r>
            <w:r>
              <w:rPr>
                <w:webHidden/>
              </w:rPr>
              <w:fldChar w:fldCharType="separate"/>
            </w:r>
            <w:r>
              <w:rPr>
                <w:webHidden/>
              </w:rPr>
              <w:t>13</w:t>
            </w:r>
            <w:r>
              <w:rPr>
                <w:webHidden/>
              </w:rPr>
              <w:fldChar w:fldCharType="end"/>
            </w:r>
          </w:hyperlink>
        </w:p>
        <w:p w14:paraId="30B01BE7" w14:textId="03D09BD3" w:rsidR="00181994" w:rsidRDefault="00181994">
          <w:pPr>
            <w:pStyle w:val="Innehll3"/>
            <w:tabs>
              <w:tab w:val="left" w:pos="1701"/>
            </w:tabs>
            <w:rPr>
              <w:sz w:val="22"/>
              <w:szCs w:val="22"/>
              <w:lang w:eastAsia="sv-SE"/>
            </w:rPr>
          </w:pPr>
          <w:hyperlink w:anchor="_Toc136588317" w:history="1">
            <w:r w:rsidRPr="00742F31">
              <w:rPr>
                <w:rStyle w:val="Hyperlnk"/>
              </w:rPr>
              <w:t>2.4.2.</w:t>
            </w:r>
            <w:r>
              <w:rPr>
                <w:sz w:val="22"/>
                <w:szCs w:val="22"/>
                <w:lang w:eastAsia="sv-SE"/>
              </w:rPr>
              <w:tab/>
            </w:r>
            <w:r w:rsidRPr="00742F31">
              <w:rPr>
                <w:rStyle w:val="Hyperlnk"/>
              </w:rPr>
              <w:t>gender.code</w:t>
            </w:r>
            <w:r>
              <w:rPr>
                <w:webHidden/>
              </w:rPr>
              <w:tab/>
            </w:r>
            <w:r>
              <w:rPr>
                <w:webHidden/>
              </w:rPr>
              <w:fldChar w:fldCharType="begin"/>
            </w:r>
            <w:r>
              <w:rPr>
                <w:webHidden/>
              </w:rPr>
              <w:instrText xml:space="preserve"> PAGEREF _Toc136588317 \h </w:instrText>
            </w:r>
            <w:r>
              <w:rPr>
                <w:webHidden/>
              </w:rPr>
            </w:r>
            <w:r>
              <w:rPr>
                <w:webHidden/>
              </w:rPr>
              <w:fldChar w:fldCharType="separate"/>
            </w:r>
            <w:r>
              <w:rPr>
                <w:webHidden/>
              </w:rPr>
              <w:t>13</w:t>
            </w:r>
            <w:r>
              <w:rPr>
                <w:webHidden/>
              </w:rPr>
              <w:fldChar w:fldCharType="end"/>
            </w:r>
          </w:hyperlink>
        </w:p>
        <w:p w14:paraId="6F2B4BA0" w14:textId="3061AF64" w:rsidR="00181994" w:rsidRDefault="00181994">
          <w:pPr>
            <w:pStyle w:val="Innehll3"/>
            <w:tabs>
              <w:tab w:val="left" w:pos="1701"/>
            </w:tabs>
            <w:rPr>
              <w:sz w:val="22"/>
              <w:szCs w:val="22"/>
              <w:lang w:eastAsia="sv-SE"/>
            </w:rPr>
          </w:pPr>
          <w:hyperlink w:anchor="_Toc136588318" w:history="1">
            <w:r w:rsidRPr="00742F31">
              <w:rPr>
                <w:rStyle w:val="Hyperlnk"/>
              </w:rPr>
              <w:t>2.4.3.</w:t>
            </w:r>
            <w:r>
              <w:rPr>
                <w:sz w:val="22"/>
                <w:szCs w:val="22"/>
                <w:lang w:eastAsia="sv-SE"/>
              </w:rPr>
              <w:tab/>
            </w:r>
            <w:r w:rsidRPr="00742F31">
              <w:rPr>
                <w:rStyle w:val="Hyperlnk"/>
              </w:rPr>
              <w:t>performerRole.person</w:t>
            </w:r>
            <w:r>
              <w:rPr>
                <w:webHidden/>
              </w:rPr>
              <w:tab/>
            </w:r>
            <w:r>
              <w:rPr>
                <w:webHidden/>
              </w:rPr>
              <w:fldChar w:fldCharType="begin"/>
            </w:r>
            <w:r>
              <w:rPr>
                <w:webHidden/>
              </w:rPr>
              <w:instrText xml:space="preserve"> PAGEREF _Toc136588318 \h </w:instrText>
            </w:r>
            <w:r>
              <w:rPr>
                <w:webHidden/>
              </w:rPr>
            </w:r>
            <w:r>
              <w:rPr>
                <w:webHidden/>
              </w:rPr>
              <w:fldChar w:fldCharType="separate"/>
            </w:r>
            <w:r>
              <w:rPr>
                <w:webHidden/>
              </w:rPr>
              <w:t>14</w:t>
            </w:r>
            <w:r>
              <w:rPr>
                <w:webHidden/>
              </w:rPr>
              <w:fldChar w:fldCharType="end"/>
            </w:r>
          </w:hyperlink>
        </w:p>
        <w:p w14:paraId="6B0129BD" w14:textId="4ADBF96B" w:rsidR="00181994" w:rsidRDefault="00181994">
          <w:pPr>
            <w:pStyle w:val="Innehll3"/>
            <w:tabs>
              <w:tab w:val="left" w:pos="1701"/>
            </w:tabs>
            <w:rPr>
              <w:sz w:val="22"/>
              <w:szCs w:val="22"/>
              <w:lang w:eastAsia="sv-SE"/>
            </w:rPr>
          </w:pPr>
          <w:hyperlink w:anchor="_Toc136588319" w:history="1">
            <w:r w:rsidRPr="00742F31">
              <w:rPr>
                <w:rStyle w:val="Hyperlnk"/>
              </w:rPr>
              <w:t>2.4.4.</w:t>
            </w:r>
            <w:r>
              <w:rPr>
                <w:sz w:val="22"/>
                <w:szCs w:val="22"/>
                <w:lang w:eastAsia="sv-SE"/>
              </w:rPr>
              <w:tab/>
            </w:r>
            <w:r w:rsidRPr="00742F31">
              <w:rPr>
                <w:rStyle w:val="Hyperlnk"/>
              </w:rPr>
              <w:t>additionalParticipant</w:t>
            </w:r>
            <w:r>
              <w:rPr>
                <w:webHidden/>
              </w:rPr>
              <w:tab/>
            </w:r>
            <w:r>
              <w:rPr>
                <w:webHidden/>
              </w:rPr>
              <w:fldChar w:fldCharType="begin"/>
            </w:r>
            <w:r>
              <w:rPr>
                <w:webHidden/>
              </w:rPr>
              <w:instrText xml:space="preserve"> PAGEREF _Toc136588319 \h </w:instrText>
            </w:r>
            <w:r>
              <w:rPr>
                <w:webHidden/>
              </w:rPr>
            </w:r>
            <w:r>
              <w:rPr>
                <w:webHidden/>
              </w:rPr>
              <w:fldChar w:fldCharType="separate"/>
            </w:r>
            <w:r>
              <w:rPr>
                <w:webHidden/>
              </w:rPr>
              <w:t>14</w:t>
            </w:r>
            <w:r>
              <w:rPr>
                <w:webHidden/>
              </w:rPr>
              <w:fldChar w:fldCharType="end"/>
            </w:r>
          </w:hyperlink>
        </w:p>
        <w:p w14:paraId="26AB382A" w14:textId="0364515B" w:rsidR="00181994" w:rsidRDefault="00181994">
          <w:pPr>
            <w:pStyle w:val="Innehll3"/>
            <w:tabs>
              <w:tab w:val="left" w:pos="1701"/>
            </w:tabs>
            <w:rPr>
              <w:sz w:val="22"/>
              <w:szCs w:val="22"/>
              <w:lang w:eastAsia="sv-SE"/>
            </w:rPr>
          </w:pPr>
          <w:hyperlink w:anchor="_Toc136588320" w:history="1">
            <w:r w:rsidRPr="00742F31">
              <w:rPr>
                <w:rStyle w:val="Hyperlnk"/>
              </w:rPr>
              <w:t>2.4.5.</w:t>
            </w:r>
            <w:r>
              <w:rPr>
                <w:sz w:val="22"/>
                <w:szCs w:val="22"/>
                <w:lang w:eastAsia="sv-SE"/>
              </w:rPr>
              <w:tab/>
            </w:r>
            <w:r w:rsidRPr="00742F31">
              <w:rPr>
                <w:rStyle w:val="Hyperlnk"/>
              </w:rPr>
              <w:t>activity.method</w:t>
            </w:r>
            <w:r>
              <w:rPr>
                <w:webHidden/>
              </w:rPr>
              <w:tab/>
            </w:r>
            <w:r>
              <w:rPr>
                <w:webHidden/>
              </w:rPr>
              <w:fldChar w:fldCharType="begin"/>
            </w:r>
            <w:r>
              <w:rPr>
                <w:webHidden/>
              </w:rPr>
              <w:instrText xml:space="preserve"> PAGEREF _Toc136588320 \h </w:instrText>
            </w:r>
            <w:r>
              <w:rPr>
                <w:webHidden/>
              </w:rPr>
            </w:r>
            <w:r>
              <w:rPr>
                <w:webHidden/>
              </w:rPr>
              <w:fldChar w:fldCharType="separate"/>
            </w:r>
            <w:r>
              <w:rPr>
                <w:webHidden/>
              </w:rPr>
              <w:t>15</w:t>
            </w:r>
            <w:r>
              <w:rPr>
                <w:webHidden/>
              </w:rPr>
              <w:fldChar w:fldCharType="end"/>
            </w:r>
          </w:hyperlink>
        </w:p>
        <w:p w14:paraId="11966A85" w14:textId="28C11886" w:rsidR="00181994" w:rsidRDefault="00181994">
          <w:pPr>
            <w:pStyle w:val="Innehll3"/>
            <w:tabs>
              <w:tab w:val="left" w:pos="1701"/>
            </w:tabs>
            <w:rPr>
              <w:sz w:val="22"/>
              <w:szCs w:val="22"/>
              <w:lang w:eastAsia="sv-SE"/>
            </w:rPr>
          </w:pPr>
          <w:hyperlink w:anchor="_Toc136588321" w:history="1">
            <w:r w:rsidRPr="00742F31">
              <w:rPr>
                <w:rStyle w:val="Hyperlnk"/>
              </w:rPr>
              <w:t>2.4.6.</w:t>
            </w:r>
            <w:r>
              <w:rPr>
                <w:sz w:val="22"/>
                <w:szCs w:val="22"/>
                <w:lang w:eastAsia="sv-SE"/>
              </w:rPr>
              <w:tab/>
            </w:r>
            <w:r w:rsidRPr="00742F31">
              <w:rPr>
                <w:rStyle w:val="Hyperlnk"/>
              </w:rPr>
              <w:t>activity.description</w:t>
            </w:r>
            <w:r>
              <w:rPr>
                <w:webHidden/>
              </w:rPr>
              <w:tab/>
            </w:r>
            <w:r>
              <w:rPr>
                <w:webHidden/>
              </w:rPr>
              <w:fldChar w:fldCharType="begin"/>
            </w:r>
            <w:r>
              <w:rPr>
                <w:webHidden/>
              </w:rPr>
              <w:instrText xml:space="preserve"> PAGEREF _Toc136588321 \h </w:instrText>
            </w:r>
            <w:r>
              <w:rPr>
                <w:webHidden/>
              </w:rPr>
            </w:r>
            <w:r>
              <w:rPr>
                <w:webHidden/>
              </w:rPr>
              <w:fldChar w:fldCharType="separate"/>
            </w:r>
            <w:r>
              <w:rPr>
                <w:webHidden/>
              </w:rPr>
              <w:t>15</w:t>
            </w:r>
            <w:r>
              <w:rPr>
                <w:webHidden/>
              </w:rPr>
              <w:fldChar w:fldCharType="end"/>
            </w:r>
          </w:hyperlink>
        </w:p>
        <w:p w14:paraId="528119D3" w14:textId="1607A3E0" w:rsidR="00181994" w:rsidRDefault="00181994">
          <w:pPr>
            <w:pStyle w:val="Innehll3"/>
            <w:tabs>
              <w:tab w:val="left" w:pos="1701"/>
            </w:tabs>
            <w:rPr>
              <w:sz w:val="22"/>
              <w:szCs w:val="22"/>
              <w:lang w:eastAsia="sv-SE"/>
            </w:rPr>
          </w:pPr>
          <w:hyperlink w:anchor="_Toc136588322" w:history="1">
            <w:r w:rsidRPr="00742F31">
              <w:rPr>
                <w:rStyle w:val="Hyperlnk"/>
              </w:rPr>
              <w:t>2.4.7.</w:t>
            </w:r>
            <w:r>
              <w:rPr>
                <w:sz w:val="22"/>
                <w:szCs w:val="22"/>
                <w:lang w:eastAsia="sv-SE"/>
              </w:rPr>
              <w:tab/>
            </w:r>
            <w:r w:rsidRPr="00742F31">
              <w:rPr>
                <w:rStyle w:val="Hyperlnk"/>
              </w:rPr>
              <w:t>Planerad aktivitet</w:t>
            </w:r>
            <w:r>
              <w:rPr>
                <w:webHidden/>
              </w:rPr>
              <w:tab/>
            </w:r>
            <w:r>
              <w:rPr>
                <w:webHidden/>
              </w:rPr>
              <w:fldChar w:fldCharType="begin"/>
            </w:r>
            <w:r>
              <w:rPr>
                <w:webHidden/>
              </w:rPr>
              <w:instrText xml:space="preserve"> PAGEREF _Toc136588322 \h </w:instrText>
            </w:r>
            <w:r>
              <w:rPr>
                <w:webHidden/>
              </w:rPr>
            </w:r>
            <w:r>
              <w:rPr>
                <w:webHidden/>
              </w:rPr>
              <w:fldChar w:fldCharType="separate"/>
            </w:r>
            <w:r>
              <w:rPr>
                <w:webHidden/>
              </w:rPr>
              <w:t>16</w:t>
            </w:r>
            <w:r>
              <w:rPr>
                <w:webHidden/>
              </w:rPr>
              <w:fldChar w:fldCharType="end"/>
            </w:r>
          </w:hyperlink>
        </w:p>
        <w:p w14:paraId="3DC8A59E" w14:textId="20965FFB" w:rsidR="00181994" w:rsidRDefault="00181994">
          <w:pPr>
            <w:pStyle w:val="Innehll3"/>
            <w:tabs>
              <w:tab w:val="left" w:pos="1701"/>
            </w:tabs>
            <w:rPr>
              <w:sz w:val="22"/>
              <w:szCs w:val="22"/>
              <w:lang w:eastAsia="sv-SE"/>
            </w:rPr>
          </w:pPr>
          <w:hyperlink w:anchor="_Toc136588323" w:history="1">
            <w:r w:rsidRPr="00742F31">
              <w:rPr>
                <w:rStyle w:val="Hyperlnk"/>
              </w:rPr>
              <w:t>2.4.8.</w:t>
            </w:r>
            <w:r>
              <w:rPr>
                <w:sz w:val="22"/>
                <w:szCs w:val="22"/>
                <w:lang w:eastAsia="sv-SE"/>
              </w:rPr>
              <w:tab/>
            </w:r>
            <w:r w:rsidRPr="00742F31">
              <w:rPr>
                <w:rStyle w:val="Hyperlnk"/>
              </w:rPr>
              <w:t>Ytterligare information</w:t>
            </w:r>
            <w:r>
              <w:rPr>
                <w:webHidden/>
              </w:rPr>
              <w:tab/>
            </w:r>
            <w:r>
              <w:rPr>
                <w:webHidden/>
              </w:rPr>
              <w:fldChar w:fldCharType="begin"/>
            </w:r>
            <w:r>
              <w:rPr>
                <w:webHidden/>
              </w:rPr>
              <w:instrText xml:space="preserve"> PAGEREF _Toc136588323 \h </w:instrText>
            </w:r>
            <w:r>
              <w:rPr>
                <w:webHidden/>
              </w:rPr>
            </w:r>
            <w:r>
              <w:rPr>
                <w:webHidden/>
              </w:rPr>
              <w:fldChar w:fldCharType="separate"/>
            </w:r>
            <w:r>
              <w:rPr>
                <w:webHidden/>
              </w:rPr>
              <w:t>16</w:t>
            </w:r>
            <w:r>
              <w:rPr>
                <w:webHidden/>
              </w:rPr>
              <w:fldChar w:fldCharType="end"/>
            </w:r>
          </w:hyperlink>
        </w:p>
        <w:p w14:paraId="558682CD" w14:textId="7389AE01" w:rsidR="00181994" w:rsidRDefault="00181994">
          <w:pPr>
            <w:pStyle w:val="Innehll3"/>
            <w:tabs>
              <w:tab w:val="left" w:pos="1701"/>
            </w:tabs>
            <w:rPr>
              <w:sz w:val="22"/>
              <w:szCs w:val="22"/>
              <w:lang w:eastAsia="sv-SE"/>
            </w:rPr>
          </w:pPr>
          <w:hyperlink w:anchor="_Toc136588324" w:history="1">
            <w:r w:rsidRPr="00742F31">
              <w:rPr>
                <w:rStyle w:val="Hyperlnk"/>
              </w:rPr>
              <w:t>2.4.9.</w:t>
            </w:r>
            <w:r>
              <w:rPr>
                <w:sz w:val="22"/>
                <w:szCs w:val="22"/>
                <w:lang w:eastAsia="sv-SE"/>
              </w:rPr>
              <w:tab/>
            </w:r>
            <w:r w:rsidRPr="00742F31">
              <w:rPr>
                <w:rStyle w:val="Hyperlnk"/>
              </w:rPr>
              <w:t>Typ av aktiviteter</w:t>
            </w:r>
            <w:r>
              <w:rPr>
                <w:webHidden/>
              </w:rPr>
              <w:tab/>
            </w:r>
            <w:r>
              <w:rPr>
                <w:webHidden/>
              </w:rPr>
              <w:fldChar w:fldCharType="begin"/>
            </w:r>
            <w:r>
              <w:rPr>
                <w:webHidden/>
              </w:rPr>
              <w:instrText xml:space="preserve"> PAGEREF _Toc136588324 \h </w:instrText>
            </w:r>
            <w:r>
              <w:rPr>
                <w:webHidden/>
              </w:rPr>
            </w:r>
            <w:r>
              <w:rPr>
                <w:webHidden/>
              </w:rPr>
              <w:fldChar w:fldCharType="separate"/>
            </w:r>
            <w:r>
              <w:rPr>
                <w:webHidden/>
              </w:rPr>
              <w:t>17</w:t>
            </w:r>
            <w:r>
              <w:rPr>
                <w:webHidden/>
              </w:rPr>
              <w:fldChar w:fldCharType="end"/>
            </w:r>
          </w:hyperlink>
        </w:p>
        <w:p w14:paraId="2454DB99" w14:textId="047F7854" w:rsidR="00181994" w:rsidRDefault="00181994">
          <w:pPr>
            <w:pStyle w:val="Innehll3"/>
            <w:tabs>
              <w:tab w:val="left" w:pos="1701"/>
            </w:tabs>
            <w:rPr>
              <w:sz w:val="22"/>
              <w:szCs w:val="22"/>
              <w:lang w:eastAsia="sv-SE"/>
            </w:rPr>
          </w:pPr>
          <w:hyperlink w:anchor="_Toc136588325" w:history="1">
            <w:r w:rsidRPr="00742F31">
              <w:rPr>
                <w:rStyle w:val="Hyperlnk"/>
              </w:rPr>
              <w:t>2.4.10.</w:t>
            </w:r>
            <w:r>
              <w:rPr>
                <w:sz w:val="22"/>
                <w:szCs w:val="22"/>
                <w:lang w:eastAsia="sv-SE"/>
              </w:rPr>
              <w:tab/>
            </w:r>
            <w:r w:rsidRPr="00742F31">
              <w:rPr>
                <w:rStyle w:val="Hyperlnk"/>
              </w:rPr>
              <w:t>Verksamhetens godkännande av informationsmappning</w:t>
            </w:r>
            <w:r>
              <w:rPr>
                <w:webHidden/>
              </w:rPr>
              <w:tab/>
            </w:r>
            <w:r>
              <w:rPr>
                <w:webHidden/>
              </w:rPr>
              <w:fldChar w:fldCharType="begin"/>
            </w:r>
            <w:r>
              <w:rPr>
                <w:webHidden/>
              </w:rPr>
              <w:instrText xml:space="preserve"> PAGEREF _Toc136588325 \h </w:instrText>
            </w:r>
            <w:r>
              <w:rPr>
                <w:webHidden/>
              </w:rPr>
            </w:r>
            <w:r>
              <w:rPr>
                <w:webHidden/>
              </w:rPr>
              <w:fldChar w:fldCharType="separate"/>
            </w:r>
            <w:r>
              <w:rPr>
                <w:webHidden/>
              </w:rPr>
              <w:t>17</w:t>
            </w:r>
            <w:r>
              <w:rPr>
                <w:webHidden/>
              </w:rPr>
              <w:fldChar w:fldCharType="end"/>
            </w:r>
          </w:hyperlink>
        </w:p>
        <w:p w14:paraId="6679505A" w14:textId="31AB3968" w:rsidR="00181994" w:rsidRDefault="00181994">
          <w:pPr>
            <w:pStyle w:val="Innehll3"/>
            <w:tabs>
              <w:tab w:val="left" w:pos="1701"/>
            </w:tabs>
            <w:rPr>
              <w:sz w:val="22"/>
              <w:szCs w:val="22"/>
              <w:lang w:eastAsia="sv-SE"/>
            </w:rPr>
          </w:pPr>
          <w:hyperlink w:anchor="_Toc136588326" w:history="1">
            <w:r w:rsidRPr="00742F31">
              <w:rPr>
                <w:rStyle w:val="Hyperlnk"/>
              </w:rPr>
              <w:t>2.4.11.</w:t>
            </w:r>
            <w:r>
              <w:rPr>
                <w:sz w:val="22"/>
                <w:szCs w:val="22"/>
                <w:lang w:eastAsia="sv-SE"/>
              </w:rPr>
              <w:tab/>
            </w:r>
            <w:r w:rsidRPr="00742F31">
              <w:rPr>
                <w:rStyle w:val="Hyperlnk"/>
              </w:rPr>
              <w:t>Åtkomstfiltrering</w:t>
            </w:r>
            <w:r>
              <w:rPr>
                <w:webHidden/>
              </w:rPr>
              <w:tab/>
            </w:r>
            <w:r>
              <w:rPr>
                <w:webHidden/>
              </w:rPr>
              <w:fldChar w:fldCharType="begin"/>
            </w:r>
            <w:r>
              <w:rPr>
                <w:webHidden/>
              </w:rPr>
              <w:instrText xml:space="preserve"> PAGEREF _Toc136588326 \h </w:instrText>
            </w:r>
            <w:r>
              <w:rPr>
                <w:webHidden/>
              </w:rPr>
            </w:r>
            <w:r>
              <w:rPr>
                <w:webHidden/>
              </w:rPr>
              <w:fldChar w:fldCharType="separate"/>
            </w:r>
            <w:r>
              <w:rPr>
                <w:webHidden/>
              </w:rPr>
              <w:t>18</w:t>
            </w:r>
            <w:r>
              <w:rPr>
                <w:webHidden/>
              </w:rPr>
              <w:fldChar w:fldCharType="end"/>
            </w:r>
          </w:hyperlink>
        </w:p>
        <w:p w14:paraId="570C6961" w14:textId="22CCAB25" w:rsidR="00181994" w:rsidRDefault="00181994">
          <w:pPr>
            <w:pStyle w:val="Innehll3"/>
            <w:tabs>
              <w:tab w:val="left" w:pos="1701"/>
            </w:tabs>
            <w:rPr>
              <w:sz w:val="22"/>
              <w:szCs w:val="22"/>
              <w:lang w:eastAsia="sv-SE"/>
            </w:rPr>
          </w:pPr>
          <w:hyperlink w:anchor="_Toc136588327" w:history="1">
            <w:r w:rsidRPr="00742F31">
              <w:rPr>
                <w:rStyle w:val="Hyperlnk"/>
              </w:rPr>
              <w:t>2.4.12.</w:t>
            </w:r>
            <w:r>
              <w:rPr>
                <w:sz w:val="22"/>
                <w:szCs w:val="22"/>
                <w:lang w:eastAsia="sv-SE"/>
              </w:rPr>
              <w:tab/>
            </w:r>
            <w:r w:rsidRPr="00742F31">
              <w:rPr>
                <w:rStyle w:val="Hyperlnk"/>
              </w:rPr>
              <w:t>Informationskonsekvens</w:t>
            </w:r>
            <w:r>
              <w:rPr>
                <w:webHidden/>
              </w:rPr>
              <w:tab/>
            </w:r>
            <w:r>
              <w:rPr>
                <w:webHidden/>
              </w:rPr>
              <w:fldChar w:fldCharType="begin"/>
            </w:r>
            <w:r>
              <w:rPr>
                <w:webHidden/>
              </w:rPr>
              <w:instrText xml:space="preserve"> PAGEREF _Toc136588327 \h </w:instrText>
            </w:r>
            <w:r>
              <w:rPr>
                <w:webHidden/>
              </w:rPr>
            </w:r>
            <w:r>
              <w:rPr>
                <w:webHidden/>
              </w:rPr>
              <w:fldChar w:fldCharType="separate"/>
            </w:r>
            <w:r>
              <w:rPr>
                <w:webHidden/>
              </w:rPr>
              <w:t>18</w:t>
            </w:r>
            <w:r>
              <w:rPr>
                <w:webHidden/>
              </w:rPr>
              <w:fldChar w:fldCharType="end"/>
            </w:r>
          </w:hyperlink>
        </w:p>
        <w:p w14:paraId="1233A288" w14:textId="47F8D0FD" w:rsidR="00181994" w:rsidRDefault="00181994">
          <w:pPr>
            <w:pStyle w:val="Innehll2"/>
            <w:tabs>
              <w:tab w:val="left" w:pos="1361"/>
            </w:tabs>
            <w:rPr>
              <w:sz w:val="22"/>
              <w:szCs w:val="22"/>
              <w:lang w:eastAsia="sv-SE"/>
            </w:rPr>
          </w:pPr>
          <w:hyperlink w:anchor="_Toc136588328" w:history="1">
            <w:r w:rsidRPr="00742F31">
              <w:rPr>
                <w:rStyle w:val="Hyperlnk"/>
              </w:rPr>
              <w:t>2.5.</w:t>
            </w:r>
            <w:r>
              <w:rPr>
                <w:sz w:val="22"/>
                <w:szCs w:val="22"/>
                <w:lang w:eastAsia="sv-SE"/>
              </w:rPr>
              <w:tab/>
            </w:r>
            <w:r w:rsidRPr="00742F31">
              <w:rPr>
                <w:rStyle w:val="Hyperlnk"/>
              </w:rPr>
              <w:t>Övriga krav</w:t>
            </w:r>
            <w:r>
              <w:rPr>
                <w:webHidden/>
              </w:rPr>
              <w:tab/>
            </w:r>
            <w:r>
              <w:rPr>
                <w:webHidden/>
              </w:rPr>
              <w:fldChar w:fldCharType="begin"/>
            </w:r>
            <w:r>
              <w:rPr>
                <w:webHidden/>
              </w:rPr>
              <w:instrText xml:space="preserve"> PAGEREF _Toc136588328 \h </w:instrText>
            </w:r>
            <w:r>
              <w:rPr>
                <w:webHidden/>
              </w:rPr>
            </w:r>
            <w:r>
              <w:rPr>
                <w:webHidden/>
              </w:rPr>
              <w:fldChar w:fldCharType="separate"/>
            </w:r>
            <w:r>
              <w:rPr>
                <w:webHidden/>
              </w:rPr>
              <w:t>19</w:t>
            </w:r>
            <w:r>
              <w:rPr>
                <w:webHidden/>
              </w:rPr>
              <w:fldChar w:fldCharType="end"/>
            </w:r>
          </w:hyperlink>
        </w:p>
        <w:p w14:paraId="61EEEB49" w14:textId="014C101F" w:rsidR="00181994" w:rsidRDefault="00181994">
          <w:pPr>
            <w:pStyle w:val="Innehll3"/>
            <w:tabs>
              <w:tab w:val="left" w:pos="1701"/>
            </w:tabs>
            <w:rPr>
              <w:sz w:val="22"/>
              <w:szCs w:val="22"/>
              <w:lang w:eastAsia="sv-SE"/>
            </w:rPr>
          </w:pPr>
          <w:hyperlink w:anchor="_Toc136588329" w:history="1">
            <w:r w:rsidRPr="00742F31">
              <w:rPr>
                <w:rStyle w:val="Hyperlnk"/>
              </w:rPr>
              <w:t>2.5.1.</w:t>
            </w:r>
            <w:r>
              <w:rPr>
                <w:sz w:val="22"/>
                <w:szCs w:val="22"/>
                <w:lang w:eastAsia="sv-SE"/>
              </w:rPr>
              <w:tab/>
            </w:r>
            <w:r w:rsidRPr="00742F31">
              <w:rPr>
                <w:rStyle w:val="Hyperlnk"/>
              </w:rPr>
              <w:t>Engagemangsindexuppdatering</w:t>
            </w:r>
            <w:r>
              <w:rPr>
                <w:webHidden/>
              </w:rPr>
              <w:tab/>
            </w:r>
            <w:r>
              <w:rPr>
                <w:webHidden/>
              </w:rPr>
              <w:fldChar w:fldCharType="begin"/>
            </w:r>
            <w:r>
              <w:rPr>
                <w:webHidden/>
              </w:rPr>
              <w:instrText xml:space="preserve"> PAGEREF _Toc136588329 \h </w:instrText>
            </w:r>
            <w:r>
              <w:rPr>
                <w:webHidden/>
              </w:rPr>
            </w:r>
            <w:r>
              <w:rPr>
                <w:webHidden/>
              </w:rPr>
              <w:fldChar w:fldCharType="separate"/>
            </w:r>
            <w:r>
              <w:rPr>
                <w:webHidden/>
              </w:rPr>
              <w:t>19</w:t>
            </w:r>
            <w:r>
              <w:rPr>
                <w:webHidden/>
              </w:rPr>
              <w:fldChar w:fldCharType="end"/>
            </w:r>
          </w:hyperlink>
        </w:p>
        <w:p w14:paraId="25C52BFC" w14:textId="2CC101EF" w:rsidR="00181994" w:rsidRDefault="00181994">
          <w:pPr>
            <w:pStyle w:val="Innehll3"/>
            <w:tabs>
              <w:tab w:val="left" w:pos="1701"/>
            </w:tabs>
            <w:rPr>
              <w:sz w:val="22"/>
              <w:szCs w:val="22"/>
              <w:lang w:eastAsia="sv-SE"/>
            </w:rPr>
          </w:pPr>
          <w:hyperlink w:anchor="_Toc136588330" w:history="1">
            <w:r w:rsidRPr="00742F31">
              <w:rPr>
                <w:rStyle w:val="Hyperlnk"/>
              </w:rPr>
              <w:t>2.5.2.</w:t>
            </w:r>
            <w:r>
              <w:rPr>
                <w:sz w:val="22"/>
                <w:szCs w:val="22"/>
                <w:lang w:eastAsia="sv-SE"/>
              </w:rPr>
              <w:tab/>
            </w:r>
            <w:r w:rsidRPr="00742F31">
              <w:rPr>
                <w:rStyle w:val="Hyperlnk"/>
              </w:rPr>
              <w:t>SLA-krav</w:t>
            </w:r>
            <w:r>
              <w:rPr>
                <w:webHidden/>
              </w:rPr>
              <w:tab/>
            </w:r>
            <w:r>
              <w:rPr>
                <w:webHidden/>
              </w:rPr>
              <w:fldChar w:fldCharType="begin"/>
            </w:r>
            <w:r>
              <w:rPr>
                <w:webHidden/>
              </w:rPr>
              <w:instrText xml:space="preserve"> PAGEREF _Toc136588330 \h </w:instrText>
            </w:r>
            <w:r>
              <w:rPr>
                <w:webHidden/>
              </w:rPr>
            </w:r>
            <w:r>
              <w:rPr>
                <w:webHidden/>
              </w:rPr>
              <w:fldChar w:fldCharType="separate"/>
            </w:r>
            <w:r>
              <w:rPr>
                <w:webHidden/>
              </w:rPr>
              <w:t>21</w:t>
            </w:r>
            <w:r>
              <w:rPr>
                <w:webHidden/>
              </w:rPr>
              <w:fldChar w:fldCharType="end"/>
            </w:r>
          </w:hyperlink>
        </w:p>
        <w:p w14:paraId="18351B92" w14:textId="14FB84D2" w:rsidR="00181994" w:rsidRDefault="00181994">
          <w:pPr>
            <w:pStyle w:val="Innehll3"/>
            <w:tabs>
              <w:tab w:val="left" w:pos="1701"/>
            </w:tabs>
            <w:rPr>
              <w:sz w:val="22"/>
              <w:szCs w:val="22"/>
              <w:lang w:eastAsia="sv-SE"/>
            </w:rPr>
          </w:pPr>
          <w:hyperlink w:anchor="_Toc136588331" w:history="1">
            <w:r w:rsidRPr="00742F31">
              <w:rPr>
                <w:rStyle w:val="Hyperlnk"/>
              </w:rPr>
              <w:t>2.5.3.</w:t>
            </w:r>
            <w:r>
              <w:rPr>
                <w:sz w:val="22"/>
                <w:szCs w:val="22"/>
                <w:lang w:eastAsia="sv-SE"/>
              </w:rPr>
              <w:tab/>
            </w:r>
            <w:r w:rsidRPr="00742F31">
              <w:rPr>
                <w:rStyle w:val="Hyperlnk"/>
              </w:rPr>
              <w:t>Obehörig åtkomst</w:t>
            </w:r>
            <w:r>
              <w:rPr>
                <w:webHidden/>
              </w:rPr>
              <w:tab/>
            </w:r>
            <w:r>
              <w:rPr>
                <w:webHidden/>
              </w:rPr>
              <w:fldChar w:fldCharType="begin"/>
            </w:r>
            <w:r>
              <w:rPr>
                <w:webHidden/>
              </w:rPr>
              <w:instrText xml:space="preserve"> PAGEREF _Toc136588331 \h </w:instrText>
            </w:r>
            <w:r>
              <w:rPr>
                <w:webHidden/>
              </w:rPr>
            </w:r>
            <w:r>
              <w:rPr>
                <w:webHidden/>
              </w:rPr>
              <w:fldChar w:fldCharType="separate"/>
            </w:r>
            <w:r>
              <w:rPr>
                <w:webHidden/>
              </w:rPr>
              <w:t>22</w:t>
            </w:r>
            <w:r>
              <w:rPr>
                <w:webHidden/>
              </w:rPr>
              <w:fldChar w:fldCharType="end"/>
            </w:r>
          </w:hyperlink>
        </w:p>
        <w:p w14:paraId="486F6C48" w14:textId="1C2B5FFF" w:rsidR="00181994" w:rsidRDefault="00181994">
          <w:pPr>
            <w:pStyle w:val="Innehll3"/>
            <w:tabs>
              <w:tab w:val="left" w:pos="1701"/>
            </w:tabs>
            <w:rPr>
              <w:sz w:val="22"/>
              <w:szCs w:val="22"/>
              <w:lang w:eastAsia="sv-SE"/>
            </w:rPr>
          </w:pPr>
          <w:hyperlink w:anchor="_Toc136588332" w:history="1">
            <w:r w:rsidRPr="00742F31">
              <w:rPr>
                <w:rStyle w:val="Hyperlnk"/>
              </w:rPr>
              <w:t>2.5.4.</w:t>
            </w:r>
            <w:r>
              <w:rPr>
                <w:sz w:val="22"/>
                <w:szCs w:val="22"/>
                <w:lang w:eastAsia="sv-SE"/>
              </w:rPr>
              <w:tab/>
            </w:r>
            <w:r w:rsidRPr="00742F31">
              <w:rPr>
                <w:rStyle w:val="Hyperlnk"/>
              </w:rPr>
              <w:t>Följsamhet mot tecknade avtal</w:t>
            </w:r>
            <w:r>
              <w:rPr>
                <w:webHidden/>
              </w:rPr>
              <w:tab/>
            </w:r>
            <w:r>
              <w:rPr>
                <w:webHidden/>
              </w:rPr>
              <w:fldChar w:fldCharType="begin"/>
            </w:r>
            <w:r>
              <w:rPr>
                <w:webHidden/>
              </w:rPr>
              <w:instrText xml:space="preserve"> PAGEREF _Toc136588332 \h </w:instrText>
            </w:r>
            <w:r>
              <w:rPr>
                <w:webHidden/>
              </w:rPr>
            </w:r>
            <w:r>
              <w:rPr>
                <w:webHidden/>
              </w:rPr>
              <w:fldChar w:fldCharType="separate"/>
            </w:r>
            <w:r>
              <w:rPr>
                <w:webHidden/>
              </w:rPr>
              <w:t>23</w:t>
            </w:r>
            <w:r>
              <w:rPr>
                <w:webHidden/>
              </w:rPr>
              <w:fldChar w:fldCharType="end"/>
            </w:r>
          </w:hyperlink>
        </w:p>
        <w:p w14:paraId="7599E17E" w14:textId="3F236D55" w:rsidR="00181994" w:rsidRDefault="00181994">
          <w:pPr>
            <w:pStyle w:val="Innehll3"/>
            <w:tabs>
              <w:tab w:val="left" w:pos="1701"/>
            </w:tabs>
            <w:rPr>
              <w:sz w:val="22"/>
              <w:szCs w:val="22"/>
              <w:lang w:eastAsia="sv-SE"/>
            </w:rPr>
          </w:pPr>
          <w:hyperlink w:anchor="_Toc136588333" w:history="1">
            <w:r w:rsidRPr="00742F31">
              <w:rPr>
                <w:rStyle w:val="Hyperlnk"/>
              </w:rPr>
              <w:t>2.5.5.</w:t>
            </w:r>
            <w:r>
              <w:rPr>
                <w:sz w:val="22"/>
                <w:szCs w:val="22"/>
                <w:lang w:eastAsia="sv-SE"/>
              </w:rPr>
              <w:tab/>
            </w:r>
            <w:r w:rsidRPr="00742F31">
              <w:rPr>
                <w:rStyle w:val="Hyperlnk"/>
              </w:rPr>
              <w:t>Testdata för GetActivities 1.3</w:t>
            </w:r>
            <w:r>
              <w:rPr>
                <w:webHidden/>
              </w:rPr>
              <w:tab/>
            </w:r>
            <w:r>
              <w:rPr>
                <w:webHidden/>
              </w:rPr>
              <w:fldChar w:fldCharType="begin"/>
            </w:r>
            <w:r>
              <w:rPr>
                <w:webHidden/>
              </w:rPr>
              <w:instrText xml:space="preserve"> PAGEREF _Toc136588333 \h </w:instrText>
            </w:r>
            <w:r>
              <w:rPr>
                <w:webHidden/>
              </w:rPr>
            </w:r>
            <w:r>
              <w:rPr>
                <w:webHidden/>
              </w:rPr>
              <w:fldChar w:fldCharType="separate"/>
            </w:r>
            <w:r>
              <w:rPr>
                <w:webHidden/>
              </w:rPr>
              <w:t>23</w:t>
            </w:r>
            <w:r>
              <w:rPr>
                <w:webHidden/>
              </w:rPr>
              <w:fldChar w:fldCharType="end"/>
            </w:r>
          </w:hyperlink>
        </w:p>
        <w:p w14:paraId="2B6C88B9" w14:textId="6DECF171" w:rsidR="00181994" w:rsidRDefault="00181994">
          <w:pPr>
            <w:pStyle w:val="Innehll2"/>
            <w:tabs>
              <w:tab w:val="left" w:pos="1361"/>
            </w:tabs>
            <w:rPr>
              <w:sz w:val="22"/>
              <w:szCs w:val="22"/>
              <w:lang w:eastAsia="sv-SE"/>
            </w:rPr>
          </w:pPr>
          <w:hyperlink w:anchor="_Toc136588334" w:history="1">
            <w:r w:rsidRPr="00742F31">
              <w:rPr>
                <w:rStyle w:val="Hyperlnk"/>
              </w:rPr>
              <w:t>2.6.</w:t>
            </w:r>
            <w:r>
              <w:rPr>
                <w:sz w:val="22"/>
                <w:szCs w:val="22"/>
                <w:lang w:eastAsia="sv-SE"/>
              </w:rPr>
              <w:tab/>
            </w:r>
            <w:r w:rsidRPr="00742F31">
              <w:rPr>
                <w:rStyle w:val="Hyperlnk"/>
              </w:rPr>
              <w:t>Följsamhet mot TK-testsviter</w:t>
            </w:r>
            <w:r>
              <w:rPr>
                <w:webHidden/>
              </w:rPr>
              <w:tab/>
            </w:r>
            <w:r>
              <w:rPr>
                <w:webHidden/>
              </w:rPr>
              <w:fldChar w:fldCharType="begin"/>
            </w:r>
            <w:r>
              <w:rPr>
                <w:webHidden/>
              </w:rPr>
              <w:instrText xml:space="preserve"> PAGEREF _Toc136588334 \h </w:instrText>
            </w:r>
            <w:r>
              <w:rPr>
                <w:webHidden/>
              </w:rPr>
            </w:r>
            <w:r>
              <w:rPr>
                <w:webHidden/>
              </w:rPr>
              <w:fldChar w:fldCharType="separate"/>
            </w:r>
            <w:r>
              <w:rPr>
                <w:webHidden/>
              </w:rPr>
              <w:t>24</w:t>
            </w:r>
            <w:r>
              <w:rPr>
                <w:webHidden/>
              </w:rPr>
              <w:fldChar w:fldCharType="end"/>
            </w:r>
          </w:hyperlink>
        </w:p>
        <w:p w14:paraId="7DC5F50C" w14:textId="53364ABA" w:rsidR="00181994" w:rsidRDefault="00181994">
          <w:pPr>
            <w:pStyle w:val="Innehll3"/>
            <w:tabs>
              <w:tab w:val="left" w:pos="1701"/>
            </w:tabs>
            <w:rPr>
              <w:sz w:val="22"/>
              <w:szCs w:val="22"/>
              <w:lang w:eastAsia="sv-SE"/>
            </w:rPr>
          </w:pPr>
          <w:hyperlink w:anchor="_Toc136588335" w:history="1">
            <w:r w:rsidRPr="00742F31">
              <w:rPr>
                <w:rStyle w:val="Hyperlnk"/>
              </w:rPr>
              <w:t>2.6.1.</w:t>
            </w:r>
            <w:r>
              <w:rPr>
                <w:sz w:val="22"/>
                <w:szCs w:val="22"/>
                <w:lang w:eastAsia="sv-SE"/>
              </w:rPr>
              <w:tab/>
            </w:r>
            <w:r w:rsidRPr="00742F31">
              <w:rPr>
                <w:rStyle w:val="Hyperlnk"/>
              </w:rPr>
              <w:t>TK-testsvit för tjänstekontraktet</w:t>
            </w:r>
            <w:r>
              <w:rPr>
                <w:webHidden/>
              </w:rPr>
              <w:tab/>
            </w:r>
            <w:r>
              <w:rPr>
                <w:webHidden/>
              </w:rPr>
              <w:fldChar w:fldCharType="begin"/>
            </w:r>
            <w:r>
              <w:rPr>
                <w:webHidden/>
              </w:rPr>
              <w:instrText xml:space="preserve"> PAGEREF _Toc136588335 \h </w:instrText>
            </w:r>
            <w:r>
              <w:rPr>
                <w:webHidden/>
              </w:rPr>
            </w:r>
            <w:r>
              <w:rPr>
                <w:webHidden/>
              </w:rPr>
              <w:fldChar w:fldCharType="separate"/>
            </w:r>
            <w:r>
              <w:rPr>
                <w:webHidden/>
              </w:rPr>
              <w:t>24</w:t>
            </w:r>
            <w:r>
              <w:rPr>
                <w:webHidden/>
              </w:rPr>
              <w:fldChar w:fldCharType="end"/>
            </w:r>
          </w:hyperlink>
        </w:p>
        <w:p w14:paraId="2E56D761" w14:textId="78519EC8" w:rsidR="00181994" w:rsidRDefault="00181994">
          <w:pPr>
            <w:pStyle w:val="Innehll3"/>
            <w:tabs>
              <w:tab w:val="left" w:pos="1701"/>
            </w:tabs>
            <w:rPr>
              <w:sz w:val="22"/>
              <w:szCs w:val="22"/>
              <w:lang w:eastAsia="sv-SE"/>
            </w:rPr>
          </w:pPr>
          <w:hyperlink w:anchor="_Toc136588336" w:history="1">
            <w:r w:rsidRPr="00742F31">
              <w:rPr>
                <w:rStyle w:val="Hyperlnk"/>
              </w:rPr>
              <w:t>2.6.2.</w:t>
            </w:r>
            <w:r>
              <w:rPr>
                <w:sz w:val="22"/>
                <w:szCs w:val="22"/>
                <w:lang w:eastAsia="sv-SE"/>
              </w:rPr>
              <w:tab/>
            </w:r>
            <w:r w:rsidRPr="00742F31">
              <w:rPr>
                <w:rStyle w:val="Hyperlnk"/>
              </w:rPr>
              <w:t>Tester för EI Update</w:t>
            </w:r>
            <w:r>
              <w:rPr>
                <w:webHidden/>
              </w:rPr>
              <w:tab/>
            </w:r>
            <w:r>
              <w:rPr>
                <w:webHidden/>
              </w:rPr>
              <w:fldChar w:fldCharType="begin"/>
            </w:r>
            <w:r>
              <w:rPr>
                <w:webHidden/>
              </w:rPr>
              <w:instrText xml:space="preserve"> PAGEREF _Toc136588336 \h </w:instrText>
            </w:r>
            <w:r>
              <w:rPr>
                <w:webHidden/>
              </w:rPr>
            </w:r>
            <w:r>
              <w:rPr>
                <w:webHidden/>
              </w:rPr>
              <w:fldChar w:fldCharType="separate"/>
            </w:r>
            <w:r>
              <w:rPr>
                <w:webHidden/>
              </w:rPr>
              <w:t>25</w:t>
            </w:r>
            <w:r>
              <w:rPr>
                <w:webHidden/>
              </w:rPr>
              <w:fldChar w:fldCharType="end"/>
            </w:r>
          </w:hyperlink>
        </w:p>
        <w:p w14:paraId="54916E31" w14:textId="44926037" w:rsidR="00181994" w:rsidRDefault="00181994">
          <w:pPr>
            <w:pStyle w:val="Innehll2"/>
            <w:tabs>
              <w:tab w:val="left" w:pos="1361"/>
            </w:tabs>
            <w:rPr>
              <w:sz w:val="22"/>
              <w:szCs w:val="22"/>
              <w:lang w:eastAsia="sv-SE"/>
            </w:rPr>
          </w:pPr>
          <w:hyperlink w:anchor="_Toc136588337" w:history="1">
            <w:r w:rsidRPr="00742F31">
              <w:rPr>
                <w:rStyle w:val="Hyperlnk"/>
              </w:rPr>
              <w:t>2.7.</w:t>
            </w:r>
            <w:r>
              <w:rPr>
                <w:sz w:val="22"/>
                <w:szCs w:val="22"/>
                <w:lang w:eastAsia="sv-SE"/>
              </w:rPr>
              <w:tab/>
            </w:r>
            <w:r w:rsidRPr="00742F31">
              <w:rPr>
                <w:rStyle w:val="Hyperlnk"/>
              </w:rPr>
              <w:t>Övrigt</w:t>
            </w:r>
            <w:r>
              <w:rPr>
                <w:webHidden/>
              </w:rPr>
              <w:tab/>
            </w:r>
            <w:r>
              <w:rPr>
                <w:webHidden/>
              </w:rPr>
              <w:fldChar w:fldCharType="begin"/>
            </w:r>
            <w:r>
              <w:rPr>
                <w:webHidden/>
              </w:rPr>
              <w:instrText xml:space="preserve"> PAGEREF _Toc136588337 \h </w:instrText>
            </w:r>
            <w:r>
              <w:rPr>
                <w:webHidden/>
              </w:rPr>
            </w:r>
            <w:r>
              <w:rPr>
                <w:webHidden/>
              </w:rPr>
              <w:fldChar w:fldCharType="separate"/>
            </w:r>
            <w:r>
              <w:rPr>
                <w:webHidden/>
              </w:rPr>
              <w:t>26</w:t>
            </w:r>
            <w:r>
              <w:rPr>
                <w:webHidden/>
              </w:rPr>
              <w:fldChar w:fldCharType="end"/>
            </w:r>
          </w:hyperlink>
        </w:p>
        <w:p w14:paraId="6A3D325A" w14:textId="5EA012ED" w:rsidR="00181994" w:rsidRDefault="00181994">
          <w:pPr>
            <w:pStyle w:val="Innehll2"/>
            <w:tabs>
              <w:tab w:val="left" w:pos="1361"/>
            </w:tabs>
            <w:rPr>
              <w:sz w:val="22"/>
              <w:szCs w:val="22"/>
              <w:lang w:eastAsia="sv-SE"/>
            </w:rPr>
          </w:pPr>
          <w:hyperlink w:anchor="_Toc136588338" w:history="1">
            <w:r w:rsidRPr="00742F31">
              <w:rPr>
                <w:rStyle w:val="Hyperlnk"/>
              </w:rPr>
              <w:t>2.8.</w:t>
            </w:r>
            <w:r>
              <w:rPr>
                <w:sz w:val="22"/>
                <w:szCs w:val="22"/>
                <w:lang w:eastAsia="sv-SE"/>
              </w:rPr>
              <w:tab/>
            </w:r>
            <w:r w:rsidRPr="00742F31">
              <w:rPr>
                <w:rStyle w:val="Hyperlnk"/>
              </w:rPr>
              <w:t>Kända avvikelser</w:t>
            </w:r>
            <w:r>
              <w:rPr>
                <w:webHidden/>
              </w:rPr>
              <w:tab/>
            </w:r>
            <w:r>
              <w:rPr>
                <w:webHidden/>
              </w:rPr>
              <w:fldChar w:fldCharType="begin"/>
            </w:r>
            <w:r>
              <w:rPr>
                <w:webHidden/>
              </w:rPr>
              <w:instrText xml:space="preserve"> PAGEREF _Toc136588338 \h </w:instrText>
            </w:r>
            <w:r>
              <w:rPr>
                <w:webHidden/>
              </w:rPr>
            </w:r>
            <w:r>
              <w:rPr>
                <w:webHidden/>
              </w:rPr>
              <w:fldChar w:fldCharType="separate"/>
            </w:r>
            <w:r>
              <w:rPr>
                <w:webHidden/>
              </w:rPr>
              <w:t>26</w:t>
            </w:r>
            <w:r>
              <w:rPr>
                <w:webHidden/>
              </w:rPr>
              <w:fldChar w:fldCharType="end"/>
            </w:r>
          </w:hyperlink>
        </w:p>
        <w:p w14:paraId="48C19DC2" w14:textId="4D183B5D" w:rsidR="00181994" w:rsidRDefault="00181994">
          <w:pPr>
            <w:pStyle w:val="Innehll2"/>
            <w:tabs>
              <w:tab w:val="left" w:pos="1361"/>
            </w:tabs>
            <w:rPr>
              <w:sz w:val="22"/>
              <w:szCs w:val="22"/>
              <w:lang w:eastAsia="sv-SE"/>
            </w:rPr>
          </w:pPr>
          <w:hyperlink w:anchor="_Toc136588339" w:history="1">
            <w:r w:rsidRPr="00742F31">
              <w:rPr>
                <w:rStyle w:val="Hyperlnk"/>
              </w:rPr>
              <w:t>2.9.</w:t>
            </w:r>
            <w:r>
              <w:rPr>
                <w:sz w:val="22"/>
                <w:szCs w:val="22"/>
                <w:lang w:eastAsia="sv-SE"/>
              </w:rPr>
              <w:tab/>
            </w:r>
            <w:r w:rsidRPr="00742F31">
              <w:rPr>
                <w:rStyle w:val="Hyperlnk"/>
              </w:rPr>
              <w:t>Datum för ifyllnad och kontaktperson gällande självdeklaration</w:t>
            </w:r>
            <w:r>
              <w:rPr>
                <w:webHidden/>
              </w:rPr>
              <w:tab/>
            </w:r>
            <w:r>
              <w:rPr>
                <w:webHidden/>
              </w:rPr>
              <w:fldChar w:fldCharType="begin"/>
            </w:r>
            <w:r>
              <w:rPr>
                <w:webHidden/>
              </w:rPr>
              <w:instrText xml:space="preserve"> PAGEREF _Toc136588339 \h </w:instrText>
            </w:r>
            <w:r>
              <w:rPr>
                <w:webHidden/>
              </w:rPr>
            </w:r>
            <w:r>
              <w:rPr>
                <w:webHidden/>
              </w:rPr>
              <w:fldChar w:fldCharType="separate"/>
            </w:r>
            <w:r>
              <w:rPr>
                <w:webHidden/>
              </w:rPr>
              <w:t>27</w:t>
            </w:r>
            <w:r>
              <w:rPr>
                <w:webHidden/>
              </w:rPr>
              <w:fldChar w:fldCharType="end"/>
            </w:r>
          </w:hyperlink>
        </w:p>
        <w:p w14:paraId="46CDE701" w14:textId="50335285" w:rsidR="00181994" w:rsidRDefault="00181994">
          <w:pPr>
            <w:pStyle w:val="Innehll1"/>
            <w:rPr>
              <w:b w:val="0"/>
              <w:sz w:val="22"/>
              <w:szCs w:val="22"/>
            </w:rPr>
          </w:pPr>
          <w:hyperlink w:anchor="_Toc136588340" w:history="1">
            <w:r w:rsidRPr="00742F31">
              <w:rPr>
                <w:rStyle w:val="Hyperlnk"/>
              </w:rPr>
              <w:t>3.</w:t>
            </w:r>
            <w:r>
              <w:rPr>
                <w:b w:val="0"/>
                <w:sz w:val="22"/>
                <w:szCs w:val="22"/>
              </w:rPr>
              <w:tab/>
            </w:r>
            <w:r w:rsidRPr="00742F31">
              <w:rPr>
                <w:rStyle w:val="Hyperlnk"/>
              </w:rPr>
              <w:t>Resultat</w:t>
            </w:r>
            <w:r>
              <w:rPr>
                <w:webHidden/>
              </w:rPr>
              <w:tab/>
            </w:r>
            <w:r>
              <w:rPr>
                <w:webHidden/>
              </w:rPr>
              <w:fldChar w:fldCharType="begin"/>
            </w:r>
            <w:r>
              <w:rPr>
                <w:webHidden/>
              </w:rPr>
              <w:instrText xml:space="preserve"> PAGEREF _Toc136588340 \h </w:instrText>
            </w:r>
            <w:r>
              <w:rPr>
                <w:webHidden/>
              </w:rPr>
            </w:r>
            <w:r>
              <w:rPr>
                <w:webHidden/>
              </w:rPr>
              <w:fldChar w:fldCharType="separate"/>
            </w:r>
            <w:r>
              <w:rPr>
                <w:webHidden/>
              </w:rPr>
              <w:t>28</w:t>
            </w:r>
            <w:r>
              <w:rPr>
                <w:webHidden/>
              </w:rPr>
              <w:fldChar w:fldCharType="end"/>
            </w:r>
          </w:hyperlink>
        </w:p>
        <w:p w14:paraId="74DB15AF" w14:textId="6423EECC"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BA1AEF" w:rsidRPr="0066768F" w14:paraId="53551D84" w14:textId="77777777" w:rsidTr="003A7FF8">
        <w:tc>
          <w:tcPr>
            <w:tcW w:w="1418" w:type="dxa"/>
            <w:tcBorders>
              <w:top w:val="single" w:sz="4" w:space="0" w:color="A33662" w:themeColor="accent1"/>
              <w:bottom w:val="single" w:sz="4" w:space="0" w:color="A33662" w:themeColor="accent1"/>
            </w:tcBorders>
          </w:tcPr>
          <w:p w14:paraId="27FAC92C" w14:textId="6DD592E9" w:rsidR="00BA1AEF" w:rsidRPr="0066768F" w:rsidRDefault="00BA1AEF" w:rsidP="00BA1AEF">
            <w:r>
              <w:rPr>
                <w:rFonts w:ascii="Arial" w:hAnsi="Arial"/>
              </w:rPr>
              <w:t>2.1.7</w:t>
            </w:r>
          </w:p>
        </w:tc>
        <w:tc>
          <w:tcPr>
            <w:tcW w:w="1276" w:type="dxa"/>
            <w:tcBorders>
              <w:top w:val="single" w:sz="4" w:space="0" w:color="A33662" w:themeColor="accent1"/>
              <w:bottom w:val="single" w:sz="4" w:space="0" w:color="A33662" w:themeColor="accent1"/>
            </w:tcBorders>
          </w:tcPr>
          <w:p w14:paraId="5B04563A" w14:textId="77777777" w:rsidR="00BA1AEF" w:rsidRPr="0066768F" w:rsidRDefault="00BA1AEF" w:rsidP="00BA1AEF"/>
        </w:tc>
        <w:tc>
          <w:tcPr>
            <w:tcW w:w="2268" w:type="dxa"/>
            <w:tcBorders>
              <w:top w:val="single" w:sz="4" w:space="0" w:color="A33662" w:themeColor="accent1"/>
              <w:bottom w:val="single" w:sz="4" w:space="0" w:color="A33662" w:themeColor="accent1"/>
            </w:tcBorders>
          </w:tcPr>
          <w:p w14:paraId="506CE695" w14:textId="3571EC62" w:rsidR="00BA1AEF" w:rsidRPr="0066768F" w:rsidRDefault="00BA1AEF" w:rsidP="00BA1AEF">
            <w:r>
              <w:rPr>
                <w:rFonts w:ascii="Arial" w:hAnsi="Arial"/>
              </w:rPr>
              <w:t>Björn Pettersson</w:t>
            </w:r>
          </w:p>
        </w:tc>
        <w:tc>
          <w:tcPr>
            <w:tcW w:w="4100" w:type="dxa"/>
            <w:tcBorders>
              <w:top w:val="single" w:sz="4" w:space="0" w:color="A33662" w:themeColor="accent1"/>
              <w:bottom w:val="single" w:sz="4" w:space="0" w:color="A33662" w:themeColor="accent1"/>
            </w:tcBorders>
          </w:tcPr>
          <w:p w14:paraId="7CD6B11A" w14:textId="6E862944" w:rsidR="00BA1AEF" w:rsidRPr="0066768F" w:rsidRDefault="00BA1AEF" w:rsidP="00BA1AEF">
            <w:pPr>
              <w:rPr>
                <w:i/>
                <w:iCs/>
              </w:rPr>
            </w:pPr>
            <w:r>
              <w:rPr>
                <w:rFonts w:ascii="Arial" w:hAnsi="Arial"/>
              </w:rPr>
              <w:t>Dokumentets version ändrad till att följa tjänstedomänens version (tidigare dokumentversion 1.1, domänversion 2.1.7)</w:t>
            </w:r>
          </w:p>
        </w:tc>
      </w:tr>
      <w:tr w:rsidR="00BA1AEF" w:rsidRPr="0066768F" w14:paraId="32D6D8C8" w14:textId="77777777" w:rsidTr="003A7FF8">
        <w:tc>
          <w:tcPr>
            <w:tcW w:w="1418" w:type="dxa"/>
            <w:tcBorders>
              <w:top w:val="single" w:sz="4" w:space="0" w:color="A33662" w:themeColor="accent1"/>
              <w:bottom w:val="single" w:sz="4" w:space="0" w:color="A33662" w:themeColor="accent1"/>
            </w:tcBorders>
          </w:tcPr>
          <w:p w14:paraId="1B720AA5" w14:textId="2BEA025A" w:rsidR="00BA1AEF" w:rsidRPr="0066768F" w:rsidRDefault="00BA1AEF" w:rsidP="00BA1AEF">
            <w:r>
              <w:rPr>
                <w:rFonts w:ascii="Arial" w:hAnsi="Arial"/>
              </w:rPr>
              <w:t>2.1.8</w:t>
            </w:r>
          </w:p>
        </w:tc>
        <w:tc>
          <w:tcPr>
            <w:tcW w:w="1276" w:type="dxa"/>
            <w:tcBorders>
              <w:top w:val="single" w:sz="4" w:space="0" w:color="A33662" w:themeColor="accent1"/>
              <w:bottom w:val="single" w:sz="4" w:space="0" w:color="A33662" w:themeColor="accent1"/>
            </w:tcBorders>
          </w:tcPr>
          <w:p w14:paraId="010F25D3" w14:textId="77777777" w:rsidR="00BA1AEF" w:rsidRPr="0066768F" w:rsidRDefault="00BA1AEF" w:rsidP="00BA1AEF"/>
        </w:tc>
        <w:tc>
          <w:tcPr>
            <w:tcW w:w="2268" w:type="dxa"/>
            <w:tcBorders>
              <w:top w:val="single" w:sz="4" w:space="0" w:color="A33662" w:themeColor="accent1"/>
              <w:bottom w:val="single" w:sz="4" w:space="0" w:color="A33662" w:themeColor="accent1"/>
            </w:tcBorders>
          </w:tcPr>
          <w:p w14:paraId="3D2AC6E0" w14:textId="4B68F8DB" w:rsidR="00BA1AEF" w:rsidRPr="0066768F" w:rsidRDefault="00BA1AEF" w:rsidP="00BA1AEF">
            <w:r>
              <w:rPr>
                <w:rFonts w:ascii="Arial" w:hAnsi="Arial"/>
              </w:rPr>
              <w:t>Niclas Herrlin</w:t>
            </w:r>
          </w:p>
        </w:tc>
        <w:tc>
          <w:tcPr>
            <w:tcW w:w="4100" w:type="dxa"/>
            <w:tcBorders>
              <w:top w:val="single" w:sz="4" w:space="0" w:color="A33662" w:themeColor="accent1"/>
              <w:bottom w:val="single" w:sz="4" w:space="0" w:color="A33662" w:themeColor="accent1"/>
            </w:tcBorders>
          </w:tcPr>
          <w:p w14:paraId="2D1C5432" w14:textId="151FD250" w:rsidR="00BA1AEF" w:rsidRPr="0066768F" w:rsidRDefault="00BA1AEF" w:rsidP="00BA1AEF">
            <w:pPr>
              <w:rPr>
                <w:i/>
                <w:iCs/>
              </w:rPr>
            </w:pPr>
            <w:r>
              <w:rPr>
                <w:rFonts w:ascii="Arial" w:hAnsi="Arial"/>
              </w:rPr>
              <w:t>Uppdaterat enligt ny mall</w:t>
            </w:r>
          </w:p>
        </w:tc>
      </w:tr>
      <w:tr w:rsidR="00BA1AEF" w:rsidRPr="0066768F" w14:paraId="4112339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0AC516A2" w14:textId="00D3F7FF" w:rsidR="00BA1AEF" w:rsidRPr="0066768F" w:rsidRDefault="00BA1AEF" w:rsidP="00BA1AEF">
            <w:r>
              <w:rPr>
                <w:rFonts w:ascii="Arial" w:hAnsi="Arial"/>
              </w:rPr>
              <w:t>2.1.9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01F7BA"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898139" w14:textId="5EDD9633" w:rsidR="00BA1AEF" w:rsidRPr="0066768F" w:rsidRDefault="00BA1AEF" w:rsidP="00BA1AEF">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3A2F3BB4" w14:textId="75D814F1" w:rsidR="00BA1AEF" w:rsidRPr="0066768F" w:rsidRDefault="00BA1AEF" w:rsidP="00BA1AEF">
            <w:pPr>
              <w:rPr>
                <w:i/>
                <w:iCs/>
              </w:rPr>
            </w:pPr>
            <w:r w:rsidRPr="00E35043">
              <w:rPr>
                <w:rFonts w:ascii="Arial" w:hAnsi="Arial"/>
              </w:rPr>
              <w:t xml:space="preserve">Domänändring, </w:t>
            </w:r>
            <w:r>
              <w:rPr>
                <w:rFonts w:ascii="Arial" w:hAnsi="Arial"/>
              </w:rPr>
              <w:t>självdeklaration opåverkad</w:t>
            </w:r>
          </w:p>
        </w:tc>
      </w:tr>
      <w:tr w:rsidR="00BA1AEF"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7DA854DD" w:rsidR="00BA1AEF" w:rsidRPr="0066768F" w:rsidRDefault="00BA1AEF" w:rsidP="00BA1AEF">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3DCC911B" w:rsidR="00BA1AEF" w:rsidRPr="0066768F" w:rsidRDefault="00BA1AEF" w:rsidP="00BA1AEF">
            <w:r>
              <w:rPr>
                <w:rFonts w:ascii="Arial" w:hAnsi="Arial"/>
              </w:rPr>
              <w:t>Jan Söderman</w:t>
            </w:r>
            <w:r>
              <w:rPr>
                <w:rFonts w:ascii="Arial" w:hAnsi="Arial"/>
              </w:rPr>
              <w:tab/>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6BE78528" w:rsidR="00BA1AEF" w:rsidRPr="0066768F" w:rsidRDefault="00BA1AEF" w:rsidP="00BA1AEF">
            <w:pPr>
              <w:rPr>
                <w:i/>
                <w:iCs/>
              </w:rPr>
            </w:pPr>
            <w:r>
              <w:rPr>
                <w:rFonts w:ascii="Arial" w:hAnsi="Arial"/>
              </w:rPr>
              <w:t>Anpassning för NRID. Uppdaterad beskrivning kring avvikelser.</w:t>
            </w:r>
          </w:p>
        </w:tc>
      </w:tr>
      <w:tr w:rsidR="00BA1AEF" w:rsidRPr="0066768F" w14:paraId="1497C58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8905B45" w14:textId="2BEC5342" w:rsidR="00BA1AEF" w:rsidRPr="0066768F" w:rsidRDefault="00BA1AEF" w:rsidP="00BA1AEF">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0A57BB"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D48FE8" w14:textId="2442CB0B" w:rsidR="00BA1AEF" w:rsidRPr="0066768F" w:rsidRDefault="00BA1AEF" w:rsidP="00BA1AEF">
            <w:r>
              <w:rPr>
                <w:rFonts w:ascii="Arial" w:hAnsi="Arial"/>
              </w:rP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5DA16B21" w14:textId="31742416" w:rsidR="00BA1AEF" w:rsidRPr="0066768F" w:rsidRDefault="00BA1AEF" w:rsidP="00BA1AEF">
            <w:pPr>
              <w:rPr>
                <w:i/>
                <w:iCs/>
              </w:rPr>
            </w:pPr>
            <w:r>
              <w:rPr>
                <w:rFonts w:ascii="Arial" w:hAnsi="Arial"/>
              </w:rPr>
              <w:t>NRID ändring backad.Uppdateringar i SJD och testförbättringar i testsviter, framförallt tidsfiltrering. Testsvit 7 &amp; 8 tillkommer.</w:t>
            </w:r>
          </w:p>
        </w:tc>
      </w:tr>
      <w:tr w:rsidR="00BA1AEF"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4F993795" w:rsidR="00BA1AEF" w:rsidRPr="0066768F" w:rsidRDefault="00BA1AEF" w:rsidP="00BA1AEF">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43F635EE" w:rsidR="00BA1AEF" w:rsidRPr="0066768F" w:rsidRDefault="00BA1AEF" w:rsidP="00BA1AEF">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577FCD64" w:rsidR="00BA1AEF" w:rsidRPr="0066768F" w:rsidRDefault="00BA1AEF" w:rsidP="00BA1AEF">
            <w:pPr>
              <w:rPr>
                <w:i/>
                <w:iCs/>
              </w:rPr>
            </w:pPr>
            <w:r w:rsidRPr="00350AF9">
              <w:rPr>
                <w:rFonts w:ascii="Arial" w:hAnsi="Arial"/>
              </w:rPr>
              <w:t>Nytt filnamn på självdeklaration</w:t>
            </w:r>
          </w:p>
        </w:tc>
      </w:tr>
      <w:tr w:rsidR="00BA1AEF"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5CF75EAD" w:rsidR="00BA1AEF" w:rsidRPr="0066768F" w:rsidRDefault="00BA1AEF" w:rsidP="00BA1AEF">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18F7FB86" w:rsidR="00BA1AEF" w:rsidRPr="0066768F" w:rsidRDefault="00BA1AEF" w:rsidP="00BA1AEF">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7C791400" w:rsidR="00BA1AEF" w:rsidRPr="0066768F" w:rsidRDefault="00BA1AEF" w:rsidP="00BA1AEF">
            <w:pPr>
              <w:rPr>
                <w:i/>
                <w:iCs/>
              </w:rPr>
            </w:pPr>
            <w:r w:rsidRPr="00350AF9">
              <w:rPr>
                <w:rFonts w:ascii="Arial" w:hAnsi="Arial"/>
              </w:rPr>
              <w:t>Tagit bort duplicerad beskrivning för underlag 3. Underlag för godkännande</w:t>
            </w:r>
          </w:p>
        </w:tc>
      </w:tr>
      <w:tr w:rsidR="00BA1AEF" w:rsidRPr="0066768F" w14:paraId="7E5D65B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631CB" w14:textId="4C01396A" w:rsidR="00BA1AEF" w:rsidRPr="0066768F" w:rsidRDefault="00BA1AEF" w:rsidP="00BA1AEF">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11189"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A97FA" w14:textId="66046342" w:rsidR="00BA1AEF" w:rsidRPr="0066768F" w:rsidRDefault="00BA1AEF" w:rsidP="00BA1AEF">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6165182D" w14:textId="5160CD51" w:rsidR="00BA1AEF" w:rsidRPr="0066768F" w:rsidRDefault="00BA1AEF" w:rsidP="00BA1AEF">
            <w:pPr>
              <w:rPr>
                <w:i/>
                <w:iCs/>
              </w:rPr>
            </w:pPr>
            <w:r w:rsidRPr="00947EBA">
              <w:rPr>
                <w:rFonts w:ascii="Arial" w:hAnsi="Arial"/>
              </w:rPr>
              <w:t>Uppdaterat mailaddress i 2.2</w:t>
            </w:r>
          </w:p>
        </w:tc>
      </w:tr>
      <w:tr w:rsidR="00BA1AEF" w:rsidRPr="0066768F" w14:paraId="0DD4E57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F33C3CB" w14:textId="09B17D50" w:rsidR="00BA1AEF" w:rsidRPr="0066768F" w:rsidRDefault="00BA1AEF" w:rsidP="00BA1AEF">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B20A2" w14:textId="272311CB"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FB12E" w14:textId="79211437" w:rsidR="00BA1AEF" w:rsidRPr="0066768F" w:rsidRDefault="00BA1AEF" w:rsidP="00BA1AEF">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1E4D12BF" w14:textId="05117DFE" w:rsidR="00BA1AEF" w:rsidRPr="0066768F" w:rsidRDefault="00BA1AEF" w:rsidP="00BA1AEF">
            <w:pPr>
              <w:rPr>
                <w:i/>
                <w:iCs/>
              </w:rPr>
            </w:pPr>
            <w:r w:rsidRPr="00947EBA">
              <w:rPr>
                <w:rFonts w:ascii="Arial" w:hAnsi="Arial"/>
              </w:rPr>
              <w:t>Uppdaterat beskrivande text i 2.3</w:t>
            </w:r>
          </w:p>
        </w:tc>
      </w:tr>
      <w:tr w:rsidR="00BA1AEF"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0B1B1E11" w:rsidR="00BA1AEF" w:rsidRPr="0066768F" w:rsidRDefault="00BA1AEF" w:rsidP="00BA1AEF">
            <w:r>
              <w:rPr>
                <w:rFonts w:ascii="Arial" w:hAnsi="Arial"/>
              </w:rPr>
              <w:t>2.1.10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50911AAF"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2A5D2CC5" w:rsidR="00BA1AEF" w:rsidRPr="0066768F" w:rsidRDefault="00BA1AEF" w:rsidP="00BA1AEF">
            <w:r>
              <w:rPr>
                <w:rFonts w:ascii="Arial" w:hAnsi="Arial"/>
              </w:rP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538B5D0E" w:rsidR="00BA1AEF" w:rsidRPr="0066768F" w:rsidRDefault="00BA1AEF" w:rsidP="00BA1AEF">
            <w:pPr>
              <w:rPr>
                <w:i/>
                <w:iCs/>
              </w:rPr>
            </w:pPr>
            <w:r w:rsidRPr="00947EBA">
              <w:rPr>
                <w:rFonts w:ascii="Arial" w:hAnsi="Arial"/>
              </w:rPr>
              <w:t>Lagt till 3.2.2 Obligatoriska fält vid minimal respons</w:t>
            </w:r>
          </w:p>
        </w:tc>
      </w:tr>
      <w:tr w:rsidR="00BA1AEF" w:rsidRPr="0066768F" w14:paraId="6FD108A8"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DF9B43A" w14:textId="4145FA69" w:rsidR="00BA1AEF" w:rsidRDefault="00BA1AEF" w:rsidP="00BA1AEF">
            <w:pPr>
              <w:rPr>
                <w:rFonts w:ascii="Arial" w:hAnsi="Arial"/>
              </w:rPr>
            </w:pPr>
            <w:r>
              <w:rPr>
                <w:rFonts w:ascii="Arial" w:hAnsi="Arial"/>
              </w:rPr>
              <w:t>2.1.11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83F8CC"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ECA140" w14:textId="34A45ED8" w:rsidR="00BA1AEF" w:rsidRDefault="00BA1AEF" w:rsidP="00BA1AEF">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4F2C089" w14:textId="20D75000" w:rsidR="00BA1AEF" w:rsidRPr="00947EBA" w:rsidRDefault="00BA1AEF" w:rsidP="00BA1AEF">
            <w:pPr>
              <w:rPr>
                <w:rFonts w:ascii="Arial" w:hAnsi="Arial"/>
              </w:rPr>
            </w:pPr>
            <w:r>
              <w:rPr>
                <w:rFonts w:ascii="Arial" w:hAnsi="Arial"/>
              </w:rPr>
              <w:t>Domänändring, självdeklaration opåverkad</w:t>
            </w:r>
          </w:p>
        </w:tc>
      </w:tr>
      <w:tr w:rsidR="00BA1AEF" w:rsidRPr="0066768F" w14:paraId="1DAA0BD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EF330CA" w14:textId="1F9587EF" w:rsidR="00BA1AEF" w:rsidRDefault="00BA1AEF" w:rsidP="00BA1AEF">
            <w:pPr>
              <w:rPr>
                <w:rFonts w:ascii="Arial" w:hAnsi="Arial"/>
              </w:rPr>
            </w:pPr>
            <w:r>
              <w:rPr>
                <w:rFonts w:ascii="Arial" w:hAnsi="Arial"/>
              </w:rPr>
              <w:t>2.1.12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A3B0F2"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C7D541" w14:textId="468C9837" w:rsidR="00BA1AEF" w:rsidRDefault="00BA1AEF" w:rsidP="00BA1AEF">
            <w:pPr>
              <w:rPr>
                <w:rFonts w:ascii="Arial" w:hAnsi="Arial"/>
              </w:rPr>
            </w:pPr>
            <w:r>
              <w:rPr>
                <w:rFonts w:ascii="Arial" w:hAnsi="Arial"/>
              </w:rPr>
              <w:t>Martin Pring</w:t>
            </w:r>
          </w:p>
        </w:tc>
        <w:tc>
          <w:tcPr>
            <w:tcW w:w="4100" w:type="dxa"/>
            <w:tcBorders>
              <w:top w:val="single" w:sz="4" w:space="0" w:color="A33662" w:themeColor="accent1"/>
              <w:left w:val="single" w:sz="24" w:space="0" w:color="FFFFFF" w:themeColor="background1"/>
              <w:bottom w:val="single" w:sz="4" w:space="0" w:color="A33662" w:themeColor="accent1"/>
            </w:tcBorders>
          </w:tcPr>
          <w:p w14:paraId="794D184C" w14:textId="1AB85F42" w:rsidR="00BA1AEF" w:rsidRDefault="00BA1AEF" w:rsidP="00BA1AEF">
            <w:pPr>
              <w:rPr>
                <w:rFonts w:ascii="Arial" w:hAnsi="Arial"/>
              </w:rPr>
            </w:pPr>
            <w:r>
              <w:rPr>
                <w:rFonts w:ascii="Arial" w:hAnsi="Arial"/>
              </w:rPr>
              <w:t xml:space="preserve">Lagt till fråga om originalText i </w:t>
            </w:r>
            <w:r w:rsidRPr="00CC22A4">
              <w:rPr>
                <w:rFonts w:ascii="Arial" w:hAnsi="Arial"/>
              </w:rPr>
              <w:t>3.4.2. hyperSensitivity</w:t>
            </w:r>
          </w:p>
        </w:tc>
      </w:tr>
      <w:tr w:rsidR="00BA1AEF" w:rsidRPr="0066768F" w14:paraId="79FBD16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9A1E925" w14:textId="4C9DEC42" w:rsidR="00BA1AEF" w:rsidRDefault="00BA1AEF" w:rsidP="00BA1AEF">
            <w:pPr>
              <w:rPr>
                <w:rFonts w:ascii="Arial" w:hAnsi="Arial"/>
              </w:rPr>
            </w:pPr>
            <w:r>
              <w:rPr>
                <w:rFonts w:ascii="Arial" w:hAnsi="Arial"/>
              </w:rPr>
              <w:t>2.1.12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7A1392"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4DB941" w14:textId="617D7984" w:rsidR="00BA1AEF" w:rsidRDefault="00BA1AEF" w:rsidP="00BA1AEF">
            <w:pPr>
              <w:rPr>
                <w:rFonts w:ascii="Arial" w:hAnsi="Arial"/>
              </w:rPr>
            </w:pPr>
            <w:r>
              <w:rPr>
                <w:rFonts w:ascii="Arial" w:hAnsi="Arial"/>
              </w:rPr>
              <w:t>Martin Pring</w:t>
            </w:r>
          </w:p>
        </w:tc>
        <w:tc>
          <w:tcPr>
            <w:tcW w:w="4100" w:type="dxa"/>
            <w:tcBorders>
              <w:top w:val="single" w:sz="4" w:space="0" w:color="A33662" w:themeColor="accent1"/>
              <w:left w:val="single" w:sz="24" w:space="0" w:color="FFFFFF" w:themeColor="background1"/>
              <w:bottom w:val="single" w:sz="4" w:space="0" w:color="A33662" w:themeColor="accent1"/>
            </w:tcBorders>
          </w:tcPr>
          <w:p w14:paraId="09C8DE10" w14:textId="25AB991E" w:rsidR="00BA1AEF" w:rsidRDefault="00BA1AEF" w:rsidP="00BA1AEF">
            <w:pPr>
              <w:rPr>
                <w:rFonts w:ascii="Arial" w:hAnsi="Arial"/>
              </w:rPr>
            </w:pPr>
            <w:r>
              <w:rPr>
                <w:rFonts w:ascii="Arial" w:hAnsi="Arial"/>
              </w:rPr>
              <w:t xml:space="preserve">Uppdaterat </w:t>
            </w:r>
            <w:r w:rsidRPr="00CC22A4">
              <w:rPr>
                <w:rFonts w:ascii="Arial" w:hAnsi="Arial"/>
              </w:rPr>
              <w:t>3.4.2</w:t>
            </w:r>
            <w:r>
              <w:rPr>
                <w:rFonts w:ascii="Arial" w:hAnsi="Arial"/>
              </w:rPr>
              <w:t xml:space="preserve"> och tagit bort TF 5.20. </w:t>
            </w:r>
          </w:p>
        </w:tc>
      </w:tr>
      <w:tr w:rsidR="00BA1AEF" w:rsidRPr="0066768F" w14:paraId="610523D8"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0D529CE9" w14:textId="1D3D0B2F" w:rsidR="00BA1AEF" w:rsidRDefault="00BA1AEF" w:rsidP="00BA1AEF">
            <w:pPr>
              <w:rPr>
                <w:rFonts w:ascii="Arial" w:hAnsi="Arial"/>
              </w:rPr>
            </w:pPr>
            <w:r>
              <w:rPr>
                <w:rFonts w:ascii="Arial" w:hAnsi="Arial"/>
              </w:rPr>
              <w:t>2.1.12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5A60E6" w14:textId="77777777" w:rsidR="00BA1AEF" w:rsidRPr="0066768F" w:rsidRDefault="00BA1AEF" w:rsidP="00BA1AEF"/>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44319E" w14:textId="49E2CB43" w:rsidR="00BA1AEF" w:rsidRDefault="00BA1AEF" w:rsidP="00BA1AEF">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E3060FA" w14:textId="1C9CA43B" w:rsidR="00BA1AEF" w:rsidRDefault="00BA1AEF" w:rsidP="00BA1AEF">
            <w:pPr>
              <w:rPr>
                <w:rFonts w:ascii="Arial" w:hAnsi="Arial"/>
              </w:rPr>
            </w:pPr>
            <w:r>
              <w:rPr>
                <w:rFonts w:ascii="Arial" w:hAnsi="Arial"/>
              </w:rPr>
              <w:t>Slagit ihop 3.4.3 och 3.4.4, uppdaterat 3.4.5 samt lagt till TF 5.20 och 5.21</w:t>
            </w:r>
          </w:p>
        </w:tc>
      </w:tr>
      <w:tr w:rsidR="00BA1AEF" w:rsidRPr="0066768F" w14:paraId="2F42EAA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F107747" w14:textId="353210FE" w:rsidR="00BA1AEF" w:rsidRDefault="00BA1AEF" w:rsidP="00BA1AEF">
            <w:pPr>
              <w:rPr>
                <w:rFonts w:ascii="Arial" w:hAnsi="Arial"/>
              </w:rPr>
            </w:pPr>
            <w:r>
              <w:rPr>
                <w:rFonts w:ascii="Arial" w:hAnsi="Arial"/>
              </w:rPr>
              <w:lastRenderedPageBreak/>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BCD9E6" w14:textId="5CC2BCCF" w:rsidR="00BA1AEF" w:rsidRPr="0066768F" w:rsidRDefault="00BA1AEF" w:rsidP="00BA1AEF">
            <w:r>
              <w:rPr>
                <w:rFonts w:ascii="Arial" w:hAnsi="Arial"/>
              </w:rPr>
              <w:t>2020-09-02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00372E" w14:textId="35D2378D" w:rsidR="00BA1AEF" w:rsidRDefault="00BA1AEF" w:rsidP="00BA1AEF">
            <w:pPr>
              <w:rPr>
                <w:rFonts w:ascii="Arial" w:hAnsi="Arial"/>
              </w:rPr>
            </w:pPr>
            <w:r>
              <w:rPr>
                <w:rFonts w:ascii="Arial" w:hAnsi="Arial"/>
              </w:rP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3851A565" w14:textId="5CA9FAB5" w:rsidR="00BA1AEF" w:rsidRDefault="00BA1AEF" w:rsidP="00BA1AEF">
            <w:pPr>
              <w:rPr>
                <w:rFonts w:ascii="Arial" w:hAnsi="Arial"/>
              </w:rPr>
            </w:pPr>
            <w:r w:rsidRPr="00310BA0">
              <w:rPr>
                <w:rFonts w:ascii="Arial" w:hAnsi="Arial"/>
              </w:rPr>
              <w:t>Ny rutin för uppdatering och framtagande av självdeklaration.</w:t>
            </w:r>
          </w:p>
        </w:tc>
      </w:tr>
      <w:tr w:rsidR="00BA1AEF" w:rsidRPr="0066768F" w14:paraId="5F834C8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11F0E1E" w14:textId="35AC0A11" w:rsidR="00BA1AEF" w:rsidRDefault="00BA1AEF" w:rsidP="00BA1AEF">
            <w:pPr>
              <w:rPr>
                <w:rFonts w:ascii="Arial" w:hAnsi="Arial"/>
              </w:rPr>
            </w:pPr>
            <w:r>
              <w:rPr>
                <w:rFonts w:ascii="Arial" w:hAnsi="Arial"/>
              </w:rPr>
              <w:t>2.1.13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6D7A47" w14:textId="7BB6B0A9" w:rsidR="00BA1AEF" w:rsidRDefault="00BA1AEF" w:rsidP="00BA1AEF">
            <w:pPr>
              <w:rPr>
                <w:rFonts w:ascii="Arial" w:hAnsi="Arial"/>
              </w:rPr>
            </w:pPr>
            <w:r>
              <w:rPr>
                <w:rFonts w:ascii="Arial" w:hAnsi="Arial"/>
              </w:rPr>
              <w:t>2023-09-22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F8C66B" w14:textId="139785B2" w:rsidR="00BA1AEF" w:rsidRDefault="00BA1AEF" w:rsidP="00BA1AEF">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3E0BB6F" w14:textId="5AA7E66E" w:rsidR="00BA1AEF" w:rsidRPr="00310BA0" w:rsidRDefault="00BA1AEF" w:rsidP="00BA1AEF">
            <w:pPr>
              <w:rPr>
                <w:rFonts w:ascii="Arial" w:hAnsi="Arial"/>
              </w:rPr>
            </w:pPr>
            <w:r>
              <w:rPr>
                <w:rFonts w:ascii="Arial" w:hAnsi="Arial"/>
              </w:rPr>
              <w:t>Anpassat till ny mall</w:t>
            </w:r>
          </w:p>
        </w:tc>
      </w:tr>
      <w:tr w:rsidR="00680609" w:rsidRPr="0066768F" w14:paraId="0CE0065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008E73E" w14:textId="20DB2A68" w:rsidR="00680609" w:rsidRDefault="00680609" w:rsidP="00BA1AEF">
            <w:pPr>
              <w:rPr>
                <w:rFonts w:ascii="Arial" w:hAnsi="Arial"/>
              </w:rPr>
            </w:pPr>
            <w:r>
              <w:rPr>
                <w:rFonts w:ascii="Arial" w:hAnsi="Arial"/>
              </w:rPr>
              <w:t>2.1.19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9BFFC7" w14:textId="53C97D9F" w:rsidR="00680609" w:rsidRDefault="00680609" w:rsidP="00BA1AEF">
            <w:pPr>
              <w:rPr>
                <w:rFonts w:ascii="Arial" w:hAnsi="Arial"/>
              </w:rPr>
            </w:pPr>
            <w:r>
              <w:rPr>
                <w:rFonts w:ascii="Arial" w:hAnsi="Arial"/>
              </w:rPr>
              <w:t>2026-02-10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B04F5B" w14:textId="31BD6DA9" w:rsidR="00680609" w:rsidRDefault="00680609" w:rsidP="00BA1AEF">
            <w:pPr>
              <w:rPr>
                <w:rFonts w:ascii="Arial" w:hAnsi="Arial"/>
              </w:rPr>
            </w:pPr>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5E13CA2" w14:textId="71DCB519" w:rsidR="00680609" w:rsidRDefault="00680609" w:rsidP="00BA1AEF">
            <w:pPr>
              <w:rPr>
                <w:rFonts w:ascii="Arial" w:hAnsi="Arial"/>
              </w:rPr>
            </w:pPr>
            <w:r>
              <w:rPr>
                <w:rFonts w:ascii="Arial" w:hAnsi="Arial"/>
              </w:rPr>
              <w:t>Ändrat text för uppdatering av EI</w:t>
            </w:r>
          </w:p>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36588296"/>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3F549FFC" w14:textId="31591ED8" w:rsidR="00C05A52" w:rsidRPr="00815E77" w:rsidRDefault="00C05A52" w:rsidP="00C05A52">
      <w:pPr>
        <w:rPr>
          <w:b/>
        </w:rPr>
      </w:pPr>
      <w:r w:rsidRPr="00815E77">
        <w:rPr>
          <w:b/>
        </w:rPr>
        <w:t>T</w:t>
      </w:r>
      <w:r>
        <w:rPr>
          <w:b/>
        </w:rPr>
        <w:t>jänstedomän</w:t>
      </w:r>
      <w:r w:rsidRPr="00815E77">
        <w:rPr>
          <w:b/>
        </w:rPr>
        <w:tab/>
      </w:r>
      <w:r w:rsidR="00BA1AEF" w:rsidRPr="00BA1AEF">
        <w:rPr>
          <w:b/>
        </w:rPr>
        <w:t>clinicalprocess:healthcond:description</w:t>
      </w:r>
      <w:r>
        <w:rPr>
          <w:b/>
        </w:rPr>
        <w:br/>
      </w:r>
      <w:r w:rsidRPr="00815E77">
        <w:rPr>
          <w:b/>
        </w:rPr>
        <w:t>T</w:t>
      </w:r>
      <w:r>
        <w:rPr>
          <w:b/>
        </w:rPr>
        <w:t>jänstekontrakt</w:t>
      </w:r>
      <w:r>
        <w:rPr>
          <w:b/>
        </w:rPr>
        <w:tab/>
      </w:r>
      <w:r w:rsidR="00BA1AEF" w:rsidRPr="00BA1AEF">
        <w:rPr>
          <w:b/>
        </w:rPr>
        <w:t>GetAlertInformation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36588297"/>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36588298"/>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36588299"/>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36588300"/>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2CD79FD5" w14:textId="77777777" w:rsidTr="00D100E4">
        <w:tc>
          <w:tcPr>
            <w:tcW w:w="562" w:type="dxa"/>
          </w:tcPr>
          <w:p w14:paraId="1E500F64" w14:textId="77777777" w:rsidR="00C05A52" w:rsidRPr="008E7FFC" w:rsidRDefault="00C05A52" w:rsidP="00D100E4">
            <w:r>
              <w:t>5</w:t>
            </w:r>
          </w:p>
        </w:tc>
        <w:tc>
          <w:tcPr>
            <w:tcW w:w="7932" w:type="dxa"/>
          </w:tcPr>
          <w:p w14:paraId="006B3B89" w14:textId="77777777" w:rsidR="00C05A52" w:rsidRPr="00216F3A" w:rsidRDefault="00C05A52" w:rsidP="00D100E4">
            <w:pPr>
              <w:rPr>
                <w:sz w:val="22"/>
              </w:rPr>
            </w:pPr>
            <w:r>
              <w:t xml:space="preserve">Ineras avvikelsehantering </w:t>
            </w:r>
            <w:hyperlink r:id="rId21" w:history="1">
              <w:r w:rsidRPr="00216F3A">
                <w:rPr>
                  <w:rStyle w:val="Hyperlnk"/>
                </w:rPr>
                <w:t>https://nordicmedtest.atlassian.net/wiki/spaces/NoWi/pages/648030/6.+Avvikelsehantering</w:t>
              </w:r>
            </w:hyperlink>
          </w:p>
        </w:tc>
      </w:tr>
      <w:tr w:rsidR="00C05A52" w:rsidRPr="008E7FFC" w14:paraId="309B76C2" w14:textId="77777777" w:rsidTr="00D100E4">
        <w:trPr>
          <w:trHeight w:val="560"/>
        </w:trPr>
        <w:tc>
          <w:tcPr>
            <w:tcW w:w="562" w:type="dxa"/>
          </w:tcPr>
          <w:p w14:paraId="671B7689" w14:textId="77777777" w:rsidR="00C05A52" w:rsidRDefault="00C05A52" w:rsidP="00D100E4">
            <w:r>
              <w:t>6</w:t>
            </w:r>
          </w:p>
        </w:tc>
        <w:tc>
          <w:tcPr>
            <w:tcW w:w="7932" w:type="dxa"/>
          </w:tcPr>
          <w:p w14:paraId="239F480A" w14:textId="77777777" w:rsidR="00C05A52" w:rsidRPr="006F6A00" w:rsidRDefault="00C05A52" w:rsidP="00D100E4">
            <w:pPr>
              <w:rPr>
                <w:sz w:val="22"/>
              </w:rPr>
            </w:pPr>
            <w:r>
              <w:t xml:space="preserve">Testanvisningar </w:t>
            </w:r>
            <w:hyperlink r:id="rId22"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CD2E59C" w14:textId="77777777" w:rsidR="00C05A52" w:rsidRDefault="00C05A52" w:rsidP="00C05A52">
      <w:pPr>
        <w:pStyle w:val="Rubrik1"/>
        <w:numPr>
          <w:ilvl w:val="0"/>
          <w:numId w:val="18"/>
        </w:numPr>
        <w:spacing w:before="240" w:after="60"/>
      </w:pPr>
      <w:bookmarkStart w:id="11" w:name="_Toc70336844"/>
      <w:bookmarkStart w:id="12" w:name="_Toc136588301"/>
      <w:r>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36588302"/>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36588303"/>
      <w:r>
        <w:t>Anslutande organisation</w:t>
      </w:r>
      <w:bookmarkEnd w:id="15"/>
      <w:bookmarkEnd w:id="16"/>
    </w:p>
    <w:p w14:paraId="2F1560F2" w14:textId="77777777" w:rsidR="00C05A52" w:rsidRDefault="00C05A52" w:rsidP="00C05A52">
      <w:r w:rsidRPr="005F0378">
        <w:t>Ange organisation som ska ansluta till tjänsteplattformen.</w:t>
      </w:r>
    </w:p>
    <w:p w14:paraId="4BD86711" w14:textId="77777777" w:rsidR="00BA1AEF"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18B3FC07" w:rsidR="00C05A52"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br/>
      </w:r>
      <w:r w:rsidR="00C05A52">
        <w:t>Organisationsnummer:</w:t>
      </w:r>
    </w:p>
    <w:p w14:paraId="6B5CC384"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36588304"/>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36588305"/>
      <w:r>
        <w:lastRenderedPageBreak/>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36588306"/>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136588307"/>
      <w:r>
        <w:t>Inparametrar och tjänstens funktion</w:t>
      </w:r>
      <w:bookmarkEnd w:id="26"/>
      <w:bookmarkEnd w:id="27"/>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7D187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2F80D2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B4E291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408A305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DDC25F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p>
    <w:p w14:paraId="11A84A7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EFD4D03" w14:textId="64CE4054"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w:t>
      </w:r>
      <w:r w:rsidR="00BA1AEF">
        <w:t>4</w:t>
      </w:r>
      <w:r>
        <w:t>)</w:t>
      </w:r>
    </w:p>
    <w:p w14:paraId="568064A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5AE88F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r w:rsidRPr="002E0320">
        <w:t>careUnitHSAId</w:t>
      </w:r>
      <w:r>
        <w:t xml:space="preserve"> (TF 1.3)</w:t>
      </w:r>
    </w:p>
    <w:p w14:paraId="73C8D1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E45005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källsystem </w:t>
      </w:r>
      <w:r w:rsidRPr="002E0320">
        <w:t>sourceSystemHSAId</w:t>
      </w:r>
      <w:r>
        <w:t xml:space="preserve"> (TF 1.4)</w:t>
      </w:r>
    </w:p>
    <w:p w14:paraId="082B2C9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9B82EBE" w14:textId="77777777" w:rsidR="00BA1AEF" w:rsidRDefault="00BA1AE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BA1AEF">
        <w:rPr>
          <w:bCs/>
          <w:iCs/>
        </w:rPr>
        <w:t>Urval på vårdkontakt careContactId (TF 1.5)</w:t>
      </w:r>
      <w:r w:rsidRPr="00BA1AEF">
        <w:t xml:space="preserve"> </w:t>
      </w:r>
    </w:p>
    <w:p w14:paraId="629C82CD" w14:textId="003C7098"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F8CA85B"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Tomt svar levereras om patienten ej finns i källsystemet (TF 1.8)</w:t>
      </w:r>
    </w:p>
    <w:p w14:paraId="02239071"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Ja       [] Nej</w:t>
      </w:r>
    </w:p>
    <w:p w14:paraId="38CE467F"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Tomt svar levereras om vårdkontakten ej finns i källsystemet (TF 1.9)</w:t>
      </w:r>
    </w:p>
    <w:p w14:paraId="5C734436" w14:textId="77777777" w:rsidR="00BA1AEF" w:rsidRP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BA1AEF">
        <w:rPr>
          <w:bCs/>
          <w:iCs/>
        </w:rPr>
        <w:t>[] Ja       [] Nej</w:t>
      </w:r>
    </w:p>
    <w:p w14:paraId="16E2C6A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C57990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95DDB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B68406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5B1509E4" w14:textId="77777777" w:rsidR="00C05A52" w:rsidRDefault="00C05A52" w:rsidP="00C05A52">
      <w:pPr>
        <w:pStyle w:val="Rubrik3"/>
        <w:numPr>
          <w:ilvl w:val="2"/>
          <w:numId w:val="18"/>
        </w:numPr>
        <w:spacing w:before="240" w:after="60"/>
        <w:ind w:left="720" w:hanging="720"/>
      </w:pPr>
      <w:bookmarkStart w:id="28" w:name="_Toc3448571"/>
      <w:bookmarkStart w:id="29" w:name="_Toc70336851"/>
      <w:bookmarkStart w:id="30" w:name="_Toc136588308"/>
      <w:bookmarkStart w:id="31" w:name="_Toc450894700"/>
      <w:r>
        <w:t>Obligatoriska fält</w:t>
      </w:r>
      <w:bookmarkEnd w:id="28"/>
      <w:bookmarkEnd w:id="29"/>
      <w:bookmarkEnd w:id="30"/>
    </w:p>
    <w:p w14:paraId="51296757" w14:textId="77777777" w:rsidR="00C05A52" w:rsidRPr="0098210D" w:rsidRDefault="00C05A52" w:rsidP="00C05A52">
      <w:r>
        <w:t xml:space="preserve">Svarsmeddelandet från tjänsteproducenten ska uppfylla krav för obligatoriska fält med </w:t>
      </w:r>
      <w:r w:rsidRPr="009F59F8">
        <w:t>kard</w:t>
      </w:r>
      <w:r>
        <w:t>i</w:t>
      </w:r>
      <w:r w:rsidRPr="009F59F8">
        <w:t>nalitet</w:t>
      </w:r>
      <w:r>
        <w:t xml:space="preserve"> 1..1 enligt TKB.</w:t>
      </w:r>
      <w:r w:rsidRPr="009D3686">
        <w:t xml:space="preserve"> </w:t>
      </w:r>
    </w:p>
    <w:p w14:paraId="3C6E4395" w14:textId="77777777" w:rsidR="00C05A52" w:rsidRDefault="00C05A52" w:rsidP="00C05A52">
      <w:pPr>
        <w:rPr>
          <w:iCs/>
        </w:rPr>
      </w:pPr>
      <w:r>
        <w:t>I testsviterna som medföljer releasepaketet finns stöd för att verifiera obligatoriska fält (testfall inom parentes).</w:t>
      </w:r>
    </w:p>
    <w:p w14:paraId="0386543D" w14:textId="77777777" w:rsidR="00C05A52" w:rsidRDefault="00C05A52" w:rsidP="00C05A52">
      <w:r>
        <w:t>Ange om tjänsteproducenten uppfyller krav avseende obligatoriska fält</w:t>
      </w:r>
    </w:p>
    <w:p w14:paraId="535A666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Användaren matar in så få datamängder som möjligt i källsystemet. Tjänsteproducenten svarar med posten som innehåller alla obligatoriska fält.</w:t>
      </w:r>
    </w:p>
    <w:p w14:paraId="4E183B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p>
    <w:p w14:paraId="12A667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050D8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89E216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575816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F243B4" w14:textId="77777777" w:rsidR="00C05A52" w:rsidRDefault="00C05A52" w:rsidP="00C05A52">
      <w:pPr>
        <w:pStyle w:val="Rubrik3"/>
        <w:numPr>
          <w:ilvl w:val="2"/>
          <w:numId w:val="18"/>
        </w:numPr>
        <w:spacing w:before="240" w:after="60"/>
        <w:ind w:left="720" w:hanging="720"/>
      </w:pPr>
      <w:bookmarkStart w:id="32" w:name="_Toc70336852"/>
      <w:bookmarkStart w:id="33" w:name="_Toc136588309"/>
      <w:r>
        <w:t>Felhantering</w:t>
      </w:r>
      <w:bookmarkEnd w:id="31"/>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094B89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1.7)</w:t>
      </w:r>
    </w:p>
    <w:p w14:paraId="647A8E5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8AC311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log-id (TF 1.7)</w:t>
      </w:r>
    </w:p>
    <w:p w14:paraId="20E316B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4E5345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Hanteringen av tekniska fel följer stipulerade regler och returnerar inte personuppgifter i meddelande eller via spårbara log-id:n</w:t>
      </w:r>
      <w:r>
        <w:t xml:space="preserve"> (TF 1.7)</w:t>
      </w:r>
    </w:p>
    <w:p w14:paraId="5815EE0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2E2551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FE6894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A2C43D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0F34C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4" w:name="_Toc70336853"/>
      <w:bookmarkStart w:id="35" w:name="_Toc136588310"/>
      <w:r>
        <w:t>Informationsavlämning generellt</w:t>
      </w:r>
      <w:bookmarkEnd w:id="34"/>
      <w:bookmarkEnd w:id="35"/>
    </w:p>
    <w:p w14:paraId="53BD3E9D" w14:textId="77777777" w:rsidR="00C05A52" w:rsidRDefault="00C05A52" w:rsidP="00C05A52">
      <w:pPr>
        <w:pStyle w:val="Rubrik3"/>
        <w:numPr>
          <w:ilvl w:val="2"/>
          <w:numId w:val="18"/>
        </w:numPr>
        <w:spacing w:before="240" w:after="60"/>
        <w:ind w:left="720" w:hanging="720"/>
      </w:pPr>
      <w:bookmarkStart w:id="36" w:name="_Toc70336854"/>
      <w:bookmarkStart w:id="37" w:name="_Toc136588311"/>
      <w:r>
        <w:t>Teckenkodning</w:t>
      </w:r>
      <w:bookmarkEnd w:id="36"/>
      <w:bookmarkEnd w:id="37"/>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(encoding) i http-header (TF 2.1)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(encoding) (TF 2.2)</w:t>
      </w:r>
    </w:p>
    <w:p w14:paraId="3B98B7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755E4FD4" w14:textId="77777777" w:rsidR="00C05A52" w:rsidRDefault="00C05A52" w:rsidP="00C05A52">
      <w:pPr>
        <w:pStyle w:val="Rubrik3"/>
        <w:numPr>
          <w:ilvl w:val="2"/>
          <w:numId w:val="18"/>
        </w:numPr>
        <w:spacing w:before="240" w:after="60"/>
        <w:ind w:left="720" w:hanging="720"/>
      </w:pPr>
      <w:bookmarkStart w:id="38" w:name="_Toc70336855"/>
      <w:bookmarkStart w:id="39" w:name="_Toc136588312"/>
      <w:r>
        <w:t>Vårdgivare/vårdenhet (VG/VE)</w:t>
      </w:r>
      <w:bookmarkEnd w:id="38"/>
      <w:bookmarkEnd w:id="39"/>
    </w:p>
    <w:p w14:paraId="3E297F09" w14:textId="77777777" w:rsidR="00C05A52" w:rsidRDefault="00C05A52" w:rsidP="00C05A52">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bl.a. att spärrkontroll kan behöva genomföras innan information kan visas. </w:t>
      </w:r>
    </w:p>
    <w:p w14:paraId="58FB6265" w14:textId="77777777" w:rsidR="00C05A52" w:rsidRDefault="00C05A52" w:rsidP="00C05A52">
      <w:r>
        <w:t>För att en konsumerande e-tjänst för ändamålet SJF ska kunna utföra spärrkontroll, så behöver tjänsteproducent leverera VG/VE-information i svar. Information om VG/VE behövs också för tjänstekonsumenter som enbart tillåter informationshantering inom medarbetaruppdragets VG eller en VE.</w:t>
      </w:r>
    </w:p>
    <w:p w14:paraId="3EFAACA2" w14:textId="77777777" w:rsidR="00C05A52" w:rsidRDefault="00C05A52" w:rsidP="00C05A52">
      <w:r>
        <w:t>I testsviterna som medföljer releasepaketet finns tester för att verifiera stöd för att leverera information om VG/VE (specifika testfall inom parentes).</w:t>
      </w:r>
    </w:p>
    <w:p w14:paraId="31BDAAEE" w14:textId="77777777" w:rsidR="00C05A52" w:rsidRDefault="00C05A52" w:rsidP="00C05A52">
      <w:r>
        <w:t>Ange om tjänsteproducenten uppfyller krav på stöd för ändamålet SJF:</w:t>
      </w:r>
    </w:p>
    <w:p w14:paraId="54532B66" w14:textId="5A484BE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r w:rsidR="00BA1AEF" w:rsidRPr="00BA1AEF">
        <w:rPr>
          <w:bCs/>
          <w:iCs/>
        </w:rPr>
        <w:t xml:space="preserve">healthcareProfessionalCareUnitHSAId </w:t>
      </w:r>
      <w:r>
        <w:t>(TF 3.1)</w:t>
      </w:r>
    </w:p>
    <w:p w14:paraId="15B4D81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82C4A4F" w14:textId="1F7B7C3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r w:rsidR="00BA1AEF" w:rsidRPr="00BA1AEF">
        <w:rPr>
          <w:bCs/>
          <w:iCs/>
        </w:rPr>
        <w:t xml:space="preserve">healthcareProfessionalCareGiverHSAId </w:t>
      </w:r>
      <w:r>
        <w:t>(TF 3.1)</w:t>
      </w:r>
    </w:p>
    <w:p w14:paraId="562BA91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8FAFE50" w14:textId="41A6617A"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r w:rsidR="00BA1AEF" w:rsidRPr="00BA1AEF">
        <w:rPr>
          <w:bCs/>
          <w:iCs/>
        </w:rPr>
        <w:t xml:space="preserve">authorTime </w:t>
      </w:r>
      <w:r>
        <w:t>(TF 3.2)</w:t>
      </w:r>
    </w:p>
    <w:p w14:paraId="2FFB355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58A19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E3C663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2A1A9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4A8E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7443D28" w14:textId="77777777" w:rsidR="00C05A52" w:rsidRPr="002E0320" w:rsidRDefault="00C05A52" w:rsidP="00C05A52"/>
    <w:p w14:paraId="4FEB0A49" w14:textId="77777777" w:rsidR="00C05A52" w:rsidRDefault="00C05A52" w:rsidP="00C05A52">
      <w:pPr>
        <w:pStyle w:val="Rubrik3"/>
        <w:numPr>
          <w:ilvl w:val="2"/>
          <w:numId w:val="18"/>
        </w:numPr>
        <w:spacing w:before="240" w:after="60"/>
        <w:ind w:left="720" w:hanging="720"/>
      </w:pPr>
      <w:bookmarkStart w:id="40" w:name="_Toc70336856"/>
      <w:bookmarkStart w:id="41" w:name="_Toc136588313"/>
      <w:r>
        <w:t>Vårdgivares spärr för invånare (approvedForPatient)</w:t>
      </w:r>
      <w:bookmarkEnd w:id="40"/>
      <w:bookmarkEnd w:id="41"/>
    </w:p>
    <w:p w14:paraId="06F67BCC" w14:textId="77777777" w:rsidR="00C05A52" w:rsidRDefault="00C05A52" w:rsidP="00C05A52">
      <w:r>
        <w:t xml:space="preserve">Varje post i svarsmeddelandet ska med hjälp av flaggan ”approvedForPatient” markera huruvida informationen får delas med patient eller ej. </w:t>
      </w:r>
      <w:r w:rsidRPr="007929B4">
        <w:t>Det kan t.ex. bero på att verksamheten beslutat tillgängliggöra information för patienten en</w:t>
      </w:r>
      <w:r>
        <w:t>d</w:t>
      </w:r>
      <w:r w:rsidRPr="007929B4">
        <w:t>ast för uppgifter som journalförts efter ett givet d</w:t>
      </w:r>
      <w:r>
        <w:t>atum, eller att noteringar</w:t>
      </w:r>
      <w:r w:rsidRPr="007929B4">
        <w:t xml:space="preserve"> som i källsystemet markerats med ”tidiga hypoteser” </w:t>
      </w:r>
      <w:r>
        <w:t>ska undanhållas, eller att vårdgivaren bedömt att informationen kan vara till men för patienten i pågående behandling</w:t>
      </w:r>
      <w:r w:rsidRPr="009D3686">
        <w:t xml:space="preserve">. </w:t>
      </w:r>
    </w:p>
    <w:p w14:paraId="38F7FC74" w14:textId="77777777" w:rsidR="00C05A52" w:rsidRDefault="00C05A52" w:rsidP="00C05A52">
      <w:r>
        <w:t>I testsviterna som medföljer releasepaketet finns stöd för att verifiera approvedForPatient (specifika testfall inom parentes).</w:t>
      </w:r>
    </w:p>
    <w:p w14:paraId="1C9CC296" w14:textId="77777777" w:rsidR="00C05A52" w:rsidRDefault="00C05A52" w:rsidP="00C05A52">
      <w:r>
        <w:t>Ange om tjänsteproducenten uppfyller krav avseende uppdatering av fältet approvedForPatient:</w:t>
      </w:r>
    </w:p>
    <w:p w14:paraId="44E1C32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flaggan approvedForPatient = True (TF 4.1)</w:t>
      </w:r>
    </w:p>
    <w:p w14:paraId="240917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86CFD0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flaggan approvedForPatient = False (TF 4.2)</w:t>
      </w:r>
    </w:p>
    <w:p w14:paraId="48349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89A678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682AFD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E5B895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B0CCC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1AD105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4759955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2C3882B" w14:textId="77777777" w:rsidR="00C05A52" w:rsidRPr="002E0320" w:rsidRDefault="00C05A52" w:rsidP="00C05A52"/>
    <w:p w14:paraId="1AD18592" w14:textId="77777777" w:rsidR="00C05A52" w:rsidRDefault="00C05A52" w:rsidP="00C05A52">
      <w:pPr>
        <w:pStyle w:val="Rubrik2"/>
        <w:numPr>
          <w:ilvl w:val="1"/>
          <w:numId w:val="18"/>
        </w:numPr>
        <w:spacing w:before="240" w:after="60"/>
        <w:ind w:left="851" w:hanging="851"/>
      </w:pPr>
      <w:bookmarkStart w:id="42" w:name="_Toc70336858"/>
      <w:bookmarkStart w:id="43" w:name="_Toc136588315"/>
      <w:r>
        <w:t>Informationsavlämning – Specifika aspekter för kontraktet</w:t>
      </w:r>
      <w:bookmarkEnd w:id="42"/>
      <w:bookmarkEnd w:id="43"/>
    </w:p>
    <w:p w14:paraId="72FE037C" w14:textId="77777777" w:rsidR="00C05A52" w:rsidRDefault="00C05A52" w:rsidP="00C05A52">
      <w:pPr>
        <w:pStyle w:val="Rubrik3"/>
        <w:numPr>
          <w:ilvl w:val="2"/>
          <w:numId w:val="18"/>
        </w:numPr>
        <w:spacing w:before="240" w:after="60"/>
        <w:ind w:left="720" w:hanging="720"/>
      </w:pPr>
      <w:bookmarkStart w:id="44" w:name="_Toc70336859"/>
      <w:bookmarkStart w:id="45" w:name="_Toc136588316"/>
      <w:r>
        <w:t>signering och låsning</w:t>
      </w:r>
      <w:bookmarkEnd w:id="44"/>
      <w:bookmarkEnd w:id="45"/>
    </w:p>
    <w:p w14:paraId="15D896E6" w14:textId="77777777" w:rsidR="00C05A52" w:rsidRPr="00952DE8" w:rsidRDefault="00C05A52" w:rsidP="00C05A52">
      <w:r>
        <w:t xml:space="preserve">Kontraktet medger att leverera information om vilken person som signerat informationen, alternativt om informationen har låsts automatiskt av källsystemet. </w:t>
      </w:r>
    </w:p>
    <w:p w14:paraId="3121A9EE" w14:textId="32CD2317" w:rsidR="00C05A52" w:rsidRDefault="00C05A52" w:rsidP="00C05A52">
      <w:r>
        <w:t>I testsviterna som medföljer releasepaketet finns testfall för att verifiera att en tjänsteproducent kan leverera detta (specifikt testfall inom par</w:t>
      </w:r>
      <w:r w:rsidR="00635702">
        <w:t>e</w:t>
      </w:r>
      <w:r>
        <w:t>ntes).</w:t>
      </w:r>
    </w:p>
    <w:p w14:paraId="7380E806" w14:textId="77777777" w:rsidR="00C05A52" w:rsidRDefault="00C05A52" w:rsidP="00C05A52">
      <w:r>
        <w:t>Ange nedan om tjänsteproducenten stödjer att leverera legalAuthenticator:</w:t>
      </w:r>
    </w:p>
    <w:p w14:paraId="335222D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710F8B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028DE2E"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4AE05C2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1A444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låst post (TF 5.3)</w:t>
      </w:r>
    </w:p>
    <w:p w14:paraId="25F143A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109520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D9C58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0448A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56DD10E" w14:textId="77777777" w:rsidR="00BA1AEF" w:rsidRDefault="00BA1AEF" w:rsidP="00BA1AEF">
      <w:pPr>
        <w:pStyle w:val="Rubrik3"/>
        <w:keepLines w:val="0"/>
        <w:numPr>
          <w:ilvl w:val="2"/>
          <w:numId w:val="18"/>
        </w:numPr>
        <w:tabs>
          <w:tab w:val="clear" w:pos="720"/>
        </w:tabs>
        <w:spacing w:before="240" w:after="60"/>
        <w:ind w:left="720" w:right="0" w:hanging="720"/>
        <w:contextualSpacing w:val="0"/>
      </w:pPr>
      <w:bookmarkStart w:id="46" w:name="_Toc470247731"/>
      <w:bookmarkStart w:id="47" w:name="_Toc16758185"/>
      <w:bookmarkStart w:id="48" w:name="_Toc49956321"/>
      <w:bookmarkStart w:id="49" w:name="OLE_LINK6"/>
      <w:bookmarkStart w:id="50" w:name="_Toc70336866"/>
      <w:bookmarkStart w:id="51" w:name="_Toc136588325"/>
      <w:r>
        <w:t>hyperSensitivity</w:t>
      </w:r>
      <w:bookmarkEnd w:id="46"/>
      <w:bookmarkEnd w:id="47"/>
      <w:bookmarkEnd w:id="48"/>
    </w:p>
    <w:p w14:paraId="70F9E82A" w14:textId="77777777" w:rsidR="00BA1AEF" w:rsidRDefault="00BA1AEF" w:rsidP="00BA1AEF">
      <w:pPr>
        <w:rPr>
          <w:bCs/>
          <w:iCs/>
        </w:rPr>
      </w:pPr>
      <w:r>
        <w:t>Kontraktet medger att i fältet hyperSensitivity leverera information om överkänslighet; som typ, allvarlighetsgrad och visshetsgrad.</w:t>
      </w:r>
    </w:p>
    <w:p w14:paraId="3E4C8A8B" w14:textId="77777777" w:rsidR="00BA1AEF" w:rsidRDefault="00BA1AEF" w:rsidP="00BA1AEF">
      <w:r>
        <w:t>I testsviterna som medföljer releasepaketet finns testfall för att verifiera att en tjänsteproducent kan leverera detta (specifikt testfall inom parantes).</w:t>
      </w:r>
    </w:p>
    <w:p w14:paraId="196BD6EE" w14:textId="77777777" w:rsidR="00BA1AEF" w:rsidRDefault="00BA1AEF" w:rsidP="00BA1AEF">
      <w:r>
        <w:t>Ange nedan om tjänsteproducenten stödjer att leverera hyperSensitivity:</w:t>
      </w:r>
    </w:p>
    <w:p w14:paraId="59213988" w14:textId="77777777" w:rsidR="00BA1AEF" w:rsidRDefault="00BA1AEF" w:rsidP="00BA1AEF"/>
    <w:p w14:paraId="6AA904C6"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hyperSensitivity (TF 5.4)</w:t>
      </w:r>
    </w:p>
    <w:p w14:paraId="71290F1F"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Ja       [] Nej</w:t>
      </w:r>
    </w:p>
    <w:p w14:paraId="66C5FC76"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206722">
        <w:t>typeOfHypersensitivity</w:t>
      </w:r>
      <w:r>
        <w:t xml:space="preserve"> (TF 5.5)</w:t>
      </w:r>
    </w:p>
    <w:p w14:paraId="54732E1B"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DC2A8ED"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degreeOfSeverity = ”Livshotande” (TF 5.6)</w:t>
      </w:r>
    </w:p>
    <w:p w14:paraId="4FD73FDF"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68BA5DA"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degreeOfSeverity = ”Skadande” (TF 5.7)</w:t>
      </w:r>
    </w:p>
    <w:p w14:paraId="66669248"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4D4CFB9"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degreeOfSeverity = ”Besvärande” (TF 5.8)</w:t>
      </w:r>
    </w:p>
    <w:p w14:paraId="7331AE37"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A9C5F12"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degreeOfCertainty = ”Misstänkt” (TF 5.9)</w:t>
      </w:r>
    </w:p>
    <w:p w14:paraId="2BF7D95B"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90201DE"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degreeOfCertainty = ”Trolig” (TF 5.10)</w:t>
      </w:r>
    </w:p>
    <w:p w14:paraId="6D0E6E4C"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A38FE69"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degreeOfCertainty = ”Konstaterad” (TF 5.11)</w:t>
      </w:r>
    </w:p>
    <w:p w14:paraId="2784E919"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2B4B499"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9813B02"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7DC18501"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41869EF"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37A49EF6" w14:textId="77777777" w:rsidR="00BA1AEF" w:rsidRPr="002E0320" w:rsidRDefault="00BA1AEF" w:rsidP="00BA1AEF"/>
    <w:p w14:paraId="4173127E" w14:textId="77777777" w:rsidR="00BA1AEF" w:rsidRDefault="00BA1AEF" w:rsidP="00BA1AEF">
      <w:pPr>
        <w:pStyle w:val="Rubrik3"/>
        <w:keepLines w:val="0"/>
        <w:numPr>
          <w:ilvl w:val="2"/>
          <w:numId w:val="18"/>
        </w:numPr>
        <w:tabs>
          <w:tab w:val="clear" w:pos="720"/>
        </w:tabs>
        <w:spacing w:before="240" w:after="60"/>
        <w:ind w:left="720" w:right="0" w:hanging="720"/>
        <w:contextualSpacing w:val="0"/>
      </w:pPr>
      <w:bookmarkStart w:id="52" w:name="_Toc470247732"/>
      <w:bookmarkStart w:id="53" w:name="_Toc16680415"/>
      <w:bookmarkStart w:id="54" w:name="_Toc16758186"/>
      <w:bookmarkStart w:id="55" w:name="_Toc49956322"/>
      <w:r>
        <w:t>pharmaceuticalHyperSensitivity</w:t>
      </w:r>
      <w:bookmarkEnd w:id="52"/>
      <w:bookmarkEnd w:id="53"/>
      <w:bookmarkEnd w:id="54"/>
      <w:bookmarkEnd w:id="55"/>
    </w:p>
    <w:p w14:paraId="76993E6B" w14:textId="77777777" w:rsidR="00BA1AEF" w:rsidRDefault="00BA1AEF" w:rsidP="00BA1AEF">
      <w:pPr>
        <w:rPr>
          <w:bCs/>
          <w:iCs/>
        </w:rPr>
      </w:pPr>
      <w:r>
        <w:t>Kontraktet medger att i fältet pharmaceuticalHyperSensitivity leverera information om läkemedelsöverkänslighet och vilken substans, eller grupp av substanser, som kan orsaka en överkänslighetsreaktion. AtcSubstance eller nonATCSubstance och nonATCSubstanceComment ska anges om allvarlighetsgraden är livshotande eller skadande.</w:t>
      </w:r>
    </w:p>
    <w:p w14:paraId="6FFC761F" w14:textId="77777777" w:rsidR="00BA1AEF" w:rsidRDefault="00BA1AEF" w:rsidP="00BA1AEF">
      <w:r>
        <w:t>I testsviterna som medföljer releasepaketet finns testfall för att verifiera att en tjänsteproducent kan leverera detta (specifikt testfall inom parantes).</w:t>
      </w:r>
    </w:p>
    <w:p w14:paraId="434C68CA" w14:textId="77777777" w:rsidR="00BA1AEF" w:rsidRDefault="00BA1AEF" w:rsidP="00BA1AEF">
      <w:r>
        <w:t>Ange nedan om tjänsteproducenten stödjer att leverera pharmaceuticalHyperSensitivity:</w:t>
      </w:r>
    </w:p>
    <w:p w14:paraId="655CEC04"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pharmaceuticalHyperSensitivity (TF 5.20)</w:t>
      </w:r>
    </w:p>
    <w:p w14:paraId="38D73F1A"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Ja       [] Nej</w:t>
      </w:r>
    </w:p>
    <w:p w14:paraId="78B154B0"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atcSubstance (TF 5.12)</w:t>
      </w:r>
    </w:p>
    <w:p w14:paraId="460ADAD9"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F93D691"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nonATCSubstance (TF 5.13)</w:t>
      </w:r>
    </w:p>
    <w:p w14:paraId="459B610D"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E8C094D"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D4DBF97"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6ABBDDEB"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43D66F3"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02A3454F" w14:textId="77777777" w:rsidR="00BA1AEF" w:rsidRDefault="00BA1AEF" w:rsidP="00BA1AEF">
      <w:pPr>
        <w:pStyle w:val="Rubrik3"/>
        <w:keepLines w:val="0"/>
        <w:numPr>
          <w:ilvl w:val="2"/>
          <w:numId w:val="18"/>
        </w:numPr>
        <w:tabs>
          <w:tab w:val="clear" w:pos="720"/>
        </w:tabs>
        <w:spacing w:before="240" w:after="60"/>
        <w:ind w:left="720" w:right="0" w:hanging="720"/>
        <w:contextualSpacing w:val="0"/>
      </w:pPr>
      <w:bookmarkStart w:id="56" w:name="_Toc16680416"/>
      <w:bookmarkStart w:id="57" w:name="_Toc16758187"/>
      <w:bookmarkStart w:id="58" w:name="_Toc49956323"/>
      <w:r>
        <w:t>otherHyperSensitivity</w:t>
      </w:r>
      <w:bookmarkEnd w:id="56"/>
      <w:bookmarkEnd w:id="57"/>
      <w:bookmarkEnd w:id="58"/>
    </w:p>
    <w:p w14:paraId="4CA690AF" w14:textId="77777777" w:rsidR="00BA1AEF" w:rsidRDefault="00BA1AEF" w:rsidP="00BA1AEF">
      <w:pPr>
        <w:rPr>
          <w:bCs/>
          <w:iCs/>
        </w:rPr>
      </w:pPr>
      <w:r>
        <w:t>Kontraktet medger att i fältet otherHyperSensitivity leverera mer detaljerad information om annan överkänslighet än läkemedelsöverkänslighet och den agens som bedöms kunna orsaka en överkänslighetsreaktion.</w:t>
      </w:r>
    </w:p>
    <w:p w14:paraId="2D097121" w14:textId="77777777" w:rsidR="00BA1AEF" w:rsidRDefault="00BA1AEF" w:rsidP="00BA1AEF">
      <w:r>
        <w:t>I testsviterna som medföljer releasepaketet finns testfall för att verifiera att en tjänsteproducent kan leverera detta (specifikt testfall inom parantes).</w:t>
      </w:r>
    </w:p>
    <w:p w14:paraId="5E45CA84" w14:textId="77777777" w:rsidR="00BA1AEF" w:rsidRDefault="00BA1AEF" w:rsidP="00BA1AEF">
      <w:r>
        <w:t>Ange nedan om tjänsteproducenten stödjer att leverera otherHyperSensitivity:</w:t>
      </w:r>
    </w:p>
    <w:p w14:paraId="36770764"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otherHyperSensitivity (TF 5.21)</w:t>
      </w:r>
    </w:p>
    <w:p w14:paraId="0F634E37"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416F04D"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0D7FB4">
        <w:t xml:space="preserve">hypersensitivityAgent </w:t>
      </w:r>
      <w:r>
        <w:t>(TF 5.14)</w:t>
      </w:r>
    </w:p>
    <w:p w14:paraId="1F0D7624"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0E25E7D"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74F8E5F"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12158564"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EAB191E"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64EF768A" w14:textId="77777777" w:rsidR="00BA1AEF" w:rsidRPr="00FB356D" w:rsidRDefault="00BA1AEF" w:rsidP="00BA1AEF"/>
    <w:p w14:paraId="51A37E2C" w14:textId="77777777" w:rsidR="00BA1AEF" w:rsidRDefault="00BA1AEF" w:rsidP="00BA1AEF">
      <w:pPr>
        <w:pStyle w:val="Rubrik3"/>
        <w:keepLines w:val="0"/>
        <w:numPr>
          <w:ilvl w:val="2"/>
          <w:numId w:val="18"/>
        </w:numPr>
        <w:tabs>
          <w:tab w:val="clear" w:pos="720"/>
        </w:tabs>
        <w:spacing w:before="240" w:after="60"/>
        <w:ind w:left="646" w:right="0"/>
        <w:contextualSpacing w:val="0"/>
      </w:pPr>
      <w:bookmarkStart w:id="59" w:name="_Toc470247735"/>
      <w:bookmarkStart w:id="60" w:name="_Toc16758188"/>
      <w:bookmarkStart w:id="61" w:name="_Toc49956324"/>
      <w:r>
        <w:t>seriousDisease</w:t>
      </w:r>
      <w:bookmarkEnd w:id="59"/>
      <w:bookmarkEnd w:id="60"/>
      <w:bookmarkEnd w:id="61"/>
    </w:p>
    <w:p w14:paraId="082C495C" w14:textId="77777777" w:rsidR="00BA1AEF" w:rsidRPr="00077B55" w:rsidRDefault="00BA1AEF" w:rsidP="00BA1AEF">
      <w:r>
        <w:t xml:space="preserve">Kontraktet medger att i fältet </w:t>
      </w:r>
      <w:r w:rsidRPr="007B0E30">
        <w:t xml:space="preserve">seriousDisease </w:t>
      </w:r>
      <w:r>
        <w:t>leverera information om allvarlig sjukdom.</w:t>
      </w:r>
    </w:p>
    <w:p w14:paraId="26070D10" w14:textId="77777777" w:rsidR="00BA1AEF" w:rsidRDefault="00BA1AEF" w:rsidP="00BA1AEF">
      <w:r>
        <w:t>I testsviterna som medföljer releasepaketet finns testfall för att verifiera att en tjänsteproducent kan leverera detta (specifikt testfall inom parantes).</w:t>
      </w:r>
    </w:p>
    <w:p w14:paraId="778CF2F4" w14:textId="77777777" w:rsidR="00BA1AEF" w:rsidRDefault="00BA1AEF" w:rsidP="00BA1AEF">
      <w:r>
        <w:lastRenderedPageBreak/>
        <w:t xml:space="preserve">Ange nedan om tjänsteproducenten stödjer att leverera </w:t>
      </w:r>
      <w:r w:rsidRPr="007B0E30">
        <w:t>seriousDisease</w:t>
      </w:r>
      <w:r>
        <w:t>:</w:t>
      </w:r>
    </w:p>
    <w:p w14:paraId="75517A2A"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555CA5">
        <w:t xml:space="preserve">seriousDisease </w:t>
      </w:r>
      <w:r>
        <w:t>(TF 5.15)</w:t>
      </w:r>
    </w:p>
    <w:p w14:paraId="51C8A374"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7A643A5"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BC6F3C2"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0A822322"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8A9808"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08F74C18" w14:textId="77777777" w:rsidR="00BA1AEF" w:rsidRDefault="00BA1AEF" w:rsidP="00BA1AEF"/>
    <w:p w14:paraId="122ED863" w14:textId="77777777" w:rsidR="00BA1AEF" w:rsidRDefault="00BA1AEF" w:rsidP="00BA1AEF">
      <w:pPr>
        <w:pStyle w:val="Rubrik3"/>
        <w:keepLines w:val="0"/>
        <w:numPr>
          <w:ilvl w:val="2"/>
          <w:numId w:val="18"/>
        </w:numPr>
        <w:tabs>
          <w:tab w:val="clear" w:pos="720"/>
        </w:tabs>
        <w:spacing w:before="240" w:after="60"/>
        <w:ind w:left="646" w:right="0"/>
        <w:contextualSpacing w:val="0"/>
      </w:pPr>
      <w:bookmarkStart w:id="62" w:name="_Toc470247736"/>
      <w:bookmarkStart w:id="63" w:name="_Toc16758189"/>
      <w:bookmarkStart w:id="64" w:name="_Toc49956325"/>
      <w:r w:rsidRPr="00604E57">
        <w:t>treatment</w:t>
      </w:r>
      <w:bookmarkEnd w:id="62"/>
      <w:bookmarkEnd w:id="63"/>
      <w:bookmarkEnd w:id="64"/>
    </w:p>
    <w:p w14:paraId="2A301320" w14:textId="77777777" w:rsidR="00BA1AEF" w:rsidRDefault="00BA1AEF" w:rsidP="00BA1AEF">
      <w:pPr>
        <w:rPr>
          <w:bCs/>
          <w:iCs/>
        </w:rPr>
      </w:pPr>
      <w:r>
        <w:t xml:space="preserve">Kontraktet medger att i fältet </w:t>
      </w:r>
      <w:r w:rsidRPr="00604E57">
        <w:t>treatment</w:t>
      </w:r>
      <w:r>
        <w:t xml:space="preserve"> leverera information om behandling.</w:t>
      </w:r>
    </w:p>
    <w:p w14:paraId="115A7F34" w14:textId="77777777" w:rsidR="00BA1AEF" w:rsidRDefault="00BA1AEF" w:rsidP="00BA1AEF">
      <w:r>
        <w:t>I testsviterna som medföljer releasepaketet finns testfall för att verifiera att en tjänsteproducent kan leverera detta (specifikt testfall inom parantes).</w:t>
      </w:r>
    </w:p>
    <w:p w14:paraId="57CEB9CB" w14:textId="77777777" w:rsidR="00BA1AEF" w:rsidRDefault="00BA1AEF" w:rsidP="00BA1AEF">
      <w:r>
        <w:t xml:space="preserve">Ange nedan om tjänsteproducenten stödjer att leverera </w:t>
      </w:r>
      <w:r w:rsidRPr="00604E57">
        <w:t>treatment</w:t>
      </w:r>
      <w:r>
        <w:t>:</w:t>
      </w:r>
    </w:p>
    <w:p w14:paraId="30BA7AA9"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E741C5">
        <w:t xml:space="preserve">treatment </w:t>
      </w:r>
      <w:r>
        <w:t>(TF 5.16)</w:t>
      </w:r>
    </w:p>
    <w:p w14:paraId="7D007E08"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E8520E3"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44B5445"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78ECB08E"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B3E4175"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0E61E160" w14:textId="77777777" w:rsidR="00BA1AEF" w:rsidRDefault="00BA1AEF" w:rsidP="00BA1AEF"/>
    <w:p w14:paraId="5C0FD85F" w14:textId="77777777" w:rsidR="00BA1AEF" w:rsidRDefault="00BA1AEF" w:rsidP="00BA1AEF">
      <w:pPr>
        <w:pStyle w:val="Rubrik3"/>
        <w:keepLines w:val="0"/>
        <w:numPr>
          <w:ilvl w:val="2"/>
          <w:numId w:val="18"/>
        </w:numPr>
        <w:tabs>
          <w:tab w:val="clear" w:pos="720"/>
        </w:tabs>
        <w:spacing w:before="240" w:after="60"/>
        <w:ind w:left="646" w:right="0"/>
        <w:contextualSpacing w:val="0"/>
      </w:pPr>
      <w:bookmarkStart w:id="65" w:name="_Toc470247737"/>
      <w:bookmarkStart w:id="66" w:name="_Toc16758190"/>
      <w:bookmarkStart w:id="67" w:name="_Toc49956326"/>
      <w:r w:rsidRPr="00036B8E">
        <w:t>communicableDisease</w:t>
      </w:r>
      <w:bookmarkEnd w:id="65"/>
      <w:bookmarkEnd w:id="66"/>
      <w:bookmarkEnd w:id="67"/>
    </w:p>
    <w:p w14:paraId="66EC8CB3" w14:textId="77777777" w:rsidR="00BA1AEF" w:rsidRDefault="00BA1AEF" w:rsidP="00BA1AEF">
      <w:pPr>
        <w:rPr>
          <w:bCs/>
          <w:iCs/>
        </w:rPr>
      </w:pPr>
      <w:r>
        <w:t xml:space="preserve">Kontraktet medger att i fältet </w:t>
      </w:r>
      <w:r w:rsidRPr="00036B8E">
        <w:t xml:space="preserve">communicableDisease </w:t>
      </w:r>
      <w:r>
        <w:t>leverera information om smittsam sjukdom.</w:t>
      </w:r>
    </w:p>
    <w:p w14:paraId="1BDEA737" w14:textId="77777777" w:rsidR="00BA1AEF" w:rsidRDefault="00BA1AEF" w:rsidP="00BA1AEF">
      <w:r>
        <w:t>I testsviterna som medföljer releasepaketet finns testfall för att verifiera att en tjänsteproducent kan leverera detta (specifikt testfall inom parantes).</w:t>
      </w:r>
    </w:p>
    <w:p w14:paraId="47C1A9F1" w14:textId="77777777" w:rsidR="00BA1AEF" w:rsidRDefault="00BA1AEF" w:rsidP="00BA1AEF">
      <w:r>
        <w:t xml:space="preserve">Ange nedan om tjänsteproducenten stödjer att leverera </w:t>
      </w:r>
      <w:r w:rsidRPr="00036B8E">
        <w:t>communicableDisease</w:t>
      </w:r>
      <w:r>
        <w:t>:</w:t>
      </w:r>
    </w:p>
    <w:p w14:paraId="6BA16EE5"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036B8E">
        <w:t xml:space="preserve">communicableDisease </w:t>
      </w:r>
      <w:r>
        <w:t>(TF 5.17)</w:t>
      </w:r>
    </w:p>
    <w:p w14:paraId="2B283A0F"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5926B83"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D332E5F"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0F86CBAE"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1408B88"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6435B885" w14:textId="77777777" w:rsidR="00BA1AEF" w:rsidRDefault="00BA1AEF" w:rsidP="00BA1AEF"/>
    <w:p w14:paraId="7BF4B788" w14:textId="77777777" w:rsidR="00BA1AEF" w:rsidRDefault="00BA1AEF" w:rsidP="00BA1AEF">
      <w:pPr>
        <w:pStyle w:val="Rubrik3"/>
        <w:keepLines w:val="0"/>
        <w:numPr>
          <w:ilvl w:val="2"/>
          <w:numId w:val="18"/>
        </w:numPr>
        <w:tabs>
          <w:tab w:val="clear" w:pos="720"/>
        </w:tabs>
        <w:spacing w:before="240" w:after="60"/>
        <w:ind w:left="646" w:right="0"/>
        <w:contextualSpacing w:val="0"/>
      </w:pPr>
      <w:bookmarkStart w:id="68" w:name="_Toc470247738"/>
      <w:bookmarkStart w:id="69" w:name="_Toc16758191"/>
      <w:bookmarkStart w:id="70" w:name="_Toc49956327"/>
      <w:r w:rsidRPr="001F3BE0">
        <w:t>restrictionOfCare</w:t>
      </w:r>
      <w:bookmarkEnd w:id="68"/>
      <w:bookmarkEnd w:id="69"/>
      <w:bookmarkEnd w:id="70"/>
    </w:p>
    <w:p w14:paraId="7631C7DA" w14:textId="77777777" w:rsidR="00BA1AEF" w:rsidRDefault="00BA1AEF" w:rsidP="00BA1AEF">
      <w:pPr>
        <w:rPr>
          <w:bCs/>
          <w:iCs/>
        </w:rPr>
      </w:pPr>
      <w:r>
        <w:t xml:space="preserve">Kontraktet medger att i fältet </w:t>
      </w:r>
      <w:r w:rsidRPr="001F3BE0">
        <w:t xml:space="preserve">restrictionOfCare </w:t>
      </w:r>
      <w:r>
        <w:t xml:space="preserve">leverera information om uppmärksammat </w:t>
      </w:r>
      <w:r w:rsidRPr="00D9648B">
        <w:t>förhållande som inte avser överkänslighet, annat medicinskt tillstånd, behandling eller arbetsmiljörisk</w:t>
      </w:r>
      <w:r>
        <w:t>.</w:t>
      </w:r>
    </w:p>
    <w:p w14:paraId="6ECCE250" w14:textId="77777777" w:rsidR="00BA1AEF" w:rsidRDefault="00BA1AEF" w:rsidP="00BA1AEF">
      <w:r>
        <w:t>I testsviterna som medföljer releasepaketet finns testfall för att verifiera att en tjänsteproducent kan leverera detta (specifikt testfall inom parantes).</w:t>
      </w:r>
    </w:p>
    <w:p w14:paraId="45131B76" w14:textId="77777777" w:rsidR="00BA1AEF" w:rsidRDefault="00BA1AEF" w:rsidP="00BA1AEF">
      <w:r>
        <w:t xml:space="preserve">Ange nedan om tjänsteproducenten stödjer att leverera </w:t>
      </w:r>
      <w:r w:rsidRPr="001F3BE0">
        <w:t>restrictionOfCare</w:t>
      </w:r>
      <w:r>
        <w:t>:</w:t>
      </w:r>
    </w:p>
    <w:p w14:paraId="09115636"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1F3BE0">
        <w:t xml:space="preserve">restrictionOfCare </w:t>
      </w:r>
      <w:r>
        <w:t>(TF 5.18)</w:t>
      </w:r>
    </w:p>
    <w:p w14:paraId="79250F02"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4421628"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658C8F5"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57224355"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96E155F"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587DF609" w14:textId="77777777" w:rsidR="00BA1AEF" w:rsidRDefault="00BA1AEF" w:rsidP="00BA1AEF"/>
    <w:p w14:paraId="73548F28" w14:textId="77777777" w:rsidR="00BA1AEF" w:rsidRDefault="00BA1AEF" w:rsidP="00BA1AEF">
      <w:pPr>
        <w:pStyle w:val="Rubrik3"/>
        <w:keepLines w:val="0"/>
        <w:numPr>
          <w:ilvl w:val="2"/>
          <w:numId w:val="18"/>
        </w:numPr>
        <w:tabs>
          <w:tab w:val="clear" w:pos="720"/>
        </w:tabs>
        <w:spacing w:before="240" w:after="60"/>
        <w:ind w:left="720" w:right="0" w:hanging="720"/>
        <w:contextualSpacing w:val="0"/>
      </w:pPr>
      <w:bookmarkStart w:id="71" w:name="_Toc470247739"/>
      <w:bookmarkStart w:id="72" w:name="_Toc16758192"/>
      <w:bookmarkStart w:id="73" w:name="_Toc49956328"/>
      <w:r w:rsidRPr="00B0519D">
        <w:t>unstructuredAlertInformation</w:t>
      </w:r>
      <w:bookmarkEnd w:id="71"/>
      <w:bookmarkEnd w:id="72"/>
      <w:bookmarkEnd w:id="73"/>
    </w:p>
    <w:p w14:paraId="0E04F436" w14:textId="77777777" w:rsidR="00BA1AEF" w:rsidRDefault="00BA1AEF" w:rsidP="00BA1AEF">
      <w:pPr>
        <w:rPr>
          <w:bCs/>
          <w:iCs/>
        </w:rPr>
      </w:pPr>
      <w:r>
        <w:t xml:space="preserve">Kontraktet medger att i fältet </w:t>
      </w:r>
      <w:r w:rsidRPr="00B0519D">
        <w:t xml:space="preserve">unstructuredAlertInformation </w:t>
      </w:r>
      <w:r>
        <w:t>leverera information om tidigare utfärdade varningar.</w:t>
      </w:r>
    </w:p>
    <w:p w14:paraId="6F1966B3" w14:textId="77777777" w:rsidR="00BA1AEF" w:rsidRDefault="00BA1AEF" w:rsidP="00BA1AEF">
      <w:r>
        <w:t>I testsviterna som medföljer releasepaketet finns testfall för att verifiera att en tjänsteproducent kan leverera detta (specifikt testfall inom parantes).</w:t>
      </w:r>
    </w:p>
    <w:p w14:paraId="3C85CBE0" w14:textId="77777777" w:rsidR="00BA1AEF" w:rsidRDefault="00BA1AEF" w:rsidP="00BA1AEF">
      <w:r>
        <w:t xml:space="preserve">Ange nedan om tjänsteproducenten stödjer att leverera </w:t>
      </w:r>
      <w:r w:rsidRPr="00B0519D">
        <w:t>unstructuredAlertInformation</w:t>
      </w:r>
      <w:r>
        <w:t>:</w:t>
      </w:r>
    </w:p>
    <w:p w14:paraId="73EB2B1C"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B0519D">
        <w:t xml:space="preserve">unstructuredAlertInformation </w:t>
      </w:r>
      <w:r>
        <w:t>(TF 5.19)</w:t>
      </w:r>
    </w:p>
    <w:p w14:paraId="1FE1D01A"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9AE88D9"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7C4D2D0"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p w14:paraId="74D83134" w14:textId="77777777" w:rsidR="00BA1AEF"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4E48836" w14:textId="77777777" w:rsidR="00BA1AEF" w:rsidRPr="002E0320" w:rsidRDefault="00BA1AEF" w:rsidP="00BA1AEF">
      <w:pPr>
        <w:pBdr>
          <w:top w:val="single" w:sz="4" w:space="1" w:color="auto"/>
          <w:left w:val="single" w:sz="4" w:space="4" w:color="auto"/>
          <w:bottom w:val="single" w:sz="4" w:space="1" w:color="auto"/>
          <w:right w:val="single" w:sz="4" w:space="4" w:color="auto"/>
        </w:pBdr>
        <w:shd w:val="clear" w:color="auto" w:fill="DC98B3" w:themeFill="text2" w:themeFillTint="66"/>
      </w:pPr>
    </w:p>
    <w:bookmarkEnd w:id="49"/>
    <w:p w14:paraId="6E4A3DE1" w14:textId="77777777" w:rsidR="00BA1AEF" w:rsidRDefault="00BA1AEF" w:rsidP="00BA1AEF">
      <w:pPr>
        <w:rPr>
          <w:rFonts w:ascii="Arial" w:hAnsi="Arial" w:cs="Arial"/>
          <w:bCs/>
          <w:kern w:val="32"/>
          <w:sz w:val="36"/>
          <w:szCs w:val="32"/>
        </w:rPr>
      </w:pPr>
    </w:p>
    <w:p w14:paraId="30BFA648" w14:textId="77777777" w:rsidR="00C05A52" w:rsidRDefault="00C05A52" w:rsidP="00C05A52">
      <w:pPr>
        <w:pStyle w:val="Rubrik3"/>
        <w:numPr>
          <w:ilvl w:val="2"/>
          <w:numId w:val="18"/>
        </w:numPr>
        <w:spacing w:before="240" w:after="60"/>
        <w:ind w:left="720" w:hanging="720"/>
      </w:pPr>
      <w:r>
        <w:t>Verksamhetens godkännande av informationsmappning</w:t>
      </w:r>
      <w:bookmarkEnd w:id="50"/>
      <w:bookmarkEnd w:id="51"/>
    </w:p>
    <w:p w14:paraId="435AD2D3" w14:textId="77777777" w:rsidR="00C05A52" w:rsidRPr="00D03ABC" w:rsidRDefault="00C05A52" w:rsidP="00C05A52">
      <w:bookmarkStart w:id="74" w:name="_Hlk66889095"/>
      <w:r w:rsidRPr="00C81D51">
        <w:t>Validering av informationsmappning ingår som ett steg i Verifiering av Tjänsteproducent och är ett viktigt steg för att säkerställa att personuppgiftsägare har godkänt den mappning som har gjorts mellan källsystemet och tjänsteproducent. Detta görs i exempelvis Journalen och/eller NPÖ som finns tillgängliga i de nationella testmiljöerna, och som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bookmarkEnd w:id="74"/>
    </w:p>
    <w:p w14:paraId="0E56C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32BABE9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6F37F6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NPÖ och Journalen</w:t>
      </w:r>
    </w:p>
    <w:p w14:paraId="166A890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E1AB85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w:t>
      </w:r>
      <w:r>
        <w:br/>
        <w:t>[] Ja       [] Nej</w:t>
      </w:r>
      <w:r>
        <w:br/>
        <w:t>Om Ja, ange namn på de vårdgivare som har deltagit i valideringen:</w:t>
      </w:r>
    </w:p>
    <w:p w14:paraId="783EA06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59CF70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1BD660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0064B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C24036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3D1ED" w14:textId="77777777" w:rsidR="00C05A52" w:rsidRDefault="00C05A52" w:rsidP="00C05A52">
      <w:pPr>
        <w:pStyle w:val="Rubrik3"/>
        <w:numPr>
          <w:ilvl w:val="2"/>
          <w:numId w:val="18"/>
        </w:numPr>
        <w:spacing w:before="240" w:after="60"/>
        <w:ind w:left="720" w:hanging="720"/>
      </w:pPr>
      <w:bookmarkStart w:id="75" w:name="_Toc70336867"/>
      <w:bookmarkStart w:id="76" w:name="_Toc136588326"/>
      <w:r>
        <w:t>Åtkomstfiltrering</w:t>
      </w:r>
      <w:bookmarkEnd w:id="75"/>
      <w:bookmarkEnd w:id="76"/>
    </w:p>
    <w:p w14:paraId="23B93177" w14:textId="77777777" w:rsidR="00C05A52" w:rsidRDefault="00C05A52" w:rsidP="00C05A52">
      <w:r>
        <w:t>Den information som en tjänstekonsument har rätt att begära ska vara tillgänglig och den information en tjänstekonsument inte har rätt att begära ska inte vara tillgänglig.</w:t>
      </w:r>
    </w:p>
    <w:p w14:paraId="12AB56D5" w14:textId="77777777" w:rsidR="00C05A52" w:rsidRDefault="00C05A52" w:rsidP="00C05A52">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22EF07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data som härstammar ur det källsystem som logiskt adresseras</w:t>
      </w:r>
      <w:r>
        <w:t xml:space="preserve"> (enligt värdet i SOAP-header LogicalAddress)</w:t>
      </w:r>
    </w:p>
    <w:p w14:paraId="6DCCAD5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       [] Nej</w:t>
      </w:r>
    </w:p>
    <w:p w14:paraId="3A3DB91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mappa mot tjänstekontraktet (det avser såväl tidsperiod, som vilka av de frivilliga fält som förses med värde)? </w:t>
      </w:r>
    </w:p>
    <w:p w14:paraId="6CF2050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228826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671E917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ABF4DF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3037D5D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69142E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6268D8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010C53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6BBAC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5E8792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7C642C" w14:textId="77777777" w:rsidR="00C05A52" w:rsidRDefault="00C05A52" w:rsidP="00C05A52"/>
    <w:p w14:paraId="391BBCC2" w14:textId="77777777" w:rsidR="00C05A52" w:rsidRDefault="00C05A52" w:rsidP="00C05A52">
      <w:pPr>
        <w:pStyle w:val="Rubrik3"/>
        <w:numPr>
          <w:ilvl w:val="2"/>
          <w:numId w:val="18"/>
        </w:numPr>
        <w:spacing w:before="240" w:after="60"/>
        <w:ind w:left="720" w:hanging="720"/>
      </w:pPr>
      <w:bookmarkStart w:id="77" w:name="_Toc70336868"/>
      <w:bookmarkStart w:id="78" w:name="_Toc136588327"/>
      <w:r>
        <w:t>Informationskonsekvens</w:t>
      </w:r>
      <w:bookmarkEnd w:id="77"/>
      <w:bookmarkEnd w:id="78"/>
    </w:p>
    <w:p w14:paraId="782530F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Innehållet i avlämnad information ska vara identiskt oberoende av vilken T</w:t>
      </w:r>
      <w:r w:rsidRPr="00AB3DDE">
        <w:t xml:space="preserve">jänsteproducenten returnerar </w:t>
      </w:r>
      <w:r>
        <w:t>identisk information oavsett vilken tjänstekonsument som skickar en begäran (TF 7.3)</w:t>
      </w:r>
    </w:p>
    <w:p w14:paraId="45D499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672E95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information så långt tillbaka i tiden som är semantiskt möjligt att mappa</w:t>
      </w:r>
    </w:p>
    <w:p w14:paraId="716D6DA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55AC90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6DE989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4908F2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8D1A5A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DCC3475" w14:textId="77777777" w:rsidR="00C05A52" w:rsidRDefault="00C05A52" w:rsidP="00C05A52"/>
    <w:p w14:paraId="2E0548F8" w14:textId="77777777" w:rsidR="00C05A52" w:rsidRDefault="00C05A52" w:rsidP="00C05A52"/>
    <w:p w14:paraId="1BCD0B1E" w14:textId="77777777" w:rsidR="00C05A52" w:rsidRDefault="00C05A52" w:rsidP="00C05A52">
      <w:pPr>
        <w:pStyle w:val="Rubrik2"/>
        <w:numPr>
          <w:ilvl w:val="1"/>
          <w:numId w:val="18"/>
        </w:numPr>
        <w:spacing w:before="240" w:after="60"/>
        <w:ind w:left="851" w:hanging="851"/>
      </w:pPr>
      <w:bookmarkStart w:id="79" w:name="_Toc70336869"/>
      <w:bookmarkStart w:id="80" w:name="_Toc136588328"/>
      <w:r>
        <w:lastRenderedPageBreak/>
        <w:t>Övriga krav</w:t>
      </w:r>
      <w:bookmarkEnd w:id="79"/>
      <w:bookmarkEnd w:id="80"/>
    </w:p>
    <w:p w14:paraId="24303A25" w14:textId="77777777" w:rsidR="00C05A52" w:rsidRDefault="00C05A52" w:rsidP="00C05A52">
      <w:pPr>
        <w:pStyle w:val="Rubrik3"/>
        <w:numPr>
          <w:ilvl w:val="2"/>
          <w:numId w:val="18"/>
        </w:numPr>
        <w:spacing w:before="240" w:after="60"/>
        <w:ind w:left="720" w:hanging="720"/>
      </w:pPr>
      <w:bookmarkStart w:id="81" w:name="_Toc70336870"/>
      <w:bookmarkStart w:id="82" w:name="_Toc136588329"/>
      <w:r>
        <w:t>Engagemangsindexuppdatering</w:t>
      </w:r>
      <w:bookmarkEnd w:id="81"/>
      <w:bookmarkEnd w:id="82"/>
    </w:p>
    <w:p w14:paraId="41968790" w14:textId="77777777" w:rsidR="00BB2E63" w:rsidRDefault="00BB2E63" w:rsidP="00BB2E63">
      <w:r>
        <w:t>Skapande av poster i Engagemangsindex (EI) är en förutsättning för att tjänstekonsumenter ska kunna hämta information från tjänsteproducenten.</w:t>
      </w:r>
    </w:p>
    <w:p w14:paraId="46DB867D" w14:textId="77777777" w:rsidR="00BB2E63" w:rsidRDefault="00BB2E63" w:rsidP="00BB2E63">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C347D1" w14:textId="77777777" w:rsidR="00BB2E63" w:rsidRDefault="00BB2E63" w:rsidP="00BB2E63">
      <w:r>
        <w:t xml:space="preserve">I releasepaketet för </w:t>
      </w:r>
      <w:r w:rsidRPr="00BB2E63">
        <w:rPr>
          <w:i/>
        </w:rPr>
        <w:t>itintegration:engagementindex:Update</w:t>
      </w:r>
      <w:r>
        <w:t xml:space="preserve"> </w:t>
      </w:r>
      <w:r w:rsidRPr="003F7AA4">
        <w:t>finns</w:t>
      </w:r>
      <w:r>
        <w:t xml:space="preserve"> en mock-tjänst med tillhörande testanvisning för att verifiera stöd för EI-uppdateringar (specifika testfall inom parentes). </w:t>
      </w:r>
      <w:bookmarkStart w:id="83" w:name="_Hlk66889225"/>
      <w:r>
        <w:t xml:space="preserve">Testfallen beskrivs i dokumentet </w:t>
      </w:r>
      <w:r w:rsidRPr="00AD12A4">
        <w:t>UpdateMock-testanvisning</w:t>
      </w:r>
      <w:r>
        <w:t>.html som finns i katalogen test-suite\updatemock.</w:t>
      </w:r>
      <w:bookmarkEnd w:id="83"/>
    </w:p>
    <w:p w14:paraId="54A71808" w14:textId="77777777" w:rsidR="00BB2E63" w:rsidRDefault="00BB2E63" w:rsidP="00BB2E63">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2951D588" w14:textId="77777777" w:rsidR="00BB2E63" w:rsidRDefault="00BB2E63" w:rsidP="00BB2E63">
      <w:r>
        <w:t>Ange om tjänsteproducenten kan uppdatera EI enligt de krav och regler som finns:</w:t>
      </w:r>
    </w:p>
    <w:p w14:paraId="00748F44" w14:textId="77777777" w:rsidR="00BB2E63" w:rsidRPr="00243F81" w:rsidRDefault="00BB2E63" w:rsidP="00BB2E63">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12A8C978" w14:textId="77777777" w:rsidR="00BB2E63" w:rsidRPr="00243F81" w:rsidRDefault="00BB2E63" w:rsidP="00BB2E63">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Ja       [] Nej</w:t>
      </w:r>
    </w:p>
    <w:p w14:paraId="7045C90C" w14:textId="77777777" w:rsidR="00BB2E63" w:rsidRPr="00243F81" w:rsidRDefault="00BB2E63" w:rsidP="00BB2E63">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403ECF80" w14:textId="77777777" w:rsidR="00BB2E63" w:rsidRPr="00243F81" w:rsidRDefault="00BB2E63" w:rsidP="00BB2E63">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Ja       [] Nej</w:t>
      </w:r>
    </w:p>
    <w:p w14:paraId="44AB4694" w14:textId="77777777" w:rsidR="00BB2E63" w:rsidRPr="00243F81" w:rsidRDefault="00BB2E63" w:rsidP="00BB2E63">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84" w:name="_Toc244018071"/>
      <w:bookmarkStart w:id="85" w:name="_Toc374962628"/>
      <w:bookmarkStart w:id="86" w:name="_Toc383167589"/>
      <w:bookmarkStart w:id="87" w:name="_Toc422933925"/>
      <w:r w:rsidRPr="00243F81">
        <w:rPr>
          <w:i/>
        </w:rPr>
        <w:t>Uppdatering av engagemangsindex</w:t>
      </w:r>
      <w:bookmarkEnd w:id="84"/>
      <w:bookmarkEnd w:id="85"/>
      <w:bookmarkEnd w:id="86"/>
      <w:bookmarkEnd w:id="87"/>
      <w:r w:rsidRPr="00243F81">
        <w:rPr>
          <w:i/>
        </w:rPr>
        <w:t xml:space="preserve"> </w:t>
      </w:r>
      <w:r w:rsidRPr="00243F81">
        <w:t>i TKB?</w:t>
      </w:r>
      <w:r w:rsidRPr="00243F81">
        <w:br/>
        <w:t>[] Ja       [] Nej</w:t>
      </w:r>
    </w:p>
    <w:p w14:paraId="79BF76E0" w14:textId="77777777" w:rsidR="00BB2E63" w:rsidRDefault="00BB2E63" w:rsidP="00BB2E63">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Categorization-kod i engagemangsuppdateringen är enligt tjänstekontraktets beskrivning?</w:t>
      </w:r>
      <w:r w:rsidRPr="00243F81">
        <w:br/>
        <w:t>[] Ja       [] Nej</w:t>
      </w:r>
    </w:p>
    <w:p w14:paraId="41406AC8" w14:textId="77777777" w:rsidR="00BB2E63" w:rsidRDefault="00BB2E63" w:rsidP="00BB2E6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t>e</w:t>
      </w:r>
      <w:r w:rsidRPr="002E0320">
        <w:t>skrivning av eventuella avvikelser:</w:t>
      </w:r>
    </w:p>
    <w:p w14:paraId="5F4D5ACA" w14:textId="77777777" w:rsidR="00BB2E63" w:rsidRPr="002E0320" w:rsidRDefault="00BB2E63" w:rsidP="00BB2E6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5A0D2F2" w14:textId="77777777" w:rsidR="00BB2E63" w:rsidRDefault="00BB2E63" w:rsidP="00BB2E63">
      <w:pPr>
        <w:pBdr>
          <w:top w:val="single" w:sz="4" w:space="1" w:color="auto"/>
          <w:left w:val="single" w:sz="4" w:space="4" w:color="auto"/>
          <w:bottom w:val="single" w:sz="4" w:space="1" w:color="auto"/>
          <w:right w:val="single" w:sz="4" w:space="4" w:color="auto"/>
        </w:pBdr>
        <w:shd w:val="clear" w:color="auto" w:fill="DC98B3" w:themeFill="text2" w:themeFillTint="66"/>
      </w:pPr>
    </w:p>
    <w:p w14:paraId="382EC853" w14:textId="77777777" w:rsidR="00C05A52" w:rsidRDefault="00C05A52" w:rsidP="00C05A52"/>
    <w:p w14:paraId="75C7E420" w14:textId="77777777" w:rsidR="00C05A52" w:rsidRDefault="00C05A52" w:rsidP="00C05A52">
      <w:pPr>
        <w:pStyle w:val="Rubrik3"/>
        <w:numPr>
          <w:ilvl w:val="2"/>
          <w:numId w:val="18"/>
        </w:numPr>
        <w:spacing w:before="240" w:after="60"/>
        <w:ind w:left="720" w:hanging="720"/>
      </w:pPr>
      <w:bookmarkStart w:id="88" w:name="_Toc70336871"/>
      <w:bookmarkStart w:id="89" w:name="_Toc136588330"/>
      <w:r>
        <w:lastRenderedPageBreak/>
        <w:t>SLA-krav</w:t>
      </w:r>
      <w:bookmarkEnd w:id="88"/>
      <w:bookmarkEnd w:id="89"/>
    </w:p>
    <w:p w14:paraId="66F14B44" w14:textId="77777777" w:rsidR="00210483" w:rsidRDefault="00210483" w:rsidP="00210483">
      <w:r>
        <w:t>Tjänstedomänen har generella SLA-krav som gäller för alla tjänsteproducenter som tillhandahåller tjänster.</w:t>
      </w:r>
    </w:p>
    <w:p w14:paraId="4FAA6332" w14:textId="77777777" w:rsidR="00210483" w:rsidRDefault="00210483" w:rsidP="00210483">
      <w:r>
        <w:t>I testsviterna som medföljer releasepaketet finns basalt stöd för att verifiera stöd för Svarstid, Last och Samtidighet; testfall 6.1.1, 6.1.2 och 6.2.1. Testerna ska utföras med förutsättningar som motsvarar anslutande organisations bedömda ”normallast”, komplexitet i anrop, storlek på svar, ”normalsignalväg” samt en testmiljö som helst inte avviker väsentligt från PROD.</w:t>
      </w:r>
    </w:p>
    <w:p w14:paraId="525A4FEB" w14:textId="56AC5FC9" w:rsidR="00C05A52" w:rsidRDefault="00210483" w:rsidP="00210483">
      <w:r>
        <w:t>Ange om tjänsteproducenten uppfyller de SLA-krav som finns:</w:t>
      </w:r>
    </w:p>
    <w:p w14:paraId="6DB8D7B0" w14:textId="4A5F6510" w:rsidR="00C05A52" w:rsidRPr="008D5169"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 xml:space="preserve">uppfyller alltid svarstidskravet på </w:t>
      </w:r>
      <w:r w:rsidR="00210483">
        <w:t>27</w:t>
      </w:r>
      <w:r w:rsidRPr="004D3213">
        <w:t xml:space="preserve"> sekunder</w:t>
      </w:r>
      <w:r>
        <w:t xml:space="preserve"> även om det är en patient med en komplex sjukdomsbild och lång historik.</w:t>
      </w:r>
    </w:p>
    <w:p w14:paraId="67377BA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E1C751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54C5C88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p>
    <w:p w14:paraId="42A9D727"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Kommentar:</w:t>
      </w:r>
    </w:p>
    <w:p w14:paraId="5AA37F8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4D60EE5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23017B16"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0ADBC0C1"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2AC40E6A"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p>
    <w:p w14:paraId="3E69D56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4DE45F45"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p>
    <w:p w14:paraId="4D27B7C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6238985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r den nyaste data som finns i källsystemet</w:t>
      </w:r>
      <w:r w:rsidRPr="003333D6">
        <w:t>.</w:t>
      </w:r>
    </w:p>
    <w:p w14:paraId="303949AD"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57B179E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lastRenderedPageBreak/>
        <w:t>Robusthet: Sökning på öppet tidsintervall resulterar aldrig i time-out. Om tjänsteproducenten inte hinner skapa ett svarsmeddelande med all tillgänglig information, skapas istället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4E9F21E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0A5556D2"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p>
    <w:p w14:paraId="06F075AF"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01A51062" w14:textId="394B1155"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kan hantera last över tid (TF 6.1.2)</w:t>
      </w:r>
    </w:p>
    <w:p w14:paraId="34723CA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76556915" w14:textId="0FE4ABF8"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Robusthet/Tillgänglighet: Tjänsteproducenten återhämtar sig automatiskt efter överbelastning (TF 6.2.1)</w:t>
      </w:r>
    </w:p>
    <w:p w14:paraId="45AD311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Ja       [] Nej</w:t>
      </w:r>
    </w:p>
    <w:p w14:paraId="0194E99C" w14:textId="52A60483"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 xml:space="preserve"> Oavsett svar på TF 6.2.1 ovan, ange trådantalet som uppnåddes i testfallet:</w:t>
      </w:r>
    </w:p>
    <w:p w14:paraId="48D2B10E" w14:textId="0326751B"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w:t>
      </w:r>
      <w:r w:rsidR="00210483">
        <w:t xml:space="preserve">         </w:t>
      </w:r>
      <w:r>
        <w:t>]</w:t>
      </w:r>
    </w:p>
    <w:p w14:paraId="719E58FB"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rsidRPr="002E0320">
        <w:t>Beskrivning av eventuella avvikelser:</w:t>
      </w:r>
    </w:p>
    <w:p w14:paraId="62C87FA8"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40D62E37" w14:textId="77777777" w:rsidR="00C05A52" w:rsidRPr="002E0320"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r>
        <w:t>Övrig kommentar:</w:t>
      </w:r>
    </w:p>
    <w:p w14:paraId="73B7DA2E" w14:textId="77777777" w:rsidR="00C05A52" w:rsidRDefault="00C05A52" w:rsidP="00210483">
      <w:pPr>
        <w:pBdr>
          <w:top w:val="single" w:sz="4" w:space="1" w:color="auto"/>
          <w:left w:val="single" w:sz="4" w:space="1"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90" w:name="_Toc70336872"/>
      <w:bookmarkStart w:id="91" w:name="_Toc136588331"/>
      <w:r>
        <w:t>Obehörig åtkomst</w:t>
      </w:r>
      <w:bookmarkEnd w:id="90"/>
      <w:bookmarkEnd w:id="91"/>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F0D44AC" w14:textId="77777777" w:rsidR="00C05A52" w:rsidRDefault="00C05A52" w:rsidP="00C05A52">
      <w:pPr>
        <w:pStyle w:val="Rubrik3"/>
        <w:numPr>
          <w:ilvl w:val="2"/>
          <w:numId w:val="18"/>
        </w:numPr>
        <w:spacing w:before="240" w:after="60"/>
        <w:ind w:left="720" w:hanging="720"/>
      </w:pPr>
      <w:bookmarkStart w:id="92" w:name="_Toc70336873"/>
      <w:bookmarkStart w:id="93" w:name="_Toc136588332"/>
      <w:r>
        <w:t>Följsamhet mot tecknade avtal</w:t>
      </w:r>
      <w:bookmarkEnd w:id="92"/>
      <w:bookmarkEnd w:id="93"/>
    </w:p>
    <w:p w14:paraId="7B103DB1" w14:textId="77777777" w:rsidR="00C05A52" w:rsidRDefault="00C05A52" w:rsidP="00C05A52">
      <w:r>
        <w:t>Det är ett krav att endast journaluppgifter från vårdgivare som omfattas av tecknade avtal omfattas i svarsmeddelanden.</w:t>
      </w:r>
    </w:p>
    <w:p w14:paraId="391BAC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94" w:name="_Hlk66889408"/>
      <w:r w:rsidRPr="00A256DD">
        <w:t>Tjänsteproducenten säkerställer tekniskt att endast journaluppgifter från vårdgivare som har tecknade Kund- och PuB-avtal (eller motsvarande) med Inera omfattas i svarsmeddelanden.</w:t>
      </w:r>
    </w:p>
    <w:bookmarkEnd w:id="94"/>
    <w:p w14:paraId="7FC21BF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433CBE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22B9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2DC0BB"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47BC9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1BEED0" w14:textId="77777777" w:rsidR="00C05A52" w:rsidRDefault="00C05A52" w:rsidP="00C05A52"/>
    <w:p w14:paraId="58C8715E" w14:textId="77777777" w:rsidR="00943FE0" w:rsidRDefault="00943FE0" w:rsidP="00943FE0">
      <w:pPr>
        <w:pStyle w:val="Rubrik3"/>
        <w:keepLines w:val="0"/>
        <w:numPr>
          <w:ilvl w:val="2"/>
          <w:numId w:val="18"/>
        </w:numPr>
        <w:spacing w:before="240" w:after="60"/>
        <w:ind w:right="0"/>
        <w:contextualSpacing w:val="0"/>
      </w:pPr>
      <w:bookmarkStart w:id="95" w:name="_Toc16758201"/>
      <w:bookmarkStart w:id="96" w:name="_Toc49956337"/>
      <w:bookmarkStart w:id="97" w:name="_Hlk49956060"/>
      <w:bookmarkStart w:id="98" w:name="_Toc450733784"/>
      <w:r w:rsidRPr="00175FFD">
        <w:t xml:space="preserve">Testdata för </w:t>
      </w:r>
      <w:r>
        <w:t>GetAlertInformation 2</w:t>
      </w:r>
      <w:r w:rsidRPr="00175FFD">
        <w:t>.0</w:t>
      </w:r>
      <w:bookmarkEnd w:id="95"/>
      <w:bookmarkEnd w:id="96"/>
    </w:p>
    <w:p w14:paraId="1CB1FA5E" w14:textId="77777777" w:rsidR="00943FE0" w:rsidRDefault="00943FE0" w:rsidP="00943FE0">
      <w:r>
        <w:t xml:space="preserve">Då heltäckande testdata kan vara svår att framställa finns i testsviten som medföljer releasepaketet för tjänstekontraktet </w:t>
      </w:r>
      <w:r w:rsidRPr="00175FFD">
        <w:t>stöd för att säkerställa att te</w:t>
      </w:r>
      <w:r>
        <w:t xml:space="preserve">stdata är tillräckligt varierad. Detta för att kvalitetssäkringen av tjänstekontraktet skall bli så bred som möjligt. </w:t>
      </w:r>
    </w:p>
    <w:p w14:paraId="72DEAC1B" w14:textId="77777777" w:rsidR="00943FE0" w:rsidRDefault="00943FE0" w:rsidP="00943FE0">
      <w:r>
        <w:t>Dessa tester ska genomföras som en del av godkännandet av en tjänsteproducent.</w:t>
      </w:r>
    </w:p>
    <w:p w14:paraId="637D7E58" w14:textId="77777777" w:rsidR="00943FE0" w:rsidRDefault="00943FE0" w:rsidP="00943FE0">
      <w:pPr>
        <w:pBdr>
          <w:top w:val="single" w:sz="4" w:space="1" w:color="auto"/>
          <w:left w:val="single" w:sz="4" w:space="4" w:color="auto"/>
          <w:bottom w:val="single" w:sz="4" w:space="1" w:color="auto"/>
          <w:right w:val="single" w:sz="4" w:space="4" w:color="auto"/>
        </w:pBdr>
        <w:shd w:val="clear" w:color="auto" w:fill="DC98B3" w:themeFill="text2" w:themeFillTint="66"/>
      </w:pPr>
      <w:r>
        <w:t>Testdata där start och end för giltighetstid har använts vid tidsfiltrering (TF 8.1)</w:t>
      </w:r>
    </w:p>
    <w:p w14:paraId="6064DD98" w14:textId="77777777" w:rsidR="00943FE0" w:rsidRDefault="00943FE0" w:rsidP="00943FE0">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B74A548" w14:textId="77777777" w:rsidR="00943FE0" w:rsidRDefault="00943FE0" w:rsidP="00943FE0">
      <w:pPr>
        <w:pBdr>
          <w:top w:val="single" w:sz="4" w:space="1" w:color="auto"/>
          <w:left w:val="single" w:sz="4" w:space="4" w:color="auto"/>
          <w:bottom w:val="single" w:sz="4" w:space="1" w:color="auto"/>
          <w:right w:val="single" w:sz="4" w:space="4" w:color="auto"/>
        </w:pBdr>
        <w:shd w:val="clear" w:color="auto" w:fill="DC98B3" w:themeFill="text2" w:themeFillTint="66"/>
      </w:pPr>
      <w:r>
        <w:t>Testdata där start för giltighetstid och inaktualitetstid har använts vid tidsfiltrering (TF 8.2)</w:t>
      </w:r>
    </w:p>
    <w:p w14:paraId="54F5A7F4" w14:textId="77777777" w:rsidR="00943FE0" w:rsidRDefault="00943FE0" w:rsidP="00943FE0">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A7E726C" w14:textId="77777777" w:rsidR="00943FE0" w:rsidRDefault="00943FE0" w:rsidP="00943FE0">
      <w:pPr>
        <w:pBdr>
          <w:top w:val="single" w:sz="4" w:space="1" w:color="auto"/>
          <w:left w:val="single" w:sz="4" w:space="4" w:color="auto"/>
          <w:bottom w:val="single" w:sz="4" w:space="1" w:color="auto"/>
          <w:right w:val="single" w:sz="4" w:space="4" w:color="auto"/>
        </w:pBdr>
        <w:shd w:val="clear" w:color="auto" w:fill="DC98B3" w:themeFill="text2" w:themeFillTint="66"/>
      </w:pPr>
      <w:r>
        <w:t>Testdata där enbart start för giltighetstid har använts vid tidsfiltrering (TF 8.3)</w:t>
      </w:r>
    </w:p>
    <w:p w14:paraId="5FF8A007" w14:textId="77777777" w:rsidR="00943FE0" w:rsidRDefault="00943FE0" w:rsidP="00943FE0">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B9B686" w14:textId="77777777" w:rsidR="00943FE0" w:rsidRDefault="00943FE0" w:rsidP="00943FE0">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bookmarkEnd w:id="97"/>
    </w:p>
    <w:p w14:paraId="580387A7" w14:textId="77777777" w:rsidR="00943FE0" w:rsidRDefault="00943FE0" w:rsidP="00943FE0">
      <w:pPr>
        <w:pBdr>
          <w:top w:val="single" w:sz="4" w:space="1" w:color="auto"/>
          <w:left w:val="single" w:sz="4" w:space="4" w:color="auto"/>
          <w:bottom w:val="single" w:sz="4" w:space="1" w:color="auto"/>
          <w:right w:val="single" w:sz="4" w:space="4" w:color="auto"/>
        </w:pBdr>
        <w:shd w:val="clear" w:color="auto" w:fill="DC98B3" w:themeFill="text2" w:themeFillTint="66"/>
      </w:pPr>
    </w:p>
    <w:p w14:paraId="309BFBD0" w14:textId="77777777" w:rsidR="00943FE0" w:rsidRDefault="00943FE0" w:rsidP="00943FE0">
      <w:pPr>
        <w:rPr>
          <w:rFonts w:ascii="Arial" w:hAnsi="Arial" w:cs="Arial"/>
          <w:bCs/>
          <w:kern w:val="32"/>
          <w:sz w:val="36"/>
          <w:szCs w:val="32"/>
        </w:rPr>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99" w:name="_Toc70336875"/>
      <w:bookmarkStart w:id="100" w:name="_Toc136588334"/>
      <w:r>
        <w:t>Följsamhet mot TK-testsviter</w:t>
      </w:r>
      <w:bookmarkEnd w:id="99"/>
      <w:bookmarkEnd w:id="100"/>
    </w:p>
    <w:p w14:paraId="455894B3" w14:textId="77777777" w:rsidR="00C05A52" w:rsidRPr="000C3545" w:rsidRDefault="00C05A52" w:rsidP="00C05A52">
      <w:pPr>
        <w:pStyle w:val="Rubrik3"/>
        <w:numPr>
          <w:ilvl w:val="2"/>
          <w:numId w:val="18"/>
        </w:numPr>
        <w:spacing w:before="240" w:after="60"/>
      </w:pPr>
      <w:bookmarkStart w:id="101" w:name="_Toc70336876"/>
      <w:bookmarkStart w:id="102" w:name="_Toc136588335"/>
      <w:r>
        <w:t>TK-testsvit för tjänstekontraktet</w:t>
      </w:r>
      <w:bookmarkEnd w:id="101"/>
      <w:bookmarkEnd w:id="102"/>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561A85A6" w14:textId="77777777" w:rsidR="00C05A52" w:rsidRDefault="00C05A52" w:rsidP="00C05A52">
      <w:bookmarkStart w:id="103" w:name="_Hlk525301138"/>
      <w:bookmarkStart w:id="104" w:name="_Hlk525304935"/>
      <w:r>
        <w:t>När tester körs kommer validering gentemot schema och Schematron att genomföras. Schematron kontrollerar regler som är specifika för tjänstekontraktet, t.ex. uppfyllnad av kodverk, samt ytterligare regler kring element som sinsemellan är beroende.</w:t>
      </w:r>
      <w:bookmarkEnd w:id="103"/>
    </w:p>
    <w:bookmarkEnd w:id="104"/>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089E571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7C09A2B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18B56C8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D8712D" w14:textId="77777777" w:rsidR="00C05A52" w:rsidRDefault="00C05A52" w:rsidP="00C05A52">
      <w:pPr>
        <w:pStyle w:val="Rubrik2"/>
        <w:numPr>
          <w:ilvl w:val="1"/>
          <w:numId w:val="18"/>
        </w:numPr>
        <w:spacing w:before="240" w:after="60"/>
        <w:ind w:left="851" w:hanging="851"/>
      </w:pPr>
      <w:bookmarkStart w:id="105" w:name="_Toc70336878"/>
      <w:bookmarkStart w:id="106" w:name="_Toc136588337"/>
      <w:r>
        <w:lastRenderedPageBreak/>
        <w:t>Övrigt</w:t>
      </w:r>
      <w:bookmarkEnd w:id="98"/>
      <w:bookmarkEnd w:id="105"/>
      <w:bookmarkEnd w:id="106"/>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107" w:name="_Toc70336879"/>
      <w:bookmarkStart w:id="108" w:name="_Toc136588338"/>
      <w:r>
        <w:t>Kända avvikelser</w:t>
      </w:r>
      <w:bookmarkEnd w:id="107"/>
      <w:bookmarkEnd w:id="108"/>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109" w:name="_Toc70336880"/>
      <w:bookmarkStart w:id="110" w:name="_Toc136588339"/>
      <w:r>
        <w:lastRenderedPageBreak/>
        <w:t>Datum för ifyllnad och kontaktperson gällande självdeklaration</w:t>
      </w:r>
      <w:bookmarkEnd w:id="109"/>
      <w:bookmarkEnd w:id="110"/>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111" w:name="_Toc70336881"/>
      <w:bookmarkStart w:id="112" w:name="_Toc136588340"/>
      <w:r>
        <w:lastRenderedPageBreak/>
        <w:t>Resultat</w:t>
      </w:r>
      <w:bookmarkEnd w:id="111"/>
      <w:bookmarkEnd w:id="112"/>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3"/>
      <w:footerReference w:type="default" r:id="rId24"/>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198C8" w14:textId="77777777" w:rsidR="004802A0" w:rsidRDefault="004802A0" w:rsidP="000E2576">
      <w:r>
        <w:separator/>
      </w:r>
    </w:p>
  </w:endnote>
  <w:endnote w:type="continuationSeparator" w:id="0">
    <w:p w14:paraId="2A7197DC" w14:textId="77777777" w:rsidR="004802A0" w:rsidRDefault="004802A0"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10D6656D"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945598">
            <w:rPr>
              <w:rFonts w:asciiTheme="minorHAnsi" w:hAnsiTheme="minorHAnsi" w:cstheme="minorHAnsi"/>
              <w:noProof/>
              <w:sz w:val="15"/>
              <w:szCs w:val="15"/>
            </w:rPr>
            <w:t>SjD_TP_Mall</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8E2B1" w14:textId="77777777" w:rsidR="004802A0" w:rsidRDefault="004802A0" w:rsidP="000E2576">
      <w:r>
        <w:separator/>
      </w:r>
    </w:p>
  </w:footnote>
  <w:footnote w:type="continuationSeparator" w:id="0">
    <w:p w14:paraId="27D3382E" w14:textId="77777777" w:rsidR="004802A0" w:rsidRDefault="004802A0"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8629A12" w:rsidR="00801A8B" w:rsidRPr="00A65B2B" w:rsidRDefault="00801A8B" w:rsidP="005E4C67">
          <w:pPr>
            <w:pStyle w:val="Sidhuvud"/>
            <w:rPr>
              <w:lang w:val="en-US"/>
            </w:rPr>
          </w:pPr>
          <w:r w:rsidRPr="00BA1AEF">
            <w:rPr>
              <w:lang w:val="en-US"/>
            </w:rPr>
            <w:t xml:space="preserve">Version </w:t>
          </w:r>
          <w:r w:rsidR="00BA1AEF">
            <w:rPr>
              <w:rFonts w:asciiTheme="minorHAnsi" w:hAnsiTheme="minorHAnsi" w:cstheme="minorHAnsi"/>
              <w:sz w:val="15"/>
              <w:szCs w:val="15"/>
              <w:lang w:val="en-US"/>
            </w:rPr>
            <w:t>2.0</w:t>
          </w:r>
          <w:r w:rsidRPr="00A65B2B">
            <w:rPr>
              <w:color w:val="A33662" w:themeColor="accent1"/>
              <w:lang w:val="en-US"/>
            </w:rPr>
            <w:t>|</w:t>
          </w:r>
          <w:r w:rsidRPr="00A65B2B">
            <w:rPr>
              <w:lang w:val="en-US"/>
            </w:rPr>
            <w:t xml:space="preserve"> datum </w:t>
          </w:r>
          <w:r w:rsidR="00A65B2B" w:rsidRPr="00A65B2B">
            <w:rPr>
              <w:lang w:val="en-US"/>
            </w:rPr>
            <w:t>2023-</w:t>
          </w:r>
          <w:r w:rsidR="00181994">
            <w:rPr>
              <w:lang w:val="en-US"/>
            </w:rPr>
            <w:t>0</w:t>
          </w:r>
          <w:r w:rsidR="00BA1AEF">
            <w:rPr>
              <w:lang w:val="en-US"/>
            </w:rPr>
            <w:t>9</w:t>
          </w:r>
          <w:r w:rsidR="00A65B2B" w:rsidRPr="00A65B2B">
            <w:rPr>
              <w:lang w:val="en-US"/>
            </w:rPr>
            <w:t>-</w:t>
          </w:r>
          <w:r w:rsidR="00BA1AEF">
            <w:rPr>
              <w:lang w:val="en-US"/>
            </w:rPr>
            <w:t>2</w:t>
          </w:r>
          <w:r w:rsidR="00181994">
            <w:rPr>
              <w:lang w:val="en-US"/>
            </w:rPr>
            <w:t>2</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81994"/>
    <w:rsid w:val="00191327"/>
    <w:rsid w:val="00191DF4"/>
    <w:rsid w:val="0019680D"/>
    <w:rsid w:val="001A7D3F"/>
    <w:rsid w:val="001B0C76"/>
    <w:rsid w:val="001B2002"/>
    <w:rsid w:val="001B4BB9"/>
    <w:rsid w:val="001C20C1"/>
    <w:rsid w:val="001F594C"/>
    <w:rsid w:val="00203578"/>
    <w:rsid w:val="00210483"/>
    <w:rsid w:val="0021531E"/>
    <w:rsid w:val="00220B93"/>
    <w:rsid w:val="0023309C"/>
    <w:rsid w:val="002346A2"/>
    <w:rsid w:val="00235637"/>
    <w:rsid w:val="00237D8B"/>
    <w:rsid w:val="002611BD"/>
    <w:rsid w:val="002937E6"/>
    <w:rsid w:val="002A223C"/>
    <w:rsid w:val="002C7C7D"/>
    <w:rsid w:val="002D12D3"/>
    <w:rsid w:val="002E7822"/>
    <w:rsid w:val="002F7366"/>
    <w:rsid w:val="00313D2E"/>
    <w:rsid w:val="00317330"/>
    <w:rsid w:val="00324BC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02A0"/>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30706"/>
    <w:rsid w:val="00635088"/>
    <w:rsid w:val="00635702"/>
    <w:rsid w:val="00646E07"/>
    <w:rsid w:val="00661CE0"/>
    <w:rsid w:val="006653CE"/>
    <w:rsid w:val="0066768F"/>
    <w:rsid w:val="00680609"/>
    <w:rsid w:val="00693ED8"/>
    <w:rsid w:val="00695F9D"/>
    <w:rsid w:val="00697C2E"/>
    <w:rsid w:val="006A60A8"/>
    <w:rsid w:val="006B3AC6"/>
    <w:rsid w:val="006C0636"/>
    <w:rsid w:val="006C4DA1"/>
    <w:rsid w:val="006D423F"/>
    <w:rsid w:val="006E1CCC"/>
    <w:rsid w:val="006E2F28"/>
    <w:rsid w:val="006E43A5"/>
    <w:rsid w:val="006E6496"/>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3FE0"/>
    <w:rsid w:val="00945598"/>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27766"/>
    <w:rsid w:val="00A40FB5"/>
    <w:rsid w:val="00A4240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A1AEF"/>
    <w:rsid w:val="00BB2E63"/>
    <w:rsid w:val="00BB48AC"/>
    <w:rsid w:val="00BB70B3"/>
    <w:rsid w:val="00BB7B8B"/>
    <w:rsid w:val="00BD1A0C"/>
    <w:rsid w:val="00BD4BA7"/>
    <w:rsid w:val="00BD6420"/>
    <w:rsid w:val="00BE0327"/>
    <w:rsid w:val="00BE3F3D"/>
    <w:rsid w:val="00BF2DAB"/>
    <w:rsid w:val="00BF5077"/>
    <w:rsid w:val="00C02681"/>
    <w:rsid w:val="00C05A52"/>
    <w:rsid w:val="00C079B5"/>
    <w:rsid w:val="00C13434"/>
    <w:rsid w:val="00C4216C"/>
    <w:rsid w:val="00C44F1E"/>
    <w:rsid w:val="00C47C4D"/>
    <w:rsid w:val="00C5584B"/>
    <w:rsid w:val="00C63DA4"/>
    <w:rsid w:val="00C70D6E"/>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120E"/>
    <w:rsid w:val="00E263C7"/>
    <w:rsid w:val="00E2707E"/>
    <w:rsid w:val="00E33025"/>
    <w:rsid w:val="00E4212C"/>
    <w:rsid w:val="00E47380"/>
    <w:rsid w:val="00E47A71"/>
    <w:rsid w:val="00E50040"/>
    <w:rsid w:val="00E66CA0"/>
    <w:rsid w:val="00E776C7"/>
    <w:rsid w:val="00E9115C"/>
    <w:rsid w:val="00EA2371"/>
    <w:rsid w:val="00EA678D"/>
    <w:rsid w:val="00EB1E30"/>
    <w:rsid w:val="00EB4364"/>
    <w:rsid w:val="00EB60E6"/>
    <w:rsid w:val="00EC5EB1"/>
    <w:rsid w:val="00ED0057"/>
    <w:rsid w:val="00ED6C6F"/>
    <w:rsid w:val="00EF58B6"/>
    <w:rsid w:val="00F2680D"/>
    <w:rsid w:val="00F45938"/>
    <w:rsid w:val="00F4778E"/>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nordicmedtest.atlassian.net/wiki/spaces/NoWi/pages/648030/6.+Avvikelsehanterin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yperlink" Target="https://nordicmedtest.atlassian.net/wiki/spaces/NoWi/pages/647993/Verifiering+av+tj+nsteproducent+tj+nstekonsumen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2131CF"/>
    <w:rsid w:val="00250984"/>
    <w:rsid w:val="00334B4A"/>
    <w:rsid w:val="00390CF8"/>
    <w:rsid w:val="007511BA"/>
    <w:rsid w:val="009C6095"/>
    <w:rsid w:val="00A03A6E"/>
    <w:rsid w:val="00A27766"/>
    <w:rsid w:val="00AC1394"/>
    <w:rsid w:val="00B37AD4"/>
    <w:rsid w:val="00B879CD"/>
    <w:rsid w:val="00C66A38"/>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98</TotalTime>
  <Pages>27</Pages>
  <Words>5336</Words>
  <Characters>28284</Characters>
  <Application>Microsoft Office Word</Application>
  <DocSecurity>0</DocSecurity>
  <Lines>235</Lines>
  <Paragraphs>67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GetAlertInformation 2.0</dc:subject>
  <dc:creator>Jan Söderman</dc:creator>
  <cp:keywords/>
  <dc:description/>
  <cp:lastModifiedBy>Söderman Jan</cp:lastModifiedBy>
  <cp:revision>27</cp:revision>
  <cp:lastPrinted>2019-02-18T10:06:00Z</cp:lastPrinted>
  <dcterms:created xsi:type="dcterms:W3CDTF">2023-03-17T09:33:00Z</dcterms:created>
  <dcterms:modified xsi:type="dcterms:W3CDTF">2026-02-10T12:55:00Z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