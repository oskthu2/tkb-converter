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95FAD" w14:textId="77777777" w:rsidR="00F25F5B" w:rsidRDefault="00F25F5B" w:rsidP="00F25F5B">
      <w:pPr>
        <w:tabs>
          <w:tab w:val="left" w:pos="2552"/>
        </w:tabs>
        <w:spacing w:line="240" w:lineRule="auto"/>
        <w:jc w:val="center"/>
      </w:pPr>
      <w:bookmarkStart w:id="0" w:name="Subject"/>
    </w:p>
    <w:p w14:paraId="3BA8274C" w14:textId="77777777" w:rsidR="00F25F5B" w:rsidRDefault="00F25F5B" w:rsidP="00F25F5B">
      <w:pPr>
        <w:tabs>
          <w:tab w:val="left" w:pos="2552"/>
        </w:tabs>
        <w:spacing w:line="240" w:lineRule="auto"/>
        <w:jc w:val="center"/>
      </w:pPr>
    </w:p>
    <w:p w14:paraId="3CF851F8" w14:textId="77777777" w:rsidR="00F25F5B" w:rsidRDefault="00F25F5B" w:rsidP="00F25F5B">
      <w:pPr>
        <w:tabs>
          <w:tab w:val="left" w:pos="2552"/>
        </w:tabs>
        <w:spacing w:line="240" w:lineRule="auto"/>
        <w:jc w:val="center"/>
      </w:pPr>
    </w:p>
    <w:p w14:paraId="1D6D7C40" w14:textId="77777777" w:rsidR="00F25F5B" w:rsidRDefault="00F25F5B" w:rsidP="00F25F5B">
      <w:pPr>
        <w:tabs>
          <w:tab w:val="left" w:pos="2552"/>
        </w:tabs>
        <w:spacing w:line="240" w:lineRule="auto"/>
        <w:jc w:val="center"/>
      </w:pPr>
    </w:p>
    <w:p w14:paraId="0C445EF9" w14:textId="77777777" w:rsidR="00F25F5B" w:rsidRDefault="00F25F5B" w:rsidP="00F25F5B">
      <w:pPr>
        <w:tabs>
          <w:tab w:val="left" w:pos="2552"/>
        </w:tabs>
        <w:spacing w:line="240" w:lineRule="auto"/>
        <w:jc w:val="center"/>
      </w:pPr>
    </w:p>
    <w:p w14:paraId="35FC2104" w14:textId="77777777" w:rsidR="00F25F5B" w:rsidRDefault="00F25F5B" w:rsidP="00F25F5B">
      <w:pPr>
        <w:tabs>
          <w:tab w:val="left" w:pos="2552"/>
        </w:tabs>
        <w:spacing w:line="240" w:lineRule="auto"/>
        <w:jc w:val="center"/>
      </w:pPr>
    </w:p>
    <w:p w14:paraId="248B76E3" w14:textId="77777777" w:rsidR="00F25F5B" w:rsidRDefault="00F25F5B" w:rsidP="00F25F5B">
      <w:pPr>
        <w:tabs>
          <w:tab w:val="left" w:pos="2552"/>
        </w:tabs>
        <w:spacing w:line="240" w:lineRule="auto"/>
        <w:jc w:val="center"/>
      </w:pPr>
    </w:p>
    <w:p w14:paraId="155CB38A" w14:textId="77777777" w:rsidR="00F25F5B" w:rsidRDefault="00F25F5B" w:rsidP="00F25F5B">
      <w:pPr>
        <w:tabs>
          <w:tab w:val="left" w:pos="2552"/>
        </w:tabs>
        <w:spacing w:line="240" w:lineRule="auto"/>
        <w:jc w:val="center"/>
      </w:pPr>
    </w:p>
    <w:p w14:paraId="20607D24" w14:textId="77777777" w:rsidR="00F25F5B" w:rsidRDefault="00F25F5B" w:rsidP="00F25F5B">
      <w:pPr>
        <w:tabs>
          <w:tab w:val="left" w:pos="2552"/>
        </w:tabs>
        <w:spacing w:line="240" w:lineRule="auto"/>
        <w:jc w:val="center"/>
      </w:pPr>
    </w:p>
    <w:p w14:paraId="30AD96E9"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AC5707" w14:paraId="4C42E31C" w14:textId="77777777" w:rsidTr="008866A6">
        <w:trPr>
          <w:cantSplit/>
        </w:trPr>
        <w:tc>
          <w:tcPr>
            <w:tcW w:w="284" w:type="dxa"/>
            <w:shd w:val="clear" w:color="auto" w:fill="auto"/>
          </w:tcPr>
          <w:p w14:paraId="0E833167" w14:textId="77777777" w:rsidR="008866A6" w:rsidRPr="004A7C1C" w:rsidRDefault="008866A6" w:rsidP="008866A6">
            <w:pPr>
              <w:pStyle w:val="Brdtext"/>
            </w:pPr>
          </w:p>
        </w:tc>
        <w:tc>
          <w:tcPr>
            <w:tcW w:w="7426" w:type="dxa"/>
            <w:shd w:val="clear" w:color="auto" w:fill="auto"/>
          </w:tcPr>
          <w:p w14:paraId="5A0AFE34" w14:textId="5E132E80" w:rsidR="008866A6" w:rsidRPr="00AC5707" w:rsidRDefault="008866A6" w:rsidP="008866A6">
            <w:pPr>
              <w:pStyle w:val="Rubrik"/>
              <w:rPr>
                <w:color w:val="008000"/>
              </w:rPr>
            </w:pPr>
            <w:r w:rsidRPr="00AC5707">
              <w:rPr>
                <w:color w:val="008000"/>
              </w:rPr>
              <w:fldChar w:fldCharType="begin"/>
            </w:r>
            <w:r w:rsidRPr="00AC5707">
              <w:rPr>
                <w:color w:val="008000"/>
              </w:rPr>
              <w:instrText xml:space="preserve"> TITLE  \* MERGEFORMAT </w:instrText>
            </w:r>
            <w:r w:rsidRPr="00AC5707">
              <w:rPr>
                <w:color w:val="008000"/>
              </w:rPr>
              <w:fldChar w:fldCharType="separate"/>
            </w:r>
            <w:r w:rsidR="00C00D31">
              <w:rPr>
                <w:color w:val="008000"/>
              </w:rPr>
              <w:t>Logg</w:t>
            </w:r>
            <w:r w:rsidRPr="00AC5707">
              <w:rPr>
                <w:color w:val="008000"/>
              </w:rPr>
              <w:fldChar w:fldCharType="end"/>
            </w:r>
          </w:p>
          <w:p w14:paraId="15032DF7" w14:textId="36071E12" w:rsidR="0084703C" w:rsidRDefault="0084703C" w:rsidP="0084703C">
            <w:pPr>
              <w:pStyle w:val="Friform"/>
              <w:rPr>
                <w:rFonts w:ascii="Arial" w:hAnsi="Arial" w:cs="Arial"/>
                <w:sz w:val="28"/>
                <w:szCs w:val="28"/>
              </w:rPr>
            </w:pPr>
            <w:r>
              <w:rPr>
                <w:rFonts w:ascii="Arial" w:hAnsi="Arial" w:cs="Arial"/>
                <w:sz w:val="28"/>
                <w:szCs w:val="28"/>
              </w:rPr>
              <w:t>Loggning och uppföljning av åtkomst till patientjournal</w:t>
            </w:r>
            <w:r>
              <w:rPr>
                <w:rFonts w:ascii="Arial" w:hAnsi="Arial" w:cs="Arial"/>
                <w:sz w:val="28"/>
                <w:szCs w:val="28"/>
              </w:rPr>
              <w:br/>
            </w:r>
          </w:p>
          <w:p w14:paraId="6880CD5E" w14:textId="5BA2C3FE" w:rsidR="008866A6" w:rsidRPr="00667D46" w:rsidRDefault="008866A6" w:rsidP="007D7250">
            <w:pPr>
              <w:pStyle w:val="Brdtext"/>
              <w:rPr>
                <w:sz w:val="32"/>
              </w:rPr>
            </w:pPr>
            <w:r w:rsidRPr="00F856C4">
              <w:rPr>
                <w:sz w:val="32"/>
              </w:rPr>
              <w:t>Version</w:t>
            </w:r>
            <w:r>
              <w:rPr>
                <w:sz w:val="32"/>
              </w:rPr>
              <w:t xml:space="preserve"> </w:t>
            </w:r>
            <w:r w:rsidR="00E57C71">
              <w:rPr>
                <w:color w:val="008000"/>
                <w:sz w:val="32"/>
              </w:rPr>
              <w:fldChar w:fldCharType="begin"/>
            </w:r>
            <w:r w:rsidR="00E57C71">
              <w:rPr>
                <w:color w:val="008000"/>
                <w:sz w:val="32"/>
              </w:rPr>
              <w:instrText xml:space="preserve"> DOCPROPERTY "version" \* MERGEFORMAT </w:instrText>
            </w:r>
            <w:r w:rsidR="00E57C71">
              <w:rPr>
                <w:color w:val="008000"/>
                <w:sz w:val="32"/>
              </w:rPr>
              <w:fldChar w:fldCharType="separate"/>
            </w:r>
            <w:r w:rsidR="006821D2">
              <w:rPr>
                <w:color w:val="008000"/>
                <w:sz w:val="32"/>
              </w:rPr>
              <w:t>2.0.8</w:t>
            </w:r>
            <w:r w:rsidR="00E57C71">
              <w:rPr>
                <w:color w:val="008000"/>
                <w:sz w:val="32"/>
              </w:rPr>
              <w:fldChar w:fldCharType="end"/>
            </w:r>
          </w:p>
          <w:p w14:paraId="789A2323" w14:textId="740F498E" w:rsidR="007D7250" w:rsidRPr="007D7250" w:rsidRDefault="007D7250" w:rsidP="009C589B">
            <w:pPr>
              <w:pStyle w:val="Brdtext"/>
              <w:rPr>
                <w:color w:val="008000"/>
                <w:sz w:val="32"/>
              </w:rPr>
            </w:pPr>
            <w:r>
              <w:rPr>
                <w:color w:val="008000"/>
                <w:sz w:val="32"/>
              </w:rPr>
              <w:fldChar w:fldCharType="begin"/>
            </w:r>
            <w:r>
              <w:rPr>
                <w:color w:val="008000"/>
                <w:sz w:val="32"/>
              </w:rPr>
              <w:instrText xml:space="preserve"> DOCPROPERTY "datumpubliserad" \* MERGEFORMAT </w:instrText>
            </w:r>
            <w:r>
              <w:rPr>
                <w:color w:val="008000"/>
                <w:sz w:val="32"/>
              </w:rPr>
              <w:fldChar w:fldCharType="separate"/>
            </w:r>
            <w:r w:rsidR="006821D2">
              <w:rPr>
                <w:color w:val="008000"/>
                <w:sz w:val="32"/>
              </w:rPr>
              <w:t>2024-10-24</w:t>
            </w:r>
            <w:r>
              <w:rPr>
                <w:color w:val="008000"/>
                <w:sz w:val="32"/>
              </w:rPr>
              <w:fldChar w:fldCharType="end"/>
            </w:r>
          </w:p>
        </w:tc>
      </w:tr>
    </w:tbl>
    <w:p w14:paraId="3D0F8A81" w14:textId="77777777" w:rsidR="00F25F5B" w:rsidRDefault="00F25F5B" w:rsidP="008866A6">
      <w:pPr>
        <w:pStyle w:val="Rubrik"/>
        <w:rPr>
          <w:rFonts w:asciiTheme="majorHAnsi" w:eastAsiaTheme="majorEastAsia" w:hAnsiTheme="majorHAnsi" w:cstheme="majorBidi"/>
          <w:color w:val="365F91" w:themeColor="accent1" w:themeShade="BF"/>
          <w:sz w:val="28"/>
        </w:rPr>
      </w:pPr>
      <w: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Content>
        <w:p w14:paraId="18414ED5" w14:textId="77777777" w:rsidR="00793064" w:rsidRDefault="00793064" w:rsidP="00F25F5B">
          <w:pPr>
            <w:pStyle w:val="Innehllsfrteckningsrubrik"/>
          </w:pPr>
          <w:r>
            <w:t>Innehåll</w:t>
          </w:r>
        </w:p>
        <w:p w14:paraId="77E5D782" w14:textId="7B33CBDD" w:rsidR="009B6B4A" w:rsidRDefault="00793064">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r>
            <w:fldChar w:fldCharType="begin"/>
          </w:r>
          <w:r>
            <w:instrText xml:space="preserve"> TOC \o "1-3" \h \z \u </w:instrText>
          </w:r>
          <w:r>
            <w:fldChar w:fldCharType="separate"/>
          </w:r>
          <w:hyperlink w:anchor="_Toc156312816" w:history="1">
            <w:r w:rsidR="009B6B4A" w:rsidRPr="001266C8">
              <w:rPr>
                <w:rStyle w:val="Hyperlnk"/>
                <w:noProof/>
              </w:rPr>
              <w:t>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Inledning</w:t>
            </w:r>
            <w:r w:rsidR="009B6B4A">
              <w:rPr>
                <w:noProof/>
                <w:webHidden/>
              </w:rPr>
              <w:tab/>
            </w:r>
            <w:r w:rsidR="009B6B4A">
              <w:rPr>
                <w:noProof/>
                <w:webHidden/>
              </w:rPr>
              <w:fldChar w:fldCharType="begin"/>
            </w:r>
            <w:r w:rsidR="009B6B4A">
              <w:rPr>
                <w:noProof/>
                <w:webHidden/>
              </w:rPr>
              <w:instrText xml:space="preserve"> PAGEREF _Toc156312816 \h </w:instrText>
            </w:r>
            <w:r w:rsidR="009B6B4A">
              <w:rPr>
                <w:noProof/>
                <w:webHidden/>
              </w:rPr>
            </w:r>
            <w:r w:rsidR="009B6B4A">
              <w:rPr>
                <w:noProof/>
                <w:webHidden/>
              </w:rPr>
              <w:fldChar w:fldCharType="separate"/>
            </w:r>
            <w:r w:rsidR="009B6B4A">
              <w:rPr>
                <w:noProof/>
                <w:webHidden/>
              </w:rPr>
              <w:t>9</w:t>
            </w:r>
            <w:r w:rsidR="009B6B4A">
              <w:rPr>
                <w:noProof/>
                <w:webHidden/>
              </w:rPr>
              <w:fldChar w:fldCharType="end"/>
            </w:r>
          </w:hyperlink>
        </w:p>
        <w:p w14:paraId="47898678" w14:textId="5A7D4C28"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17" w:history="1">
            <w:r w:rsidR="009B6B4A" w:rsidRPr="001266C8">
              <w:rPr>
                <w:rStyle w:val="Hyperlnk"/>
                <w:noProof/>
              </w:rPr>
              <w:t>1.1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Svenskt namn</w:t>
            </w:r>
            <w:r w:rsidR="009B6B4A">
              <w:rPr>
                <w:noProof/>
                <w:webHidden/>
              </w:rPr>
              <w:tab/>
            </w:r>
            <w:r w:rsidR="009B6B4A">
              <w:rPr>
                <w:noProof/>
                <w:webHidden/>
              </w:rPr>
              <w:fldChar w:fldCharType="begin"/>
            </w:r>
            <w:r w:rsidR="009B6B4A">
              <w:rPr>
                <w:noProof/>
                <w:webHidden/>
              </w:rPr>
              <w:instrText xml:space="preserve"> PAGEREF _Toc156312817 \h </w:instrText>
            </w:r>
            <w:r w:rsidR="009B6B4A">
              <w:rPr>
                <w:noProof/>
                <w:webHidden/>
              </w:rPr>
            </w:r>
            <w:r w:rsidR="009B6B4A">
              <w:rPr>
                <w:noProof/>
                <w:webHidden/>
              </w:rPr>
              <w:fldChar w:fldCharType="separate"/>
            </w:r>
            <w:r w:rsidR="009B6B4A">
              <w:rPr>
                <w:noProof/>
                <w:webHidden/>
              </w:rPr>
              <w:t>9</w:t>
            </w:r>
            <w:r w:rsidR="009B6B4A">
              <w:rPr>
                <w:noProof/>
                <w:webHidden/>
              </w:rPr>
              <w:fldChar w:fldCharType="end"/>
            </w:r>
          </w:hyperlink>
        </w:p>
        <w:p w14:paraId="01F88755" w14:textId="24A08520" w:rsidR="009B6B4A" w:rsidRDefault="00000000">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hyperlink w:anchor="_Toc156312818" w:history="1">
            <w:r w:rsidR="009B6B4A" w:rsidRPr="001266C8">
              <w:rPr>
                <w:rStyle w:val="Hyperlnk"/>
                <w:noProof/>
              </w:rPr>
              <w:t>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Versionsinformation</w:t>
            </w:r>
            <w:r w:rsidR="009B6B4A">
              <w:rPr>
                <w:noProof/>
                <w:webHidden/>
              </w:rPr>
              <w:tab/>
            </w:r>
            <w:r w:rsidR="009B6B4A">
              <w:rPr>
                <w:noProof/>
                <w:webHidden/>
              </w:rPr>
              <w:fldChar w:fldCharType="begin"/>
            </w:r>
            <w:r w:rsidR="009B6B4A">
              <w:rPr>
                <w:noProof/>
                <w:webHidden/>
              </w:rPr>
              <w:instrText xml:space="preserve"> PAGEREF _Toc156312818 \h </w:instrText>
            </w:r>
            <w:r w:rsidR="009B6B4A">
              <w:rPr>
                <w:noProof/>
                <w:webHidden/>
              </w:rPr>
            </w:r>
            <w:r w:rsidR="009B6B4A">
              <w:rPr>
                <w:noProof/>
                <w:webHidden/>
              </w:rPr>
              <w:fldChar w:fldCharType="separate"/>
            </w:r>
            <w:r w:rsidR="009B6B4A">
              <w:rPr>
                <w:noProof/>
                <w:webHidden/>
              </w:rPr>
              <w:t>10</w:t>
            </w:r>
            <w:r w:rsidR="009B6B4A">
              <w:rPr>
                <w:noProof/>
                <w:webHidden/>
              </w:rPr>
              <w:fldChar w:fldCharType="end"/>
            </w:r>
          </w:hyperlink>
        </w:p>
        <w:p w14:paraId="366C8446" w14:textId="0344C16F"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19" w:history="1">
            <w:r w:rsidR="009B6B4A" w:rsidRPr="001266C8">
              <w:rPr>
                <w:rStyle w:val="Hyperlnk"/>
                <w:noProof/>
              </w:rPr>
              <w:t>2.1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Version 2.0.6</w:t>
            </w:r>
            <w:r w:rsidR="009B6B4A">
              <w:rPr>
                <w:noProof/>
                <w:webHidden/>
              </w:rPr>
              <w:tab/>
            </w:r>
            <w:r w:rsidR="009B6B4A">
              <w:rPr>
                <w:noProof/>
                <w:webHidden/>
              </w:rPr>
              <w:fldChar w:fldCharType="begin"/>
            </w:r>
            <w:r w:rsidR="009B6B4A">
              <w:rPr>
                <w:noProof/>
                <w:webHidden/>
              </w:rPr>
              <w:instrText xml:space="preserve"> PAGEREF _Toc156312819 \h </w:instrText>
            </w:r>
            <w:r w:rsidR="009B6B4A">
              <w:rPr>
                <w:noProof/>
                <w:webHidden/>
              </w:rPr>
            </w:r>
            <w:r w:rsidR="009B6B4A">
              <w:rPr>
                <w:noProof/>
                <w:webHidden/>
              </w:rPr>
              <w:fldChar w:fldCharType="separate"/>
            </w:r>
            <w:r w:rsidR="009B6B4A">
              <w:rPr>
                <w:noProof/>
                <w:webHidden/>
              </w:rPr>
              <w:t>10</w:t>
            </w:r>
            <w:r w:rsidR="009B6B4A">
              <w:rPr>
                <w:noProof/>
                <w:webHidden/>
              </w:rPr>
              <w:fldChar w:fldCharType="end"/>
            </w:r>
          </w:hyperlink>
        </w:p>
        <w:p w14:paraId="7C1B3457" w14:textId="5275F96A"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20" w:history="1">
            <w:r w:rsidR="009B6B4A" w:rsidRPr="001266C8">
              <w:rPr>
                <w:rStyle w:val="Hyperlnk"/>
                <w:noProof/>
              </w:rPr>
              <w:t>2.1.1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Oförändrade tjänstekontrakt</w:t>
            </w:r>
            <w:r w:rsidR="009B6B4A">
              <w:rPr>
                <w:noProof/>
                <w:webHidden/>
              </w:rPr>
              <w:tab/>
            </w:r>
            <w:r w:rsidR="009B6B4A">
              <w:rPr>
                <w:noProof/>
                <w:webHidden/>
              </w:rPr>
              <w:fldChar w:fldCharType="begin"/>
            </w:r>
            <w:r w:rsidR="009B6B4A">
              <w:rPr>
                <w:noProof/>
                <w:webHidden/>
              </w:rPr>
              <w:instrText xml:space="preserve"> PAGEREF _Toc156312820 \h </w:instrText>
            </w:r>
            <w:r w:rsidR="009B6B4A">
              <w:rPr>
                <w:noProof/>
                <w:webHidden/>
              </w:rPr>
            </w:r>
            <w:r w:rsidR="009B6B4A">
              <w:rPr>
                <w:noProof/>
                <w:webHidden/>
              </w:rPr>
              <w:fldChar w:fldCharType="separate"/>
            </w:r>
            <w:r w:rsidR="009B6B4A">
              <w:rPr>
                <w:noProof/>
                <w:webHidden/>
              </w:rPr>
              <w:t>10</w:t>
            </w:r>
            <w:r w:rsidR="009B6B4A">
              <w:rPr>
                <w:noProof/>
                <w:webHidden/>
              </w:rPr>
              <w:fldChar w:fldCharType="end"/>
            </w:r>
          </w:hyperlink>
        </w:p>
        <w:p w14:paraId="3AB3E651" w14:textId="0FAA16D7"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21" w:history="1">
            <w:r w:rsidR="009B6B4A" w:rsidRPr="001266C8">
              <w:rPr>
                <w:rStyle w:val="Hyperlnk"/>
                <w:noProof/>
              </w:rPr>
              <w:t>2.1.2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Nya tjänstekontrakt (version 2.0.6)</w:t>
            </w:r>
            <w:r w:rsidR="009B6B4A">
              <w:rPr>
                <w:noProof/>
                <w:webHidden/>
              </w:rPr>
              <w:tab/>
            </w:r>
            <w:r w:rsidR="009B6B4A">
              <w:rPr>
                <w:noProof/>
                <w:webHidden/>
              </w:rPr>
              <w:fldChar w:fldCharType="begin"/>
            </w:r>
            <w:r w:rsidR="009B6B4A">
              <w:rPr>
                <w:noProof/>
                <w:webHidden/>
              </w:rPr>
              <w:instrText xml:space="preserve"> PAGEREF _Toc156312821 \h </w:instrText>
            </w:r>
            <w:r w:rsidR="009B6B4A">
              <w:rPr>
                <w:noProof/>
                <w:webHidden/>
              </w:rPr>
            </w:r>
            <w:r w:rsidR="009B6B4A">
              <w:rPr>
                <w:noProof/>
                <w:webHidden/>
              </w:rPr>
              <w:fldChar w:fldCharType="separate"/>
            </w:r>
            <w:r w:rsidR="009B6B4A">
              <w:rPr>
                <w:noProof/>
                <w:webHidden/>
              </w:rPr>
              <w:t>10</w:t>
            </w:r>
            <w:r w:rsidR="009B6B4A">
              <w:rPr>
                <w:noProof/>
                <w:webHidden/>
              </w:rPr>
              <w:fldChar w:fldCharType="end"/>
            </w:r>
          </w:hyperlink>
        </w:p>
        <w:p w14:paraId="22977CE1" w14:textId="47257D33"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22" w:history="1">
            <w:r w:rsidR="009B6B4A" w:rsidRPr="001266C8">
              <w:rPr>
                <w:rStyle w:val="Hyperlnk"/>
                <w:noProof/>
              </w:rPr>
              <w:t>2.1.3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Förändrade tjänstekontrakt (version 2)</w:t>
            </w:r>
            <w:r w:rsidR="009B6B4A">
              <w:rPr>
                <w:noProof/>
                <w:webHidden/>
              </w:rPr>
              <w:tab/>
            </w:r>
            <w:r w:rsidR="009B6B4A">
              <w:rPr>
                <w:noProof/>
                <w:webHidden/>
              </w:rPr>
              <w:fldChar w:fldCharType="begin"/>
            </w:r>
            <w:r w:rsidR="009B6B4A">
              <w:rPr>
                <w:noProof/>
                <w:webHidden/>
              </w:rPr>
              <w:instrText xml:space="preserve"> PAGEREF _Toc156312822 \h </w:instrText>
            </w:r>
            <w:r w:rsidR="009B6B4A">
              <w:rPr>
                <w:noProof/>
                <w:webHidden/>
              </w:rPr>
            </w:r>
            <w:r w:rsidR="009B6B4A">
              <w:rPr>
                <w:noProof/>
                <w:webHidden/>
              </w:rPr>
              <w:fldChar w:fldCharType="separate"/>
            </w:r>
            <w:r w:rsidR="009B6B4A">
              <w:rPr>
                <w:noProof/>
                <w:webHidden/>
              </w:rPr>
              <w:t>10</w:t>
            </w:r>
            <w:r w:rsidR="009B6B4A">
              <w:rPr>
                <w:noProof/>
                <w:webHidden/>
              </w:rPr>
              <w:fldChar w:fldCharType="end"/>
            </w:r>
          </w:hyperlink>
        </w:p>
        <w:p w14:paraId="289E9A35" w14:textId="0C402741"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23" w:history="1">
            <w:r w:rsidR="009B6B4A" w:rsidRPr="001266C8">
              <w:rPr>
                <w:rStyle w:val="Hyperlnk"/>
                <w:noProof/>
              </w:rPr>
              <w:t>2.1.4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Utgångna tjänstekontrakt (version 2)</w:t>
            </w:r>
            <w:r w:rsidR="009B6B4A">
              <w:rPr>
                <w:noProof/>
                <w:webHidden/>
              </w:rPr>
              <w:tab/>
            </w:r>
            <w:r w:rsidR="009B6B4A">
              <w:rPr>
                <w:noProof/>
                <w:webHidden/>
              </w:rPr>
              <w:fldChar w:fldCharType="begin"/>
            </w:r>
            <w:r w:rsidR="009B6B4A">
              <w:rPr>
                <w:noProof/>
                <w:webHidden/>
              </w:rPr>
              <w:instrText xml:space="preserve"> PAGEREF _Toc156312823 \h </w:instrText>
            </w:r>
            <w:r w:rsidR="009B6B4A">
              <w:rPr>
                <w:noProof/>
                <w:webHidden/>
              </w:rPr>
            </w:r>
            <w:r w:rsidR="009B6B4A">
              <w:rPr>
                <w:noProof/>
                <w:webHidden/>
              </w:rPr>
              <w:fldChar w:fldCharType="separate"/>
            </w:r>
            <w:r w:rsidR="009B6B4A">
              <w:rPr>
                <w:noProof/>
                <w:webHidden/>
              </w:rPr>
              <w:t>10</w:t>
            </w:r>
            <w:r w:rsidR="009B6B4A">
              <w:rPr>
                <w:noProof/>
                <w:webHidden/>
              </w:rPr>
              <w:fldChar w:fldCharType="end"/>
            </w:r>
          </w:hyperlink>
        </w:p>
        <w:p w14:paraId="678EAE41" w14:textId="1F1B22B4"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24" w:history="1">
            <w:r w:rsidR="009B6B4A" w:rsidRPr="001266C8">
              <w:rPr>
                <w:rStyle w:val="Hyperlnk"/>
                <w:noProof/>
              </w:rPr>
              <w:t>2.2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Version tidigare</w:t>
            </w:r>
            <w:r w:rsidR="009B6B4A">
              <w:rPr>
                <w:noProof/>
                <w:webHidden/>
              </w:rPr>
              <w:tab/>
            </w:r>
            <w:r w:rsidR="009B6B4A">
              <w:rPr>
                <w:noProof/>
                <w:webHidden/>
              </w:rPr>
              <w:fldChar w:fldCharType="begin"/>
            </w:r>
            <w:r w:rsidR="009B6B4A">
              <w:rPr>
                <w:noProof/>
                <w:webHidden/>
              </w:rPr>
              <w:instrText xml:space="preserve"> PAGEREF _Toc156312824 \h </w:instrText>
            </w:r>
            <w:r w:rsidR="009B6B4A">
              <w:rPr>
                <w:noProof/>
                <w:webHidden/>
              </w:rPr>
            </w:r>
            <w:r w:rsidR="009B6B4A">
              <w:rPr>
                <w:noProof/>
                <w:webHidden/>
              </w:rPr>
              <w:fldChar w:fldCharType="separate"/>
            </w:r>
            <w:r w:rsidR="009B6B4A">
              <w:rPr>
                <w:noProof/>
                <w:webHidden/>
              </w:rPr>
              <w:t>10</w:t>
            </w:r>
            <w:r w:rsidR="009B6B4A">
              <w:rPr>
                <w:noProof/>
                <w:webHidden/>
              </w:rPr>
              <w:fldChar w:fldCharType="end"/>
            </w:r>
          </w:hyperlink>
        </w:p>
        <w:p w14:paraId="67BFECFF" w14:textId="6E1AF9F9" w:rsidR="009B6B4A" w:rsidRDefault="00000000">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hyperlink w:anchor="_Toc156312825" w:history="1">
            <w:r w:rsidR="009B6B4A" w:rsidRPr="001266C8">
              <w:rPr>
                <w:rStyle w:val="Hyperlnk"/>
                <w:noProof/>
              </w:rPr>
              <w:t>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Tjänstedomänens arkitektur</w:t>
            </w:r>
            <w:r w:rsidR="009B6B4A">
              <w:rPr>
                <w:noProof/>
                <w:webHidden/>
              </w:rPr>
              <w:tab/>
            </w:r>
            <w:r w:rsidR="009B6B4A">
              <w:rPr>
                <w:noProof/>
                <w:webHidden/>
              </w:rPr>
              <w:fldChar w:fldCharType="begin"/>
            </w:r>
            <w:r w:rsidR="009B6B4A">
              <w:rPr>
                <w:noProof/>
                <w:webHidden/>
              </w:rPr>
              <w:instrText xml:space="preserve"> PAGEREF _Toc156312825 \h </w:instrText>
            </w:r>
            <w:r w:rsidR="009B6B4A">
              <w:rPr>
                <w:noProof/>
                <w:webHidden/>
              </w:rPr>
            </w:r>
            <w:r w:rsidR="009B6B4A">
              <w:rPr>
                <w:noProof/>
                <w:webHidden/>
              </w:rPr>
              <w:fldChar w:fldCharType="separate"/>
            </w:r>
            <w:r w:rsidR="009B6B4A">
              <w:rPr>
                <w:noProof/>
                <w:webHidden/>
              </w:rPr>
              <w:t>11</w:t>
            </w:r>
            <w:r w:rsidR="009B6B4A">
              <w:rPr>
                <w:noProof/>
                <w:webHidden/>
              </w:rPr>
              <w:fldChar w:fldCharType="end"/>
            </w:r>
          </w:hyperlink>
        </w:p>
        <w:p w14:paraId="48F3D65E" w14:textId="03FBB42C"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26" w:history="1">
            <w:r w:rsidR="009B6B4A" w:rsidRPr="001266C8">
              <w:rPr>
                <w:rStyle w:val="Hyperlnk"/>
                <w:noProof/>
              </w:rPr>
              <w:t>3.1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Flöden</w:t>
            </w:r>
            <w:r w:rsidR="009B6B4A">
              <w:rPr>
                <w:noProof/>
                <w:webHidden/>
              </w:rPr>
              <w:tab/>
            </w:r>
            <w:r w:rsidR="009B6B4A">
              <w:rPr>
                <w:noProof/>
                <w:webHidden/>
              </w:rPr>
              <w:fldChar w:fldCharType="begin"/>
            </w:r>
            <w:r w:rsidR="009B6B4A">
              <w:rPr>
                <w:noProof/>
                <w:webHidden/>
              </w:rPr>
              <w:instrText xml:space="preserve"> PAGEREF _Toc156312826 \h </w:instrText>
            </w:r>
            <w:r w:rsidR="009B6B4A">
              <w:rPr>
                <w:noProof/>
                <w:webHidden/>
              </w:rPr>
            </w:r>
            <w:r w:rsidR="009B6B4A">
              <w:rPr>
                <w:noProof/>
                <w:webHidden/>
              </w:rPr>
              <w:fldChar w:fldCharType="separate"/>
            </w:r>
            <w:r w:rsidR="009B6B4A">
              <w:rPr>
                <w:noProof/>
                <w:webHidden/>
              </w:rPr>
              <w:t>14</w:t>
            </w:r>
            <w:r w:rsidR="009B6B4A">
              <w:rPr>
                <w:noProof/>
                <w:webHidden/>
              </w:rPr>
              <w:fldChar w:fldCharType="end"/>
            </w:r>
          </w:hyperlink>
        </w:p>
        <w:p w14:paraId="4D73A4EC" w14:textId="1A0505CE"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27" w:history="1">
            <w:r w:rsidR="009B6B4A" w:rsidRPr="001266C8">
              <w:rPr>
                <w:rStyle w:val="Hyperlnk"/>
                <w:noProof/>
              </w:rPr>
              <w:t>3.1.1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Flöde 1: Lagra åtkomstlog</w:t>
            </w:r>
            <w:r w:rsidR="009B6B4A">
              <w:rPr>
                <w:noProof/>
                <w:webHidden/>
              </w:rPr>
              <w:tab/>
            </w:r>
            <w:r w:rsidR="009B6B4A">
              <w:rPr>
                <w:noProof/>
                <w:webHidden/>
              </w:rPr>
              <w:fldChar w:fldCharType="begin"/>
            </w:r>
            <w:r w:rsidR="009B6B4A">
              <w:rPr>
                <w:noProof/>
                <w:webHidden/>
              </w:rPr>
              <w:instrText xml:space="preserve"> PAGEREF _Toc156312827 \h </w:instrText>
            </w:r>
            <w:r w:rsidR="009B6B4A">
              <w:rPr>
                <w:noProof/>
                <w:webHidden/>
              </w:rPr>
            </w:r>
            <w:r w:rsidR="009B6B4A">
              <w:rPr>
                <w:noProof/>
                <w:webHidden/>
              </w:rPr>
              <w:fldChar w:fldCharType="separate"/>
            </w:r>
            <w:r w:rsidR="009B6B4A">
              <w:rPr>
                <w:noProof/>
                <w:webHidden/>
              </w:rPr>
              <w:t>14</w:t>
            </w:r>
            <w:r w:rsidR="009B6B4A">
              <w:rPr>
                <w:noProof/>
                <w:webHidden/>
              </w:rPr>
              <w:fldChar w:fldCharType="end"/>
            </w:r>
          </w:hyperlink>
        </w:p>
        <w:p w14:paraId="688AC43A" w14:textId="47B0360E"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28" w:history="1">
            <w:r w:rsidR="009B6B4A" w:rsidRPr="001266C8">
              <w:rPr>
                <w:rStyle w:val="Hyperlnk"/>
                <w:i/>
                <w:noProof/>
                <w:lang w:val="en-US"/>
              </w:rPr>
              <w:t>3.1.2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Flöde 2: Läsa åtkomstloggar</w:t>
            </w:r>
            <w:r w:rsidR="009B6B4A">
              <w:rPr>
                <w:noProof/>
                <w:webHidden/>
              </w:rPr>
              <w:tab/>
            </w:r>
            <w:r w:rsidR="009B6B4A">
              <w:rPr>
                <w:noProof/>
                <w:webHidden/>
              </w:rPr>
              <w:fldChar w:fldCharType="begin"/>
            </w:r>
            <w:r w:rsidR="009B6B4A">
              <w:rPr>
                <w:noProof/>
                <w:webHidden/>
              </w:rPr>
              <w:instrText xml:space="preserve"> PAGEREF _Toc156312828 \h </w:instrText>
            </w:r>
            <w:r w:rsidR="009B6B4A">
              <w:rPr>
                <w:noProof/>
                <w:webHidden/>
              </w:rPr>
            </w:r>
            <w:r w:rsidR="009B6B4A">
              <w:rPr>
                <w:noProof/>
                <w:webHidden/>
              </w:rPr>
              <w:fldChar w:fldCharType="separate"/>
            </w:r>
            <w:r w:rsidR="009B6B4A">
              <w:rPr>
                <w:noProof/>
                <w:webHidden/>
              </w:rPr>
              <w:t>16</w:t>
            </w:r>
            <w:r w:rsidR="009B6B4A">
              <w:rPr>
                <w:noProof/>
                <w:webHidden/>
              </w:rPr>
              <w:fldChar w:fldCharType="end"/>
            </w:r>
          </w:hyperlink>
        </w:p>
        <w:p w14:paraId="2E96E4C0" w14:textId="08C2BFB4"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29" w:history="1">
            <w:r w:rsidR="009B6B4A" w:rsidRPr="001266C8">
              <w:rPr>
                <w:rStyle w:val="Hyperlnk"/>
                <w:noProof/>
              </w:rPr>
              <w:t>3.1.3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Flöde 3: Patientens möjlighet att ta del av sina åtkomstloggar</w:t>
            </w:r>
            <w:r w:rsidR="009B6B4A">
              <w:rPr>
                <w:noProof/>
                <w:webHidden/>
              </w:rPr>
              <w:tab/>
            </w:r>
            <w:r w:rsidR="009B6B4A">
              <w:rPr>
                <w:noProof/>
                <w:webHidden/>
              </w:rPr>
              <w:fldChar w:fldCharType="begin"/>
            </w:r>
            <w:r w:rsidR="009B6B4A">
              <w:rPr>
                <w:noProof/>
                <w:webHidden/>
              </w:rPr>
              <w:instrText xml:space="preserve"> PAGEREF _Toc156312829 \h </w:instrText>
            </w:r>
            <w:r w:rsidR="009B6B4A">
              <w:rPr>
                <w:noProof/>
                <w:webHidden/>
              </w:rPr>
            </w:r>
            <w:r w:rsidR="009B6B4A">
              <w:rPr>
                <w:noProof/>
                <w:webHidden/>
              </w:rPr>
              <w:fldChar w:fldCharType="separate"/>
            </w:r>
            <w:r w:rsidR="009B6B4A">
              <w:rPr>
                <w:noProof/>
                <w:webHidden/>
              </w:rPr>
              <w:t>18</w:t>
            </w:r>
            <w:r w:rsidR="009B6B4A">
              <w:rPr>
                <w:noProof/>
                <w:webHidden/>
              </w:rPr>
              <w:fldChar w:fldCharType="end"/>
            </w:r>
          </w:hyperlink>
        </w:p>
        <w:p w14:paraId="6DD26101" w14:textId="2F3E89E4"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30" w:history="1">
            <w:r w:rsidR="009B6B4A" w:rsidRPr="001266C8">
              <w:rPr>
                <w:rStyle w:val="Hyperlnk"/>
                <w:noProof/>
              </w:rPr>
              <w:t>3.1.4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Flöde 4: Vårdgivarens möjlighet att ta del av vilka vårdgivare som läst information som ägs av vårdgivaren</w:t>
            </w:r>
            <w:r w:rsidR="009B6B4A">
              <w:rPr>
                <w:noProof/>
                <w:webHidden/>
              </w:rPr>
              <w:tab/>
            </w:r>
            <w:r w:rsidR="009B6B4A">
              <w:rPr>
                <w:noProof/>
                <w:webHidden/>
              </w:rPr>
              <w:fldChar w:fldCharType="begin"/>
            </w:r>
            <w:r w:rsidR="009B6B4A">
              <w:rPr>
                <w:noProof/>
                <w:webHidden/>
              </w:rPr>
              <w:instrText xml:space="preserve"> PAGEREF _Toc156312830 \h </w:instrText>
            </w:r>
            <w:r w:rsidR="009B6B4A">
              <w:rPr>
                <w:noProof/>
                <w:webHidden/>
              </w:rPr>
            </w:r>
            <w:r w:rsidR="009B6B4A">
              <w:rPr>
                <w:noProof/>
                <w:webHidden/>
              </w:rPr>
              <w:fldChar w:fldCharType="separate"/>
            </w:r>
            <w:r w:rsidR="009B6B4A">
              <w:rPr>
                <w:noProof/>
                <w:webHidden/>
              </w:rPr>
              <w:t>20</w:t>
            </w:r>
            <w:r w:rsidR="009B6B4A">
              <w:rPr>
                <w:noProof/>
                <w:webHidden/>
              </w:rPr>
              <w:fldChar w:fldCharType="end"/>
            </w:r>
          </w:hyperlink>
        </w:p>
        <w:p w14:paraId="3AE0599A" w14:textId="75A79E96"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31" w:history="1">
            <w:r w:rsidR="009B6B4A" w:rsidRPr="001266C8">
              <w:rPr>
                <w:rStyle w:val="Hyperlnk"/>
                <w:noProof/>
                <w:highlight w:val="yellow"/>
              </w:rPr>
              <w:t>3.1.5</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rPr>
              <w:t>Vårdgivarens behov av att hämta hem sina logposter för lokal bearbetning.</w:t>
            </w:r>
            <w:r w:rsidR="009B6B4A">
              <w:rPr>
                <w:noProof/>
                <w:webHidden/>
              </w:rPr>
              <w:tab/>
            </w:r>
            <w:r w:rsidR="009B6B4A">
              <w:rPr>
                <w:noProof/>
                <w:webHidden/>
              </w:rPr>
              <w:fldChar w:fldCharType="begin"/>
            </w:r>
            <w:r w:rsidR="009B6B4A">
              <w:rPr>
                <w:noProof/>
                <w:webHidden/>
              </w:rPr>
              <w:instrText xml:space="preserve"> PAGEREF _Toc156312831 \h </w:instrText>
            </w:r>
            <w:r w:rsidR="009B6B4A">
              <w:rPr>
                <w:noProof/>
                <w:webHidden/>
              </w:rPr>
            </w:r>
            <w:r w:rsidR="009B6B4A">
              <w:rPr>
                <w:noProof/>
                <w:webHidden/>
              </w:rPr>
              <w:fldChar w:fldCharType="separate"/>
            </w:r>
            <w:r w:rsidR="009B6B4A">
              <w:rPr>
                <w:noProof/>
                <w:webHidden/>
              </w:rPr>
              <w:t>22</w:t>
            </w:r>
            <w:r w:rsidR="009B6B4A">
              <w:rPr>
                <w:noProof/>
                <w:webHidden/>
              </w:rPr>
              <w:fldChar w:fldCharType="end"/>
            </w:r>
          </w:hyperlink>
        </w:p>
        <w:p w14:paraId="4BDA34B3" w14:textId="70E218AD"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32" w:history="1">
            <w:r w:rsidR="009B6B4A" w:rsidRPr="001266C8">
              <w:rPr>
                <w:rStyle w:val="Hyperlnk"/>
                <w:noProof/>
              </w:rPr>
              <w:t>3.1.6</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Obligatoriska kontrakt</w:t>
            </w:r>
            <w:r w:rsidR="009B6B4A">
              <w:rPr>
                <w:noProof/>
                <w:webHidden/>
              </w:rPr>
              <w:tab/>
            </w:r>
            <w:r w:rsidR="009B6B4A">
              <w:rPr>
                <w:noProof/>
                <w:webHidden/>
              </w:rPr>
              <w:fldChar w:fldCharType="begin"/>
            </w:r>
            <w:r w:rsidR="009B6B4A">
              <w:rPr>
                <w:noProof/>
                <w:webHidden/>
              </w:rPr>
              <w:instrText xml:space="preserve"> PAGEREF _Toc156312832 \h </w:instrText>
            </w:r>
            <w:r w:rsidR="009B6B4A">
              <w:rPr>
                <w:noProof/>
                <w:webHidden/>
              </w:rPr>
            </w:r>
            <w:r w:rsidR="009B6B4A">
              <w:rPr>
                <w:noProof/>
                <w:webHidden/>
              </w:rPr>
              <w:fldChar w:fldCharType="separate"/>
            </w:r>
            <w:r w:rsidR="009B6B4A">
              <w:rPr>
                <w:noProof/>
                <w:webHidden/>
              </w:rPr>
              <w:t>24</w:t>
            </w:r>
            <w:r w:rsidR="009B6B4A">
              <w:rPr>
                <w:noProof/>
                <w:webHidden/>
              </w:rPr>
              <w:fldChar w:fldCharType="end"/>
            </w:r>
          </w:hyperlink>
        </w:p>
        <w:p w14:paraId="0D248302" w14:textId="5E6D46DB"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33" w:history="1">
            <w:r w:rsidR="009B6B4A" w:rsidRPr="001266C8">
              <w:rPr>
                <w:rStyle w:val="Hyperlnk"/>
                <w:noProof/>
              </w:rPr>
              <w:t>3.2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Adressering</w:t>
            </w:r>
            <w:r w:rsidR="009B6B4A">
              <w:rPr>
                <w:noProof/>
                <w:webHidden/>
              </w:rPr>
              <w:tab/>
            </w:r>
            <w:r w:rsidR="009B6B4A">
              <w:rPr>
                <w:noProof/>
                <w:webHidden/>
              </w:rPr>
              <w:fldChar w:fldCharType="begin"/>
            </w:r>
            <w:r w:rsidR="009B6B4A">
              <w:rPr>
                <w:noProof/>
                <w:webHidden/>
              </w:rPr>
              <w:instrText xml:space="preserve"> PAGEREF _Toc156312833 \h </w:instrText>
            </w:r>
            <w:r w:rsidR="009B6B4A">
              <w:rPr>
                <w:noProof/>
                <w:webHidden/>
              </w:rPr>
            </w:r>
            <w:r w:rsidR="009B6B4A">
              <w:rPr>
                <w:noProof/>
                <w:webHidden/>
              </w:rPr>
              <w:fldChar w:fldCharType="separate"/>
            </w:r>
            <w:r w:rsidR="009B6B4A">
              <w:rPr>
                <w:noProof/>
                <w:webHidden/>
              </w:rPr>
              <w:t>24</w:t>
            </w:r>
            <w:r w:rsidR="009B6B4A">
              <w:rPr>
                <w:noProof/>
                <w:webHidden/>
              </w:rPr>
              <w:fldChar w:fldCharType="end"/>
            </w:r>
          </w:hyperlink>
        </w:p>
        <w:p w14:paraId="4CC29E3F" w14:textId="74F40875"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34" w:history="1">
            <w:r w:rsidR="009B6B4A" w:rsidRPr="001266C8">
              <w:rPr>
                <w:rStyle w:val="Hyperlnk"/>
                <w:noProof/>
              </w:rPr>
              <w:t>3.2.1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Logiska adresser</w:t>
            </w:r>
            <w:r w:rsidR="009B6B4A">
              <w:rPr>
                <w:noProof/>
                <w:webHidden/>
              </w:rPr>
              <w:tab/>
            </w:r>
            <w:r w:rsidR="009B6B4A">
              <w:rPr>
                <w:noProof/>
                <w:webHidden/>
              </w:rPr>
              <w:fldChar w:fldCharType="begin"/>
            </w:r>
            <w:r w:rsidR="009B6B4A">
              <w:rPr>
                <w:noProof/>
                <w:webHidden/>
              </w:rPr>
              <w:instrText xml:space="preserve"> PAGEREF _Toc156312834 \h </w:instrText>
            </w:r>
            <w:r w:rsidR="009B6B4A">
              <w:rPr>
                <w:noProof/>
                <w:webHidden/>
              </w:rPr>
            </w:r>
            <w:r w:rsidR="009B6B4A">
              <w:rPr>
                <w:noProof/>
                <w:webHidden/>
              </w:rPr>
              <w:fldChar w:fldCharType="separate"/>
            </w:r>
            <w:r w:rsidR="009B6B4A">
              <w:rPr>
                <w:noProof/>
                <w:webHidden/>
              </w:rPr>
              <w:t>24</w:t>
            </w:r>
            <w:r w:rsidR="009B6B4A">
              <w:rPr>
                <w:noProof/>
                <w:webHidden/>
              </w:rPr>
              <w:fldChar w:fldCharType="end"/>
            </w:r>
          </w:hyperlink>
        </w:p>
        <w:p w14:paraId="613DAB67" w14:textId="622ABD70"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35" w:history="1">
            <w:r w:rsidR="009B6B4A" w:rsidRPr="001266C8">
              <w:rPr>
                <w:rStyle w:val="Hyperlnk"/>
                <w:noProof/>
              </w:rPr>
              <w:t>3.3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Aggregering och engagemangsindex</w:t>
            </w:r>
            <w:r w:rsidR="009B6B4A">
              <w:rPr>
                <w:noProof/>
                <w:webHidden/>
              </w:rPr>
              <w:tab/>
            </w:r>
            <w:r w:rsidR="009B6B4A">
              <w:rPr>
                <w:noProof/>
                <w:webHidden/>
              </w:rPr>
              <w:fldChar w:fldCharType="begin"/>
            </w:r>
            <w:r w:rsidR="009B6B4A">
              <w:rPr>
                <w:noProof/>
                <w:webHidden/>
              </w:rPr>
              <w:instrText xml:space="preserve"> PAGEREF _Toc156312835 \h </w:instrText>
            </w:r>
            <w:r w:rsidR="009B6B4A">
              <w:rPr>
                <w:noProof/>
                <w:webHidden/>
              </w:rPr>
            </w:r>
            <w:r w:rsidR="009B6B4A">
              <w:rPr>
                <w:noProof/>
                <w:webHidden/>
              </w:rPr>
              <w:fldChar w:fldCharType="separate"/>
            </w:r>
            <w:r w:rsidR="009B6B4A">
              <w:rPr>
                <w:noProof/>
                <w:webHidden/>
              </w:rPr>
              <w:t>25</w:t>
            </w:r>
            <w:r w:rsidR="009B6B4A">
              <w:rPr>
                <w:noProof/>
                <w:webHidden/>
              </w:rPr>
              <w:fldChar w:fldCharType="end"/>
            </w:r>
          </w:hyperlink>
        </w:p>
        <w:p w14:paraId="15E58A6D" w14:textId="65EC5AE2" w:rsidR="009B6B4A" w:rsidRDefault="00000000">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hyperlink w:anchor="_Toc156312836" w:history="1">
            <w:r w:rsidR="009B6B4A" w:rsidRPr="001266C8">
              <w:rPr>
                <w:rStyle w:val="Hyperlnk"/>
                <w:noProof/>
              </w:rPr>
              <w:t>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Tjänstedomänens krav och regler</w:t>
            </w:r>
            <w:r w:rsidR="009B6B4A">
              <w:rPr>
                <w:noProof/>
                <w:webHidden/>
              </w:rPr>
              <w:tab/>
            </w:r>
            <w:r w:rsidR="009B6B4A">
              <w:rPr>
                <w:noProof/>
                <w:webHidden/>
              </w:rPr>
              <w:fldChar w:fldCharType="begin"/>
            </w:r>
            <w:r w:rsidR="009B6B4A">
              <w:rPr>
                <w:noProof/>
                <w:webHidden/>
              </w:rPr>
              <w:instrText xml:space="preserve"> PAGEREF _Toc156312836 \h </w:instrText>
            </w:r>
            <w:r w:rsidR="009B6B4A">
              <w:rPr>
                <w:noProof/>
                <w:webHidden/>
              </w:rPr>
            </w:r>
            <w:r w:rsidR="009B6B4A">
              <w:rPr>
                <w:noProof/>
                <w:webHidden/>
              </w:rPr>
              <w:fldChar w:fldCharType="separate"/>
            </w:r>
            <w:r w:rsidR="009B6B4A">
              <w:rPr>
                <w:noProof/>
                <w:webHidden/>
              </w:rPr>
              <w:t>26</w:t>
            </w:r>
            <w:r w:rsidR="009B6B4A">
              <w:rPr>
                <w:noProof/>
                <w:webHidden/>
              </w:rPr>
              <w:fldChar w:fldCharType="end"/>
            </w:r>
          </w:hyperlink>
        </w:p>
        <w:p w14:paraId="21FC42AE" w14:textId="14096110"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37" w:history="1">
            <w:r w:rsidR="009B6B4A" w:rsidRPr="001266C8">
              <w:rPr>
                <w:rStyle w:val="Hyperlnk"/>
                <w:noProof/>
              </w:rPr>
              <w:t>4.1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Informationssäkerhet och juridik</w:t>
            </w:r>
            <w:r w:rsidR="009B6B4A">
              <w:rPr>
                <w:noProof/>
                <w:webHidden/>
              </w:rPr>
              <w:tab/>
            </w:r>
            <w:r w:rsidR="009B6B4A">
              <w:rPr>
                <w:noProof/>
                <w:webHidden/>
              </w:rPr>
              <w:fldChar w:fldCharType="begin"/>
            </w:r>
            <w:r w:rsidR="009B6B4A">
              <w:rPr>
                <w:noProof/>
                <w:webHidden/>
              </w:rPr>
              <w:instrText xml:space="preserve"> PAGEREF _Toc156312837 \h </w:instrText>
            </w:r>
            <w:r w:rsidR="009B6B4A">
              <w:rPr>
                <w:noProof/>
                <w:webHidden/>
              </w:rPr>
            </w:r>
            <w:r w:rsidR="009B6B4A">
              <w:rPr>
                <w:noProof/>
                <w:webHidden/>
              </w:rPr>
              <w:fldChar w:fldCharType="separate"/>
            </w:r>
            <w:r w:rsidR="009B6B4A">
              <w:rPr>
                <w:noProof/>
                <w:webHidden/>
              </w:rPr>
              <w:t>26</w:t>
            </w:r>
            <w:r w:rsidR="009B6B4A">
              <w:rPr>
                <w:noProof/>
                <w:webHidden/>
              </w:rPr>
              <w:fldChar w:fldCharType="end"/>
            </w:r>
          </w:hyperlink>
        </w:p>
        <w:p w14:paraId="6596C0D6" w14:textId="102DDEB2"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38" w:history="1">
            <w:r w:rsidR="009B6B4A" w:rsidRPr="001266C8">
              <w:rPr>
                <w:rStyle w:val="Hyperlnk"/>
                <w:noProof/>
              </w:rPr>
              <w:t>4.1.1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Förlitande parter enligt RIV TA Basic Profile</w:t>
            </w:r>
            <w:r w:rsidR="009B6B4A">
              <w:rPr>
                <w:noProof/>
                <w:webHidden/>
              </w:rPr>
              <w:tab/>
            </w:r>
            <w:r w:rsidR="009B6B4A">
              <w:rPr>
                <w:noProof/>
                <w:webHidden/>
              </w:rPr>
              <w:fldChar w:fldCharType="begin"/>
            </w:r>
            <w:r w:rsidR="009B6B4A">
              <w:rPr>
                <w:noProof/>
                <w:webHidden/>
              </w:rPr>
              <w:instrText xml:space="preserve"> PAGEREF _Toc156312838 \h </w:instrText>
            </w:r>
            <w:r w:rsidR="009B6B4A">
              <w:rPr>
                <w:noProof/>
                <w:webHidden/>
              </w:rPr>
            </w:r>
            <w:r w:rsidR="009B6B4A">
              <w:rPr>
                <w:noProof/>
                <w:webHidden/>
              </w:rPr>
              <w:fldChar w:fldCharType="separate"/>
            </w:r>
            <w:r w:rsidR="009B6B4A">
              <w:rPr>
                <w:noProof/>
                <w:webHidden/>
              </w:rPr>
              <w:t>26</w:t>
            </w:r>
            <w:r w:rsidR="009B6B4A">
              <w:rPr>
                <w:noProof/>
                <w:webHidden/>
              </w:rPr>
              <w:fldChar w:fldCharType="end"/>
            </w:r>
          </w:hyperlink>
        </w:p>
        <w:p w14:paraId="6370B159" w14:textId="565A4CB1"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39" w:history="1">
            <w:r w:rsidR="009B6B4A" w:rsidRPr="001266C8">
              <w:rPr>
                <w:rStyle w:val="Hyperlnk"/>
                <w:noProof/>
              </w:rPr>
              <w:t>4.1.2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Stark autentisering av slutanvändare</w:t>
            </w:r>
            <w:r w:rsidR="009B6B4A">
              <w:rPr>
                <w:noProof/>
                <w:webHidden/>
              </w:rPr>
              <w:tab/>
            </w:r>
            <w:r w:rsidR="009B6B4A">
              <w:rPr>
                <w:noProof/>
                <w:webHidden/>
              </w:rPr>
              <w:fldChar w:fldCharType="begin"/>
            </w:r>
            <w:r w:rsidR="009B6B4A">
              <w:rPr>
                <w:noProof/>
                <w:webHidden/>
              </w:rPr>
              <w:instrText xml:space="preserve"> PAGEREF _Toc156312839 \h </w:instrText>
            </w:r>
            <w:r w:rsidR="009B6B4A">
              <w:rPr>
                <w:noProof/>
                <w:webHidden/>
              </w:rPr>
            </w:r>
            <w:r w:rsidR="009B6B4A">
              <w:rPr>
                <w:noProof/>
                <w:webHidden/>
              </w:rPr>
              <w:fldChar w:fldCharType="separate"/>
            </w:r>
            <w:r w:rsidR="009B6B4A">
              <w:rPr>
                <w:noProof/>
                <w:webHidden/>
              </w:rPr>
              <w:t>26</w:t>
            </w:r>
            <w:r w:rsidR="009B6B4A">
              <w:rPr>
                <w:noProof/>
                <w:webHidden/>
              </w:rPr>
              <w:fldChar w:fldCharType="end"/>
            </w:r>
          </w:hyperlink>
        </w:p>
        <w:p w14:paraId="75509AD7" w14:textId="796FF3D6"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40" w:history="1">
            <w:r w:rsidR="009B6B4A" w:rsidRPr="001266C8">
              <w:rPr>
                <w:rStyle w:val="Hyperlnk"/>
                <w:noProof/>
              </w:rPr>
              <w:t>4.1.3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Krav på konsumenten</w:t>
            </w:r>
            <w:r w:rsidR="009B6B4A">
              <w:rPr>
                <w:noProof/>
                <w:webHidden/>
              </w:rPr>
              <w:tab/>
            </w:r>
            <w:r w:rsidR="009B6B4A">
              <w:rPr>
                <w:noProof/>
                <w:webHidden/>
              </w:rPr>
              <w:fldChar w:fldCharType="begin"/>
            </w:r>
            <w:r w:rsidR="009B6B4A">
              <w:rPr>
                <w:noProof/>
                <w:webHidden/>
              </w:rPr>
              <w:instrText xml:space="preserve"> PAGEREF _Toc156312840 \h </w:instrText>
            </w:r>
            <w:r w:rsidR="009B6B4A">
              <w:rPr>
                <w:noProof/>
                <w:webHidden/>
              </w:rPr>
            </w:r>
            <w:r w:rsidR="009B6B4A">
              <w:rPr>
                <w:noProof/>
                <w:webHidden/>
              </w:rPr>
              <w:fldChar w:fldCharType="separate"/>
            </w:r>
            <w:r w:rsidR="009B6B4A">
              <w:rPr>
                <w:noProof/>
                <w:webHidden/>
              </w:rPr>
              <w:t>26</w:t>
            </w:r>
            <w:r w:rsidR="009B6B4A">
              <w:rPr>
                <w:noProof/>
                <w:webHidden/>
              </w:rPr>
              <w:fldChar w:fldCharType="end"/>
            </w:r>
          </w:hyperlink>
        </w:p>
        <w:p w14:paraId="30511F72" w14:textId="69CB2705"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41" w:history="1">
            <w:r w:rsidR="009B6B4A" w:rsidRPr="001266C8">
              <w:rPr>
                <w:rStyle w:val="Hyperlnk"/>
                <w:noProof/>
              </w:rPr>
              <w:t>4.2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Hantering av otillgänglighet</w:t>
            </w:r>
            <w:r w:rsidR="009B6B4A">
              <w:rPr>
                <w:noProof/>
                <w:webHidden/>
              </w:rPr>
              <w:tab/>
            </w:r>
            <w:r w:rsidR="009B6B4A">
              <w:rPr>
                <w:noProof/>
                <w:webHidden/>
              </w:rPr>
              <w:fldChar w:fldCharType="begin"/>
            </w:r>
            <w:r w:rsidR="009B6B4A">
              <w:rPr>
                <w:noProof/>
                <w:webHidden/>
              </w:rPr>
              <w:instrText xml:space="preserve"> PAGEREF _Toc156312841 \h </w:instrText>
            </w:r>
            <w:r w:rsidR="009B6B4A">
              <w:rPr>
                <w:noProof/>
                <w:webHidden/>
              </w:rPr>
            </w:r>
            <w:r w:rsidR="009B6B4A">
              <w:rPr>
                <w:noProof/>
                <w:webHidden/>
              </w:rPr>
              <w:fldChar w:fldCharType="separate"/>
            </w:r>
            <w:r w:rsidR="009B6B4A">
              <w:rPr>
                <w:noProof/>
                <w:webHidden/>
              </w:rPr>
              <w:t>26</w:t>
            </w:r>
            <w:r w:rsidR="009B6B4A">
              <w:rPr>
                <w:noProof/>
                <w:webHidden/>
              </w:rPr>
              <w:fldChar w:fldCharType="end"/>
            </w:r>
          </w:hyperlink>
        </w:p>
        <w:p w14:paraId="33301D46" w14:textId="5EEF6328"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42" w:history="1">
            <w:r w:rsidR="009B6B4A" w:rsidRPr="001266C8">
              <w:rPr>
                <w:rStyle w:val="Hyperlnk"/>
                <w:noProof/>
              </w:rPr>
              <w:t>4.3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Icke funktionella krav</w:t>
            </w:r>
            <w:r w:rsidR="009B6B4A">
              <w:rPr>
                <w:noProof/>
                <w:webHidden/>
              </w:rPr>
              <w:tab/>
            </w:r>
            <w:r w:rsidR="009B6B4A">
              <w:rPr>
                <w:noProof/>
                <w:webHidden/>
              </w:rPr>
              <w:fldChar w:fldCharType="begin"/>
            </w:r>
            <w:r w:rsidR="009B6B4A">
              <w:rPr>
                <w:noProof/>
                <w:webHidden/>
              </w:rPr>
              <w:instrText xml:space="preserve"> PAGEREF _Toc156312842 \h </w:instrText>
            </w:r>
            <w:r w:rsidR="009B6B4A">
              <w:rPr>
                <w:noProof/>
                <w:webHidden/>
              </w:rPr>
            </w:r>
            <w:r w:rsidR="009B6B4A">
              <w:rPr>
                <w:noProof/>
                <w:webHidden/>
              </w:rPr>
              <w:fldChar w:fldCharType="separate"/>
            </w:r>
            <w:r w:rsidR="009B6B4A">
              <w:rPr>
                <w:noProof/>
                <w:webHidden/>
              </w:rPr>
              <w:t>27</w:t>
            </w:r>
            <w:r w:rsidR="009B6B4A">
              <w:rPr>
                <w:noProof/>
                <w:webHidden/>
              </w:rPr>
              <w:fldChar w:fldCharType="end"/>
            </w:r>
          </w:hyperlink>
        </w:p>
        <w:p w14:paraId="57DFDD7F" w14:textId="08A8644E"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43" w:history="1">
            <w:r w:rsidR="009B6B4A" w:rsidRPr="001266C8">
              <w:rPr>
                <w:rStyle w:val="Hyperlnk"/>
                <w:noProof/>
              </w:rPr>
              <w:t>4.3.1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SLA krav</w:t>
            </w:r>
            <w:r w:rsidR="009B6B4A">
              <w:rPr>
                <w:noProof/>
                <w:webHidden/>
              </w:rPr>
              <w:tab/>
            </w:r>
            <w:r w:rsidR="009B6B4A">
              <w:rPr>
                <w:noProof/>
                <w:webHidden/>
              </w:rPr>
              <w:fldChar w:fldCharType="begin"/>
            </w:r>
            <w:r w:rsidR="009B6B4A">
              <w:rPr>
                <w:noProof/>
                <w:webHidden/>
              </w:rPr>
              <w:instrText xml:space="preserve"> PAGEREF _Toc156312843 \h </w:instrText>
            </w:r>
            <w:r w:rsidR="009B6B4A">
              <w:rPr>
                <w:noProof/>
                <w:webHidden/>
              </w:rPr>
            </w:r>
            <w:r w:rsidR="009B6B4A">
              <w:rPr>
                <w:noProof/>
                <w:webHidden/>
              </w:rPr>
              <w:fldChar w:fldCharType="separate"/>
            </w:r>
            <w:r w:rsidR="009B6B4A">
              <w:rPr>
                <w:noProof/>
                <w:webHidden/>
              </w:rPr>
              <w:t>27</w:t>
            </w:r>
            <w:r w:rsidR="009B6B4A">
              <w:rPr>
                <w:noProof/>
                <w:webHidden/>
              </w:rPr>
              <w:fldChar w:fldCharType="end"/>
            </w:r>
          </w:hyperlink>
        </w:p>
        <w:p w14:paraId="42412D86" w14:textId="42EF304A"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44" w:history="1">
            <w:r w:rsidR="009B6B4A" w:rsidRPr="001266C8">
              <w:rPr>
                <w:rStyle w:val="Hyperlnk"/>
                <w:noProof/>
              </w:rPr>
              <w:t>4.3.2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Övriga krav</w:t>
            </w:r>
            <w:r w:rsidR="009B6B4A">
              <w:rPr>
                <w:noProof/>
                <w:webHidden/>
              </w:rPr>
              <w:tab/>
            </w:r>
            <w:r w:rsidR="009B6B4A">
              <w:rPr>
                <w:noProof/>
                <w:webHidden/>
              </w:rPr>
              <w:fldChar w:fldCharType="begin"/>
            </w:r>
            <w:r w:rsidR="009B6B4A">
              <w:rPr>
                <w:noProof/>
                <w:webHidden/>
              </w:rPr>
              <w:instrText xml:space="preserve"> PAGEREF _Toc156312844 \h </w:instrText>
            </w:r>
            <w:r w:rsidR="009B6B4A">
              <w:rPr>
                <w:noProof/>
                <w:webHidden/>
              </w:rPr>
            </w:r>
            <w:r w:rsidR="009B6B4A">
              <w:rPr>
                <w:noProof/>
                <w:webHidden/>
              </w:rPr>
              <w:fldChar w:fldCharType="separate"/>
            </w:r>
            <w:r w:rsidR="009B6B4A">
              <w:rPr>
                <w:noProof/>
                <w:webHidden/>
              </w:rPr>
              <w:t>27</w:t>
            </w:r>
            <w:r w:rsidR="009B6B4A">
              <w:rPr>
                <w:noProof/>
                <w:webHidden/>
              </w:rPr>
              <w:fldChar w:fldCharType="end"/>
            </w:r>
          </w:hyperlink>
        </w:p>
        <w:p w14:paraId="597C4618" w14:textId="33932BA1"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45" w:history="1">
            <w:r w:rsidR="009B6B4A" w:rsidRPr="001266C8">
              <w:rPr>
                <w:rStyle w:val="Hyperlnk"/>
                <w:noProof/>
              </w:rPr>
              <w:t>4.4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Felhantering</w:t>
            </w:r>
            <w:r w:rsidR="009B6B4A">
              <w:rPr>
                <w:noProof/>
                <w:webHidden/>
              </w:rPr>
              <w:tab/>
            </w:r>
            <w:r w:rsidR="009B6B4A">
              <w:rPr>
                <w:noProof/>
                <w:webHidden/>
              </w:rPr>
              <w:fldChar w:fldCharType="begin"/>
            </w:r>
            <w:r w:rsidR="009B6B4A">
              <w:rPr>
                <w:noProof/>
                <w:webHidden/>
              </w:rPr>
              <w:instrText xml:space="preserve"> PAGEREF _Toc156312845 \h </w:instrText>
            </w:r>
            <w:r w:rsidR="009B6B4A">
              <w:rPr>
                <w:noProof/>
                <w:webHidden/>
              </w:rPr>
            </w:r>
            <w:r w:rsidR="009B6B4A">
              <w:rPr>
                <w:noProof/>
                <w:webHidden/>
              </w:rPr>
              <w:fldChar w:fldCharType="separate"/>
            </w:r>
            <w:r w:rsidR="009B6B4A">
              <w:rPr>
                <w:noProof/>
                <w:webHidden/>
              </w:rPr>
              <w:t>28</w:t>
            </w:r>
            <w:r w:rsidR="009B6B4A">
              <w:rPr>
                <w:noProof/>
                <w:webHidden/>
              </w:rPr>
              <w:fldChar w:fldCharType="end"/>
            </w:r>
          </w:hyperlink>
        </w:p>
        <w:p w14:paraId="0F99ED73" w14:textId="4C596A98"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46" w:history="1">
            <w:r w:rsidR="009B6B4A" w:rsidRPr="001266C8">
              <w:rPr>
                <w:rStyle w:val="Hyperlnk"/>
                <w:noProof/>
              </w:rPr>
              <w:t>4.4.1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Krav på en tjänsteproducent</w:t>
            </w:r>
            <w:r w:rsidR="009B6B4A">
              <w:rPr>
                <w:noProof/>
                <w:webHidden/>
              </w:rPr>
              <w:tab/>
            </w:r>
            <w:r w:rsidR="009B6B4A">
              <w:rPr>
                <w:noProof/>
                <w:webHidden/>
              </w:rPr>
              <w:fldChar w:fldCharType="begin"/>
            </w:r>
            <w:r w:rsidR="009B6B4A">
              <w:rPr>
                <w:noProof/>
                <w:webHidden/>
              </w:rPr>
              <w:instrText xml:space="preserve"> PAGEREF _Toc156312846 \h </w:instrText>
            </w:r>
            <w:r w:rsidR="009B6B4A">
              <w:rPr>
                <w:noProof/>
                <w:webHidden/>
              </w:rPr>
            </w:r>
            <w:r w:rsidR="009B6B4A">
              <w:rPr>
                <w:noProof/>
                <w:webHidden/>
              </w:rPr>
              <w:fldChar w:fldCharType="separate"/>
            </w:r>
            <w:r w:rsidR="009B6B4A">
              <w:rPr>
                <w:noProof/>
                <w:webHidden/>
              </w:rPr>
              <w:t>28</w:t>
            </w:r>
            <w:r w:rsidR="009B6B4A">
              <w:rPr>
                <w:noProof/>
                <w:webHidden/>
              </w:rPr>
              <w:fldChar w:fldCharType="end"/>
            </w:r>
          </w:hyperlink>
        </w:p>
        <w:p w14:paraId="1F370961" w14:textId="23CD7B86"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47" w:history="1">
            <w:r w:rsidR="009B6B4A" w:rsidRPr="001266C8">
              <w:rPr>
                <w:rStyle w:val="Hyperlnk"/>
                <w:noProof/>
              </w:rPr>
              <w:t>4.4.2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Krav på en tjänstekonsument</w:t>
            </w:r>
            <w:r w:rsidR="009B6B4A">
              <w:rPr>
                <w:noProof/>
                <w:webHidden/>
              </w:rPr>
              <w:tab/>
            </w:r>
            <w:r w:rsidR="009B6B4A">
              <w:rPr>
                <w:noProof/>
                <w:webHidden/>
              </w:rPr>
              <w:fldChar w:fldCharType="begin"/>
            </w:r>
            <w:r w:rsidR="009B6B4A">
              <w:rPr>
                <w:noProof/>
                <w:webHidden/>
              </w:rPr>
              <w:instrText xml:space="preserve"> PAGEREF _Toc156312847 \h </w:instrText>
            </w:r>
            <w:r w:rsidR="009B6B4A">
              <w:rPr>
                <w:noProof/>
                <w:webHidden/>
              </w:rPr>
            </w:r>
            <w:r w:rsidR="009B6B4A">
              <w:rPr>
                <w:noProof/>
                <w:webHidden/>
              </w:rPr>
              <w:fldChar w:fldCharType="separate"/>
            </w:r>
            <w:r w:rsidR="009B6B4A">
              <w:rPr>
                <w:noProof/>
                <w:webHidden/>
              </w:rPr>
              <w:t>28</w:t>
            </w:r>
            <w:r w:rsidR="009B6B4A">
              <w:rPr>
                <w:noProof/>
                <w:webHidden/>
              </w:rPr>
              <w:fldChar w:fldCharType="end"/>
            </w:r>
          </w:hyperlink>
        </w:p>
        <w:p w14:paraId="1D6F9559" w14:textId="4CB59E8B"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48" w:history="1">
            <w:r w:rsidR="009B6B4A" w:rsidRPr="001266C8">
              <w:rPr>
                <w:rStyle w:val="Hyperlnk"/>
                <w:noProof/>
              </w:rPr>
              <w:t>4.4.3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Konfidentialitet</w:t>
            </w:r>
            <w:r w:rsidR="009B6B4A">
              <w:rPr>
                <w:noProof/>
                <w:webHidden/>
              </w:rPr>
              <w:tab/>
            </w:r>
            <w:r w:rsidR="009B6B4A">
              <w:rPr>
                <w:noProof/>
                <w:webHidden/>
              </w:rPr>
              <w:fldChar w:fldCharType="begin"/>
            </w:r>
            <w:r w:rsidR="009B6B4A">
              <w:rPr>
                <w:noProof/>
                <w:webHidden/>
              </w:rPr>
              <w:instrText xml:space="preserve"> PAGEREF _Toc156312848 \h </w:instrText>
            </w:r>
            <w:r w:rsidR="009B6B4A">
              <w:rPr>
                <w:noProof/>
                <w:webHidden/>
              </w:rPr>
            </w:r>
            <w:r w:rsidR="009B6B4A">
              <w:rPr>
                <w:noProof/>
                <w:webHidden/>
              </w:rPr>
              <w:fldChar w:fldCharType="separate"/>
            </w:r>
            <w:r w:rsidR="009B6B4A">
              <w:rPr>
                <w:noProof/>
                <w:webHidden/>
              </w:rPr>
              <w:t>28</w:t>
            </w:r>
            <w:r w:rsidR="009B6B4A">
              <w:rPr>
                <w:noProof/>
                <w:webHidden/>
              </w:rPr>
              <w:fldChar w:fldCharType="end"/>
            </w:r>
          </w:hyperlink>
        </w:p>
        <w:p w14:paraId="5CC13944" w14:textId="0F61DF7E" w:rsidR="009B6B4A" w:rsidRDefault="00000000">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hyperlink w:anchor="_Toc156312849" w:history="1">
            <w:r w:rsidR="009B6B4A" w:rsidRPr="001266C8">
              <w:rPr>
                <w:rStyle w:val="Hyperlnk"/>
                <w:noProof/>
              </w:rPr>
              <w:t>5</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Tjänstedomänens meddelandemodeller</w:t>
            </w:r>
            <w:r w:rsidR="009B6B4A">
              <w:rPr>
                <w:noProof/>
                <w:webHidden/>
              </w:rPr>
              <w:tab/>
            </w:r>
            <w:r w:rsidR="009B6B4A">
              <w:rPr>
                <w:noProof/>
                <w:webHidden/>
              </w:rPr>
              <w:fldChar w:fldCharType="begin"/>
            </w:r>
            <w:r w:rsidR="009B6B4A">
              <w:rPr>
                <w:noProof/>
                <w:webHidden/>
              </w:rPr>
              <w:instrText xml:space="preserve"> PAGEREF _Toc156312849 \h </w:instrText>
            </w:r>
            <w:r w:rsidR="009B6B4A">
              <w:rPr>
                <w:noProof/>
                <w:webHidden/>
              </w:rPr>
            </w:r>
            <w:r w:rsidR="009B6B4A">
              <w:rPr>
                <w:noProof/>
                <w:webHidden/>
              </w:rPr>
              <w:fldChar w:fldCharType="separate"/>
            </w:r>
            <w:r w:rsidR="009B6B4A">
              <w:rPr>
                <w:noProof/>
                <w:webHidden/>
              </w:rPr>
              <w:t>29</w:t>
            </w:r>
            <w:r w:rsidR="009B6B4A">
              <w:rPr>
                <w:noProof/>
                <w:webHidden/>
              </w:rPr>
              <w:fldChar w:fldCharType="end"/>
            </w:r>
          </w:hyperlink>
        </w:p>
        <w:p w14:paraId="7BBEDFE8" w14:textId="5C23538E"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50" w:history="1">
            <w:r w:rsidR="009B6B4A" w:rsidRPr="001266C8">
              <w:rPr>
                <w:rStyle w:val="Hyperlnk"/>
                <w:noProof/>
              </w:rPr>
              <w:t>5.1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Tjänsteöversikt</w:t>
            </w:r>
            <w:r w:rsidR="009B6B4A">
              <w:rPr>
                <w:noProof/>
                <w:webHidden/>
              </w:rPr>
              <w:tab/>
            </w:r>
            <w:r w:rsidR="009B6B4A">
              <w:rPr>
                <w:noProof/>
                <w:webHidden/>
              </w:rPr>
              <w:fldChar w:fldCharType="begin"/>
            </w:r>
            <w:r w:rsidR="009B6B4A">
              <w:rPr>
                <w:noProof/>
                <w:webHidden/>
              </w:rPr>
              <w:instrText xml:space="preserve"> PAGEREF _Toc156312850 \h </w:instrText>
            </w:r>
            <w:r w:rsidR="009B6B4A">
              <w:rPr>
                <w:noProof/>
                <w:webHidden/>
              </w:rPr>
            </w:r>
            <w:r w:rsidR="009B6B4A">
              <w:rPr>
                <w:noProof/>
                <w:webHidden/>
              </w:rPr>
              <w:fldChar w:fldCharType="separate"/>
            </w:r>
            <w:r w:rsidR="009B6B4A">
              <w:rPr>
                <w:noProof/>
                <w:webHidden/>
              </w:rPr>
              <w:t>29</w:t>
            </w:r>
            <w:r w:rsidR="009B6B4A">
              <w:rPr>
                <w:noProof/>
                <w:webHidden/>
              </w:rPr>
              <w:fldChar w:fldCharType="end"/>
            </w:r>
          </w:hyperlink>
        </w:p>
        <w:p w14:paraId="64A0D14C" w14:textId="10152489"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51" w:history="1">
            <w:r w:rsidR="009B6B4A" w:rsidRPr="001266C8">
              <w:rPr>
                <w:rStyle w:val="Hyperlnk"/>
                <w:noProof/>
              </w:rPr>
              <w:t>5.2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Formatregler</w:t>
            </w:r>
            <w:r w:rsidR="009B6B4A">
              <w:rPr>
                <w:noProof/>
                <w:webHidden/>
              </w:rPr>
              <w:tab/>
            </w:r>
            <w:r w:rsidR="009B6B4A">
              <w:rPr>
                <w:noProof/>
                <w:webHidden/>
              </w:rPr>
              <w:fldChar w:fldCharType="begin"/>
            </w:r>
            <w:r w:rsidR="009B6B4A">
              <w:rPr>
                <w:noProof/>
                <w:webHidden/>
              </w:rPr>
              <w:instrText xml:space="preserve"> PAGEREF _Toc156312851 \h </w:instrText>
            </w:r>
            <w:r w:rsidR="009B6B4A">
              <w:rPr>
                <w:noProof/>
                <w:webHidden/>
              </w:rPr>
            </w:r>
            <w:r w:rsidR="009B6B4A">
              <w:rPr>
                <w:noProof/>
                <w:webHidden/>
              </w:rPr>
              <w:fldChar w:fldCharType="separate"/>
            </w:r>
            <w:r w:rsidR="009B6B4A">
              <w:rPr>
                <w:noProof/>
                <w:webHidden/>
              </w:rPr>
              <w:t>29</w:t>
            </w:r>
            <w:r w:rsidR="009B6B4A">
              <w:rPr>
                <w:noProof/>
                <w:webHidden/>
              </w:rPr>
              <w:fldChar w:fldCharType="end"/>
            </w:r>
          </w:hyperlink>
        </w:p>
        <w:p w14:paraId="088A40EE" w14:textId="71AF189B"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52" w:history="1">
            <w:r w:rsidR="009B6B4A" w:rsidRPr="001266C8">
              <w:rPr>
                <w:rStyle w:val="Hyperlnk"/>
                <w:noProof/>
              </w:rPr>
              <w:t>5.2.1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Format för tidpunkter</w:t>
            </w:r>
            <w:r w:rsidR="009B6B4A">
              <w:rPr>
                <w:noProof/>
                <w:webHidden/>
              </w:rPr>
              <w:tab/>
            </w:r>
            <w:r w:rsidR="009B6B4A">
              <w:rPr>
                <w:noProof/>
                <w:webHidden/>
              </w:rPr>
              <w:fldChar w:fldCharType="begin"/>
            </w:r>
            <w:r w:rsidR="009B6B4A">
              <w:rPr>
                <w:noProof/>
                <w:webHidden/>
              </w:rPr>
              <w:instrText xml:space="preserve"> PAGEREF _Toc156312852 \h </w:instrText>
            </w:r>
            <w:r w:rsidR="009B6B4A">
              <w:rPr>
                <w:noProof/>
                <w:webHidden/>
              </w:rPr>
            </w:r>
            <w:r w:rsidR="009B6B4A">
              <w:rPr>
                <w:noProof/>
                <w:webHidden/>
              </w:rPr>
              <w:fldChar w:fldCharType="separate"/>
            </w:r>
            <w:r w:rsidR="009B6B4A">
              <w:rPr>
                <w:noProof/>
                <w:webHidden/>
              </w:rPr>
              <w:t>29</w:t>
            </w:r>
            <w:r w:rsidR="009B6B4A">
              <w:rPr>
                <w:noProof/>
                <w:webHidden/>
              </w:rPr>
              <w:fldChar w:fldCharType="end"/>
            </w:r>
          </w:hyperlink>
        </w:p>
        <w:p w14:paraId="3AE9A8A7" w14:textId="21E18CA8"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53" w:history="1">
            <w:r w:rsidR="009B6B4A" w:rsidRPr="001266C8">
              <w:rPr>
                <w:rStyle w:val="Hyperlnk"/>
                <w:noProof/>
              </w:rPr>
              <w:t>5.2.2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Tidszon för tidpunkter</w:t>
            </w:r>
            <w:r w:rsidR="009B6B4A">
              <w:rPr>
                <w:noProof/>
                <w:webHidden/>
              </w:rPr>
              <w:tab/>
            </w:r>
            <w:r w:rsidR="009B6B4A">
              <w:rPr>
                <w:noProof/>
                <w:webHidden/>
              </w:rPr>
              <w:fldChar w:fldCharType="begin"/>
            </w:r>
            <w:r w:rsidR="009B6B4A">
              <w:rPr>
                <w:noProof/>
                <w:webHidden/>
              </w:rPr>
              <w:instrText xml:space="preserve"> PAGEREF _Toc156312853 \h </w:instrText>
            </w:r>
            <w:r w:rsidR="009B6B4A">
              <w:rPr>
                <w:noProof/>
                <w:webHidden/>
              </w:rPr>
            </w:r>
            <w:r w:rsidR="009B6B4A">
              <w:rPr>
                <w:noProof/>
                <w:webHidden/>
              </w:rPr>
              <w:fldChar w:fldCharType="separate"/>
            </w:r>
            <w:r w:rsidR="009B6B4A">
              <w:rPr>
                <w:noProof/>
                <w:webHidden/>
              </w:rPr>
              <w:t>29</w:t>
            </w:r>
            <w:r w:rsidR="009B6B4A">
              <w:rPr>
                <w:noProof/>
                <w:webHidden/>
              </w:rPr>
              <w:fldChar w:fldCharType="end"/>
            </w:r>
          </w:hyperlink>
        </w:p>
        <w:p w14:paraId="30F7DF5E" w14:textId="4541043C" w:rsidR="009B6B4A" w:rsidRDefault="00000000">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hyperlink w:anchor="_Toc156312854" w:history="1">
            <w:r w:rsidR="009B6B4A" w:rsidRPr="001266C8">
              <w:rPr>
                <w:rStyle w:val="Hyperlnk"/>
                <w:noProof/>
              </w:rPr>
              <w:t>6</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Tjänstekontrakt</w:t>
            </w:r>
            <w:r w:rsidR="009B6B4A">
              <w:rPr>
                <w:noProof/>
                <w:webHidden/>
              </w:rPr>
              <w:tab/>
            </w:r>
            <w:r w:rsidR="009B6B4A">
              <w:rPr>
                <w:noProof/>
                <w:webHidden/>
              </w:rPr>
              <w:fldChar w:fldCharType="begin"/>
            </w:r>
            <w:r w:rsidR="009B6B4A">
              <w:rPr>
                <w:noProof/>
                <w:webHidden/>
              </w:rPr>
              <w:instrText xml:space="preserve"> PAGEREF _Toc156312854 \h </w:instrText>
            </w:r>
            <w:r w:rsidR="009B6B4A">
              <w:rPr>
                <w:noProof/>
                <w:webHidden/>
              </w:rPr>
            </w:r>
            <w:r w:rsidR="009B6B4A">
              <w:rPr>
                <w:noProof/>
                <w:webHidden/>
              </w:rPr>
              <w:fldChar w:fldCharType="separate"/>
            </w:r>
            <w:r w:rsidR="009B6B4A">
              <w:rPr>
                <w:noProof/>
                <w:webHidden/>
              </w:rPr>
              <w:t>30</w:t>
            </w:r>
            <w:r w:rsidR="009B6B4A">
              <w:rPr>
                <w:noProof/>
                <w:webHidden/>
              </w:rPr>
              <w:fldChar w:fldCharType="end"/>
            </w:r>
          </w:hyperlink>
        </w:p>
        <w:p w14:paraId="3040E4AD" w14:textId="21B60237"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55" w:history="1">
            <w:r w:rsidR="009B6B4A" w:rsidRPr="001266C8">
              <w:rPr>
                <w:rStyle w:val="Hyperlnk"/>
                <w:noProof/>
              </w:rPr>
              <w:t>6.1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StoreLog</w:t>
            </w:r>
            <w:r w:rsidR="009B6B4A">
              <w:rPr>
                <w:noProof/>
                <w:webHidden/>
              </w:rPr>
              <w:tab/>
            </w:r>
            <w:r w:rsidR="009B6B4A">
              <w:rPr>
                <w:noProof/>
                <w:webHidden/>
              </w:rPr>
              <w:fldChar w:fldCharType="begin"/>
            </w:r>
            <w:r w:rsidR="009B6B4A">
              <w:rPr>
                <w:noProof/>
                <w:webHidden/>
              </w:rPr>
              <w:instrText xml:space="preserve"> PAGEREF _Toc156312855 \h </w:instrText>
            </w:r>
            <w:r w:rsidR="009B6B4A">
              <w:rPr>
                <w:noProof/>
                <w:webHidden/>
              </w:rPr>
            </w:r>
            <w:r w:rsidR="009B6B4A">
              <w:rPr>
                <w:noProof/>
                <w:webHidden/>
              </w:rPr>
              <w:fldChar w:fldCharType="separate"/>
            </w:r>
            <w:r w:rsidR="009B6B4A">
              <w:rPr>
                <w:noProof/>
                <w:webHidden/>
              </w:rPr>
              <w:t>30</w:t>
            </w:r>
            <w:r w:rsidR="009B6B4A">
              <w:rPr>
                <w:noProof/>
                <w:webHidden/>
              </w:rPr>
              <w:fldChar w:fldCharType="end"/>
            </w:r>
          </w:hyperlink>
        </w:p>
        <w:p w14:paraId="44919E49" w14:textId="3DC0E07E"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56" w:history="1">
            <w:r w:rsidR="009B6B4A" w:rsidRPr="001266C8">
              <w:rPr>
                <w:rStyle w:val="Hyperlnk"/>
                <w:noProof/>
              </w:rPr>
              <w:t>6.1.1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Version</w:t>
            </w:r>
            <w:r w:rsidR="009B6B4A">
              <w:rPr>
                <w:noProof/>
                <w:webHidden/>
              </w:rPr>
              <w:tab/>
            </w:r>
            <w:r w:rsidR="009B6B4A">
              <w:rPr>
                <w:noProof/>
                <w:webHidden/>
              </w:rPr>
              <w:fldChar w:fldCharType="begin"/>
            </w:r>
            <w:r w:rsidR="009B6B4A">
              <w:rPr>
                <w:noProof/>
                <w:webHidden/>
              </w:rPr>
              <w:instrText xml:space="preserve"> PAGEREF _Toc156312856 \h </w:instrText>
            </w:r>
            <w:r w:rsidR="009B6B4A">
              <w:rPr>
                <w:noProof/>
                <w:webHidden/>
              </w:rPr>
            </w:r>
            <w:r w:rsidR="009B6B4A">
              <w:rPr>
                <w:noProof/>
                <w:webHidden/>
              </w:rPr>
              <w:fldChar w:fldCharType="separate"/>
            </w:r>
            <w:r w:rsidR="009B6B4A">
              <w:rPr>
                <w:noProof/>
                <w:webHidden/>
              </w:rPr>
              <w:t>30</w:t>
            </w:r>
            <w:r w:rsidR="009B6B4A">
              <w:rPr>
                <w:noProof/>
                <w:webHidden/>
              </w:rPr>
              <w:fldChar w:fldCharType="end"/>
            </w:r>
          </w:hyperlink>
        </w:p>
        <w:p w14:paraId="21721D67" w14:textId="06BAE1D9"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57" w:history="1">
            <w:r w:rsidR="009B6B4A" w:rsidRPr="001266C8">
              <w:rPr>
                <w:rStyle w:val="Hyperlnk"/>
                <w:noProof/>
              </w:rPr>
              <w:t>6.1.2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Fältregler</w:t>
            </w:r>
            <w:r w:rsidR="009B6B4A">
              <w:rPr>
                <w:noProof/>
                <w:webHidden/>
              </w:rPr>
              <w:tab/>
            </w:r>
            <w:r w:rsidR="009B6B4A">
              <w:rPr>
                <w:noProof/>
                <w:webHidden/>
              </w:rPr>
              <w:fldChar w:fldCharType="begin"/>
            </w:r>
            <w:r w:rsidR="009B6B4A">
              <w:rPr>
                <w:noProof/>
                <w:webHidden/>
              </w:rPr>
              <w:instrText xml:space="preserve"> PAGEREF _Toc156312857 \h </w:instrText>
            </w:r>
            <w:r w:rsidR="009B6B4A">
              <w:rPr>
                <w:noProof/>
                <w:webHidden/>
              </w:rPr>
            </w:r>
            <w:r w:rsidR="009B6B4A">
              <w:rPr>
                <w:noProof/>
                <w:webHidden/>
              </w:rPr>
              <w:fldChar w:fldCharType="separate"/>
            </w:r>
            <w:r w:rsidR="009B6B4A">
              <w:rPr>
                <w:noProof/>
                <w:webHidden/>
              </w:rPr>
              <w:t>30</w:t>
            </w:r>
            <w:r w:rsidR="009B6B4A">
              <w:rPr>
                <w:noProof/>
                <w:webHidden/>
              </w:rPr>
              <w:fldChar w:fldCharType="end"/>
            </w:r>
          </w:hyperlink>
        </w:p>
        <w:p w14:paraId="31DECBD0" w14:textId="0451DA5E"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58" w:history="1">
            <w:r w:rsidR="009B6B4A" w:rsidRPr="001266C8">
              <w:rPr>
                <w:rStyle w:val="Hyperlnk"/>
                <w:noProof/>
              </w:rPr>
              <w:t>6.1.3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Övriga regler</w:t>
            </w:r>
            <w:r w:rsidR="009B6B4A">
              <w:rPr>
                <w:noProof/>
                <w:webHidden/>
              </w:rPr>
              <w:tab/>
            </w:r>
            <w:r w:rsidR="009B6B4A">
              <w:rPr>
                <w:noProof/>
                <w:webHidden/>
              </w:rPr>
              <w:fldChar w:fldCharType="begin"/>
            </w:r>
            <w:r w:rsidR="009B6B4A">
              <w:rPr>
                <w:noProof/>
                <w:webHidden/>
              </w:rPr>
              <w:instrText xml:space="preserve"> PAGEREF _Toc156312858 \h </w:instrText>
            </w:r>
            <w:r w:rsidR="009B6B4A">
              <w:rPr>
                <w:noProof/>
                <w:webHidden/>
              </w:rPr>
            </w:r>
            <w:r w:rsidR="009B6B4A">
              <w:rPr>
                <w:noProof/>
                <w:webHidden/>
              </w:rPr>
              <w:fldChar w:fldCharType="separate"/>
            </w:r>
            <w:r w:rsidR="009B6B4A">
              <w:rPr>
                <w:noProof/>
                <w:webHidden/>
              </w:rPr>
              <w:t>30</w:t>
            </w:r>
            <w:r w:rsidR="009B6B4A">
              <w:rPr>
                <w:noProof/>
                <w:webHidden/>
              </w:rPr>
              <w:fldChar w:fldCharType="end"/>
            </w:r>
          </w:hyperlink>
        </w:p>
        <w:p w14:paraId="4B3DCAC5" w14:textId="1D3A8DCC"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59" w:history="1">
            <w:r w:rsidR="009B6B4A" w:rsidRPr="001266C8">
              <w:rPr>
                <w:rStyle w:val="Hyperlnk"/>
                <w:noProof/>
              </w:rPr>
              <w:t>6.1.4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Exempel</w:t>
            </w:r>
            <w:r w:rsidR="009B6B4A">
              <w:rPr>
                <w:noProof/>
                <w:webHidden/>
              </w:rPr>
              <w:tab/>
            </w:r>
            <w:r w:rsidR="009B6B4A">
              <w:rPr>
                <w:noProof/>
                <w:webHidden/>
              </w:rPr>
              <w:fldChar w:fldCharType="begin"/>
            </w:r>
            <w:r w:rsidR="009B6B4A">
              <w:rPr>
                <w:noProof/>
                <w:webHidden/>
              </w:rPr>
              <w:instrText xml:space="preserve"> PAGEREF _Toc156312859 \h </w:instrText>
            </w:r>
            <w:r w:rsidR="009B6B4A">
              <w:rPr>
                <w:noProof/>
                <w:webHidden/>
              </w:rPr>
            </w:r>
            <w:r w:rsidR="009B6B4A">
              <w:rPr>
                <w:noProof/>
                <w:webHidden/>
              </w:rPr>
              <w:fldChar w:fldCharType="separate"/>
            </w:r>
            <w:r w:rsidR="009B6B4A">
              <w:rPr>
                <w:noProof/>
                <w:webHidden/>
              </w:rPr>
              <w:t>31</w:t>
            </w:r>
            <w:r w:rsidR="009B6B4A">
              <w:rPr>
                <w:noProof/>
                <w:webHidden/>
              </w:rPr>
              <w:fldChar w:fldCharType="end"/>
            </w:r>
          </w:hyperlink>
        </w:p>
        <w:p w14:paraId="1C98CA19" w14:textId="0AB4EB19"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60" w:history="1">
            <w:r w:rsidR="009B6B4A" w:rsidRPr="001266C8">
              <w:rPr>
                <w:rStyle w:val="Hyperlnk"/>
                <w:noProof/>
              </w:rPr>
              <w:t>6.2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GetLogs</w:t>
            </w:r>
            <w:r w:rsidR="009B6B4A">
              <w:rPr>
                <w:noProof/>
                <w:webHidden/>
              </w:rPr>
              <w:tab/>
            </w:r>
            <w:r w:rsidR="009B6B4A">
              <w:rPr>
                <w:noProof/>
                <w:webHidden/>
              </w:rPr>
              <w:fldChar w:fldCharType="begin"/>
            </w:r>
            <w:r w:rsidR="009B6B4A">
              <w:rPr>
                <w:noProof/>
                <w:webHidden/>
              </w:rPr>
              <w:instrText xml:space="preserve"> PAGEREF _Toc156312860 \h </w:instrText>
            </w:r>
            <w:r w:rsidR="009B6B4A">
              <w:rPr>
                <w:noProof/>
                <w:webHidden/>
              </w:rPr>
            </w:r>
            <w:r w:rsidR="009B6B4A">
              <w:rPr>
                <w:noProof/>
                <w:webHidden/>
              </w:rPr>
              <w:fldChar w:fldCharType="separate"/>
            </w:r>
            <w:r w:rsidR="009B6B4A">
              <w:rPr>
                <w:noProof/>
                <w:webHidden/>
              </w:rPr>
              <w:t>32</w:t>
            </w:r>
            <w:r w:rsidR="009B6B4A">
              <w:rPr>
                <w:noProof/>
                <w:webHidden/>
              </w:rPr>
              <w:fldChar w:fldCharType="end"/>
            </w:r>
          </w:hyperlink>
        </w:p>
        <w:p w14:paraId="2C8DF574" w14:textId="206B2A4C"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61" w:history="1">
            <w:r w:rsidR="009B6B4A" w:rsidRPr="001266C8">
              <w:rPr>
                <w:rStyle w:val="Hyperlnk"/>
                <w:noProof/>
              </w:rPr>
              <w:t>6.2.1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Version</w:t>
            </w:r>
            <w:r w:rsidR="009B6B4A">
              <w:rPr>
                <w:noProof/>
                <w:webHidden/>
              </w:rPr>
              <w:tab/>
            </w:r>
            <w:r w:rsidR="009B6B4A">
              <w:rPr>
                <w:noProof/>
                <w:webHidden/>
              </w:rPr>
              <w:fldChar w:fldCharType="begin"/>
            </w:r>
            <w:r w:rsidR="009B6B4A">
              <w:rPr>
                <w:noProof/>
                <w:webHidden/>
              </w:rPr>
              <w:instrText xml:space="preserve"> PAGEREF _Toc156312861 \h </w:instrText>
            </w:r>
            <w:r w:rsidR="009B6B4A">
              <w:rPr>
                <w:noProof/>
                <w:webHidden/>
              </w:rPr>
            </w:r>
            <w:r w:rsidR="009B6B4A">
              <w:rPr>
                <w:noProof/>
                <w:webHidden/>
              </w:rPr>
              <w:fldChar w:fldCharType="separate"/>
            </w:r>
            <w:r w:rsidR="009B6B4A">
              <w:rPr>
                <w:noProof/>
                <w:webHidden/>
              </w:rPr>
              <w:t>32</w:t>
            </w:r>
            <w:r w:rsidR="009B6B4A">
              <w:rPr>
                <w:noProof/>
                <w:webHidden/>
              </w:rPr>
              <w:fldChar w:fldCharType="end"/>
            </w:r>
          </w:hyperlink>
        </w:p>
        <w:p w14:paraId="5D0E2AD8" w14:textId="35DF25D0"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62" w:history="1">
            <w:r w:rsidR="009B6B4A" w:rsidRPr="001266C8">
              <w:rPr>
                <w:rStyle w:val="Hyperlnk"/>
                <w:noProof/>
              </w:rPr>
              <w:t>6.2.2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Fältregler</w:t>
            </w:r>
            <w:r w:rsidR="009B6B4A">
              <w:rPr>
                <w:noProof/>
                <w:webHidden/>
              </w:rPr>
              <w:tab/>
            </w:r>
            <w:r w:rsidR="009B6B4A">
              <w:rPr>
                <w:noProof/>
                <w:webHidden/>
              </w:rPr>
              <w:fldChar w:fldCharType="begin"/>
            </w:r>
            <w:r w:rsidR="009B6B4A">
              <w:rPr>
                <w:noProof/>
                <w:webHidden/>
              </w:rPr>
              <w:instrText xml:space="preserve"> PAGEREF _Toc156312862 \h </w:instrText>
            </w:r>
            <w:r w:rsidR="009B6B4A">
              <w:rPr>
                <w:noProof/>
                <w:webHidden/>
              </w:rPr>
            </w:r>
            <w:r w:rsidR="009B6B4A">
              <w:rPr>
                <w:noProof/>
                <w:webHidden/>
              </w:rPr>
              <w:fldChar w:fldCharType="separate"/>
            </w:r>
            <w:r w:rsidR="009B6B4A">
              <w:rPr>
                <w:noProof/>
                <w:webHidden/>
              </w:rPr>
              <w:t>32</w:t>
            </w:r>
            <w:r w:rsidR="009B6B4A">
              <w:rPr>
                <w:noProof/>
                <w:webHidden/>
              </w:rPr>
              <w:fldChar w:fldCharType="end"/>
            </w:r>
          </w:hyperlink>
        </w:p>
        <w:p w14:paraId="038E9A28" w14:textId="1B4C56E0"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63" w:history="1">
            <w:r w:rsidR="009B6B4A" w:rsidRPr="001266C8">
              <w:rPr>
                <w:rStyle w:val="Hyperlnk"/>
                <w:noProof/>
              </w:rPr>
              <w:t>6.2.3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Övriga regler</w:t>
            </w:r>
            <w:r w:rsidR="009B6B4A">
              <w:rPr>
                <w:noProof/>
                <w:webHidden/>
              </w:rPr>
              <w:tab/>
            </w:r>
            <w:r w:rsidR="009B6B4A">
              <w:rPr>
                <w:noProof/>
                <w:webHidden/>
              </w:rPr>
              <w:fldChar w:fldCharType="begin"/>
            </w:r>
            <w:r w:rsidR="009B6B4A">
              <w:rPr>
                <w:noProof/>
                <w:webHidden/>
              </w:rPr>
              <w:instrText xml:space="preserve"> PAGEREF _Toc156312863 \h </w:instrText>
            </w:r>
            <w:r w:rsidR="009B6B4A">
              <w:rPr>
                <w:noProof/>
                <w:webHidden/>
              </w:rPr>
            </w:r>
            <w:r w:rsidR="009B6B4A">
              <w:rPr>
                <w:noProof/>
                <w:webHidden/>
              </w:rPr>
              <w:fldChar w:fldCharType="separate"/>
            </w:r>
            <w:r w:rsidR="009B6B4A">
              <w:rPr>
                <w:noProof/>
                <w:webHidden/>
              </w:rPr>
              <w:t>33</w:t>
            </w:r>
            <w:r w:rsidR="009B6B4A">
              <w:rPr>
                <w:noProof/>
                <w:webHidden/>
              </w:rPr>
              <w:fldChar w:fldCharType="end"/>
            </w:r>
          </w:hyperlink>
        </w:p>
        <w:p w14:paraId="10BCA369" w14:textId="52B4079F"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64" w:history="1">
            <w:r w:rsidR="009B6B4A" w:rsidRPr="001266C8">
              <w:rPr>
                <w:rStyle w:val="Hyperlnk"/>
                <w:noProof/>
              </w:rPr>
              <w:t>6.2.4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Exempel</w:t>
            </w:r>
            <w:r w:rsidR="009B6B4A">
              <w:rPr>
                <w:noProof/>
                <w:webHidden/>
              </w:rPr>
              <w:tab/>
            </w:r>
            <w:r w:rsidR="009B6B4A">
              <w:rPr>
                <w:noProof/>
                <w:webHidden/>
              </w:rPr>
              <w:fldChar w:fldCharType="begin"/>
            </w:r>
            <w:r w:rsidR="009B6B4A">
              <w:rPr>
                <w:noProof/>
                <w:webHidden/>
              </w:rPr>
              <w:instrText xml:space="preserve"> PAGEREF _Toc156312864 \h </w:instrText>
            </w:r>
            <w:r w:rsidR="009B6B4A">
              <w:rPr>
                <w:noProof/>
                <w:webHidden/>
              </w:rPr>
            </w:r>
            <w:r w:rsidR="009B6B4A">
              <w:rPr>
                <w:noProof/>
                <w:webHidden/>
              </w:rPr>
              <w:fldChar w:fldCharType="separate"/>
            </w:r>
            <w:r w:rsidR="009B6B4A">
              <w:rPr>
                <w:noProof/>
                <w:webHidden/>
              </w:rPr>
              <w:t>33</w:t>
            </w:r>
            <w:r w:rsidR="009B6B4A">
              <w:rPr>
                <w:noProof/>
                <w:webHidden/>
              </w:rPr>
              <w:fldChar w:fldCharType="end"/>
            </w:r>
          </w:hyperlink>
        </w:p>
        <w:p w14:paraId="2FD5B36F" w14:textId="0025C4A6"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65" w:history="1">
            <w:r w:rsidR="009B6B4A" w:rsidRPr="001266C8">
              <w:rPr>
                <w:rStyle w:val="Hyperlnk"/>
                <w:noProof/>
              </w:rPr>
              <w:t>6.3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GetAccessLogsForPatient</w:t>
            </w:r>
            <w:r w:rsidR="009B6B4A">
              <w:rPr>
                <w:noProof/>
                <w:webHidden/>
              </w:rPr>
              <w:tab/>
            </w:r>
            <w:r w:rsidR="009B6B4A">
              <w:rPr>
                <w:noProof/>
                <w:webHidden/>
              </w:rPr>
              <w:fldChar w:fldCharType="begin"/>
            </w:r>
            <w:r w:rsidR="009B6B4A">
              <w:rPr>
                <w:noProof/>
                <w:webHidden/>
              </w:rPr>
              <w:instrText xml:space="preserve"> PAGEREF _Toc156312865 \h </w:instrText>
            </w:r>
            <w:r w:rsidR="009B6B4A">
              <w:rPr>
                <w:noProof/>
                <w:webHidden/>
              </w:rPr>
            </w:r>
            <w:r w:rsidR="009B6B4A">
              <w:rPr>
                <w:noProof/>
                <w:webHidden/>
              </w:rPr>
              <w:fldChar w:fldCharType="separate"/>
            </w:r>
            <w:r w:rsidR="009B6B4A">
              <w:rPr>
                <w:noProof/>
                <w:webHidden/>
              </w:rPr>
              <w:t>35</w:t>
            </w:r>
            <w:r w:rsidR="009B6B4A">
              <w:rPr>
                <w:noProof/>
                <w:webHidden/>
              </w:rPr>
              <w:fldChar w:fldCharType="end"/>
            </w:r>
          </w:hyperlink>
        </w:p>
        <w:p w14:paraId="34517D52" w14:textId="30067C5C"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66" w:history="1">
            <w:r w:rsidR="009B6B4A" w:rsidRPr="001266C8">
              <w:rPr>
                <w:rStyle w:val="Hyperlnk"/>
                <w:noProof/>
              </w:rPr>
              <w:t>6.3.1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Version</w:t>
            </w:r>
            <w:r w:rsidR="009B6B4A">
              <w:rPr>
                <w:noProof/>
                <w:webHidden/>
              </w:rPr>
              <w:tab/>
            </w:r>
            <w:r w:rsidR="009B6B4A">
              <w:rPr>
                <w:noProof/>
                <w:webHidden/>
              </w:rPr>
              <w:fldChar w:fldCharType="begin"/>
            </w:r>
            <w:r w:rsidR="009B6B4A">
              <w:rPr>
                <w:noProof/>
                <w:webHidden/>
              </w:rPr>
              <w:instrText xml:space="preserve"> PAGEREF _Toc156312866 \h </w:instrText>
            </w:r>
            <w:r w:rsidR="009B6B4A">
              <w:rPr>
                <w:noProof/>
                <w:webHidden/>
              </w:rPr>
            </w:r>
            <w:r w:rsidR="009B6B4A">
              <w:rPr>
                <w:noProof/>
                <w:webHidden/>
              </w:rPr>
              <w:fldChar w:fldCharType="separate"/>
            </w:r>
            <w:r w:rsidR="009B6B4A">
              <w:rPr>
                <w:noProof/>
                <w:webHidden/>
              </w:rPr>
              <w:t>35</w:t>
            </w:r>
            <w:r w:rsidR="009B6B4A">
              <w:rPr>
                <w:noProof/>
                <w:webHidden/>
              </w:rPr>
              <w:fldChar w:fldCharType="end"/>
            </w:r>
          </w:hyperlink>
        </w:p>
        <w:p w14:paraId="35417E05" w14:textId="19BB12BD"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67" w:history="1">
            <w:r w:rsidR="009B6B4A" w:rsidRPr="001266C8">
              <w:rPr>
                <w:rStyle w:val="Hyperlnk"/>
                <w:noProof/>
              </w:rPr>
              <w:t>6.3.2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Fältregler</w:t>
            </w:r>
            <w:r w:rsidR="009B6B4A">
              <w:rPr>
                <w:noProof/>
                <w:webHidden/>
              </w:rPr>
              <w:tab/>
            </w:r>
            <w:r w:rsidR="009B6B4A">
              <w:rPr>
                <w:noProof/>
                <w:webHidden/>
              </w:rPr>
              <w:fldChar w:fldCharType="begin"/>
            </w:r>
            <w:r w:rsidR="009B6B4A">
              <w:rPr>
                <w:noProof/>
                <w:webHidden/>
              </w:rPr>
              <w:instrText xml:space="preserve"> PAGEREF _Toc156312867 \h </w:instrText>
            </w:r>
            <w:r w:rsidR="009B6B4A">
              <w:rPr>
                <w:noProof/>
                <w:webHidden/>
              </w:rPr>
            </w:r>
            <w:r w:rsidR="009B6B4A">
              <w:rPr>
                <w:noProof/>
                <w:webHidden/>
              </w:rPr>
              <w:fldChar w:fldCharType="separate"/>
            </w:r>
            <w:r w:rsidR="009B6B4A">
              <w:rPr>
                <w:noProof/>
                <w:webHidden/>
              </w:rPr>
              <w:t>35</w:t>
            </w:r>
            <w:r w:rsidR="009B6B4A">
              <w:rPr>
                <w:noProof/>
                <w:webHidden/>
              </w:rPr>
              <w:fldChar w:fldCharType="end"/>
            </w:r>
          </w:hyperlink>
        </w:p>
        <w:p w14:paraId="2C8C4761" w14:textId="0C900AA6"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68" w:history="1">
            <w:r w:rsidR="009B6B4A" w:rsidRPr="001266C8">
              <w:rPr>
                <w:rStyle w:val="Hyperlnk"/>
                <w:noProof/>
              </w:rPr>
              <w:t>6.3.3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Övriga regler</w:t>
            </w:r>
            <w:r w:rsidR="009B6B4A">
              <w:rPr>
                <w:noProof/>
                <w:webHidden/>
              </w:rPr>
              <w:tab/>
            </w:r>
            <w:r w:rsidR="009B6B4A">
              <w:rPr>
                <w:noProof/>
                <w:webHidden/>
              </w:rPr>
              <w:fldChar w:fldCharType="begin"/>
            </w:r>
            <w:r w:rsidR="009B6B4A">
              <w:rPr>
                <w:noProof/>
                <w:webHidden/>
              </w:rPr>
              <w:instrText xml:space="preserve"> PAGEREF _Toc156312868 \h </w:instrText>
            </w:r>
            <w:r w:rsidR="009B6B4A">
              <w:rPr>
                <w:noProof/>
                <w:webHidden/>
              </w:rPr>
            </w:r>
            <w:r w:rsidR="009B6B4A">
              <w:rPr>
                <w:noProof/>
                <w:webHidden/>
              </w:rPr>
              <w:fldChar w:fldCharType="separate"/>
            </w:r>
            <w:r w:rsidR="009B6B4A">
              <w:rPr>
                <w:noProof/>
                <w:webHidden/>
              </w:rPr>
              <w:t>36</w:t>
            </w:r>
            <w:r w:rsidR="009B6B4A">
              <w:rPr>
                <w:noProof/>
                <w:webHidden/>
              </w:rPr>
              <w:fldChar w:fldCharType="end"/>
            </w:r>
          </w:hyperlink>
        </w:p>
        <w:p w14:paraId="1C9B2B9B" w14:textId="77CE2A42"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69" w:history="1">
            <w:r w:rsidR="009B6B4A" w:rsidRPr="001266C8">
              <w:rPr>
                <w:rStyle w:val="Hyperlnk"/>
                <w:noProof/>
              </w:rPr>
              <w:t>6.3.4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Exempel</w:t>
            </w:r>
            <w:r w:rsidR="009B6B4A">
              <w:rPr>
                <w:noProof/>
                <w:webHidden/>
              </w:rPr>
              <w:tab/>
            </w:r>
            <w:r w:rsidR="009B6B4A">
              <w:rPr>
                <w:noProof/>
                <w:webHidden/>
              </w:rPr>
              <w:fldChar w:fldCharType="begin"/>
            </w:r>
            <w:r w:rsidR="009B6B4A">
              <w:rPr>
                <w:noProof/>
                <w:webHidden/>
              </w:rPr>
              <w:instrText xml:space="preserve"> PAGEREF _Toc156312869 \h </w:instrText>
            </w:r>
            <w:r w:rsidR="009B6B4A">
              <w:rPr>
                <w:noProof/>
                <w:webHidden/>
              </w:rPr>
            </w:r>
            <w:r w:rsidR="009B6B4A">
              <w:rPr>
                <w:noProof/>
                <w:webHidden/>
              </w:rPr>
              <w:fldChar w:fldCharType="separate"/>
            </w:r>
            <w:r w:rsidR="009B6B4A">
              <w:rPr>
                <w:noProof/>
                <w:webHidden/>
              </w:rPr>
              <w:t>36</w:t>
            </w:r>
            <w:r w:rsidR="009B6B4A">
              <w:rPr>
                <w:noProof/>
                <w:webHidden/>
              </w:rPr>
              <w:fldChar w:fldCharType="end"/>
            </w:r>
          </w:hyperlink>
        </w:p>
        <w:p w14:paraId="07E4AB35" w14:textId="6A3DB09D"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70" w:history="1">
            <w:r w:rsidR="009B6B4A" w:rsidRPr="001266C8">
              <w:rPr>
                <w:rStyle w:val="Hyperlnk"/>
                <w:noProof/>
              </w:rPr>
              <w:t>6.4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GetInfoLogs</w:t>
            </w:r>
            <w:r w:rsidR="009B6B4A">
              <w:rPr>
                <w:noProof/>
                <w:webHidden/>
              </w:rPr>
              <w:tab/>
            </w:r>
            <w:r w:rsidR="009B6B4A">
              <w:rPr>
                <w:noProof/>
                <w:webHidden/>
              </w:rPr>
              <w:fldChar w:fldCharType="begin"/>
            </w:r>
            <w:r w:rsidR="009B6B4A">
              <w:rPr>
                <w:noProof/>
                <w:webHidden/>
              </w:rPr>
              <w:instrText xml:space="preserve"> PAGEREF _Toc156312870 \h </w:instrText>
            </w:r>
            <w:r w:rsidR="009B6B4A">
              <w:rPr>
                <w:noProof/>
                <w:webHidden/>
              </w:rPr>
            </w:r>
            <w:r w:rsidR="009B6B4A">
              <w:rPr>
                <w:noProof/>
                <w:webHidden/>
              </w:rPr>
              <w:fldChar w:fldCharType="separate"/>
            </w:r>
            <w:r w:rsidR="009B6B4A">
              <w:rPr>
                <w:noProof/>
                <w:webHidden/>
              </w:rPr>
              <w:t>37</w:t>
            </w:r>
            <w:r w:rsidR="009B6B4A">
              <w:rPr>
                <w:noProof/>
                <w:webHidden/>
              </w:rPr>
              <w:fldChar w:fldCharType="end"/>
            </w:r>
          </w:hyperlink>
        </w:p>
        <w:p w14:paraId="6A88D82F" w14:textId="1D900644"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71" w:history="1">
            <w:r w:rsidR="009B6B4A" w:rsidRPr="001266C8">
              <w:rPr>
                <w:rStyle w:val="Hyperlnk"/>
                <w:noProof/>
              </w:rPr>
              <w:t>6.4.1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Version</w:t>
            </w:r>
            <w:r w:rsidR="009B6B4A">
              <w:rPr>
                <w:noProof/>
                <w:webHidden/>
              </w:rPr>
              <w:tab/>
            </w:r>
            <w:r w:rsidR="009B6B4A">
              <w:rPr>
                <w:noProof/>
                <w:webHidden/>
              </w:rPr>
              <w:fldChar w:fldCharType="begin"/>
            </w:r>
            <w:r w:rsidR="009B6B4A">
              <w:rPr>
                <w:noProof/>
                <w:webHidden/>
              </w:rPr>
              <w:instrText xml:space="preserve"> PAGEREF _Toc156312871 \h </w:instrText>
            </w:r>
            <w:r w:rsidR="009B6B4A">
              <w:rPr>
                <w:noProof/>
                <w:webHidden/>
              </w:rPr>
            </w:r>
            <w:r w:rsidR="009B6B4A">
              <w:rPr>
                <w:noProof/>
                <w:webHidden/>
              </w:rPr>
              <w:fldChar w:fldCharType="separate"/>
            </w:r>
            <w:r w:rsidR="009B6B4A">
              <w:rPr>
                <w:noProof/>
                <w:webHidden/>
              </w:rPr>
              <w:t>37</w:t>
            </w:r>
            <w:r w:rsidR="009B6B4A">
              <w:rPr>
                <w:noProof/>
                <w:webHidden/>
              </w:rPr>
              <w:fldChar w:fldCharType="end"/>
            </w:r>
          </w:hyperlink>
        </w:p>
        <w:p w14:paraId="1EDA6B4D" w14:textId="69105372"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72" w:history="1">
            <w:r w:rsidR="009B6B4A" w:rsidRPr="001266C8">
              <w:rPr>
                <w:rStyle w:val="Hyperlnk"/>
                <w:noProof/>
              </w:rPr>
              <w:t>6.4.2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Fältregler</w:t>
            </w:r>
            <w:r w:rsidR="009B6B4A">
              <w:rPr>
                <w:noProof/>
                <w:webHidden/>
              </w:rPr>
              <w:tab/>
            </w:r>
            <w:r w:rsidR="009B6B4A">
              <w:rPr>
                <w:noProof/>
                <w:webHidden/>
              </w:rPr>
              <w:fldChar w:fldCharType="begin"/>
            </w:r>
            <w:r w:rsidR="009B6B4A">
              <w:rPr>
                <w:noProof/>
                <w:webHidden/>
              </w:rPr>
              <w:instrText xml:space="preserve"> PAGEREF _Toc156312872 \h </w:instrText>
            </w:r>
            <w:r w:rsidR="009B6B4A">
              <w:rPr>
                <w:noProof/>
                <w:webHidden/>
              </w:rPr>
            </w:r>
            <w:r w:rsidR="009B6B4A">
              <w:rPr>
                <w:noProof/>
                <w:webHidden/>
              </w:rPr>
              <w:fldChar w:fldCharType="separate"/>
            </w:r>
            <w:r w:rsidR="009B6B4A">
              <w:rPr>
                <w:noProof/>
                <w:webHidden/>
              </w:rPr>
              <w:t>37</w:t>
            </w:r>
            <w:r w:rsidR="009B6B4A">
              <w:rPr>
                <w:noProof/>
                <w:webHidden/>
              </w:rPr>
              <w:fldChar w:fldCharType="end"/>
            </w:r>
          </w:hyperlink>
        </w:p>
        <w:p w14:paraId="3C5335DA" w14:textId="0FE39A23"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73" w:history="1">
            <w:r w:rsidR="009B6B4A" w:rsidRPr="001266C8">
              <w:rPr>
                <w:rStyle w:val="Hyperlnk"/>
                <w:noProof/>
              </w:rPr>
              <w:t>6.4.3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Övriga regler</w:t>
            </w:r>
            <w:r w:rsidR="009B6B4A">
              <w:rPr>
                <w:noProof/>
                <w:webHidden/>
              </w:rPr>
              <w:tab/>
            </w:r>
            <w:r w:rsidR="009B6B4A">
              <w:rPr>
                <w:noProof/>
                <w:webHidden/>
              </w:rPr>
              <w:fldChar w:fldCharType="begin"/>
            </w:r>
            <w:r w:rsidR="009B6B4A">
              <w:rPr>
                <w:noProof/>
                <w:webHidden/>
              </w:rPr>
              <w:instrText xml:space="preserve"> PAGEREF _Toc156312873 \h </w:instrText>
            </w:r>
            <w:r w:rsidR="009B6B4A">
              <w:rPr>
                <w:noProof/>
                <w:webHidden/>
              </w:rPr>
            </w:r>
            <w:r w:rsidR="009B6B4A">
              <w:rPr>
                <w:noProof/>
                <w:webHidden/>
              </w:rPr>
              <w:fldChar w:fldCharType="separate"/>
            </w:r>
            <w:r w:rsidR="009B6B4A">
              <w:rPr>
                <w:noProof/>
                <w:webHidden/>
              </w:rPr>
              <w:t>38</w:t>
            </w:r>
            <w:r w:rsidR="009B6B4A">
              <w:rPr>
                <w:noProof/>
                <w:webHidden/>
              </w:rPr>
              <w:fldChar w:fldCharType="end"/>
            </w:r>
          </w:hyperlink>
        </w:p>
        <w:p w14:paraId="5F45AD9B" w14:textId="73E1F367"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74" w:history="1">
            <w:r w:rsidR="009B6B4A" w:rsidRPr="001266C8">
              <w:rPr>
                <w:rStyle w:val="Hyperlnk"/>
                <w:noProof/>
              </w:rPr>
              <w:t>6.4.4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Exempel</w:t>
            </w:r>
            <w:r w:rsidR="009B6B4A">
              <w:rPr>
                <w:noProof/>
                <w:webHidden/>
              </w:rPr>
              <w:tab/>
            </w:r>
            <w:r w:rsidR="009B6B4A">
              <w:rPr>
                <w:noProof/>
                <w:webHidden/>
              </w:rPr>
              <w:fldChar w:fldCharType="begin"/>
            </w:r>
            <w:r w:rsidR="009B6B4A">
              <w:rPr>
                <w:noProof/>
                <w:webHidden/>
              </w:rPr>
              <w:instrText xml:space="preserve"> PAGEREF _Toc156312874 \h </w:instrText>
            </w:r>
            <w:r w:rsidR="009B6B4A">
              <w:rPr>
                <w:noProof/>
                <w:webHidden/>
              </w:rPr>
            </w:r>
            <w:r w:rsidR="009B6B4A">
              <w:rPr>
                <w:noProof/>
                <w:webHidden/>
              </w:rPr>
              <w:fldChar w:fldCharType="separate"/>
            </w:r>
            <w:r w:rsidR="009B6B4A">
              <w:rPr>
                <w:noProof/>
                <w:webHidden/>
              </w:rPr>
              <w:t>38</w:t>
            </w:r>
            <w:r w:rsidR="009B6B4A">
              <w:rPr>
                <w:noProof/>
                <w:webHidden/>
              </w:rPr>
              <w:fldChar w:fldCharType="end"/>
            </w:r>
          </w:hyperlink>
        </w:p>
        <w:p w14:paraId="0F22031B" w14:textId="2E8C08C3"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75" w:history="1">
            <w:r w:rsidR="009B6B4A" w:rsidRPr="001266C8">
              <w:rPr>
                <w:rStyle w:val="Hyperlnk"/>
                <w:noProof/>
                <w:highlight w:val="yellow"/>
              </w:rPr>
              <w:t>6.5</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rPr>
              <w:t>GetLogsByOrder</w:t>
            </w:r>
            <w:r w:rsidR="009B6B4A">
              <w:rPr>
                <w:noProof/>
                <w:webHidden/>
              </w:rPr>
              <w:tab/>
            </w:r>
            <w:r w:rsidR="009B6B4A">
              <w:rPr>
                <w:noProof/>
                <w:webHidden/>
              </w:rPr>
              <w:fldChar w:fldCharType="begin"/>
            </w:r>
            <w:r w:rsidR="009B6B4A">
              <w:rPr>
                <w:noProof/>
                <w:webHidden/>
              </w:rPr>
              <w:instrText xml:space="preserve"> PAGEREF _Toc156312875 \h </w:instrText>
            </w:r>
            <w:r w:rsidR="009B6B4A">
              <w:rPr>
                <w:noProof/>
                <w:webHidden/>
              </w:rPr>
            </w:r>
            <w:r w:rsidR="009B6B4A">
              <w:rPr>
                <w:noProof/>
                <w:webHidden/>
              </w:rPr>
              <w:fldChar w:fldCharType="separate"/>
            </w:r>
            <w:r w:rsidR="009B6B4A">
              <w:rPr>
                <w:noProof/>
                <w:webHidden/>
              </w:rPr>
              <w:t>40</w:t>
            </w:r>
            <w:r w:rsidR="009B6B4A">
              <w:rPr>
                <w:noProof/>
                <w:webHidden/>
              </w:rPr>
              <w:fldChar w:fldCharType="end"/>
            </w:r>
          </w:hyperlink>
        </w:p>
        <w:p w14:paraId="26DDD696" w14:textId="339B7F65"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76" w:history="1">
            <w:r w:rsidR="009B6B4A" w:rsidRPr="001266C8">
              <w:rPr>
                <w:rStyle w:val="Hyperlnk"/>
                <w:noProof/>
                <w:highlight w:val="yellow"/>
              </w:rPr>
              <w:t>6.5.1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rPr>
              <w:t>Version</w:t>
            </w:r>
            <w:r w:rsidR="009B6B4A">
              <w:rPr>
                <w:noProof/>
                <w:webHidden/>
              </w:rPr>
              <w:tab/>
            </w:r>
            <w:r w:rsidR="009B6B4A">
              <w:rPr>
                <w:noProof/>
                <w:webHidden/>
              </w:rPr>
              <w:fldChar w:fldCharType="begin"/>
            </w:r>
            <w:r w:rsidR="009B6B4A">
              <w:rPr>
                <w:noProof/>
                <w:webHidden/>
              </w:rPr>
              <w:instrText xml:space="preserve"> PAGEREF _Toc156312876 \h </w:instrText>
            </w:r>
            <w:r w:rsidR="009B6B4A">
              <w:rPr>
                <w:noProof/>
                <w:webHidden/>
              </w:rPr>
            </w:r>
            <w:r w:rsidR="009B6B4A">
              <w:rPr>
                <w:noProof/>
                <w:webHidden/>
              </w:rPr>
              <w:fldChar w:fldCharType="separate"/>
            </w:r>
            <w:r w:rsidR="009B6B4A">
              <w:rPr>
                <w:noProof/>
                <w:webHidden/>
              </w:rPr>
              <w:t>40</w:t>
            </w:r>
            <w:r w:rsidR="009B6B4A">
              <w:rPr>
                <w:noProof/>
                <w:webHidden/>
              </w:rPr>
              <w:fldChar w:fldCharType="end"/>
            </w:r>
          </w:hyperlink>
        </w:p>
        <w:p w14:paraId="277DFFAD" w14:textId="7DE5B337"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77" w:history="1">
            <w:r w:rsidR="009B6B4A" w:rsidRPr="001266C8">
              <w:rPr>
                <w:rStyle w:val="Hyperlnk"/>
                <w:noProof/>
                <w:highlight w:val="yellow"/>
              </w:rPr>
              <w:t>6.5.2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rPr>
              <w:t>Fältregler</w:t>
            </w:r>
            <w:r w:rsidR="009B6B4A">
              <w:rPr>
                <w:noProof/>
                <w:webHidden/>
              </w:rPr>
              <w:tab/>
            </w:r>
            <w:r w:rsidR="009B6B4A">
              <w:rPr>
                <w:noProof/>
                <w:webHidden/>
              </w:rPr>
              <w:fldChar w:fldCharType="begin"/>
            </w:r>
            <w:r w:rsidR="009B6B4A">
              <w:rPr>
                <w:noProof/>
                <w:webHidden/>
              </w:rPr>
              <w:instrText xml:space="preserve"> PAGEREF _Toc156312877 \h </w:instrText>
            </w:r>
            <w:r w:rsidR="009B6B4A">
              <w:rPr>
                <w:noProof/>
                <w:webHidden/>
              </w:rPr>
            </w:r>
            <w:r w:rsidR="009B6B4A">
              <w:rPr>
                <w:noProof/>
                <w:webHidden/>
              </w:rPr>
              <w:fldChar w:fldCharType="separate"/>
            </w:r>
            <w:r w:rsidR="009B6B4A">
              <w:rPr>
                <w:noProof/>
                <w:webHidden/>
              </w:rPr>
              <w:t>40</w:t>
            </w:r>
            <w:r w:rsidR="009B6B4A">
              <w:rPr>
                <w:noProof/>
                <w:webHidden/>
              </w:rPr>
              <w:fldChar w:fldCharType="end"/>
            </w:r>
          </w:hyperlink>
        </w:p>
        <w:p w14:paraId="27C658C1" w14:textId="2A95130D"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78" w:history="1">
            <w:r w:rsidR="009B6B4A" w:rsidRPr="001266C8">
              <w:rPr>
                <w:rStyle w:val="Hyperlnk"/>
                <w:noProof/>
                <w:highlight w:val="yellow"/>
              </w:rPr>
              <w:t>6.5.3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rPr>
              <w:t>Övriga regler</w:t>
            </w:r>
            <w:r w:rsidR="009B6B4A">
              <w:rPr>
                <w:noProof/>
                <w:webHidden/>
              </w:rPr>
              <w:tab/>
            </w:r>
            <w:r w:rsidR="009B6B4A">
              <w:rPr>
                <w:noProof/>
                <w:webHidden/>
              </w:rPr>
              <w:fldChar w:fldCharType="begin"/>
            </w:r>
            <w:r w:rsidR="009B6B4A">
              <w:rPr>
                <w:noProof/>
                <w:webHidden/>
              </w:rPr>
              <w:instrText xml:space="preserve"> PAGEREF _Toc156312878 \h </w:instrText>
            </w:r>
            <w:r w:rsidR="009B6B4A">
              <w:rPr>
                <w:noProof/>
                <w:webHidden/>
              </w:rPr>
            </w:r>
            <w:r w:rsidR="009B6B4A">
              <w:rPr>
                <w:noProof/>
                <w:webHidden/>
              </w:rPr>
              <w:fldChar w:fldCharType="separate"/>
            </w:r>
            <w:r w:rsidR="009B6B4A">
              <w:rPr>
                <w:noProof/>
                <w:webHidden/>
              </w:rPr>
              <w:t>41</w:t>
            </w:r>
            <w:r w:rsidR="009B6B4A">
              <w:rPr>
                <w:noProof/>
                <w:webHidden/>
              </w:rPr>
              <w:fldChar w:fldCharType="end"/>
            </w:r>
          </w:hyperlink>
        </w:p>
        <w:p w14:paraId="7F47B3D5" w14:textId="5C4781B9"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79" w:history="1">
            <w:r w:rsidR="009B6B4A" w:rsidRPr="001266C8">
              <w:rPr>
                <w:rStyle w:val="Hyperlnk"/>
                <w:noProof/>
                <w:highlight w:val="yellow"/>
              </w:rPr>
              <w:t>6.5.4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rPr>
              <w:t>Exempel</w:t>
            </w:r>
            <w:r w:rsidR="009B6B4A">
              <w:rPr>
                <w:noProof/>
                <w:webHidden/>
              </w:rPr>
              <w:tab/>
            </w:r>
            <w:r w:rsidR="009B6B4A">
              <w:rPr>
                <w:noProof/>
                <w:webHidden/>
              </w:rPr>
              <w:fldChar w:fldCharType="begin"/>
            </w:r>
            <w:r w:rsidR="009B6B4A">
              <w:rPr>
                <w:noProof/>
                <w:webHidden/>
              </w:rPr>
              <w:instrText xml:space="preserve"> PAGEREF _Toc156312879 \h </w:instrText>
            </w:r>
            <w:r w:rsidR="009B6B4A">
              <w:rPr>
                <w:noProof/>
                <w:webHidden/>
              </w:rPr>
            </w:r>
            <w:r w:rsidR="009B6B4A">
              <w:rPr>
                <w:noProof/>
                <w:webHidden/>
              </w:rPr>
              <w:fldChar w:fldCharType="separate"/>
            </w:r>
            <w:r w:rsidR="009B6B4A">
              <w:rPr>
                <w:noProof/>
                <w:webHidden/>
              </w:rPr>
              <w:t>41</w:t>
            </w:r>
            <w:r w:rsidR="009B6B4A">
              <w:rPr>
                <w:noProof/>
                <w:webHidden/>
              </w:rPr>
              <w:fldChar w:fldCharType="end"/>
            </w:r>
          </w:hyperlink>
        </w:p>
        <w:p w14:paraId="7CCAFCC5" w14:textId="3F49E93D"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80" w:history="1">
            <w:r w:rsidR="009B6B4A" w:rsidRPr="001266C8">
              <w:rPr>
                <w:rStyle w:val="Hyperlnk"/>
                <w:noProof/>
                <w:highlight w:val="yellow"/>
              </w:rPr>
              <w:t>6.6</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rPr>
              <w:t>GetFilesForOrderId</w:t>
            </w:r>
            <w:r w:rsidR="009B6B4A">
              <w:rPr>
                <w:noProof/>
                <w:webHidden/>
              </w:rPr>
              <w:tab/>
            </w:r>
            <w:r w:rsidR="009B6B4A">
              <w:rPr>
                <w:noProof/>
                <w:webHidden/>
              </w:rPr>
              <w:fldChar w:fldCharType="begin"/>
            </w:r>
            <w:r w:rsidR="009B6B4A">
              <w:rPr>
                <w:noProof/>
                <w:webHidden/>
              </w:rPr>
              <w:instrText xml:space="preserve"> PAGEREF _Toc156312880 \h </w:instrText>
            </w:r>
            <w:r w:rsidR="009B6B4A">
              <w:rPr>
                <w:noProof/>
                <w:webHidden/>
              </w:rPr>
            </w:r>
            <w:r w:rsidR="009B6B4A">
              <w:rPr>
                <w:noProof/>
                <w:webHidden/>
              </w:rPr>
              <w:fldChar w:fldCharType="separate"/>
            </w:r>
            <w:r w:rsidR="009B6B4A">
              <w:rPr>
                <w:noProof/>
                <w:webHidden/>
              </w:rPr>
              <w:t>42</w:t>
            </w:r>
            <w:r w:rsidR="009B6B4A">
              <w:rPr>
                <w:noProof/>
                <w:webHidden/>
              </w:rPr>
              <w:fldChar w:fldCharType="end"/>
            </w:r>
          </w:hyperlink>
        </w:p>
        <w:p w14:paraId="124FFE4A" w14:textId="7973AF68"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81" w:history="1">
            <w:r w:rsidR="009B6B4A" w:rsidRPr="001266C8">
              <w:rPr>
                <w:rStyle w:val="Hyperlnk"/>
                <w:noProof/>
                <w:highlight w:val="yellow"/>
              </w:rPr>
              <w:t>6.6.1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rPr>
              <w:t>Version</w:t>
            </w:r>
            <w:r w:rsidR="009B6B4A">
              <w:rPr>
                <w:noProof/>
                <w:webHidden/>
              </w:rPr>
              <w:tab/>
            </w:r>
            <w:r w:rsidR="009B6B4A">
              <w:rPr>
                <w:noProof/>
                <w:webHidden/>
              </w:rPr>
              <w:fldChar w:fldCharType="begin"/>
            </w:r>
            <w:r w:rsidR="009B6B4A">
              <w:rPr>
                <w:noProof/>
                <w:webHidden/>
              </w:rPr>
              <w:instrText xml:space="preserve"> PAGEREF _Toc156312881 \h </w:instrText>
            </w:r>
            <w:r w:rsidR="009B6B4A">
              <w:rPr>
                <w:noProof/>
                <w:webHidden/>
              </w:rPr>
            </w:r>
            <w:r w:rsidR="009B6B4A">
              <w:rPr>
                <w:noProof/>
                <w:webHidden/>
              </w:rPr>
              <w:fldChar w:fldCharType="separate"/>
            </w:r>
            <w:r w:rsidR="009B6B4A">
              <w:rPr>
                <w:noProof/>
                <w:webHidden/>
              </w:rPr>
              <w:t>42</w:t>
            </w:r>
            <w:r w:rsidR="009B6B4A">
              <w:rPr>
                <w:noProof/>
                <w:webHidden/>
              </w:rPr>
              <w:fldChar w:fldCharType="end"/>
            </w:r>
          </w:hyperlink>
        </w:p>
        <w:p w14:paraId="21DB25F1" w14:textId="41576715"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82" w:history="1">
            <w:r w:rsidR="009B6B4A" w:rsidRPr="001266C8">
              <w:rPr>
                <w:rStyle w:val="Hyperlnk"/>
                <w:noProof/>
                <w:highlight w:val="yellow"/>
              </w:rPr>
              <w:t>6.6.2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rPr>
              <w:t>Fältregler</w:t>
            </w:r>
            <w:r w:rsidR="009B6B4A">
              <w:rPr>
                <w:noProof/>
                <w:webHidden/>
              </w:rPr>
              <w:tab/>
            </w:r>
            <w:r w:rsidR="009B6B4A">
              <w:rPr>
                <w:noProof/>
                <w:webHidden/>
              </w:rPr>
              <w:fldChar w:fldCharType="begin"/>
            </w:r>
            <w:r w:rsidR="009B6B4A">
              <w:rPr>
                <w:noProof/>
                <w:webHidden/>
              </w:rPr>
              <w:instrText xml:space="preserve"> PAGEREF _Toc156312882 \h </w:instrText>
            </w:r>
            <w:r w:rsidR="009B6B4A">
              <w:rPr>
                <w:noProof/>
                <w:webHidden/>
              </w:rPr>
            </w:r>
            <w:r w:rsidR="009B6B4A">
              <w:rPr>
                <w:noProof/>
                <w:webHidden/>
              </w:rPr>
              <w:fldChar w:fldCharType="separate"/>
            </w:r>
            <w:r w:rsidR="009B6B4A">
              <w:rPr>
                <w:noProof/>
                <w:webHidden/>
              </w:rPr>
              <w:t>42</w:t>
            </w:r>
            <w:r w:rsidR="009B6B4A">
              <w:rPr>
                <w:noProof/>
                <w:webHidden/>
              </w:rPr>
              <w:fldChar w:fldCharType="end"/>
            </w:r>
          </w:hyperlink>
        </w:p>
        <w:p w14:paraId="6F4B45D8" w14:textId="463E4B1D"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83" w:history="1">
            <w:r w:rsidR="009B6B4A" w:rsidRPr="001266C8">
              <w:rPr>
                <w:rStyle w:val="Hyperlnk"/>
                <w:noProof/>
                <w:highlight w:val="yellow"/>
              </w:rPr>
              <w:t>6.6.3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rPr>
              <w:t>Övriga regler</w:t>
            </w:r>
            <w:r w:rsidR="009B6B4A">
              <w:rPr>
                <w:noProof/>
                <w:webHidden/>
              </w:rPr>
              <w:tab/>
            </w:r>
            <w:r w:rsidR="009B6B4A">
              <w:rPr>
                <w:noProof/>
                <w:webHidden/>
              </w:rPr>
              <w:fldChar w:fldCharType="begin"/>
            </w:r>
            <w:r w:rsidR="009B6B4A">
              <w:rPr>
                <w:noProof/>
                <w:webHidden/>
              </w:rPr>
              <w:instrText xml:space="preserve"> PAGEREF _Toc156312883 \h </w:instrText>
            </w:r>
            <w:r w:rsidR="009B6B4A">
              <w:rPr>
                <w:noProof/>
                <w:webHidden/>
              </w:rPr>
            </w:r>
            <w:r w:rsidR="009B6B4A">
              <w:rPr>
                <w:noProof/>
                <w:webHidden/>
              </w:rPr>
              <w:fldChar w:fldCharType="separate"/>
            </w:r>
            <w:r w:rsidR="009B6B4A">
              <w:rPr>
                <w:noProof/>
                <w:webHidden/>
              </w:rPr>
              <w:t>42</w:t>
            </w:r>
            <w:r w:rsidR="009B6B4A">
              <w:rPr>
                <w:noProof/>
                <w:webHidden/>
              </w:rPr>
              <w:fldChar w:fldCharType="end"/>
            </w:r>
          </w:hyperlink>
        </w:p>
        <w:p w14:paraId="35C3719F" w14:textId="4DC4DC41"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84" w:history="1">
            <w:r w:rsidR="009B6B4A" w:rsidRPr="001266C8">
              <w:rPr>
                <w:rStyle w:val="Hyperlnk"/>
                <w:noProof/>
                <w:highlight w:val="yellow"/>
              </w:rPr>
              <w:t>6.6.4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rPr>
              <w:t>Annan information om kontraktet</w:t>
            </w:r>
            <w:r w:rsidR="009B6B4A">
              <w:rPr>
                <w:noProof/>
                <w:webHidden/>
              </w:rPr>
              <w:tab/>
            </w:r>
            <w:r w:rsidR="009B6B4A">
              <w:rPr>
                <w:noProof/>
                <w:webHidden/>
              </w:rPr>
              <w:fldChar w:fldCharType="begin"/>
            </w:r>
            <w:r w:rsidR="009B6B4A">
              <w:rPr>
                <w:noProof/>
                <w:webHidden/>
              </w:rPr>
              <w:instrText xml:space="preserve"> PAGEREF _Toc156312884 \h </w:instrText>
            </w:r>
            <w:r w:rsidR="009B6B4A">
              <w:rPr>
                <w:noProof/>
                <w:webHidden/>
              </w:rPr>
            </w:r>
            <w:r w:rsidR="009B6B4A">
              <w:rPr>
                <w:noProof/>
                <w:webHidden/>
              </w:rPr>
              <w:fldChar w:fldCharType="separate"/>
            </w:r>
            <w:r w:rsidR="009B6B4A">
              <w:rPr>
                <w:noProof/>
                <w:webHidden/>
              </w:rPr>
              <w:t>43</w:t>
            </w:r>
            <w:r w:rsidR="009B6B4A">
              <w:rPr>
                <w:noProof/>
                <w:webHidden/>
              </w:rPr>
              <w:fldChar w:fldCharType="end"/>
            </w:r>
          </w:hyperlink>
        </w:p>
        <w:p w14:paraId="25EAA7DF" w14:textId="673D98EA" w:rsidR="009B6B4A" w:rsidRDefault="00000000">
          <w:pPr>
            <w:pStyle w:val="Innehll1"/>
            <w:tabs>
              <w:tab w:val="left" w:pos="400"/>
              <w:tab w:val="right" w:leader="dot" w:pos="10456"/>
            </w:tabs>
            <w:rPr>
              <w:rFonts w:asciiTheme="minorHAnsi" w:eastAsiaTheme="minorEastAsia" w:hAnsiTheme="minorHAnsi" w:cstheme="minorBidi"/>
              <w:noProof/>
              <w:kern w:val="2"/>
              <w:sz w:val="22"/>
              <w:lang w:eastAsia="sv-SE"/>
              <w14:ligatures w14:val="standardContextual"/>
            </w:rPr>
          </w:pPr>
          <w:hyperlink w:anchor="_Toc156312885" w:history="1">
            <w:r w:rsidR="009B6B4A" w:rsidRPr="001266C8">
              <w:rPr>
                <w:rStyle w:val="Hyperlnk"/>
                <w:noProof/>
                <w:lang w:val="en-US"/>
              </w:rPr>
              <w:t>7</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Datatyper</w:t>
            </w:r>
            <w:r w:rsidR="009B6B4A">
              <w:rPr>
                <w:noProof/>
                <w:webHidden/>
              </w:rPr>
              <w:tab/>
            </w:r>
            <w:r w:rsidR="009B6B4A">
              <w:rPr>
                <w:noProof/>
                <w:webHidden/>
              </w:rPr>
              <w:fldChar w:fldCharType="begin"/>
            </w:r>
            <w:r w:rsidR="009B6B4A">
              <w:rPr>
                <w:noProof/>
                <w:webHidden/>
              </w:rPr>
              <w:instrText xml:space="preserve"> PAGEREF _Toc156312885 \h </w:instrText>
            </w:r>
            <w:r w:rsidR="009B6B4A">
              <w:rPr>
                <w:noProof/>
                <w:webHidden/>
              </w:rPr>
            </w:r>
            <w:r w:rsidR="009B6B4A">
              <w:rPr>
                <w:noProof/>
                <w:webHidden/>
              </w:rPr>
              <w:fldChar w:fldCharType="separate"/>
            </w:r>
            <w:r w:rsidR="009B6B4A">
              <w:rPr>
                <w:noProof/>
                <w:webHidden/>
              </w:rPr>
              <w:t>44</w:t>
            </w:r>
            <w:r w:rsidR="009B6B4A">
              <w:rPr>
                <w:noProof/>
                <w:webHidden/>
              </w:rPr>
              <w:fldChar w:fldCharType="end"/>
            </w:r>
          </w:hyperlink>
        </w:p>
        <w:p w14:paraId="3636D7F3" w14:textId="215B6AFC" w:rsidR="009B6B4A" w:rsidRDefault="00000000">
          <w:pPr>
            <w:pStyle w:val="Innehll2"/>
            <w:tabs>
              <w:tab w:val="left" w:pos="720"/>
              <w:tab w:val="right" w:leader="dot" w:pos="10456"/>
            </w:tabs>
            <w:rPr>
              <w:rFonts w:asciiTheme="minorHAnsi" w:eastAsiaTheme="minorEastAsia" w:hAnsiTheme="minorHAnsi" w:cstheme="minorBidi"/>
              <w:noProof/>
              <w:kern w:val="2"/>
              <w:sz w:val="22"/>
              <w:lang w:eastAsia="sv-SE"/>
              <w14:ligatures w14:val="standardContextual"/>
            </w:rPr>
          </w:pPr>
          <w:hyperlink w:anchor="_Toc156312886" w:history="1">
            <w:r w:rsidR="009B6B4A" w:rsidRPr="001266C8">
              <w:rPr>
                <w:rStyle w:val="Hyperlnk"/>
                <w:noProof/>
              </w:rPr>
              <w:t>7.1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rPr>
              <w:t>Datatyper från namnrymd urn:riv:informationsecurity:auditing:log:2</w:t>
            </w:r>
            <w:r w:rsidR="009B6B4A">
              <w:rPr>
                <w:noProof/>
                <w:webHidden/>
              </w:rPr>
              <w:tab/>
            </w:r>
            <w:r w:rsidR="009B6B4A">
              <w:rPr>
                <w:noProof/>
                <w:webHidden/>
              </w:rPr>
              <w:fldChar w:fldCharType="begin"/>
            </w:r>
            <w:r w:rsidR="009B6B4A">
              <w:rPr>
                <w:noProof/>
                <w:webHidden/>
              </w:rPr>
              <w:instrText xml:space="preserve"> PAGEREF _Toc156312886 \h </w:instrText>
            </w:r>
            <w:r w:rsidR="009B6B4A">
              <w:rPr>
                <w:noProof/>
                <w:webHidden/>
              </w:rPr>
            </w:r>
            <w:r w:rsidR="009B6B4A">
              <w:rPr>
                <w:noProof/>
                <w:webHidden/>
              </w:rPr>
              <w:fldChar w:fldCharType="separate"/>
            </w:r>
            <w:r w:rsidR="009B6B4A">
              <w:rPr>
                <w:noProof/>
                <w:webHidden/>
              </w:rPr>
              <w:t>44</w:t>
            </w:r>
            <w:r w:rsidR="009B6B4A">
              <w:rPr>
                <w:noProof/>
                <w:webHidden/>
              </w:rPr>
              <w:fldChar w:fldCharType="end"/>
            </w:r>
          </w:hyperlink>
        </w:p>
        <w:p w14:paraId="7107591F" w14:textId="6C705324"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87" w:history="1">
            <w:r w:rsidR="009B6B4A" w:rsidRPr="001266C8">
              <w:rPr>
                <w:rStyle w:val="Hyperlnk"/>
                <w:noProof/>
                <w:lang w:val="en-US"/>
              </w:rPr>
              <w:t>7.1.1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urn:riv:informationsecurity:auditing:log:2:AccessLogType</w:t>
            </w:r>
            <w:r w:rsidR="009B6B4A">
              <w:rPr>
                <w:noProof/>
                <w:webHidden/>
              </w:rPr>
              <w:tab/>
            </w:r>
            <w:r w:rsidR="009B6B4A">
              <w:rPr>
                <w:noProof/>
                <w:webHidden/>
              </w:rPr>
              <w:fldChar w:fldCharType="begin"/>
            </w:r>
            <w:r w:rsidR="009B6B4A">
              <w:rPr>
                <w:noProof/>
                <w:webHidden/>
              </w:rPr>
              <w:instrText xml:space="preserve"> PAGEREF _Toc156312887 \h </w:instrText>
            </w:r>
            <w:r w:rsidR="009B6B4A">
              <w:rPr>
                <w:noProof/>
                <w:webHidden/>
              </w:rPr>
            </w:r>
            <w:r w:rsidR="009B6B4A">
              <w:rPr>
                <w:noProof/>
                <w:webHidden/>
              </w:rPr>
              <w:fldChar w:fldCharType="separate"/>
            </w:r>
            <w:r w:rsidR="009B6B4A">
              <w:rPr>
                <w:noProof/>
                <w:webHidden/>
              </w:rPr>
              <w:t>44</w:t>
            </w:r>
            <w:r w:rsidR="009B6B4A">
              <w:rPr>
                <w:noProof/>
                <w:webHidden/>
              </w:rPr>
              <w:fldChar w:fldCharType="end"/>
            </w:r>
          </w:hyperlink>
        </w:p>
        <w:p w14:paraId="41F2DDEB" w14:textId="1CE460F3"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88" w:history="1">
            <w:r w:rsidR="009B6B4A" w:rsidRPr="001266C8">
              <w:rPr>
                <w:rStyle w:val="Hyperlnk"/>
                <w:noProof/>
                <w:lang w:val="en-US"/>
              </w:rPr>
              <w:t>7.1.2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urn:riv:informationsecurity:auditing:log:2:AccessLogsType</w:t>
            </w:r>
            <w:r w:rsidR="009B6B4A">
              <w:rPr>
                <w:noProof/>
                <w:webHidden/>
              </w:rPr>
              <w:tab/>
            </w:r>
            <w:r w:rsidR="009B6B4A">
              <w:rPr>
                <w:noProof/>
                <w:webHidden/>
              </w:rPr>
              <w:fldChar w:fldCharType="begin"/>
            </w:r>
            <w:r w:rsidR="009B6B4A">
              <w:rPr>
                <w:noProof/>
                <w:webHidden/>
              </w:rPr>
              <w:instrText xml:space="preserve"> PAGEREF _Toc156312888 \h </w:instrText>
            </w:r>
            <w:r w:rsidR="009B6B4A">
              <w:rPr>
                <w:noProof/>
                <w:webHidden/>
              </w:rPr>
            </w:r>
            <w:r w:rsidR="009B6B4A">
              <w:rPr>
                <w:noProof/>
                <w:webHidden/>
              </w:rPr>
              <w:fldChar w:fldCharType="separate"/>
            </w:r>
            <w:r w:rsidR="009B6B4A">
              <w:rPr>
                <w:noProof/>
                <w:webHidden/>
              </w:rPr>
              <w:t>44</w:t>
            </w:r>
            <w:r w:rsidR="009B6B4A">
              <w:rPr>
                <w:noProof/>
                <w:webHidden/>
              </w:rPr>
              <w:fldChar w:fldCharType="end"/>
            </w:r>
          </w:hyperlink>
        </w:p>
        <w:p w14:paraId="1D384A54" w14:textId="409397D3"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89" w:history="1">
            <w:r w:rsidR="009B6B4A" w:rsidRPr="001266C8">
              <w:rPr>
                <w:rStyle w:val="Hyperlnk"/>
                <w:noProof/>
                <w:lang w:val="en-US"/>
              </w:rPr>
              <w:t>7.1.3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urn:riv:informationsecurity:auditing:log:2:AccessLogsResultType</w:t>
            </w:r>
            <w:r w:rsidR="009B6B4A">
              <w:rPr>
                <w:noProof/>
                <w:webHidden/>
              </w:rPr>
              <w:tab/>
            </w:r>
            <w:r w:rsidR="009B6B4A">
              <w:rPr>
                <w:noProof/>
                <w:webHidden/>
              </w:rPr>
              <w:fldChar w:fldCharType="begin"/>
            </w:r>
            <w:r w:rsidR="009B6B4A">
              <w:rPr>
                <w:noProof/>
                <w:webHidden/>
              </w:rPr>
              <w:instrText xml:space="preserve"> PAGEREF _Toc156312889 \h </w:instrText>
            </w:r>
            <w:r w:rsidR="009B6B4A">
              <w:rPr>
                <w:noProof/>
                <w:webHidden/>
              </w:rPr>
            </w:r>
            <w:r w:rsidR="009B6B4A">
              <w:rPr>
                <w:noProof/>
                <w:webHidden/>
              </w:rPr>
              <w:fldChar w:fldCharType="separate"/>
            </w:r>
            <w:r w:rsidR="009B6B4A">
              <w:rPr>
                <w:noProof/>
                <w:webHidden/>
              </w:rPr>
              <w:t>45</w:t>
            </w:r>
            <w:r w:rsidR="009B6B4A">
              <w:rPr>
                <w:noProof/>
                <w:webHidden/>
              </w:rPr>
              <w:fldChar w:fldCharType="end"/>
            </w:r>
          </w:hyperlink>
        </w:p>
        <w:p w14:paraId="138836B6" w14:textId="5EE175DB"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90" w:history="1">
            <w:r w:rsidR="009B6B4A" w:rsidRPr="001266C8">
              <w:rPr>
                <w:rStyle w:val="Hyperlnk"/>
                <w:noProof/>
                <w:lang w:val="en-US"/>
              </w:rPr>
              <w:t>7.1.4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urn:riv:informationsecurity:auditing:log:2:ActivityType</w:t>
            </w:r>
            <w:r w:rsidR="009B6B4A">
              <w:rPr>
                <w:noProof/>
                <w:webHidden/>
              </w:rPr>
              <w:tab/>
            </w:r>
            <w:r w:rsidR="009B6B4A">
              <w:rPr>
                <w:noProof/>
                <w:webHidden/>
              </w:rPr>
              <w:fldChar w:fldCharType="begin"/>
            </w:r>
            <w:r w:rsidR="009B6B4A">
              <w:rPr>
                <w:noProof/>
                <w:webHidden/>
              </w:rPr>
              <w:instrText xml:space="preserve"> PAGEREF _Toc156312890 \h </w:instrText>
            </w:r>
            <w:r w:rsidR="009B6B4A">
              <w:rPr>
                <w:noProof/>
                <w:webHidden/>
              </w:rPr>
            </w:r>
            <w:r w:rsidR="009B6B4A">
              <w:rPr>
                <w:noProof/>
                <w:webHidden/>
              </w:rPr>
              <w:fldChar w:fldCharType="separate"/>
            </w:r>
            <w:r w:rsidR="009B6B4A">
              <w:rPr>
                <w:noProof/>
                <w:webHidden/>
              </w:rPr>
              <w:t>45</w:t>
            </w:r>
            <w:r w:rsidR="009B6B4A">
              <w:rPr>
                <w:noProof/>
                <w:webHidden/>
              </w:rPr>
              <w:fldChar w:fldCharType="end"/>
            </w:r>
          </w:hyperlink>
        </w:p>
        <w:p w14:paraId="6BA78E73" w14:textId="02544AAD"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91" w:history="1">
            <w:r w:rsidR="009B6B4A" w:rsidRPr="001266C8">
              <w:rPr>
                <w:rStyle w:val="Hyperlnk"/>
                <w:noProof/>
                <w:lang w:val="en-US"/>
              </w:rPr>
              <w:t>7.1.5</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urn:riv:informationsecurity:auditing:log:2:ActivityArgs</w:t>
            </w:r>
            <w:r w:rsidR="009B6B4A">
              <w:rPr>
                <w:noProof/>
                <w:webHidden/>
              </w:rPr>
              <w:tab/>
            </w:r>
            <w:r w:rsidR="009B6B4A">
              <w:rPr>
                <w:noProof/>
                <w:webHidden/>
              </w:rPr>
              <w:fldChar w:fldCharType="begin"/>
            </w:r>
            <w:r w:rsidR="009B6B4A">
              <w:rPr>
                <w:noProof/>
                <w:webHidden/>
              </w:rPr>
              <w:instrText xml:space="preserve"> PAGEREF _Toc156312891 \h </w:instrText>
            </w:r>
            <w:r w:rsidR="009B6B4A">
              <w:rPr>
                <w:noProof/>
                <w:webHidden/>
              </w:rPr>
            </w:r>
            <w:r w:rsidR="009B6B4A">
              <w:rPr>
                <w:noProof/>
                <w:webHidden/>
              </w:rPr>
              <w:fldChar w:fldCharType="separate"/>
            </w:r>
            <w:r w:rsidR="009B6B4A">
              <w:rPr>
                <w:noProof/>
                <w:webHidden/>
              </w:rPr>
              <w:t>45</w:t>
            </w:r>
            <w:r w:rsidR="009B6B4A">
              <w:rPr>
                <w:noProof/>
                <w:webHidden/>
              </w:rPr>
              <w:fldChar w:fldCharType="end"/>
            </w:r>
          </w:hyperlink>
        </w:p>
        <w:p w14:paraId="1610C3AC" w14:textId="0C03A6E3"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92" w:history="1">
            <w:r w:rsidR="009B6B4A" w:rsidRPr="001266C8">
              <w:rPr>
                <w:rStyle w:val="Hyperlnk"/>
                <w:noProof/>
                <w:lang w:val="en-US"/>
              </w:rPr>
              <w:t>7.1.6</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urn:riv:informationsecurity:auditing:log:2:ActivityLevel</w:t>
            </w:r>
            <w:r w:rsidR="009B6B4A">
              <w:rPr>
                <w:noProof/>
                <w:webHidden/>
              </w:rPr>
              <w:tab/>
            </w:r>
            <w:r w:rsidR="009B6B4A">
              <w:rPr>
                <w:noProof/>
                <w:webHidden/>
              </w:rPr>
              <w:fldChar w:fldCharType="begin"/>
            </w:r>
            <w:r w:rsidR="009B6B4A">
              <w:rPr>
                <w:noProof/>
                <w:webHidden/>
              </w:rPr>
              <w:instrText xml:space="preserve"> PAGEREF _Toc156312892 \h </w:instrText>
            </w:r>
            <w:r w:rsidR="009B6B4A">
              <w:rPr>
                <w:noProof/>
                <w:webHidden/>
              </w:rPr>
            </w:r>
            <w:r w:rsidR="009B6B4A">
              <w:rPr>
                <w:noProof/>
                <w:webHidden/>
              </w:rPr>
              <w:fldChar w:fldCharType="separate"/>
            </w:r>
            <w:r w:rsidR="009B6B4A">
              <w:rPr>
                <w:noProof/>
                <w:webHidden/>
              </w:rPr>
              <w:t>46</w:t>
            </w:r>
            <w:r w:rsidR="009B6B4A">
              <w:rPr>
                <w:noProof/>
                <w:webHidden/>
              </w:rPr>
              <w:fldChar w:fldCharType="end"/>
            </w:r>
          </w:hyperlink>
        </w:p>
        <w:p w14:paraId="1C2F548F" w14:textId="4F570A73"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93" w:history="1">
            <w:r w:rsidR="009B6B4A" w:rsidRPr="001266C8">
              <w:rPr>
                <w:rStyle w:val="Hyperlnk"/>
                <w:noProof/>
                <w:lang w:val="en-US"/>
              </w:rPr>
              <w:t>7.1.7</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urn:riv:informationsecurity:auditing:log:2:ActivityTypeValue</w:t>
            </w:r>
            <w:r w:rsidR="009B6B4A">
              <w:rPr>
                <w:noProof/>
                <w:webHidden/>
              </w:rPr>
              <w:tab/>
            </w:r>
            <w:r w:rsidR="009B6B4A">
              <w:rPr>
                <w:noProof/>
                <w:webHidden/>
              </w:rPr>
              <w:fldChar w:fldCharType="begin"/>
            </w:r>
            <w:r w:rsidR="009B6B4A">
              <w:rPr>
                <w:noProof/>
                <w:webHidden/>
              </w:rPr>
              <w:instrText xml:space="preserve"> PAGEREF _Toc156312893 \h </w:instrText>
            </w:r>
            <w:r w:rsidR="009B6B4A">
              <w:rPr>
                <w:noProof/>
                <w:webHidden/>
              </w:rPr>
            </w:r>
            <w:r w:rsidR="009B6B4A">
              <w:rPr>
                <w:noProof/>
                <w:webHidden/>
              </w:rPr>
              <w:fldChar w:fldCharType="separate"/>
            </w:r>
            <w:r w:rsidR="009B6B4A">
              <w:rPr>
                <w:noProof/>
                <w:webHidden/>
              </w:rPr>
              <w:t>46</w:t>
            </w:r>
            <w:r w:rsidR="009B6B4A">
              <w:rPr>
                <w:noProof/>
                <w:webHidden/>
              </w:rPr>
              <w:fldChar w:fldCharType="end"/>
            </w:r>
          </w:hyperlink>
        </w:p>
        <w:p w14:paraId="5ECBB8D4" w14:textId="2C432D07"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94" w:history="1">
            <w:r w:rsidR="009B6B4A" w:rsidRPr="001266C8">
              <w:rPr>
                <w:rStyle w:val="Hyperlnk"/>
                <w:noProof/>
                <w:lang w:val="en-US"/>
              </w:rPr>
              <w:t>7.1.8</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urn:riv:informationsecurity:auditing:log:2:Assignment</w:t>
            </w:r>
            <w:r w:rsidR="009B6B4A">
              <w:rPr>
                <w:noProof/>
                <w:webHidden/>
              </w:rPr>
              <w:tab/>
            </w:r>
            <w:r w:rsidR="009B6B4A">
              <w:rPr>
                <w:noProof/>
                <w:webHidden/>
              </w:rPr>
              <w:fldChar w:fldCharType="begin"/>
            </w:r>
            <w:r w:rsidR="009B6B4A">
              <w:rPr>
                <w:noProof/>
                <w:webHidden/>
              </w:rPr>
              <w:instrText xml:space="preserve"> PAGEREF _Toc156312894 \h </w:instrText>
            </w:r>
            <w:r w:rsidR="009B6B4A">
              <w:rPr>
                <w:noProof/>
                <w:webHidden/>
              </w:rPr>
            </w:r>
            <w:r w:rsidR="009B6B4A">
              <w:rPr>
                <w:noProof/>
                <w:webHidden/>
              </w:rPr>
              <w:fldChar w:fldCharType="separate"/>
            </w:r>
            <w:r w:rsidR="009B6B4A">
              <w:rPr>
                <w:noProof/>
                <w:webHidden/>
              </w:rPr>
              <w:t>46</w:t>
            </w:r>
            <w:r w:rsidR="009B6B4A">
              <w:rPr>
                <w:noProof/>
                <w:webHidden/>
              </w:rPr>
              <w:fldChar w:fldCharType="end"/>
            </w:r>
          </w:hyperlink>
        </w:p>
        <w:p w14:paraId="487E96C6" w14:textId="56833B21"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95" w:history="1">
            <w:r w:rsidR="009B6B4A" w:rsidRPr="001266C8">
              <w:rPr>
                <w:rStyle w:val="Hyperlnk"/>
                <w:noProof/>
                <w:lang w:val="en-US"/>
              </w:rPr>
              <w:t>7.1.9</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urn:riv:informationsecurity:auditing:log:2:CareProviderType</w:t>
            </w:r>
            <w:r w:rsidR="009B6B4A">
              <w:rPr>
                <w:noProof/>
                <w:webHidden/>
              </w:rPr>
              <w:tab/>
            </w:r>
            <w:r w:rsidR="009B6B4A">
              <w:rPr>
                <w:noProof/>
                <w:webHidden/>
              </w:rPr>
              <w:fldChar w:fldCharType="begin"/>
            </w:r>
            <w:r w:rsidR="009B6B4A">
              <w:rPr>
                <w:noProof/>
                <w:webHidden/>
              </w:rPr>
              <w:instrText xml:space="preserve"> PAGEREF _Toc156312895 \h </w:instrText>
            </w:r>
            <w:r w:rsidR="009B6B4A">
              <w:rPr>
                <w:noProof/>
                <w:webHidden/>
              </w:rPr>
            </w:r>
            <w:r w:rsidR="009B6B4A">
              <w:rPr>
                <w:noProof/>
                <w:webHidden/>
              </w:rPr>
              <w:fldChar w:fldCharType="separate"/>
            </w:r>
            <w:r w:rsidR="009B6B4A">
              <w:rPr>
                <w:noProof/>
                <w:webHidden/>
              </w:rPr>
              <w:t>46</w:t>
            </w:r>
            <w:r w:rsidR="009B6B4A">
              <w:rPr>
                <w:noProof/>
                <w:webHidden/>
              </w:rPr>
              <w:fldChar w:fldCharType="end"/>
            </w:r>
          </w:hyperlink>
        </w:p>
        <w:p w14:paraId="3B6B0A23" w14:textId="60C9BDD7"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96" w:history="1">
            <w:r w:rsidR="009B6B4A" w:rsidRPr="001266C8">
              <w:rPr>
                <w:rStyle w:val="Hyperlnk"/>
                <w:noProof/>
                <w:lang w:val="en-US"/>
              </w:rPr>
              <w:t>7.1.10</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urn:riv:informationsecurity:auditing:log:2:CareProviderName</w:t>
            </w:r>
            <w:r w:rsidR="009B6B4A">
              <w:rPr>
                <w:noProof/>
                <w:webHidden/>
              </w:rPr>
              <w:tab/>
            </w:r>
            <w:r w:rsidR="009B6B4A">
              <w:rPr>
                <w:noProof/>
                <w:webHidden/>
              </w:rPr>
              <w:fldChar w:fldCharType="begin"/>
            </w:r>
            <w:r w:rsidR="009B6B4A">
              <w:rPr>
                <w:noProof/>
                <w:webHidden/>
              </w:rPr>
              <w:instrText xml:space="preserve"> PAGEREF _Toc156312896 \h </w:instrText>
            </w:r>
            <w:r w:rsidR="009B6B4A">
              <w:rPr>
                <w:noProof/>
                <w:webHidden/>
              </w:rPr>
            </w:r>
            <w:r w:rsidR="009B6B4A">
              <w:rPr>
                <w:noProof/>
                <w:webHidden/>
              </w:rPr>
              <w:fldChar w:fldCharType="separate"/>
            </w:r>
            <w:r w:rsidR="009B6B4A">
              <w:rPr>
                <w:noProof/>
                <w:webHidden/>
              </w:rPr>
              <w:t>46</w:t>
            </w:r>
            <w:r w:rsidR="009B6B4A">
              <w:rPr>
                <w:noProof/>
                <w:webHidden/>
              </w:rPr>
              <w:fldChar w:fldCharType="end"/>
            </w:r>
          </w:hyperlink>
        </w:p>
        <w:p w14:paraId="1470C340" w14:textId="152E186D"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97" w:history="1">
            <w:r w:rsidR="009B6B4A" w:rsidRPr="001266C8">
              <w:rPr>
                <w:rStyle w:val="Hyperlnk"/>
                <w:noProof/>
                <w:lang w:val="en-US"/>
              </w:rPr>
              <w:t>7.1.11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urn:riv:informationsecurity:auditing:log:2:CareProvidersType</w:t>
            </w:r>
            <w:r w:rsidR="009B6B4A">
              <w:rPr>
                <w:noProof/>
                <w:webHidden/>
              </w:rPr>
              <w:tab/>
            </w:r>
            <w:r w:rsidR="009B6B4A">
              <w:rPr>
                <w:noProof/>
                <w:webHidden/>
              </w:rPr>
              <w:fldChar w:fldCharType="begin"/>
            </w:r>
            <w:r w:rsidR="009B6B4A">
              <w:rPr>
                <w:noProof/>
                <w:webHidden/>
              </w:rPr>
              <w:instrText xml:space="preserve"> PAGEREF _Toc156312897 \h </w:instrText>
            </w:r>
            <w:r w:rsidR="009B6B4A">
              <w:rPr>
                <w:noProof/>
                <w:webHidden/>
              </w:rPr>
            </w:r>
            <w:r w:rsidR="009B6B4A">
              <w:rPr>
                <w:noProof/>
                <w:webHidden/>
              </w:rPr>
              <w:fldChar w:fldCharType="separate"/>
            </w:r>
            <w:r w:rsidR="009B6B4A">
              <w:rPr>
                <w:noProof/>
                <w:webHidden/>
              </w:rPr>
              <w:t>46</w:t>
            </w:r>
            <w:r w:rsidR="009B6B4A">
              <w:rPr>
                <w:noProof/>
                <w:webHidden/>
              </w:rPr>
              <w:fldChar w:fldCharType="end"/>
            </w:r>
          </w:hyperlink>
        </w:p>
        <w:p w14:paraId="44FF1C42" w14:textId="42ADFE67"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98" w:history="1">
            <w:r w:rsidR="009B6B4A" w:rsidRPr="001266C8">
              <w:rPr>
                <w:rStyle w:val="Hyperlnk"/>
                <w:noProof/>
                <w:lang w:val="en-US"/>
              </w:rPr>
              <w:t>7.1.12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urn:riv:informationsecurity:auditing:log:2:CareUnitType</w:t>
            </w:r>
            <w:r w:rsidR="009B6B4A">
              <w:rPr>
                <w:noProof/>
                <w:webHidden/>
              </w:rPr>
              <w:tab/>
            </w:r>
            <w:r w:rsidR="009B6B4A">
              <w:rPr>
                <w:noProof/>
                <w:webHidden/>
              </w:rPr>
              <w:fldChar w:fldCharType="begin"/>
            </w:r>
            <w:r w:rsidR="009B6B4A">
              <w:rPr>
                <w:noProof/>
                <w:webHidden/>
              </w:rPr>
              <w:instrText xml:space="preserve"> PAGEREF _Toc156312898 \h </w:instrText>
            </w:r>
            <w:r w:rsidR="009B6B4A">
              <w:rPr>
                <w:noProof/>
                <w:webHidden/>
              </w:rPr>
            </w:r>
            <w:r w:rsidR="009B6B4A">
              <w:rPr>
                <w:noProof/>
                <w:webHidden/>
              </w:rPr>
              <w:fldChar w:fldCharType="separate"/>
            </w:r>
            <w:r w:rsidR="009B6B4A">
              <w:rPr>
                <w:noProof/>
                <w:webHidden/>
              </w:rPr>
              <w:t>47</w:t>
            </w:r>
            <w:r w:rsidR="009B6B4A">
              <w:rPr>
                <w:noProof/>
                <w:webHidden/>
              </w:rPr>
              <w:fldChar w:fldCharType="end"/>
            </w:r>
          </w:hyperlink>
        </w:p>
        <w:p w14:paraId="09EBD7B0" w14:textId="0933C1B3"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899" w:history="1">
            <w:r w:rsidR="009B6B4A" w:rsidRPr="001266C8">
              <w:rPr>
                <w:rStyle w:val="Hyperlnk"/>
                <w:noProof/>
                <w:lang w:val="en-US"/>
              </w:rPr>
              <w:t>7.1.13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urn:riv:informationsecurity:auditing:log:2:CareUnitName</w:t>
            </w:r>
            <w:r w:rsidR="009B6B4A">
              <w:rPr>
                <w:noProof/>
                <w:webHidden/>
              </w:rPr>
              <w:tab/>
            </w:r>
            <w:r w:rsidR="009B6B4A">
              <w:rPr>
                <w:noProof/>
                <w:webHidden/>
              </w:rPr>
              <w:fldChar w:fldCharType="begin"/>
            </w:r>
            <w:r w:rsidR="009B6B4A">
              <w:rPr>
                <w:noProof/>
                <w:webHidden/>
              </w:rPr>
              <w:instrText xml:space="preserve"> PAGEREF _Toc156312899 \h </w:instrText>
            </w:r>
            <w:r w:rsidR="009B6B4A">
              <w:rPr>
                <w:noProof/>
                <w:webHidden/>
              </w:rPr>
            </w:r>
            <w:r w:rsidR="009B6B4A">
              <w:rPr>
                <w:noProof/>
                <w:webHidden/>
              </w:rPr>
              <w:fldChar w:fldCharType="separate"/>
            </w:r>
            <w:r w:rsidR="009B6B4A">
              <w:rPr>
                <w:noProof/>
                <w:webHidden/>
              </w:rPr>
              <w:t>47</w:t>
            </w:r>
            <w:r w:rsidR="009B6B4A">
              <w:rPr>
                <w:noProof/>
                <w:webHidden/>
              </w:rPr>
              <w:fldChar w:fldCharType="end"/>
            </w:r>
          </w:hyperlink>
        </w:p>
        <w:p w14:paraId="37BE27E5" w14:textId="0ED87700"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00" w:history="1">
            <w:r w:rsidR="009B6B4A" w:rsidRPr="001266C8">
              <w:rPr>
                <w:rStyle w:val="Hyperlnk"/>
                <w:noProof/>
                <w:lang w:val="en-US"/>
              </w:rPr>
              <w:t>7.1.14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urn:riv:informationsecurity:auditing:log:2:HsaId</w:t>
            </w:r>
            <w:r w:rsidR="009B6B4A">
              <w:rPr>
                <w:noProof/>
                <w:webHidden/>
              </w:rPr>
              <w:tab/>
            </w:r>
            <w:r w:rsidR="009B6B4A">
              <w:rPr>
                <w:noProof/>
                <w:webHidden/>
              </w:rPr>
              <w:fldChar w:fldCharType="begin"/>
            </w:r>
            <w:r w:rsidR="009B6B4A">
              <w:rPr>
                <w:noProof/>
                <w:webHidden/>
              </w:rPr>
              <w:instrText xml:space="preserve"> PAGEREF _Toc156312900 \h </w:instrText>
            </w:r>
            <w:r w:rsidR="009B6B4A">
              <w:rPr>
                <w:noProof/>
                <w:webHidden/>
              </w:rPr>
            </w:r>
            <w:r w:rsidR="009B6B4A">
              <w:rPr>
                <w:noProof/>
                <w:webHidden/>
              </w:rPr>
              <w:fldChar w:fldCharType="separate"/>
            </w:r>
            <w:r w:rsidR="009B6B4A">
              <w:rPr>
                <w:noProof/>
                <w:webHidden/>
              </w:rPr>
              <w:t>47</w:t>
            </w:r>
            <w:r w:rsidR="009B6B4A">
              <w:rPr>
                <w:noProof/>
                <w:webHidden/>
              </w:rPr>
              <w:fldChar w:fldCharType="end"/>
            </w:r>
          </w:hyperlink>
        </w:p>
        <w:p w14:paraId="150D556F" w14:textId="5EC1CFD6"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01" w:history="1">
            <w:r w:rsidR="009B6B4A" w:rsidRPr="001266C8">
              <w:rPr>
                <w:rStyle w:val="Hyperlnk"/>
                <w:noProof/>
                <w:lang w:val="en-US"/>
              </w:rPr>
              <w:t>7.1.15</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urn:riv:informationsecurity:auditing:log:2:IIType</w:t>
            </w:r>
            <w:r w:rsidR="009B6B4A">
              <w:rPr>
                <w:noProof/>
                <w:webHidden/>
              </w:rPr>
              <w:tab/>
            </w:r>
            <w:r w:rsidR="009B6B4A">
              <w:rPr>
                <w:noProof/>
                <w:webHidden/>
              </w:rPr>
              <w:fldChar w:fldCharType="begin"/>
            </w:r>
            <w:r w:rsidR="009B6B4A">
              <w:rPr>
                <w:noProof/>
                <w:webHidden/>
              </w:rPr>
              <w:instrText xml:space="preserve"> PAGEREF _Toc156312901 \h </w:instrText>
            </w:r>
            <w:r w:rsidR="009B6B4A">
              <w:rPr>
                <w:noProof/>
                <w:webHidden/>
              </w:rPr>
            </w:r>
            <w:r w:rsidR="009B6B4A">
              <w:rPr>
                <w:noProof/>
                <w:webHidden/>
              </w:rPr>
              <w:fldChar w:fldCharType="separate"/>
            </w:r>
            <w:r w:rsidR="009B6B4A">
              <w:rPr>
                <w:noProof/>
                <w:webHidden/>
              </w:rPr>
              <w:t>47</w:t>
            </w:r>
            <w:r w:rsidR="009B6B4A">
              <w:rPr>
                <w:noProof/>
                <w:webHidden/>
              </w:rPr>
              <w:fldChar w:fldCharType="end"/>
            </w:r>
          </w:hyperlink>
        </w:p>
        <w:p w14:paraId="3B93439D" w14:textId="593733B0"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02" w:history="1">
            <w:r w:rsidR="009B6B4A" w:rsidRPr="001266C8">
              <w:rPr>
                <w:rStyle w:val="Hyperlnk"/>
                <w:noProof/>
                <w:lang w:val="en-US"/>
              </w:rPr>
              <w:t>7.1.16</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urn:riv:informationsecurity:auditing:log:2:Id</w:t>
            </w:r>
            <w:r w:rsidR="009B6B4A">
              <w:rPr>
                <w:noProof/>
                <w:webHidden/>
              </w:rPr>
              <w:tab/>
            </w:r>
            <w:r w:rsidR="009B6B4A">
              <w:rPr>
                <w:noProof/>
                <w:webHidden/>
              </w:rPr>
              <w:fldChar w:fldCharType="begin"/>
            </w:r>
            <w:r w:rsidR="009B6B4A">
              <w:rPr>
                <w:noProof/>
                <w:webHidden/>
              </w:rPr>
              <w:instrText xml:space="preserve"> PAGEREF _Toc156312902 \h </w:instrText>
            </w:r>
            <w:r w:rsidR="009B6B4A">
              <w:rPr>
                <w:noProof/>
                <w:webHidden/>
              </w:rPr>
            </w:r>
            <w:r w:rsidR="009B6B4A">
              <w:rPr>
                <w:noProof/>
                <w:webHidden/>
              </w:rPr>
              <w:fldChar w:fldCharType="separate"/>
            </w:r>
            <w:r w:rsidR="009B6B4A">
              <w:rPr>
                <w:noProof/>
                <w:webHidden/>
              </w:rPr>
              <w:t>48</w:t>
            </w:r>
            <w:r w:rsidR="009B6B4A">
              <w:rPr>
                <w:noProof/>
                <w:webHidden/>
              </w:rPr>
              <w:fldChar w:fldCharType="end"/>
            </w:r>
          </w:hyperlink>
        </w:p>
        <w:p w14:paraId="1B95B208" w14:textId="63278D22"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03" w:history="1">
            <w:r w:rsidR="009B6B4A" w:rsidRPr="001266C8">
              <w:rPr>
                <w:rStyle w:val="Hyperlnk"/>
                <w:noProof/>
                <w:lang w:val="en-US"/>
              </w:rPr>
              <w:t>7.1.17</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urn:riv:informationsecurity:auditing:log:2:InfoLogsResultType</w:t>
            </w:r>
            <w:r w:rsidR="009B6B4A">
              <w:rPr>
                <w:noProof/>
                <w:webHidden/>
              </w:rPr>
              <w:tab/>
            </w:r>
            <w:r w:rsidR="009B6B4A">
              <w:rPr>
                <w:noProof/>
                <w:webHidden/>
              </w:rPr>
              <w:fldChar w:fldCharType="begin"/>
            </w:r>
            <w:r w:rsidR="009B6B4A">
              <w:rPr>
                <w:noProof/>
                <w:webHidden/>
              </w:rPr>
              <w:instrText xml:space="preserve"> PAGEREF _Toc156312903 \h </w:instrText>
            </w:r>
            <w:r w:rsidR="009B6B4A">
              <w:rPr>
                <w:noProof/>
                <w:webHidden/>
              </w:rPr>
            </w:r>
            <w:r w:rsidR="009B6B4A">
              <w:rPr>
                <w:noProof/>
                <w:webHidden/>
              </w:rPr>
              <w:fldChar w:fldCharType="separate"/>
            </w:r>
            <w:r w:rsidR="009B6B4A">
              <w:rPr>
                <w:noProof/>
                <w:webHidden/>
              </w:rPr>
              <w:t>48</w:t>
            </w:r>
            <w:r w:rsidR="009B6B4A">
              <w:rPr>
                <w:noProof/>
                <w:webHidden/>
              </w:rPr>
              <w:fldChar w:fldCharType="end"/>
            </w:r>
          </w:hyperlink>
        </w:p>
        <w:p w14:paraId="58DBA822" w14:textId="35C8EB65"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04" w:history="1">
            <w:r w:rsidR="009B6B4A" w:rsidRPr="001266C8">
              <w:rPr>
                <w:rStyle w:val="Hyperlnk"/>
                <w:noProof/>
                <w:lang w:val="en-US"/>
              </w:rPr>
              <w:t>7.1.18</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urn:riv:informationsecurity:auditing:log:2:LogType</w:t>
            </w:r>
            <w:r w:rsidR="009B6B4A">
              <w:rPr>
                <w:noProof/>
                <w:webHidden/>
              </w:rPr>
              <w:tab/>
            </w:r>
            <w:r w:rsidR="009B6B4A">
              <w:rPr>
                <w:noProof/>
                <w:webHidden/>
              </w:rPr>
              <w:fldChar w:fldCharType="begin"/>
            </w:r>
            <w:r w:rsidR="009B6B4A">
              <w:rPr>
                <w:noProof/>
                <w:webHidden/>
              </w:rPr>
              <w:instrText xml:space="preserve"> PAGEREF _Toc156312904 \h </w:instrText>
            </w:r>
            <w:r w:rsidR="009B6B4A">
              <w:rPr>
                <w:noProof/>
                <w:webHidden/>
              </w:rPr>
            </w:r>
            <w:r w:rsidR="009B6B4A">
              <w:rPr>
                <w:noProof/>
                <w:webHidden/>
              </w:rPr>
              <w:fldChar w:fldCharType="separate"/>
            </w:r>
            <w:r w:rsidR="009B6B4A">
              <w:rPr>
                <w:noProof/>
                <w:webHidden/>
              </w:rPr>
              <w:t>48</w:t>
            </w:r>
            <w:r w:rsidR="009B6B4A">
              <w:rPr>
                <w:noProof/>
                <w:webHidden/>
              </w:rPr>
              <w:fldChar w:fldCharType="end"/>
            </w:r>
          </w:hyperlink>
        </w:p>
        <w:p w14:paraId="7DCE0846" w14:textId="6C24FDD4"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05" w:history="1">
            <w:r w:rsidR="009B6B4A" w:rsidRPr="001266C8">
              <w:rPr>
                <w:rStyle w:val="Hyperlnk"/>
                <w:noProof/>
                <w:lang w:val="en-US"/>
              </w:rPr>
              <w:t>7.1.19</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urn:riv:informationsecurity:auditing:log:2:LogsType</w:t>
            </w:r>
            <w:r w:rsidR="009B6B4A">
              <w:rPr>
                <w:noProof/>
                <w:webHidden/>
              </w:rPr>
              <w:tab/>
            </w:r>
            <w:r w:rsidR="009B6B4A">
              <w:rPr>
                <w:noProof/>
                <w:webHidden/>
              </w:rPr>
              <w:fldChar w:fldCharType="begin"/>
            </w:r>
            <w:r w:rsidR="009B6B4A">
              <w:rPr>
                <w:noProof/>
                <w:webHidden/>
              </w:rPr>
              <w:instrText xml:space="preserve"> PAGEREF _Toc156312905 \h </w:instrText>
            </w:r>
            <w:r w:rsidR="009B6B4A">
              <w:rPr>
                <w:noProof/>
                <w:webHidden/>
              </w:rPr>
            </w:r>
            <w:r w:rsidR="009B6B4A">
              <w:rPr>
                <w:noProof/>
                <w:webHidden/>
              </w:rPr>
              <w:fldChar w:fldCharType="separate"/>
            </w:r>
            <w:r w:rsidR="009B6B4A">
              <w:rPr>
                <w:noProof/>
                <w:webHidden/>
              </w:rPr>
              <w:t>49</w:t>
            </w:r>
            <w:r w:rsidR="009B6B4A">
              <w:rPr>
                <w:noProof/>
                <w:webHidden/>
              </w:rPr>
              <w:fldChar w:fldCharType="end"/>
            </w:r>
          </w:hyperlink>
        </w:p>
        <w:p w14:paraId="64206328" w14:textId="2334BAEF"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06" w:history="1">
            <w:r w:rsidR="009B6B4A" w:rsidRPr="001266C8">
              <w:rPr>
                <w:rStyle w:val="Hyperlnk"/>
                <w:noProof/>
                <w:lang w:val="en-US"/>
              </w:rPr>
              <w:t>7.1.20</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urn:riv:informationsecurity:auditing:log:2:LogsResultType</w:t>
            </w:r>
            <w:r w:rsidR="009B6B4A">
              <w:rPr>
                <w:noProof/>
                <w:webHidden/>
              </w:rPr>
              <w:tab/>
            </w:r>
            <w:r w:rsidR="009B6B4A">
              <w:rPr>
                <w:noProof/>
                <w:webHidden/>
              </w:rPr>
              <w:fldChar w:fldCharType="begin"/>
            </w:r>
            <w:r w:rsidR="009B6B4A">
              <w:rPr>
                <w:noProof/>
                <w:webHidden/>
              </w:rPr>
              <w:instrText xml:space="preserve"> PAGEREF _Toc156312906 \h </w:instrText>
            </w:r>
            <w:r w:rsidR="009B6B4A">
              <w:rPr>
                <w:noProof/>
                <w:webHidden/>
              </w:rPr>
            </w:r>
            <w:r w:rsidR="009B6B4A">
              <w:rPr>
                <w:noProof/>
                <w:webHidden/>
              </w:rPr>
              <w:fldChar w:fldCharType="separate"/>
            </w:r>
            <w:r w:rsidR="009B6B4A">
              <w:rPr>
                <w:noProof/>
                <w:webHidden/>
              </w:rPr>
              <w:t>49</w:t>
            </w:r>
            <w:r w:rsidR="009B6B4A">
              <w:rPr>
                <w:noProof/>
                <w:webHidden/>
              </w:rPr>
              <w:fldChar w:fldCharType="end"/>
            </w:r>
          </w:hyperlink>
        </w:p>
        <w:p w14:paraId="4988EDF1" w14:textId="2EB4B068"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07" w:history="1">
            <w:r w:rsidR="009B6B4A" w:rsidRPr="001266C8">
              <w:rPr>
                <w:rStyle w:val="Hyperlnk"/>
                <w:noProof/>
                <w:lang w:val="en-US"/>
              </w:rPr>
              <w:t>7.1.21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urn:riv:informationsecurity:auditing:log:2:PatientType</w:t>
            </w:r>
            <w:r w:rsidR="009B6B4A">
              <w:rPr>
                <w:noProof/>
                <w:webHidden/>
              </w:rPr>
              <w:tab/>
            </w:r>
            <w:r w:rsidR="009B6B4A">
              <w:rPr>
                <w:noProof/>
                <w:webHidden/>
              </w:rPr>
              <w:fldChar w:fldCharType="begin"/>
            </w:r>
            <w:r w:rsidR="009B6B4A">
              <w:rPr>
                <w:noProof/>
                <w:webHidden/>
              </w:rPr>
              <w:instrText xml:space="preserve"> PAGEREF _Toc156312907 \h </w:instrText>
            </w:r>
            <w:r w:rsidR="009B6B4A">
              <w:rPr>
                <w:noProof/>
                <w:webHidden/>
              </w:rPr>
            </w:r>
            <w:r w:rsidR="009B6B4A">
              <w:rPr>
                <w:noProof/>
                <w:webHidden/>
              </w:rPr>
              <w:fldChar w:fldCharType="separate"/>
            </w:r>
            <w:r w:rsidR="009B6B4A">
              <w:rPr>
                <w:noProof/>
                <w:webHidden/>
              </w:rPr>
              <w:t>49</w:t>
            </w:r>
            <w:r w:rsidR="009B6B4A">
              <w:rPr>
                <w:noProof/>
                <w:webHidden/>
              </w:rPr>
              <w:fldChar w:fldCharType="end"/>
            </w:r>
          </w:hyperlink>
        </w:p>
        <w:p w14:paraId="251D0C6C" w14:textId="21AF76F9"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08" w:history="1">
            <w:r w:rsidR="009B6B4A" w:rsidRPr="001266C8">
              <w:rPr>
                <w:rStyle w:val="Hyperlnk"/>
                <w:noProof/>
                <w:lang w:val="en-US"/>
              </w:rPr>
              <w:t>7.1.22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urn:riv:informationsecurity:auditing:log:2:PatientName</w:t>
            </w:r>
            <w:r w:rsidR="009B6B4A">
              <w:rPr>
                <w:noProof/>
                <w:webHidden/>
              </w:rPr>
              <w:tab/>
            </w:r>
            <w:r w:rsidR="009B6B4A">
              <w:rPr>
                <w:noProof/>
                <w:webHidden/>
              </w:rPr>
              <w:fldChar w:fldCharType="begin"/>
            </w:r>
            <w:r w:rsidR="009B6B4A">
              <w:rPr>
                <w:noProof/>
                <w:webHidden/>
              </w:rPr>
              <w:instrText xml:space="preserve"> PAGEREF _Toc156312908 \h </w:instrText>
            </w:r>
            <w:r w:rsidR="009B6B4A">
              <w:rPr>
                <w:noProof/>
                <w:webHidden/>
              </w:rPr>
            </w:r>
            <w:r w:rsidR="009B6B4A">
              <w:rPr>
                <w:noProof/>
                <w:webHidden/>
              </w:rPr>
              <w:fldChar w:fldCharType="separate"/>
            </w:r>
            <w:r w:rsidR="009B6B4A">
              <w:rPr>
                <w:noProof/>
                <w:webHidden/>
              </w:rPr>
              <w:t>49</w:t>
            </w:r>
            <w:r w:rsidR="009B6B4A">
              <w:rPr>
                <w:noProof/>
                <w:webHidden/>
              </w:rPr>
              <w:fldChar w:fldCharType="end"/>
            </w:r>
          </w:hyperlink>
        </w:p>
        <w:p w14:paraId="667244DA" w14:textId="1018DFD2"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09" w:history="1">
            <w:r w:rsidR="009B6B4A" w:rsidRPr="001266C8">
              <w:rPr>
                <w:rStyle w:val="Hyperlnk"/>
                <w:noProof/>
                <w:lang w:val="en-US"/>
              </w:rPr>
              <w:t>7.1.23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urn:riv:informationsecurity:auditing:log:2:PurposeDescription</w:t>
            </w:r>
            <w:r w:rsidR="009B6B4A">
              <w:rPr>
                <w:noProof/>
                <w:webHidden/>
              </w:rPr>
              <w:tab/>
            </w:r>
            <w:r w:rsidR="009B6B4A">
              <w:rPr>
                <w:noProof/>
                <w:webHidden/>
              </w:rPr>
              <w:fldChar w:fldCharType="begin"/>
            </w:r>
            <w:r w:rsidR="009B6B4A">
              <w:rPr>
                <w:noProof/>
                <w:webHidden/>
              </w:rPr>
              <w:instrText xml:space="preserve"> PAGEREF _Toc156312909 \h </w:instrText>
            </w:r>
            <w:r w:rsidR="009B6B4A">
              <w:rPr>
                <w:noProof/>
                <w:webHidden/>
              </w:rPr>
            </w:r>
            <w:r w:rsidR="009B6B4A">
              <w:rPr>
                <w:noProof/>
                <w:webHidden/>
              </w:rPr>
              <w:fldChar w:fldCharType="separate"/>
            </w:r>
            <w:r w:rsidR="009B6B4A">
              <w:rPr>
                <w:noProof/>
                <w:webHidden/>
              </w:rPr>
              <w:t>49</w:t>
            </w:r>
            <w:r w:rsidR="009B6B4A">
              <w:rPr>
                <w:noProof/>
                <w:webHidden/>
              </w:rPr>
              <w:fldChar w:fldCharType="end"/>
            </w:r>
          </w:hyperlink>
        </w:p>
        <w:p w14:paraId="48C8532F" w14:textId="218F1E04"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10" w:history="1">
            <w:r w:rsidR="009B6B4A" w:rsidRPr="001266C8">
              <w:rPr>
                <w:rStyle w:val="Hyperlnk"/>
                <w:noProof/>
                <w:lang w:val="en-US"/>
              </w:rPr>
              <w:t>7.1.24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urn:riv:informationsecurity:auditing:log:2:ReportResultType</w:t>
            </w:r>
            <w:r w:rsidR="009B6B4A">
              <w:rPr>
                <w:noProof/>
                <w:webHidden/>
              </w:rPr>
              <w:tab/>
            </w:r>
            <w:r w:rsidR="009B6B4A">
              <w:rPr>
                <w:noProof/>
                <w:webHidden/>
              </w:rPr>
              <w:fldChar w:fldCharType="begin"/>
            </w:r>
            <w:r w:rsidR="009B6B4A">
              <w:rPr>
                <w:noProof/>
                <w:webHidden/>
              </w:rPr>
              <w:instrText xml:space="preserve"> PAGEREF _Toc156312910 \h </w:instrText>
            </w:r>
            <w:r w:rsidR="009B6B4A">
              <w:rPr>
                <w:noProof/>
                <w:webHidden/>
              </w:rPr>
            </w:r>
            <w:r w:rsidR="009B6B4A">
              <w:rPr>
                <w:noProof/>
                <w:webHidden/>
              </w:rPr>
              <w:fldChar w:fldCharType="separate"/>
            </w:r>
            <w:r w:rsidR="009B6B4A">
              <w:rPr>
                <w:noProof/>
                <w:webHidden/>
              </w:rPr>
              <w:t>50</w:t>
            </w:r>
            <w:r w:rsidR="009B6B4A">
              <w:rPr>
                <w:noProof/>
                <w:webHidden/>
              </w:rPr>
              <w:fldChar w:fldCharType="end"/>
            </w:r>
          </w:hyperlink>
        </w:p>
        <w:p w14:paraId="482C12CE" w14:textId="080DA4F4"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11" w:history="1">
            <w:r w:rsidR="009B6B4A" w:rsidRPr="001266C8">
              <w:rPr>
                <w:rStyle w:val="Hyperlnk"/>
                <w:noProof/>
                <w:lang w:val="en-US"/>
              </w:rPr>
              <w:t>7.1.25</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urn:riv:informationsecurity:auditing:log:2:ResourceType</w:t>
            </w:r>
            <w:r w:rsidR="009B6B4A">
              <w:rPr>
                <w:noProof/>
                <w:webHidden/>
              </w:rPr>
              <w:tab/>
            </w:r>
            <w:r w:rsidR="009B6B4A">
              <w:rPr>
                <w:noProof/>
                <w:webHidden/>
              </w:rPr>
              <w:fldChar w:fldCharType="begin"/>
            </w:r>
            <w:r w:rsidR="009B6B4A">
              <w:rPr>
                <w:noProof/>
                <w:webHidden/>
              </w:rPr>
              <w:instrText xml:space="preserve"> PAGEREF _Toc156312911 \h </w:instrText>
            </w:r>
            <w:r w:rsidR="009B6B4A">
              <w:rPr>
                <w:noProof/>
                <w:webHidden/>
              </w:rPr>
            </w:r>
            <w:r w:rsidR="009B6B4A">
              <w:rPr>
                <w:noProof/>
                <w:webHidden/>
              </w:rPr>
              <w:fldChar w:fldCharType="separate"/>
            </w:r>
            <w:r w:rsidR="009B6B4A">
              <w:rPr>
                <w:noProof/>
                <w:webHidden/>
              </w:rPr>
              <w:t>50</w:t>
            </w:r>
            <w:r w:rsidR="009B6B4A">
              <w:rPr>
                <w:noProof/>
                <w:webHidden/>
              </w:rPr>
              <w:fldChar w:fldCharType="end"/>
            </w:r>
          </w:hyperlink>
        </w:p>
        <w:p w14:paraId="5DDA55C8" w14:textId="21057765"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12" w:history="1">
            <w:r w:rsidR="009B6B4A" w:rsidRPr="001266C8">
              <w:rPr>
                <w:rStyle w:val="Hyperlnk"/>
                <w:noProof/>
                <w:lang w:val="en-US"/>
              </w:rPr>
              <w:t>7.1.26</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urn:riv:informationsecurity:auditing:log:2:ResourceTypeValue</w:t>
            </w:r>
            <w:r w:rsidR="009B6B4A">
              <w:rPr>
                <w:noProof/>
                <w:webHidden/>
              </w:rPr>
              <w:tab/>
            </w:r>
            <w:r w:rsidR="009B6B4A">
              <w:rPr>
                <w:noProof/>
                <w:webHidden/>
              </w:rPr>
              <w:fldChar w:fldCharType="begin"/>
            </w:r>
            <w:r w:rsidR="009B6B4A">
              <w:rPr>
                <w:noProof/>
                <w:webHidden/>
              </w:rPr>
              <w:instrText xml:space="preserve"> PAGEREF _Toc156312912 \h </w:instrText>
            </w:r>
            <w:r w:rsidR="009B6B4A">
              <w:rPr>
                <w:noProof/>
                <w:webHidden/>
              </w:rPr>
            </w:r>
            <w:r w:rsidR="009B6B4A">
              <w:rPr>
                <w:noProof/>
                <w:webHidden/>
              </w:rPr>
              <w:fldChar w:fldCharType="separate"/>
            </w:r>
            <w:r w:rsidR="009B6B4A">
              <w:rPr>
                <w:noProof/>
                <w:webHidden/>
              </w:rPr>
              <w:t>50</w:t>
            </w:r>
            <w:r w:rsidR="009B6B4A">
              <w:rPr>
                <w:noProof/>
                <w:webHidden/>
              </w:rPr>
              <w:fldChar w:fldCharType="end"/>
            </w:r>
          </w:hyperlink>
        </w:p>
        <w:p w14:paraId="1C19B78B" w14:textId="0435A274"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13" w:history="1">
            <w:r w:rsidR="009B6B4A" w:rsidRPr="001266C8">
              <w:rPr>
                <w:rStyle w:val="Hyperlnk"/>
                <w:noProof/>
                <w:lang w:val="en-US"/>
              </w:rPr>
              <w:t>7.1.27</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urn:riv:informationsecurity:auditing:log:2:ResourcesType</w:t>
            </w:r>
            <w:r w:rsidR="009B6B4A">
              <w:rPr>
                <w:noProof/>
                <w:webHidden/>
              </w:rPr>
              <w:tab/>
            </w:r>
            <w:r w:rsidR="009B6B4A">
              <w:rPr>
                <w:noProof/>
                <w:webHidden/>
              </w:rPr>
              <w:fldChar w:fldCharType="begin"/>
            </w:r>
            <w:r w:rsidR="009B6B4A">
              <w:rPr>
                <w:noProof/>
                <w:webHidden/>
              </w:rPr>
              <w:instrText xml:space="preserve"> PAGEREF _Toc156312913 \h </w:instrText>
            </w:r>
            <w:r w:rsidR="009B6B4A">
              <w:rPr>
                <w:noProof/>
                <w:webHidden/>
              </w:rPr>
            </w:r>
            <w:r w:rsidR="009B6B4A">
              <w:rPr>
                <w:noProof/>
                <w:webHidden/>
              </w:rPr>
              <w:fldChar w:fldCharType="separate"/>
            </w:r>
            <w:r w:rsidR="009B6B4A">
              <w:rPr>
                <w:noProof/>
                <w:webHidden/>
              </w:rPr>
              <w:t>51</w:t>
            </w:r>
            <w:r w:rsidR="009B6B4A">
              <w:rPr>
                <w:noProof/>
                <w:webHidden/>
              </w:rPr>
              <w:fldChar w:fldCharType="end"/>
            </w:r>
          </w:hyperlink>
        </w:p>
        <w:p w14:paraId="21A319D4" w14:textId="303563DF"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14" w:history="1">
            <w:r w:rsidR="009B6B4A" w:rsidRPr="001266C8">
              <w:rPr>
                <w:rStyle w:val="Hyperlnk"/>
                <w:noProof/>
                <w:lang w:val="en-US"/>
              </w:rPr>
              <w:t>7.1.28</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urn:riv:informationsecurity:auditing:log:2:ResultType</w:t>
            </w:r>
            <w:r w:rsidR="009B6B4A">
              <w:rPr>
                <w:noProof/>
                <w:webHidden/>
              </w:rPr>
              <w:tab/>
            </w:r>
            <w:r w:rsidR="009B6B4A">
              <w:rPr>
                <w:noProof/>
                <w:webHidden/>
              </w:rPr>
              <w:fldChar w:fldCharType="begin"/>
            </w:r>
            <w:r w:rsidR="009B6B4A">
              <w:rPr>
                <w:noProof/>
                <w:webHidden/>
              </w:rPr>
              <w:instrText xml:space="preserve"> PAGEREF _Toc156312914 \h </w:instrText>
            </w:r>
            <w:r w:rsidR="009B6B4A">
              <w:rPr>
                <w:noProof/>
                <w:webHidden/>
              </w:rPr>
            </w:r>
            <w:r w:rsidR="009B6B4A">
              <w:rPr>
                <w:noProof/>
                <w:webHidden/>
              </w:rPr>
              <w:fldChar w:fldCharType="separate"/>
            </w:r>
            <w:r w:rsidR="009B6B4A">
              <w:rPr>
                <w:noProof/>
                <w:webHidden/>
              </w:rPr>
              <w:t>51</w:t>
            </w:r>
            <w:r w:rsidR="009B6B4A">
              <w:rPr>
                <w:noProof/>
                <w:webHidden/>
              </w:rPr>
              <w:fldChar w:fldCharType="end"/>
            </w:r>
          </w:hyperlink>
        </w:p>
        <w:p w14:paraId="092294B0" w14:textId="0B16DDAD"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15" w:history="1">
            <w:r w:rsidR="009B6B4A" w:rsidRPr="001266C8">
              <w:rPr>
                <w:rStyle w:val="Hyperlnk"/>
                <w:noProof/>
                <w:lang w:val="en-US"/>
              </w:rPr>
              <w:t>7.1.29</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urn:riv:informationsecurity:auditing:log:2:ResultCodeType</w:t>
            </w:r>
            <w:r w:rsidR="009B6B4A">
              <w:rPr>
                <w:noProof/>
                <w:webHidden/>
              </w:rPr>
              <w:tab/>
            </w:r>
            <w:r w:rsidR="009B6B4A">
              <w:rPr>
                <w:noProof/>
                <w:webHidden/>
              </w:rPr>
              <w:fldChar w:fldCharType="begin"/>
            </w:r>
            <w:r w:rsidR="009B6B4A">
              <w:rPr>
                <w:noProof/>
                <w:webHidden/>
              </w:rPr>
              <w:instrText xml:space="preserve"> PAGEREF _Toc156312915 \h </w:instrText>
            </w:r>
            <w:r w:rsidR="009B6B4A">
              <w:rPr>
                <w:noProof/>
                <w:webHidden/>
              </w:rPr>
            </w:r>
            <w:r w:rsidR="009B6B4A">
              <w:rPr>
                <w:noProof/>
                <w:webHidden/>
              </w:rPr>
              <w:fldChar w:fldCharType="separate"/>
            </w:r>
            <w:r w:rsidR="009B6B4A">
              <w:rPr>
                <w:noProof/>
                <w:webHidden/>
              </w:rPr>
              <w:t>51</w:t>
            </w:r>
            <w:r w:rsidR="009B6B4A">
              <w:rPr>
                <w:noProof/>
                <w:webHidden/>
              </w:rPr>
              <w:fldChar w:fldCharType="end"/>
            </w:r>
          </w:hyperlink>
        </w:p>
        <w:p w14:paraId="0EAEE009" w14:textId="7E712FF8"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16" w:history="1">
            <w:r w:rsidR="009B6B4A" w:rsidRPr="001266C8">
              <w:rPr>
                <w:rStyle w:val="Hyperlnk"/>
                <w:noProof/>
                <w:lang w:val="en-US"/>
              </w:rPr>
              <w:t>7.1.30</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urn:riv:informationsecurity:auditing:log:2:SystemType</w:t>
            </w:r>
            <w:r w:rsidR="009B6B4A">
              <w:rPr>
                <w:noProof/>
                <w:webHidden/>
              </w:rPr>
              <w:tab/>
            </w:r>
            <w:r w:rsidR="009B6B4A">
              <w:rPr>
                <w:noProof/>
                <w:webHidden/>
              </w:rPr>
              <w:fldChar w:fldCharType="begin"/>
            </w:r>
            <w:r w:rsidR="009B6B4A">
              <w:rPr>
                <w:noProof/>
                <w:webHidden/>
              </w:rPr>
              <w:instrText xml:space="preserve"> PAGEREF _Toc156312916 \h </w:instrText>
            </w:r>
            <w:r w:rsidR="009B6B4A">
              <w:rPr>
                <w:noProof/>
                <w:webHidden/>
              </w:rPr>
            </w:r>
            <w:r w:rsidR="009B6B4A">
              <w:rPr>
                <w:noProof/>
                <w:webHidden/>
              </w:rPr>
              <w:fldChar w:fldCharType="separate"/>
            </w:r>
            <w:r w:rsidR="009B6B4A">
              <w:rPr>
                <w:noProof/>
                <w:webHidden/>
              </w:rPr>
              <w:t>52</w:t>
            </w:r>
            <w:r w:rsidR="009B6B4A">
              <w:rPr>
                <w:noProof/>
                <w:webHidden/>
              </w:rPr>
              <w:fldChar w:fldCharType="end"/>
            </w:r>
          </w:hyperlink>
        </w:p>
        <w:p w14:paraId="65D5604E" w14:textId="018E0E31"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17" w:history="1">
            <w:r w:rsidR="009B6B4A" w:rsidRPr="001266C8">
              <w:rPr>
                <w:rStyle w:val="Hyperlnk"/>
                <w:noProof/>
                <w:lang w:val="en-US"/>
              </w:rPr>
              <w:t>7.1.31</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urn:riv:informationsecurity:auditing:log:2:SystemName</w:t>
            </w:r>
            <w:r w:rsidR="009B6B4A">
              <w:rPr>
                <w:noProof/>
                <w:webHidden/>
              </w:rPr>
              <w:tab/>
            </w:r>
            <w:r w:rsidR="009B6B4A">
              <w:rPr>
                <w:noProof/>
                <w:webHidden/>
              </w:rPr>
              <w:fldChar w:fldCharType="begin"/>
            </w:r>
            <w:r w:rsidR="009B6B4A">
              <w:rPr>
                <w:noProof/>
                <w:webHidden/>
              </w:rPr>
              <w:instrText xml:space="preserve"> PAGEREF _Toc156312917 \h </w:instrText>
            </w:r>
            <w:r w:rsidR="009B6B4A">
              <w:rPr>
                <w:noProof/>
                <w:webHidden/>
              </w:rPr>
            </w:r>
            <w:r w:rsidR="009B6B4A">
              <w:rPr>
                <w:noProof/>
                <w:webHidden/>
              </w:rPr>
              <w:fldChar w:fldCharType="separate"/>
            </w:r>
            <w:r w:rsidR="009B6B4A">
              <w:rPr>
                <w:noProof/>
                <w:webHidden/>
              </w:rPr>
              <w:t>52</w:t>
            </w:r>
            <w:r w:rsidR="009B6B4A">
              <w:rPr>
                <w:noProof/>
                <w:webHidden/>
              </w:rPr>
              <w:fldChar w:fldCharType="end"/>
            </w:r>
          </w:hyperlink>
        </w:p>
        <w:p w14:paraId="45DC8287" w14:textId="03555E3F"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18" w:history="1">
            <w:r w:rsidR="009B6B4A" w:rsidRPr="001266C8">
              <w:rPr>
                <w:rStyle w:val="Hyperlnk"/>
                <w:noProof/>
                <w:lang w:val="en-US"/>
              </w:rPr>
              <w:t>7.1.32</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urn:riv:informationsecurity:auditing:log:2:UserType</w:t>
            </w:r>
            <w:r w:rsidR="009B6B4A">
              <w:rPr>
                <w:noProof/>
                <w:webHidden/>
              </w:rPr>
              <w:tab/>
            </w:r>
            <w:r w:rsidR="009B6B4A">
              <w:rPr>
                <w:noProof/>
                <w:webHidden/>
              </w:rPr>
              <w:fldChar w:fldCharType="begin"/>
            </w:r>
            <w:r w:rsidR="009B6B4A">
              <w:rPr>
                <w:noProof/>
                <w:webHidden/>
              </w:rPr>
              <w:instrText xml:space="preserve"> PAGEREF _Toc156312918 \h </w:instrText>
            </w:r>
            <w:r w:rsidR="009B6B4A">
              <w:rPr>
                <w:noProof/>
                <w:webHidden/>
              </w:rPr>
            </w:r>
            <w:r w:rsidR="009B6B4A">
              <w:rPr>
                <w:noProof/>
                <w:webHidden/>
              </w:rPr>
              <w:fldChar w:fldCharType="separate"/>
            </w:r>
            <w:r w:rsidR="009B6B4A">
              <w:rPr>
                <w:noProof/>
                <w:webHidden/>
              </w:rPr>
              <w:t>52</w:t>
            </w:r>
            <w:r w:rsidR="009B6B4A">
              <w:rPr>
                <w:noProof/>
                <w:webHidden/>
              </w:rPr>
              <w:fldChar w:fldCharType="end"/>
            </w:r>
          </w:hyperlink>
        </w:p>
        <w:p w14:paraId="378847FD" w14:textId="1D43736B"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19" w:history="1">
            <w:r w:rsidR="009B6B4A" w:rsidRPr="001266C8">
              <w:rPr>
                <w:rStyle w:val="Hyperlnk"/>
                <w:noProof/>
                <w:lang w:val="en-US"/>
              </w:rPr>
              <w:t>7.1.33</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urn:riv:informationsecurity:auditing:log:2:UserName</w:t>
            </w:r>
            <w:r w:rsidR="009B6B4A">
              <w:rPr>
                <w:noProof/>
                <w:webHidden/>
              </w:rPr>
              <w:tab/>
            </w:r>
            <w:r w:rsidR="009B6B4A">
              <w:rPr>
                <w:noProof/>
                <w:webHidden/>
              </w:rPr>
              <w:fldChar w:fldCharType="begin"/>
            </w:r>
            <w:r w:rsidR="009B6B4A">
              <w:rPr>
                <w:noProof/>
                <w:webHidden/>
              </w:rPr>
              <w:instrText xml:space="preserve"> PAGEREF _Toc156312919 \h </w:instrText>
            </w:r>
            <w:r w:rsidR="009B6B4A">
              <w:rPr>
                <w:noProof/>
                <w:webHidden/>
              </w:rPr>
            </w:r>
            <w:r w:rsidR="009B6B4A">
              <w:rPr>
                <w:noProof/>
                <w:webHidden/>
              </w:rPr>
              <w:fldChar w:fldCharType="separate"/>
            </w:r>
            <w:r w:rsidR="009B6B4A">
              <w:rPr>
                <w:noProof/>
                <w:webHidden/>
              </w:rPr>
              <w:t>53</w:t>
            </w:r>
            <w:r w:rsidR="009B6B4A">
              <w:rPr>
                <w:noProof/>
                <w:webHidden/>
              </w:rPr>
              <w:fldChar w:fldCharType="end"/>
            </w:r>
          </w:hyperlink>
        </w:p>
        <w:p w14:paraId="023E91AD" w14:textId="3065B9F7"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20" w:history="1">
            <w:r w:rsidR="009B6B4A" w:rsidRPr="001266C8">
              <w:rPr>
                <w:rStyle w:val="Hyperlnk"/>
                <w:noProof/>
                <w:lang w:val="en-US"/>
              </w:rPr>
              <w:t>7.1.34</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lang w:val="en-US"/>
              </w:rPr>
              <w:t>urn:riv:informationsecurity:auditing:log:2:UserTitle</w:t>
            </w:r>
            <w:r w:rsidR="009B6B4A">
              <w:rPr>
                <w:noProof/>
                <w:webHidden/>
              </w:rPr>
              <w:tab/>
            </w:r>
            <w:r w:rsidR="009B6B4A">
              <w:rPr>
                <w:noProof/>
                <w:webHidden/>
              </w:rPr>
              <w:fldChar w:fldCharType="begin"/>
            </w:r>
            <w:r w:rsidR="009B6B4A">
              <w:rPr>
                <w:noProof/>
                <w:webHidden/>
              </w:rPr>
              <w:instrText xml:space="preserve"> PAGEREF _Toc156312920 \h </w:instrText>
            </w:r>
            <w:r w:rsidR="009B6B4A">
              <w:rPr>
                <w:noProof/>
                <w:webHidden/>
              </w:rPr>
            </w:r>
            <w:r w:rsidR="009B6B4A">
              <w:rPr>
                <w:noProof/>
                <w:webHidden/>
              </w:rPr>
              <w:fldChar w:fldCharType="separate"/>
            </w:r>
            <w:r w:rsidR="009B6B4A">
              <w:rPr>
                <w:noProof/>
                <w:webHidden/>
              </w:rPr>
              <w:t>53</w:t>
            </w:r>
            <w:r w:rsidR="009B6B4A">
              <w:rPr>
                <w:noProof/>
                <w:webHidden/>
              </w:rPr>
              <w:fldChar w:fldCharType="end"/>
            </w:r>
          </w:hyperlink>
        </w:p>
        <w:p w14:paraId="35674861" w14:textId="60A9F27A"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21" w:history="1">
            <w:r w:rsidR="009B6B4A" w:rsidRPr="001266C8">
              <w:rPr>
                <w:rStyle w:val="Hyperlnk"/>
                <w:noProof/>
                <w:highlight w:val="yellow"/>
                <w:lang w:val="en-US"/>
              </w:rPr>
              <w:t>7.1.35</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lang w:val="en-US"/>
              </w:rPr>
              <w:t>urn:riv: informationsecurity:auditing:log:2:OrderId</w:t>
            </w:r>
            <w:r w:rsidR="009B6B4A">
              <w:rPr>
                <w:noProof/>
                <w:webHidden/>
              </w:rPr>
              <w:tab/>
            </w:r>
            <w:r w:rsidR="009B6B4A">
              <w:rPr>
                <w:noProof/>
                <w:webHidden/>
              </w:rPr>
              <w:fldChar w:fldCharType="begin"/>
            </w:r>
            <w:r w:rsidR="009B6B4A">
              <w:rPr>
                <w:noProof/>
                <w:webHidden/>
              </w:rPr>
              <w:instrText xml:space="preserve"> PAGEREF _Toc156312921 \h </w:instrText>
            </w:r>
            <w:r w:rsidR="009B6B4A">
              <w:rPr>
                <w:noProof/>
                <w:webHidden/>
              </w:rPr>
            </w:r>
            <w:r w:rsidR="009B6B4A">
              <w:rPr>
                <w:noProof/>
                <w:webHidden/>
              </w:rPr>
              <w:fldChar w:fldCharType="separate"/>
            </w:r>
            <w:r w:rsidR="009B6B4A">
              <w:rPr>
                <w:noProof/>
                <w:webHidden/>
              </w:rPr>
              <w:t>53</w:t>
            </w:r>
            <w:r w:rsidR="009B6B4A">
              <w:rPr>
                <w:noProof/>
                <w:webHidden/>
              </w:rPr>
              <w:fldChar w:fldCharType="end"/>
            </w:r>
          </w:hyperlink>
        </w:p>
        <w:p w14:paraId="5650835C" w14:textId="541863F0" w:rsidR="009B6B4A" w:rsidRDefault="00000000">
          <w:pPr>
            <w:pStyle w:val="Innehll3"/>
            <w:tabs>
              <w:tab w:val="left" w:pos="1200"/>
              <w:tab w:val="right" w:leader="dot" w:pos="10456"/>
            </w:tabs>
            <w:rPr>
              <w:rFonts w:asciiTheme="minorHAnsi" w:eastAsiaTheme="minorEastAsia" w:hAnsiTheme="minorHAnsi" w:cstheme="minorBidi"/>
              <w:noProof/>
              <w:kern w:val="2"/>
              <w:sz w:val="22"/>
              <w:lang w:eastAsia="sv-SE"/>
              <w14:ligatures w14:val="standardContextual"/>
            </w:rPr>
          </w:pPr>
          <w:hyperlink w:anchor="_Toc156312922" w:history="1">
            <w:r w:rsidR="009B6B4A" w:rsidRPr="001266C8">
              <w:rPr>
                <w:rStyle w:val="Hyperlnk"/>
                <w:noProof/>
                <w:highlight w:val="yellow"/>
                <w:lang w:val="en-US"/>
              </w:rPr>
              <w:t>7.1.36</w:t>
            </w:r>
            <w:r w:rsidR="009B6B4A">
              <w:rPr>
                <w:rFonts w:asciiTheme="minorHAnsi" w:eastAsiaTheme="minorEastAsia" w:hAnsiTheme="minorHAnsi" w:cstheme="minorBidi"/>
                <w:noProof/>
                <w:kern w:val="2"/>
                <w:sz w:val="22"/>
                <w:lang w:eastAsia="sv-SE"/>
                <w14:ligatures w14:val="standardContextual"/>
              </w:rPr>
              <w:tab/>
            </w:r>
            <w:r w:rsidR="009B6B4A" w:rsidRPr="001266C8">
              <w:rPr>
                <w:rStyle w:val="Hyperlnk"/>
                <w:noProof/>
                <w:highlight w:val="yellow"/>
                <w:lang w:val="en-US"/>
              </w:rPr>
              <w:t>urn:riv: informationsecurity:auditing:log:2:MultimediaType</w:t>
            </w:r>
            <w:r w:rsidR="009B6B4A">
              <w:rPr>
                <w:noProof/>
                <w:webHidden/>
              </w:rPr>
              <w:tab/>
            </w:r>
            <w:r w:rsidR="009B6B4A">
              <w:rPr>
                <w:noProof/>
                <w:webHidden/>
              </w:rPr>
              <w:fldChar w:fldCharType="begin"/>
            </w:r>
            <w:r w:rsidR="009B6B4A">
              <w:rPr>
                <w:noProof/>
                <w:webHidden/>
              </w:rPr>
              <w:instrText xml:space="preserve"> PAGEREF _Toc156312922 \h </w:instrText>
            </w:r>
            <w:r w:rsidR="009B6B4A">
              <w:rPr>
                <w:noProof/>
                <w:webHidden/>
              </w:rPr>
            </w:r>
            <w:r w:rsidR="009B6B4A">
              <w:rPr>
                <w:noProof/>
                <w:webHidden/>
              </w:rPr>
              <w:fldChar w:fldCharType="separate"/>
            </w:r>
            <w:r w:rsidR="009B6B4A">
              <w:rPr>
                <w:noProof/>
                <w:webHidden/>
              </w:rPr>
              <w:t>54</w:t>
            </w:r>
            <w:r w:rsidR="009B6B4A">
              <w:rPr>
                <w:noProof/>
                <w:webHidden/>
              </w:rPr>
              <w:fldChar w:fldCharType="end"/>
            </w:r>
          </w:hyperlink>
        </w:p>
        <w:p w14:paraId="1CBE9463" w14:textId="69CC5442" w:rsidR="00793064" w:rsidRDefault="00793064">
          <w:r>
            <w:fldChar w:fldCharType="end"/>
          </w:r>
        </w:p>
      </w:sdtContent>
    </w:sdt>
    <w:p w14:paraId="24B56C08" w14:textId="0A34DE27" w:rsidR="0039481C" w:rsidRPr="000F50FB" w:rsidRDefault="00793064" w:rsidP="000F50FB">
      <w:pPr>
        <w:spacing w:line="240" w:lineRule="auto"/>
        <w:rPr>
          <w:rFonts w:eastAsia="Times New Roman"/>
          <w:bCs/>
          <w:sz w:val="30"/>
          <w:szCs w:val="28"/>
        </w:rPr>
      </w:pPr>
      <w:r>
        <w:br w:type="page"/>
      </w:r>
      <w:bookmarkStart w:id="1" w:name="Radera3"/>
      <w:bookmarkEnd w:id="0"/>
      <w:bookmarkEnd w:id="1"/>
    </w:p>
    <w:p w14:paraId="5EFE46B8" w14:textId="77777777" w:rsidR="0039481C" w:rsidRPr="00210991" w:rsidRDefault="0039481C" w:rsidP="0039481C">
      <w:pPr>
        <w:rPr>
          <w:rStyle w:val="BrdtextChar"/>
          <w:rFonts w:eastAsia="Calibri"/>
          <w:szCs w:val="20"/>
        </w:rPr>
      </w:pPr>
      <w:r w:rsidRPr="00D23023">
        <w:rPr>
          <w:b/>
        </w:rPr>
        <w:lastRenderedPageBreak/>
        <w:t>Revisionshistorik</w:t>
      </w:r>
    </w:p>
    <w:p w14:paraId="5BEBFC8D" w14:textId="77777777" w:rsidR="0039481C" w:rsidRDefault="0039481C" w:rsidP="0039481C"/>
    <w:tbl>
      <w:tblPr>
        <w:tblW w:w="100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26"/>
        <w:gridCol w:w="1276"/>
        <w:gridCol w:w="5954"/>
        <w:gridCol w:w="1701"/>
      </w:tblGrid>
      <w:tr w:rsidR="0066299C" w14:paraId="54FDDE6F" w14:textId="77777777" w:rsidTr="007774AF">
        <w:tc>
          <w:tcPr>
            <w:tcW w:w="1126" w:type="dxa"/>
            <w:shd w:val="clear" w:color="auto" w:fill="D9D9D9" w:themeFill="background1" w:themeFillShade="D9"/>
          </w:tcPr>
          <w:p w14:paraId="2F650BAA" w14:textId="77777777" w:rsidR="0066299C" w:rsidRDefault="0066299C" w:rsidP="00667D46">
            <w:pPr>
              <w:pStyle w:val="TableText"/>
            </w:pPr>
            <w:r>
              <w:t>Version</w:t>
            </w:r>
          </w:p>
        </w:tc>
        <w:tc>
          <w:tcPr>
            <w:tcW w:w="1276" w:type="dxa"/>
            <w:shd w:val="clear" w:color="auto" w:fill="D9D9D9" w:themeFill="background1" w:themeFillShade="D9"/>
          </w:tcPr>
          <w:p w14:paraId="527D49D4" w14:textId="77777777" w:rsidR="0066299C" w:rsidRDefault="0066299C" w:rsidP="00667D46">
            <w:pPr>
              <w:pStyle w:val="TableText"/>
            </w:pPr>
            <w:r>
              <w:t>Revision Datum</w:t>
            </w:r>
          </w:p>
        </w:tc>
        <w:tc>
          <w:tcPr>
            <w:tcW w:w="5954" w:type="dxa"/>
            <w:shd w:val="clear" w:color="auto" w:fill="D9D9D9" w:themeFill="background1" w:themeFillShade="D9"/>
          </w:tcPr>
          <w:p w14:paraId="2B863863" w14:textId="77777777" w:rsidR="0066299C" w:rsidRDefault="0066299C" w:rsidP="00667D46">
            <w:pPr>
              <w:pStyle w:val="TableText"/>
            </w:pPr>
            <w:r>
              <w:t>Komplett beskrivning av ändringar</w:t>
            </w:r>
          </w:p>
        </w:tc>
        <w:tc>
          <w:tcPr>
            <w:tcW w:w="1701" w:type="dxa"/>
            <w:shd w:val="clear" w:color="auto" w:fill="D9D9D9" w:themeFill="background1" w:themeFillShade="D9"/>
          </w:tcPr>
          <w:p w14:paraId="572DF6CB" w14:textId="77777777" w:rsidR="0066299C" w:rsidRDefault="0066299C" w:rsidP="00667D46">
            <w:pPr>
              <w:pStyle w:val="TableText"/>
            </w:pPr>
            <w:r>
              <w:t>Ändringarna gjorda av</w:t>
            </w:r>
          </w:p>
        </w:tc>
      </w:tr>
      <w:tr w:rsidR="0066299C" w14:paraId="26D1B8E0" w14:textId="77777777" w:rsidTr="007774AF">
        <w:trPr>
          <w:trHeight w:val="256"/>
        </w:trPr>
        <w:tc>
          <w:tcPr>
            <w:tcW w:w="1126" w:type="dxa"/>
          </w:tcPr>
          <w:p w14:paraId="2A4B3499" w14:textId="77777777" w:rsidR="0066299C" w:rsidRDefault="0066299C" w:rsidP="00667D46">
            <w:pPr>
              <w:pStyle w:val="TableText"/>
            </w:pPr>
            <w:r>
              <w:t>0.1</w:t>
            </w:r>
          </w:p>
        </w:tc>
        <w:tc>
          <w:tcPr>
            <w:tcW w:w="1276" w:type="dxa"/>
          </w:tcPr>
          <w:p w14:paraId="222D971E" w14:textId="77777777" w:rsidR="0066299C" w:rsidRDefault="0066299C" w:rsidP="00667D46">
            <w:pPr>
              <w:pStyle w:val="TableText"/>
            </w:pPr>
            <w:r>
              <w:t>2012-09-18</w:t>
            </w:r>
          </w:p>
        </w:tc>
        <w:tc>
          <w:tcPr>
            <w:tcW w:w="5954" w:type="dxa"/>
          </w:tcPr>
          <w:p w14:paraId="4A0B22F4" w14:textId="77777777" w:rsidR="0066299C" w:rsidRDefault="0066299C" w:rsidP="00667D46">
            <w:pPr>
              <w:pStyle w:val="TableText"/>
            </w:pPr>
            <w:r>
              <w:t xml:space="preserve">Upprättande </w:t>
            </w:r>
          </w:p>
        </w:tc>
        <w:tc>
          <w:tcPr>
            <w:tcW w:w="1701" w:type="dxa"/>
          </w:tcPr>
          <w:p w14:paraId="2848C84E" w14:textId="4840D294" w:rsidR="0066299C" w:rsidRDefault="0066299C" w:rsidP="0095799E">
            <w:pPr>
              <w:pStyle w:val="TableText"/>
              <w:jc w:val="left"/>
            </w:pPr>
            <w:r>
              <w:t xml:space="preserve">Göran Kristiansson, </w:t>
            </w:r>
            <w:proofErr w:type="spellStart"/>
            <w:r>
              <w:t>Logica</w:t>
            </w:r>
            <w:proofErr w:type="spellEnd"/>
          </w:p>
        </w:tc>
      </w:tr>
      <w:tr w:rsidR="0066299C" w14:paraId="26214F5D" w14:textId="77777777" w:rsidTr="007774AF">
        <w:trPr>
          <w:trHeight w:val="256"/>
        </w:trPr>
        <w:tc>
          <w:tcPr>
            <w:tcW w:w="1126" w:type="dxa"/>
          </w:tcPr>
          <w:p w14:paraId="56AE2458" w14:textId="77777777" w:rsidR="0066299C" w:rsidRDefault="0066299C" w:rsidP="00667D46">
            <w:pPr>
              <w:pStyle w:val="TableText"/>
            </w:pPr>
            <w:r>
              <w:t>0.2</w:t>
            </w:r>
          </w:p>
        </w:tc>
        <w:tc>
          <w:tcPr>
            <w:tcW w:w="1276" w:type="dxa"/>
          </w:tcPr>
          <w:p w14:paraId="71B51BEF" w14:textId="77777777" w:rsidR="0066299C" w:rsidRDefault="0066299C" w:rsidP="00667D46">
            <w:pPr>
              <w:pStyle w:val="TableText"/>
            </w:pPr>
            <w:r>
              <w:t>2012-09-21</w:t>
            </w:r>
          </w:p>
        </w:tc>
        <w:tc>
          <w:tcPr>
            <w:tcW w:w="5954" w:type="dxa"/>
          </w:tcPr>
          <w:p w14:paraId="4BFD831B" w14:textId="77777777" w:rsidR="0066299C" w:rsidRDefault="0066299C" w:rsidP="00667D46">
            <w:pPr>
              <w:pStyle w:val="TableText"/>
            </w:pPr>
            <w:r>
              <w:t>Uppdatering, komplettering</w:t>
            </w:r>
          </w:p>
        </w:tc>
        <w:tc>
          <w:tcPr>
            <w:tcW w:w="1701" w:type="dxa"/>
          </w:tcPr>
          <w:p w14:paraId="579B7035" w14:textId="4E52EBD2" w:rsidR="0066299C" w:rsidRDefault="0066299C" w:rsidP="00667D46">
            <w:pPr>
              <w:pStyle w:val="TableText"/>
            </w:pPr>
            <w:r>
              <w:t>Björn</w:t>
            </w:r>
            <w:r w:rsidR="009F5749">
              <w:t xml:space="preserve"> </w:t>
            </w:r>
            <w:r>
              <w:t>Skeppner, Inera</w:t>
            </w:r>
          </w:p>
        </w:tc>
      </w:tr>
      <w:tr w:rsidR="0066299C" w14:paraId="169081A1" w14:textId="77777777" w:rsidTr="007774AF">
        <w:trPr>
          <w:trHeight w:val="256"/>
        </w:trPr>
        <w:tc>
          <w:tcPr>
            <w:tcW w:w="1126" w:type="dxa"/>
          </w:tcPr>
          <w:p w14:paraId="66EE592F" w14:textId="77777777" w:rsidR="0066299C" w:rsidRDefault="0066299C" w:rsidP="00667D46">
            <w:pPr>
              <w:pStyle w:val="TableText"/>
            </w:pPr>
            <w:r>
              <w:t>0.3</w:t>
            </w:r>
          </w:p>
        </w:tc>
        <w:tc>
          <w:tcPr>
            <w:tcW w:w="1276" w:type="dxa"/>
          </w:tcPr>
          <w:p w14:paraId="60E04078" w14:textId="77777777" w:rsidR="0066299C" w:rsidRDefault="0066299C" w:rsidP="00667D46">
            <w:pPr>
              <w:pStyle w:val="TableText"/>
            </w:pPr>
            <w:r>
              <w:t>2012-10-03</w:t>
            </w:r>
          </w:p>
        </w:tc>
        <w:tc>
          <w:tcPr>
            <w:tcW w:w="5954" w:type="dxa"/>
          </w:tcPr>
          <w:p w14:paraId="16161C67" w14:textId="77777777" w:rsidR="0066299C" w:rsidRDefault="0066299C" w:rsidP="00667D46">
            <w:pPr>
              <w:pStyle w:val="TableText"/>
            </w:pPr>
            <w:r>
              <w:t>Uppdaterat datatyper, returvärde och felhantering.</w:t>
            </w:r>
          </w:p>
        </w:tc>
        <w:tc>
          <w:tcPr>
            <w:tcW w:w="1701" w:type="dxa"/>
          </w:tcPr>
          <w:p w14:paraId="694C68F7" w14:textId="77777777" w:rsidR="0066299C" w:rsidRDefault="0066299C" w:rsidP="00667D46">
            <w:pPr>
              <w:pStyle w:val="TableText"/>
            </w:pPr>
            <w:r>
              <w:t>Göran Kristiansson</w:t>
            </w:r>
          </w:p>
        </w:tc>
      </w:tr>
      <w:tr w:rsidR="0066299C" w14:paraId="507EFC16" w14:textId="77777777" w:rsidTr="007774AF">
        <w:trPr>
          <w:trHeight w:val="256"/>
        </w:trPr>
        <w:tc>
          <w:tcPr>
            <w:tcW w:w="1126" w:type="dxa"/>
          </w:tcPr>
          <w:p w14:paraId="40C9B4A3" w14:textId="77777777" w:rsidR="0066299C" w:rsidRDefault="0066299C" w:rsidP="00667D46">
            <w:pPr>
              <w:pStyle w:val="TableText"/>
            </w:pPr>
            <w:r>
              <w:t>0.4</w:t>
            </w:r>
          </w:p>
        </w:tc>
        <w:tc>
          <w:tcPr>
            <w:tcW w:w="1276" w:type="dxa"/>
          </w:tcPr>
          <w:p w14:paraId="15239F11" w14:textId="77777777" w:rsidR="0066299C" w:rsidRDefault="0066299C" w:rsidP="00667D46">
            <w:pPr>
              <w:pStyle w:val="TableText"/>
            </w:pPr>
            <w:r>
              <w:t>2012-10-03</w:t>
            </w:r>
          </w:p>
        </w:tc>
        <w:tc>
          <w:tcPr>
            <w:tcW w:w="5954" w:type="dxa"/>
          </w:tcPr>
          <w:p w14:paraId="129A1E74" w14:textId="77777777" w:rsidR="0066299C" w:rsidRDefault="0066299C" w:rsidP="00667D46">
            <w:pPr>
              <w:pStyle w:val="TableText"/>
            </w:pPr>
            <w:r>
              <w:t>Uppdaterad enligt mall, beskrivande text kompletterad</w:t>
            </w:r>
          </w:p>
        </w:tc>
        <w:tc>
          <w:tcPr>
            <w:tcW w:w="1701" w:type="dxa"/>
          </w:tcPr>
          <w:p w14:paraId="3D8F025C" w14:textId="77777777" w:rsidR="0066299C" w:rsidRDefault="0066299C" w:rsidP="00667D46">
            <w:pPr>
              <w:pStyle w:val="TableText"/>
            </w:pPr>
            <w:r>
              <w:t>Björn Skeppner</w:t>
            </w:r>
          </w:p>
        </w:tc>
      </w:tr>
      <w:tr w:rsidR="0066299C" w14:paraId="267CD8FB" w14:textId="77777777" w:rsidTr="007774AF">
        <w:trPr>
          <w:trHeight w:val="1289"/>
        </w:trPr>
        <w:tc>
          <w:tcPr>
            <w:tcW w:w="1126" w:type="dxa"/>
          </w:tcPr>
          <w:p w14:paraId="3299C7F0" w14:textId="77777777" w:rsidR="0066299C" w:rsidRDefault="0066299C" w:rsidP="00667D46">
            <w:pPr>
              <w:pStyle w:val="TableText"/>
            </w:pPr>
            <w:r>
              <w:t>0.5</w:t>
            </w:r>
          </w:p>
        </w:tc>
        <w:tc>
          <w:tcPr>
            <w:tcW w:w="1276" w:type="dxa"/>
          </w:tcPr>
          <w:p w14:paraId="509803E6" w14:textId="77777777" w:rsidR="0066299C" w:rsidRDefault="0066299C" w:rsidP="00667D46">
            <w:pPr>
              <w:pStyle w:val="TableText"/>
            </w:pPr>
            <w:r>
              <w:t>2012-10-11</w:t>
            </w:r>
          </w:p>
        </w:tc>
        <w:tc>
          <w:tcPr>
            <w:tcW w:w="5954" w:type="dxa"/>
          </w:tcPr>
          <w:p w14:paraId="72DA73DB" w14:textId="77777777" w:rsidR="0066299C" w:rsidRDefault="0066299C" w:rsidP="00667D46">
            <w:pPr>
              <w:pStyle w:val="TableText"/>
            </w:pPr>
            <w:r>
              <w:t>Uppdaterat datatyper så att namnrymd är lika.</w:t>
            </w:r>
          </w:p>
          <w:p w14:paraId="419B8894" w14:textId="77777777" w:rsidR="0066299C" w:rsidRDefault="0066299C" w:rsidP="00667D46">
            <w:pPr>
              <w:pStyle w:val="TableText"/>
            </w:pPr>
            <w:r>
              <w:t>Uppdaterat enligt mall.</w:t>
            </w:r>
          </w:p>
          <w:p w14:paraId="06D35E86" w14:textId="77777777" w:rsidR="0066299C" w:rsidRDefault="0066299C" w:rsidP="00667D46">
            <w:pPr>
              <w:pStyle w:val="TableText"/>
            </w:pPr>
            <w:r>
              <w:t xml:space="preserve">Har uppdaterat rimlig tillgänglighet till </w:t>
            </w:r>
          </w:p>
          <w:p w14:paraId="75DDFC77" w14:textId="77777777" w:rsidR="0066299C" w:rsidRDefault="0066299C" w:rsidP="00667D46">
            <w:pPr>
              <w:pStyle w:val="TableText"/>
            </w:pPr>
            <w:r>
              <w:t>99,80% (hämtat från SAD samtycke/patientrelation)</w:t>
            </w:r>
          </w:p>
        </w:tc>
        <w:tc>
          <w:tcPr>
            <w:tcW w:w="1701" w:type="dxa"/>
          </w:tcPr>
          <w:p w14:paraId="602B4D80" w14:textId="77777777" w:rsidR="0066299C" w:rsidRDefault="0066299C" w:rsidP="00667D46">
            <w:pPr>
              <w:pStyle w:val="TableText"/>
            </w:pPr>
            <w:r>
              <w:t>Göran Kristiansson</w:t>
            </w:r>
          </w:p>
        </w:tc>
      </w:tr>
      <w:tr w:rsidR="0066299C" w14:paraId="4EA899EF" w14:textId="77777777" w:rsidTr="007774AF">
        <w:trPr>
          <w:trHeight w:val="256"/>
        </w:trPr>
        <w:tc>
          <w:tcPr>
            <w:tcW w:w="1126" w:type="dxa"/>
          </w:tcPr>
          <w:p w14:paraId="1E9CEEBA" w14:textId="77777777" w:rsidR="0066299C" w:rsidRDefault="0066299C" w:rsidP="00667D46">
            <w:pPr>
              <w:pStyle w:val="TableText"/>
            </w:pPr>
            <w:r>
              <w:t>0.6</w:t>
            </w:r>
          </w:p>
        </w:tc>
        <w:tc>
          <w:tcPr>
            <w:tcW w:w="1276" w:type="dxa"/>
          </w:tcPr>
          <w:p w14:paraId="057F0B5F" w14:textId="77777777" w:rsidR="0066299C" w:rsidRDefault="0066299C" w:rsidP="00667D46">
            <w:pPr>
              <w:pStyle w:val="TableText"/>
            </w:pPr>
            <w:r>
              <w:t>2012-10-15</w:t>
            </w:r>
          </w:p>
        </w:tc>
        <w:tc>
          <w:tcPr>
            <w:tcW w:w="5954" w:type="dxa"/>
          </w:tcPr>
          <w:p w14:paraId="75E3FF05" w14:textId="77777777" w:rsidR="0066299C" w:rsidRDefault="0066299C" w:rsidP="00667D46">
            <w:pPr>
              <w:pStyle w:val="TableText"/>
            </w:pPr>
            <w:r>
              <w:t xml:space="preserve">Uppdaterat så </w:t>
            </w:r>
            <w:proofErr w:type="gramStart"/>
            <w:r>
              <w:t>1..</w:t>
            </w:r>
            <w:proofErr w:type="gramEnd"/>
            <w:r>
              <w:t xml:space="preserve">* </w:t>
            </w:r>
            <w:proofErr w:type="spellStart"/>
            <w:r>
              <w:t>Resource</w:t>
            </w:r>
            <w:proofErr w:type="spellEnd"/>
            <w:r>
              <w:t xml:space="preserve"> ligger under en </w:t>
            </w:r>
            <w:proofErr w:type="spellStart"/>
            <w:r>
              <w:t>datatyp</w:t>
            </w:r>
            <w:proofErr w:type="spellEnd"/>
            <w:r>
              <w:t xml:space="preserve"> som heter Resources för en tydligare samling av resurser.  </w:t>
            </w:r>
          </w:p>
        </w:tc>
        <w:tc>
          <w:tcPr>
            <w:tcW w:w="1701" w:type="dxa"/>
          </w:tcPr>
          <w:p w14:paraId="46BB55E8" w14:textId="77777777" w:rsidR="0066299C" w:rsidRDefault="0066299C" w:rsidP="00667D46">
            <w:pPr>
              <w:pStyle w:val="TableText"/>
            </w:pPr>
            <w:r>
              <w:t>Göran Kristiansson</w:t>
            </w:r>
          </w:p>
        </w:tc>
      </w:tr>
      <w:tr w:rsidR="0066299C" w14:paraId="191EDEEC" w14:textId="77777777" w:rsidTr="007774AF">
        <w:trPr>
          <w:trHeight w:val="256"/>
        </w:trPr>
        <w:tc>
          <w:tcPr>
            <w:tcW w:w="1126" w:type="dxa"/>
          </w:tcPr>
          <w:p w14:paraId="35263F37" w14:textId="77777777" w:rsidR="0066299C" w:rsidRDefault="0066299C" w:rsidP="00667D46">
            <w:pPr>
              <w:pStyle w:val="TableText"/>
            </w:pPr>
            <w:r>
              <w:t>0.7</w:t>
            </w:r>
          </w:p>
        </w:tc>
        <w:tc>
          <w:tcPr>
            <w:tcW w:w="1276" w:type="dxa"/>
          </w:tcPr>
          <w:p w14:paraId="1753EF35" w14:textId="77777777" w:rsidR="0066299C" w:rsidRDefault="0066299C" w:rsidP="00667D46">
            <w:pPr>
              <w:pStyle w:val="TableText"/>
            </w:pPr>
            <w:r>
              <w:t>2012-10-23</w:t>
            </w:r>
          </w:p>
        </w:tc>
        <w:tc>
          <w:tcPr>
            <w:tcW w:w="5954" w:type="dxa"/>
          </w:tcPr>
          <w:p w14:paraId="0A0C9003" w14:textId="77777777" w:rsidR="0066299C" w:rsidRDefault="0066299C" w:rsidP="00667D46">
            <w:pPr>
              <w:pStyle w:val="TableText"/>
            </w:pPr>
            <w:r>
              <w:t xml:space="preserve">Ändrat namn på datatypen vårdgivare från </w:t>
            </w:r>
            <w:proofErr w:type="spellStart"/>
            <w:r>
              <w:t>careGiver</w:t>
            </w:r>
            <w:proofErr w:type="spellEnd"/>
            <w:r>
              <w:t xml:space="preserve"> till </w:t>
            </w:r>
            <w:proofErr w:type="spellStart"/>
            <w:r>
              <w:t>careProvider</w:t>
            </w:r>
            <w:proofErr w:type="spellEnd"/>
            <w:r>
              <w:t xml:space="preserve"> så att det blir enhetligt med tjänsterna samtycke, patientrelation och spärr.</w:t>
            </w:r>
          </w:p>
          <w:p w14:paraId="1EFD68B5" w14:textId="77777777" w:rsidR="0066299C" w:rsidRDefault="0066299C" w:rsidP="00667D46">
            <w:pPr>
              <w:pStyle w:val="TableText"/>
            </w:pPr>
            <w:r>
              <w:t xml:space="preserve">Uppdaterat beskrivningen så att kontraktet inte innefattar de läsande tjänsterna mer än i vissa allmänna delar.  </w:t>
            </w:r>
          </w:p>
        </w:tc>
        <w:tc>
          <w:tcPr>
            <w:tcW w:w="1701" w:type="dxa"/>
          </w:tcPr>
          <w:p w14:paraId="7AA6A245" w14:textId="77777777" w:rsidR="0066299C" w:rsidRDefault="0066299C" w:rsidP="00667D46">
            <w:pPr>
              <w:pStyle w:val="TableText"/>
            </w:pPr>
            <w:r>
              <w:t>Göran Kristiansson</w:t>
            </w:r>
          </w:p>
        </w:tc>
      </w:tr>
      <w:tr w:rsidR="0066299C" w14:paraId="326B8D87" w14:textId="77777777" w:rsidTr="007774AF">
        <w:trPr>
          <w:trHeight w:val="256"/>
        </w:trPr>
        <w:tc>
          <w:tcPr>
            <w:tcW w:w="1126" w:type="dxa"/>
          </w:tcPr>
          <w:p w14:paraId="505ACED0" w14:textId="77777777" w:rsidR="0066299C" w:rsidRDefault="0066299C" w:rsidP="00667D46">
            <w:pPr>
              <w:pStyle w:val="TableText"/>
            </w:pPr>
            <w:r>
              <w:t>0.8</w:t>
            </w:r>
          </w:p>
        </w:tc>
        <w:tc>
          <w:tcPr>
            <w:tcW w:w="1276" w:type="dxa"/>
          </w:tcPr>
          <w:p w14:paraId="46BCDB8D" w14:textId="77777777" w:rsidR="0066299C" w:rsidRDefault="0066299C" w:rsidP="00667D46">
            <w:pPr>
              <w:pStyle w:val="TableText"/>
            </w:pPr>
            <w:r>
              <w:t>2012-10-24</w:t>
            </w:r>
          </w:p>
        </w:tc>
        <w:tc>
          <w:tcPr>
            <w:tcW w:w="5954" w:type="dxa"/>
          </w:tcPr>
          <w:p w14:paraId="563F8FD5" w14:textId="77777777" w:rsidR="0066299C" w:rsidRDefault="0066299C" w:rsidP="00667D46">
            <w:pPr>
              <w:pStyle w:val="TableText"/>
            </w:pPr>
            <w:r>
              <w:t>Uppdaterat beskrivning av logisk adressering så att det inte beskriver en viss version av RIVTA.</w:t>
            </w:r>
          </w:p>
        </w:tc>
        <w:tc>
          <w:tcPr>
            <w:tcW w:w="1701" w:type="dxa"/>
          </w:tcPr>
          <w:p w14:paraId="5F7DAF86" w14:textId="77777777" w:rsidR="0066299C" w:rsidRDefault="0066299C" w:rsidP="00667D46">
            <w:pPr>
              <w:pStyle w:val="TableText"/>
            </w:pPr>
            <w:r>
              <w:t>Göran Kristiansson</w:t>
            </w:r>
          </w:p>
        </w:tc>
      </w:tr>
      <w:tr w:rsidR="0066299C" w14:paraId="21510201" w14:textId="77777777" w:rsidTr="007774AF">
        <w:trPr>
          <w:trHeight w:val="256"/>
        </w:trPr>
        <w:tc>
          <w:tcPr>
            <w:tcW w:w="1126" w:type="dxa"/>
          </w:tcPr>
          <w:p w14:paraId="63213D3F" w14:textId="77777777" w:rsidR="0066299C" w:rsidRDefault="0066299C" w:rsidP="00667D46">
            <w:pPr>
              <w:pStyle w:val="TableText"/>
            </w:pPr>
            <w:r>
              <w:t>0.9</w:t>
            </w:r>
          </w:p>
        </w:tc>
        <w:tc>
          <w:tcPr>
            <w:tcW w:w="1276" w:type="dxa"/>
          </w:tcPr>
          <w:p w14:paraId="0D37857D" w14:textId="77777777" w:rsidR="0066299C" w:rsidRDefault="0066299C" w:rsidP="00667D46">
            <w:pPr>
              <w:pStyle w:val="TableText"/>
            </w:pPr>
            <w:r>
              <w:t>2012-10-31</w:t>
            </w:r>
          </w:p>
        </w:tc>
        <w:tc>
          <w:tcPr>
            <w:tcW w:w="5954" w:type="dxa"/>
          </w:tcPr>
          <w:p w14:paraId="2608B998" w14:textId="77777777" w:rsidR="0066299C" w:rsidRDefault="0066299C" w:rsidP="00667D46">
            <w:pPr>
              <w:pStyle w:val="TableText"/>
            </w:pPr>
            <w:r>
              <w:t xml:space="preserve">Lagt till underdomän </w:t>
            </w:r>
            <w:proofErr w:type="spellStart"/>
            <w:r>
              <w:t>querying</w:t>
            </w:r>
            <w:proofErr w:type="spellEnd"/>
            <w:r>
              <w:t>.</w:t>
            </w:r>
          </w:p>
        </w:tc>
        <w:tc>
          <w:tcPr>
            <w:tcW w:w="1701" w:type="dxa"/>
          </w:tcPr>
          <w:p w14:paraId="37C4C400" w14:textId="77777777" w:rsidR="0066299C" w:rsidRDefault="0066299C" w:rsidP="00667D46">
            <w:pPr>
              <w:pStyle w:val="TableText"/>
            </w:pPr>
            <w:r>
              <w:t>Göran Kristiansson</w:t>
            </w:r>
          </w:p>
        </w:tc>
      </w:tr>
      <w:tr w:rsidR="0066299C" w14:paraId="6234B694" w14:textId="77777777" w:rsidTr="007774AF">
        <w:trPr>
          <w:trHeight w:val="256"/>
        </w:trPr>
        <w:tc>
          <w:tcPr>
            <w:tcW w:w="1126" w:type="dxa"/>
          </w:tcPr>
          <w:p w14:paraId="3BC6A107" w14:textId="77777777" w:rsidR="0066299C" w:rsidRDefault="0066299C" w:rsidP="00667D46">
            <w:pPr>
              <w:pStyle w:val="TableText"/>
            </w:pPr>
            <w:r>
              <w:t>0.91</w:t>
            </w:r>
          </w:p>
        </w:tc>
        <w:tc>
          <w:tcPr>
            <w:tcW w:w="1276" w:type="dxa"/>
          </w:tcPr>
          <w:p w14:paraId="4E1C5A04" w14:textId="77777777" w:rsidR="0066299C" w:rsidRDefault="0066299C" w:rsidP="00667D46">
            <w:pPr>
              <w:pStyle w:val="TableText"/>
            </w:pPr>
            <w:r>
              <w:t>2012-11-05</w:t>
            </w:r>
          </w:p>
        </w:tc>
        <w:tc>
          <w:tcPr>
            <w:tcW w:w="5954" w:type="dxa"/>
          </w:tcPr>
          <w:p w14:paraId="30B62871" w14:textId="77777777" w:rsidR="0066299C" w:rsidRDefault="0066299C" w:rsidP="00667D46">
            <w:pPr>
              <w:pStyle w:val="TableText"/>
            </w:pPr>
            <w:r>
              <w:t xml:space="preserve">Uppdaterat </w:t>
            </w:r>
            <w:proofErr w:type="spellStart"/>
            <w:r>
              <w:t>timout</w:t>
            </w:r>
            <w:proofErr w:type="spellEnd"/>
            <w:r>
              <w:t xml:space="preserve"> för tjänster, beskrivning av åtkomst av äldre åtkomstloggar än 18 månader (kapitel 1.5) mm </w:t>
            </w:r>
          </w:p>
        </w:tc>
        <w:tc>
          <w:tcPr>
            <w:tcW w:w="1701" w:type="dxa"/>
          </w:tcPr>
          <w:p w14:paraId="573A3A7C" w14:textId="77777777" w:rsidR="0066299C" w:rsidRDefault="0066299C" w:rsidP="00667D46">
            <w:pPr>
              <w:pStyle w:val="TableText"/>
              <w:ind w:left="0"/>
            </w:pPr>
            <w:r>
              <w:t>Göran Kristiansson</w:t>
            </w:r>
          </w:p>
        </w:tc>
      </w:tr>
      <w:tr w:rsidR="0066299C" w14:paraId="6629325E" w14:textId="77777777" w:rsidTr="007774AF">
        <w:trPr>
          <w:trHeight w:val="256"/>
        </w:trPr>
        <w:tc>
          <w:tcPr>
            <w:tcW w:w="1126" w:type="dxa"/>
          </w:tcPr>
          <w:p w14:paraId="1B4D4394" w14:textId="77777777" w:rsidR="0066299C" w:rsidRDefault="0066299C" w:rsidP="00667D46">
            <w:pPr>
              <w:pStyle w:val="TableText"/>
            </w:pPr>
            <w:r>
              <w:t>0.92</w:t>
            </w:r>
          </w:p>
        </w:tc>
        <w:tc>
          <w:tcPr>
            <w:tcW w:w="1276" w:type="dxa"/>
          </w:tcPr>
          <w:p w14:paraId="7E26493F" w14:textId="77777777" w:rsidR="0066299C" w:rsidRDefault="0066299C" w:rsidP="00667D46">
            <w:pPr>
              <w:pStyle w:val="TableText"/>
            </w:pPr>
            <w:r>
              <w:t>2012-11-13</w:t>
            </w:r>
          </w:p>
        </w:tc>
        <w:tc>
          <w:tcPr>
            <w:tcW w:w="5954" w:type="dxa"/>
          </w:tcPr>
          <w:p w14:paraId="1DD4F6D7" w14:textId="77777777" w:rsidR="0066299C" w:rsidRDefault="0066299C" w:rsidP="00667D46">
            <w:pPr>
              <w:pStyle w:val="TableText"/>
            </w:pPr>
            <w:r>
              <w:t xml:space="preserve">Ändrat </w:t>
            </w:r>
            <w:proofErr w:type="spellStart"/>
            <w:r>
              <w:t>ActivityType</w:t>
            </w:r>
            <w:proofErr w:type="spellEnd"/>
            <w:r>
              <w:t xml:space="preserve"> och </w:t>
            </w:r>
            <w:proofErr w:type="spellStart"/>
            <w:r>
              <w:t>PurposeType</w:t>
            </w:r>
            <w:proofErr w:type="spellEnd"/>
            <w:r>
              <w:t xml:space="preserve"> så ett dessa inte används i tjänsterna utan tjänsterna tar dessa som en sträng. Tjänsterna blir då mer framåtkompatibla om nya typer måste läggas till. </w:t>
            </w:r>
          </w:p>
          <w:p w14:paraId="0E0E60D0" w14:textId="77777777" w:rsidR="0066299C" w:rsidRDefault="0066299C" w:rsidP="00667D46">
            <w:pPr>
              <w:pStyle w:val="TableText"/>
            </w:pPr>
            <w:r>
              <w:t xml:space="preserve">Uppdaterat </w:t>
            </w:r>
            <w:proofErr w:type="spellStart"/>
            <w:r>
              <w:t>PurposeType</w:t>
            </w:r>
            <w:proofErr w:type="spellEnd"/>
            <w:r>
              <w:t xml:space="preserve"> typer så att de stämmer med </w:t>
            </w:r>
            <w:proofErr w:type="spellStart"/>
            <w:r>
              <w:t>Hsa</w:t>
            </w:r>
            <w:proofErr w:type="spellEnd"/>
            <w:r>
              <w:t xml:space="preserve"> som de ser ut idag. </w:t>
            </w:r>
          </w:p>
        </w:tc>
        <w:tc>
          <w:tcPr>
            <w:tcW w:w="1701" w:type="dxa"/>
          </w:tcPr>
          <w:p w14:paraId="58A4C2B5" w14:textId="77777777" w:rsidR="0066299C" w:rsidRDefault="0066299C" w:rsidP="00667D46">
            <w:pPr>
              <w:pStyle w:val="TableText"/>
              <w:ind w:left="0"/>
            </w:pPr>
            <w:r>
              <w:t>Göran Kristiansson</w:t>
            </w:r>
          </w:p>
        </w:tc>
      </w:tr>
      <w:tr w:rsidR="0066299C" w14:paraId="791955E1" w14:textId="77777777" w:rsidTr="007774AF">
        <w:trPr>
          <w:trHeight w:val="256"/>
        </w:trPr>
        <w:tc>
          <w:tcPr>
            <w:tcW w:w="1126" w:type="dxa"/>
          </w:tcPr>
          <w:p w14:paraId="557E20BB" w14:textId="77777777" w:rsidR="0066299C" w:rsidRDefault="0066299C" w:rsidP="00667D46">
            <w:pPr>
              <w:pStyle w:val="TableText"/>
            </w:pPr>
            <w:r>
              <w:t>0.93</w:t>
            </w:r>
          </w:p>
        </w:tc>
        <w:tc>
          <w:tcPr>
            <w:tcW w:w="1276" w:type="dxa"/>
          </w:tcPr>
          <w:p w14:paraId="62BA84F1" w14:textId="77777777" w:rsidR="0066299C" w:rsidRDefault="0066299C" w:rsidP="00667D46">
            <w:pPr>
              <w:pStyle w:val="TableText"/>
            </w:pPr>
            <w:r>
              <w:t>2012-12-04</w:t>
            </w:r>
          </w:p>
        </w:tc>
        <w:tc>
          <w:tcPr>
            <w:tcW w:w="5954" w:type="dxa"/>
          </w:tcPr>
          <w:p w14:paraId="288AF7AE" w14:textId="77777777" w:rsidR="0066299C" w:rsidRDefault="0066299C" w:rsidP="00667D46">
            <w:pPr>
              <w:pStyle w:val="TableText"/>
            </w:pPr>
            <w:r>
              <w:t xml:space="preserve">Uppdaterad efter synpunkter från Johan </w:t>
            </w:r>
            <w:proofErr w:type="spellStart"/>
            <w:r>
              <w:t>Eltes</w:t>
            </w:r>
            <w:proofErr w:type="spellEnd"/>
          </w:p>
        </w:tc>
        <w:tc>
          <w:tcPr>
            <w:tcW w:w="1701" w:type="dxa"/>
          </w:tcPr>
          <w:p w14:paraId="764C97CA" w14:textId="77777777" w:rsidR="0066299C" w:rsidRDefault="0066299C" w:rsidP="00667D46">
            <w:pPr>
              <w:pStyle w:val="TableText"/>
              <w:ind w:left="0"/>
            </w:pPr>
            <w:r>
              <w:t>Björn Skeppner</w:t>
            </w:r>
          </w:p>
        </w:tc>
      </w:tr>
      <w:tr w:rsidR="0066299C" w14:paraId="24ED7CE7" w14:textId="77777777" w:rsidTr="007774AF">
        <w:trPr>
          <w:trHeight w:val="256"/>
        </w:trPr>
        <w:tc>
          <w:tcPr>
            <w:tcW w:w="1126" w:type="dxa"/>
          </w:tcPr>
          <w:p w14:paraId="5C008FCC" w14:textId="77777777" w:rsidR="0066299C" w:rsidRDefault="0066299C" w:rsidP="00667D46">
            <w:pPr>
              <w:pStyle w:val="TableText"/>
            </w:pPr>
            <w:r>
              <w:t>1.1</w:t>
            </w:r>
          </w:p>
        </w:tc>
        <w:tc>
          <w:tcPr>
            <w:tcW w:w="1276" w:type="dxa"/>
          </w:tcPr>
          <w:p w14:paraId="1C997714" w14:textId="77777777" w:rsidR="0066299C" w:rsidRDefault="0066299C" w:rsidP="00667D46">
            <w:pPr>
              <w:pStyle w:val="TableText"/>
            </w:pPr>
            <w:r w:rsidRPr="005411E4">
              <w:t>2014-01-20</w:t>
            </w:r>
          </w:p>
        </w:tc>
        <w:tc>
          <w:tcPr>
            <w:tcW w:w="5954" w:type="dxa"/>
          </w:tcPr>
          <w:p w14:paraId="4679F84E" w14:textId="77777777" w:rsidR="0066299C" w:rsidRDefault="0066299C" w:rsidP="007774AF">
            <w:pPr>
              <w:pStyle w:val="TableText"/>
              <w:jc w:val="left"/>
            </w:pPr>
            <w:r w:rsidRPr="005411E4">
              <w:t xml:space="preserve">Lagt till </w:t>
            </w:r>
            <w:proofErr w:type="spellStart"/>
            <w:r w:rsidRPr="005411E4">
              <w:t>CareUnitId</w:t>
            </w:r>
            <w:proofErr w:type="spellEnd"/>
            <w:r w:rsidRPr="005411E4">
              <w:t xml:space="preserve"> som </w:t>
            </w:r>
            <w:proofErr w:type="spellStart"/>
            <w:r w:rsidRPr="005411E4">
              <w:t>optionellt</w:t>
            </w:r>
            <w:proofErr w:type="spellEnd"/>
            <w:r w:rsidRPr="005411E4">
              <w:t xml:space="preserve"> filter för tjänsterna </w:t>
            </w:r>
            <w:proofErr w:type="spellStart"/>
            <w:r w:rsidRPr="005411E4">
              <w:t>GetLogsForCareProvider</w:t>
            </w:r>
            <w:proofErr w:type="spellEnd"/>
            <w:r w:rsidRPr="005411E4">
              <w:t xml:space="preserve"> och </w:t>
            </w:r>
            <w:proofErr w:type="spellStart"/>
            <w:r w:rsidRPr="005411E4">
              <w:t>GetLogsForUser</w:t>
            </w:r>
            <w:proofErr w:type="spellEnd"/>
            <w:r w:rsidRPr="005411E4">
              <w:t>.</w:t>
            </w:r>
          </w:p>
        </w:tc>
        <w:tc>
          <w:tcPr>
            <w:tcW w:w="1701" w:type="dxa"/>
          </w:tcPr>
          <w:p w14:paraId="5037B176" w14:textId="77777777" w:rsidR="0066299C" w:rsidRDefault="0066299C" w:rsidP="00667D46">
            <w:pPr>
              <w:pStyle w:val="TableText"/>
              <w:ind w:left="0"/>
            </w:pPr>
            <w:r w:rsidRPr="005411E4">
              <w:t xml:space="preserve">Magnus </w:t>
            </w:r>
            <w:proofErr w:type="spellStart"/>
            <w:r w:rsidRPr="005411E4">
              <w:t>Lexhagen</w:t>
            </w:r>
            <w:proofErr w:type="spellEnd"/>
            <w:r w:rsidRPr="005411E4">
              <w:t>, CGI</w:t>
            </w:r>
          </w:p>
        </w:tc>
      </w:tr>
      <w:tr w:rsidR="0066299C" w14:paraId="6465956E" w14:textId="77777777" w:rsidTr="007774AF">
        <w:trPr>
          <w:trHeight w:val="256"/>
        </w:trPr>
        <w:tc>
          <w:tcPr>
            <w:tcW w:w="1126" w:type="dxa"/>
          </w:tcPr>
          <w:p w14:paraId="45DD77D8" w14:textId="77777777" w:rsidR="0066299C" w:rsidRDefault="0066299C" w:rsidP="00667D46">
            <w:pPr>
              <w:pStyle w:val="TableText"/>
            </w:pPr>
            <w:r>
              <w:t>1.2</w:t>
            </w:r>
          </w:p>
        </w:tc>
        <w:tc>
          <w:tcPr>
            <w:tcW w:w="1276" w:type="dxa"/>
          </w:tcPr>
          <w:p w14:paraId="5C4B6FB6" w14:textId="77777777" w:rsidR="0066299C" w:rsidRPr="005411E4" w:rsidRDefault="0066299C" w:rsidP="00667D46">
            <w:pPr>
              <w:pStyle w:val="TableText"/>
            </w:pPr>
            <w:r>
              <w:t>2015-01-13 - 2015-02-05</w:t>
            </w:r>
          </w:p>
        </w:tc>
        <w:tc>
          <w:tcPr>
            <w:tcW w:w="5954" w:type="dxa"/>
          </w:tcPr>
          <w:p w14:paraId="55097594" w14:textId="77777777" w:rsidR="0066299C" w:rsidRDefault="0066299C" w:rsidP="0095799E">
            <w:pPr>
              <w:pStyle w:val="TableText"/>
              <w:jc w:val="left"/>
            </w:pPr>
            <w:r>
              <w:t xml:space="preserve">Nya attribut i </w:t>
            </w:r>
            <w:proofErr w:type="spellStart"/>
            <w:r>
              <w:t>GetAccessLogsForPatient</w:t>
            </w:r>
            <w:proofErr w:type="spellEnd"/>
            <w:r>
              <w:t xml:space="preserve"> samt stöd för aggregerande tjänster. (Björn)</w:t>
            </w:r>
          </w:p>
          <w:p w14:paraId="66F08E26" w14:textId="77777777" w:rsidR="0066299C" w:rsidRDefault="0066299C" w:rsidP="0095799E">
            <w:pPr>
              <w:pStyle w:val="TableText"/>
              <w:jc w:val="left"/>
            </w:pPr>
            <w:r>
              <w:t xml:space="preserve">Uppdaterat </w:t>
            </w:r>
            <w:proofErr w:type="spellStart"/>
            <w:r>
              <w:t>kardinalitet</w:t>
            </w:r>
            <w:proofErr w:type="spellEnd"/>
            <w:r>
              <w:t xml:space="preserve"> på </w:t>
            </w:r>
            <w:proofErr w:type="spellStart"/>
            <w:r>
              <w:t>objktet</w:t>
            </w:r>
            <w:proofErr w:type="spellEnd"/>
            <w:r>
              <w:t xml:space="preserve"> </w:t>
            </w:r>
            <w:proofErr w:type="spellStart"/>
            <w:r>
              <w:t>AccessLog</w:t>
            </w:r>
            <w:proofErr w:type="spellEnd"/>
            <w:r>
              <w:t xml:space="preserve"> så att de stämmer enligt loggschemat. (Göran)</w:t>
            </w:r>
          </w:p>
          <w:p w14:paraId="358A2A69" w14:textId="77777777" w:rsidR="0066299C" w:rsidRDefault="0066299C" w:rsidP="0095799E">
            <w:pPr>
              <w:pStyle w:val="TableText"/>
              <w:jc w:val="left"/>
            </w:pPr>
            <w:r>
              <w:t xml:space="preserve">Justerat kring aggregering &amp; </w:t>
            </w:r>
            <w:proofErr w:type="spellStart"/>
            <w:r>
              <w:t>addresering</w:t>
            </w:r>
            <w:proofErr w:type="spellEnd"/>
            <w:r>
              <w:t>. (Björn)</w:t>
            </w:r>
          </w:p>
          <w:p w14:paraId="1089D97C" w14:textId="77777777" w:rsidR="0066299C" w:rsidRDefault="0066299C" w:rsidP="0095799E">
            <w:pPr>
              <w:pStyle w:val="TableText"/>
              <w:jc w:val="left"/>
            </w:pPr>
            <w:r>
              <w:t>Justerad efter granskningskommentarer. (Björn)</w:t>
            </w:r>
          </w:p>
          <w:p w14:paraId="13692DA3" w14:textId="77777777" w:rsidR="0066299C" w:rsidRDefault="0066299C" w:rsidP="0095799E">
            <w:pPr>
              <w:pStyle w:val="TableText"/>
              <w:jc w:val="left"/>
            </w:pPr>
            <w:r>
              <w:t xml:space="preserve">Lagt till </w:t>
            </w:r>
            <w:proofErr w:type="spellStart"/>
            <w:r>
              <w:t>UserId</w:t>
            </w:r>
            <w:proofErr w:type="spellEnd"/>
            <w:r>
              <w:t xml:space="preserve"> som </w:t>
            </w:r>
            <w:proofErr w:type="spellStart"/>
            <w:r>
              <w:t>optional</w:t>
            </w:r>
            <w:proofErr w:type="spellEnd"/>
            <w:r>
              <w:t xml:space="preserve"> i </w:t>
            </w:r>
            <w:proofErr w:type="spellStart"/>
            <w:r>
              <w:t>GetAccessLogsForPatients</w:t>
            </w:r>
            <w:proofErr w:type="spellEnd"/>
            <w:r>
              <w:t>. (Göran)</w:t>
            </w:r>
          </w:p>
          <w:p w14:paraId="4508738C" w14:textId="77777777" w:rsidR="0066299C" w:rsidRDefault="0066299C" w:rsidP="0095799E">
            <w:pPr>
              <w:pStyle w:val="TableText"/>
              <w:jc w:val="left"/>
            </w:pPr>
            <w:r>
              <w:lastRenderedPageBreak/>
              <w:t>Ändrat datatyper i Accesslog så att dessa stämmer med datatyperna i log. (Göran)</w:t>
            </w:r>
          </w:p>
          <w:p w14:paraId="70459793" w14:textId="77777777" w:rsidR="0066299C" w:rsidRPr="005411E4" w:rsidRDefault="0066299C" w:rsidP="00667D46">
            <w:pPr>
              <w:pStyle w:val="TableText"/>
            </w:pPr>
          </w:p>
        </w:tc>
        <w:tc>
          <w:tcPr>
            <w:tcW w:w="1701" w:type="dxa"/>
          </w:tcPr>
          <w:p w14:paraId="38D4DAD0" w14:textId="77777777" w:rsidR="0066299C" w:rsidRDefault="0066299C" w:rsidP="00667D46">
            <w:pPr>
              <w:pStyle w:val="TableText"/>
              <w:ind w:left="0"/>
            </w:pPr>
            <w:r>
              <w:lastRenderedPageBreak/>
              <w:t>Björn Skeppner, Inera</w:t>
            </w:r>
          </w:p>
          <w:p w14:paraId="58DB3381" w14:textId="77777777" w:rsidR="0066299C" w:rsidRPr="005411E4" w:rsidRDefault="0066299C" w:rsidP="00667D46">
            <w:pPr>
              <w:pStyle w:val="TableText"/>
              <w:ind w:left="0"/>
            </w:pPr>
            <w:r>
              <w:t>Göran Kristiansson, CGI</w:t>
            </w:r>
          </w:p>
        </w:tc>
      </w:tr>
      <w:tr w:rsidR="0066299C" w14:paraId="57FE199F" w14:textId="77777777" w:rsidTr="007774AF">
        <w:trPr>
          <w:trHeight w:val="256"/>
        </w:trPr>
        <w:tc>
          <w:tcPr>
            <w:tcW w:w="1126" w:type="dxa"/>
          </w:tcPr>
          <w:p w14:paraId="28227E25" w14:textId="77777777" w:rsidR="0066299C" w:rsidRDefault="0066299C" w:rsidP="00667D46">
            <w:pPr>
              <w:pStyle w:val="TableText"/>
            </w:pPr>
            <w:r>
              <w:t>1.2.1</w:t>
            </w:r>
          </w:p>
        </w:tc>
        <w:tc>
          <w:tcPr>
            <w:tcW w:w="1276" w:type="dxa"/>
          </w:tcPr>
          <w:p w14:paraId="4E4E1B78" w14:textId="77777777" w:rsidR="0066299C" w:rsidRDefault="0066299C" w:rsidP="00667D46">
            <w:pPr>
              <w:pStyle w:val="TableText"/>
            </w:pPr>
            <w:r>
              <w:t>2016-09-07</w:t>
            </w:r>
          </w:p>
        </w:tc>
        <w:tc>
          <w:tcPr>
            <w:tcW w:w="5954" w:type="dxa"/>
          </w:tcPr>
          <w:p w14:paraId="2580B61E" w14:textId="77777777" w:rsidR="0066299C" w:rsidRDefault="0066299C" w:rsidP="0095799E">
            <w:pPr>
              <w:pStyle w:val="TableText"/>
              <w:jc w:val="left"/>
            </w:pPr>
            <w:r>
              <w:t xml:space="preserve">Förtydligat text avseende adressering och aggregering enligt ärende </w:t>
            </w:r>
            <w:hyperlink r:id="rId8" w:history="1">
              <w:r w:rsidRPr="00C12692">
                <w:rPr>
                  <w:rStyle w:val="Hyperlnk"/>
                </w:rPr>
                <w:t>https://bitbucket.org/rivta-domains/riv.ehr.log/issues/1/kritiska-uppdateringsbehov-av-tkb</w:t>
              </w:r>
            </w:hyperlink>
          </w:p>
        </w:tc>
        <w:tc>
          <w:tcPr>
            <w:tcW w:w="1701" w:type="dxa"/>
          </w:tcPr>
          <w:p w14:paraId="55D76979" w14:textId="77777777" w:rsidR="0066299C" w:rsidRDefault="0066299C" w:rsidP="00667D46">
            <w:pPr>
              <w:pStyle w:val="TableText"/>
              <w:ind w:left="0"/>
            </w:pPr>
            <w:r>
              <w:t xml:space="preserve">Khaled </w:t>
            </w:r>
            <w:proofErr w:type="spellStart"/>
            <w:r>
              <w:t>Daham</w:t>
            </w:r>
            <w:proofErr w:type="spellEnd"/>
            <w:r>
              <w:t xml:space="preserve">, </w:t>
            </w:r>
            <w:proofErr w:type="spellStart"/>
            <w:r>
              <w:t>Carity</w:t>
            </w:r>
            <w:proofErr w:type="spellEnd"/>
            <w:r>
              <w:t xml:space="preserve"> AB</w:t>
            </w:r>
          </w:p>
        </w:tc>
      </w:tr>
      <w:tr w:rsidR="0066299C" w14:paraId="09360713" w14:textId="77777777" w:rsidTr="007774AF">
        <w:trPr>
          <w:trHeight w:val="256"/>
        </w:trPr>
        <w:tc>
          <w:tcPr>
            <w:tcW w:w="1126" w:type="dxa"/>
          </w:tcPr>
          <w:p w14:paraId="4A29C167" w14:textId="77777777" w:rsidR="0066299C" w:rsidRDefault="0066299C" w:rsidP="00667D46">
            <w:pPr>
              <w:pStyle w:val="TableText"/>
            </w:pPr>
            <w:r>
              <w:t>1.2.2</w:t>
            </w:r>
          </w:p>
        </w:tc>
        <w:tc>
          <w:tcPr>
            <w:tcW w:w="1276" w:type="dxa"/>
          </w:tcPr>
          <w:p w14:paraId="3EED61B0" w14:textId="77777777" w:rsidR="0066299C" w:rsidRDefault="0066299C" w:rsidP="00667D46">
            <w:pPr>
              <w:pStyle w:val="TableText"/>
            </w:pPr>
            <w:r>
              <w:t>2016-09-09</w:t>
            </w:r>
          </w:p>
        </w:tc>
        <w:tc>
          <w:tcPr>
            <w:tcW w:w="5954" w:type="dxa"/>
          </w:tcPr>
          <w:p w14:paraId="33C96B8A" w14:textId="77777777" w:rsidR="0066299C" w:rsidRDefault="0066299C" w:rsidP="0095799E">
            <w:pPr>
              <w:pStyle w:val="TableText"/>
              <w:jc w:val="left"/>
            </w:pPr>
            <w:r>
              <w:t xml:space="preserve">Krav på att </w:t>
            </w:r>
            <w:proofErr w:type="spellStart"/>
            <w:r w:rsidRPr="00667D46">
              <w:t>queuedReportId</w:t>
            </w:r>
            <w:proofErr w:type="spellEnd"/>
            <w:r w:rsidRPr="00667D46">
              <w:t xml:space="preserve"> inte får användas</w:t>
            </w:r>
            <w:r>
              <w:t xml:space="preserve"> när aggregerande tjänst anropas för </w:t>
            </w:r>
            <w:proofErr w:type="spellStart"/>
            <w:r>
              <w:t>GetAccessLogsForPatient</w:t>
            </w:r>
            <w:proofErr w:type="spellEnd"/>
            <w:r>
              <w:t>.</w:t>
            </w:r>
          </w:p>
        </w:tc>
        <w:tc>
          <w:tcPr>
            <w:tcW w:w="1701" w:type="dxa"/>
          </w:tcPr>
          <w:p w14:paraId="512F555D" w14:textId="77777777" w:rsidR="0066299C" w:rsidRDefault="0066299C" w:rsidP="00667D46">
            <w:pPr>
              <w:pStyle w:val="TableText"/>
              <w:ind w:left="0"/>
            </w:pPr>
            <w:r>
              <w:t xml:space="preserve">Khaled </w:t>
            </w:r>
            <w:proofErr w:type="spellStart"/>
            <w:r>
              <w:t>Daham</w:t>
            </w:r>
            <w:proofErr w:type="spellEnd"/>
            <w:r>
              <w:t xml:space="preserve">, </w:t>
            </w:r>
            <w:proofErr w:type="spellStart"/>
            <w:r>
              <w:t>Carity</w:t>
            </w:r>
            <w:proofErr w:type="spellEnd"/>
            <w:r>
              <w:t xml:space="preserve"> AB</w:t>
            </w:r>
          </w:p>
        </w:tc>
      </w:tr>
      <w:tr w:rsidR="0066299C" w14:paraId="1206AC89" w14:textId="77777777" w:rsidTr="007774AF">
        <w:trPr>
          <w:trHeight w:val="256"/>
        </w:trPr>
        <w:tc>
          <w:tcPr>
            <w:tcW w:w="1126" w:type="dxa"/>
          </w:tcPr>
          <w:p w14:paraId="78BA26CF" w14:textId="77777777" w:rsidR="0066299C" w:rsidRDefault="0066299C" w:rsidP="00667D46">
            <w:pPr>
              <w:pStyle w:val="TableText"/>
            </w:pPr>
            <w:r>
              <w:t>1.2.2</w:t>
            </w:r>
          </w:p>
        </w:tc>
        <w:tc>
          <w:tcPr>
            <w:tcW w:w="1276" w:type="dxa"/>
          </w:tcPr>
          <w:p w14:paraId="186FDB46" w14:textId="77777777" w:rsidR="0066299C" w:rsidRDefault="0066299C" w:rsidP="00667D46">
            <w:pPr>
              <w:pStyle w:val="TableText"/>
            </w:pPr>
            <w:r>
              <w:t>2016-09-12</w:t>
            </w:r>
          </w:p>
        </w:tc>
        <w:tc>
          <w:tcPr>
            <w:tcW w:w="5954" w:type="dxa"/>
          </w:tcPr>
          <w:p w14:paraId="163BBA83" w14:textId="77777777" w:rsidR="0066299C" w:rsidRDefault="0066299C" w:rsidP="0095799E">
            <w:pPr>
              <w:pStyle w:val="TableText"/>
              <w:jc w:val="left"/>
            </w:pPr>
            <w:r>
              <w:t xml:space="preserve">Förtydligat i kap 2.7 att svar med </w:t>
            </w:r>
            <w:proofErr w:type="spellStart"/>
            <w:r>
              <w:t>queuedReportId</w:t>
            </w:r>
            <w:proofErr w:type="spellEnd"/>
            <w:r>
              <w:t xml:space="preserve"> inte skickas vidare ifrån aggregerande tjänst.</w:t>
            </w:r>
          </w:p>
        </w:tc>
        <w:tc>
          <w:tcPr>
            <w:tcW w:w="1701" w:type="dxa"/>
          </w:tcPr>
          <w:p w14:paraId="0C6F0245" w14:textId="77777777" w:rsidR="0066299C" w:rsidRDefault="0066299C" w:rsidP="00667D46">
            <w:pPr>
              <w:pStyle w:val="TableText"/>
              <w:ind w:left="0"/>
            </w:pPr>
            <w:r>
              <w:t xml:space="preserve">Khaled </w:t>
            </w:r>
            <w:proofErr w:type="spellStart"/>
            <w:r>
              <w:t>Daham</w:t>
            </w:r>
            <w:proofErr w:type="spellEnd"/>
            <w:r>
              <w:t xml:space="preserve">, </w:t>
            </w:r>
            <w:proofErr w:type="spellStart"/>
            <w:r>
              <w:t>Carity</w:t>
            </w:r>
            <w:proofErr w:type="spellEnd"/>
            <w:r>
              <w:t xml:space="preserve"> AB</w:t>
            </w:r>
          </w:p>
        </w:tc>
      </w:tr>
      <w:tr w:rsidR="0066299C" w14:paraId="02C35D71" w14:textId="77777777" w:rsidTr="007774AF">
        <w:trPr>
          <w:trHeight w:val="256"/>
        </w:trPr>
        <w:tc>
          <w:tcPr>
            <w:tcW w:w="1126" w:type="dxa"/>
          </w:tcPr>
          <w:p w14:paraId="426346BA" w14:textId="1BE46FCD" w:rsidR="0066299C" w:rsidRDefault="0066299C" w:rsidP="00667D46">
            <w:pPr>
              <w:pStyle w:val="TableText"/>
            </w:pPr>
            <w:r>
              <w:t>2.0</w:t>
            </w:r>
          </w:p>
        </w:tc>
        <w:tc>
          <w:tcPr>
            <w:tcW w:w="1276" w:type="dxa"/>
          </w:tcPr>
          <w:p w14:paraId="759D308C" w14:textId="4FEB8A79" w:rsidR="0066299C" w:rsidRDefault="0066299C" w:rsidP="00667D46">
            <w:pPr>
              <w:pStyle w:val="TableText"/>
            </w:pPr>
            <w:r>
              <w:t>2017-03-03</w:t>
            </w:r>
          </w:p>
        </w:tc>
        <w:tc>
          <w:tcPr>
            <w:tcW w:w="5954" w:type="dxa"/>
          </w:tcPr>
          <w:p w14:paraId="2A5C690A" w14:textId="38FD30F6" w:rsidR="0066299C" w:rsidRDefault="0066299C" w:rsidP="0095799E">
            <w:pPr>
              <w:pStyle w:val="TableText"/>
              <w:jc w:val="left"/>
            </w:pPr>
            <w:r>
              <w:t xml:space="preserve">Uppdaterat till ny TKB-mall, ny </w:t>
            </w:r>
            <w:proofErr w:type="spellStart"/>
            <w:r>
              <w:t>datatyp</w:t>
            </w:r>
            <w:proofErr w:type="spellEnd"/>
            <w:r>
              <w:t xml:space="preserve"> för patientId, lagt till flöden och sekvensscheman, samt tagit bort några tjänstekontrakt.</w:t>
            </w:r>
          </w:p>
        </w:tc>
        <w:tc>
          <w:tcPr>
            <w:tcW w:w="1701" w:type="dxa"/>
          </w:tcPr>
          <w:p w14:paraId="363679FA" w14:textId="74ECE638" w:rsidR="0066299C" w:rsidRDefault="0066299C" w:rsidP="00667D46">
            <w:pPr>
              <w:pStyle w:val="TableText"/>
              <w:ind w:left="0"/>
              <w:jc w:val="left"/>
            </w:pPr>
            <w:r>
              <w:t xml:space="preserve">David </w:t>
            </w:r>
            <w:proofErr w:type="spellStart"/>
            <w:r>
              <w:t>Komar</w:t>
            </w:r>
            <w:proofErr w:type="spellEnd"/>
            <w:r>
              <w:t>, Björn Skeppner, CAG</w:t>
            </w:r>
          </w:p>
        </w:tc>
      </w:tr>
      <w:tr w:rsidR="0066299C" w14:paraId="2E592990" w14:textId="77777777" w:rsidTr="007774AF">
        <w:trPr>
          <w:trHeight w:val="256"/>
        </w:trPr>
        <w:tc>
          <w:tcPr>
            <w:tcW w:w="1126" w:type="dxa"/>
          </w:tcPr>
          <w:p w14:paraId="38E4D879" w14:textId="2F45AE5E" w:rsidR="0066299C" w:rsidRDefault="0066299C" w:rsidP="00667D46">
            <w:pPr>
              <w:pStyle w:val="TableText"/>
            </w:pPr>
            <w:r>
              <w:t>2.0_RC1</w:t>
            </w:r>
          </w:p>
        </w:tc>
        <w:tc>
          <w:tcPr>
            <w:tcW w:w="1276" w:type="dxa"/>
          </w:tcPr>
          <w:p w14:paraId="3E517AC4" w14:textId="5007D06E" w:rsidR="0066299C" w:rsidRDefault="0066299C" w:rsidP="00667D46">
            <w:pPr>
              <w:pStyle w:val="TableText"/>
            </w:pPr>
            <w:r>
              <w:t>2017-03-14</w:t>
            </w:r>
          </w:p>
        </w:tc>
        <w:tc>
          <w:tcPr>
            <w:tcW w:w="5954" w:type="dxa"/>
          </w:tcPr>
          <w:p w14:paraId="56DF7EC1" w14:textId="5322748C" w:rsidR="0066299C" w:rsidRDefault="0066299C" w:rsidP="00755F07">
            <w:pPr>
              <w:pStyle w:val="TableText"/>
              <w:jc w:val="left"/>
            </w:pPr>
            <w:r>
              <w:t>Uppdaterad efter intern granskning</w:t>
            </w:r>
          </w:p>
        </w:tc>
        <w:tc>
          <w:tcPr>
            <w:tcW w:w="1701" w:type="dxa"/>
          </w:tcPr>
          <w:p w14:paraId="570E8BE0" w14:textId="20F8D752" w:rsidR="0066299C" w:rsidRDefault="0066299C" w:rsidP="00667D46">
            <w:pPr>
              <w:pStyle w:val="TableText"/>
              <w:ind w:left="0"/>
              <w:jc w:val="left"/>
            </w:pPr>
            <w:r>
              <w:t>Björn Skeppner</w:t>
            </w:r>
          </w:p>
        </w:tc>
      </w:tr>
      <w:tr w:rsidR="0066299C" w14:paraId="5907504C" w14:textId="77777777" w:rsidTr="007774AF">
        <w:trPr>
          <w:trHeight w:val="256"/>
        </w:trPr>
        <w:tc>
          <w:tcPr>
            <w:tcW w:w="1126" w:type="dxa"/>
          </w:tcPr>
          <w:p w14:paraId="6DA3E1FC" w14:textId="587B7909" w:rsidR="0066299C" w:rsidRDefault="0066299C" w:rsidP="00667D46">
            <w:pPr>
              <w:pStyle w:val="TableText"/>
            </w:pPr>
            <w:r>
              <w:t>2.0_RC2</w:t>
            </w:r>
          </w:p>
        </w:tc>
        <w:tc>
          <w:tcPr>
            <w:tcW w:w="1276" w:type="dxa"/>
          </w:tcPr>
          <w:p w14:paraId="432163AD" w14:textId="7A9FF47E" w:rsidR="0066299C" w:rsidRDefault="0066299C" w:rsidP="00667D46">
            <w:pPr>
              <w:pStyle w:val="TableText"/>
            </w:pPr>
            <w:r>
              <w:t>2017-06-21</w:t>
            </w:r>
          </w:p>
        </w:tc>
        <w:tc>
          <w:tcPr>
            <w:tcW w:w="5954" w:type="dxa"/>
          </w:tcPr>
          <w:p w14:paraId="72F9C9AC" w14:textId="1F2F3D19" w:rsidR="0066299C" w:rsidRDefault="0066299C" w:rsidP="00755F07">
            <w:pPr>
              <w:pStyle w:val="TableText"/>
              <w:jc w:val="left"/>
            </w:pPr>
            <w:r>
              <w:t xml:space="preserve">Felaktig </w:t>
            </w:r>
            <w:proofErr w:type="spellStart"/>
            <w:r>
              <w:t>kardinalitet</w:t>
            </w:r>
            <w:proofErr w:type="spellEnd"/>
            <w:r>
              <w:t xml:space="preserve"> på </w:t>
            </w:r>
            <w:proofErr w:type="spellStart"/>
            <w:r>
              <w:t>resultText</w:t>
            </w:r>
            <w:proofErr w:type="spellEnd"/>
          </w:p>
        </w:tc>
        <w:tc>
          <w:tcPr>
            <w:tcW w:w="1701" w:type="dxa"/>
          </w:tcPr>
          <w:p w14:paraId="73BAC5EA" w14:textId="18C23FA7" w:rsidR="0066299C" w:rsidRDefault="0066299C" w:rsidP="00667D46">
            <w:pPr>
              <w:pStyle w:val="TableText"/>
              <w:ind w:left="0"/>
              <w:jc w:val="left"/>
            </w:pPr>
            <w:r>
              <w:t>Björn Skeppner</w:t>
            </w:r>
          </w:p>
        </w:tc>
      </w:tr>
      <w:tr w:rsidR="0066299C" w14:paraId="57AA3D0A" w14:textId="77777777" w:rsidTr="007774AF">
        <w:trPr>
          <w:trHeight w:val="256"/>
        </w:trPr>
        <w:tc>
          <w:tcPr>
            <w:tcW w:w="1126" w:type="dxa"/>
          </w:tcPr>
          <w:p w14:paraId="3B974C6E" w14:textId="7B07ED4D" w:rsidR="0066299C" w:rsidRDefault="0066299C" w:rsidP="00667D46">
            <w:pPr>
              <w:pStyle w:val="TableText"/>
            </w:pPr>
            <w:r>
              <w:t>2.0.1</w:t>
            </w:r>
          </w:p>
        </w:tc>
        <w:tc>
          <w:tcPr>
            <w:tcW w:w="1276" w:type="dxa"/>
          </w:tcPr>
          <w:p w14:paraId="365BDAA6" w14:textId="73DB657A" w:rsidR="0066299C" w:rsidRDefault="0066299C" w:rsidP="00667D46">
            <w:pPr>
              <w:pStyle w:val="TableText"/>
            </w:pPr>
            <w:r>
              <w:t>2018-01-24</w:t>
            </w:r>
          </w:p>
        </w:tc>
        <w:tc>
          <w:tcPr>
            <w:tcW w:w="5954" w:type="dxa"/>
          </w:tcPr>
          <w:p w14:paraId="7CDFDF1A" w14:textId="6C9F579E" w:rsidR="0066299C" w:rsidRDefault="0066299C" w:rsidP="00755F07">
            <w:pPr>
              <w:pStyle w:val="TableText"/>
              <w:jc w:val="left"/>
            </w:pPr>
            <w:r>
              <w:t>Förtydligande kring aggregering</w:t>
            </w:r>
          </w:p>
        </w:tc>
        <w:tc>
          <w:tcPr>
            <w:tcW w:w="1701" w:type="dxa"/>
          </w:tcPr>
          <w:p w14:paraId="337EEF9E" w14:textId="54971CEB" w:rsidR="0066299C" w:rsidRDefault="0066299C" w:rsidP="00667D46">
            <w:pPr>
              <w:pStyle w:val="TableText"/>
              <w:ind w:left="0"/>
              <w:jc w:val="left"/>
            </w:pPr>
            <w:r>
              <w:t xml:space="preserve">Björn Skeppner/Khaled </w:t>
            </w:r>
            <w:proofErr w:type="spellStart"/>
            <w:r>
              <w:t>Daham</w:t>
            </w:r>
            <w:proofErr w:type="spellEnd"/>
          </w:p>
        </w:tc>
      </w:tr>
      <w:tr w:rsidR="0066299C" w14:paraId="3E2A29C8" w14:textId="77777777" w:rsidTr="007774AF">
        <w:trPr>
          <w:trHeight w:val="256"/>
        </w:trPr>
        <w:tc>
          <w:tcPr>
            <w:tcW w:w="1126" w:type="dxa"/>
          </w:tcPr>
          <w:p w14:paraId="14B9A6AD" w14:textId="5D55BC7E" w:rsidR="0066299C" w:rsidRDefault="0066299C" w:rsidP="00667D46">
            <w:pPr>
              <w:pStyle w:val="TableText"/>
            </w:pPr>
            <w:r>
              <w:t>2.0.1</w:t>
            </w:r>
          </w:p>
        </w:tc>
        <w:tc>
          <w:tcPr>
            <w:tcW w:w="1276" w:type="dxa"/>
          </w:tcPr>
          <w:p w14:paraId="313BFD03" w14:textId="3D2D262F" w:rsidR="0066299C" w:rsidRDefault="0066299C" w:rsidP="00667D46">
            <w:pPr>
              <w:pStyle w:val="TableText"/>
            </w:pPr>
            <w:r>
              <w:t>2018-04-18</w:t>
            </w:r>
          </w:p>
        </w:tc>
        <w:tc>
          <w:tcPr>
            <w:tcW w:w="5954" w:type="dxa"/>
          </w:tcPr>
          <w:p w14:paraId="65661E79" w14:textId="750B9598" w:rsidR="0066299C" w:rsidRDefault="0066299C" w:rsidP="007F7323">
            <w:pPr>
              <w:pStyle w:val="TableText"/>
              <w:jc w:val="left"/>
            </w:pPr>
            <w:proofErr w:type="spellStart"/>
            <w:r>
              <w:t>Testmaterial</w:t>
            </w:r>
            <w:proofErr w:type="spellEnd"/>
            <w:r>
              <w:t xml:space="preserve"> migrerat från riv.ehr.log</w:t>
            </w:r>
          </w:p>
        </w:tc>
        <w:tc>
          <w:tcPr>
            <w:tcW w:w="1701" w:type="dxa"/>
          </w:tcPr>
          <w:p w14:paraId="19AC059D" w14:textId="1C2A3389" w:rsidR="0066299C" w:rsidRDefault="0066299C" w:rsidP="00667D46">
            <w:pPr>
              <w:pStyle w:val="TableText"/>
              <w:ind w:left="0"/>
              <w:jc w:val="left"/>
            </w:pPr>
            <w:r>
              <w:t>Magnus Söderlind</w:t>
            </w:r>
          </w:p>
        </w:tc>
      </w:tr>
      <w:tr w:rsidR="0066299C" w14:paraId="2406C119" w14:textId="77777777" w:rsidTr="007774AF">
        <w:trPr>
          <w:trHeight w:val="256"/>
        </w:trPr>
        <w:tc>
          <w:tcPr>
            <w:tcW w:w="1126" w:type="dxa"/>
          </w:tcPr>
          <w:p w14:paraId="00BC61A9" w14:textId="26452D73" w:rsidR="0066299C" w:rsidRDefault="0066299C" w:rsidP="00667D46">
            <w:pPr>
              <w:pStyle w:val="TableText"/>
            </w:pPr>
            <w:r>
              <w:t>2.0.2</w:t>
            </w:r>
          </w:p>
        </w:tc>
        <w:tc>
          <w:tcPr>
            <w:tcW w:w="1276" w:type="dxa"/>
          </w:tcPr>
          <w:p w14:paraId="55FB2E24" w14:textId="657A85FB" w:rsidR="0066299C" w:rsidRDefault="0066299C" w:rsidP="00667D46">
            <w:pPr>
              <w:pStyle w:val="TableText"/>
            </w:pPr>
            <w:r>
              <w:t>2020-01-20</w:t>
            </w:r>
          </w:p>
        </w:tc>
        <w:tc>
          <w:tcPr>
            <w:tcW w:w="5954" w:type="dxa"/>
          </w:tcPr>
          <w:p w14:paraId="4EFB190B" w14:textId="77777777" w:rsidR="0066299C" w:rsidRDefault="0066299C" w:rsidP="007F7323">
            <w:pPr>
              <w:pStyle w:val="TableText"/>
              <w:jc w:val="left"/>
            </w:pPr>
            <w:r w:rsidRPr="00A317C1">
              <w:t>Generella förbättringar &amp; förtydliganden</w:t>
            </w:r>
            <w:r>
              <w:t xml:space="preserve"> i </w:t>
            </w:r>
            <w:proofErr w:type="spellStart"/>
            <w:r>
              <w:t>testmaterialet</w:t>
            </w:r>
            <w:proofErr w:type="spellEnd"/>
            <w:r>
              <w:t xml:space="preserve">. Justerat brutna länkar </w:t>
            </w:r>
            <w:proofErr w:type="spellStart"/>
            <w:r>
              <w:t>etc</w:t>
            </w:r>
            <w:proofErr w:type="spellEnd"/>
          </w:p>
          <w:p w14:paraId="2025F931" w14:textId="6BDB9C40" w:rsidR="0066299C" w:rsidRDefault="0066299C" w:rsidP="007F7323">
            <w:pPr>
              <w:pStyle w:val="TableText"/>
              <w:jc w:val="left"/>
            </w:pPr>
            <w:proofErr w:type="spellStart"/>
            <w:r>
              <w:t>QueueTime</w:t>
            </w:r>
            <w:proofErr w:type="spellEnd"/>
            <w:r>
              <w:t xml:space="preserve"> saknades i </w:t>
            </w:r>
            <w:proofErr w:type="spellStart"/>
            <w:r>
              <w:t>datatyp</w:t>
            </w:r>
            <w:proofErr w:type="spellEnd"/>
            <w:r>
              <w:t xml:space="preserve"> </w:t>
            </w:r>
            <w:proofErr w:type="spellStart"/>
            <w:r w:rsidRPr="008541B4">
              <w:rPr>
                <w:rFonts w:cs="Arial"/>
                <w:shd w:val="clear" w:color="auto" w:fill="FFFFFF"/>
              </w:rPr>
              <w:t>ReportResultType</w:t>
            </w:r>
            <w:proofErr w:type="spellEnd"/>
            <w:r>
              <w:rPr>
                <w:rFonts w:cs="Arial"/>
                <w:shd w:val="clear" w:color="auto" w:fill="FFFFFF"/>
              </w:rPr>
              <w:t>. Justerat felaktiga namn på exempel på returkoder</w:t>
            </w:r>
          </w:p>
        </w:tc>
        <w:tc>
          <w:tcPr>
            <w:tcW w:w="1701" w:type="dxa"/>
          </w:tcPr>
          <w:p w14:paraId="6BD59122" w14:textId="4CF5C094" w:rsidR="0066299C" w:rsidRDefault="0066299C" w:rsidP="00667D46">
            <w:pPr>
              <w:pStyle w:val="TableText"/>
              <w:ind w:left="0"/>
              <w:jc w:val="left"/>
            </w:pPr>
            <w:r>
              <w:t>Magnus Söderlind &amp; Björn Skeppner</w:t>
            </w:r>
          </w:p>
        </w:tc>
      </w:tr>
      <w:tr w:rsidR="0066299C" w14:paraId="721D57C5" w14:textId="77777777" w:rsidTr="007774AF">
        <w:trPr>
          <w:trHeight w:val="256"/>
        </w:trPr>
        <w:tc>
          <w:tcPr>
            <w:tcW w:w="1126" w:type="dxa"/>
          </w:tcPr>
          <w:p w14:paraId="6971E891" w14:textId="55D03B45" w:rsidR="0066299C" w:rsidRDefault="0066299C" w:rsidP="00667D46">
            <w:pPr>
              <w:pStyle w:val="TableText"/>
            </w:pPr>
            <w:r>
              <w:t>2.0.3</w:t>
            </w:r>
          </w:p>
        </w:tc>
        <w:tc>
          <w:tcPr>
            <w:tcW w:w="1276" w:type="dxa"/>
          </w:tcPr>
          <w:p w14:paraId="51F3FE15" w14:textId="7B807F3D" w:rsidR="0066299C" w:rsidRDefault="0066299C" w:rsidP="00667D46">
            <w:pPr>
              <w:pStyle w:val="TableText"/>
            </w:pPr>
            <w:r>
              <w:t>2020-02-12</w:t>
            </w:r>
          </w:p>
        </w:tc>
        <w:tc>
          <w:tcPr>
            <w:tcW w:w="5954" w:type="dxa"/>
          </w:tcPr>
          <w:p w14:paraId="18674BB1" w14:textId="07C28016" w:rsidR="0066299C" w:rsidRPr="00A317C1" w:rsidRDefault="0066299C" w:rsidP="007F7323">
            <w:pPr>
              <w:pStyle w:val="TableText"/>
              <w:jc w:val="left"/>
            </w:pPr>
            <w:r>
              <w:t>Justerat referenser</w:t>
            </w:r>
          </w:p>
        </w:tc>
        <w:tc>
          <w:tcPr>
            <w:tcW w:w="1701" w:type="dxa"/>
          </w:tcPr>
          <w:p w14:paraId="4DCF7388" w14:textId="0CF5CE62" w:rsidR="0066299C" w:rsidRDefault="0066299C" w:rsidP="00667D46">
            <w:pPr>
              <w:pStyle w:val="TableText"/>
              <w:ind w:left="0"/>
              <w:jc w:val="left"/>
            </w:pPr>
            <w:r>
              <w:t>Björn Skeppner</w:t>
            </w:r>
          </w:p>
        </w:tc>
      </w:tr>
      <w:tr w:rsidR="0066299C" w14:paraId="0A73507F" w14:textId="77777777" w:rsidTr="007774AF">
        <w:trPr>
          <w:trHeight w:val="256"/>
        </w:trPr>
        <w:tc>
          <w:tcPr>
            <w:tcW w:w="1126" w:type="dxa"/>
          </w:tcPr>
          <w:p w14:paraId="63D35B44" w14:textId="568684BE" w:rsidR="0066299C" w:rsidRDefault="0066299C" w:rsidP="00667D46">
            <w:pPr>
              <w:pStyle w:val="TableText"/>
            </w:pPr>
            <w:r>
              <w:t>2.0.4</w:t>
            </w:r>
          </w:p>
        </w:tc>
        <w:tc>
          <w:tcPr>
            <w:tcW w:w="1276" w:type="dxa"/>
          </w:tcPr>
          <w:p w14:paraId="3E6134D1" w14:textId="771924C2" w:rsidR="0066299C" w:rsidRDefault="0066299C" w:rsidP="00667D46">
            <w:pPr>
              <w:pStyle w:val="TableText"/>
            </w:pPr>
            <w:r>
              <w:t>2020-06-08</w:t>
            </w:r>
          </w:p>
        </w:tc>
        <w:tc>
          <w:tcPr>
            <w:tcW w:w="5954" w:type="dxa"/>
          </w:tcPr>
          <w:p w14:paraId="32340C18" w14:textId="5DE4B528" w:rsidR="0066299C" w:rsidRDefault="0066299C" w:rsidP="007F7323">
            <w:pPr>
              <w:pStyle w:val="TableText"/>
              <w:jc w:val="left"/>
            </w:pPr>
            <w:r>
              <w:t>Felaktig referens tidigare till kap 1.5 som ej fanns</w:t>
            </w:r>
          </w:p>
        </w:tc>
        <w:tc>
          <w:tcPr>
            <w:tcW w:w="1701" w:type="dxa"/>
          </w:tcPr>
          <w:p w14:paraId="11C0CA37" w14:textId="684711BF" w:rsidR="0066299C" w:rsidRDefault="0066299C" w:rsidP="00667D46">
            <w:pPr>
              <w:pStyle w:val="TableText"/>
              <w:ind w:left="0"/>
              <w:jc w:val="left"/>
            </w:pPr>
            <w:r>
              <w:t>Björn Skeppner</w:t>
            </w:r>
          </w:p>
        </w:tc>
      </w:tr>
      <w:tr w:rsidR="0066299C" w14:paraId="1E798FBB" w14:textId="77777777" w:rsidTr="007774AF">
        <w:trPr>
          <w:trHeight w:val="256"/>
        </w:trPr>
        <w:tc>
          <w:tcPr>
            <w:tcW w:w="1126" w:type="dxa"/>
          </w:tcPr>
          <w:p w14:paraId="29D94E32" w14:textId="104E387A" w:rsidR="0066299C" w:rsidRDefault="0066299C" w:rsidP="00667D46">
            <w:pPr>
              <w:pStyle w:val="TableText"/>
            </w:pPr>
            <w:r>
              <w:t>2.0.5</w:t>
            </w:r>
          </w:p>
        </w:tc>
        <w:tc>
          <w:tcPr>
            <w:tcW w:w="1276" w:type="dxa"/>
          </w:tcPr>
          <w:p w14:paraId="1099A04B" w14:textId="700DCC0D" w:rsidR="0066299C" w:rsidRDefault="0066299C" w:rsidP="00667D46">
            <w:pPr>
              <w:pStyle w:val="TableText"/>
            </w:pPr>
            <w:r>
              <w:t>2021-01-09</w:t>
            </w:r>
          </w:p>
        </w:tc>
        <w:tc>
          <w:tcPr>
            <w:tcW w:w="5954" w:type="dxa"/>
          </w:tcPr>
          <w:p w14:paraId="70A725B3" w14:textId="07BA1A01" w:rsidR="0066299C" w:rsidRDefault="0066299C" w:rsidP="007F7323">
            <w:pPr>
              <w:pStyle w:val="TableText"/>
              <w:jc w:val="left"/>
            </w:pPr>
            <w:r>
              <w:t xml:space="preserve">Uppdaterat referens till </w:t>
            </w:r>
            <w:proofErr w:type="spellStart"/>
            <w:r>
              <w:t>RecourceType</w:t>
            </w:r>
            <w:proofErr w:type="spellEnd"/>
            <w:r>
              <w:t xml:space="preserve"> (</w:t>
            </w:r>
            <w:proofErr w:type="spellStart"/>
            <w:r>
              <w:t>KV_Informationstyp</w:t>
            </w:r>
            <w:proofErr w:type="spellEnd"/>
            <w:r>
              <w:t>) samt lagt till referens #7 samt #8</w:t>
            </w:r>
          </w:p>
        </w:tc>
        <w:tc>
          <w:tcPr>
            <w:tcW w:w="1701" w:type="dxa"/>
          </w:tcPr>
          <w:p w14:paraId="575E36AB" w14:textId="7D98147F" w:rsidR="0066299C" w:rsidRDefault="0066299C" w:rsidP="00667D46">
            <w:pPr>
              <w:pStyle w:val="TableText"/>
              <w:ind w:left="0"/>
              <w:jc w:val="left"/>
            </w:pPr>
            <w:r>
              <w:t>Björn Skeppner</w:t>
            </w:r>
          </w:p>
        </w:tc>
      </w:tr>
      <w:tr w:rsidR="0066299C" w14:paraId="2FA99A1D" w14:textId="77777777" w:rsidTr="007774AF">
        <w:trPr>
          <w:trHeight w:val="256"/>
        </w:trPr>
        <w:tc>
          <w:tcPr>
            <w:tcW w:w="1126" w:type="dxa"/>
          </w:tcPr>
          <w:p w14:paraId="3F43F25D" w14:textId="64741884" w:rsidR="0066299C" w:rsidRDefault="0066299C" w:rsidP="00667D46">
            <w:pPr>
              <w:pStyle w:val="TableText"/>
            </w:pPr>
            <w:r>
              <w:t>2.0.6_RC</w:t>
            </w:r>
            <w:r w:rsidR="00FF412B">
              <w:t>2</w:t>
            </w:r>
          </w:p>
        </w:tc>
        <w:tc>
          <w:tcPr>
            <w:tcW w:w="1276" w:type="dxa"/>
          </w:tcPr>
          <w:p w14:paraId="2CB5C130" w14:textId="018DC6D8" w:rsidR="0066299C" w:rsidRDefault="0066299C" w:rsidP="00667D46">
            <w:pPr>
              <w:pStyle w:val="TableText"/>
            </w:pPr>
            <w:r>
              <w:t>2022-0</w:t>
            </w:r>
            <w:r w:rsidR="00FF412B">
              <w:t>7-17</w:t>
            </w:r>
          </w:p>
        </w:tc>
        <w:tc>
          <w:tcPr>
            <w:tcW w:w="5954" w:type="dxa"/>
          </w:tcPr>
          <w:p w14:paraId="14198B83" w14:textId="77777777" w:rsidR="0066299C" w:rsidRDefault="0066299C" w:rsidP="007F7323">
            <w:pPr>
              <w:pStyle w:val="TableText"/>
              <w:jc w:val="left"/>
            </w:pPr>
            <w:r>
              <w:t xml:space="preserve">Lagt till 2 nya kontrakt, </w:t>
            </w:r>
            <w:r w:rsidRPr="000D6D0B">
              <w:t>GetLogsByOrder</w:t>
            </w:r>
            <w:r>
              <w:t xml:space="preserve"> samt </w:t>
            </w:r>
            <w:r w:rsidRPr="000D6D0B">
              <w:t>GetFilesForOrderId</w:t>
            </w:r>
            <w:r>
              <w:t>. Text om aggregerande tjänst är borttaget från kap 3.2</w:t>
            </w:r>
          </w:p>
          <w:p w14:paraId="53C11B63" w14:textId="3309E440" w:rsidR="00EC17A8" w:rsidRDefault="00EC17A8" w:rsidP="007F7323">
            <w:pPr>
              <w:pStyle w:val="TableText"/>
              <w:jc w:val="left"/>
            </w:pPr>
            <w:r>
              <w:t>Förtydligat referensen till ARK_0041 och information om de begränsningar som gäller för loggning inom sammanhållen journalföring</w:t>
            </w:r>
          </w:p>
        </w:tc>
        <w:tc>
          <w:tcPr>
            <w:tcW w:w="1701" w:type="dxa"/>
          </w:tcPr>
          <w:p w14:paraId="324493B6" w14:textId="6C7905DA" w:rsidR="0066299C" w:rsidRDefault="0066299C" w:rsidP="00667D46">
            <w:pPr>
              <w:pStyle w:val="TableText"/>
              <w:ind w:left="0"/>
              <w:jc w:val="left"/>
            </w:pPr>
            <w:r>
              <w:t>Björn Skeppner</w:t>
            </w:r>
          </w:p>
        </w:tc>
      </w:tr>
      <w:tr w:rsidR="00186D41" w14:paraId="3B31D057" w14:textId="77777777" w:rsidTr="007774AF">
        <w:trPr>
          <w:trHeight w:val="256"/>
        </w:trPr>
        <w:tc>
          <w:tcPr>
            <w:tcW w:w="1126" w:type="dxa"/>
          </w:tcPr>
          <w:p w14:paraId="2BE07786" w14:textId="295FA438" w:rsidR="00186D41" w:rsidRDefault="00186D41" w:rsidP="00667D46">
            <w:pPr>
              <w:pStyle w:val="TableText"/>
            </w:pPr>
            <w:r>
              <w:t>2.0.6_RC3</w:t>
            </w:r>
          </w:p>
        </w:tc>
        <w:tc>
          <w:tcPr>
            <w:tcW w:w="1276" w:type="dxa"/>
          </w:tcPr>
          <w:p w14:paraId="5D56228D" w14:textId="30B23627" w:rsidR="00186D41" w:rsidRDefault="00186D41" w:rsidP="00667D46">
            <w:pPr>
              <w:pStyle w:val="TableText"/>
            </w:pPr>
            <w:r>
              <w:t>202</w:t>
            </w:r>
            <w:r w:rsidR="00E219DD">
              <w:t>3</w:t>
            </w:r>
            <w:r>
              <w:t>-0</w:t>
            </w:r>
            <w:r w:rsidR="00EC17A8">
              <w:t>1-19</w:t>
            </w:r>
          </w:p>
        </w:tc>
        <w:tc>
          <w:tcPr>
            <w:tcW w:w="5954" w:type="dxa"/>
          </w:tcPr>
          <w:p w14:paraId="603EE66E" w14:textId="3517B87C" w:rsidR="00186D41" w:rsidRDefault="002B54D6" w:rsidP="007F7323">
            <w:pPr>
              <w:pStyle w:val="TableText"/>
              <w:jc w:val="left"/>
            </w:pPr>
            <w:r>
              <w:t>Förtydligat</w:t>
            </w:r>
            <w:r w:rsidR="00186D41">
              <w:t xml:space="preserve"> referens</w:t>
            </w:r>
            <w:r w:rsidR="000528E7">
              <w:t>en</w:t>
            </w:r>
            <w:r w:rsidR="00186D41">
              <w:t xml:space="preserve"> till ARK_0041 och information om de begränsningar som gäller för loggning inom sammanhållen journalföring</w:t>
            </w:r>
            <w:r w:rsidR="003C023B">
              <w:t>.</w:t>
            </w:r>
          </w:p>
          <w:p w14:paraId="74661344" w14:textId="72053A8D" w:rsidR="00EC17A8" w:rsidRDefault="00EC17A8" w:rsidP="007F7323">
            <w:pPr>
              <w:pStyle w:val="TableText"/>
              <w:jc w:val="left"/>
            </w:pPr>
            <w:r>
              <w:t xml:space="preserve">Lagt till en regel för att en producent ska verifiera att attributet </w:t>
            </w:r>
            <w:proofErr w:type="spellStart"/>
            <w:r>
              <w:t>LogId</w:t>
            </w:r>
            <w:proofErr w:type="spellEnd"/>
            <w:r>
              <w:t xml:space="preserve"> är unikt</w:t>
            </w:r>
            <w:r w:rsidR="007774AF">
              <w:t>. (6.1.3)</w:t>
            </w:r>
          </w:p>
          <w:p w14:paraId="4C785104" w14:textId="479C91E2" w:rsidR="007774AF" w:rsidRDefault="007774AF" w:rsidP="007F7323">
            <w:pPr>
              <w:pStyle w:val="TableText"/>
              <w:jc w:val="left"/>
            </w:pPr>
            <w:r>
              <w:t xml:space="preserve">Lagt till en regel att en konsument ej får skicka &gt;500 </w:t>
            </w:r>
            <w:proofErr w:type="spellStart"/>
            <w:r>
              <w:t>records</w:t>
            </w:r>
            <w:proofErr w:type="spellEnd"/>
            <w:r>
              <w:t>/anrop (6.1.3)</w:t>
            </w:r>
          </w:p>
        </w:tc>
        <w:tc>
          <w:tcPr>
            <w:tcW w:w="1701" w:type="dxa"/>
          </w:tcPr>
          <w:p w14:paraId="3EC8DF78" w14:textId="345C6640" w:rsidR="00186D41" w:rsidRDefault="00186D41" w:rsidP="00667D46">
            <w:pPr>
              <w:pStyle w:val="TableText"/>
              <w:ind w:left="0"/>
              <w:jc w:val="left"/>
            </w:pPr>
            <w:r>
              <w:t>Björn Skeppner</w:t>
            </w:r>
          </w:p>
        </w:tc>
      </w:tr>
      <w:tr w:rsidR="009F5749" w14:paraId="16087475" w14:textId="77777777" w:rsidTr="007774AF">
        <w:trPr>
          <w:trHeight w:val="256"/>
        </w:trPr>
        <w:tc>
          <w:tcPr>
            <w:tcW w:w="1126" w:type="dxa"/>
          </w:tcPr>
          <w:p w14:paraId="2AA2ADDF" w14:textId="4E38016B" w:rsidR="009F5749" w:rsidRDefault="009F5749" w:rsidP="00667D46">
            <w:pPr>
              <w:pStyle w:val="TableText"/>
            </w:pPr>
            <w:r>
              <w:t>2.0.6</w:t>
            </w:r>
          </w:p>
        </w:tc>
        <w:tc>
          <w:tcPr>
            <w:tcW w:w="1276" w:type="dxa"/>
          </w:tcPr>
          <w:p w14:paraId="3DF51F20" w14:textId="73E51FC8" w:rsidR="009F5749" w:rsidRDefault="009F5749" w:rsidP="00667D46">
            <w:pPr>
              <w:pStyle w:val="TableText"/>
            </w:pPr>
            <w:r>
              <w:t>2023-01-</w:t>
            </w:r>
            <w:r w:rsidR="003C4A31">
              <w:t>29</w:t>
            </w:r>
          </w:p>
        </w:tc>
        <w:tc>
          <w:tcPr>
            <w:tcW w:w="5954" w:type="dxa"/>
          </w:tcPr>
          <w:p w14:paraId="7FB7E3AA" w14:textId="628DDA2A" w:rsidR="009F5749" w:rsidRDefault="003C4A31" w:rsidP="007F7323">
            <w:pPr>
              <w:pStyle w:val="TableText"/>
              <w:jc w:val="left"/>
            </w:pPr>
            <w:r>
              <w:t>Uppdaterat versionsnumret inför produktionssättning</w:t>
            </w:r>
          </w:p>
        </w:tc>
        <w:tc>
          <w:tcPr>
            <w:tcW w:w="1701" w:type="dxa"/>
          </w:tcPr>
          <w:p w14:paraId="4CA5F72E" w14:textId="3D595EED" w:rsidR="00C43BCC" w:rsidRDefault="009F5749" w:rsidP="00667D46">
            <w:pPr>
              <w:pStyle w:val="TableText"/>
              <w:ind w:left="0"/>
              <w:jc w:val="left"/>
            </w:pPr>
            <w:r>
              <w:t>Björn Skeppner</w:t>
            </w:r>
          </w:p>
        </w:tc>
      </w:tr>
      <w:tr w:rsidR="004F4E44" w14:paraId="29D03990" w14:textId="77777777" w:rsidTr="007774AF">
        <w:trPr>
          <w:trHeight w:val="256"/>
        </w:trPr>
        <w:tc>
          <w:tcPr>
            <w:tcW w:w="1126" w:type="dxa"/>
          </w:tcPr>
          <w:p w14:paraId="5148EAF6" w14:textId="3D543A17" w:rsidR="004F4E44" w:rsidRDefault="004F4E44" w:rsidP="00667D46">
            <w:pPr>
              <w:pStyle w:val="TableText"/>
            </w:pPr>
            <w:r>
              <w:t>2.0.7_RC1</w:t>
            </w:r>
          </w:p>
        </w:tc>
        <w:tc>
          <w:tcPr>
            <w:tcW w:w="1276" w:type="dxa"/>
          </w:tcPr>
          <w:p w14:paraId="756AC20B" w14:textId="5C4E96DF" w:rsidR="004F4E44" w:rsidRDefault="004F4E44" w:rsidP="00667D46">
            <w:pPr>
              <w:pStyle w:val="TableText"/>
            </w:pPr>
            <w:r>
              <w:t>2023</w:t>
            </w:r>
            <w:r w:rsidR="005F75F6">
              <w:t>-12-18</w:t>
            </w:r>
          </w:p>
        </w:tc>
        <w:tc>
          <w:tcPr>
            <w:tcW w:w="5954" w:type="dxa"/>
          </w:tcPr>
          <w:p w14:paraId="1BA328AB" w14:textId="76309ECF" w:rsidR="004F4E44" w:rsidRDefault="005F75F6" w:rsidP="007F7323">
            <w:pPr>
              <w:pStyle w:val="TableText"/>
              <w:jc w:val="left"/>
            </w:pPr>
            <w:r>
              <w:t xml:space="preserve">Uppdaterat beskrivning av </w:t>
            </w:r>
            <w:proofErr w:type="spellStart"/>
            <w:r w:rsidR="00353D8E">
              <w:t>ResultCodeType</w:t>
            </w:r>
            <w:proofErr w:type="spellEnd"/>
            <w:r w:rsidR="00353D8E">
              <w:t xml:space="preserve"> VALIDATION_ERROR</w:t>
            </w:r>
          </w:p>
        </w:tc>
        <w:tc>
          <w:tcPr>
            <w:tcW w:w="1701" w:type="dxa"/>
          </w:tcPr>
          <w:p w14:paraId="5D5BE795" w14:textId="4FB8639E" w:rsidR="004F4E44" w:rsidRDefault="00353D8E" w:rsidP="00667D46">
            <w:pPr>
              <w:pStyle w:val="TableText"/>
              <w:ind w:left="0"/>
              <w:jc w:val="left"/>
            </w:pPr>
            <w:r>
              <w:t>Emma Fridén</w:t>
            </w:r>
          </w:p>
        </w:tc>
      </w:tr>
      <w:tr w:rsidR="00505F8B" w14:paraId="0D9B1535" w14:textId="77777777" w:rsidTr="007774AF">
        <w:trPr>
          <w:trHeight w:val="256"/>
        </w:trPr>
        <w:tc>
          <w:tcPr>
            <w:tcW w:w="1126" w:type="dxa"/>
          </w:tcPr>
          <w:p w14:paraId="728FAE94" w14:textId="5EC3D0ED" w:rsidR="00505F8B" w:rsidRDefault="00505F8B" w:rsidP="00667D46">
            <w:pPr>
              <w:pStyle w:val="TableText"/>
            </w:pPr>
            <w:r>
              <w:t>2.0.7_RC</w:t>
            </w:r>
            <w:r w:rsidR="00794D3F">
              <w:t>2</w:t>
            </w:r>
          </w:p>
        </w:tc>
        <w:tc>
          <w:tcPr>
            <w:tcW w:w="1276" w:type="dxa"/>
          </w:tcPr>
          <w:p w14:paraId="0D294ACC" w14:textId="59159A84" w:rsidR="00505F8B" w:rsidRDefault="00505F8B" w:rsidP="00667D46">
            <w:pPr>
              <w:pStyle w:val="TableText"/>
            </w:pPr>
            <w:r>
              <w:t>2024-</w:t>
            </w:r>
            <w:r w:rsidR="00794D3F">
              <w:t>01-16</w:t>
            </w:r>
          </w:p>
        </w:tc>
        <w:tc>
          <w:tcPr>
            <w:tcW w:w="5954" w:type="dxa"/>
          </w:tcPr>
          <w:p w14:paraId="04271E4C" w14:textId="6B3F2167" w:rsidR="00505F8B" w:rsidRDefault="00781F7D" w:rsidP="007F7323">
            <w:pPr>
              <w:pStyle w:val="TableText"/>
              <w:jc w:val="left"/>
            </w:pPr>
            <w:r>
              <w:t>Anpassningar för att följa TKB-mall</w:t>
            </w:r>
          </w:p>
        </w:tc>
        <w:tc>
          <w:tcPr>
            <w:tcW w:w="1701" w:type="dxa"/>
          </w:tcPr>
          <w:p w14:paraId="6BC20733" w14:textId="616F8686" w:rsidR="00505F8B" w:rsidRDefault="00781F7D" w:rsidP="00667D46">
            <w:pPr>
              <w:pStyle w:val="TableText"/>
              <w:ind w:left="0"/>
              <w:jc w:val="left"/>
            </w:pPr>
            <w:r>
              <w:t>Emma Fridén</w:t>
            </w:r>
          </w:p>
        </w:tc>
      </w:tr>
      <w:tr w:rsidR="002C0215" w14:paraId="3773A508" w14:textId="77777777" w:rsidTr="007774AF">
        <w:trPr>
          <w:trHeight w:val="256"/>
        </w:trPr>
        <w:tc>
          <w:tcPr>
            <w:tcW w:w="1126" w:type="dxa"/>
          </w:tcPr>
          <w:p w14:paraId="27B36BF4" w14:textId="25D096BA" w:rsidR="002C0215" w:rsidRDefault="002C0215" w:rsidP="00667D46">
            <w:pPr>
              <w:pStyle w:val="TableText"/>
            </w:pPr>
            <w:r>
              <w:t>2.0.7_RC3</w:t>
            </w:r>
          </w:p>
        </w:tc>
        <w:tc>
          <w:tcPr>
            <w:tcW w:w="1276" w:type="dxa"/>
          </w:tcPr>
          <w:p w14:paraId="2941251B" w14:textId="38B371EE" w:rsidR="002C0215" w:rsidRDefault="002C0215" w:rsidP="00667D46">
            <w:pPr>
              <w:pStyle w:val="TableText"/>
            </w:pPr>
            <w:r>
              <w:t>2024-01-24</w:t>
            </w:r>
          </w:p>
        </w:tc>
        <w:tc>
          <w:tcPr>
            <w:tcW w:w="5954" w:type="dxa"/>
          </w:tcPr>
          <w:p w14:paraId="43394B25" w14:textId="794B5B89" w:rsidR="002C0215" w:rsidRDefault="0042238E" w:rsidP="007F7323">
            <w:pPr>
              <w:pStyle w:val="TableText"/>
              <w:jc w:val="left"/>
            </w:pPr>
            <w:r>
              <w:t>Uppdaterade referens (R3)</w:t>
            </w:r>
          </w:p>
        </w:tc>
        <w:tc>
          <w:tcPr>
            <w:tcW w:w="1701" w:type="dxa"/>
          </w:tcPr>
          <w:p w14:paraId="0804B3D5" w14:textId="7169A50C" w:rsidR="002C0215" w:rsidRDefault="0042238E" w:rsidP="00667D46">
            <w:pPr>
              <w:pStyle w:val="TableText"/>
              <w:ind w:left="0"/>
              <w:jc w:val="left"/>
            </w:pPr>
            <w:r>
              <w:t>Emma Fridén</w:t>
            </w:r>
          </w:p>
        </w:tc>
      </w:tr>
      <w:tr w:rsidR="00F722A5" w14:paraId="31F49F19" w14:textId="77777777" w:rsidTr="007774AF">
        <w:trPr>
          <w:trHeight w:val="256"/>
        </w:trPr>
        <w:tc>
          <w:tcPr>
            <w:tcW w:w="1126" w:type="dxa"/>
          </w:tcPr>
          <w:p w14:paraId="6432664F" w14:textId="7C9516A1" w:rsidR="00F722A5" w:rsidRDefault="00F722A5" w:rsidP="00667D46">
            <w:pPr>
              <w:pStyle w:val="TableText"/>
            </w:pPr>
            <w:r>
              <w:lastRenderedPageBreak/>
              <w:t>2.0.7</w:t>
            </w:r>
          </w:p>
        </w:tc>
        <w:tc>
          <w:tcPr>
            <w:tcW w:w="1276" w:type="dxa"/>
          </w:tcPr>
          <w:p w14:paraId="7C8BD444" w14:textId="69AE626F" w:rsidR="00F722A5" w:rsidRDefault="00F722A5" w:rsidP="00667D46">
            <w:pPr>
              <w:pStyle w:val="TableText"/>
            </w:pPr>
            <w:r>
              <w:t>2024</w:t>
            </w:r>
            <w:r w:rsidR="0083753F">
              <w:t>-02-14</w:t>
            </w:r>
          </w:p>
        </w:tc>
        <w:tc>
          <w:tcPr>
            <w:tcW w:w="5954" w:type="dxa"/>
          </w:tcPr>
          <w:p w14:paraId="1B5B204D" w14:textId="4B8FD487" w:rsidR="00F722A5" w:rsidRDefault="00EB0AA0" w:rsidP="007F7323">
            <w:pPr>
              <w:pStyle w:val="TableText"/>
              <w:jc w:val="left"/>
            </w:pPr>
            <w:r>
              <w:t xml:space="preserve">Skarp version inkluderande: Uppdaterat beskrivning av </w:t>
            </w:r>
            <w:proofErr w:type="spellStart"/>
            <w:r>
              <w:t>ResultCodeType</w:t>
            </w:r>
            <w:proofErr w:type="spellEnd"/>
            <w:r>
              <w:t xml:space="preserve"> VALIDATION_ERROR, Uppdaterade referens (R3)</w:t>
            </w:r>
          </w:p>
        </w:tc>
        <w:tc>
          <w:tcPr>
            <w:tcW w:w="1701" w:type="dxa"/>
          </w:tcPr>
          <w:p w14:paraId="11F2FD85" w14:textId="5900E9B4" w:rsidR="00F722A5" w:rsidRDefault="00EB0AA0" w:rsidP="00667D46">
            <w:pPr>
              <w:pStyle w:val="TableText"/>
              <w:ind w:left="0"/>
              <w:jc w:val="left"/>
            </w:pPr>
            <w:r>
              <w:t>Emma Fridén</w:t>
            </w:r>
          </w:p>
        </w:tc>
      </w:tr>
      <w:tr w:rsidR="0035326A" w14:paraId="2121E1C6" w14:textId="77777777" w:rsidTr="007774AF">
        <w:trPr>
          <w:trHeight w:val="256"/>
        </w:trPr>
        <w:tc>
          <w:tcPr>
            <w:tcW w:w="1126" w:type="dxa"/>
          </w:tcPr>
          <w:p w14:paraId="581C2CF4" w14:textId="3B9D2014" w:rsidR="0035326A" w:rsidRDefault="0035326A" w:rsidP="00667D46">
            <w:pPr>
              <w:pStyle w:val="TableText"/>
            </w:pPr>
            <w:r>
              <w:t>2.0.8</w:t>
            </w:r>
          </w:p>
        </w:tc>
        <w:tc>
          <w:tcPr>
            <w:tcW w:w="1276" w:type="dxa"/>
          </w:tcPr>
          <w:p w14:paraId="4BF565A8" w14:textId="69B373F7" w:rsidR="0035326A" w:rsidRDefault="0035326A" w:rsidP="00667D46">
            <w:pPr>
              <w:pStyle w:val="TableText"/>
            </w:pPr>
            <w:r>
              <w:t>2024-10-24</w:t>
            </w:r>
          </w:p>
        </w:tc>
        <w:tc>
          <w:tcPr>
            <w:tcW w:w="5954" w:type="dxa"/>
          </w:tcPr>
          <w:p w14:paraId="2049AFC8" w14:textId="37C8B795" w:rsidR="0035326A" w:rsidRDefault="00182F3D" w:rsidP="007F7323">
            <w:pPr>
              <w:pStyle w:val="TableText"/>
              <w:jc w:val="left"/>
            </w:pPr>
            <w:r>
              <w:t xml:space="preserve">Återskapa tidigare borttagen </w:t>
            </w:r>
            <w:proofErr w:type="spellStart"/>
            <w:r>
              <w:t>SjD</w:t>
            </w:r>
            <w:proofErr w:type="spellEnd"/>
            <w:r>
              <w:t xml:space="preserve"> (troligtvis av misstag)</w:t>
            </w:r>
          </w:p>
        </w:tc>
        <w:tc>
          <w:tcPr>
            <w:tcW w:w="1701" w:type="dxa"/>
          </w:tcPr>
          <w:p w14:paraId="45E945A7" w14:textId="4D630E78" w:rsidR="0035326A" w:rsidRDefault="003843A4" w:rsidP="00667D46">
            <w:pPr>
              <w:pStyle w:val="TableText"/>
              <w:ind w:left="0"/>
              <w:jc w:val="left"/>
            </w:pPr>
            <w:r>
              <w:t>Emma Fridén</w:t>
            </w:r>
          </w:p>
        </w:tc>
      </w:tr>
    </w:tbl>
    <w:p w14:paraId="4EC6A937" w14:textId="4F90ABDE" w:rsidR="00E13C97" w:rsidRDefault="00E13C97">
      <w:pPr>
        <w:spacing w:line="240" w:lineRule="auto"/>
        <w:rPr>
          <w:b/>
        </w:rPr>
      </w:pPr>
    </w:p>
    <w:p w14:paraId="72F5A3AD" w14:textId="2345FB4E" w:rsidR="0039481C" w:rsidRDefault="0039481C" w:rsidP="0039481C">
      <w:pPr>
        <w:rPr>
          <w:b/>
        </w:rPr>
      </w:pPr>
      <w:r>
        <w:rPr>
          <w:b/>
        </w:rPr>
        <w:t xml:space="preserve">Referenser </w:t>
      </w:r>
    </w:p>
    <w:p w14:paraId="549526F9" w14:textId="77777777" w:rsidR="0039481C" w:rsidRDefault="0039481C" w:rsidP="0039481C">
      <w:pPr>
        <w:rPr>
          <w:b/>
        </w:rPr>
      </w:pPr>
    </w:p>
    <w:tbl>
      <w:tblPr>
        <w:tblW w:w="97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24"/>
        <w:gridCol w:w="2806"/>
        <w:gridCol w:w="6275"/>
      </w:tblGrid>
      <w:tr w:rsidR="00A7695E" w:rsidRPr="00D24657" w14:paraId="1E644E74" w14:textId="77777777" w:rsidTr="00667D46">
        <w:trPr>
          <w:trHeight w:val="292"/>
        </w:trPr>
        <w:tc>
          <w:tcPr>
            <w:tcW w:w="624" w:type="dxa"/>
            <w:shd w:val="clear" w:color="auto" w:fill="D9D9D9" w:themeFill="background1" w:themeFillShade="D9"/>
          </w:tcPr>
          <w:p w14:paraId="39B59177" w14:textId="77777777" w:rsidR="00A7695E" w:rsidRPr="00073B6C" w:rsidRDefault="00A7695E" w:rsidP="00667D46">
            <w:proofErr w:type="spellStart"/>
            <w:r>
              <w:t>RefNr</w:t>
            </w:r>
            <w:proofErr w:type="spellEnd"/>
          </w:p>
        </w:tc>
        <w:tc>
          <w:tcPr>
            <w:tcW w:w="2806" w:type="dxa"/>
            <w:shd w:val="clear" w:color="auto" w:fill="D9D9D9" w:themeFill="background1" w:themeFillShade="D9"/>
          </w:tcPr>
          <w:p w14:paraId="059A4944" w14:textId="77777777" w:rsidR="00A7695E" w:rsidRPr="00073B6C" w:rsidRDefault="00A7695E" w:rsidP="00667D46">
            <w:r w:rsidRPr="00073B6C">
              <w:t>Beteckning</w:t>
            </w:r>
          </w:p>
        </w:tc>
        <w:tc>
          <w:tcPr>
            <w:tcW w:w="6275" w:type="dxa"/>
            <w:shd w:val="clear" w:color="auto" w:fill="D9D9D9" w:themeFill="background1" w:themeFillShade="D9"/>
          </w:tcPr>
          <w:p w14:paraId="0AF970AD" w14:textId="77777777" w:rsidR="00A7695E" w:rsidRPr="00073B6C" w:rsidRDefault="00A7695E" w:rsidP="00667D46">
            <w:r w:rsidRPr="00073B6C">
              <w:t>Dokument / Källa</w:t>
            </w:r>
          </w:p>
        </w:tc>
      </w:tr>
      <w:tr w:rsidR="00A7695E" w:rsidRPr="00A51835" w14:paraId="22B63F3D" w14:textId="77777777" w:rsidTr="00667D46">
        <w:trPr>
          <w:trHeight w:val="320"/>
        </w:trPr>
        <w:tc>
          <w:tcPr>
            <w:tcW w:w="624" w:type="dxa"/>
          </w:tcPr>
          <w:p w14:paraId="09227510" w14:textId="77777777" w:rsidR="00A7695E" w:rsidRPr="00255492" w:rsidRDefault="00A7695E" w:rsidP="00667D46">
            <w:r>
              <w:t>#1</w:t>
            </w:r>
          </w:p>
        </w:tc>
        <w:tc>
          <w:tcPr>
            <w:tcW w:w="2806" w:type="dxa"/>
          </w:tcPr>
          <w:p w14:paraId="09F18DC7" w14:textId="0392C6D5" w:rsidR="00A7695E" w:rsidRPr="00691523" w:rsidRDefault="00A31DE0" w:rsidP="00667D46">
            <w:pPr>
              <w:rPr>
                <w:rFonts w:asciiTheme="minorHAnsi" w:hAnsiTheme="minorHAnsi" w:cstheme="minorHAnsi"/>
                <w:strike/>
                <w:sz w:val="22"/>
              </w:rPr>
            </w:pPr>
            <w:r w:rsidRPr="00691523">
              <w:rPr>
                <w:rFonts w:asciiTheme="minorHAnsi" w:hAnsiTheme="minorHAnsi" w:cstheme="minorHAnsi"/>
                <w:strike/>
                <w:sz w:val="22"/>
              </w:rPr>
              <w:t>RIV PDL-specifikation</w:t>
            </w:r>
            <w:r w:rsidR="00691523">
              <w:rPr>
                <w:rFonts w:asciiTheme="minorHAnsi" w:hAnsiTheme="minorHAnsi" w:cstheme="minorHAnsi"/>
                <w:strike/>
                <w:sz w:val="22"/>
              </w:rPr>
              <w:br/>
            </w:r>
            <w:r w:rsidR="00691523" w:rsidRPr="00904CCF">
              <w:rPr>
                <w:rFonts w:asciiTheme="minorHAnsi" w:hAnsiTheme="minorHAnsi" w:cstheme="minorHAnsi"/>
                <w:i/>
                <w:iCs/>
                <w:sz w:val="22"/>
              </w:rPr>
              <w:t>Dokumentet har avpublicerats</w:t>
            </w:r>
          </w:p>
        </w:tc>
        <w:tc>
          <w:tcPr>
            <w:tcW w:w="6275" w:type="dxa"/>
          </w:tcPr>
          <w:p w14:paraId="12D8D028" w14:textId="1E3698A5" w:rsidR="00A7695E" w:rsidRPr="00691523" w:rsidRDefault="00A7695E" w:rsidP="00A31DE0">
            <w:pPr>
              <w:rPr>
                <w:rFonts w:asciiTheme="minorHAnsi" w:hAnsiTheme="minorHAnsi" w:cstheme="minorHAnsi"/>
                <w:strike/>
                <w:sz w:val="22"/>
              </w:rPr>
            </w:pPr>
            <w:r w:rsidRPr="00691523">
              <w:rPr>
                <w:rFonts w:asciiTheme="minorHAnsi" w:hAnsiTheme="minorHAnsi" w:cstheme="minorHAnsi"/>
                <w:strike/>
                <w:sz w:val="22"/>
              </w:rPr>
              <w:t xml:space="preserve">RIV Specifikation, </w:t>
            </w:r>
            <w:hyperlink r:id="rId9" w:history="1">
              <w:r w:rsidR="0069437B" w:rsidRPr="00691523">
                <w:rPr>
                  <w:rStyle w:val="Hyperlnk"/>
                  <w:rFonts w:asciiTheme="minorHAnsi" w:hAnsiTheme="minorHAnsi" w:cstheme="minorHAnsi"/>
                  <w:strike/>
                  <w:sz w:val="22"/>
                </w:rPr>
                <w:t>http://rivta.se/documents/ARK_0031/PDLiP_RIV_1.0.pdf</w:t>
              </w:r>
            </w:hyperlink>
          </w:p>
        </w:tc>
      </w:tr>
      <w:tr w:rsidR="00A7695E" w:rsidRPr="00A51835" w14:paraId="47AFDFC1" w14:textId="77777777" w:rsidTr="00667D46">
        <w:trPr>
          <w:trHeight w:val="320"/>
        </w:trPr>
        <w:tc>
          <w:tcPr>
            <w:tcW w:w="624" w:type="dxa"/>
          </w:tcPr>
          <w:p w14:paraId="44A4BD2F" w14:textId="77777777" w:rsidR="00A7695E" w:rsidRDefault="00A7695E" w:rsidP="00667D46">
            <w:r>
              <w:t>#2</w:t>
            </w:r>
          </w:p>
        </w:tc>
        <w:tc>
          <w:tcPr>
            <w:tcW w:w="2806" w:type="dxa"/>
          </w:tcPr>
          <w:p w14:paraId="7EFA8C7C" w14:textId="77777777" w:rsidR="00A7695E" w:rsidRPr="0069437B" w:rsidRDefault="00A7695E" w:rsidP="00667D46">
            <w:pPr>
              <w:rPr>
                <w:rFonts w:asciiTheme="minorHAnsi" w:hAnsiTheme="minorHAnsi" w:cstheme="minorHAnsi"/>
                <w:sz w:val="22"/>
              </w:rPr>
            </w:pPr>
            <w:r w:rsidRPr="0069437B">
              <w:rPr>
                <w:rFonts w:asciiTheme="minorHAnsi" w:hAnsiTheme="minorHAnsi" w:cstheme="minorHAnsi"/>
                <w:sz w:val="22"/>
              </w:rPr>
              <w:t>PDL</w:t>
            </w:r>
          </w:p>
        </w:tc>
        <w:tc>
          <w:tcPr>
            <w:tcW w:w="6275" w:type="dxa"/>
          </w:tcPr>
          <w:p w14:paraId="6CEC7E22" w14:textId="77777777" w:rsidR="00A7695E" w:rsidRPr="0069437B" w:rsidRDefault="00A7695E" w:rsidP="00667D46">
            <w:pPr>
              <w:rPr>
                <w:rFonts w:asciiTheme="minorHAnsi" w:hAnsiTheme="minorHAnsi" w:cstheme="minorHAnsi"/>
                <w:sz w:val="22"/>
              </w:rPr>
            </w:pPr>
            <w:r w:rsidRPr="0069437B">
              <w:rPr>
                <w:rFonts w:asciiTheme="minorHAnsi" w:hAnsiTheme="minorHAnsi" w:cstheme="minorHAnsi"/>
                <w:sz w:val="22"/>
              </w:rPr>
              <w:t xml:space="preserve">Patientdatalag (2008:355), </w:t>
            </w:r>
            <w:hyperlink r:id="rId10" w:history="1">
              <w:r w:rsidRPr="0069437B">
                <w:rPr>
                  <w:rStyle w:val="Hyperlnk"/>
                  <w:rFonts w:asciiTheme="minorHAnsi" w:hAnsiTheme="minorHAnsi" w:cstheme="minorHAnsi"/>
                  <w:sz w:val="22"/>
                </w:rPr>
                <w:t>http://www.regeringen.se/sb/d/6150/a/71234</w:t>
              </w:r>
            </w:hyperlink>
            <w:r w:rsidRPr="0069437B">
              <w:rPr>
                <w:rFonts w:asciiTheme="minorHAnsi" w:hAnsiTheme="minorHAnsi" w:cstheme="minorHAnsi"/>
                <w:sz w:val="22"/>
              </w:rPr>
              <w:t xml:space="preserve"> </w:t>
            </w:r>
          </w:p>
        </w:tc>
      </w:tr>
      <w:tr w:rsidR="0069437B" w:rsidRPr="00A51835" w14:paraId="3F8DE8BC" w14:textId="77777777" w:rsidTr="00667D46">
        <w:trPr>
          <w:trHeight w:val="320"/>
        </w:trPr>
        <w:tc>
          <w:tcPr>
            <w:tcW w:w="624" w:type="dxa"/>
          </w:tcPr>
          <w:p w14:paraId="4127BD44" w14:textId="77777777" w:rsidR="0069437B" w:rsidRDefault="0069437B" w:rsidP="0069437B">
            <w:r>
              <w:t>#3</w:t>
            </w:r>
          </w:p>
        </w:tc>
        <w:tc>
          <w:tcPr>
            <w:tcW w:w="2806" w:type="dxa"/>
          </w:tcPr>
          <w:p w14:paraId="2C949E7D" w14:textId="46FA73F6" w:rsidR="0069437B" w:rsidRPr="009B69A7" w:rsidRDefault="0069437B" w:rsidP="0069437B">
            <w:pPr>
              <w:rPr>
                <w:rFonts w:asciiTheme="minorHAnsi" w:hAnsiTheme="minorHAnsi" w:cstheme="minorHAnsi"/>
                <w:sz w:val="22"/>
              </w:rPr>
            </w:pPr>
            <w:r w:rsidRPr="009B69A7">
              <w:rPr>
                <w:rFonts w:asciiTheme="minorHAnsi" w:hAnsiTheme="minorHAnsi" w:cstheme="minorHAnsi"/>
                <w:sz w:val="22"/>
              </w:rPr>
              <w:t>HSLF-FS 2016:40</w:t>
            </w:r>
          </w:p>
        </w:tc>
        <w:tc>
          <w:tcPr>
            <w:tcW w:w="6275" w:type="dxa"/>
          </w:tcPr>
          <w:p w14:paraId="5E551BD4" w14:textId="77777777" w:rsidR="0069437B" w:rsidRPr="009B69A7" w:rsidRDefault="0069437B" w:rsidP="0069437B">
            <w:pPr>
              <w:rPr>
                <w:rFonts w:asciiTheme="minorHAnsi" w:hAnsiTheme="minorHAnsi" w:cstheme="minorHAnsi"/>
                <w:sz w:val="22"/>
              </w:rPr>
            </w:pPr>
            <w:r w:rsidRPr="009B69A7">
              <w:rPr>
                <w:rFonts w:asciiTheme="minorHAnsi" w:hAnsiTheme="minorHAnsi" w:cstheme="minorHAnsi"/>
                <w:sz w:val="22"/>
              </w:rPr>
              <w:t xml:space="preserve">Socialstyrelsens föreskrifter: </w:t>
            </w:r>
          </w:p>
          <w:p w14:paraId="021986E3" w14:textId="77777777" w:rsidR="0069437B" w:rsidRPr="009B69A7" w:rsidRDefault="0069437B" w:rsidP="0069437B">
            <w:pPr>
              <w:rPr>
                <w:rFonts w:asciiTheme="minorHAnsi" w:hAnsiTheme="minorHAnsi" w:cstheme="minorHAnsi"/>
                <w:sz w:val="22"/>
              </w:rPr>
            </w:pPr>
            <w:r w:rsidRPr="009B69A7">
              <w:rPr>
                <w:rFonts w:asciiTheme="minorHAnsi" w:hAnsiTheme="minorHAnsi" w:cstheme="minorHAnsi"/>
                <w:sz w:val="22"/>
              </w:rPr>
              <w:t>Journalföring och behandling av personuppgifter i hälso- och sjukvården</w:t>
            </w:r>
          </w:p>
          <w:p w14:paraId="5C90F182" w14:textId="403B4D83" w:rsidR="0069437B" w:rsidRPr="009B69A7" w:rsidRDefault="00000000" w:rsidP="0069437B">
            <w:pPr>
              <w:rPr>
                <w:rFonts w:asciiTheme="minorHAnsi" w:hAnsiTheme="minorHAnsi" w:cstheme="minorHAnsi"/>
                <w:sz w:val="22"/>
              </w:rPr>
            </w:pPr>
            <w:hyperlink r:id="rId11" w:history="1">
              <w:r w:rsidR="00076E4F">
                <w:rPr>
                  <w:rStyle w:val="Hyperlnk"/>
                  <w:rFonts w:asciiTheme="minorHAnsi" w:hAnsiTheme="minorHAnsi" w:cstheme="minorHAnsi"/>
                  <w:sz w:val="22"/>
                </w:rPr>
                <w:t>https://www.socialstyrelsen.se/kunskapsstod-och-regler/regler-och-riktlinjer/foreskrifter-och-allmanna-rad/konsoliderade-foreskrifter/201640-om-journalforing-och-behandling-av-personuppgifter-i-halso--och-sjukvarden/</w:t>
              </w:r>
            </w:hyperlink>
          </w:p>
        </w:tc>
      </w:tr>
      <w:tr w:rsidR="0069437B" w:rsidRPr="00A51835" w14:paraId="3C392D33" w14:textId="77777777" w:rsidTr="00667D46">
        <w:trPr>
          <w:trHeight w:val="320"/>
        </w:trPr>
        <w:tc>
          <w:tcPr>
            <w:tcW w:w="624" w:type="dxa"/>
          </w:tcPr>
          <w:p w14:paraId="09D5FD6B" w14:textId="77777777" w:rsidR="0069437B" w:rsidRDefault="0069437B" w:rsidP="0069437B">
            <w:r>
              <w:t>#4</w:t>
            </w:r>
          </w:p>
        </w:tc>
        <w:tc>
          <w:tcPr>
            <w:tcW w:w="2806" w:type="dxa"/>
          </w:tcPr>
          <w:p w14:paraId="7167B9A6" w14:textId="77777777" w:rsidR="0069437B" w:rsidRPr="0069437B" w:rsidRDefault="0069437B" w:rsidP="0069437B">
            <w:pPr>
              <w:rPr>
                <w:rFonts w:asciiTheme="minorHAnsi" w:hAnsiTheme="minorHAnsi" w:cstheme="minorHAnsi"/>
                <w:sz w:val="22"/>
              </w:rPr>
            </w:pPr>
            <w:r w:rsidRPr="0069437B">
              <w:rPr>
                <w:rFonts w:asciiTheme="minorHAnsi" w:hAnsiTheme="minorHAnsi" w:cstheme="minorHAnsi"/>
                <w:sz w:val="22"/>
              </w:rPr>
              <w:t xml:space="preserve">RIV TA </w:t>
            </w:r>
          </w:p>
        </w:tc>
        <w:tc>
          <w:tcPr>
            <w:tcW w:w="6275" w:type="dxa"/>
          </w:tcPr>
          <w:p w14:paraId="334A15F5" w14:textId="77777777" w:rsidR="0069437B" w:rsidRPr="0069437B" w:rsidRDefault="0069437B" w:rsidP="0069437B">
            <w:pPr>
              <w:rPr>
                <w:rFonts w:asciiTheme="minorHAnsi" w:hAnsiTheme="minorHAnsi" w:cstheme="minorHAnsi"/>
                <w:sz w:val="22"/>
              </w:rPr>
            </w:pPr>
            <w:r w:rsidRPr="0069437B">
              <w:rPr>
                <w:rFonts w:asciiTheme="minorHAnsi" w:hAnsiTheme="minorHAnsi" w:cstheme="minorHAnsi"/>
                <w:sz w:val="22"/>
              </w:rPr>
              <w:t xml:space="preserve">RIV Teknisk Anvisning Basic </w:t>
            </w:r>
            <w:proofErr w:type="spellStart"/>
            <w:r w:rsidRPr="0069437B">
              <w:rPr>
                <w:rFonts w:asciiTheme="minorHAnsi" w:hAnsiTheme="minorHAnsi" w:cstheme="minorHAnsi"/>
                <w:sz w:val="22"/>
              </w:rPr>
              <w:t>Profile</w:t>
            </w:r>
            <w:proofErr w:type="spellEnd"/>
            <w:r w:rsidRPr="0069437B">
              <w:rPr>
                <w:rFonts w:asciiTheme="minorHAnsi" w:hAnsiTheme="minorHAnsi" w:cstheme="minorHAnsi"/>
                <w:sz w:val="22"/>
              </w:rPr>
              <w:br/>
            </w:r>
            <w:hyperlink r:id="rId12" w:history="1">
              <w:r w:rsidRPr="0069437B">
                <w:rPr>
                  <w:rStyle w:val="Hyperlnk"/>
                  <w:rFonts w:asciiTheme="minorHAnsi" w:hAnsiTheme="minorHAnsi" w:cstheme="minorHAnsi"/>
                  <w:sz w:val="22"/>
                </w:rPr>
                <w:t>http://rivta.se/</w:t>
              </w:r>
            </w:hyperlink>
            <w:r w:rsidRPr="0069437B">
              <w:rPr>
                <w:rFonts w:asciiTheme="minorHAnsi" w:hAnsiTheme="minorHAnsi" w:cstheme="minorHAnsi"/>
                <w:sz w:val="22"/>
              </w:rPr>
              <w:t xml:space="preserve"> </w:t>
            </w:r>
          </w:p>
        </w:tc>
      </w:tr>
      <w:tr w:rsidR="0069437B" w:rsidRPr="00A51835" w14:paraId="1A229F0A" w14:textId="77777777" w:rsidTr="00667D46">
        <w:trPr>
          <w:trHeight w:val="320"/>
        </w:trPr>
        <w:tc>
          <w:tcPr>
            <w:tcW w:w="624" w:type="dxa"/>
          </w:tcPr>
          <w:p w14:paraId="7887C528" w14:textId="77777777" w:rsidR="0069437B" w:rsidRDefault="0069437B" w:rsidP="0069437B">
            <w:r>
              <w:t>#5</w:t>
            </w:r>
          </w:p>
        </w:tc>
        <w:tc>
          <w:tcPr>
            <w:tcW w:w="2806" w:type="dxa"/>
          </w:tcPr>
          <w:p w14:paraId="0BA38240" w14:textId="77777777" w:rsidR="0069437B" w:rsidRPr="0069437B" w:rsidRDefault="0069437B" w:rsidP="0069437B">
            <w:pPr>
              <w:rPr>
                <w:rFonts w:asciiTheme="minorHAnsi" w:hAnsiTheme="minorHAnsi" w:cstheme="minorHAnsi"/>
                <w:sz w:val="22"/>
              </w:rPr>
            </w:pPr>
            <w:r w:rsidRPr="0069437B">
              <w:rPr>
                <w:rFonts w:asciiTheme="minorHAnsi" w:hAnsiTheme="minorHAnsi" w:cstheme="minorHAnsi"/>
                <w:sz w:val="22"/>
                <w:lang w:eastAsia="sv-SE"/>
              </w:rPr>
              <w:t>RIV Tekniska Anvisningar – Kryptografi</w:t>
            </w:r>
          </w:p>
        </w:tc>
        <w:tc>
          <w:tcPr>
            <w:tcW w:w="6275" w:type="dxa"/>
          </w:tcPr>
          <w:p w14:paraId="1AC88853" w14:textId="77777777" w:rsidR="0069437B" w:rsidRPr="0069437B" w:rsidRDefault="0069437B" w:rsidP="0069437B">
            <w:pPr>
              <w:rPr>
                <w:rFonts w:asciiTheme="minorHAnsi" w:hAnsiTheme="minorHAnsi" w:cstheme="minorHAnsi"/>
                <w:sz w:val="22"/>
              </w:rPr>
            </w:pPr>
            <w:r w:rsidRPr="0069437B">
              <w:rPr>
                <w:rFonts w:asciiTheme="minorHAnsi" w:hAnsiTheme="minorHAnsi" w:cstheme="minorHAnsi"/>
                <w:sz w:val="22"/>
                <w:lang w:eastAsia="sv-SE"/>
              </w:rPr>
              <w:t xml:space="preserve">ARK_0036, </w:t>
            </w:r>
            <w:hyperlink r:id="rId13" w:history="1">
              <w:r w:rsidRPr="0069437B">
                <w:rPr>
                  <w:rFonts w:asciiTheme="minorHAnsi" w:hAnsiTheme="minorHAnsi" w:cstheme="minorHAnsi"/>
                  <w:color w:val="0000FF"/>
                  <w:sz w:val="22"/>
                  <w:u w:val="single"/>
                  <w:lang w:eastAsia="sv-SE"/>
                </w:rPr>
                <w:t>http://rivta.se/documents/ARK_0036/</w:t>
              </w:r>
            </w:hyperlink>
          </w:p>
        </w:tc>
      </w:tr>
      <w:tr w:rsidR="0069437B" w:rsidRPr="00A51835" w14:paraId="6E0FF8B5" w14:textId="77777777" w:rsidTr="00667D46">
        <w:trPr>
          <w:trHeight w:val="320"/>
        </w:trPr>
        <w:tc>
          <w:tcPr>
            <w:tcW w:w="624" w:type="dxa"/>
          </w:tcPr>
          <w:p w14:paraId="3D3BEFAA" w14:textId="77777777" w:rsidR="0069437B" w:rsidRDefault="0069437B" w:rsidP="0069437B">
            <w:r>
              <w:t>#5</w:t>
            </w:r>
          </w:p>
        </w:tc>
        <w:tc>
          <w:tcPr>
            <w:tcW w:w="2806" w:type="dxa"/>
          </w:tcPr>
          <w:p w14:paraId="3F662CF7" w14:textId="77777777" w:rsidR="0069437B" w:rsidRPr="0069437B" w:rsidRDefault="0069437B" w:rsidP="0069437B">
            <w:pPr>
              <w:rPr>
                <w:rFonts w:asciiTheme="minorHAnsi" w:hAnsiTheme="minorHAnsi" w:cstheme="minorHAnsi"/>
                <w:sz w:val="22"/>
                <w:lang w:eastAsia="sv-SE"/>
              </w:rPr>
            </w:pPr>
            <w:r w:rsidRPr="0069437B">
              <w:rPr>
                <w:rFonts w:asciiTheme="minorHAnsi" w:hAnsiTheme="minorHAnsi" w:cstheme="minorHAnsi"/>
                <w:sz w:val="22"/>
                <w:lang w:eastAsia="sv-SE"/>
              </w:rPr>
              <w:t>Regel #11, Logiska fel</w:t>
            </w:r>
          </w:p>
        </w:tc>
        <w:tc>
          <w:tcPr>
            <w:tcW w:w="6275" w:type="dxa"/>
          </w:tcPr>
          <w:p w14:paraId="4DD7E243" w14:textId="77777777" w:rsidR="0069437B" w:rsidRPr="0069437B" w:rsidRDefault="0069437B" w:rsidP="0069437B">
            <w:pPr>
              <w:rPr>
                <w:rFonts w:asciiTheme="minorHAnsi" w:hAnsiTheme="minorHAnsi" w:cstheme="minorHAnsi"/>
                <w:sz w:val="22"/>
                <w:lang w:eastAsia="sv-SE"/>
              </w:rPr>
            </w:pPr>
            <w:r w:rsidRPr="0069437B">
              <w:rPr>
                <w:rFonts w:asciiTheme="minorHAnsi" w:hAnsiTheme="minorHAnsi" w:cstheme="minorHAnsi"/>
                <w:sz w:val="22"/>
                <w:lang w:eastAsia="sv-SE"/>
              </w:rPr>
              <w:t xml:space="preserve">RIV Tekniska Anvisningar - Tjänsteschema 2.1, </w:t>
            </w:r>
            <w:hyperlink r:id="rId14" w:history="1">
              <w:r w:rsidRPr="0069437B">
                <w:rPr>
                  <w:rStyle w:val="Hyperlnk"/>
                  <w:rFonts w:asciiTheme="minorHAnsi" w:hAnsiTheme="minorHAnsi" w:cstheme="minorHAnsi"/>
                  <w:sz w:val="22"/>
                  <w:lang w:eastAsia="sv-SE"/>
                </w:rPr>
                <w:t>http://rivta.se/documents/ARK_0005/</w:t>
              </w:r>
            </w:hyperlink>
            <w:r w:rsidRPr="0069437B">
              <w:rPr>
                <w:rFonts w:asciiTheme="minorHAnsi" w:hAnsiTheme="minorHAnsi" w:cstheme="minorHAnsi"/>
                <w:sz w:val="22"/>
                <w:lang w:eastAsia="sv-SE"/>
              </w:rPr>
              <w:t xml:space="preserve"> </w:t>
            </w:r>
          </w:p>
        </w:tc>
      </w:tr>
      <w:tr w:rsidR="0069437B" w:rsidRPr="00531335" w14:paraId="21D33414" w14:textId="77777777" w:rsidTr="00667D46">
        <w:trPr>
          <w:trHeight w:val="320"/>
        </w:trPr>
        <w:tc>
          <w:tcPr>
            <w:tcW w:w="624" w:type="dxa"/>
          </w:tcPr>
          <w:p w14:paraId="75C525D2" w14:textId="77777777" w:rsidR="0069437B" w:rsidRDefault="0069437B" w:rsidP="0069437B">
            <w:r>
              <w:t>#6</w:t>
            </w:r>
          </w:p>
        </w:tc>
        <w:tc>
          <w:tcPr>
            <w:tcW w:w="2806" w:type="dxa"/>
          </w:tcPr>
          <w:p w14:paraId="2748E30D" w14:textId="77777777" w:rsidR="0069437B" w:rsidRPr="0069437B" w:rsidRDefault="0069437B" w:rsidP="0069437B">
            <w:pPr>
              <w:rPr>
                <w:rFonts w:asciiTheme="minorHAnsi" w:hAnsiTheme="minorHAnsi" w:cstheme="minorHAnsi"/>
                <w:sz w:val="22"/>
                <w:lang w:eastAsia="sv-SE"/>
              </w:rPr>
            </w:pPr>
            <w:proofErr w:type="spellStart"/>
            <w:r w:rsidRPr="0069437B">
              <w:rPr>
                <w:rFonts w:asciiTheme="minorHAnsi" w:hAnsiTheme="minorHAnsi" w:cstheme="minorHAnsi"/>
                <w:sz w:val="22"/>
                <w:lang w:eastAsia="sv-SE"/>
              </w:rPr>
              <w:t>Arkitekturella</w:t>
            </w:r>
            <w:proofErr w:type="spellEnd"/>
            <w:r w:rsidRPr="0069437B">
              <w:rPr>
                <w:rFonts w:asciiTheme="minorHAnsi" w:hAnsiTheme="minorHAnsi" w:cstheme="minorHAnsi"/>
                <w:sz w:val="22"/>
                <w:lang w:eastAsia="sv-SE"/>
              </w:rPr>
              <w:t xml:space="preserve"> beslut</w:t>
            </w:r>
          </w:p>
        </w:tc>
        <w:tc>
          <w:tcPr>
            <w:tcW w:w="6275" w:type="dxa"/>
          </w:tcPr>
          <w:p w14:paraId="323B23A5" w14:textId="5D0DE116" w:rsidR="0069437B" w:rsidRPr="0069437B" w:rsidRDefault="0069437B" w:rsidP="0069437B">
            <w:pPr>
              <w:rPr>
                <w:rFonts w:asciiTheme="minorHAnsi" w:hAnsiTheme="minorHAnsi" w:cstheme="minorHAnsi"/>
                <w:sz w:val="22"/>
                <w:lang w:val="en-US" w:eastAsia="sv-SE"/>
              </w:rPr>
            </w:pPr>
            <w:proofErr w:type="spellStart"/>
            <w:r w:rsidRPr="0069437B">
              <w:rPr>
                <w:rFonts w:asciiTheme="minorHAnsi" w:hAnsiTheme="minorHAnsi" w:cstheme="minorHAnsi"/>
                <w:sz w:val="22"/>
                <w:lang w:val="en-US" w:eastAsia="sv-SE"/>
              </w:rPr>
              <w:t>AB_informationsecurity_auditing_log</w:t>
            </w:r>
            <w:proofErr w:type="spellEnd"/>
          </w:p>
        </w:tc>
      </w:tr>
      <w:tr w:rsidR="003149E1" w:rsidRPr="00531335" w14:paraId="095D29DF" w14:textId="77777777" w:rsidTr="00667D46">
        <w:trPr>
          <w:trHeight w:val="320"/>
        </w:trPr>
        <w:tc>
          <w:tcPr>
            <w:tcW w:w="624" w:type="dxa"/>
          </w:tcPr>
          <w:p w14:paraId="352E6063" w14:textId="0AE70DC9" w:rsidR="003149E1" w:rsidRDefault="003149E1" w:rsidP="0069437B">
            <w:r>
              <w:t>#7</w:t>
            </w:r>
          </w:p>
        </w:tc>
        <w:tc>
          <w:tcPr>
            <w:tcW w:w="2806" w:type="dxa"/>
          </w:tcPr>
          <w:p w14:paraId="4F349101" w14:textId="51D470C8" w:rsidR="003149E1" w:rsidRPr="0069437B" w:rsidRDefault="003149E1" w:rsidP="0069437B">
            <w:pPr>
              <w:rPr>
                <w:rFonts w:asciiTheme="minorHAnsi" w:hAnsiTheme="minorHAnsi" w:cstheme="minorHAnsi"/>
                <w:sz w:val="22"/>
                <w:lang w:eastAsia="sv-SE"/>
              </w:rPr>
            </w:pPr>
            <w:r>
              <w:rPr>
                <w:rFonts w:asciiTheme="minorHAnsi" w:hAnsiTheme="minorHAnsi" w:cstheme="minorHAnsi"/>
                <w:sz w:val="22"/>
                <w:lang w:eastAsia="sv-SE"/>
              </w:rPr>
              <w:t>KV Informationstyp (</w:t>
            </w:r>
            <w:proofErr w:type="spellStart"/>
            <w:r>
              <w:rPr>
                <w:rFonts w:asciiTheme="minorHAnsi" w:hAnsiTheme="minorHAnsi" w:cstheme="minorHAnsi"/>
                <w:sz w:val="22"/>
                <w:lang w:eastAsia="sv-SE"/>
              </w:rPr>
              <w:t>RecourceType</w:t>
            </w:r>
            <w:proofErr w:type="spellEnd"/>
            <w:r>
              <w:rPr>
                <w:rFonts w:asciiTheme="minorHAnsi" w:hAnsiTheme="minorHAnsi" w:cstheme="minorHAnsi"/>
                <w:sz w:val="22"/>
                <w:lang w:eastAsia="sv-SE"/>
              </w:rPr>
              <w:t>)</w:t>
            </w:r>
          </w:p>
        </w:tc>
        <w:tc>
          <w:tcPr>
            <w:tcW w:w="6275" w:type="dxa"/>
          </w:tcPr>
          <w:p w14:paraId="2EABA171" w14:textId="3794462E" w:rsidR="003149E1" w:rsidRPr="0069437B" w:rsidRDefault="00000000" w:rsidP="0069437B">
            <w:pPr>
              <w:rPr>
                <w:rFonts w:asciiTheme="minorHAnsi" w:hAnsiTheme="minorHAnsi" w:cstheme="minorHAnsi"/>
                <w:sz w:val="22"/>
                <w:lang w:val="en-US" w:eastAsia="sv-SE"/>
              </w:rPr>
            </w:pPr>
            <w:hyperlink r:id="rId15" w:history="1">
              <w:proofErr w:type="spellStart"/>
              <w:r w:rsidR="003149E1" w:rsidRPr="003149E1">
                <w:rPr>
                  <w:rStyle w:val="Hyperlnk"/>
                  <w:rFonts w:asciiTheme="minorHAnsi" w:hAnsiTheme="minorHAnsi" w:cstheme="minorHAnsi"/>
                  <w:sz w:val="22"/>
                  <w:lang w:val="en-US" w:eastAsia="sv-SE"/>
                </w:rPr>
                <w:t>Kodverksförvaltningen</w:t>
              </w:r>
              <w:proofErr w:type="spellEnd"/>
            </w:hyperlink>
            <w:r w:rsidR="003149E1">
              <w:rPr>
                <w:rFonts w:asciiTheme="minorHAnsi" w:hAnsiTheme="minorHAnsi" w:cstheme="minorHAnsi"/>
                <w:sz w:val="22"/>
                <w:lang w:val="en-US" w:eastAsia="sv-SE"/>
              </w:rPr>
              <w:t xml:space="preserve">, </w:t>
            </w:r>
            <w:hyperlink r:id="rId16" w:history="1">
              <w:r w:rsidR="00156B0B" w:rsidRPr="00156B0B">
                <w:rPr>
                  <w:rStyle w:val="Hyperlnk"/>
                  <w:rFonts w:asciiTheme="minorHAnsi" w:hAnsiTheme="minorHAnsi" w:cstheme="minorHAnsi"/>
                  <w:sz w:val="22"/>
                  <w:lang w:val="en-US" w:eastAsia="sv-SE"/>
                </w:rPr>
                <w:t xml:space="preserve">KV </w:t>
              </w:r>
              <w:proofErr w:type="spellStart"/>
              <w:r w:rsidR="00156B0B" w:rsidRPr="00156B0B">
                <w:rPr>
                  <w:rStyle w:val="Hyperlnk"/>
                  <w:rFonts w:asciiTheme="minorHAnsi" w:hAnsiTheme="minorHAnsi" w:cstheme="minorHAnsi"/>
                  <w:sz w:val="22"/>
                  <w:lang w:val="en-US" w:eastAsia="sv-SE"/>
                </w:rPr>
                <w:t>Informationstyp</w:t>
              </w:r>
              <w:proofErr w:type="spellEnd"/>
            </w:hyperlink>
          </w:p>
        </w:tc>
      </w:tr>
      <w:tr w:rsidR="00487980" w:rsidRPr="00531335" w14:paraId="4B16366D" w14:textId="77777777" w:rsidTr="00667D46">
        <w:trPr>
          <w:trHeight w:val="320"/>
        </w:trPr>
        <w:tc>
          <w:tcPr>
            <w:tcW w:w="624" w:type="dxa"/>
          </w:tcPr>
          <w:p w14:paraId="0DF08F53" w14:textId="6D3C9C27" w:rsidR="00487980" w:rsidRDefault="00487980" w:rsidP="0069437B">
            <w:r>
              <w:t>#8</w:t>
            </w:r>
          </w:p>
        </w:tc>
        <w:tc>
          <w:tcPr>
            <w:tcW w:w="2806" w:type="dxa"/>
          </w:tcPr>
          <w:p w14:paraId="60B717E6" w14:textId="374D308A" w:rsidR="00487980" w:rsidRDefault="00487980" w:rsidP="0069437B">
            <w:pPr>
              <w:rPr>
                <w:rFonts w:asciiTheme="minorHAnsi" w:hAnsiTheme="minorHAnsi" w:cstheme="minorHAnsi"/>
                <w:sz w:val="22"/>
                <w:lang w:eastAsia="sv-SE"/>
              </w:rPr>
            </w:pPr>
            <w:r>
              <w:rPr>
                <w:rFonts w:ascii="Calibri" w:hAnsi="Calibri" w:cs="Calibri"/>
                <w:sz w:val="22"/>
                <w:lang w:val="sv" w:eastAsia="sv-SE"/>
              </w:rPr>
              <w:t>Tillämpningsanvisning PDL-loggning</w:t>
            </w:r>
          </w:p>
        </w:tc>
        <w:tc>
          <w:tcPr>
            <w:tcW w:w="6275" w:type="dxa"/>
          </w:tcPr>
          <w:p w14:paraId="6B1CCDF6" w14:textId="4BF8C6E1" w:rsidR="00487980" w:rsidRPr="00904CCF" w:rsidRDefault="00000000" w:rsidP="0069437B">
            <w:pPr>
              <w:rPr>
                <w:rFonts w:asciiTheme="minorHAnsi" w:hAnsiTheme="minorHAnsi" w:cstheme="minorHAnsi"/>
                <w:sz w:val="22"/>
                <w:lang w:eastAsia="sv-SE"/>
              </w:rPr>
            </w:pPr>
            <w:hyperlink r:id="rId17" w:history="1">
              <w:r w:rsidR="00904CCF" w:rsidRPr="00904CCF">
                <w:rPr>
                  <w:rStyle w:val="Hyperlnk"/>
                  <w:rFonts w:ascii="Calibri" w:hAnsi="Calibri" w:cs="Calibri"/>
                  <w:sz w:val="22"/>
                  <w:lang w:val="sv" w:eastAsia="sv-SE"/>
                </w:rPr>
                <w:t>http://rivta.se/documents/ARK_0041</w:t>
              </w:r>
            </w:hyperlink>
          </w:p>
        </w:tc>
      </w:tr>
    </w:tbl>
    <w:p w14:paraId="31460848" w14:textId="3E81B384" w:rsidR="0039481C" w:rsidRPr="00340B65" w:rsidRDefault="00A7695E" w:rsidP="0039481C">
      <w:pPr>
        <w:rPr>
          <w:b/>
        </w:rPr>
      </w:pPr>
      <w:r>
        <w:rPr>
          <w:b/>
        </w:rPr>
        <w:br/>
      </w:r>
    </w:p>
    <w:p w14:paraId="1C7175DF" w14:textId="2DFDFDC5" w:rsidR="0039481C" w:rsidRDefault="0039481C" w:rsidP="0039481C">
      <w:pPr>
        <w:spacing w:line="240" w:lineRule="auto"/>
        <w:rPr>
          <w:rFonts w:eastAsia="Times New Roman"/>
          <w:bCs/>
          <w:sz w:val="30"/>
          <w:szCs w:val="28"/>
        </w:rPr>
      </w:pPr>
      <w:r>
        <w:br w:type="page"/>
      </w:r>
    </w:p>
    <w:p w14:paraId="47C3BE48" w14:textId="77777777" w:rsidR="0039481C" w:rsidRDefault="0039481C" w:rsidP="0039481C">
      <w:pPr>
        <w:pStyle w:val="Rubrik1"/>
        <w:numPr>
          <w:ilvl w:val="0"/>
          <w:numId w:val="0"/>
        </w:numPr>
        <w:ind w:left="432"/>
      </w:pPr>
    </w:p>
    <w:p w14:paraId="3B67BAEE" w14:textId="77777777" w:rsidR="0039481C" w:rsidRDefault="0039481C" w:rsidP="0039481C">
      <w:pPr>
        <w:pStyle w:val="Rubrik1"/>
      </w:pPr>
      <w:bookmarkStart w:id="2" w:name="_Toc357754843"/>
      <w:bookmarkStart w:id="3" w:name="_Toc243452541"/>
      <w:bookmarkStart w:id="4" w:name="_Toc156312816"/>
      <w:r>
        <w:t>Inledning</w:t>
      </w:r>
      <w:bookmarkEnd w:id="2"/>
      <w:bookmarkEnd w:id="3"/>
      <w:bookmarkEnd w:id="4"/>
    </w:p>
    <w:p w14:paraId="157B1015" w14:textId="77777777" w:rsidR="0039481C" w:rsidRPr="007E3F3B" w:rsidRDefault="0039481C" w:rsidP="0039481C">
      <w:pPr>
        <w:tabs>
          <w:tab w:val="left" w:pos="2552"/>
        </w:tabs>
        <w:spacing w:line="240" w:lineRule="auto"/>
        <w:rPr>
          <w:i/>
        </w:rPr>
      </w:pPr>
      <w:r w:rsidRPr="007E3F3B">
        <w:rPr>
          <w:i/>
        </w:rPr>
        <w:t xml:space="preserve">Detta är beskrivningen av tjänstekontrakten i tjänstedomänen </w:t>
      </w:r>
    </w:p>
    <w:p w14:paraId="768E9367" w14:textId="62A321A9" w:rsidR="0039481C" w:rsidRPr="00667D46" w:rsidRDefault="0039481C" w:rsidP="003D6708">
      <w:pPr>
        <w:tabs>
          <w:tab w:val="left" w:pos="2552"/>
        </w:tabs>
        <w:spacing w:line="240" w:lineRule="auto"/>
        <w:rPr>
          <w:color w:val="76923C" w:themeColor="accent3" w:themeShade="BF"/>
          <w:sz w:val="48"/>
          <w:szCs w:val="48"/>
        </w:rPr>
      </w:pPr>
      <w:r w:rsidRPr="00344F4D">
        <w:rPr>
          <w:color w:val="76923C" w:themeColor="accent3" w:themeShade="BF"/>
        </w:rPr>
        <w:fldChar w:fldCharType="begin"/>
      </w:r>
      <w:r w:rsidR="00EB3EAB" w:rsidRPr="00667D46">
        <w:rPr>
          <w:color w:val="76923C" w:themeColor="accent3" w:themeShade="BF"/>
        </w:rPr>
        <w:instrText xml:space="preserve"> DOCPROPERTY "D</w:instrText>
      </w:r>
      <w:r w:rsidRPr="00667D46">
        <w:rPr>
          <w:color w:val="76923C" w:themeColor="accent3" w:themeShade="BF"/>
        </w:rPr>
        <w:instrText>omain</w:instrText>
      </w:r>
      <w:r w:rsidR="00EB3EAB" w:rsidRPr="00667D46">
        <w:rPr>
          <w:color w:val="76923C" w:themeColor="accent3" w:themeShade="BF"/>
        </w:rPr>
        <w:instrText>_</w:instrText>
      </w:r>
      <w:r w:rsidRPr="00667D46">
        <w:rPr>
          <w:color w:val="76923C" w:themeColor="accent3" w:themeShade="BF"/>
        </w:rPr>
        <w:instrText xml:space="preserve">1" \* MERGEFORMAT </w:instrText>
      </w:r>
      <w:r w:rsidRPr="00344F4D">
        <w:rPr>
          <w:color w:val="76923C" w:themeColor="accent3" w:themeShade="BF"/>
        </w:rPr>
        <w:fldChar w:fldCharType="separate"/>
      </w:r>
      <w:proofErr w:type="spellStart"/>
      <w:r w:rsidR="00A60C6F" w:rsidRPr="00667D46">
        <w:rPr>
          <w:b/>
          <w:color w:val="76923C" w:themeColor="accent3" w:themeShade="BF"/>
        </w:rPr>
        <w:t>informationsecurity</w:t>
      </w:r>
      <w:proofErr w:type="spellEnd"/>
      <w:r w:rsidRPr="00344F4D">
        <w:rPr>
          <w:color w:val="76923C" w:themeColor="accent3" w:themeShade="BF"/>
        </w:rPr>
        <w:fldChar w:fldCharType="end"/>
      </w:r>
      <w:r w:rsidRPr="00667D46">
        <w:rPr>
          <w:color w:val="76923C" w:themeColor="accent3" w:themeShade="BF"/>
        </w:rPr>
        <w:t xml:space="preserve">: </w:t>
      </w:r>
      <w:r w:rsidRPr="00344F4D">
        <w:rPr>
          <w:color w:val="76923C" w:themeColor="accent3" w:themeShade="BF"/>
        </w:rPr>
        <w:fldChar w:fldCharType="begin"/>
      </w:r>
      <w:r w:rsidRPr="00667D46">
        <w:rPr>
          <w:color w:val="76923C" w:themeColor="accent3" w:themeShade="BF"/>
        </w:rPr>
        <w:instrText xml:space="preserve"> DOCPROPERTY "</w:instrText>
      </w:r>
      <w:r w:rsidR="00EB3EAB" w:rsidRPr="00667D46">
        <w:rPr>
          <w:color w:val="76923C" w:themeColor="accent3" w:themeShade="BF"/>
        </w:rPr>
        <w:instrText>D</w:instrText>
      </w:r>
      <w:r w:rsidRPr="00667D46">
        <w:rPr>
          <w:color w:val="76923C" w:themeColor="accent3" w:themeShade="BF"/>
        </w:rPr>
        <w:instrText>omain</w:instrText>
      </w:r>
      <w:r w:rsidR="00EB3EAB" w:rsidRPr="00667D46">
        <w:rPr>
          <w:color w:val="76923C" w:themeColor="accent3" w:themeShade="BF"/>
        </w:rPr>
        <w:instrText>_</w:instrText>
      </w:r>
      <w:r w:rsidRPr="00667D46">
        <w:rPr>
          <w:color w:val="76923C" w:themeColor="accent3" w:themeShade="BF"/>
        </w:rPr>
        <w:instrText xml:space="preserve">2" \* MERGEFORMAT </w:instrText>
      </w:r>
      <w:r w:rsidRPr="00344F4D">
        <w:rPr>
          <w:color w:val="76923C" w:themeColor="accent3" w:themeShade="BF"/>
        </w:rPr>
        <w:fldChar w:fldCharType="separate"/>
      </w:r>
      <w:proofErr w:type="spellStart"/>
      <w:r w:rsidR="00A60C6F" w:rsidRPr="00667D46">
        <w:rPr>
          <w:b/>
          <w:color w:val="76923C" w:themeColor="accent3" w:themeShade="BF"/>
        </w:rPr>
        <w:t>auditing</w:t>
      </w:r>
      <w:proofErr w:type="spellEnd"/>
      <w:r w:rsidRPr="00344F4D">
        <w:rPr>
          <w:color w:val="76923C" w:themeColor="accent3" w:themeShade="BF"/>
        </w:rPr>
        <w:fldChar w:fldCharType="end"/>
      </w:r>
      <w:r w:rsidRPr="00667D46">
        <w:rPr>
          <w:color w:val="76923C" w:themeColor="accent3" w:themeShade="BF"/>
        </w:rPr>
        <w:t xml:space="preserve">: </w:t>
      </w:r>
      <w:r w:rsidRPr="00344F4D">
        <w:rPr>
          <w:color w:val="76923C" w:themeColor="accent3" w:themeShade="BF"/>
        </w:rPr>
        <w:fldChar w:fldCharType="begin"/>
      </w:r>
      <w:r w:rsidRPr="00667D46">
        <w:rPr>
          <w:color w:val="76923C" w:themeColor="accent3" w:themeShade="BF"/>
        </w:rPr>
        <w:instrText xml:space="preserve"> DOCPROPERTY "</w:instrText>
      </w:r>
      <w:r w:rsidR="00EB3EAB" w:rsidRPr="00667D46">
        <w:rPr>
          <w:color w:val="76923C" w:themeColor="accent3" w:themeShade="BF"/>
        </w:rPr>
        <w:instrText>D</w:instrText>
      </w:r>
      <w:r w:rsidRPr="00667D46">
        <w:rPr>
          <w:color w:val="76923C" w:themeColor="accent3" w:themeShade="BF"/>
        </w:rPr>
        <w:instrText>omain</w:instrText>
      </w:r>
      <w:r w:rsidR="00EB3EAB" w:rsidRPr="00667D46">
        <w:rPr>
          <w:color w:val="76923C" w:themeColor="accent3" w:themeShade="BF"/>
        </w:rPr>
        <w:instrText>_</w:instrText>
      </w:r>
      <w:r w:rsidRPr="00667D46">
        <w:rPr>
          <w:color w:val="76923C" w:themeColor="accent3" w:themeShade="BF"/>
        </w:rPr>
        <w:instrText xml:space="preserve">3" \* MERGEFORMAT </w:instrText>
      </w:r>
      <w:r w:rsidRPr="00344F4D">
        <w:rPr>
          <w:color w:val="76923C" w:themeColor="accent3" w:themeShade="BF"/>
        </w:rPr>
        <w:fldChar w:fldCharType="separate"/>
      </w:r>
      <w:r w:rsidR="00A60C6F" w:rsidRPr="00667D46">
        <w:rPr>
          <w:b/>
          <w:color w:val="76923C" w:themeColor="accent3" w:themeShade="BF"/>
        </w:rPr>
        <w:t>log</w:t>
      </w:r>
      <w:r w:rsidRPr="00344F4D">
        <w:rPr>
          <w:color w:val="76923C" w:themeColor="accent3" w:themeShade="BF"/>
        </w:rPr>
        <w:fldChar w:fldCharType="end"/>
      </w:r>
    </w:p>
    <w:p w14:paraId="54201CDA" w14:textId="38873178" w:rsidR="007D7250" w:rsidRDefault="0039481C" w:rsidP="0039481C">
      <w:r w:rsidRPr="007E3F3B">
        <w:rPr>
          <w:i/>
        </w:rPr>
        <w:t xml:space="preserve">Tjänstekontrakten är baserade på </w:t>
      </w:r>
      <w:r w:rsidR="00667D46">
        <w:rPr>
          <w:i/>
        </w:rPr>
        <w:t>RIVTA 2.1 [R4</w:t>
      </w:r>
      <w:r w:rsidRPr="007E3F3B">
        <w:rPr>
          <w:i/>
        </w:rPr>
        <w:t>] och reglerade</w:t>
      </w:r>
      <w:r w:rsidR="00667D46">
        <w:rPr>
          <w:i/>
        </w:rPr>
        <w:t xml:space="preserve"> genom </w:t>
      </w:r>
      <w:proofErr w:type="spellStart"/>
      <w:r w:rsidR="00667D46">
        <w:rPr>
          <w:i/>
        </w:rPr>
        <w:t>arkitekturella</w:t>
      </w:r>
      <w:proofErr w:type="spellEnd"/>
      <w:r w:rsidR="00667D46">
        <w:rPr>
          <w:i/>
        </w:rPr>
        <w:t xml:space="preserve"> beslut [R6</w:t>
      </w:r>
      <w:r w:rsidRPr="007E3F3B">
        <w:rPr>
          <w:i/>
        </w:rPr>
        <w:t>]</w:t>
      </w:r>
      <w:r w:rsidR="007D7250">
        <w:rPr>
          <w:i/>
        </w:rPr>
        <w:t>.</w:t>
      </w:r>
      <w:r>
        <w:t xml:space="preserve"> </w:t>
      </w:r>
    </w:p>
    <w:p w14:paraId="3F83E2D6" w14:textId="77777777" w:rsidR="0039481C" w:rsidRDefault="0039481C" w:rsidP="0039481C"/>
    <w:p w14:paraId="297DB8AC" w14:textId="1598B3B7" w:rsidR="00716D08" w:rsidRDefault="00716D08" w:rsidP="00716D08">
      <w:r w:rsidRPr="00637452">
        <w:t>Logghantering</w:t>
      </w:r>
      <w:r w:rsidR="001C5341">
        <w:t>stjänsten</w:t>
      </w:r>
      <w:r w:rsidRPr="00637452">
        <w:t xml:space="preserve"> lagrar information om åtkomstrelaterade händelser från olika system på ett strukturerat sätt, och används av system och tjänster som till exempel NPÖ och Pascal. Syftet är att man i efterhand ska kunna se vem som tagit del av vilken patientinformation.</w:t>
      </w:r>
    </w:p>
    <w:p w14:paraId="5722575B" w14:textId="77777777" w:rsidR="00716D08" w:rsidRPr="00637452" w:rsidRDefault="00716D08" w:rsidP="00716D08"/>
    <w:p w14:paraId="5B7E12BA" w14:textId="1E333AE4" w:rsidR="00716D08" w:rsidRPr="00637452" w:rsidRDefault="00716D08" w:rsidP="00716D08">
      <w:r w:rsidRPr="00637452">
        <w:t xml:space="preserve">Tjänstekontrakten för Logghantering säkerställer att uppföljning av åtkomst till journaluppgifter sker på ett enhetligt sätt, och enligt de lagar och förordningar som gäller. Tjänstekontrakten </w:t>
      </w:r>
      <w:r>
        <w:t xml:space="preserve">kan </w:t>
      </w:r>
      <w:r w:rsidRPr="00637452">
        <w:t>gör</w:t>
      </w:r>
      <w:r w:rsidR="001C5341">
        <w:t>a</w:t>
      </w:r>
      <w:r w:rsidRPr="00637452">
        <w:t xml:space="preserve"> det möjligt för patienten/medborgaren att själv ta del av åtkomstloggar via till exempel Mina vårdkontakter</w:t>
      </w:r>
      <w:r>
        <w:t xml:space="preserve"> eller motsvarande tjänst.</w:t>
      </w:r>
      <w:r w:rsidRPr="00637452">
        <w:t xml:space="preserve"> </w:t>
      </w:r>
    </w:p>
    <w:p w14:paraId="0CF5CFA9" w14:textId="77777777" w:rsidR="00D720D4" w:rsidRDefault="00D720D4" w:rsidP="0039481C"/>
    <w:p w14:paraId="0B05E925" w14:textId="4F2ADCE0" w:rsidR="003D6708" w:rsidRDefault="003D6708" w:rsidP="00D720D4">
      <w:pPr>
        <w:pStyle w:val="Rubrik2"/>
      </w:pPr>
      <w:bookmarkStart w:id="5" w:name="_Toc156312817"/>
      <w:bookmarkStart w:id="6" w:name="_Toc269040962"/>
      <w:r>
        <w:t>Svenskt namn</w:t>
      </w:r>
      <w:bookmarkEnd w:id="5"/>
    </w:p>
    <w:p w14:paraId="11412EB0" w14:textId="5BFCBDEA" w:rsidR="003D6708" w:rsidRDefault="003D6708" w:rsidP="003D6708">
      <w:pPr>
        <w:rPr>
          <w:color w:val="76923C" w:themeColor="accent3" w:themeShade="BF"/>
        </w:rPr>
      </w:pPr>
      <w:r w:rsidRPr="00344F4D">
        <w:rPr>
          <w:color w:val="76923C" w:themeColor="accent3" w:themeShade="BF"/>
        </w:rPr>
        <w:fldChar w:fldCharType="begin"/>
      </w:r>
      <w:r w:rsidR="00680827">
        <w:rPr>
          <w:color w:val="76923C" w:themeColor="accent3" w:themeShade="BF"/>
        </w:rPr>
        <w:instrText xml:space="preserve"> DOCPROPERTY "svenamn</w:instrText>
      </w:r>
      <w:r w:rsidRPr="00344F4D">
        <w:rPr>
          <w:color w:val="76923C" w:themeColor="accent3" w:themeShade="BF"/>
        </w:rPr>
        <w:instrText xml:space="preserve">" \* MERGEFORMAT </w:instrText>
      </w:r>
      <w:r w:rsidRPr="00344F4D">
        <w:rPr>
          <w:color w:val="76923C" w:themeColor="accent3" w:themeShade="BF"/>
        </w:rPr>
        <w:fldChar w:fldCharType="separate"/>
      </w:r>
      <w:r w:rsidR="00D328EB" w:rsidRPr="00D328EB">
        <w:rPr>
          <w:b/>
          <w:color w:val="76923C" w:themeColor="accent3" w:themeShade="BF"/>
        </w:rPr>
        <w:t>Loggtjänst</w:t>
      </w:r>
      <w:r w:rsidRPr="00344F4D">
        <w:rPr>
          <w:color w:val="76923C" w:themeColor="accent3" w:themeShade="BF"/>
        </w:rPr>
        <w:fldChar w:fldCharType="end"/>
      </w:r>
    </w:p>
    <w:p w14:paraId="0A0E94E6" w14:textId="7F54D0FE" w:rsidR="00680827" w:rsidRDefault="00680827" w:rsidP="003D6708">
      <w:pPr>
        <w:rPr>
          <w:b/>
          <w:color w:val="76923C" w:themeColor="accent3" w:themeShade="BF"/>
        </w:rPr>
      </w:pPr>
      <w:r w:rsidRPr="00C9798A">
        <w:rPr>
          <w:b/>
          <w:color w:val="76923C" w:themeColor="accent3" w:themeShade="BF"/>
        </w:rPr>
        <w:fldChar w:fldCharType="begin"/>
      </w:r>
      <w:r w:rsidRPr="00C9798A">
        <w:rPr>
          <w:b/>
          <w:color w:val="76923C" w:themeColor="accent3" w:themeShade="BF"/>
        </w:rPr>
        <w:instrText xml:space="preserve"> DOCPROPERTY "svekortnamn" \* MERGEFORMAT </w:instrText>
      </w:r>
      <w:r w:rsidRPr="00C9798A">
        <w:rPr>
          <w:b/>
          <w:color w:val="76923C" w:themeColor="accent3" w:themeShade="BF"/>
        </w:rPr>
        <w:fldChar w:fldCharType="separate"/>
      </w:r>
      <w:proofErr w:type="spellStart"/>
      <w:proofErr w:type="gramStart"/>
      <w:r w:rsidR="00667D46">
        <w:rPr>
          <w:b/>
          <w:color w:val="76923C" w:themeColor="accent3" w:themeShade="BF"/>
        </w:rPr>
        <w:t>Informationssäkerhet:Uppföljning</w:t>
      </w:r>
      <w:proofErr w:type="gramEnd"/>
      <w:r w:rsidR="00667D46">
        <w:rPr>
          <w:b/>
          <w:color w:val="76923C" w:themeColor="accent3" w:themeShade="BF"/>
        </w:rPr>
        <w:t>:Åtkomstlogg</w:t>
      </w:r>
      <w:proofErr w:type="spellEnd"/>
      <w:r w:rsidRPr="00C9798A">
        <w:rPr>
          <w:b/>
          <w:color w:val="76923C" w:themeColor="accent3" w:themeShade="BF"/>
        </w:rPr>
        <w:fldChar w:fldCharType="end"/>
      </w:r>
      <w:r w:rsidR="00337395">
        <w:rPr>
          <w:b/>
          <w:color w:val="76923C" w:themeColor="accent3" w:themeShade="BF"/>
        </w:rPr>
        <w:t xml:space="preserve"> </w:t>
      </w:r>
    </w:p>
    <w:p w14:paraId="3A1335F0" w14:textId="77777777" w:rsidR="00337395" w:rsidRPr="00C9798A" w:rsidRDefault="00337395" w:rsidP="003D6708">
      <w:pPr>
        <w:rPr>
          <w:b/>
        </w:rPr>
      </w:pPr>
    </w:p>
    <w:bookmarkEnd w:id="6"/>
    <w:p w14:paraId="10716C11" w14:textId="12FD91EB" w:rsidR="003D6708" w:rsidRDefault="003D6708">
      <w:pPr>
        <w:spacing w:line="240" w:lineRule="auto"/>
      </w:pPr>
      <w:r>
        <w:br w:type="page"/>
      </w:r>
    </w:p>
    <w:p w14:paraId="24D39680" w14:textId="77777777" w:rsidR="0039481C" w:rsidRPr="00C1259D" w:rsidRDefault="0039481C" w:rsidP="0039481C">
      <w:pPr>
        <w:tabs>
          <w:tab w:val="left" w:pos="7110"/>
        </w:tabs>
      </w:pPr>
    </w:p>
    <w:p w14:paraId="6A4B8311" w14:textId="77777777" w:rsidR="0039481C" w:rsidRDefault="0039481C" w:rsidP="0039481C">
      <w:pPr>
        <w:pStyle w:val="Rubrik1"/>
      </w:pPr>
      <w:bookmarkStart w:id="7" w:name="_Toc198086678"/>
      <w:bookmarkStart w:id="8" w:name="_Toc224960918"/>
      <w:bookmarkStart w:id="9" w:name="_Toc357754844"/>
      <w:bookmarkStart w:id="10" w:name="_Toc243452542"/>
      <w:bookmarkStart w:id="11" w:name="_Toc156312818"/>
      <w:bookmarkStart w:id="12" w:name="_Toc163300578"/>
      <w:bookmarkStart w:id="13" w:name="_Toc163300880"/>
      <w:bookmarkStart w:id="14" w:name="_Toc198366954"/>
      <w:r>
        <w:t>Versionsinformation</w:t>
      </w:r>
      <w:bookmarkEnd w:id="7"/>
      <w:bookmarkEnd w:id="8"/>
      <w:bookmarkEnd w:id="9"/>
      <w:bookmarkEnd w:id="10"/>
      <w:bookmarkEnd w:id="11"/>
    </w:p>
    <w:p w14:paraId="676921EF" w14:textId="4E32999F" w:rsidR="0039481C" w:rsidRDefault="0039481C" w:rsidP="0039481C">
      <w:r w:rsidRPr="007E3F3B">
        <w:rPr>
          <w:i/>
        </w:rPr>
        <w:t>Denna revision av tjänstekontraktsbeskrivningen handlar om</w:t>
      </w:r>
      <w:r w:rsidR="008055D7">
        <w:rPr>
          <w:i/>
        </w:rPr>
        <w:t xml:space="preserve"> domänen</w:t>
      </w:r>
      <w:r w:rsidR="008574CF">
        <w:t xml:space="preserve"> </w:t>
      </w:r>
      <w:r w:rsidR="008574CF" w:rsidRPr="00344F4D">
        <w:rPr>
          <w:color w:val="76923C" w:themeColor="accent3" w:themeShade="BF"/>
        </w:rPr>
        <w:fldChar w:fldCharType="begin"/>
      </w:r>
      <w:r w:rsidR="008574CF">
        <w:rPr>
          <w:color w:val="76923C" w:themeColor="accent3" w:themeShade="BF"/>
        </w:rPr>
        <w:instrText xml:space="preserve"> DOCPROPERTY "D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1" \* MERGEFORMAT </w:instrText>
      </w:r>
      <w:r w:rsidR="008574CF" w:rsidRPr="00344F4D">
        <w:rPr>
          <w:color w:val="76923C" w:themeColor="accent3" w:themeShade="BF"/>
        </w:rPr>
        <w:fldChar w:fldCharType="separate"/>
      </w:r>
      <w:proofErr w:type="spellStart"/>
      <w:r w:rsidR="004D38DF" w:rsidRPr="004D38DF">
        <w:rPr>
          <w:b/>
          <w:color w:val="76923C" w:themeColor="accent3" w:themeShade="BF"/>
        </w:rPr>
        <w:t>informationsecurity</w:t>
      </w:r>
      <w:proofErr w:type="spellEnd"/>
      <w:r w:rsidR="008574CF" w:rsidRPr="00344F4D">
        <w:rPr>
          <w:color w:val="76923C" w:themeColor="accent3" w:themeShade="BF"/>
        </w:rPr>
        <w:fldChar w:fldCharType="end"/>
      </w:r>
      <w:r w:rsidR="008574CF" w:rsidRPr="00344F4D">
        <w:rPr>
          <w:color w:val="76923C" w:themeColor="accent3" w:themeShade="BF"/>
        </w:rPr>
        <w:t xml:space="preserve">: </w:t>
      </w:r>
      <w:r w:rsidR="008574CF" w:rsidRPr="00344F4D">
        <w:rPr>
          <w:color w:val="76923C" w:themeColor="accent3" w:themeShade="BF"/>
        </w:rPr>
        <w:fldChar w:fldCharType="begin"/>
      </w:r>
      <w:r w:rsidR="008574CF" w:rsidRPr="00344F4D">
        <w:rPr>
          <w:color w:val="76923C" w:themeColor="accent3" w:themeShade="BF"/>
        </w:rPr>
        <w:instrText xml:space="preserve"> DOCPROPERTY "</w:instrText>
      </w:r>
      <w:r w:rsidR="008574CF">
        <w:rPr>
          <w:color w:val="76923C" w:themeColor="accent3" w:themeShade="BF"/>
        </w:rPr>
        <w:instrText>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2" \* MERGEFORMAT </w:instrText>
      </w:r>
      <w:r w:rsidR="008574CF" w:rsidRPr="00344F4D">
        <w:rPr>
          <w:color w:val="76923C" w:themeColor="accent3" w:themeShade="BF"/>
        </w:rPr>
        <w:fldChar w:fldCharType="separate"/>
      </w:r>
      <w:proofErr w:type="spellStart"/>
      <w:r w:rsidR="004D38DF" w:rsidRPr="004D38DF">
        <w:rPr>
          <w:b/>
          <w:color w:val="76923C" w:themeColor="accent3" w:themeShade="BF"/>
        </w:rPr>
        <w:t>auditing</w:t>
      </w:r>
      <w:proofErr w:type="spellEnd"/>
      <w:r w:rsidR="008574CF" w:rsidRPr="00344F4D">
        <w:rPr>
          <w:color w:val="76923C" w:themeColor="accent3" w:themeShade="BF"/>
        </w:rPr>
        <w:fldChar w:fldCharType="end"/>
      </w:r>
      <w:r w:rsidR="008574CF" w:rsidRPr="00344F4D">
        <w:rPr>
          <w:color w:val="76923C" w:themeColor="accent3" w:themeShade="BF"/>
        </w:rPr>
        <w:t xml:space="preserve">: </w:t>
      </w:r>
      <w:r w:rsidR="008574CF" w:rsidRPr="00344F4D">
        <w:rPr>
          <w:color w:val="76923C" w:themeColor="accent3" w:themeShade="BF"/>
        </w:rPr>
        <w:fldChar w:fldCharType="begin"/>
      </w:r>
      <w:r w:rsidR="008574CF" w:rsidRPr="00344F4D">
        <w:rPr>
          <w:color w:val="76923C" w:themeColor="accent3" w:themeShade="BF"/>
        </w:rPr>
        <w:instrText xml:space="preserve"> DOCPROPERTY "</w:instrText>
      </w:r>
      <w:r w:rsidR="008574CF">
        <w:rPr>
          <w:color w:val="76923C" w:themeColor="accent3" w:themeShade="BF"/>
        </w:rPr>
        <w:instrText>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3" \* MERGEFORMAT </w:instrText>
      </w:r>
      <w:r w:rsidR="008574CF" w:rsidRPr="00344F4D">
        <w:rPr>
          <w:color w:val="76923C" w:themeColor="accent3" w:themeShade="BF"/>
        </w:rPr>
        <w:fldChar w:fldCharType="separate"/>
      </w:r>
      <w:r w:rsidR="004D38DF" w:rsidRPr="004D38DF">
        <w:rPr>
          <w:b/>
          <w:color w:val="76923C" w:themeColor="accent3" w:themeShade="BF"/>
        </w:rPr>
        <w:t>log</w:t>
      </w:r>
      <w:r w:rsidR="008574CF" w:rsidRPr="00344F4D">
        <w:rPr>
          <w:color w:val="76923C" w:themeColor="accent3" w:themeShade="BF"/>
        </w:rPr>
        <w:fldChar w:fldCharType="end"/>
      </w:r>
      <w:r w:rsidR="008574CF">
        <w:rPr>
          <w:color w:val="76923C" w:themeColor="accent3" w:themeShade="BF"/>
        </w:rPr>
        <w:t xml:space="preserve">. </w:t>
      </w:r>
      <w:r w:rsidR="0086786B">
        <w:rPr>
          <w:i/>
        </w:rPr>
        <w:br/>
      </w:r>
    </w:p>
    <w:p w14:paraId="4D8820B2" w14:textId="5FEDE8C7" w:rsidR="001113CC" w:rsidRDefault="0039481C" w:rsidP="001113CC">
      <w:pPr>
        <w:pStyle w:val="Rubrik2"/>
        <w:rPr>
          <w:color w:val="008000"/>
        </w:rPr>
      </w:pPr>
      <w:bookmarkStart w:id="15" w:name="_Toc357754845"/>
      <w:bookmarkStart w:id="16" w:name="_Toc243452543"/>
      <w:bookmarkStart w:id="17" w:name="_Toc156312819"/>
      <w:bookmarkStart w:id="18" w:name="_Toc163300882"/>
      <w:r>
        <w:t xml:space="preserve">Version </w:t>
      </w:r>
      <w:bookmarkEnd w:id="15"/>
      <w:bookmarkEnd w:id="16"/>
      <w:r w:rsidR="00E57C71">
        <w:rPr>
          <w:color w:val="008000"/>
        </w:rPr>
        <w:fldChar w:fldCharType="begin"/>
      </w:r>
      <w:r w:rsidR="00E57C71">
        <w:rPr>
          <w:color w:val="008000"/>
        </w:rPr>
        <w:instrText xml:space="preserve"> DOCPROPERTY "version" \* MERGEFORMAT </w:instrText>
      </w:r>
      <w:r w:rsidR="00E57C71">
        <w:rPr>
          <w:color w:val="008000"/>
        </w:rPr>
        <w:fldChar w:fldCharType="separate"/>
      </w:r>
      <w:r w:rsidR="003843A4">
        <w:rPr>
          <w:color w:val="008000"/>
        </w:rPr>
        <w:t>2.0.8</w:t>
      </w:r>
      <w:bookmarkEnd w:id="17"/>
      <w:r w:rsidR="00E57C71">
        <w:rPr>
          <w:color w:val="008000"/>
        </w:rPr>
        <w:fldChar w:fldCharType="end"/>
      </w:r>
    </w:p>
    <w:p w14:paraId="166D6FC5" w14:textId="258EAABB" w:rsidR="00500F49" w:rsidRPr="00500F49" w:rsidRDefault="00500F49" w:rsidP="00500F49">
      <w:pPr>
        <w:rPr>
          <w:szCs w:val="20"/>
        </w:rPr>
      </w:pPr>
      <w:r w:rsidRPr="00500F49">
        <w:rPr>
          <w:rFonts w:eastAsia="Times New Roman"/>
          <w:bCs/>
          <w:szCs w:val="20"/>
        </w:rPr>
        <w:t xml:space="preserve">Skillnaden mellan 2.0 och 2.0.1 är förtydligande kring aggregering, se mer </w:t>
      </w:r>
      <w:r>
        <w:rPr>
          <w:rFonts w:eastAsia="Times New Roman"/>
          <w:bCs/>
          <w:szCs w:val="20"/>
        </w:rPr>
        <w:t>i</w:t>
      </w:r>
      <w:r w:rsidRPr="00500F49">
        <w:rPr>
          <w:rFonts w:eastAsia="Times New Roman"/>
          <w:bCs/>
          <w:szCs w:val="20"/>
        </w:rPr>
        <w:t xml:space="preserve"> kapitel </w:t>
      </w:r>
      <w:r>
        <w:rPr>
          <w:rFonts w:eastAsia="Times New Roman"/>
          <w:bCs/>
          <w:szCs w:val="20"/>
        </w:rPr>
        <w:t xml:space="preserve">3.3 </w:t>
      </w:r>
      <w:r w:rsidRPr="00500F49">
        <w:rPr>
          <w:rFonts w:eastAsia="Times New Roman"/>
          <w:bCs/>
          <w:szCs w:val="20"/>
        </w:rPr>
        <w:t>nedan</w:t>
      </w:r>
      <w:r>
        <w:rPr>
          <w:rFonts w:eastAsia="Times New Roman"/>
          <w:bCs/>
          <w:szCs w:val="20"/>
        </w:rPr>
        <w:t>.</w:t>
      </w:r>
      <w:r w:rsidR="005D58BF">
        <w:rPr>
          <w:rFonts w:eastAsia="Times New Roman"/>
          <w:bCs/>
          <w:szCs w:val="20"/>
        </w:rPr>
        <w:br/>
        <w:t xml:space="preserve">Skillnaden </w:t>
      </w:r>
      <w:proofErr w:type="spellStart"/>
      <w:r w:rsidR="005D58BF">
        <w:rPr>
          <w:rFonts w:eastAsia="Times New Roman"/>
          <w:bCs/>
          <w:szCs w:val="20"/>
        </w:rPr>
        <w:t>mellam</w:t>
      </w:r>
      <w:proofErr w:type="spellEnd"/>
      <w:r w:rsidR="005D58BF">
        <w:rPr>
          <w:rFonts w:eastAsia="Times New Roman"/>
          <w:bCs/>
          <w:szCs w:val="20"/>
        </w:rPr>
        <w:t xml:space="preserve"> 2.0.1 och 2.0.2 är språkliga justeringar</w:t>
      </w:r>
      <w:r w:rsidR="001C5341">
        <w:rPr>
          <w:rFonts w:eastAsia="Times New Roman"/>
          <w:bCs/>
          <w:szCs w:val="20"/>
        </w:rPr>
        <w:t xml:space="preserve">, komplettering av </w:t>
      </w:r>
      <w:proofErr w:type="spellStart"/>
      <w:r w:rsidR="001C5341">
        <w:rPr>
          <w:rFonts w:eastAsia="Times New Roman"/>
          <w:bCs/>
          <w:szCs w:val="20"/>
        </w:rPr>
        <w:t>queueTime</w:t>
      </w:r>
      <w:proofErr w:type="spellEnd"/>
      <w:r w:rsidR="001C5341">
        <w:rPr>
          <w:rFonts w:eastAsia="Times New Roman"/>
          <w:bCs/>
          <w:szCs w:val="20"/>
        </w:rPr>
        <w:t xml:space="preserve"> i datatypen </w:t>
      </w:r>
      <w:proofErr w:type="spellStart"/>
      <w:r w:rsidR="001C5341">
        <w:rPr>
          <w:rFonts w:eastAsia="Times New Roman"/>
          <w:bCs/>
          <w:szCs w:val="20"/>
        </w:rPr>
        <w:t>ReportResultType</w:t>
      </w:r>
      <w:proofErr w:type="spellEnd"/>
      <w:r w:rsidR="005D58BF">
        <w:rPr>
          <w:rFonts w:eastAsia="Times New Roman"/>
          <w:bCs/>
          <w:szCs w:val="20"/>
        </w:rPr>
        <w:t xml:space="preserve"> </w:t>
      </w:r>
      <w:r w:rsidR="001C5341">
        <w:rPr>
          <w:rFonts w:eastAsia="Times New Roman"/>
          <w:bCs/>
          <w:szCs w:val="20"/>
        </w:rPr>
        <w:t>samt åtgärdat</w:t>
      </w:r>
      <w:r w:rsidR="005D58BF">
        <w:rPr>
          <w:rFonts w:eastAsia="Times New Roman"/>
          <w:bCs/>
          <w:szCs w:val="20"/>
        </w:rPr>
        <w:t xml:space="preserve"> brutna </w:t>
      </w:r>
      <w:r w:rsidR="001C5341">
        <w:rPr>
          <w:rFonts w:eastAsia="Times New Roman"/>
          <w:bCs/>
          <w:szCs w:val="20"/>
        </w:rPr>
        <w:t>URL-</w:t>
      </w:r>
      <w:r w:rsidR="005D58BF">
        <w:rPr>
          <w:rFonts w:eastAsia="Times New Roman"/>
          <w:bCs/>
          <w:szCs w:val="20"/>
        </w:rPr>
        <w:t>länkar.</w:t>
      </w:r>
      <w:r w:rsidR="00BA1CDE">
        <w:rPr>
          <w:rFonts w:eastAsia="Times New Roman"/>
          <w:bCs/>
          <w:szCs w:val="20"/>
        </w:rPr>
        <w:t xml:space="preserve"> Version 2.0.6 innebär 2 nya kontrakt samt smärre textjusteringar.</w:t>
      </w:r>
    </w:p>
    <w:p w14:paraId="1511CC58" w14:textId="77777777" w:rsidR="001113CC" w:rsidRPr="001113CC" w:rsidRDefault="001113CC" w:rsidP="001113CC"/>
    <w:p w14:paraId="2619F25A" w14:textId="5B2B06F5" w:rsidR="0039481C" w:rsidRDefault="0039481C" w:rsidP="0039481C">
      <w:pPr>
        <w:pStyle w:val="Rubrik3"/>
      </w:pPr>
      <w:bookmarkStart w:id="19" w:name="_Toc243452544"/>
      <w:bookmarkStart w:id="20" w:name="_Toc156312820"/>
      <w:r>
        <w:t>Oförändrade tjänstekontrakt</w:t>
      </w:r>
      <w:bookmarkEnd w:id="19"/>
      <w:bookmarkEnd w:id="20"/>
    </w:p>
    <w:p w14:paraId="0A2A4F1A" w14:textId="35E3FE14" w:rsidR="001113CC" w:rsidRDefault="001113CC" w:rsidP="001113CC">
      <w:r>
        <w:t xml:space="preserve">Samtliga </w:t>
      </w:r>
      <w:r w:rsidR="00BA1CDE">
        <w:t xml:space="preserve">befintliga </w:t>
      </w:r>
      <w:r>
        <w:t xml:space="preserve">kontrakt är </w:t>
      </w:r>
      <w:r w:rsidR="00BA1CDE">
        <w:t>o</w:t>
      </w:r>
      <w:r>
        <w:t>förändrade.</w:t>
      </w:r>
    </w:p>
    <w:p w14:paraId="1CB6C25E" w14:textId="77777777" w:rsidR="001113CC" w:rsidRPr="001113CC" w:rsidRDefault="001113CC" w:rsidP="001113CC"/>
    <w:p w14:paraId="00D1F070" w14:textId="239F2B1D" w:rsidR="0039481C" w:rsidRDefault="0039481C" w:rsidP="0039481C">
      <w:pPr>
        <w:pStyle w:val="Rubrik3"/>
      </w:pPr>
      <w:bookmarkStart w:id="21" w:name="_Toc243452545"/>
      <w:bookmarkStart w:id="22" w:name="_Toc156312821"/>
      <w:r>
        <w:t>Nya tjänstekontrakt</w:t>
      </w:r>
      <w:bookmarkEnd w:id="21"/>
      <w:r w:rsidR="001C5341">
        <w:t xml:space="preserve"> (version 2</w:t>
      </w:r>
      <w:r w:rsidR="00BA1CDE">
        <w:t>.0.6</w:t>
      </w:r>
      <w:r w:rsidR="001C5341">
        <w:t>)</w:t>
      </w:r>
      <w:bookmarkEnd w:id="22"/>
    </w:p>
    <w:p w14:paraId="1101B2AF" w14:textId="65EF81F7" w:rsidR="0039481C" w:rsidRPr="00E13C97" w:rsidRDefault="00BA1CDE" w:rsidP="00BA1CDE">
      <w:r>
        <w:t>GetLogsByOrder samt GetFilesForOrderId</w:t>
      </w:r>
    </w:p>
    <w:p w14:paraId="2B83C3D7" w14:textId="77777777" w:rsidR="0039481C" w:rsidRPr="00DC5529" w:rsidRDefault="0039481C" w:rsidP="0039481C">
      <w:pPr>
        <w:rPr>
          <w:highlight w:val="yellow"/>
        </w:rPr>
      </w:pPr>
    </w:p>
    <w:p w14:paraId="78FCE635" w14:textId="763E6E25" w:rsidR="0039481C" w:rsidRDefault="0039481C" w:rsidP="0039481C">
      <w:pPr>
        <w:pStyle w:val="Rubrik3"/>
      </w:pPr>
      <w:bookmarkStart w:id="23" w:name="_Toc243452546"/>
      <w:bookmarkStart w:id="24" w:name="_Toc156312822"/>
      <w:r>
        <w:t>Förändrade tjänstekontrakt</w:t>
      </w:r>
      <w:bookmarkEnd w:id="23"/>
      <w:r w:rsidR="001C5341">
        <w:t xml:space="preserve"> (version 2)</w:t>
      </w:r>
      <w:bookmarkEnd w:id="24"/>
    </w:p>
    <w:p w14:paraId="118D1542" w14:textId="2A4AEBE6" w:rsidR="0028759B" w:rsidRPr="0028759B" w:rsidRDefault="00BA1CDE" w:rsidP="0028759B">
      <w:r>
        <w:t>Inga befintliga kontrakt i</w:t>
      </w:r>
      <w:r w:rsidR="001113CC">
        <w:t xml:space="preserve"> denna release är </w:t>
      </w:r>
      <w:r>
        <w:t>o</w:t>
      </w:r>
      <w:r w:rsidR="001113CC">
        <w:t>förändrad.</w:t>
      </w:r>
    </w:p>
    <w:p w14:paraId="1918724F" w14:textId="77777777" w:rsidR="0039481C" w:rsidRDefault="0039481C" w:rsidP="0039481C"/>
    <w:p w14:paraId="6830D8DC" w14:textId="09509C15" w:rsidR="0039481C" w:rsidRDefault="0039481C" w:rsidP="008B3EEE">
      <w:pPr>
        <w:pStyle w:val="Brdtext"/>
      </w:pPr>
      <w:r w:rsidRPr="007E3F3B">
        <w:rPr>
          <w:i/>
        </w:rPr>
        <w:t>Nedan redovisas kompatibilitet mellan konsument och producent för tjänstekontrakten som finns i flera versioner. Kompatibilitet avser här såväl format som semantik. För definition av kompatibilitet mellan format, se</w:t>
      </w:r>
      <w:r>
        <w:t xml:space="preserve"> </w:t>
      </w:r>
      <w:hyperlink r:id="rId18" w:history="1">
        <w:r w:rsidRPr="00196FE2">
          <w:rPr>
            <w:rStyle w:val="Hyperlnk"/>
          </w:rPr>
          <w:t>RIV Tekniska Anvisningar, Översikt.</w:t>
        </w:r>
      </w:hyperlink>
    </w:p>
    <w:p w14:paraId="34FC5A3F" w14:textId="77777777" w:rsidR="0039481C" w:rsidRPr="00865734" w:rsidRDefault="0039481C" w:rsidP="0039481C">
      <w:pPr>
        <w:shd w:val="clear" w:color="auto" w:fill="FFFFFF"/>
        <w:rPr>
          <w:rFonts w:eastAsia="Times New Roman" w:cs="Arial"/>
          <w:color w:val="222222"/>
          <w:sz w:val="19"/>
          <w:szCs w:val="19"/>
          <w:lang w:eastAsia="sv-SE"/>
        </w:rPr>
      </w:pPr>
    </w:p>
    <w:tbl>
      <w:tblPr>
        <w:tblW w:w="0" w:type="auto"/>
        <w:tblCellMar>
          <w:left w:w="0" w:type="dxa"/>
          <w:right w:w="0" w:type="dxa"/>
        </w:tblCellMar>
        <w:tblLook w:val="04A0" w:firstRow="1" w:lastRow="0" w:firstColumn="1" w:lastColumn="0" w:noHBand="0" w:noVBand="1"/>
      </w:tblPr>
      <w:tblGrid>
        <w:gridCol w:w="2390"/>
        <w:gridCol w:w="1754"/>
        <w:gridCol w:w="1688"/>
        <w:gridCol w:w="2787"/>
      </w:tblGrid>
      <w:tr w:rsidR="0039481C" w:rsidRPr="000C2908" w14:paraId="0E82F1F4" w14:textId="77777777" w:rsidTr="000C2908">
        <w:tc>
          <w:tcPr>
            <w:tcW w:w="2390" w:type="dxa"/>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501EF30F" w14:textId="77777777" w:rsidR="0039481C" w:rsidRPr="008B3EEE" w:rsidRDefault="0039481C" w:rsidP="0039481C">
            <w:pPr>
              <w:spacing w:before="100" w:beforeAutospacing="1" w:after="100" w:afterAutospacing="1"/>
              <w:rPr>
                <w:rFonts w:eastAsia="Times New Roman" w:cs="Arial"/>
                <w:b/>
                <w:szCs w:val="20"/>
                <w:lang w:eastAsia="sv-SE"/>
              </w:rPr>
            </w:pPr>
            <w:r w:rsidRPr="008B3EEE">
              <w:rPr>
                <w:rFonts w:eastAsia="Times New Roman" w:cs="Arial"/>
                <w:b/>
                <w:szCs w:val="20"/>
                <w:lang w:eastAsia="sv-SE"/>
              </w:rPr>
              <w:t>Tjänstekontrakt</w:t>
            </w:r>
          </w:p>
        </w:tc>
        <w:tc>
          <w:tcPr>
            <w:tcW w:w="1754"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4E5F6DED" w14:textId="77777777" w:rsidR="0039481C" w:rsidRPr="008B3EEE" w:rsidRDefault="0039481C" w:rsidP="0039481C">
            <w:pPr>
              <w:spacing w:before="100" w:beforeAutospacing="1" w:after="100" w:afterAutospacing="1"/>
              <w:rPr>
                <w:rFonts w:eastAsia="Times New Roman" w:cs="Arial"/>
                <w:b/>
                <w:szCs w:val="20"/>
                <w:lang w:eastAsia="sv-SE"/>
              </w:rPr>
            </w:pPr>
            <w:r w:rsidRPr="008B3EEE">
              <w:rPr>
                <w:rFonts w:eastAsia="Times New Roman" w:cs="Arial"/>
                <w:b/>
                <w:szCs w:val="20"/>
                <w:lang w:eastAsia="sv-SE"/>
              </w:rPr>
              <w:t>Konsument</w:t>
            </w:r>
          </w:p>
        </w:tc>
        <w:tc>
          <w:tcPr>
            <w:tcW w:w="1688"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3E08F105" w14:textId="77777777" w:rsidR="0039481C" w:rsidRPr="008B3EEE" w:rsidRDefault="0039481C" w:rsidP="0039481C">
            <w:pPr>
              <w:spacing w:before="100" w:beforeAutospacing="1" w:after="100" w:afterAutospacing="1"/>
              <w:rPr>
                <w:rFonts w:eastAsia="Times New Roman" w:cs="Arial"/>
                <w:b/>
                <w:szCs w:val="20"/>
                <w:lang w:eastAsia="sv-SE"/>
              </w:rPr>
            </w:pPr>
            <w:r w:rsidRPr="008B3EEE">
              <w:rPr>
                <w:rFonts w:eastAsia="Times New Roman" w:cs="Arial"/>
                <w:b/>
                <w:szCs w:val="20"/>
                <w:lang w:eastAsia="sv-SE"/>
              </w:rPr>
              <w:t>Producent</w:t>
            </w:r>
          </w:p>
        </w:tc>
        <w:tc>
          <w:tcPr>
            <w:tcW w:w="2787"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78131113" w14:textId="77777777" w:rsidR="0039481C" w:rsidRPr="008B3EEE" w:rsidRDefault="0039481C" w:rsidP="0039481C">
            <w:pPr>
              <w:spacing w:before="100" w:beforeAutospacing="1" w:after="100" w:afterAutospacing="1"/>
              <w:rPr>
                <w:rFonts w:eastAsia="Times New Roman" w:cs="Arial"/>
                <w:b/>
                <w:szCs w:val="20"/>
                <w:lang w:eastAsia="sv-SE"/>
              </w:rPr>
            </w:pPr>
            <w:r w:rsidRPr="008B3EEE">
              <w:rPr>
                <w:rFonts w:eastAsia="Times New Roman" w:cs="Arial"/>
                <w:b/>
                <w:szCs w:val="20"/>
                <w:lang w:eastAsia="sv-SE"/>
              </w:rPr>
              <w:t>Kompatibilitet</w:t>
            </w:r>
          </w:p>
        </w:tc>
      </w:tr>
      <w:tr w:rsidR="0039481C" w:rsidRPr="000C2908" w14:paraId="004BD0E9" w14:textId="77777777" w:rsidTr="008B3EEE">
        <w:tc>
          <w:tcPr>
            <w:tcW w:w="239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88CE6B" w14:textId="5D2FC328" w:rsidR="0039481C" w:rsidRPr="008B3EEE" w:rsidRDefault="004B0AA8" w:rsidP="0028759B">
            <w:pPr>
              <w:spacing w:before="100" w:beforeAutospacing="1" w:after="100" w:afterAutospacing="1"/>
              <w:rPr>
                <w:rFonts w:eastAsia="Times New Roman" w:cs="Arial"/>
                <w:szCs w:val="20"/>
                <w:lang w:eastAsia="sv-SE"/>
              </w:rPr>
            </w:pPr>
            <w:r w:rsidRPr="008B3EEE">
              <w:rPr>
                <w:rFonts w:eastAsia="Times New Roman" w:cs="Arial"/>
                <w:szCs w:val="20"/>
                <w:lang w:eastAsia="sv-SE"/>
              </w:rPr>
              <w:t>Samtliga kontrakt</w:t>
            </w:r>
          </w:p>
        </w:tc>
        <w:tc>
          <w:tcPr>
            <w:tcW w:w="1754"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2B63C23A" w14:textId="64BAACB2" w:rsidR="0039481C" w:rsidRPr="008B3EEE" w:rsidRDefault="008B3EEE" w:rsidP="0039481C">
            <w:pPr>
              <w:spacing w:before="100" w:beforeAutospacing="1" w:after="100" w:afterAutospacing="1"/>
              <w:rPr>
                <w:rFonts w:eastAsia="Times New Roman" w:cs="Arial"/>
                <w:szCs w:val="20"/>
                <w:lang w:eastAsia="sv-SE"/>
              </w:rPr>
            </w:pPr>
            <w:r w:rsidRPr="008B3EEE">
              <w:rPr>
                <w:rFonts w:eastAsia="Times New Roman" w:cs="Arial"/>
                <w:szCs w:val="20"/>
                <w:lang w:eastAsia="sv-SE"/>
              </w:rPr>
              <w:t>1.x</w:t>
            </w:r>
          </w:p>
        </w:tc>
        <w:tc>
          <w:tcPr>
            <w:tcW w:w="1688"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2D1EFF5E" w14:textId="36EA9A1F" w:rsidR="0039481C" w:rsidRPr="008B3EEE" w:rsidRDefault="008B3EEE" w:rsidP="0039481C">
            <w:pPr>
              <w:spacing w:before="100" w:beforeAutospacing="1" w:after="100" w:afterAutospacing="1"/>
              <w:rPr>
                <w:rFonts w:eastAsia="Times New Roman" w:cs="Arial"/>
                <w:szCs w:val="20"/>
                <w:lang w:eastAsia="sv-SE"/>
              </w:rPr>
            </w:pPr>
            <w:r w:rsidRPr="008B3EEE">
              <w:rPr>
                <w:rFonts w:eastAsia="Times New Roman" w:cs="Arial"/>
                <w:szCs w:val="20"/>
                <w:lang w:eastAsia="sv-SE"/>
              </w:rPr>
              <w:t>2.0</w:t>
            </w:r>
          </w:p>
        </w:tc>
        <w:tc>
          <w:tcPr>
            <w:tcW w:w="2787"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193779E4" w14:textId="37D7068F" w:rsidR="0039481C" w:rsidRPr="008B3EEE" w:rsidRDefault="008B3EEE" w:rsidP="0039481C">
            <w:pPr>
              <w:spacing w:before="100" w:beforeAutospacing="1" w:after="100" w:afterAutospacing="1"/>
              <w:rPr>
                <w:rFonts w:eastAsia="Times New Roman" w:cs="Arial"/>
                <w:szCs w:val="20"/>
                <w:lang w:eastAsia="sv-SE"/>
              </w:rPr>
            </w:pPr>
            <w:r w:rsidRPr="008B3EEE">
              <w:rPr>
                <w:rFonts w:eastAsia="Times New Roman" w:cs="Arial"/>
                <w:szCs w:val="20"/>
                <w:lang w:eastAsia="sv-SE"/>
              </w:rPr>
              <w:t>Ej kompatibel</w:t>
            </w:r>
          </w:p>
        </w:tc>
      </w:tr>
      <w:tr w:rsidR="0039481C" w:rsidRPr="000C2908" w14:paraId="5610340D" w14:textId="77777777" w:rsidTr="008B3EEE">
        <w:tc>
          <w:tcPr>
            <w:tcW w:w="0" w:type="auto"/>
            <w:vMerge/>
            <w:tcBorders>
              <w:top w:val="nil"/>
              <w:left w:val="single" w:sz="8" w:space="0" w:color="auto"/>
              <w:bottom w:val="nil"/>
              <w:right w:val="single" w:sz="4" w:space="0" w:color="auto"/>
            </w:tcBorders>
            <w:vAlign w:val="center"/>
            <w:hideMark/>
          </w:tcPr>
          <w:p w14:paraId="779A2D25" w14:textId="77777777" w:rsidR="0039481C" w:rsidRPr="008B3EEE" w:rsidRDefault="0039481C" w:rsidP="0039481C">
            <w:pPr>
              <w:rPr>
                <w:rFonts w:eastAsia="Times New Roman" w:cs="Arial"/>
                <w:szCs w:val="20"/>
                <w:lang w:eastAsia="sv-SE"/>
              </w:rPr>
            </w:pPr>
          </w:p>
        </w:tc>
        <w:tc>
          <w:tcPr>
            <w:tcW w:w="175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C2CE9D" w14:textId="36E3A2D9" w:rsidR="0039481C" w:rsidRPr="008B3EEE" w:rsidRDefault="008B3EEE" w:rsidP="0039481C">
            <w:pPr>
              <w:spacing w:before="100" w:beforeAutospacing="1" w:after="100" w:afterAutospacing="1"/>
              <w:rPr>
                <w:rFonts w:eastAsia="Times New Roman" w:cs="Arial"/>
                <w:szCs w:val="20"/>
                <w:lang w:eastAsia="sv-SE"/>
              </w:rPr>
            </w:pPr>
            <w:r w:rsidRPr="008B3EEE">
              <w:rPr>
                <w:rFonts w:eastAsia="Times New Roman" w:cs="Arial"/>
                <w:szCs w:val="20"/>
                <w:lang w:eastAsia="sv-SE"/>
              </w:rPr>
              <w:t>2.0</w:t>
            </w:r>
          </w:p>
        </w:tc>
        <w:tc>
          <w:tcPr>
            <w:tcW w:w="168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C7D5418" w14:textId="56CD6C62" w:rsidR="0039481C" w:rsidRPr="008B3EEE" w:rsidRDefault="008B3EEE" w:rsidP="0039481C">
            <w:pPr>
              <w:spacing w:before="100" w:beforeAutospacing="1" w:after="100" w:afterAutospacing="1"/>
              <w:rPr>
                <w:rFonts w:eastAsia="Times New Roman" w:cs="Arial"/>
                <w:szCs w:val="20"/>
                <w:lang w:eastAsia="sv-SE"/>
              </w:rPr>
            </w:pPr>
            <w:r w:rsidRPr="008B3EEE">
              <w:rPr>
                <w:rFonts w:eastAsia="Times New Roman" w:cs="Arial"/>
                <w:szCs w:val="20"/>
                <w:lang w:eastAsia="sv-SE"/>
              </w:rPr>
              <w:t>1.x</w:t>
            </w:r>
          </w:p>
        </w:tc>
        <w:tc>
          <w:tcPr>
            <w:tcW w:w="278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F100EAF" w14:textId="77777777" w:rsidR="0039481C" w:rsidRPr="008B3EEE" w:rsidRDefault="0039481C" w:rsidP="0039481C">
            <w:pPr>
              <w:spacing w:before="100" w:beforeAutospacing="1" w:after="100" w:afterAutospacing="1"/>
              <w:rPr>
                <w:rFonts w:eastAsia="Times New Roman" w:cs="Arial"/>
                <w:szCs w:val="20"/>
                <w:lang w:eastAsia="sv-SE"/>
              </w:rPr>
            </w:pPr>
            <w:r w:rsidRPr="008B3EEE">
              <w:rPr>
                <w:rFonts w:eastAsia="Times New Roman" w:cs="Arial"/>
                <w:szCs w:val="20"/>
                <w:lang w:eastAsia="sv-SE"/>
              </w:rPr>
              <w:t>Ej kompatibel</w:t>
            </w:r>
          </w:p>
        </w:tc>
      </w:tr>
      <w:tr w:rsidR="008B3EEE" w:rsidRPr="000C2908" w14:paraId="0B265565" w14:textId="77777777" w:rsidTr="008B3EEE">
        <w:tc>
          <w:tcPr>
            <w:tcW w:w="0" w:type="auto"/>
            <w:tcBorders>
              <w:top w:val="nil"/>
              <w:left w:val="single" w:sz="8" w:space="0" w:color="auto"/>
              <w:bottom w:val="single" w:sz="8" w:space="0" w:color="auto"/>
              <w:right w:val="single" w:sz="4" w:space="0" w:color="auto"/>
            </w:tcBorders>
            <w:vAlign w:val="center"/>
          </w:tcPr>
          <w:p w14:paraId="5263458F" w14:textId="77777777" w:rsidR="008B3EEE" w:rsidRPr="008B3EEE" w:rsidRDefault="008B3EEE" w:rsidP="0039481C">
            <w:pPr>
              <w:rPr>
                <w:rFonts w:eastAsia="Times New Roman" w:cs="Arial"/>
                <w:szCs w:val="20"/>
                <w:lang w:eastAsia="sv-SE"/>
              </w:rPr>
            </w:pPr>
          </w:p>
        </w:tc>
        <w:tc>
          <w:tcPr>
            <w:tcW w:w="175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5706FA4" w14:textId="185BFFDF" w:rsidR="008B3EEE" w:rsidRPr="008B3EEE" w:rsidRDefault="008B3EEE" w:rsidP="0039481C">
            <w:pPr>
              <w:spacing w:before="100" w:beforeAutospacing="1" w:after="100" w:afterAutospacing="1"/>
              <w:rPr>
                <w:rFonts w:eastAsia="Times New Roman" w:cs="Arial"/>
                <w:szCs w:val="20"/>
                <w:lang w:eastAsia="sv-SE"/>
              </w:rPr>
            </w:pPr>
            <w:r>
              <w:rPr>
                <w:rFonts w:eastAsia="Times New Roman" w:cs="Arial"/>
                <w:szCs w:val="20"/>
                <w:lang w:eastAsia="sv-SE"/>
              </w:rPr>
              <w:t>2.0</w:t>
            </w:r>
          </w:p>
        </w:tc>
        <w:tc>
          <w:tcPr>
            <w:tcW w:w="168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577C79D" w14:textId="59DAAF2D" w:rsidR="008B3EEE" w:rsidRPr="008B3EEE" w:rsidRDefault="008B3EEE" w:rsidP="0039481C">
            <w:pPr>
              <w:spacing w:before="100" w:beforeAutospacing="1" w:after="100" w:afterAutospacing="1"/>
              <w:rPr>
                <w:rFonts w:eastAsia="Times New Roman" w:cs="Arial"/>
                <w:szCs w:val="20"/>
                <w:lang w:eastAsia="sv-SE"/>
              </w:rPr>
            </w:pPr>
            <w:r>
              <w:rPr>
                <w:rFonts w:eastAsia="Times New Roman" w:cs="Arial"/>
                <w:szCs w:val="20"/>
                <w:lang w:eastAsia="sv-SE"/>
              </w:rPr>
              <w:t>2.0</w:t>
            </w:r>
          </w:p>
        </w:tc>
        <w:tc>
          <w:tcPr>
            <w:tcW w:w="278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F318E20" w14:textId="4746BECD" w:rsidR="008B3EEE" w:rsidRPr="008B3EEE" w:rsidRDefault="008B3EEE" w:rsidP="0039481C">
            <w:pPr>
              <w:spacing w:before="100" w:beforeAutospacing="1" w:after="100" w:afterAutospacing="1"/>
              <w:rPr>
                <w:rFonts w:eastAsia="Times New Roman" w:cs="Arial"/>
                <w:szCs w:val="20"/>
                <w:lang w:eastAsia="sv-SE"/>
              </w:rPr>
            </w:pPr>
            <w:r>
              <w:rPr>
                <w:rFonts w:eastAsia="Times New Roman" w:cs="Arial"/>
                <w:szCs w:val="20"/>
                <w:lang w:eastAsia="sv-SE"/>
              </w:rPr>
              <w:t>OK</w:t>
            </w:r>
          </w:p>
        </w:tc>
      </w:tr>
    </w:tbl>
    <w:p w14:paraId="74C18F23" w14:textId="77777777" w:rsidR="0039481C" w:rsidRPr="0038515C" w:rsidRDefault="0039481C" w:rsidP="0039481C"/>
    <w:p w14:paraId="409D1692" w14:textId="65B5CE07" w:rsidR="0039481C" w:rsidRDefault="0039481C" w:rsidP="0039481C">
      <w:pPr>
        <w:pStyle w:val="Rubrik3"/>
      </w:pPr>
      <w:bookmarkStart w:id="25" w:name="_Toc243452547"/>
      <w:bookmarkStart w:id="26" w:name="_Toc156312823"/>
      <w:r>
        <w:t>Utgångna tjänstekontrakt</w:t>
      </w:r>
      <w:bookmarkEnd w:id="25"/>
      <w:r w:rsidR="001C5341">
        <w:t xml:space="preserve"> (version 2)</w:t>
      </w:r>
      <w:bookmarkEnd w:id="26"/>
    </w:p>
    <w:p w14:paraId="60571FD1" w14:textId="77777777" w:rsidR="00E13C97" w:rsidRDefault="00E13C97" w:rsidP="001113CC">
      <w:pPr>
        <w:rPr>
          <w:rFonts w:eastAsia="Times New Roman"/>
          <w:szCs w:val="20"/>
          <w:lang w:eastAsia="sv-SE"/>
        </w:rPr>
      </w:pPr>
      <w:proofErr w:type="spellStart"/>
      <w:r>
        <w:rPr>
          <w:rFonts w:eastAsia="Times New Roman"/>
          <w:szCs w:val="20"/>
          <w:lang w:eastAsia="sv-SE"/>
        </w:rPr>
        <w:t>G</w:t>
      </w:r>
      <w:r w:rsidRPr="00BD625E">
        <w:rPr>
          <w:rFonts w:eastAsia="Times New Roman"/>
          <w:szCs w:val="20"/>
          <w:lang w:eastAsia="sv-SE"/>
        </w:rPr>
        <w:t>etLogsForCareProvider</w:t>
      </w:r>
      <w:proofErr w:type="spellEnd"/>
      <w:r>
        <w:rPr>
          <w:rFonts w:eastAsia="Times New Roman"/>
          <w:szCs w:val="20"/>
          <w:lang w:eastAsia="sv-SE"/>
        </w:rPr>
        <w:t xml:space="preserve">, </w:t>
      </w:r>
      <w:proofErr w:type="spellStart"/>
      <w:r>
        <w:rPr>
          <w:rFonts w:eastAsia="Times New Roman"/>
          <w:szCs w:val="20"/>
          <w:lang w:eastAsia="sv-SE"/>
        </w:rPr>
        <w:t>G</w:t>
      </w:r>
      <w:r w:rsidRPr="00BD625E">
        <w:rPr>
          <w:rFonts w:eastAsia="Times New Roman"/>
          <w:szCs w:val="20"/>
          <w:lang w:eastAsia="sv-SE"/>
        </w:rPr>
        <w:t>etLogsFor</w:t>
      </w:r>
      <w:r>
        <w:rPr>
          <w:rFonts w:eastAsia="Times New Roman"/>
          <w:szCs w:val="20"/>
          <w:lang w:eastAsia="sv-SE"/>
        </w:rPr>
        <w:t>User</w:t>
      </w:r>
      <w:proofErr w:type="spellEnd"/>
      <w:r>
        <w:rPr>
          <w:rFonts w:eastAsia="Times New Roman"/>
          <w:szCs w:val="20"/>
          <w:lang w:eastAsia="sv-SE"/>
        </w:rPr>
        <w:t xml:space="preserve">, </w:t>
      </w:r>
      <w:proofErr w:type="spellStart"/>
      <w:r>
        <w:rPr>
          <w:rFonts w:eastAsia="Times New Roman"/>
          <w:szCs w:val="20"/>
          <w:lang w:eastAsia="sv-SE"/>
        </w:rPr>
        <w:t>G</w:t>
      </w:r>
      <w:r w:rsidRPr="00BD625E">
        <w:rPr>
          <w:rFonts w:eastAsia="Times New Roman"/>
          <w:szCs w:val="20"/>
          <w:lang w:eastAsia="sv-SE"/>
        </w:rPr>
        <w:t>etLogsForPatient</w:t>
      </w:r>
      <w:proofErr w:type="spellEnd"/>
      <w:r>
        <w:rPr>
          <w:rFonts w:eastAsia="Times New Roman"/>
          <w:szCs w:val="20"/>
          <w:lang w:eastAsia="sv-SE"/>
        </w:rPr>
        <w:t xml:space="preserve"> -är ersatta av GetLogs</w:t>
      </w:r>
    </w:p>
    <w:p w14:paraId="6F3D2E66" w14:textId="4B628528" w:rsidR="001113CC" w:rsidRPr="001113CC" w:rsidRDefault="00E13C97" w:rsidP="001113CC">
      <w:proofErr w:type="spellStart"/>
      <w:r>
        <w:rPr>
          <w:rFonts w:eastAsia="Times New Roman"/>
          <w:szCs w:val="20"/>
          <w:lang w:eastAsia="sv-SE"/>
        </w:rPr>
        <w:t>G</w:t>
      </w:r>
      <w:r w:rsidRPr="00BD625E">
        <w:rPr>
          <w:rFonts w:eastAsia="Times New Roman"/>
          <w:szCs w:val="20"/>
          <w:lang w:eastAsia="sv-SE"/>
        </w:rPr>
        <w:t>etInfoLogs</w:t>
      </w:r>
      <w:r>
        <w:rPr>
          <w:rFonts w:eastAsia="Times New Roman"/>
          <w:szCs w:val="20"/>
          <w:lang w:eastAsia="sv-SE"/>
        </w:rPr>
        <w:t>ForCareProvider</w:t>
      </w:r>
      <w:proofErr w:type="spellEnd"/>
      <w:r>
        <w:rPr>
          <w:rFonts w:eastAsia="Times New Roman"/>
          <w:szCs w:val="20"/>
          <w:lang w:eastAsia="sv-SE"/>
        </w:rPr>
        <w:t xml:space="preserve">, </w:t>
      </w:r>
      <w:proofErr w:type="spellStart"/>
      <w:r w:rsidRPr="00BD625E">
        <w:rPr>
          <w:rFonts w:eastAsia="Times New Roman"/>
          <w:szCs w:val="20"/>
          <w:lang w:eastAsia="sv-SE"/>
        </w:rPr>
        <w:t>GetInfoLogsForPatient</w:t>
      </w:r>
      <w:proofErr w:type="spellEnd"/>
      <w:r>
        <w:rPr>
          <w:rFonts w:eastAsia="Times New Roman"/>
          <w:szCs w:val="20"/>
          <w:lang w:eastAsia="sv-SE"/>
        </w:rPr>
        <w:t xml:space="preserve"> -är ersatta av GetInfoLogs</w:t>
      </w:r>
    </w:p>
    <w:p w14:paraId="6577B3A2" w14:textId="1981211F" w:rsidR="0039481C" w:rsidRPr="0028759B" w:rsidRDefault="0039481C" w:rsidP="0028759B">
      <w:pPr>
        <w:rPr>
          <w:color w:val="4F81BD" w:themeColor="accent1"/>
        </w:rPr>
      </w:pPr>
    </w:p>
    <w:p w14:paraId="11F0DE31" w14:textId="77777777" w:rsidR="0039481C" w:rsidRPr="0028759B" w:rsidRDefault="0039481C" w:rsidP="0039481C">
      <w:pPr>
        <w:pStyle w:val="Rubrik2"/>
      </w:pPr>
      <w:bookmarkStart w:id="27" w:name="_Toc357754846"/>
      <w:bookmarkStart w:id="28" w:name="_Toc243452548"/>
      <w:bookmarkStart w:id="29" w:name="_Toc156312824"/>
      <w:r w:rsidRPr="0028759B">
        <w:t>Version tidigare</w:t>
      </w:r>
      <w:bookmarkEnd w:id="27"/>
      <w:bookmarkEnd w:id="28"/>
      <w:bookmarkEnd w:id="29"/>
    </w:p>
    <w:p w14:paraId="7719E18E" w14:textId="15416A72" w:rsidR="0039481C" w:rsidRDefault="008B3EEE" w:rsidP="0039481C">
      <w:pPr>
        <w:pStyle w:val="Brdtext"/>
      </w:pPr>
      <w:r>
        <w:t>Endast en version 1.x tidigare</w:t>
      </w:r>
    </w:p>
    <w:p w14:paraId="5EE6BCCE" w14:textId="77777777" w:rsidR="00B16513" w:rsidRDefault="00B16513" w:rsidP="0039481C">
      <w:pPr>
        <w:pStyle w:val="Brdtext"/>
      </w:pPr>
    </w:p>
    <w:p w14:paraId="09E05A76" w14:textId="77777777" w:rsidR="00B16513" w:rsidRPr="00C63695" w:rsidRDefault="00B16513" w:rsidP="0039481C">
      <w:pPr>
        <w:pStyle w:val="Brdtext"/>
      </w:pPr>
    </w:p>
    <w:p w14:paraId="36EF0DDB" w14:textId="77777777" w:rsidR="0039481C" w:rsidRDefault="0039481C" w:rsidP="0039481C">
      <w:pPr>
        <w:pStyle w:val="Rubrik1"/>
      </w:pPr>
      <w:bookmarkStart w:id="30" w:name="_Toc357754847"/>
      <w:bookmarkStart w:id="31" w:name="_Toc243452549"/>
      <w:bookmarkStart w:id="32" w:name="_Toc156312825"/>
      <w:bookmarkEnd w:id="18"/>
      <w:r>
        <w:lastRenderedPageBreak/>
        <w:t>Tjänstedomänens arkitektur</w:t>
      </w:r>
      <w:bookmarkEnd w:id="30"/>
      <w:bookmarkEnd w:id="31"/>
      <w:bookmarkEnd w:id="32"/>
    </w:p>
    <w:p w14:paraId="68F2E349" w14:textId="5ABAEE2F" w:rsidR="0086786B" w:rsidRDefault="0086786B" w:rsidP="0086786B">
      <w:r w:rsidRPr="00F1448F">
        <w:t xml:space="preserve">Tjänstedomänen syftar till att standardisera informationsutbyte med loggtjänster. Med loggtjänster avses verktyg för vårdgivarna inom svensk </w:t>
      </w:r>
      <w:proofErr w:type="spellStart"/>
      <w:r w:rsidRPr="00F1448F">
        <w:t>hälso</w:t>
      </w:r>
      <w:proofErr w:type="spellEnd"/>
      <w:r w:rsidRPr="00F1448F">
        <w:t>- och sjukv</w:t>
      </w:r>
      <w:r w:rsidR="001C5341">
        <w:t>ård</w:t>
      </w:r>
      <w:r w:rsidRPr="00F1448F">
        <w:t xml:space="preserve"> för att uppfylla Patientdatalagen och Socialstyrelsens </w:t>
      </w:r>
      <w:r w:rsidR="001C5341" w:rsidRPr="00F1448F">
        <w:t>föreskrifter</w:t>
      </w:r>
      <w:r w:rsidRPr="00F1448F">
        <w:t xml:space="preserve"> (SOSFS 2008:14 med handbok</w:t>
      </w:r>
      <w:r>
        <w:t xml:space="preserve"> [R3</w:t>
      </w:r>
      <w:proofErr w:type="gramStart"/>
      <w:r>
        <w:t xml:space="preserve">] </w:t>
      </w:r>
      <w:r w:rsidRPr="00F1448F">
        <w:t>)</w:t>
      </w:r>
      <w:proofErr w:type="gramEnd"/>
      <w:r w:rsidRPr="00F1448F">
        <w:t xml:space="preserve"> gällande krav på uppföljning av åtkomst till patientinformation.”</w:t>
      </w:r>
    </w:p>
    <w:p w14:paraId="15C8D5C1" w14:textId="50507789" w:rsidR="0086786B" w:rsidRDefault="0086786B" w:rsidP="0086786B">
      <w:r w:rsidRPr="00A51835">
        <w:t xml:space="preserve">Genom att nationellt standardisera tjänstekontrakt för samverkan mellan vårdsystem och </w:t>
      </w:r>
      <w:r>
        <w:t>loggtjänst</w:t>
      </w:r>
      <w:r w:rsidRPr="00A51835">
        <w:t xml:space="preserve"> skapas kompatibilitet mellan alla </w:t>
      </w:r>
      <w:r>
        <w:t>journalsystem och alla logg</w:t>
      </w:r>
      <w:r w:rsidRPr="00A51835">
        <w:t>tjänster. Därigenom undviks huvudmannaspecifika anpassningar av vårdsyst</w:t>
      </w:r>
      <w:r>
        <w:t xml:space="preserve">em som behöver integration med loggtjänster samt att åtkomst till åtkomstloggar sker på ett enhetligt sätt i ett standardiserat format. </w:t>
      </w:r>
      <w:r w:rsidRPr="00F1448F">
        <w:t>Tjänstedomänen standardiserar även patienttjänster</w:t>
      </w:r>
      <w:r>
        <w:t>s åtkomst till logginformation.</w:t>
      </w:r>
    </w:p>
    <w:p w14:paraId="72073D42" w14:textId="77777777" w:rsidR="00BA0228" w:rsidRDefault="00BA0228" w:rsidP="00BA0228">
      <w:r>
        <w:t>Tjänstekontrakten hanterar registrering av åtkomstloggar samt läsning av densamma.</w:t>
      </w:r>
    </w:p>
    <w:p w14:paraId="2CA4C025" w14:textId="77777777" w:rsidR="00BA0228" w:rsidRDefault="00BA0228" w:rsidP="0086786B"/>
    <w:p w14:paraId="048B431B" w14:textId="21385DC5" w:rsidR="0086786B" w:rsidRPr="00A50319" w:rsidRDefault="0086786B" w:rsidP="0086786B">
      <w:pPr>
        <w:pStyle w:val="Brdtext"/>
      </w:pPr>
      <w:r w:rsidRPr="00A50319">
        <w:t>Registrerande tjänst</w:t>
      </w:r>
      <w:r>
        <w:t xml:space="preserve"> </w:t>
      </w:r>
    </w:p>
    <w:p w14:paraId="6D9A1A2E" w14:textId="77777777" w:rsidR="0086786B" w:rsidRPr="00A50319" w:rsidRDefault="0086786B" w:rsidP="0086786B">
      <w:pPr>
        <w:pStyle w:val="Brdtext"/>
        <w:numPr>
          <w:ilvl w:val="0"/>
          <w:numId w:val="30"/>
        </w:numPr>
        <w:tabs>
          <w:tab w:val="left" w:pos="1304"/>
          <w:tab w:val="left" w:pos="2608"/>
          <w:tab w:val="left" w:pos="3912"/>
          <w:tab w:val="left" w:pos="5216"/>
          <w:tab w:val="left" w:pos="6520"/>
          <w:tab w:val="left" w:pos="7824"/>
          <w:tab w:val="left" w:pos="9128"/>
        </w:tabs>
        <w:spacing w:before="0" w:after="120"/>
        <w:rPr>
          <w:b/>
        </w:rPr>
      </w:pPr>
      <w:r w:rsidRPr="00A50319">
        <w:t xml:space="preserve">Registrera </w:t>
      </w:r>
      <w:r>
        <w:t>loggposter i åtkomstloggen</w:t>
      </w:r>
    </w:p>
    <w:p w14:paraId="4BEB3977" w14:textId="77777777" w:rsidR="0086786B" w:rsidRPr="00A745E2" w:rsidRDefault="0086786B" w:rsidP="0086786B">
      <w:pPr>
        <w:pStyle w:val="Brdtext"/>
        <w:numPr>
          <w:ilvl w:val="1"/>
          <w:numId w:val="30"/>
        </w:numPr>
        <w:tabs>
          <w:tab w:val="left" w:pos="1304"/>
          <w:tab w:val="left" w:pos="2608"/>
          <w:tab w:val="left" w:pos="3912"/>
          <w:tab w:val="left" w:pos="5216"/>
          <w:tab w:val="left" w:pos="6520"/>
          <w:tab w:val="left" w:pos="7824"/>
          <w:tab w:val="left" w:pos="9128"/>
        </w:tabs>
        <w:spacing w:before="0" w:after="120"/>
        <w:rPr>
          <w:b/>
        </w:rPr>
      </w:pPr>
      <w:r w:rsidRPr="00A50319">
        <w:t xml:space="preserve">Där </w:t>
      </w:r>
      <w:r>
        <w:t>en loggpost</w:t>
      </w:r>
      <w:r w:rsidRPr="00A50319">
        <w:t xml:space="preserve"> kan innehålla en eller flera logghändelser.</w:t>
      </w:r>
    </w:p>
    <w:p w14:paraId="1FCC002B" w14:textId="77777777" w:rsidR="009E5890" w:rsidRDefault="009E5890" w:rsidP="0086786B">
      <w:pPr>
        <w:pStyle w:val="Brdtext"/>
      </w:pPr>
    </w:p>
    <w:p w14:paraId="5149BD4F" w14:textId="4DED330B" w:rsidR="0086786B" w:rsidRDefault="0086786B" w:rsidP="0086786B">
      <w:pPr>
        <w:pStyle w:val="Brdtext"/>
      </w:pPr>
      <w:r>
        <w:t>Läsande tjänster (</w:t>
      </w:r>
      <w:proofErr w:type="spellStart"/>
      <w:r>
        <w:t>querying</w:t>
      </w:r>
      <w:proofErr w:type="spellEnd"/>
      <w:r>
        <w:t>) med följande perspektiv</w:t>
      </w:r>
    </w:p>
    <w:p w14:paraId="14F07244" w14:textId="77777777" w:rsidR="0086786B" w:rsidRDefault="0086786B" w:rsidP="0086786B">
      <w:pPr>
        <w:pStyle w:val="Brdtext"/>
        <w:numPr>
          <w:ilvl w:val="0"/>
          <w:numId w:val="30"/>
        </w:numPr>
        <w:tabs>
          <w:tab w:val="left" w:pos="1304"/>
          <w:tab w:val="left" w:pos="2608"/>
          <w:tab w:val="left" w:pos="3912"/>
          <w:tab w:val="left" w:pos="5216"/>
          <w:tab w:val="left" w:pos="6520"/>
          <w:tab w:val="left" w:pos="7824"/>
          <w:tab w:val="left" w:pos="9128"/>
        </w:tabs>
        <w:spacing w:before="0" w:after="120"/>
      </w:pPr>
      <w:r>
        <w:t>Patientperspektiv</w:t>
      </w:r>
    </w:p>
    <w:p w14:paraId="675C6A20" w14:textId="01837FA2" w:rsidR="0086786B" w:rsidRDefault="0086786B" w:rsidP="0086786B">
      <w:pPr>
        <w:pStyle w:val="Brdtext"/>
        <w:numPr>
          <w:ilvl w:val="1"/>
          <w:numId w:val="30"/>
        </w:numPr>
        <w:tabs>
          <w:tab w:val="left" w:pos="1304"/>
          <w:tab w:val="left" w:pos="2608"/>
          <w:tab w:val="left" w:pos="3912"/>
          <w:tab w:val="left" w:pos="5216"/>
          <w:tab w:val="left" w:pos="6520"/>
          <w:tab w:val="left" w:pos="7824"/>
          <w:tab w:val="left" w:pos="9128"/>
        </w:tabs>
        <w:spacing w:before="0" w:after="120"/>
      </w:pPr>
      <w:r>
        <w:t xml:space="preserve">Lista för angiven patient, vilka </w:t>
      </w:r>
      <w:r w:rsidR="001C5341">
        <w:t>vårdgivare, vårdenheter</w:t>
      </w:r>
      <w:r>
        <w:t xml:space="preserve"> och vårdaktörer som har haft åtkomst till information</w:t>
      </w:r>
    </w:p>
    <w:p w14:paraId="5F603C25" w14:textId="77777777" w:rsidR="0086786B" w:rsidRDefault="0086786B" w:rsidP="0086786B">
      <w:pPr>
        <w:pStyle w:val="Brdtext"/>
        <w:numPr>
          <w:ilvl w:val="0"/>
          <w:numId w:val="31"/>
        </w:numPr>
        <w:tabs>
          <w:tab w:val="left" w:pos="1304"/>
          <w:tab w:val="left" w:pos="2608"/>
          <w:tab w:val="left" w:pos="3912"/>
          <w:tab w:val="left" w:pos="5216"/>
          <w:tab w:val="left" w:pos="6520"/>
          <w:tab w:val="left" w:pos="7824"/>
          <w:tab w:val="left" w:pos="9128"/>
        </w:tabs>
        <w:spacing w:before="0" w:after="120"/>
      </w:pPr>
      <w:r>
        <w:t>Vårdgivarperspektiv</w:t>
      </w:r>
    </w:p>
    <w:p w14:paraId="09F02E36" w14:textId="77777777" w:rsidR="0086786B" w:rsidRDefault="0086786B" w:rsidP="0086786B">
      <w:pPr>
        <w:pStyle w:val="Brdtext"/>
        <w:numPr>
          <w:ilvl w:val="1"/>
          <w:numId w:val="31"/>
        </w:numPr>
        <w:tabs>
          <w:tab w:val="left" w:pos="1304"/>
          <w:tab w:val="left" w:pos="2608"/>
          <w:tab w:val="left" w:pos="3912"/>
          <w:tab w:val="left" w:pos="5216"/>
          <w:tab w:val="left" w:pos="6520"/>
          <w:tab w:val="left" w:pos="7824"/>
          <w:tab w:val="left" w:pos="9128"/>
        </w:tabs>
        <w:spacing w:before="0" w:after="120"/>
      </w:pPr>
      <w:r>
        <w:t>Lista för angiven vårdgivare, all åtkomst som har skett av vårdgivarens medarbetare</w:t>
      </w:r>
    </w:p>
    <w:p w14:paraId="5E298E21" w14:textId="77777777" w:rsidR="0086786B" w:rsidRDefault="0086786B" w:rsidP="0086786B">
      <w:pPr>
        <w:pStyle w:val="Brdtext"/>
        <w:numPr>
          <w:ilvl w:val="1"/>
          <w:numId w:val="31"/>
        </w:numPr>
        <w:tabs>
          <w:tab w:val="left" w:pos="1304"/>
          <w:tab w:val="left" w:pos="2608"/>
          <w:tab w:val="left" w:pos="3912"/>
          <w:tab w:val="left" w:pos="5216"/>
          <w:tab w:val="left" w:pos="6520"/>
          <w:tab w:val="left" w:pos="7824"/>
          <w:tab w:val="left" w:pos="9128"/>
        </w:tabs>
        <w:spacing w:before="0" w:after="120"/>
      </w:pPr>
      <w:r>
        <w:t>Lista för angiven vårdgivare samt medarbetare, all åtkomst som har skett av medarbetaren</w:t>
      </w:r>
    </w:p>
    <w:p w14:paraId="7B3E70E2" w14:textId="77777777" w:rsidR="0086786B" w:rsidRDefault="0086786B" w:rsidP="0086786B">
      <w:pPr>
        <w:pStyle w:val="Brdtext"/>
        <w:numPr>
          <w:ilvl w:val="1"/>
          <w:numId w:val="31"/>
        </w:numPr>
        <w:tabs>
          <w:tab w:val="left" w:pos="1304"/>
          <w:tab w:val="left" w:pos="2608"/>
          <w:tab w:val="left" w:pos="3912"/>
          <w:tab w:val="left" w:pos="5216"/>
          <w:tab w:val="left" w:pos="6520"/>
          <w:tab w:val="left" w:pos="7824"/>
          <w:tab w:val="left" w:pos="9128"/>
        </w:tabs>
        <w:spacing w:before="0" w:after="120"/>
      </w:pPr>
      <w:r>
        <w:t>Lista för angiven vårdgivare samt patient, all åtkomst som har skett av vårdgivarens medarbetare till patientens information</w:t>
      </w:r>
    </w:p>
    <w:p w14:paraId="257D99B2" w14:textId="77777777" w:rsidR="0086786B" w:rsidRDefault="0086786B" w:rsidP="0086786B">
      <w:pPr>
        <w:pStyle w:val="Brdtext"/>
        <w:numPr>
          <w:ilvl w:val="0"/>
          <w:numId w:val="31"/>
        </w:numPr>
        <w:tabs>
          <w:tab w:val="left" w:pos="1304"/>
          <w:tab w:val="left" w:pos="2608"/>
          <w:tab w:val="left" w:pos="3912"/>
          <w:tab w:val="left" w:pos="5216"/>
          <w:tab w:val="left" w:pos="6520"/>
          <w:tab w:val="left" w:pos="7824"/>
          <w:tab w:val="left" w:pos="9128"/>
        </w:tabs>
        <w:spacing w:before="0" w:after="120"/>
      </w:pPr>
      <w:r>
        <w:t>Informationsägarperspektiv</w:t>
      </w:r>
    </w:p>
    <w:p w14:paraId="5E7E046C" w14:textId="77777777" w:rsidR="0086786B" w:rsidRDefault="0086786B" w:rsidP="0086786B">
      <w:pPr>
        <w:pStyle w:val="Brdtext"/>
        <w:numPr>
          <w:ilvl w:val="1"/>
          <w:numId w:val="31"/>
        </w:numPr>
        <w:tabs>
          <w:tab w:val="left" w:pos="1304"/>
          <w:tab w:val="left" w:pos="2608"/>
          <w:tab w:val="left" w:pos="3912"/>
          <w:tab w:val="left" w:pos="5216"/>
          <w:tab w:val="left" w:pos="6520"/>
          <w:tab w:val="left" w:pos="7824"/>
          <w:tab w:val="left" w:pos="9128"/>
        </w:tabs>
        <w:spacing w:before="0" w:after="120"/>
      </w:pPr>
      <w:r>
        <w:t>Lista för angiven vårdgivare, vilka vårdgivare som har haft åtkomst till vårdgivarens information</w:t>
      </w:r>
    </w:p>
    <w:p w14:paraId="237C9D5F" w14:textId="77777777" w:rsidR="0086786B" w:rsidRDefault="0086786B" w:rsidP="0086786B">
      <w:pPr>
        <w:pStyle w:val="Brdtext"/>
        <w:numPr>
          <w:ilvl w:val="1"/>
          <w:numId w:val="31"/>
        </w:numPr>
        <w:tabs>
          <w:tab w:val="left" w:pos="1304"/>
          <w:tab w:val="left" w:pos="2608"/>
          <w:tab w:val="left" w:pos="3912"/>
          <w:tab w:val="left" w:pos="5216"/>
          <w:tab w:val="left" w:pos="6520"/>
          <w:tab w:val="left" w:pos="7824"/>
          <w:tab w:val="left" w:pos="9128"/>
        </w:tabs>
        <w:spacing w:before="0" w:after="120"/>
      </w:pPr>
      <w:r>
        <w:t>Lista för angiven patient samt vårdgivare, vilka vårdgivare som har haft åtkomst till patientens information, där vårdgivaren är informationsägare</w:t>
      </w:r>
    </w:p>
    <w:p w14:paraId="51768C5D" w14:textId="64AEFB22" w:rsidR="0086786B" w:rsidRPr="00A51835" w:rsidRDefault="0086786B" w:rsidP="0086786B">
      <w:r w:rsidRPr="00A51835">
        <w:t xml:space="preserve">En utgångspunkt för tjänstedomänen är </w:t>
      </w:r>
      <w:proofErr w:type="spellStart"/>
      <w:r w:rsidRPr="00A51835">
        <w:t>Cehis</w:t>
      </w:r>
      <w:proofErr w:type="spellEnd"/>
      <w:r w:rsidRPr="00A51835">
        <w:t xml:space="preserve"> uppdrag Patientdatalagen i Praktiken (</w:t>
      </w:r>
      <w:proofErr w:type="spellStart"/>
      <w:r w:rsidRPr="00A51835">
        <w:t>PDLiP</w:t>
      </w:r>
      <w:proofErr w:type="spellEnd"/>
      <w:r>
        <w:t>, [R1]</w:t>
      </w:r>
      <w:r w:rsidRPr="00A51835">
        <w:t xml:space="preserve">), som syftat till att skapa </w:t>
      </w:r>
      <w:r w:rsidR="009E5890" w:rsidRPr="00A51835">
        <w:t>förutsättningar</w:t>
      </w:r>
      <w:r w:rsidRPr="00A51835">
        <w:t xml:space="preserve"> </w:t>
      </w:r>
      <w:proofErr w:type="spellStart"/>
      <w:r w:rsidRPr="00A51835">
        <w:t>för</w:t>
      </w:r>
      <w:proofErr w:type="spellEnd"/>
      <w:r w:rsidRPr="00A51835">
        <w:t xml:space="preserve"> en nationell samsyn av tolkning och </w:t>
      </w:r>
      <w:r w:rsidR="009E5890" w:rsidRPr="00A51835">
        <w:t>tillämpning</w:t>
      </w:r>
      <w:r w:rsidRPr="00A51835">
        <w:t xml:space="preserve"> av Patientdatalagen för informationssamverkan inom och mellan vårdgivare.</w:t>
      </w:r>
    </w:p>
    <w:p w14:paraId="4BF3A852" w14:textId="77777777" w:rsidR="0086786B" w:rsidRDefault="0086786B" w:rsidP="0086786B"/>
    <w:p w14:paraId="5D8D3824" w14:textId="41A90FF6" w:rsidR="0086786B" w:rsidRPr="00A51835" w:rsidRDefault="0086786B" w:rsidP="0086786B">
      <w:r w:rsidRPr="00A51835">
        <w:t xml:space="preserve">Arbetet baseras på RIV-specifikation för </w:t>
      </w:r>
      <w:proofErr w:type="spellStart"/>
      <w:r w:rsidRPr="00A51835">
        <w:t>PDLiP</w:t>
      </w:r>
      <w:proofErr w:type="spellEnd"/>
      <w:r w:rsidRPr="00A51835">
        <w:t xml:space="preserve"> [RIV </w:t>
      </w:r>
      <w:proofErr w:type="spellStart"/>
      <w:r w:rsidRPr="00A51835">
        <w:t>PDLiP</w:t>
      </w:r>
      <w:proofErr w:type="spellEnd"/>
      <w:r w:rsidRPr="00A51835">
        <w:t>] som bland annat omfattar hanteringen av direktå</w:t>
      </w:r>
      <w:r w:rsidR="009E5890">
        <w:t>t</w:t>
      </w:r>
      <w:r w:rsidRPr="00A51835">
        <w:t>komst inom sammanhållen journalföring.</w:t>
      </w:r>
    </w:p>
    <w:p w14:paraId="4848040D" w14:textId="2CC40CB2" w:rsidR="0086786B" w:rsidRDefault="0086786B" w:rsidP="0086786B">
      <w:pPr>
        <w:pStyle w:val="Brdtext"/>
      </w:pPr>
      <w:r w:rsidRPr="00F60C65">
        <w:t xml:space="preserve">Den </w:t>
      </w:r>
      <w:r>
        <w:t>nationella arkitekturen för hantering av åtkomstloggar är utformad till att</w:t>
      </w:r>
      <w:r w:rsidR="001C5341">
        <w:t>:</w:t>
      </w:r>
    </w:p>
    <w:p w14:paraId="0DD041FD" w14:textId="77777777" w:rsidR="0086786B" w:rsidRDefault="0086786B" w:rsidP="0086786B">
      <w:pPr>
        <w:pStyle w:val="Brdtext"/>
        <w:numPr>
          <w:ilvl w:val="0"/>
          <w:numId w:val="33"/>
        </w:numPr>
        <w:tabs>
          <w:tab w:val="left" w:pos="1304"/>
          <w:tab w:val="left" w:pos="2608"/>
          <w:tab w:val="left" w:pos="3912"/>
          <w:tab w:val="left" w:pos="5216"/>
          <w:tab w:val="left" w:pos="6520"/>
          <w:tab w:val="left" w:pos="7824"/>
          <w:tab w:val="left" w:pos="9128"/>
        </w:tabs>
        <w:spacing w:before="0" w:after="120"/>
      </w:pPr>
      <w:r>
        <w:lastRenderedPageBreak/>
        <w:t>Dels stödja vårdgivarens krav att följa upp vilken tillgång vårdgivarens personal har haft till patientinformation, dels kravet att den vårdgivare som bereder tillgång till information skall få veta vilka vårdgivare som har haft tillgång till vårdgivarens information.</w:t>
      </w:r>
    </w:p>
    <w:p w14:paraId="09804388" w14:textId="77777777" w:rsidR="0086786B" w:rsidRDefault="0086786B" w:rsidP="0086786B">
      <w:pPr>
        <w:pStyle w:val="Brdtext"/>
        <w:numPr>
          <w:ilvl w:val="0"/>
          <w:numId w:val="33"/>
        </w:numPr>
        <w:tabs>
          <w:tab w:val="left" w:pos="1304"/>
          <w:tab w:val="left" w:pos="2608"/>
          <w:tab w:val="left" w:pos="3912"/>
          <w:tab w:val="left" w:pos="5216"/>
          <w:tab w:val="left" w:pos="6520"/>
          <w:tab w:val="left" w:pos="7824"/>
          <w:tab w:val="left" w:pos="9128"/>
        </w:tabs>
        <w:spacing w:before="0" w:after="120"/>
      </w:pPr>
      <w:r>
        <w:t>Dels möjliggöra att patienten kan ta del av åtkomstloggar som rör patienten. Arkitekturen medger att vårdgivare, landsting/kommuner och regioner flexibelt kan välja var uppföljningen av åtkomstloggar kan ske. Antingen via nationella tjänster/rapporter för uppföljning eller lokala/regionala system där uppföljningen kan ske med de system som vårdgivaren lokalt har valt att använda.</w:t>
      </w:r>
    </w:p>
    <w:p w14:paraId="18AB69DD" w14:textId="7827CDE5" w:rsidR="0086786B" w:rsidRDefault="0086786B" w:rsidP="0086786B">
      <w:pPr>
        <w:pStyle w:val="Brdtext"/>
      </w:pPr>
      <w:r>
        <w:t>Tjänstekontrakten syftar till att ge följande verksamhetsmässiga effekter</w:t>
      </w:r>
    </w:p>
    <w:p w14:paraId="0308F245" w14:textId="77777777" w:rsidR="0086786B" w:rsidRDefault="0086786B" w:rsidP="0086786B">
      <w:pPr>
        <w:pStyle w:val="Brdtext"/>
        <w:numPr>
          <w:ilvl w:val="0"/>
          <w:numId w:val="34"/>
        </w:numPr>
        <w:tabs>
          <w:tab w:val="left" w:pos="1304"/>
          <w:tab w:val="left" w:pos="2608"/>
          <w:tab w:val="left" w:pos="3912"/>
          <w:tab w:val="left" w:pos="5216"/>
          <w:tab w:val="left" w:pos="6520"/>
          <w:tab w:val="left" w:pos="7824"/>
          <w:tab w:val="left" w:pos="9128"/>
        </w:tabs>
        <w:spacing w:before="0" w:after="120"/>
      </w:pPr>
      <w:r>
        <w:t>Säkerställa uppföljning av åtkomst till journaluppgifter som sker i de nationella tillämpningarna/tjänsterna</w:t>
      </w:r>
    </w:p>
    <w:p w14:paraId="0942F046" w14:textId="77777777" w:rsidR="0086786B" w:rsidRDefault="0086786B" w:rsidP="0086786B">
      <w:pPr>
        <w:pStyle w:val="Brdtext"/>
        <w:numPr>
          <w:ilvl w:val="0"/>
          <w:numId w:val="34"/>
        </w:numPr>
        <w:tabs>
          <w:tab w:val="left" w:pos="1304"/>
          <w:tab w:val="left" w:pos="2608"/>
          <w:tab w:val="left" w:pos="3912"/>
          <w:tab w:val="left" w:pos="5216"/>
          <w:tab w:val="left" w:pos="6520"/>
          <w:tab w:val="left" w:pos="7824"/>
          <w:tab w:val="left" w:pos="9128"/>
        </w:tabs>
        <w:spacing w:before="0" w:after="120"/>
      </w:pPr>
      <w:r>
        <w:t>Valfrihet för vårdgivaren hur uppföljning av åtkomstloggar ska ske</w:t>
      </w:r>
    </w:p>
    <w:p w14:paraId="6808718A" w14:textId="3CA718F2" w:rsidR="0086786B" w:rsidRDefault="0086786B" w:rsidP="0086786B">
      <w:pPr>
        <w:pStyle w:val="Brdtext"/>
        <w:numPr>
          <w:ilvl w:val="0"/>
          <w:numId w:val="34"/>
        </w:numPr>
        <w:tabs>
          <w:tab w:val="left" w:pos="1304"/>
          <w:tab w:val="left" w:pos="2608"/>
          <w:tab w:val="left" w:pos="3912"/>
          <w:tab w:val="left" w:pos="5216"/>
          <w:tab w:val="left" w:pos="6520"/>
          <w:tab w:val="left" w:pos="7824"/>
          <w:tab w:val="left" w:pos="9128"/>
        </w:tabs>
        <w:spacing w:before="0" w:after="120"/>
      </w:pPr>
      <w:r>
        <w:t>Tillgängliggörande av åtkomstinformation till patienten innebär mindre administrativ belastning bland vårdgivarna genom att patienten själv bereds åtkomst till åtkomstloggar.</w:t>
      </w:r>
    </w:p>
    <w:p w14:paraId="7174CA5C" w14:textId="77777777" w:rsidR="009E5890" w:rsidRDefault="009E5890" w:rsidP="00520C84">
      <w:pPr>
        <w:pStyle w:val="Brdtext"/>
        <w:tabs>
          <w:tab w:val="left" w:pos="1304"/>
          <w:tab w:val="left" w:pos="2608"/>
          <w:tab w:val="left" w:pos="3912"/>
          <w:tab w:val="left" w:pos="5216"/>
          <w:tab w:val="left" w:pos="6520"/>
          <w:tab w:val="left" w:pos="7824"/>
          <w:tab w:val="left" w:pos="9128"/>
        </w:tabs>
        <w:spacing w:before="0" w:after="120"/>
        <w:ind w:left="720"/>
      </w:pPr>
    </w:p>
    <w:p w14:paraId="26F8B03D" w14:textId="7EE9377A" w:rsidR="0086786B" w:rsidRDefault="009E5890" w:rsidP="0086786B">
      <w:pPr>
        <w:pStyle w:val="Brdtext"/>
      </w:pPr>
      <w:r>
        <w:rPr>
          <w:noProof/>
          <w:lang w:eastAsia="sv-SE"/>
        </w:rPr>
        <w:drawing>
          <wp:inline distT="0" distB="0" distL="0" distR="0" wp14:anchorId="6A3D1C3A" wp14:editId="545CBB8E">
            <wp:extent cx="6362700" cy="3735572"/>
            <wp:effectExtent l="0" t="0" r="0" b="0"/>
            <wp:docPr id="96" name="Bildobjekt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7199" cy="3738213"/>
                    </a:xfrm>
                    <a:prstGeom prst="rect">
                      <a:avLst/>
                    </a:prstGeom>
                    <a:noFill/>
                  </pic:spPr>
                </pic:pic>
              </a:graphicData>
            </a:graphic>
          </wp:inline>
        </w:drawing>
      </w:r>
    </w:p>
    <w:p w14:paraId="7A6D184E" w14:textId="77777777" w:rsidR="0086786B" w:rsidRDefault="0086786B" w:rsidP="0086786B">
      <w:pPr>
        <w:pStyle w:val="Brdtext"/>
      </w:pPr>
      <w:r>
        <w:t>Figur 1: Principer för samverkande tjänster för logghantering &amp; logguppföljning.</w:t>
      </w:r>
    </w:p>
    <w:p w14:paraId="36190864" w14:textId="64E9DA6B" w:rsidR="0086786B" w:rsidRDefault="0086786B" w:rsidP="0086786B">
      <w:pPr>
        <w:pStyle w:val="Brdtext"/>
      </w:pPr>
      <w:r>
        <w:br/>
        <w:t xml:space="preserve">I figuren ovan visas som exempel en tjänst för sammanhållen patientöversikt (NPÖ) där en aktörs aktiviteter i NPÖ loggas till den nationella loggtjänsten. Uppföljning av åtkomstloggar kan sen ske antingen via den nationella </w:t>
      </w:r>
      <w:r>
        <w:lastRenderedPageBreak/>
        <w:t>loggrapporttillämpningen eller för de vårdgivare som har etablerade system för lokal logguppföljning i deras logguppföljningssystem. Dessa system kan via hämtningstjänsten hämta de loggar som tillhör dem.</w:t>
      </w:r>
    </w:p>
    <w:p w14:paraId="7963C488" w14:textId="77777777" w:rsidR="0086786B" w:rsidRDefault="0086786B" w:rsidP="0086786B">
      <w:pPr>
        <w:pStyle w:val="Brdtext"/>
      </w:pPr>
      <w:r>
        <w:t>Logguppföljning sker i respektive logguppföljningssystem.</w:t>
      </w:r>
    </w:p>
    <w:p w14:paraId="03779E4E" w14:textId="11D71E9B" w:rsidR="0086786B" w:rsidRDefault="0086786B" w:rsidP="0086786B">
      <w:pPr>
        <w:pStyle w:val="Brdtext"/>
      </w:pPr>
      <w:r>
        <w:t xml:space="preserve">Figuren visar även ett exempel där patienten via en tillämpning i ex. </w:t>
      </w:r>
      <w:r w:rsidR="00BA0228">
        <w:t>1177</w:t>
      </w:r>
      <w:r>
        <w:t xml:space="preserve"> kan få se vilka vårdgivare och vilken vårdenhet som har haft tillgång till patientens information. Som källor för detta så kan dels den nationella loggtjänsten leverera information, </w:t>
      </w:r>
      <w:r w:rsidR="001C5341">
        <w:t>dels</w:t>
      </w:r>
      <w:r>
        <w:t xml:space="preserve"> även information hos åtkomstloggar i lokal logghantering hos de vårdgivare som via de nationella tjänstekontrakten kan publicera denna information</w:t>
      </w:r>
      <w:r w:rsidR="009E5890">
        <w:t>. Figuren visar även ett exempel där ett journalsystem skickar sina åtkomstloggar till en lokal lagringsinstan av åtkomstloggar.</w:t>
      </w:r>
    </w:p>
    <w:p w14:paraId="1F00C46B" w14:textId="5B582311" w:rsidR="0086786B" w:rsidRDefault="0086786B" w:rsidP="0086786B">
      <w:r>
        <w:t>Tjänsten inom domänen hanterar loggposter som ska ge tillräckligt underlag för att beskriva vilken typ av åtkomst som har skett till vårdinformationen, inom vilket syfte, av vem och i vilket uppdrag, rörande vilken resurs</w:t>
      </w:r>
      <w:r w:rsidR="00520C84">
        <w:t>.</w:t>
      </w:r>
    </w:p>
    <w:p w14:paraId="7B7C0B8B" w14:textId="77777777" w:rsidR="0086786B" w:rsidRDefault="0086786B" w:rsidP="0086786B">
      <w:r>
        <w:t>Informationen skall kunna tjäna som underlag för att bedöma om åtkomsten till vårdinformationen har varit berättigad eller ej.</w:t>
      </w:r>
    </w:p>
    <w:p w14:paraId="496B68C0" w14:textId="7ED37640" w:rsidR="00520C84" w:rsidRDefault="00520C84">
      <w:pPr>
        <w:spacing w:line="240" w:lineRule="auto"/>
        <w:rPr>
          <w:color w:val="4F81BD" w:themeColor="accent1"/>
        </w:rPr>
      </w:pPr>
      <w:r>
        <w:rPr>
          <w:color w:val="4F81BD" w:themeColor="accent1"/>
        </w:rPr>
        <w:br w:type="page"/>
      </w:r>
    </w:p>
    <w:p w14:paraId="1E260C15" w14:textId="77777777" w:rsidR="0039481C" w:rsidRPr="0085644F" w:rsidRDefault="0039481C" w:rsidP="0039481C">
      <w:pPr>
        <w:pStyle w:val="Rubrik2"/>
      </w:pPr>
      <w:bookmarkStart w:id="33" w:name="_Toc357754848"/>
      <w:bookmarkStart w:id="34" w:name="_Toc243452550"/>
      <w:bookmarkStart w:id="35" w:name="_Toc156312826"/>
      <w:r>
        <w:lastRenderedPageBreak/>
        <w:t>Flöden</w:t>
      </w:r>
      <w:bookmarkEnd w:id="33"/>
      <w:bookmarkEnd w:id="34"/>
      <w:bookmarkEnd w:id="35"/>
    </w:p>
    <w:p w14:paraId="34AA4943" w14:textId="7D702A1E" w:rsidR="0039481C" w:rsidRPr="00B678C0" w:rsidRDefault="0039481C" w:rsidP="0039481C">
      <w:pPr>
        <w:pStyle w:val="Rubrik3"/>
      </w:pPr>
      <w:bookmarkStart w:id="36" w:name="_Toc243452551"/>
      <w:bookmarkStart w:id="37" w:name="_Toc156312827"/>
      <w:r w:rsidRPr="00B678C0">
        <w:t>Flöde 1</w:t>
      </w:r>
      <w:bookmarkEnd w:id="36"/>
      <w:r w:rsidR="00E447A7" w:rsidRPr="00B678C0">
        <w:t>: Lagra åtkomstlog</w:t>
      </w:r>
      <w:bookmarkEnd w:id="37"/>
    </w:p>
    <w:p w14:paraId="530CC406" w14:textId="3D13A34A" w:rsidR="00E447A7" w:rsidRPr="00B678C0" w:rsidRDefault="00E447A7" w:rsidP="00E447A7">
      <w:r w:rsidRPr="00B678C0">
        <w:t>Nedanstående flöde och sekvenser beskriver användningsfalle</w:t>
      </w:r>
      <w:r w:rsidR="00BA0228">
        <w:t>t att en konsument vill lagra information om</w:t>
      </w:r>
      <w:r w:rsidRPr="00B678C0">
        <w:t xml:space="preserve"> åtkomst till vårdinformation. Processen börjar med att en aktör </w:t>
      </w:r>
      <w:r w:rsidR="00B678C0" w:rsidRPr="00B678C0">
        <w:t>utför en åtkomst till information. Antingen läser eller skriver/uppdaterar information.</w:t>
      </w:r>
    </w:p>
    <w:p w14:paraId="03C95BB2" w14:textId="3E265063" w:rsidR="0039481C" w:rsidRPr="007B79AC" w:rsidRDefault="0039481C" w:rsidP="0039481C">
      <w:pPr>
        <w:rPr>
          <w:color w:val="4F81BD" w:themeColor="accent1"/>
        </w:rPr>
      </w:pPr>
    </w:p>
    <w:p w14:paraId="5ECF72A9" w14:textId="0537C645" w:rsidR="0039481C" w:rsidRDefault="0039481C" w:rsidP="0039481C">
      <w:pPr>
        <w:pStyle w:val="Rubrik4"/>
      </w:pPr>
      <w:r>
        <w:t>Arbetsflöde</w:t>
      </w:r>
    </w:p>
    <w:p w14:paraId="47BDFB04" w14:textId="0E1FA012" w:rsidR="00B678C0" w:rsidRPr="00B678C0" w:rsidRDefault="00BD12EC" w:rsidP="00B678C0">
      <w:r>
        <w:rPr>
          <w:noProof/>
          <w:lang w:eastAsia="sv-SE"/>
        </w:rPr>
        <w:drawing>
          <wp:inline distT="0" distB="0" distL="0" distR="0" wp14:anchorId="18179183" wp14:editId="51534F2D">
            <wp:extent cx="4046220" cy="2277013"/>
            <wp:effectExtent l="0" t="0" r="0" b="952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57218" cy="2283202"/>
                    </a:xfrm>
                    <a:prstGeom prst="rect">
                      <a:avLst/>
                    </a:prstGeom>
                    <a:noFill/>
                  </pic:spPr>
                </pic:pic>
              </a:graphicData>
            </a:graphic>
          </wp:inline>
        </w:drawing>
      </w:r>
    </w:p>
    <w:p w14:paraId="3A049354" w14:textId="77777777" w:rsidR="00520C84" w:rsidRDefault="00520C84" w:rsidP="0039481C">
      <w:pPr>
        <w:tabs>
          <w:tab w:val="left" w:pos="3912"/>
        </w:tabs>
        <w:rPr>
          <w:color w:val="4F81BD" w:themeColor="accent1"/>
        </w:rPr>
      </w:pPr>
    </w:p>
    <w:p w14:paraId="4A89D500" w14:textId="5E02A955" w:rsidR="0039481C" w:rsidRDefault="0039481C" w:rsidP="0039481C">
      <w:pPr>
        <w:pStyle w:val="Rubrik5"/>
      </w:pPr>
      <w:r w:rsidRPr="00E131FD">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B678C0" w:rsidRPr="000D195E" w14:paraId="615F34F5" w14:textId="77777777" w:rsidTr="00786EA7">
        <w:trPr>
          <w:trHeight w:val="348"/>
        </w:trPr>
        <w:tc>
          <w:tcPr>
            <w:tcW w:w="1176" w:type="pct"/>
            <w:shd w:val="clear" w:color="auto" w:fill="D9D9D9"/>
          </w:tcPr>
          <w:p w14:paraId="6C02B308" w14:textId="77777777" w:rsidR="00B678C0" w:rsidRPr="000D195E" w:rsidRDefault="00B678C0" w:rsidP="00786EA7">
            <w:pPr>
              <w:tabs>
                <w:tab w:val="left" w:pos="567"/>
              </w:tabs>
              <w:jc w:val="center"/>
            </w:pPr>
            <w:r w:rsidRPr="000D195E">
              <w:t>Namn/beteckning</w:t>
            </w:r>
          </w:p>
        </w:tc>
        <w:tc>
          <w:tcPr>
            <w:tcW w:w="3824" w:type="pct"/>
            <w:shd w:val="clear" w:color="auto" w:fill="D9D9D9"/>
          </w:tcPr>
          <w:p w14:paraId="3E9B2820" w14:textId="77777777" w:rsidR="00B678C0" w:rsidRPr="000D195E" w:rsidRDefault="00B678C0" w:rsidP="00786EA7">
            <w:pPr>
              <w:tabs>
                <w:tab w:val="left" w:pos="567"/>
              </w:tabs>
            </w:pPr>
            <w:r w:rsidRPr="000D195E">
              <w:t>Beskrivning</w:t>
            </w:r>
          </w:p>
        </w:tc>
      </w:tr>
      <w:tr w:rsidR="00B678C0" w:rsidRPr="000D195E" w14:paraId="6F726B33" w14:textId="77777777" w:rsidTr="00786EA7">
        <w:trPr>
          <w:trHeight w:val="709"/>
        </w:trPr>
        <w:tc>
          <w:tcPr>
            <w:tcW w:w="1176" w:type="pct"/>
          </w:tcPr>
          <w:p w14:paraId="1C7F72F9" w14:textId="77777777" w:rsidR="00B678C0" w:rsidRDefault="00B678C0" w:rsidP="00786EA7">
            <w:pPr>
              <w:tabs>
                <w:tab w:val="left" w:pos="567"/>
              </w:tabs>
            </w:pPr>
            <w:r>
              <w:t>Användare</w:t>
            </w:r>
          </w:p>
        </w:tc>
        <w:tc>
          <w:tcPr>
            <w:tcW w:w="3824" w:type="pct"/>
          </w:tcPr>
          <w:p w14:paraId="606A775F" w14:textId="7050AF3A" w:rsidR="00B678C0" w:rsidRDefault="00B678C0" w:rsidP="00DE3EC9">
            <w:r>
              <w:t xml:space="preserve">En </w:t>
            </w:r>
            <w:r w:rsidR="00DE3EC9">
              <w:t>(</w:t>
            </w:r>
            <w:r>
              <w:t>vård</w:t>
            </w:r>
            <w:r w:rsidR="00DE3EC9">
              <w:t>)</w:t>
            </w:r>
            <w:r>
              <w:t xml:space="preserve">aktör som </w:t>
            </w:r>
            <w:r w:rsidR="00DE3EC9">
              <w:t xml:space="preserve">begär åtkomst till -eller skriver information i ett system. </w:t>
            </w:r>
          </w:p>
        </w:tc>
      </w:tr>
      <w:tr w:rsidR="00B678C0" w:rsidRPr="000D195E" w14:paraId="0A001830" w14:textId="77777777" w:rsidTr="00786EA7">
        <w:trPr>
          <w:trHeight w:val="709"/>
        </w:trPr>
        <w:tc>
          <w:tcPr>
            <w:tcW w:w="1176" w:type="pct"/>
          </w:tcPr>
          <w:p w14:paraId="13876EC1" w14:textId="77777777" w:rsidR="00B678C0" w:rsidRDefault="00B678C0" w:rsidP="00786EA7">
            <w:pPr>
              <w:tabs>
                <w:tab w:val="left" w:pos="567"/>
              </w:tabs>
            </w:pPr>
            <w:r>
              <w:t>Tjänstekonsument</w:t>
            </w:r>
          </w:p>
        </w:tc>
        <w:tc>
          <w:tcPr>
            <w:tcW w:w="3824" w:type="pct"/>
          </w:tcPr>
          <w:p w14:paraId="4DB092E4" w14:textId="58B27952" w:rsidR="00B678C0" w:rsidRDefault="00DE3EC9" w:rsidP="00520C84">
            <w:r>
              <w:t>Det system som användaren nyttjar för sin åtkomst/skrivning av information. Informationsägaren har krav p</w:t>
            </w:r>
            <w:r w:rsidR="00520C84">
              <w:t>å att kunna följa upp åtkomsten</w:t>
            </w:r>
          </w:p>
        </w:tc>
      </w:tr>
      <w:tr w:rsidR="00B678C0" w:rsidRPr="000D195E" w14:paraId="516FE6B1" w14:textId="77777777" w:rsidTr="00786EA7">
        <w:trPr>
          <w:trHeight w:val="580"/>
        </w:trPr>
        <w:tc>
          <w:tcPr>
            <w:tcW w:w="1176" w:type="pct"/>
          </w:tcPr>
          <w:p w14:paraId="40AC975E" w14:textId="77777777" w:rsidR="00B678C0" w:rsidRDefault="00B678C0" w:rsidP="00786EA7">
            <w:pPr>
              <w:tabs>
                <w:tab w:val="left" w:pos="567"/>
              </w:tabs>
            </w:pPr>
            <w:r>
              <w:t>Tjänsteproducent</w:t>
            </w:r>
          </w:p>
        </w:tc>
        <w:tc>
          <w:tcPr>
            <w:tcW w:w="3824" w:type="pct"/>
          </w:tcPr>
          <w:p w14:paraId="3837D840" w14:textId="788C6EE9" w:rsidR="00B678C0" w:rsidRDefault="00B678C0" w:rsidP="00DE3EC9">
            <w:r>
              <w:t xml:space="preserve">System som </w:t>
            </w:r>
            <w:r w:rsidR="00E07766">
              <w:t>lagrar</w:t>
            </w:r>
            <w:r w:rsidR="00520C84">
              <w:t xml:space="preserve"> konsumentens</w:t>
            </w:r>
            <w:r w:rsidR="00E07766">
              <w:t xml:space="preserve"> </w:t>
            </w:r>
            <w:r w:rsidR="00DE3EC9">
              <w:t>åtkomstloggar</w:t>
            </w:r>
            <w:r>
              <w:t xml:space="preserve"> </w:t>
            </w:r>
          </w:p>
        </w:tc>
      </w:tr>
    </w:tbl>
    <w:p w14:paraId="27270FCD" w14:textId="2889A547" w:rsidR="00B678C0" w:rsidRDefault="00B678C0" w:rsidP="00B678C0"/>
    <w:p w14:paraId="43965B4D" w14:textId="25EF6CCB" w:rsidR="00520C84" w:rsidRDefault="00520C84">
      <w:pPr>
        <w:spacing w:line="240" w:lineRule="auto"/>
      </w:pPr>
      <w:r>
        <w:br w:type="page"/>
      </w:r>
    </w:p>
    <w:p w14:paraId="6D2D7FDC" w14:textId="77777777" w:rsidR="00B678C0" w:rsidRPr="00B678C0" w:rsidRDefault="00B678C0" w:rsidP="00B678C0"/>
    <w:p w14:paraId="5218169B" w14:textId="5402555E" w:rsidR="00A202AA" w:rsidRDefault="0039481C" w:rsidP="00786EA7">
      <w:pPr>
        <w:pStyle w:val="Rubrik4"/>
      </w:pPr>
      <w:r>
        <w:t>Sekvensdiagram</w:t>
      </w:r>
    </w:p>
    <w:p w14:paraId="7891CA3E" w14:textId="2BECB86F" w:rsidR="00A202AA" w:rsidRPr="00A202AA" w:rsidRDefault="00A202AA" w:rsidP="00A202AA">
      <w:r>
        <w:t xml:space="preserve">Sekvensdiagram för att åtkomstlogga en användares åtgärd i ett (vård)system. Åtkomstloggningen behöver ej ske synkront med åtkomsten utan kan ske senare, ex </w:t>
      </w:r>
      <w:proofErr w:type="spellStart"/>
      <w:r>
        <w:t>batchvis</w:t>
      </w:r>
      <w:proofErr w:type="spellEnd"/>
      <w:r>
        <w:t>.</w:t>
      </w:r>
    </w:p>
    <w:p w14:paraId="7FCD524A" w14:textId="506274FB" w:rsidR="00A202AA" w:rsidRPr="00A202AA" w:rsidRDefault="00A202AA" w:rsidP="00A202AA">
      <w:r>
        <w:rPr>
          <w:noProof/>
          <w:lang w:eastAsia="sv-SE"/>
        </w:rPr>
        <w:drawing>
          <wp:inline distT="0" distB="0" distL="0" distR="0" wp14:anchorId="6C2E9D45" wp14:editId="4B0C1574">
            <wp:extent cx="5718005" cy="2036673"/>
            <wp:effectExtent l="0" t="0" r="0" b="1905"/>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kvens1.png"/>
                    <pic:cNvPicPr/>
                  </pic:nvPicPr>
                  <pic:blipFill>
                    <a:blip r:embed="rId21"/>
                    <a:stretch>
                      <a:fillRect/>
                    </a:stretch>
                  </pic:blipFill>
                  <pic:spPr>
                    <a:xfrm>
                      <a:off x="0" y="0"/>
                      <a:ext cx="5718005" cy="2036673"/>
                    </a:xfrm>
                    <a:prstGeom prst="rect">
                      <a:avLst/>
                    </a:prstGeom>
                  </pic:spPr>
                </pic:pic>
              </a:graphicData>
            </a:graphic>
          </wp:inline>
        </w:drawing>
      </w:r>
    </w:p>
    <w:p w14:paraId="7EE56A04" w14:textId="0B64E26C" w:rsidR="00E048AA" w:rsidRDefault="00E048AA">
      <w:pPr>
        <w:spacing w:line="240" w:lineRule="auto"/>
      </w:pPr>
      <w:r>
        <w:br w:type="page"/>
      </w:r>
    </w:p>
    <w:p w14:paraId="384EEF73" w14:textId="77777777" w:rsidR="0039481C" w:rsidRPr="006E7140" w:rsidRDefault="0039481C" w:rsidP="0039481C"/>
    <w:p w14:paraId="422126BF" w14:textId="1D87C6F8" w:rsidR="0039481C" w:rsidRDefault="0039481C" w:rsidP="0039481C">
      <w:pPr>
        <w:pStyle w:val="Rubrik3"/>
        <w:rPr>
          <w:i/>
          <w:lang w:val="en-US"/>
        </w:rPr>
      </w:pPr>
      <w:bookmarkStart w:id="38" w:name="_Toc243452552"/>
      <w:bookmarkStart w:id="39" w:name="_Toc156312828"/>
      <w:proofErr w:type="spellStart"/>
      <w:r w:rsidRPr="00E048AA">
        <w:rPr>
          <w:lang w:val="en-US"/>
        </w:rPr>
        <w:t>Flöde</w:t>
      </w:r>
      <w:proofErr w:type="spellEnd"/>
      <w:r w:rsidRPr="00E048AA">
        <w:rPr>
          <w:lang w:val="en-US"/>
        </w:rPr>
        <w:t xml:space="preserve"> </w:t>
      </w:r>
      <w:bookmarkEnd w:id="38"/>
      <w:r w:rsidR="00E048AA" w:rsidRPr="00E048AA">
        <w:rPr>
          <w:lang w:val="en-US"/>
        </w:rPr>
        <w:t xml:space="preserve">2: </w:t>
      </w:r>
      <w:proofErr w:type="spellStart"/>
      <w:r w:rsidR="00520C84">
        <w:rPr>
          <w:lang w:val="en-US"/>
        </w:rPr>
        <w:t>Läsa</w:t>
      </w:r>
      <w:proofErr w:type="spellEnd"/>
      <w:r w:rsidR="00520C84">
        <w:rPr>
          <w:lang w:val="en-US"/>
        </w:rPr>
        <w:t xml:space="preserve"> </w:t>
      </w:r>
      <w:proofErr w:type="spellStart"/>
      <w:r w:rsidR="00520C84">
        <w:rPr>
          <w:lang w:val="en-US"/>
        </w:rPr>
        <w:t>åtkomstloggar</w:t>
      </w:r>
      <w:bookmarkEnd w:id="39"/>
      <w:proofErr w:type="spellEnd"/>
    </w:p>
    <w:p w14:paraId="74718DEC" w14:textId="458D3610" w:rsidR="00835331" w:rsidRPr="00B678C0" w:rsidRDefault="00835331" w:rsidP="00835331">
      <w:r w:rsidRPr="00B678C0">
        <w:t xml:space="preserve">Nedanstående flöde och sekvenser beskriver användningsfallet att en </w:t>
      </w:r>
      <w:r w:rsidR="00251FD7">
        <w:t xml:space="preserve">verksamhetsansvarig har behov av att </w:t>
      </w:r>
      <w:r w:rsidR="0027774D">
        <w:t>kunna följa upp vad dess medarbetare har haft för åtkomst.</w:t>
      </w:r>
    </w:p>
    <w:p w14:paraId="435E7BE3" w14:textId="77777777" w:rsidR="00835331" w:rsidRPr="007B79AC" w:rsidRDefault="00835331" w:rsidP="00835331">
      <w:pPr>
        <w:rPr>
          <w:color w:val="4F81BD" w:themeColor="accent1"/>
        </w:rPr>
      </w:pPr>
    </w:p>
    <w:p w14:paraId="1AC395B3" w14:textId="77777777" w:rsidR="00835331" w:rsidRDefault="00835331" w:rsidP="00835331">
      <w:pPr>
        <w:pStyle w:val="Rubrik4"/>
      </w:pPr>
      <w:r>
        <w:t>Arbetsflöde</w:t>
      </w:r>
    </w:p>
    <w:p w14:paraId="5C52AC86" w14:textId="43311F84" w:rsidR="00835331" w:rsidRPr="00B678C0" w:rsidRDefault="00BD12EC" w:rsidP="00835331">
      <w:r>
        <w:rPr>
          <w:noProof/>
          <w:lang w:eastAsia="sv-SE"/>
        </w:rPr>
        <w:drawing>
          <wp:inline distT="0" distB="0" distL="0" distR="0" wp14:anchorId="2F9B74EB" wp14:editId="4B69B12E">
            <wp:extent cx="4251960" cy="2392794"/>
            <wp:effectExtent l="0" t="0" r="0" b="762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5765" cy="2394935"/>
                    </a:xfrm>
                    <a:prstGeom prst="rect">
                      <a:avLst/>
                    </a:prstGeom>
                    <a:noFill/>
                  </pic:spPr>
                </pic:pic>
              </a:graphicData>
            </a:graphic>
          </wp:inline>
        </w:drawing>
      </w:r>
    </w:p>
    <w:p w14:paraId="6AB168DE" w14:textId="77777777" w:rsidR="00835331" w:rsidRDefault="00835331" w:rsidP="00835331">
      <w:pPr>
        <w:tabs>
          <w:tab w:val="left" w:pos="3912"/>
        </w:tabs>
        <w:rPr>
          <w:color w:val="4F81BD" w:themeColor="accent1"/>
        </w:rPr>
      </w:pPr>
    </w:p>
    <w:p w14:paraId="331104D6" w14:textId="77777777" w:rsidR="00835331" w:rsidRDefault="00835331" w:rsidP="00835331">
      <w:pPr>
        <w:pStyle w:val="Rubrik5"/>
      </w:pPr>
      <w:r w:rsidRPr="00E131FD">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835331" w:rsidRPr="000D195E" w14:paraId="1655462A" w14:textId="77777777" w:rsidTr="00786EA7">
        <w:trPr>
          <w:trHeight w:val="348"/>
        </w:trPr>
        <w:tc>
          <w:tcPr>
            <w:tcW w:w="1176" w:type="pct"/>
            <w:shd w:val="clear" w:color="auto" w:fill="D9D9D9"/>
          </w:tcPr>
          <w:p w14:paraId="2EF346B5" w14:textId="77777777" w:rsidR="00835331" w:rsidRPr="000D195E" w:rsidRDefault="00835331" w:rsidP="00786EA7">
            <w:pPr>
              <w:tabs>
                <w:tab w:val="left" w:pos="567"/>
              </w:tabs>
              <w:jc w:val="center"/>
            </w:pPr>
            <w:r w:rsidRPr="000D195E">
              <w:t>Namn/beteckning</w:t>
            </w:r>
          </w:p>
        </w:tc>
        <w:tc>
          <w:tcPr>
            <w:tcW w:w="3824" w:type="pct"/>
            <w:shd w:val="clear" w:color="auto" w:fill="D9D9D9"/>
          </w:tcPr>
          <w:p w14:paraId="45EC53BD" w14:textId="77777777" w:rsidR="00835331" w:rsidRPr="000D195E" w:rsidRDefault="00835331" w:rsidP="00786EA7">
            <w:pPr>
              <w:tabs>
                <w:tab w:val="left" w:pos="567"/>
              </w:tabs>
            </w:pPr>
            <w:r w:rsidRPr="000D195E">
              <w:t>Beskrivning</w:t>
            </w:r>
          </w:p>
        </w:tc>
      </w:tr>
      <w:tr w:rsidR="00835331" w:rsidRPr="000D195E" w14:paraId="76841901" w14:textId="77777777" w:rsidTr="00786EA7">
        <w:trPr>
          <w:trHeight w:val="709"/>
        </w:trPr>
        <w:tc>
          <w:tcPr>
            <w:tcW w:w="1176" w:type="pct"/>
          </w:tcPr>
          <w:p w14:paraId="60717E31" w14:textId="77777777" w:rsidR="00835331" w:rsidRDefault="00835331" w:rsidP="00786EA7">
            <w:pPr>
              <w:tabs>
                <w:tab w:val="left" w:pos="567"/>
              </w:tabs>
            </w:pPr>
            <w:r>
              <w:t>Användare</w:t>
            </w:r>
          </w:p>
        </w:tc>
        <w:tc>
          <w:tcPr>
            <w:tcW w:w="3824" w:type="pct"/>
          </w:tcPr>
          <w:p w14:paraId="7D02FBD5" w14:textId="05F885F8" w:rsidR="00835331" w:rsidRDefault="00835331" w:rsidP="0027774D">
            <w:r>
              <w:t xml:space="preserve">En </w:t>
            </w:r>
            <w:r w:rsidR="0027774D">
              <w:t>verksamhetsansvarig eller av den utsedd person som har uppgiften att följa upp att medarbetarnas åtkomst till informationen har varit berättigad</w:t>
            </w:r>
            <w:r>
              <w:t xml:space="preserve"> </w:t>
            </w:r>
          </w:p>
        </w:tc>
      </w:tr>
      <w:tr w:rsidR="00835331" w:rsidRPr="000D195E" w14:paraId="57A247E7" w14:textId="77777777" w:rsidTr="00786EA7">
        <w:trPr>
          <w:trHeight w:val="709"/>
        </w:trPr>
        <w:tc>
          <w:tcPr>
            <w:tcW w:w="1176" w:type="pct"/>
          </w:tcPr>
          <w:p w14:paraId="44C03AAB" w14:textId="77777777" w:rsidR="00835331" w:rsidRDefault="00835331" w:rsidP="00786EA7">
            <w:pPr>
              <w:tabs>
                <w:tab w:val="left" w:pos="567"/>
              </w:tabs>
            </w:pPr>
            <w:r>
              <w:t>Tjänstekonsument</w:t>
            </w:r>
          </w:p>
        </w:tc>
        <w:tc>
          <w:tcPr>
            <w:tcW w:w="3824" w:type="pct"/>
          </w:tcPr>
          <w:p w14:paraId="1D977CFA" w14:textId="1B363B0C" w:rsidR="00835331" w:rsidRDefault="00835331" w:rsidP="0093648F">
            <w:r>
              <w:t xml:space="preserve">Det system som </w:t>
            </w:r>
            <w:r w:rsidR="0093648F">
              <w:t>aktören som svarar för verksamhetens uppföljning av åtkomst, använder sig av</w:t>
            </w:r>
          </w:p>
        </w:tc>
      </w:tr>
      <w:tr w:rsidR="00835331" w:rsidRPr="000D195E" w14:paraId="1E754ABD" w14:textId="77777777" w:rsidTr="00786EA7">
        <w:trPr>
          <w:trHeight w:val="580"/>
        </w:trPr>
        <w:tc>
          <w:tcPr>
            <w:tcW w:w="1176" w:type="pct"/>
          </w:tcPr>
          <w:p w14:paraId="07AD54E5" w14:textId="77777777" w:rsidR="00835331" w:rsidRDefault="00835331" w:rsidP="00786EA7">
            <w:pPr>
              <w:tabs>
                <w:tab w:val="left" w:pos="567"/>
              </w:tabs>
            </w:pPr>
            <w:r>
              <w:t>Tjänsteproducent</w:t>
            </w:r>
          </w:p>
        </w:tc>
        <w:tc>
          <w:tcPr>
            <w:tcW w:w="3824" w:type="pct"/>
          </w:tcPr>
          <w:p w14:paraId="1F9E7EDB" w14:textId="77777777" w:rsidR="00835331" w:rsidRDefault="00835331" w:rsidP="00786EA7">
            <w:r>
              <w:t xml:space="preserve">System som lagrar åtkomstloggar </w:t>
            </w:r>
          </w:p>
        </w:tc>
      </w:tr>
    </w:tbl>
    <w:p w14:paraId="14C0EA76" w14:textId="77777777" w:rsidR="00835331" w:rsidRDefault="00835331" w:rsidP="00835331"/>
    <w:p w14:paraId="47EF7461" w14:textId="02F7FFD2" w:rsidR="00056103" w:rsidRDefault="00056103">
      <w:pPr>
        <w:spacing w:line="240" w:lineRule="auto"/>
      </w:pPr>
      <w:r>
        <w:br w:type="page"/>
      </w:r>
    </w:p>
    <w:p w14:paraId="7F1DD069" w14:textId="77777777" w:rsidR="00835331" w:rsidRPr="00B678C0" w:rsidRDefault="00835331" w:rsidP="00835331"/>
    <w:p w14:paraId="485079F7" w14:textId="77777777" w:rsidR="00835331" w:rsidRDefault="00835331" w:rsidP="00835331">
      <w:pPr>
        <w:pStyle w:val="Rubrik4"/>
      </w:pPr>
      <w:r>
        <w:t>Sekvensdiagram</w:t>
      </w:r>
    </w:p>
    <w:p w14:paraId="5263D292" w14:textId="52D08514" w:rsidR="00835331" w:rsidRDefault="00835331" w:rsidP="00835331">
      <w:r>
        <w:t xml:space="preserve">Sekvensdiagram för </w:t>
      </w:r>
      <w:r w:rsidR="001C5341">
        <w:t>att läsa</w:t>
      </w:r>
      <w:r w:rsidR="0093648F">
        <w:t xml:space="preserve"> ut åtkomstloggar för ändamålet att en verksamhetsansvarig har behov av uppföljning av medarbetarnas åtkomst.</w:t>
      </w:r>
    </w:p>
    <w:p w14:paraId="0E5A1E94" w14:textId="4D6AFD5D" w:rsidR="0093648F" w:rsidRDefault="00E13C97" w:rsidP="00835331">
      <w:r>
        <w:rPr>
          <w:noProof/>
          <w:lang w:eastAsia="sv-SE"/>
        </w:rPr>
        <w:drawing>
          <wp:inline distT="0" distB="0" distL="0" distR="0" wp14:anchorId="1FE53F84" wp14:editId="1B2293FF">
            <wp:extent cx="6225540" cy="2391693"/>
            <wp:effectExtent l="0" t="0" r="3810" b="8890"/>
            <wp:docPr id="6" name="Bildobjekt 6" descr="C:\Users\bjsk\Dropbox\Inera\Säkerhetstjänsterna\Bilder\Log\Sekvens\Sekvens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jsk\Dropbox\Inera\Säkerhetstjänsterna\Bilder\Log\Sekvens\Sekvens2a.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33917" cy="2394911"/>
                    </a:xfrm>
                    <a:prstGeom prst="rect">
                      <a:avLst/>
                    </a:prstGeom>
                    <a:noFill/>
                    <a:ln>
                      <a:noFill/>
                    </a:ln>
                  </pic:spPr>
                </pic:pic>
              </a:graphicData>
            </a:graphic>
          </wp:inline>
        </w:drawing>
      </w:r>
    </w:p>
    <w:p w14:paraId="37B7B817" w14:textId="77777777" w:rsidR="0093648F" w:rsidRPr="00A202AA" w:rsidRDefault="0093648F" w:rsidP="00835331"/>
    <w:p w14:paraId="2F05D26C" w14:textId="3ACE6CF3" w:rsidR="00835331" w:rsidRDefault="00835331" w:rsidP="00835331"/>
    <w:p w14:paraId="1C367B53" w14:textId="08B06678" w:rsidR="00056103" w:rsidRDefault="00056103">
      <w:pPr>
        <w:spacing w:line="240" w:lineRule="auto"/>
      </w:pPr>
      <w:r>
        <w:br w:type="page"/>
      </w:r>
    </w:p>
    <w:p w14:paraId="7257C9BB" w14:textId="77777777" w:rsidR="00056103" w:rsidRDefault="00056103" w:rsidP="00835331"/>
    <w:p w14:paraId="65AA9549" w14:textId="268F2934" w:rsidR="00056103" w:rsidRDefault="00056103" w:rsidP="00056103">
      <w:pPr>
        <w:pStyle w:val="Rubrik3"/>
      </w:pPr>
      <w:bookmarkStart w:id="40" w:name="_Toc156312829"/>
      <w:r>
        <w:t>Flöde 3: Patientens möjlighet att ta del av sina åtkomstloggar</w:t>
      </w:r>
      <w:bookmarkEnd w:id="40"/>
    </w:p>
    <w:p w14:paraId="0280994F" w14:textId="52396F75" w:rsidR="00056103" w:rsidRPr="00B678C0" w:rsidRDefault="00056103" w:rsidP="00056103">
      <w:r w:rsidRPr="00B678C0">
        <w:t xml:space="preserve">Nedanstående flöde och sekvenser beskriver användningsfallet att en </w:t>
      </w:r>
      <w:r>
        <w:t xml:space="preserve">patient har behov av att kunna följa upp vårdaktörer </w:t>
      </w:r>
      <w:r w:rsidR="00263201">
        <w:t xml:space="preserve">åtkomstloggar, </w:t>
      </w:r>
      <w:proofErr w:type="spellStart"/>
      <w:proofErr w:type="gramStart"/>
      <w:r w:rsidR="00263201">
        <w:t>t.ex</w:t>
      </w:r>
      <w:proofErr w:type="spellEnd"/>
      <w:proofErr w:type="gramEnd"/>
      <w:r w:rsidR="00263201">
        <w:t xml:space="preserve"> för att se vilka vårdaktörer </w:t>
      </w:r>
      <w:r>
        <w:t xml:space="preserve">som har haft för åtkomst till patientens </w:t>
      </w:r>
      <w:r w:rsidR="00263201">
        <w:t>information.</w:t>
      </w:r>
    </w:p>
    <w:p w14:paraId="30E28212" w14:textId="77777777" w:rsidR="00056103" w:rsidRDefault="00056103" w:rsidP="00056103"/>
    <w:p w14:paraId="3C435D97" w14:textId="53687DDE" w:rsidR="00056103" w:rsidRPr="00056103" w:rsidRDefault="00056103" w:rsidP="00056103">
      <w:pPr>
        <w:pStyle w:val="Rubrik4"/>
      </w:pPr>
      <w:r>
        <w:t>Arbetsflöde</w:t>
      </w:r>
    </w:p>
    <w:p w14:paraId="5E4E6378" w14:textId="0D8EA96E" w:rsidR="0039481C" w:rsidRDefault="00BD12EC" w:rsidP="0039481C">
      <w:r>
        <w:rPr>
          <w:noProof/>
          <w:lang w:eastAsia="sv-SE"/>
        </w:rPr>
        <w:drawing>
          <wp:inline distT="0" distB="0" distL="0" distR="0" wp14:anchorId="19B3C65B" wp14:editId="039DEA04">
            <wp:extent cx="4511040" cy="2538592"/>
            <wp:effectExtent l="0" t="0" r="3810" b="0"/>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7339" cy="2542137"/>
                    </a:xfrm>
                    <a:prstGeom prst="rect">
                      <a:avLst/>
                    </a:prstGeom>
                    <a:noFill/>
                  </pic:spPr>
                </pic:pic>
              </a:graphicData>
            </a:graphic>
          </wp:inline>
        </w:drawing>
      </w:r>
    </w:p>
    <w:p w14:paraId="4324530D" w14:textId="28D0B4C8" w:rsidR="00056103" w:rsidRDefault="00056103" w:rsidP="00056103">
      <w:pPr>
        <w:pStyle w:val="Rubrik5"/>
      </w:pPr>
      <w:r>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3246B3" w:rsidRPr="000D195E" w14:paraId="12AC982F" w14:textId="77777777" w:rsidTr="00786EA7">
        <w:trPr>
          <w:trHeight w:val="348"/>
        </w:trPr>
        <w:tc>
          <w:tcPr>
            <w:tcW w:w="1176" w:type="pct"/>
            <w:shd w:val="clear" w:color="auto" w:fill="D9D9D9"/>
          </w:tcPr>
          <w:p w14:paraId="5A4A1C4D" w14:textId="77777777" w:rsidR="003246B3" w:rsidRPr="000D195E" w:rsidRDefault="003246B3" w:rsidP="00786EA7">
            <w:pPr>
              <w:tabs>
                <w:tab w:val="left" w:pos="567"/>
              </w:tabs>
              <w:jc w:val="center"/>
            </w:pPr>
            <w:r w:rsidRPr="000D195E">
              <w:t>Namn/beteckning</w:t>
            </w:r>
          </w:p>
        </w:tc>
        <w:tc>
          <w:tcPr>
            <w:tcW w:w="3824" w:type="pct"/>
            <w:shd w:val="clear" w:color="auto" w:fill="D9D9D9"/>
          </w:tcPr>
          <w:p w14:paraId="682C9DBF" w14:textId="77777777" w:rsidR="003246B3" w:rsidRPr="000D195E" w:rsidRDefault="003246B3" w:rsidP="00786EA7">
            <w:pPr>
              <w:tabs>
                <w:tab w:val="left" w:pos="567"/>
              </w:tabs>
            </w:pPr>
            <w:r w:rsidRPr="000D195E">
              <w:t>Beskrivning</w:t>
            </w:r>
          </w:p>
        </w:tc>
      </w:tr>
      <w:tr w:rsidR="003246B3" w:rsidRPr="000D195E" w14:paraId="4D6EE225" w14:textId="77777777" w:rsidTr="00786EA7">
        <w:trPr>
          <w:trHeight w:val="709"/>
        </w:trPr>
        <w:tc>
          <w:tcPr>
            <w:tcW w:w="1176" w:type="pct"/>
          </w:tcPr>
          <w:p w14:paraId="0256F6DB" w14:textId="77777777" w:rsidR="003246B3" w:rsidRDefault="003246B3" w:rsidP="00786EA7">
            <w:pPr>
              <w:tabs>
                <w:tab w:val="left" w:pos="567"/>
              </w:tabs>
            </w:pPr>
            <w:r>
              <w:t>Användare</w:t>
            </w:r>
          </w:p>
        </w:tc>
        <w:tc>
          <w:tcPr>
            <w:tcW w:w="3824" w:type="pct"/>
          </w:tcPr>
          <w:p w14:paraId="5D48D060" w14:textId="1123CDEC" w:rsidR="003246B3" w:rsidRDefault="003246B3" w:rsidP="003246B3">
            <w:r>
              <w:t>En patient som vill kunna följa upp vilka vårdgivare som har tagit del av patientens information</w:t>
            </w:r>
          </w:p>
        </w:tc>
      </w:tr>
      <w:tr w:rsidR="003246B3" w:rsidRPr="000D195E" w14:paraId="25CDC99A" w14:textId="77777777" w:rsidTr="00786EA7">
        <w:trPr>
          <w:trHeight w:val="709"/>
        </w:trPr>
        <w:tc>
          <w:tcPr>
            <w:tcW w:w="1176" w:type="pct"/>
          </w:tcPr>
          <w:p w14:paraId="31E68C2B" w14:textId="77777777" w:rsidR="003246B3" w:rsidRDefault="003246B3" w:rsidP="00786EA7">
            <w:pPr>
              <w:tabs>
                <w:tab w:val="left" w:pos="567"/>
              </w:tabs>
            </w:pPr>
            <w:r>
              <w:t>Tjänstekonsument</w:t>
            </w:r>
          </w:p>
        </w:tc>
        <w:tc>
          <w:tcPr>
            <w:tcW w:w="3824" w:type="pct"/>
          </w:tcPr>
          <w:p w14:paraId="749C2895" w14:textId="0CC4E17B" w:rsidR="003246B3" w:rsidRDefault="003246B3" w:rsidP="003246B3">
            <w:r>
              <w:t xml:space="preserve">Det system som patienten använder för att få åtkomst till vårdgivarnas åtkomstloggar. Kan </w:t>
            </w:r>
            <w:proofErr w:type="spellStart"/>
            <w:proofErr w:type="gramStart"/>
            <w:r>
              <w:t>t.ex</w:t>
            </w:r>
            <w:proofErr w:type="spellEnd"/>
            <w:proofErr w:type="gramEnd"/>
            <w:r>
              <w:t xml:space="preserve"> vara Journalen</w:t>
            </w:r>
          </w:p>
        </w:tc>
      </w:tr>
      <w:tr w:rsidR="003246B3" w:rsidRPr="000D195E" w14:paraId="33240876" w14:textId="77777777" w:rsidTr="00786EA7">
        <w:trPr>
          <w:trHeight w:val="580"/>
        </w:trPr>
        <w:tc>
          <w:tcPr>
            <w:tcW w:w="1176" w:type="pct"/>
          </w:tcPr>
          <w:p w14:paraId="62BBDAF5" w14:textId="77777777" w:rsidR="003246B3" w:rsidRDefault="003246B3" w:rsidP="00786EA7">
            <w:pPr>
              <w:tabs>
                <w:tab w:val="left" w:pos="567"/>
              </w:tabs>
            </w:pPr>
            <w:r>
              <w:t>Tjänsteproducent</w:t>
            </w:r>
          </w:p>
        </w:tc>
        <w:tc>
          <w:tcPr>
            <w:tcW w:w="3824" w:type="pct"/>
          </w:tcPr>
          <w:p w14:paraId="5BCBC3D1" w14:textId="77777777" w:rsidR="003246B3" w:rsidRDefault="003246B3" w:rsidP="00786EA7">
            <w:r>
              <w:t xml:space="preserve">System som lagrar åtkomstloggar </w:t>
            </w:r>
          </w:p>
        </w:tc>
      </w:tr>
    </w:tbl>
    <w:p w14:paraId="69B41407" w14:textId="77777777" w:rsidR="003246B3" w:rsidRPr="003246B3" w:rsidRDefault="003246B3" w:rsidP="003246B3"/>
    <w:p w14:paraId="328445C5" w14:textId="482DA4FF" w:rsidR="00A80A31" w:rsidRDefault="00A80A31">
      <w:pPr>
        <w:spacing w:line="240" w:lineRule="auto"/>
      </w:pPr>
      <w:r>
        <w:br w:type="page"/>
      </w:r>
    </w:p>
    <w:p w14:paraId="1A1FA228" w14:textId="77777777" w:rsidR="00056103" w:rsidRDefault="00056103" w:rsidP="0039481C"/>
    <w:p w14:paraId="41AE46C8" w14:textId="61B6BA7E" w:rsidR="00056103" w:rsidRDefault="00056103" w:rsidP="00056103">
      <w:pPr>
        <w:pStyle w:val="Rubrik4"/>
      </w:pPr>
      <w:r>
        <w:t>Sekvensdiagram</w:t>
      </w:r>
    </w:p>
    <w:p w14:paraId="33E39145" w14:textId="0FAB220F" w:rsidR="003246B3" w:rsidRDefault="003246B3" w:rsidP="003246B3">
      <w:r>
        <w:t xml:space="preserve">Sekvensdiagram som beskriver patientens åtkomst till vårdgivares åtkomstloggar för ändamålet uppföljning av </w:t>
      </w:r>
      <w:r w:rsidR="00A80A31">
        <w:t>vårdaktörers</w:t>
      </w:r>
      <w:r>
        <w:t xml:space="preserve"> åtkomst.</w:t>
      </w:r>
    </w:p>
    <w:p w14:paraId="3A1D5901" w14:textId="77777777" w:rsidR="003246B3" w:rsidRPr="003246B3" w:rsidRDefault="003246B3" w:rsidP="003246B3"/>
    <w:p w14:paraId="4CE40CFB" w14:textId="5EEE5BFC" w:rsidR="00056103" w:rsidRDefault="00A80A31" w:rsidP="0039481C">
      <w:r>
        <w:rPr>
          <w:noProof/>
          <w:lang w:eastAsia="sv-SE"/>
        </w:rPr>
        <w:drawing>
          <wp:inline distT="0" distB="0" distL="0" distR="0" wp14:anchorId="565AE60D" wp14:editId="78C24330">
            <wp:extent cx="6172200" cy="2357044"/>
            <wp:effectExtent l="0" t="0" r="0" b="5715"/>
            <wp:docPr id="11" name="Bildobjekt 11" descr="C:\Users\bjsk\Dropbox\Inera\Säkerhetstjänsterna\Bilder\Log\Sekvens\Sekven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jsk\Dropbox\Inera\Säkerhetstjänsterna\Bilder\Log\Sekvens\Sekvens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79144" cy="2359696"/>
                    </a:xfrm>
                    <a:prstGeom prst="rect">
                      <a:avLst/>
                    </a:prstGeom>
                    <a:noFill/>
                    <a:ln>
                      <a:noFill/>
                    </a:ln>
                  </pic:spPr>
                </pic:pic>
              </a:graphicData>
            </a:graphic>
          </wp:inline>
        </w:drawing>
      </w:r>
    </w:p>
    <w:p w14:paraId="3F4025AA" w14:textId="77777777" w:rsidR="00810496" w:rsidRDefault="00810496" w:rsidP="0039481C"/>
    <w:p w14:paraId="794BB5F9" w14:textId="263D6239" w:rsidR="00810496" w:rsidRDefault="00810496" w:rsidP="0039481C">
      <w:r>
        <w:t xml:space="preserve">OBS! Sekvensschemat ovan är förenklat. Om tjänsten anropas till den aggregerande tjänsten (se pkt 3.3) så anropas de lagringstjänster som finns anslutna till kontraktet. </w:t>
      </w:r>
    </w:p>
    <w:p w14:paraId="79C409F1" w14:textId="0ADDB35C" w:rsidR="00056103" w:rsidRDefault="00056103" w:rsidP="0039481C">
      <w:pPr>
        <w:rPr>
          <w:color w:val="4F81BD" w:themeColor="accent1"/>
        </w:rPr>
      </w:pPr>
    </w:p>
    <w:p w14:paraId="76368565" w14:textId="3FAF6EC4" w:rsidR="00A80A31" w:rsidRDefault="00A80A31">
      <w:pPr>
        <w:spacing w:line="240" w:lineRule="auto"/>
        <w:rPr>
          <w:color w:val="4F81BD" w:themeColor="accent1"/>
        </w:rPr>
      </w:pPr>
      <w:r>
        <w:rPr>
          <w:color w:val="4F81BD" w:themeColor="accent1"/>
        </w:rPr>
        <w:br w:type="page"/>
      </w:r>
    </w:p>
    <w:p w14:paraId="483932A3" w14:textId="77777777" w:rsidR="00A80A31" w:rsidRDefault="00A80A31" w:rsidP="0039481C">
      <w:pPr>
        <w:rPr>
          <w:color w:val="4F81BD" w:themeColor="accent1"/>
        </w:rPr>
      </w:pPr>
    </w:p>
    <w:p w14:paraId="1726EB36" w14:textId="2402ECCD" w:rsidR="00A80A31" w:rsidRPr="00A80A31" w:rsidRDefault="00A80A31" w:rsidP="00A80A31">
      <w:pPr>
        <w:pStyle w:val="Rubrik3"/>
      </w:pPr>
      <w:bookmarkStart w:id="41" w:name="_Toc156312830"/>
      <w:r w:rsidRPr="00A80A31">
        <w:t>Flöde 4:</w:t>
      </w:r>
      <w:r>
        <w:t xml:space="preserve"> Vårdgivarens möjlighet att ta del av vilka vårdgivare som läst information som ägs av vårdgivaren</w:t>
      </w:r>
      <w:bookmarkEnd w:id="41"/>
    </w:p>
    <w:p w14:paraId="04B108EE" w14:textId="65C28C11" w:rsidR="00A80A31" w:rsidRPr="00B678C0" w:rsidRDefault="00A80A31" w:rsidP="00A80A31">
      <w:r w:rsidRPr="00B678C0">
        <w:t xml:space="preserve">Nedanstående flöde och sekvenser beskriver användningsfallet att en </w:t>
      </w:r>
      <w:r>
        <w:t>vårdgivare har behov av att kunna följa upp vilka vårdgivare som har tagit del av vårdgivarens informa</w:t>
      </w:r>
      <w:r w:rsidR="00766523">
        <w:t>t</w:t>
      </w:r>
      <w:r>
        <w:t>ion.</w:t>
      </w:r>
      <w:r w:rsidR="00766523">
        <w:t xml:space="preserve"> Dvs vilka vårdgivare har tagit del av den information som vårdgivaren har tillgängliggjort för sammanhållen journalföring.</w:t>
      </w:r>
    </w:p>
    <w:p w14:paraId="16B0536D" w14:textId="77777777" w:rsidR="00A80A31" w:rsidRDefault="00A80A31" w:rsidP="00A80A31"/>
    <w:p w14:paraId="057D4296" w14:textId="77777777" w:rsidR="00A80A31" w:rsidRPr="00056103" w:rsidRDefault="00A80A31" w:rsidP="00A80A31">
      <w:pPr>
        <w:pStyle w:val="Rubrik4"/>
      </w:pPr>
      <w:r>
        <w:t>Arbetsflöde</w:t>
      </w:r>
    </w:p>
    <w:p w14:paraId="31701AA2" w14:textId="54A013FB" w:rsidR="00A80A31" w:rsidRDefault="00BD12EC" w:rsidP="00A80A31">
      <w:r>
        <w:rPr>
          <w:noProof/>
          <w:lang w:eastAsia="sv-SE"/>
        </w:rPr>
        <w:drawing>
          <wp:inline distT="0" distB="0" distL="0" distR="0" wp14:anchorId="2D44273F" wp14:editId="1BFAF488">
            <wp:extent cx="4752760" cy="2674620"/>
            <wp:effectExtent l="0" t="0" r="0" b="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55653" cy="2676248"/>
                    </a:xfrm>
                    <a:prstGeom prst="rect">
                      <a:avLst/>
                    </a:prstGeom>
                    <a:noFill/>
                  </pic:spPr>
                </pic:pic>
              </a:graphicData>
            </a:graphic>
          </wp:inline>
        </w:drawing>
      </w:r>
    </w:p>
    <w:p w14:paraId="34BA7DC9" w14:textId="77777777" w:rsidR="00A80A31" w:rsidRDefault="00A80A31" w:rsidP="00A80A31">
      <w:pPr>
        <w:pStyle w:val="Rubrik5"/>
      </w:pPr>
      <w:r>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A80A31" w:rsidRPr="000D195E" w14:paraId="3C23F8A3" w14:textId="77777777" w:rsidTr="00786EA7">
        <w:trPr>
          <w:trHeight w:val="348"/>
        </w:trPr>
        <w:tc>
          <w:tcPr>
            <w:tcW w:w="1176" w:type="pct"/>
            <w:shd w:val="clear" w:color="auto" w:fill="D9D9D9"/>
          </w:tcPr>
          <w:p w14:paraId="7178660D" w14:textId="77777777" w:rsidR="00A80A31" w:rsidRPr="000D195E" w:rsidRDefault="00A80A31" w:rsidP="00786EA7">
            <w:pPr>
              <w:tabs>
                <w:tab w:val="left" w:pos="567"/>
              </w:tabs>
              <w:jc w:val="center"/>
            </w:pPr>
            <w:r w:rsidRPr="000D195E">
              <w:t>Namn/beteckning</w:t>
            </w:r>
          </w:p>
        </w:tc>
        <w:tc>
          <w:tcPr>
            <w:tcW w:w="3824" w:type="pct"/>
            <w:shd w:val="clear" w:color="auto" w:fill="D9D9D9"/>
          </w:tcPr>
          <w:p w14:paraId="32EFFF5A" w14:textId="77777777" w:rsidR="00A80A31" w:rsidRPr="000D195E" w:rsidRDefault="00A80A31" w:rsidP="00786EA7">
            <w:pPr>
              <w:tabs>
                <w:tab w:val="left" w:pos="567"/>
              </w:tabs>
            </w:pPr>
            <w:r w:rsidRPr="000D195E">
              <w:t>Beskrivning</w:t>
            </w:r>
          </w:p>
        </w:tc>
      </w:tr>
      <w:tr w:rsidR="00A80A31" w:rsidRPr="000D195E" w14:paraId="0E2B60D9" w14:textId="77777777" w:rsidTr="00786EA7">
        <w:trPr>
          <w:trHeight w:val="709"/>
        </w:trPr>
        <w:tc>
          <w:tcPr>
            <w:tcW w:w="1176" w:type="pct"/>
          </w:tcPr>
          <w:p w14:paraId="4B064FFE" w14:textId="77777777" w:rsidR="00A80A31" w:rsidRDefault="00A80A31" w:rsidP="00786EA7">
            <w:pPr>
              <w:tabs>
                <w:tab w:val="left" w:pos="567"/>
              </w:tabs>
            </w:pPr>
            <w:r>
              <w:t>Användare</w:t>
            </w:r>
          </w:p>
        </w:tc>
        <w:tc>
          <w:tcPr>
            <w:tcW w:w="3824" w:type="pct"/>
          </w:tcPr>
          <w:p w14:paraId="56A393B7" w14:textId="6CB523EB" w:rsidR="00786EA7" w:rsidRPr="00E371B2" w:rsidRDefault="00786EA7" w:rsidP="00E371B2">
            <w:r w:rsidRPr="00E371B2">
              <w:t>En vårdgivare vill ta del av vilka vårdgivare som har läst information som ägs av vårdgivaren</w:t>
            </w:r>
            <w:r w:rsidR="00E371B2">
              <w:t>, baserat på information i åtkomstloggar</w:t>
            </w:r>
          </w:p>
          <w:p w14:paraId="4C37A7C0" w14:textId="3F6D13F6" w:rsidR="00A80A31" w:rsidRDefault="00A80A31" w:rsidP="00786EA7"/>
        </w:tc>
      </w:tr>
      <w:tr w:rsidR="00A80A31" w:rsidRPr="000D195E" w14:paraId="5149B4C5" w14:textId="77777777" w:rsidTr="00786EA7">
        <w:trPr>
          <w:trHeight w:val="709"/>
        </w:trPr>
        <w:tc>
          <w:tcPr>
            <w:tcW w:w="1176" w:type="pct"/>
          </w:tcPr>
          <w:p w14:paraId="312F0E1E" w14:textId="77777777" w:rsidR="00A80A31" w:rsidRDefault="00A80A31" w:rsidP="00786EA7">
            <w:pPr>
              <w:tabs>
                <w:tab w:val="left" w:pos="567"/>
              </w:tabs>
            </w:pPr>
            <w:r>
              <w:t>Tjänstekonsument</w:t>
            </w:r>
          </w:p>
        </w:tc>
        <w:tc>
          <w:tcPr>
            <w:tcW w:w="3824" w:type="pct"/>
          </w:tcPr>
          <w:p w14:paraId="753D71F5" w14:textId="18E52ECE" w:rsidR="00A80A31" w:rsidRDefault="00220278" w:rsidP="00786EA7">
            <w:r>
              <w:t>Det system som vårdgivaren som svarar för verksamhetens uppföljning av åtkomst, använder sig av</w:t>
            </w:r>
          </w:p>
        </w:tc>
      </w:tr>
      <w:tr w:rsidR="00A80A31" w:rsidRPr="000D195E" w14:paraId="087458C3" w14:textId="77777777" w:rsidTr="00786EA7">
        <w:trPr>
          <w:trHeight w:val="580"/>
        </w:trPr>
        <w:tc>
          <w:tcPr>
            <w:tcW w:w="1176" w:type="pct"/>
          </w:tcPr>
          <w:p w14:paraId="13A8D1A5" w14:textId="77777777" w:rsidR="00A80A31" w:rsidRDefault="00A80A31" w:rsidP="00786EA7">
            <w:pPr>
              <w:tabs>
                <w:tab w:val="left" w:pos="567"/>
              </w:tabs>
            </w:pPr>
            <w:r>
              <w:t>Tjänsteproducent</w:t>
            </w:r>
          </w:p>
        </w:tc>
        <w:tc>
          <w:tcPr>
            <w:tcW w:w="3824" w:type="pct"/>
          </w:tcPr>
          <w:p w14:paraId="4E7F65E1" w14:textId="77777777" w:rsidR="00A80A31" w:rsidRDefault="00A80A31" w:rsidP="00786EA7">
            <w:r>
              <w:t xml:space="preserve">System som lagrar åtkomstloggar </w:t>
            </w:r>
          </w:p>
        </w:tc>
      </w:tr>
    </w:tbl>
    <w:p w14:paraId="727DD327" w14:textId="77777777" w:rsidR="00A80A31" w:rsidRPr="003246B3" w:rsidRDefault="00A80A31" w:rsidP="00A80A31"/>
    <w:p w14:paraId="0DC667A8" w14:textId="77777777" w:rsidR="00C6686D" w:rsidRDefault="00C6686D" w:rsidP="00A80A31">
      <w:pPr>
        <w:spacing w:line="240" w:lineRule="auto"/>
      </w:pPr>
    </w:p>
    <w:p w14:paraId="31FFD8A1" w14:textId="77777777" w:rsidR="00A122FC" w:rsidRDefault="00A122FC">
      <w:pPr>
        <w:spacing w:line="240" w:lineRule="auto"/>
      </w:pPr>
      <w:r>
        <w:br w:type="page"/>
      </w:r>
    </w:p>
    <w:p w14:paraId="3F265AE0" w14:textId="77777777" w:rsidR="00A122FC" w:rsidRDefault="00A122FC" w:rsidP="00A122FC">
      <w:pPr>
        <w:pStyle w:val="Rubrik4"/>
      </w:pPr>
      <w:r>
        <w:lastRenderedPageBreak/>
        <w:t>Sekvensdiagram</w:t>
      </w:r>
    </w:p>
    <w:p w14:paraId="3D791AAB" w14:textId="77777777" w:rsidR="00A122FC" w:rsidRPr="00B678C0" w:rsidRDefault="00A122FC" w:rsidP="00A122FC">
      <w:r>
        <w:t xml:space="preserve">Sekvensdiagram som </w:t>
      </w:r>
      <w:r w:rsidRPr="00B678C0">
        <w:t xml:space="preserve">beskriver användningsfallet att en </w:t>
      </w:r>
      <w:r>
        <w:t>vårdgivare har behov av att kunna följa upp vilka vårdgivare som har tagit del av vårdgivarens information. Dvs vilka vårdgivare har tagit del av den information som vårdgivaren har tillgängliggjort för sammanhållen journalföring.</w:t>
      </w:r>
    </w:p>
    <w:p w14:paraId="6A00DD0C" w14:textId="77777777" w:rsidR="00A122FC" w:rsidRPr="003246B3" w:rsidRDefault="00A122FC" w:rsidP="00A122FC"/>
    <w:p w14:paraId="3E2D07C6" w14:textId="77777777" w:rsidR="00A122FC" w:rsidRDefault="00A122FC" w:rsidP="00A122FC">
      <w:r>
        <w:rPr>
          <w:noProof/>
          <w:lang w:eastAsia="sv-SE"/>
        </w:rPr>
        <w:drawing>
          <wp:inline distT="0" distB="0" distL="0" distR="0" wp14:anchorId="13F9AF0F" wp14:editId="6CBD821A">
            <wp:extent cx="6174132" cy="2359695"/>
            <wp:effectExtent l="0" t="0" r="0" b="2540"/>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jsk\Dropbox\Inera\Säkerhetstjänsterna\Bilder\Log\Sekvens\Sekvens3.png"/>
                    <pic:cNvPicPr>
                      <a:picLocks noChangeAspect="1" noChangeArrowheads="1"/>
                    </pic:cNvPicPr>
                  </pic:nvPicPr>
                  <pic:blipFill>
                    <a:blip r:embed="rId27"/>
                    <a:stretch>
                      <a:fillRect/>
                    </a:stretch>
                  </pic:blipFill>
                  <pic:spPr bwMode="auto">
                    <a:xfrm>
                      <a:off x="0" y="0"/>
                      <a:ext cx="6174132" cy="2359695"/>
                    </a:xfrm>
                    <a:prstGeom prst="rect">
                      <a:avLst/>
                    </a:prstGeom>
                    <a:noFill/>
                    <a:ln>
                      <a:noFill/>
                    </a:ln>
                  </pic:spPr>
                </pic:pic>
              </a:graphicData>
            </a:graphic>
          </wp:inline>
        </w:drawing>
      </w:r>
    </w:p>
    <w:p w14:paraId="60901EC7" w14:textId="77777777" w:rsidR="00A122FC" w:rsidRDefault="00A122FC" w:rsidP="00A122FC">
      <w:pPr>
        <w:rPr>
          <w:color w:val="4F81BD" w:themeColor="accent1"/>
        </w:rPr>
      </w:pPr>
    </w:p>
    <w:p w14:paraId="39006267" w14:textId="24A03AE3" w:rsidR="00C6686D" w:rsidRDefault="00C6686D">
      <w:pPr>
        <w:spacing w:line="240" w:lineRule="auto"/>
      </w:pPr>
      <w:r>
        <w:br w:type="page"/>
      </w:r>
    </w:p>
    <w:p w14:paraId="20FE0F8A" w14:textId="446B98D0" w:rsidR="00C6686D" w:rsidRPr="00525318" w:rsidRDefault="00C6686D" w:rsidP="00C6686D">
      <w:pPr>
        <w:pStyle w:val="Rubrik3"/>
        <w:rPr>
          <w:highlight w:val="yellow"/>
        </w:rPr>
      </w:pPr>
      <w:bookmarkStart w:id="42" w:name="_Toc156312831"/>
      <w:r w:rsidRPr="00525318">
        <w:rPr>
          <w:highlight w:val="yellow"/>
        </w:rPr>
        <w:lastRenderedPageBreak/>
        <w:t>Vårdgivarens behov av att hämta hem sina logposter för lokal bearbetning.</w:t>
      </w:r>
      <w:bookmarkEnd w:id="42"/>
    </w:p>
    <w:p w14:paraId="6ED22A4B" w14:textId="2D1BE406" w:rsidR="00C6686D" w:rsidRPr="00525318" w:rsidRDefault="00C6686D" w:rsidP="00C6686D">
      <w:pPr>
        <w:rPr>
          <w:highlight w:val="yellow"/>
        </w:rPr>
      </w:pPr>
      <w:r w:rsidRPr="00525318">
        <w:rPr>
          <w:highlight w:val="yellow"/>
        </w:rPr>
        <w:t>Nedanstående flöde och sekvenser beskriver användningsfallet att en vårdgivare har behov av att kunna följa upp sina loggposter lokalt, genom att hämta hem sina loggposter och analysera dem lokalt.</w:t>
      </w:r>
    </w:p>
    <w:p w14:paraId="22079572" w14:textId="77777777" w:rsidR="00C6686D" w:rsidRPr="00525318" w:rsidRDefault="00C6686D" w:rsidP="00C6686D">
      <w:pPr>
        <w:rPr>
          <w:highlight w:val="yellow"/>
        </w:rPr>
      </w:pPr>
    </w:p>
    <w:p w14:paraId="0AF153B4" w14:textId="42865890" w:rsidR="00C6686D" w:rsidRPr="00525318" w:rsidRDefault="00A122FC" w:rsidP="00A122FC">
      <w:pPr>
        <w:pStyle w:val="Rubrik4"/>
        <w:rPr>
          <w:highlight w:val="yellow"/>
        </w:rPr>
      </w:pPr>
      <w:r w:rsidRPr="00525318">
        <w:rPr>
          <w:highlight w:val="yellow"/>
        </w:rPr>
        <w:t>Arbetsflöde</w:t>
      </w:r>
    </w:p>
    <w:p w14:paraId="0D1CC396" w14:textId="086B0360" w:rsidR="00C6686D" w:rsidRPr="00525318" w:rsidRDefault="00C6686D" w:rsidP="00C6686D">
      <w:pPr>
        <w:rPr>
          <w:highlight w:val="yellow"/>
        </w:rPr>
      </w:pPr>
    </w:p>
    <w:p w14:paraId="0C6D23EA" w14:textId="1C7B5E02" w:rsidR="00C6686D" w:rsidRPr="00525318" w:rsidRDefault="00C6686D" w:rsidP="00C6686D">
      <w:pPr>
        <w:rPr>
          <w:highlight w:val="yellow"/>
        </w:rPr>
      </w:pPr>
      <w:r w:rsidRPr="00525318">
        <w:rPr>
          <w:noProof/>
          <w:highlight w:val="yellow"/>
        </w:rPr>
        <w:drawing>
          <wp:inline distT="0" distB="0" distL="0" distR="0" wp14:anchorId="04DF4928" wp14:editId="49669DB8">
            <wp:extent cx="4648200" cy="2615777"/>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76463" cy="2631682"/>
                    </a:xfrm>
                    <a:prstGeom prst="rect">
                      <a:avLst/>
                    </a:prstGeom>
                    <a:noFill/>
                  </pic:spPr>
                </pic:pic>
              </a:graphicData>
            </a:graphic>
          </wp:inline>
        </w:drawing>
      </w:r>
    </w:p>
    <w:p w14:paraId="4766F8A8" w14:textId="77777777" w:rsidR="00A122FC" w:rsidRPr="00525318" w:rsidRDefault="00A122FC" w:rsidP="00A80A31">
      <w:pPr>
        <w:spacing w:line="240" w:lineRule="auto"/>
        <w:rPr>
          <w:highlight w:val="yellow"/>
        </w:rPr>
      </w:pPr>
    </w:p>
    <w:p w14:paraId="545E1487" w14:textId="77777777" w:rsidR="00A122FC" w:rsidRPr="00525318" w:rsidRDefault="00A122FC" w:rsidP="00A122FC">
      <w:pPr>
        <w:pStyle w:val="Rubrik5"/>
        <w:rPr>
          <w:highlight w:val="yellow"/>
        </w:rPr>
      </w:pPr>
      <w:r w:rsidRPr="00525318">
        <w:rPr>
          <w:highlight w:val="yellow"/>
        </w:rPr>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A122FC" w:rsidRPr="00525318" w14:paraId="22CBD1FA" w14:textId="77777777" w:rsidTr="008E2557">
        <w:trPr>
          <w:trHeight w:val="348"/>
        </w:trPr>
        <w:tc>
          <w:tcPr>
            <w:tcW w:w="1176" w:type="pct"/>
            <w:shd w:val="clear" w:color="auto" w:fill="D9D9D9"/>
          </w:tcPr>
          <w:p w14:paraId="38467488" w14:textId="77777777" w:rsidR="00A122FC" w:rsidRPr="00525318" w:rsidRDefault="00A122FC" w:rsidP="008E2557">
            <w:pPr>
              <w:tabs>
                <w:tab w:val="left" w:pos="567"/>
              </w:tabs>
              <w:jc w:val="center"/>
              <w:rPr>
                <w:highlight w:val="yellow"/>
              </w:rPr>
            </w:pPr>
            <w:r w:rsidRPr="00525318">
              <w:rPr>
                <w:highlight w:val="yellow"/>
              </w:rPr>
              <w:t>Namn/beteckning</w:t>
            </w:r>
          </w:p>
        </w:tc>
        <w:tc>
          <w:tcPr>
            <w:tcW w:w="3824" w:type="pct"/>
            <w:shd w:val="clear" w:color="auto" w:fill="D9D9D9"/>
          </w:tcPr>
          <w:p w14:paraId="01F1580E" w14:textId="77777777" w:rsidR="00A122FC" w:rsidRPr="00525318" w:rsidRDefault="00A122FC" w:rsidP="008E2557">
            <w:pPr>
              <w:tabs>
                <w:tab w:val="left" w:pos="567"/>
              </w:tabs>
              <w:rPr>
                <w:highlight w:val="yellow"/>
              </w:rPr>
            </w:pPr>
            <w:r w:rsidRPr="00525318">
              <w:rPr>
                <w:highlight w:val="yellow"/>
              </w:rPr>
              <w:t>Beskrivning</w:t>
            </w:r>
          </w:p>
        </w:tc>
      </w:tr>
      <w:tr w:rsidR="00A122FC" w:rsidRPr="00525318" w14:paraId="3FAD5A21" w14:textId="77777777" w:rsidTr="008E2557">
        <w:trPr>
          <w:trHeight w:val="709"/>
        </w:trPr>
        <w:tc>
          <w:tcPr>
            <w:tcW w:w="1176" w:type="pct"/>
          </w:tcPr>
          <w:p w14:paraId="004322D7" w14:textId="77777777" w:rsidR="00A122FC" w:rsidRPr="00525318" w:rsidRDefault="00A122FC" w:rsidP="008E2557">
            <w:pPr>
              <w:tabs>
                <w:tab w:val="left" w:pos="567"/>
              </w:tabs>
              <w:rPr>
                <w:highlight w:val="yellow"/>
              </w:rPr>
            </w:pPr>
            <w:r w:rsidRPr="00525318">
              <w:rPr>
                <w:highlight w:val="yellow"/>
              </w:rPr>
              <w:t>Användare</w:t>
            </w:r>
          </w:p>
        </w:tc>
        <w:tc>
          <w:tcPr>
            <w:tcW w:w="3824" w:type="pct"/>
          </w:tcPr>
          <w:p w14:paraId="2A9C535F" w14:textId="18216571" w:rsidR="00A122FC" w:rsidRPr="00525318" w:rsidRDefault="00A122FC" w:rsidP="008E2557">
            <w:pPr>
              <w:rPr>
                <w:highlight w:val="yellow"/>
              </w:rPr>
            </w:pPr>
            <w:r w:rsidRPr="00525318">
              <w:rPr>
                <w:highlight w:val="yellow"/>
              </w:rPr>
              <w:t>En vårdgivare vill hämta hem sina loggposter för lokal analys av loggposter</w:t>
            </w:r>
          </w:p>
          <w:p w14:paraId="4A371F02" w14:textId="77777777" w:rsidR="00A122FC" w:rsidRPr="00525318" w:rsidRDefault="00A122FC" w:rsidP="008E2557">
            <w:pPr>
              <w:rPr>
                <w:highlight w:val="yellow"/>
              </w:rPr>
            </w:pPr>
          </w:p>
        </w:tc>
      </w:tr>
      <w:tr w:rsidR="00A122FC" w:rsidRPr="00525318" w14:paraId="362409BD" w14:textId="77777777" w:rsidTr="008E2557">
        <w:trPr>
          <w:trHeight w:val="709"/>
        </w:trPr>
        <w:tc>
          <w:tcPr>
            <w:tcW w:w="1176" w:type="pct"/>
          </w:tcPr>
          <w:p w14:paraId="78678BFC" w14:textId="77777777" w:rsidR="00A122FC" w:rsidRPr="00525318" w:rsidRDefault="00A122FC" w:rsidP="008E2557">
            <w:pPr>
              <w:tabs>
                <w:tab w:val="left" w:pos="567"/>
              </w:tabs>
              <w:rPr>
                <w:highlight w:val="yellow"/>
              </w:rPr>
            </w:pPr>
            <w:r w:rsidRPr="00525318">
              <w:rPr>
                <w:highlight w:val="yellow"/>
              </w:rPr>
              <w:t>Tjänstekonsument</w:t>
            </w:r>
          </w:p>
        </w:tc>
        <w:tc>
          <w:tcPr>
            <w:tcW w:w="3824" w:type="pct"/>
          </w:tcPr>
          <w:p w14:paraId="3772473F" w14:textId="77777777" w:rsidR="00A122FC" w:rsidRPr="00525318" w:rsidRDefault="00A122FC" w:rsidP="008E2557">
            <w:pPr>
              <w:rPr>
                <w:highlight w:val="yellow"/>
              </w:rPr>
            </w:pPr>
            <w:r w:rsidRPr="00525318">
              <w:rPr>
                <w:highlight w:val="yellow"/>
              </w:rPr>
              <w:t>Det system som vårdgivaren som svarar för verksamhetens uppföljning av åtkomst, använder sig av</w:t>
            </w:r>
          </w:p>
        </w:tc>
      </w:tr>
      <w:tr w:rsidR="00A122FC" w:rsidRPr="00525318" w14:paraId="2676D7CB" w14:textId="77777777" w:rsidTr="008E2557">
        <w:trPr>
          <w:trHeight w:val="580"/>
        </w:trPr>
        <w:tc>
          <w:tcPr>
            <w:tcW w:w="1176" w:type="pct"/>
          </w:tcPr>
          <w:p w14:paraId="1F9666F0" w14:textId="77777777" w:rsidR="00A122FC" w:rsidRPr="00525318" w:rsidRDefault="00A122FC" w:rsidP="008E2557">
            <w:pPr>
              <w:tabs>
                <w:tab w:val="left" w:pos="567"/>
              </w:tabs>
              <w:rPr>
                <w:highlight w:val="yellow"/>
              </w:rPr>
            </w:pPr>
            <w:r w:rsidRPr="00525318">
              <w:rPr>
                <w:highlight w:val="yellow"/>
              </w:rPr>
              <w:t>Tjänsteproducent</w:t>
            </w:r>
          </w:p>
        </w:tc>
        <w:tc>
          <w:tcPr>
            <w:tcW w:w="3824" w:type="pct"/>
          </w:tcPr>
          <w:p w14:paraId="67F7BF68" w14:textId="77777777" w:rsidR="00A122FC" w:rsidRPr="00525318" w:rsidRDefault="00A122FC" w:rsidP="008E2557">
            <w:pPr>
              <w:rPr>
                <w:highlight w:val="yellow"/>
              </w:rPr>
            </w:pPr>
            <w:r w:rsidRPr="00525318">
              <w:rPr>
                <w:highlight w:val="yellow"/>
              </w:rPr>
              <w:t xml:space="preserve">System som lagrar åtkomstloggar </w:t>
            </w:r>
          </w:p>
        </w:tc>
      </w:tr>
    </w:tbl>
    <w:p w14:paraId="601A86B6" w14:textId="78A0AF03" w:rsidR="00A80A31" w:rsidRPr="00525318" w:rsidRDefault="00A80A31" w:rsidP="00A80A31">
      <w:pPr>
        <w:spacing w:line="240" w:lineRule="auto"/>
        <w:rPr>
          <w:highlight w:val="yellow"/>
        </w:rPr>
      </w:pPr>
      <w:r w:rsidRPr="00525318">
        <w:rPr>
          <w:highlight w:val="yellow"/>
        </w:rPr>
        <w:br w:type="page"/>
      </w:r>
    </w:p>
    <w:p w14:paraId="74841A9E" w14:textId="77777777" w:rsidR="00A80A31" w:rsidRPr="00525318" w:rsidRDefault="00A80A31" w:rsidP="00A80A31">
      <w:pPr>
        <w:pStyle w:val="Rubrik4"/>
        <w:rPr>
          <w:highlight w:val="yellow"/>
        </w:rPr>
      </w:pPr>
      <w:r w:rsidRPr="00525318">
        <w:rPr>
          <w:highlight w:val="yellow"/>
        </w:rPr>
        <w:lastRenderedPageBreak/>
        <w:t>Sekvensdiagram</w:t>
      </w:r>
    </w:p>
    <w:p w14:paraId="4921C921" w14:textId="1017C657" w:rsidR="00220278" w:rsidRPr="00525318" w:rsidRDefault="00A80A31" w:rsidP="00220278">
      <w:pPr>
        <w:rPr>
          <w:highlight w:val="yellow"/>
        </w:rPr>
      </w:pPr>
      <w:r w:rsidRPr="00525318">
        <w:rPr>
          <w:highlight w:val="yellow"/>
        </w:rPr>
        <w:t xml:space="preserve">Sekvensdiagram som </w:t>
      </w:r>
      <w:r w:rsidR="00220278" w:rsidRPr="00525318">
        <w:rPr>
          <w:highlight w:val="yellow"/>
        </w:rPr>
        <w:t xml:space="preserve">beskriver användningsfallet att en vårdgivare har behov av </w:t>
      </w:r>
      <w:r w:rsidR="0025259D" w:rsidRPr="00525318">
        <w:rPr>
          <w:highlight w:val="yellow"/>
        </w:rPr>
        <w:t xml:space="preserve">att kunna hämta hem sina loggposter </w:t>
      </w:r>
      <w:r w:rsidR="009B5E37" w:rsidRPr="00525318">
        <w:rPr>
          <w:highlight w:val="yellow"/>
        </w:rPr>
        <w:t xml:space="preserve">från Säkerhetstjänsternas loggtjänst för att sen kunna analysera loggposterna lokalt. </w:t>
      </w:r>
    </w:p>
    <w:p w14:paraId="4F7446B2" w14:textId="6834B572" w:rsidR="00A80A31" w:rsidRPr="00525318" w:rsidRDefault="00A80A31" w:rsidP="00A80A31">
      <w:pPr>
        <w:rPr>
          <w:highlight w:val="yellow"/>
        </w:rPr>
      </w:pPr>
    </w:p>
    <w:p w14:paraId="3AC8F806" w14:textId="1B39B429" w:rsidR="00A80A31" w:rsidRDefault="007E2C14" w:rsidP="00A80A31">
      <w:r w:rsidRPr="00525318">
        <w:rPr>
          <w:noProof/>
          <w:highlight w:val="yellow"/>
        </w:rPr>
        <w:drawing>
          <wp:inline distT="0" distB="0" distL="0" distR="0" wp14:anchorId="6D3B8B5C" wp14:editId="05AEBA9C">
            <wp:extent cx="6638925" cy="4619625"/>
            <wp:effectExtent l="0" t="0" r="9525" b="9525"/>
            <wp:docPr id="14" name="Bildobjek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38925" cy="4619625"/>
                    </a:xfrm>
                    <a:prstGeom prst="rect">
                      <a:avLst/>
                    </a:prstGeom>
                    <a:noFill/>
                    <a:ln>
                      <a:noFill/>
                    </a:ln>
                  </pic:spPr>
                </pic:pic>
              </a:graphicData>
            </a:graphic>
          </wp:inline>
        </w:drawing>
      </w:r>
    </w:p>
    <w:p w14:paraId="4ADFE475" w14:textId="77777777" w:rsidR="00A80A31" w:rsidRDefault="00A80A31" w:rsidP="00A80A31">
      <w:pPr>
        <w:rPr>
          <w:color w:val="4F81BD" w:themeColor="accent1"/>
        </w:rPr>
      </w:pPr>
    </w:p>
    <w:p w14:paraId="0A4C3406" w14:textId="77777777" w:rsidR="00A80A31" w:rsidRDefault="00A80A31" w:rsidP="00A80A31">
      <w:pPr>
        <w:spacing w:line="240" w:lineRule="auto"/>
        <w:rPr>
          <w:color w:val="4F81BD" w:themeColor="accent1"/>
        </w:rPr>
      </w:pPr>
      <w:r>
        <w:rPr>
          <w:color w:val="4F81BD" w:themeColor="accent1"/>
        </w:rPr>
        <w:br w:type="page"/>
      </w:r>
    </w:p>
    <w:p w14:paraId="55503F22" w14:textId="7B0DD684" w:rsidR="00A80A31" w:rsidRDefault="00A80A31" w:rsidP="0039481C">
      <w:pPr>
        <w:rPr>
          <w:color w:val="4F81BD" w:themeColor="accent1"/>
        </w:rPr>
      </w:pPr>
    </w:p>
    <w:p w14:paraId="5CEB76B8" w14:textId="2973A598" w:rsidR="00A80A31" w:rsidRPr="00835331" w:rsidRDefault="00A80A31" w:rsidP="0039481C">
      <w:pPr>
        <w:rPr>
          <w:color w:val="4F81BD" w:themeColor="accent1"/>
        </w:rPr>
      </w:pPr>
    </w:p>
    <w:p w14:paraId="004ACDC9" w14:textId="77777777" w:rsidR="0039481C" w:rsidRDefault="0039481C" w:rsidP="0039481C">
      <w:pPr>
        <w:pStyle w:val="Rubrik3"/>
      </w:pPr>
      <w:bookmarkStart w:id="43" w:name="_Toc243452553"/>
      <w:bookmarkStart w:id="44" w:name="_Toc156312832"/>
      <w:r>
        <w:t>Obligatoriska kontrakt</w:t>
      </w:r>
      <w:bookmarkEnd w:id="43"/>
      <w:bookmarkEnd w:id="44"/>
    </w:p>
    <w:p w14:paraId="3C41750F" w14:textId="77777777" w:rsidR="0039481C" w:rsidRPr="003727DE" w:rsidRDefault="0039481C" w:rsidP="0039481C"/>
    <w:tbl>
      <w:tblPr>
        <w:tblW w:w="0" w:type="auto"/>
        <w:tblCellMar>
          <w:left w:w="0" w:type="dxa"/>
          <w:right w:w="0" w:type="dxa"/>
        </w:tblCellMar>
        <w:tblLook w:val="04A0" w:firstRow="1" w:lastRow="0" w:firstColumn="1" w:lastColumn="0" w:noHBand="0" w:noVBand="1"/>
      </w:tblPr>
      <w:tblGrid>
        <w:gridCol w:w="3369"/>
        <w:gridCol w:w="992"/>
        <w:gridCol w:w="983"/>
        <w:gridCol w:w="1001"/>
        <w:gridCol w:w="851"/>
        <w:gridCol w:w="851"/>
      </w:tblGrid>
      <w:tr w:rsidR="007E2C14" w:rsidRPr="000C2908" w14:paraId="13914DCC" w14:textId="5E458DB0" w:rsidTr="002B4B7A">
        <w:tc>
          <w:tcPr>
            <w:tcW w:w="3369" w:type="dxa"/>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5AF7C0CC" w14:textId="77777777" w:rsidR="007E2C14" w:rsidRPr="000C2908" w:rsidRDefault="007E2C14" w:rsidP="00786EA7">
            <w:pPr>
              <w:spacing w:before="100" w:beforeAutospacing="1" w:after="100" w:afterAutospacing="1"/>
              <w:rPr>
                <w:rFonts w:eastAsia="Times New Roman" w:cs="Arial"/>
                <w:b/>
                <w:szCs w:val="20"/>
                <w:lang w:eastAsia="sv-SE"/>
              </w:rPr>
            </w:pPr>
            <w:r w:rsidRPr="000C2908">
              <w:rPr>
                <w:rFonts w:eastAsia="Times New Roman" w:cs="Arial"/>
                <w:b/>
                <w:szCs w:val="20"/>
                <w:lang w:eastAsia="sv-SE"/>
              </w:rPr>
              <w:t>Tjänstekontrakt</w:t>
            </w:r>
          </w:p>
        </w:tc>
        <w:tc>
          <w:tcPr>
            <w:tcW w:w="992"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6DAC4A97" w14:textId="77777777" w:rsidR="007E2C14" w:rsidRPr="000C2908" w:rsidRDefault="007E2C14" w:rsidP="00786EA7">
            <w:pPr>
              <w:spacing w:before="100" w:beforeAutospacing="1" w:after="100" w:afterAutospacing="1"/>
              <w:rPr>
                <w:rFonts w:eastAsia="Times New Roman" w:cs="Arial"/>
                <w:b/>
                <w:szCs w:val="20"/>
                <w:lang w:eastAsia="sv-SE"/>
              </w:rPr>
            </w:pPr>
            <w:r w:rsidRPr="000C2908">
              <w:rPr>
                <w:rFonts w:eastAsia="Times New Roman" w:cs="Arial"/>
                <w:b/>
                <w:szCs w:val="20"/>
                <w:lang w:eastAsia="sv-SE"/>
              </w:rPr>
              <w:t>Flöde 1</w:t>
            </w:r>
          </w:p>
        </w:tc>
        <w:tc>
          <w:tcPr>
            <w:tcW w:w="983"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05B6860F" w14:textId="77777777" w:rsidR="007E2C14" w:rsidRPr="000C2908" w:rsidRDefault="007E2C14" w:rsidP="00786EA7">
            <w:pPr>
              <w:spacing w:before="100" w:beforeAutospacing="1" w:after="100" w:afterAutospacing="1"/>
              <w:rPr>
                <w:rFonts w:eastAsia="Times New Roman" w:cs="Arial"/>
                <w:b/>
                <w:szCs w:val="20"/>
                <w:lang w:eastAsia="sv-SE"/>
              </w:rPr>
            </w:pPr>
            <w:r w:rsidRPr="000C2908">
              <w:rPr>
                <w:rFonts w:eastAsia="Times New Roman" w:cs="Arial"/>
                <w:b/>
                <w:szCs w:val="20"/>
                <w:lang w:eastAsia="sv-SE"/>
              </w:rPr>
              <w:t>Flöde 2</w:t>
            </w:r>
          </w:p>
        </w:tc>
        <w:tc>
          <w:tcPr>
            <w:tcW w:w="1001"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4641A306" w14:textId="77777777" w:rsidR="007E2C14" w:rsidRPr="000C2908" w:rsidRDefault="007E2C14" w:rsidP="00786EA7">
            <w:pPr>
              <w:spacing w:before="100" w:beforeAutospacing="1" w:after="100" w:afterAutospacing="1"/>
              <w:rPr>
                <w:rFonts w:eastAsia="Times New Roman" w:cs="Arial"/>
                <w:b/>
                <w:szCs w:val="20"/>
                <w:lang w:eastAsia="sv-SE"/>
              </w:rPr>
            </w:pPr>
            <w:r w:rsidRPr="000C2908">
              <w:rPr>
                <w:rFonts w:eastAsia="Times New Roman" w:cs="Arial"/>
                <w:b/>
                <w:szCs w:val="20"/>
                <w:lang w:eastAsia="sv-SE"/>
              </w:rPr>
              <w:t xml:space="preserve">Flöde </w:t>
            </w:r>
            <w:r>
              <w:rPr>
                <w:rFonts w:eastAsia="Times New Roman" w:cs="Arial"/>
                <w:b/>
                <w:szCs w:val="20"/>
                <w:lang w:eastAsia="sv-SE"/>
              </w:rPr>
              <w:t>3</w:t>
            </w:r>
          </w:p>
        </w:tc>
        <w:tc>
          <w:tcPr>
            <w:tcW w:w="851" w:type="dxa"/>
            <w:tcBorders>
              <w:top w:val="single" w:sz="8" w:space="0" w:color="auto"/>
              <w:left w:val="nil"/>
              <w:bottom w:val="single" w:sz="8" w:space="0" w:color="auto"/>
              <w:right w:val="single" w:sz="8" w:space="0" w:color="auto"/>
            </w:tcBorders>
            <w:shd w:val="clear" w:color="auto" w:fill="DDD9C3" w:themeFill="background2" w:themeFillShade="E6"/>
          </w:tcPr>
          <w:p w14:paraId="5F17F226" w14:textId="77777777" w:rsidR="007E2C14" w:rsidRPr="000C2908" w:rsidRDefault="007E2C14" w:rsidP="00786EA7">
            <w:pPr>
              <w:spacing w:before="100" w:beforeAutospacing="1" w:after="100" w:afterAutospacing="1"/>
              <w:rPr>
                <w:rFonts w:eastAsia="Times New Roman" w:cs="Arial"/>
                <w:b/>
                <w:szCs w:val="20"/>
                <w:lang w:eastAsia="sv-SE"/>
              </w:rPr>
            </w:pPr>
            <w:r>
              <w:rPr>
                <w:rFonts w:eastAsia="Times New Roman" w:cs="Arial"/>
                <w:b/>
                <w:szCs w:val="20"/>
                <w:lang w:eastAsia="sv-SE"/>
              </w:rPr>
              <w:t>Flöde 4</w:t>
            </w:r>
          </w:p>
        </w:tc>
        <w:tc>
          <w:tcPr>
            <w:tcW w:w="851" w:type="dxa"/>
            <w:tcBorders>
              <w:top w:val="single" w:sz="8" w:space="0" w:color="auto"/>
              <w:left w:val="nil"/>
              <w:bottom w:val="single" w:sz="8" w:space="0" w:color="auto"/>
              <w:right w:val="single" w:sz="8" w:space="0" w:color="auto"/>
            </w:tcBorders>
            <w:shd w:val="clear" w:color="auto" w:fill="DDD9C3" w:themeFill="background2" w:themeFillShade="E6"/>
          </w:tcPr>
          <w:p w14:paraId="2D597ED7" w14:textId="60F866D7" w:rsidR="007E2C14" w:rsidRDefault="007E2C14" w:rsidP="00786EA7">
            <w:pPr>
              <w:spacing w:before="100" w:beforeAutospacing="1" w:after="100" w:afterAutospacing="1"/>
              <w:rPr>
                <w:rFonts w:eastAsia="Times New Roman" w:cs="Arial"/>
                <w:b/>
                <w:szCs w:val="20"/>
                <w:lang w:eastAsia="sv-SE"/>
              </w:rPr>
            </w:pPr>
            <w:r>
              <w:rPr>
                <w:rFonts w:eastAsia="Times New Roman" w:cs="Arial"/>
                <w:b/>
                <w:szCs w:val="20"/>
                <w:lang w:eastAsia="sv-SE"/>
              </w:rPr>
              <w:t>Flöde 5</w:t>
            </w:r>
          </w:p>
        </w:tc>
      </w:tr>
      <w:tr w:rsidR="007E2C14" w:rsidRPr="000C2908" w14:paraId="638416A7" w14:textId="5D63D924" w:rsidTr="002B4B7A">
        <w:tc>
          <w:tcPr>
            <w:tcW w:w="33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6253B7" w14:textId="38CA81CD" w:rsidR="007E2C14" w:rsidRPr="000C2908" w:rsidRDefault="007E2C14" w:rsidP="00786EA7">
            <w:pPr>
              <w:spacing w:before="100" w:beforeAutospacing="1" w:after="100" w:afterAutospacing="1"/>
              <w:rPr>
                <w:rFonts w:eastAsia="Times New Roman" w:cs="Arial"/>
                <w:szCs w:val="20"/>
                <w:highlight w:val="yellow"/>
                <w:lang w:eastAsia="sv-SE"/>
              </w:rPr>
            </w:pPr>
            <w:r>
              <w:rPr>
                <w:rFonts w:eastAsia="Times New Roman" w:cs="Arial"/>
                <w:szCs w:val="20"/>
                <w:lang w:eastAsia="sv-SE"/>
              </w:rPr>
              <w:t>StoreLog</w:t>
            </w:r>
          </w:p>
        </w:tc>
        <w:tc>
          <w:tcPr>
            <w:tcW w:w="99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7F326DB1" w14:textId="77777777" w:rsidR="007E2C14" w:rsidRPr="007035E4" w:rsidRDefault="007E2C14" w:rsidP="00786EA7">
            <w:pPr>
              <w:spacing w:before="100" w:beforeAutospacing="1" w:after="100" w:afterAutospacing="1"/>
              <w:jc w:val="center"/>
              <w:rPr>
                <w:rFonts w:eastAsia="Times New Roman" w:cs="Arial"/>
                <w:szCs w:val="20"/>
                <w:lang w:eastAsia="sv-SE"/>
              </w:rPr>
            </w:pPr>
            <w:r w:rsidRPr="007035E4">
              <w:rPr>
                <w:rFonts w:eastAsia="Times New Roman" w:cs="Arial"/>
                <w:szCs w:val="20"/>
                <w:lang w:eastAsia="sv-SE"/>
              </w:rPr>
              <w:t>X</w:t>
            </w:r>
          </w:p>
        </w:tc>
        <w:tc>
          <w:tcPr>
            <w:tcW w:w="98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4CA713D0" w14:textId="77777777" w:rsidR="007E2C14" w:rsidRPr="007035E4" w:rsidRDefault="007E2C14" w:rsidP="00786EA7">
            <w:pPr>
              <w:spacing w:before="100" w:beforeAutospacing="1" w:after="100" w:afterAutospacing="1"/>
              <w:jc w:val="center"/>
              <w:rPr>
                <w:rFonts w:eastAsia="Times New Roman" w:cs="Arial"/>
                <w:szCs w:val="20"/>
                <w:lang w:eastAsia="sv-SE"/>
              </w:rPr>
            </w:pPr>
          </w:p>
        </w:tc>
        <w:tc>
          <w:tcPr>
            <w:tcW w:w="1001"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0AFFDC9" w14:textId="77777777" w:rsidR="007E2C14" w:rsidRPr="007035E4" w:rsidRDefault="007E2C14" w:rsidP="00786EA7">
            <w:pPr>
              <w:spacing w:before="100" w:beforeAutospacing="1" w:after="100" w:afterAutospacing="1"/>
              <w:jc w:val="center"/>
              <w:rPr>
                <w:rFonts w:eastAsia="Times New Roman" w:cs="Arial"/>
                <w:szCs w:val="20"/>
                <w:lang w:eastAsia="sv-SE"/>
              </w:rPr>
            </w:pPr>
          </w:p>
        </w:tc>
        <w:tc>
          <w:tcPr>
            <w:tcW w:w="851" w:type="dxa"/>
            <w:tcBorders>
              <w:top w:val="nil"/>
              <w:left w:val="nil"/>
              <w:bottom w:val="single" w:sz="8" w:space="0" w:color="auto"/>
              <w:right w:val="single" w:sz="8" w:space="0" w:color="auto"/>
            </w:tcBorders>
            <w:shd w:val="clear" w:color="auto" w:fill="auto"/>
          </w:tcPr>
          <w:p w14:paraId="3AA7DF16" w14:textId="77777777" w:rsidR="007E2C14" w:rsidRPr="007035E4" w:rsidRDefault="007E2C14" w:rsidP="00786EA7">
            <w:pPr>
              <w:spacing w:before="100" w:beforeAutospacing="1" w:after="100" w:afterAutospacing="1"/>
              <w:jc w:val="center"/>
              <w:rPr>
                <w:rFonts w:eastAsia="Times New Roman" w:cs="Arial"/>
                <w:szCs w:val="20"/>
                <w:lang w:eastAsia="sv-SE"/>
              </w:rPr>
            </w:pPr>
          </w:p>
        </w:tc>
        <w:tc>
          <w:tcPr>
            <w:tcW w:w="851" w:type="dxa"/>
            <w:tcBorders>
              <w:top w:val="nil"/>
              <w:left w:val="nil"/>
              <w:bottom w:val="single" w:sz="8" w:space="0" w:color="auto"/>
              <w:right w:val="single" w:sz="8" w:space="0" w:color="auto"/>
            </w:tcBorders>
          </w:tcPr>
          <w:p w14:paraId="5A8E2E84" w14:textId="77777777" w:rsidR="007E2C14" w:rsidRPr="007035E4" w:rsidRDefault="007E2C14" w:rsidP="00786EA7">
            <w:pPr>
              <w:spacing w:before="100" w:beforeAutospacing="1" w:after="100" w:afterAutospacing="1"/>
              <w:jc w:val="center"/>
              <w:rPr>
                <w:rFonts w:eastAsia="Times New Roman" w:cs="Arial"/>
                <w:szCs w:val="20"/>
                <w:lang w:eastAsia="sv-SE"/>
              </w:rPr>
            </w:pPr>
          </w:p>
        </w:tc>
      </w:tr>
      <w:tr w:rsidR="007E2C14" w:rsidRPr="000C2908" w14:paraId="27217316" w14:textId="1B9B6223" w:rsidTr="002B4B7A">
        <w:tc>
          <w:tcPr>
            <w:tcW w:w="3369"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5D65F223" w14:textId="720569FD" w:rsidR="007E2C14" w:rsidRPr="000C2908" w:rsidRDefault="007E2C14" w:rsidP="00786EA7">
            <w:pPr>
              <w:spacing w:before="100" w:beforeAutospacing="1" w:after="100" w:afterAutospacing="1"/>
              <w:rPr>
                <w:rFonts w:eastAsia="Times New Roman" w:cs="Arial"/>
                <w:szCs w:val="20"/>
                <w:highlight w:val="yellow"/>
                <w:lang w:eastAsia="sv-SE"/>
              </w:rPr>
            </w:pPr>
            <w:r>
              <w:rPr>
                <w:rFonts w:eastAsia="Times New Roman" w:cs="Arial"/>
                <w:szCs w:val="20"/>
                <w:lang w:eastAsia="sv-SE"/>
              </w:rPr>
              <w:t>GetLogs</w:t>
            </w:r>
          </w:p>
        </w:tc>
        <w:tc>
          <w:tcPr>
            <w:tcW w:w="992"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14:paraId="2B071104" w14:textId="77777777" w:rsidR="007E2C14" w:rsidRPr="007035E4" w:rsidRDefault="007E2C14" w:rsidP="00786EA7">
            <w:pPr>
              <w:spacing w:before="100" w:beforeAutospacing="1" w:after="100" w:afterAutospacing="1"/>
              <w:jc w:val="center"/>
              <w:rPr>
                <w:rFonts w:eastAsia="Times New Roman" w:cs="Arial"/>
                <w:szCs w:val="20"/>
                <w:lang w:eastAsia="sv-SE"/>
              </w:rPr>
            </w:pPr>
          </w:p>
        </w:tc>
        <w:tc>
          <w:tcPr>
            <w:tcW w:w="983"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14:paraId="49249A4C" w14:textId="77777777" w:rsidR="007E2C14" w:rsidRPr="007035E4" w:rsidRDefault="007E2C14" w:rsidP="00786EA7">
            <w:pPr>
              <w:spacing w:before="100" w:beforeAutospacing="1" w:after="100" w:afterAutospacing="1"/>
              <w:jc w:val="center"/>
              <w:rPr>
                <w:rFonts w:eastAsia="Times New Roman" w:cs="Arial"/>
                <w:szCs w:val="20"/>
                <w:lang w:eastAsia="sv-SE"/>
              </w:rPr>
            </w:pPr>
            <w:r w:rsidRPr="007035E4">
              <w:rPr>
                <w:rFonts w:eastAsia="Times New Roman" w:cs="Arial"/>
                <w:szCs w:val="20"/>
                <w:lang w:eastAsia="sv-SE"/>
              </w:rPr>
              <w:t>X</w:t>
            </w:r>
          </w:p>
        </w:tc>
        <w:tc>
          <w:tcPr>
            <w:tcW w:w="1001" w:type="dxa"/>
            <w:tcBorders>
              <w:top w:val="nil"/>
              <w:left w:val="nil"/>
              <w:bottom w:val="single" w:sz="4" w:space="0" w:color="auto"/>
              <w:right w:val="single" w:sz="8" w:space="0" w:color="auto"/>
            </w:tcBorders>
            <w:shd w:val="clear" w:color="auto" w:fill="auto"/>
            <w:tcMar>
              <w:top w:w="0" w:type="dxa"/>
              <w:left w:w="108" w:type="dxa"/>
              <w:bottom w:w="0" w:type="dxa"/>
              <w:right w:w="108" w:type="dxa"/>
            </w:tcMar>
          </w:tcPr>
          <w:p w14:paraId="1C403944" w14:textId="77777777" w:rsidR="007E2C14" w:rsidRPr="007035E4" w:rsidRDefault="007E2C14" w:rsidP="00786EA7">
            <w:pPr>
              <w:spacing w:before="100" w:beforeAutospacing="1" w:after="100" w:afterAutospacing="1"/>
              <w:jc w:val="center"/>
              <w:rPr>
                <w:rFonts w:eastAsia="Times New Roman" w:cs="Arial"/>
                <w:szCs w:val="20"/>
                <w:lang w:eastAsia="sv-SE"/>
              </w:rPr>
            </w:pPr>
          </w:p>
        </w:tc>
        <w:tc>
          <w:tcPr>
            <w:tcW w:w="851" w:type="dxa"/>
            <w:tcBorders>
              <w:top w:val="nil"/>
              <w:left w:val="nil"/>
              <w:bottom w:val="single" w:sz="4" w:space="0" w:color="auto"/>
              <w:right w:val="single" w:sz="8" w:space="0" w:color="auto"/>
            </w:tcBorders>
            <w:shd w:val="clear" w:color="auto" w:fill="auto"/>
          </w:tcPr>
          <w:p w14:paraId="66E1AF81" w14:textId="77777777" w:rsidR="007E2C14" w:rsidRPr="007035E4" w:rsidRDefault="007E2C14" w:rsidP="00786EA7">
            <w:pPr>
              <w:spacing w:before="100" w:beforeAutospacing="1" w:after="100" w:afterAutospacing="1"/>
              <w:jc w:val="center"/>
              <w:rPr>
                <w:rFonts w:eastAsia="Times New Roman" w:cs="Arial"/>
                <w:szCs w:val="20"/>
                <w:lang w:eastAsia="sv-SE"/>
              </w:rPr>
            </w:pPr>
          </w:p>
        </w:tc>
        <w:tc>
          <w:tcPr>
            <w:tcW w:w="851" w:type="dxa"/>
            <w:tcBorders>
              <w:top w:val="nil"/>
              <w:left w:val="nil"/>
              <w:bottom w:val="single" w:sz="4" w:space="0" w:color="auto"/>
              <w:right w:val="single" w:sz="8" w:space="0" w:color="auto"/>
            </w:tcBorders>
          </w:tcPr>
          <w:p w14:paraId="33108692" w14:textId="77777777" w:rsidR="007E2C14" w:rsidRPr="007035E4" w:rsidRDefault="007E2C14" w:rsidP="00786EA7">
            <w:pPr>
              <w:spacing w:before="100" w:beforeAutospacing="1" w:after="100" w:afterAutospacing="1"/>
              <w:jc w:val="center"/>
              <w:rPr>
                <w:rFonts w:eastAsia="Times New Roman" w:cs="Arial"/>
                <w:szCs w:val="20"/>
                <w:lang w:eastAsia="sv-SE"/>
              </w:rPr>
            </w:pPr>
          </w:p>
        </w:tc>
      </w:tr>
      <w:tr w:rsidR="007E2C14" w:rsidRPr="000C2908" w14:paraId="7F1A612B" w14:textId="1C076F2D" w:rsidTr="002B4B7A">
        <w:tc>
          <w:tcPr>
            <w:tcW w:w="33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48D89A" w14:textId="1C204721" w:rsidR="007E2C14" w:rsidRPr="000C2908" w:rsidRDefault="007E2C14" w:rsidP="00786EA7">
            <w:pPr>
              <w:spacing w:before="100" w:beforeAutospacing="1" w:after="100" w:afterAutospacing="1"/>
              <w:rPr>
                <w:rFonts w:eastAsia="Times New Roman" w:cs="Arial"/>
                <w:szCs w:val="20"/>
                <w:highlight w:val="yellow"/>
                <w:lang w:eastAsia="sv-SE"/>
              </w:rPr>
            </w:pPr>
            <w:proofErr w:type="spellStart"/>
            <w:r>
              <w:rPr>
                <w:rFonts w:eastAsia="Times New Roman"/>
                <w:szCs w:val="20"/>
                <w:lang w:eastAsia="sv-SE"/>
              </w:rPr>
              <w:t>G</w:t>
            </w:r>
            <w:r w:rsidRPr="00BD625E">
              <w:rPr>
                <w:rFonts w:eastAsia="Times New Roman"/>
                <w:szCs w:val="20"/>
                <w:lang w:eastAsia="sv-SE"/>
              </w:rPr>
              <w:t>et</w:t>
            </w:r>
            <w:r>
              <w:rPr>
                <w:rFonts w:eastAsia="Times New Roman"/>
                <w:szCs w:val="20"/>
                <w:lang w:eastAsia="sv-SE"/>
              </w:rPr>
              <w:t>Access</w:t>
            </w:r>
            <w:r w:rsidRPr="00BD625E">
              <w:rPr>
                <w:rFonts w:eastAsia="Times New Roman"/>
                <w:szCs w:val="20"/>
                <w:lang w:eastAsia="sv-SE"/>
              </w:rPr>
              <w:t>LogsForPatient</w:t>
            </w:r>
            <w:proofErr w:type="spellEnd"/>
          </w:p>
        </w:tc>
        <w:tc>
          <w:tcPr>
            <w:tcW w:w="99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0AAA5BF9" w14:textId="77777777" w:rsidR="007E2C14" w:rsidRPr="007035E4" w:rsidRDefault="007E2C14" w:rsidP="00786EA7">
            <w:pPr>
              <w:spacing w:before="100" w:beforeAutospacing="1" w:after="100" w:afterAutospacing="1"/>
              <w:jc w:val="center"/>
              <w:rPr>
                <w:rFonts w:eastAsia="Times New Roman" w:cs="Arial"/>
                <w:szCs w:val="20"/>
                <w:lang w:eastAsia="sv-SE"/>
              </w:rPr>
            </w:pPr>
          </w:p>
        </w:tc>
        <w:tc>
          <w:tcPr>
            <w:tcW w:w="98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49712A2" w14:textId="77777777" w:rsidR="007E2C14" w:rsidRPr="007035E4" w:rsidRDefault="007E2C14" w:rsidP="00786EA7">
            <w:pPr>
              <w:spacing w:before="100" w:beforeAutospacing="1" w:after="100" w:afterAutospacing="1"/>
              <w:jc w:val="center"/>
              <w:rPr>
                <w:rFonts w:eastAsia="Times New Roman" w:cs="Arial"/>
                <w:szCs w:val="20"/>
                <w:lang w:eastAsia="sv-SE"/>
              </w:rPr>
            </w:pPr>
          </w:p>
        </w:tc>
        <w:tc>
          <w:tcPr>
            <w:tcW w:w="100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72B2AD03" w14:textId="77777777" w:rsidR="007E2C14" w:rsidRPr="007035E4" w:rsidRDefault="007E2C14" w:rsidP="00786EA7">
            <w:pPr>
              <w:spacing w:before="100" w:beforeAutospacing="1" w:after="100" w:afterAutospacing="1"/>
              <w:jc w:val="center"/>
              <w:rPr>
                <w:rFonts w:eastAsia="Times New Roman" w:cs="Arial"/>
                <w:szCs w:val="20"/>
                <w:lang w:eastAsia="sv-SE"/>
              </w:rPr>
            </w:pPr>
            <w:r w:rsidRPr="007035E4">
              <w:rPr>
                <w:rFonts w:eastAsia="Times New Roman" w:cs="Arial"/>
                <w:szCs w:val="20"/>
                <w:lang w:eastAsia="sv-SE"/>
              </w:rPr>
              <w:t>X</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A435F7" w14:textId="77777777" w:rsidR="007E2C14" w:rsidRPr="007035E4" w:rsidRDefault="007E2C14" w:rsidP="00786EA7">
            <w:pPr>
              <w:spacing w:before="100" w:beforeAutospacing="1" w:after="100" w:afterAutospacing="1"/>
              <w:jc w:val="center"/>
              <w:rPr>
                <w:rFonts w:eastAsia="Times New Roman" w:cs="Arial"/>
                <w:szCs w:val="20"/>
                <w:lang w:eastAsia="sv-SE"/>
              </w:rPr>
            </w:pPr>
          </w:p>
        </w:tc>
        <w:tc>
          <w:tcPr>
            <w:tcW w:w="851" w:type="dxa"/>
            <w:tcBorders>
              <w:top w:val="single" w:sz="4" w:space="0" w:color="auto"/>
              <w:left w:val="single" w:sz="4" w:space="0" w:color="auto"/>
              <w:bottom w:val="single" w:sz="4" w:space="0" w:color="auto"/>
              <w:right w:val="single" w:sz="4" w:space="0" w:color="auto"/>
            </w:tcBorders>
          </w:tcPr>
          <w:p w14:paraId="6440C68B" w14:textId="77777777" w:rsidR="007E2C14" w:rsidRPr="007035E4" w:rsidRDefault="007E2C14" w:rsidP="00786EA7">
            <w:pPr>
              <w:spacing w:before="100" w:beforeAutospacing="1" w:after="100" w:afterAutospacing="1"/>
              <w:jc w:val="center"/>
              <w:rPr>
                <w:rFonts w:eastAsia="Times New Roman" w:cs="Arial"/>
                <w:szCs w:val="20"/>
                <w:lang w:eastAsia="sv-SE"/>
              </w:rPr>
            </w:pPr>
          </w:p>
        </w:tc>
      </w:tr>
      <w:tr w:rsidR="007E2C14" w:rsidRPr="000C2908" w14:paraId="32E618E3" w14:textId="240DC15A" w:rsidTr="002B4B7A">
        <w:tc>
          <w:tcPr>
            <w:tcW w:w="33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0E9FB0" w14:textId="79998E96" w:rsidR="007E2C14" w:rsidRDefault="007E2C14" w:rsidP="00786EA7">
            <w:pPr>
              <w:spacing w:before="100" w:beforeAutospacing="1" w:after="100" w:afterAutospacing="1"/>
              <w:rPr>
                <w:rFonts w:eastAsia="Times New Roman" w:cs="Arial"/>
                <w:szCs w:val="20"/>
                <w:highlight w:val="yellow"/>
                <w:lang w:eastAsia="sv-SE"/>
              </w:rPr>
            </w:pPr>
            <w:r>
              <w:rPr>
                <w:rFonts w:eastAsia="Times New Roman"/>
                <w:szCs w:val="20"/>
                <w:lang w:eastAsia="sv-SE"/>
              </w:rPr>
              <w:t>G</w:t>
            </w:r>
            <w:r w:rsidRPr="00BD625E">
              <w:rPr>
                <w:rFonts w:eastAsia="Times New Roman"/>
                <w:szCs w:val="20"/>
                <w:lang w:eastAsia="sv-SE"/>
              </w:rPr>
              <w:t>etInfoLogs</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76110085" w14:textId="77777777" w:rsidR="007E2C14" w:rsidRPr="007035E4" w:rsidRDefault="007E2C14" w:rsidP="00786EA7">
            <w:pPr>
              <w:spacing w:before="100" w:beforeAutospacing="1" w:after="100" w:afterAutospacing="1"/>
              <w:jc w:val="center"/>
              <w:rPr>
                <w:rFonts w:eastAsia="Times New Roman" w:cs="Arial"/>
                <w:szCs w:val="20"/>
                <w:lang w:eastAsia="sv-SE"/>
              </w:rPr>
            </w:pPr>
          </w:p>
        </w:tc>
        <w:tc>
          <w:tcPr>
            <w:tcW w:w="98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054DE981" w14:textId="77777777" w:rsidR="007E2C14" w:rsidRPr="007035E4" w:rsidRDefault="007E2C14" w:rsidP="00786EA7">
            <w:pPr>
              <w:spacing w:before="100" w:beforeAutospacing="1" w:after="100" w:afterAutospacing="1"/>
              <w:jc w:val="center"/>
              <w:rPr>
                <w:rFonts w:eastAsia="Times New Roman" w:cs="Arial"/>
                <w:szCs w:val="20"/>
                <w:lang w:eastAsia="sv-SE"/>
              </w:rPr>
            </w:pPr>
          </w:p>
        </w:tc>
        <w:tc>
          <w:tcPr>
            <w:tcW w:w="100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9039EA8" w14:textId="77777777" w:rsidR="007E2C14" w:rsidRPr="007035E4" w:rsidRDefault="007E2C14" w:rsidP="00786EA7">
            <w:pPr>
              <w:spacing w:before="100" w:beforeAutospacing="1" w:after="100" w:afterAutospacing="1"/>
              <w:jc w:val="center"/>
              <w:rPr>
                <w:rFonts w:eastAsia="Times New Roman" w:cs="Arial"/>
                <w:szCs w:val="20"/>
                <w:lang w:eastAsia="sv-SE"/>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AEA4DA0" w14:textId="77777777" w:rsidR="007E2C14" w:rsidRPr="007035E4" w:rsidRDefault="007E2C14" w:rsidP="00786EA7">
            <w:pPr>
              <w:spacing w:before="100" w:beforeAutospacing="1" w:after="100" w:afterAutospacing="1"/>
              <w:jc w:val="center"/>
              <w:rPr>
                <w:rFonts w:eastAsia="Times New Roman" w:cs="Arial"/>
                <w:szCs w:val="20"/>
                <w:lang w:eastAsia="sv-SE"/>
              </w:rPr>
            </w:pPr>
            <w:r w:rsidRPr="007035E4">
              <w:rPr>
                <w:rFonts w:eastAsia="Times New Roman" w:cs="Arial"/>
                <w:szCs w:val="20"/>
                <w:lang w:eastAsia="sv-SE"/>
              </w:rPr>
              <w:t>X</w:t>
            </w:r>
          </w:p>
        </w:tc>
        <w:tc>
          <w:tcPr>
            <w:tcW w:w="851" w:type="dxa"/>
            <w:tcBorders>
              <w:top w:val="single" w:sz="4" w:space="0" w:color="auto"/>
              <w:left w:val="single" w:sz="4" w:space="0" w:color="auto"/>
              <w:bottom w:val="single" w:sz="4" w:space="0" w:color="auto"/>
              <w:right w:val="single" w:sz="4" w:space="0" w:color="auto"/>
            </w:tcBorders>
          </w:tcPr>
          <w:p w14:paraId="3EBF6107" w14:textId="77777777" w:rsidR="007E2C14" w:rsidRPr="007035E4" w:rsidRDefault="007E2C14" w:rsidP="00786EA7">
            <w:pPr>
              <w:spacing w:before="100" w:beforeAutospacing="1" w:after="100" w:afterAutospacing="1"/>
              <w:jc w:val="center"/>
              <w:rPr>
                <w:rFonts w:eastAsia="Times New Roman" w:cs="Arial"/>
                <w:szCs w:val="20"/>
                <w:lang w:eastAsia="sv-SE"/>
              </w:rPr>
            </w:pPr>
          </w:p>
        </w:tc>
      </w:tr>
      <w:tr w:rsidR="007E2C14" w:rsidRPr="000C2908" w14:paraId="043937A3" w14:textId="77777777" w:rsidTr="002B4B7A">
        <w:tc>
          <w:tcPr>
            <w:tcW w:w="33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9EC07F" w14:textId="49438FBB" w:rsidR="007E2C14" w:rsidRPr="00525318" w:rsidRDefault="00393E91" w:rsidP="00393E91">
            <w:pPr>
              <w:rPr>
                <w:rFonts w:eastAsia="Times New Roman"/>
                <w:szCs w:val="20"/>
                <w:highlight w:val="yellow"/>
                <w:lang w:eastAsia="sv-SE"/>
              </w:rPr>
            </w:pPr>
            <w:r w:rsidRPr="00525318">
              <w:rPr>
                <w:highlight w:val="yellow"/>
              </w:rPr>
              <w:t>GetLogsByOrder</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E4B6E94" w14:textId="77777777" w:rsidR="007E2C14" w:rsidRPr="00525318" w:rsidRDefault="007E2C14" w:rsidP="00786EA7">
            <w:pPr>
              <w:spacing w:before="100" w:beforeAutospacing="1" w:after="100" w:afterAutospacing="1"/>
              <w:jc w:val="center"/>
              <w:rPr>
                <w:rFonts w:eastAsia="Times New Roman" w:cs="Arial"/>
                <w:szCs w:val="20"/>
                <w:highlight w:val="yellow"/>
                <w:lang w:eastAsia="sv-SE"/>
              </w:rPr>
            </w:pPr>
          </w:p>
        </w:tc>
        <w:tc>
          <w:tcPr>
            <w:tcW w:w="98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EDDDE36" w14:textId="77777777" w:rsidR="007E2C14" w:rsidRPr="00525318" w:rsidRDefault="007E2C14" w:rsidP="00786EA7">
            <w:pPr>
              <w:spacing w:before="100" w:beforeAutospacing="1" w:after="100" w:afterAutospacing="1"/>
              <w:jc w:val="center"/>
              <w:rPr>
                <w:rFonts w:eastAsia="Times New Roman" w:cs="Arial"/>
                <w:szCs w:val="20"/>
                <w:highlight w:val="yellow"/>
                <w:lang w:eastAsia="sv-SE"/>
              </w:rPr>
            </w:pPr>
          </w:p>
        </w:tc>
        <w:tc>
          <w:tcPr>
            <w:tcW w:w="100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30A28B2B" w14:textId="77777777" w:rsidR="007E2C14" w:rsidRPr="00525318" w:rsidRDefault="007E2C14" w:rsidP="00786EA7">
            <w:pPr>
              <w:spacing w:before="100" w:beforeAutospacing="1" w:after="100" w:afterAutospacing="1"/>
              <w:jc w:val="center"/>
              <w:rPr>
                <w:rFonts w:eastAsia="Times New Roman" w:cs="Arial"/>
                <w:szCs w:val="20"/>
                <w:highlight w:val="yellow"/>
                <w:lang w:eastAsia="sv-SE"/>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6C1CA62" w14:textId="77777777" w:rsidR="007E2C14" w:rsidRPr="00525318" w:rsidRDefault="007E2C14" w:rsidP="00786EA7">
            <w:pPr>
              <w:spacing w:before="100" w:beforeAutospacing="1" w:after="100" w:afterAutospacing="1"/>
              <w:jc w:val="center"/>
              <w:rPr>
                <w:rFonts w:eastAsia="Times New Roman" w:cs="Arial"/>
                <w:szCs w:val="20"/>
                <w:highlight w:val="yellow"/>
                <w:lang w:eastAsia="sv-SE"/>
              </w:rPr>
            </w:pPr>
          </w:p>
        </w:tc>
        <w:tc>
          <w:tcPr>
            <w:tcW w:w="851" w:type="dxa"/>
            <w:tcBorders>
              <w:top w:val="single" w:sz="4" w:space="0" w:color="auto"/>
              <w:left w:val="single" w:sz="4" w:space="0" w:color="auto"/>
              <w:bottom w:val="single" w:sz="4" w:space="0" w:color="auto"/>
              <w:right w:val="single" w:sz="4" w:space="0" w:color="auto"/>
            </w:tcBorders>
          </w:tcPr>
          <w:p w14:paraId="337E02AB" w14:textId="68852EDD" w:rsidR="007E2C14" w:rsidRPr="00525318" w:rsidRDefault="007E2C14" w:rsidP="00786EA7">
            <w:pPr>
              <w:spacing w:before="100" w:beforeAutospacing="1" w:after="100" w:afterAutospacing="1"/>
              <w:jc w:val="center"/>
              <w:rPr>
                <w:rFonts w:eastAsia="Times New Roman" w:cs="Arial"/>
                <w:szCs w:val="20"/>
                <w:highlight w:val="yellow"/>
                <w:lang w:eastAsia="sv-SE"/>
              </w:rPr>
            </w:pPr>
            <w:r w:rsidRPr="00525318">
              <w:rPr>
                <w:rFonts w:eastAsia="Times New Roman" w:cs="Arial"/>
                <w:szCs w:val="20"/>
                <w:highlight w:val="yellow"/>
                <w:lang w:eastAsia="sv-SE"/>
              </w:rPr>
              <w:t>X</w:t>
            </w:r>
          </w:p>
        </w:tc>
      </w:tr>
      <w:tr w:rsidR="007E2C14" w:rsidRPr="000C2908" w14:paraId="58F92173" w14:textId="77777777" w:rsidTr="002B4B7A">
        <w:tc>
          <w:tcPr>
            <w:tcW w:w="33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AA73F8" w14:textId="408004D4" w:rsidR="007E2C14" w:rsidRPr="00525318" w:rsidRDefault="00393E91" w:rsidP="00786EA7">
            <w:pPr>
              <w:spacing w:before="100" w:beforeAutospacing="1" w:after="100" w:afterAutospacing="1"/>
              <w:rPr>
                <w:rFonts w:eastAsia="Times New Roman"/>
                <w:szCs w:val="20"/>
                <w:highlight w:val="yellow"/>
                <w:lang w:eastAsia="sv-SE"/>
              </w:rPr>
            </w:pPr>
            <w:r w:rsidRPr="00525318">
              <w:rPr>
                <w:highlight w:val="yellow"/>
              </w:rPr>
              <w:t>GetFilesForOrderId</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5E2FBDF8" w14:textId="77777777" w:rsidR="007E2C14" w:rsidRPr="00525318" w:rsidRDefault="007E2C14" w:rsidP="00786EA7">
            <w:pPr>
              <w:spacing w:before="100" w:beforeAutospacing="1" w:after="100" w:afterAutospacing="1"/>
              <w:jc w:val="center"/>
              <w:rPr>
                <w:rFonts w:eastAsia="Times New Roman" w:cs="Arial"/>
                <w:szCs w:val="20"/>
                <w:highlight w:val="yellow"/>
                <w:lang w:eastAsia="sv-SE"/>
              </w:rPr>
            </w:pPr>
          </w:p>
        </w:tc>
        <w:tc>
          <w:tcPr>
            <w:tcW w:w="98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897BADE" w14:textId="77777777" w:rsidR="007E2C14" w:rsidRPr="00525318" w:rsidRDefault="007E2C14" w:rsidP="00786EA7">
            <w:pPr>
              <w:spacing w:before="100" w:beforeAutospacing="1" w:after="100" w:afterAutospacing="1"/>
              <w:jc w:val="center"/>
              <w:rPr>
                <w:rFonts w:eastAsia="Times New Roman" w:cs="Arial"/>
                <w:szCs w:val="20"/>
                <w:highlight w:val="yellow"/>
                <w:lang w:eastAsia="sv-SE"/>
              </w:rPr>
            </w:pPr>
          </w:p>
        </w:tc>
        <w:tc>
          <w:tcPr>
            <w:tcW w:w="100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FE8C672" w14:textId="77777777" w:rsidR="007E2C14" w:rsidRPr="00525318" w:rsidRDefault="007E2C14" w:rsidP="00786EA7">
            <w:pPr>
              <w:spacing w:before="100" w:beforeAutospacing="1" w:after="100" w:afterAutospacing="1"/>
              <w:jc w:val="center"/>
              <w:rPr>
                <w:rFonts w:eastAsia="Times New Roman" w:cs="Arial"/>
                <w:szCs w:val="20"/>
                <w:highlight w:val="yellow"/>
                <w:lang w:eastAsia="sv-SE"/>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011B731" w14:textId="77777777" w:rsidR="007E2C14" w:rsidRPr="00525318" w:rsidRDefault="007E2C14" w:rsidP="00786EA7">
            <w:pPr>
              <w:spacing w:before="100" w:beforeAutospacing="1" w:after="100" w:afterAutospacing="1"/>
              <w:jc w:val="center"/>
              <w:rPr>
                <w:rFonts w:eastAsia="Times New Roman" w:cs="Arial"/>
                <w:szCs w:val="20"/>
                <w:highlight w:val="yellow"/>
                <w:lang w:eastAsia="sv-SE"/>
              </w:rPr>
            </w:pPr>
          </w:p>
        </w:tc>
        <w:tc>
          <w:tcPr>
            <w:tcW w:w="851" w:type="dxa"/>
            <w:tcBorders>
              <w:top w:val="single" w:sz="4" w:space="0" w:color="auto"/>
              <w:left w:val="single" w:sz="4" w:space="0" w:color="auto"/>
              <w:bottom w:val="single" w:sz="4" w:space="0" w:color="auto"/>
              <w:right w:val="single" w:sz="4" w:space="0" w:color="auto"/>
            </w:tcBorders>
          </w:tcPr>
          <w:p w14:paraId="02AD99FD" w14:textId="5863CF51" w:rsidR="007E2C14" w:rsidRPr="00525318" w:rsidRDefault="007E2C14" w:rsidP="00786EA7">
            <w:pPr>
              <w:spacing w:before="100" w:beforeAutospacing="1" w:after="100" w:afterAutospacing="1"/>
              <w:jc w:val="center"/>
              <w:rPr>
                <w:rFonts w:eastAsia="Times New Roman" w:cs="Arial"/>
                <w:szCs w:val="20"/>
                <w:highlight w:val="yellow"/>
                <w:lang w:eastAsia="sv-SE"/>
              </w:rPr>
            </w:pPr>
            <w:r w:rsidRPr="00525318">
              <w:rPr>
                <w:rFonts w:eastAsia="Times New Roman" w:cs="Arial"/>
                <w:szCs w:val="20"/>
                <w:highlight w:val="yellow"/>
                <w:lang w:eastAsia="sv-SE"/>
              </w:rPr>
              <w:t>X</w:t>
            </w:r>
          </w:p>
        </w:tc>
      </w:tr>
    </w:tbl>
    <w:p w14:paraId="28E07F02" w14:textId="63277A5C" w:rsidR="0039481C" w:rsidRDefault="008E14EE" w:rsidP="0039481C">
      <w:pPr>
        <w:rPr>
          <w:color w:val="4F81BD" w:themeColor="accent1"/>
        </w:rPr>
      </w:pPr>
      <w:r>
        <w:rPr>
          <w:color w:val="4F81BD" w:themeColor="accent1"/>
        </w:rPr>
        <w:br/>
      </w:r>
    </w:p>
    <w:p w14:paraId="0D83FB97" w14:textId="18DD654C" w:rsidR="00F75E4D" w:rsidRDefault="0039481C" w:rsidP="0039481C">
      <w:pPr>
        <w:pStyle w:val="Rubrik2"/>
      </w:pPr>
      <w:bookmarkStart w:id="45" w:name="_Toc357754849"/>
      <w:bookmarkStart w:id="46" w:name="_Toc243452554"/>
      <w:bookmarkStart w:id="47" w:name="_Toc156312833"/>
      <w:r w:rsidRPr="00961B1C">
        <w:t>Adressering</w:t>
      </w:r>
      <w:bookmarkEnd w:id="45"/>
      <w:bookmarkEnd w:id="46"/>
      <w:bookmarkEnd w:id="47"/>
    </w:p>
    <w:p w14:paraId="47752E11" w14:textId="5909CED2" w:rsidR="0039481C" w:rsidRPr="00961B1C" w:rsidRDefault="001F5513" w:rsidP="00F75E4D">
      <w:pPr>
        <w:pStyle w:val="Rubrik3"/>
      </w:pPr>
      <w:bookmarkStart w:id="48" w:name="_Toc156312834"/>
      <w:r w:rsidRPr="00961B1C">
        <w:t>Logiska adresser</w:t>
      </w:r>
      <w:bookmarkEnd w:id="48"/>
    </w:p>
    <w:p w14:paraId="4CEECC5C" w14:textId="77777777" w:rsidR="001F5513" w:rsidRDefault="001F5513" w:rsidP="001F5513">
      <w:r w:rsidRPr="00A51835">
        <w:t xml:space="preserve">Alla tjänster i tjänstegränssnitten följer RIV-TA-profilens standard för logisk adressering. Med logisk adressering ges möjligheten att kunna ange en logisk adress/mottagare i det fall en tjänsteväxel (tjänsteplattform) används. </w:t>
      </w:r>
    </w:p>
    <w:p w14:paraId="0022B167" w14:textId="77777777" w:rsidR="001F5513" w:rsidRPr="00A51835" w:rsidRDefault="001F5513" w:rsidP="001F5513">
      <w:r w:rsidRPr="00A51835">
        <w:t xml:space="preserve">Logisk adressat skall anges även om </w:t>
      </w:r>
      <w:r>
        <w:t>loggtjänsten</w:t>
      </w:r>
      <w:r w:rsidRPr="00A51835">
        <w:t xml:space="preserve"> inte går via en tjänsteväxel.</w:t>
      </w:r>
    </w:p>
    <w:p w14:paraId="4DFC76F0" w14:textId="77777777" w:rsidR="001F5513" w:rsidRDefault="001F5513" w:rsidP="001F5513"/>
    <w:p w14:paraId="696BA9B5" w14:textId="4B566F2A" w:rsidR="001F5513" w:rsidRDefault="001F5513" w:rsidP="001F5513">
      <w:pPr>
        <w:rPr>
          <w:iCs/>
        </w:rPr>
      </w:pPr>
      <w:r w:rsidRPr="00A51835">
        <w:t xml:space="preserve">Alla tjänster har ett obligatoriskt </w:t>
      </w:r>
      <w:r>
        <w:t xml:space="preserve">meddelandefält </w:t>
      </w:r>
      <w:r w:rsidRPr="00A51835">
        <w:t>där mottagande vårdgivares Id (</w:t>
      </w:r>
      <w:proofErr w:type="gramStart"/>
      <w:r w:rsidRPr="00A51835">
        <w:t>t.ex.</w:t>
      </w:r>
      <w:proofErr w:type="gramEnd"/>
      <w:r w:rsidRPr="00A51835">
        <w:t xml:space="preserve"> HSA-id) skall anges som logisk adressat. </w:t>
      </w:r>
      <w:r>
        <w:rPr>
          <w:iCs/>
        </w:rPr>
        <w:t>HSA-id för den organisation vars tjänst adresseras (</w:t>
      </w:r>
      <w:proofErr w:type="gramStart"/>
      <w:r>
        <w:rPr>
          <w:iCs/>
        </w:rPr>
        <w:t>t.ex.</w:t>
      </w:r>
      <w:proofErr w:type="gramEnd"/>
      <w:r>
        <w:rPr>
          <w:iCs/>
        </w:rPr>
        <w:t xml:space="preserve"> HSA-id för Region Skåne)</w:t>
      </w:r>
      <w:r w:rsidR="00091ABE">
        <w:rPr>
          <w:iCs/>
        </w:rPr>
        <w:t>.</w:t>
      </w:r>
      <w:r>
        <w:rPr>
          <w:iCs/>
        </w:rPr>
        <w:t xml:space="preserve"> </w:t>
      </w:r>
      <w:r w:rsidRPr="00A51835">
        <w:rPr>
          <w:iCs/>
        </w:rPr>
        <w:t xml:space="preserve"> </w:t>
      </w:r>
      <w:r>
        <w:rPr>
          <w:iCs/>
        </w:rPr>
        <w:t>Se tabellen nedan hur adressat skall anges.</w:t>
      </w:r>
      <w:r w:rsidR="00810496">
        <w:rPr>
          <w:iCs/>
        </w:rPr>
        <w:t xml:space="preserve"> </w:t>
      </w:r>
    </w:p>
    <w:p w14:paraId="4DF378EC" w14:textId="1E337CD5" w:rsidR="00810496" w:rsidRDefault="00810496" w:rsidP="001F5513">
      <w:pPr>
        <w:rPr>
          <w:iCs/>
        </w:rPr>
      </w:pPr>
    </w:p>
    <w:p w14:paraId="3848BEC9" w14:textId="6A5ED337" w:rsidR="00810496" w:rsidRDefault="00810496" w:rsidP="001F5513">
      <w:pPr>
        <w:rPr>
          <w:iCs/>
        </w:rPr>
      </w:pPr>
      <w:r>
        <w:rPr>
          <w:iCs/>
        </w:rPr>
        <w:t xml:space="preserve">Om Ineras tjänst ska anropas (den nationella lagringstjänsten) så skall anropet ske till adress: </w:t>
      </w:r>
      <w:r w:rsidRPr="00AE7E4D">
        <w:rPr>
          <w:iCs/>
        </w:rPr>
        <w:t>SE165565594230-1000</w:t>
      </w:r>
    </w:p>
    <w:p w14:paraId="78E4FE5D" w14:textId="77777777" w:rsidR="001F5513" w:rsidRDefault="001F5513" w:rsidP="001F5513">
      <w:pPr>
        <w:rPr>
          <w:iCs/>
        </w:rPr>
      </w:pPr>
    </w:p>
    <w:tbl>
      <w:tblPr>
        <w:tblStyle w:val="Tabellrutnt"/>
        <w:tblW w:w="9268" w:type="dxa"/>
        <w:tblLayout w:type="fixed"/>
        <w:tblLook w:val="04A0" w:firstRow="1" w:lastRow="0" w:firstColumn="1" w:lastColumn="0" w:noHBand="0" w:noVBand="1"/>
      </w:tblPr>
      <w:tblGrid>
        <w:gridCol w:w="4106"/>
        <w:gridCol w:w="5162"/>
      </w:tblGrid>
      <w:tr w:rsidR="001F5513" w:rsidRPr="0030781D" w14:paraId="56B0BC7A" w14:textId="77777777" w:rsidTr="009A5209">
        <w:trPr>
          <w:trHeight w:val="292"/>
        </w:trPr>
        <w:tc>
          <w:tcPr>
            <w:tcW w:w="4106" w:type="dxa"/>
            <w:shd w:val="clear" w:color="auto" w:fill="D9D9D9" w:themeFill="background1" w:themeFillShade="D9"/>
            <w:vAlign w:val="center"/>
          </w:tcPr>
          <w:p w14:paraId="422572D9" w14:textId="77777777" w:rsidR="001F5513" w:rsidRPr="0030781D" w:rsidRDefault="001F5513" w:rsidP="00667D46">
            <w:pPr>
              <w:jc w:val="both"/>
              <w:rPr>
                <w:b/>
                <w:highlight w:val="yellow"/>
              </w:rPr>
            </w:pPr>
            <w:r>
              <w:rPr>
                <w:b/>
              </w:rPr>
              <w:t>Tjänst</w:t>
            </w:r>
          </w:p>
        </w:tc>
        <w:tc>
          <w:tcPr>
            <w:tcW w:w="5162" w:type="dxa"/>
            <w:shd w:val="clear" w:color="auto" w:fill="D9D9D9" w:themeFill="background1" w:themeFillShade="D9"/>
          </w:tcPr>
          <w:p w14:paraId="31B3B843" w14:textId="77777777" w:rsidR="001F5513" w:rsidRPr="0030781D" w:rsidRDefault="001F5513" w:rsidP="00667D46">
            <w:pPr>
              <w:jc w:val="both"/>
              <w:rPr>
                <w:b/>
                <w:highlight w:val="yellow"/>
              </w:rPr>
            </w:pPr>
            <w:r w:rsidRPr="00724DB3">
              <w:rPr>
                <w:b/>
              </w:rPr>
              <w:t>Logisk adressat</w:t>
            </w:r>
          </w:p>
        </w:tc>
      </w:tr>
      <w:tr w:rsidR="001F5513" w:rsidRPr="0030781D" w14:paraId="0997CFBB" w14:textId="77777777" w:rsidTr="009A5209">
        <w:trPr>
          <w:trHeight w:val="638"/>
        </w:trPr>
        <w:tc>
          <w:tcPr>
            <w:tcW w:w="4106" w:type="dxa"/>
          </w:tcPr>
          <w:p w14:paraId="553B81DD" w14:textId="77777777" w:rsidR="001F5513" w:rsidRPr="00724DB3" w:rsidRDefault="001F5513" w:rsidP="00667D46">
            <w:r>
              <w:t>StoreLog</w:t>
            </w:r>
          </w:p>
        </w:tc>
        <w:tc>
          <w:tcPr>
            <w:tcW w:w="5162" w:type="dxa"/>
          </w:tcPr>
          <w:p w14:paraId="69C0194F" w14:textId="12DEB0E1" w:rsidR="001F5513" w:rsidRPr="00C022AF" w:rsidRDefault="001F5513" w:rsidP="00961B1C">
            <w:r w:rsidRPr="00417CB3">
              <w:rPr>
                <w:rFonts w:eastAsia="Times New Roman"/>
                <w:szCs w:val="20"/>
                <w:shd w:val="clear" w:color="auto" w:fill="FFFFFF"/>
              </w:rPr>
              <w:t>HSA-id för den organisation (vårdgivare) vars logg åtkomsten avser (</w:t>
            </w:r>
            <w:proofErr w:type="gramStart"/>
            <w:r w:rsidRPr="00417CB3">
              <w:rPr>
                <w:rFonts w:eastAsia="Times New Roman"/>
                <w:szCs w:val="20"/>
                <w:shd w:val="clear" w:color="auto" w:fill="FFFFFF"/>
              </w:rPr>
              <w:t>t ex</w:t>
            </w:r>
            <w:proofErr w:type="gramEnd"/>
            <w:r w:rsidRPr="00417CB3">
              <w:rPr>
                <w:rFonts w:eastAsia="Times New Roman"/>
                <w:szCs w:val="20"/>
                <w:shd w:val="clear" w:color="auto" w:fill="FFFFFF"/>
              </w:rPr>
              <w:t xml:space="preserve"> HSA-id för Region Skåne)</w:t>
            </w:r>
            <w:r w:rsidR="002F7AED">
              <w:rPr>
                <w:rFonts w:eastAsia="Times New Roman"/>
                <w:szCs w:val="20"/>
                <w:shd w:val="clear" w:color="auto" w:fill="FFFFFF"/>
              </w:rPr>
              <w:t xml:space="preserve">. </w:t>
            </w:r>
            <w:r w:rsidR="002F7AED" w:rsidRPr="002F7AED">
              <w:rPr>
                <w:rFonts w:eastAsia="Times New Roman"/>
                <w:szCs w:val="20"/>
                <w:highlight w:val="yellow"/>
                <w:shd w:val="clear" w:color="auto" w:fill="FFFFFF"/>
              </w:rPr>
              <w:t>Alternativt Ineras nationella loggtjänst för de nationella tjänsterna.</w:t>
            </w:r>
          </w:p>
        </w:tc>
      </w:tr>
      <w:tr w:rsidR="001F5513" w:rsidRPr="0030781D" w14:paraId="21C082E0" w14:textId="77777777" w:rsidTr="009A5209">
        <w:tc>
          <w:tcPr>
            <w:tcW w:w="4106" w:type="dxa"/>
          </w:tcPr>
          <w:p w14:paraId="2008FF38" w14:textId="535EACA9" w:rsidR="001F5513" w:rsidRDefault="001F5513" w:rsidP="00091ABE">
            <w:r>
              <w:rPr>
                <w:rFonts w:eastAsia="Times New Roman"/>
                <w:szCs w:val="20"/>
                <w:lang w:eastAsia="sv-SE"/>
              </w:rPr>
              <w:t>G</w:t>
            </w:r>
            <w:r w:rsidRPr="00BD625E">
              <w:rPr>
                <w:rFonts w:eastAsia="Times New Roman"/>
                <w:szCs w:val="20"/>
                <w:lang w:eastAsia="sv-SE"/>
              </w:rPr>
              <w:t>etLogs</w:t>
            </w:r>
          </w:p>
        </w:tc>
        <w:tc>
          <w:tcPr>
            <w:tcW w:w="5162" w:type="dxa"/>
          </w:tcPr>
          <w:p w14:paraId="1433C95C" w14:textId="77777777" w:rsidR="001F5513" w:rsidRPr="00A51835" w:rsidRDefault="001F5513" w:rsidP="00667D46">
            <w:r>
              <w:t>Samma som StoreLog</w:t>
            </w:r>
          </w:p>
        </w:tc>
      </w:tr>
      <w:tr w:rsidR="001F5513" w:rsidRPr="0030781D" w14:paraId="09458368" w14:textId="77777777" w:rsidTr="009A5209">
        <w:tc>
          <w:tcPr>
            <w:tcW w:w="4106" w:type="dxa"/>
          </w:tcPr>
          <w:p w14:paraId="302A9637" w14:textId="77777777" w:rsidR="001F5513" w:rsidRDefault="001F5513" w:rsidP="00667D46">
            <w:proofErr w:type="spellStart"/>
            <w:r>
              <w:rPr>
                <w:rFonts w:eastAsia="Times New Roman"/>
                <w:szCs w:val="20"/>
                <w:lang w:eastAsia="sv-SE"/>
              </w:rPr>
              <w:t>G</w:t>
            </w:r>
            <w:r w:rsidRPr="00BD625E">
              <w:rPr>
                <w:rFonts w:eastAsia="Times New Roman"/>
                <w:szCs w:val="20"/>
                <w:lang w:eastAsia="sv-SE"/>
              </w:rPr>
              <w:t>et</w:t>
            </w:r>
            <w:r>
              <w:rPr>
                <w:rFonts w:eastAsia="Times New Roman"/>
                <w:szCs w:val="20"/>
                <w:lang w:eastAsia="sv-SE"/>
              </w:rPr>
              <w:t>Access</w:t>
            </w:r>
            <w:r w:rsidRPr="00BD625E">
              <w:rPr>
                <w:rFonts w:eastAsia="Times New Roman"/>
                <w:szCs w:val="20"/>
                <w:lang w:eastAsia="sv-SE"/>
              </w:rPr>
              <w:t>LogsForPatient</w:t>
            </w:r>
            <w:proofErr w:type="spellEnd"/>
          </w:p>
        </w:tc>
        <w:tc>
          <w:tcPr>
            <w:tcW w:w="5162" w:type="dxa"/>
          </w:tcPr>
          <w:p w14:paraId="3E597760" w14:textId="77777777" w:rsidR="001F5513" w:rsidRPr="00A51835" w:rsidRDefault="001F5513" w:rsidP="00667D46">
            <w:r>
              <w:t>Vid adressering mot vårdgivare samma som StoreLog</w:t>
            </w:r>
          </w:p>
        </w:tc>
      </w:tr>
      <w:tr w:rsidR="001F5513" w:rsidRPr="0030781D" w14:paraId="0C6569CF" w14:textId="77777777" w:rsidTr="009A5209">
        <w:tc>
          <w:tcPr>
            <w:tcW w:w="4106" w:type="dxa"/>
          </w:tcPr>
          <w:p w14:paraId="4ACEE4FA" w14:textId="436FFAF4" w:rsidR="001F5513" w:rsidRDefault="001F5513" w:rsidP="00091ABE">
            <w:r>
              <w:rPr>
                <w:rFonts w:eastAsia="Times New Roman"/>
                <w:szCs w:val="20"/>
                <w:lang w:eastAsia="sv-SE"/>
              </w:rPr>
              <w:t>G</w:t>
            </w:r>
            <w:r w:rsidRPr="00BD625E">
              <w:rPr>
                <w:rFonts w:eastAsia="Times New Roman"/>
                <w:szCs w:val="20"/>
                <w:lang w:eastAsia="sv-SE"/>
              </w:rPr>
              <w:t>etInfoLogs</w:t>
            </w:r>
          </w:p>
        </w:tc>
        <w:tc>
          <w:tcPr>
            <w:tcW w:w="5162" w:type="dxa"/>
          </w:tcPr>
          <w:p w14:paraId="7E332D7F" w14:textId="77777777" w:rsidR="001F5513" w:rsidRPr="00A51835" w:rsidRDefault="001F5513" w:rsidP="00667D46">
            <w:r>
              <w:t>Samma som StoreLog</w:t>
            </w:r>
          </w:p>
        </w:tc>
      </w:tr>
      <w:tr w:rsidR="009A5209" w:rsidRPr="0030781D" w14:paraId="252575BE" w14:textId="77777777" w:rsidTr="009A5209">
        <w:tc>
          <w:tcPr>
            <w:tcW w:w="4106" w:type="dxa"/>
          </w:tcPr>
          <w:p w14:paraId="79854D43" w14:textId="78D47074" w:rsidR="009A5209" w:rsidRPr="00525318" w:rsidRDefault="009A5209" w:rsidP="009A5209">
            <w:pPr>
              <w:rPr>
                <w:rFonts w:eastAsia="Times New Roman"/>
                <w:szCs w:val="20"/>
                <w:highlight w:val="yellow"/>
                <w:lang w:eastAsia="sv-SE"/>
              </w:rPr>
            </w:pPr>
            <w:r w:rsidRPr="00525318">
              <w:rPr>
                <w:highlight w:val="yellow"/>
              </w:rPr>
              <w:t>GetLogsByOrder samt GetFilesForOrderId</w:t>
            </w:r>
          </w:p>
        </w:tc>
        <w:tc>
          <w:tcPr>
            <w:tcW w:w="5162" w:type="dxa"/>
          </w:tcPr>
          <w:p w14:paraId="09F207E4" w14:textId="245A0F89" w:rsidR="009A5209" w:rsidRPr="00525318" w:rsidRDefault="009A5209" w:rsidP="009A5209">
            <w:pPr>
              <w:rPr>
                <w:highlight w:val="yellow"/>
              </w:rPr>
            </w:pPr>
            <w:r w:rsidRPr="00525318">
              <w:rPr>
                <w:highlight w:val="yellow"/>
              </w:rPr>
              <w:t>Samma som StoreLog</w:t>
            </w:r>
          </w:p>
        </w:tc>
      </w:tr>
    </w:tbl>
    <w:p w14:paraId="6D182713" w14:textId="77777777" w:rsidR="001F5513" w:rsidRDefault="001F5513" w:rsidP="001F5513">
      <w:pPr>
        <w:rPr>
          <w:iCs/>
        </w:rPr>
      </w:pPr>
    </w:p>
    <w:p w14:paraId="184D2956" w14:textId="77777777" w:rsidR="00961B1C" w:rsidRPr="009B415D" w:rsidRDefault="00961B1C" w:rsidP="001F5513"/>
    <w:p w14:paraId="29788EDA" w14:textId="200EAF48" w:rsidR="00091ABE" w:rsidRDefault="00091ABE">
      <w:pPr>
        <w:spacing w:line="240" w:lineRule="auto"/>
        <w:rPr>
          <w:highlight w:val="yellow"/>
        </w:rPr>
      </w:pPr>
      <w:r>
        <w:rPr>
          <w:highlight w:val="yellow"/>
        </w:rPr>
        <w:br w:type="page"/>
      </w:r>
    </w:p>
    <w:p w14:paraId="6E673100" w14:textId="77777777" w:rsidR="0039481C" w:rsidRDefault="0039481C" w:rsidP="0039481C">
      <w:pPr>
        <w:rPr>
          <w:highlight w:val="yellow"/>
        </w:rPr>
      </w:pPr>
    </w:p>
    <w:p w14:paraId="110CF92C" w14:textId="2CF513DC" w:rsidR="0039481C" w:rsidRPr="000F72A4" w:rsidRDefault="0039481C" w:rsidP="0039481C">
      <w:pPr>
        <w:pStyle w:val="Rubrik2"/>
      </w:pPr>
      <w:bookmarkStart w:id="49" w:name="_Toc357754850"/>
      <w:bookmarkStart w:id="50" w:name="_Toc243452555"/>
      <w:bookmarkStart w:id="51" w:name="_Toc156312835"/>
      <w:r w:rsidRPr="000F72A4">
        <w:t>Aggregering och engagemangsindex</w:t>
      </w:r>
      <w:bookmarkEnd w:id="49"/>
      <w:bookmarkEnd w:id="50"/>
      <w:bookmarkEnd w:id="51"/>
    </w:p>
    <w:p w14:paraId="14E05593" w14:textId="77777777" w:rsidR="001F5513" w:rsidRDefault="001F5513" w:rsidP="001F5513">
      <w:pPr>
        <w:rPr>
          <w:szCs w:val="20"/>
          <w:shd w:val="clear" w:color="auto" w:fill="FFFFFF"/>
        </w:rPr>
      </w:pPr>
      <w:r w:rsidRPr="00C12692">
        <w:rPr>
          <w:szCs w:val="20"/>
          <w:shd w:val="clear" w:color="auto" w:fill="FFFFFF"/>
        </w:rPr>
        <w:t xml:space="preserve">Arkitekturen i logtjänsten har idag inget stöd för aggregering enligt T-boken med hjälp av engagemangsindex. </w:t>
      </w:r>
    </w:p>
    <w:p w14:paraId="7D3F9B80" w14:textId="0647AC59" w:rsidR="001F5513" w:rsidRDefault="001F5513" w:rsidP="001F5513">
      <w:pPr>
        <w:rPr>
          <w:szCs w:val="20"/>
          <w:shd w:val="clear" w:color="auto" w:fill="FFFFFF"/>
        </w:rPr>
      </w:pPr>
    </w:p>
    <w:p w14:paraId="48321028" w14:textId="04345719" w:rsidR="003538DB" w:rsidRDefault="001F5513" w:rsidP="001F5513">
      <w:pPr>
        <w:rPr>
          <w:szCs w:val="20"/>
          <w:shd w:val="clear" w:color="auto" w:fill="FFFFFF"/>
        </w:rPr>
      </w:pPr>
      <w:r w:rsidRPr="00C12692">
        <w:rPr>
          <w:szCs w:val="20"/>
          <w:shd w:val="clear" w:color="auto" w:fill="FFFFFF"/>
        </w:rPr>
        <w:t xml:space="preserve">Aggregering sker </w:t>
      </w:r>
      <w:proofErr w:type="gramStart"/>
      <w:r w:rsidRPr="00C12692">
        <w:rPr>
          <w:szCs w:val="20"/>
          <w:shd w:val="clear" w:color="auto" w:fill="FFFFFF"/>
        </w:rPr>
        <w:t>istället</w:t>
      </w:r>
      <w:proofErr w:type="gramEnd"/>
      <w:r w:rsidRPr="00C12692">
        <w:rPr>
          <w:szCs w:val="20"/>
          <w:shd w:val="clear" w:color="auto" w:fill="FFFFFF"/>
        </w:rPr>
        <w:t xml:space="preserve"> genom att </w:t>
      </w:r>
      <w:r>
        <w:rPr>
          <w:szCs w:val="20"/>
          <w:shd w:val="clear" w:color="auto" w:fill="FFFFFF"/>
        </w:rPr>
        <w:t>d</w:t>
      </w:r>
      <w:r w:rsidRPr="001474F0">
        <w:rPr>
          <w:szCs w:val="20"/>
          <w:shd w:val="clear" w:color="auto" w:fill="FFFFFF"/>
        </w:rPr>
        <w:t xml:space="preserve">en aggregerande tjänsten anropar alla förekommande logiska adressater (anslutna </w:t>
      </w:r>
      <w:r w:rsidR="00EE0CE2">
        <w:rPr>
          <w:szCs w:val="20"/>
          <w:shd w:val="clear" w:color="auto" w:fill="FFFFFF"/>
        </w:rPr>
        <w:t>logproducenter</w:t>
      </w:r>
      <w:r w:rsidRPr="001474F0">
        <w:rPr>
          <w:szCs w:val="20"/>
          <w:shd w:val="clear" w:color="auto" w:fill="FFFFFF"/>
        </w:rPr>
        <w:t xml:space="preserve">) </w:t>
      </w:r>
      <w:r>
        <w:rPr>
          <w:szCs w:val="20"/>
          <w:shd w:val="clear" w:color="auto" w:fill="FFFFFF"/>
        </w:rPr>
        <w:t>och returnerar all log</w:t>
      </w:r>
      <w:r w:rsidR="00EE0CE2">
        <w:rPr>
          <w:szCs w:val="20"/>
          <w:shd w:val="clear" w:color="auto" w:fill="FFFFFF"/>
        </w:rPr>
        <w:t>g</w:t>
      </w:r>
      <w:r>
        <w:rPr>
          <w:szCs w:val="20"/>
          <w:shd w:val="clear" w:color="auto" w:fill="FFFFFF"/>
        </w:rPr>
        <w:t xml:space="preserve">information ifrån de producenter som svarar synkront </w:t>
      </w:r>
      <w:r w:rsidR="00810496">
        <w:rPr>
          <w:szCs w:val="20"/>
          <w:shd w:val="clear" w:color="auto" w:fill="FFFFFF"/>
        </w:rPr>
        <w:t>–</w:t>
      </w:r>
      <w:r w:rsidRPr="001474F0">
        <w:rPr>
          <w:szCs w:val="20"/>
          <w:shd w:val="clear" w:color="auto" w:fill="FFFFFF"/>
        </w:rPr>
        <w:t xml:space="preserve"> </w:t>
      </w:r>
      <w:r w:rsidR="00810496">
        <w:rPr>
          <w:szCs w:val="20"/>
          <w:shd w:val="clear" w:color="auto" w:fill="FFFFFF"/>
        </w:rPr>
        <w:t xml:space="preserve">dvs alla anslutna logproducenter anropas, även om de ej har loggposter för aktuell patient. </w:t>
      </w:r>
    </w:p>
    <w:p w14:paraId="40F9CCCF" w14:textId="61E67D20" w:rsidR="000B1E7B" w:rsidRDefault="000B1E7B" w:rsidP="00275A77">
      <w:pPr>
        <w:rPr>
          <w:szCs w:val="20"/>
          <w:shd w:val="clear" w:color="auto" w:fill="FFFFFF"/>
        </w:rPr>
      </w:pPr>
      <w:r w:rsidRPr="00D76CC9">
        <w:rPr>
          <w:szCs w:val="20"/>
          <w:shd w:val="clear" w:color="auto" w:fill="FFFFFF"/>
        </w:rPr>
        <w:t xml:space="preserve">Kunskap om vilka producenter som är anslutna kan den aggregerande tjänsten erhålla genom anrop till </w:t>
      </w:r>
      <w:proofErr w:type="spellStart"/>
      <w:proofErr w:type="gramStart"/>
      <w:r w:rsidR="00275A77" w:rsidRPr="00D76CC9">
        <w:rPr>
          <w:szCs w:val="20"/>
          <w:shd w:val="clear" w:color="auto" w:fill="FFFFFF"/>
        </w:rPr>
        <w:t>infrastructure:itintegration</w:t>
      </w:r>
      <w:proofErr w:type="gramEnd"/>
      <w:r w:rsidR="00275A77" w:rsidRPr="00D76CC9">
        <w:rPr>
          <w:szCs w:val="20"/>
          <w:shd w:val="clear" w:color="auto" w:fill="FFFFFF"/>
        </w:rPr>
        <w:t>:registry</w:t>
      </w:r>
      <w:proofErr w:type="spellEnd"/>
      <w:r w:rsidR="00275A77" w:rsidRPr="00D76CC9">
        <w:rPr>
          <w:szCs w:val="20"/>
          <w:shd w:val="clear" w:color="auto" w:fill="FFFFFF"/>
        </w:rPr>
        <w:t xml:space="preserve"> och kontrakt </w:t>
      </w:r>
      <w:proofErr w:type="spellStart"/>
      <w:r w:rsidR="00275A77" w:rsidRPr="00D76CC9">
        <w:rPr>
          <w:szCs w:val="20"/>
          <w:shd w:val="clear" w:color="auto" w:fill="FFFFFF"/>
        </w:rPr>
        <w:t>GetLogicalAddresseesByServiceContract</w:t>
      </w:r>
      <w:proofErr w:type="spellEnd"/>
      <w:r w:rsidR="004C0CC1" w:rsidRPr="00D76CC9">
        <w:rPr>
          <w:szCs w:val="20"/>
          <w:shd w:val="clear" w:color="auto" w:fill="FFFFFF"/>
        </w:rPr>
        <w:t>.</w:t>
      </w:r>
    </w:p>
    <w:p w14:paraId="625B2025" w14:textId="6E63F9CF" w:rsidR="00D34806" w:rsidRDefault="00D34806" w:rsidP="00275A77">
      <w:pPr>
        <w:rPr>
          <w:szCs w:val="20"/>
          <w:shd w:val="clear" w:color="auto" w:fill="FFFFFF"/>
        </w:rPr>
      </w:pPr>
    </w:p>
    <w:p w14:paraId="563CC94C" w14:textId="7DCFAA38" w:rsidR="006A3468" w:rsidRDefault="00D34806" w:rsidP="00275A77">
      <w:pPr>
        <w:rPr>
          <w:szCs w:val="20"/>
          <w:shd w:val="clear" w:color="auto" w:fill="FFFFFF"/>
        </w:rPr>
      </w:pPr>
      <w:r>
        <w:rPr>
          <w:szCs w:val="20"/>
          <w:shd w:val="clear" w:color="auto" w:fill="FFFFFF"/>
        </w:rPr>
        <w:t>En aggregerande tjänst kan ej anropa</w:t>
      </w:r>
      <w:r w:rsidR="00066855">
        <w:rPr>
          <w:szCs w:val="20"/>
          <w:shd w:val="clear" w:color="auto" w:fill="FFFFFF"/>
        </w:rPr>
        <w:t>s av en konsument med</w:t>
      </w:r>
      <w:r>
        <w:rPr>
          <w:szCs w:val="20"/>
          <w:shd w:val="clear" w:color="auto" w:fill="FFFFFF"/>
        </w:rPr>
        <w:t xml:space="preserve"> </w:t>
      </w:r>
      <w:proofErr w:type="spellStart"/>
      <w:r w:rsidRPr="00D34806">
        <w:rPr>
          <w:szCs w:val="20"/>
          <w:shd w:val="clear" w:color="auto" w:fill="FFFFFF"/>
        </w:rPr>
        <w:t>queuedReportId</w:t>
      </w:r>
      <w:proofErr w:type="spellEnd"/>
      <w:r>
        <w:rPr>
          <w:szCs w:val="20"/>
          <w:shd w:val="clear" w:color="auto" w:fill="FFFFFF"/>
        </w:rPr>
        <w:t>.</w:t>
      </w:r>
      <w:r w:rsidR="003538DB">
        <w:rPr>
          <w:szCs w:val="20"/>
          <w:shd w:val="clear" w:color="auto" w:fill="FFFFFF"/>
        </w:rPr>
        <w:t xml:space="preserve"> Om så är fallet så ska den aggregerande tjänsten returnera ett logiskt fel.</w:t>
      </w:r>
    </w:p>
    <w:p w14:paraId="22C215EA" w14:textId="77777777" w:rsidR="003538DB" w:rsidRDefault="003538DB" w:rsidP="00275A77">
      <w:pPr>
        <w:rPr>
          <w:szCs w:val="20"/>
          <w:shd w:val="clear" w:color="auto" w:fill="FFFFFF"/>
        </w:rPr>
      </w:pPr>
    </w:p>
    <w:p w14:paraId="112DA9F1" w14:textId="77777777" w:rsidR="003538DB" w:rsidRDefault="003538DB" w:rsidP="003538DB">
      <w:pPr>
        <w:rPr>
          <w:szCs w:val="20"/>
          <w:shd w:val="clear" w:color="auto" w:fill="FFFFFF"/>
        </w:rPr>
      </w:pPr>
      <w:r>
        <w:rPr>
          <w:szCs w:val="20"/>
          <w:shd w:val="clear" w:color="auto" w:fill="FFFFFF"/>
        </w:rPr>
        <w:t xml:space="preserve">Aggregering stöds idag bara för kontraktet </w:t>
      </w:r>
      <w:proofErr w:type="spellStart"/>
      <w:r>
        <w:rPr>
          <w:szCs w:val="20"/>
          <w:shd w:val="clear" w:color="auto" w:fill="FFFFFF"/>
        </w:rPr>
        <w:t>GetAccessLogsForPatient</w:t>
      </w:r>
      <w:proofErr w:type="spellEnd"/>
      <w:r>
        <w:rPr>
          <w:szCs w:val="20"/>
          <w:shd w:val="clear" w:color="auto" w:fill="FFFFFF"/>
        </w:rPr>
        <w:t>.</w:t>
      </w:r>
    </w:p>
    <w:p w14:paraId="0753C408" w14:textId="77777777" w:rsidR="006A3468" w:rsidRDefault="006A3468" w:rsidP="00275A77">
      <w:pPr>
        <w:rPr>
          <w:szCs w:val="20"/>
          <w:shd w:val="clear" w:color="auto" w:fill="FFFFFF"/>
        </w:rPr>
      </w:pPr>
    </w:p>
    <w:p w14:paraId="5CB58262" w14:textId="4148E1B8" w:rsidR="00D34806" w:rsidRDefault="00D34806" w:rsidP="00275A77">
      <w:pPr>
        <w:rPr>
          <w:szCs w:val="20"/>
          <w:shd w:val="clear" w:color="auto" w:fill="FFFFFF"/>
        </w:rPr>
      </w:pPr>
      <w:r>
        <w:rPr>
          <w:szCs w:val="20"/>
          <w:shd w:val="clear" w:color="auto" w:fill="FFFFFF"/>
        </w:rPr>
        <w:t xml:space="preserve">En aggregerande tjänst kan endast returnera 1 förekomst av </w:t>
      </w:r>
      <w:proofErr w:type="spellStart"/>
      <w:r>
        <w:rPr>
          <w:szCs w:val="20"/>
          <w:shd w:val="clear" w:color="auto" w:fill="FFFFFF"/>
        </w:rPr>
        <w:t>ReportResultType</w:t>
      </w:r>
      <w:proofErr w:type="spellEnd"/>
      <w:r w:rsidR="006A3468">
        <w:rPr>
          <w:szCs w:val="20"/>
          <w:shd w:val="clear" w:color="auto" w:fill="FFFFFF"/>
        </w:rPr>
        <w:t>.</w:t>
      </w:r>
      <w:r w:rsidR="006A3468">
        <w:rPr>
          <w:szCs w:val="20"/>
          <w:shd w:val="clear" w:color="auto" w:fill="FFFFFF"/>
        </w:rPr>
        <w:br/>
      </w:r>
      <w:proofErr w:type="spellStart"/>
      <w:r w:rsidR="006A3468">
        <w:rPr>
          <w:szCs w:val="20"/>
          <w:shd w:val="clear" w:color="auto" w:fill="FFFFFF"/>
        </w:rPr>
        <w:t>ResultType</w:t>
      </w:r>
      <w:proofErr w:type="spellEnd"/>
      <w:r w:rsidR="006E18CF">
        <w:rPr>
          <w:szCs w:val="20"/>
          <w:shd w:val="clear" w:color="auto" w:fill="FFFFFF"/>
        </w:rPr>
        <w:t xml:space="preserve"> ska sättas till OK.</w:t>
      </w:r>
      <w:r w:rsidR="006A3468">
        <w:rPr>
          <w:szCs w:val="20"/>
          <w:shd w:val="clear" w:color="auto" w:fill="FFFFFF"/>
        </w:rPr>
        <w:br/>
      </w:r>
      <w:proofErr w:type="spellStart"/>
      <w:r w:rsidR="006A3468">
        <w:rPr>
          <w:szCs w:val="20"/>
          <w:shd w:val="clear" w:color="auto" w:fill="FFFFFF"/>
        </w:rPr>
        <w:t>startInterval</w:t>
      </w:r>
      <w:proofErr w:type="spellEnd"/>
      <w:r w:rsidR="006A3468">
        <w:rPr>
          <w:szCs w:val="20"/>
          <w:shd w:val="clear" w:color="auto" w:fill="FFFFFF"/>
        </w:rPr>
        <w:t xml:space="preserve"> &amp; </w:t>
      </w:r>
      <w:proofErr w:type="spellStart"/>
      <w:r w:rsidR="006A3468">
        <w:rPr>
          <w:szCs w:val="20"/>
          <w:shd w:val="clear" w:color="auto" w:fill="FFFFFF"/>
        </w:rPr>
        <w:t>endInterval</w:t>
      </w:r>
      <w:proofErr w:type="spellEnd"/>
      <w:r w:rsidR="006A3468">
        <w:rPr>
          <w:szCs w:val="20"/>
          <w:shd w:val="clear" w:color="auto" w:fill="FFFFFF"/>
        </w:rPr>
        <w:t xml:space="preserve"> ska sättas </w:t>
      </w:r>
      <w:r w:rsidR="00066855">
        <w:rPr>
          <w:szCs w:val="20"/>
          <w:shd w:val="clear" w:color="auto" w:fill="FFFFFF"/>
        </w:rPr>
        <w:t xml:space="preserve">till samma värden som vid </w:t>
      </w:r>
      <w:proofErr w:type="spellStart"/>
      <w:r w:rsidR="00066855">
        <w:rPr>
          <w:szCs w:val="20"/>
          <w:shd w:val="clear" w:color="auto" w:fill="FFFFFF"/>
        </w:rPr>
        <w:t>requestet</w:t>
      </w:r>
      <w:proofErr w:type="spellEnd"/>
      <w:r w:rsidR="00066855">
        <w:rPr>
          <w:szCs w:val="20"/>
          <w:shd w:val="clear" w:color="auto" w:fill="FFFFFF"/>
        </w:rPr>
        <w:t>/anropet.</w:t>
      </w:r>
    </w:p>
    <w:p w14:paraId="1ACFBB17" w14:textId="70500777" w:rsidR="003538DB" w:rsidRDefault="003538DB" w:rsidP="00275A77">
      <w:pPr>
        <w:rPr>
          <w:szCs w:val="20"/>
          <w:shd w:val="clear" w:color="auto" w:fill="FFFFFF"/>
        </w:rPr>
      </w:pPr>
    </w:p>
    <w:p w14:paraId="225280F5" w14:textId="0D5C3E83" w:rsidR="00066855" w:rsidRDefault="00066855" w:rsidP="00275A77">
      <w:pPr>
        <w:rPr>
          <w:szCs w:val="20"/>
          <w:shd w:val="clear" w:color="auto" w:fill="FFFFFF"/>
        </w:rPr>
      </w:pPr>
      <w:r>
        <w:rPr>
          <w:szCs w:val="20"/>
          <w:shd w:val="clear" w:color="auto" w:fill="FFFFFF"/>
        </w:rPr>
        <w:t xml:space="preserve">Den aggregerande tjänsten ska aggregera </w:t>
      </w:r>
      <w:r w:rsidR="003538DB">
        <w:rPr>
          <w:szCs w:val="20"/>
          <w:shd w:val="clear" w:color="auto" w:fill="FFFFFF"/>
        </w:rPr>
        <w:t xml:space="preserve">datatypen </w:t>
      </w:r>
      <w:proofErr w:type="spellStart"/>
      <w:r w:rsidR="003538DB">
        <w:rPr>
          <w:szCs w:val="20"/>
          <w:shd w:val="clear" w:color="auto" w:fill="FFFFFF"/>
        </w:rPr>
        <w:t>Access</w:t>
      </w:r>
      <w:r>
        <w:rPr>
          <w:szCs w:val="20"/>
          <w:shd w:val="clear" w:color="auto" w:fill="FFFFFF"/>
        </w:rPr>
        <w:t>LogsType</w:t>
      </w:r>
      <w:proofErr w:type="spellEnd"/>
      <w:r w:rsidR="001312D4">
        <w:rPr>
          <w:szCs w:val="20"/>
          <w:shd w:val="clear" w:color="auto" w:fill="FFFFFF"/>
        </w:rPr>
        <w:t xml:space="preserve"> från de producenter som har </w:t>
      </w:r>
      <w:r w:rsidR="003538DB">
        <w:rPr>
          <w:szCs w:val="20"/>
          <w:shd w:val="clear" w:color="auto" w:fill="FFFFFF"/>
        </w:rPr>
        <w:t>svarat på anropet.</w:t>
      </w:r>
    </w:p>
    <w:p w14:paraId="116627BE" w14:textId="2ABF526E" w:rsidR="005D5A7B" w:rsidRDefault="005D5A7B" w:rsidP="00275A77">
      <w:pPr>
        <w:rPr>
          <w:szCs w:val="20"/>
          <w:shd w:val="clear" w:color="auto" w:fill="FFFFFF"/>
        </w:rPr>
      </w:pPr>
    </w:p>
    <w:p w14:paraId="4ABC4D6F" w14:textId="211B2FC4" w:rsidR="001F5513" w:rsidRDefault="005D5A7B" w:rsidP="001F5513">
      <w:pPr>
        <w:rPr>
          <w:szCs w:val="20"/>
          <w:shd w:val="clear" w:color="auto" w:fill="FFFFFF"/>
        </w:rPr>
      </w:pPr>
      <w:r>
        <w:rPr>
          <w:szCs w:val="20"/>
          <w:shd w:val="clear" w:color="auto" w:fill="FFFFFF"/>
        </w:rPr>
        <w:t xml:space="preserve">Eventuella </w:t>
      </w:r>
      <w:r w:rsidR="003538DB">
        <w:rPr>
          <w:szCs w:val="20"/>
          <w:shd w:val="clear" w:color="auto" w:fill="FFFFFF"/>
        </w:rPr>
        <w:t xml:space="preserve">bearbetningsfel i den aggregerande tjänsten ska </w:t>
      </w:r>
      <w:r w:rsidR="00F157EF">
        <w:rPr>
          <w:szCs w:val="20"/>
          <w:shd w:val="clear" w:color="auto" w:fill="FFFFFF"/>
        </w:rPr>
        <w:t xml:space="preserve">hanteras enligt </w:t>
      </w:r>
      <w:hyperlink r:id="rId30" w:history="1">
        <w:r w:rsidR="005D58BF" w:rsidRPr="00E41973">
          <w:rPr>
            <w:rStyle w:val="Hyperlnk"/>
          </w:rPr>
          <w:t>https://inera.atlassian.net/wiki/spaces/RTA/pages/3632899/RIV+Tekniska+Anvisningar+Basic+Profile+Valfria+till+gg+2.1</w:t>
        </w:r>
      </w:hyperlink>
      <w:r w:rsidR="005D58BF">
        <w:t xml:space="preserve"> </w:t>
      </w:r>
      <w:r w:rsidR="00F157EF">
        <w:rPr>
          <w:rFonts w:eastAsia="Times New Roman"/>
        </w:rPr>
        <w:t xml:space="preserve">) </w:t>
      </w:r>
      <w:r w:rsidR="001F5513">
        <w:rPr>
          <w:szCs w:val="20"/>
          <w:shd w:val="clear" w:color="auto" w:fill="FFFFFF"/>
        </w:rPr>
        <w:t xml:space="preserve">Observera att en producent som returnerar </w:t>
      </w:r>
      <w:proofErr w:type="spellStart"/>
      <w:r w:rsidR="001F5513" w:rsidRPr="00703777">
        <w:rPr>
          <w:i/>
          <w:szCs w:val="20"/>
          <w:shd w:val="clear" w:color="auto" w:fill="FFFFFF"/>
        </w:rPr>
        <w:t>queuedReportId</w:t>
      </w:r>
      <w:proofErr w:type="spellEnd"/>
      <w:r w:rsidR="001F5513">
        <w:rPr>
          <w:szCs w:val="20"/>
          <w:shd w:val="clear" w:color="auto" w:fill="FFFFFF"/>
        </w:rPr>
        <w:t xml:space="preserve"> kommer inte att returnera</w:t>
      </w:r>
      <w:r w:rsidR="00810496">
        <w:rPr>
          <w:szCs w:val="20"/>
          <w:shd w:val="clear" w:color="auto" w:fill="FFFFFF"/>
        </w:rPr>
        <w:t xml:space="preserve">s av den aggregerande tjänsten, vilket då kan innebära att det </w:t>
      </w:r>
      <w:r w:rsidR="00703777">
        <w:rPr>
          <w:szCs w:val="20"/>
          <w:shd w:val="clear" w:color="auto" w:fill="FFFFFF"/>
        </w:rPr>
        <w:t>finn</w:t>
      </w:r>
      <w:r w:rsidR="00810496">
        <w:rPr>
          <w:szCs w:val="20"/>
          <w:shd w:val="clear" w:color="auto" w:fill="FFFFFF"/>
        </w:rPr>
        <w:t xml:space="preserve">s </w:t>
      </w:r>
      <w:proofErr w:type="spellStart"/>
      <w:r w:rsidR="00810496">
        <w:rPr>
          <w:szCs w:val="20"/>
          <w:shd w:val="clear" w:color="auto" w:fill="FFFFFF"/>
        </w:rPr>
        <w:t>loginformation</w:t>
      </w:r>
      <w:proofErr w:type="spellEnd"/>
      <w:r w:rsidR="00810496">
        <w:rPr>
          <w:szCs w:val="20"/>
          <w:shd w:val="clear" w:color="auto" w:fill="FFFFFF"/>
        </w:rPr>
        <w:t xml:space="preserve"> kring en patient som då ej returneras till anropande konsument.</w:t>
      </w:r>
    </w:p>
    <w:p w14:paraId="34F3820D" w14:textId="77777777" w:rsidR="001F5513" w:rsidRPr="00417CB3" w:rsidRDefault="001F5513" w:rsidP="001F5513">
      <w:pPr>
        <w:rPr>
          <w:rFonts w:eastAsia="Times New Roman"/>
          <w:szCs w:val="20"/>
        </w:rPr>
      </w:pPr>
      <w:r w:rsidRPr="001474F0">
        <w:rPr>
          <w:szCs w:val="20"/>
          <w:shd w:val="clear" w:color="auto" w:fill="FFFFFF"/>
        </w:rPr>
        <w:t xml:space="preserve">Se dokumentet </w:t>
      </w:r>
      <w:proofErr w:type="spellStart"/>
      <w:r w:rsidRPr="001474F0">
        <w:rPr>
          <w:szCs w:val="20"/>
          <w:shd w:val="clear" w:color="auto" w:fill="FFFFFF"/>
        </w:rPr>
        <w:t>Arkitekturella</w:t>
      </w:r>
      <w:proofErr w:type="spellEnd"/>
      <w:r w:rsidRPr="001474F0">
        <w:rPr>
          <w:szCs w:val="20"/>
          <w:shd w:val="clear" w:color="auto" w:fill="FFFFFF"/>
        </w:rPr>
        <w:t xml:space="preserve"> beslut för mer information.</w:t>
      </w:r>
    </w:p>
    <w:p w14:paraId="0A78755D" w14:textId="2127B431" w:rsidR="00FF736E" w:rsidRDefault="00FF736E">
      <w:pPr>
        <w:spacing w:line="240" w:lineRule="auto"/>
        <w:rPr>
          <w:color w:val="4F81BD" w:themeColor="accent1"/>
        </w:rPr>
      </w:pPr>
      <w:r>
        <w:rPr>
          <w:color w:val="4F81BD" w:themeColor="accent1"/>
        </w:rPr>
        <w:br w:type="page"/>
      </w:r>
    </w:p>
    <w:p w14:paraId="5B8BBD42" w14:textId="77777777" w:rsidR="0039481C" w:rsidRDefault="0039481C" w:rsidP="0039481C">
      <w:pPr>
        <w:pStyle w:val="Rubrik1"/>
      </w:pPr>
      <w:bookmarkStart w:id="52" w:name="_Toc224960921"/>
      <w:bookmarkStart w:id="53" w:name="_Toc357754852"/>
      <w:bookmarkStart w:id="54" w:name="_Toc243452557"/>
      <w:bookmarkStart w:id="55" w:name="_Toc156312836"/>
      <w:r>
        <w:lastRenderedPageBreak/>
        <w:t>Tjänstedomänens krav och regler</w:t>
      </w:r>
      <w:bookmarkEnd w:id="52"/>
      <w:bookmarkEnd w:id="53"/>
      <w:bookmarkEnd w:id="54"/>
      <w:bookmarkEnd w:id="55"/>
    </w:p>
    <w:p w14:paraId="41F835DB" w14:textId="292F4DD5" w:rsidR="0039481C" w:rsidRDefault="0039481C" w:rsidP="0039481C"/>
    <w:p w14:paraId="6A36E880" w14:textId="2B4BAFC3" w:rsidR="0039481C" w:rsidRDefault="0039481C" w:rsidP="0039481C">
      <w:pPr>
        <w:pStyle w:val="Rubrik2"/>
      </w:pPr>
      <w:bookmarkStart w:id="56" w:name="_Toc357754853"/>
      <w:bookmarkStart w:id="57" w:name="_Toc243452558"/>
      <w:bookmarkStart w:id="58" w:name="_Toc156312837"/>
      <w:r>
        <w:t>Informationssäkerhet och juridik</w:t>
      </w:r>
      <w:bookmarkEnd w:id="56"/>
      <w:bookmarkEnd w:id="57"/>
      <w:bookmarkEnd w:id="58"/>
    </w:p>
    <w:p w14:paraId="7A7F88D9" w14:textId="3890A100" w:rsidR="00515625" w:rsidRPr="00515625" w:rsidRDefault="00515625" w:rsidP="00515625">
      <w:pPr>
        <w:rPr>
          <w:color w:val="000000" w:themeColor="text1"/>
        </w:rPr>
      </w:pPr>
      <w:r>
        <w:rPr>
          <w:color w:val="000000" w:themeColor="text1"/>
        </w:rPr>
        <w:t xml:space="preserve">Tjänstedomänens juridiska krav baseras </w:t>
      </w:r>
      <w:proofErr w:type="spellStart"/>
      <w:r>
        <w:rPr>
          <w:color w:val="000000" w:themeColor="text1"/>
        </w:rPr>
        <w:t>bl.a</w:t>
      </w:r>
      <w:proofErr w:type="spellEnd"/>
      <w:r>
        <w:rPr>
          <w:color w:val="000000" w:themeColor="text1"/>
        </w:rPr>
        <w:t xml:space="preserve"> på RIV </w:t>
      </w:r>
      <w:proofErr w:type="spellStart"/>
      <w:r>
        <w:rPr>
          <w:color w:val="000000" w:themeColor="text1"/>
        </w:rPr>
        <w:t>PDLiP</w:t>
      </w:r>
      <w:proofErr w:type="spellEnd"/>
      <w:r>
        <w:rPr>
          <w:color w:val="000000" w:themeColor="text1"/>
        </w:rPr>
        <w:t xml:space="preserve"> [R1], Patientdatalagen [R2] samt SOS2008:14 [R3].</w:t>
      </w:r>
    </w:p>
    <w:p w14:paraId="7EF1277D" w14:textId="7AE1F82C" w:rsidR="00F92FF4" w:rsidRPr="001E2DE9" w:rsidRDefault="00F92FF4" w:rsidP="00F92FF4">
      <w:pPr>
        <w:pStyle w:val="Rubrik3"/>
        <w:tabs>
          <w:tab w:val="left" w:pos="9072"/>
        </w:tabs>
        <w:spacing w:before="240" w:after="120" w:line="240" w:lineRule="auto"/>
        <w:ind w:right="-143"/>
      </w:pPr>
      <w:bookmarkStart w:id="59" w:name="_Toc156312838"/>
      <w:r w:rsidRPr="001129DE">
        <w:t xml:space="preserve">Förlitande </w:t>
      </w:r>
      <w:r>
        <w:t>parter</w:t>
      </w:r>
      <w:r w:rsidRPr="001129DE">
        <w:t xml:space="preserve"> enligt RIV TA Basic </w:t>
      </w:r>
      <w:proofErr w:type="spellStart"/>
      <w:r w:rsidRPr="001129DE">
        <w:t>Profile</w:t>
      </w:r>
      <w:bookmarkEnd w:id="59"/>
      <w:proofErr w:type="spellEnd"/>
    </w:p>
    <w:p w14:paraId="0484D323" w14:textId="645DA2FE" w:rsidR="00F92FF4" w:rsidRDefault="00F92FF4" w:rsidP="00F92FF4">
      <w:r w:rsidRPr="00A51835">
        <w:t xml:space="preserve">Tjänsterna följer RIV Tekniska Anvisningar Basic </w:t>
      </w:r>
      <w:proofErr w:type="spellStart"/>
      <w:r w:rsidRPr="00A51835">
        <w:t>Profile</w:t>
      </w:r>
      <w:proofErr w:type="spellEnd"/>
      <w:r w:rsidRPr="00A51835">
        <w:t xml:space="preserve"> 2.1, vilket innebär att ett tekniskt trust-förhållande krävs mellan tjänstekonsumenten och tjänsteproducenten, baserat på att konsument och producent ömsesidigt kan </w:t>
      </w:r>
      <w:r w:rsidR="00A775BE" w:rsidRPr="00A51835">
        <w:t>verifiera</w:t>
      </w:r>
      <w:r w:rsidRPr="00A51835">
        <w:t xml:space="preserve"> det andra systemet via dess funktionscertifikat. </w:t>
      </w:r>
      <w:r>
        <w:t>Se vidare [RIV TA 2].</w:t>
      </w:r>
    </w:p>
    <w:p w14:paraId="2761AEFD" w14:textId="77777777" w:rsidR="00FF736E" w:rsidRDefault="00FF736E" w:rsidP="00F92FF4"/>
    <w:p w14:paraId="451C59FD" w14:textId="77777777" w:rsidR="00F92FF4" w:rsidRPr="001F2C32" w:rsidRDefault="00F92FF4" w:rsidP="00F92FF4">
      <w:pPr>
        <w:pStyle w:val="Rubrik3"/>
        <w:tabs>
          <w:tab w:val="left" w:pos="9072"/>
        </w:tabs>
        <w:spacing w:before="240" w:after="120" w:line="240" w:lineRule="auto"/>
        <w:ind w:right="-143"/>
      </w:pPr>
      <w:bookmarkStart w:id="60" w:name="_Toc156312839"/>
      <w:r>
        <w:t>Stark autentisering av slutanvändare</w:t>
      </w:r>
      <w:bookmarkEnd w:id="60"/>
    </w:p>
    <w:p w14:paraId="6BB513E0" w14:textId="63182B22" w:rsidR="00F92FF4" w:rsidRDefault="00703777" w:rsidP="00F92FF4">
      <w:r>
        <w:t>A</w:t>
      </w:r>
      <w:r w:rsidR="00F92FF4" w:rsidRPr="00A51835">
        <w:t xml:space="preserve">ll åtkomst </w:t>
      </w:r>
      <w:r>
        <w:t>ska ske</w:t>
      </w:r>
      <w:r w:rsidR="00F92FF4" w:rsidRPr="00A51835">
        <w:t xml:space="preserve"> genom att användarna är starkt autentiserade och inte får åtkomst till mer uppgifter än nödvändigt i enlighet </w:t>
      </w:r>
      <w:r w:rsidR="003A6529">
        <w:t>S</w:t>
      </w:r>
      <w:r w:rsidR="00F92FF4" w:rsidRPr="00A51835">
        <w:t xml:space="preserve">ocialstyrelsens föreskrifter (SOSFS 2008:14). Dessa krav måste hanteras av det system som konsumerar tjänsterna enligt kontraktet. Om man som exempel bygger ett webbgränssnitt för </w:t>
      </w:r>
      <w:r w:rsidR="00F92FF4">
        <w:t>logg</w:t>
      </w:r>
      <w:r w:rsidR="00F92FF4" w:rsidRPr="00A51835">
        <w:t>administration baserat på tjänstekontraktet för administration, behöver webbgränssnittet realisera dessa säkerhetskrav.</w:t>
      </w:r>
    </w:p>
    <w:p w14:paraId="33BE29B2" w14:textId="14E30E91" w:rsidR="00703777" w:rsidRDefault="00703777" w:rsidP="00F92FF4"/>
    <w:p w14:paraId="6E647112" w14:textId="77777777" w:rsidR="00021F96" w:rsidRDefault="00021F96" w:rsidP="00F92FF4"/>
    <w:p w14:paraId="49BA1D07" w14:textId="0A4EF440" w:rsidR="00021F96" w:rsidRDefault="00021F96" w:rsidP="00021F96">
      <w:pPr>
        <w:pStyle w:val="Rubrik3"/>
      </w:pPr>
      <w:bookmarkStart w:id="61" w:name="_Toc156312840"/>
      <w:r>
        <w:t>Krav på konsumenten</w:t>
      </w:r>
      <w:bookmarkEnd w:id="61"/>
    </w:p>
    <w:p w14:paraId="11FCE86F" w14:textId="454FAA5F" w:rsidR="005C5C16" w:rsidRPr="005C5C16" w:rsidRDefault="005C5C16" w:rsidP="005C5C16">
      <w:r w:rsidRPr="00515625">
        <w:t xml:space="preserve">Ansvariga för tjänstekonsumenten ansvarar för att slutanvändaren är identifierad </w:t>
      </w:r>
      <w:r w:rsidR="00703777">
        <w:t>(se kap 4.1.2</w:t>
      </w:r>
      <w:r w:rsidRPr="00515625">
        <w:t>) inklusive dennes organisatoriska tillhörighet, är behörig att ta del av informationen i e-tjänsten</w:t>
      </w:r>
      <w:r w:rsidR="00515625">
        <w:t xml:space="preserve"> (läsande tjänster)</w:t>
      </w:r>
      <w:r w:rsidRPr="00515625">
        <w:t>, samt att slutanvändarens aktiviteter loggas</w:t>
      </w:r>
      <w:r w:rsidR="00515625">
        <w:t>.</w:t>
      </w:r>
    </w:p>
    <w:p w14:paraId="20CC1623" w14:textId="77777777" w:rsidR="00021F96" w:rsidRPr="00A51835" w:rsidRDefault="00021F96" w:rsidP="00F92FF4"/>
    <w:p w14:paraId="1CC877D5" w14:textId="77777777" w:rsidR="00F92FF4" w:rsidRDefault="00F92FF4" w:rsidP="00F92FF4">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62" w:name="_Toc156312841"/>
      <w:r>
        <w:t>Hantering av otillgänglighet</w:t>
      </w:r>
      <w:bookmarkEnd w:id="62"/>
    </w:p>
    <w:p w14:paraId="6E0CC631" w14:textId="2BEC3E1C" w:rsidR="00703777" w:rsidRDefault="00703777" w:rsidP="00703777">
      <w:r>
        <w:t xml:space="preserve">För att minska beroendet av hög tillgänglighet till loggtjänsten vid lagring av logposter så bör loggande tillämpningar ha </w:t>
      </w:r>
      <w:proofErr w:type="spellStart"/>
      <w:r>
        <w:t>köfunktionalitet</w:t>
      </w:r>
      <w:proofErr w:type="spellEnd"/>
      <w:r>
        <w:t xml:space="preserve"> vid avbrott i loggtjänsten.</w:t>
      </w:r>
    </w:p>
    <w:p w14:paraId="1F4FC157" w14:textId="10726715" w:rsidR="00703777" w:rsidRDefault="00703777" w:rsidP="00703777"/>
    <w:p w14:paraId="3F47F4A5" w14:textId="2068F277" w:rsidR="00FF736E" w:rsidRDefault="00F92FF4" w:rsidP="0039481C">
      <w:pPr>
        <w:rPr>
          <w:highlight w:val="yellow"/>
        </w:rPr>
      </w:pPr>
      <w:r>
        <w:rPr>
          <w:color w:val="4F81BD" w:themeColor="accent1"/>
        </w:rPr>
        <w:br/>
      </w:r>
    </w:p>
    <w:p w14:paraId="752A85F6" w14:textId="77777777" w:rsidR="00FF736E" w:rsidRDefault="00FF736E">
      <w:pPr>
        <w:spacing w:line="240" w:lineRule="auto"/>
        <w:rPr>
          <w:highlight w:val="yellow"/>
        </w:rPr>
      </w:pPr>
      <w:r>
        <w:rPr>
          <w:highlight w:val="yellow"/>
        </w:rPr>
        <w:br w:type="page"/>
      </w:r>
    </w:p>
    <w:p w14:paraId="191A48D6" w14:textId="77777777" w:rsidR="0039481C" w:rsidRPr="00DE75E6" w:rsidRDefault="0039481C" w:rsidP="0039481C">
      <w:pPr>
        <w:rPr>
          <w:highlight w:val="yellow"/>
        </w:rPr>
      </w:pPr>
    </w:p>
    <w:p w14:paraId="46813F0C" w14:textId="77777777" w:rsidR="0039481C" w:rsidRDefault="0039481C" w:rsidP="0039481C">
      <w:pPr>
        <w:pStyle w:val="Rubrik2"/>
      </w:pPr>
      <w:bookmarkStart w:id="63" w:name="_Toc243452559"/>
      <w:bookmarkStart w:id="64" w:name="_Toc156312842"/>
      <w:r>
        <w:t>Icke funktionella krav</w:t>
      </w:r>
      <w:bookmarkEnd w:id="63"/>
      <w:bookmarkEnd w:id="64"/>
    </w:p>
    <w:p w14:paraId="4409F62D" w14:textId="77777777" w:rsidR="0039481C" w:rsidRDefault="0039481C" w:rsidP="0039481C">
      <w:pPr>
        <w:rPr>
          <w:color w:val="4F81BD" w:themeColor="accent1"/>
        </w:rPr>
      </w:pPr>
    </w:p>
    <w:p w14:paraId="241AAB99" w14:textId="2A58A6B6" w:rsidR="0039481C" w:rsidRDefault="0039481C" w:rsidP="0039481C">
      <w:pPr>
        <w:pStyle w:val="Rubrik3"/>
      </w:pPr>
      <w:bookmarkStart w:id="65" w:name="_Toc243452560"/>
      <w:bookmarkStart w:id="66" w:name="_Toc156312843"/>
      <w:r>
        <w:t>SLA krav</w:t>
      </w:r>
      <w:bookmarkEnd w:id="65"/>
      <w:bookmarkEnd w:id="66"/>
    </w:p>
    <w:p w14:paraId="04F69D90" w14:textId="77777777" w:rsidR="00786EA7" w:rsidRPr="007E3F3B" w:rsidRDefault="00786EA7" w:rsidP="00786EA7">
      <w:pPr>
        <w:rPr>
          <w:i/>
        </w:rPr>
      </w:pPr>
      <w:r w:rsidRPr="007E3F3B">
        <w:rPr>
          <w:i/>
        </w:rPr>
        <w:t>Följande generella SLA-krav gäller för alla tjänsteproducenter som tillhandahåller tjänster. Dessa krav gäller där inget annat anges för ett specifikt tjänstekontrakt.</w:t>
      </w:r>
    </w:p>
    <w:p w14:paraId="04074BEC" w14:textId="77777777" w:rsidR="00786EA7" w:rsidRPr="00434298" w:rsidRDefault="00786EA7" w:rsidP="00786EA7"/>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786EA7" w:rsidRPr="00D957CA" w14:paraId="1B37DAA1" w14:textId="77777777" w:rsidTr="00786EA7">
        <w:tc>
          <w:tcPr>
            <w:tcW w:w="2268" w:type="dxa"/>
          </w:tcPr>
          <w:p w14:paraId="26F84F76" w14:textId="77777777" w:rsidR="00786EA7" w:rsidRPr="00D957CA" w:rsidRDefault="00786EA7" w:rsidP="00786EA7">
            <w:pPr>
              <w:rPr>
                <w:b/>
              </w:rPr>
            </w:pPr>
            <w:r>
              <w:rPr>
                <w:b/>
              </w:rPr>
              <w:t>Kategori</w:t>
            </w:r>
          </w:p>
        </w:tc>
        <w:tc>
          <w:tcPr>
            <w:tcW w:w="4154" w:type="dxa"/>
          </w:tcPr>
          <w:p w14:paraId="1F0D3A96" w14:textId="77777777" w:rsidR="00786EA7" w:rsidRPr="00D957CA" w:rsidRDefault="00786EA7" w:rsidP="00786EA7">
            <w:pPr>
              <w:rPr>
                <w:b/>
              </w:rPr>
            </w:pPr>
            <w:r>
              <w:rPr>
                <w:b/>
              </w:rPr>
              <w:t>Värde</w:t>
            </w:r>
          </w:p>
        </w:tc>
        <w:tc>
          <w:tcPr>
            <w:tcW w:w="3266" w:type="dxa"/>
          </w:tcPr>
          <w:p w14:paraId="598D425D" w14:textId="77777777" w:rsidR="00786EA7" w:rsidRDefault="00786EA7" w:rsidP="00786EA7">
            <w:pPr>
              <w:rPr>
                <w:b/>
              </w:rPr>
            </w:pPr>
            <w:r>
              <w:rPr>
                <w:b/>
              </w:rPr>
              <w:t>Beskrivning</w:t>
            </w:r>
          </w:p>
        </w:tc>
      </w:tr>
      <w:tr w:rsidR="00786EA7" w14:paraId="7F72AA9A" w14:textId="77777777" w:rsidTr="00786EA7">
        <w:tc>
          <w:tcPr>
            <w:tcW w:w="2268" w:type="dxa"/>
          </w:tcPr>
          <w:p w14:paraId="48CB1B18" w14:textId="77777777" w:rsidR="00786EA7" w:rsidRPr="004B0E7E" w:rsidRDefault="00786EA7" w:rsidP="00786EA7">
            <w:r w:rsidRPr="004B0E7E">
              <w:t>Svarstid</w:t>
            </w:r>
          </w:p>
        </w:tc>
        <w:tc>
          <w:tcPr>
            <w:tcW w:w="4154" w:type="dxa"/>
          </w:tcPr>
          <w:p w14:paraId="32DB41EF" w14:textId="48410B9D" w:rsidR="00786EA7" w:rsidRPr="004B0E7E" w:rsidRDefault="00786EA7" w:rsidP="00786EA7">
            <w:proofErr w:type="gramStart"/>
            <w:r w:rsidRPr="004B0E7E">
              <w:t>&lt; 1</w:t>
            </w:r>
            <w:r>
              <w:t>5</w:t>
            </w:r>
            <w:proofErr w:type="gramEnd"/>
            <w:r w:rsidRPr="004B0E7E">
              <w:t xml:space="preserve"> sekund för 95% av alla anrop</w:t>
            </w:r>
          </w:p>
        </w:tc>
        <w:tc>
          <w:tcPr>
            <w:tcW w:w="3266" w:type="dxa"/>
          </w:tcPr>
          <w:p w14:paraId="207D3BFA" w14:textId="0B423A1E" w:rsidR="00786EA7" w:rsidRDefault="00073A34" w:rsidP="00786EA7">
            <w:r>
              <w:t>Se separata tjänstekontrakt för mer info.</w:t>
            </w:r>
          </w:p>
        </w:tc>
      </w:tr>
      <w:tr w:rsidR="00786EA7" w14:paraId="217CA9BF" w14:textId="77777777" w:rsidTr="00786EA7">
        <w:tc>
          <w:tcPr>
            <w:tcW w:w="2268" w:type="dxa"/>
          </w:tcPr>
          <w:p w14:paraId="6D07CC68" w14:textId="77777777" w:rsidR="00786EA7" w:rsidRPr="004B0E7E" w:rsidRDefault="00786EA7" w:rsidP="00786EA7">
            <w:r w:rsidRPr="004B0E7E">
              <w:t>Tillgänglighet</w:t>
            </w:r>
          </w:p>
        </w:tc>
        <w:tc>
          <w:tcPr>
            <w:tcW w:w="4154" w:type="dxa"/>
          </w:tcPr>
          <w:p w14:paraId="5F39925D" w14:textId="6FFCEBFE" w:rsidR="00786EA7" w:rsidRPr="004B0E7E" w:rsidRDefault="00786EA7" w:rsidP="00786EA7">
            <w:r>
              <w:t>24x7, 99,8</w:t>
            </w:r>
            <w:r w:rsidRPr="004B0E7E">
              <w:t>%</w:t>
            </w:r>
          </w:p>
        </w:tc>
        <w:tc>
          <w:tcPr>
            <w:tcW w:w="3266" w:type="dxa"/>
          </w:tcPr>
          <w:p w14:paraId="3EB0D8DF" w14:textId="77777777" w:rsidR="00786EA7" w:rsidRDefault="00786EA7" w:rsidP="00786EA7"/>
        </w:tc>
      </w:tr>
      <w:tr w:rsidR="00786EA7" w14:paraId="052FAB96" w14:textId="77777777" w:rsidTr="00786EA7">
        <w:tc>
          <w:tcPr>
            <w:tcW w:w="2268" w:type="dxa"/>
          </w:tcPr>
          <w:p w14:paraId="4688C9D8" w14:textId="77777777" w:rsidR="00786EA7" w:rsidRPr="004B0E7E" w:rsidRDefault="00786EA7" w:rsidP="00786EA7">
            <w:r w:rsidRPr="004B0E7E">
              <w:t>Last</w:t>
            </w:r>
          </w:p>
        </w:tc>
        <w:tc>
          <w:tcPr>
            <w:tcW w:w="4154" w:type="dxa"/>
          </w:tcPr>
          <w:p w14:paraId="08B44BEC" w14:textId="77777777" w:rsidR="00786EA7" w:rsidRPr="004B0E7E" w:rsidRDefault="00786EA7" w:rsidP="00786EA7">
            <w:r w:rsidRPr="004B0E7E">
              <w:t>1 transakti</w:t>
            </w:r>
            <w:r>
              <w:t>on</w:t>
            </w:r>
            <w:r w:rsidRPr="004B0E7E">
              <w:t xml:space="preserve"> per sekund</w:t>
            </w:r>
          </w:p>
        </w:tc>
        <w:tc>
          <w:tcPr>
            <w:tcW w:w="3266" w:type="dxa"/>
          </w:tcPr>
          <w:p w14:paraId="07D15828" w14:textId="77777777" w:rsidR="00786EA7" w:rsidRDefault="00786EA7" w:rsidP="00786EA7"/>
        </w:tc>
      </w:tr>
      <w:tr w:rsidR="00786EA7" w14:paraId="06169315" w14:textId="77777777" w:rsidTr="00786EA7">
        <w:tc>
          <w:tcPr>
            <w:tcW w:w="2268" w:type="dxa"/>
          </w:tcPr>
          <w:p w14:paraId="10D63DB0" w14:textId="77777777" w:rsidR="00786EA7" w:rsidRPr="004B0E7E" w:rsidRDefault="00786EA7" w:rsidP="00786EA7">
            <w:r w:rsidRPr="004B0E7E">
              <w:t>Aktualitet</w:t>
            </w:r>
          </w:p>
        </w:tc>
        <w:tc>
          <w:tcPr>
            <w:tcW w:w="4154" w:type="dxa"/>
          </w:tcPr>
          <w:p w14:paraId="06093227" w14:textId="77777777" w:rsidR="00786EA7" w:rsidRPr="004B0E7E" w:rsidRDefault="00786EA7" w:rsidP="00786EA7">
            <w:r>
              <w:t>Se respektive tjänstekontrakt</w:t>
            </w:r>
          </w:p>
        </w:tc>
        <w:tc>
          <w:tcPr>
            <w:tcW w:w="3266" w:type="dxa"/>
          </w:tcPr>
          <w:p w14:paraId="29D5B1E6" w14:textId="77777777" w:rsidR="00786EA7" w:rsidRDefault="00786EA7" w:rsidP="00786EA7"/>
        </w:tc>
      </w:tr>
      <w:tr w:rsidR="00786EA7" w14:paraId="40C73983" w14:textId="77777777" w:rsidTr="00786EA7">
        <w:tc>
          <w:tcPr>
            <w:tcW w:w="2268" w:type="dxa"/>
          </w:tcPr>
          <w:p w14:paraId="2B154DE5" w14:textId="77777777" w:rsidR="00786EA7" w:rsidRPr="004B0E7E" w:rsidRDefault="00786EA7" w:rsidP="00786EA7">
            <w:r w:rsidRPr="004B0E7E">
              <w:t>Återställningstid</w:t>
            </w:r>
          </w:p>
        </w:tc>
        <w:tc>
          <w:tcPr>
            <w:tcW w:w="4154" w:type="dxa"/>
          </w:tcPr>
          <w:p w14:paraId="6B5A05AF" w14:textId="77777777" w:rsidR="00786EA7" w:rsidRPr="004B0E7E" w:rsidRDefault="00786EA7" w:rsidP="00786EA7">
            <w:pPr>
              <w:tabs>
                <w:tab w:val="left" w:pos="2935"/>
              </w:tabs>
              <w:jc w:val="both"/>
            </w:pPr>
            <w:r w:rsidRPr="004B0E7E">
              <w:t>1 dygn</w:t>
            </w:r>
          </w:p>
        </w:tc>
        <w:tc>
          <w:tcPr>
            <w:tcW w:w="3266" w:type="dxa"/>
          </w:tcPr>
          <w:p w14:paraId="7798ECF4" w14:textId="77777777" w:rsidR="00786EA7" w:rsidRDefault="00786EA7" w:rsidP="00786EA7">
            <w:r>
              <w:t>Vid katastrof, bortfall av hel hall</w:t>
            </w:r>
          </w:p>
        </w:tc>
      </w:tr>
    </w:tbl>
    <w:p w14:paraId="2600536F" w14:textId="77777777" w:rsidR="00786EA7" w:rsidRPr="00786EA7" w:rsidRDefault="00786EA7" w:rsidP="00786EA7"/>
    <w:p w14:paraId="3F32C021" w14:textId="77777777" w:rsidR="0039481C" w:rsidRDefault="0039481C" w:rsidP="0039481C">
      <w:pPr>
        <w:pStyle w:val="Brdtext"/>
      </w:pPr>
    </w:p>
    <w:p w14:paraId="190198DE" w14:textId="70F8E3E3" w:rsidR="0039481C" w:rsidRDefault="0039481C" w:rsidP="0039481C">
      <w:pPr>
        <w:pStyle w:val="Rubrik3"/>
      </w:pPr>
      <w:bookmarkStart w:id="67" w:name="_Toc243452561"/>
      <w:bookmarkStart w:id="68" w:name="_Toc156312844"/>
      <w:r>
        <w:t>Övriga krav</w:t>
      </w:r>
      <w:bookmarkEnd w:id="67"/>
      <w:bookmarkEnd w:id="68"/>
    </w:p>
    <w:p w14:paraId="6C77F59E" w14:textId="6324DE91" w:rsidR="005C5C16" w:rsidRDefault="005C5C16" w:rsidP="005C5C16">
      <w:r>
        <w:t>Kravet på en producent av åtkomstloggar är att dessa minst ska vara tillgängliga online i</w:t>
      </w:r>
      <w:r w:rsidR="00D7537D">
        <w:t xml:space="preserve"> minst</w:t>
      </w:r>
      <w:r>
        <w:t xml:space="preserve"> 18 månader via de läsande tjänsterna.</w:t>
      </w:r>
      <w:r w:rsidR="00BA2315">
        <w:t xml:space="preserve"> För de fall en tjänsteproducent väljer att </w:t>
      </w:r>
      <w:r w:rsidR="00423C4F">
        <w:t xml:space="preserve">efter 18 månader </w:t>
      </w:r>
      <w:r w:rsidR="00BA2315">
        <w:t>arkivera åtkomstloggar</w:t>
      </w:r>
      <w:r w:rsidR="00423C4F">
        <w:t xml:space="preserve"> och ej längre tillhandahålla dem via de läsande tjänsterna</w:t>
      </w:r>
      <w:r w:rsidR="00BA2315">
        <w:t xml:space="preserve"> så </w:t>
      </w:r>
      <w:r w:rsidR="00423C4F">
        <w:t xml:space="preserve">skall producentens förvaltning kunna leverera åtkomstloggarna på beställning. </w:t>
      </w:r>
      <w:r>
        <w:t xml:space="preserve"> Dessa ska då normalt </w:t>
      </w:r>
      <w:r w:rsidR="00423C4F">
        <w:t xml:space="preserve">kunna </w:t>
      </w:r>
      <w:r>
        <w:t>levereras inom 2 veckor från de</w:t>
      </w:r>
      <w:r w:rsidR="00423C4F">
        <w:t>t</w:t>
      </w:r>
      <w:r>
        <w:t xml:space="preserve"> att beställningen är gjord. </w:t>
      </w:r>
    </w:p>
    <w:p w14:paraId="174B656B" w14:textId="77777777" w:rsidR="005C5C16" w:rsidRPr="005C5C16" w:rsidRDefault="005C5C16" w:rsidP="005C5C16"/>
    <w:p w14:paraId="6D523F2F" w14:textId="5A2F9698" w:rsidR="00015902" w:rsidRDefault="00015902">
      <w:pPr>
        <w:spacing w:line="240" w:lineRule="auto"/>
      </w:pPr>
      <w:r>
        <w:br w:type="page"/>
      </w:r>
    </w:p>
    <w:p w14:paraId="6EB120C7" w14:textId="77777777" w:rsidR="0039481C" w:rsidRPr="007C5E55" w:rsidRDefault="0039481C" w:rsidP="0039481C"/>
    <w:p w14:paraId="074ED34E" w14:textId="59D7B1FA" w:rsidR="0039481C" w:rsidRDefault="0039481C" w:rsidP="0039481C">
      <w:pPr>
        <w:pStyle w:val="Rubrik2"/>
      </w:pPr>
      <w:bookmarkStart w:id="69" w:name="_Toc357754854"/>
      <w:bookmarkStart w:id="70" w:name="_Toc243452562"/>
      <w:bookmarkStart w:id="71" w:name="_Toc156312845"/>
      <w:bookmarkStart w:id="72" w:name="_Toc224960922"/>
      <w:bookmarkStart w:id="73" w:name="_Toc357754855"/>
      <w:bookmarkEnd w:id="12"/>
      <w:bookmarkEnd w:id="13"/>
      <w:bookmarkEnd w:id="14"/>
      <w:r>
        <w:t>Felhantering</w:t>
      </w:r>
      <w:bookmarkEnd w:id="69"/>
      <w:bookmarkEnd w:id="70"/>
      <w:bookmarkEnd w:id="71"/>
    </w:p>
    <w:p w14:paraId="4C2FBB5F" w14:textId="77777777" w:rsidR="00015902" w:rsidRDefault="0039481C" w:rsidP="0028508B">
      <w:pPr>
        <w:pStyle w:val="Rubrik3"/>
      </w:pPr>
      <w:bookmarkStart w:id="74" w:name="_Toc243452563"/>
      <w:bookmarkStart w:id="75" w:name="_Toc156312846"/>
      <w:r>
        <w:t>Krav på en tjänsteproducent</w:t>
      </w:r>
      <w:bookmarkEnd w:id="74"/>
      <w:bookmarkEnd w:id="75"/>
    </w:p>
    <w:p w14:paraId="0D3915B7" w14:textId="77777777" w:rsidR="00015902" w:rsidRDefault="00015902" w:rsidP="00015902">
      <w:r>
        <w:t xml:space="preserve">Alla fel hos producenten ska loggas för spårbarhet samt att systemansvarig kan upptäcka om något behöver åtgärdas. </w:t>
      </w:r>
    </w:p>
    <w:p w14:paraId="6202D58F" w14:textId="77777777" w:rsidR="00015902" w:rsidRDefault="00015902" w:rsidP="00015902">
      <w:r>
        <w:t>Ansvarig för Tjänsteproducenten ansvarar för att information endast lämnas ut till godkända tjänstekonsumenter, samt hanteras enligt riktlinjerna för informationssäkerhet, se vidare [R1-R3].</w:t>
      </w:r>
    </w:p>
    <w:p w14:paraId="6FAF04D9" w14:textId="0DA65EE8" w:rsidR="0039481C" w:rsidRDefault="0039481C" w:rsidP="00015902"/>
    <w:p w14:paraId="2859FC09" w14:textId="77777777" w:rsidR="0039481C" w:rsidRDefault="0039481C" w:rsidP="0039481C">
      <w:pPr>
        <w:pStyle w:val="Rubrik4"/>
      </w:pPr>
      <w:r>
        <w:t xml:space="preserve">Logiska fel </w:t>
      </w:r>
    </w:p>
    <w:p w14:paraId="6BC2AA4A" w14:textId="77777777" w:rsidR="00305B0D" w:rsidRPr="00A51835" w:rsidRDefault="00305B0D" w:rsidP="00305B0D">
      <w:r w:rsidRPr="00703777">
        <w:t xml:space="preserve">Vid ett </w:t>
      </w:r>
      <w:r w:rsidRPr="00703777">
        <w:rPr>
          <w:bCs/>
        </w:rPr>
        <w:t>logiskt fel i</w:t>
      </w:r>
      <w:r w:rsidRPr="00703777">
        <w:rPr>
          <w:b/>
          <w:bCs/>
        </w:rPr>
        <w:t xml:space="preserve"> </w:t>
      </w:r>
      <w:r w:rsidRPr="00703777">
        <w:t>tjänsten levereras ett resultatobjekt med olika statuskod beroende på fel tillsammans med en beskrivande text. Det tjänstekontrakt som beskrivs i detta dokument använder olika statuskoder för att underlätta felhanteringen för anropande vårdsystem. Se vidare tjänstekontrakten för vilka statuskoder som är definierade.</w:t>
      </w:r>
    </w:p>
    <w:p w14:paraId="1521A2C9" w14:textId="422577DB" w:rsidR="0039481C" w:rsidRDefault="0039481C" w:rsidP="0039481C">
      <w:pPr>
        <w:pStyle w:val="Brdtext"/>
      </w:pPr>
    </w:p>
    <w:p w14:paraId="3273DCBC" w14:textId="440E0A06" w:rsidR="00015902" w:rsidRDefault="00015902" w:rsidP="00015902">
      <w:pPr>
        <w:pStyle w:val="Rubrik4"/>
      </w:pPr>
      <w:r>
        <w:t>Tekniska fel</w:t>
      </w:r>
    </w:p>
    <w:p w14:paraId="225D4920" w14:textId="77777777" w:rsidR="00015902" w:rsidRDefault="00015902" w:rsidP="00015902">
      <w:r>
        <w:t xml:space="preserve">Vid ett </w:t>
      </w:r>
      <w:r w:rsidRPr="00D8233B">
        <w:t>tekniskt fel</w:t>
      </w:r>
      <w:r>
        <w:rPr>
          <w:b/>
        </w:rPr>
        <w:t xml:space="preserve"> </w:t>
      </w:r>
      <w:r>
        <w:t>levereras ett undantag (SOAP-</w:t>
      </w:r>
      <w:proofErr w:type="spellStart"/>
      <w:r>
        <w:t>Exception</w:t>
      </w:r>
      <w:proofErr w:type="spellEnd"/>
      <w:r>
        <w:t xml:space="preserve">). Exempel på detta kan vara </w:t>
      </w:r>
      <w:proofErr w:type="spellStart"/>
      <w:r>
        <w:t>deadlock</w:t>
      </w:r>
      <w:proofErr w:type="spellEnd"/>
      <w:r>
        <w:t xml:space="preserve"> i databasen eller följdeffekter av programmeringsfel. Denna information bör loggas av konsumenten. Informationen är inte riktad till användaren.</w:t>
      </w:r>
    </w:p>
    <w:p w14:paraId="502BF947" w14:textId="77777777" w:rsidR="000D685C" w:rsidRDefault="000D685C" w:rsidP="0039481C">
      <w:pPr>
        <w:rPr>
          <w:color w:val="4F81BD" w:themeColor="accent1"/>
        </w:rPr>
      </w:pPr>
    </w:p>
    <w:p w14:paraId="64DA739A" w14:textId="583D99AF" w:rsidR="0056378F" w:rsidRDefault="0039481C" w:rsidP="0056378F">
      <w:pPr>
        <w:pStyle w:val="Rubrik3"/>
      </w:pPr>
      <w:bookmarkStart w:id="76" w:name="_Toc243452564"/>
      <w:bookmarkStart w:id="77" w:name="_Toc156312847"/>
      <w:r>
        <w:t>Krav på en tjänstekonsument</w:t>
      </w:r>
      <w:bookmarkEnd w:id="76"/>
      <w:bookmarkEnd w:id="77"/>
    </w:p>
    <w:p w14:paraId="10426514" w14:textId="07FA90BC" w:rsidR="00B631DA" w:rsidRDefault="00B631DA" w:rsidP="00B631DA">
      <w:r>
        <w:t>Alla fel hos konsumenten ska loggas för spårbarhet samt att systemansvarig kan upptäcka om något behöver åtgärdas.</w:t>
      </w:r>
    </w:p>
    <w:p w14:paraId="328F40B5" w14:textId="77777777" w:rsidR="00B631DA" w:rsidRDefault="00B631DA" w:rsidP="00B631DA"/>
    <w:p w14:paraId="2693AE35" w14:textId="77777777" w:rsidR="00B631DA" w:rsidRDefault="00B631DA" w:rsidP="00B631DA">
      <w:pPr>
        <w:pStyle w:val="Rubrik4"/>
      </w:pPr>
      <w:r>
        <w:t>Logiskt fel</w:t>
      </w:r>
    </w:p>
    <w:p w14:paraId="0A8EDF3B" w14:textId="3D05297B" w:rsidR="00B631DA" w:rsidRDefault="00B631DA" w:rsidP="00B631DA">
      <w:r>
        <w:t xml:space="preserve">För konsumenter så skall </w:t>
      </w:r>
      <w:r w:rsidR="0066198A">
        <w:t xml:space="preserve">beskrivna </w:t>
      </w:r>
      <w:r>
        <w:t>felkoder</w:t>
      </w:r>
      <w:r w:rsidR="0066198A">
        <w:t xml:space="preserve"> </w:t>
      </w:r>
      <w:r>
        <w:t>kunna hanteras och i relevanta fall meddelas aktören.</w:t>
      </w:r>
    </w:p>
    <w:p w14:paraId="261681D9" w14:textId="77777777" w:rsidR="00B631DA" w:rsidRDefault="00B631DA" w:rsidP="00B631DA"/>
    <w:p w14:paraId="48802A23" w14:textId="77777777" w:rsidR="00B631DA" w:rsidRDefault="00B631DA" w:rsidP="00B631DA">
      <w:pPr>
        <w:pStyle w:val="Rubrik4"/>
      </w:pPr>
      <w:r>
        <w:t>Tekniska fel</w:t>
      </w:r>
    </w:p>
    <w:p w14:paraId="77DD656A" w14:textId="77777777" w:rsidR="00B631DA" w:rsidRDefault="00B631DA" w:rsidP="00B631DA">
      <w:pPr>
        <w:rPr>
          <w:rFonts w:asciiTheme="minorHAnsi" w:eastAsiaTheme="minorHAnsi" w:hAnsiTheme="minorHAnsi" w:cstheme="minorBidi"/>
          <w:i/>
          <w:sz w:val="24"/>
          <w:szCs w:val="24"/>
        </w:rPr>
      </w:pPr>
      <w:r>
        <w:t>Tekniska fel definieras med en text och en kod i ett SOAP-</w:t>
      </w:r>
      <w:proofErr w:type="spellStart"/>
      <w:r>
        <w:t>Exception</w:t>
      </w:r>
      <w:proofErr w:type="spellEnd"/>
      <w:r>
        <w:t>. Tjänstekonsumenten rekommenderas logga detta fel för att underlätta felsökning.</w:t>
      </w:r>
    </w:p>
    <w:p w14:paraId="03889882" w14:textId="77777777" w:rsidR="00B631DA" w:rsidRDefault="00B631DA" w:rsidP="00B631DA"/>
    <w:p w14:paraId="2A4F7697" w14:textId="77777777" w:rsidR="00B631DA" w:rsidRDefault="00B631DA" w:rsidP="00B631DA">
      <w:pPr>
        <w:pStyle w:val="Rubrik3"/>
      </w:pPr>
      <w:bookmarkStart w:id="78" w:name="_Toc475454252"/>
      <w:bookmarkStart w:id="79" w:name="_Toc475611889"/>
      <w:bookmarkStart w:id="80" w:name="_Toc156312848"/>
      <w:proofErr w:type="spellStart"/>
      <w:r>
        <w:t>Konfidentialitet</w:t>
      </w:r>
      <w:bookmarkEnd w:id="78"/>
      <w:bookmarkEnd w:id="79"/>
      <w:bookmarkEnd w:id="80"/>
      <w:proofErr w:type="spellEnd"/>
    </w:p>
    <w:p w14:paraId="45853DA5" w14:textId="77777777" w:rsidR="00B631DA" w:rsidRPr="009A3CD6" w:rsidRDefault="00B631DA" w:rsidP="00B631DA">
      <w:r w:rsidRPr="00580286">
        <w:t xml:space="preserve">All kommunikation med tjänsterna sker via </w:t>
      </w:r>
      <w:r>
        <w:t>TLS</w:t>
      </w:r>
      <w:r w:rsidRPr="00580286">
        <w:t>-krypterad förbindelse</w:t>
      </w:r>
      <w:r>
        <w:t>, se ref [R5]</w:t>
      </w:r>
      <w:r w:rsidRPr="00580286">
        <w:t>.</w:t>
      </w:r>
    </w:p>
    <w:p w14:paraId="4E3DB00E" w14:textId="77777777" w:rsidR="00B631DA" w:rsidRPr="00B631DA" w:rsidRDefault="00B631DA" w:rsidP="00B631DA"/>
    <w:p w14:paraId="2B91BF93" w14:textId="4D0DD242" w:rsidR="00B631DA" w:rsidRDefault="00B631DA">
      <w:pPr>
        <w:spacing w:line="240" w:lineRule="auto"/>
      </w:pPr>
      <w:r>
        <w:br w:type="page"/>
      </w:r>
    </w:p>
    <w:p w14:paraId="2CBDBDA5" w14:textId="77777777" w:rsidR="0039481C" w:rsidRDefault="0039481C" w:rsidP="0039481C">
      <w:pPr>
        <w:pStyle w:val="Rubrik1"/>
      </w:pPr>
      <w:bookmarkStart w:id="81" w:name="_Toc243452565"/>
      <w:bookmarkStart w:id="82" w:name="_Toc156312849"/>
      <w:r>
        <w:lastRenderedPageBreak/>
        <w:t xml:space="preserve">Tjänstedomänens </w:t>
      </w:r>
      <w:bookmarkEnd w:id="72"/>
      <w:r>
        <w:t>meddelandemodeller</w:t>
      </w:r>
      <w:bookmarkEnd w:id="73"/>
      <w:bookmarkEnd w:id="81"/>
      <w:bookmarkEnd w:id="82"/>
    </w:p>
    <w:p w14:paraId="062125DB" w14:textId="32ACCCA5" w:rsidR="0039481C" w:rsidRPr="007E3F3B" w:rsidRDefault="0039481C" w:rsidP="0039481C">
      <w:pPr>
        <w:rPr>
          <w:i/>
        </w:rPr>
      </w:pPr>
      <w:bookmarkStart w:id="83" w:name="_Toc224960923"/>
      <w:r w:rsidRPr="007E3F3B">
        <w:rPr>
          <w:i/>
        </w:rPr>
        <w:t xml:space="preserve">Här beskrivs de meddelandemodeller som tjänstekontrakten bygger på. För varje meddelandemodell beskrivs hur mappning ser ut delvis mot </w:t>
      </w:r>
      <w:r w:rsidR="00B720CB" w:rsidRPr="00B720CB">
        <w:rPr>
          <w:i/>
        </w:rPr>
        <w:t>Nationell Informationsstruktur 2016:1</w:t>
      </w:r>
      <w:r w:rsidR="00B720CB">
        <w:rPr>
          <w:i/>
        </w:rPr>
        <w:t xml:space="preserve"> </w:t>
      </w:r>
      <w:r w:rsidRPr="007E3F3B">
        <w:rPr>
          <w:i/>
        </w:rPr>
        <w:t>samt mot schema (XSD) för tjänstekontrakt.</w:t>
      </w:r>
    </w:p>
    <w:p w14:paraId="4F14E8E7" w14:textId="77777777" w:rsidR="007E3F3B" w:rsidRPr="007E3F3B" w:rsidRDefault="007E3F3B" w:rsidP="0039481C">
      <w:pPr>
        <w:rPr>
          <w:i/>
        </w:rPr>
      </w:pPr>
    </w:p>
    <w:p w14:paraId="078DE808" w14:textId="2168B570" w:rsidR="00961B1C" w:rsidRDefault="00961B1C" w:rsidP="00961B1C">
      <w:pPr>
        <w:pStyle w:val="Rubrik2"/>
      </w:pPr>
      <w:bookmarkStart w:id="84" w:name="_Toc156312850"/>
      <w:r w:rsidRPr="00961B1C">
        <w:t>Tjänsteöversikt</w:t>
      </w:r>
      <w:bookmarkEnd w:id="84"/>
    </w:p>
    <w:p w14:paraId="79682032" w14:textId="361DBD74" w:rsidR="00961B1C" w:rsidRDefault="00961B1C" w:rsidP="00961B1C">
      <w:r w:rsidRPr="00F161FB">
        <w:t xml:space="preserve">Nedanstående tabell visar vilka </w:t>
      </w:r>
      <w:r>
        <w:t>tjänster som finns definierade</w:t>
      </w:r>
      <w:r w:rsidRPr="00F161FB">
        <w:t>.</w:t>
      </w:r>
    </w:p>
    <w:tbl>
      <w:tblPr>
        <w:tblStyle w:val="Tabellrutnt"/>
        <w:tblpPr w:leftFromText="141" w:rightFromText="141" w:vertAnchor="text" w:horzAnchor="margin" w:tblpXSpec="center" w:tblpY="337"/>
        <w:tblW w:w="8647" w:type="dxa"/>
        <w:tblLayout w:type="fixed"/>
        <w:tblLook w:val="04A0" w:firstRow="1" w:lastRow="0" w:firstColumn="1" w:lastColumn="0" w:noHBand="0" w:noVBand="1"/>
      </w:tblPr>
      <w:tblGrid>
        <w:gridCol w:w="2518"/>
        <w:gridCol w:w="6129"/>
      </w:tblGrid>
      <w:tr w:rsidR="00EE5056" w:rsidRPr="00F161FB" w14:paraId="03E26C34" w14:textId="77777777" w:rsidTr="00EE5056">
        <w:trPr>
          <w:trHeight w:val="292"/>
        </w:trPr>
        <w:tc>
          <w:tcPr>
            <w:tcW w:w="2518" w:type="dxa"/>
            <w:shd w:val="clear" w:color="auto" w:fill="D9D9D9" w:themeFill="background1" w:themeFillShade="D9"/>
            <w:vAlign w:val="center"/>
          </w:tcPr>
          <w:p w14:paraId="002119FA" w14:textId="77777777" w:rsidR="00EE5056" w:rsidRPr="00F161FB" w:rsidRDefault="00EE5056" w:rsidP="00E13C97">
            <w:pPr>
              <w:rPr>
                <w:b/>
              </w:rPr>
            </w:pPr>
            <w:r>
              <w:rPr>
                <w:b/>
              </w:rPr>
              <w:t>Tjänst</w:t>
            </w:r>
          </w:p>
        </w:tc>
        <w:tc>
          <w:tcPr>
            <w:tcW w:w="6129" w:type="dxa"/>
            <w:shd w:val="clear" w:color="auto" w:fill="D9D9D9" w:themeFill="background1" w:themeFillShade="D9"/>
          </w:tcPr>
          <w:p w14:paraId="10EE4B70" w14:textId="77777777" w:rsidR="00EE5056" w:rsidRPr="00F161FB" w:rsidRDefault="00EE5056" w:rsidP="00E13C97">
            <w:pPr>
              <w:rPr>
                <w:b/>
              </w:rPr>
            </w:pPr>
            <w:r w:rsidRPr="00F161FB">
              <w:rPr>
                <w:b/>
              </w:rPr>
              <w:t>Beskrivning</w:t>
            </w:r>
          </w:p>
        </w:tc>
      </w:tr>
      <w:tr w:rsidR="00EE5056" w:rsidRPr="00F161FB" w14:paraId="13EEF4C0" w14:textId="77777777" w:rsidTr="00EE5056">
        <w:tc>
          <w:tcPr>
            <w:tcW w:w="2518" w:type="dxa"/>
          </w:tcPr>
          <w:p w14:paraId="205DC828" w14:textId="77777777" w:rsidR="00EE5056" w:rsidRPr="00F161FB" w:rsidRDefault="00EE5056" w:rsidP="00E13C97">
            <w:r>
              <w:t>StoreLog</w:t>
            </w:r>
          </w:p>
        </w:tc>
        <w:tc>
          <w:tcPr>
            <w:tcW w:w="6129" w:type="dxa"/>
          </w:tcPr>
          <w:p w14:paraId="48D46206" w14:textId="5D99858D" w:rsidR="00EE5056" w:rsidRPr="00F161FB" w:rsidRDefault="00EE5056" w:rsidP="00E13C97">
            <w:r>
              <w:t xml:space="preserve">Tar </w:t>
            </w:r>
            <w:r w:rsidR="00A775BE">
              <w:t xml:space="preserve">emot </w:t>
            </w:r>
            <w:r>
              <w:t>en samling loggposte</w:t>
            </w:r>
            <w:r w:rsidR="00A775BE">
              <w:t>r vilka sedan</w:t>
            </w:r>
            <w:r>
              <w:t xml:space="preserve"> lagras i arkivfiler.</w:t>
            </w:r>
          </w:p>
        </w:tc>
      </w:tr>
      <w:tr w:rsidR="00EE5056" w:rsidRPr="00F161FB" w14:paraId="1E67C2F8" w14:textId="77777777" w:rsidTr="00EE5056">
        <w:tc>
          <w:tcPr>
            <w:tcW w:w="2518" w:type="dxa"/>
          </w:tcPr>
          <w:p w14:paraId="51301356" w14:textId="77777777" w:rsidR="00EE5056" w:rsidRPr="00BD625E" w:rsidRDefault="00EE5056" w:rsidP="00E13C97">
            <w:r>
              <w:rPr>
                <w:rFonts w:eastAsia="Times New Roman"/>
                <w:szCs w:val="20"/>
                <w:lang w:eastAsia="sv-SE"/>
              </w:rPr>
              <w:t>G</w:t>
            </w:r>
            <w:r w:rsidRPr="00BD625E">
              <w:rPr>
                <w:rFonts w:eastAsia="Times New Roman"/>
                <w:szCs w:val="20"/>
                <w:lang w:eastAsia="sv-SE"/>
              </w:rPr>
              <w:t>etLogs</w:t>
            </w:r>
          </w:p>
        </w:tc>
        <w:tc>
          <w:tcPr>
            <w:tcW w:w="6129" w:type="dxa"/>
          </w:tcPr>
          <w:p w14:paraId="3C629CD0" w14:textId="6A41AB7B" w:rsidR="00EE5056" w:rsidRPr="00BD625E" w:rsidRDefault="00EE5056" w:rsidP="000552E6">
            <w:r w:rsidRPr="00BD625E">
              <w:rPr>
                <w:rFonts w:eastAsia="Times New Roman"/>
                <w:szCs w:val="20"/>
                <w:lang w:eastAsia="sv-SE"/>
              </w:rPr>
              <w:t xml:space="preserve">Tjänst som returnerar loggposter för </w:t>
            </w:r>
            <w:r>
              <w:rPr>
                <w:rFonts w:eastAsia="Times New Roman"/>
                <w:szCs w:val="20"/>
                <w:lang w:eastAsia="sv-SE"/>
              </w:rPr>
              <w:t>följande sökparametrar: vårdgivare, patient, medarbetare</w:t>
            </w:r>
          </w:p>
        </w:tc>
      </w:tr>
      <w:tr w:rsidR="00EE5056" w:rsidRPr="00F161FB" w14:paraId="6DA452DA" w14:textId="77777777" w:rsidTr="00EE5056">
        <w:tc>
          <w:tcPr>
            <w:tcW w:w="2518" w:type="dxa"/>
          </w:tcPr>
          <w:p w14:paraId="2651998F" w14:textId="77777777" w:rsidR="00EE5056" w:rsidRPr="00BD625E" w:rsidRDefault="00EE5056" w:rsidP="00E13C97">
            <w:pPr>
              <w:rPr>
                <w:rFonts w:eastAsia="Times New Roman"/>
                <w:szCs w:val="20"/>
                <w:lang w:eastAsia="sv-SE"/>
              </w:rPr>
            </w:pPr>
            <w:proofErr w:type="spellStart"/>
            <w:r>
              <w:rPr>
                <w:rFonts w:eastAsia="Times New Roman"/>
                <w:szCs w:val="20"/>
                <w:lang w:eastAsia="sv-SE"/>
              </w:rPr>
              <w:t>G</w:t>
            </w:r>
            <w:r w:rsidRPr="00BD625E">
              <w:rPr>
                <w:rFonts w:eastAsia="Times New Roman"/>
                <w:szCs w:val="20"/>
                <w:lang w:eastAsia="sv-SE"/>
              </w:rPr>
              <w:t>et</w:t>
            </w:r>
            <w:r>
              <w:rPr>
                <w:rFonts w:eastAsia="Times New Roman"/>
                <w:szCs w:val="20"/>
                <w:lang w:eastAsia="sv-SE"/>
              </w:rPr>
              <w:t>Access</w:t>
            </w:r>
            <w:r w:rsidRPr="00BD625E">
              <w:rPr>
                <w:rFonts w:eastAsia="Times New Roman"/>
                <w:szCs w:val="20"/>
                <w:lang w:eastAsia="sv-SE"/>
              </w:rPr>
              <w:t>LogsForPatient</w:t>
            </w:r>
            <w:proofErr w:type="spellEnd"/>
          </w:p>
        </w:tc>
        <w:tc>
          <w:tcPr>
            <w:tcW w:w="6129" w:type="dxa"/>
          </w:tcPr>
          <w:p w14:paraId="237CC749" w14:textId="77777777" w:rsidR="00EE5056" w:rsidRPr="00BD625E" w:rsidRDefault="00EE5056" w:rsidP="00E13C97">
            <w:r w:rsidRPr="00BD625E">
              <w:rPr>
                <w:rFonts w:eastAsia="Times New Roman"/>
                <w:szCs w:val="20"/>
                <w:lang w:eastAsia="sv-SE"/>
              </w:rPr>
              <w:t xml:space="preserve">Tjänst som returnerar lista för angiven patient, vilka </w:t>
            </w:r>
            <w:r>
              <w:rPr>
                <w:rFonts w:eastAsia="Times New Roman"/>
                <w:szCs w:val="20"/>
                <w:lang w:eastAsia="sv-SE"/>
              </w:rPr>
              <w:t>vårdaktörer</w:t>
            </w:r>
            <w:r w:rsidRPr="00BD625E">
              <w:rPr>
                <w:rFonts w:eastAsia="Times New Roman"/>
                <w:szCs w:val="20"/>
                <w:lang w:eastAsia="sv-SE"/>
              </w:rPr>
              <w:t xml:space="preserve"> som har haft åtkomst till information. Informationen som returneras innehåller även tidpunk</w:t>
            </w:r>
            <w:r>
              <w:rPr>
                <w:rFonts w:eastAsia="Times New Roman"/>
                <w:szCs w:val="20"/>
                <w:lang w:eastAsia="sv-SE"/>
              </w:rPr>
              <w:t>t</w:t>
            </w:r>
            <w:r w:rsidRPr="00BD625E">
              <w:rPr>
                <w:rFonts w:eastAsia="Times New Roman"/>
                <w:szCs w:val="20"/>
                <w:lang w:eastAsia="sv-SE"/>
              </w:rPr>
              <w:t>, syfte och typ av resurs.</w:t>
            </w:r>
          </w:p>
        </w:tc>
      </w:tr>
      <w:tr w:rsidR="00EE5056" w:rsidRPr="00F161FB" w14:paraId="355DB589" w14:textId="77777777" w:rsidTr="00EE5056">
        <w:tc>
          <w:tcPr>
            <w:tcW w:w="2518" w:type="dxa"/>
          </w:tcPr>
          <w:p w14:paraId="540B715A" w14:textId="6B4E067A" w:rsidR="00EE5056" w:rsidRPr="00BD625E" w:rsidRDefault="00EE5056" w:rsidP="0066198A">
            <w:pPr>
              <w:rPr>
                <w:rFonts w:eastAsia="Times New Roman"/>
                <w:szCs w:val="20"/>
                <w:lang w:eastAsia="sv-SE"/>
              </w:rPr>
            </w:pPr>
            <w:r>
              <w:rPr>
                <w:rFonts w:eastAsia="Times New Roman"/>
                <w:szCs w:val="20"/>
                <w:lang w:eastAsia="sv-SE"/>
              </w:rPr>
              <w:t>G</w:t>
            </w:r>
            <w:r w:rsidRPr="00BD625E">
              <w:rPr>
                <w:rFonts w:eastAsia="Times New Roman"/>
                <w:szCs w:val="20"/>
                <w:lang w:eastAsia="sv-SE"/>
              </w:rPr>
              <w:t>etInfoLogs</w:t>
            </w:r>
          </w:p>
        </w:tc>
        <w:tc>
          <w:tcPr>
            <w:tcW w:w="6129" w:type="dxa"/>
          </w:tcPr>
          <w:p w14:paraId="560862C9" w14:textId="64E1F9F0" w:rsidR="00EE5056" w:rsidRPr="00BD625E" w:rsidRDefault="00EE5056" w:rsidP="00E13C97">
            <w:r w:rsidRPr="00BD625E">
              <w:rPr>
                <w:rFonts w:eastAsia="Times New Roman"/>
                <w:szCs w:val="20"/>
                <w:lang w:eastAsia="sv-SE"/>
              </w:rPr>
              <w:t>Tjänst som returnerar lista för angiven vårdgivare, vilka vårdgivare som har haft åtkomst till vårdgivarens information där v</w:t>
            </w:r>
            <w:r>
              <w:rPr>
                <w:rFonts w:eastAsia="Times New Roman"/>
                <w:szCs w:val="20"/>
                <w:lang w:eastAsia="sv-SE"/>
              </w:rPr>
              <w:t>årdgivaren är informationsägare utifrån angivna sökparametrar</w:t>
            </w:r>
          </w:p>
        </w:tc>
      </w:tr>
      <w:tr w:rsidR="00C010FA" w:rsidRPr="00F161FB" w14:paraId="0DE08AC3" w14:textId="77777777" w:rsidTr="00EE5056">
        <w:tc>
          <w:tcPr>
            <w:tcW w:w="2518" w:type="dxa"/>
          </w:tcPr>
          <w:p w14:paraId="3F8EEC20" w14:textId="50C3D406" w:rsidR="00C010FA" w:rsidRPr="00525318" w:rsidRDefault="00C010FA" w:rsidP="0066198A">
            <w:pPr>
              <w:rPr>
                <w:rFonts w:eastAsia="Times New Roman"/>
                <w:szCs w:val="20"/>
                <w:highlight w:val="yellow"/>
                <w:lang w:eastAsia="sv-SE"/>
              </w:rPr>
            </w:pPr>
            <w:r w:rsidRPr="00525318">
              <w:rPr>
                <w:highlight w:val="yellow"/>
              </w:rPr>
              <w:t>GetLogsByOrder</w:t>
            </w:r>
          </w:p>
        </w:tc>
        <w:tc>
          <w:tcPr>
            <w:tcW w:w="6129" w:type="dxa"/>
          </w:tcPr>
          <w:p w14:paraId="69055D7E" w14:textId="348DFE89" w:rsidR="00C010FA" w:rsidRPr="00525318" w:rsidRDefault="00A10AB9" w:rsidP="00E13C97">
            <w:pPr>
              <w:rPr>
                <w:rFonts w:eastAsia="Times New Roman"/>
                <w:szCs w:val="20"/>
                <w:highlight w:val="yellow"/>
                <w:lang w:eastAsia="sv-SE"/>
              </w:rPr>
            </w:pPr>
            <w:r w:rsidRPr="00525318">
              <w:rPr>
                <w:rFonts w:eastAsia="Times New Roman"/>
                <w:szCs w:val="20"/>
                <w:highlight w:val="yellow"/>
                <w:lang w:eastAsia="sv-SE"/>
              </w:rPr>
              <w:t>Tjänst som tillsammans med GetFilesForOrderId möjliggör för en vårdgivare att hämta ett urval av sina loggfiler för lokal analys, se kap 3.1.5</w:t>
            </w:r>
          </w:p>
        </w:tc>
      </w:tr>
      <w:tr w:rsidR="00C010FA" w:rsidRPr="00F161FB" w14:paraId="3657DE92" w14:textId="77777777" w:rsidTr="00EE5056">
        <w:tc>
          <w:tcPr>
            <w:tcW w:w="2518" w:type="dxa"/>
          </w:tcPr>
          <w:p w14:paraId="3B032B5E" w14:textId="7E0D8F1C" w:rsidR="00C010FA" w:rsidRPr="00525318" w:rsidRDefault="00C010FA" w:rsidP="00C010FA">
            <w:pPr>
              <w:rPr>
                <w:rFonts w:eastAsia="Times New Roman"/>
                <w:szCs w:val="20"/>
                <w:highlight w:val="yellow"/>
                <w:lang w:eastAsia="sv-SE"/>
              </w:rPr>
            </w:pPr>
            <w:r w:rsidRPr="00525318">
              <w:rPr>
                <w:highlight w:val="yellow"/>
              </w:rPr>
              <w:t>GetFilesForOrderId</w:t>
            </w:r>
          </w:p>
        </w:tc>
        <w:tc>
          <w:tcPr>
            <w:tcW w:w="6129" w:type="dxa"/>
          </w:tcPr>
          <w:p w14:paraId="03A39A02" w14:textId="2B3F9569" w:rsidR="00C010FA" w:rsidRPr="00525318" w:rsidRDefault="00A10AB9" w:rsidP="00C010FA">
            <w:pPr>
              <w:rPr>
                <w:rFonts w:eastAsia="Times New Roman"/>
                <w:szCs w:val="20"/>
                <w:highlight w:val="yellow"/>
                <w:lang w:eastAsia="sv-SE"/>
              </w:rPr>
            </w:pPr>
            <w:r w:rsidRPr="00525318">
              <w:rPr>
                <w:rFonts w:eastAsia="Times New Roman"/>
                <w:szCs w:val="20"/>
                <w:highlight w:val="yellow"/>
                <w:lang w:eastAsia="sv-SE"/>
              </w:rPr>
              <w:t>Se GetLogsByOrder</w:t>
            </w:r>
          </w:p>
        </w:tc>
      </w:tr>
    </w:tbl>
    <w:p w14:paraId="43A8D848" w14:textId="77777777" w:rsidR="003365AB" w:rsidRPr="00F161FB" w:rsidRDefault="003365AB" w:rsidP="00961B1C"/>
    <w:p w14:paraId="2AA81A79" w14:textId="77777777" w:rsidR="00961B1C" w:rsidRPr="00F161FB" w:rsidRDefault="00961B1C" w:rsidP="00961B1C"/>
    <w:p w14:paraId="4E4F5D15" w14:textId="5073F314" w:rsidR="00387871" w:rsidRDefault="00387871" w:rsidP="00387871">
      <w:bookmarkStart w:id="85" w:name="_Toc176141590"/>
      <w:bookmarkStart w:id="86" w:name="_Toc176141594"/>
      <w:bookmarkStart w:id="87" w:name="_Toc182360207"/>
      <w:bookmarkStart w:id="88" w:name="_Toc182360366"/>
      <w:bookmarkStart w:id="89" w:name="_Toc182362292"/>
      <w:bookmarkEnd w:id="85"/>
      <w:bookmarkEnd w:id="86"/>
      <w:bookmarkEnd w:id="87"/>
      <w:bookmarkEnd w:id="88"/>
      <w:bookmarkEnd w:id="89"/>
    </w:p>
    <w:p w14:paraId="0B4131B7" w14:textId="5F1CFF16" w:rsidR="00A10AB9" w:rsidRDefault="00A10AB9" w:rsidP="00387871"/>
    <w:p w14:paraId="7672E560" w14:textId="3F76CCE3" w:rsidR="00A10AB9" w:rsidRDefault="00A10AB9" w:rsidP="00387871"/>
    <w:p w14:paraId="4B9EE912" w14:textId="038F007E" w:rsidR="00A10AB9" w:rsidRDefault="00A10AB9" w:rsidP="00387871"/>
    <w:p w14:paraId="20128B83" w14:textId="52236B7E" w:rsidR="00A10AB9" w:rsidRDefault="00A10AB9" w:rsidP="00387871"/>
    <w:p w14:paraId="33DFA0FC" w14:textId="6E1389E6" w:rsidR="00A10AB9" w:rsidRDefault="00A10AB9" w:rsidP="00387871"/>
    <w:p w14:paraId="7E9E363C" w14:textId="7BB5999E" w:rsidR="00A10AB9" w:rsidRDefault="00A10AB9" w:rsidP="00387871"/>
    <w:p w14:paraId="00D32FDF" w14:textId="3903FB46" w:rsidR="00A10AB9" w:rsidRDefault="00A10AB9" w:rsidP="00387871"/>
    <w:p w14:paraId="68CB6E97" w14:textId="37B8C2E0" w:rsidR="00A10AB9" w:rsidRDefault="00A10AB9" w:rsidP="00387871"/>
    <w:p w14:paraId="4618D76D" w14:textId="4938085D" w:rsidR="00A10AB9" w:rsidRDefault="00A10AB9" w:rsidP="00387871"/>
    <w:p w14:paraId="05A5C5B5" w14:textId="3FF2AA11" w:rsidR="00A10AB9" w:rsidRDefault="00A10AB9" w:rsidP="00387871"/>
    <w:p w14:paraId="5B732936" w14:textId="76C126FF" w:rsidR="00A10AB9" w:rsidRDefault="00A10AB9" w:rsidP="00387871"/>
    <w:p w14:paraId="6B01EBD0" w14:textId="32ECF1D6" w:rsidR="00A10AB9" w:rsidRDefault="00A10AB9" w:rsidP="00387871"/>
    <w:p w14:paraId="47068013" w14:textId="313B9863" w:rsidR="00A10AB9" w:rsidRDefault="00A10AB9" w:rsidP="00387871"/>
    <w:p w14:paraId="5651CA0E" w14:textId="77777777" w:rsidR="003A6529" w:rsidRDefault="003A6529" w:rsidP="00387871"/>
    <w:p w14:paraId="3578D5D8" w14:textId="24D6F233" w:rsidR="0039481C" w:rsidRDefault="0039481C" w:rsidP="0039481C">
      <w:pPr>
        <w:pStyle w:val="Rubrik2"/>
      </w:pPr>
      <w:bookmarkStart w:id="90" w:name="_Toc357754857"/>
      <w:bookmarkStart w:id="91" w:name="_Toc243452567"/>
      <w:bookmarkStart w:id="92" w:name="_Toc156312851"/>
      <w:r>
        <w:t>Formatregler</w:t>
      </w:r>
      <w:bookmarkEnd w:id="90"/>
      <w:bookmarkEnd w:id="91"/>
      <w:bookmarkEnd w:id="92"/>
    </w:p>
    <w:p w14:paraId="651662AB" w14:textId="77777777" w:rsidR="00015902" w:rsidRPr="00015902" w:rsidRDefault="00015902" w:rsidP="00015902"/>
    <w:p w14:paraId="46FBF4A8" w14:textId="77777777" w:rsidR="00015902" w:rsidRPr="007F1F4F" w:rsidRDefault="00015902" w:rsidP="00015902">
      <w:pPr>
        <w:pStyle w:val="Rubrik3"/>
      </w:pPr>
      <w:bookmarkStart w:id="93" w:name="_Toc156312852"/>
      <w:r w:rsidRPr="007F1F4F">
        <w:t>Format för tidpunkter</w:t>
      </w:r>
      <w:bookmarkEnd w:id="93"/>
    </w:p>
    <w:p w14:paraId="4AE5AC38" w14:textId="77777777" w:rsidR="00015902" w:rsidRPr="00A51835" w:rsidRDefault="00015902" w:rsidP="00015902">
      <w:r w:rsidRPr="00A51835">
        <w:t>Flera av tjänsterna handlar om att utbyta information om tidpunkter.</w:t>
      </w:r>
    </w:p>
    <w:p w14:paraId="680CBC5B" w14:textId="245090FB" w:rsidR="00015902" w:rsidRDefault="00015902" w:rsidP="00015902">
      <w:r w:rsidRPr="00A51835">
        <w:t>Tidpunkter anges alltid på formatet ”</w:t>
      </w:r>
      <w:proofErr w:type="spellStart"/>
      <w:r w:rsidRPr="00A51835">
        <w:t>ÅÅÅÅ-MM-DDTtt:</w:t>
      </w:r>
      <w:proofErr w:type="gramStart"/>
      <w:r w:rsidRPr="00A51835">
        <w:t>mm:ss</w:t>
      </w:r>
      <w:r>
        <w:t>.zzz</w:t>
      </w:r>
      <w:proofErr w:type="spellEnd"/>
      <w:proofErr w:type="gramEnd"/>
      <w:r w:rsidRPr="00A51835">
        <w:t>”, vilket motsvara den ISO 8601 och ISO 8824-kompatibla formatbeskrivningen ”</w:t>
      </w:r>
      <w:proofErr w:type="spellStart"/>
      <w:r w:rsidRPr="00A51835">
        <w:t>YYYY-MM-DDThh:mm:ss</w:t>
      </w:r>
      <w:r>
        <w:t>.zzz</w:t>
      </w:r>
      <w:proofErr w:type="spellEnd"/>
      <w:r w:rsidRPr="00A51835">
        <w:t xml:space="preserve">”. W3C-datatypen </w:t>
      </w:r>
      <w:proofErr w:type="spellStart"/>
      <w:r w:rsidRPr="00A51835">
        <w:rPr>
          <w:i/>
        </w:rPr>
        <w:t>dateTime</w:t>
      </w:r>
      <w:proofErr w:type="spellEnd"/>
      <w:r w:rsidRPr="00A51835">
        <w:t xml:space="preserve"> används för </w:t>
      </w:r>
      <w:r>
        <w:t xml:space="preserve">att </w:t>
      </w:r>
      <w:r w:rsidRPr="00A51835">
        <w:t>realisera detta.</w:t>
      </w:r>
    </w:p>
    <w:p w14:paraId="41D6B0D8" w14:textId="77777777" w:rsidR="00015902" w:rsidRPr="00A51835" w:rsidRDefault="00015902" w:rsidP="00015902"/>
    <w:p w14:paraId="4BA2CAFF" w14:textId="77777777" w:rsidR="00015902" w:rsidRPr="007F1F4F" w:rsidRDefault="00015902" w:rsidP="00015902">
      <w:pPr>
        <w:pStyle w:val="Rubrik3"/>
      </w:pPr>
      <w:bookmarkStart w:id="94" w:name="_Toc156312853"/>
      <w:r w:rsidRPr="007F1F4F">
        <w:t>Tidszon för tidpunkter</w:t>
      </w:r>
      <w:bookmarkEnd w:id="94"/>
    </w:p>
    <w:p w14:paraId="1E19B37B" w14:textId="1AC16EDA" w:rsidR="0039481C" w:rsidRPr="002F2D14" w:rsidRDefault="00015902" w:rsidP="0039481C">
      <w:r w:rsidRPr="00A51835">
        <w:t>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skall med andra ord förutsätta att datum och tidpunkter som utbyts är i tidszonerna CET (svensk normaltid) respektive CEST (svensk normaltid med justering för sommartid).</w:t>
      </w:r>
    </w:p>
    <w:p w14:paraId="5B073D2A" w14:textId="77777777" w:rsidR="0039481C" w:rsidRDefault="0039481C" w:rsidP="0039481C">
      <w:pPr>
        <w:spacing w:line="240" w:lineRule="auto"/>
        <w:rPr>
          <w:rFonts w:eastAsia="Times New Roman"/>
          <w:bCs/>
          <w:sz w:val="30"/>
          <w:szCs w:val="28"/>
        </w:rPr>
      </w:pPr>
      <w:r>
        <w:br w:type="page"/>
      </w:r>
    </w:p>
    <w:p w14:paraId="3FC25909" w14:textId="77777777" w:rsidR="0039481C" w:rsidRDefault="0039481C" w:rsidP="0039481C">
      <w:pPr>
        <w:pStyle w:val="Rubrik1"/>
      </w:pPr>
      <w:bookmarkStart w:id="95" w:name="_Toc357754858"/>
      <w:bookmarkStart w:id="96" w:name="_Toc243452569"/>
      <w:bookmarkStart w:id="97" w:name="_Toc156312854"/>
      <w:r>
        <w:lastRenderedPageBreak/>
        <w:t>Tjänstekontrakt</w:t>
      </w:r>
      <w:bookmarkEnd w:id="83"/>
      <w:bookmarkEnd w:id="95"/>
      <w:bookmarkEnd w:id="96"/>
      <w:bookmarkEnd w:id="97"/>
    </w:p>
    <w:p w14:paraId="1DDE93E0" w14:textId="0CB926D9" w:rsidR="0039481C" w:rsidRPr="0066198A" w:rsidRDefault="00825689" w:rsidP="0039481C">
      <w:pPr>
        <w:pStyle w:val="Rubrik2"/>
      </w:pPr>
      <w:bookmarkStart w:id="98" w:name="_Toc156312855"/>
      <w:r w:rsidRPr="0066198A">
        <w:t>StoreLog</w:t>
      </w:r>
      <w:bookmarkEnd w:id="98"/>
    </w:p>
    <w:p w14:paraId="465C386A" w14:textId="0909FABF" w:rsidR="00825689" w:rsidRDefault="00825689" w:rsidP="00825689">
      <w:bookmarkStart w:id="99" w:name="_Toc243452571"/>
      <w:r>
        <w:t xml:space="preserve">Tjänst som sparar en eller flera loggposter i loggtjänsten för att möjliggöra uppföljning enligt PDL. Loggposter </w:t>
      </w:r>
      <w:r w:rsidR="0066198A">
        <w:t xml:space="preserve">ska </w:t>
      </w:r>
      <w:r>
        <w:t xml:space="preserve">sparas i ett arkiv med löpnummer samt signeras för att säkerställa integriteten av loggposter. </w:t>
      </w:r>
    </w:p>
    <w:p w14:paraId="5AED1DC9" w14:textId="429C3B15" w:rsidR="00825689" w:rsidRDefault="00825689" w:rsidP="00825689">
      <w:r>
        <w:t>Loggposter valideras enligt schema. Resultat av anropet returneras i ett Result objekt med statuskod. Vi fel sparas ej loggposter i loggtjänsten.</w:t>
      </w:r>
    </w:p>
    <w:p w14:paraId="7E936BB1" w14:textId="54F7FF78" w:rsidR="000528E7" w:rsidRDefault="006137AB" w:rsidP="00825689">
      <w:r w:rsidRPr="006137AB">
        <w:rPr>
          <w:highlight w:val="yellow"/>
        </w:rPr>
        <w:t xml:space="preserve">Viktigt: </w:t>
      </w:r>
      <w:r w:rsidR="000528E7" w:rsidRPr="006137AB">
        <w:rPr>
          <w:highlight w:val="yellow"/>
        </w:rPr>
        <w:t xml:space="preserve">För loggning av åtkomster som ryms inom sammanhållen journalföring så skall en konsument av </w:t>
      </w:r>
      <w:r w:rsidR="00B26077" w:rsidRPr="006137AB">
        <w:rPr>
          <w:highlight w:val="yellow"/>
        </w:rPr>
        <w:t xml:space="preserve">StoreLog följa referens #8 (ARK_0041, </w:t>
      </w:r>
      <w:r w:rsidRPr="006137AB">
        <w:rPr>
          <w:highlight w:val="yellow"/>
        </w:rPr>
        <w:t>Tillämpningsanvisning PDL-loggning). De tekniska möjligheter som kontraktet stödjer begränsas av ARK_0041.</w:t>
      </w:r>
      <w:r w:rsidR="000528E7">
        <w:t xml:space="preserve"> </w:t>
      </w:r>
    </w:p>
    <w:p w14:paraId="559C9BB5" w14:textId="77777777" w:rsidR="00825689" w:rsidRDefault="00825689" w:rsidP="00825689"/>
    <w:p w14:paraId="4E1D07B1" w14:textId="77777777" w:rsidR="0039481C" w:rsidRDefault="0039481C" w:rsidP="0039481C">
      <w:pPr>
        <w:pStyle w:val="Rubrik3"/>
      </w:pPr>
      <w:bookmarkStart w:id="100" w:name="_Toc156312856"/>
      <w:r>
        <w:t>Version</w:t>
      </w:r>
      <w:bookmarkEnd w:id="99"/>
      <w:bookmarkEnd w:id="100"/>
    </w:p>
    <w:p w14:paraId="1DE71E33" w14:textId="49A8587F" w:rsidR="0066198A" w:rsidRDefault="00825689" w:rsidP="0039481C">
      <w:r>
        <w:t>2.0</w:t>
      </w:r>
    </w:p>
    <w:p w14:paraId="52A06305" w14:textId="77777777" w:rsidR="0039481C" w:rsidRPr="00C55071" w:rsidRDefault="0039481C" w:rsidP="0039481C"/>
    <w:p w14:paraId="6E038BA2" w14:textId="77777777" w:rsidR="0039481C" w:rsidRDefault="0039481C" w:rsidP="0039481C">
      <w:pPr>
        <w:pStyle w:val="Rubrik3"/>
      </w:pPr>
      <w:bookmarkStart w:id="101" w:name="_Toc243452572"/>
      <w:bookmarkStart w:id="102" w:name="_Toc156312857"/>
      <w:r>
        <w:t>Fältregler</w:t>
      </w:r>
      <w:bookmarkEnd w:id="101"/>
      <w:bookmarkEnd w:id="102"/>
    </w:p>
    <w:tbl>
      <w:tblPr>
        <w:tblStyle w:val="Tabellrutnt"/>
        <w:tblW w:w="10314" w:type="dxa"/>
        <w:tblLayout w:type="fixed"/>
        <w:tblLook w:val="04A0" w:firstRow="1" w:lastRow="0" w:firstColumn="1" w:lastColumn="0" w:noHBand="0" w:noVBand="1"/>
      </w:tblPr>
      <w:tblGrid>
        <w:gridCol w:w="1242"/>
        <w:gridCol w:w="2694"/>
        <w:gridCol w:w="4819"/>
        <w:gridCol w:w="1559"/>
      </w:tblGrid>
      <w:tr w:rsidR="00825689" w14:paraId="3EB11DD6" w14:textId="77777777" w:rsidTr="00755F07">
        <w:trPr>
          <w:trHeight w:val="384"/>
        </w:trPr>
        <w:tc>
          <w:tcPr>
            <w:tcW w:w="1242" w:type="dxa"/>
            <w:shd w:val="clear" w:color="auto" w:fill="D9D9D9" w:themeFill="background1" w:themeFillShade="D9"/>
            <w:vAlign w:val="bottom"/>
          </w:tcPr>
          <w:p w14:paraId="2E11EC08" w14:textId="77777777" w:rsidR="00825689" w:rsidRDefault="00825689" w:rsidP="00667D46">
            <w:pPr>
              <w:rPr>
                <w:b/>
              </w:rPr>
            </w:pPr>
            <w:r>
              <w:rPr>
                <w:b/>
              </w:rPr>
              <w:t>Namn</w:t>
            </w:r>
          </w:p>
        </w:tc>
        <w:tc>
          <w:tcPr>
            <w:tcW w:w="2694" w:type="dxa"/>
            <w:shd w:val="clear" w:color="auto" w:fill="D9D9D9" w:themeFill="background1" w:themeFillShade="D9"/>
            <w:vAlign w:val="bottom"/>
          </w:tcPr>
          <w:p w14:paraId="0098B232" w14:textId="77777777" w:rsidR="00825689" w:rsidRDefault="00825689" w:rsidP="00667D46">
            <w:pPr>
              <w:rPr>
                <w:b/>
              </w:rPr>
            </w:pPr>
            <w:proofErr w:type="spellStart"/>
            <w:r>
              <w:rPr>
                <w:b/>
              </w:rPr>
              <w:t>Datatyp</w:t>
            </w:r>
            <w:proofErr w:type="spellEnd"/>
          </w:p>
        </w:tc>
        <w:tc>
          <w:tcPr>
            <w:tcW w:w="4819" w:type="dxa"/>
            <w:shd w:val="clear" w:color="auto" w:fill="D9D9D9" w:themeFill="background1" w:themeFillShade="D9"/>
            <w:vAlign w:val="bottom"/>
          </w:tcPr>
          <w:p w14:paraId="7CF8DFFB" w14:textId="77777777" w:rsidR="00825689" w:rsidRDefault="00825689" w:rsidP="00667D46">
            <w:pPr>
              <w:rPr>
                <w:b/>
              </w:rPr>
            </w:pPr>
            <w:r>
              <w:rPr>
                <w:b/>
              </w:rPr>
              <w:t>Beskrivning</w:t>
            </w:r>
          </w:p>
        </w:tc>
        <w:tc>
          <w:tcPr>
            <w:tcW w:w="1559" w:type="dxa"/>
            <w:shd w:val="clear" w:color="auto" w:fill="D9D9D9" w:themeFill="background1" w:themeFillShade="D9"/>
            <w:vAlign w:val="bottom"/>
          </w:tcPr>
          <w:p w14:paraId="72B5ACBF" w14:textId="77777777" w:rsidR="00825689" w:rsidRDefault="00825689" w:rsidP="00667D46">
            <w:pPr>
              <w:rPr>
                <w:b/>
              </w:rPr>
            </w:pPr>
            <w:proofErr w:type="spellStart"/>
            <w:r>
              <w:rPr>
                <w:b/>
              </w:rPr>
              <w:t>Kardinalitet</w:t>
            </w:r>
            <w:proofErr w:type="spellEnd"/>
          </w:p>
        </w:tc>
      </w:tr>
      <w:tr w:rsidR="00825689" w14:paraId="11D4125D" w14:textId="77777777" w:rsidTr="00755F07">
        <w:tc>
          <w:tcPr>
            <w:tcW w:w="1242" w:type="dxa"/>
            <w:shd w:val="clear" w:color="auto" w:fill="F9F9F9" w:themeFill="background1" w:themeFillShade="F9"/>
            <w:vAlign w:val="bottom"/>
          </w:tcPr>
          <w:p w14:paraId="2BD27DB9" w14:textId="77777777" w:rsidR="00825689" w:rsidRDefault="00825689" w:rsidP="00667D46">
            <w:pPr>
              <w:rPr>
                <w:b/>
              </w:rPr>
            </w:pPr>
            <w:r>
              <w:rPr>
                <w:b/>
                <w:i/>
              </w:rPr>
              <w:t>Begäran</w:t>
            </w:r>
          </w:p>
        </w:tc>
        <w:tc>
          <w:tcPr>
            <w:tcW w:w="2694" w:type="dxa"/>
            <w:shd w:val="clear" w:color="auto" w:fill="F9F9F9" w:themeFill="background1" w:themeFillShade="F9"/>
            <w:vAlign w:val="bottom"/>
          </w:tcPr>
          <w:p w14:paraId="452DFA06" w14:textId="77777777" w:rsidR="00825689" w:rsidRDefault="00825689" w:rsidP="00667D46">
            <w:pPr>
              <w:rPr>
                <w:b/>
              </w:rPr>
            </w:pPr>
          </w:p>
        </w:tc>
        <w:tc>
          <w:tcPr>
            <w:tcW w:w="4819" w:type="dxa"/>
            <w:shd w:val="clear" w:color="auto" w:fill="F9F9F9" w:themeFill="background1" w:themeFillShade="F9"/>
            <w:vAlign w:val="bottom"/>
          </w:tcPr>
          <w:p w14:paraId="0FDD8D87" w14:textId="77777777" w:rsidR="00825689" w:rsidRDefault="00825689" w:rsidP="00667D46">
            <w:pPr>
              <w:rPr>
                <w:b/>
              </w:rPr>
            </w:pPr>
          </w:p>
        </w:tc>
        <w:tc>
          <w:tcPr>
            <w:tcW w:w="1559" w:type="dxa"/>
            <w:shd w:val="clear" w:color="auto" w:fill="F9F9F9" w:themeFill="background1" w:themeFillShade="F9"/>
            <w:vAlign w:val="bottom"/>
          </w:tcPr>
          <w:p w14:paraId="418B233F" w14:textId="77777777" w:rsidR="00825689" w:rsidRDefault="00825689" w:rsidP="00667D46">
            <w:pPr>
              <w:rPr>
                <w:b/>
              </w:rPr>
            </w:pPr>
          </w:p>
        </w:tc>
      </w:tr>
      <w:tr w:rsidR="00755F07" w14:paraId="3F002B6E" w14:textId="77777777" w:rsidTr="00755F07">
        <w:tc>
          <w:tcPr>
            <w:tcW w:w="1242" w:type="dxa"/>
          </w:tcPr>
          <w:p w14:paraId="0FD13189" w14:textId="2A8E5B93" w:rsidR="00755F07" w:rsidRDefault="008C6C33" w:rsidP="00755F07">
            <w:r>
              <w:t>L</w:t>
            </w:r>
            <w:r w:rsidR="00755F07">
              <w:t>og</w:t>
            </w:r>
            <w:r>
              <w:t>*</w:t>
            </w:r>
          </w:p>
        </w:tc>
        <w:tc>
          <w:tcPr>
            <w:tcW w:w="2694" w:type="dxa"/>
          </w:tcPr>
          <w:p w14:paraId="67660DA3" w14:textId="12D5772B" w:rsidR="00755F07" w:rsidRPr="00755F07" w:rsidRDefault="00755F07" w:rsidP="00755F07">
            <w:pPr>
              <w:rPr>
                <w:lang w:val="en-US"/>
              </w:rPr>
            </w:pPr>
            <w:proofErr w:type="gramStart"/>
            <w:r w:rsidRPr="00755F07">
              <w:rPr>
                <w:lang w:val="en-US"/>
              </w:rPr>
              <w:t>urn:riv</w:t>
            </w:r>
            <w:proofErr w:type="gramEnd"/>
            <w:r w:rsidRPr="00755F07">
              <w:rPr>
                <w:lang w:val="en-US"/>
              </w:rPr>
              <w:t>:informationsecurity:auditing:log:2:LogType</w:t>
            </w:r>
          </w:p>
        </w:tc>
        <w:tc>
          <w:tcPr>
            <w:tcW w:w="4819" w:type="dxa"/>
          </w:tcPr>
          <w:p w14:paraId="5126213F" w14:textId="7282C190" w:rsidR="00755F07" w:rsidRDefault="00755F07" w:rsidP="00755F07">
            <w:r>
              <w:t>En kollektion av loggposter som ska lagras i loggtjänsten.</w:t>
            </w:r>
          </w:p>
        </w:tc>
        <w:tc>
          <w:tcPr>
            <w:tcW w:w="1559" w:type="dxa"/>
          </w:tcPr>
          <w:p w14:paraId="3ED65178" w14:textId="0889E9CF" w:rsidR="00755F07" w:rsidRDefault="00755F07" w:rsidP="00755F07">
            <w:r>
              <w:t>1..*</w:t>
            </w:r>
          </w:p>
        </w:tc>
      </w:tr>
      <w:tr w:rsidR="00755F07" w14:paraId="65359D5C" w14:textId="77777777" w:rsidTr="00755F07">
        <w:tc>
          <w:tcPr>
            <w:tcW w:w="1242" w:type="dxa"/>
            <w:shd w:val="clear" w:color="auto" w:fill="F9F9F9" w:themeFill="background1" w:themeFillShade="F9"/>
            <w:vAlign w:val="bottom"/>
          </w:tcPr>
          <w:p w14:paraId="048EF5B4" w14:textId="5232B834" w:rsidR="00755F07" w:rsidRDefault="00755F07" w:rsidP="00755F07">
            <w:pPr>
              <w:rPr>
                <w:b/>
              </w:rPr>
            </w:pPr>
            <w:r>
              <w:rPr>
                <w:b/>
                <w:i/>
              </w:rPr>
              <w:t>Svar</w:t>
            </w:r>
          </w:p>
        </w:tc>
        <w:tc>
          <w:tcPr>
            <w:tcW w:w="2694" w:type="dxa"/>
            <w:shd w:val="clear" w:color="auto" w:fill="F9F9F9" w:themeFill="background1" w:themeFillShade="F9"/>
            <w:vAlign w:val="bottom"/>
          </w:tcPr>
          <w:p w14:paraId="7B74AC97" w14:textId="77777777" w:rsidR="00755F07" w:rsidRDefault="00755F07" w:rsidP="00755F07">
            <w:pPr>
              <w:rPr>
                <w:b/>
              </w:rPr>
            </w:pPr>
          </w:p>
        </w:tc>
        <w:tc>
          <w:tcPr>
            <w:tcW w:w="4819" w:type="dxa"/>
            <w:shd w:val="clear" w:color="auto" w:fill="F9F9F9" w:themeFill="background1" w:themeFillShade="F9"/>
            <w:vAlign w:val="bottom"/>
          </w:tcPr>
          <w:p w14:paraId="460E1185" w14:textId="77777777" w:rsidR="00755F07" w:rsidRDefault="00755F07" w:rsidP="00755F07">
            <w:pPr>
              <w:rPr>
                <w:b/>
              </w:rPr>
            </w:pPr>
          </w:p>
        </w:tc>
        <w:tc>
          <w:tcPr>
            <w:tcW w:w="1559" w:type="dxa"/>
            <w:shd w:val="clear" w:color="auto" w:fill="F9F9F9" w:themeFill="background1" w:themeFillShade="F9"/>
            <w:vAlign w:val="bottom"/>
          </w:tcPr>
          <w:p w14:paraId="24C2EE1D" w14:textId="77777777" w:rsidR="00755F07" w:rsidRDefault="00755F07" w:rsidP="00755F07">
            <w:pPr>
              <w:rPr>
                <w:b/>
              </w:rPr>
            </w:pPr>
          </w:p>
        </w:tc>
      </w:tr>
      <w:tr w:rsidR="00755F07" w14:paraId="3636EAA2" w14:textId="77777777" w:rsidTr="00755F07">
        <w:tc>
          <w:tcPr>
            <w:tcW w:w="1242" w:type="dxa"/>
          </w:tcPr>
          <w:p w14:paraId="54E2AF8F" w14:textId="44C7CDD2" w:rsidR="00755F07" w:rsidRDefault="00755F07" w:rsidP="00755F07">
            <w:r>
              <w:t>result</w:t>
            </w:r>
          </w:p>
        </w:tc>
        <w:tc>
          <w:tcPr>
            <w:tcW w:w="2694" w:type="dxa"/>
          </w:tcPr>
          <w:p w14:paraId="1775D253" w14:textId="074DE31C" w:rsidR="00755F07" w:rsidRPr="00755F07" w:rsidRDefault="00755F07" w:rsidP="00755F07">
            <w:pPr>
              <w:rPr>
                <w:lang w:val="en-US"/>
              </w:rPr>
            </w:pPr>
            <w:proofErr w:type="gramStart"/>
            <w:r w:rsidRPr="00755F07">
              <w:rPr>
                <w:lang w:val="en-US"/>
              </w:rPr>
              <w:t>urn:riv</w:t>
            </w:r>
            <w:proofErr w:type="gramEnd"/>
            <w:r w:rsidRPr="00755F07">
              <w:rPr>
                <w:lang w:val="en-US"/>
              </w:rPr>
              <w:t>:informationsecurity:auditing:log:2:ResultType</w:t>
            </w:r>
          </w:p>
        </w:tc>
        <w:tc>
          <w:tcPr>
            <w:tcW w:w="4819" w:type="dxa"/>
          </w:tcPr>
          <w:p w14:paraId="1E1277AC" w14:textId="3FFB52E5" w:rsidR="00755F07" w:rsidRDefault="00755F07" w:rsidP="00755F07">
            <w:r>
              <w:t>Result Objekt som anger om loggposter sparats eller om fel har inträffat. Resultat koder som kan returneras är OK, INFO, ERROR, VALIDATION</w:t>
            </w:r>
            <w:r w:rsidR="00795CAD">
              <w:t>_</w:t>
            </w:r>
            <w:r>
              <w:t>ERROR och ACCESSDENIED.</w:t>
            </w:r>
          </w:p>
        </w:tc>
        <w:tc>
          <w:tcPr>
            <w:tcW w:w="1559" w:type="dxa"/>
          </w:tcPr>
          <w:p w14:paraId="4585B9D5" w14:textId="55AD03BA" w:rsidR="00755F07" w:rsidRDefault="00755F07" w:rsidP="00755F07">
            <w:r>
              <w:t>1..1</w:t>
            </w:r>
          </w:p>
        </w:tc>
      </w:tr>
    </w:tbl>
    <w:p w14:paraId="77E9D006" w14:textId="77777777" w:rsidR="0039481C" w:rsidRPr="00ED19D0" w:rsidRDefault="0039481C" w:rsidP="0039481C">
      <w:pPr>
        <w:pStyle w:val="Brdtext"/>
      </w:pPr>
    </w:p>
    <w:p w14:paraId="5FDE6A04" w14:textId="77777777" w:rsidR="0039481C" w:rsidRDefault="0039481C" w:rsidP="0039481C">
      <w:pPr>
        <w:pStyle w:val="Rubrik3"/>
      </w:pPr>
      <w:bookmarkStart w:id="103" w:name="_Toc243452573"/>
      <w:bookmarkStart w:id="104" w:name="_Toc156312858"/>
      <w:r>
        <w:t>Övriga regler</w:t>
      </w:r>
      <w:bookmarkEnd w:id="103"/>
      <w:bookmarkEnd w:id="104"/>
    </w:p>
    <w:p w14:paraId="42370189" w14:textId="384F1D04" w:rsidR="00825689" w:rsidRDefault="008C6C33" w:rsidP="0039481C">
      <w:r>
        <w:t xml:space="preserve">#1 En producent ska verifiera att attributet </w:t>
      </w:r>
      <w:proofErr w:type="spellStart"/>
      <w:r>
        <w:t>Lo</w:t>
      </w:r>
      <w:r w:rsidR="00040A87">
        <w:t>g</w:t>
      </w:r>
      <w:r>
        <w:t>Id</w:t>
      </w:r>
      <w:proofErr w:type="spellEnd"/>
      <w:r>
        <w:t xml:space="preserve"> (se </w:t>
      </w:r>
      <w:proofErr w:type="spellStart"/>
      <w:r>
        <w:t>datatyp</w:t>
      </w:r>
      <w:proofErr w:type="spellEnd"/>
      <w:r>
        <w:t xml:space="preserve"> </w:t>
      </w:r>
      <w:proofErr w:type="gramStart"/>
      <w:r w:rsidRPr="008C6C33">
        <w:t>informationsecurity:auditing</w:t>
      </w:r>
      <w:proofErr w:type="gramEnd"/>
      <w:r w:rsidRPr="008C6C33">
        <w:t>:log:2:LogType</w:t>
      </w:r>
      <w:r>
        <w:t xml:space="preserve">) är unikt och </w:t>
      </w:r>
      <w:r w:rsidR="00FE6EE0">
        <w:t>om så ej är fallet, returnera anropet med VALIDATION_ERROR.</w:t>
      </w:r>
    </w:p>
    <w:p w14:paraId="5873F34D" w14:textId="77777777" w:rsidR="007774AF" w:rsidRDefault="007774AF" w:rsidP="007774AF">
      <w:pPr>
        <w:rPr>
          <w:color w:val="4F81BD" w:themeColor="accent1"/>
        </w:rPr>
      </w:pPr>
      <w:r>
        <w:t>#2 För att begränsa storleken på tjänsteanropet/</w:t>
      </w:r>
      <w:proofErr w:type="spellStart"/>
      <w:r>
        <w:t>requestet</w:t>
      </w:r>
      <w:proofErr w:type="spellEnd"/>
      <w:r>
        <w:t xml:space="preserve"> så får en konsument ej skicka mer än 500 </w:t>
      </w:r>
      <w:proofErr w:type="spellStart"/>
      <w:r>
        <w:t>records</w:t>
      </w:r>
      <w:proofErr w:type="spellEnd"/>
      <w:r>
        <w:t>/anrop då paketet kan bli för stort för mellanliggande tjänsteplattformer eller tjänsteproducent.</w:t>
      </w:r>
    </w:p>
    <w:p w14:paraId="4E190416" w14:textId="7349C8B5" w:rsidR="007774AF" w:rsidRDefault="007774AF" w:rsidP="0039481C">
      <w:pPr>
        <w:rPr>
          <w:color w:val="4F81BD" w:themeColor="accent1"/>
        </w:rPr>
      </w:pPr>
    </w:p>
    <w:p w14:paraId="5342C833" w14:textId="77777777" w:rsidR="00825689" w:rsidRDefault="00825689" w:rsidP="0039481C">
      <w:pPr>
        <w:rPr>
          <w:color w:val="4F81BD" w:themeColor="accent1"/>
        </w:rPr>
      </w:pPr>
    </w:p>
    <w:p w14:paraId="281DFCD9" w14:textId="77777777" w:rsidR="0039481C" w:rsidRDefault="0039481C" w:rsidP="0039481C">
      <w:pPr>
        <w:pStyle w:val="Rubrik4"/>
      </w:pPr>
      <w:r w:rsidRPr="00776D68">
        <w:t>Icke funktionella krav</w:t>
      </w:r>
    </w:p>
    <w:p w14:paraId="6E0ADC2C" w14:textId="6EB07F10" w:rsidR="00825689" w:rsidRPr="00825689" w:rsidRDefault="0039481C" w:rsidP="00825689">
      <w:pPr>
        <w:pStyle w:val="Rubrik5"/>
      </w:pPr>
      <w:r w:rsidRPr="00776D68">
        <w:t>SLA-krav</w:t>
      </w:r>
    </w:p>
    <w:p w14:paraId="27786D6D" w14:textId="77777777" w:rsidR="00825689" w:rsidRDefault="00825689" w:rsidP="00825689">
      <w:r>
        <w:t xml:space="preserve">Loggtjänsten har höga krav på tillgänglighet enär loggande tillämpningar kan drabbas av funktionsstörningar om loggtjänsten är otillgänglig. För att minska detta beroende bör loggande tillämpningar ha </w:t>
      </w:r>
      <w:proofErr w:type="spellStart"/>
      <w:r>
        <w:t>köfunktionalitet</w:t>
      </w:r>
      <w:proofErr w:type="spellEnd"/>
      <w:r>
        <w:t xml:space="preserve"> vid avbrott i loggtjänsten.</w:t>
      </w:r>
    </w:p>
    <w:p w14:paraId="105D5932" w14:textId="77777777" w:rsidR="0039481C" w:rsidRPr="008B016A" w:rsidRDefault="0039481C" w:rsidP="0039481C"/>
    <w:tbl>
      <w:tblPr>
        <w:tblStyle w:val="Tabellrutnt"/>
        <w:tblW w:w="10314" w:type="dxa"/>
        <w:tblLayout w:type="fixed"/>
        <w:tblLook w:val="04A0" w:firstRow="1" w:lastRow="0" w:firstColumn="1" w:lastColumn="0" w:noHBand="0" w:noVBand="1"/>
      </w:tblPr>
      <w:tblGrid>
        <w:gridCol w:w="1242"/>
        <w:gridCol w:w="6946"/>
        <w:gridCol w:w="2126"/>
      </w:tblGrid>
      <w:tr w:rsidR="00825689" w14:paraId="23281789" w14:textId="77777777" w:rsidTr="002F3CF7">
        <w:trPr>
          <w:trHeight w:val="384"/>
        </w:trPr>
        <w:tc>
          <w:tcPr>
            <w:tcW w:w="1242" w:type="dxa"/>
            <w:shd w:val="clear" w:color="auto" w:fill="D9D9D9" w:themeFill="background1" w:themeFillShade="D9"/>
            <w:vAlign w:val="bottom"/>
          </w:tcPr>
          <w:p w14:paraId="5193FE7B" w14:textId="77777777" w:rsidR="00825689" w:rsidRDefault="00825689" w:rsidP="00667D46">
            <w:pPr>
              <w:rPr>
                <w:b/>
              </w:rPr>
            </w:pPr>
            <w:r>
              <w:rPr>
                <w:b/>
              </w:rPr>
              <w:t>Kategori</w:t>
            </w:r>
          </w:p>
        </w:tc>
        <w:tc>
          <w:tcPr>
            <w:tcW w:w="6946" w:type="dxa"/>
            <w:shd w:val="clear" w:color="auto" w:fill="D9D9D9" w:themeFill="background1" w:themeFillShade="D9"/>
            <w:vAlign w:val="bottom"/>
          </w:tcPr>
          <w:p w14:paraId="3596A633" w14:textId="77777777" w:rsidR="00825689" w:rsidRDefault="00825689" w:rsidP="00667D46">
            <w:pPr>
              <w:rPr>
                <w:b/>
              </w:rPr>
            </w:pPr>
            <w:r>
              <w:rPr>
                <w:b/>
              </w:rPr>
              <w:t>Värde</w:t>
            </w:r>
          </w:p>
        </w:tc>
        <w:tc>
          <w:tcPr>
            <w:tcW w:w="2126" w:type="dxa"/>
            <w:shd w:val="clear" w:color="auto" w:fill="D9D9D9" w:themeFill="background1" w:themeFillShade="D9"/>
            <w:vAlign w:val="bottom"/>
          </w:tcPr>
          <w:p w14:paraId="6F72D37B" w14:textId="77777777" w:rsidR="00825689" w:rsidRDefault="00825689" w:rsidP="00667D46">
            <w:pPr>
              <w:rPr>
                <w:b/>
              </w:rPr>
            </w:pPr>
            <w:r>
              <w:rPr>
                <w:b/>
              </w:rPr>
              <w:t>Kommentar</w:t>
            </w:r>
          </w:p>
        </w:tc>
      </w:tr>
      <w:tr w:rsidR="00825689" w14:paraId="7F04C27D" w14:textId="77777777" w:rsidTr="002F3CF7">
        <w:tc>
          <w:tcPr>
            <w:tcW w:w="1242" w:type="dxa"/>
          </w:tcPr>
          <w:p w14:paraId="589C686E" w14:textId="77777777" w:rsidR="00825689" w:rsidRDefault="00825689" w:rsidP="00667D46">
            <w:r>
              <w:t>Aktualitet</w:t>
            </w:r>
          </w:p>
        </w:tc>
        <w:tc>
          <w:tcPr>
            <w:tcW w:w="6946" w:type="dxa"/>
          </w:tcPr>
          <w:p w14:paraId="035F26F2" w14:textId="77777777" w:rsidR="00825689" w:rsidRDefault="00825689" w:rsidP="00667D46">
            <w:r>
              <w:t>Tjänsten garanterar att lagring av loggposter skett då anropet genomförts utan fel. Loggposter ska vara tillgängliga för uppföljning inom 24 timmar.</w:t>
            </w:r>
          </w:p>
        </w:tc>
        <w:tc>
          <w:tcPr>
            <w:tcW w:w="2126" w:type="dxa"/>
          </w:tcPr>
          <w:p w14:paraId="7465C35D" w14:textId="77777777" w:rsidR="00825689" w:rsidRDefault="00825689" w:rsidP="00667D46"/>
        </w:tc>
      </w:tr>
    </w:tbl>
    <w:p w14:paraId="50A12A43" w14:textId="77777777" w:rsidR="005A01ED" w:rsidRDefault="005A01ED" w:rsidP="0039481C">
      <w:pPr>
        <w:rPr>
          <w:lang w:eastAsia="sv-SE"/>
        </w:rPr>
      </w:pPr>
    </w:p>
    <w:p w14:paraId="7769D428" w14:textId="77777777" w:rsidR="005A01ED" w:rsidRDefault="005A01ED" w:rsidP="002F3CF7">
      <w:pPr>
        <w:pStyle w:val="Rubrik3"/>
      </w:pPr>
      <w:bookmarkStart w:id="105" w:name="_Toc156312859"/>
      <w:r>
        <w:t>Exempel</w:t>
      </w:r>
      <w:bookmarkEnd w:id="105"/>
    </w:p>
    <w:p w14:paraId="31FD0655" w14:textId="77777777" w:rsidR="005A01ED" w:rsidRDefault="005A01ED" w:rsidP="002F3CF7">
      <w:pPr>
        <w:pStyle w:val="Rubrik4"/>
      </w:pPr>
      <w:r>
        <w:t>Exempel på anrop</w:t>
      </w:r>
    </w:p>
    <w:p w14:paraId="779D1AEB" w14:textId="77777777" w:rsidR="00755F07" w:rsidRDefault="00755F07" w:rsidP="00755F07">
      <w:r>
        <w:t>Se StoreLogRequest.xml</w:t>
      </w:r>
    </w:p>
    <w:p w14:paraId="3B2663F0" w14:textId="77777777" w:rsidR="001B578A" w:rsidRPr="001B578A" w:rsidRDefault="001B578A" w:rsidP="001B578A"/>
    <w:p w14:paraId="43FB391B" w14:textId="77777777" w:rsidR="005A01ED" w:rsidRDefault="005A01ED" w:rsidP="002F3CF7">
      <w:pPr>
        <w:pStyle w:val="Rubrik4"/>
      </w:pPr>
      <w:r>
        <w:t>Exempel på svar</w:t>
      </w:r>
    </w:p>
    <w:p w14:paraId="3C38DF2B" w14:textId="5C79F0D9" w:rsidR="00755F07" w:rsidRDefault="00755F07" w:rsidP="00755F07">
      <w:r>
        <w:t>Se StoreLogResponse.xml</w:t>
      </w:r>
    </w:p>
    <w:p w14:paraId="4D19968A" w14:textId="77777777" w:rsidR="00755F07" w:rsidRDefault="00755F07">
      <w:pPr>
        <w:spacing w:line="240" w:lineRule="auto"/>
      </w:pPr>
      <w:r>
        <w:br w:type="page"/>
      </w:r>
    </w:p>
    <w:p w14:paraId="0E1526B0" w14:textId="77777777" w:rsidR="00755F07" w:rsidRDefault="00755F07" w:rsidP="00755F07"/>
    <w:p w14:paraId="694BF72B" w14:textId="5614AD9F" w:rsidR="00AF306C" w:rsidRPr="00703777" w:rsidRDefault="001B578A" w:rsidP="00AF306C">
      <w:pPr>
        <w:pStyle w:val="Rubrik2"/>
      </w:pPr>
      <w:bookmarkStart w:id="106" w:name="_Toc156312860"/>
      <w:r w:rsidRPr="00703777">
        <w:t>GetLogs</w:t>
      </w:r>
      <w:bookmarkEnd w:id="106"/>
    </w:p>
    <w:p w14:paraId="19DBAD94" w14:textId="4D802CF8" w:rsidR="001B578A" w:rsidRDefault="001B578A" w:rsidP="001B578A">
      <w:r>
        <w:t xml:space="preserve">Tjänst som returnerar loggposter </w:t>
      </w:r>
      <w:r w:rsidR="00F936BF">
        <w:t xml:space="preserve">utifrån angivna sökkriterier, </w:t>
      </w:r>
      <w:r>
        <w:t>all åtkomst som har skett av vårdgivarens medarbetare.</w:t>
      </w:r>
    </w:p>
    <w:p w14:paraId="1B9EB91F" w14:textId="77777777" w:rsidR="001B578A" w:rsidRDefault="001B578A" w:rsidP="001B578A">
      <w:r>
        <w:t xml:space="preserve">Logguttaget begränsas av angivet datumintervall. </w:t>
      </w:r>
    </w:p>
    <w:p w14:paraId="33309023" w14:textId="77777777" w:rsidR="001B578A" w:rsidRDefault="001B578A" w:rsidP="001B578A"/>
    <w:p w14:paraId="69165931" w14:textId="77777777" w:rsidR="001B578A" w:rsidRDefault="001B578A" w:rsidP="001B578A">
      <w:r>
        <w:t>Tjänsten returnerar en lista med loggposter (kan vara noll dvs en tom lista) om resultatkod är OK.</w:t>
      </w:r>
      <w:r>
        <w:tab/>
      </w:r>
      <w:r>
        <w:tab/>
      </w:r>
    </w:p>
    <w:p w14:paraId="19689BC6" w14:textId="77777777" w:rsidR="001B578A" w:rsidRDefault="001B578A" w:rsidP="001B578A"/>
    <w:p w14:paraId="5D2CAEC7" w14:textId="791F5E85" w:rsidR="001B578A" w:rsidRDefault="001B578A" w:rsidP="001B578A">
      <w:r>
        <w:t xml:space="preserve">Tjänsten </w:t>
      </w:r>
      <w:r w:rsidR="00A60BBB">
        <w:t xml:space="preserve">ska </w:t>
      </w:r>
      <w:r>
        <w:t xml:space="preserve">returnera inom 15 sekunder, även ifall rapporten ännu inte har hunnit skapats. </w:t>
      </w:r>
    </w:p>
    <w:p w14:paraId="1639FCCF" w14:textId="77777777" w:rsidR="001B578A" w:rsidRDefault="001B578A" w:rsidP="001B578A"/>
    <w:p w14:paraId="49A455FC" w14:textId="15B1639E" w:rsidR="001B578A" w:rsidRDefault="001B578A" w:rsidP="001B578A">
      <w:r>
        <w:t xml:space="preserve">Om rapporten inte har hunnit skapats av tjänsten returneras </w:t>
      </w:r>
      <w:proofErr w:type="gramStart"/>
      <w:r>
        <w:t>ett id</w:t>
      </w:r>
      <w:proofErr w:type="gramEnd"/>
      <w:r>
        <w:t xml:space="preserve"> (</w:t>
      </w:r>
      <w:proofErr w:type="spellStart"/>
      <w:r>
        <w:t>queuedReportId</w:t>
      </w:r>
      <w:proofErr w:type="spellEnd"/>
      <w:r>
        <w:t xml:space="preserve">) som identifierar den rapport som håller på att skapas, man får även i detta fall </w:t>
      </w:r>
      <w:proofErr w:type="spellStart"/>
      <w:r>
        <w:t>resultkoden</w:t>
      </w:r>
      <w:proofErr w:type="spellEnd"/>
      <w:r>
        <w:t xml:space="preserve"> REPORT</w:t>
      </w:r>
      <w:r w:rsidR="00795CAD">
        <w:t>_</w:t>
      </w:r>
      <w:r>
        <w:t>ON</w:t>
      </w:r>
      <w:r w:rsidR="00795CAD">
        <w:t>_</w:t>
      </w:r>
      <w:r>
        <w:t>QUEUE eller REPORT</w:t>
      </w:r>
      <w:r w:rsidR="00795CAD">
        <w:t>_</w:t>
      </w:r>
      <w:r>
        <w:t>IN</w:t>
      </w:r>
      <w:r w:rsidR="00795CAD">
        <w:t>_</w:t>
      </w:r>
      <w:r>
        <w:t>PROCESS. Man får även en indikation på hur länge det förväntas ta innan rapporten är genererad (</w:t>
      </w:r>
      <w:proofErr w:type="spellStart"/>
      <w:r>
        <w:t>queueTime</w:t>
      </w:r>
      <w:proofErr w:type="spellEnd"/>
      <w:r>
        <w:t xml:space="preserve">). </w:t>
      </w:r>
    </w:p>
    <w:p w14:paraId="408374A5" w14:textId="73FE5A1C" w:rsidR="001B578A" w:rsidRDefault="001B578A" w:rsidP="001B578A">
      <w:r>
        <w:t xml:space="preserve">Med hjälp av </w:t>
      </w:r>
      <w:proofErr w:type="spellStart"/>
      <w:r>
        <w:t>queuedReportId</w:t>
      </w:r>
      <w:proofErr w:type="spellEnd"/>
      <w:r>
        <w:t xml:space="preserve"> skall ytterligare anrop sedan göras av det anropade systemet för att kontrollera/hämta den skapade rapporten. Observera att man måste ange </w:t>
      </w:r>
      <w:proofErr w:type="spellStart"/>
      <w:r>
        <w:t>queuedReportId</w:t>
      </w:r>
      <w:proofErr w:type="spellEnd"/>
      <w:r>
        <w:t>, i annat fall kommer en ny rapport att skapas.</w:t>
      </w:r>
    </w:p>
    <w:p w14:paraId="0E1EBE74" w14:textId="26966DC8" w:rsidR="001B578A" w:rsidRDefault="001B578A" w:rsidP="001B578A">
      <w:proofErr w:type="spellStart"/>
      <w:r>
        <w:t>queueTime</w:t>
      </w:r>
      <w:proofErr w:type="spellEnd"/>
      <w:r>
        <w:t xml:space="preserve"> rekom</w:t>
      </w:r>
      <w:r w:rsidR="0097140B">
        <w:t>m</w:t>
      </w:r>
      <w:r>
        <w:t>enderas att användas av det anropande systemet för att bestämma när nästa anrop ska ske.</w:t>
      </w:r>
    </w:p>
    <w:p w14:paraId="4C7D19D1" w14:textId="7F9788E4" w:rsidR="001B578A" w:rsidRDefault="001B578A" w:rsidP="001B578A">
      <w:r>
        <w:t xml:space="preserve">VIKTIGT att ytterligare anrop sker med </w:t>
      </w:r>
      <w:proofErr w:type="spellStart"/>
      <w:r>
        <w:t>queuedReportId</w:t>
      </w:r>
      <w:proofErr w:type="spellEnd"/>
      <w:r>
        <w:t xml:space="preserve"> om tidigare anrop avslutats med felkod REPORT</w:t>
      </w:r>
      <w:r w:rsidR="00795CAD">
        <w:t>_</w:t>
      </w:r>
      <w:r>
        <w:t>ON</w:t>
      </w:r>
      <w:r w:rsidR="00795CAD">
        <w:t>_</w:t>
      </w:r>
      <w:r>
        <w:t>QUEUE eller REPORT</w:t>
      </w:r>
      <w:r w:rsidR="00795CAD">
        <w:t>_</w:t>
      </w:r>
      <w:r>
        <w:t>IN</w:t>
      </w:r>
      <w:r w:rsidR="00795CAD">
        <w:t>_</w:t>
      </w:r>
      <w:r>
        <w:t>PROCESS för att inte köa upp flera rapporter.</w:t>
      </w:r>
    </w:p>
    <w:p w14:paraId="7654512C" w14:textId="77777777" w:rsidR="001B578A" w:rsidRDefault="001B578A" w:rsidP="001B578A"/>
    <w:p w14:paraId="1BBAF48E" w14:textId="792402C8" w:rsidR="001B578A" w:rsidRDefault="001B578A" w:rsidP="001B578A">
      <w:r>
        <w:t>Tjänsten returnerar statuskod REPORT</w:t>
      </w:r>
      <w:r w:rsidR="00795CAD">
        <w:t>_</w:t>
      </w:r>
      <w:r>
        <w:t>NOT</w:t>
      </w:r>
      <w:r w:rsidR="00795CAD">
        <w:t>_</w:t>
      </w:r>
      <w:r>
        <w:t xml:space="preserve">FOUND ifall man har angett </w:t>
      </w:r>
      <w:proofErr w:type="gramStart"/>
      <w:r>
        <w:t>ett felaktigt id</w:t>
      </w:r>
      <w:proofErr w:type="gramEnd"/>
      <w:r w:rsidR="00A775BE">
        <w:t xml:space="preserve"> </w:t>
      </w:r>
      <w:r>
        <w:t>(</w:t>
      </w:r>
      <w:proofErr w:type="spellStart"/>
      <w:r>
        <w:t>queuedReportId</w:t>
      </w:r>
      <w:proofErr w:type="spellEnd"/>
      <w:r>
        <w:t>) för att hämta rapport. Ingen ny rapport skapas.</w:t>
      </w:r>
    </w:p>
    <w:p w14:paraId="6E44B0E4" w14:textId="77777777" w:rsidR="001B578A" w:rsidRDefault="001B578A" w:rsidP="001B578A"/>
    <w:p w14:paraId="5C431BB4" w14:textId="3D124AA1" w:rsidR="001B578A" w:rsidRDefault="001B578A" w:rsidP="001B578A">
      <w:r>
        <w:t xml:space="preserve">Tjänsten returnerar max </w:t>
      </w:r>
      <w:proofErr w:type="gramStart"/>
      <w:r>
        <w:t>10000</w:t>
      </w:r>
      <w:proofErr w:type="gramEnd"/>
      <w:r>
        <w:t xml:space="preserve"> loggposter. Om fler loggposter finns i rapportuttaget avslutas anropet med felkod MAX</w:t>
      </w:r>
      <w:r w:rsidR="00795CAD">
        <w:t>_</w:t>
      </w:r>
      <w:r>
        <w:t>QUERY</w:t>
      </w:r>
      <w:r w:rsidR="00795CAD">
        <w:t>_</w:t>
      </w:r>
      <w:r>
        <w:t>RESULT</w:t>
      </w:r>
      <w:r w:rsidR="00795CAD">
        <w:t>_</w:t>
      </w:r>
      <w:r>
        <w:t>EXCEEDED. Datumintervall kan då justeras för ett min</w:t>
      </w:r>
      <w:r w:rsidR="00A775BE">
        <w:t>dre</w:t>
      </w:r>
      <w:r>
        <w:t xml:space="preserve"> antal loggposter.</w:t>
      </w:r>
    </w:p>
    <w:p w14:paraId="158AB26B" w14:textId="77777777" w:rsidR="001B578A" w:rsidRDefault="001B578A" w:rsidP="001B578A">
      <w:proofErr w:type="gramStart"/>
      <w:r>
        <w:t>Max antal</w:t>
      </w:r>
      <w:proofErr w:type="gramEnd"/>
      <w:r>
        <w:t xml:space="preserve"> loggposter som kan returneras är konfigurerbart av systemet och kan ändras vid behov.</w:t>
      </w:r>
    </w:p>
    <w:p w14:paraId="04EB672D" w14:textId="77777777" w:rsidR="001B578A" w:rsidRDefault="001B578A" w:rsidP="001B578A"/>
    <w:p w14:paraId="5B5396BE" w14:textId="77777777" w:rsidR="00AF306C" w:rsidRDefault="00AF306C" w:rsidP="00AF306C">
      <w:pPr>
        <w:pStyle w:val="Rubrik3"/>
      </w:pPr>
      <w:bookmarkStart w:id="107" w:name="_Toc156312861"/>
      <w:r>
        <w:t>Version</w:t>
      </w:r>
      <w:bookmarkEnd w:id="107"/>
    </w:p>
    <w:p w14:paraId="71033136" w14:textId="1262296A" w:rsidR="00AF306C" w:rsidRDefault="001B578A" w:rsidP="00AF306C">
      <w:r w:rsidRPr="00F936BF">
        <w:t>2.0</w:t>
      </w:r>
    </w:p>
    <w:p w14:paraId="2283DAEE" w14:textId="77777777" w:rsidR="00AF306C" w:rsidRPr="00C55071" w:rsidRDefault="00AF306C" w:rsidP="00AF306C"/>
    <w:p w14:paraId="63F8DB2B" w14:textId="6EF8019C" w:rsidR="00183907" w:rsidRPr="00183907" w:rsidRDefault="00AF306C" w:rsidP="00183907">
      <w:pPr>
        <w:pStyle w:val="Rubrik3"/>
      </w:pPr>
      <w:bookmarkStart w:id="108" w:name="_Toc156312862"/>
      <w:r>
        <w:t>Fältregler</w:t>
      </w:r>
      <w:bookmarkEnd w:id="108"/>
    </w:p>
    <w:tbl>
      <w:tblPr>
        <w:tblStyle w:val="Tabellrutnt"/>
        <w:tblW w:w="10314" w:type="dxa"/>
        <w:tblLayout w:type="fixed"/>
        <w:tblLook w:val="04A0" w:firstRow="1" w:lastRow="0" w:firstColumn="1" w:lastColumn="0" w:noHBand="0" w:noVBand="1"/>
      </w:tblPr>
      <w:tblGrid>
        <w:gridCol w:w="1838"/>
        <w:gridCol w:w="2552"/>
        <w:gridCol w:w="4365"/>
        <w:gridCol w:w="1559"/>
      </w:tblGrid>
      <w:tr w:rsidR="001B578A" w14:paraId="3F39AD38" w14:textId="77777777" w:rsidTr="00A775BE">
        <w:trPr>
          <w:trHeight w:val="384"/>
        </w:trPr>
        <w:tc>
          <w:tcPr>
            <w:tcW w:w="1838" w:type="dxa"/>
            <w:shd w:val="clear" w:color="auto" w:fill="D9D9D9" w:themeFill="background1" w:themeFillShade="D9"/>
            <w:vAlign w:val="bottom"/>
          </w:tcPr>
          <w:p w14:paraId="4E9631D6" w14:textId="77777777" w:rsidR="001B578A" w:rsidRDefault="001B578A" w:rsidP="00667D46">
            <w:pPr>
              <w:rPr>
                <w:b/>
              </w:rPr>
            </w:pPr>
            <w:r>
              <w:rPr>
                <w:b/>
              </w:rPr>
              <w:t>Namn</w:t>
            </w:r>
          </w:p>
        </w:tc>
        <w:tc>
          <w:tcPr>
            <w:tcW w:w="2552" w:type="dxa"/>
            <w:shd w:val="clear" w:color="auto" w:fill="D9D9D9" w:themeFill="background1" w:themeFillShade="D9"/>
            <w:vAlign w:val="bottom"/>
          </w:tcPr>
          <w:p w14:paraId="7302B249" w14:textId="77777777" w:rsidR="001B578A" w:rsidRDefault="001B578A" w:rsidP="00667D46">
            <w:pPr>
              <w:rPr>
                <w:b/>
              </w:rPr>
            </w:pPr>
            <w:proofErr w:type="spellStart"/>
            <w:r>
              <w:rPr>
                <w:b/>
              </w:rPr>
              <w:t>Datatyp</w:t>
            </w:r>
            <w:proofErr w:type="spellEnd"/>
          </w:p>
        </w:tc>
        <w:tc>
          <w:tcPr>
            <w:tcW w:w="4365" w:type="dxa"/>
            <w:shd w:val="clear" w:color="auto" w:fill="D9D9D9" w:themeFill="background1" w:themeFillShade="D9"/>
            <w:vAlign w:val="bottom"/>
          </w:tcPr>
          <w:p w14:paraId="497E88AA" w14:textId="77777777" w:rsidR="001B578A" w:rsidRDefault="001B578A" w:rsidP="00667D46">
            <w:pPr>
              <w:rPr>
                <w:b/>
              </w:rPr>
            </w:pPr>
            <w:r>
              <w:rPr>
                <w:b/>
              </w:rPr>
              <w:t>Beskrivning</w:t>
            </w:r>
          </w:p>
        </w:tc>
        <w:tc>
          <w:tcPr>
            <w:tcW w:w="1559" w:type="dxa"/>
            <w:shd w:val="clear" w:color="auto" w:fill="D9D9D9" w:themeFill="background1" w:themeFillShade="D9"/>
            <w:vAlign w:val="bottom"/>
          </w:tcPr>
          <w:p w14:paraId="164DBC33" w14:textId="77777777" w:rsidR="001B578A" w:rsidRDefault="001B578A" w:rsidP="00667D46">
            <w:pPr>
              <w:rPr>
                <w:b/>
              </w:rPr>
            </w:pPr>
            <w:proofErr w:type="spellStart"/>
            <w:r>
              <w:rPr>
                <w:b/>
              </w:rPr>
              <w:t>Kardinalitet</w:t>
            </w:r>
            <w:proofErr w:type="spellEnd"/>
          </w:p>
        </w:tc>
      </w:tr>
      <w:tr w:rsidR="001B578A" w14:paraId="3CF9AB6C" w14:textId="77777777" w:rsidTr="00A775BE">
        <w:tc>
          <w:tcPr>
            <w:tcW w:w="1838" w:type="dxa"/>
            <w:shd w:val="clear" w:color="auto" w:fill="F9F9F9" w:themeFill="background1" w:themeFillShade="F9"/>
            <w:vAlign w:val="bottom"/>
          </w:tcPr>
          <w:p w14:paraId="22B71C21" w14:textId="77777777" w:rsidR="001B578A" w:rsidRDefault="001B578A" w:rsidP="00667D46">
            <w:pPr>
              <w:rPr>
                <w:b/>
              </w:rPr>
            </w:pPr>
            <w:r>
              <w:rPr>
                <w:b/>
                <w:i/>
              </w:rPr>
              <w:t>Begäran</w:t>
            </w:r>
          </w:p>
        </w:tc>
        <w:tc>
          <w:tcPr>
            <w:tcW w:w="2552" w:type="dxa"/>
            <w:shd w:val="clear" w:color="auto" w:fill="F9F9F9" w:themeFill="background1" w:themeFillShade="F9"/>
            <w:vAlign w:val="bottom"/>
          </w:tcPr>
          <w:p w14:paraId="65BEEF35" w14:textId="77777777" w:rsidR="001B578A" w:rsidRDefault="001B578A" w:rsidP="00667D46">
            <w:pPr>
              <w:rPr>
                <w:b/>
              </w:rPr>
            </w:pPr>
          </w:p>
        </w:tc>
        <w:tc>
          <w:tcPr>
            <w:tcW w:w="4365" w:type="dxa"/>
            <w:shd w:val="clear" w:color="auto" w:fill="F9F9F9" w:themeFill="background1" w:themeFillShade="F9"/>
            <w:vAlign w:val="bottom"/>
          </w:tcPr>
          <w:p w14:paraId="68EBC08F" w14:textId="77777777" w:rsidR="001B578A" w:rsidRDefault="001B578A" w:rsidP="00667D46">
            <w:pPr>
              <w:rPr>
                <w:b/>
              </w:rPr>
            </w:pPr>
          </w:p>
        </w:tc>
        <w:tc>
          <w:tcPr>
            <w:tcW w:w="1559" w:type="dxa"/>
            <w:shd w:val="clear" w:color="auto" w:fill="F9F9F9" w:themeFill="background1" w:themeFillShade="F9"/>
            <w:vAlign w:val="bottom"/>
          </w:tcPr>
          <w:p w14:paraId="374714E7" w14:textId="77777777" w:rsidR="001B578A" w:rsidRDefault="001B578A" w:rsidP="00667D46">
            <w:pPr>
              <w:rPr>
                <w:b/>
              </w:rPr>
            </w:pPr>
          </w:p>
        </w:tc>
      </w:tr>
      <w:tr w:rsidR="00A60BBB" w14:paraId="6F384600" w14:textId="77777777" w:rsidTr="00A775BE">
        <w:tc>
          <w:tcPr>
            <w:tcW w:w="1838" w:type="dxa"/>
          </w:tcPr>
          <w:p w14:paraId="51322F57" w14:textId="3EDA867D" w:rsidR="00A60BBB" w:rsidRDefault="00A60BBB" w:rsidP="00A60BBB">
            <w:proofErr w:type="spellStart"/>
            <w:r>
              <w:t>careProviderId</w:t>
            </w:r>
            <w:proofErr w:type="spellEnd"/>
          </w:p>
        </w:tc>
        <w:tc>
          <w:tcPr>
            <w:tcW w:w="2552" w:type="dxa"/>
          </w:tcPr>
          <w:p w14:paraId="0D4F0608" w14:textId="4F4E32FD" w:rsidR="00A60BBB" w:rsidRPr="00A60BBB" w:rsidRDefault="00A60BBB" w:rsidP="00A60BBB">
            <w:pPr>
              <w:rPr>
                <w:lang w:val="en-US"/>
              </w:rPr>
            </w:pPr>
            <w:proofErr w:type="gramStart"/>
            <w:r w:rsidRPr="00A60BBB">
              <w:rPr>
                <w:lang w:val="en-US"/>
              </w:rPr>
              <w:t>urn:riv</w:t>
            </w:r>
            <w:proofErr w:type="gramEnd"/>
            <w:r w:rsidRPr="00A60BBB">
              <w:rPr>
                <w:lang w:val="en-US"/>
              </w:rPr>
              <w:t>:informationsecurity:auditing:log:2:HsaId</w:t>
            </w:r>
          </w:p>
        </w:tc>
        <w:tc>
          <w:tcPr>
            <w:tcW w:w="4365" w:type="dxa"/>
          </w:tcPr>
          <w:p w14:paraId="2BA72A30" w14:textId="5445E020" w:rsidR="00A60BBB" w:rsidRDefault="00A60BBB" w:rsidP="00A60BBB">
            <w:r>
              <w:t>Vårdgivare som är ägare till loggposter och som urvalet av loggposter baseras på.</w:t>
            </w:r>
          </w:p>
        </w:tc>
        <w:tc>
          <w:tcPr>
            <w:tcW w:w="1559" w:type="dxa"/>
          </w:tcPr>
          <w:p w14:paraId="470A3FA4" w14:textId="72DD59E5" w:rsidR="00A60BBB" w:rsidRDefault="00A60BBB" w:rsidP="00A60BBB">
            <w:r>
              <w:t>1..1</w:t>
            </w:r>
          </w:p>
        </w:tc>
      </w:tr>
      <w:tr w:rsidR="00A60BBB" w14:paraId="52C76696" w14:textId="77777777" w:rsidTr="00A775BE">
        <w:tc>
          <w:tcPr>
            <w:tcW w:w="1838" w:type="dxa"/>
          </w:tcPr>
          <w:p w14:paraId="1407F63F" w14:textId="0333FE0C" w:rsidR="00A60BBB" w:rsidRDefault="00A60BBB" w:rsidP="00A60BBB">
            <w:r>
              <w:t>patientId</w:t>
            </w:r>
          </w:p>
        </w:tc>
        <w:tc>
          <w:tcPr>
            <w:tcW w:w="2552" w:type="dxa"/>
          </w:tcPr>
          <w:p w14:paraId="107E9CAA" w14:textId="7BDD745B" w:rsidR="00A60BBB" w:rsidRPr="00A60BBB" w:rsidRDefault="00A60BBB" w:rsidP="00A60BBB">
            <w:pPr>
              <w:rPr>
                <w:lang w:val="en-US"/>
              </w:rPr>
            </w:pPr>
            <w:proofErr w:type="gramStart"/>
            <w:r w:rsidRPr="00A60BBB">
              <w:rPr>
                <w:lang w:val="en-US"/>
              </w:rPr>
              <w:t>urn:riv</w:t>
            </w:r>
            <w:proofErr w:type="gramEnd"/>
            <w:r w:rsidRPr="00A60BBB">
              <w:rPr>
                <w:lang w:val="en-US"/>
              </w:rPr>
              <w:t>:informationsecurity:auditing:log:2:IIType</w:t>
            </w:r>
          </w:p>
        </w:tc>
        <w:tc>
          <w:tcPr>
            <w:tcW w:w="4365" w:type="dxa"/>
          </w:tcPr>
          <w:p w14:paraId="644CEE10" w14:textId="13FF85C7" w:rsidR="00A60BBB" w:rsidRDefault="00A60BBB" w:rsidP="00A60BBB">
            <w:r>
              <w:t>Patientens personnummer, samordningsnummer, alternativt reserv</w:t>
            </w:r>
            <w:r w:rsidR="00A775BE">
              <w:t>-</w:t>
            </w:r>
            <w:r>
              <w:t>nummer som vårdgivare haft åtkomst till.</w:t>
            </w:r>
          </w:p>
        </w:tc>
        <w:tc>
          <w:tcPr>
            <w:tcW w:w="1559" w:type="dxa"/>
          </w:tcPr>
          <w:p w14:paraId="7655C083" w14:textId="55B42E3E" w:rsidR="00A60BBB" w:rsidRDefault="00A60BBB" w:rsidP="00A60BBB">
            <w:r>
              <w:t>0..1</w:t>
            </w:r>
          </w:p>
        </w:tc>
      </w:tr>
      <w:tr w:rsidR="00A60BBB" w14:paraId="45C85A15" w14:textId="77777777" w:rsidTr="00A775BE">
        <w:tc>
          <w:tcPr>
            <w:tcW w:w="1838" w:type="dxa"/>
          </w:tcPr>
          <w:p w14:paraId="5C4148D8" w14:textId="5D05FDCD" w:rsidR="00A60BBB" w:rsidRDefault="00A60BBB" w:rsidP="00A60BBB">
            <w:proofErr w:type="spellStart"/>
            <w:r>
              <w:t>userId</w:t>
            </w:r>
            <w:proofErr w:type="spellEnd"/>
          </w:p>
        </w:tc>
        <w:tc>
          <w:tcPr>
            <w:tcW w:w="2552" w:type="dxa"/>
          </w:tcPr>
          <w:p w14:paraId="4F9479C8" w14:textId="2D73D6F0" w:rsidR="00A60BBB" w:rsidRPr="00A60BBB" w:rsidRDefault="00A60BBB" w:rsidP="00A60BBB">
            <w:pPr>
              <w:rPr>
                <w:lang w:val="en-US"/>
              </w:rPr>
            </w:pPr>
            <w:proofErr w:type="gramStart"/>
            <w:r w:rsidRPr="00A60BBB">
              <w:rPr>
                <w:lang w:val="en-US"/>
              </w:rPr>
              <w:t>urn:riv</w:t>
            </w:r>
            <w:proofErr w:type="gramEnd"/>
            <w:r w:rsidRPr="00A60BBB">
              <w:rPr>
                <w:lang w:val="en-US"/>
              </w:rPr>
              <w:t>:informationsecurity:auditing:log:2:HsaId</w:t>
            </w:r>
          </w:p>
        </w:tc>
        <w:tc>
          <w:tcPr>
            <w:tcW w:w="4365" w:type="dxa"/>
          </w:tcPr>
          <w:p w14:paraId="0E10DC67" w14:textId="186220FF" w:rsidR="00A60BBB" w:rsidRDefault="00A60BBB" w:rsidP="00A60BBB">
            <w:r>
              <w:t>Medarbetare som haft åtkomst.</w:t>
            </w:r>
          </w:p>
        </w:tc>
        <w:tc>
          <w:tcPr>
            <w:tcW w:w="1559" w:type="dxa"/>
          </w:tcPr>
          <w:p w14:paraId="37E420BA" w14:textId="02814601" w:rsidR="00A60BBB" w:rsidRDefault="00A60BBB" w:rsidP="00A60BBB">
            <w:r>
              <w:t>0..1</w:t>
            </w:r>
          </w:p>
        </w:tc>
      </w:tr>
      <w:tr w:rsidR="00A60BBB" w14:paraId="3712B804" w14:textId="77777777" w:rsidTr="00A775BE">
        <w:tc>
          <w:tcPr>
            <w:tcW w:w="1838" w:type="dxa"/>
          </w:tcPr>
          <w:p w14:paraId="5CE25C85" w14:textId="78449FE6" w:rsidR="00A60BBB" w:rsidRDefault="00A60BBB" w:rsidP="00A60BBB">
            <w:proofErr w:type="spellStart"/>
            <w:r>
              <w:lastRenderedPageBreak/>
              <w:t>fromDate</w:t>
            </w:r>
            <w:proofErr w:type="spellEnd"/>
          </w:p>
        </w:tc>
        <w:tc>
          <w:tcPr>
            <w:tcW w:w="2552" w:type="dxa"/>
          </w:tcPr>
          <w:p w14:paraId="73043128" w14:textId="3E5621CF" w:rsidR="00A60BBB" w:rsidRDefault="00A60BBB" w:rsidP="00A60BBB">
            <w:proofErr w:type="spellStart"/>
            <w:proofErr w:type="gramStart"/>
            <w:r>
              <w:t>xs:DateTime</w:t>
            </w:r>
            <w:proofErr w:type="spellEnd"/>
            <w:proofErr w:type="gramEnd"/>
          </w:p>
        </w:tc>
        <w:tc>
          <w:tcPr>
            <w:tcW w:w="4365" w:type="dxa"/>
          </w:tcPr>
          <w:p w14:paraId="02DEB961" w14:textId="2396C2FF" w:rsidR="00A60BBB" w:rsidRDefault="00A60BBB" w:rsidP="00A60BBB">
            <w:r>
              <w:t>Obligatoriskt startdatum för att begränsa rapportuttaget.</w:t>
            </w:r>
          </w:p>
        </w:tc>
        <w:tc>
          <w:tcPr>
            <w:tcW w:w="1559" w:type="dxa"/>
          </w:tcPr>
          <w:p w14:paraId="357A7CCE" w14:textId="0C008EE1" w:rsidR="00A60BBB" w:rsidRDefault="00A60BBB" w:rsidP="00A60BBB">
            <w:r>
              <w:t>1..1</w:t>
            </w:r>
          </w:p>
        </w:tc>
      </w:tr>
      <w:tr w:rsidR="00A60BBB" w14:paraId="64213042" w14:textId="77777777" w:rsidTr="00A775BE">
        <w:tc>
          <w:tcPr>
            <w:tcW w:w="1838" w:type="dxa"/>
          </w:tcPr>
          <w:p w14:paraId="642A3F60" w14:textId="24368262" w:rsidR="00A60BBB" w:rsidRDefault="00A60BBB" w:rsidP="00A60BBB">
            <w:proofErr w:type="spellStart"/>
            <w:r>
              <w:t>toDate</w:t>
            </w:r>
            <w:proofErr w:type="spellEnd"/>
          </w:p>
        </w:tc>
        <w:tc>
          <w:tcPr>
            <w:tcW w:w="2552" w:type="dxa"/>
          </w:tcPr>
          <w:p w14:paraId="43CE427B" w14:textId="2FAE979C" w:rsidR="00A60BBB" w:rsidRDefault="00A60BBB" w:rsidP="00A60BBB">
            <w:proofErr w:type="spellStart"/>
            <w:proofErr w:type="gramStart"/>
            <w:r>
              <w:t>xs:DateTime</w:t>
            </w:r>
            <w:proofErr w:type="spellEnd"/>
            <w:proofErr w:type="gramEnd"/>
          </w:p>
        </w:tc>
        <w:tc>
          <w:tcPr>
            <w:tcW w:w="4365" w:type="dxa"/>
          </w:tcPr>
          <w:p w14:paraId="5AD94525" w14:textId="56C590A4" w:rsidR="00A60BBB" w:rsidRDefault="00A60BBB" w:rsidP="00A60BBB">
            <w:r>
              <w:t>Obligatoriskt slutdatum för att begränsa rapportuttaget.</w:t>
            </w:r>
          </w:p>
        </w:tc>
        <w:tc>
          <w:tcPr>
            <w:tcW w:w="1559" w:type="dxa"/>
          </w:tcPr>
          <w:p w14:paraId="5C3E7BD3" w14:textId="7234C4D5" w:rsidR="00A60BBB" w:rsidRDefault="00A60BBB" w:rsidP="00A60BBB">
            <w:r>
              <w:t>1..1</w:t>
            </w:r>
          </w:p>
        </w:tc>
      </w:tr>
      <w:tr w:rsidR="00A60BBB" w14:paraId="556EA0B5" w14:textId="77777777" w:rsidTr="00A775BE">
        <w:tc>
          <w:tcPr>
            <w:tcW w:w="1838" w:type="dxa"/>
          </w:tcPr>
          <w:p w14:paraId="68452F50" w14:textId="01D464BE" w:rsidR="00A60BBB" w:rsidRDefault="00A60BBB" w:rsidP="00A60BBB">
            <w:proofErr w:type="spellStart"/>
            <w:r>
              <w:t>careUnitId</w:t>
            </w:r>
            <w:proofErr w:type="spellEnd"/>
          </w:p>
        </w:tc>
        <w:tc>
          <w:tcPr>
            <w:tcW w:w="2552" w:type="dxa"/>
          </w:tcPr>
          <w:p w14:paraId="4134FA03" w14:textId="6DAC91C3" w:rsidR="00A60BBB" w:rsidRPr="00A60BBB" w:rsidRDefault="00A60BBB" w:rsidP="00A60BBB">
            <w:pPr>
              <w:rPr>
                <w:lang w:val="en-US"/>
              </w:rPr>
            </w:pPr>
            <w:proofErr w:type="gramStart"/>
            <w:r w:rsidRPr="00A60BBB">
              <w:rPr>
                <w:lang w:val="en-US"/>
              </w:rPr>
              <w:t>urn:riv</w:t>
            </w:r>
            <w:proofErr w:type="gramEnd"/>
            <w:r w:rsidRPr="00A60BBB">
              <w:rPr>
                <w:lang w:val="en-US"/>
              </w:rPr>
              <w:t>:informationsecurity:auditing:log:2:HsaId</w:t>
            </w:r>
          </w:p>
        </w:tc>
        <w:tc>
          <w:tcPr>
            <w:tcW w:w="4365" w:type="dxa"/>
          </w:tcPr>
          <w:p w14:paraId="286818C9" w14:textId="6BC89AD2" w:rsidR="00A60BBB" w:rsidRDefault="00A60BBB" w:rsidP="00A60BBB">
            <w:r>
              <w:t>Ej obligatoriskt fält för att filtrera ut loggposter för en specifik vårdenhet.</w:t>
            </w:r>
          </w:p>
        </w:tc>
        <w:tc>
          <w:tcPr>
            <w:tcW w:w="1559" w:type="dxa"/>
          </w:tcPr>
          <w:p w14:paraId="3C8BACBD" w14:textId="2F568EA1" w:rsidR="00A60BBB" w:rsidRDefault="00A60BBB" w:rsidP="00A60BBB">
            <w:r>
              <w:t>0..1</w:t>
            </w:r>
          </w:p>
        </w:tc>
      </w:tr>
      <w:tr w:rsidR="00A60BBB" w14:paraId="5600C54F" w14:textId="77777777" w:rsidTr="00A775BE">
        <w:tc>
          <w:tcPr>
            <w:tcW w:w="1838" w:type="dxa"/>
          </w:tcPr>
          <w:p w14:paraId="101815A0" w14:textId="378547AA" w:rsidR="00A60BBB" w:rsidRDefault="00A60BBB" w:rsidP="00A60BBB">
            <w:proofErr w:type="spellStart"/>
            <w:r>
              <w:t>queuedReportId</w:t>
            </w:r>
            <w:proofErr w:type="spellEnd"/>
            <w:r w:rsidR="00183907">
              <w:t>*</w:t>
            </w:r>
          </w:p>
        </w:tc>
        <w:tc>
          <w:tcPr>
            <w:tcW w:w="2552" w:type="dxa"/>
          </w:tcPr>
          <w:p w14:paraId="070254C0" w14:textId="6C7780A6" w:rsidR="00A60BBB" w:rsidRPr="00A60BBB" w:rsidRDefault="00A60BBB" w:rsidP="00A60BBB">
            <w:pPr>
              <w:rPr>
                <w:lang w:val="en-US"/>
              </w:rPr>
            </w:pPr>
            <w:proofErr w:type="gramStart"/>
            <w:r w:rsidRPr="00A60BBB">
              <w:rPr>
                <w:lang w:val="en-US"/>
              </w:rPr>
              <w:t>urn:riv</w:t>
            </w:r>
            <w:proofErr w:type="gramEnd"/>
            <w:r w:rsidRPr="00A60BBB">
              <w:rPr>
                <w:lang w:val="en-US"/>
              </w:rPr>
              <w:t>:informationsecurity:auditing:log:2:Id</w:t>
            </w:r>
          </w:p>
        </w:tc>
        <w:tc>
          <w:tcPr>
            <w:tcW w:w="4365" w:type="dxa"/>
          </w:tcPr>
          <w:p w14:paraId="7F79F102" w14:textId="6A647873" w:rsidR="00A60BBB" w:rsidRDefault="00A60BBB" w:rsidP="00A60BBB">
            <w:r>
              <w:t xml:space="preserve">Id på en pågående rapport. Id som returnerats från ett tidigare anrop och hänvisar till rapport som ej </w:t>
            </w:r>
            <w:r w:rsidR="00A775BE">
              <w:t>färdigställts</w:t>
            </w:r>
            <w:r>
              <w:t>.</w:t>
            </w:r>
          </w:p>
        </w:tc>
        <w:tc>
          <w:tcPr>
            <w:tcW w:w="1559" w:type="dxa"/>
          </w:tcPr>
          <w:p w14:paraId="041FE0D4" w14:textId="4B628612" w:rsidR="00A60BBB" w:rsidRDefault="00A60BBB" w:rsidP="00A60BBB">
            <w:r>
              <w:t>0..1</w:t>
            </w:r>
          </w:p>
        </w:tc>
      </w:tr>
      <w:tr w:rsidR="00A60BBB" w14:paraId="46C86B7F" w14:textId="77777777" w:rsidTr="00A775BE">
        <w:tc>
          <w:tcPr>
            <w:tcW w:w="1838" w:type="dxa"/>
            <w:shd w:val="clear" w:color="auto" w:fill="F9F9F9" w:themeFill="background1" w:themeFillShade="F9"/>
            <w:vAlign w:val="bottom"/>
          </w:tcPr>
          <w:p w14:paraId="769E4C8D" w14:textId="2573912E" w:rsidR="00A60BBB" w:rsidRDefault="00A60BBB" w:rsidP="00A60BBB">
            <w:pPr>
              <w:rPr>
                <w:b/>
              </w:rPr>
            </w:pPr>
            <w:r>
              <w:rPr>
                <w:b/>
                <w:i/>
              </w:rPr>
              <w:t>Svar</w:t>
            </w:r>
          </w:p>
        </w:tc>
        <w:tc>
          <w:tcPr>
            <w:tcW w:w="2552" w:type="dxa"/>
            <w:shd w:val="clear" w:color="auto" w:fill="F9F9F9" w:themeFill="background1" w:themeFillShade="F9"/>
            <w:vAlign w:val="bottom"/>
          </w:tcPr>
          <w:p w14:paraId="31EBA9CC" w14:textId="77777777" w:rsidR="00A60BBB" w:rsidRDefault="00A60BBB" w:rsidP="00A60BBB">
            <w:pPr>
              <w:rPr>
                <w:b/>
              </w:rPr>
            </w:pPr>
          </w:p>
        </w:tc>
        <w:tc>
          <w:tcPr>
            <w:tcW w:w="4365" w:type="dxa"/>
            <w:shd w:val="clear" w:color="auto" w:fill="F9F9F9" w:themeFill="background1" w:themeFillShade="F9"/>
            <w:vAlign w:val="bottom"/>
          </w:tcPr>
          <w:p w14:paraId="38DDB23B" w14:textId="77777777" w:rsidR="00A60BBB" w:rsidRDefault="00A60BBB" w:rsidP="00A60BBB">
            <w:pPr>
              <w:rPr>
                <w:b/>
              </w:rPr>
            </w:pPr>
          </w:p>
        </w:tc>
        <w:tc>
          <w:tcPr>
            <w:tcW w:w="1559" w:type="dxa"/>
            <w:shd w:val="clear" w:color="auto" w:fill="F9F9F9" w:themeFill="background1" w:themeFillShade="F9"/>
            <w:vAlign w:val="bottom"/>
          </w:tcPr>
          <w:p w14:paraId="2C0B40F9" w14:textId="77777777" w:rsidR="00A60BBB" w:rsidRDefault="00A60BBB" w:rsidP="00A60BBB">
            <w:pPr>
              <w:rPr>
                <w:b/>
              </w:rPr>
            </w:pPr>
          </w:p>
        </w:tc>
      </w:tr>
      <w:tr w:rsidR="00A60BBB" w14:paraId="668B2C23" w14:textId="77777777" w:rsidTr="00A775BE">
        <w:tc>
          <w:tcPr>
            <w:tcW w:w="1838" w:type="dxa"/>
          </w:tcPr>
          <w:p w14:paraId="11D0B537" w14:textId="459CD0CE" w:rsidR="00A60BBB" w:rsidRDefault="00A60BBB" w:rsidP="00A60BBB">
            <w:proofErr w:type="spellStart"/>
            <w:r>
              <w:t>logsResult</w:t>
            </w:r>
            <w:proofErr w:type="spellEnd"/>
          </w:p>
        </w:tc>
        <w:tc>
          <w:tcPr>
            <w:tcW w:w="2552" w:type="dxa"/>
          </w:tcPr>
          <w:p w14:paraId="0EC4BCCD" w14:textId="13169CE5" w:rsidR="00A60BBB" w:rsidRPr="00A60BBB" w:rsidRDefault="00A60BBB" w:rsidP="00A60BBB">
            <w:pPr>
              <w:rPr>
                <w:lang w:val="en-US"/>
              </w:rPr>
            </w:pPr>
            <w:proofErr w:type="gramStart"/>
            <w:r w:rsidRPr="00A60BBB">
              <w:rPr>
                <w:lang w:val="en-US"/>
              </w:rPr>
              <w:t>urn:riv</w:t>
            </w:r>
            <w:proofErr w:type="gramEnd"/>
            <w:r w:rsidRPr="00A60BBB">
              <w:rPr>
                <w:lang w:val="en-US"/>
              </w:rPr>
              <w:t>:informationsecurity:auditing:log:2:LogsResultType</w:t>
            </w:r>
          </w:p>
        </w:tc>
        <w:tc>
          <w:tcPr>
            <w:tcW w:w="4365" w:type="dxa"/>
          </w:tcPr>
          <w:p w14:paraId="0B099BE7" w14:textId="1638A471" w:rsidR="00A60BBB" w:rsidRDefault="00A60BBB" w:rsidP="00A60BBB">
            <w:r>
              <w:t xml:space="preserve">Resultatobjekt med status </w:t>
            </w:r>
            <w:r w:rsidR="00A775BE">
              <w:t>huruvida</w:t>
            </w:r>
            <w:r>
              <w:t xml:space="preserve"> tjänsten returnerar ok eller om fel uppstått. Om tjänsten utförts utan fel returneras en lista med loggposter samt resultatkod OK.</w:t>
            </w:r>
          </w:p>
          <w:p w14:paraId="064520A7" w14:textId="0AAEB41A" w:rsidR="00A60BBB" w:rsidRDefault="00A60BBB" w:rsidP="00A60BBB">
            <w:r>
              <w:t>Vid eventuella fel i tjänsteanropet returneras inga loggposter. Statuskod som beskriver orsaken till fel returneras då tillsammans med ett felmeddelande.</w:t>
            </w:r>
          </w:p>
        </w:tc>
        <w:tc>
          <w:tcPr>
            <w:tcW w:w="1559" w:type="dxa"/>
          </w:tcPr>
          <w:p w14:paraId="25025BDE" w14:textId="140CD66C" w:rsidR="00A60BBB" w:rsidRDefault="00A60BBB" w:rsidP="00A60BBB">
            <w:r>
              <w:t>1..1</w:t>
            </w:r>
          </w:p>
        </w:tc>
      </w:tr>
    </w:tbl>
    <w:p w14:paraId="45B4860F" w14:textId="77777777" w:rsidR="00AF306C" w:rsidRPr="00ED19D0" w:rsidRDefault="00AF306C" w:rsidP="00AF306C">
      <w:pPr>
        <w:pStyle w:val="Brdtext"/>
      </w:pPr>
    </w:p>
    <w:p w14:paraId="3987D2D4" w14:textId="77777777" w:rsidR="00AF306C" w:rsidRDefault="00AF306C" w:rsidP="00AF306C">
      <w:pPr>
        <w:pStyle w:val="Rubrik3"/>
      </w:pPr>
      <w:bookmarkStart w:id="109" w:name="_Toc156312863"/>
      <w:r>
        <w:t>Övriga regler</w:t>
      </w:r>
      <w:bookmarkEnd w:id="109"/>
    </w:p>
    <w:p w14:paraId="2AAFDFA4" w14:textId="2E3EEC1B" w:rsidR="00AF306C" w:rsidRPr="00A60BBB" w:rsidRDefault="00183907" w:rsidP="00AF306C">
      <w:proofErr w:type="spellStart"/>
      <w:r>
        <w:t>queuedReportId</w:t>
      </w:r>
      <w:proofErr w:type="spellEnd"/>
      <w:r>
        <w:t xml:space="preserve"> kan ej anropas av en aggregerande tjänst.</w:t>
      </w:r>
    </w:p>
    <w:p w14:paraId="13E86B51" w14:textId="77777777" w:rsidR="00A60BBB" w:rsidRDefault="00A60BBB" w:rsidP="00AF306C">
      <w:pPr>
        <w:rPr>
          <w:color w:val="4F81BD" w:themeColor="accent1"/>
        </w:rPr>
      </w:pPr>
    </w:p>
    <w:p w14:paraId="38235B23" w14:textId="77777777" w:rsidR="00AF306C" w:rsidRPr="00776D68" w:rsidRDefault="00AF306C" w:rsidP="00AF306C">
      <w:pPr>
        <w:pStyle w:val="Rubrik4"/>
      </w:pPr>
      <w:r w:rsidRPr="00776D68">
        <w:t>Icke funktionella krav</w:t>
      </w:r>
    </w:p>
    <w:p w14:paraId="3F6C2F46" w14:textId="17EDC5B3" w:rsidR="00AF306C" w:rsidRPr="00776D68" w:rsidRDefault="007C445E" w:rsidP="00AF306C">
      <w:r>
        <w:t>N/A</w:t>
      </w:r>
    </w:p>
    <w:p w14:paraId="343F8B75" w14:textId="0768B1E0" w:rsidR="001B578A" w:rsidRDefault="00AF306C" w:rsidP="00A60BBB">
      <w:pPr>
        <w:pStyle w:val="Rubrik5"/>
      </w:pPr>
      <w:r w:rsidRPr="00776D68">
        <w:t>SLA-krav</w:t>
      </w:r>
    </w:p>
    <w:p w14:paraId="567C8EA1" w14:textId="77777777" w:rsidR="00A60BBB" w:rsidRPr="00A60BBB" w:rsidRDefault="00A60BBB" w:rsidP="00A60BBB"/>
    <w:tbl>
      <w:tblPr>
        <w:tblStyle w:val="Tabellrutnt"/>
        <w:tblW w:w="10314" w:type="dxa"/>
        <w:tblLayout w:type="fixed"/>
        <w:tblLook w:val="04A0" w:firstRow="1" w:lastRow="0" w:firstColumn="1" w:lastColumn="0" w:noHBand="0" w:noVBand="1"/>
      </w:tblPr>
      <w:tblGrid>
        <w:gridCol w:w="1384"/>
        <w:gridCol w:w="7371"/>
        <w:gridCol w:w="1559"/>
      </w:tblGrid>
      <w:tr w:rsidR="001B578A" w14:paraId="65B1749A" w14:textId="77777777" w:rsidTr="007C445E">
        <w:trPr>
          <w:trHeight w:val="384"/>
        </w:trPr>
        <w:tc>
          <w:tcPr>
            <w:tcW w:w="1384" w:type="dxa"/>
            <w:shd w:val="clear" w:color="auto" w:fill="D9D9D9" w:themeFill="background1" w:themeFillShade="D9"/>
            <w:vAlign w:val="bottom"/>
          </w:tcPr>
          <w:p w14:paraId="241EDD7E" w14:textId="77777777" w:rsidR="001B578A" w:rsidRDefault="001B578A" w:rsidP="00667D46">
            <w:pPr>
              <w:rPr>
                <w:b/>
              </w:rPr>
            </w:pPr>
            <w:r>
              <w:rPr>
                <w:b/>
              </w:rPr>
              <w:t>Kategori</w:t>
            </w:r>
          </w:p>
        </w:tc>
        <w:tc>
          <w:tcPr>
            <w:tcW w:w="7371" w:type="dxa"/>
            <w:shd w:val="clear" w:color="auto" w:fill="D9D9D9" w:themeFill="background1" w:themeFillShade="D9"/>
            <w:vAlign w:val="bottom"/>
          </w:tcPr>
          <w:p w14:paraId="4F23F746" w14:textId="77777777" w:rsidR="001B578A" w:rsidRDefault="001B578A" w:rsidP="00667D46">
            <w:pPr>
              <w:rPr>
                <w:b/>
              </w:rPr>
            </w:pPr>
            <w:r>
              <w:rPr>
                <w:b/>
              </w:rPr>
              <w:t>Värde</w:t>
            </w:r>
          </w:p>
        </w:tc>
        <w:tc>
          <w:tcPr>
            <w:tcW w:w="1559" w:type="dxa"/>
            <w:shd w:val="clear" w:color="auto" w:fill="D9D9D9" w:themeFill="background1" w:themeFillShade="D9"/>
            <w:vAlign w:val="bottom"/>
          </w:tcPr>
          <w:p w14:paraId="31D223BA" w14:textId="77777777" w:rsidR="001B578A" w:rsidRDefault="001B578A" w:rsidP="00667D46">
            <w:pPr>
              <w:rPr>
                <w:b/>
              </w:rPr>
            </w:pPr>
            <w:r>
              <w:rPr>
                <w:b/>
              </w:rPr>
              <w:t>Kommentar</w:t>
            </w:r>
          </w:p>
        </w:tc>
      </w:tr>
      <w:tr w:rsidR="001B578A" w14:paraId="1EDA3568" w14:textId="77777777" w:rsidTr="007C445E">
        <w:tc>
          <w:tcPr>
            <w:tcW w:w="1384" w:type="dxa"/>
          </w:tcPr>
          <w:p w14:paraId="758DFEDE" w14:textId="77777777" w:rsidR="001B578A" w:rsidRDefault="001B578A" w:rsidP="00667D46">
            <w:r>
              <w:t>Aktualitet</w:t>
            </w:r>
          </w:p>
        </w:tc>
        <w:tc>
          <w:tcPr>
            <w:tcW w:w="7371" w:type="dxa"/>
          </w:tcPr>
          <w:p w14:paraId="63777EDC" w14:textId="615B0657" w:rsidR="001B578A" w:rsidRDefault="001B578A" w:rsidP="00667D46">
            <w:r>
              <w:t xml:space="preserve">Grundprincipen är att loggrapport skapas från senaste loggdata. Loggdata från de senaste 18 månaderna ska finnas tillgängligt för uppföljning. Aktuellt intervall av loggdata som finns tillgängligt för uppföljning returneras i svaret. (Se kapitel </w:t>
            </w:r>
            <w:r w:rsidR="0076474A">
              <w:t>4.3.2 Övriga</w:t>
            </w:r>
            <w:r>
              <w:t>).</w:t>
            </w:r>
          </w:p>
        </w:tc>
        <w:tc>
          <w:tcPr>
            <w:tcW w:w="1559" w:type="dxa"/>
          </w:tcPr>
          <w:p w14:paraId="7A4AB3A2" w14:textId="77777777" w:rsidR="001B578A" w:rsidRDefault="001B578A" w:rsidP="00667D46"/>
        </w:tc>
      </w:tr>
    </w:tbl>
    <w:p w14:paraId="0C39C0C4" w14:textId="77777777" w:rsidR="005A01ED" w:rsidRDefault="005A01ED" w:rsidP="00AF306C">
      <w:pPr>
        <w:rPr>
          <w:color w:val="4F81BD" w:themeColor="accent1"/>
        </w:rPr>
      </w:pPr>
    </w:p>
    <w:p w14:paraId="5188C7E2" w14:textId="32A3F1CE" w:rsidR="005A01ED" w:rsidRDefault="005A01ED" w:rsidP="005A01ED">
      <w:pPr>
        <w:pStyle w:val="Rubrik3"/>
      </w:pPr>
      <w:bookmarkStart w:id="110" w:name="_Toc156312864"/>
      <w:r>
        <w:t>Exempel</w:t>
      </w:r>
      <w:bookmarkEnd w:id="110"/>
    </w:p>
    <w:p w14:paraId="07690950" w14:textId="77777777" w:rsidR="005A01ED" w:rsidRDefault="005A01ED" w:rsidP="007C445E">
      <w:pPr>
        <w:pStyle w:val="Rubrik4"/>
      </w:pPr>
      <w:r>
        <w:t>Exempel på anrop</w:t>
      </w:r>
    </w:p>
    <w:p w14:paraId="0FD94F1C" w14:textId="77777777" w:rsidR="00A60BBB" w:rsidRPr="00A60BBB" w:rsidRDefault="00A60BBB" w:rsidP="00A60BBB">
      <w:pPr>
        <w:spacing w:line="240" w:lineRule="auto"/>
        <w:rPr>
          <w:rFonts w:ascii="Times New Roman" w:eastAsia="ヒラギノ角ゴ Pro W3" w:hAnsi="Times New Roman"/>
          <w:noProof/>
          <w:color w:val="000000"/>
          <w:szCs w:val="24"/>
        </w:rPr>
      </w:pPr>
      <w:r w:rsidRPr="00A60BBB">
        <w:rPr>
          <w:rFonts w:ascii="Times New Roman" w:eastAsia="ヒラギノ角ゴ Pro W3" w:hAnsi="Times New Roman"/>
          <w:noProof/>
          <w:color w:val="000000"/>
          <w:szCs w:val="24"/>
        </w:rPr>
        <w:t>Se GetLogsRequest.xml</w:t>
      </w:r>
    </w:p>
    <w:p w14:paraId="013214AB" w14:textId="77777777" w:rsidR="001B578A" w:rsidRPr="001B578A" w:rsidRDefault="001B578A" w:rsidP="001B578A">
      <w:pPr>
        <w:rPr>
          <w:lang w:val="en-US"/>
        </w:rPr>
      </w:pPr>
    </w:p>
    <w:p w14:paraId="6396FE3A" w14:textId="77777777" w:rsidR="005A01ED" w:rsidRDefault="005A01ED" w:rsidP="007C445E">
      <w:pPr>
        <w:pStyle w:val="Rubrik4"/>
      </w:pPr>
      <w:r>
        <w:lastRenderedPageBreak/>
        <w:t>Exempel på svar</w:t>
      </w:r>
    </w:p>
    <w:p w14:paraId="00E6EFDD" w14:textId="381AA6F3" w:rsidR="007C445E" w:rsidRPr="00DD06AD" w:rsidRDefault="00A60BBB" w:rsidP="00A60BBB">
      <w:pPr>
        <w:spacing w:line="240" w:lineRule="auto"/>
        <w:rPr>
          <w:color w:val="4F81BD" w:themeColor="accent1"/>
          <w:lang w:val="en-US"/>
        </w:rPr>
      </w:pPr>
      <w:r w:rsidRPr="00A60BBB">
        <w:rPr>
          <w:rFonts w:ascii="Times New Roman" w:eastAsia="ヒラギノ角ゴ Pro W3" w:hAnsi="Times New Roman"/>
          <w:noProof/>
          <w:color w:val="000000"/>
          <w:szCs w:val="24"/>
        </w:rPr>
        <w:t>Se GetLogsResponse.xml</w:t>
      </w:r>
    </w:p>
    <w:p w14:paraId="5B083BDB" w14:textId="66A8C092" w:rsidR="00A60BBB" w:rsidRDefault="00A60BBB">
      <w:pPr>
        <w:spacing w:line="240" w:lineRule="auto"/>
        <w:rPr>
          <w:color w:val="4F81BD" w:themeColor="accent1"/>
          <w:lang w:val="en-US"/>
        </w:rPr>
      </w:pPr>
      <w:r>
        <w:rPr>
          <w:color w:val="4F81BD" w:themeColor="accent1"/>
          <w:lang w:val="en-US"/>
        </w:rPr>
        <w:br w:type="page"/>
      </w:r>
    </w:p>
    <w:p w14:paraId="368C922E" w14:textId="663637EA" w:rsidR="00AF306C" w:rsidRPr="00E57434" w:rsidRDefault="00AF0319" w:rsidP="00AF306C">
      <w:pPr>
        <w:pStyle w:val="Rubrik2"/>
      </w:pPr>
      <w:bookmarkStart w:id="111" w:name="_Toc156312865"/>
      <w:proofErr w:type="spellStart"/>
      <w:r w:rsidRPr="00E57434">
        <w:lastRenderedPageBreak/>
        <w:t>GetAccessLogs</w:t>
      </w:r>
      <w:r w:rsidR="00E57434" w:rsidRPr="00E57434">
        <w:t>ForPatient</w:t>
      </w:r>
      <w:bookmarkEnd w:id="111"/>
      <w:proofErr w:type="spellEnd"/>
    </w:p>
    <w:p w14:paraId="7FC35941" w14:textId="5200F57F" w:rsidR="00AF0319" w:rsidRDefault="00E57434" w:rsidP="00AF0319">
      <w:r>
        <w:t xml:space="preserve">Tjänst som returnerar lista för angiven patient, vilka vårdgivare och vårdaktör som har haft åtkomst till information. </w:t>
      </w:r>
      <w:r w:rsidR="00AF0319">
        <w:t xml:space="preserve">Informationen som returneras innehåller även tidpunkt, syfte och typ av resurs.       </w:t>
      </w:r>
      <w:r w:rsidR="00AF0319">
        <w:tab/>
      </w:r>
    </w:p>
    <w:p w14:paraId="0444131F" w14:textId="77777777" w:rsidR="00AF0319" w:rsidRDefault="00AF0319" w:rsidP="00AF0319">
      <w:r>
        <w:t>Logguttaget begränsas av angivet datumintervall.</w:t>
      </w:r>
    </w:p>
    <w:p w14:paraId="429E2D28" w14:textId="77777777" w:rsidR="00AF0319" w:rsidRDefault="00AF0319" w:rsidP="00AF0319"/>
    <w:p w14:paraId="49372768" w14:textId="77777777" w:rsidR="00AF0319" w:rsidRDefault="00AF0319" w:rsidP="00AF0319">
      <w:r>
        <w:t xml:space="preserve">Tjänsten returnerar en lista med vårdgivare (kan vara noll dvs en tom lista) om resultatkod är </w:t>
      </w:r>
      <w:proofErr w:type="gramStart"/>
      <w:r>
        <w:t>OK .</w:t>
      </w:r>
      <w:proofErr w:type="gramEnd"/>
    </w:p>
    <w:p w14:paraId="63EF8C62" w14:textId="77777777" w:rsidR="00AF0319" w:rsidRDefault="00AF0319" w:rsidP="00AF0319"/>
    <w:p w14:paraId="77E97001" w14:textId="6A8D0AAB" w:rsidR="00AF0319" w:rsidRDefault="00AF0319" w:rsidP="00AF0319">
      <w:r>
        <w:t xml:space="preserve">Tjänsten returnerar alltid inom 15 sekunder, även ifall rapporten ännu inte har hunnit skapats. </w:t>
      </w:r>
    </w:p>
    <w:p w14:paraId="517ABF7D" w14:textId="77777777" w:rsidR="00AF0319" w:rsidRDefault="00AF0319" w:rsidP="00AF0319"/>
    <w:p w14:paraId="6D10F241" w14:textId="6526D629" w:rsidR="00AF0319" w:rsidRDefault="00AF0319" w:rsidP="00AF0319">
      <w:r>
        <w:t xml:space="preserve">Om rapporten inte har hunnit skapats av tjänsten returneras </w:t>
      </w:r>
      <w:proofErr w:type="gramStart"/>
      <w:r>
        <w:t>ett id</w:t>
      </w:r>
      <w:proofErr w:type="gramEnd"/>
      <w:r>
        <w:t xml:space="preserve"> (</w:t>
      </w:r>
      <w:proofErr w:type="spellStart"/>
      <w:r>
        <w:t>queuedReportId</w:t>
      </w:r>
      <w:proofErr w:type="spellEnd"/>
      <w:r>
        <w:t xml:space="preserve">) som identifierar den rapport som håller på att skapas, man får även i detta fall </w:t>
      </w:r>
      <w:proofErr w:type="spellStart"/>
      <w:r>
        <w:t>resultkoden</w:t>
      </w:r>
      <w:proofErr w:type="spellEnd"/>
      <w:r>
        <w:t xml:space="preserve"> REPORT</w:t>
      </w:r>
      <w:r w:rsidR="00795CAD">
        <w:t>_</w:t>
      </w:r>
      <w:r>
        <w:t>ON</w:t>
      </w:r>
      <w:r w:rsidR="00795CAD">
        <w:t>_</w:t>
      </w:r>
      <w:r>
        <w:t>QUEUE eller REPORT</w:t>
      </w:r>
      <w:r w:rsidR="00795CAD">
        <w:t>_</w:t>
      </w:r>
      <w:r>
        <w:t>IN</w:t>
      </w:r>
      <w:r w:rsidR="00795CAD">
        <w:t>_</w:t>
      </w:r>
      <w:r>
        <w:t>PROCESS. Man får även en indikation på hur länge det förväntas ta innan rapporten är genererad (</w:t>
      </w:r>
      <w:proofErr w:type="spellStart"/>
      <w:r>
        <w:t>queueTime</w:t>
      </w:r>
      <w:proofErr w:type="spellEnd"/>
      <w:r>
        <w:t xml:space="preserve">). </w:t>
      </w:r>
    </w:p>
    <w:p w14:paraId="3E2A8B45" w14:textId="5C3B9D90" w:rsidR="00AF0319" w:rsidRDefault="00AF0319" w:rsidP="00AF0319">
      <w:r>
        <w:t xml:space="preserve">Med hjälp av </w:t>
      </w:r>
      <w:proofErr w:type="spellStart"/>
      <w:r>
        <w:t>queuedReportId</w:t>
      </w:r>
      <w:proofErr w:type="spellEnd"/>
      <w:r>
        <w:t xml:space="preserve"> skall ytterligare anrop sedan göras av det anropade systemet för att kontrollera/hämta den skapade rapporten. </w:t>
      </w:r>
      <w:r w:rsidR="001F5193">
        <w:t>Observera</w:t>
      </w:r>
      <w:r>
        <w:t xml:space="preserve"> att man måste ange </w:t>
      </w:r>
      <w:proofErr w:type="spellStart"/>
      <w:r>
        <w:t>queuedReportId</w:t>
      </w:r>
      <w:proofErr w:type="spellEnd"/>
      <w:r>
        <w:t>, i annat fall kommer en ny rapport att skapas.</w:t>
      </w:r>
    </w:p>
    <w:p w14:paraId="012DA006" w14:textId="74FD692A" w:rsidR="00AF0319" w:rsidRDefault="00AF0319" w:rsidP="00AF0319">
      <w:proofErr w:type="spellStart"/>
      <w:r>
        <w:t>queueTime</w:t>
      </w:r>
      <w:proofErr w:type="spellEnd"/>
      <w:r>
        <w:t xml:space="preserve"> </w:t>
      </w:r>
      <w:r w:rsidR="001F5193">
        <w:t>rekommenderas</w:t>
      </w:r>
      <w:r>
        <w:t xml:space="preserve"> att användas av det anropande systemet för att bestämma när nästa anrop ska ske.</w:t>
      </w:r>
    </w:p>
    <w:p w14:paraId="4E60C45F" w14:textId="737EC332" w:rsidR="00AF0319" w:rsidRDefault="00AF0319" w:rsidP="00AF0319">
      <w:r>
        <w:t xml:space="preserve">VIKTIGT att ytterligare anrop sker med </w:t>
      </w:r>
      <w:proofErr w:type="spellStart"/>
      <w:r>
        <w:t>queuedReportId</w:t>
      </w:r>
      <w:proofErr w:type="spellEnd"/>
      <w:r>
        <w:t xml:space="preserve"> om tidigare anrop avslutats med felkod REPORT</w:t>
      </w:r>
      <w:r w:rsidR="00795CAD">
        <w:t>_</w:t>
      </w:r>
      <w:r>
        <w:t>ON</w:t>
      </w:r>
      <w:r w:rsidR="00795CAD">
        <w:t>_</w:t>
      </w:r>
      <w:r>
        <w:t>QUEUE eller REPORT</w:t>
      </w:r>
      <w:r w:rsidR="00795CAD">
        <w:t>_</w:t>
      </w:r>
      <w:r>
        <w:t>IN</w:t>
      </w:r>
      <w:r w:rsidR="00795CAD">
        <w:t>_</w:t>
      </w:r>
      <w:r>
        <w:t>PROCESS för att inte köa upp flera rapporter.</w:t>
      </w:r>
    </w:p>
    <w:p w14:paraId="715A4135" w14:textId="77777777" w:rsidR="00AF0319" w:rsidRDefault="00AF0319" w:rsidP="00AF0319"/>
    <w:p w14:paraId="2E848B9C" w14:textId="3C999616" w:rsidR="00AF0319" w:rsidRDefault="00AF0319" w:rsidP="00AF0319">
      <w:r>
        <w:t>Tjänsten returnerar statuskod REPORT</w:t>
      </w:r>
      <w:r w:rsidR="00795CAD">
        <w:t>_</w:t>
      </w:r>
      <w:r>
        <w:t>NOT</w:t>
      </w:r>
      <w:r w:rsidR="00795CAD">
        <w:t>_</w:t>
      </w:r>
      <w:r>
        <w:t xml:space="preserve">FOUND ifall man har angett </w:t>
      </w:r>
      <w:proofErr w:type="gramStart"/>
      <w:r>
        <w:t>ett felaktigt id</w:t>
      </w:r>
      <w:proofErr w:type="gramEnd"/>
      <w:r w:rsidR="001F5193">
        <w:t xml:space="preserve"> </w:t>
      </w:r>
      <w:r>
        <w:t>(</w:t>
      </w:r>
      <w:proofErr w:type="spellStart"/>
      <w:r>
        <w:t>queuedReportId</w:t>
      </w:r>
      <w:proofErr w:type="spellEnd"/>
      <w:r>
        <w:t>) för att hämta rapport. Ingen ny rapport skapas.</w:t>
      </w:r>
    </w:p>
    <w:p w14:paraId="2DECB52B" w14:textId="77777777" w:rsidR="00AF0319" w:rsidRDefault="00AF0319" w:rsidP="00AF0319"/>
    <w:p w14:paraId="6CEEEFC3" w14:textId="326C5315" w:rsidR="00AF0319" w:rsidRDefault="00AF0319" w:rsidP="00AF0319">
      <w:r>
        <w:t xml:space="preserve">Tjänsten returnerar max </w:t>
      </w:r>
      <w:proofErr w:type="gramStart"/>
      <w:r>
        <w:t>10000</w:t>
      </w:r>
      <w:proofErr w:type="gramEnd"/>
      <w:r>
        <w:t xml:space="preserve"> loggposter. Om fler loggposter finns i rapportuttaget avslutas anropet med felkod MAX</w:t>
      </w:r>
      <w:r w:rsidR="00795CAD">
        <w:t>_</w:t>
      </w:r>
      <w:r>
        <w:t>QUERY</w:t>
      </w:r>
      <w:r w:rsidR="00795CAD">
        <w:t>_</w:t>
      </w:r>
      <w:r>
        <w:t>RESULT</w:t>
      </w:r>
      <w:r w:rsidR="00795CAD">
        <w:t>_</w:t>
      </w:r>
      <w:r>
        <w:t>EXCEEDED. Datuminterval</w:t>
      </w:r>
      <w:r w:rsidR="004C0CC1">
        <w:t>l kan då justeras för ett mindre</w:t>
      </w:r>
      <w:r>
        <w:t xml:space="preserve"> antal loggposter.</w:t>
      </w:r>
    </w:p>
    <w:p w14:paraId="2570EE13" w14:textId="77777777" w:rsidR="00AF0319" w:rsidRDefault="00AF0319" w:rsidP="00AF0319">
      <w:proofErr w:type="gramStart"/>
      <w:r>
        <w:t>Max antal</w:t>
      </w:r>
      <w:proofErr w:type="gramEnd"/>
      <w:r>
        <w:t xml:space="preserve"> loggposter som kan returneras är konfigurerbart av systemet och kan ändras vid behov.</w:t>
      </w:r>
    </w:p>
    <w:p w14:paraId="49D0BE96" w14:textId="2235A9E4" w:rsidR="00AF306C" w:rsidRPr="00C83567" w:rsidRDefault="00AF306C" w:rsidP="00AF306C">
      <w:pPr>
        <w:rPr>
          <w:color w:val="4F81BD" w:themeColor="accent1"/>
        </w:rPr>
      </w:pPr>
    </w:p>
    <w:p w14:paraId="682C578F" w14:textId="77777777" w:rsidR="00AF306C" w:rsidRDefault="00AF306C" w:rsidP="00AF306C">
      <w:pPr>
        <w:pStyle w:val="Rubrik3"/>
      </w:pPr>
      <w:bookmarkStart w:id="112" w:name="_Toc156312866"/>
      <w:r>
        <w:t>Version</w:t>
      </w:r>
      <w:bookmarkEnd w:id="112"/>
    </w:p>
    <w:p w14:paraId="7D95ECA7" w14:textId="4A54BB8E" w:rsidR="00AF306C" w:rsidRDefault="00AF0319" w:rsidP="00AF306C">
      <w:r w:rsidRPr="00EC4A39">
        <w:t>2.0</w:t>
      </w:r>
    </w:p>
    <w:p w14:paraId="7BA4CFC1" w14:textId="77777777" w:rsidR="00AF306C" w:rsidRPr="00C55071" w:rsidRDefault="00AF306C" w:rsidP="00AF306C"/>
    <w:p w14:paraId="7CC32083" w14:textId="77777777" w:rsidR="00AF306C" w:rsidRDefault="00AF306C" w:rsidP="00AF306C">
      <w:pPr>
        <w:pStyle w:val="Rubrik3"/>
      </w:pPr>
      <w:bookmarkStart w:id="113" w:name="_Toc156312867"/>
      <w:r>
        <w:t>Fältregler</w:t>
      </w:r>
      <w:bookmarkEnd w:id="113"/>
    </w:p>
    <w:tbl>
      <w:tblPr>
        <w:tblStyle w:val="Tabellrutnt"/>
        <w:tblW w:w="10314" w:type="dxa"/>
        <w:tblLayout w:type="fixed"/>
        <w:tblLook w:val="04A0" w:firstRow="1" w:lastRow="0" w:firstColumn="1" w:lastColumn="0" w:noHBand="0" w:noVBand="1"/>
      </w:tblPr>
      <w:tblGrid>
        <w:gridCol w:w="1809"/>
        <w:gridCol w:w="1843"/>
        <w:gridCol w:w="5103"/>
        <w:gridCol w:w="1559"/>
      </w:tblGrid>
      <w:tr w:rsidR="0087657D" w14:paraId="1BFF6BE4" w14:textId="77777777" w:rsidTr="0087657D">
        <w:trPr>
          <w:trHeight w:val="384"/>
        </w:trPr>
        <w:tc>
          <w:tcPr>
            <w:tcW w:w="1809" w:type="dxa"/>
            <w:shd w:val="clear" w:color="auto" w:fill="D9D9D9" w:themeFill="background1" w:themeFillShade="D9"/>
            <w:vAlign w:val="bottom"/>
          </w:tcPr>
          <w:p w14:paraId="1A1FF14F" w14:textId="77777777" w:rsidR="0087657D" w:rsidRDefault="0087657D" w:rsidP="00755F07">
            <w:pPr>
              <w:rPr>
                <w:b/>
              </w:rPr>
            </w:pPr>
            <w:r>
              <w:rPr>
                <w:b/>
              </w:rPr>
              <w:t>Namn</w:t>
            </w:r>
          </w:p>
        </w:tc>
        <w:tc>
          <w:tcPr>
            <w:tcW w:w="1843" w:type="dxa"/>
            <w:shd w:val="clear" w:color="auto" w:fill="D9D9D9" w:themeFill="background1" w:themeFillShade="D9"/>
            <w:vAlign w:val="bottom"/>
          </w:tcPr>
          <w:p w14:paraId="567918BF" w14:textId="77777777" w:rsidR="0087657D" w:rsidRDefault="0087657D" w:rsidP="00755F07">
            <w:pPr>
              <w:rPr>
                <w:b/>
              </w:rPr>
            </w:pPr>
            <w:proofErr w:type="spellStart"/>
            <w:r>
              <w:rPr>
                <w:b/>
              </w:rPr>
              <w:t>Datatyp</w:t>
            </w:r>
            <w:proofErr w:type="spellEnd"/>
          </w:p>
        </w:tc>
        <w:tc>
          <w:tcPr>
            <w:tcW w:w="5103" w:type="dxa"/>
            <w:shd w:val="clear" w:color="auto" w:fill="D9D9D9" w:themeFill="background1" w:themeFillShade="D9"/>
            <w:vAlign w:val="bottom"/>
          </w:tcPr>
          <w:p w14:paraId="7EB7484D" w14:textId="77777777" w:rsidR="0087657D" w:rsidRDefault="0087657D" w:rsidP="00755F07">
            <w:pPr>
              <w:rPr>
                <w:b/>
              </w:rPr>
            </w:pPr>
            <w:r>
              <w:rPr>
                <w:b/>
              </w:rPr>
              <w:t>Beskrivning</w:t>
            </w:r>
          </w:p>
        </w:tc>
        <w:tc>
          <w:tcPr>
            <w:tcW w:w="1559" w:type="dxa"/>
            <w:shd w:val="clear" w:color="auto" w:fill="D9D9D9" w:themeFill="background1" w:themeFillShade="D9"/>
            <w:vAlign w:val="bottom"/>
          </w:tcPr>
          <w:p w14:paraId="585DA7E9" w14:textId="77777777" w:rsidR="0087657D" w:rsidRDefault="0087657D" w:rsidP="00755F07">
            <w:pPr>
              <w:rPr>
                <w:b/>
              </w:rPr>
            </w:pPr>
            <w:proofErr w:type="spellStart"/>
            <w:r>
              <w:rPr>
                <w:b/>
              </w:rPr>
              <w:t>Kardinalitet</w:t>
            </w:r>
            <w:proofErr w:type="spellEnd"/>
          </w:p>
        </w:tc>
      </w:tr>
      <w:tr w:rsidR="0087657D" w14:paraId="0DD0AF4C" w14:textId="77777777" w:rsidTr="0087657D">
        <w:tc>
          <w:tcPr>
            <w:tcW w:w="1809" w:type="dxa"/>
            <w:shd w:val="clear" w:color="auto" w:fill="F9F9F9" w:themeFill="background1" w:themeFillShade="F9"/>
            <w:vAlign w:val="bottom"/>
          </w:tcPr>
          <w:p w14:paraId="30DABFED" w14:textId="77777777" w:rsidR="0087657D" w:rsidRDefault="0087657D" w:rsidP="00755F07">
            <w:pPr>
              <w:rPr>
                <w:b/>
              </w:rPr>
            </w:pPr>
            <w:r>
              <w:rPr>
                <w:b/>
                <w:i/>
              </w:rPr>
              <w:t>Begäran</w:t>
            </w:r>
          </w:p>
        </w:tc>
        <w:tc>
          <w:tcPr>
            <w:tcW w:w="1843" w:type="dxa"/>
            <w:shd w:val="clear" w:color="auto" w:fill="F9F9F9" w:themeFill="background1" w:themeFillShade="F9"/>
            <w:vAlign w:val="bottom"/>
          </w:tcPr>
          <w:p w14:paraId="5301C67B" w14:textId="77777777" w:rsidR="0087657D" w:rsidRDefault="0087657D" w:rsidP="00755F07">
            <w:pPr>
              <w:rPr>
                <w:b/>
              </w:rPr>
            </w:pPr>
          </w:p>
        </w:tc>
        <w:tc>
          <w:tcPr>
            <w:tcW w:w="5103" w:type="dxa"/>
            <w:shd w:val="clear" w:color="auto" w:fill="F9F9F9" w:themeFill="background1" w:themeFillShade="F9"/>
            <w:vAlign w:val="bottom"/>
          </w:tcPr>
          <w:p w14:paraId="06283F4B" w14:textId="77777777" w:rsidR="0087657D" w:rsidRDefault="0087657D" w:rsidP="00755F07">
            <w:pPr>
              <w:rPr>
                <w:b/>
              </w:rPr>
            </w:pPr>
          </w:p>
        </w:tc>
        <w:tc>
          <w:tcPr>
            <w:tcW w:w="1559" w:type="dxa"/>
            <w:shd w:val="clear" w:color="auto" w:fill="F9F9F9" w:themeFill="background1" w:themeFillShade="F9"/>
            <w:vAlign w:val="bottom"/>
          </w:tcPr>
          <w:p w14:paraId="5110D538" w14:textId="77777777" w:rsidR="0087657D" w:rsidRDefault="0087657D" w:rsidP="00755F07">
            <w:pPr>
              <w:rPr>
                <w:b/>
              </w:rPr>
            </w:pPr>
          </w:p>
        </w:tc>
      </w:tr>
      <w:tr w:rsidR="0087657D" w14:paraId="4B3A16C9" w14:textId="77777777" w:rsidTr="0087657D">
        <w:tc>
          <w:tcPr>
            <w:tcW w:w="1809" w:type="dxa"/>
          </w:tcPr>
          <w:p w14:paraId="19E1A3F2" w14:textId="77777777" w:rsidR="0087657D" w:rsidRDefault="0087657D" w:rsidP="00755F07">
            <w:r>
              <w:t>patientId</w:t>
            </w:r>
          </w:p>
        </w:tc>
        <w:tc>
          <w:tcPr>
            <w:tcW w:w="1843" w:type="dxa"/>
          </w:tcPr>
          <w:p w14:paraId="005B2A46" w14:textId="77777777" w:rsidR="0087657D" w:rsidRPr="0087657D" w:rsidRDefault="0087657D" w:rsidP="00755F07">
            <w:pPr>
              <w:rPr>
                <w:lang w:val="en-US"/>
              </w:rPr>
            </w:pPr>
            <w:proofErr w:type="gramStart"/>
            <w:r w:rsidRPr="0087657D">
              <w:rPr>
                <w:lang w:val="en-US"/>
              </w:rPr>
              <w:t>urn:riv</w:t>
            </w:r>
            <w:proofErr w:type="gramEnd"/>
            <w:r w:rsidRPr="0087657D">
              <w:rPr>
                <w:lang w:val="en-US"/>
              </w:rPr>
              <w:t>:informationsecurity:auditing:log:2:IIType</w:t>
            </w:r>
          </w:p>
        </w:tc>
        <w:tc>
          <w:tcPr>
            <w:tcW w:w="5103" w:type="dxa"/>
          </w:tcPr>
          <w:p w14:paraId="44716B1D" w14:textId="77777777" w:rsidR="0087657D" w:rsidRDefault="0087657D" w:rsidP="00755F07">
            <w:r>
              <w:t>Patientens personnummer, samordningsnummer, alternativt reservnummer som någon vårdgivare haft åtkomst till.</w:t>
            </w:r>
          </w:p>
        </w:tc>
        <w:tc>
          <w:tcPr>
            <w:tcW w:w="1559" w:type="dxa"/>
          </w:tcPr>
          <w:p w14:paraId="4E270D67" w14:textId="77777777" w:rsidR="0087657D" w:rsidRDefault="0087657D" w:rsidP="00755F07">
            <w:r>
              <w:t>1..1</w:t>
            </w:r>
          </w:p>
        </w:tc>
      </w:tr>
      <w:tr w:rsidR="0087657D" w14:paraId="64082078" w14:textId="77777777" w:rsidTr="0087657D">
        <w:tc>
          <w:tcPr>
            <w:tcW w:w="1809" w:type="dxa"/>
          </w:tcPr>
          <w:p w14:paraId="0E890C37" w14:textId="77777777" w:rsidR="0087657D" w:rsidRDefault="0087657D" w:rsidP="00755F07">
            <w:proofErr w:type="spellStart"/>
            <w:r>
              <w:t>fromDate</w:t>
            </w:r>
            <w:proofErr w:type="spellEnd"/>
          </w:p>
        </w:tc>
        <w:tc>
          <w:tcPr>
            <w:tcW w:w="1843" w:type="dxa"/>
          </w:tcPr>
          <w:p w14:paraId="3AA662BD" w14:textId="77777777" w:rsidR="0087657D" w:rsidRDefault="0087657D" w:rsidP="00755F07">
            <w:proofErr w:type="spellStart"/>
            <w:proofErr w:type="gramStart"/>
            <w:r>
              <w:t>xs:DateTime</w:t>
            </w:r>
            <w:proofErr w:type="spellEnd"/>
            <w:proofErr w:type="gramEnd"/>
          </w:p>
        </w:tc>
        <w:tc>
          <w:tcPr>
            <w:tcW w:w="5103" w:type="dxa"/>
          </w:tcPr>
          <w:p w14:paraId="1C26AE73" w14:textId="77777777" w:rsidR="0087657D" w:rsidRDefault="0087657D" w:rsidP="00755F07">
            <w:r>
              <w:t>Obligatoriskt startdatum för att begränsa rapportuttaget.</w:t>
            </w:r>
          </w:p>
        </w:tc>
        <w:tc>
          <w:tcPr>
            <w:tcW w:w="1559" w:type="dxa"/>
          </w:tcPr>
          <w:p w14:paraId="12FF37B0" w14:textId="77777777" w:rsidR="0087657D" w:rsidRDefault="0087657D" w:rsidP="00755F07">
            <w:r>
              <w:t>1..1</w:t>
            </w:r>
          </w:p>
        </w:tc>
      </w:tr>
      <w:tr w:rsidR="0087657D" w14:paraId="41BB0176" w14:textId="77777777" w:rsidTr="0087657D">
        <w:tc>
          <w:tcPr>
            <w:tcW w:w="1809" w:type="dxa"/>
          </w:tcPr>
          <w:p w14:paraId="26D28B04" w14:textId="77777777" w:rsidR="0087657D" w:rsidRDefault="0087657D" w:rsidP="00755F07">
            <w:proofErr w:type="spellStart"/>
            <w:r>
              <w:t>toDate</w:t>
            </w:r>
            <w:proofErr w:type="spellEnd"/>
          </w:p>
        </w:tc>
        <w:tc>
          <w:tcPr>
            <w:tcW w:w="1843" w:type="dxa"/>
          </w:tcPr>
          <w:p w14:paraId="762BCFBF" w14:textId="77777777" w:rsidR="0087657D" w:rsidRDefault="0087657D" w:rsidP="00755F07">
            <w:proofErr w:type="spellStart"/>
            <w:proofErr w:type="gramStart"/>
            <w:r>
              <w:t>xs:DateTime</w:t>
            </w:r>
            <w:proofErr w:type="spellEnd"/>
            <w:proofErr w:type="gramEnd"/>
          </w:p>
        </w:tc>
        <w:tc>
          <w:tcPr>
            <w:tcW w:w="5103" w:type="dxa"/>
          </w:tcPr>
          <w:p w14:paraId="09CDD48A" w14:textId="77777777" w:rsidR="0087657D" w:rsidRDefault="0087657D" w:rsidP="00755F07">
            <w:r>
              <w:t>Obligatoriskt slutdatum för att begränsa rapportuttaget.</w:t>
            </w:r>
          </w:p>
        </w:tc>
        <w:tc>
          <w:tcPr>
            <w:tcW w:w="1559" w:type="dxa"/>
          </w:tcPr>
          <w:p w14:paraId="385F793E" w14:textId="77777777" w:rsidR="0087657D" w:rsidRDefault="0087657D" w:rsidP="00755F07">
            <w:r>
              <w:t>1..1</w:t>
            </w:r>
          </w:p>
        </w:tc>
      </w:tr>
      <w:tr w:rsidR="0087657D" w14:paraId="40FB5CF3" w14:textId="77777777" w:rsidTr="0087657D">
        <w:tc>
          <w:tcPr>
            <w:tcW w:w="1809" w:type="dxa"/>
          </w:tcPr>
          <w:p w14:paraId="3E33DFB6" w14:textId="276C272E" w:rsidR="0087657D" w:rsidRDefault="0087657D" w:rsidP="00755F07">
            <w:proofErr w:type="spellStart"/>
            <w:r>
              <w:lastRenderedPageBreak/>
              <w:t>queuedReportId</w:t>
            </w:r>
            <w:proofErr w:type="spellEnd"/>
            <w:r w:rsidR="00183907">
              <w:t>*</w:t>
            </w:r>
          </w:p>
        </w:tc>
        <w:tc>
          <w:tcPr>
            <w:tcW w:w="1843" w:type="dxa"/>
          </w:tcPr>
          <w:p w14:paraId="671A2CC5" w14:textId="77777777" w:rsidR="0087657D" w:rsidRPr="0087657D" w:rsidRDefault="0087657D" w:rsidP="00755F07">
            <w:pPr>
              <w:rPr>
                <w:lang w:val="en-US"/>
              </w:rPr>
            </w:pPr>
            <w:proofErr w:type="gramStart"/>
            <w:r w:rsidRPr="0087657D">
              <w:rPr>
                <w:lang w:val="en-US"/>
              </w:rPr>
              <w:t>urn:riv</w:t>
            </w:r>
            <w:proofErr w:type="gramEnd"/>
            <w:r w:rsidRPr="0087657D">
              <w:rPr>
                <w:lang w:val="en-US"/>
              </w:rPr>
              <w:t>:informationsecurity:auditing:log:2:Id</w:t>
            </w:r>
          </w:p>
        </w:tc>
        <w:tc>
          <w:tcPr>
            <w:tcW w:w="5103" w:type="dxa"/>
          </w:tcPr>
          <w:p w14:paraId="723471BB" w14:textId="2A936764" w:rsidR="0087657D" w:rsidRDefault="0087657D" w:rsidP="00755F07">
            <w:r>
              <w:t xml:space="preserve">Id på en pågående rapport. Id som returnerats från ett tidigare anrop och hänvisar till rapport som ej </w:t>
            </w:r>
            <w:r w:rsidR="001F5193">
              <w:t>färdigställts</w:t>
            </w:r>
            <w:r>
              <w:t>.</w:t>
            </w:r>
          </w:p>
        </w:tc>
        <w:tc>
          <w:tcPr>
            <w:tcW w:w="1559" w:type="dxa"/>
          </w:tcPr>
          <w:p w14:paraId="60FC0FEA" w14:textId="77777777" w:rsidR="0087657D" w:rsidRDefault="0087657D" w:rsidP="00755F07">
            <w:r>
              <w:t>0..1</w:t>
            </w:r>
          </w:p>
        </w:tc>
      </w:tr>
      <w:tr w:rsidR="0087657D" w14:paraId="1CB01006" w14:textId="77777777" w:rsidTr="0087657D">
        <w:tc>
          <w:tcPr>
            <w:tcW w:w="1809" w:type="dxa"/>
            <w:shd w:val="clear" w:color="auto" w:fill="F9F9F9" w:themeFill="background1" w:themeFillShade="F9"/>
            <w:vAlign w:val="bottom"/>
          </w:tcPr>
          <w:p w14:paraId="0629A10F" w14:textId="77777777" w:rsidR="0087657D" w:rsidRDefault="0087657D" w:rsidP="00755F07">
            <w:pPr>
              <w:rPr>
                <w:b/>
              </w:rPr>
            </w:pPr>
            <w:r>
              <w:rPr>
                <w:b/>
                <w:i/>
              </w:rPr>
              <w:t>Svar</w:t>
            </w:r>
          </w:p>
        </w:tc>
        <w:tc>
          <w:tcPr>
            <w:tcW w:w="1843" w:type="dxa"/>
            <w:shd w:val="clear" w:color="auto" w:fill="F9F9F9" w:themeFill="background1" w:themeFillShade="F9"/>
            <w:vAlign w:val="bottom"/>
          </w:tcPr>
          <w:p w14:paraId="06147A92" w14:textId="77777777" w:rsidR="0087657D" w:rsidRDefault="0087657D" w:rsidP="00755F07">
            <w:pPr>
              <w:rPr>
                <w:b/>
              </w:rPr>
            </w:pPr>
          </w:p>
        </w:tc>
        <w:tc>
          <w:tcPr>
            <w:tcW w:w="5103" w:type="dxa"/>
            <w:shd w:val="clear" w:color="auto" w:fill="F9F9F9" w:themeFill="background1" w:themeFillShade="F9"/>
            <w:vAlign w:val="bottom"/>
          </w:tcPr>
          <w:p w14:paraId="5AAED667" w14:textId="77777777" w:rsidR="0087657D" w:rsidRDefault="0087657D" w:rsidP="00755F07">
            <w:pPr>
              <w:rPr>
                <w:b/>
              </w:rPr>
            </w:pPr>
          </w:p>
        </w:tc>
        <w:tc>
          <w:tcPr>
            <w:tcW w:w="1559" w:type="dxa"/>
            <w:shd w:val="clear" w:color="auto" w:fill="F9F9F9" w:themeFill="background1" w:themeFillShade="F9"/>
            <w:vAlign w:val="bottom"/>
          </w:tcPr>
          <w:p w14:paraId="0064236F" w14:textId="77777777" w:rsidR="0087657D" w:rsidRDefault="0087657D" w:rsidP="00755F07">
            <w:pPr>
              <w:rPr>
                <w:b/>
              </w:rPr>
            </w:pPr>
          </w:p>
        </w:tc>
      </w:tr>
      <w:tr w:rsidR="0087657D" w14:paraId="2B09A5D5" w14:textId="77777777" w:rsidTr="0087657D">
        <w:tc>
          <w:tcPr>
            <w:tcW w:w="1809" w:type="dxa"/>
          </w:tcPr>
          <w:p w14:paraId="29638096" w14:textId="77777777" w:rsidR="0087657D" w:rsidRDefault="0087657D" w:rsidP="00755F07">
            <w:proofErr w:type="spellStart"/>
            <w:r>
              <w:t>accessLogsResult</w:t>
            </w:r>
            <w:proofErr w:type="spellEnd"/>
          </w:p>
        </w:tc>
        <w:tc>
          <w:tcPr>
            <w:tcW w:w="1843" w:type="dxa"/>
          </w:tcPr>
          <w:p w14:paraId="6948CA83" w14:textId="77777777" w:rsidR="0087657D" w:rsidRPr="0087657D" w:rsidRDefault="0087657D" w:rsidP="00755F07">
            <w:pPr>
              <w:rPr>
                <w:lang w:val="en-US"/>
              </w:rPr>
            </w:pPr>
            <w:proofErr w:type="gramStart"/>
            <w:r w:rsidRPr="0087657D">
              <w:rPr>
                <w:lang w:val="en-US"/>
              </w:rPr>
              <w:t>urn:riv</w:t>
            </w:r>
            <w:proofErr w:type="gramEnd"/>
            <w:r w:rsidRPr="0087657D">
              <w:rPr>
                <w:lang w:val="en-US"/>
              </w:rPr>
              <w:t>:informationsecurity:auditing:log:2:AccessLogsResultType</w:t>
            </w:r>
          </w:p>
        </w:tc>
        <w:tc>
          <w:tcPr>
            <w:tcW w:w="5103" w:type="dxa"/>
          </w:tcPr>
          <w:p w14:paraId="288E037F" w14:textId="58C0A671" w:rsidR="0087657D" w:rsidRDefault="0087657D" w:rsidP="00755F07">
            <w:r>
              <w:t xml:space="preserve">Resultatobjekt med status </w:t>
            </w:r>
            <w:r w:rsidR="001F5193">
              <w:t>huruvida</w:t>
            </w:r>
            <w:r>
              <w:t xml:space="preserve"> tjänsten returnerar ok eller om fel uppstått. Om tjänsten utförts korrekt returneras en lista med patientinformation och resultatkod OK. </w:t>
            </w:r>
          </w:p>
          <w:p w14:paraId="6B28D4EF" w14:textId="77777777" w:rsidR="0087657D" w:rsidRDefault="0087657D" w:rsidP="00755F07">
            <w:r>
              <w:t>Vid eventuella fel i tjänsteanropet returneras ingen patientinformation. Statuskod som beskriver orsaken till fel returneras då tillsammans med ett felmeddelande.</w:t>
            </w:r>
          </w:p>
        </w:tc>
        <w:tc>
          <w:tcPr>
            <w:tcW w:w="1559" w:type="dxa"/>
          </w:tcPr>
          <w:p w14:paraId="187DBEB3" w14:textId="77777777" w:rsidR="0087657D" w:rsidRDefault="0087657D" w:rsidP="00755F07">
            <w:r>
              <w:t>1..1</w:t>
            </w:r>
          </w:p>
        </w:tc>
      </w:tr>
    </w:tbl>
    <w:p w14:paraId="64C3361A" w14:textId="53474161" w:rsidR="00AF306C" w:rsidRPr="00ED19D0" w:rsidRDefault="002D24B1" w:rsidP="002D24B1">
      <w:pPr>
        <w:pStyle w:val="Brdtext"/>
        <w:tabs>
          <w:tab w:val="left" w:pos="2296"/>
        </w:tabs>
      </w:pPr>
      <w:r>
        <w:tab/>
      </w:r>
    </w:p>
    <w:p w14:paraId="2FFF6EAB" w14:textId="77777777" w:rsidR="00AF306C" w:rsidRDefault="00AF306C" w:rsidP="00AF306C">
      <w:pPr>
        <w:pStyle w:val="Rubrik3"/>
      </w:pPr>
      <w:bookmarkStart w:id="114" w:name="_Toc156312868"/>
      <w:r>
        <w:t>Övriga regler</w:t>
      </w:r>
      <w:bookmarkEnd w:id="114"/>
    </w:p>
    <w:p w14:paraId="12EE9074" w14:textId="77777777" w:rsidR="00183907" w:rsidRPr="00A60BBB" w:rsidRDefault="00183907" w:rsidP="00183907">
      <w:proofErr w:type="spellStart"/>
      <w:r>
        <w:t>queuedReportId</w:t>
      </w:r>
      <w:proofErr w:type="spellEnd"/>
      <w:r>
        <w:t xml:space="preserve"> kan ej anropas av en aggregerande tjänst.</w:t>
      </w:r>
    </w:p>
    <w:p w14:paraId="75456D2F" w14:textId="77777777" w:rsidR="00AF306C" w:rsidRDefault="00AF306C" w:rsidP="00AF306C">
      <w:pPr>
        <w:rPr>
          <w:color w:val="4F81BD" w:themeColor="accent1"/>
        </w:rPr>
      </w:pPr>
    </w:p>
    <w:p w14:paraId="037AA6D4" w14:textId="0654A8EF" w:rsidR="00AF306C" w:rsidRDefault="00AF306C" w:rsidP="00AF306C">
      <w:pPr>
        <w:pStyle w:val="Rubrik4"/>
      </w:pPr>
      <w:r w:rsidRPr="00776D68">
        <w:t>Icke funktionella krav</w:t>
      </w:r>
    </w:p>
    <w:p w14:paraId="3EFDB2C0" w14:textId="67897404" w:rsidR="006F6A55" w:rsidRPr="00776D68" w:rsidRDefault="00E57434" w:rsidP="00AF306C">
      <w:r>
        <w:t>N/A</w:t>
      </w:r>
    </w:p>
    <w:p w14:paraId="35BDE3C6" w14:textId="77777777" w:rsidR="00AF306C" w:rsidRDefault="00AF306C" w:rsidP="00AF306C">
      <w:pPr>
        <w:pStyle w:val="Rubrik5"/>
      </w:pPr>
      <w:r w:rsidRPr="00776D68">
        <w:t>SLA-krav</w:t>
      </w:r>
    </w:p>
    <w:p w14:paraId="6435E83D" w14:textId="77777777" w:rsidR="002D24B1" w:rsidRPr="002D24B1" w:rsidRDefault="002D24B1" w:rsidP="002D24B1"/>
    <w:tbl>
      <w:tblPr>
        <w:tblStyle w:val="Tabellrutnt"/>
        <w:tblW w:w="10173" w:type="dxa"/>
        <w:tblLayout w:type="fixed"/>
        <w:tblLook w:val="04A0" w:firstRow="1" w:lastRow="0" w:firstColumn="1" w:lastColumn="0" w:noHBand="0" w:noVBand="1"/>
      </w:tblPr>
      <w:tblGrid>
        <w:gridCol w:w="1242"/>
        <w:gridCol w:w="7371"/>
        <w:gridCol w:w="1560"/>
      </w:tblGrid>
      <w:tr w:rsidR="002D24B1" w14:paraId="0E3B3D9E" w14:textId="77777777" w:rsidTr="00E57434">
        <w:trPr>
          <w:trHeight w:val="384"/>
        </w:trPr>
        <w:tc>
          <w:tcPr>
            <w:tcW w:w="1242" w:type="dxa"/>
            <w:shd w:val="clear" w:color="auto" w:fill="D9D9D9" w:themeFill="background1" w:themeFillShade="D9"/>
            <w:vAlign w:val="bottom"/>
          </w:tcPr>
          <w:p w14:paraId="09CB70ED" w14:textId="77777777" w:rsidR="002D24B1" w:rsidRDefault="002D24B1" w:rsidP="00667D46">
            <w:pPr>
              <w:rPr>
                <w:b/>
              </w:rPr>
            </w:pPr>
            <w:r>
              <w:rPr>
                <w:b/>
              </w:rPr>
              <w:t>Kategori</w:t>
            </w:r>
          </w:p>
        </w:tc>
        <w:tc>
          <w:tcPr>
            <w:tcW w:w="7371" w:type="dxa"/>
            <w:shd w:val="clear" w:color="auto" w:fill="D9D9D9" w:themeFill="background1" w:themeFillShade="D9"/>
            <w:vAlign w:val="bottom"/>
          </w:tcPr>
          <w:p w14:paraId="5CB7D8F6" w14:textId="77777777" w:rsidR="002D24B1" w:rsidRDefault="002D24B1" w:rsidP="00667D46">
            <w:pPr>
              <w:rPr>
                <w:b/>
              </w:rPr>
            </w:pPr>
            <w:r>
              <w:rPr>
                <w:b/>
              </w:rPr>
              <w:t>Värde</w:t>
            </w:r>
          </w:p>
        </w:tc>
        <w:tc>
          <w:tcPr>
            <w:tcW w:w="1560" w:type="dxa"/>
            <w:shd w:val="clear" w:color="auto" w:fill="D9D9D9" w:themeFill="background1" w:themeFillShade="D9"/>
            <w:vAlign w:val="bottom"/>
          </w:tcPr>
          <w:p w14:paraId="140B3D4C" w14:textId="77777777" w:rsidR="002D24B1" w:rsidRDefault="002D24B1" w:rsidP="00667D46">
            <w:pPr>
              <w:rPr>
                <w:b/>
              </w:rPr>
            </w:pPr>
            <w:r>
              <w:rPr>
                <w:b/>
              </w:rPr>
              <w:t>Kommentar</w:t>
            </w:r>
          </w:p>
        </w:tc>
      </w:tr>
      <w:tr w:rsidR="002D24B1" w14:paraId="65A03CBA" w14:textId="77777777" w:rsidTr="00E57434">
        <w:tc>
          <w:tcPr>
            <w:tcW w:w="1242" w:type="dxa"/>
          </w:tcPr>
          <w:p w14:paraId="467EC218" w14:textId="77777777" w:rsidR="002D24B1" w:rsidRDefault="002D24B1" w:rsidP="00667D46">
            <w:r>
              <w:t>Aktualitet</w:t>
            </w:r>
          </w:p>
        </w:tc>
        <w:tc>
          <w:tcPr>
            <w:tcW w:w="7371" w:type="dxa"/>
          </w:tcPr>
          <w:p w14:paraId="07E8ED89" w14:textId="011E6F75" w:rsidR="002D24B1" w:rsidRDefault="002D24B1" w:rsidP="00667D46">
            <w:r>
              <w:t xml:space="preserve">Grundprincipen är att loggrapport skapas från senaste loggdata. Loggdata från de senaste 18 månaderna ska finnas tillgängligt för uppföljning. Aktuellt intervall av loggdata som finns tillgängligt för uppföljning returneras i svaret. </w:t>
            </w:r>
            <w:r w:rsidR="0076474A">
              <w:t>(Se kapitel 4.3.2 Övriga).</w:t>
            </w:r>
          </w:p>
        </w:tc>
        <w:tc>
          <w:tcPr>
            <w:tcW w:w="1560" w:type="dxa"/>
          </w:tcPr>
          <w:p w14:paraId="0DED59F1" w14:textId="77777777" w:rsidR="002D24B1" w:rsidRDefault="002D24B1" w:rsidP="00667D46"/>
        </w:tc>
      </w:tr>
    </w:tbl>
    <w:p w14:paraId="60BB2C19" w14:textId="77777777" w:rsidR="002D24B1" w:rsidRDefault="002D24B1" w:rsidP="00AF306C">
      <w:pPr>
        <w:rPr>
          <w:color w:val="4F81BD" w:themeColor="accent1"/>
        </w:rPr>
      </w:pPr>
    </w:p>
    <w:p w14:paraId="2406AC9E" w14:textId="77777777" w:rsidR="005A01ED" w:rsidRDefault="005A01ED" w:rsidP="00AF306C">
      <w:pPr>
        <w:rPr>
          <w:color w:val="4F81BD" w:themeColor="accent1"/>
        </w:rPr>
      </w:pPr>
    </w:p>
    <w:p w14:paraId="4129B289" w14:textId="713AFFEC" w:rsidR="002D24B1" w:rsidRPr="002D24B1" w:rsidRDefault="005A01ED" w:rsidP="00755F07">
      <w:pPr>
        <w:pStyle w:val="Rubrik3"/>
      </w:pPr>
      <w:bookmarkStart w:id="115" w:name="_Toc156312869"/>
      <w:r w:rsidRPr="005A01ED">
        <w:t>Exempel</w:t>
      </w:r>
      <w:bookmarkEnd w:id="115"/>
    </w:p>
    <w:p w14:paraId="4485157A" w14:textId="77777777" w:rsidR="005A01ED" w:rsidRDefault="005A01ED" w:rsidP="00E57434">
      <w:pPr>
        <w:pStyle w:val="Rubrik4"/>
      </w:pPr>
      <w:r>
        <w:t>Exempel på anrop</w:t>
      </w:r>
    </w:p>
    <w:p w14:paraId="30046029" w14:textId="77777777" w:rsidR="0087657D" w:rsidRDefault="0087657D" w:rsidP="0087657D">
      <w:r>
        <w:t>Se GetAccessLogsForPatientRequest.xml</w:t>
      </w:r>
    </w:p>
    <w:p w14:paraId="6BAD5289" w14:textId="77777777" w:rsidR="002D24B1" w:rsidRPr="002D24B1" w:rsidRDefault="002D24B1" w:rsidP="002D24B1"/>
    <w:p w14:paraId="4095C675" w14:textId="77777777" w:rsidR="005A01ED" w:rsidRDefault="005A01ED" w:rsidP="00E57434">
      <w:pPr>
        <w:pStyle w:val="Rubrik4"/>
      </w:pPr>
      <w:r>
        <w:t>Exempel på svar</w:t>
      </w:r>
    </w:p>
    <w:p w14:paraId="10CDA4CB" w14:textId="77777777" w:rsidR="0087657D" w:rsidRDefault="0087657D" w:rsidP="0087657D">
      <w:r>
        <w:t>Se GetAccessLogsForPatientResponse.xml</w:t>
      </w:r>
    </w:p>
    <w:p w14:paraId="7572AB26" w14:textId="50275AA7" w:rsidR="002D24B1" w:rsidRDefault="002D24B1" w:rsidP="002D24B1"/>
    <w:p w14:paraId="2F18EC63" w14:textId="5E27DF34" w:rsidR="00DD06AD" w:rsidRDefault="00DD06AD">
      <w:pPr>
        <w:spacing w:line="240" w:lineRule="auto"/>
        <w:rPr>
          <w:color w:val="4F81BD" w:themeColor="accent1"/>
        </w:rPr>
      </w:pPr>
    </w:p>
    <w:p w14:paraId="29DC6C92" w14:textId="77777777" w:rsidR="005A01ED" w:rsidRDefault="005A01ED" w:rsidP="00AF306C">
      <w:pPr>
        <w:rPr>
          <w:color w:val="4F81BD" w:themeColor="accent1"/>
        </w:rPr>
      </w:pPr>
    </w:p>
    <w:p w14:paraId="6A315446" w14:textId="77777777" w:rsidR="005A01ED" w:rsidRDefault="005A01ED" w:rsidP="00AF306C">
      <w:pPr>
        <w:rPr>
          <w:color w:val="4F81BD" w:themeColor="accent1"/>
        </w:rPr>
      </w:pPr>
    </w:p>
    <w:p w14:paraId="28A53AD9" w14:textId="1BDAEEA0" w:rsidR="00F84094" w:rsidRPr="00703777" w:rsidRDefault="00F84094" w:rsidP="00AF306C">
      <w:pPr>
        <w:pStyle w:val="Rubrik2"/>
      </w:pPr>
      <w:bookmarkStart w:id="116" w:name="_Toc156312870"/>
      <w:r w:rsidRPr="00703777">
        <w:lastRenderedPageBreak/>
        <w:t>GetInfoLogs</w:t>
      </w:r>
      <w:bookmarkEnd w:id="116"/>
    </w:p>
    <w:p w14:paraId="619E0E1A" w14:textId="075EF045" w:rsidR="00F84094" w:rsidRDefault="00E57434" w:rsidP="00F84094">
      <w:r>
        <w:t>Tjänst som returnerar loggposter utifrån angivna sökkriterier</w:t>
      </w:r>
      <w:r w:rsidR="00F84094">
        <w:t>, vilka vårdgivare som har haft åtkomst till vårdgivarens information där vårdgivaren är informationsägare.</w:t>
      </w:r>
      <w:r w:rsidR="00F84094">
        <w:tab/>
      </w:r>
      <w:r w:rsidR="00F84094">
        <w:tab/>
        <w:t xml:space="preserve"> </w:t>
      </w:r>
    </w:p>
    <w:p w14:paraId="078FF8F4" w14:textId="77777777" w:rsidR="00F84094" w:rsidRDefault="00F84094" w:rsidP="00F84094">
      <w:r>
        <w:t xml:space="preserve">Logguttaget begränsas av angivet datumintervall. </w:t>
      </w:r>
    </w:p>
    <w:p w14:paraId="394E65A2" w14:textId="77777777" w:rsidR="00F84094" w:rsidRDefault="00F84094" w:rsidP="00F84094"/>
    <w:p w14:paraId="0F9DCC26" w14:textId="77777777" w:rsidR="00F84094" w:rsidRDefault="00F84094" w:rsidP="00F84094">
      <w:r>
        <w:t>Tjänsten returnerar en lista med vårdgivare (kan vara noll dvs en tom lista) om resultatkod är OK.</w:t>
      </w:r>
      <w:r>
        <w:tab/>
      </w:r>
      <w:r>
        <w:tab/>
      </w:r>
    </w:p>
    <w:p w14:paraId="33AD8E8B" w14:textId="77777777" w:rsidR="00F84094" w:rsidRDefault="00F84094" w:rsidP="00F84094"/>
    <w:p w14:paraId="244241F0" w14:textId="1CCEF052" w:rsidR="00F84094" w:rsidRDefault="00F84094" w:rsidP="00F84094">
      <w:r>
        <w:t xml:space="preserve">Tjänsten returnerar alltid inom 15 sekunder, även ifall rapporten ännu inte har hunnit skapats. </w:t>
      </w:r>
    </w:p>
    <w:p w14:paraId="1CE86D0E" w14:textId="77777777" w:rsidR="00F84094" w:rsidRDefault="00F84094" w:rsidP="00F84094"/>
    <w:p w14:paraId="1BAC75E6" w14:textId="7795C4EA" w:rsidR="00F84094" w:rsidRDefault="00F84094" w:rsidP="00F84094">
      <w:r>
        <w:t xml:space="preserve">Om rapporten inte har hunnit skapats av tjänsten returneras </w:t>
      </w:r>
      <w:proofErr w:type="gramStart"/>
      <w:r>
        <w:t>ett id</w:t>
      </w:r>
      <w:proofErr w:type="gramEnd"/>
      <w:r>
        <w:t xml:space="preserve"> (</w:t>
      </w:r>
      <w:proofErr w:type="spellStart"/>
      <w:r>
        <w:t>queuedReportId</w:t>
      </w:r>
      <w:proofErr w:type="spellEnd"/>
      <w:r>
        <w:t xml:space="preserve">) som identifierar den rapport som håller på att skapas, man får även i detta fall </w:t>
      </w:r>
      <w:proofErr w:type="spellStart"/>
      <w:r>
        <w:t>resultkoden</w:t>
      </w:r>
      <w:proofErr w:type="spellEnd"/>
      <w:r>
        <w:t xml:space="preserve"> REPORT</w:t>
      </w:r>
      <w:r w:rsidR="00795CAD">
        <w:t>_</w:t>
      </w:r>
      <w:r>
        <w:t>ON</w:t>
      </w:r>
      <w:r w:rsidR="00795CAD">
        <w:t>_</w:t>
      </w:r>
      <w:r>
        <w:t>QUEUE eller REPORT</w:t>
      </w:r>
      <w:r w:rsidR="00795CAD">
        <w:t>_</w:t>
      </w:r>
      <w:r>
        <w:t>IN</w:t>
      </w:r>
      <w:r w:rsidR="00795CAD">
        <w:t>_</w:t>
      </w:r>
      <w:r>
        <w:t>PROCESS. Man får även en indikation på hur länge det förväntas ta innan rapporten är genererad (</w:t>
      </w:r>
      <w:proofErr w:type="spellStart"/>
      <w:r>
        <w:t>queueTime</w:t>
      </w:r>
      <w:proofErr w:type="spellEnd"/>
      <w:r>
        <w:t xml:space="preserve">). </w:t>
      </w:r>
    </w:p>
    <w:p w14:paraId="4233BACB" w14:textId="7FD3D6CF" w:rsidR="00F84094" w:rsidRDefault="00F84094" w:rsidP="00F84094">
      <w:r>
        <w:t xml:space="preserve">Med hjälp av </w:t>
      </w:r>
      <w:proofErr w:type="spellStart"/>
      <w:r>
        <w:t>queuedReportId</w:t>
      </w:r>
      <w:proofErr w:type="spellEnd"/>
      <w:r>
        <w:t xml:space="preserve"> skall ytterligare anrop sedan göras av det anropade systemet för att kontrollera/hämta den skapade rapporten. Observera att man måste ange </w:t>
      </w:r>
      <w:proofErr w:type="spellStart"/>
      <w:r>
        <w:t>queuedReportId</w:t>
      </w:r>
      <w:proofErr w:type="spellEnd"/>
      <w:r>
        <w:t>, i annat fall kommer en ny rapport att skapas.</w:t>
      </w:r>
    </w:p>
    <w:p w14:paraId="5591C71A" w14:textId="7CE4C01A" w:rsidR="00F84094" w:rsidRDefault="00F84094" w:rsidP="00F84094">
      <w:proofErr w:type="spellStart"/>
      <w:r>
        <w:t>queueTime</w:t>
      </w:r>
      <w:proofErr w:type="spellEnd"/>
      <w:r>
        <w:t xml:space="preserve"> rekom</w:t>
      </w:r>
      <w:r w:rsidR="0097140B">
        <w:t>m</w:t>
      </w:r>
      <w:r>
        <w:t>enderas att användas av det anropande systemet för att bestämma när nästa anrop ska ske.</w:t>
      </w:r>
    </w:p>
    <w:p w14:paraId="5490039D" w14:textId="4F664CBE" w:rsidR="00F84094" w:rsidRDefault="00F84094" w:rsidP="00F84094">
      <w:r>
        <w:t xml:space="preserve">VIKTIGT att ytterligare anrop sker med </w:t>
      </w:r>
      <w:proofErr w:type="spellStart"/>
      <w:r>
        <w:t>queuedReportId</w:t>
      </w:r>
      <w:proofErr w:type="spellEnd"/>
      <w:r>
        <w:t xml:space="preserve"> om tidigare anrop avslutats med felkod REPORT</w:t>
      </w:r>
      <w:r w:rsidR="00795CAD">
        <w:t>_</w:t>
      </w:r>
      <w:r>
        <w:t>ON</w:t>
      </w:r>
      <w:r w:rsidR="00795CAD">
        <w:t>_</w:t>
      </w:r>
      <w:r>
        <w:t>QUEUE eller REPORT</w:t>
      </w:r>
      <w:r w:rsidR="00795CAD">
        <w:t>_</w:t>
      </w:r>
      <w:r>
        <w:t>IN</w:t>
      </w:r>
      <w:r w:rsidR="00795CAD">
        <w:t>_</w:t>
      </w:r>
      <w:r>
        <w:t>PROCESS för att inte köa upp flera rapporter.</w:t>
      </w:r>
    </w:p>
    <w:p w14:paraId="33E78FB4" w14:textId="77777777" w:rsidR="00F84094" w:rsidRDefault="00F84094" w:rsidP="00F84094"/>
    <w:p w14:paraId="5580B4EC" w14:textId="2F3D09C4" w:rsidR="00F84094" w:rsidRDefault="00F84094" w:rsidP="00F84094">
      <w:r>
        <w:t>Tjänsten returnerar statuskod REPORT</w:t>
      </w:r>
      <w:r w:rsidR="00795CAD">
        <w:t>_</w:t>
      </w:r>
      <w:r>
        <w:t>NOT</w:t>
      </w:r>
      <w:r w:rsidR="00795CAD">
        <w:t>_</w:t>
      </w:r>
      <w:r>
        <w:t xml:space="preserve">FOUND ifall man har angett </w:t>
      </w:r>
      <w:proofErr w:type="gramStart"/>
      <w:r>
        <w:t>ett felaktigt id</w:t>
      </w:r>
      <w:proofErr w:type="gramEnd"/>
      <w:r w:rsidR="001F5193">
        <w:t xml:space="preserve"> </w:t>
      </w:r>
      <w:r>
        <w:t>(</w:t>
      </w:r>
      <w:proofErr w:type="spellStart"/>
      <w:r>
        <w:t>queuedReportId</w:t>
      </w:r>
      <w:proofErr w:type="spellEnd"/>
      <w:r>
        <w:t>) för att hämta rapport. Ingen ny rapport skapas.</w:t>
      </w:r>
    </w:p>
    <w:p w14:paraId="45A994FB" w14:textId="77777777" w:rsidR="00F84094" w:rsidRDefault="00F84094" w:rsidP="00F84094"/>
    <w:p w14:paraId="15C53375" w14:textId="5E03A290" w:rsidR="00F84094" w:rsidRDefault="00F84094" w:rsidP="00F84094">
      <w:r>
        <w:t xml:space="preserve">Tjänsten returnerar max </w:t>
      </w:r>
      <w:proofErr w:type="gramStart"/>
      <w:r>
        <w:t>10000</w:t>
      </w:r>
      <w:proofErr w:type="gramEnd"/>
      <w:r>
        <w:t xml:space="preserve"> loggposter. Om fler loggposter finns i rapportuttaget avslutas anropet med felkod MAX</w:t>
      </w:r>
      <w:r w:rsidR="00795CAD">
        <w:t>_</w:t>
      </w:r>
      <w:r>
        <w:t>QUERY</w:t>
      </w:r>
      <w:r w:rsidR="00795CAD">
        <w:t>_</w:t>
      </w:r>
      <w:r>
        <w:t>RESULT</w:t>
      </w:r>
      <w:r w:rsidR="00795CAD">
        <w:t>_</w:t>
      </w:r>
      <w:r>
        <w:t>EXCEEDED. Datumintervall kan då justeras för ett min</w:t>
      </w:r>
      <w:r w:rsidR="0097140B">
        <w:t>sk</w:t>
      </w:r>
      <w:r>
        <w:t>a antal loggposter.</w:t>
      </w:r>
    </w:p>
    <w:p w14:paraId="715B47C4" w14:textId="1763F055" w:rsidR="00AF306C" w:rsidRPr="00F84094" w:rsidRDefault="00F84094" w:rsidP="00F84094">
      <w:proofErr w:type="gramStart"/>
      <w:r>
        <w:t>Max antal</w:t>
      </w:r>
      <w:proofErr w:type="gramEnd"/>
      <w:r>
        <w:t xml:space="preserve"> loggposter som kan returneras är konfigurerbart av systemet och kan ändras vid behov.</w:t>
      </w:r>
      <w:r>
        <w:rPr>
          <w:highlight w:val="yellow"/>
        </w:rPr>
        <w:br/>
      </w:r>
    </w:p>
    <w:p w14:paraId="2165C175" w14:textId="77777777" w:rsidR="00AF306C" w:rsidRDefault="00AF306C" w:rsidP="00AF306C">
      <w:pPr>
        <w:pStyle w:val="Rubrik3"/>
      </w:pPr>
      <w:bookmarkStart w:id="117" w:name="_Toc156312871"/>
      <w:r>
        <w:t>Version</w:t>
      </w:r>
      <w:bookmarkEnd w:id="117"/>
    </w:p>
    <w:p w14:paraId="4CACE030" w14:textId="5118F02F" w:rsidR="00AF306C" w:rsidRDefault="00F84094" w:rsidP="00AF306C">
      <w:r w:rsidRPr="00DD06AD">
        <w:t>2.0</w:t>
      </w:r>
    </w:p>
    <w:p w14:paraId="1F216642" w14:textId="77777777" w:rsidR="00AF306C" w:rsidRPr="00C55071" w:rsidRDefault="00AF306C" w:rsidP="00AF306C"/>
    <w:p w14:paraId="5F5CBD21" w14:textId="222EFA43" w:rsidR="00AF306C" w:rsidRDefault="00AF306C" w:rsidP="00AF306C">
      <w:pPr>
        <w:pStyle w:val="Rubrik3"/>
      </w:pPr>
      <w:bookmarkStart w:id="118" w:name="_Toc156312872"/>
      <w:r>
        <w:t>Fältregler</w:t>
      </w:r>
      <w:bookmarkEnd w:id="118"/>
    </w:p>
    <w:tbl>
      <w:tblPr>
        <w:tblStyle w:val="Tabellrutnt"/>
        <w:tblW w:w="10456" w:type="dxa"/>
        <w:tblLayout w:type="fixed"/>
        <w:tblLook w:val="04A0" w:firstRow="1" w:lastRow="0" w:firstColumn="1" w:lastColumn="0" w:noHBand="0" w:noVBand="1"/>
      </w:tblPr>
      <w:tblGrid>
        <w:gridCol w:w="1809"/>
        <w:gridCol w:w="2694"/>
        <w:gridCol w:w="4394"/>
        <w:gridCol w:w="1559"/>
      </w:tblGrid>
      <w:tr w:rsidR="0087657D" w14:paraId="7644E516" w14:textId="77777777" w:rsidTr="0087657D">
        <w:trPr>
          <w:trHeight w:val="384"/>
        </w:trPr>
        <w:tc>
          <w:tcPr>
            <w:tcW w:w="1809" w:type="dxa"/>
            <w:shd w:val="clear" w:color="auto" w:fill="D9D9D9" w:themeFill="background1" w:themeFillShade="D9"/>
            <w:vAlign w:val="bottom"/>
          </w:tcPr>
          <w:p w14:paraId="79104D8A" w14:textId="77777777" w:rsidR="0087657D" w:rsidRDefault="0087657D" w:rsidP="00755F07">
            <w:pPr>
              <w:rPr>
                <w:b/>
              </w:rPr>
            </w:pPr>
            <w:r>
              <w:rPr>
                <w:b/>
              </w:rPr>
              <w:t>Namn</w:t>
            </w:r>
          </w:p>
        </w:tc>
        <w:tc>
          <w:tcPr>
            <w:tcW w:w="2694" w:type="dxa"/>
            <w:shd w:val="clear" w:color="auto" w:fill="D9D9D9" w:themeFill="background1" w:themeFillShade="D9"/>
            <w:vAlign w:val="bottom"/>
          </w:tcPr>
          <w:p w14:paraId="017B9907" w14:textId="77777777" w:rsidR="0087657D" w:rsidRDefault="0087657D" w:rsidP="00755F07">
            <w:pPr>
              <w:rPr>
                <w:b/>
              </w:rPr>
            </w:pPr>
            <w:proofErr w:type="spellStart"/>
            <w:r>
              <w:rPr>
                <w:b/>
              </w:rPr>
              <w:t>Datatyp</w:t>
            </w:r>
            <w:proofErr w:type="spellEnd"/>
          </w:p>
        </w:tc>
        <w:tc>
          <w:tcPr>
            <w:tcW w:w="4394" w:type="dxa"/>
            <w:shd w:val="clear" w:color="auto" w:fill="D9D9D9" w:themeFill="background1" w:themeFillShade="D9"/>
            <w:vAlign w:val="bottom"/>
          </w:tcPr>
          <w:p w14:paraId="7DAA589D" w14:textId="77777777" w:rsidR="0087657D" w:rsidRDefault="0087657D" w:rsidP="00755F07">
            <w:pPr>
              <w:rPr>
                <w:b/>
              </w:rPr>
            </w:pPr>
            <w:r>
              <w:rPr>
                <w:b/>
              </w:rPr>
              <w:t>Beskrivning</w:t>
            </w:r>
          </w:p>
        </w:tc>
        <w:tc>
          <w:tcPr>
            <w:tcW w:w="1559" w:type="dxa"/>
            <w:shd w:val="clear" w:color="auto" w:fill="D9D9D9" w:themeFill="background1" w:themeFillShade="D9"/>
            <w:vAlign w:val="bottom"/>
          </w:tcPr>
          <w:p w14:paraId="0B166C49" w14:textId="77777777" w:rsidR="0087657D" w:rsidRDefault="0087657D" w:rsidP="00755F07">
            <w:pPr>
              <w:rPr>
                <w:b/>
              </w:rPr>
            </w:pPr>
            <w:proofErr w:type="spellStart"/>
            <w:r>
              <w:rPr>
                <w:b/>
              </w:rPr>
              <w:t>Kardinalitet</w:t>
            </w:r>
            <w:proofErr w:type="spellEnd"/>
          </w:p>
        </w:tc>
      </w:tr>
      <w:tr w:rsidR="0087657D" w14:paraId="2FB8BDDD" w14:textId="77777777" w:rsidTr="0087657D">
        <w:tc>
          <w:tcPr>
            <w:tcW w:w="1809" w:type="dxa"/>
            <w:shd w:val="clear" w:color="auto" w:fill="F9F9F9" w:themeFill="background1" w:themeFillShade="F9"/>
            <w:vAlign w:val="bottom"/>
          </w:tcPr>
          <w:p w14:paraId="4C158284" w14:textId="77777777" w:rsidR="0087657D" w:rsidRDefault="0087657D" w:rsidP="00755F07">
            <w:pPr>
              <w:rPr>
                <w:b/>
              </w:rPr>
            </w:pPr>
            <w:r>
              <w:rPr>
                <w:b/>
                <w:i/>
              </w:rPr>
              <w:t>Begäran</w:t>
            </w:r>
          </w:p>
        </w:tc>
        <w:tc>
          <w:tcPr>
            <w:tcW w:w="2694" w:type="dxa"/>
            <w:shd w:val="clear" w:color="auto" w:fill="F9F9F9" w:themeFill="background1" w:themeFillShade="F9"/>
            <w:vAlign w:val="bottom"/>
          </w:tcPr>
          <w:p w14:paraId="703CCFCD" w14:textId="77777777" w:rsidR="0087657D" w:rsidRDefault="0087657D" w:rsidP="00755F07">
            <w:pPr>
              <w:rPr>
                <w:b/>
              </w:rPr>
            </w:pPr>
          </w:p>
        </w:tc>
        <w:tc>
          <w:tcPr>
            <w:tcW w:w="4394" w:type="dxa"/>
            <w:shd w:val="clear" w:color="auto" w:fill="F9F9F9" w:themeFill="background1" w:themeFillShade="F9"/>
            <w:vAlign w:val="bottom"/>
          </w:tcPr>
          <w:p w14:paraId="67FCE11C" w14:textId="77777777" w:rsidR="0087657D" w:rsidRDefault="0087657D" w:rsidP="00755F07">
            <w:pPr>
              <w:rPr>
                <w:b/>
              </w:rPr>
            </w:pPr>
          </w:p>
        </w:tc>
        <w:tc>
          <w:tcPr>
            <w:tcW w:w="1559" w:type="dxa"/>
            <w:shd w:val="clear" w:color="auto" w:fill="F9F9F9" w:themeFill="background1" w:themeFillShade="F9"/>
            <w:vAlign w:val="bottom"/>
          </w:tcPr>
          <w:p w14:paraId="6B54CFE7" w14:textId="77777777" w:rsidR="0087657D" w:rsidRDefault="0087657D" w:rsidP="00755F07">
            <w:pPr>
              <w:rPr>
                <w:b/>
              </w:rPr>
            </w:pPr>
          </w:p>
        </w:tc>
      </w:tr>
      <w:tr w:rsidR="0087657D" w14:paraId="25B2D67D" w14:textId="77777777" w:rsidTr="0087657D">
        <w:tc>
          <w:tcPr>
            <w:tcW w:w="1809" w:type="dxa"/>
          </w:tcPr>
          <w:p w14:paraId="5D58A552" w14:textId="77777777" w:rsidR="0087657D" w:rsidRDefault="0087657D" w:rsidP="00755F07">
            <w:proofErr w:type="spellStart"/>
            <w:r>
              <w:t>careProviderId</w:t>
            </w:r>
            <w:proofErr w:type="spellEnd"/>
          </w:p>
        </w:tc>
        <w:tc>
          <w:tcPr>
            <w:tcW w:w="2694" w:type="dxa"/>
          </w:tcPr>
          <w:p w14:paraId="2CCB130E" w14:textId="77777777" w:rsidR="0087657D" w:rsidRPr="0087657D" w:rsidRDefault="0087657D" w:rsidP="00755F07">
            <w:pPr>
              <w:rPr>
                <w:lang w:val="en-US"/>
              </w:rPr>
            </w:pPr>
            <w:proofErr w:type="gramStart"/>
            <w:r w:rsidRPr="0087657D">
              <w:rPr>
                <w:lang w:val="en-US"/>
              </w:rPr>
              <w:t>urn:riv</w:t>
            </w:r>
            <w:proofErr w:type="gramEnd"/>
            <w:r w:rsidRPr="0087657D">
              <w:rPr>
                <w:lang w:val="en-US"/>
              </w:rPr>
              <w:t>:informationsecurity:auditing:log:2:HsaId</w:t>
            </w:r>
          </w:p>
        </w:tc>
        <w:tc>
          <w:tcPr>
            <w:tcW w:w="4394" w:type="dxa"/>
          </w:tcPr>
          <w:p w14:paraId="05A6D8E1" w14:textId="77777777" w:rsidR="0087657D" w:rsidRDefault="0087657D" w:rsidP="00755F07">
            <w:r>
              <w:t>Vårdgivare som är informationsägare av loggpost.</w:t>
            </w:r>
          </w:p>
        </w:tc>
        <w:tc>
          <w:tcPr>
            <w:tcW w:w="1559" w:type="dxa"/>
          </w:tcPr>
          <w:p w14:paraId="6CDAEC94" w14:textId="77777777" w:rsidR="0087657D" w:rsidRDefault="0087657D" w:rsidP="00755F07">
            <w:r>
              <w:t>1..1</w:t>
            </w:r>
          </w:p>
        </w:tc>
      </w:tr>
      <w:tr w:rsidR="0087657D" w14:paraId="2528732A" w14:textId="77777777" w:rsidTr="0087657D">
        <w:tc>
          <w:tcPr>
            <w:tcW w:w="1809" w:type="dxa"/>
          </w:tcPr>
          <w:p w14:paraId="58DB4277" w14:textId="77777777" w:rsidR="0087657D" w:rsidRDefault="0087657D" w:rsidP="00755F07">
            <w:r>
              <w:t>patientId</w:t>
            </w:r>
          </w:p>
        </w:tc>
        <w:tc>
          <w:tcPr>
            <w:tcW w:w="2694" w:type="dxa"/>
          </w:tcPr>
          <w:p w14:paraId="6E91ACE3" w14:textId="77777777" w:rsidR="0087657D" w:rsidRPr="0087657D" w:rsidRDefault="0087657D" w:rsidP="00755F07">
            <w:pPr>
              <w:rPr>
                <w:lang w:val="en-US"/>
              </w:rPr>
            </w:pPr>
            <w:proofErr w:type="gramStart"/>
            <w:r w:rsidRPr="0087657D">
              <w:rPr>
                <w:lang w:val="en-US"/>
              </w:rPr>
              <w:t>urn:riv</w:t>
            </w:r>
            <w:proofErr w:type="gramEnd"/>
            <w:r w:rsidRPr="0087657D">
              <w:rPr>
                <w:lang w:val="en-US"/>
              </w:rPr>
              <w:t>:informationsecurity:auditing:log:2:IIType</w:t>
            </w:r>
          </w:p>
        </w:tc>
        <w:tc>
          <w:tcPr>
            <w:tcW w:w="4394" w:type="dxa"/>
          </w:tcPr>
          <w:p w14:paraId="65A2829D" w14:textId="77777777" w:rsidR="0087657D" w:rsidRDefault="0087657D" w:rsidP="00755F07">
            <w:r>
              <w:t>Patientens personnummer, samordningsnummer, alternativt reservnummer som annan vårdgivare än informationsägaren haft åtkomst till.</w:t>
            </w:r>
          </w:p>
        </w:tc>
        <w:tc>
          <w:tcPr>
            <w:tcW w:w="1559" w:type="dxa"/>
          </w:tcPr>
          <w:p w14:paraId="2679AE82" w14:textId="77777777" w:rsidR="0087657D" w:rsidRDefault="0087657D" w:rsidP="00755F07">
            <w:r>
              <w:t>0..1</w:t>
            </w:r>
          </w:p>
        </w:tc>
      </w:tr>
      <w:tr w:rsidR="0087657D" w14:paraId="2925D097" w14:textId="77777777" w:rsidTr="0087657D">
        <w:tc>
          <w:tcPr>
            <w:tcW w:w="1809" w:type="dxa"/>
          </w:tcPr>
          <w:p w14:paraId="1BD6E61B" w14:textId="77777777" w:rsidR="0087657D" w:rsidRDefault="0087657D" w:rsidP="00755F07">
            <w:proofErr w:type="spellStart"/>
            <w:r>
              <w:lastRenderedPageBreak/>
              <w:t>fromDate</w:t>
            </w:r>
            <w:proofErr w:type="spellEnd"/>
          </w:p>
        </w:tc>
        <w:tc>
          <w:tcPr>
            <w:tcW w:w="2694" w:type="dxa"/>
          </w:tcPr>
          <w:p w14:paraId="1E46571A" w14:textId="77777777" w:rsidR="0087657D" w:rsidRDefault="0087657D" w:rsidP="00755F07">
            <w:proofErr w:type="spellStart"/>
            <w:proofErr w:type="gramStart"/>
            <w:r>
              <w:t>xs:DateTime</w:t>
            </w:r>
            <w:proofErr w:type="spellEnd"/>
            <w:proofErr w:type="gramEnd"/>
          </w:p>
        </w:tc>
        <w:tc>
          <w:tcPr>
            <w:tcW w:w="4394" w:type="dxa"/>
          </w:tcPr>
          <w:p w14:paraId="0B884A41" w14:textId="77777777" w:rsidR="0087657D" w:rsidRDefault="0087657D" w:rsidP="00755F07">
            <w:r>
              <w:t>Obligatoriskt startdatum för att begränsa rapportuttaget.</w:t>
            </w:r>
          </w:p>
        </w:tc>
        <w:tc>
          <w:tcPr>
            <w:tcW w:w="1559" w:type="dxa"/>
          </w:tcPr>
          <w:p w14:paraId="06954FDF" w14:textId="77777777" w:rsidR="0087657D" w:rsidRDefault="0087657D" w:rsidP="00755F07">
            <w:r>
              <w:t>1..1</w:t>
            </w:r>
          </w:p>
        </w:tc>
      </w:tr>
      <w:tr w:rsidR="0087657D" w14:paraId="76618ED9" w14:textId="77777777" w:rsidTr="0087657D">
        <w:tc>
          <w:tcPr>
            <w:tcW w:w="1809" w:type="dxa"/>
          </w:tcPr>
          <w:p w14:paraId="2ABFFBA3" w14:textId="77777777" w:rsidR="0087657D" w:rsidRDefault="0087657D" w:rsidP="00755F07">
            <w:proofErr w:type="spellStart"/>
            <w:r>
              <w:t>toDate</w:t>
            </w:r>
            <w:proofErr w:type="spellEnd"/>
          </w:p>
        </w:tc>
        <w:tc>
          <w:tcPr>
            <w:tcW w:w="2694" w:type="dxa"/>
          </w:tcPr>
          <w:p w14:paraId="22255A55" w14:textId="77777777" w:rsidR="0087657D" w:rsidRDefault="0087657D" w:rsidP="00755F07">
            <w:proofErr w:type="spellStart"/>
            <w:proofErr w:type="gramStart"/>
            <w:r>
              <w:t>xs:DateTime</w:t>
            </w:r>
            <w:proofErr w:type="spellEnd"/>
            <w:proofErr w:type="gramEnd"/>
          </w:p>
        </w:tc>
        <w:tc>
          <w:tcPr>
            <w:tcW w:w="4394" w:type="dxa"/>
          </w:tcPr>
          <w:p w14:paraId="0E07389D" w14:textId="77777777" w:rsidR="0087657D" w:rsidRDefault="0087657D" w:rsidP="00755F07">
            <w:r>
              <w:t>Obligatoriskt slutdatum för att begränsa rapportuttaget.</w:t>
            </w:r>
          </w:p>
        </w:tc>
        <w:tc>
          <w:tcPr>
            <w:tcW w:w="1559" w:type="dxa"/>
          </w:tcPr>
          <w:p w14:paraId="46138852" w14:textId="77777777" w:rsidR="0087657D" w:rsidRDefault="0087657D" w:rsidP="00755F07">
            <w:r>
              <w:t>1..1</w:t>
            </w:r>
          </w:p>
        </w:tc>
      </w:tr>
      <w:tr w:rsidR="0087657D" w14:paraId="0D1C023D" w14:textId="77777777" w:rsidTr="0087657D">
        <w:tc>
          <w:tcPr>
            <w:tcW w:w="1809" w:type="dxa"/>
          </w:tcPr>
          <w:p w14:paraId="17B20B9A" w14:textId="788C1F38" w:rsidR="0087657D" w:rsidRDefault="0087657D" w:rsidP="00755F07">
            <w:proofErr w:type="spellStart"/>
            <w:r>
              <w:t>queuedReportId</w:t>
            </w:r>
            <w:proofErr w:type="spellEnd"/>
            <w:r w:rsidR="00183907">
              <w:t>*</w:t>
            </w:r>
          </w:p>
        </w:tc>
        <w:tc>
          <w:tcPr>
            <w:tcW w:w="2694" w:type="dxa"/>
          </w:tcPr>
          <w:p w14:paraId="2473D4A9" w14:textId="77777777" w:rsidR="0087657D" w:rsidRPr="0087657D" w:rsidRDefault="0087657D" w:rsidP="00755F07">
            <w:pPr>
              <w:rPr>
                <w:lang w:val="en-US"/>
              </w:rPr>
            </w:pPr>
            <w:proofErr w:type="gramStart"/>
            <w:r w:rsidRPr="0087657D">
              <w:rPr>
                <w:lang w:val="en-US"/>
              </w:rPr>
              <w:t>urn:riv</w:t>
            </w:r>
            <w:proofErr w:type="gramEnd"/>
            <w:r w:rsidRPr="0087657D">
              <w:rPr>
                <w:lang w:val="en-US"/>
              </w:rPr>
              <w:t>:informationsecurity:auditing:log:2:Id</w:t>
            </w:r>
          </w:p>
        </w:tc>
        <w:tc>
          <w:tcPr>
            <w:tcW w:w="4394" w:type="dxa"/>
          </w:tcPr>
          <w:p w14:paraId="0AB21656" w14:textId="2F323EF0" w:rsidR="0087657D" w:rsidRDefault="0087657D" w:rsidP="00755F07">
            <w:r>
              <w:t xml:space="preserve">Id på en pågående rapport. Id som returnerats från ett tidigare anrop och hänvisar till rapport som ej </w:t>
            </w:r>
            <w:r w:rsidR="001F5193">
              <w:t>färdigställts</w:t>
            </w:r>
            <w:r>
              <w:t>.</w:t>
            </w:r>
          </w:p>
        </w:tc>
        <w:tc>
          <w:tcPr>
            <w:tcW w:w="1559" w:type="dxa"/>
          </w:tcPr>
          <w:p w14:paraId="6D0FAAE5" w14:textId="77777777" w:rsidR="0087657D" w:rsidRDefault="0087657D" w:rsidP="00755F07">
            <w:r>
              <w:t>0..1</w:t>
            </w:r>
          </w:p>
        </w:tc>
      </w:tr>
      <w:tr w:rsidR="0087657D" w14:paraId="3C05EAAC" w14:textId="77777777" w:rsidTr="0087657D">
        <w:tc>
          <w:tcPr>
            <w:tcW w:w="1809" w:type="dxa"/>
            <w:shd w:val="clear" w:color="auto" w:fill="F9F9F9" w:themeFill="background1" w:themeFillShade="F9"/>
            <w:vAlign w:val="bottom"/>
          </w:tcPr>
          <w:p w14:paraId="068E9922" w14:textId="77777777" w:rsidR="0087657D" w:rsidRDefault="0087657D" w:rsidP="00755F07">
            <w:pPr>
              <w:rPr>
                <w:b/>
              </w:rPr>
            </w:pPr>
            <w:r>
              <w:rPr>
                <w:b/>
                <w:i/>
              </w:rPr>
              <w:t>Svar</w:t>
            </w:r>
          </w:p>
        </w:tc>
        <w:tc>
          <w:tcPr>
            <w:tcW w:w="2694" w:type="dxa"/>
            <w:shd w:val="clear" w:color="auto" w:fill="F9F9F9" w:themeFill="background1" w:themeFillShade="F9"/>
            <w:vAlign w:val="bottom"/>
          </w:tcPr>
          <w:p w14:paraId="27955EF5" w14:textId="77777777" w:rsidR="0087657D" w:rsidRDefault="0087657D" w:rsidP="00755F07">
            <w:pPr>
              <w:rPr>
                <w:b/>
              </w:rPr>
            </w:pPr>
          </w:p>
        </w:tc>
        <w:tc>
          <w:tcPr>
            <w:tcW w:w="4394" w:type="dxa"/>
            <w:shd w:val="clear" w:color="auto" w:fill="F9F9F9" w:themeFill="background1" w:themeFillShade="F9"/>
            <w:vAlign w:val="bottom"/>
          </w:tcPr>
          <w:p w14:paraId="286899EC" w14:textId="77777777" w:rsidR="0087657D" w:rsidRDefault="0087657D" w:rsidP="00755F07">
            <w:pPr>
              <w:rPr>
                <w:b/>
              </w:rPr>
            </w:pPr>
          </w:p>
        </w:tc>
        <w:tc>
          <w:tcPr>
            <w:tcW w:w="1559" w:type="dxa"/>
            <w:shd w:val="clear" w:color="auto" w:fill="F9F9F9" w:themeFill="background1" w:themeFillShade="F9"/>
            <w:vAlign w:val="bottom"/>
          </w:tcPr>
          <w:p w14:paraId="4FE5C00F" w14:textId="77777777" w:rsidR="0087657D" w:rsidRDefault="0087657D" w:rsidP="00755F07">
            <w:pPr>
              <w:rPr>
                <w:b/>
              </w:rPr>
            </w:pPr>
          </w:p>
        </w:tc>
      </w:tr>
      <w:tr w:rsidR="0087657D" w14:paraId="2F31844F" w14:textId="77777777" w:rsidTr="0087657D">
        <w:tc>
          <w:tcPr>
            <w:tcW w:w="1809" w:type="dxa"/>
          </w:tcPr>
          <w:p w14:paraId="4A089F8D" w14:textId="77777777" w:rsidR="0087657D" w:rsidRDefault="0087657D" w:rsidP="00755F07">
            <w:proofErr w:type="spellStart"/>
            <w:r>
              <w:t>infoLogsResult</w:t>
            </w:r>
            <w:proofErr w:type="spellEnd"/>
          </w:p>
        </w:tc>
        <w:tc>
          <w:tcPr>
            <w:tcW w:w="2694" w:type="dxa"/>
          </w:tcPr>
          <w:p w14:paraId="47DDC09C" w14:textId="77777777" w:rsidR="0087657D" w:rsidRPr="0087657D" w:rsidRDefault="0087657D" w:rsidP="00755F07">
            <w:pPr>
              <w:rPr>
                <w:lang w:val="en-US"/>
              </w:rPr>
            </w:pPr>
            <w:proofErr w:type="gramStart"/>
            <w:r w:rsidRPr="0087657D">
              <w:rPr>
                <w:lang w:val="en-US"/>
              </w:rPr>
              <w:t>urn:riv</w:t>
            </w:r>
            <w:proofErr w:type="gramEnd"/>
            <w:r w:rsidRPr="0087657D">
              <w:rPr>
                <w:lang w:val="en-US"/>
              </w:rPr>
              <w:t>:informationsecurity:auditing:log:2:InfoLogsResultType</w:t>
            </w:r>
          </w:p>
        </w:tc>
        <w:tc>
          <w:tcPr>
            <w:tcW w:w="4394" w:type="dxa"/>
          </w:tcPr>
          <w:p w14:paraId="2132F917" w14:textId="0D4D0DA2" w:rsidR="0087657D" w:rsidRDefault="0087657D" w:rsidP="00755F07">
            <w:r>
              <w:t xml:space="preserve">Resultatobjekt med status </w:t>
            </w:r>
            <w:r w:rsidR="001F5193">
              <w:t>huruvida</w:t>
            </w:r>
            <w:r>
              <w:t xml:space="preserve"> tjänsten returnerar ok eller om fel uppstått. Om tjänsten utförts utan fel returneras en lista av vårdgivare samt resultatkod OK.</w:t>
            </w:r>
          </w:p>
          <w:p w14:paraId="3B8AA7B8" w14:textId="77777777" w:rsidR="0087657D" w:rsidRDefault="0087657D" w:rsidP="00755F07">
            <w:r>
              <w:t>Vid eventuella fel i tjänsteanropet returneras inga vårdgivare. Statuskod som beskriver orsaken till fel returneras då tillsammans med ett felmeddelande.</w:t>
            </w:r>
          </w:p>
        </w:tc>
        <w:tc>
          <w:tcPr>
            <w:tcW w:w="1559" w:type="dxa"/>
          </w:tcPr>
          <w:p w14:paraId="515118CE" w14:textId="77777777" w:rsidR="0087657D" w:rsidRDefault="0087657D" w:rsidP="00755F07">
            <w:r>
              <w:t>1..1</w:t>
            </w:r>
          </w:p>
        </w:tc>
      </w:tr>
    </w:tbl>
    <w:p w14:paraId="03D07BF3" w14:textId="652CFAD3" w:rsidR="00AF306C" w:rsidRDefault="00AF306C" w:rsidP="00AF306C">
      <w:pPr>
        <w:pStyle w:val="Brdtext"/>
      </w:pPr>
    </w:p>
    <w:p w14:paraId="099F4F84" w14:textId="77777777" w:rsidR="0087657D" w:rsidRPr="00ED19D0" w:rsidRDefault="0087657D" w:rsidP="00AF306C">
      <w:pPr>
        <w:pStyle w:val="Brdtext"/>
      </w:pPr>
    </w:p>
    <w:p w14:paraId="702FCE66" w14:textId="77777777" w:rsidR="00AF306C" w:rsidRDefault="00AF306C" w:rsidP="00AF306C">
      <w:pPr>
        <w:pStyle w:val="Rubrik3"/>
      </w:pPr>
      <w:bookmarkStart w:id="119" w:name="_Toc156312873"/>
      <w:r>
        <w:t>Övriga regler</w:t>
      </w:r>
      <w:bookmarkEnd w:id="119"/>
    </w:p>
    <w:p w14:paraId="076ACE6C" w14:textId="77777777" w:rsidR="00183907" w:rsidRPr="00A60BBB" w:rsidRDefault="00183907" w:rsidP="00183907">
      <w:proofErr w:type="spellStart"/>
      <w:r>
        <w:t>queuedReportId</w:t>
      </w:r>
      <w:proofErr w:type="spellEnd"/>
      <w:r>
        <w:t xml:space="preserve"> kan ej anropas av en aggregerande tjänst.</w:t>
      </w:r>
    </w:p>
    <w:p w14:paraId="750E16F0" w14:textId="77777777" w:rsidR="00AF306C" w:rsidRDefault="00AF306C" w:rsidP="00AF306C">
      <w:pPr>
        <w:rPr>
          <w:color w:val="4F81BD" w:themeColor="accent1"/>
        </w:rPr>
      </w:pPr>
    </w:p>
    <w:p w14:paraId="3892E701" w14:textId="77777777" w:rsidR="00AF306C" w:rsidRPr="00776D68" w:rsidRDefault="00AF306C" w:rsidP="00AF306C">
      <w:pPr>
        <w:pStyle w:val="Rubrik4"/>
      </w:pPr>
      <w:r w:rsidRPr="00776D68">
        <w:t>Icke funktionella krav</w:t>
      </w:r>
    </w:p>
    <w:p w14:paraId="76B4E7E7" w14:textId="6C71E11A" w:rsidR="00AF306C" w:rsidRPr="00776D68" w:rsidRDefault="00AF306C" w:rsidP="00AF306C"/>
    <w:p w14:paraId="15318141" w14:textId="77777777" w:rsidR="00AF306C" w:rsidRPr="00776D68" w:rsidRDefault="00AF306C" w:rsidP="00AF306C">
      <w:pPr>
        <w:pStyle w:val="Rubrik5"/>
      </w:pPr>
      <w:r w:rsidRPr="00776D68">
        <w:t>SLA-krav</w:t>
      </w:r>
    </w:p>
    <w:tbl>
      <w:tblPr>
        <w:tblStyle w:val="Tabellrutnt"/>
        <w:tblW w:w="10173" w:type="dxa"/>
        <w:tblLayout w:type="fixed"/>
        <w:tblLook w:val="04A0" w:firstRow="1" w:lastRow="0" w:firstColumn="1" w:lastColumn="0" w:noHBand="0" w:noVBand="1"/>
      </w:tblPr>
      <w:tblGrid>
        <w:gridCol w:w="1242"/>
        <w:gridCol w:w="7371"/>
        <w:gridCol w:w="1560"/>
      </w:tblGrid>
      <w:tr w:rsidR="00F84094" w14:paraId="7BB7856B" w14:textId="77777777" w:rsidTr="00DD06AD">
        <w:trPr>
          <w:trHeight w:val="384"/>
        </w:trPr>
        <w:tc>
          <w:tcPr>
            <w:tcW w:w="1242" w:type="dxa"/>
            <w:shd w:val="clear" w:color="auto" w:fill="D9D9D9" w:themeFill="background1" w:themeFillShade="D9"/>
            <w:vAlign w:val="bottom"/>
          </w:tcPr>
          <w:p w14:paraId="27FDB1F1" w14:textId="77777777" w:rsidR="00F84094" w:rsidRDefault="00F84094" w:rsidP="00667D46">
            <w:pPr>
              <w:rPr>
                <w:b/>
              </w:rPr>
            </w:pPr>
            <w:r>
              <w:rPr>
                <w:b/>
              </w:rPr>
              <w:t>Kategori</w:t>
            </w:r>
          </w:p>
        </w:tc>
        <w:tc>
          <w:tcPr>
            <w:tcW w:w="7371" w:type="dxa"/>
            <w:shd w:val="clear" w:color="auto" w:fill="D9D9D9" w:themeFill="background1" w:themeFillShade="D9"/>
            <w:vAlign w:val="bottom"/>
          </w:tcPr>
          <w:p w14:paraId="4AA045BD" w14:textId="77777777" w:rsidR="00F84094" w:rsidRDefault="00F84094" w:rsidP="00667D46">
            <w:pPr>
              <w:rPr>
                <w:b/>
              </w:rPr>
            </w:pPr>
            <w:r>
              <w:rPr>
                <w:b/>
              </w:rPr>
              <w:t>Värde</w:t>
            </w:r>
          </w:p>
        </w:tc>
        <w:tc>
          <w:tcPr>
            <w:tcW w:w="1560" w:type="dxa"/>
            <w:shd w:val="clear" w:color="auto" w:fill="D9D9D9" w:themeFill="background1" w:themeFillShade="D9"/>
            <w:vAlign w:val="bottom"/>
          </w:tcPr>
          <w:p w14:paraId="01A03FAD" w14:textId="77777777" w:rsidR="00F84094" w:rsidRDefault="00F84094" w:rsidP="00667D46">
            <w:pPr>
              <w:rPr>
                <w:b/>
              </w:rPr>
            </w:pPr>
            <w:r>
              <w:rPr>
                <w:b/>
              </w:rPr>
              <w:t>Kommentar</w:t>
            </w:r>
          </w:p>
        </w:tc>
      </w:tr>
      <w:tr w:rsidR="00F84094" w14:paraId="565CB8F1" w14:textId="77777777" w:rsidTr="00DD06AD">
        <w:tc>
          <w:tcPr>
            <w:tcW w:w="1242" w:type="dxa"/>
          </w:tcPr>
          <w:p w14:paraId="21221611" w14:textId="77777777" w:rsidR="00F84094" w:rsidRDefault="00F84094" w:rsidP="00667D46">
            <w:r>
              <w:t>Aktualitet</w:t>
            </w:r>
          </w:p>
        </w:tc>
        <w:tc>
          <w:tcPr>
            <w:tcW w:w="7371" w:type="dxa"/>
          </w:tcPr>
          <w:p w14:paraId="33B552EF" w14:textId="19300E3B" w:rsidR="00F84094" w:rsidRDefault="00F84094" w:rsidP="00667D46">
            <w:r>
              <w:t xml:space="preserve">Grundprincipen är att loggrapport skapas från senaste loggdata. Loggdata från de senaste 18 månaderna ska finnas tillgängligt för uppföljning. Aktuellt intervall av loggdata som finns tillgängligt för uppföljning returneras i svaret. </w:t>
            </w:r>
            <w:r w:rsidR="0076474A">
              <w:t>(Se kapitel 4.3.2 Övriga).</w:t>
            </w:r>
          </w:p>
        </w:tc>
        <w:tc>
          <w:tcPr>
            <w:tcW w:w="1560" w:type="dxa"/>
          </w:tcPr>
          <w:p w14:paraId="4E3B5C9C" w14:textId="77777777" w:rsidR="00F84094" w:rsidRDefault="00F84094" w:rsidP="00667D46"/>
        </w:tc>
      </w:tr>
    </w:tbl>
    <w:p w14:paraId="327F013F" w14:textId="56CADC06" w:rsidR="005A01ED" w:rsidRDefault="005A01ED" w:rsidP="00AF306C">
      <w:pPr>
        <w:rPr>
          <w:color w:val="4F81BD" w:themeColor="accent1"/>
        </w:rPr>
      </w:pPr>
    </w:p>
    <w:p w14:paraId="4D5F8DF3" w14:textId="77777777" w:rsidR="005A01ED" w:rsidRDefault="005A01ED" w:rsidP="00AF306C">
      <w:pPr>
        <w:rPr>
          <w:color w:val="4F81BD" w:themeColor="accent1"/>
        </w:rPr>
      </w:pPr>
    </w:p>
    <w:p w14:paraId="65D588BA" w14:textId="77777777" w:rsidR="005A01ED" w:rsidRPr="005A01ED" w:rsidRDefault="005A01ED" w:rsidP="005A01ED">
      <w:pPr>
        <w:pStyle w:val="Rubrik3"/>
      </w:pPr>
      <w:bookmarkStart w:id="120" w:name="_Toc156312874"/>
      <w:r w:rsidRPr="005A01ED">
        <w:t>Exempel</w:t>
      </w:r>
      <w:bookmarkEnd w:id="120"/>
    </w:p>
    <w:p w14:paraId="5383C0C6" w14:textId="77777777" w:rsidR="00F84094" w:rsidRDefault="005A01ED" w:rsidP="00DD06AD">
      <w:pPr>
        <w:pStyle w:val="Rubrik4"/>
      </w:pPr>
      <w:r>
        <w:t>Exempel på anrop</w:t>
      </w:r>
    </w:p>
    <w:p w14:paraId="4EE1C3CB" w14:textId="77777777" w:rsidR="00755F07" w:rsidRDefault="00755F07" w:rsidP="00755F07">
      <w:r>
        <w:t>Se GetInfoLogsRequest.xml</w:t>
      </w:r>
    </w:p>
    <w:p w14:paraId="4BEB4586" w14:textId="0A86A134" w:rsidR="005A01ED" w:rsidRPr="00F84094" w:rsidRDefault="005A01ED" w:rsidP="00F84094">
      <w:pPr>
        <w:rPr>
          <w:lang w:val="en-US"/>
        </w:rPr>
      </w:pPr>
    </w:p>
    <w:p w14:paraId="1BD70C7C" w14:textId="77777777" w:rsidR="005A01ED" w:rsidRDefault="005A01ED" w:rsidP="00DD06AD">
      <w:pPr>
        <w:pStyle w:val="Rubrik4"/>
      </w:pPr>
      <w:r>
        <w:lastRenderedPageBreak/>
        <w:t>Exempel på svar</w:t>
      </w:r>
    </w:p>
    <w:p w14:paraId="14B21D65" w14:textId="7F6A9B75" w:rsidR="008B2E25" w:rsidRDefault="00755F07" w:rsidP="00755F07">
      <w:r>
        <w:t>Se GetInfoLogsResponse.xml</w:t>
      </w:r>
    </w:p>
    <w:p w14:paraId="37DADE73" w14:textId="77777777" w:rsidR="008B2E25" w:rsidRDefault="008B2E25">
      <w:pPr>
        <w:spacing w:line="240" w:lineRule="auto"/>
      </w:pPr>
      <w:r>
        <w:br w:type="page"/>
      </w:r>
    </w:p>
    <w:p w14:paraId="6294C0DC" w14:textId="64D60FF5" w:rsidR="008B2E25" w:rsidRPr="00525318" w:rsidRDefault="008B2E25" w:rsidP="008B2E25">
      <w:pPr>
        <w:pStyle w:val="Rubrik2"/>
        <w:rPr>
          <w:highlight w:val="yellow"/>
        </w:rPr>
      </w:pPr>
      <w:bookmarkStart w:id="121" w:name="_Toc156312875"/>
      <w:r w:rsidRPr="00525318">
        <w:rPr>
          <w:highlight w:val="yellow"/>
        </w:rPr>
        <w:lastRenderedPageBreak/>
        <w:t>GetLogsByOrder</w:t>
      </w:r>
      <w:bookmarkEnd w:id="121"/>
    </w:p>
    <w:p w14:paraId="7FB7A504" w14:textId="3982AA67" w:rsidR="008B2E25" w:rsidRPr="00525318" w:rsidRDefault="0045363E" w:rsidP="008B2E25">
      <w:pPr>
        <w:rPr>
          <w:highlight w:val="yellow"/>
        </w:rPr>
      </w:pPr>
      <w:r w:rsidRPr="00525318">
        <w:rPr>
          <w:highlight w:val="yellow"/>
        </w:rPr>
        <w:t>En t</w:t>
      </w:r>
      <w:r w:rsidR="008B2E25" w:rsidRPr="00525318">
        <w:rPr>
          <w:highlight w:val="yellow"/>
        </w:rPr>
        <w:t xml:space="preserve">jänst som returnerar </w:t>
      </w:r>
      <w:r w:rsidRPr="00525318">
        <w:rPr>
          <w:highlight w:val="yellow"/>
        </w:rPr>
        <w:t xml:space="preserve">ett unikt ordernummer (order-id) vilket senare kan användas för anrop av tjänsten </w:t>
      </w:r>
      <w:r w:rsidR="00EF7AF1" w:rsidRPr="00525318">
        <w:rPr>
          <w:highlight w:val="yellow"/>
        </w:rPr>
        <w:t>GetFilesForOrderId för att från denna tjänst erhålla ett unikt URL, vilket man sedan kan använda för att via REST</w:t>
      </w:r>
      <w:r w:rsidR="00515957" w:rsidRPr="00525318">
        <w:rPr>
          <w:highlight w:val="yellow"/>
        </w:rPr>
        <w:t>-anrop</w:t>
      </w:r>
      <w:r w:rsidR="00EF7AF1" w:rsidRPr="00525318">
        <w:rPr>
          <w:highlight w:val="yellow"/>
        </w:rPr>
        <w:t xml:space="preserve"> hämta hem de filer som har skapats</w:t>
      </w:r>
      <w:r w:rsidR="00515957" w:rsidRPr="00525318">
        <w:rPr>
          <w:highlight w:val="yellow"/>
        </w:rPr>
        <w:t xml:space="preserve"> av GetLogsByOrder</w:t>
      </w:r>
      <w:r w:rsidR="003A6529">
        <w:rPr>
          <w:highlight w:val="yellow"/>
        </w:rPr>
        <w:t>, se kap 3.1.5.</w:t>
      </w:r>
    </w:p>
    <w:p w14:paraId="43427646" w14:textId="0D19EB7E" w:rsidR="008B2E25" w:rsidRPr="00525318" w:rsidRDefault="008B2E25" w:rsidP="008B2E25">
      <w:pPr>
        <w:rPr>
          <w:highlight w:val="yellow"/>
        </w:rPr>
      </w:pPr>
      <w:r w:rsidRPr="00525318">
        <w:rPr>
          <w:highlight w:val="yellow"/>
        </w:rPr>
        <w:t xml:space="preserve">Logguttaget begränsas av </w:t>
      </w:r>
      <w:r w:rsidR="00515957" w:rsidRPr="00525318">
        <w:rPr>
          <w:highlight w:val="yellow"/>
        </w:rPr>
        <w:t xml:space="preserve">nedan angiva </w:t>
      </w:r>
      <w:proofErr w:type="spellStart"/>
      <w:r w:rsidR="00515957" w:rsidRPr="00525318">
        <w:rPr>
          <w:highlight w:val="yellow"/>
        </w:rPr>
        <w:t>inparametrar</w:t>
      </w:r>
      <w:proofErr w:type="spellEnd"/>
      <w:r w:rsidR="00070720" w:rsidRPr="00525318">
        <w:rPr>
          <w:highlight w:val="yellow"/>
        </w:rPr>
        <w:t>.</w:t>
      </w:r>
    </w:p>
    <w:p w14:paraId="7FF37359" w14:textId="77777777" w:rsidR="008B2E25" w:rsidRPr="00525318" w:rsidRDefault="008B2E25" w:rsidP="008B2E25">
      <w:pPr>
        <w:rPr>
          <w:highlight w:val="yellow"/>
        </w:rPr>
      </w:pPr>
    </w:p>
    <w:p w14:paraId="684D20F0" w14:textId="77777777" w:rsidR="008B2E25" w:rsidRPr="00525318" w:rsidRDefault="008B2E25" w:rsidP="008B2E25">
      <w:pPr>
        <w:rPr>
          <w:color w:val="4F81BD" w:themeColor="accent1"/>
          <w:highlight w:val="yellow"/>
        </w:rPr>
      </w:pPr>
    </w:p>
    <w:p w14:paraId="71F57A04" w14:textId="77777777" w:rsidR="008B2E25" w:rsidRPr="00525318" w:rsidRDefault="008B2E25" w:rsidP="008B2E25">
      <w:pPr>
        <w:pStyle w:val="Rubrik3"/>
        <w:rPr>
          <w:highlight w:val="yellow"/>
        </w:rPr>
      </w:pPr>
      <w:bookmarkStart w:id="122" w:name="_Toc156312876"/>
      <w:r w:rsidRPr="00525318">
        <w:rPr>
          <w:highlight w:val="yellow"/>
        </w:rPr>
        <w:t>Version</w:t>
      </w:r>
      <w:bookmarkEnd w:id="122"/>
    </w:p>
    <w:p w14:paraId="7156DBB1" w14:textId="722FB094" w:rsidR="008B2E25" w:rsidRPr="00525318" w:rsidRDefault="00117291" w:rsidP="008B2E25">
      <w:pPr>
        <w:rPr>
          <w:highlight w:val="yellow"/>
        </w:rPr>
      </w:pPr>
      <w:r w:rsidRPr="00525318">
        <w:rPr>
          <w:highlight w:val="yellow"/>
        </w:rPr>
        <w:t>1</w:t>
      </w:r>
      <w:r w:rsidR="008B2E25" w:rsidRPr="00525318">
        <w:rPr>
          <w:highlight w:val="yellow"/>
        </w:rPr>
        <w:t>.0</w:t>
      </w:r>
    </w:p>
    <w:p w14:paraId="2C371967" w14:textId="77777777" w:rsidR="008B2E25" w:rsidRPr="00525318" w:rsidRDefault="008B2E25" w:rsidP="008B2E25">
      <w:pPr>
        <w:rPr>
          <w:highlight w:val="yellow"/>
        </w:rPr>
      </w:pPr>
    </w:p>
    <w:p w14:paraId="58D640E2" w14:textId="77777777" w:rsidR="008B2E25" w:rsidRPr="00525318" w:rsidRDefault="008B2E25" w:rsidP="008B2E25">
      <w:pPr>
        <w:pStyle w:val="Rubrik3"/>
        <w:rPr>
          <w:highlight w:val="yellow"/>
        </w:rPr>
      </w:pPr>
      <w:bookmarkStart w:id="123" w:name="_Toc156312877"/>
      <w:r w:rsidRPr="00525318">
        <w:rPr>
          <w:highlight w:val="yellow"/>
        </w:rPr>
        <w:t>Fältregler</w:t>
      </w:r>
      <w:bookmarkEnd w:id="123"/>
    </w:p>
    <w:tbl>
      <w:tblPr>
        <w:tblStyle w:val="Tabellrutnt"/>
        <w:tblW w:w="10314" w:type="dxa"/>
        <w:tblLayout w:type="fixed"/>
        <w:tblLook w:val="04A0" w:firstRow="1" w:lastRow="0" w:firstColumn="1" w:lastColumn="0" w:noHBand="0" w:noVBand="1"/>
      </w:tblPr>
      <w:tblGrid>
        <w:gridCol w:w="1980"/>
        <w:gridCol w:w="1672"/>
        <w:gridCol w:w="5103"/>
        <w:gridCol w:w="1559"/>
      </w:tblGrid>
      <w:tr w:rsidR="008B2E25" w:rsidRPr="00525318" w14:paraId="7F4F3CC7" w14:textId="77777777" w:rsidTr="00A04083">
        <w:trPr>
          <w:trHeight w:val="384"/>
        </w:trPr>
        <w:tc>
          <w:tcPr>
            <w:tcW w:w="1980" w:type="dxa"/>
            <w:shd w:val="clear" w:color="auto" w:fill="D9D9D9" w:themeFill="background1" w:themeFillShade="D9"/>
            <w:vAlign w:val="bottom"/>
          </w:tcPr>
          <w:p w14:paraId="2E840E58" w14:textId="77777777" w:rsidR="008B2E25" w:rsidRPr="00525318" w:rsidRDefault="008B2E25" w:rsidP="00F83187">
            <w:pPr>
              <w:rPr>
                <w:b/>
                <w:highlight w:val="yellow"/>
              </w:rPr>
            </w:pPr>
            <w:r w:rsidRPr="00525318">
              <w:rPr>
                <w:b/>
                <w:highlight w:val="yellow"/>
              </w:rPr>
              <w:t>Namn</w:t>
            </w:r>
          </w:p>
        </w:tc>
        <w:tc>
          <w:tcPr>
            <w:tcW w:w="1672" w:type="dxa"/>
            <w:shd w:val="clear" w:color="auto" w:fill="D9D9D9" w:themeFill="background1" w:themeFillShade="D9"/>
            <w:vAlign w:val="bottom"/>
          </w:tcPr>
          <w:p w14:paraId="1B27238F" w14:textId="77777777" w:rsidR="008B2E25" w:rsidRPr="00525318" w:rsidRDefault="008B2E25" w:rsidP="00F83187">
            <w:pPr>
              <w:rPr>
                <w:b/>
                <w:highlight w:val="yellow"/>
              </w:rPr>
            </w:pPr>
            <w:proofErr w:type="spellStart"/>
            <w:r w:rsidRPr="00525318">
              <w:rPr>
                <w:b/>
                <w:highlight w:val="yellow"/>
              </w:rPr>
              <w:t>Datatyp</w:t>
            </w:r>
            <w:proofErr w:type="spellEnd"/>
          </w:p>
        </w:tc>
        <w:tc>
          <w:tcPr>
            <w:tcW w:w="5103" w:type="dxa"/>
            <w:shd w:val="clear" w:color="auto" w:fill="D9D9D9" w:themeFill="background1" w:themeFillShade="D9"/>
            <w:vAlign w:val="bottom"/>
          </w:tcPr>
          <w:p w14:paraId="478BD368" w14:textId="77777777" w:rsidR="008B2E25" w:rsidRPr="00525318" w:rsidRDefault="008B2E25" w:rsidP="00F83187">
            <w:pPr>
              <w:rPr>
                <w:b/>
                <w:highlight w:val="yellow"/>
              </w:rPr>
            </w:pPr>
            <w:r w:rsidRPr="00525318">
              <w:rPr>
                <w:b/>
                <w:highlight w:val="yellow"/>
              </w:rPr>
              <w:t>Beskrivning</w:t>
            </w:r>
          </w:p>
        </w:tc>
        <w:tc>
          <w:tcPr>
            <w:tcW w:w="1559" w:type="dxa"/>
            <w:shd w:val="clear" w:color="auto" w:fill="D9D9D9" w:themeFill="background1" w:themeFillShade="D9"/>
            <w:vAlign w:val="bottom"/>
          </w:tcPr>
          <w:p w14:paraId="5A3A07EF" w14:textId="77777777" w:rsidR="008B2E25" w:rsidRPr="00525318" w:rsidRDefault="008B2E25" w:rsidP="00F83187">
            <w:pPr>
              <w:rPr>
                <w:b/>
                <w:highlight w:val="yellow"/>
              </w:rPr>
            </w:pPr>
            <w:proofErr w:type="spellStart"/>
            <w:r w:rsidRPr="00525318">
              <w:rPr>
                <w:b/>
                <w:highlight w:val="yellow"/>
              </w:rPr>
              <w:t>Kardinalitet</w:t>
            </w:r>
            <w:proofErr w:type="spellEnd"/>
          </w:p>
        </w:tc>
      </w:tr>
      <w:tr w:rsidR="008B2E25" w:rsidRPr="00525318" w14:paraId="69E49FB3" w14:textId="77777777" w:rsidTr="00A04083">
        <w:tc>
          <w:tcPr>
            <w:tcW w:w="1980" w:type="dxa"/>
            <w:shd w:val="clear" w:color="auto" w:fill="F9F9F9" w:themeFill="background1" w:themeFillShade="F9"/>
            <w:vAlign w:val="bottom"/>
          </w:tcPr>
          <w:p w14:paraId="1DDBA025" w14:textId="77777777" w:rsidR="008B2E25" w:rsidRPr="00525318" w:rsidRDefault="008B2E25" w:rsidP="00F83187">
            <w:pPr>
              <w:rPr>
                <w:b/>
                <w:highlight w:val="yellow"/>
              </w:rPr>
            </w:pPr>
            <w:r w:rsidRPr="00525318">
              <w:rPr>
                <w:b/>
                <w:i/>
                <w:highlight w:val="yellow"/>
              </w:rPr>
              <w:t>Begäran</w:t>
            </w:r>
          </w:p>
        </w:tc>
        <w:tc>
          <w:tcPr>
            <w:tcW w:w="1672" w:type="dxa"/>
            <w:shd w:val="clear" w:color="auto" w:fill="F9F9F9" w:themeFill="background1" w:themeFillShade="F9"/>
            <w:vAlign w:val="bottom"/>
          </w:tcPr>
          <w:p w14:paraId="0D9B7D0B" w14:textId="77777777" w:rsidR="008B2E25" w:rsidRPr="00525318" w:rsidRDefault="008B2E25" w:rsidP="00F83187">
            <w:pPr>
              <w:rPr>
                <w:b/>
                <w:highlight w:val="yellow"/>
              </w:rPr>
            </w:pPr>
          </w:p>
        </w:tc>
        <w:tc>
          <w:tcPr>
            <w:tcW w:w="5103" w:type="dxa"/>
            <w:shd w:val="clear" w:color="auto" w:fill="F9F9F9" w:themeFill="background1" w:themeFillShade="F9"/>
            <w:vAlign w:val="bottom"/>
          </w:tcPr>
          <w:p w14:paraId="2118BB0E" w14:textId="77777777" w:rsidR="008B2E25" w:rsidRPr="00525318" w:rsidRDefault="008B2E25" w:rsidP="00F83187">
            <w:pPr>
              <w:rPr>
                <w:b/>
                <w:highlight w:val="yellow"/>
              </w:rPr>
            </w:pPr>
          </w:p>
        </w:tc>
        <w:tc>
          <w:tcPr>
            <w:tcW w:w="1559" w:type="dxa"/>
            <w:shd w:val="clear" w:color="auto" w:fill="F9F9F9" w:themeFill="background1" w:themeFillShade="F9"/>
            <w:vAlign w:val="bottom"/>
          </w:tcPr>
          <w:p w14:paraId="4CCCDA6F" w14:textId="77777777" w:rsidR="008B2E25" w:rsidRPr="00525318" w:rsidRDefault="008B2E25" w:rsidP="00F83187">
            <w:pPr>
              <w:rPr>
                <w:b/>
                <w:highlight w:val="yellow"/>
              </w:rPr>
            </w:pPr>
          </w:p>
        </w:tc>
      </w:tr>
      <w:tr w:rsidR="008B2E25" w:rsidRPr="00525318" w14:paraId="4EDE113E" w14:textId="77777777" w:rsidTr="00A04083">
        <w:tc>
          <w:tcPr>
            <w:tcW w:w="1980" w:type="dxa"/>
          </w:tcPr>
          <w:p w14:paraId="02CF8BE5" w14:textId="3B47D3E1" w:rsidR="008B2E25" w:rsidRPr="00525318" w:rsidRDefault="006746D2" w:rsidP="00F83187">
            <w:pPr>
              <w:rPr>
                <w:highlight w:val="yellow"/>
              </w:rPr>
            </w:pPr>
            <w:proofErr w:type="spellStart"/>
            <w:r w:rsidRPr="00525318">
              <w:rPr>
                <w:highlight w:val="yellow"/>
              </w:rPr>
              <w:t>careProviderId</w:t>
            </w:r>
            <w:proofErr w:type="spellEnd"/>
          </w:p>
        </w:tc>
        <w:tc>
          <w:tcPr>
            <w:tcW w:w="1672" w:type="dxa"/>
          </w:tcPr>
          <w:p w14:paraId="6F3678F3" w14:textId="05DD5176" w:rsidR="008B2E25" w:rsidRPr="00525318" w:rsidRDefault="00A6135E" w:rsidP="00F83187">
            <w:pPr>
              <w:rPr>
                <w:highlight w:val="yellow"/>
                <w:lang w:val="en-US"/>
              </w:rPr>
            </w:pPr>
            <w:proofErr w:type="gramStart"/>
            <w:r w:rsidRPr="00525318">
              <w:rPr>
                <w:highlight w:val="yellow"/>
                <w:lang w:val="en-US"/>
              </w:rPr>
              <w:t>urn:riv</w:t>
            </w:r>
            <w:proofErr w:type="gramEnd"/>
            <w:r w:rsidRPr="00525318">
              <w:rPr>
                <w:highlight w:val="yellow"/>
                <w:lang w:val="en-US"/>
              </w:rPr>
              <w:t>:informationsecurity:auditing:log:2:HsaId</w:t>
            </w:r>
          </w:p>
        </w:tc>
        <w:tc>
          <w:tcPr>
            <w:tcW w:w="5103" w:type="dxa"/>
          </w:tcPr>
          <w:p w14:paraId="17CAFB4B" w14:textId="373F5EE6" w:rsidR="008B2E25" w:rsidRPr="00525318" w:rsidRDefault="00A6135E" w:rsidP="00F83187">
            <w:pPr>
              <w:rPr>
                <w:highlight w:val="yellow"/>
              </w:rPr>
            </w:pPr>
            <w:r w:rsidRPr="00525318">
              <w:rPr>
                <w:highlight w:val="yellow"/>
              </w:rPr>
              <w:t>Vårdgivare som är ägare till loggposter och som urvalet av loggposter baseras på</w:t>
            </w:r>
          </w:p>
        </w:tc>
        <w:tc>
          <w:tcPr>
            <w:tcW w:w="1559" w:type="dxa"/>
          </w:tcPr>
          <w:p w14:paraId="61171DC6" w14:textId="77777777" w:rsidR="008B2E25" w:rsidRPr="00525318" w:rsidRDefault="008B2E25" w:rsidP="00F83187">
            <w:pPr>
              <w:rPr>
                <w:highlight w:val="yellow"/>
              </w:rPr>
            </w:pPr>
            <w:r w:rsidRPr="00525318">
              <w:rPr>
                <w:highlight w:val="yellow"/>
              </w:rPr>
              <w:t>1..1</w:t>
            </w:r>
          </w:p>
        </w:tc>
      </w:tr>
      <w:tr w:rsidR="008B2E25" w:rsidRPr="00525318" w14:paraId="57DCED4C" w14:textId="77777777" w:rsidTr="00A04083">
        <w:tc>
          <w:tcPr>
            <w:tcW w:w="1980" w:type="dxa"/>
          </w:tcPr>
          <w:p w14:paraId="384848F9" w14:textId="2659EE55" w:rsidR="008B2E25" w:rsidRPr="00525318" w:rsidRDefault="006746D2" w:rsidP="00F83187">
            <w:pPr>
              <w:rPr>
                <w:highlight w:val="yellow"/>
              </w:rPr>
            </w:pPr>
            <w:proofErr w:type="spellStart"/>
            <w:r w:rsidRPr="00525318">
              <w:rPr>
                <w:highlight w:val="yellow"/>
              </w:rPr>
              <w:t>careUnitId</w:t>
            </w:r>
            <w:proofErr w:type="spellEnd"/>
          </w:p>
        </w:tc>
        <w:tc>
          <w:tcPr>
            <w:tcW w:w="1672" w:type="dxa"/>
          </w:tcPr>
          <w:p w14:paraId="48243CF1" w14:textId="200C2FC9" w:rsidR="008B2E25" w:rsidRPr="00525318" w:rsidRDefault="00A6135E" w:rsidP="00F83187">
            <w:pPr>
              <w:rPr>
                <w:highlight w:val="yellow"/>
                <w:lang w:val="en-US"/>
              </w:rPr>
            </w:pPr>
            <w:proofErr w:type="gramStart"/>
            <w:r w:rsidRPr="00525318">
              <w:rPr>
                <w:highlight w:val="yellow"/>
                <w:lang w:val="en-US"/>
              </w:rPr>
              <w:t>urn:riv</w:t>
            </w:r>
            <w:proofErr w:type="gramEnd"/>
            <w:r w:rsidRPr="00525318">
              <w:rPr>
                <w:highlight w:val="yellow"/>
                <w:lang w:val="en-US"/>
              </w:rPr>
              <w:t>:informationsecurity:auditing:log:2:HsaId</w:t>
            </w:r>
          </w:p>
        </w:tc>
        <w:tc>
          <w:tcPr>
            <w:tcW w:w="5103" w:type="dxa"/>
          </w:tcPr>
          <w:p w14:paraId="3142C424" w14:textId="6A28D166" w:rsidR="008B2E25" w:rsidRPr="00525318" w:rsidRDefault="00A6135E" w:rsidP="00F83187">
            <w:pPr>
              <w:rPr>
                <w:highlight w:val="yellow"/>
              </w:rPr>
            </w:pPr>
            <w:r w:rsidRPr="00525318">
              <w:rPr>
                <w:highlight w:val="yellow"/>
              </w:rPr>
              <w:t>Vårdenhet som är ägare till loggposter och som urvalet av loggposter baseras på</w:t>
            </w:r>
          </w:p>
        </w:tc>
        <w:tc>
          <w:tcPr>
            <w:tcW w:w="1559" w:type="dxa"/>
          </w:tcPr>
          <w:p w14:paraId="696B63B4" w14:textId="627E9FB3" w:rsidR="008B2E25" w:rsidRPr="00525318" w:rsidRDefault="006746D2" w:rsidP="00F83187">
            <w:pPr>
              <w:rPr>
                <w:highlight w:val="yellow"/>
              </w:rPr>
            </w:pPr>
            <w:r w:rsidRPr="00525318">
              <w:rPr>
                <w:highlight w:val="yellow"/>
              </w:rPr>
              <w:t>0</w:t>
            </w:r>
            <w:r w:rsidR="008B2E25" w:rsidRPr="00525318">
              <w:rPr>
                <w:highlight w:val="yellow"/>
              </w:rPr>
              <w:t>..</w:t>
            </w:r>
            <w:r w:rsidR="001C71F6">
              <w:rPr>
                <w:highlight w:val="yellow"/>
              </w:rPr>
              <w:t>500</w:t>
            </w:r>
          </w:p>
        </w:tc>
      </w:tr>
      <w:tr w:rsidR="008B2E25" w:rsidRPr="00525318" w14:paraId="2352D1D8" w14:textId="77777777" w:rsidTr="00A04083">
        <w:tc>
          <w:tcPr>
            <w:tcW w:w="1980" w:type="dxa"/>
          </w:tcPr>
          <w:p w14:paraId="51884E95" w14:textId="196FF403" w:rsidR="008B2E25" w:rsidRPr="00525318" w:rsidRDefault="006746D2" w:rsidP="00F83187">
            <w:pPr>
              <w:rPr>
                <w:highlight w:val="yellow"/>
              </w:rPr>
            </w:pPr>
            <w:r w:rsidRPr="00525318">
              <w:rPr>
                <w:highlight w:val="yellow"/>
              </w:rPr>
              <w:t>patientId</w:t>
            </w:r>
          </w:p>
        </w:tc>
        <w:tc>
          <w:tcPr>
            <w:tcW w:w="1672" w:type="dxa"/>
          </w:tcPr>
          <w:p w14:paraId="753B7907" w14:textId="53F44089" w:rsidR="008B2E25" w:rsidRPr="00525318" w:rsidRDefault="006746D2" w:rsidP="00F83187">
            <w:pPr>
              <w:rPr>
                <w:highlight w:val="yellow"/>
                <w:lang w:val="en-US"/>
              </w:rPr>
            </w:pPr>
            <w:proofErr w:type="gramStart"/>
            <w:r w:rsidRPr="00525318">
              <w:rPr>
                <w:highlight w:val="yellow"/>
                <w:lang w:val="en-US"/>
              </w:rPr>
              <w:t>urn:riv</w:t>
            </w:r>
            <w:proofErr w:type="gramEnd"/>
            <w:r w:rsidRPr="00525318">
              <w:rPr>
                <w:highlight w:val="yellow"/>
                <w:lang w:val="en-US"/>
              </w:rPr>
              <w:t>:informationsecurity:auditing:log:2:IIType</w:t>
            </w:r>
          </w:p>
        </w:tc>
        <w:tc>
          <w:tcPr>
            <w:tcW w:w="5103" w:type="dxa"/>
          </w:tcPr>
          <w:p w14:paraId="059EE5A7" w14:textId="16EA8276" w:rsidR="008B2E25" w:rsidRPr="00525318" w:rsidRDefault="00A6135E" w:rsidP="00F83187">
            <w:pPr>
              <w:rPr>
                <w:highlight w:val="yellow"/>
              </w:rPr>
            </w:pPr>
            <w:r w:rsidRPr="00525318">
              <w:rPr>
                <w:highlight w:val="yellow"/>
              </w:rPr>
              <w:t>Patientens personnummer, samordningsnummer, alternativt reservnummer</w:t>
            </w:r>
          </w:p>
        </w:tc>
        <w:tc>
          <w:tcPr>
            <w:tcW w:w="1559" w:type="dxa"/>
          </w:tcPr>
          <w:p w14:paraId="3BDCDE8E" w14:textId="486F7F6A" w:rsidR="008B2E25" w:rsidRPr="00525318" w:rsidRDefault="00A04083" w:rsidP="00F83187">
            <w:pPr>
              <w:rPr>
                <w:highlight w:val="yellow"/>
              </w:rPr>
            </w:pPr>
            <w:r w:rsidRPr="00525318">
              <w:rPr>
                <w:highlight w:val="yellow"/>
              </w:rPr>
              <w:t>0</w:t>
            </w:r>
            <w:r w:rsidR="008B2E25" w:rsidRPr="00525318">
              <w:rPr>
                <w:highlight w:val="yellow"/>
              </w:rPr>
              <w:t>..</w:t>
            </w:r>
            <w:r w:rsidR="001C71F6">
              <w:rPr>
                <w:highlight w:val="yellow"/>
              </w:rPr>
              <w:t>500</w:t>
            </w:r>
          </w:p>
        </w:tc>
      </w:tr>
      <w:tr w:rsidR="008B2E25" w:rsidRPr="00525318" w14:paraId="6411D4DB" w14:textId="77777777" w:rsidTr="00A04083">
        <w:tc>
          <w:tcPr>
            <w:tcW w:w="1980" w:type="dxa"/>
          </w:tcPr>
          <w:p w14:paraId="3B49004B" w14:textId="041808F2" w:rsidR="008B2E25" w:rsidRPr="00525318" w:rsidRDefault="006746D2" w:rsidP="00F83187">
            <w:pPr>
              <w:rPr>
                <w:highlight w:val="yellow"/>
              </w:rPr>
            </w:pPr>
            <w:proofErr w:type="spellStart"/>
            <w:r w:rsidRPr="00525318">
              <w:rPr>
                <w:highlight w:val="yellow"/>
              </w:rPr>
              <w:t>userId</w:t>
            </w:r>
            <w:proofErr w:type="spellEnd"/>
          </w:p>
        </w:tc>
        <w:tc>
          <w:tcPr>
            <w:tcW w:w="1672" w:type="dxa"/>
          </w:tcPr>
          <w:p w14:paraId="7A9D1941" w14:textId="77777777" w:rsidR="008B2E25" w:rsidRPr="00525318" w:rsidRDefault="008B2E25" w:rsidP="00F83187">
            <w:pPr>
              <w:rPr>
                <w:highlight w:val="yellow"/>
                <w:lang w:val="en-US"/>
              </w:rPr>
            </w:pPr>
            <w:proofErr w:type="gramStart"/>
            <w:r w:rsidRPr="00525318">
              <w:rPr>
                <w:highlight w:val="yellow"/>
                <w:lang w:val="en-US"/>
              </w:rPr>
              <w:t>urn:riv</w:t>
            </w:r>
            <w:proofErr w:type="gramEnd"/>
            <w:r w:rsidRPr="00525318">
              <w:rPr>
                <w:highlight w:val="yellow"/>
                <w:lang w:val="en-US"/>
              </w:rPr>
              <w:t>:informationsecurity:auditing:log:2:Id</w:t>
            </w:r>
          </w:p>
        </w:tc>
        <w:tc>
          <w:tcPr>
            <w:tcW w:w="5103" w:type="dxa"/>
          </w:tcPr>
          <w:p w14:paraId="77DED4E9" w14:textId="77777777" w:rsidR="008B2E25" w:rsidRPr="00525318" w:rsidRDefault="008B2E25" w:rsidP="00F83187">
            <w:pPr>
              <w:rPr>
                <w:highlight w:val="yellow"/>
              </w:rPr>
            </w:pPr>
            <w:r w:rsidRPr="00525318">
              <w:rPr>
                <w:highlight w:val="yellow"/>
              </w:rPr>
              <w:t>Id på en pågående rapport. Id som returnerats från ett tidigare anrop och hänvisar till rapport som ej färdigställts.</w:t>
            </w:r>
          </w:p>
        </w:tc>
        <w:tc>
          <w:tcPr>
            <w:tcW w:w="1559" w:type="dxa"/>
          </w:tcPr>
          <w:p w14:paraId="3A9AEA0D" w14:textId="7B85F5B8" w:rsidR="008B2E25" w:rsidRPr="00525318" w:rsidRDefault="008B2E25" w:rsidP="00F83187">
            <w:pPr>
              <w:rPr>
                <w:highlight w:val="yellow"/>
              </w:rPr>
            </w:pPr>
            <w:r w:rsidRPr="00525318">
              <w:rPr>
                <w:highlight w:val="yellow"/>
              </w:rPr>
              <w:t>0..</w:t>
            </w:r>
            <w:r w:rsidR="001C71F6">
              <w:rPr>
                <w:highlight w:val="yellow"/>
              </w:rPr>
              <w:t>500</w:t>
            </w:r>
          </w:p>
        </w:tc>
      </w:tr>
      <w:tr w:rsidR="00A04083" w:rsidRPr="00525318" w14:paraId="73A359F7" w14:textId="77777777" w:rsidTr="00A04083">
        <w:tc>
          <w:tcPr>
            <w:tcW w:w="1980" w:type="dxa"/>
          </w:tcPr>
          <w:p w14:paraId="18C68580" w14:textId="3D55C92A" w:rsidR="00A04083" w:rsidRPr="00525318" w:rsidRDefault="00A04083" w:rsidP="00F83187">
            <w:pPr>
              <w:rPr>
                <w:highlight w:val="yellow"/>
              </w:rPr>
            </w:pPr>
            <w:proofErr w:type="spellStart"/>
            <w:r w:rsidRPr="00525318">
              <w:rPr>
                <w:highlight w:val="yellow"/>
              </w:rPr>
              <w:t>fromDate</w:t>
            </w:r>
            <w:proofErr w:type="spellEnd"/>
          </w:p>
        </w:tc>
        <w:tc>
          <w:tcPr>
            <w:tcW w:w="1672" w:type="dxa"/>
          </w:tcPr>
          <w:p w14:paraId="12FC38AC" w14:textId="4F665CF3" w:rsidR="00A04083" w:rsidRPr="00525318" w:rsidRDefault="005209E0" w:rsidP="00F83187">
            <w:pPr>
              <w:rPr>
                <w:highlight w:val="yellow"/>
                <w:lang w:val="en-US"/>
              </w:rPr>
            </w:pPr>
            <w:proofErr w:type="spellStart"/>
            <w:proofErr w:type="gramStart"/>
            <w:r w:rsidRPr="00525318">
              <w:rPr>
                <w:highlight w:val="yellow"/>
                <w:lang w:val="en-US"/>
              </w:rPr>
              <w:t>xs:dateTime</w:t>
            </w:r>
            <w:proofErr w:type="spellEnd"/>
            <w:proofErr w:type="gramEnd"/>
          </w:p>
        </w:tc>
        <w:tc>
          <w:tcPr>
            <w:tcW w:w="5103" w:type="dxa"/>
          </w:tcPr>
          <w:p w14:paraId="7116E8A9" w14:textId="18C5B739" w:rsidR="00A04083" w:rsidRPr="00525318" w:rsidRDefault="00A04083" w:rsidP="00F83187">
            <w:pPr>
              <w:rPr>
                <w:highlight w:val="yellow"/>
              </w:rPr>
            </w:pPr>
            <w:r w:rsidRPr="00525318">
              <w:rPr>
                <w:highlight w:val="yellow"/>
              </w:rPr>
              <w:t>Obligatoriskt startdatum för att begränsa rapportuttaget.</w:t>
            </w:r>
          </w:p>
        </w:tc>
        <w:tc>
          <w:tcPr>
            <w:tcW w:w="1559" w:type="dxa"/>
          </w:tcPr>
          <w:p w14:paraId="16E894DB" w14:textId="607D46DF" w:rsidR="00A04083" w:rsidRPr="00525318" w:rsidRDefault="00A04083" w:rsidP="00F83187">
            <w:pPr>
              <w:rPr>
                <w:highlight w:val="yellow"/>
              </w:rPr>
            </w:pPr>
            <w:r w:rsidRPr="00525318">
              <w:rPr>
                <w:highlight w:val="yellow"/>
              </w:rPr>
              <w:t>1..1</w:t>
            </w:r>
          </w:p>
        </w:tc>
      </w:tr>
      <w:tr w:rsidR="00A04083" w:rsidRPr="00525318" w14:paraId="71A189B0" w14:textId="77777777" w:rsidTr="00A04083">
        <w:tc>
          <w:tcPr>
            <w:tcW w:w="1980" w:type="dxa"/>
          </w:tcPr>
          <w:p w14:paraId="3A8BEBD4" w14:textId="7C2FA11F" w:rsidR="00A04083" w:rsidRPr="00525318" w:rsidRDefault="00A04083" w:rsidP="00F83187">
            <w:pPr>
              <w:rPr>
                <w:highlight w:val="yellow"/>
              </w:rPr>
            </w:pPr>
            <w:proofErr w:type="spellStart"/>
            <w:r w:rsidRPr="00525318">
              <w:rPr>
                <w:highlight w:val="yellow"/>
              </w:rPr>
              <w:t>toDate</w:t>
            </w:r>
            <w:proofErr w:type="spellEnd"/>
          </w:p>
        </w:tc>
        <w:tc>
          <w:tcPr>
            <w:tcW w:w="1672" w:type="dxa"/>
          </w:tcPr>
          <w:p w14:paraId="24E2FE28" w14:textId="6D454ED5" w:rsidR="00A04083" w:rsidRPr="00525318" w:rsidRDefault="005209E0" w:rsidP="00F83187">
            <w:pPr>
              <w:rPr>
                <w:highlight w:val="yellow"/>
                <w:lang w:val="en-US"/>
              </w:rPr>
            </w:pPr>
            <w:proofErr w:type="spellStart"/>
            <w:proofErr w:type="gramStart"/>
            <w:r w:rsidRPr="00525318">
              <w:rPr>
                <w:highlight w:val="yellow"/>
                <w:lang w:val="en-US"/>
              </w:rPr>
              <w:t>xs:dateTime</w:t>
            </w:r>
            <w:proofErr w:type="spellEnd"/>
            <w:proofErr w:type="gramEnd"/>
          </w:p>
        </w:tc>
        <w:tc>
          <w:tcPr>
            <w:tcW w:w="5103" w:type="dxa"/>
          </w:tcPr>
          <w:p w14:paraId="333D0BB7" w14:textId="3AB3B112" w:rsidR="00A04083" w:rsidRPr="00525318" w:rsidRDefault="00A04083" w:rsidP="00F83187">
            <w:pPr>
              <w:rPr>
                <w:highlight w:val="yellow"/>
              </w:rPr>
            </w:pPr>
            <w:r w:rsidRPr="00525318">
              <w:rPr>
                <w:highlight w:val="yellow"/>
              </w:rPr>
              <w:t>Obligatoriskt slutdatum för att begränsa rapportuttaget.</w:t>
            </w:r>
          </w:p>
        </w:tc>
        <w:tc>
          <w:tcPr>
            <w:tcW w:w="1559" w:type="dxa"/>
          </w:tcPr>
          <w:p w14:paraId="47F73463" w14:textId="53274841" w:rsidR="00A04083" w:rsidRPr="00525318" w:rsidRDefault="00A04083" w:rsidP="00F83187">
            <w:pPr>
              <w:rPr>
                <w:highlight w:val="yellow"/>
              </w:rPr>
            </w:pPr>
            <w:r w:rsidRPr="00525318">
              <w:rPr>
                <w:highlight w:val="yellow"/>
              </w:rPr>
              <w:t>1..1</w:t>
            </w:r>
          </w:p>
        </w:tc>
      </w:tr>
      <w:tr w:rsidR="00A04083" w:rsidRPr="00525318" w14:paraId="2B63D997" w14:textId="77777777" w:rsidTr="00A04083">
        <w:tc>
          <w:tcPr>
            <w:tcW w:w="1980" w:type="dxa"/>
          </w:tcPr>
          <w:p w14:paraId="2C8E3F32" w14:textId="2BF0DE34" w:rsidR="00A04083" w:rsidRPr="00525318" w:rsidRDefault="00A04083" w:rsidP="00F83187">
            <w:pPr>
              <w:rPr>
                <w:highlight w:val="yellow"/>
              </w:rPr>
            </w:pPr>
            <w:proofErr w:type="spellStart"/>
            <w:r w:rsidRPr="00525318">
              <w:rPr>
                <w:highlight w:val="yellow"/>
              </w:rPr>
              <w:t>maxResultsPerFile</w:t>
            </w:r>
            <w:proofErr w:type="spellEnd"/>
          </w:p>
        </w:tc>
        <w:tc>
          <w:tcPr>
            <w:tcW w:w="1672" w:type="dxa"/>
          </w:tcPr>
          <w:p w14:paraId="681B1D08" w14:textId="0E803537" w:rsidR="00A04083" w:rsidRPr="00525318" w:rsidRDefault="005209E0" w:rsidP="00F83187">
            <w:pPr>
              <w:rPr>
                <w:highlight w:val="yellow"/>
                <w:lang w:val="en-US"/>
              </w:rPr>
            </w:pPr>
            <w:proofErr w:type="spellStart"/>
            <w:r w:rsidRPr="00525318">
              <w:rPr>
                <w:highlight w:val="yellow"/>
                <w:lang w:val="en-US"/>
              </w:rPr>
              <w:t>xs:int</w:t>
            </w:r>
            <w:proofErr w:type="spellEnd"/>
          </w:p>
        </w:tc>
        <w:tc>
          <w:tcPr>
            <w:tcW w:w="5103" w:type="dxa"/>
          </w:tcPr>
          <w:p w14:paraId="73359AC3" w14:textId="341BC21E" w:rsidR="00A04083" w:rsidRPr="00525318" w:rsidRDefault="008759D8" w:rsidP="00F83187">
            <w:pPr>
              <w:rPr>
                <w:highlight w:val="yellow"/>
              </w:rPr>
            </w:pPr>
            <w:r w:rsidRPr="00525318">
              <w:rPr>
                <w:highlight w:val="yellow"/>
              </w:rPr>
              <w:t xml:space="preserve">Antal loggposter/fil (max </w:t>
            </w:r>
            <w:proofErr w:type="gramStart"/>
            <w:r w:rsidRPr="00525318">
              <w:rPr>
                <w:highlight w:val="yellow"/>
              </w:rPr>
              <w:t>10000</w:t>
            </w:r>
            <w:proofErr w:type="gramEnd"/>
            <w:r w:rsidRPr="00525318">
              <w:rPr>
                <w:highlight w:val="yellow"/>
              </w:rPr>
              <w:t>/</w:t>
            </w:r>
            <w:proofErr w:type="spellStart"/>
            <w:r w:rsidRPr="00525318">
              <w:rPr>
                <w:highlight w:val="yellow"/>
              </w:rPr>
              <w:t>zipfil</w:t>
            </w:r>
            <w:proofErr w:type="spellEnd"/>
            <w:r w:rsidRPr="00525318">
              <w:rPr>
                <w:highlight w:val="yellow"/>
              </w:rPr>
              <w:t>)</w:t>
            </w:r>
          </w:p>
        </w:tc>
        <w:tc>
          <w:tcPr>
            <w:tcW w:w="1559" w:type="dxa"/>
          </w:tcPr>
          <w:p w14:paraId="6A7F2964" w14:textId="3F796508" w:rsidR="00A04083" w:rsidRPr="00525318" w:rsidRDefault="00A04083" w:rsidP="00F83187">
            <w:pPr>
              <w:rPr>
                <w:highlight w:val="yellow"/>
              </w:rPr>
            </w:pPr>
            <w:r w:rsidRPr="00525318">
              <w:rPr>
                <w:highlight w:val="yellow"/>
              </w:rPr>
              <w:t>0..1</w:t>
            </w:r>
          </w:p>
        </w:tc>
      </w:tr>
      <w:tr w:rsidR="00A04083" w:rsidRPr="00525318" w14:paraId="52F86A7F" w14:textId="77777777" w:rsidTr="00A04083">
        <w:tc>
          <w:tcPr>
            <w:tcW w:w="1980" w:type="dxa"/>
          </w:tcPr>
          <w:p w14:paraId="7B1F9739" w14:textId="77777777" w:rsidR="00A04083" w:rsidRPr="00525318" w:rsidRDefault="00A04083" w:rsidP="00F83187">
            <w:pPr>
              <w:rPr>
                <w:highlight w:val="yellow"/>
              </w:rPr>
            </w:pPr>
          </w:p>
        </w:tc>
        <w:tc>
          <w:tcPr>
            <w:tcW w:w="1672" w:type="dxa"/>
          </w:tcPr>
          <w:p w14:paraId="05F96F47" w14:textId="77777777" w:rsidR="00A04083" w:rsidRPr="00525318" w:rsidRDefault="00A04083" w:rsidP="00F83187">
            <w:pPr>
              <w:rPr>
                <w:highlight w:val="yellow"/>
                <w:lang w:val="en-US"/>
              </w:rPr>
            </w:pPr>
          </w:p>
        </w:tc>
        <w:tc>
          <w:tcPr>
            <w:tcW w:w="5103" w:type="dxa"/>
          </w:tcPr>
          <w:p w14:paraId="4D2EBD26" w14:textId="77777777" w:rsidR="00A04083" w:rsidRPr="00525318" w:rsidRDefault="00A04083" w:rsidP="00F83187">
            <w:pPr>
              <w:rPr>
                <w:highlight w:val="yellow"/>
              </w:rPr>
            </w:pPr>
          </w:p>
        </w:tc>
        <w:tc>
          <w:tcPr>
            <w:tcW w:w="1559" w:type="dxa"/>
          </w:tcPr>
          <w:p w14:paraId="151B4A27" w14:textId="77777777" w:rsidR="00A04083" w:rsidRPr="00525318" w:rsidRDefault="00A04083" w:rsidP="00F83187">
            <w:pPr>
              <w:rPr>
                <w:highlight w:val="yellow"/>
              </w:rPr>
            </w:pPr>
          </w:p>
        </w:tc>
      </w:tr>
      <w:tr w:rsidR="008B2E25" w:rsidRPr="00525318" w14:paraId="4CF7E475" w14:textId="77777777" w:rsidTr="00A04083">
        <w:tc>
          <w:tcPr>
            <w:tcW w:w="1980" w:type="dxa"/>
            <w:shd w:val="clear" w:color="auto" w:fill="F9F9F9" w:themeFill="background1" w:themeFillShade="F9"/>
            <w:vAlign w:val="bottom"/>
          </w:tcPr>
          <w:p w14:paraId="1B1FB120" w14:textId="77777777" w:rsidR="008B2E25" w:rsidRPr="00525318" w:rsidRDefault="008B2E25" w:rsidP="00F83187">
            <w:pPr>
              <w:rPr>
                <w:b/>
                <w:highlight w:val="yellow"/>
              </w:rPr>
            </w:pPr>
            <w:r w:rsidRPr="00525318">
              <w:rPr>
                <w:b/>
                <w:i/>
                <w:highlight w:val="yellow"/>
              </w:rPr>
              <w:t>Svar</w:t>
            </w:r>
          </w:p>
        </w:tc>
        <w:tc>
          <w:tcPr>
            <w:tcW w:w="1672" w:type="dxa"/>
            <w:shd w:val="clear" w:color="auto" w:fill="F9F9F9" w:themeFill="background1" w:themeFillShade="F9"/>
            <w:vAlign w:val="bottom"/>
          </w:tcPr>
          <w:p w14:paraId="29DACAC1" w14:textId="77777777" w:rsidR="008B2E25" w:rsidRPr="00525318" w:rsidRDefault="008B2E25" w:rsidP="00F83187">
            <w:pPr>
              <w:rPr>
                <w:b/>
                <w:highlight w:val="yellow"/>
              </w:rPr>
            </w:pPr>
          </w:p>
        </w:tc>
        <w:tc>
          <w:tcPr>
            <w:tcW w:w="5103" w:type="dxa"/>
            <w:shd w:val="clear" w:color="auto" w:fill="F9F9F9" w:themeFill="background1" w:themeFillShade="F9"/>
            <w:vAlign w:val="bottom"/>
          </w:tcPr>
          <w:p w14:paraId="49A11572" w14:textId="77777777" w:rsidR="008B2E25" w:rsidRPr="00525318" w:rsidRDefault="008B2E25" w:rsidP="00F83187">
            <w:pPr>
              <w:rPr>
                <w:b/>
                <w:highlight w:val="yellow"/>
              </w:rPr>
            </w:pPr>
          </w:p>
        </w:tc>
        <w:tc>
          <w:tcPr>
            <w:tcW w:w="1559" w:type="dxa"/>
            <w:shd w:val="clear" w:color="auto" w:fill="F9F9F9" w:themeFill="background1" w:themeFillShade="F9"/>
            <w:vAlign w:val="bottom"/>
          </w:tcPr>
          <w:p w14:paraId="43C08D42" w14:textId="77777777" w:rsidR="008B2E25" w:rsidRPr="00525318" w:rsidRDefault="008B2E25" w:rsidP="00F83187">
            <w:pPr>
              <w:rPr>
                <w:b/>
                <w:highlight w:val="yellow"/>
              </w:rPr>
            </w:pPr>
          </w:p>
        </w:tc>
      </w:tr>
      <w:tr w:rsidR="008B2E25" w:rsidRPr="00525318" w14:paraId="244D0CD1" w14:textId="77777777" w:rsidTr="00A04083">
        <w:tc>
          <w:tcPr>
            <w:tcW w:w="1980" w:type="dxa"/>
          </w:tcPr>
          <w:p w14:paraId="5D044148" w14:textId="3B27D86F" w:rsidR="008B2E25" w:rsidRPr="00525318" w:rsidRDefault="00A04083" w:rsidP="00F83187">
            <w:pPr>
              <w:rPr>
                <w:highlight w:val="yellow"/>
              </w:rPr>
            </w:pPr>
            <w:r w:rsidRPr="00525318">
              <w:rPr>
                <w:highlight w:val="yellow"/>
              </w:rPr>
              <w:t>result</w:t>
            </w:r>
          </w:p>
        </w:tc>
        <w:tc>
          <w:tcPr>
            <w:tcW w:w="1672" w:type="dxa"/>
          </w:tcPr>
          <w:p w14:paraId="07494CC3" w14:textId="1299C455" w:rsidR="008B2E25" w:rsidRPr="00525318" w:rsidRDefault="0027425E" w:rsidP="00F83187">
            <w:pPr>
              <w:rPr>
                <w:highlight w:val="yellow"/>
                <w:lang w:val="en-US"/>
              </w:rPr>
            </w:pPr>
            <w:proofErr w:type="gramStart"/>
            <w:r w:rsidRPr="00525318">
              <w:rPr>
                <w:highlight w:val="yellow"/>
                <w:lang w:val="en-US"/>
              </w:rPr>
              <w:t>urn:riv</w:t>
            </w:r>
            <w:proofErr w:type="gramEnd"/>
            <w:r w:rsidRPr="00525318">
              <w:rPr>
                <w:highlight w:val="yellow"/>
                <w:lang w:val="en-US"/>
              </w:rPr>
              <w:t>:informationsecurity:aud</w:t>
            </w:r>
            <w:r w:rsidRPr="00525318">
              <w:rPr>
                <w:highlight w:val="yellow"/>
                <w:lang w:val="en-US"/>
              </w:rPr>
              <w:lastRenderedPageBreak/>
              <w:t>iting:log:2:ResultType</w:t>
            </w:r>
          </w:p>
        </w:tc>
        <w:tc>
          <w:tcPr>
            <w:tcW w:w="5103" w:type="dxa"/>
          </w:tcPr>
          <w:p w14:paraId="0F20E87A" w14:textId="77777777" w:rsidR="0027425E" w:rsidRPr="00525318" w:rsidRDefault="0027425E" w:rsidP="0027425E">
            <w:pPr>
              <w:rPr>
                <w:highlight w:val="yellow"/>
              </w:rPr>
            </w:pPr>
            <w:proofErr w:type="spellStart"/>
            <w:r w:rsidRPr="00525318">
              <w:rPr>
                <w:highlight w:val="yellow"/>
              </w:rPr>
              <w:lastRenderedPageBreak/>
              <w:t>Datatyp</w:t>
            </w:r>
            <w:proofErr w:type="spellEnd"/>
            <w:r w:rsidRPr="00525318">
              <w:rPr>
                <w:highlight w:val="yellow"/>
              </w:rPr>
              <w:t xml:space="preserve"> som returneras som ett generellt svar från alla förändrande tjänster, </w:t>
            </w:r>
            <w:proofErr w:type="gramStart"/>
            <w:r w:rsidRPr="00525318">
              <w:rPr>
                <w:highlight w:val="yellow"/>
              </w:rPr>
              <w:t>t.ex.</w:t>
            </w:r>
            <w:proofErr w:type="gramEnd"/>
            <w:r w:rsidRPr="00525318">
              <w:rPr>
                <w:highlight w:val="yellow"/>
              </w:rPr>
              <w:t xml:space="preserve"> skapa, radera, etc. </w:t>
            </w:r>
          </w:p>
          <w:p w14:paraId="7C834810" w14:textId="77777777" w:rsidR="0027425E" w:rsidRPr="00525318" w:rsidRDefault="0027425E" w:rsidP="0027425E">
            <w:pPr>
              <w:rPr>
                <w:highlight w:val="yellow"/>
              </w:rPr>
            </w:pPr>
            <w:r w:rsidRPr="00525318">
              <w:rPr>
                <w:highlight w:val="yellow"/>
              </w:rPr>
              <w:lastRenderedPageBreak/>
              <w:t xml:space="preserve">En anropande klient skall alltid kontrollera att resultatkoden inte innehåller fel för att på så sätt veta om anropet lyckades. </w:t>
            </w:r>
          </w:p>
          <w:p w14:paraId="3DC4C8EC" w14:textId="20D3F7E4" w:rsidR="008B2E25" w:rsidRPr="00525318" w:rsidRDefault="0027425E" w:rsidP="008759D8">
            <w:pPr>
              <w:rPr>
                <w:highlight w:val="yellow"/>
              </w:rPr>
            </w:pPr>
            <w:r w:rsidRPr="00525318">
              <w:rPr>
                <w:highlight w:val="yellow"/>
              </w:rPr>
              <w:t>Alla svarskoder förutom OK och INFO betyder att åtgärden inte genomfördes.</w:t>
            </w:r>
          </w:p>
        </w:tc>
        <w:tc>
          <w:tcPr>
            <w:tcW w:w="1559" w:type="dxa"/>
          </w:tcPr>
          <w:p w14:paraId="415CE86A" w14:textId="77777777" w:rsidR="008B2E25" w:rsidRPr="00525318" w:rsidRDefault="008B2E25" w:rsidP="00F83187">
            <w:pPr>
              <w:rPr>
                <w:highlight w:val="yellow"/>
              </w:rPr>
            </w:pPr>
            <w:r w:rsidRPr="00525318">
              <w:rPr>
                <w:highlight w:val="yellow"/>
              </w:rPr>
              <w:lastRenderedPageBreak/>
              <w:t>1..1</w:t>
            </w:r>
          </w:p>
        </w:tc>
      </w:tr>
      <w:tr w:rsidR="00A04083" w:rsidRPr="00525318" w14:paraId="48CFB303" w14:textId="77777777" w:rsidTr="00A04083">
        <w:tc>
          <w:tcPr>
            <w:tcW w:w="1980" w:type="dxa"/>
          </w:tcPr>
          <w:p w14:paraId="7A190EE8" w14:textId="1F80E897" w:rsidR="00A04083" w:rsidRPr="00525318" w:rsidRDefault="00A04083" w:rsidP="00F83187">
            <w:pPr>
              <w:rPr>
                <w:highlight w:val="yellow"/>
              </w:rPr>
            </w:pPr>
            <w:proofErr w:type="spellStart"/>
            <w:r w:rsidRPr="00525318">
              <w:rPr>
                <w:highlight w:val="yellow"/>
              </w:rPr>
              <w:t>orderId</w:t>
            </w:r>
            <w:proofErr w:type="spellEnd"/>
          </w:p>
        </w:tc>
        <w:tc>
          <w:tcPr>
            <w:tcW w:w="1672" w:type="dxa"/>
          </w:tcPr>
          <w:p w14:paraId="2E5DE01B" w14:textId="5F455EC8" w:rsidR="00A04083" w:rsidRPr="00525318" w:rsidRDefault="007F401F" w:rsidP="00F83187">
            <w:pPr>
              <w:rPr>
                <w:highlight w:val="yellow"/>
                <w:lang w:val="en-US"/>
              </w:rPr>
            </w:pPr>
            <w:proofErr w:type="gramStart"/>
            <w:r w:rsidRPr="00525318">
              <w:rPr>
                <w:highlight w:val="yellow"/>
                <w:lang w:val="en-US"/>
              </w:rPr>
              <w:t>Urn:riv</w:t>
            </w:r>
            <w:proofErr w:type="gramEnd"/>
            <w:r w:rsidRPr="00525318">
              <w:rPr>
                <w:highlight w:val="yellow"/>
                <w:lang w:val="en-US"/>
              </w:rPr>
              <w:t>:informationsecurity:auditing:log:2:OrderId</w:t>
            </w:r>
          </w:p>
        </w:tc>
        <w:tc>
          <w:tcPr>
            <w:tcW w:w="5103" w:type="dxa"/>
          </w:tcPr>
          <w:p w14:paraId="626B2F2B" w14:textId="44008ED6" w:rsidR="00A04083" w:rsidRPr="00525318" w:rsidRDefault="003A39A7" w:rsidP="00F83187">
            <w:pPr>
              <w:rPr>
                <w:highlight w:val="yellow"/>
              </w:rPr>
            </w:pPr>
            <w:r w:rsidRPr="00525318">
              <w:rPr>
                <w:highlight w:val="yellow"/>
              </w:rPr>
              <w:t xml:space="preserve">Det ordernummer som </w:t>
            </w:r>
            <w:r w:rsidR="00C00597" w:rsidRPr="00525318">
              <w:rPr>
                <w:highlight w:val="yellow"/>
              </w:rPr>
              <w:t xml:space="preserve">ska </w:t>
            </w:r>
            <w:r w:rsidRPr="00525318">
              <w:rPr>
                <w:highlight w:val="yellow"/>
              </w:rPr>
              <w:t xml:space="preserve">bifogas anropet till </w:t>
            </w:r>
            <w:proofErr w:type="spellStart"/>
            <w:r w:rsidRPr="00525318">
              <w:rPr>
                <w:highlight w:val="yellow"/>
              </w:rPr>
              <w:t>GetFilesForOrder</w:t>
            </w:r>
            <w:proofErr w:type="spellEnd"/>
            <w:r w:rsidRPr="00525318">
              <w:rPr>
                <w:highlight w:val="yellow"/>
              </w:rPr>
              <w:t xml:space="preserve"> för att få de loggposter som urvalet angavs i anropet till tjänsten.</w:t>
            </w:r>
            <w:r w:rsidR="00C00597" w:rsidRPr="00525318">
              <w:rPr>
                <w:highlight w:val="yellow"/>
              </w:rPr>
              <w:t xml:space="preserve"> Se kap 3.1.5</w:t>
            </w:r>
          </w:p>
        </w:tc>
        <w:tc>
          <w:tcPr>
            <w:tcW w:w="1559" w:type="dxa"/>
          </w:tcPr>
          <w:p w14:paraId="44FD69C6" w14:textId="466C84B5" w:rsidR="00A04083" w:rsidRPr="00525318" w:rsidRDefault="00252E79" w:rsidP="00F83187">
            <w:pPr>
              <w:rPr>
                <w:highlight w:val="yellow"/>
              </w:rPr>
            </w:pPr>
            <w:r w:rsidRPr="00525318">
              <w:rPr>
                <w:highlight w:val="yellow"/>
              </w:rPr>
              <w:t>0..1</w:t>
            </w:r>
          </w:p>
        </w:tc>
      </w:tr>
    </w:tbl>
    <w:p w14:paraId="3AF16D64" w14:textId="77777777" w:rsidR="008B2E25" w:rsidRPr="00525318" w:rsidRDefault="008B2E25" w:rsidP="008B2E25">
      <w:pPr>
        <w:pStyle w:val="Brdtext"/>
        <w:tabs>
          <w:tab w:val="left" w:pos="2296"/>
        </w:tabs>
        <w:rPr>
          <w:highlight w:val="yellow"/>
        </w:rPr>
      </w:pPr>
      <w:r w:rsidRPr="00525318">
        <w:rPr>
          <w:highlight w:val="yellow"/>
        </w:rPr>
        <w:tab/>
      </w:r>
    </w:p>
    <w:p w14:paraId="5AFE6965" w14:textId="77777777" w:rsidR="008B2E25" w:rsidRPr="00525318" w:rsidRDefault="008B2E25" w:rsidP="008B2E25">
      <w:pPr>
        <w:pStyle w:val="Rubrik3"/>
        <w:rPr>
          <w:highlight w:val="yellow"/>
        </w:rPr>
      </w:pPr>
      <w:bookmarkStart w:id="124" w:name="_Toc156312878"/>
      <w:r w:rsidRPr="00525318">
        <w:rPr>
          <w:highlight w:val="yellow"/>
        </w:rPr>
        <w:t>Övriga regler</w:t>
      </w:r>
      <w:bookmarkEnd w:id="124"/>
    </w:p>
    <w:p w14:paraId="6D1E4040" w14:textId="7C34F393" w:rsidR="008B2E25" w:rsidRPr="00525318" w:rsidRDefault="00E0103F" w:rsidP="008B2E25">
      <w:pPr>
        <w:rPr>
          <w:highlight w:val="yellow"/>
        </w:rPr>
      </w:pPr>
      <w:r w:rsidRPr="00525318">
        <w:rPr>
          <w:highlight w:val="yellow"/>
        </w:rPr>
        <w:t>N/A</w:t>
      </w:r>
    </w:p>
    <w:p w14:paraId="3C93BB0E" w14:textId="77777777" w:rsidR="008B2E25" w:rsidRPr="00525318" w:rsidRDefault="008B2E25" w:rsidP="008B2E25">
      <w:pPr>
        <w:rPr>
          <w:color w:val="4F81BD" w:themeColor="accent1"/>
          <w:highlight w:val="yellow"/>
        </w:rPr>
      </w:pPr>
    </w:p>
    <w:p w14:paraId="0A7BDFD5" w14:textId="77777777" w:rsidR="008B2E25" w:rsidRPr="00525318" w:rsidRDefault="008B2E25" w:rsidP="008B2E25">
      <w:pPr>
        <w:pStyle w:val="Rubrik4"/>
        <w:rPr>
          <w:highlight w:val="yellow"/>
        </w:rPr>
      </w:pPr>
      <w:r w:rsidRPr="00525318">
        <w:rPr>
          <w:highlight w:val="yellow"/>
        </w:rPr>
        <w:t>Icke funktionella krav</w:t>
      </w:r>
    </w:p>
    <w:p w14:paraId="4D469664" w14:textId="77777777" w:rsidR="008B2E25" w:rsidRPr="00525318" w:rsidRDefault="008B2E25" w:rsidP="008B2E25">
      <w:pPr>
        <w:rPr>
          <w:highlight w:val="yellow"/>
        </w:rPr>
      </w:pPr>
      <w:r w:rsidRPr="00525318">
        <w:rPr>
          <w:highlight w:val="yellow"/>
        </w:rPr>
        <w:t>N/A</w:t>
      </w:r>
    </w:p>
    <w:p w14:paraId="28045405" w14:textId="4FEDF1D3" w:rsidR="008B2E25" w:rsidRPr="00525318" w:rsidRDefault="008B2E25" w:rsidP="008B2E25">
      <w:pPr>
        <w:pStyle w:val="Rubrik5"/>
        <w:rPr>
          <w:highlight w:val="yellow"/>
        </w:rPr>
      </w:pPr>
      <w:r w:rsidRPr="00525318">
        <w:rPr>
          <w:highlight w:val="yellow"/>
        </w:rPr>
        <w:t>SLA-krav</w:t>
      </w:r>
    </w:p>
    <w:p w14:paraId="76630F14" w14:textId="176EA0C2" w:rsidR="00E0103F" w:rsidRPr="00525318" w:rsidRDefault="00E0103F" w:rsidP="00E0103F">
      <w:pPr>
        <w:rPr>
          <w:highlight w:val="yellow"/>
        </w:rPr>
      </w:pPr>
      <w:r w:rsidRPr="00525318">
        <w:rPr>
          <w:highlight w:val="yellow"/>
        </w:rPr>
        <w:t>N/A</w:t>
      </w:r>
    </w:p>
    <w:p w14:paraId="4918078D" w14:textId="77777777" w:rsidR="008B2E25" w:rsidRPr="00525318" w:rsidRDefault="008B2E25" w:rsidP="008B2E25">
      <w:pPr>
        <w:rPr>
          <w:highlight w:val="yellow"/>
        </w:rPr>
      </w:pPr>
    </w:p>
    <w:p w14:paraId="4A6FEF76" w14:textId="77777777" w:rsidR="008B2E25" w:rsidRPr="00525318" w:rsidRDefault="008B2E25" w:rsidP="008B2E25">
      <w:pPr>
        <w:rPr>
          <w:color w:val="4F81BD" w:themeColor="accent1"/>
          <w:highlight w:val="yellow"/>
        </w:rPr>
      </w:pPr>
    </w:p>
    <w:p w14:paraId="43425BEE" w14:textId="77777777" w:rsidR="008B2E25" w:rsidRPr="00525318" w:rsidRDefault="008B2E25" w:rsidP="008B2E25">
      <w:pPr>
        <w:rPr>
          <w:color w:val="4F81BD" w:themeColor="accent1"/>
          <w:highlight w:val="yellow"/>
        </w:rPr>
      </w:pPr>
    </w:p>
    <w:p w14:paraId="63CDA009" w14:textId="77777777" w:rsidR="008B2E25" w:rsidRPr="00525318" w:rsidRDefault="008B2E25" w:rsidP="008B2E25">
      <w:pPr>
        <w:pStyle w:val="Rubrik3"/>
        <w:rPr>
          <w:highlight w:val="yellow"/>
        </w:rPr>
      </w:pPr>
      <w:bookmarkStart w:id="125" w:name="_Toc156312879"/>
      <w:r w:rsidRPr="00525318">
        <w:rPr>
          <w:highlight w:val="yellow"/>
        </w:rPr>
        <w:t>Exempel</w:t>
      </w:r>
      <w:bookmarkEnd w:id="125"/>
    </w:p>
    <w:p w14:paraId="62816CA8" w14:textId="77777777" w:rsidR="008B2E25" w:rsidRPr="00525318" w:rsidRDefault="008B2E25" w:rsidP="008B2E25">
      <w:pPr>
        <w:pStyle w:val="Rubrik4"/>
        <w:rPr>
          <w:highlight w:val="yellow"/>
        </w:rPr>
      </w:pPr>
      <w:r w:rsidRPr="00525318">
        <w:rPr>
          <w:highlight w:val="yellow"/>
        </w:rPr>
        <w:t>Exempel på anrop</w:t>
      </w:r>
    </w:p>
    <w:p w14:paraId="1A325EBF" w14:textId="490EF3F0" w:rsidR="008B2E25" w:rsidRPr="00525318" w:rsidRDefault="008B2E25" w:rsidP="008B2E25">
      <w:pPr>
        <w:rPr>
          <w:highlight w:val="yellow"/>
        </w:rPr>
      </w:pPr>
      <w:r w:rsidRPr="00525318">
        <w:rPr>
          <w:highlight w:val="yellow"/>
        </w:rPr>
        <w:t>Se</w:t>
      </w:r>
      <w:r w:rsidR="00E0103F" w:rsidRPr="00525318">
        <w:rPr>
          <w:highlight w:val="yellow"/>
        </w:rPr>
        <w:t xml:space="preserve"> GetLogsByOrderRequest</w:t>
      </w:r>
      <w:r w:rsidRPr="00525318">
        <w:rPr>
          <w:highlight w:val="yellow"/>
        </w:rPr>
        <w:t>.xml</w:t>
      </w:r>
    </w:p>
    <w:p w14:paraId="19698694" w14:textId="77777777" w:rsidR="008B2E25" w:rsidRPr="00525318" w:rsidRDefault="008B2E25" w:rsidP="008B2E25">
      <w:pPr>
        <w:rPr>
          <w:highlight w:val="yellow"/>
        </w:rPr>
      </w:pPr>
    </w:p>
    <w:p w14:paraId="005C904B" w14:textId="77777777" w:rsidR="008B2E25" w:rsidRPr="00525318" w:rsidRDefault="008B2E25" w:rsidP="008B2E25">
      <w:pPr>
        <w:pStyle w:val="Rubrik4"/>
        <w:rPr>
          <w:highlight w:val="yellow"/>
        </w:rPr>
      </w:pPr>
      <w:r w:rsidRPr="00525318">
        <w:rPr>
          <w:highlight w:val="yellow"/>
        </w:rPr>
        <w:t>Exempel på svar</w:t>
      </w:r>
    </w:p>
    <w:p w14:paraId="7A184D62" w14:textId="378F1AA0" w:rsidR="008B2E25" w:rsidRPr="00525318" w:rsidRDefault="008B2E25" w:rsidP="008B2E25">
      <w:pPr>
        <w:rPr>
          <w:highlight w:val="yellow"/>
        </w:rPr>
      </w:pPr>
      <w:r w:rsidRPr="00525318">
        <w:rPr>
          <w:highlight w:val="yellow"/>
        </w:rPr>
        <w:t xml:space="preserve">Se </w:t>
      </w:r>
      <w:r w:rsidR="00E0103F" w:rsidRPr="00525318">
        <w:rPr>
          <w:highlight w:val="yellow"/>
        </w:rPr>
        <w:t>GetLogsByOrder</w:t>
      </w:r>
      <w:r w:rsidRPr="00525318">
        <w:rPr>
          <w:highlight w:val="yellow"/>
        </w:rPr>
        <w:t>Response.xml</w:t>
      </w:r>
    </w:p>
    <w:p w14:paraId="115D9507" w14:textId="2BC51C88" w:rsidR="00155A12" w:rsidRPr="00525318" w:rsidRDefault="00155A12">
      <w:pPr>
        <w:spacing w:line="240" w:lineRule="auto"/>
        <w:rPr>
          <w:highlight w:val="yellow"/>
        </w:rPr>
      </w:pPr>
      <w:r w:rsidRPr="00525318">
        <w:rPr>
          <w:highlight w:val="yellow"/>
        </w:rPr>
        <w:br w:type="page"/>
      </w:r>
    </w:p>
    <w:p w14:paraId="4E2AE91C" w14:textId="77777777" w:rsidR="008B2E25" w:rsidRPr="00525318" w:rsidRDefault="008B2E25" w:rsidP="008B2E25">
      <w:pPr>
        <w:spacing w:line="240" w:lineRule="auto"/>
        <w:rPr>
          <w:color w:val="4F81BD" w:themeColor="accent1"/>
          <w:highlight w:val="yellow"/>
        </w:rPr>
      </w:pPr>
    </w:p>
    <w:p w14:paraId="0271A433" w14:textId="77777777" w:rsidR="00117291" w:rsidRPr="00525318" w:rsidRDefault="00117291" w:rsidP="00117291">
      <w:pPr>
        <w:pStyle w:val="Rubrik2"/>
        <w:rPr>
          <w:highlight w:val="yellow"/>
        </w:rPr>
      </w:pPr>
      <w:bookmarkStart w:id="126" w:name="_Toc98960381"/>
      <w:bookmarkStart w:id="127" w:name="_Toc156312880"/>
      <w:r w:rsidRPr="00525318">
        <w:rPr>
          <w:highlight w:val="yellow"/>
        </w:rPr>
        <w:t>GetFilesForOrderId</w:t>
      </w:r>
      <w:bookmarkEnd w:id="126"/>
      <w:bookmarkEnd w:id="127"/>
    </w:p>
    <w:p w14:paraId="5CB4FB70" w14:textId="77777777" w:rsidR="00117291" w:rsidRPr="00525318" w:rsidRDefault="00117291" w:rsidP="00117291">
      <w:pPr>
        <w:rPr>
          <w:highlight w:val="yellow"/>
        </w:rPr>
      </w:pPr>
      <w:r w:rsidRPr="00525318">
        <w:rPr>
          <w:highlight w:val="yellow"/>
        </w:rPr>
        <w:t xml:space="preserve">Tjänst för få en adress (URL) utifrån ett givet </w:t>
      </w:r>
      <w:proofErr w:type="spellStart"/>
      <w:r w:rsidRPr="00525318">
        <w:rPr>
          <w:highlight w:val="yellow"/>
        </w:rPr>
        <w:t>OrderId</w:t>
      </w:r>
      <w:proofErr w:type="spellEnd"/>
      <w:r w:rsidRPr="00525318">
        <w:rPr>
          <w:highlight w:val="yellow"/>
        </w:rPr>
        <w:t xml:space="preserve">, där man kan hämta begärda data. Till exempel personposter utifrån en tidigare begärd sökning med tjänsten </w:t>
      </w:r>
      <w:proofErr w:type="spellStart"/>
      <w:r w:rsidRPr="00525318">
        <w:rPr>
          <w:highlight w:val="yellow"/>
        </w:rPr>
        <w:t>SearchPersonsForProfileByOrder</w:t>
      </w:r>
      <w:proofErr w:type="spellEnd"/>
      <w:r w:rsidRPr="00525318">
        <w:rPr>
          <w:highlight w:val="yellow"/>
        </w:rPr>
        <w:t xml:space="preserve"> eller förändrade personposter.</w:t>
      </w:r>
    </w:p>
    <w:p w14:paraId="261ED966" w14:textId="19BB81BB" w:rsidR="00117291" w:rsidRPr="00525318" w:rsidRDefault="00117291" w:rsidP="00117291">
      <w:pPr>
        <w:rPr>
          <w:highlight w:val="yellow"/>
        </w:rPr>
      </w:pPr>
      <w:r w:rsidRPr="00525318">
        <w:rPr>
          <w:highlight w:val="yellow"/>
        </w:rPr>
        <w:t xml:space="preserve">Producenten ska säkerställa att anropande tjänstekonsument har rättighet till det efterfrågade order </w:t>
      </w:r>
      <w:proofErr w:type="spellStart"/>
      <w:r w:rsidRPr="00525318">
        <w:rPr>
          <w:highlight w:val="yellow"/>
        </w:rPr>
        <w:t>id't</w:t>
      </w:r>
      <w:proofErr w:type="spellEnd"/>
      <w:r w:rsidRPr="00525318">
        <w:rPr>
          <w:highlight w:val="yellow"/>
        </w:rPr>
        <w:t>.</w:t>
      </w:r>
    </w:p>
    <w:p w14:paraId="496CA9BE" w14:textId="68B8AA73" w:rsidR="00A114B8" w:rsidRPr="00525318" w:rsidRDefault="00A114B8" w:rsidP="00117291">
      <w:pPr>
        <w:rPr>
          <w:highlight w:val="yellow"/>
        </w:rPr>
      </w:pPr>
    </w:p>
    <w:p w14:paraId="39827A5D" w14:textId="72496E26" w:rsidR="00A114B8" w:rsidRPr="00A114B8" w:rsidRDefault="00A114B8" w:rsidP="00A114B8">
      <w:pPr>
        <w:shd w:val="clear" w:color="auto" w:fill="FFFFFF"/>
        <w:spacing w:before="150" w:line="240" w:lineRule="auto"/>
        <w:rPr>
          <w:rFonts w:eastAsia="Times New Roman" w:cs="Segoe UI"/>
          <w:szCs w:val="20"/>
          <w:highlight w:val="yellow"/>
          <w:lang w:eastAsia="sv-SE"/>
        </w:rPr>
      </w:pPr>
      <w:r w:rsidRPr="00A114B8">
        <w:rPr>
          <w:rFonts w:eastAsia="Times New Roman" w:cs="Segoe UI"/>
          <w:szCs w:val="20"/>
          <w:highlight w:val="yellow"/>
          <w:lang w:eastAsia="sv-SE"/>
        </w:rPr>
        <w:t>Då ordnarna som inkommer via de</w:t>
      </w:r>
      <w:r w:rsidRPr="00525318">
        <w:rPr>
          <w:rFonts w:eastAsia="Times New Roman" w:cs="Segoe UI"/>
          <w:szCs w:val="20"/>
          <w:highlight w:val="yellow"/>
          <w:lang w:eastAsia="sv-SE"/>
        </w:rPr>
        <w:t>n</w:t>
      </w:r>
      <w:r w:rsidRPr="00A114B8">
        <w:rPr>
          <w:rFonts w:eastAsia="Times New Roman" w:cs="Segoe UI"/>
          <w:szCs w:val="20"/>
          <w:highlight w:val="yellow"/>
          <w:lang w:eastAsia="sv-SE"/>
        </w:rPr>
        <w:t xml:space="preserve"> asynkrona tjänster läggs på kö så är det inte säkert att resultatet är färdigt ifall man frågar direkt efter att ordern har lagts. Tiden för orderna att bli klar varierar beroende på last på systemet och storleken på resultatet. Ett frågande system bör dock kunna förvänta sig ett svar inom fyra timmar.</w:t>
      </w:r>
    </w:p>
    <w:p w14:paraId="5D9D1494" w14:textId="431DF0BD" w:rsidR="00A114B8" w:rsidRPr="00525318" w:rsidRDefault="00A114B8" w:rsidP="00A114B8">
      <w:pPr>
        <w:shd w:val="clear" w:color="auto" w:fill="FFFFFF"/>
        <w:spacing w:before="150" w:line="240" w:lineRule="auto"/>
        <w:rPr>
          <w:rFonts w:eastAsia="Times New Roman" w:cs="Segoe UI"/>
          <w:szCs w:val="20"/>
          <w:highlight w:val="yellow"/>
          <w:lang w:eastAsia="sv-SE"/>
        </w:rPr>
      </w:pPr>
      <w:r w:rsidRPr="00A114B8">
        <w:rPr>
          <w:rFonts w:eastAsia="Times New Roman" w:cs="Segoe UI"/>
          <w:szCs w:val="20"/>
          <w:highlight w:val="yellow"/>
          <w:lang w:eastAsia="sv-SE"/>
        </w:rPr>
        <w:t>Under tiden ordern inte är klar returnerar GetFilesForOrderId ett svar utan länkar/&lt;multimedia&gt;-stycke.</w:t>
      </w:r>
    </w:p>
    <w:p w14:paraId="1311C3A6" w14:textId="00FE2873" w:rsidR="009308D3" w:rsidRPr="009308D3" w:rsidRDefault="009308D3" w:rsidP="009308D3">
      <w:pPr>
        <w:shd w:val="clear" w:color="auto" w:fill="FFFFFF"/>
        <w:spacing w:before="150" w:line="240" w:lineRule="auto"/>
        <w:rPr>
          <w:rFonts w:eastAsia="Times New Roman" w:cs="Segoe UI"/>
          <w:color w:val="172B4D"/>
          <w:szCs w:val="20"/>
          <w:highlight w:val="yellow"/>
          <w:lang w:eastAsia="sv-SE"/>
        </w:rPr>
      </w:pPr>
      <w:r w:rsidRPr="009308D3">
        <w:rPr>
          <w:rFonts w:eastAsia="Times New Roman" w:cs="Segoe UI"/>
          <w:color w:val="172B4D"/>
          <w:szCs w:val="20"/>
          <w:highlight w:val="yellow"/>
          <w:lang w:eastAsia="sv-SE"/>
        </w:rPr>
        <w:t xml:space="preserve">OBS: Resultatfilerna är garanterat tillgängliga i ett dygn. Därefter </w:t>
      </w:r>
      <w:r w:rsidR="001C71F6">
        <w:rPr>
          <w:rFonts w:eastAsia="Times New Roman" w:cs="Segoe UI"/>
          <w:color w:val="172B4D"/>
          <w:szCs w:val="20"/>
          <w:highlight w:val="yellow"/>
          <w:lang w:eastAsia="sv-SE"/>
        </w:rPr>
        <w:t xml:space="preserve">ska de </w:t>
      </w:r>
      <w:r w:rsidRPr="009308D3">
        <w:rPr>
          <w:rFonts w:eastAsia="Times New Roman" w:cs="Segoe UI"/>
          <w:color w:val="172B4D"/>
          <w:szCs w:val="20"/>
          <w:highlight w:val="yellow"/>
          <w:lang w:eastAsia="sv-SE"/>
        </w:rPr>
        <w:t xml:space="preserve">rensas automatiskt bort. Filen </w:t>
      </w:r>
      <w:r w:rsidR="00E66215">
        <w:rPr>
          <w:rFonts w:eastAsia="Times New Roman" w:cs="Segoe UI"/>
          <w:color w:val="172B4D"/>
          <w:szCs w:val="20"/>
          <w:highlight w:val="yellow"/>
          <w:lang w:eastAsia="sv-SE"/>
        </w:rPr>
        <w:t>ska bara kunna</w:t>
      </w:r>
      <w:r w:rsidRPr="009308D3">
        <w:rPr>
          <w:rFonts w:eastAsia="Times New Roman" w:cs="Segoe UI"/>
          <w:color w:val="172B4D"/>
          <w:szCs w:val="20"/>
          <w:highlight w:val="yellow"/>
          <w:lang w:eastAsia="sv-SE"/>
        </w:rPr>
        <w:t xml:space="preserve"> hämtas en gång då de efter hämtning </w:t>
      </w:r>
      <w:r w:rsidR="00E66215">
        <w:rPr>
          <w:rFonts w:eastAsia="Times New Roman" w:cs="Segoe UI"/>
          <w:color w:val="172B4D"/>
          <w:szCs w:val="20"/>
          <w:highlight w:val="yellow"/>
          <w:lang w:eastAsia="sv-SE"/>
        </w:rPr>
        <w:t xml:space="preserve">ska </w:t>
      </w:r>
      <w:r w:rsidRPr="009308D3">
        <w:rPr>
          <w:rFonts w:eastAsia="Times New Roman" w:cs="Segoe UI"/>
          <w:color w:val="172B4D"/>
          <w:szCs w:val="20"/>
          <w:highlight w:val="yellow"/>
          <w:lang w:eastAsia="sv-SE"/>
        </w:rPr>
        <w:t>rensas bort.</w:t>
      </w:r>
    </w:p>
    <w:p w14:paraId="2B8B6743" w14:textId="77777777" w:rsidR="009308D3" w:rsidRPr="009308D3" w:rsidRDefault="009308D3" w:rsidP="009308D3">
      <w:pPr>
        <w:shd w:val="clear" w:color="auto" w:fill="FFFFFF"/>
        <w:spacing w:before="150" w:line="240" w:lineRule="auto"/>
        <w:rPr>
          <w:rFonts w:eastAsia="Times New Roman" w:cs="Segoe UI"/>
          <w:color w:val="172B4D"/>
          <w:szCs w:val="20"/>
          <w:highlight w:val="yellow"/>
          <w:lang w:eastAsia="sv-SE"/>
        </w:rPr>
      </w:pPr>
      <w:r w:rsidRPr="009308D3">
        <w:rPr>
          <w:rFonts w:eastAsia="Times New Roman" w:cs="Segoe UI"/>
          <w:color w:val="172B4D"/>
          <w:szCs w:val="20"/>
          <w:highlight w:val="yellow"/>
          <w:lang w:eastAsia="sv-SE"/>
        </w:rPr>
        <w:t xml:space="preserve">Resultatfilerna är </w:t>
      </w:r>
      <w:proofErr w:type="spellStart"/>
      <w:r w:rsidRPr="009308D3">
        <w:rPr>
          <w:rFonts w:eastAsia="Times New Roman" w:cs="Segoe UI"/>
          <w:color w:val="172B4D"/>
          <w:szCs w:val="20"/>
          <w:highlight w:val="yellow"/>
          <w:lang w:eastAsia="sv-SE"/>
        </w:rPr>
        <w:t>ZIP:ade</w:t>
      </w:r>
      <w:proofErr w:type="spellEnd"/>
      <w:r w:rsidRPr="009308D3">
        <w:rPr>
          <w:rFonts w:eastAsia="Times New Roman" w:cs="Segoe UI"/>
          <w:color w:val="172B4D"/>
          <w:szCs w:val="20"/>
          <w:highlight w:val="yellow"/>
          <w:lang w:eastAsia="sv-SE"/>
        </w:rPr>
        <w:t xml:space="preserve"> och innehåller en XML-fil med det urval som efterfrågats</w:t>
      </w:r>
    </w:p>
    <w:p w14:paraId="6EA96D48" w14:textId="77777777" w:rsidR="009308D3" w:rsidRPr="00A114B8" w:rsidRDefault="009308D3" w:rsidP="00A114B8">
      <w:pPr>
        <w:shd w:val="clear" w:color="auto" w:fill="FFFFFF"/>
        <w:spacing w:before="150" w:line="240" w:lineRule="auto"/>
        <w:rPr>
          <w:rFonts w:eastAsia="Times New Roman" w:cs="Segoe UI"/>
          <w:szCs w:val="20"/>
          <w:highlight w:val="yellow"/>
          <w:lang w:eastAsia="sv-SE"/>
        </w:rPr>
      </w:pPr>
    </w:p>
    <w:p w14:paraId="0F6FE21C" w14:textId="77777777" w:rsidR="00A114B8" w:rsidRPr="00525318" w:rsidRDefault="00A114B8" w:rsidP="00117291">
      <w:pPr>
        <w:rPr>
          <w:highlight w:val="yellow"/>
        </w:rPr>
      </w:pPr>
    </w:p>
    <w:p w14:paraId="1B049A84" w14:textId="77777777" w:rsidR="00155A12" w:rsidRPr="00525318" w:rsidRDefault="00155A12" w:rsidP="00117291">
      <w:pPr>
        <w:rPr>
          <w:highlight w:val="yellow"/>
        </w:rPr>
      </w:pPr>
    </w:p>
    <w:p w14:paraId="0886E324" w14:textId="77777777" w:rsidR="00117291" w:rsidRPr="00525318" w:rsidRDefault="00117291" w:rsidP="00117291">
      <w:pPr>
        <w:pStyle w:val="Rubrik3"/>
        <w:rPr>
          <w:highlight w:val="yellow"/>
        </w:rPr>
      </w:pPr>
      <w:bookmarkStart w:id="128" w:name="_Toc98960382"/>
      <w:bookmarkStart w:id="129" w:name="_Toc156312881"/>
      <w:r w:rsidRPr="00525318">
        <w:rPr>
          <w:highlight w:val="yellow"/>
        </w:rPr>
        <w:t>Version</w:t>
      </w:r>
      <w:bookmarkEnd w:id="128"/>
      <w:bookmarkEnd w:id="129"/>
    </w:p>
    <w:p w14:paraId="39C4A1B0" w14:textId="6B32A8DB" w:rsidR="00117291" w:rsidRPr="00525318" w:rsidRDefault="00117291" w:rsidP="00117291">
      <w:pPr>
        <w:rPr>
          <w:highlight w:val="yellow"/>
        </w:rPr>
      </w:pPr>
      <w:r w:rsidRPr="00525318">
        <w:rPr>
          <w:highlight w:val="yellow"/>
        </w:rPr>
        <w:t>1.0</w:t>
      </w:r>
    </w:p>
    <w:p w14:paraId="1184BFC4" w14:textId="77777777" w:rsidR="00117291" w:rsidRPr="00525318" w:rsidRDefault="00117291" w:rsidP="00117291">
      <w:pPr>
        <w:rPr>
          <w:highlight w:val="yellow"/>
        </w:rPr>
      </w:pPr>
    </w:p>
    <w:p w14:paraId="477BACF6" w14:textId="77777777" w:rsidR="00117291" w:rsidRPr="00525318" w:rsidRDefault="00117291" w:rsidP="00117291">
      <w:pPr>
        <w:pStyle w:val="Rubrik3"/>
        <w:rPr>
          <w:highlight w:val="yellow"/>
        </w:rPr>
      </w:pPr>
      <w:bookmarkStart w:id="130" w:name="_Toc98960383"/>
      <w:bookmarkStart w:id="131" w:name="_Toc156312882"/>
      <w:r w:rsidRPr="00525318">
        <w:rPr>
          <w:highlight w:val="yellow"/>
        </w:rPr>
        <w:t>Fältregler</w:t>
      </w:r>
      <w:bookmarkEnd w:id="130"/>
      <w:bookmarkEnd w:id="131"/>
    </w:p>
    <w:p w14:paraId="6EA732E7" w14:textId="77777777" w:rsidR="00117291" w:rsidRPr="00525318" w:rsidRDefault="00117291" w:rsidP="00117291">
      <w:pPr>
        <w:rPr>
          <w:highlight w:val="yellow"/>
        </w:rPr>
      </w:pPr>
      <w:r w:rsidRPr="00525318">
        <w:rPr>
          <w:highlight w:val="yellow"/>
        </w:rPr>
        <w:t>Nedanstående tabell beskriver varje element i begäran och svar samt vilka datatyper som används.</w:t>
      </w:r>
    </w:p>
    <w:p w14:paraId="1F58CA72" w14:textId="77777777" w:rsidR="00117291" w:rsidRPr="00525318" w:rsidRDefault="00117291" w:rsidP="00117291">
      <w:pPr>
        <w:rPr>
          <w:highlight w:val="yellow"/>
        </w:rPr>
      </w:pPr>
    </w:p>
    <w:tbl>
      <w:tblPr>
        <w:tblStyle w:val="Tabellrutnt"/>
        <w:tblW w:w="9776" w:type="dxa"/>
        <w:tblLayout w:type="fixed"/>
        <w:tblLook w:val="04A0" w:firstRow="1" w:lastRow="0" w:firstColumn="1" w:lastColumn="0" w:noHBand="0" w:noVBand="1"/>
      </w:tblPr>
      <w:tblGrid>
        <w:gridCol w:w="1271"/>
        <w:gridCol w:w="3402"/>
        <w:gridCol w:w="3544"/>
        <w:gridCol w:w="1559"/>
      </w:tblGrid>
      <w:tr w:rsidR="00117291" w:rsidRPr="00525318" w14:paraId="4B39C68B" w14:textId="77777777" w:rsidTr="000D2770">
        <w:trPr>
          <w:trHeight w:val="384"/>
        </w:trPr>
        <w:tc>
          <w:tcPr>
            <w:tcW w:w="1271" w:type="dxa"/>
            <w:shd w:val="clear" w:color="auto" w:fill="D9D9D9" w:themeFill="background1" w:themeFillShade="D9"/>
            <w:vAlign w:val="bottom"/>
          </w:tcPr>
          <w:p w14:paraId="2C5B3B13" w14:textId="77777777" w:rsidR="00117291" w:rsidRPr="00525318" w:rsidRDefault="00117291" w:rsidP="00F83187">
            <w:pPr>
              <w:rPr>
                <w:b/>
                <w:highlight w:val="yellow"/>
              </w:rPr>
            </w:pPr>
            <w:r w:rsidRPr="00525318">
              <w:rPr>
                <w:b/>
                <w:highlight w:val="yellow"/>
              </w:rPr>
              <w:t>Namn</w:t>
            </w:r>
          </w:p>
        </w:tc>
        <w:tc>
          <w:tcPr>
            <w:tcW w:w="3402" w:type="dxa"/>
            <w:shd w:val="clear" w:color="auto" w:fill="D9D9D9" w:themeFill="background1" w:themeFillShade="D9"/>
            <w:vAlign w:val="bottom"/>
          </w:tcPr>
          <w:p w14:paraId="42F62291" w14:textId="77777777" w:rsidR="00117291" w:rsidRPr="00525318" w:rsidRDefault="00117291" w:rsidP="00F83187">
            <w:pPr>
              <w:rPr>
                <w:b/>
                <w:highlight w:val="yellow"/>
              </w:rPr>
            </w:pPr>
            <w:proofErr w:type="spellStart"/>
            <w:r w:rsidRPr="00525318">
              <w:rPr>
                <w:b/>
                <w:highlight w:val="yellow"/>
              </w:rPr>
              <w:t>Datatyp</w:t>
            </w:r>
            <w:proofErr w:type="spellEnd"/>
          </w:p>
        </w:tc>
        <w:tc>
          <w:tcPr>
            <w:tcW w:w="3544" w:type="dxa"/>
            <w:shd w:val="clear" w:color="auto" w:fill="D9D9D9" w:themeFill="background1" w:themeFillShade="D9"/>
            <w:vAlign w:val="bottom"/>
          </w:tcPr>
          <w:p w14:paraId="7798E645" w14:textId="77777777" w:rsidR="00117291" w:rsidRPr="00525318" w:rsidRDefault="00117291" w:rsidP="00F83187">
            <w:pPr>
              <w:rPr>
                <w:b/>
                <w:highlight w:val="yellow"/>
              </w:rPr>
            </w:pPr>
            <w:r w:rsidRPr="00525318">
              <w:rPr>
                <w:b/>
                <w:highlight w:val="yellow"/>
              </w:rPr>
              <w:t>Beskrivning</w:t>
            </w:r>
          </w:p>
        </w:tc>
        <w:tc>
          <w:tcPr>
            <w:tcW w:w="1559" w:type="dxa"/>
            <w:shd w:val="clear" w:color="auto" w:fill="D9D9D9" w:themeFill="background1" w:themeFillShade="D9"/>
            <w:vAlign w:val="bottom"/>
          </w:tcPr>
          <w:p w14:paraId="3FC6DDDA" w14:textId="77777777" w:rsidR="00117291" w:rsidRPr="00525318" w:rsidRDefault="00117291" w:rsidP="00F83187">
            <w:pPr>
              <w:rPr>
                <w:b/>
                <w:highlight w:val="yellow"/>
              </w:rPr>
            </w:pPr>
            <w:proofErr w:type="spellStart"/>
            <w:r w:rsidRPr="00525318">
              <w:rPr>
                <w:b/>
                <w:highlight w:val="yellow"/>
              </w:rPr>
              <w:t>Kardinalitet</w:t>
            </w:r>
            <w:proofErr w:type="spellEnd"/>
          </w:p>
        </w:tc>
      </w:tr>
      <w:tr w:rsidR="00117291" w:rsidRPr="00525318" w14:paraId="03CCA525" w14:textId="77777777" w:rsidTr="000D2770">
        <w:tc>
          <w:tcPr>
            <w:tcW w:w="1271" w:type="dxa"/>
            <w:shd w:val="clear" w:color="auto" w:fill="F9F9F9" w:themeFill="background1" w:themeFillShade="F9"/>
            <w:vAlign w:val="bottom"/>
          </w:tcPr>
          <w:p w14:paraId="02828DE1" w14:textId="77777777" w:rsidR="00117291" w:rsidRPr="00525318" w:rsidRDefault="00117291" w:rsidP="00F83187">
            <w:pPr>
              <w:rPr>
                <w:b/>
                <w:highlight w:val="yellow"/>
              </w:rPr>
            </w:pPr>
            <w:r w:rsidRPr="00525318">
              <w:rPr>
                <w:b/>
                <w:i/>
                <w:highlight w:val="yellow"/>
              </w:rPr>
              <w:t>Begäran</w:t>
            </w:r>
          </w:p>
        </w:tc>
        <w:tc>
          <w:tcPr>
            <w:tcW w:w="3402" w:type="dxa"/>
            <w:shd w:val="clear" w:color="auto" w:fill="F9F9F9" w:themeFill="background1" w:themeFillShade="F9"/>
            <w:vAlign w:val="bottom"/>
          </w:tcPr>
          <w:p w14:paraId="658999DF" w14:textId="77777777" w:rsidR="00117291" w:rsidRPr="00525318" w:rsidRDefault="00117291" w:rsidP="00F83187">
            <w:pPr>
              <w:rPr>
                <w:b/>
                <w:highlight w:val="yellow"/>
              </w:rPr>
            </w:pPr>
          </w:p>
        </w:tc>
        <w:tc>
          <w:tcPr>
            <w:tcW w:w="3544" w:type="dxa"/>
            <w:shd w:val="clear" w:color="auto" w:fill="F9F9F9" w:themeFill="background1" w:themeFillShade="F9"/>
            <w:vAlign w:val="bottom"/>
          </w:tcPr>
          <w:p w14:paraId="6AE0F580" w14:textId="77777777" w:rsidR="00117291" w:rsidRPr="00525318" w:rsidRDefault="00117291" w:rsidP="00F83187">
            <w:pPr>
              <w:rPr>
                <w:b/>
                <w:highlight w:val="yellow"/>
              </w:rPr>
            </w:pPr>
          </w:p>
        </w:tc>
        <w:tc>
          <w:tcPr>
            <w:tcW w:w="1559" w:type="dxa"/>
            <w:shd w:val="clear" w:color="auto" w:fill="F9F9F9" w:themeFill="background1" w:themeFillShade="F9"/>
            <w:vAlign w:val="bottom"/>
          </w:tcPr>
          <w:p w14:paraId="53371926" w14:textId="77777777" w:rsidR="00117291" w:rsidRPr="00525318" w:rsidRDefault="00117291" w:rsidP="00F83187">
            <w:pPr>
              <w:rPr>
                <w:b/>
                <w:highlight w:val="yellow"/>
              </w:rPr>
            </w:pPr>
          </w:p>
        </w:tc>
      </w:tr>
      <w:tr w:rsidR="00117291" w:rsidRPr="00525318" w14:paraId="34E38825" w14:textId="77777777" w:rsidTr="000D2770">
        <w:tc>
          <w:tcPr>
            <w:tcW w:w="1271" w:type="dxa"/>
          </w:tcPr>
          <w:p w14:paraId="5CE823DA" w14:textId="77777777" w:rsidR="00117291" w:rsidRPr="00525318" w:rsidRDefault="00117291" w:rsidP="00F83187">
            <w:pPr>
              <w:rPr>
                <w:highlight w:val="yellow"/>
              </w:rPr>
            </w:pPr>
            <w:proofErr w:type="spellStart"/>
            <w:r w:rsidRPr="00525318">
              <w:rPr>
                <w:highlight w:val="yellow"/>
              </w:rPr>
              <w:t>orderId</w:t>
            </w:r>
            <w:proofErr w:type="spellEnd"/>
          </w:p>
        </w:tc>
        <w:tc>
          <w:tcPr>
            <w:tcW w:w="3402" w:type="dxa"/>
          </w:tcPr>
          <w:p w14:paraId="50B450DD" w14:textId="7C021B95" w:rsidR="00117291" w:rsidRPr="00525318" w:rsidRDefault="00117291" w:rsidP="00F83187">
            <w:pPr>
              <w:rPr>
                <w:highlight w:val="yellow"/>
                <w:lang w:val="en-US"/>
              </w:rPr>
            </w:pPr>
            <w:proofErr w:type="spellStart"/>
            <w:proofErr w:type="gramStart"/>
            <w:r w:rsidRPr="00525318">
              <w:rPr>
                <w:highlight w:val="yellow"/>
                <w:lang w:val="en-US"/>
              </w:rPr>
              <w:t>urn:riv</w:t>
            </w:r>
            <w:proofErr w:type="spellEnd"/>
            <w:proofErr w:type="gramEnd"/>
            <w:r w:rsidRPr="00525318">
              <w:rPr>
                <w:highlight w:val="yellow"/>
                <w:lang w:val="en-US"/>
              </w:rPr>
              <w:t>:</w:t>
            </w:r>
            <w:r w:rsidR="000D2770" w:rsidRPr="00525318">
              <w:rPr>
                <w:highlight w:val="yellow"/>
                <w:lang w:val="en-US"/>
              </w:rPr>
              <w:t xml:space="preserve"> informationsecurity:auditing:log:2</w:t>
            </w:r>
            <w:r w:rsidRPr="00525318">
              <w:rPr>
                <w:highlight w:val="yellow"/>
                <w:lang w:val="en-US"/>
              </w:rPr>
              <w:t>:OrderId</w:t>
            </w:r>
          </w:p>
        </w:tc>
        <w:tc>
          <w:tcPr>
            <w:tcW w:w="3544" w:type="dxa"/>
          </w:tcPr>
          <w:p w14:paraId="308F12FD" w14:textId="77777777" w:rsidR="00117291" w:rsidRPr="00525318" w:rsidRDefault="00117291" w:rsidP="00F83187">
            <w:pPr>
              <w:rPr>
                <w:highlight w:val="yellow"/>
              </w:rPr>
            </w:pPr>
            <w:r w:rsidRPr="00525318">
              <w:rPr>
                <w:highlight w:val="yellow"/>
              </w:rPr>
              <w:t>Order Id för vilka filer man vill lista.</w:t>
            </w:r>
          </w:p>
        </w:tc>
        <w:tc>
          <w:tcPr>
            <w:tcW w:w="1559" w:type="dxa"/>
          </w:tcPr>
          <w:p w14:paraId="7BD8528B" w14:textId="77777777" w:rsidR="00117291" w:rsidRPr="00525318" w:rsidRDefault="00117291" w:rsidP="00F83187">
            <w:pPr>
              <w:rPr>
                <w:highlight w:val="yellow"/>
              </w:rPr>
            </w:pPr>
            <w:r w:rsidRPr="00525318">
              <w:rPr>
                <w:highlight w:val="yellow"/>
              </w:rPr>
              <w:t>1..1</w:t>
            </w:r>
          </w:p>
        </w:tc>
      </w:tr>
      <w:tr w:rsidR="00117291" w:rsidRPr="00525318" w14:paraId="3A50589F" w14:textId="77777777" w:rsidTr="000D2770">
        <w:tc>
          <w:tcPr>
            <w:tcW w:w="1271" w:type="dxa"/>
            <w:shd w:val="clear" w:color="auto" w:fill="F9F9F9" w:themeFill="background1" w:themeFillShade="F9"/>
            <w:vAlign w:val="bottom"/>
          </w:tcPr>
          <w:p w14:paraId="17EAD1C7" w14:textId="77777777" w:rsidR="00117291" w:rsidRPr="00525318" w:rsidRDefault="00117291" w:rsidP="00F83187">
            <w:pPr>
              <w:rPr>
                <w:b/>
                <w:highlight w:val="yellow"/>
              </w:rPr>
            </w:pPr>
            <w:r w:rsidRPr="00525318">
              <w:rPr>
                <w:b/>
                <w:i/>
                <w:highlight w:val="yellow"/>
              </w:rPr>
              <w:t>Svar</w:t>
            </w:r>
          </w:p>
        </w:tc>
        <w:tc>
          <w:tcPr>
            <w:tcW w:w="3402" w:type="dxa"/>
            <w:shd w:val="clear" w:color="auto" w:fill="F9F9F9" w:themeFill="background1" w:themeFillShade="F9"/>
            <w:vAlign w:val="bottom"/>
          </w:tcPr>
          <w:p w14:paraId="267E8D12" w14:textId="77777777" w:rsidR="00117291" w:rsidRPr="00525318" w:rsidRDefault="00117291" w:rsidP="00F83187">
            <w:pPr>
              <w:rPr>
                <w:b/>
                <w:highlight w:val="yellow"/>
              </w:rPr>
            </w:pPr>
          </w:p>
        </w:tc>
        <w:tc>
          <w:tcPr>
            <w:tcW w:w="3544" w:type="dxa"/>
            <w:shd w:val="clear" w:color="auto" w:fill="F9F9F9" w:themeFill="background1" w:themeFillShade="F9"/>
            <w:vAlign w:val="bottom"/>
          </w:tcPr>
          <w:p w14:paraId="5FF6B3D8" w14:textId="77777777" w:rsidR="00117291" w:rsidRPr="00525318" w:rsidRDefault="00117291" w:rsidP="00F83187">
            <w:pPr>
              <w:rPr>
                <w:b/>
                <w:highlight w:val="yellow"/>
              </w:rPr>
            </w:pPr>
          </w:p>
        </w:tc>
        <w:tc>
          <w:tcPr>
            <w:tcW w:w="1559" w:type="dxa"/>
            <w:shd w:val="clear" w:color="auto" w:fill="F9F9F9" w:themeFill="background1" w:themeFillShade="F9"/>
            <w:vAlign w:val="bottom"/>
          </w:tcPr>
          <w:p w14:paraId="165E4A2D" w14:textId="77777777" w:rsidR="00117291" w:rsidRPr="00525318" w:rsidRDefault="00117291" w:rsidP="00F83187">
            <w:pPr>
              <w:rPr>
                <w:b/>
                <w:highlight w:val="yellow"/>
              </w:rPr>
            </w:pPr>
          </w:p>
        </w:tc>
      </w:tr>
      <w:tr w:rsidR="00117291" w:rsidRPr="00525318" w14:paraId="7D433D5A" w14:textId="77777777" w:rsidTr="000D2770">
        <w:tc>
          <w:tcPr>
            <w:tcW w:w="1271" w:type="dxa"/>
          </w:tcPr>
          <w:p w14:paraId="37648F0C" w14:textId="77777777" w:rsidR="00117291" w:rsidRPr="00525318" w:rsidRDefault="00117291" w:rsidP="00F83187">
            <w:pPr>
              <w:rPr>
                <w:highlight w:val="yellow"/>
              </w:rPr>
            </w:pPr>
            <w:r w:rsidRPr="00525318">
              <w:rPr>
                <w:highlight w:val="yellow"/>
              </w:rPr>
              <w:t>multimedia</w:t>
            </w:r>
          </w:p>
        </w:tc>
        <w:tc>
          <w:tcPr>
            <w:tcW w:w="3402" w:type="dxa"/>
          </w:tcPr>
          <w:p w14:paraId="27D09D8C" w14:textId="12BA37AA" w:rsidR="00117291" w:rsidRPr="00525318" w:rsidRDefault="00117291" w:rsidP="00F83187">
            <w:pPr>
              <w:rPr>
                <w:highlight w:val="yellow"/>
                <w:lang w:val="en-US"/>
              </w:rPr>
            </w:pPr>
            <w:proofErr w:type="spellStart"/>
            <w:proofErr w:type="gramStart"/>
            <w:r w:rsidRPr="00525318">
              <w:rPr>
                <w:highlight w:val="yellow"/>
                <w:lang w:val="en-US"/>
              </w:rPr>
              <w:t>urn:riv</w:t>
            </w:r>
            <w:proofErr w:type="spellEnd"/>
            <w:proofErr w:type="gramEnd"/>
            <w:r w:rsidRPr="00525318">
              <w:rPr>
                <w:highlight w:val="yellow"/>
                <w:lang w:val="en-US"/>
              </w:rPr>
              <w:t>:</w:t>
            </w:r>
            <w:r w:rsidR="000D2770" w:rsidRPr="00525318">
              <w:rPr>
                <w:highlight w:val="yellow"/>
                <w:lang w:val="en-US"/>
              </w:rPr>
              <w:t xml:space="preserve"> informationsecurity:auditing:log:2</w:t>
            </w:r>
            <w:r w:rsidRPr="00525318">
              <w:rPr>
                <w:highlight w:val="yellow"/>
                <w:lang w:val="en-US"/>
              </w:rPr>
              <w:t>:MultimediaType</w:t>
            </w:r>
          </w:p>
        </w:tc>
        <w:tc>
          <w:tcPr>
            <w:tcW w:w="3544" w:type="dxa"/>
          </w:tcPr>
          <w:p w14:paraId="0938C3B4" w14:textId="77777777" w:rsidR="00117291" w:rsidRPr="00525318" w:rsidRDefault="00117291" w:rsidP="00F83187">
            <w:pPr>
              <w:rPr>
                <w:highlight w:val="yellow"/>
              </w:rPr>
            </w:pPr>
            <w:proofErr w:type="spellStart"/>
            <w:r w:rsidRPr="00525318">
              <w:rPr>
                <w:highlight w:val="yellow"/>
              </w:rPr>
              <w:t>GetFilesResponse</w:t>
            </w:r>
            <w:proofErr w:type="spellEnd"/>
            <w:r w:rsidRPr="00525318">
              <w:rPr>
                <w:highlight w:val="yellow"/>
              </w:rPr>
              <w:t xml:space="preserve"> innehållande </w:t>
            </w:r>
            <w:proofErr w:type="gramStart"/>
            <w:r w:rsidRPr="00525318">
              <w:rPr>
                <w:highlight w:val="yellow"/>
              </w:rPr>
              <w:t>0..</w:t>
            </w:r>
            <w:proofErr w:type="gramEnd"/>
            <w:r w:rsidRPr="00525318">
              <w:rPr>
                <w:highlight w:val="yellow"/>
              </w:rPr>
              <w:t>* Multimedia element med data för, eller referenser till (URL-referenser), tillgängliga filer.</w:t>
            </w:r>
          </w:p>
        </w:tc>
        <w:tc>
          <w:tcPr>
            <w:tcW w:w="1559" w:type="dxa"/>
          </w:tcPr>
          <w:p w14:paraId="61B87A93" w14:textId="77777777" w:rsidR="00117291" w:rsidRPr="00525318" w:rsidRDefault="00117291" w:rsidP="00F83187">
            <w:pPr>
              <w:rPr>
                <w:highlight w:val="yellow"/>
              </w:rPr>
            </w:pPr>
            <w:r w:rsidRPr="00525318">
              <w:rPr>
                <w:highlight w:val="yellow"/>
              </w:rPr>
              <w:t>0..*</w:t>
            </w:r>
          </w:p>
        </w:tc>
      </w:tr>
    </w:tbl>
    <w:p w14:paraId="1795B1BD" w14:textId="77777777" w:rsidR="00117291" w:rsidRPr="00525318" w:rsidRDefault="00117291" w:rsidP="00117291">
      <w:pPr>
        <w:rPr>
          <w:highlight w:val="yellow"/>
        </w:rPr>
      </w:pPr>
    </w:p>
    <w:p w14:paraId="64D065DE" w14:textId="77777777" w:rsidR="00117291" w:rsidRPr="00525318" w:rsidRDefault="00117291" w:rsidP="00117291">
      <w:pPr>
        <w:pStyle w:val="Rubrik3"/>
        <w:rPr>
          <w:highlight w:val="yellow"/>
        </w:rPr>
      </w:pPr>
      <w:bookmarkStart w:id="132" w:name="_Toc98960384"/>
      <w:bookmarkStart w:id="133" w:name="_Toc156312883"/>
      <w:r w:rsidRPr="00525318">
        <w:rPr>
          <w:highlight w:val="yellow"/>
        </w:rPr>
        <w:t>Övriga regler</w:t>
      </w:r>
      <w:bookmarkEnd w:id="132"/>
      <w:bookmarkEnd w:id="133"/>
    </w:p>
    <w:p w14:paraId="29E0D70F" w14:textId="1AA86EEE" w:rsidR="00117291" w:rsidRPr="00525318" w:rsidRDefault="00117291" w:rsidP="00117291">
      <w:pPr>
        <w:rPr>
          <w:highlight w:val="yellow"/>
        </w:rPr>
      </w:pPr>
      <w:r w:rsidRPr="00525318">
        <w:rPr>
          <w:highlight w:val="yellow"/>
        </w:rPr>
        <w:t>Inga övriga regler finns.</w:t>
      </w:r>
    </w:p>
    <w:p w14:paraId="4AB4640C" w14:textId="77777777" w:rsidR="00155A12" w:rsidRPr="00525318" w:rsidRDefault="00155A12" w:rsidP="00117291">
      <w:pPr>
        <w:rPr>
          <w:highlight w:val="yellow"/>
        </w:rPr>
      </w:pPr>
    </w:p>
    <w:p w14:paraId="31A71305" w14:textId="77777777" w:rsidR="00117291" w:rsidRPr="00525318" w:rsidRDefault="00117291" w:rsidP="00117291">
      <w:pPr>
        <w:pStyle w:val="Rubrik3"/>
        <w:rPr>
          <w:highlight w:val="yellow"/>
        </w:rPr>
      </w:pPr>
      <w:bookmarkStart w:id="134" w:name="_Toc98960385"/>
      <w:bookmarkStart w:id="135" w:name="_Toc156312884"/>
      <w:r w:rsidRPr="00525318">
        <w:rPr>
          <w:highlight w:val="yellow"/>
        </w:rPr>
        <w:lastRenderedPageBreak/>
        <w:t>Annan information om kontraktet</w:t>
      </w:r>
      <w:bookmarkEnd w:id="134"/>
      <w:bookmarkEnd w:id="135"/>
      <w:r w:rsidRPr="00525318">
        <w:rPr>
          <w:highlight w:val="yellow"/>
        </w:rPr>
        <w:t xml:space="preserve"> </w:t>
      </w:r>
    </w:p>
    <w:p w14:paraId="76CD9585" w14:textId="612DBAE1" w:rsidR="00117291" w:rsidRPr="00525318" w:rsidRDefault="00117291" w:rsidP="00117291">
      <w:pPr>
        <w:pStyle w:val="Normalwebb"/>
        <w:rPr>
          <w:highlight w:val="yellow"/>
        </w:rPr>
      </w:pPr>
      <w:proofErr w:type="spellStart"/>
      <w:r w:rsidRPr="00525318">
        <w:rPr>
          <w:rFonts w:ascii="Georgia" w:hAnsi="Georgia"/>
          <w:highlight w:val="yellow"/>
        </w:rPr>
        <w:t>URL’n</w:t>
      </w:r>
      <w:proofErr w:type="spellEnd"/>
      <w:r w:rsidRPr="00525318">
        <w:rPr>
          <w:rFonts w:ascii="Georgia" w:hAnsi="Georgia"/>
          <w:highlight w:val="yellow"/>
        </w:rPr>
        <w:t xml:space="preserve"> som erhålls i </w:t>
      </w:r>
      <w:proofErr w:type="spellStart"/>
      <w:r w:rsidRPr="00525318">
        <w:rPr>
          <w:rFonts w:ascii="Georgia" w:hAnsi="Georgia"/>
          <w:highlight w:val="yellow"/>
        </w:rPr>
        <w:t>responset</w:t>
      </w:r>
      <w:proofErr w:type="spellEnd"/>
      <w:r w:rsidRPr="00525318">
        <w:rPr>
          <w:rFonts w:ascii="Georgia" w:hAnsi="Georgia"/>
          <w:highlight w:val="yellow"/>
        </w:rPr>
        <w:t xml:space="preserve"> skall följa format på URL enligt ARK_0038. Se även AKR_0038 </w:t>
      </w:r>
      <w:proofErr w:type="gramStart"/>
      <w:r w:rsidRPr="00525318">
        <w:rPr>
          <w:rFonts w:ascii="Georgia" w:hAnsi="Georgia"/>
          <w:highlight w:val="yellow"/>
        </w:rPr>
        <w:t>för  tillämpning</w:t>
      </w:r>
      <w:proofErr w:type="gramEnd"/>
      <w:r w:rsidRPr="00525318">
        <w:rPr>
          <w:rFonts w:ascii="Georgia" w:hAnsi="Georgia"/>
          <w:highlight w:val="yellow"/>
        </w:rPr>
        <w:t>.</w:t>
      </w:r>
    </w:p>
    <w:p w14:paraId="47EDF718" w14:textId="77777777" w:rsidR="00117291" w:rsidRPr="00525318" w:rsidRDefault="00117291" w:rsidP="00117291">
      <w:pPr>
        <w:pStyle w:val="Rubrik4"/>
        <w:rPr>
          <w:highlight w:val="yellow"/>
        </w:rPr>
      </w:pPr>
      <w:r w:rsidRPr="00525318">
        <w:rPr>
          <w:highlight w:val="yellow"/>
        </w:rPr>
        <w:t>Exempel på anrop</w:t>
      </w:r>
    </w:p>
    <w:p w14:paraId="0F2D1D3A" w14:textId="2CBD6C64" w:rsidR="00117291" w:rsidRPr="00525318" w:rsidRDefault="00117291" w:rsidP="00117291">
      <w:pPr>
        <w:rPr>
          <w:highlight w:val="yellow"/>
        </w:rPr>
      </w:pPr>
      <w:r w:rsidRPr="00525318">
        <w:rPr>
          <w:highlight w:val="yellow"/>
        </w:rPr>
        <w:t>Se GetFilesForOrderIdRequest.xml.</w:t>
      </w:r>
    </w:p>
    <w:p w14:paraId="79F3F5EA" w14:textId="77777777" w:rsidR="00117291" w:rsidRPr="00525318" w:rsidRDefault="00117291" w:rsidP="00117291">
      <w:pPr>
        <w:rPr>
          <w:highlight w:val="yellow"/>
        </w:rPr>
      </w:pPr>
    </w:p>
    <w:p w14:paraId="50C6F4D0" w14:textId="77777777" w:rsidR="00117291" w:rsidRPr="00525318" w:rsidRDefault="00117291" w:rsidP="00117291">
      <w:pPr>
        <w:pStyle w:val="Rubrik4"/>
        <w:rPr>
          <w:highlight w:val="yellow"/>
        </w:rPr>
      </w:pPr>
      <w:r w:rsidRPr="00525318">
        <w:rPr>
          <w:highlight w:val="yellow"/>
        </w:rPr>
        <w:t>Exempel på svar</w:t>
      </w:r>
    </w:p>
    <w:p w14:paraId="5F878B30" w14:textId="3EF41B14" w:rsidR="00117291" w:rsidRDefault="00117291" w:rsidP="00155A12">
      <w:r w:rsidRPr="00525318">
        <w:rPr>
          <w:highlight w:val="yellow"/>
        </w:rPr>
        <w:t>Se GetFilesForOrderIdResponse.xml</w:t>
      </w:r>
    </w:p>
    <w:p w14:paraId="7415B26B" w14:textId="77777777" w:rsidR="00755F07" w:rsidRDefault="00755F07" w:rsidP="00755F07"/>
    <w:p w14:paraId="6CE55FF2" w14:textId="57068298" w:rsidR="00DD06AD" w:rsidRDefault="00DD06AD">
      <w:pPr>
        <w:spacing w:line="240" w:lineRule="auto"/>
        <w:rPr>
          <w:color w:val="4F81BD" w:themeColor="accent1"/>
          <w:lang w:val="en-US"/>
        </w:rPr>
      </w:pPr>
      <w:r>
        <w:rPr>
          <w:color w:val="4F81BD" w:themeColor="accent1"/>
          <w:lang w:val="en-US"/>
        </w:rPr>
        <w:br w:type="page"/>
      </w:r>
    </w:p>
    <w:p w14:paraId="2FCCF2A9" w14:textId="7D3AE14F" w:rsidR="00DD06AD" w:rsidRDefault="00DD06AD" w:rsidP="00DD06AD">
      <w:pPr>
        <w:pStyle w:val="Rubrik1"/>
        <w:rPr>
          <w:lang w:val="en-US"/>
        </w:rPr>
      </w:pPr>
      <w:bookmarkStart w:id="136" w:name="_Toc156312885"/>
      <w:proofErr w:type="spellStart"/>
      <w:r>
        <w:rPr>
          <w:lang w:val="en-US"/>
        </w:rPr>
        <w:lastRenderedPageBreak/>
        <w:t>Datatyper</w:t>
      </w:r>
      <w:bookmarkEnd w:id="136"/>
      <w:proofErr w:type="spellEnd"/>
    </w:p>
    <w:p w14:paraId="7573034A" w14:textId="737044D2" w:rsidR="00755F07" w:rsidRDefault="00755F07" w:rsidP="00755F07">
      <w:r>
        <w:t>Kapitlet beskriver alla datatyper som används av tjänsterna, version 2.0.</w:t>
      </w:r>
    </w:p>
    <w:p w14:paraId="18EF5D55" w14:textId="77777777" w:rsidR="00755F07" w:rsidRDefault="00755F07" w:rsidP="00755F07"/>
    <w:p w14:paraId="58522FF5" w14:textId="77777777" w:rsidR="00755F07" w:rsidRDefault="00755F07" w:rsidP="00755F07">
      <w:pPr>
        <w:pStyle w:val="Rubrik2"/>
      </w:pPr>
      <w:bookmarkStart w:id="137" w:name="_Toc156312886"/>
      <w:r>
        <w:t xml:space="preserve">Datatyper från namnrymd </w:t>
      </w:r>
      <w:proofErr w:type="gramStart"/>
      <w:r>
        <w:t>urn:riv</w:t>
      </w:r>
      <w:proofErr w:type="gramEnd"/>
      <w:r>
        <w:t>:informationsecurity:auditing:log:2</w:t>
      </w:r>
      <w:bookmarkEnd w:id="137"/>
    </w:p>
    <w:p w14:paraId="6406B06E" w14:textId="1CFB75DE" w:rsidR="00755F07" w:rsidRDefault="00755F07" w:rsidP="00755F07">
      <w:r>
        <w:t xml:space="preserve">Nedan beskrivs komplexa och simpla datatyper som är deklarerade i aktuell namnrymd </w:t>
      </w:r>
      <w:proofErr w:type="gramStart"/>
      <w:r>
        <w:t>urn:riv</w:t>
      </w:r>
      <w:proofErr w:type="gramEnd"/>
      <w:r>
        <w:t>:informationsecurity:auditing:log:2, version 2.0. Dessa datatyper är vanligt förekommande i övriga tjänster senare i kapitlet.</w:t>
      </w:r>
    </w:p>
    <w:p w14:paraId="75E5936C" w14:textId="77777777" w:rsidR="00755F07" w:rsidRDefault="00755F07" w:rsidP="00755F07"/>
    <w:p w14:paraId="6FAB5169" w14:textId="77777777" w:rsidR="00755F07" w:rsidRPr="00755F07" w:rsidRDefault="00755F07" w:rsidP="00755F07">
      <w:pPr>
        <w:pStyle w:val="Rubrik3"/>
        <w:rPr>
          <w:lang w:val="en-US"/>
        </w:rPr>
      </w:pPr>
      <w:bookmarkStart w:id="138" w:name="_Toc156312887"/>
      <w:proofErr w:type="gramStart"/>
      <w:r w:rsidRPr="00755F07">
        <w:rPr>
          <w:lang w:val="en-US"/>
        </w:rPr>
        <w:t>urn:riv</w:t>
      </w:r>
      <w:proofErr w:type="gramEnd"/>
      <w:r w:rsidRPr="00755F07">
        <w:rPr>
          <w:lang w:val="en-US"/>
        </w:rPr>
        <w:t>:informationsecurity:auditing:log:2:AccessLogType</w:t>
      </w:r>
      <w:bookmarkEnd w:id="138"/>
    </w:p>
    <w:p w14:paraId="1A5F271A" w14:textId="77777777" w:rsidR="00755F07" w:rsidRDefault="00755F07" w:rsidP="00755F07">
      <w:proofErr w:type="spellStart"/>
      <w:r>
        <w:t>Datatyp</w:t>
      </w:r>
      <w:proofErr w:type="spellEnd"/>
      <w:r>
        <w:t xml:space="preserve"> som håller information för vilken vårdgivare och vårdenhet som haft åtkomst samt typ av resurs, orsak och tidpunkt.</w:t>
      </w:r>
    </w:p>
    <w:p w14:paraId="4F6BD0F5" w14:textId="77777777" w:rsidR="00755F07" w:rsidRDefault="00755F07" w:rsidP="00755F07"/>
    <w:p w14:paraId="763C2FE7" w14:textId="77777777" w:rsidR="00755F07" w:rsidRDefault="00755F07" w:rsidP="00755F07"/>
    <w:tbl>
      <w:tblPr>
        <w:tblStyle w:val="Tabellrutnt"/>
        <w:tblW w:w="9464" w:type="dxa"/>
        <w:tblLayout w:type="fixed"/>
        <w:tblLook w:val="04A0" w:firstRow="1" w:lastRow="0" w:firstColumn="1" w:lastColumn="0" w:noHBand="0" w:noVBand="1"/>
      </w:tblPr>
      <w:tblGrid>
        <w:gridCol w:w="1951"/>
        <w:gridCol w:w="2126"/>
        <w:gridCol w:w="3839"/>
        <w:gridCol w:w="1548"/>
      </w:tblGrid>
      <w:tr w:rsidR="00755F07" w14:paraId="6FD23F42" w14:textId="77777777" w:rsidTr="00755F07">
        <w:trPr>
          <w:trHeight w:val="384"/>
        </w:trPr>
        <w:tc>
          <w:tcPr>
            <w:tcW w:w="1951" w:type="dxa"/>
            <w:shd w:val="clear" w:color="auto" w:fill="D9D9D9" w:themeFill="background1" w:themeFillShade="D9"/>
            <w:vAlign w:val="bottom"/>
          </w:tcPr>
          <w:p w14:paraId="7E069625" w14:textId="77777777" w:rsidR="00755F07" w:rsidRDefault="00755F07" w:rsidP="00755F07">
            <w:pPr>
              <w:rPr>
                <w:b/>
              </w:rPr>
            </w:pPr>
            <w:r>
              <w:rPr>
                <w:b/>
              </w:rPr>
              <w:t>Namn</w:t>
            </w:r>
          </w:p>
        </w:tc>
        <w:tc>
          <w:tcPr>
            <w:tcW w:w="2126" w:type="dxa"/>
            <w:shd w:val="clear" w:color="auto" w:fill="D9D9D9" w:themeFill="background1" w:themeFillShade="D9"/>
            <w:vAlign w:val="bottom"/>
          </w:tcPr>
          <w:p w14:paraId="5DBAF290" w14:textId="77777777" w:rsidR="00755F07" w:rsidRDefault="00755F07" w:rsidP="00755F07">
            <w:pPr>
              <w:rPr>
                <w:b/>
              </w:rPr>
            </w:pPr>
            <w:proofErr w:type="spellStart"/>
            <w:r>
              <w:rPr>
                <w:b/>
              </w:rPr>
              <w:t>Datatyp</w:t>
            </w:r>
            <w:proofErr w:type="spellEnd"/>
          </w:p>
        </w:tc>
        <w:tc>
          <w:tcPr>
            <w:tcW w:w="3839" w:type="dxa"/>
            <w:shd w:val="clear" w:color="auto" w:fill="D9D9D9" w:themeFill="background1" w:themeFillShade="D9"/>
            <w:vAlign w:val="bottom"/>
          </w:tcPr>
          <w:p w14:paraId="67F87885" w14:textId="77777777" w:rsidR="00755F07" w:rsidRDefault="00755F07" w:rsidP="00755F07">
            <w:pPr>
              <w:rPr>
                <w:b/>
              </w:rPr>
            </w:pPr>
            <w:r>
              <w:rPr>
                <w:b/>
              </w:rPr>
              <w:t>Beskrivning</w:t>
            </w:r>
          </w:p>
        </w:tc>
        <w:tc>
          <w:tcPr>
            <w:tcW w:w="1548" w:type="dxa"/>
            <w:shd w:val="clear" w:color="auto" w:fill="D9D9D9" w:themeFill="background1" w:themeFillShade="D9"/>
            <w:vAlign w:val="bottom"/>
          </w:tcPr>
          <w:p w14:paraId="423469F9" w14:textId="77777777" w:rsidR="00755F07" w:rsidRDefault="00755F07" w:rsidP="00755F07">
            <w:pPr>
              <w:rPr>
                <w:b/>
              </w:rPr>
            </w:pPr>
            <w:proofErr w:type="spellStart"/>
            <w:r>
              <w:rPr>
                <w:b/>
              </w:rPr>
              <w:t>Kardinalitet</w:t>
            </w:r>
            <w:proofErr w:type="spellEnd"/>
          </w:p>
        </w:tc>
      </w:tr>
      <w:tr w:rsidR="00755F07" w14:paraId="6FBDAA6C" w14:textId="77777777" w:rsidTr="00755F07">
        <w:tc>
          <w:tcPr>
            <w:tcW w:w="1951" w:type="dxa"/>
          </w:tcPr>
          <w:p w14:paraId="6FD1C3F4" w14:textId="77777777" w:rsidR="00755F07" w:rsidRDefault="00755F07" w:rsidP="00755F07">
            <w:proofErr w:type="spellStart"/>
            <w:r>
              <w:t>careProviderId</w:t>
            </w:r>
            <w:proofErr w:type="spellEnd"/>
          </w:p>
        </w:tc>
        <w:tc>
          <w:tcPr>
            <w:tcW w:w="2126" w:type="dxa"/>
          </w:tcPr>
          <w:p w14:paraId="5D5766F1" w14:textId="77777777" w:rsidR="00755F07" w:rsidRDefault="00755F07" w:rsidP="00755F07">
            <w:proofErr w:type="spellStart"/>
            <w:r>
              <w:t>HsaId</w:t>
            </w:r>
            <w:proofErr w:type="spellEnd"/>
          </w:p>
        </w:tc>
        <w:tc>
          <w:tcPr>
            <w:tcW w:w="3839" w:type="dxa"/>
          </w:tcPr>
          <w:p w14:paraId="7D151CC4" w14:textId="77777777" w:rsidR="00755F07" w:rsidRDefault="00755F07" w:rsidP="00755F07">
            <w:r>
              <w:t>Vårdgivare som haft åtkomst.</w:t>
            </w:r>
          </w:p>
        </w:tc>
        <w:tc>
          <w:tcPr>
            <w:tcW w:w="1548" w:type="dxa"/>
          </w:tcPr>
          <w:p w14:paraId="2DFD76A7" w14:textId="77777777" w:rsidR="00755F07" w:rsidRDefault="00755F07" w:rsidP="00755F07">
            <w:r>
              <w:t>1</w:t>
            </w:r>
          </w:p>
        </w:tc>
      </w:tr>
      <w:tr w:rsidR="00755F07" w14:paraId="61D360E9" w14:textId="77777777" w:rsidTr="00755F07">
        <w:tc>
          <w:tcPr>
            <w:tcW w:w="1951" w:type="dxa"/>
          </w:tcPr>
          <w:p w14:paraId="5A3FF58E" w14:textId="77777777" w:rsidR="00755F07" w:rsidRDefault="00755F07" w:rsidP="00755F07">
            <w:proofErr w:type="spellStart"/>
            <w:r>
              <w:t>careProviderName</w:t>
            </w:r>
            <w:proofErr w:type="spellEnd"/>
          </w:p>
        </w:tc>
        <w:tc>
          <w:tcPr>
            <w:tcW w:w="2126" w:type="dxa"/>
          </w:tcPr>
          <w:p w14:paraId="62BC4065" w14:textId="77777777" w:rsidR="00755F07" w:rsidRDefault="00755F07" w:rsidP="00755F07">
            <w:proofErr w:type="spellStart"/>
            <w:r>
              <w:t>CareProviderName</w:t>
            </w:r>
            <w:proofErr w:type="spellEnd"/>
          </w:p>
        </w:tc>
        <w:tc>
          <w:tcPr>
            <w:tcW w:w="3839" w:type="dxa"/>
          </w:tcPr>
          <w:p w14:paraId="6AFF4D89" w14:textId="77777777" w:rsidR="00755F07" w:rsidRDefault="00755F07" w:rsidP="00755F07">
            <w:r>
              <w:t>Namn på vårdgivare som haft åtkomst.</w:t>
            </w:r>
          </w:p>
        </w:tc>
        <w:tc>
          <w:tcPr>
            <w:tcW w:w="1548" w:type="dxa"/>
          </w:tcPr>
          <w:p w14:paraId="5F4E81B8" w14:textId="77777777" w:rsidR="00755F07" w:rsidRDefault="00755F07" w:rsidP="00755F07">
            <w:r>
              <w:t>0..1</w:t>
            </w:r>
          </w:p>
        </w:tc>
      </w:tr>
      <w:tr w:rsidR="00755F07" w14:paraId="47DAB503" w14:textId="77777777" w:rsidTr="00755F07">
        <w:tc>
          <w:tcPr>
            <w:tcW w:w="1951" w:type="dxa"/>
          </w:tcPr>
          <w:p w14:paraId="0539A829" w14:textId="77777777" w:rsidR="00755F07" w:rsidRDefault="00755F07" w:rsidP="00755F07">
            <w:proofErr w:type="spellStart"/>
            <w:r>
              <w:t>careUnitId</w:t>
            </w:r>
            <w:proofErr w:type="spellEnd"/>
          </w:p>
        </w:tc>
        <w:tc>
          <w:tcPr>
            <w:tcW w:w="2126" w:type="dxa"/>
          </w:tcPr>
          <w:p w14:paraId="0FF4D463" w14:textId="77777777" w:rsidR="00755F07" w:rsidRDefault="00755F07" w:rsidP="00755F07">
            <w:proofErr w:type="spellStart"/>
            <w:r>
              <w:t>HsaId</w:t>
            </w:r>
            <w:proofErr w:type="spellEnd"/>
          </w:p>
        </w:tc>
        <w:tc>
          <w:tcPr>
            <w:tcW w:w="3839" w:type="dxa"/>
          </w:tcPr>
          <w:p w14:paraId="3E8482E0" w14:textId="77777777" w:rsidR="00755F07" w:rsidRDefault="00755F07" w:rsidP="00755F07">
            <w:r>
              <w:t>Vårdenhet som haft åtkomst.</w:t>
            </w:r>
          </w:p>
        </w:tc>
        <w:tc>
          <w:tcPr>
            <w:tcW w:w="1548" w:type="dxa"/>
          </w:tcPr>
          <w:p w14:paraId="7C9DABF4" w14:textId="77777777" w:rsidR="00755F07" w:rsidRDefault="00755F07" w:rsidP="00755F07">
            <w:r>
              <w:t>1</w:t>
            </w:r>
          </w:p>
        </w:tc>
      </w:tr>
      <w:tr w:rsidR="00755F07" w14:paraId="5C536884" w14:textId="77777777" w:rsidTr="00755F07">
        <w:tc>
          <w:tcPr>
            <w:tcW w:w="1951" w:type="dxa"/>
          </w:tcPr>
          <w:p w14:paraId="2C5F1A38" w14:textId="77777777" w:rsidR="00755F07" w:rsidRDefault="00755F07" w:rsidP="00755F07">
            <w:proofErr w:type="spellStart"/>
            <w:r>
              <w:t>careUnitName</w:t>
            </w:r>
            <w:proofErr w:type="spellEnd"/>
          </w:p>
        </w:tc>
        <w:tc>
          <w:tcPr>
            <w:tcW w:w="2126" w:type="dxa"/>
          </w:tcPr>
          <w:p w14:paraId="577D9FEC" w14:textId="77777777" w:rsidR="00755F07" w:rsidRDefault="00755F07" w:rsidP="00755F07">
            <w:proofErr w:type="spellStart"/>
            <w:r>
              <w:t>CareUnitName</w:t>
            </w:r>
            <w:proofErr w:type="spellEnd"/>
          </w:p>
        </w:tc>
        <w:tc>
          <w:tcPr>
            <w:tcW w:w="3839" w:type="dxa"/>
          </w:tcPr>
          <w:p w14:paraId="096D08D0" w14:textId="77777777" w:rsidR="00755F07" w:rsidRDefault="00755F07" w:rsidP="00755F07">
            <w:r>
              <w:t>Namn på vårdenhet som haft åtkomst.</w:t>
            </w:r>
          </w:p>
        </w:tc>
        <w:tc>
          <w:tcPr>
            <w:tcW w:w="1548" w:type="dxa"/>
          </w:tcPr>
          <w:p w14:paraId="36F7D281" w14:textId="77777777" w:rsidR="00755F07" w:rsidRDefault="00755F07" w:rsidP="00755F07">
            <w:r>
              <w:t>0..1</w:t>
            </w:r>
          </w:p>
        </w:tc>
      </w:tr>
      <w:tr w:rsidR="00755F07" w14:paraId="4B566FEE" w14:textId="77777777" w:rsidTr="00755F07">
        <w:tc>
          <w:tcPr>
            <w:tcW w:w="1951" w:type="dxa"/>
          </w:tcPr>
          <w:p w14:paraId="06DD7F00" w14:textId="77777777" w:rsidR="00755F07" w:rsidRDefault="00755F07" w:rsidP="00755F07">
            <w:proofErr w:type="spellStart"/>
            <w:r>
              <w:t>accessDate</w:t>
            </w:r>
            <w:proofErr w:type="spellEnd"/>
          </w:p>
        </w:tc>
        <w:tc>
          <w:tcPr>
            <w:tcW w:w="2126" w:type="dxa"/>
          </w:tcPr>
          <w:p w14:paraId="7A5DDDD1" w14:textId="77777777" w:rsidR="00755F07" w:rsidRDefault="00755F07" w:rsidP="00755F07">
            <w:proofErr w:type="spellStart"/>
            <w:proofErr w:type="gramStart"/>
            <w:r>
              <w:t>xs:DateTime</w:t>
            </w:r>
            <w:proofErr w:type="spellEnd"/>
            <w:proofErr w:type="gramEnd"/>
          </w:p>
        </w:tc>
        <w:tc>
          <w:tcPr>
            <w:tcW w:w="3839" w:type="dxa"/>
          </w:tcPr>
          <w:p w14:paraId="7E138B51" w14:textId="77777777" w:rsidR="00755F07" w:rsidRDefault="00755F07" w:rsidP="00755F07">
            <w:r>
              <w:t>Tidpunkt för åtkomst.</w:t>
            </w:r>
          </w:p>
        </w:tc>
        <w:tc>
          <w:tcPr>
            <w:tcW w:w="1548" w:type="dxa"/>
          </w:tcPr>
          <w:p w14:paraId="4ED48DF3" w14:textId="77777777" w:rsidR="00755F07" w:rsidRDefault="00755F07" w:rsidP="00755F07">
            <w:r>
              <w:t>1</w:t>
            </w:r>
          </w:p>
        </w:tc>
      </w:tr>
      <w:tr w:rsidR="00755F07" w14:paraId="0265D240" w14:textId="77777777" w:rsidTr="00755F07">
        <w:tc>
          <w:tcPr>
            <w:tcW w:w="1951" w:type="dxa"/>
          </w:tcPr>
          <w:p w14:paraId="4E10D055" w14:textId="77777777" w:rsidR="00755F07" w:rsidRDefault="00755F07" w:rsidP="00755F07">
            <w:proofErr w:type="spellStart"/>
            <w:r>
              <w:t>userId</w:t>
            </w:r>
            <w:proofErr w:type="spellEnd"/>
          </w:p>
        </w:tc>
        <w:tc>
          <w:tcPr>
            <w:tcW w:w="2126" w:type="dxa"/>
          </w:tcPr>
          <w:p w14:paraId="761522AB" w14:textId="77777777" w:rsidR="00755F07" w:rsidRDefault="00755F07" w:rsidP="00755F07">
            <w:proofErr w:type="spellStart"/>
            <w:r>
              <w:t>HsaId</w:t>
            </w:r>
            <w:proofErr w:type="spellEnd"/>
          </w:p>
        </w:tc>
        <w:tc>
          <w:tcPr>
            <w:tcW w:w="3839" w:type="dxa"/>
          </w:tcPr>
          <w:p w14:paraId="23DFF980" w14:textId="77777777" w:rsidR="00755F07" w:rsidRDefault="00755F07" w:rsidP="00755F07">
            <w:r>
              <w:t>Vårdaktörens id.</w:t>
            </w:r>
          </w:p>
        </w:tc>
        <w:tc>
          <w:tcPr>
            <w:tcW w:w="1548" w:type="dxa"/>
          </w:tcPr>
          <w:p w14:paraId="6273753F" w14:textId="77777777" w:rsidR="00755F07" w:rsidRDefault="00755F07" w:rsidP="00755F07">
            <w:r>
              <w:t>1</w:t>
            </w:r>
          </w:p>
        </w:tc>
      </w:tr>
      <w:tr w:rsidR="00755F07" w14:paraId="62D9A13C" w14:textId="77777777" w:rsidTr="00755F07">
        <w:tc>
          <w:tcPr>
            <w:tcW w:w="1951" w:type="dxa"/>
          </w:tcPr>
          <w:p w14:paraId="173F84FE" w14:textId="77777777" w:rsidR="00755F07" w:rsidRDefault="00755F07" w:rsidP="00755F07">
            <w:proofErr w:type="spellStart"/>
            <w:r>
              <w:t>userName</w:t>
            </w:r>
            <w:proofErr w:type="spellEnd"/>
          </w:p>
        </w:tc>
        <w:tc>
          <w:tcPr>
            <w:tcW w:w="2126" w:type="dxa"/>
          </w:tcPr>
          <w:p w14:paraId="7ADDD066" w14:textId="77777777" w:rsidR="00755F07" w:rsidRDefault="00755F07" w:rsidP="00755F07">
            <w:proofErr w:type="spellStart"/>
            <w:r>
              <w:t>UserName</w:t>
            </w:r>
            <w:proofErr w:type="spellEnd"/>
          </w:p>
        </w:tc>
        <w:tc>
          <w:tcPr>
            <w:tcW w:w="3839" w:type="dxa"/>
          </w:tcPr>
          <w:p w14:paraId="2A90DEE1" w14:textId="77777777" w:rsidR="00755F07" w:rsidRDefault="00755F07" w:rsidP="00755F07">
            <w:r>
              <w:t>Namn på vårdaktör.</w:t>
            </w:r>
          </w:p>
        </w:tc>
        <w:tc>
          <w:tcPr>
            <w:tcW w:w="1548" w:type="dxa"/>
          </w:tcPr>
          <w:p w14:paraId="12C3211A" w14:textId="77777777" w:rsidR="00755F07" w:rsidRDefault="00755F07" w:rsidP="00755F07">
            <w:r>
              <w:t>0..1</w:t>
            </w:r>
          </w:p>
        </w:tc>
      </w:tr>
      <w:tr w:rsidR="00755F07" w14:paraId="319E875D" w14:textId="77777777" w:rsidTr="00755F07">
        <w:tc>
          <w:tcPr>
            <w:tcW w:w="1951" w:type="dxa"/>
          </w:tcPr>
          <w:p w14:paraId="520B5CE1" w14:textId="77777777" w:rsidR="00755F07" w:rsidRDefault="00755F07" w:rsidP="00755F07">
            <w:proofErr w:type="spellStart"/>
            <w:r>
              <w:t>userTitle</w:t>
            </w:r>
            <w:proofErr w:type="spellEnd"/>
          </w:p>
        </w:tc>
        <w:tc>
          <w:tcPr>
            <w:tcW w:w="2126" w:type="dxa"/>
          </w:tcPr>
          <w:p w14:paraId="18F6F4AA" w14:textId="77777777" w:rsidR="00755F07" w:rsidRDefault="00755F07" w:rsidP="00755F07">
            <w:proofErr w:type="spellStart"/>
            <w:r>
              <w:t>UserTitle</w:t>
            </w:r>
            <w:proofErr w:type="spellEnd"/>
          </w:p>
        </w:tc>
        <w:tc>
          <w:tcPr>
            <w:tcW w:w="3839" w:type="dxa"/>
          </w:tcPr>
          <w:p w14:paraId="5514D7D4" w14:textId="77777777" w:rsidR="00755F07" w:rsidRDefault="00755F07" w:rsidP="00755F07">
            <w:r>
              <w:t>Titel på vårdaktör.</w:t>
            </w:r>
          </w:p>
        </w:tc>
        <w:tc>
          <w:tcPr>
            <w:tcW w:w="1548" w:type="dxa"/>
          </w:tcPr>
          <w:p w14:paraId="1BA8B117" w14:textId="77777777" w:rsidR="00755F07" w:rsidRDefault="00755F07" w:rsidP="00755F07">
            <w:r>
              <w:t>0..1</w:t>
            </w:r>
          </w:p>
        </w:tc>
      </w:tr>
      <w:tr w:rsidR="00755F07" w14:paraId="6277F95E" w14:textId="77777777" w:rsidTr="00755F07">
        <w:tc>
          <w:tcPr>
            <w:tcW w:w="1951" w:type="dxa"/>
          </w:tcPr>
          <w:p w14:paraId="29BBC39E" w14:textId="77777777" w:rsidR="00755F07" w:rsidRDefault="00755F07" w:rsidP="00755F07">
            <w:proofErr w:type="spellStart"/>
            <w:r>
              <w:t>purpose</w:t>
            </w:r>
            <w:proofErr w:type="spellEnd"/>
          </w:p>
        </w:tc>
        <w:tc>
          <w:tcPr>
            <w:tcW w:w="2126" w:type="dxa"/>
          </w:tcPr>
          <w:p w14:paraId="234C4D28" w14:textId="77777777" w:rsidR="00755F07" w:rsidRDefault="00755F07" w:rsidP="00755F07">
            <w:proofErr w:type="spellStart"/>
            <w:r>
              <w:t>PurposeDescription</w:t>
            </w:r>
            <w:proofErr w:type="spellEnd"/>
          </w:p>
        </w:tc>
        <w:tc>
          <w:tcPr>
            <w:tcW w:w="3839" w:type="dxa"/>
          </w:tcPr>
          <w:p w14:paraId="4138B952" w14:textId="77777777" w:rsidR="00755F07" w:rsidRDefault="00755F07" w:rsidP="00755F07">
            <w:r>
              <w:t xml:space="preserve">Information om syftet med </w:t>
            </w:r>
            <w:proofErr w:type="spellStart"/>
            <w:r>
              <w:t>aktiviten</w:t>
            </w:r>
            <w:proofErr w:type="spellEnd"/>
            <w:r>
              <w:t xml:space="preserve">. </w:t>
            </w:r>
          </w:p>
          <w:p w14:paraId="382A44B3" w14:textId="77777777" w:rsidR="00755F07" w:rsidRDefault="00755F07" w:rsidP="00755F07">
            <w:r>
              <w:t>kan vara något av dessa värden: Vård och behandling, Kvalitetssäkring, Annan dokumentation enligt lag, Statistik, Administration och Kvalitetsregister.</w:t>
            </w:r>
          </w:p>
        </w:tc>
        <w:tc>
          <w:tcPr>
            <w:tcW w:w="1548" w:type="dxa"/>
          </w:tcPr>
          <w:p w14:paraId="489A4C90" w14:textId="77777777" w:rsidR="00755F07" w:rsidRDefault="00755F07" w:rsidP="00755F07">
            <w:r>
              <w:t>1</w:t>
            </w:r>
          </w:p>
        </w:tc>
      </w:tr>
      <w:tr w:rsidR="00755F07" w14:paraId="21F97412" w14:textId="77777777" w:rsidTr="00755F07">
        <w:tc>
          <w:tcPr>
            <w:tcW w:w="1951" w:type="dxa"/>
          </w:tcPr>
          <w:p w14:paraId="2FA668CF" w14:textId="77777777" w:rsidR="00755F07" w:rsidRDefault="00755F07" w:rsidP="00755F07">
            <w:proofErr w:type="spellStart"/>
            <w:r>
              <w:t>resourceType</w:t>
            </w:r>
            <w:proofErr w:type="spellEnd"/>
          </w:p>
        </w:tc>
        <w:tc>
          <w:tcPr>
            <w:tcW w:w="2126" w:type="dxa"/>
          </w:tcPr>
          <w:p w14:paraId="1E0FA8FD" w14:textId="77777777" w:rsidR="00755F07" w:rsidRDefault="00755F07" w:rsidP="00755F07">
            <w:proofErr w:type="spellStart"/>
            <w:r>
              <w:t>ResourceTypeValue</w:t>
            </w:r>
            <w:proofErr w:type="spellEnd"/>
          </w:p>
        </w:tc>
        <w:tc>
          <w:tcPr>
            <w:tcW w:w="3839" w:type="dxa"/>
          </w:tcPr>
          <w:p w14:paraId="59D2B8F1" w14:textId="78BC1496" w:rsidR="00755F07" w:rsidRDefault="00755F07" w:rsidP="00755F07">
            <w:r>
              <w:t>Typ av resurs.</w:t>
            </w:r>
            <w:r w:rsidR="00487980">
              <w:t xml:space="preserve"> Se ref </w:t>
            </w:r>
            <w:hyperlink r:id="rId31" w:history="1">
              <w:r w:rsidR="00487980" w:rsidRPr="00517D0E">
                <w:rPr>
                  <w:rStyle w:val="Hyperlnk"/>
                </w:rPr>
                <w:t>#7</w:t>
              </w:r>
            </w:hyperlink>
            <w:r w:rsidR="00517D0E">
              <w:t xml:space="preserve"> och </w:t>
            </w:r>
            <w:hyperlink r:id="rId32" w:history="1">
              <w:r w:rsidR="00517D0E" w:rsidRPr="00517D0E">
                <w:rPr>
                  <w:rStyle w:val="Hyperlnk"/>
                </w:rPr>
                <w:t>#8</w:t>
              </w:r>
            </w:hyperlink>
          </w:p>
        </w:tc>
        <w:tc>
          <w:tcPr>
            <w:tcW w:w="1548" w:type="dxa"/>
          </w:tcPr>
          <w:p w14:paraId="040DD6E3" w14:textId="77777777" w:rsidR="00755F07" w:rsidRDefault="00755F07" w:rsidP="00755F07">
            <w:r>
              <w:t>1</w:t>
            </w:r>
          </w:p>
        </w:tc>
      </w:tr>
    </w:tbl>
    <w:p w14:paraId="294910AF" w14:textId="77777777" w:rsidR="00755F07" w:rsidRDefault="00755F07" w:rsidP="00755F07">
      <w:pPr>
        <w:rPr>
          <w:lang w:val="en-US"/>
        </w:rPr>
      </w:pPr>
    </w:p>
    <w:p w14:paraId="79E69374" w14:textId="3EF3C7E9" w:rsidR="00755F07" w:rsidRPr="00755F07" w:rsidRDefault="00755F07" w:rsidP="00755F07">
      <w:pPr>
        <w:pStyle w:val="Rubrik3"/>
        <w:rPr>
          <w:lang w:val="en-US"/>
        </w:rPr>
      </w:pPr>
      <w:bookmarkStart w:id="139" w:name="_Toc156312888"/>
      <w:proofErr w:type="gramStart"/>
      <w:r w:rsidRPr="00755F07">
        <w:rPr>
          <w:lang w:val="en-US"/>
        </w:rPr>
        <w:t>urn:riv</w:t>
      </w:r>
      <w:proofErr w:type="gramEnd"/>
      <w:r w:rsidRPr="00755F07">
        <w:rPr>
          <w:lang w:val="en-US"/>
        </w:rPr>
        <w:t>:informationsecurity:auditing:log:2:AccessLogsType</w:t>
      </w:r>
      <w:bookmarkEnd w:id="139"/>
    </w:p>
    <w:p w14:paraId="1DB3BCD5" w14:textId="77777777" w:rsidR="00755F07" w:rsidRDefault="00755F07" w:rsidP="00755F07">
      <w:proofErr w:type="spellStart"/>
      <w:r>
        <w:t>Datatyp</w:t>
      </w:r>
      <w:proofErr w:type="spellEnd"/>
      <w:r>
        <w:t xml:space="preserve"> som håller lista med Access loggar. Kan vara en tom lista.</w:t>
      </w:r>
    </w:p>
    <w:p w14:paraId="645C873A" w14:textId="77777777" w:rsidR="00755F07" w:rsidRDefault="00755F07" w:rsidP="00755F07"/>
    <w:tbl>
      <w:tblPr>
        <w:tblStyle w:val="Tabellrutnt"/>
        <w:tblW w:w="9464" w:type="dxa"/>
        <w:tblLayout w:type="fixed"/>
        <w:tblLook w:val="04A0" w:firstRow="1" w:lastRow="0" w:firstColumn="1" w:lastColumn="0" w:noHBand="0" w:noVBand="1"/>
      </w:tblPr>
      <w:tblGrid>
        <w:gridCol w:w="2520"/>
        <w:gridCol w:w="1807"/>
        <w:gridCol w:w="3589"/>
        <w:gridCol w:w="1548"/>
      </w:tblGrid>
      <w:tr w:rsidR="00755F07" w14:paraId="119AEB57" w14:textId="77777777" w:rsidTr="00755F07">
        <w:trPr>
          <w:trHeight w:val="384"/>
        </w:trPr>
        <w:tc>
          <w:tcPr>
            <w:tcW w:w="2520" w:type="dxa"/>
            <w:shd w:val="clear" w:color="auto" w:fill="D9D9D9" w:themeFill="background1" w:themeFillShade="D9"/>
            <w:vAlign w:val="bottom"/>
          </w:tcPr>
          <w:p w14:paraId="4CBC9875" w14:textId="77777777" w:rsidR="00755F07" w:rsidRDefault="00755F07" w:rsidP="00755F07">
            <w:pPr>
              <w:rPr>
                <w:b/>
              </w:rPr>
            </w:pPr>
            <w:r>
              <w:rPr>
                <w:b/>
              </w:rPr>
              <w:t>Namn</w:t>
            </w:r>
          </w:p>
        </w:tc>
        <w:tc>
          <w:tcPr>
            <w:tcW w:w="1807" w:type="dxa"/>
            <w:shd w:val="clear" w:color="auto" w:fill="D9D9D9" w:themeFill="background1" w:themeFillShade="D9"/>
            <w:vAlign w:val="bottom"/>
          </w:tcPr>
          <w:p w14:paraId="7A3198EB" w14:textId="77777777" w:rsidR="00755F07" w:rsidRDefault="00755F07" w:rsidP="00755F07">
            <w:pPr>
              <w:rPr>
                <w:b/>
              </w:rPr>
            </w:pPr>
            <w:proofErr w:type="spellStart"/>
            <w:r>
              <w:rPr>
                <w:b/>
              </w:rPr>
              <w:t>Datatyp</w:t>
            </w:r>
            <w:proofErr w:type="spellEnd"/>
          </w:p>
        </w:tc>
        <w:tc>
          <w:tcPr>
            <w:tcW w:w="3589" w:type="dxa"/>
            <w:shd w:val="clear" w:color="auto" w:fill="D9D9D9" w:themeFill="background1" w:themeFillShade="D9"/>
            <w:vAlign w:val="bottom"/>
          </w:tcPr>
          <w:p w14:paraId="5BC45619" w14:textId="77777777" w:rsidR="00755F07" w:rsidRDefault="00755F07" w:rsidP="00755F07">
            <w:pPr>
              <w:rPr>
                <w:b/>
              </w:rPr>
            </w:pPr>
            <w:r>
              <w:rPr>
                <w:b/>
              </w:rPr>
              <w:t>Beskrivning</w:t>
            </w:r>
          </w:p>
        </w:tc>
        <w:tc>
          <w:tcPr>
            <w:tcW w:w="1548" w:type="dxa"/>
            <w:shd w:val="clear" w:color="auto" w:fill="D9D9D9" w:themeFill="background1" w:themeFillShade="D9"/>
            <w:vAlign w:val="bottom"/>
          </w:tcPr>
          <w:p w14:paraId="1627D81F" w14:textId="77777777" w:rsidR="00755F07" w:rsidRDefault="00755F07" w:rsidP="00755F07">
            <w:pPr>
              <w:rPr>
                <w:b/>
              </w:rPr>
            </w:pPr>
            <w:proofErr w:type="spellStart"/>
            <w:r>
              <w:rPr>
                <w:b/>
              </w:rPr>
              <w:t>Kardinalitet</w:t>
            </w:r>
            <w:proofErr w:type="spellEnd"/>
          </w:p>
        </w:tc>
      </w:tr>
      <w:tr w:rsidR="00755F07" w14:paraId="1E3EC7C4" w14:textId="77777777" w:rsidTr="00755F07">
        <w:tc>
          <w:tcPr>
            <w:tcW w:w="2520" w:type="dxa"/>
          </w:tcPr>
          <w:p w14:paraId="7F43266B" w14:textId="77777777" w:rsidR="00755F07" w:rsidRDefault="00755F07" w:rsidP="00755F07">
            <w:proofErr w:type="spellStart"/>
            <w:r>
              <w:t>accessLog</w:t>
            </w:r>
            <w:proofErr w:type="spellEnd"/>
          </w:p>
        </w:tc>
        <w:tc>
          <w:tcPr>
            <w:tcW w:w="1807" w:type="dxa"/>
          </w:tcPr>
          <w:p w14:paraId="4E25D174" w14:textId="77777777" w:rsidR="00755F07" w:rsidRDefault="00755F07" w:rsidP="00755F07">
            <w:proofErr w:type="spellStart"/>
            <w:r>
              <w:t>AccessLogType</w:t>
            </w:r>
            <w:proofErr w:type="spellEnd"/>
          </w:p>
        </w:tc>
        <w:tc>
          <w:tcPr>
            <w:tcW w:w="3589" w:type="dxa"/>
          </w:tcPr>
          <w:p w14:paraId="1BE12F47" w14:textId="77777777" w:rsidR="00755F07" w:rsidRDefault="00755F07" w:rsidP="00755F07"/>
        </w:tc>
        <w:tc>
          <w:tcPr>
            <w:tcW w:w="1548" w:type="dxa"/>
          </w:tcPr>
          <w:p w14:paraId="28DF6BFE" w14:textId="77777777" w:rsidR="00755F07" w:rsidRDefault="00755F07" w:rsidP="00755F07">
            <w:r>
              <w:t>0..*</w:t>
            </w:r>
          </w:p>
        </w:tc>
      </w:tr>
    </w:tbl>
    <w:p w14:paraId="74376F31" w14:textId="1F1609CA" w:rsidR="00755F07" w:rsidRDefault="00755F07" w:rsidP="00755F07">
      <w:pPr>
        <w:rPr>
          <w:lang w:val="en-US"/>
        </w:rPr>
      </w:pPr>
    </w:p>
    <w:p w14:paraId="2B82425B" w14:textId="77777777" w:rsidR="00755F07" w:rsidRDefault="00755F07" w:rsidP="00755F07">
      <w:pPr>
        <w:rPr>
          <w:lang w:val="en-US"/>
        </w:rPr>
      </w:pPr>
    </w:p>
    <w:p w14:paraId="69827188" w14:textId="04A2CA4C" w:rsidR="00755F07" w:rsidRPr="00755F07" w:rsidRDefault="00755F07" w:rsidP="00755F07">
      <w:pPr>
        <w:pStyle w:val="Rubrik3"/>
        <w:rPr>
          <w:lang w:val="en-US"/>
        </w:rPr>
      </w:pPr>
      <w:bookmarkStart w:id="140" w:name="_Toc156312889"/>
      <w:proofErr w:type="gramStart"/>
      <w:r w:rsidRPr="00755F07">
        <w:rPr>
          <w:lang w:val="en-US"/>
        </w:rPr>
        <w:lastRenderedPageBreak/>
        <w:t>urn:riv</w:t>
      </w:r>
      <w:proofErr w:type="gramEnd"/>
      <w:r w:rsidRPr="00755F07">
        <w:rPr>
          <w:lang w:val="en-US"/>
        </w:rPr>
        <w:t>:informationsecurity:auditing:log:2:AccessLogsResultType</w:t>
      </w:r>
      <w:bookmarkEnd w:id="140"/>
    </w:p>
    <w:p w14:paraId="4C4A6B9C" w14:textId="77777777" w:rsidR="00755F07" w:rsidRDefault="00755F07" w:rsidP="00755F07">
      <w:proofErr w:type="spellStart"/>
      <w:r>
        <w:t>Datatyp</w:t>
      </w:r>
      <w:proofErr w:type="spellEnd"/>
      <w:r>
        <w:t xml:space="preserve"> som returneras av tjänst. </w:t>
      </w:r>
      <w:proofErr w:type="spellStart"/>
      <w:r>
        <w:t>accessLogs</w:t>
      </w:r>
      <w:proofErr w:type="spellEnd"/>
      <w:r>
        <w:t xml:space="preserve"> ej satt vid eventuella fel.</w:t>
      </w:r>
    </w:p>
    <w:p w14:paraId="5E0F2D84" w14:textId="77777777" w:rsidR="00755F07" w:rsidRDefault="00755F07" w:rsidP="00755F07"/>
    <w:p w14:paraId="075205BC" w14:textId="77777777" w:rsidR="00755F07" w:rsidRDefault="00755F07" w:rsidP="00755F07"/>
    <w:tbl>
      <w:tblPr>
        <w:tblStyle w:val="Tabellrutnt"/>
        <w:tblW w:w="9100" w:type="dxa"/>
        <w:tblLayout w:type="fixed"/>
        <w:tblLook w:val="04A0" w:firstRow="1" w:lastRow="0" w:firstColumn="1" w:lastColumn="0" w:noHBand="0" w:noVBand="1"/>
      </w:tblPr>
      <w:tblGrid>
        <w:gridCol w:w="2520"/>
        <w:gridCol w:w="1983"/>
        <w:gridCol w:w="3413"/>
        <w:gridCol w:w="1184"/>
      </w:tblGrid>
      <w:tr w:rsidR="00755F07" w14:paraId="1200C92C" w14:textId="77777777" w:rsidTr="00D06DFA">
        <w:trPr>
          <w:trHeight w:val="384"/>
        </w:trPr>
        <w:tc>
          <w:tcPr>
            <w:tcW w:w="2520" w:type="dxa"/>
            <w:shd w:val="clear" w:color="auto" w:fill="D9D9D9" w:themeFill="background1" w:themeFillShade="D9"/>
            <w:vAlign w:val="bottom"/>
          </w:tcPr>
          <w:p w14:paraId="70B2BC89" w14:textId="77777777" w:rsidR="00755F07" w:rsidRDefault="00755F07" w:rsidP="00755F07">
            <w:pPr>
              <w:rPr>
                <w:b/>
              </w:rPr>
            </w:pPr>
            <w:r>
              <w:rPr>
                <w:b/>
              </w:rPr>
              <w:t>Namn</w:t>
            </w:r>
          </w:p>
        </w:tc>
        <w:tc>
          <w:tcPr>
            <w:tcW w:w="1983" w:type="dxa"/>
            <w:shd w:val="clear" w:color="auto" w:fill="D9D9D9" w:themeFill="background1" w:themeFillShade="D9"/>
            <w:vAlign w:val="bottom"/>
          </w:tcPr>
          <w:p w14:paraId="13F7B94D" w14:textId="77777777" w:rsidR="00755F07" w:rsidRDefault="00755F07" w:rsidP="00755F07">
            <w:pPr>
              <w:rPr>
                <w:b/>
              </w:rPr>
            </w:pPr>
            <w:proofErr w:type="spellStart"/>
            <w:r>
              <w:rPr>
                <w:b/>
              </w:rPr>
              <w:t>Datatyp</w:t>
            </w:r>
            <w:proofErr w:type="spellEnd"/>
          </w:p>
        </w:tc>
        <w:tc>
          <w:tcPr>
            <w:tcW w:w="3413" w:type="dxa"/>
            <w:shd w:val="clear" w:color="auto" w:fill="D9D9D9" w:themeFill="background1" w:themeFillShade="D9"/>
            <w:vAlign w:val="bottom"/>
          </w:tcPr>
          <w:p w14:paraId="218C773F" w14:textId="77777777" w:rsidR="00755F07" w:rsidRDefault="00755F07" w:rsidP="00755F07">
            <w:pPr>
              <w:rPr>
                <w:b/>
              </w:rPr>
            </w:pPr>
            <w:r>
              <w:rPr>
                <w:b/>
              </w:rPr>
              <w:t>Beskrivning</w:t>
            </w:r>
          </w:p>
        </w:tc>
        <w:tc>
          <w:tcPr>
            <w:tcW w:w="1184" w:type="dxa"/>
            <w:shd w:val="clear" w:color="auto" w:fill="D9D9D9" w:themeFill="background1" w:themeFillShade="D9"/>
            <w:vAlign w:val="bottom"/>
          </w:tcPr>
          <w:p w14:paraId="24C76F2D" w14:textId="77777777" w:rsidR="00755F07" w:rsidRDefault="00755F07" w:rsidP="00755F07">
            <w:pPr>
              <w:rPr>
                <w:b/>
              </w:rPr>
            </w:pPr>
            <w:proofErr w:type="spellStart"/>
            <w:r>
              <w:rPr>
                <w:b/>
              </w:rPr>
              <w:t>Kardinalitet</w:t>
            </w:r>
            <w:proofErr w:type="spellEnd"/>
          </w:p>
        </w:tc>
      </w:tr>
      <w:tr w:rsidR="00755F07" w14:paraId="5A3808A8" w14:textId="77777777" w:rsidTr="00D06DFA">
        <w:tc>
          <w:tcPr>
            <w:tcW w:w="2520" w:type="dxa"/>
          </w:tcPr>
          <w:p w14:paraId="43325CD3" w14:textId="09344C08" w:rsidR="00755F07" w:rsidRDefault="00D06DFA" w:rsidP="00755F07">
            <w:proofErr w:type="spellStart"/>
            <w:r>
              <w:t>reportResult</w:t>
            </w:r>
            <w:proofErr w:type="spellEnd"/>
          </w:p>
        </w:tc>
        <w:tc>
          <w:tcPr>
            <w:tcW w:w="1983" w:type="dxa"/>
          </w:tcPr>
          <w:p w14:paraId="7E1FDB32" w14:textId="1878B4BF" w:rsidR="00755F07" w:rsidRDefault="00D06DFA" w:rsidP="00755F07">
            <w:proofErr w:type="spellStart"/>
            <w:r>
              <w:t>ReportResultType</w:t>
            </w:r>
            <w:proofErr w:type="spellEnd"/>
          </w:p>
        </w:tc>
        <w:tc>
          <w:tcPr>
            <w:tcW w:w="3413" w:type="dxa"/>
          </w:tcPr>
          <w:p w14:paraId="2729177C" w14:textId="77777777" w:rsidR="00755F07" w:rsidRDefault="00755F07" w:rsidP="00755F07"/>
        </w:tc>
        <w:tc>
          <w:tcPr>
            <w:tcW w:w="1184" w:type="dxa"/>
          </w:tcPr>
          <w:p w14:paraId="6E76AF82" w14:textId="77777777" w:rsidR="00755F07" w:rsidRDefault="00755F07" w:rsidP="00755F07">
            <w:r>
              <w:t>1</w:t>
            </w:r>
          </w:p>
        </w:tc>
      </w:tr>
      <w:tr w:rsidR="00755F07" w14:paraId="111DA7C9" w14:textId="77777777" w:rsidTr="00D06DFA">
        <w:tc>
          <w:tcPr>
            <w:tcW w:w="2520" w:type="dxa"/>
          </w:tcPr>
          <w:p w14:paraId="32B10DBE" w14:textId="77777777" w:rsidR="00755F07" w:rsidRDefault="00755F07" w:rsidP="00755F07">
            <w:proofErr w:type="spellStart"/>
            <w:r>
              <w:t>accesssLogs</w:t>
            </w:r>
            <w:proofErr w:type="spellEnd"/>
          </w:p>
        </w:tc>
        <w:tc>
          <w:tcPr>
            <w:tcW w:w="1983" w:type="dxa"/>
          </w:tcPr>
          <w:p w14:paraId="4D68FD67" w14:textId="77777777" w:rsidR="00755F07" w:rsidRDefault="00755F07" w:rsidP="00755F07">
            <w:proofErr w:type="spellStart"/>
            <w:r>
              <w:t>AccessLogsType</w:t>
            </w:r>
            <w:proofErr w:type="spellEnd"/>
          </w:p>
        </w:tc>
        <w:tc>
          <w:tcPr>
            <w:tcW w:w="3413" w:type="dxa"/>
          </w:tcPr>
          <w:p w14:paraId="4FCE27EB" w14:textId="77777777" w:rsidR="00755F07" w:rsidRDefault="00755F07" w:rsidP="00755F07"/>
        </w:tc>
        <w:tc>
          <w:tcPr>
            <w:tcW w:w="1184" w:type="dxa"/>
          </w:tcPr>
          <w:p w14:paraId="32DE317F" w14:textId="77777777" w:rsidR="00755F07" w:rsidRDefault="00755F07" w:rsidP="00755F07">
            <w:r>
              <w:t>0..1</w:t>
            </w:r>
          </w:p>
        </w:tc>
      </w:tr>
    </w:tbl>
    <w:p w14:paraId="236C49C2" w14:textId="77777777" w:rsidR="00755F07" w:rsidRDefault="00755F07" w:rsidP="00755F07">
      <w:pPr>
        <w:rPr>
          <w:lang w:val="en-US"/>
        </w:rPr>
      </w:pPr>
    </w:p>
    <w:p w14:paraId="39BA8AE8" w14:textId="136BA381" w:rsidR="00755F07" w:rsidRPr="00755F07" w:rsidRDefault="00755F07" w:rsidP="00755F07">
      <w:pPr>
        <w:pStyle w:val="Rubrik3"/>
        <w:rPr>
          <w:lang w:val="en-US"/>
        </w:rPr>
      </w:pPr>
      <w:bookmarkStart w:id="141" w:name="_Toc156312890"/>
      <w:proofErr w:type="gramStart"/>
      <w:r w:rsidRPr="00755F07">
        <w:rPr>
          <w:lang w:val="en-US"/>
        </w:rPr>
        <w:t>urn:riv</w:t>
      </w:r>
      <w:proofErr w:type="gramEnd"/>
      <w:r w:rsidRPr="00755F07">
        <w:rPr>
          <w:lang w:val="en-US"/>
        </w:rPr>
        <w:t>:informationsecurity:auditing:log:2:ActivityType</w:t>
      </w:r>
      <w:bookmarkEnd w:id="141"/>
    </w:p>
    <w:p w14:paraId="446FCBA9" w14:textId="77777777" w:rsidR="00755F07" w:rsidRDefault="00755F07" w:rsidP="00755F07">
      <w:proofErr w:type="spellStart"/>
      <w:r>
        <w:t>Datatyp</w:t>
      </w:r>
      <w:proofErr w:type="spellEnd"/>
      <w:r>
        <w:t xml:space="preserve"> som representerar vilken typ av aktivitet som utförts, på vilken nivå, tidpunkt samt syftet med aktiviteten.</w:t>
      </w:r>
    </w:p>
    <w:p w14:paraId="0FE4E305" w14:textId="77777777" w:rsidR="00755F07" w:rsidRDefault="00755F07" w:rsidP="00755F07"/>
    <w:p w14:paraId="5AE5FB60" w14:textId="77777777" w:rsidR="00755F07" w:rsidRDefault="00755F07" w:rsidP="00755F07"/>
    <w:tbl>
      <w:tblPr>
        <w:tblStyle w:val="Tabellrutnt"/>
        <w:tblW w:w="9100" w:type="dxa"/>
        <w:tblLayout w:type="fixed"/>
        <w:tblLook w:val="04A0" w:firstRow="1" w:lastRow="0" w:firstColumn="1" w:lastColumn="0" w:noHBand="0" w:noVBand="1"/>
      </w:tblPr>
      <w:tblGrid>
        <w:gridCol w:w="1555"/>
        <w:gridCol w:w="1984"/>
        <w:gridCol w:w="4377"/>
        <w:gridCol w:w="1184"/>
      </w:tblGrid>
      <w:tr w:rsidR="00755F07" w14:paraId="2152871C" w14:textId="77777777" w:rsidTr="001F5193">
        <w:trPr>
          <w:trHeight w:val="384"/>
        </w:trPr>
        <w:tc>
          <w:tcPr>
            <w:tcW w:w="1555" w:type="dxa"/>
            <w:shd w:val="clear" w:color="auto" w:fill="D9D9D9" w:themeFill="background1" w:themeFillShade="D9"/>
            <w:vAlign w:val="bottom"/>
          </w:tcPr>
          <w:p w14:paraId="43E9736F" w14:textId="77777777" w:rsidR="00755F07" w:rsidRDefault="00755F07" w:rsidP="00755F07">
            <w:pPr>
              <w:rPr>
                <w:b/>
              </w:rPr>
            </w:pPr>
            <w:r>
              <w:rPr>
                <w:b/>
              </w:rPr>
              <w:t>Namn</w:t>
            </w:r>
          </w:p>
        </w:tc>
        <w:tc>
          <w:tcPr>
            <w:tcW w:w="1984" w:type="dxa"/>
            <w:shd w:val="clear" w:color="auto" w:fill="D9D9D9" w:themeFill="background1" w:themeFillShade="D9"/>
            <w:vAlign w:val="bottom"/>
          </w:tcPr>
          <w:p w14:paraId="6DFE2FD4" w14:textId="77777777" w:rsidR="00755F07" w:rsidRDefault="00755F07" w:rsidP="00755F07">
            <w:pPr>
              <w:rPr>
                <w:b/>
              </w:rPr>
            </w:pPr>
            <w:proofErr w:type="spellStart"/>
            <w:r>
              <w:rPr>
                <w:b/>
              </w:rPr>
              <w:t>Datatyp</w:t>
            </w:r>
            <w:proofErr w:type="spellEnd"/>
          </w:p>
        </w:tc>
        <w:tc>
          <w:tcPr>
            <w:tcW w:w="4377" w:type="dxa"/>
            <w:shd w:val="clear" w:color="auto" w:fill="D9D9D9" w:themeFill="background1" w:themeFillShade="D9"/>
            <w:vAlign w:val="bottom"/>
          </w:tcPr>
          <w:p w14:paraId="4B7DD54C" w14:textId="77777777" w:rsidR="00755F07" w:rsidRDefault="00755F07" w:rsidP="00755F07">
            <w:pPr>
              <w:rPr>
                <w:b/>
              </w:rPr>
            </w:pPr>
            <w:r>
              <w:rPr>
                <w:b/>
              </w:rPr>
              <w:t>Beskrivning</w:t>
            </w:r>
          </w:p>
        </w:tc>
        <w:tc>
          <w:tcPr>
            <w:tcW w:w="1184" w:type="dxa"/>
            <w:shd w:val="clear" w:color="auto" w:fill="D9D9D9" w:themeFill="background1" w:themeFillShade="D9"/>
            <w:vAlign w:val="bottom"/>
          </w:tcPr>
          <w:p w14:paraId="356C930F" w14:textId="77777777" w:rsidR="00755F07" w:rsidRDefault="00755F07" w:rsidP="00755F07">
            <w:pPr>
              <w:rPr>
                <w:b/>
              </w:rPr>
            </w:pPr>
            <w:proofErr w:type="spellStart"/>
            <w:r>
              <w:rPr>
                <w:b/>
              </w:rPr>
              <w:t>Kardinalitet</w:t>
            </w:r>
            <w:proofErr w:type="spellEnd"/>
          </w:p>
        </w:tc>
      </w:tr>
      <w:tr w:rsidR="00755F07" w14:paraId="53EFFD9A" w14:textId="77777777" w:rsidTr="001F5193">
        <w:tc>
          <w:tcPr>
            <w:tcW w:w="1555" w:type="dxa"/>
          </w:tcPr>
          <w:p w14:paraId="7615FCC8" w14:textId="77777777" w:rsidR="00755F07" w:rsidRDefault="00755F07" w:rsidP="00755F07">
            <w:proofErr w:type="spellStart"/>
            <w:r>
              <w:t>activityType</w:t>
            </w:r>
            <w:proofErr w:type="spellEnd"/>
          </w:p>
        </w:tc>
        <w:tc>
          <w:tcPr>
            <w:tcW w:w="1984" w:type="dxa"/>
          </w:tcPr>
          <w:p w14:paraId="448F8D07" w14:textId="77777777" w:rsidR="00755F07" w:rsidRDefault="00755F07" w:rsidP="00755F07">
            <w:proofErr w:type="spellStart"/>
            <w:r>
              <w:t>ActivityTypeValue</w:t>
            </w:r>
            <w:proofErr w:type="spellEnd"/>
          </w:p>
        </w:tc>
        <w:tc>
          <w:tcPr>
            <w:tcW w:w="4377" w:type="dxa"/>
          </w:tcPr>
          <w:p w14:paraId="52220F7F" w14:textId="77777777" w:rsidR="00755F07" w:rsidRDefault="00755F07" w:rsidP="00755F07">
            <w:r>
              <w:t xml:space="preserve">Värde som anger vilken typ av aktivitet som utförts. </w:t>
            </w:r>
          </w:p>
          <w:p w14:paraId="7FB95FB0" w14:textId="77777777" w:rsidR="00755F07" w:rsidRDefault="00755F07" w:rsidP="00755F07">
            <w:r>
              <w:t>Något av dessa värden ska anges: Läsa, Skriva, Signera, Utskrift, Vidimera, Radera och Nödöppning</w:t>
            </w:r>
          </w:p>
        </w:tc>
        <w:tc>
          <w:tcPr>
            <w:tcW w:w="1184" w:type="dxa"/>
          </w:tcPr>
          <w:p w14:paraId="0598DA01" w14:textId="77777777" w:rsidR="00755F07" w:rsidRDefault="00755F07" w:rsidP="00755F07">
            <w:r>
              <w:t>1</w:t>
            </w:r>
          </w:p>
        </w:tc>
      </w:tr>
      <w:tr w:rsidR="00755F07" w14:paraId="428526D3" w14:textId="77777777" w:rsidTr="001F5193">
        <w:tc>
          <w:tcPr>
            <w:tcW w:w="1555" w:type="dxa"/>
          </w:tcPr>
          <w:p w14:paraId="38E0E15A" w14:textId="77777777" w:rsidR="00755F07" w:rsidRDefault="00755F07" w:rsidP="00755F07">
            <w:proofErr w:type="spellStart"/>
            <w:r>
              <w:t>activityLevel</w:t>
            </w:r>
            <w:proofErr w:type="spellEnd"/>
          </w:p>
        </w:tc>
        <w:tc>
          <w:tcPr>
            <w:tcW w:w="1984" w:type="dxa"/>
          </w:tcPr>
          <w:p w14:paraId="2631FC75" w14:textId="77777777" w:rsidR="00755F07" w:rsidRDefault="00755F07" w:rsidP="00755F07">
            <w:proofErr w:type="spellStart"/>
            <w:r>
              <w:t>ActivityLevel</w:t>
            </w:r>
            <w:proofErr w:type="spellEnd"/>
          </w:p>
        </w:tc>
        <w:tc>
          <w:tcPr>
            <w:tcW w:w="4377" w:type="dxa"/>
          </w:tcPr>
          <w:p w14:paraId="66AEE846" w14:textId="77777777" w:rsidR="00755F07" w:rsidRDefault="00755F07" w:rsidP="00755F07">
            <w:r>
              <w:t>Information om vilken nivå som aktivitet utförts på.</w:t>
            </w:r>
          </w:p>
        </w:tc>
        <w:tc>
          <w:tcPr>
            <w:tcW w:w="1184" w:type="dxa"/>
          </w:tcPr>
          <w:p w14:paraId="5F11A21D" w14:textId="77777777" w:rsidR="00755F07" w:rsidRDefault="00755F07" w:rsidP="00755F07">
            <w:r>
              <w:t>0..1</w:t>
            </w:r>
          </w:p>
        </w:tc>
      </w:tr>
      <w:tr w:rsidR="00755F07" w14:paraId="45E40BB9" w14:textId="77777777" w:rsidTr="001F5193">
        <w:tc>
          <w:tcPr>
            <w:tcW w:w="1555" w:type="dxa"/>
          </w:tcPr>
          <w:p w14:paraId="092F42E6" w14:textId="77777777" w:rsidR="00755F07" w:rsidRDefault="00755F07" w:rsidP="00755F07">
            <w:proofErr w:type="spellStart"/>
            <w:r>
              <w:t>activityArgs</w:t>
            </w:r>
            <w:proofErr w:type="spellEnd"/>
          </w:p>
        </w:tc>
        <w:tc>
          <w:tcPr>
            <w:tcW w:w="1984" w:type="dxa"/>
          </w:tcPr>
          <w:p w14:paraId="752627A6" w14:textId="77777777" w:rsidR="00755F07" w:rsidRDefault="00755F07" w:rsidP="00755F07">
            <w:proofErr w:type="spellStart"/>
            <w:r>
              <w:t>ActivityArgs</w:t>
            </w:r>
            <w:proofErr w:type="spellEnd"/>
          </w:p>
        </w:tc>
        <w:tc>
          <w:tcPr>
            <w:tcW w:w="4377" w:type="dxa"/>
          </w:tcPr>
          <w:p w14:paraId="53CC110D" w14:textId="7EAD8D4D" w:rsidR="00755F07" w:rsidRDefault="00755F07" w:rsidP="00755F07">
            <w:r>
              <w:t xml:space="preserve">Övrig information för aktiviteten. </w:t>
            </w:r>
            <w:proofErr w:type="gramStart"/>
            <w:r>
              <w:t>T.ex.</w:t>
            </w:r>
            <w:proofErr w:type="gramEnd"/>
            <w:r>
              <w:t xml:space="preserve"> </w:t>
            </w:r>
            <w:r w:rsidR="001F5193">
              <w:t>parametrar</w:t>
            </w:r>
            <w:r>
              <w:t xml:space="preserve"> för en rapport.</w:t>
            </w:r>
          </w:p>
        </w:tc>
        <w:tc>
          <w:tcPr>
            <w:tcW w:w="1184" w:type="dxa"/>
          </w:tcPr>
          <w:p w14:paraId="56B70267" w14:textId="77777777" w:rsidR="00755F07" w:rsidRDefault="00755F07" w:rsidP="00755F07">
            <w:r>
              <w:t>0..1</w:t>
            </w:r>
          </w:p>
        </w:tc>
      </w:tr>
      <w:tr w:rsidR="00755F07" w14:paraId="71D9D967" w14:textId="77777777" w:rsidTr="001F5193">
        <w:tc>
          <w:tcPr>
            <w:tcW w:w="1555" w:type="dxa"/>
          </w:tcPr>
          <w:p w14:paraId="58A29E09" w14:textId="77777777" w:rsidR="00755F07" w:rsidRDefault="00755F07" w:rsidP="00755F07">
            <w:proofErr w:type="spellStart"/>
            <w:r>
              <w:t>startDate</w:t>
            </w:r>
            <w:proofErr w:type="spellEnd"/>
          </w:p>
        </w:tc>
        <w:tc>
          <w:tcPr>
            <w:tcW w:w="1984" w:type="dxa"/>
          </w:tcPr>
          <w:p w14:paraId="71959356" w14:textId="77777777" w:rsidR="00755F07" w:rsidRDefault="00755F07" w:rsidP="00755F07">
            <w:proofErr w:type="spellStart"/>
            <w:proofErr w:type="gramStart"/>
            <w:r>
              <w:t>xs:DateTime</w:t>
            </w:r>
            <w:proofErr w:type="spellEnd"/>
            <w:proofErr w:type="gramEnd"/>
          </w:p>
        </w:tc>
        <w:tc>
          <w:tcPr>
            <w:tcW w:w="4377" w:type="dxa"/>
          </w:tcPr>
          <w:p w14:paraId="124242CE" w14:textId="77777777" w:rsidR="00755F07" w:rsidRDefault="00755F07" w:rsidP="00755F07">
            <w:r>
              <w:t>Information om tidpunkt som aktivitet utfördes på.</w:t>
            </w:r>
          </w:p>
        </w:tc>
        <w:tc>
          <w:tcPr>
            <w:tcW w:w="1184" w:type="dxa"/>
          </w:tcPr>
          <w:p w14:paraId="1309965B" w14:textId="77777777" w:rsidR="00755F07" w:rsidRDefault="00755F07" w:rsidP="00755F07">
            <w:r>
              <w:t>1</w:t>
            </w:r>
          </w:p>
        </w:tc>
      </w:tr>
      <w:tr w:rsidR="00755F07" w14:paraId="24DABB0A" w14:textId="77777777" w:rsidTr="001F5193">
        <w:tc>
          <w:tcPr>
            <w:tcW w:w="1555" w:type="dxa"/>
          </w:tcPr>
          <w:p w14:paraId="4D763509" w14:textId="77777777" w:rsidR="00755F07" w:rsidRDefault="00755F07" w:rsidP="00755F07">
            <w:proofErr w:type="spellStart"/>
            <w:r>
              <w:t>purpose</w:t>
            </w:r>
            <w:proofErr w:type="spellEnd"/>
          </w:p>
        </w:tc>
        <w:tc>
          <w:tcPr>
            <w:tcW w:w="1984" w:type="dxa"/>
          </w:tcPr>
          <w:p w14:paraId="4ADD7468" w14:textId="77777777" w:rsidR="00755F07" w:rsidRDefault="00755F07" w:rsidP="00755F07">
            <w:proofErr w:type="spellStart"/>
            <w:r>
              <w:t>PurposeDescription</w:t>
            </w:r>
            <w:proofErr w:type="spellEnd"/>
          </w:p>
        </w:tc>
        <w:tc>
          <w:tcPr>
            <w:tcW w:w="4377" w:type="dxa"/>
          </w:tcPr>
          <w:p w14:paraId="2CC7A754" w14:textId="5AF7D264" w:rsidR="00755F07" w:rsidRDefault="00755F07" w:rsidP="00755F07">
            <w:r>
              <w:t xml:space="preserve">Information om syftet med </w:t>
            </w:r>
            <w:r w:rsidR="001F5193">
              <w:t>aktiviteten</w:t>
            </w:r>
            <w:r>
              <w:t xml:space="preserve">. </w:t>
            </w:r>
          </w:p>
          <w:p w14:paraId="026B0A6D" w14:textId="77777777" w:rsidR="00755F07" w:rsidRDefault="00755F07" w:rsidP="00755F07">
            <w:r>
              <w:t>Något av dessa värden ska anges: Vård och behandling, Kvalitetssäkring, Annan dokumentation enligt lag, Statistik, Administration och Kvalitetsregister.</w:t>
            </w:r>
          </w:p>
        </w:tc>
        <w:tc>
          <w:tcPr>
            <w:tcW w:w="1184" w:type="dxa"/>
          </w:tcPr>
          <w:p w14:paraId="5F7BA0F5" w14:textId="77777777" w:rsidR="00755F07" w:rsidRDefault="00755F07" w:rsidP="00755F07">
            <w:r>
              <w:t>1</w:t>
            </w:r>
          </w:p>
        </w:tc>
      </w:tr>
    </w:tbl>
    <w:p w14:paraId="69075E34" w14:textId="77777777" w:rsidR="00755F07" w:rsidRDefault="00755F07" w:rsidP="00755F07">
      <w:pPr>
        <w:rPr>
          <w:lang w:val="en-US"/>
        </w:rPr>
      </w:pPr>
    </w:p>
    <w:p w14:paraId="7646258D" w14:textId="331C8AD8" w:rsidR="00755F07" w:rsidRPr="00755F07" w:rsidRDefault="00755F07" w:rsidP="00755F07">
      <w:pPr>
        <w:pStyle w:val="Rubrik3"/>
        <w:rPr>
          <w:lang w:val="en-US"/>
        </w:rPr>
      </w:pPr>
      <w:bookmarkStart w:id="142" w:name="_Toc156312891"/>
      <w:proofErr w:type="gramStart"/>
      <w:r w:rsidRPr="00755F07">
        <w:rPr>
          <w:lang w:val="en-US"/>
        </w:rPr>
        <w:t>urn:riv</w:t>
      </w:r>
      <w:proofErr w:type="gramEnd"/>
      <w:r w:rsidRPr="00755F07">
        <w:rPr>
          <w:lang w:val="en-US"/>
        </w:rPr>
        <w:t>:informationsecurity:auditing:log:2:ActivityArgs</w:t>
      </w:r>
      <w:bookmarkEnd w:id="142"/>
    </w:p>
    <w:p w14:paraId="7C1B97E4" w14:textId="77777777" w:rsidR="00755F07" w:rsidRDefault="00755F07" w:rsidP="00755F07">
      <w:proofErr w:type="spellStart"/>
      <w:r>
        <w:t>Datatyp</w:t>
      </w:r>
      <w:proofErr w:type="spellEnd"/>
      <w:r>
        <w:t xml:space="preserve"> som representerar </w:t>
      </w:r>
      <w:proofErr w:type="gramStart"/>
      <w:r>
        <w:t>en .</w:t>
      </w:r>
      <w:proofErr w:type="gramEnd"/>
    </w:p>
    <w:p w14:paraId="499F07D4" w14:textId="77777777" w:rsidR="00755F07" w:rsidRDefault="00755F07" w:rsidP="00755F07"/>
    <w:p w14:paraId="74FC2F8C" w14:textId="77777777" w:rsidR="00755F07" w:rsidRDefault="00755F07" w:rsidP="00755F07">
      <w:r>
        <w:t xml:space="preserve">Restriktionstyp: </w:t>
      </w:r>
      <w:proofErr w:type="spellStart"/>
      <w:proofErr w:type="gramStart"/>
      <w:r>
        <w:t>xs:string</w:t>
      </w:r>
      <w:proofErr w:type="spellEnd"/>
      <w:proofErr w:type="gramEnd"/>
    </w:p>
    <w:p w14:paraId="09B8FE68" w14:textId="77777777" w:rsidR="00755F07" w:rsidRDefault="00755F07" w:rsidP="00755F07">
      <w:r>
        <w:t>Maxlängd: 8192</w:t>
      </w:r>
    </w:p>
    <w:p w14:paraId="190488AA" w14:textId="77777777" w:rsidR="00755F07" w:rsidRDefault="00755F07" w:rsidP="00755F07"/>
    <w:p w14:paraId="5DFBB407" w14:textId="77777777" w:rsidR="00755F07" w:rsidRPr="00755F07" w:rsidRDefault="00755F07" w:rsidP="00755F07">
      <w:pPr>
        <w:pStyle w:val="Rubrik3"/>
        <w:rPr>
          <w:lang w:val="en-US"/>
        </w:rPr>
      </w:pPr>
      <w:bookmarkStart w:id="143" w:name="_Toc156312892"/>
      <w:proofErr w:type="gramStart"/>
      <w:r w:rsidRPr="00755F07">
        <w:rPr>
          <w:lang w:val="en-US"/>
        </w:rPr>
        <w:lastRenderedPageBreak/>
        <w:t>urn:riv</w:t>
      </w:r>
      <w:proofErr w:type="gramEnd"/>
      <w:r w:rsidRPr="00755F07">
        <w:rPr>
          <w:lang w:val="en-US"/>
        </w:rPr>
        <w:t>:informationsecurity:auditing:log:2:ActivityLevel</w:t>
      </w:r>
      <w:bookmarkEnd w:id="143"/>
    </w:p>
    <w:p w14:paraId="1C365B51" w14:textId="2E070200" w:rsidR="00755F07" w:rsidRDefault="00755F07" w:rsidP="00755F07">
      <w:proofErr w:type="spellStart"/>
      <w:r>
        <w:t>Datatyp</w:t>
      </w:r>
      <w:proofErr w:type="spellEnd"/>
      <w:r>
        <w:t xml:space="preserve"> som representerar en aktivitetsnivå.</w:t>
      </w:r>
    </w:p>
    <w:p w14:paraId="6C5A060B" w14:textId="77777777" w:rsidR="00755F07" w:rsidRDefault="00755F07" w:rsidP="00755F07"/>
    <w:p w14:paraId="54A6C91C" w14:textId="77777777" w:rsidR="00755F07" w:rsidRDefault="00755F07" w:rsidP="00755F07">
      <w:r>
        <w:t xml:space="preserve">Restriktionstyp: </w:t>
      </w:r>
      <w:proofErr w:type="spellStart"/>
      <w:proofErr w:type="gramStart"/>
      <w:r>
        <w:t>xs:string</w:t>
      </w:r>
      <w:proofErr w:type="spellEnd"/>
      <w:proofErr w:type="gramEnd"/>
    </w:p>
    <w:p w14:paraId="1D7E0D6B" w14:textId="77777777" w:rsidR="00755F07" w:rsidRDefault="00755F07" w:rsidP="00755F07">
      <w:r>
        <w:t>Maxlängd: 256</w:t>
      </w:r>
    </w:p>
    <w:p w14:paraId="07D577F9" w14:textId="77777777" w:rsidR="00755F07" w:rsidRDefault="00755F07" w:rsidP="00755F07"/>
    <w:p w14:paraId="2368447B" w14:textId="77777777" w:rsidR="00755F07" w:rsidRPr="00755F07" w:rsidRDefault="00755F07" w:rsidP="00755F07">
      <w:pPr>
        <w:pStyle w:val="Rubrik3"/>
        <w:rPr>
          <w:lang w:val="en-US"/>
        </w:rPr>
      </w:pPr>
      <w:bookmarkStart w:id="144" w:name="_Toc156312893"/>
      <w:proofErr w:type="gramStart"/>
      <w:r w:rsidRPr="00755F07">
        <w:rPr>
          <w:lang w:val="en-US"/>
        </w:rPr>
        <w:t>urn:riv</w:t>
      </w:r>
      <w:proofErr w:type="gramEnd"/>
      <w:r w:rsidRPr="00755F07">
        <w:rPr>
          <w:lang w:val="en-US"/>
        </w:rPr>
        <w:t>:informationsecurity:auditing:log:2:ActivityTypeValue</w:t>
      </w:r>
      <w:bookmarkEnd w:id="144"/>
    </w:p>
    <w:p w14:paraId="7217DEEC" w14:textId="77777777" w:rsidR="00755F07" w:rsidRDefault="00755F07" w:rsidP="00755F07">
      <w:proofErr w:type="spellStart"/>
      <w:r>
        <w:t>Datatyp</w:t>
      </w:r>
      <w:proofErr w:type="spellEnd"/>
      <w:r>
        <w:t xml:space="preserve"> som representerar beskrivning av en aktivitetstyp.</w:t>
      </w:r>
    </w:p>
    <w:p w14:paraId="18D00570" w14:textId="77777777" w:rsidR="00755F07" w:rsidRDefault="00755F07" w:rsidP="00755F07"/>
    <w:p w14:paraId="7F6D5D58" w14:textId="77777777" w:rsidR="00755F07" w:rsidRDefault="00755F07" w:rsidP="00755F07">
      <w:r>
        <w:t xml:space="preserve">Restriktionstyp: </w:t>
      </w:r>
      <w:proofErr w:type="spellStart"/>
      <w:proofErr w:type="gramStart"/>
      <w:r>
        <w:t>xs:string</w:t>
      </w:r>
      <w:proofErr w:type="spellEnd"/>
      <w:proofErr w:type="gramEnd"/>
    </w:p>
    <w:p w14:paraId="21A2F9FF" w14:textId="77777777" w:rsidR="00755F07" w:rsidRDefault="00755F07" w:rsidP="00755F07">
      <w:r>
        <w:t>Maxlängd: 256</w:t>
      </w:r>
    </w:p>
    <w:p w14:paraId="045D7D63" w14:textId="77777777" w:rsidR="00755F07" w:rsidRDefault="00755F07" w:rsidP="00755F07"/>
    <w:p w14:paraId="119FF8F6" w14:textId="77777777" w:rsidR="00755F07" w:rsidRPr="00755F07" w:rsidRDefault="00755F07" w:rsidP="00755F07">
      <w:pPr>
        <w:pStyle w:val="Rubrik3"/>
        <w:rPr>
          <w:lang w:val="en-US"/>
        </w:rPr>
      </w:pPr>
      <w:bookmarkStart w:id="145" w:name="_Toc156312894"/>
      <w:proofErr w:type="gramStart"/>
      <w:r w:rsidRPr="00755F07">
        <w:rPr>
          <w:lang w:val="en-US"/>
        </w:rPr>
        <w:t>urn:riv</w:t>
      </w:r>
      <w:proofErr w:type="gramEnd"/>
      <w:r w:rsidRPr="00755F07">
        <w:rPr>
          <w:lang w:val="en-US"/>
        </w:rPr>
        <w:t>:informationsecurity:auditing:log:2:Assignment</w:t>
      </w:r>
      <w:bookmarkEnd w:id="145"/>
    </w:p>
    <w:p w14:paraId="411EBF79" w14:textId="77777777" w:rsidR="00755F07" w:rsidRDefault="00755F07" w:rsidP="00755F07">
      <w:proofErr w:type="spellStart"/>
      <w:r>
        <w:t>Datatyp</w:t>
      </w:r>
      <w:proofErr w:type="spellEnd"/>
      <w:r>
        <w:t xml:space="preserve"> som representerar namn på medarbetare i uppdrag.</w:t>
      </w:r>
    </w:p>
    <w:p w14:paraId="53A45115" w14:textId="77777777" w:rsidR="00755F07" w:rsidRDefault="00755F07" w:rsidP="00755F07"/>
    <w:p w14:paraId="61C78172" w14:textId="77777777" w:rsidR="00755F07" w:rsidRDefault="00755F07" w:rsidP="00755F07">
      <w:r>
        <w:t xml:space="preserve">Restriktionstyp: </w:t>
      </w:r>
      <w:proofErr w:type="spellStart"/>
      <w:proofErr w:type="gramStart"/>
      <w:r>
        <w:t>xs:string</w:t>
      </w:r>
      <w:proofErr w:type="spellEnd"/>
      <w:proofErr w:type="gramEnd"/>
    </w:p>
    <w:p w14:paraId="3DBDE50E" w14:textId="77777777" w:rsidR="00755F07" w:rsidRDefault="00755F07" w:rsidP="00755F07">
      <w:r>
        <w:t>Maxlängd: 256</w:t>
      </w:r>
    </w:p>
    <w:p w14:paraId="3909207B" w14:textId="77777777" w:rsidR="00755F07" w:rsidRDefault="00755F07" w:rsidP="00755F07"/>
    <w:p w14:paraId="2E2FD2B8" w14:textId="77777777" w:rsidR="00755F07" w:rsidRPr="00755F07" w:rsidRDefault="00755F07" w:rsidP="00755F07">
      <w:pPr>
        <w:pStyle w:val="Rubrik3"/>
        <w:rPr>
          <w:lang w:val="en-US"/>
        </w:rPr>
      </w:pPr>
      <w:bookmarkStart w:id="146" w:name="_Toc156312895"/>
      <w:proofErr w:type="gramStart"/>
      <w:r w:rsidRPr="00755F07">
        <w:rPr>
          <w:lang w:val="en-US"/>
        </w:rPr>
        <w:t>urn:riv</w:t>
      </w:r>
      <w:proofErr w:type="gramEnd"/>
      <w:r w:rsidRPr="00755F07">
        <w:rPr>
          <w:lang w:val="en-US"/>
        </w:rPr>
        <w:t>:informationsecurity:auditing:log:2:CareProviderType</w:t>
      </w:r>
      <w:bookmarkEnd w:id="146"/>
    </w:p>
    <w:p w14:paraId="7BB3B3FB" w14:textId="77777777" w:rsidR="00755F07" w:rsidRDefault="00755F07" w:rsidP="00755F07">
      <w:proofErr w:type="spellStart"/>
      <w:r>
        <w:t>Datatyp</w:t>
      </w:r>
      <w:proofErr w:type="spellEnd"/>
      <w:r>
        <w:t xml:space="preserve"> som representerar en vårdgivare.</w:t>
      </w:r>
    </w:p>
    <w:p w14:paraId="380CADE7" w14:textId="77777777" w:rsidR="00755F07" w:rsidRDefault="00755F07" w:rsidP="00755F07"/>
    <w:p w14:paraId="59784B5C" w14:textId="77777777" w:rsidR="00755F07" w:rsidRDefault="00755F07" w:rsidP="00755F07"/>
    <w:tbl>
      <w:tblPr>
        <w:tblStyle w:val="Tabellrutnt"/>
        <w:tblW w:w="9100" w:type="dxa"/>
        <w:tblLayout w:type="fixed"/>
        <w:tblLook w:val="04A0" w:firstRow="1" w:lastRow="0" w:firstColumn="1" w:lastColumn="0" w:noHBand="0" w:noVBand="1"/>
      </w:tblPr>
      <w:tblGrid>
        <w:gridCol w:w="2405"/>
        <w:gridCol w:w="1922"/>
        <w:gridCol w:w="3589"/>
        <w:gridCol w:w="1184"/>
      </w:tblGrid>
      <w:tr w:rsidR="00755F07" w14:paraId="446FA91B" w14:textId="77777777" w:rsidTr="001F5193">
        <w:trPr>
          <w:trHeight w:val="384"/>
        </w:trPr>
        <w:tc>
          <w:tcPr>
            <w:tcW w:w="2405" w:type="dxa"/>
            <w:shd w:val="clear" w:color="auto" w:fill="D9D9D9" w:themeFill="background1" w:themeFillShade="D9"/>
            <w:vAlign w:val="bottom"/>
          </w:tcPr>
          <w:p w14:paraId="76EFFD75" w14:textId="77777777" w:rsidR="00755F07" w:rsidRDefault="00755F07" w:rsidP="00755F07">
            <w:pPr>
              <w:rPr>
                <w:b/>
              </w:rPr>
            </w:pPr>
            <w:r>
              <w:rPr>
                <w:b/>
              </w:rPr>
              <w:t>Namn</w:t>
            </w:r>
          </w:p>
        </w:tc>
        <w:tc>
          <w:tcPr>
            <w:tcW w:w="1922" w:type="dxa"/>
            <w:shd w:val="clear" w:color="auto" w:fill="D9D9D9" w:themeFill="background1" w:themeFillShade="D9"/>
            <w:vAlign w:val="bottom"/>
          </w:tcPr>
          <w:p w14:paraId="6FDB6710" w14:textId="77777777" w:rsidR="00755F07" w:rsidRDefault="00755F07" w:rsidP="00755F07">
            <w:pPr>
              <w:rPr>
                <w:b/>
              </w:rPr>
            </w:pPr>
            <w:proofErr w:type="spellStart"/>
            <w:r>
              <w:rPr>
                <w:b/>
              </w:rPr>
              <w:t>Datatyp</w:t>
            </w:r>
            <w:proofErr w:type="spellEnd"/>
          </w:p>
        </w:tc>
        <w:tc>
          <w:tcPr>
            <w:tcW w:w="3589" w:type="dxa"/>
            <w:shd w:val="clear" w:color="auto" w:fill="D9D9D9" w:themeFill="background1" w:themeFillShade="D9"/>
            <w:vAlign w:val="bottom"/>
          </w:tcPr>
          <w:p w14:paraId="4F0DD0DD" w14:textId="77777777" w:rsidR="00755F07" w:rsidRDefault="00755F07" w:rsidP="00755F07">
            <w:pPr>
              <w:rPr>
                <w:b/>
              </w:rPr>
            </w:pPr>
            <w:r>
              <w:rPr>
                <w:b/>
              </w:rPr>
              <w:t>Beskrivning</w:t>
            </w:r>
          </w:p>
        </w:tc>
        <w:tc>
          <w:tcPr>
            <w:tcW w:w="1184" w:type="dxa"/>
            <w:shd w:val="clear" w:color="auto" w:fill="D9D9D9" w:themeFill="background1" w:themeFillShade="D9"/>
            <w:vAlign w:val="bottom"/>
          </w:tcPr>
          <w:p w14:paraId="60129875" w14:textId="77777777" w:rsidR="00755F07" w:rsidRDefault="00755F07" w:rsidP="00755F07">
            <w:pPr>
              <w:rPr>
                <w:b/>
              </w:rPr>
            </w:pPr>
            <w:proofErr w:type="spellStart"/>
            <w:r>
              <w:rPr>
                <w:b/>
              </w:rPr>
              <w:t>Kardinalitet</w:t>
            </w:r>
            <w:proofErr w:type="spellEnd"/>
          </w:p>
        </w:tc>
      </w:tr>
      <w:tr w:rsidR="00755F07" w14:paraId="2487F50B" w14:textId="77777777" w:rsidTr="001F5193">
        <w:tc>
          <w:tcPr>
            <w:tcW w:w="2405" w:type="dxa"/>
          </w:tcPr>
          <w:p w14:paraId="0AB73A2B" w14:textId="77777777" w:rsidR="00755F07" w:rsidRDefault="00755F07" w:rsidP="00755F07">
            <w:proofErr w:type="spellStart"/>
            <w:r>
              <w:t>careProviderId</w:t>
            </w:r>
            <w:proofErr w:type="spellEnd"/>
          </w:p>
        </w:tc>
        <w:tc>
          <w:tcPr>
            <w:tcW w:w="1922" w:type="dxa"/>
          </w:tcPr>
          <w:p w14:paraId="323F306E" w14:textId="77777777" w:rsidR="00755F07" w:rsidRDefault="00755F07" w:rsidP="00755F07">
            <w:proofErr w:type="spellStart"/>
            <w:r>
              <w:t>HsaId</w:t>
            </w:r>
            <w:proofErr w:type="spellEnd"/>
          </w:p>
        </w:tc>
        <w:tc>
          <w:tcPr>
            <w:tcW w:w="3589" w:type="dxa"/>
          </w:tcPr>
          <w:p w14:paraId="3D31B744" w14:textId="77777777" w:rsidR="00755F07" w:rsidRDefault="00755F07" w:rsidP="00755F07">
            <w:r>
              <w:t>Vårdgivarens id.</w:t>
            </w:r>
          </w:p>
        </w:tc>
        <w:tc>
          <w:tcPr>
            <w:tcW w:w="1184" w:type="dxa"/>
          </w:tcPr>
          <w:p w14:paraId="3750743C" w14:textId="77777777" w:rsidR="00755F07" w:rsidRDefault="00755F07" w:rsidP="00755F07">
            <w:r>
              <w:t>1</w:t>
            </w:r>
          </w:p>
        </w:tc>
      </w:tr>
      <w:tr w:rsidR="00755F07" w14:paraId="14AE9F25" w14:textId="77777777" w:rsidTr="001F5193">
        <w:tc>
          <w:tcPr>
            <w:tcW w:w="2405" w:type="dxa"/>
          </w:tcPr>
          <w:p w14:paraId="0ED07945" w14:textId="77777777" w:rsidR="00755F07" w:rsidRDefault="00755F07" w:rsidP="00755F07">
            <w:proofErr w:type="spellStart"/>
            <w:r>
              <w:t>careProviderName</w:t>
            </w:r>
            <w:proofErr w:type="spellEnd"/>
          </w:p>
        </w:tc>
        <w:tc>
          <w:tcPr>
            <w:tcW w:w="1922" w:type="dxa"/>
          </w:tcPr>
          <w:p w14:paraId="6EC91079" w14:textId="77777777" w:rsidR="00755F07" w:rsidRDefault="00755F07" w:rsidP="00755F07">
            <w:proofErr w:type="spellStart"/>
            <w:r>
              <w:t>CareProviderName</w:t>
            </w:r>
            <w:proofErr w:type="spellEnd"/>
          </w:p>
        </w:tc>
        <w:tc>
          <w:tcPr>
            <w:tcW w:w="3589" w:type="dxa"/>
          </w:tcPr>
          <w:p w14:paraId="3289EBF1" w14:textId="77777777" w:rsidR="00755F07" w:rsidRDefault="00755F07" w:rsidP="00755F07">
            <w:r>
              <w:t>Vårdgivarens namn. Värdet är ej obligatoriskt.</w:t>
            </w:r>
          </w:p>
        </w:tc>
        <w:tc>
          <w:tcPr>
            <w:tcW w:w="1184" w:type="dxa"/>
          </w:tcPr>
          <w:p w14:paraId="702D4B4C" w14:textId="77777777" w:rsidR="00755F07" w:rsidRDefault="00755F07" w:rsidP="00755F07">
            <w:r>
              <w:t>0..1</w:t>
            </w:r>
          </w:p>
        </w:tc>
      </w:tr>
    </w:tbl>
    <w:p w14:paraId="17A718A1" w14:textId="77777777" w:rsidR="00755F07" w:rsidRDefault="00755F07" w:rsidP="00755F07">
      <w:pPr>
        <w:rPr>
          <w:lang w:val="en-US"/>
        </w:rPr>
      </w:pPr>
    </w:p>
    <w:p w14:paraId="0A1BFDBA" w14:textId="7AF80364" w:rsidR="00755F07" w:rsidRPr="00755F07" w:rsidRDefault="00755F07" w:rsidP="00755F07">
      <w:pPr>
        <w:pStyle w:val="Rubrik3"/>
        <w:rPr>
          <w:lang w:val="en-US"/>
        </w:rPr>
      </w:pPr>
      <w:bookmarkStart w:id="147" w:name="_Toc156312896"/>
      <w:proofErr w:type="gramStart"/>
      <w:r w:rsidRPr="00755F07">
        <w:rPr>
          <w:lang w:val="en-US"/>
        </w:rPr>
        <w:t>urn:riv</w:t>
      </w:r>
      <w:proofErr w:type="gramEnd"/>
      <w:r w:rsidRPr="00755F07">
        <w:rPr>
          <w:lang w:val="en-US"/>
        </w:rPr>
        <w:t>:informationsecurity:auditing:log:2:CareProviderName</w:t>
      </w:r>
      <w:bookmarkEnd w:id="147"/>
    </w:p>
    <w:p w14:paraId="6EE16D48" w14:textId="77777777" w:rsidR="00755F07" w:rsidRDefault="00755F07" w:rsidP="00755F07">
      <w:proofErr w:type="spellStart"/>
      <w:r>
        <w:t>Datatyp</w:t>
      </w:r>
      <w:proofErr w:type="spellEnd"/>
      <w:r>
        <w:t xml:space="preserve"> som representerar namn på en vårdgivare.</w:t>
      </w:r>
    </w:p>
    <w:p w14:paraId="592A6382" w14:textId="77777777" w:rsidR="00755F07" w:rsidRDefault="00755F07" w:rsidP="00755F07"/>
    <w:p w14:paraId="4A3851E9" w14:textId="77777777" w:rsidR="00755F07" w:rsidRDefault="00755F07" w:rsidP="00755F07">
      <w:r>
        <w:t xml:space="preserve">Restriktionstyp: </w:t>
      </w:r>
      <w:proofErr w:type="spellStart"/>
      <w:proofErr w:type="gramStart"/>
      <w:r>
        <w:t>xs:string</w:t>
      </w:r>
      <w:proofErr w:type="spellEnd"/>
      <w:proofErr w:type="gramEnd"/>
    </w:p>
    <w:p w14:paraId="6DAB2FC2" w14:textId="77777777" w:rsidR="00755F07" w:rsidRDefault="00755F07" w:rsidP="00755F07">
      <w:r>
        <w:t>Maxlängd: 256</w:t>
      </w:r>
    </w:p>
    <w:p w14:paraId="5B5416B1" w14:textId="77777777" w:rsidR="00755F07" w:rsidRDefault="00755F07" w:rsidP="00755F07"/>
    <w:p w14:paraId="43F76FD3" w14:textId="77777777" w:rsidR="00755F07" w:rsidRPr="00755F07" w:rsidRDefault="00755F07" w:rsidP="00755F07">
      <w:pPr>
        <w:pStyle w:val="Rubrik3"/>
        <w:rPr>
          <w:lang w:val="en-US"/>
        </w:rPr>
      </w:pPr>
      <w:bookmarkStart w:id="148" w:name="_Toc156312897"/>
      <w:proofErr w:type="gramStart"/>
      <w:r w:rsidRPr="00755F07">
        <w:rPr>
          <w:lang w:val="en-US"/>
        </w:rPr>
        <w:t>urn:riv</w:t>
      </w:r>
      <w:proofErr w:type="gramEnd"/>
      <w:r w:rsidRPr="00755F07">
        <w:rPr>
          <w:lang w:val="en-US"/>
        </w:rPr>
        <w:t>:informationsecurity:auditing:log:2:CareProvidersType</w:t>
      </w:r>
      <w:bookmarkEnd w:id="148"/>
    </w:p>
    <w:p w14:paraId="0689BE3C" w14:textId="77777777" w:rsidR="00755F07" w:rsidRDefault="00755F07" w:rsidP="00755F07">
      <w:proofErr w:type="spellStart"/>
      <w:r>
        <w:t>Datatyp</w:t>
      </w:r>
      <w:proofErr w:type="spellEnd"/>
      <w:r>
        <w:t xml:space="preserve"> som håller lista med vårdgivare. Kan vara en tom lista.</w:t>
      </w:r>
    </w:p>
    <w:p w14:paraId="6D53A955" w14:textId="77777777" w:rsidR="00755F07" w:rsidRDefault="00755F07" w:rsidP="00755F07"/>
    <w:p w14:paraId="3D942228" w14:textId="77777777" w:rsidR="00755F07" w:rsidRDefault="00755F07" w:rsidP="00755F07"/>
    <w:tbl>
      <w:tblPr>
        <w:tblStyle w:val="Tabellrutnt"/>
        <w:tblW w:w="9100" w:type="dxa"/>
        <w:tblLayout w:type="fixed"/>
        <w:tblLook w:val="04A0" w:firstRow="1" w:lastRow="0" w:firstColumn="1" w:lastColumn="0" w:noHBand="0" w:noVBand="1"/>
      </w:tblPr>
      <w:tblGrid>
        <w:gridCol w:w="2405"/>
        <w:gridCol w:w="1922"/>
        <w:gridCol w:w="3589"/>
        <w:gridCol w:w="1184"/>
      </w:tblGrid>
      <w:tr w:rsidR="00755F07" w14:paraId="4CC00522" w14:textId="77777777" w:rsidTr="001F5193">
        <w:trPr>
          <w:trHeight w:val="384"/>
        </w:trPr>
        <w:tc>
          <w:tcPr>
            <w:tcW w:w="2405" w:type="dxa"/>
            <w:shd w:val="clear" w:color="auto" w:fill="D9D9D9" w:themeFill="background1" w:themeFillShade="D9"/>
            <w:vAlign w:val="bottom"/>
          </w:tcPr>
          <w:p w14:paraId="76EF312B" w14:textId="77777777" w:rsidR="00755F07" w:rsidRDefault="00755F07" w:rsidP="00755F07">
            <w:pPr>
              <w:rPr>
                <w:b/>
              </w:rPr>
            </w:pPr>
            <w:r>
              <w:rPr>
                <w:b/>
              </w:rPr>
              <w:lastRenderedPageBreak/>
              <w:t>Namn</w:t>
            </w:r>
          </w:p>
        </w:tc>
        <w:tc>
          <w:tcPr>
            <w:tcW w:w="1922" w:type="dxa"/>
            <w:shd w:val="clear" w:color="auto" w:fill="D9D9D9" w:themeFill="background1" w:themeFillShade="D9"/>
            <w:vAlign w:val="bottom"/>
          </w:tcPr>
          <w:p w14:paraId="513E3A41" w14:textId="77777777" w:rsidR="00755F07" w:rsidRDefault="00755F07" w:rsidP="00755F07">
            <w:pPr>
              <w:rPr>
                <w:b/>
              </w:rPr>
            </w:pPr>
            <w:proofErr w:type="spellStart"/>
            <w:r>
              <w:rPr>
                <w:b/>
              </w:rPr>
              <w:t>Datatyp</w:t>
            </w:r>
            <w:proofErr w:type="spellEnd"/>
          </w:p>
        </w:tc>
        <w:tc>
          <w:tcPr>
            <w:tcW w:w="3589" w:type="dxa"/>
            <w:shd w:val="clear" w:color="auto" w:fill="D9D9D9" w:themeFill="background1" w:themeFillShade="D9"/>
            <w:vAlign w:val="bottom"/>
          </w:tcPr>
          <w:p w14:paraId="5B4D9E5D" w14:textId="77777777" w:rsidR="00755F07" w:rsidRDefault="00755F07" w:rsidP="00755F07">
            <w:pPr>
              <w:rPr>
                <w:b/>
              </w:rPr>
            </w:pPr>
            <w:r>
              <w:rPr>
                <w:b/>
              </w:rPr>
              <w:t>Beskrivning</w:t>
            </w:r>
          </w:p>
        </w:tc>
        <w:tc>
          <w:tcPr>
            <w:tcW w:w="1184" w:type="dxa"/>
            <w:shd w:val="clear" w:color="auto" w:fill="D9D9D9" w:themeFill="background1" w:themeFillShade="D9"/>
            <w:vAlign w:val="bottom"/>
          </w:tcPr>
          <w:p w14:paraId="4BC12BF4" w14:textId="77777777" w:rsidR="00755F07" w:rsidRDefault="00755F07" w:rsidP="00755F07">
            <w:pPr>
              <w:rPr>
                <w:b/>
              </w:rPr>
            </w:pPr>
            <w:proofErr w:type="spellStart"/>
            <w:r>
              <w:rPr>
                <w:b/>
              </w:rPr>
              <w:t>Kardinalitet</w:t>
            </w:r>
            <w:proofErr w:type="spellEnd"/>
          </w:p>
        </w:tc>
      </w:tr>
      <w:tr w:rsidR="00755F07" w14:paraId="25D05132" w14:textId="77777777" w:rsidTr="001F5193">
        <w:tc>
          <w:tcPr>
            <w:tcW w:w="2405" w:type="dxa"/>
          </w:tcPr>
          <w:p w14:paraId="7D91CCDA" w14:textId="77777777" w:rsidR="00755F07" w:rsidRDefault="00755F07" w:rsidP="00755F07">
            <w:proofErr w:type="spellStart"/>
            <w:r>
              <w:t>careProvider</w:t>
            </w:r>
            <w:proofErr w:type="spellEnd"/>
          </w:p>
        </w:tc>
        <w:tc>
          <w:tcPr>
            <w:tcW w:w="1922" w:type="dxa"/>
          </w:tcPr>
          <w:p w14:paraId="5D6CCFCA" w14:textId="77777777" w:rsidR="00755F07" w:rsidRDefault="00755F07" w:rsidP="00755F07">
            <w:proofErr w:type="spellStart"/>
            <w:r>
              <w:t>CareProviderType</w:t>
            </w:r>
            <w:proofErr w:type="spellEnd"/>
          </w:p>
        </w:tc>
        <w:tc>
          <w:tcPr>
            <w:tcW w:w="3589" w:type="dxa"/>
          </w:tcPr>
          <w:p w14:paraId="326C5751" w14:textId="77777777" w:rsidR="00755F07" w:rsidRDefault="00755F07" w:rsidP="00755F07"/>
        </w:tc>
        <w:tc>
          <w:tcPr>
            <w:tcW w:w="1184" w:type="dxa"/>
          </w:tcPr>
          <w:p w14:paraId="015E9D97" w14:textId="77777777" w:rsidR="00755F07" w:rsidRDefault="00755F07" w:rsidP="00755F07">
            <w:r>
              <w:t>0..*</w:t>
            </w:r>
          </w:p>
        </w:tc>
      </w:tr>
    </w:tbl>
    <w:p w14:paraId="643EB886" w14:textId="77777777" w:rsidR="00755F07" w:rsidRDefault="00755F07" w:rsidP="00755F07">
      <w:pPr>
        <w:rPr>
          <w:lang w:val="en-US"/>
        </w:rPr>
      </w:pPr>
    </w:p>
    <w:p w14:paraId="43C7AC81" w14:textId="65D2D4E8" w:rsidR="00755F07" w:rsidRPr="00755F07" w:rsidRDefault="00755F07" w:rsidP="00755F07">
      <w:pPr>
        <w:pStyle w:val="Rubrik3"/>
        <w:rPr>
          <w:lang w:val="en-US"/>
        </w:rPr>
      </w:pPr>
      <w:bookmarkStart w:id="149" w:name="_Toc156312898"/>
      <w:proofErr w:type="gramStart"/>
      <w:r w:rsidRPr="00755F07">
        <w:rPr>
          <w:lang w:val="en-US"/>
        </w:rPr>
        <w:t>urn:riv</w:t>
      </w:r>
      <w:proofErr w:type="gramEnd"/>
      <w:r w:rsidRPr="00755F07">
        <w:rPr>
          <w:lang w:val="en-US"/>
        </w:rPr>
        <w:t>:informationsecurity:auditing:log:2:CareUnitType</w:t>
      </w:r>
      <w:bookmarkEnd w:id="149"/>
    </w:p>
    <w:p w14:paraId="5E319ED3" w14:textId="77777777" w:rsidR="00755F07" w:rsidRDefault="00755F07" w:rsidP="00755F07">
      <w:proofErr w:type="spellStart"/>
      <w:r>
        <w:t>Datatyp</w:t>
      </w:r>
      <w:proofErr w:type="spellEnd"/>
      <w:r>
        <w:t xml:space="preserve"> som representerar en vårdenhet.</w:t>
      </w:r>
    </w:p>
    <w:p w14:paraId="30A6F199" w14:textId="77777777" w:rsidR="00755F07" w:rsidRDefault="00755F07" w:rsidP="00755F07"/>
    <w:p w14:paraId="0F8F5878" w14:textId="77777777" w:rsidR="00755F07" w:rsidRDefault="00755F07" w:rsidP="00755F07"/>
    <w:tbl>
      <w:tblPr>
        <w:tblStyle w:val="Tabellrutnt"/>
        <w:tblW w:w="9100" w:type="dxa"/>
        <w:tblLayout w:type="fixed"/>
        <w:tblLook w:val="04A0" w:firstRow="1" w:lastRow="0" w:firstColumn="1" w:lastColumn="0" w:noHBand="0" w:noVBand="1"/>
      </w:tblPr>
      <w:tblGrid>
        <w:gridCol w:w="2520"/>
        <w:gridCol w:w="1807"/>
        <w:gridCol w:w="3589"/>
        <w:gridCol w:w="1184"/>
      </w:tblGrid>
      <w:tr w:rsidR="00755F07" w14:paraId="1A068A04" w14:textId="77777777" w:rsidTr="00755F07">
        <w:trPr>
          <w:trHeight w:val="384"/>
        </w:trPr>
        <w:tc>
          <w:tcPr>
            <w:tcW w:w="2800" w:type="dxa"/>
            <w:shd w:val="clear" w:color="auto" w:fill="D9D9D9" w:themeFill="background1" w:themeFillShade="D9"/>
            <w:vAlign w:val="bottom"/>
          </w:tcPr>
          <w:p w14:paraId="0941BDED" w14:textId="77777777" w:rsidR="00755F07" w:rsidRDefault="00755F07" w:rsidP="00755F07">
            <w:pPr>
              <w:rPr>
                <w:b/>
              </w:rPr>
            </w:pPr>
            <w:r>
              <w:rPr>
                <w:b/>
              </w:rPr>
              <w:t>Namn</w:t>
            </w:r>
          </w:p>
        </w:tc>
        <w:tc>
          <w:tcPr>
            <w:tcW w:w="2000" w:type="dxa"/>
            <w:shd w:val="clear" w:color="auto" w:fill="D9D9D9" w:themeFill="background1" w:themeFillShade="D9"/>
            <w:vAlign w:val="bottom"/>
          </w:tcPr>
          <w:p w14:paraId="3A1FE7C4" w14:textId="77777777" w:rsidR="00755F07" w:rsidRDefault="00755F07" w:rsidP="00755F07">
            <w:pPr>
              <w:rPr>
                <w:b/>
              </w:rPr>
            </w:pPr>
            <w:proofErr w:type="spellStart"/>
            <w:r>
              <w:rPr>
                <w:b/>
              </w:rPr>
              <w:t>Datatyp</w:t>
            </w:r>
            <w:proofErr w:type="spellEnd"/>
          </w:p>
        </w:tc>
        <w:tc>
          <w:tcPr>
            <w:tcW w:w="4000" w:type="dxa"/>
            <w:shd w:val="clear" w:color="auto" w:fill="D9D9D9" w:themeFill="background1" w:themeFillShade="D9"/>
            <w:vAlign w:val="bottom"/>
          </w:tcPr>
          <w:p w14:paraId="750B2CA8" w14:textId="77777777" w:rsidR="00755F07" w:rsidRDefault="00755F07" w:rsidP="00755F07">
            <w:pPr>
              <w:rPr>
                <w:b/>
              </w:rPr>
            </w:pPr>
            <w:r>
              <w:rPr>
                <w:b/>
              </w:rPr>
              <w:t>Beskrivning</w:t>
            </w:r>
          </w:p>
        </w:tc>
        <w:tc>
          <w:tcPr>
            <w:tcW w:w="1300" w:type="dxa"/>
            <w:shd w:val="clear" w:color="auto" w:fill="D9D9D9" w:themeFill="background1" w:themeFillShade="D9"/>
            <w:vAlign w:val="bottom"/>
          </w:tcPr>
          <w:p w14:paraId="48BD1CCC" w14:textId="77777777" w:rsidR="00755F07" w:rsidRDefault="00755F07" w:rsidP="00755F07">
            <w:pPr>
              <w:rPr>
                <w:b/>
              </w:rPr>
            </w:pPr>
            <w:proofErr w:type="spellStart"/>
            <w:r>
              <w:rPr>
                <w:b/>
              </w:rPr>
              <w:t>Kardinalitet</w:t>
            </w:r>
            <w:proofErr w:type="spellEnd"/>
          </w:p>
        </w:tc>
      </w:tr>
      <w:tr w:rsidR="00755F07" w14:paraId="2CEA785F" w14:textId="77777777" w:rsidTr="00755F07">
        <w:tc>
          <w:tcPr>
            <w:tcW w:w="2800" w:type="dxa"/>
          </w:tcPr>
          <w:p w14:paraId="07E96F02" w14:textId="77777777" w:rsidR="00755F07" w:rsidRDefault="00755F07" w:rsidP="00755F07">
            <w:proofErr w:type="spellStart"/>
            <w:r>
              <w:t>careUnitId</w:t>
            </w:r>
            <w:proofErr w:type="spellEnd"/>
          </w:p>
        </w:tc>
        <w:tc>
          <w:tcPr>
            <w:tcW w:w="2000" w:type="dxa"/>
          </w:tcPr>
          <w:p w14:paraId="21545201" w14:textId="77777777" w:rsidR="00755F07" w:rsidRDefault="00755F07" w:rsidP="00755F07">
            <w:proofErr w:type="spellStart"/>
            <w:r>
              <w:t>HsaId</w:t>
            </w:r>
            <w:proofErr w:type="spellEnd"/>
          </w:p>
        </w:tc>
        <w:tc>
          <w:tcPr>
            <w:tcW w:w="4000" w:type="dxa"/>
          </w:tcPr>
          <w:p w14:paraId="3ADAC5A2" w14:textId="77777777" w:rsidR="00755F07" w:rsidRDefault="00755F07" w:rsidP="00755F07">
            <w:r>
              <w:t>Vårdenhetens id.</w:t>
            </w:r>
          </w:p>
        </w:tc>
        <w:tc>
          <w:tcPr>
            <w:tcW w:w="1300" w:type="dxa"/>
          </w:tcPr>
          <w:p w14:paraId="75DCA673" w14:textId="77777777" w:rsidR="00755F07" w:rsidRDefault="00755F07" w:rsidP="00755F07">
            <w:r>
              <w:t>1</w:t>
            </w:r>
          </w:p>
        </w:tc>
      </w:tr>
      <w:tr w:rsidR="00755F07" w14:paraId="3D8C9B5D" w14:textId="77777777" w:rsidTr="00755F07">
        <w:tc>
          <w:tcPr>
            <w:tcW w:w="2800" w:type="dxa"/>
          </w:tcPr>
          <w:p w14:paraId="3A18B23F" w14:textId="77777777" w:rsidR="00755F07" w:rsidRDefault="00755F07" w:rsidP="00755F07">
            <w:proofErr w:type="spellStart"/>
            <w:r>
              <w:t>careUnitName</w:t>
            </w:r>
            <w:proofErr w:type="spellEnd"/>
          </w:p>
        </w:tc>
        <w:tc>
          <w:tcPr>
            <w:tcW w:w="2000" w:type="dxa"/>
          </w:tcPr>
          <w:p w14:paraId="607AFDA4" w14:textId="77777777" w:rsidR="00755F07" w:rsidRDefault="00755F07" w:rsidP="00755F07">
            <w:proofErr w:type="spellStart"/>
            <w:r>
              <w:t>CareUnitName</w:t>
            </w:r>
            <w:proofErr w:type="spellEnd"/>
          </w:p>
        </w:tc>
        <w:tc>
          <w:tcPr>
            <w:tcW w:w="4000" w:type="dxa"/>
          </w:tcPr>
          <w:p w14:paraId="696165DA" w14:textId="77777777" w:rsidR="00755F07" w:rsidRDefault="00755F07" w:rsidP="00755F07">
            <w:r>
              <w:t>Vårdenhetens namn. Värdet är ej obligatoriskt.</w:t>
            </w:r>
          </w:p>
        </w:tc>
        <w:tc>
          <w:tcPr>
            <w:tcW w:w="1300" w:type="dxa"/>
          </w:tcPr>
          <w:p w14:paraId="588D3DE7" w14:textId="77777777" w:rsidR="00755F07" w:rsidRDefault="00755F07" w:rsidP="00755F07">
            <w:r>
              <w:t>0..1</w:t>
            </w:r>
          </w:p>
        </w:tc>
      </w:tr>
    </w:tbl>
    <w:p w14:paraId="2BAEE73A" w14:textId="77777777" w:rsidR="00755F07" w:rsidRDefault="00755F07" w:rsidP="00755F07">
      <w:pPr>
        <w:rPr>
          <w:lang w:val="en-US"/>
        </w:rPr>
      </w:pPr>
    </w:p>
    <w:p w14:paraId="56310D75" w14:textId="1E1BCDB2" w:rsidR="00755F07" w:rsidRPr="00755F07" w:rsidRDefault="00755F07" w:rsidP="00755F07">
      <w:pPr>
        <w:pStyle w:val="Rubrik3"/>
        <w:rPr>
          <w:lang w:val="en-US"/>
        </w:rPr>
      </w:pPr>
      <w:bookmarkStart w:id="150" w:name="_Toc156312899"/>
      <w:proofErr w:type="gramStart"/>
      <w:r w:rsidRPr="00755F07">
        <w:rPr>
          <w:lang w:val="en-US"/>
        </w:rPr>
        <w:t>urn:riv</w:t>
      </w:r>
      <w:proofErr w:type="gramEnd"/>
      <w:r w:rsidRPr="00755F07">
        <w:rPr>
          <w:lang w:val="en-US"/>
        </w:rPr>
        <w:t>:informationsecurity:auditing:log:2:CareUnitName</w:t>
      </w:r>
      <w:bookmarkEnd w:id="150"/>
    </w:p>
    <w:p w14:paraId="32DE3711" w14:textId="77777777" w:rsidR="00755F07" w:rsidRDefault="00755F07" w:rsidP="00755F07">
      <w:proofErr w:type="spellStart"/>
      <w:r>
        <w:t>Datatyp</w:t>
      </w:r>
      <w:proofErr w:type="spellEnd"/>
      <w:r>
        <w:t xml:space="preserve"> som representerar namn på en vårdenhet.</w:t>
      </w:r>
    </w:p>
    <w:p w14:paraId="11F360CB" w14:textId="77777777" w:rsidR="00755F07" w:rsidRDefault="00755F07" w:rsidP="00755F07"/>
    <w:p w14:paraId="40D50883" w14:textId="77777777" w:rsidR="00755F07" w:rsidRDefault="00755F07" w:rsidP="00755F07">
      <w:r>
        <w:t xml:space="preserve">Restriktionstyp: </w:t>
      </w:r>
      <w:proofErr w:type="spellStart"/>
      <w:proofErr w:type="gramStart"/>
      <w:r>
        <w:t>xs:string</w:t>
      </w:r>
      <w:proofErr w:type="spellEnd"/>
      <w:proofErr w:type="gramEnd"/>
    </w:p>
    <w:p w14:paraId="47B46F58" w14:textId="77777777" w:rsidR="00755F07" w:rsidRDefault="00755F07" w:rsidP="00755F07">
      <w:r>
        <w:t>Maxlängd: 256</w:t>
      </w:r>
    </w:p>
    <w:p w14:paraId="70205011" w14:textId="77777777" w:rsidR="00755F07" w:rsidRDefault="00755F07" w:rsidP="00755F07"/>
    <w:p w14:paraId="22AC98DC" w14:textId="77777777" w:rsidR="00755F07" w:rsidRPr="00755F07" w:rsidRDefault="00755F07" w:rsidP="00755F07">
      <w:pPr>
        <w:pStyle w:val="Rubrik3"/>
        <w:rPr>
          <w:lang w:val="en-US"/>
        </w:rPr>
      </w:pPr>
      <w:bookmarkStart w:id="151" w:name="_Toc156312900"/>
      <w:proofErr w:type="gramStart"/>
      <w:r w:rsidRPr="00755F07">
        <w:rPr>
          <w:lang w:val="en-US"/>
        </w:rPr>
        <w:t>urn:riv</w:t>
      </w:r>
      <w:proofErr w:type="gramEnd"/>
      <w:r w:rsidRPr="00755F07">
        <w:rPr>
          <w:lang w:val="en-US"/>
        </w:rPr>
        <w:t>:informationsecurity:auditing:log:2:HsaId</w:t>
      </w:r>
      <w:bookmarkEnd w:id="151"/>
    </w:p>
    <w:p w14:paraId="5270ECFD" w14:textId="77777777" w:rsidR="00755F07" w:rsidRDefault="00755F07" w:rsidP="00755F07">
      <w:proofErr w:type="spellStart"/>
      <w:r>
        <w:t>Datatyp</w:t>
      </w:r>
      <w:proofErr w:type="spellEnd"/>
      <w:r>
        <w:t xml:space="preserve"> som representerar det unika nummer som identifierar en anställd, uppdragstagare, strukturenhet eller en HCC funktion (HSA-id).</w:t>
      </w:r>
    </w:p>
    <w:p w14:paraId="5140812C" w14:textId="77777777" w:rsidR="00755F07" w:rsidRDefault="00755F07" w:rsidP="00755F07">
      <w:r>
        <w:t>Specificerat enligt HSA-schema tjänsteträdet version 3.9.</w:t>
      </w:r>
    </w:p>
    <w:p w14:paraId="32A857F7" w14:textId="77777777" w:rsidR="00755F07" w:rsidRDefault="00755F07" w:rsidP="00755F07"/>
    <w:p w14:paraId="7F43768B" w14:textId="77777777" w:rsidR="00755F07" w:rsidRDefault="00755F07" w:rsidP="00755F07">
      <w:r>
        <w:t xml:space="preserve">Restriktionstyp: </w:t>
      </w:r>
      <w:proofErr w:type="spellStart"/>
      <w:proofErr w:type="gramStart"/>
      <w:r>
        <w:t>xs:string</w:t>
      </w:r>
      <w:proofErr w:type="spellEnd"/>
      <w:proofErr w:type="gramEnd"/>
    </w:p>
    <w:p w14:paraId="5A27AE34" w14:textId="77777777" w:rsidR="00755F07" w:rsidRDefault="00755F07" w:rsidP="00755F07">
      <w:r>
        <w:t>Maxlängd: 32</w:t>
      </w:r>
    </w:p>
    <w:p w14:paraId="3F52D689" w14:textId="77777777" w:rsidR="00755F07" w:rsidRDefault="00755F07" w:rsidP="00755F07"/>
    <w:p w14:paraId="67FD10D8" w14:textId="77777777" w:rsidR="00755F07" w:rsidRPr="00755F07" w:rsidRDefault="00755F07" w:rsidP="00755F07">
      <w:pPr>
        <w:pStyle w:val="Rubrik3"/>
        <w:rPr>
          <w:lang w:val="en-US"/>
        </w:rPr>
      </w:pPr>
      <w:bookmarkStart w:id="152" w:name="_Toc156312901"/>
      <w:proofErr w:type="gramStart"/>
      <w:r w:rsidRPr="00755F07">
        <w:rPr>
          <w:lang w:val="en-US"/>
        </w:rPr>
        <w:t>urn:riv</w:t>
      </w:r>
      <w:proofErr w:type="gramEnd"/>
      <w:r w:rsidRPr="00755F07">
        <w:rPr>
          <w:lang w:val="en-US"/>
        </w:rPr>
        <w:t>:informationsecurity:auditing:log:2:IIType</w:t>
      </w:r>
      <w:bookmarkEnd w:id="152"/>
    </w:p>
    <w:p w14:paraId="211D0DE6" w14:textId="4840DEFC" w:rsidR="00755F07" w:rsidRDefault="00755F07" w:rsidP="00755F07">
      <w:r>
        <w:t>En universellt unik identifierare.</w:t>
      </w:r>
    </w:p>
    <w:p w14:paraId="72AB01B3" w14:textId="77777777" w:rsidR="00755F07" w:rsidRDefault="00755F07" w:rsidP="00755F07"/>
    <w:tbl>
      <w:tblPr>
        <w:tblStyle w:val="Tabellrutnt"/>
        <w:tblW w:w="9493" w:type="dxa"/>
        <w:tblLayout w:type="fixed"/>
        <w:tblLook w:val="04A0" w:firstRow="1" w:lastRow="0" w:firstColumn="1" w:lastColumn="0" w:noHBand="0" w:noVBand="1"/>
      </w:tblPr>
      <w:tblGrid>
        <w:gridCol w:w="1271"/>
        <w:gridCol w:w="1134"/>
        <w:gridCol w:w="5511"/>
        <w:gridCol w:w="1577"/>
      </w:tblGrid>
      <w:tr w:rsidR="00755F07" w14:paraId="0F3F0FC6" w14:textId="77777777" w:rsidTr="001F5193">
        <w:trPr>
          <w:trHeight w:val="384"/>
        </w:trPr>
        <w:tc>
          <w:tcPr>
            <w:tcW w:w="1271" w:type="dxa"/>
            <w:shd w:val="clear" w:color="auto" w:fill="D9D9D9" w:themeFill="background1" w:themeFillShade="D9"/>
            <w:vAlign w:val="bottom"/>
          </w:tcPr>
          <w:p w14:paraId="256D255E" w14:textId="77777777" w:rsidR="00755F07" w:rsidRDefault="00755F07" w:rsidP="00755F07">
            <w:pPr>
              <w:rPr>
                <w:b/>
              </w:rPr>
            </w:pPr>
            <w:r>
              <w:rPr>
                <w:b/>
              </w:rPr>
              <w:t>Namn</w:t>
            </w:r>
          </w:p>
        </w:tc>
        <w:tc>
          <w:tcPr>
            <w:tcW w:w="1134" w:type="dxa"/>
            <w:shd w:val="clear" w:color="auto" w:fill="D9D9D9" w:themeFill="background1" w:themeFillShade="D9"/>
            <w:vAlign w:val="bottom"/>
          </w:tcPr>
          <w:p w14:paraId="673F4C01" w14:textId="77777777" w:rsidR="00755F07" w:rsidRDefault="00755F07" w:rsidP="00755F07">
            <w:pPr>
              <w:rPr>
                <w:b/>
              </w:rPr>
            </w:pPr>
            <w:proofErr w:type="spellStart"/>
            <w:r>
              <w:rPr>
                <w:b/>
              </w:rPr>
              <w:t>Datatyp</w:t>
            </w:r>
            <w:proofErr w:type="spellEnd"/>
          </w:p>
        </w:tc>
        <w:tc>
          <w:tcPr>
            <w:tcW w:w="5511" w:type="dxa"/>
            <w:shd w:val="clear" w:color="auto" w:fill="D9D9D9" w:themeFill="background1" w:themeFillShade="D9"/>
            <w:vAlign w:val="bottom"/>
          </w:tcPr>
          <w:p w14:paraId="0253BFCC" w14:textId="77777777" w:rsidR="00755F07" w:rsidRDefault="00755F07" w:rsidP="00755F07">
            <w:pPr>
              <w:rPr>
                <w:b/>
              </w:rPr>
            </w:pPr>
            <w:r>
              <w:rPr>
                <w:b/>
              </w:rPr>
              <w:t>Beskrivning</w:t>
            </w:r>
          </w:p>
        </w:tc>
        <w:tc>
          <w:tcPr>
            <w:tcW w:w="1577" w:type="dxa"/>
            <w:shd w:val="clear" w:color="auto" w:fill="D9D9D9" w:themeFill="background1" w:themeFillShade="D9"/>
            <w:vAlign w:val="bottom"/>
          </w:tcPr>
          <w:p w14:paraId="61F1AB22" w14:textId="77777777" w:rsidR="00755F07" w:rsidRDefault="00755F07" w:rsidP="00755F07">
            <w:pPr>
              <w:rPr>
                <w:b/>
              </w:rPr>
            </w:pPr>
            <w:proofErr w:type="spellStart"/>
            <w:r>
              <w:rPr>
                <w:b/>
              </w:rPr>
              <w:t>Kardinalitet</w:t>
            </w:r>
            <w:proofErr w:type="spellEnd"/>
          </w:p>
        </w:tc>
      </w:tr>
      <w:tr w:rsidR="00755F07" w14:paraId="67DC3289" w14:textId="77777777" w:rsidTr="001F5193">
        <w:tc>
          <w:tcPr>
            <w:tcW w:w="1271" w:type="dxa"/>
          </w:tcPr>
          <w:p w14:paraId="014CCFF0" w14:textId="77777777" w:rsidR="00755F07" w:rsidRDefault="00755F07" w:rsidP="00755F07">
            <w:proofErr w:type="spellStart"/>
            <w:r>
              <w:t>root</w:t>
            </w:r>
            <w:proofErr w:type="spellEnd"/>
          </w:p>
        </w:tc>
        <w:tc>
          <w:tcPr>
            <w:tcW w:w="1134" w:type="dxa"/>
          </w:tcPr>
          <w:p w14:paraId="7AD1D5B8" w14:textId="77777777" w:rsidR="00755F07" w:rsidRDefault="00755F07" w:rsidP="00755F07">
            <w:proofErr w:type="spellStart"/>
            <w:proofErr w:type="gramStart"/>
            <w:r>
              <w:t>xs:String</w:t>
            </w:r>
            <w:proofErr w:type="spellEnd"/>
            <w:proofErr w:type="gramEnd"/>
          </w:p>
        </w:tc>
        <w:tc>
          <w:tcPr>
            <w:tcW w:w="5511" w:type="dxa"/>
          </w:tcPr>
          <w:p w14:paraId="5F00E223" w14:textId="77777777" w:rsidR="00755F07" w:rsidRDefault="00755F07" w:rsidP="00755F07">
            <w:r>
              <w:t xml:space="preserve">Fältet </w:t>
            </w:r>
            <w:proofErr w:type="spellStart"/>
            <w:r>
              <w:t>root</w:t>
            </w:r>
            <w:proofErr w:type="spellEnd"/>
            <w:r>
              <w:t xml:space="preserve"> sätts till OID för kodverket för identifieraren (extension)</w:t>
            </w:r>
          </w:p>
          <w:p w14:paraId="3FF04C7B" w14:textId="77777777" w:rsidR="00755F07" w:rsidRDefault="00755F07" w:rsidP="00755F07">
            <w:r>
              <w:t>Som exempel för svenskt personnummer skall Skatteverkets OID för personnummer (</w:t>
            </w:r>
            <w:proofErr w:type="gramStart"/>
            <w:r>
              <w:t>1.2.752.129</w:t>
            </w:r>
            <w:proofErr w:type="gramEnd"/>
            <w:r>
              <w:t>.2.1.3.1) användas.</w:t>
            </w:r>
          </w:p>
        </w:tc>
        <w:tc>
          <w:tcPr>
            <w:tcW w:w="1577" w:type="dxa"/>
          </w:tcPr>
          <w:p w14:paraId="00B2D684" w14:textId="77777777" w:rsidR="00755F07" w:rsidRDefault="00755F07" w:rsidP="00755F07">
            <w:r>
              <w:t>1</w:t>
            </w:r>
          </w:p>
        </w:tc>
      </w:tr>
      <w:tr w:rsidR="00755F07" w14:paraId="2909CB79" w14:textId="77777777" w:rsidTr="001F5193">
        <w:tc>
          <w:tcPr>
            <w:tcW w:w="1271" w:type="dxa"/>
          </w:tcPr>
          <w:p w14:paraId="058B8E89" w14:textId="77777777" w:rsidR="00755F07" w:rsidRDefault="00755F07" w:rsidP="00755F07">
            <w:r>
              <w:lastRenderedPageBreak/>
              <w:t>extension</w:t>
            </w:r>
          </w:p>
        </w:tc>
        <w:tc>
          <w:tcPr>
            <w:tcW w:w="1134" w:type="dxa"/>
          </w:tcPr>
          <w:p w14:paraId="55E7D7C3" w14:textId="77777777" w:rsidR="00755F07" w:rsidRDefault="00755F07" w:rsidP="00755F07">
            <w:proofErr w:type="spellStart"/>
            <w:proofErr w:type="gramStart"/>
            <w:r>
              <w:t>xs:String</w:t>
            </w:r>
            <w:proofErr w:type="spellEnd"/>
            <w:proofErr w:type="gramEnd"/>
          </w:p>
        </w:tc>
        <w:tc>
          <w:tcPr>
            <w:tcW w:w="5511" w:type="dxa"/>
          </w:tcPr>
          <w:p w14:paraId="3A4D444F" w14:textId="77777777" w:rsidR="00755F07" w:rsidRDefault="00755F07" w:rsidP="00755F07">
            <w:proofErr w:type="gramStart"/>
            <w:r>
              <w:t>Ett id</w:t>
            </w:r>
            <w:proofErr w:type="gramEnd"/>
            <w:r>
              <w:t xml:space="preserve"> som tillsammans med värdet i </w:t>
            </w:r>
            <w:proofErr w:type="spellStart"/>
            <w:r>
              <w:t>root</w:t>
            </w:r>
            <w:proofErr w:type="spellEnd"/>
            <w:r>
              <w:t xml:space="preserve"> är unikt. Som exempel för svensk personidentitet så är extension lika med personnummer.</w:t>
            </w:r>
          </w:p>
        </w:tc>
        <w:tc>
          <w:tcPr>
            <w:tcW w:w="1577" w:type="dxa"/>
          </w:tcPr>
          <w:p w14:paraId="414256D4" w14:textId="77777777" w:rsidR="00755F07" w:rsidRDefault="00755F07" w:rsidP="00755F07">
            <w:r>
              <w:t>0..1</w:t>
            </w:r>
          </w:p>
        </w:tc>
      </w:tr>
    </w:tbl>
    <w:p w14:paraId="385C4CD6" w14:textId="77777777" w:rsidR="00755F07" w:rsidRDefault="00755F07" w:rsidP="00755F07">
      <w:pPr>
        <w:rPr>
          <w:lang w:val="en-US"/>
        </w:rPr>
      </w:pPr>
    </w:p>
    <w:p w14:paraId="77CFAD3B" w14:textId="55F52369" w:rsidR="00755F07" w:rsidRPr="00755F07" w:rsidRDefault="00755F07" w:rsidP="00755F07">
      <w:pPr>
        <w:pStyle w:val="Rubrik3"/>
        <w:rPr>
          <w:lang w:val="en-US"/>
        </w:rPr>
      </w:pPr>
      <w:bookmarkStart w:id="153" w:name="_Toc156312902"/>
      <w:proofErr w:type="gramStart"/>
      <w:r w:rsidRPr="00755F07">
        <w:rPr>
          <w:lang w:val="en-US"/>
        </w:rPr>
        <w:t>urn:riv</w:t>
      </w:r>
      <w:proofErr w:type="gramEnd"/>
      <w:r w:rsidRPr="00755F07">
        <w:rPr>
          <w:lang w:val="en-US"/>
        </w:rPr>
        <w:t>:informationsecurity:auditing:log:2:Id</w:t>
      </w:r>
      <w:bookmarkEnd w:id="153"/>
    </w:p>
    <w:p w14:paraId="7535AD30" w14:textId="77777777" w:rsidR="00755F07" w:rsidRDefault="00755F07" w:rsidP="00755F07">
      <w:proofErr w:type="spellStart"/>
      <w:r>
        <w:t>Datatyp</w:t>
      </w:r>
      <w:proofErr w:type="spellEnd"/>
      <w:r>
        <w:t xml:space="preserve"> som representerar ett unikt identifikationsnummer enligt formatet för UUID (</w:t>
      </w:r>
      <w:proofErr w:type="spellStart"/>
      <w:r>
        <w:t>Universally</w:t>
      </w:r>
      <w:proofErr w:type="spellEnd"/>
      <w:r>
        <w:t xml:space="preserve"> </w:t>
      </w:r>
      <w:proofErr w:type="spellStart"/>
      <w:r>
        <w:t>Unique</w:t>
      </w:r>
      <w:proofErr w:type="spellEnd"/>
      <w:r>
        <w:t xml:space="preserve"> </w:t>
      </w:r>
      <w:proofErr w:type="spellStart"/>
      <w:r>
        <w:t>Identifier</w:t>
      </w:r>
      <w:proofErr w:type="spellEnd"/>
      <w:r>
        <w:t>).</w:t>
      </w:r>
    </w:p>
    <w:p w14:paraId="2741F4EA" w14:textId="77777777" w:rsidR="00755F07" w:rsidRDefault="00755F07" w:rsidP="00755F07"/>
    <w:p w14:paraId="285D6CD5" w14:textId="77777777" w:rsidR="00755F07" w:rsidRDefault="00755F07" w:rsidP="00755F07">
      <w:r>
        <w:t xml:space="preserve">Restriktionstyp: </w:t>
      </w:r>
      <w:proofErr w:type="spellStart"/>
      <w:proofErr w:type="gramStart"/>
      <w:r>
        <w:t>xs:string</w:t>
      </w:r>
      <w:proofErr w:type="spellEnd"/>
      <w:proofErr w:type="gramEnd"/>
    </w:p>
    <w:p w14:paraId="2324E738" w14:textId="77777777" w:rsidR="00755F07" w:rsidRDefault="00755F07" w:rsidP="00755F07">
      <w:r>
        <w:t>Maxlängd: 36</w:t>
      </w:r>
    </w:p>
    <w:p w14:paraId="59C71FE4" w14:textId="77777777" w:rsidR="00755F07" w:rsidRDefault="00755F07" w:rsidP="00755F07"/>
    <w:p w14:paraId="471F51C8" w14:textId="77777777" w:rsidR="00755F07" w:rsidRPr="00755F07" w:rsidRDefault="00755F07" w:rsidP="00755F07">
      <w:pPr>
        <w:pStyle w:val="Rubrik3"/>
        <w:rPr>
          <w:lang w:val="en-US"/>
        </w:rPr>
      </w:pPr>
      <w:bookmarkStart w:id="154" w:name="_Toc156312903"/>
      <w:proofErr w:type="gramStart"/>
      <w:r w:rsidRPr="00755F07">
        <w:rPr>
          <w:lang w:val="en-US"/>
        </w:rPr>
        <w:t>urn:riv</w:t>
      </w:r>
      <w:proofErr w:type="gramEnd"/>
      <w:r w:rsidRPr="00755F07">
        <w:rPr>
          <w:lang w:val="en-US"/>
        </w:rPr>
        <w:t>:informationsecurity:auditing:log:2:InfoLogsResultType</w:t>
      </w:r>
      <w:bookmarkEnd w:id="154"/>
    </w:p>
    <w:p w14:paraId="3C03E860" w14:textId="4DAE81D0" w:rsidR="00755F07" w:rsidRDefault="00755F07" w:rsidP="00755F07">
      <w:proofErr w:type="spellStart"/>
      <w:r>
        <w:t>Datatyp</w:t>
      </w:r>
      <w:proofErr w:type="spellEnd"/>
      <w:r>
        <w:t xml:space="preserve"> som returneras av tjänst. </w:t>
      </w:r>
      <w:proofErr w:type="spellStart"/>
      <w:r>
        <w:t>careProviders</w:t>
      </w:r>
      <w:proofErr w:type="spellEnd"/>
      <w:r>
        <w:t xml:space="preserve"> är ej satt vid eventuella fel.</w:t>
      </w:r>
    </w:p>
    <w:p w14:paraId="7CF6854F" w14:textId="77777777" w:rsidR="00755F07" w:rsidRDefault="00755F07" w:rsidP="00755F07"/>
    <w:tbl>
      <w:tblPr>
        <w:tblStyle w:val="Tabellrutnt"/>
        <w:tblW w:w="9493" w:type="dxa"/>
        <w:tblLayout w:type="fixed"/>
        <w:tblLook w:val="04A0" w:firstRow="1" w:lastRow="0" w:firstColumn="1" w:lastColumn="0" w:noHBand="0" w:noVBand="1"/>
      </w:tblPr>
      <w:tblGrid>
        <w:gridCol w:w="2405"/>
        <w:gridCol w:w="1956"/>
        <w:gridCol w:w="3555"/>
        <w:gridCol w:w="1577"/>
      </w:tblGrid>
      <w:tr w:rsidR="00755F07" w14:paraId="0C3DADE6" w14:textId="77777777" w:rsidTr="001F5193">
        <w:trPr>
          <w:trHeight w:val="384"/>
        </w:trPr>
        <w:tc>
          <w:tcPr>
            <w:tcW w:w="2405" w:type="dxa"/>
            <w:shd w:val="clear" w:color="auto" w:fill="D9D9D9" w:themeFill="background1" w:themeFillShade="D9"/>
            <w:vAlign w:val="bottom"/>
          </w:tcPr>
          <w:p w14:paraId="1865311F" w14:textId="77777777" w:rsidR="00755F07" w:rsidRDefault="00755F07" w:rsidP="00755F07">
            <w:pPr>
              <w:rPr>
                <w:b/>
              </w:rPr>
            </w:pPr>
            <w:r>
              <w:rPr>
                <w:b/>
              </w:rPr>
              <w:t>Namn</w:t>
            </w:r>
          </w:p>
        </w:tc>
        <w:tc>
          <w:tcPr>
            <w:tcW w:w="1956" w:type="dxa"/>
            <w:shd w:val="clear" w:color="auto" w:fill="D9D9D9" w:themeFill="background1" w:themeFillShade="D9"/>
            <w:vAlign w:val="bottom"/>
          </w:tcPr>
          <w:p w14:paraId="7D1A2AD4" w14:textId="77777777" w:rsidR="00755F07" w:rsidRDefault="00755F07" w:rsidP="00755F07">
            <w:pPr>
              <w:rPr>
                <w:b/>
              </w:rPr>
            </w:pPr>
            <w:proofErr w:type="spellStart"/>
            <w:r>
              <w:rPr>
                <w:b/>
              </w:rPr>
              <w:t>Datatyp</w:t>
            </w:r>
            <w:proofErr w:type="spellEnd"/>
          </w:p>
        </w:tc>
        <w:tc>
          <w:tcPr>
            <w:tcW w:w="3555" w:type="dxa"/>
            <w:shd w:val="clear" w:color="auto" w:fill="D9D9D9" w:themeFill="background1" w:themeFillShade="D9"/>
            <w:vAlign w:val="bottom"/>
          </w:tcPr>
          <w:p w14:paraId="6FEA0C89" w14:textId="77777777" w:rsidR="00755F07" w:rsidRDefault="00755F07" w:rsidP="00755F07">
            <w:pPr>
              <w:rPr>
                <w:b/>
              </w:rPr>
            </w:pPr>
            <w:r>
              <w:rPr>
                <w:b/>
              </w:rPr>
              <w:t>Beskrivning</w:t>
            </w:r>
          </w:p>
        </w:tc>
        <w:tc>
          <w:tcPr>
            <w:tcW w:w="1577" w:type="dxa"/>
            <w:shd w:val="clear" w:color="auto" w:fill="D9D9D9" w:themeFill="background1" w:themeFillShade="D9"/>
            <w:vAlign w:val="bottom"/>
          </w:tcPr>
          <w:p w14:paraId="00EFD7FD" w14:textId="77777777" w:rsidR="00755F07" w:rsidRDefault="00755F07" w:rsidP="00755F07">
            <w:pPr>
              <w:rPr>
                <w:b/>
              </w:rPr>
            </w:pPr>
            <w:proofErr w:type="spellStart"/>
            <w:r>
              <w:rPr>
                <w:b/>
              </w:rPr>
              <w:t>Kardinalitet</w:t>
            </w:r>
            <w:proofErr w:type="spellEnd"/>
          </w:p>
        </w:tc>
      </w:tr>
      <w:tr w:rsidR="00755F07" w14:paraId="1E866CF2" w14:textId="77777777" w:rsidTr="001F5193">
        <w:tc>
          <w:tcPr>
            <w:tcW w:w="2405" w:type="dxa"/>
          </w:tcPr>
          <w:p w14:paraId="354511BF" w14:textId="683D6FF6" w:rsidR="00755F07" w:rsidRDefault="00D06DFA" w:rsidP="00755F07">
            <w:proofErr w:type="spellStart"/>
            <w:r>
              <w:t>reportResult</w:t>
            </w:r>
            <w:proofErr w:type="spellEnd"/>
          </w:p>
        </w:tc>
        <w:tc>
          <w:tcPr>
            <w:tcW w:w="1956" w:type="dxa"/>
          </w:tcPr>
          <w:p w14:paraId="35C68C6A" w14:textId="01BF6F0C" w:rsidR="00755F07" w:rsidRDefault="00D06DFA" w:rsidP="00755F07">
            <w:proofErr w:type="spellStart"/>
            <w:r>
              <w:t>ReportResultType</w:t>
            </w:r>
            <w:proofErr w:type="spellEnd"/>
          </w:p>
        </w:tc>
        <w:tc>
          <w:tcPr>
            <w:tcW w:w="3555" w:type="dxa"/>
          </w:tcPr>
          <w:p w14:paraId="1D058D4C" w14:textId="77777777" w:rsidR="00755F07" w:rsidRDefault="00755F07" w:rsidP="00755F07"/>
        </w:tc>
        <w:tc>
          <w:tcPr>
            <w:tcW w:w="1577" w:type="dxa"/>
          </w:tcPr>
          <w:p w14:paraId="790A630A" w14:textId="77777777" w:rsidR="00755F07" w:rsidRDefault="00755F07" w:rsidP="00755F07">
            <w:r>
              <w:t>1</w:t>
            </w:r>
          </w:p>
        </w:tc>
      </w:tr>
      <w:tr w:rsidR="00755F07" w14:paraId="2C7778D8" w14:textId="77777777" w:rsidTr="001F5193">
        <w:tc>
          <w:tcPr>
            <w:tcW w:w="2405" w:type="dxa"/>
          </w:tcPr>
          <w:p w14:paraId="260E5290" w14:textId="77777777" w:rsidR="00755F07" w:rsidRDefault="00755F07" w:rsidP="00755F07">
            <w:proofErr w:type="spellStart"/>
            <w:r>
              <w:t>careProviders</w:t>
            </w:r>
            <w:proofErr w:type="spellEnd"/>
          </w:p>
        </w:tc>
        <w:tc>
          <w:tcPr>
            <w:tcW w:w="1956" w:type="dxa"/>
          </w:tcPr>
          <w:p w14:paraId="0E821F34" w14:textId="77777777" w:rsidR="00755F07" w:rsidRDefault="00755F07" w:rsidP="00755F07">
            <w:proofErr w:type="spellStart"/>
            <w:r>
              <w:t>CareProvidersType</w:t>
            </w:r>
            <w:proofErr w:type="spellEnd"/>
          </w:p>
        </w:tc>
        <w:tc>
          <w:tcPr>
            <w:tcW w:w="3555" w:type="dxa"/>
          </w:tcPr>
          <w:p w14:paraId="30F3CCE8" w14:textId="77777777" w:rsidR="00755F07" w:rsidRDefault="00755F07" w:rsidP="00755F07"/>
        </w:tc>
        <w:tc>
          <w:tcPr>
            <w:tcW w:w="1577" w:type="dxa"/>
          </w:tcPr>
          <w:p w14:paraId="1408B0E8" w14:textId="77777777" w:rsidR="00755F07" w:rsidRDefault="00755F07" w:rsidP="00755F07">
            <w:r>
              <w:t>0..1</w:t>
            </w:r>
          </w:p>
        </w:tc>
      </w:tr>
    </w:tbl>
    <w:p w14:paraId="2F521772" w14:textId="7F3D24EF" w:rsidR="00755F07" w:rsidRDefault="00755F07" w:rsidP="00755F07">
      <w:pPr>
        <w:rPr>
          <w:lang w:val="en-US"/>
        </w:rPr>
      </w:pPr>
    </w:p>
    <w:p w14:paraId="67BEE0C1" w14:textId="77777777" w:rsidR="001F5193" w:rsidRDefault="001F5193" w:rsidP="00755F07">
      <w:pPr>
        <w:rPr>
          <w:lang w:val="en-US"/>
        </w:rPr>
      </w:pPr>
    </w:p>
    <w:p w14:paraId="7E63B1A9" w14:textId="644E6A54" w:rsidR="00755F07" w:rsidRPr="00755F07" w:rsidRDefault="00755F07" w:rsidP="00755F07">
      <w:pPr>
        <w:pStyle w:val="Rubrik3"/>
        <w:rPr>
          <w:lang w:val="en-US"/>
        </w:rPr>
      </w:pPr>
      <w:bookmarkStart w:id="155" w:name="_Toc156312904"/>
      <w:proofErr w:type="gramStart"/>
      <w:r w:rsidRPr="00755F07">
        <w:rPr>
          <w:lang w:val="en-US"/>
        </w:rPr>
        <w:t>urn:riv</w:t>
      </w:r>
      <w:proofErr w:type="gramEnd"/>
      <w:r w:rsidRPr="00755F07">
        <w:rPr>
          <w:lang w:val="en-US"/>
        </w:rPr>
        <w:t>:informationsecurity:auditing:log:2:LogType</w:t>
      </w:r>
      <w:bookmarkEnd w:id="155"/>
    </w:p>
    <w:p w14:paraId="0A6F40B3" w14:textId="392924F6" w:rsidR="00755F07" w:rsidRDefault="00755F07" w:rsidP="00755F07">
      <w:proofErr w:type="spellStart"/>
      <w:r>
        <w:t>Datatyp</w:t>
      </w:r>
      <w:proofErr w:type="spellEnd"/>
      <w:r>
        <w:t xml:space="preserve"> som representerar en loggpost enligt PDL. Datatypen beskriver grundformatet för en loggpost.</w:t>
      </w:r>
    </w:p>
    <w:p w14:paraId="6911C215" w14:textId="77777777" w:rsidR="00755F07" w:rsidRDefault="00755F07" w:rsidP="00755F07"/>
    <w:tbl>
      <w:tblPr>
        <w:tblStyle w:val="Tabellrutnt"/>
        <w:tblW w:w="9493" w:type="dxa"/>
        <w:tblLayout w:type="fixed"/>
        <w:tblLook w:val="04A0" w:firstRow="1" w:lastRow="0" w:firstColumn="1" w:lastColumn="0" w:noHBand="0" w:noVBand="1"/>
      </w:tblPr>
      <w:tblGrid>
        <w:gridCol w:w="1129"/>
        <w:gridCol w:w="1560"/>
        <w:gridCol w:w="5227"/>
        <w:gridCol w:w="1577"/>
      </w:tblGrid>
      <w:tr w:rsidR="00755F07" w14:paraId="2DB40AF4" w14:textId="77777777" w:rsidTr="001F5193">
        <w:trPr>
          <w:trHeight w:val="384"/>
        </w:trPr>
        <w:tc>
          <w:tcPr>
            <w:tcW w:w="1129" w:type="dxa"/>
            <w:shd w:val="clear" w:color="auto" w:fill="D9D9D9" w:themeFill="background1" w:themeFillShade="D9"/>
            <w:vAlign w:val="bottom"/>
          </w:tcPr>
          <w:p w14:paraId="694F7C2A" w14:textId="77777777" w:rsidR="00755F07" w:rsidRDefault="00755F07" w:rsidP="00755F07">
            <w:pPr>
              <w:rPr>
                <w:b/>
              </w:rPr>
            </w:pPr>
            <w:r>
              <w:rPr>
                <w:b/>
              </w:rPr>
              <w:t>Namn</w:t>
            </w:r>
          </w:p>
        </w:tc>
        <w:tc>
          <w:tcPr>
            <w:tcW w:w="1560" w:type="dxa"/>
            <w:shd w:val="clear" w:color="auto" w:fill="D9D9D9" w:themeFill="background1" w:themeFillShade="D9"/>
            <w:vAlign w:val="bottom"/>
          </w:tcPr>
          <w:p w14:paraId="295B3D9D" w14:textId="77777777" w:rsidR="00755F07" w:rsidRDefault="00755F07" w:rsidP="00755F07">
            <w:pPr>
              <w:rPr>
                <w:b/>
              </w:rPr>
            </w:pPr>
            <w:proofErr w:type="spellStart"/>
            <w:r>
              <w:rPr>
                <w:b/>
              </w:rPr>
              <w:t>Datatyp</w:t>
            </w:r>
            <w:proofErr w:type="spellEnd"/>
          </w:p>
        </w:tc>
        <w:tc>
          <w:tcPr>
            <w:tcW w:w="5227" w:type="dxa"/>
            <w:shd w:val="clear" w:color="auto" w:fill="D9D9D9" w:themeFill="background1" w:themeFillShade="D9"/>
            <w:vAlign w:val="bottom"/>
          </w:tcPr>
          <w:p w14:paraId="2C576828" w14:textId="77777777" w:rsidR="00755F07" w:rsidRDefault="00755F07" w:rsidP="00755F07">
            <w:pPr>
              <w:rPr>
                <w:b/>
              </w:rPr>
            </w:pPr>
            <w:r>
              <w:rPr>
                <w:b/>
              </w:rPr>
              <w:t>Beskrivning</w:t>
            </w:r>
          </w:p>
        </w:tc>
        <w:tc>
          <w:tcPr>
            <w:tcW w:w="1577" w:type="dxa"/>
            <w:shd w:val="clear" w:color="auto" w:fill="D9D9D9" w:themeFill="background1" w:themeFillShade="D9"/>
            <w:vAlign w:val="bottom"/>
          </w:tcPr>
          <w:p w14:paraId="3043A23F" w14:textId="77777777" w:rsidR="00755F07" w:rsidRDefault="00755F07" w:rsidP="00755F07">
            <w:pPr>
              <w:rPr>
                <w:b/>
              </w:rPr>
            </w:pPr>
            <w:proofErr w:type="spellStart"/>
            <w:r>
              <w:rPr>
                <w:b/>
              </w:rPr>
              <w:t>Kardinalitet</w:t>
            </w:r>
            <w:proofErr w:type="spellEnd"/>
          </w:p>
        </w:tc>
      </w:tr>
      <w:tr w:rsidR="00755F07" w14:paraId="4D630F46" w14:textId="77777777" w:rsidTr="001F5193">
        <w:tc>
          <w:tcPr>
            <w:tcW w:w="1129" w:type="dxa"/>
          </w:tcPr>
          <w:p w14:paraId="6F14F1BA" w14:textId="77777777" w:rsidR="00755F07" w:rsidRDefault="00755F07" w:rsidP="00755F07">
            <w:proofErr w:type="spellStart"/>
            <w:r>
              <w:t>logId</w:t>
            </w:r>
            <w:proofErr w:type="spellEnd"/>
          </w:p>
        </w:tc>
        <w:tc>
          <w:tcPr>
            <w:tcW w:w="1560" w:type="dxa"/>
          </w:tcPr>
          <w:p w14:paraId="118A6A87" w14:textId="77777777" w:rsidR="00755F07" w:rsidRDefault="00755F07" w:rsidP="00755F07">
            <w:r>
              <w:t>Id</w:t>
            </w:r>
          </w:p>
        </w:tc>
        <w:tc>
          <w:tcPr>
            <w:tcW w:w="5227" w:type="dxa"/>
          </w:tcPr>
          <w:p w14:paraId="06257D8F" w14:textId="77777777" w:rsidR="00755F07" w:rsidRDefault="00755F07" w:rsidP="00755F07">
            <w:r>
              <w:t>Unik, global identifierare för loggposten.</w:t>
            </w:r>
          </w:p>
        </w:tc>
        <w:tc>
          <w:tcPr>
            <w:tcW w:w="1577" w:type="dxa"/>
          </w:tcPr>
          <w:p w14:paraId="674E997C" w14:textId="77777777" w:rsidR="00755F07" w:rsidRDefault="00755F07" w:rsidP="00755F07">
            <w:r>
              <w:t>1</w:t>
            </w:r>
          </w:p>
        </w:tc>
      </w:tr>
      <w:tr w:rsidR="00755F07" w14:paraId="6B297153" w14:textId="77777777" w:rsidTr="001F5193">
        <w:tc>
          <w:tcPr>
            <w:tcW w:w="1129" w:type="dxa"/>
          </w:tcPr>
          <w:p w14:paraId="6C4DD97A" w14:textId="77777777" w:rsidR="00755F07" w:rsidRDefault="00755F07" w:rsidP="00755F07">
            <w:r>
              <w:t>system</w:t>
            </w:r>
          </w:p>
        </w:tc>
        <w:tc>
          <w:tcPr>
            <w:tcW w:w="1560" w:type="dxa"/>
          </w:tcPr>
          <w:p w14:paraId="019D107D" w14:textId="77777777" w:rsidR="00755F07" w:rsidRDefault="00755F07" w:rsidP="00755F07">
            <w:proofErr w:type="spellStart"/>
            <w:r>
              <w:t>SystemType</w:t>
            </w:r>
            <w:proofErr w:type="spellEnd"/>
          </w:p>
        </w:tc>
        <w:tc>
          <w:tcPr>
            <w:tcW w:w="5227" w:type="dxa"/>
          </w:tcPr>
          <w:p w14:paraId="018E45EF" w14:textId="77777777" w:rsidR="00755F07" w:rsidRDefault="00755F07" w:rsidP="00755F07">
            <w:r>
              <w:t>Information om systemet som skapar loggpost. Innehåller systemets id samt eventuellt namn.</w:t>
            </w:r>
          </w:p>
        </w:tc>
        <w:tc>
          <w:tcPr>
            <w:tcW w:w="1577" w:type="dxa"/>
          </w:tcPr>
          <w:p w14:paraId="4A1D8FFB" w14:textId="77777777" w:rsidR="00755F07" w:rsidRDefault="00755F07" w:rsidP="00755F07">
            <w:r>
              <w:t>1</w:t>
            </w:r>
          </w:p>
        </w:tc>
      </w:tr>
      <w:tr w:rsidR="00755F07" w14:paraId="3950759E" w14:textId="77777777" w:rsidTr="001F5193">
        <w:tc>
          <w:tcPr>
            <w:tcW w:w="1129" w:type="dxa"/>
          </w:tcPr>
          <w:p w14:paraId="2FED6647" w14:textId="77777777" w:rsidR="00755F07" w:rsidRDefault="00755F07" w:rsidP="00755F07">
            <w:proofErr w:type="spellStart"/>
            <w:r>
              <w:t>activity</w:t>
            </w:r>
            <w:proofErr w:type="spellEnd"/>
          </w:p>
        </w:tc>
        <w:tc>
          <w:tcPr>
            <w:tcW w:w="1560" w:type="dxa"/>
          </w:tcPr>
          <w:p w14:paraId="417985A3" w14:textId="77777777" w:rsidR="00755F07" w:rsidRDefault="00755F07" w:rsidP="00755F07">
            <w:proofErr w:type="spellStart"/>
            <w:r>
              <w:t>ActivityType</w:t>
            </w:r>
            <w:proofErr w:type="spellEnd"/>
          </w:p>
        </w:tc>
        <w:tc>
          <w:tcPr>
            <w:tcW w:w="5227" w:type="dxa"/>
          </w:tcPr>
          <w:p w14:paraId="6E08A1DE" w14:textId="77777777" w:rsidR="00755F07" w:rsidRDefault="00755F07" w:rsidP="00755F07">
            <w:r>
              <w:t>Information om aktivitet som utförts och som ska loggas. Innehåller typ av aktivitet, datum för aktiviteten och i vilket syfte som aktiviteten utfördes.</w:t>
            </w:r>
          </w:p>
        </w:tc>
        <w:tc>
          <w:tcPr>
            <w:tcW w:w="1577" w:type="dxa"/>
          </w:tcPr>
          <w:p w14:paraId="5C36B1D1" w14:textId="77777777" w:rsidR="00755F07" w:rsidRDefault="00755F07" w:rsidP="00755F07">
            <w:r>
              <w:t>1</w:t>
            </w:r>
          </w:p>
        </w:tc>
      </w:tr>
      <w:tr w:rsidR="00755F07" w14:paraId="7DFCB863" w14:textId="77777777" w:rsidTr="001F5193">
        <w:tc>
          <w:tcPr>
            <w:tcW w:w="1129" w:type="dxa"/>
          </w:tcPr>
          <w:p w14:paraId="5EBD0E4E" w14:textId="77777777" w:rsidR="00755F07" w:rsidRDefault="00755F07" w:rsidP="00755F07">
            <w:proofErr w:type="spellStart"/>
            <w:r>
              <w:t>user</w:t>
            </w:r>
            <w:proofErr w:type="spellEnd"/>
          </w:p>
        </w:tc>
        <w:tc>
          <w:tcPr>
            <w:tcW w:w="1560" w:type="dxa"/>
          </w:tcPr>
          <w:p w14:paraId="15DAB35C" w14:textId="77777777" w:rsidR="00755F07" w:rsidRDefault="00755F07" w:rsidP="00755F07">
            <w:proofErr w:type="spellStart"/>
            <w:r>
              <w:t>UserType</w:t>
            </w:r>
            <w:proofErr w:type="spellEnd"/>
          </w:p>
        </w:tc>
        <w:tc>
          <w:tcPr>
            <w:tcW w:w="5227" w:type="dxa"/>
          </w:tcPr>
          <w:p w14:paraId="021F8EEB" w14:textId="77777777" w:rsidR="00755F07" w:rsidRDefault="00755F07" w:rsidP="00755F07">
            <w:r>
              <w:t>Information om användaren som utfört aktivitet. Innehåller användarens id samt till vilken vårdenhet användaren tillhör. Kan även innehålla ej obligatoriska uppgifter som namn, personnummer, uppdrag och titel.</w:t>
            </w:r>
          </w:p>
        </w:tc>
        <w:tc>
          <w:tcPr>
            <w:tcW w:w="1577" w:type="dxa"/>
          </w:tcPr>
          <w:p w14:paraId="0FBA6D38" w14:textId="77777777" w:rsidR="00755F07" w:rsidRDefault="00755F07" w:rsidP="00755F07">
            <w:r>
              <w:t>1</w:t>
            </w:r>
          </w:p>
        </w:tc>
      </w:tr>
      <w:tr w:rsidR="00755F07" w14:paraId="1CB52BA9" w14:textId="77777777" w:rsidTr="001F5193">
        <w:tc>
          <w:tcPr>
            <w:tcW w:w="1129" w:type="dxa"/>
          </w:tcPr>
          <w:p w14:paraId="633AA3E6" w14:textId="77777777" w:rsidR="00755F07" w:rsidRDefault="00755F07" w:rsidP="00755F07">
            <w:proofErr w:type="spellStart"/>
            <w:r>
              <w:t>resources</w:t>
            </w:r>
            <w:proofErr w:type="spellEnd"/>
          </w:p>
        </w:tc>
        <w:tc>
          <w:tcPr>
            <w:tcW w:w="1560" w:type="dxa"/>
          </w:tcPr>
          <w:p w14:paraId="5BAEAB29" w14:textId="77777777" w:rsidR="00755F07" w:rsidRDefault="00755F07" w:rsidP="00755F07">
            <w:proofErr w:type="spellStart"/>
            <w:r>
              <w:t>ResourcesType</w:t>
            </w:r>
            <w:proofErr w:type="spellEnd"/>
          </w:p>
        </w:tc>
        <w:tc>
          <w:tcPr>
            <w:tcW w:w="5227" w:type="dxa"/>
          </w:tcPr>
          <w:p w14:paraId="56E9205B" w14:textId="25441DF0" w:rsidR="00755F07" w:rsidRDefault="00755F07" w:rsidP="00755F07">
            <w:r>
              <w:t>Information om aktuella resurser.</w:t>
            </w:r>
            <w:r w:rsidR="00517D0E">
              <w:t xml:space="preserve"> Se ref </w:t>
            </w:r>
            <w:hyperlink r:id="rId33" w:history="1">
              <w:r w:rsidR="00517D0E" w:rsidRPr="00517D0E">
                <w:rPr>
                  <w:rStyle w:val="Hyperlnk"/>
                </w:rPr>
                <w:t>#7</w:t>
              </w:r>
            </w:hyperlink>
            <w:r w:rsidR="00517D0E">
              <w:t xml:space="preserve"> och </w:t>
            </w:r>
            <w:hyperlink r:id="rId34" w:history="1">
              <w:r w:rsidR="00517D0E" w:rsidRPr="00517D0E">
                <w:rPr>
                  <w:rStyle w:val="Hyperlnk"/>
                </w:rPr>
                <w:t>#8</w:t>
              </w:r>
            </w:hyperlink>
          </w:p>
        </w:tc>
        <w:tc>
          <w:tcPr>
            <w:tcW w:w="1577" w:type="dxa"/>
          </w:tcPr>
          <w:p w14:paraId="488B2271" w14:textId="77777777" w:rsidR="00755F07" w:rsidRDefault="00755F07" w:rsidP="00755F07">
            <w:r>
              <w:t>1</w:t>
            </w:r>
          </w:p>
        </w:tc>
      </w:tr>
    </w:tbl>
    <w:p w14:paraId="7BB266A1" w14:textId="1B9A8E59" w:rsidR="00755F07" w:rsidRDefault="00755F07" w:rsidP="00755F07">
      <w:pPr>
        <w:rPr>
          <w:lang w:val="en-US"/>
        </w:rPr>
      </w:pPr>
    </w:p>
    <w:p w14:paraId="1353BB46" w14:textId="0E441A7A" w:rsidR="001F5193" w:rsidRDefault="001F5193">
      <w:pPr>
        <w:spacing w:line="240" w:lineRule="auto"/>
        <w:rPr>
          <w:lang w:val="en-US"/>
        </w:rPr>
      </w:pPr>
      <w:r>
        <w:rPr>
          <w:lang w:val="en-US"/>
        </w:rPr>
        <w:br w:type="page"/>
      </w:r>
    </w:p>
    <w:p w14:paraId="6D58A75E" w14:textId="00B6B109" w:rsidR="00755F07" w:rsidRPr="00755F07" w:rsidRDefault="00755F07" w:rsidP="00755F07">
      <w:pPr>
        <w:pStyle w:val="Rubrik3"/>
        <w:rPr>
          <w:lang w:val="en-US"/>
        </w:rPr>
      </w:pPr>
      <w:bookmarkStart w:id="156" w:name="_Toc156312905"/>
      <w:proofErr w:type="gramStart"/>
      <w:r w:rsidRPr="00755F07">
        <w:rPr>
          <w:lang w:val="en-US"/>
        </w:rPr>
        <w:lastRenderedPageBreak/>
        <w:t>urn:riv</w:t>
      </w:r>
      <w:proofErr w:type="gramEnd"/>
      <w:r w:rsidRPr="00755F07">
        <w:rPr>
          <w:lang w:val="en-US"/>
        </w:rPr>
        <w:t>:informationsecurity:auditing:log:2:LogsType</w:t>
      </w:r>
      <w:bookmarkEnd w:id="156"/>
    </w:p>
    <w:p w14:paraId="5CC5B1ED" w14:textId="7A7BC6C8" w:rsidR="00755F07" w:rsidRDefault="00755F07" w:rsidP="00755F07">
      <w:proofErr w:type="spellStart"/>
      <w:r>
        <w:t>Datatyp</w:t>
      </w:r>
      <w:proofErr w:type="spellEnd"/>
      <w:r>
        <w:t xml:space="preserve"> som håller lista med loggposter. Kan vara en tom lista</w:t>
      </w:r>
    </w:p>
    <w:p w14:paraId="2747B4D4" w14:textId="77777777" w:rsidR="00755F07" w:rsidRDefault="00755F07" w:rsidP="00755F07"/>
    <w:tbl>
      <w:tblPr>
        <w:tblStyle w:val="Tabellrutnt"/>
        <w:tblW w:w="9493" w:type="dxa"/>
        <w:tblLayout w:type="fixed"/>
        <w:tblLook w:val="04A0" w:firstRow="1" w:lastRow="0" w:firstColumn="1" w:lastColumn="0" w:noHBand="0" w:noVBand="1"/>
      </w:tblPr>
      <w:tblGrid>
        <w:gridCol w:w="2520"/>
        <w:gridCol w:w="1807"/>
        <w:gridCol w:w="3589"/>
        <w:gridCol w:w="1577"/>
      </w:tblGrid>
      <w:tr w:rsidR="00755F07" w14:paraId="5017F4EB" w14:textId="77777777" w:rsidTr="001F5193">
        <w:trPr>
          <w:trHeight w:val="384"/>
        </w:trPr>
        <w:tc>
          <w:tcPr>
            <w:tcW w:w="2520" w:type="dxa"/>
            <w:shd w:val="clear" w:color="auto" w:fill="D9D9D9" w:themeFill="background1" w:themeFillShade="D9"/>
            <w:vAlign w:val="bottom"/>
          </w:tcPr>
          <w:p w14:paraId="04F0F9CB" w14:textId="77777777" w:rsidR="00755F07" w:rsidRDefault="00755F07" w:rsidP="00755F07">
            <w:pPr>
              <w:rPr>
                <w:b/>
              </w:rPr>
            </w:pPr>
            <w:r>
              <w:rPr>
                <w:b/>
              </w:rPr>
              <w:t>Namn</w:t>
            </w:r>
          </w:p>
        </w:tc>
        <w:tc>
          <w:tcPr>
            <w:tcW w:w="1807" w:type="dxa"/>
            <w:shd w:val="clear" w:color="auto" w:fill="D9D9D9" w:themeFill="background1" w:themeFillShade="D9"/>
            <w:vAlign w:val="bottom"/>
          </w:tcPr>
          <w:p w14:paraId="2BAB8CE1" w14:textId="77777777" w:rsidR="00755F07" w:rsidRDefault="00755F07" w:rsidP="00755F07">
            <w:pPr>
              <w:rPr>
                <w:b/>
              </w:rPr>
            </w:pPr>
            <w:proofErr w:type="spellStart"/>
            <w:r>
              <w:rPr>
                <w:b/>
              </w:rPr>
              <w:t>Datatyp</w:t>
            </w:r>
            <w:proofErr w:type="spellEnd"/>
          </w:p>
        </w:tc>
        <w:tc>
          <w:tcPr>
            <w:tcW w:w="3589" w:type="dxa"/>
            <w:shd w:val="clear" w:color="auto" w:fill="D9D9D9" w:themeFill="background1" w:themeFillShade="D9"/>
            <w:vAlign w:val="bottom"/>
          </w:tcPr>
          <w:p w14:paraId="6F486D0D" w14:textId="77777777" w:rsidR="00755F07" w:rsidRDefault="00755F07" w:rsidP="00755F07">
            <w:pPr>
              <w:rPr>
                <w:b/>
              </w:rPr>
            </w:pPr>
            <w:r>
              <w:rPr>
                <w:b/>
              </w:rPr>
              <w:t>Beskrivning</w:t>
            </w:r>
          </w:p>
        </w:tc>
        <w:tc>
          <w:tcPr>
            <w:tcW w:w="1577" w:type="dxa"/>
            <w:shd w:val="clear" w:color="auto" w:fill="D9D9D9" w:themeFill="background1" w:themeFillShade="D9"/>
            <w:vAlign w:val="bottom"/>
          </w:tcPr>
          <w:p w14:paraId="488C7958" w14:textId="77777777" w:rsidR="00755F07" w:rsidRDefault="00755F07" w:rsidP="00755F07">
            <w:pPr>
              <w:rPr>
                <w:b/>
              </w:rPr>
            </w:pPr>
            <w:proofErr w:type="spellStart"/>
            <w:r>
              <w:rPr>
                <w:b/>
              </w:rPr>
              <w:t>Kardinalitet</w:t>
            </w:r>
            <w:proofErr w:type="spellEnd"/>
          </w:p>
        </w:tc>
      </w:tr>
      <w:tr w:rsidR="00755F07" w14:paraId="0DAA5EFF" w14:textId="77777777" w:rsidTr="001F5193">
        <w:tc>
          <w:tcPr>
            <w:tcW w:w="2520" w:type="dxa"/>
          </w:tcPr>
          <w:p w14:paraId="421BADF1" w14:textId="77777777" w:rsidR="00755F07" w:rsidRDefault="00755F07" w:rsidP="00755F07">
            <w:r>
              <w:t>log</w:t>
            </w:r>
          </w:p>
        </w:tc>
        <w:tc>
          <w:tcPr>
            <w:tcW w:w="1807" w:type="dxa"/>
          </w:tcPr>
          <w:p w14:paraId="3AECD6D6" w14:textId="77777777" w:rsidR="00755F07" w:rsidRDefault="00755F07" w:rsidP="00755F07">
            <w:proofErr w:type="spellStart"/>
            <w:r>
              <w:t>LogType</w:t>
            </w:r>
            <w:proofErr w:type="spellEnd"/>
          </w:p>
        </w:tc>
        <w:tc>
          <w:tcPr>
            <w:tcW w:w="3589" w:type="dxa"/>
          </w:tcPr>
          <w:p w14:paraId="2AFA92E1" w14:textId="77777777" w:rsidR="00755F07" w:rsidRDefault="00755F07" w:rsidP="00755F07"/>
        </w:tc>
        <w:tc>
          <w:tcPr>
            <w:tcW w:w="1577" w:type="dxa"/>
          </w:tcPr>
          <w:p w14:paraId="69E191FC" w14:textId="77777777" w:rsidR="00755F07" w:rsidRDefault="00755F07" w:rsidP="00755F07">
            <w:r>
              <w:t>0..*</w:t>
            </w:r>
          </w:p>
        </w:tc>
      </w:tr>
    </w:tbl>
    <w:p w14:paraId="473F2B15" w14:textId="00394FB0" w:rsidR="00755F07" w:rsidRDefault="00755F07" w:rsidP="00755F07">
      <w:pPr>
        <w:rPr>
          <w:lang w:val="en-US"/>
        </w:rPr>
      </w:pPr>
    </w:p>
    <w:p w14:paraId="31B2CEE2" w14:textId="77777777" w:rsidR="001F5193" w:rsidRDefault="001F5193" w:rsidP="00755F07">
      <w:pPr>
        <w:rPr>
          <w:lang w:val="en-US"/>
        </w:rPr>
      </w:pPr>
    </w:p>
    <w:p w14:paraId="5C0B0612" w14:textId="41D9452A" w:rsidR="00755F07" w:rsidRPr="00755F07" w:rsidRDefault="00755F07" w:rsidP="00755F07">
      <w:pPr>
        <w:pStyle w:val="Rubrik3"/>
        <w:rPr>
          <w:lang w:val="en-US"/>
        </w:rPr>
      </w:pPr>
      <w:bookmarkStart w:id="157" w:name="_Toc156312906"/>
      <w:proofErr w:type="gramStart"/>
      <w:r w:rsidRPr="00755F07">
        <w:rPr>
          <w:lang w:val="en-US"/>
        </w:rPr>
        <w:t>urn:riv</w:t>
      </w:r>
      <w:proofErr w:type="gramEnd"/>
      <w:r w:rsidRPr="00755F07">
        <w:rPr>
          <w:lang w:val="en-US"/>
        </w:rPr>
        <w:t>:informationsecurity:auditing:log:2:LogsResultType</w:t>
      </w:r>
      <w:bookmarkEnd w:id="157"/>
    </w:p>
    <w:p w14:paraId="23312F4C" w14:textId="33B77392" w:rsidR="00755F07" w:rsidRDefault="00755F07" w:rsidP="00755F07">
      <w:proofErr w:type="spellStart"/>
      <w:r>
        <w:t>Datatyp</w:t>
      </w:r>
      <w:proofErr w:type="spellEnd"/>
      <w:r>
        <w:t xml:space="preserve"> som returneras av tjänst. logs är ej satt vid eventuella fel.</w:t>
      </w:r>
    </w:p>
    <w:p w14:paraId="30F038FF" w14:textId="77777777" w:rsidR="00755F07" w:rsidRDefault="00755F07" w:rsidP="00755F07"/>
    <w:tbl>
      <w:tblPr>
        <w:tblStyle w:val="Tabellrutnt"/>
        <w:tblW w:w="9493" w:type="dxa"/>
        <w:tblLayout w:type="fixed"/>
        <w:tblLook w:val="04A0" w:firstRow="1" w:lastRow="0" w:firstColumn="1" w:lastColumn="0" w:noHBand="0" w:noVBand="1"/>
      </w:tblPr>
      <w:tblGrid>
        <w:gridCol w:w="2520"/>
        <w:gridCol w:w="1983"/>
        <w:gridCol w:w="3413"/>
        <w:gridCol w:w="1577"/>
      </w:tblGrid>
      <w:tr w:rsidR="00755F07" w14:paraId="030D15C2" w14:textId="77777777" w:rsidTr="001F5193">
        <w:trPr>
          <w:trHeight w:val="384"/>
        </w:trPr>
        <w:tc>
          <w:tcPr>
            <w:tcW w:w="2520" w:type="dxa"/>
            <w:shd w:val="clear" w:color="auto" w:fill="D9D9D9" w:themeFill="background1" w:themeFillShade="D9"/>
            <w:vAlign w:val="bottom"/>
          </w:tcPr>
          <w:p w14:paraId="0AC765EF" w14:textId="77777777" w:rsidR="00755F07" w:rsidRDefault="00755F07" w:rsidP="00755F07">
            <w:pPr>
              <w:rPr>
                <w:b/>
              </w:rPr>
            </w:pPr>
            <w:r>
              <w:rPr>
                <w:b/>
              </w:rPr>
              <w:t>Namn</w:t>
            </w:r>
          </w:p>
        </w:tc>
        <w:tc>
          <w:tcPr>
            <w:tcW w:w="1983" w:type="dxa"/>
            <w:shd w:val="clear" w:color="auto" w:fill="D9D9D9" w:themeFill="background1" w:themeFillShade="D9"/>
            <w:vAlign w:val="bottom"/>
          </w:tcPr>
          <w:p w14:paraId="1E9E2664" w14:textId="77777777" w:rsidR="00755F07" w:rsidRDefault="00755F07" w:rsidP="00755F07">
            <w:pPr>
              <w:rPr>
                <w:b/>
              </w:rPr>
            </w:pPr>
            <w:proofErr w:type="spellStart"/>
            <w:r>
              <w:rPr>
                <w:b/>
              </w:rPr>
              <w:t>Datatyp</w:t>
            </w:r>
            <w:proofErr w:type="spellEnd"/>
          </w:p>
        </w:tc>
        <w:tc>
          <w:tcPr>
            <w:tcW w:w="3413" w:type="dxa"/>
            <w:shd w:val="clear" w:color="auto" w:fill="D9D9D9" w:themeFill="background1" w:themeFillShade="D9"/>
            <w:vAlign w:val="bottom"/>
          </w:tcPr>
          <w:p w14:paraId="34339662" w14:textId="77777777" w:rsidR="00755F07" w:rsidRDefault="00755F07" w:rsidP="00755F07">
            <w:pPr>
              <w:rPr>
                <w:b/>
              </w:rPr>
            </w:pPr>
            <w:r>
              <w:rPr>
                <w:b/>
              </w:rPr>
              <w:t>Beskrivning</w:t>
            </w:r>
          </w:p>
        </w:tc>
        <w:tc>
          <w:tcPr>
            <w:tcW w:w="1577" w:type="dxa"/>
            <w:shd w:val="clear" w:color="auto" w:fill="D9D9D9" w:themeFill="background1" w:themeFillShade="D9"/>
            <w:vAlign w:val="bottom"/>
          </w:tcPr>
          <w:p w14:paraId="3A1CEF17" w14:textId="77777777" w:rsidR="00755F07" w:rsidRDefault="00755F07" w:rsidP="00755F07">
            <w:pPr>
              <w:rPr>
                <w:b/>
              </w:rPr>
            </w:pPr>
            <w:proofErr w:type="spellStart"/>
            <w:r>
              <w:rPr>
                <w:b/>
              </w:rPr>
              <w:t>Kardinalitet</w:t>
            </w:r>
            <w:proofErr w:type="spellEnd"/>
          </w:p>
        </w:tc>
      </w:tr>
      <w:tr w:rsidR="00755F07" w14:paraId="55829C84" w14:textId="77777777" w:rsidTr="001F5193">
        <w:tc>
          <w:tcPr>
            <w:tcW w:w="2520" w:type="dxa"/>
          </w:tcPr>
          <w:p w14:paraId="28086322" w14:textId="2103A69F" w:rsidR="00755F07" w:rsidRDefault="00D06DFA" w:rsidP="00755F07">
            <w:proofErr w:type="spellStart"/>
            <w:r>
              <w:t>reportResult</w:t>
            </w:r>
            <w:proofErr w:type="spellEnd"/>
          </w:p>
        </w:tc>
        <w:tc>
          <w:tcPr>
            <w:tcW w:w="1983" w:type="dxa"/>
          </w:tcPr>
          <w:p w14:paraId="64CFD6E9" w14:textId="56197CC7" w:rsidR="00755F07" w:rsidRDefault="00D06DFA" w:rsidP="00755F07">
            <w:proofErr w:type="spellStart"/>
            <w:r>
              <w:t>ReportResultType</w:t>
            </w:r>
            <w:proofErr w:type="spellEnd"/>
          </w:p>
        </w:tc>
        <w:tc>
          <w:tcPr>
            <w:tcW w:w="3413" w:type="dxa"/>
          </w:tcPr>
          <w:p w14:paraId="14748509" w14:textId="77777777" w:rsidR="00755F07" w:rsidRDefault="00755F07" w:rsidP="00755F07"/>
        </w:tc>
        <w:tc>
          <w:tcPr>
            <w:tcW w:w="1577" w:type="dxa"/>
          </w:tcPr>
          <w:p w14:paraId="55205C52" w14:textId="77777777" w:rsidR="00755F07" w:rsidRDefault="00755F07" w:rsidP="00755F07">
            <w:r>
              <w:t>1</w:t>
            </w:r>
          </w:p>
        </w:tc>
      </w:tr>
      <w:tr w:rsidR="00755F07" w14:paraId="0DD81CF7" w14:textId="77777777" w:rsidTr="001F5193">
        <w:tc>
          <w:tcPr>
            <w:tcW w:w="2520" w:type="dxa"/>
          </w:tcPr>
          <w:p w14:paraId="0EBB4EEB" w14:textId="77777777" w:rsidR="00755F07" w:rsidRDefault="00755F07" w:rsidP="00755F07">
            <w:r>
              <w:t>logs</w:t>
            </w:r>
          </w:p>
        </w:tc>
        <w:tc>
          <w:tcPr>
            <w:tcW w:w="1983" w:type="dxa"/>
          </w:tcPr>
          <w:p w14:paraId="42CF547A" w14:textId="77777777" w:rsidR="00755F07" w:rsidRDefault="00755F07" w:rsidP="00755F07">
            <w:proofErr w:type="spellStart"/>
            <w:r>
              <w:t>LogsType</w:t>
            </w:r>
            <w:proofErr w:type="spellEnd"/>
          </w:p>
        </w:tc>
        <w:tc>
          <w:tcPr>
            <w:tcW w:w="3413" w:type="dxa"/>
          </w:tcPr>
          <w:p w14:paraId="26E8B49F" w14:textId="77777777" w:rsidR="00755F07" w:rsidRDefault="00755F07" w:rsidP="00755F07"/>
        </w:tc>
        <w:tc>
          <w:tcPr>
            <w:tcW w:w="1577" w:type="dxa"/>
          </w:tcPr>
          <w:p w14:paraId="48660B9B" w14:textId="77777777" w:rsidR="00755F07" w:rsidRDefault="00755F07" w:rsidP="00755F07">
            <w:r>
              <w:t>0..1</w:t>
            </w:r>
          </w:p>
        </w:tc>
      </w:tr>
    </w:tbl>
    <w:p w14:paraId="193AF879" w14:textId="1FD96422" w:rsidR="00755F07" w:rsidRDefault="00755F07" w:rsidP="00755F07">
      <w:pPr>
        <w:rPr>
          <w:lang w:val="en-US"/>
        </w:rPr>
      </w:pPr>
    </w:p>
    <w:p w14:paraId="71E339C0" w14:textId="77777777" w:rsidR="001F5193" w:rsidRDefault="001F5193" w:rsidP="00755F07">
      <w:pPr>
        <w:rPr>
          <w:lang w:val="en-US"/>
        </w:rPr>
      </w:pPr>
    </w:p>
    <w:p w14:paraId="36DBF989" w14:textId="1D31C40D" w:rsidR="00755F07" w:rsidRPr="00755F07" w:rsidRDefault="00755F07" w:rsidP="00755F07">
      <w:pPr>
        <w:pStyle w:val="Rubrik3"/>
        <w:rPr>
          <w:lang w:val="en-US"/>
        </w:rPr>
      </w:pPr>
      <w:bookmarkStart w:id="158" w:name="_Toc156312907"/>
      <w:proofErr w:type="gramStart"/>
      <w:r w:rsidRPr="00755F07">
        <w:rPr>
          <w:lang w:val="en-US"/>
        </w:rPr>
        <w:t>urn:riv</w:t>
      </w:r>
      <w:proofErr w:type="gramEnd"/>
      <w:r w:rsidRPr="00755F07">
        <w:rPr>
          <w:lang w:val="en-US"/>
        </w:rPr>
        <w:t>:informationsecurity:auditing:log:2:PatientType</w:t>
      </w:r>
      <w:bookmarkEnd w:id="158"/>
    </w:p>
    <w:p w14:paraId="2ABA55E8" w14:textId="352B6CF1" w:rsidR="00755F07" w:rsidRDefault="00755F07" w:rsidP="00755F07">
      <w:proofErr w:type="spellStart"/>
      <w:r>
        <w:t>Datatyp</w:t>
      </w:r>
      <w:proofErr w:type="spellEnd"/>
      <w:r>
        <w:t xml:space="preserve"> som representerar en patient i en resurs.</w:t>
      </w:r>
    </w:p>
    <w:p w14:paraId="497E700F" w14:textId="77777777" w:rsidR="00755F07" w:rsidRDefault="00755F07" w:rsidP="00755F07"/>
    <w:tbl>
      <w:tblPr>
        <w:tblStyle w:val="Tabellrutnt"/>
        <w:tblW w:w="9493" w:type="dxa"/>
        <w:tblLayout w:type="fixed"/>
        <w:tblLook w:val="04A0" w:firstRow="1" w:lastRow="0" w:firstColumn="1" w:lastColumn="0" w:noHBand="0" w:noVBand="1"/>
      </w:tblPr>
      <w:tblGrid>
        <w:gridCol w:w="1413"/>
        <w:gridCol w:w="1701"/>
        <w:gridCol w:w="4802"/>
        <w:gridCol w:w="1577"/>
      </w:tblGrid>
      <w:tr w:rsidR="00755F07" w14:paraId="3A99E083" w14:textId="77777777" w:rsidTr="00F77904">
        <w:trPr>
          <w:trHeight w:val="384"/>
        </w:trPr>
        <w:tc>
          <w:tcPr>
            <w:tcW w:w="1413" w:type="dxa"/>
            <w:shd w:val="clear" w:color="auto" w:fill="D9D9D9" w:themeFill="background1" w:themeFillShade="D9"/>
            <w:vAlign w:val="bottom"/>
          </w:tcPr>
          <w:p w14:paraId="129DD3EE" w14:textId="77777777" w:rsidR="00755F07" w:rsidRDefault="00755F07" w:rsidP="00755F07">
            <w:pPr>
              <w:rPr>
                <w:b/>
              </w:rPr>
            </w:pPr>
            <w:r>
              <w:rPr>
                <w:b/>
              </w:rPr>
              <w:t>Namn</w:t>
            </w:r>
          </w:p>
        </w:tc>
        <w:tc>
          <w:tcPr>
            <w:tcW w:w="1701" w:type="dxa"/>
            <w:shd w:val="clear" w:color="auto" w:fill="D9D9D9" w:themeFill="background1" w:themeFillShade="D9"/>
            <w:vAlign w:val="bottom"/>
          </w:tcPr>
          <w:p w14:paraId="4BD81B31" w14:textId="77777777" w:rsidR="00755F07" w:rsidRDefault="00755F07" w:rsidP="00755F07">
            <w:pPr>
              <w:rPr>
                <w:b/>
              </w:rPr>
            </w:pPr>
            <w:proofErr w:type="spellStart"/>
            <w:r>
              <w:rPr>
                <w:b/>
              </w:rPr>
              <w:t>Datatyp</w:t>
            </w:r>
            <w:proofErr w:type="spellEnd"/>
          </w:p>
        </w:tc>
        <w:tc>
          <w:tcPr>
            <w:tcW w:w="4802" w:type="dxa"/>
            <w:shd w:val="clear" w:color="auto" w:fill="D9D9D9" w:themeFill="background1" w:themeFillShade="D9"/>
            <w:vAlign w:val="bottom"/>
          </w:tcPr>
          <w:p w14:paraId="3C97F673" w14:textId="77777777" w:rsidR="00755F07" w:rsidRDefault="00755F07" w:rsidP="00755F07">
            <w:pPr>
              <w:rPr>
                <w:b/>
              </w:rPr>
            </w:pPr>
            <w:r>
              <w:rPr>
                <w:b/>
              </w:rPr>
              <w:t>Beskrivning</w:t>
            </w:r>
          </w:p>
        </w:tc>
        <w:tc>
          <w:tcPr>
            <w:tcW w:w="1577" w:type="dxa"/>
            <w:shd w:val="clear" w:color="auto" w:fill="D9D9D9" w:themeFill="background1" w:themeFillShade="D9"/>
            <w:vAlign w:val="bottom"/>
          </w:tcPr>
          <w:p w14:paraId="2CD676D7" w14:textId="77777777" w:rsidR="00755F07" w:rsidRDefault="00755F07" w:rsidP="00755F07">
            <w:pPr>
              <w:rPr>
                <w:b/>
              </w:rPr>
            </w:pPr>
            <w:proofErr w:type="spellStart"/>
            <w:r>
              <w:rPr>
                <w:b/>
              </w:rPr>
              <w:t>Kardinalitet</w:t>
            </w:r>
            <w:proofErr w:type="spellEnd"/>
          </w:p>
        </w:tc>
      </w:tr>
      <w:tr w:rsidR="00755F07" w14:paraId="70471051" w14:textId="77777777" w:rsidTr="00F77904">
        <w:tc>
          <w:tcPr>
            <w:tcW w:w="1413" w:type="dxa"/>
          </w:tcPr>
          <w:p w14:paraId="3C46C33A" w14:textId="77777777" w:rsidR="00755F07" w:rsidRDefault="00755F07" w:rsidP="00755F07">
            <w:r>
              <w:t>patientId</w:t>
            </w:r>
          </w:p>
        </w:tc>
        <w:tc>
          <w:tcPr>
            <w:tcW w:w="1701" w:type="dxa"/>
          </w:tcPr>
          <w:p w14:paraId="01BC6669" w14:textId="77777777" w:rsidR="00755F07" w:rsidRDefault="00755F07" w:rsidP="00755F07">
            <w:proofErr w:type="spellStart"/>
            <w:r>
              <w:t>IIType</w:t>
            </w:r>
            <w:proofErr w:type="spellEnd"/>
          </w:p>
        </w:tc>
        <w:tc>
          <w:tcPr>
            <w:tcW w:w="4802" w:type="dxa"/>
          </w:tcPr>
          <w:p w14:paraId="33B1718F" w14:textId="77777777" w:rsidR="00755F07" w:rsidRDefault="00755F07" w:rsidP="00755F07">
            <w:r>
              <w:t>Patientens id nummer, kan vara personnummer, samordningsnummer alternativt reservnummer.</w:t>
            </w:r>
          </w:p>
        </w:tc>
        <w:tc>
          <w:tcPr>
            <w:tcW w:w="1577" w:type="dxa"/>
          </w:tcPr>
          <w:p w14:paraId="395E4342" w14:textId="77777777" w:rsidR="00755F07" w:rsidRDefault="00755F07" w:rsidP="00755F07">
            <w:r>
              <w:t>1</w:t>
            </w:r>
          </w:p>
        </w:tc>
      </w:tr>
      <w:tr w:rsidR="00755F07" w14:paraId="36691267" w14:textId="77777777" w:rsidTr="00F77904">
        <w:tc>
          <w:tcPr>
            <w:tcW w:w="1413" w:type="dxa"/>
          </w:tcPr>
          <w:p w14:paraId="7149EF5B" w14:textId="77777777" w:rsidR="00755F07" w:rsidRDefault="00755F07" w:rsidP="00755F07">
            <w:proofErr w:type="spellStart"/>
            <w:r>
              <w:t>patientName</w:t>
            </w:r>
            <w:proofErr w:type="spellEnd"/>
          </w:p>
        </w:tc>
        <w:tc>
          <w:tcPr>
            <w:tcW w:w="1701" w:type="dxa"/>
          </w:tcPr>
          <w:p w14:paraId="3C7060AF" w14:textId="77777777" w:rsidR="00755F07" w:rsidRDefault="00755F07" w:rsidP="00755F07">
            <w:proofErr w:type="spellStart"/>
            <w:r>
              <w:t>PatientName</w:t>
            </w:r>
            <w:proofErr w:type="spellEnd"/>
          </w:p>
        </w:tc>
        <w:tc>
          <w:tcPr>
            <w:tcW w:w="4802" w:type="dxa"/>
          </w:tcPr>
          <w:p w14:paraId="3E39DF55" w14:textId="77777777" w:rsidR="00755F07" w:rsidRDefault="00755F07" w:rsidP="00755F07">
            <w:r>
              <w:t>Patienten namn. Värdet är ej obligatoriskt.</w:t>
            </w:r>
          </w:p>
        </w:tc>
        <w:tc>
          <w:tcPr>
            <w:tcW w:w="1577" w:type="dxa"/>
          </w:tcPr>
          <w:p w14:paraId="4D399DD7" w14:textId="77777777" w:rsidR="00755F07" w:rsidRDefault="00755F07" w:rsidP="00755F07">
            <w:r>
              <w:t>0..1</w:t>
            </w:r>
          </w:p>
        </w:tc>
      </w:tr>
    </w:tbl>
    <w:p w14:paraId="485A03C5" w14:textId="77777777" w:rsidR="00F77904" w:rsidRDefault="00F77904" w:rsidP="00F77904">
      <w:pPr>
        <w:rPr>
          <w:lang w:val="en-US"/>
        </w:rPr>
      </w:pPr>
    </w:p>
    <w:p w14:paraId="77F3D653" w14:textId="65CEC49F" w:rsidR="00755F07" w:rsidRPr="00755F07" w:rsidRDefault="00755F07" w:rsidP="00F77904">
      <w:pPr>
        <w:pStyle w:val="Rubrik3"/>
        <w:rPr>
          <w:lang w:val="en-US"/>
        </w:rPr>
      </w:pPr>
      <w:bookmarkStart w:id="159" w:name="_Toc156312908"/>
      <w:proofErr w:type="gramStart"/>
      <w:r w:rsidRPr="00755F07">
        <w:rPr>
          <w:lang w:val="en-US"/>
        </w:rPr>
        <w:t>urn:riv</w:t>
      </w:r>
      <w:proofErr w:type="gramEnd"/>
      <w:r w:rsidRPr="00755F07">
        <w:rPr>
          <w:lang w:val="en-US"/>
        </w:rPr>
        <w:t>:informationsecurity:auditing:log:2:PatientName</w:t>
      </w:r>
      <w:bookmarkEnd w:id="159"/>
    </w:p>
    <w:p w14:paraId="60723758" w14:textId="77777777" w:rsidR="00755F07" w:rsidRDefault="00755F07" w:rsidP="00755F07">
      <w:proofErr w:type="spellStart"/>
      <w:r>
        <w:t>Datatyp</w:t>
      </w:r>
      <w:proofErr w:type="spellEnd"/>
      <w:r>
        <w:t xml:space="preserve"> som representerar en patients namn.</w:t>
      </w:r>
    </w:p>
    <w:p w14:paraId="18C21B4A" w14:textId="77777777" w:rsidR="00755F07" w:rsidRDefault="00755F07" w:rsidP="00755F07"/>
    <w:p w14:paraId="699DA412" w14:textId="77777777" w:rsidR="00755F07" w:rsidRDefault="00755F07" w:rsidP="00755F07">
      <w:r>
        <w:t xml:space="preserve">Restriktionstyp: </w:t>
      </w:r>
      <w:proofErr w:type="spellStart"/>
      <w:proofErr w:type="gramStart"/>
      <w:r>
        <w:t>xs:string</w:t>
      </w:r>
      <w:proofErr w:type="spellEnd"/>
      <w:proofErr w:type="gramEnd"/>
    </w:p>
    <w:p w14:paraId="5FAC3D99" w14:textId="020BD013" w:rsidR="00755F07" w:rsidRDefault="00755F07" w:rsidP="00755F07">
      <w:r>
        <w:t>Maxlängd: 256</w:t>
      </w:r>
    </w:p>
    <w:p w14:paraId="6DC40878" w14:textId="7F6529A9" w:rsidR="00755F07" w:rsidRDefault="00755F07" w:rsidP="00755F07"/>
    <w:p w14:paraId="66FC2E8E" w14:textId="77777777" w:rsidR="00F77904" w:rsidRDefault="00F77904" w:rsidP="00755F07"/>
    <w:p w14:paraId="1485E765" w14:textId="77777777" w:rsidR="00755F07" w:rsidRPr="00755F07" w:rsidRDefault="00755F07" w:rsidP="00755F07">
      <w:pPr>
        <w:pStyle w:val="Rubrik3"/>
        <w:rPr>
          <w:lang w:val="en-US"/>
        </w:rPr>
      </w:pPr>
      <w:bookmarkStart w:id="160" w:name="_Toc156312909"/>
      <w:proofErr w:type="gramStart"/>
      <w:r w:rsidRPr="00755F07">
        <w:rPr>
          <w:lang w:val="en-US"/>
        </w:rPr>
        <w:t>urn:riv</w:t>
      </w:r>
      <w:proofErr w:type="gramEnd"/>
      <w:r w:rsidRPr="00755F07">
        <w:rPr>
          <w:lang w:val="en-US"/>
        </w:rPr>
        <w:t>:informationsecurity:auditing:log:2:PurposeDescription</w:t>
      </w:r>
      <w:bookmarkEnd w:id="160"/>
    </w:p>
    <w:p w14:paraId="700AD4A5" w14:textId="77777777" w:rsidR="00755F07" w:rsidRDefault="00755F07" w:rsidP="00755F07">
      <w:proofErr w:type="spellStart"/>
      <w:r>
        <w:t>Datatyp</w:t>
      </w:r>
      <w:proofErr w:type="spellEnd"/>
      <w:r>
        <w:t xml:space="preserve"> som representerar beskrivning av ett syfte i </w:t>
      </w:r>
      <w:proofErr w:type="spellStart"/>
      <w:r>
        <w:t>Hsa</w:t>
      </w:r>
      <w:proofErr w:type="spellEnd"/>
      <w:r>
        <w:t>.</w:t>
      </w:r>
    </w:p>
    <w:p w14:paraId="6A8CBEAA" w14:textId="77777777" w:rsidR="00755F07" w:rsidRDefault="00755F07" w:rsidP="00755F07"/>
    <w:p w14:paraId="347B825C" w14:textId="77777777" w:rsidR="00755F07" w:rsidRDefault="00755F07" w:rsidP="00755F07">
      <w:r>
        <w:t xml:space="preserve">Restriktionstyp: </w:t>
      </w:r>
      <w:proofErr w:type="spellStart"/>
      <w:proofErr w:type="gramStart"/>
      <w:r>
        <w:t>xs:string</w:t>
      </w:r>
      <w:proofErr w:type="spellEnd"/>
      <w:proofErr w:type="gramEnd"/>
    </w:p>
    <w:p w14:paraId="0144CDE8" w14:textId="77777777" w:rsidR="00755F07" w:rsidRDefault="00755F07" w:rsidP="00755F07">
      <w:r>
        <w:t>Maxlängd: 256</w:t>
      </w:r>
    </w:p>
    <w:p w14:paraId="53B08264" w14:textId="77777777" w:rsidR="00D06DFA" w:rsidRDefault="00D06DFA" w:rsidP="00755F07"/>
    <w:p w14:paraId="7486C7EF" w14:textId="57C8F6CA" w:rsidR="00D06DFA" w:rsidRPr="00D06DFA" w:rsidRDefault="00D06DFA" w:rsidP="00D06DFA">
      <w:pPr>
        <w:pStyle w:val="Rubrik3"/>
        <w:rPr>
          <w:lang w:val="en-US"/>
        </w:rPr>
      </w:pPr>
      <w:bookmarkStart w:id="161" w:name="_Toc156312910"/>
      <w:proofErr w:type="gramStart"/>
      <w:r w:rsidRPr="00D06DFA">
        <w:rPr>
          <w:lang w:val="en-US"/>
        </w:rPr>
        <w:lastRenderedPageBreak/>
        <w:t>urn:riv</w:t>
      </w:r>
      <w:proofErr w:type="gramEnd"/>
      <w:r w:rsidRPr="00D06DFA">
        <w:rPr>
          <w:lang w:val="en-US"/>
        </w:rPr>
        <w:t>:informationsecurity:auditing:log:2:ReportResultType</w:t>
      </w:r>
      <w:bookmarkEnd w:id="161"/>
    </w:p>
    <w:p w14:paraId="71B1107C" w14:textId="77777777" w:rsidR="00D06DFA" w:rsidRPr="00D06DFA" w:rsidRDefault="00D06DFA" w:rsidP="00D06DFA">
      <w:pPr>
        <w:rPr>
          <w:lang w:val="en-US"/>
        </w:rPr>
      </w:pPr>
    </w:p>
    <w:tbl>
      <w:tblPr>
        <w:tblStyle w:val="Tabellrutnt"/>
        <w:tblW w:w="10201" w:type="dxa"/>
        <w:tblLayout w:type="fixed"/>
        <w:tblLook w:val="04A0" w:firstRow="1" w:lastRow="0" w:firstColumn="1" w:lastColumn="0" w:noHBand="0" w:noVBand="1"/>
      </w:tblPr>
      <w:tblGrid>
        <w:gridCol w:w="1838"/>
        <w:gridCol w:w="1559"/>
        <w:gridCol w:w="5245"/>
        <w:gridCol w:w="1559"/>
      </w:tblGrid>
      <w:tr w:rsidR="00D06DFA" w14:paraId="7F12F376" w14:textId="77777777" w:rsidTr="00F77904">
        <w:trPr>
          <w:trHeight w:val="384"/>
        </w:trPr>
        <w:tc>
          <w:tcPr>
            <w:tcW w:w="1838" w:type="dxa"/>
            <w:shd w:val="clear" w:color="auto" w:fill="D9D9D9" w:themeFill="background1" w:themeFillShade="D9"/>
            <w:vAlign w:val="bottom"/>
          </w:tcPr>
          <w:p w14:paraId="30D25E35" w14:textId="77777777" w:rsidR="00D06DFA" w:rsidRDefault="00D06DFA" w:rsidP="0078306C">
            <w:pPr>
              <w:rPr>
                <w:b/>
              </w:rPr>
            </w:pPr>
            <w:r>
              <w:rPr>
                <w:b/>
              </w:rPr>
              <w:t>Namn</w:t>
            </w:r>
          </w:p>
        </w:tc>
        <w:tc>
          <w:tcPr>
            <w:tcW w:w="1559" w:type="dxa"/>
            <w:shd w:val="clear" w:color="auto" w:fill="D9D9D9" w:themeFill="background1" w:themeFillShade="D9"/>
            <w:vAlign w:val="bottom"/>
          </w:tcPr>
          <w:p w14:paraId="1174E628" w14:textId="77777777" w:rsidR="00D06DFA" w:rsidRDefault="00D06DFA" w:rsidP="0078306C">
            <w:pPr>
              <w:rPr>
                <w:b/>
              </w:rPr>
            </w:pPr>
            <w:proofErr w:type="spellStart"/>
            <w:r>
              <w:rPr>
                <w:b/>
              </w:rPr>
              <w:t>Datatyp</w:t>
            </w:r>
            <w:proofErr w:type="spellEnd"/>
          </w:p>
        </w:tc>
        <w:tc>
          <w:tcPr>
            <w:tcW w:w="5245" w:type="dxa"/>
            <w:shd w:val="clear" w:color="auto" w:fill="D9D9D9" w:themeFill="background1" w:themeFillShade="D9"/>
            <w:vAlign w:val="bottom"/>
          </w:tcPr>
          <w:p w14:paraId="4CAE4A46" w14:textId="77777777" w:rsidR="00D06DFA" w:rsidRDefault="00D06DFA" w:rsidP="0078306C">
            <w:pPr>
              <w:rPr>
                <w:b/>
              </w:rPr>
            </w:pPr>
            <w:r>
              <w:rPr>
                <w:b/>
              </w:rPr>
              <w:t>Beskrivning</w:t>
            </w:r>
          </w:p>
        </w:tc>
        <w:tc>
          <w:tcPr>
            <w:tcW w:w="1559" w:type="dxa"/>
            <w:shd w:val="clear" w:color="auto" w:fill="D9D9D9" w:themeFill="background1" w:themeFillShade="D9"/>
            <w:vAlign w:val="bottom"/>
          </w:tcPr>
          <w:p w14:paraId="55642CAE" w14:textId="77777777" w:rsidR="00D06DFA" w:rsidRDefault="00D06DFA" w:rsidP="0078306C">
            <w:pPr>
              <w:rPr>
                <w:b/>
              </w:rPr>
            </w:pPr>
            <w:proofErr w:type="spellStart"/>
            <w:r>
              <w:rPr>
                <w:b/>
              </w:rPr>
              <w:t>Kardinalitet</w:t>
            </w:r>
            <w:proofErr w:type="spellEnd"/>
          </w:p>
        </w:tc>
      </w:tr>
      <w:tr w:rsidR="00D06DFA" w14:paraId="6BABE63C" w14:textId="77777777" w:rsidTr="00F77904">
        <w:tc>
          <w:tcPr>
            <w:tcW w:w="1838" w:type="dxa"/>
          </w:tcPr>
          <w:p w14:paraId="1512F76C" w14:textId="77777777" w:rsidR="00D06DFA" w:rsidRDefault="00D06DFA" w:rsidP="0078306C">
            <w:r>
              <w:t>result</w:t>
            </w:r>
          </w:p>
        </w:tc>
        <w:tc>
          <w:tcPr>
            <w:tcW w:w="1559" w:type="dxa"/>
          </w:tcPr>
          <w:p w14:paraId="13AA9FF6" w14:textId="77777777" w:rsidR="00D06DFA" w:rsidRDefault="00D06DFA" w:rsidP="0078306C">
            <w:proofErr w:type="spellStart"/>
            <w:r>
              <w:t>ResultType</w:t>
            </w:r>
            <w:proofErr w:type="spellEnd"/>
          </w:p>
        </w:tc>
        <w:tc>
          <w:tcPr>
            <w:tcW w:w="5245" w:type="dxa"/>
          </w:tcPr>
          <w:p w14:paraId="13C75CEA" w14:textId="77777777" w:rsidR="00D06DFA" w:rsidRDefault="00D06DFA" w:rsidP="0078306C"/>
        </w:tc>
        <w:tc>
          <w:tcPr>
            <w:tcW w:w="1559" w:type="dxa"/>
          </w:tcPr>
          <w:p w14:paraId="6244277E" w14:textId="77777777" w:rsidR="00D06DFA" w:rsidRDefault="00D06DFA" w:rsidP="0078306C">
            <w:r>
              <w:t>1</w:t>
            </w:r>
          </w:p>
        </w:tc>
      </w:tr>
      <w:tr w:rsidR="00D06DFA" w14:paraId="7DDEC205" w14:textId="77777777" w:rsidTr="00F77904">
        <w:tc>
          <w:tcPr>
            <w:tcW w:w="1838" w:type="dxa"/>
          </w:tcPr>
          <w:p w14:paraId="3CAC875B" w14:textId="77777777" w:rsidR="00D06DFA" w:rsidRDefault="00D06DFA" w:rsidP="0078306C">
            <w:proofErr w:type="spellStart"/>
            <w:r>
              <w:t>startInterval</w:t>
            </w:r>
            <w:proofErr w:type="spellEnd"/>
          </w:p>
        </w:tc>
        <w:tc>
          <w:tcPr>
            <w:tcW w:w="1559" w:type="dxa"/>
          </w:tcPr>
          <w:p w14:paraId="41D175C4" w14:textId="77777777" w:rsidR="00D06DFA" w:rsidRDefault="00D06DFA" w:rsidP="0078306C">
            <w:proofErr w:type="spellStart"/>
            <w:proofErr w:type="gramStart"/>
            <w:r>
              <w:t>xs:DateTime</w:t>
            </w:r>
            <w:proofErr w:type="spellEnd"/>
            <w:proofErr w:type="gramEnd"/>
          </w:p>
        </w:tc>
        <w:tc>
          <w:tcPr>
            <w:tcW w:w="5245" w:type="dxa"/>
          </w:tcPr>
          <w:p w14:paraId="1B9FB387" w14:textId="77777777" w:rsidR="00D06DFA" w:rsidRDefault="00D06DFA" w:rsidP="0078306C">
            <w:r>
              <w:t>Parameter som anger datum för första loggposten som finns för uppföljning när rapporten skapas.</w:t>
            </w:r>
          </w:p>
        </w:tc>
        <w:tc>
          <w:tcPr>
            <w:tcW w:w="1559" w:type="dxa"/>
          </w:tcPr>
          <w:p w14:paraId="58B6F4EB" w14:textId="77777777" w:rsidR="00D06DFA" w:rsidRDefault="00D06DFA" w:rsidP="0078306C">
            <w:r>
              <w:t>0..1</w:t>
            </w:r>
          </w:p>
        </w:tc>
      </w:tr>
      <w:tr w:rsidR="00D06DFA" w14:paraId="31EC6134" w14:textId="77777777" w:rsidTr="00F77904">
        <w:tc>
          <w:tcPr>
            <w:tcW w:w="1838" w:type="dxa"/>
          </w:tcPr>
          <w:p w14:paraId="65C6342C" w14:textId="77777777" w:rsidR="00D06DFA" w:rsidRDefault="00D06DFA" w:rsidP="0078306C">
            <w:proofErr w:type="spellStart"/>
            <w:r>
              <w:t>endInterval</w:t>
            </w:r>
            <w:proofErr w:type="spellEnd"/>
          </w:p>
        </w:tc>
        <w:tc>
          <w:tcPr>
            <w:tcW w:w="1559" w:type="dxa"/>
          </w:tcPr>
          <w:p w14:paraId="7FCC6DA6" w14:textId="77777777" w:rsidR="00D06DFA" w:rsidRDefault="00D06DFA" w:rsidP="0078306C">
            <w:proofErr w:type="spellStart"/>
            <w:proofErr w:type="gramStart"/>
            <w:r>
              <w:t>xs:DateTime</w:t>
            </w:r>
            <w:proofErr w:type="spellEnd"/>
            <w:proofErr w:type="gramEnd"/>
          </w:p>
        </w:tc>
        <w:tc>
          <w:tcPr>
            <w:tcW w:w="5245" w:type="dxa"/>
          </w:tcPr>
          <w:p w14:paraId="60976832" w14:textId="77777777" w:rsidR="00D06DFA" w:rsidRDefault="00D06DFA" w:rsidP="0078306C">
            <w:r>
              <w:t>Parameter som anger datum för sista loggposten som finns för uppföljning när rapporten skapas.</w:t>
            </w:r>
          </w:p>
        </w:tc>
        <w:tc>
          <w:tcPr>
            <w:tcW w:w="1559" w:type="dxa"/>
          </w:tcPr>
          <w:p w14:paraId="2B853FC6" w14:textId="77777777" w:rsidR="00D06DFA" w:rsidRDefault="00D06DFA" w:rsidP="0078306C">
            <w:r>
              <w:t>0..1</w:t>
            </w:r>
          </w:p>
        </w:tc>
      </w:tr>
      <w:tr w:rsidR="00D06DFA" w14:paraId="7C3283E1" w14:textId="77777777" w:rsidTr="00F77904">
        <w:tc>
          <w:tcPr>
            <w:tcW w:w="1838" w:type="dxa"/>
          </w:tcPr>
          <w:p w14:paraId="5459CC4D" w14:textId="77777777" w:rsidR="00D06DFA" w:rsidRDefault="00D06DFA" w:rsidP="0078306C">
            <w:proofErr w:type="spellStart"/>
            <w:r>
              <w:t>queuedReportId</w:t>
            </w:r>
            <w:proofErr w:type="spellEnd"/>
          </w:p>
        </w:tc>
        <w:tc>
          <w:tcPr>
            <w:tcW w:w="1559" w:type="dxa"/>
          </w:tcPr>
          <w:p w14:paraId="13FF7998" w14:textId="77777777" w:rsidR="00D06DFA" w:rsidRDefault="00D06DFA" w:rsidP="0078306C">
            <w:r>
              <w:t>Id</w:t>
            </w:r>
          </w:p>
        </w:tc>
        <w:tc>
          <w:tcPr>
            <w:tcW w:w="5245" w:type="dxa"/>
          </w:tcPr>
          <w:p w14:paraId="56282243" w14:textId="77D6B7F0" w:rsidR="00D06DFA" w:rsidRDefault="00D06DFA" w:rsidP="00F43C3D">
            <w:r>
              <w:t>Parameter som anger id på den rapport som efterfrågas och returneras om anropet avslutas innan rapporten är genererad. Ytterligare anrop kan då göras med ra</w:t>
            </w:r>
            <w:r w:rsidR="00F43C3D">
              <w:t>p</w:t>
            </w:r>
            <w:r>
              <w:t xml:space="preserve">port id som </w:t>
            </w:r>
            <w:proofErr w:type="spellStart"/>
            <w:r>
              <w:t>inparameter</w:t>
            </w:r>
            <w:proofErr w:type="spellEnd"/>
            <w:r>
              <w:t xml:space="preserve"> för att hämta rapport. Finns för att undvika hängande anrop samt köa upp jobb vid hög belastning.</w:t>
            </w:r>
          </w:p>
        </w:tc>
        <w:tc>
          <w:tcPr>
            <w:tcW w:w="1559" w:type="dxa"/>
          </w:tcPr>
          <w:p w14:paraId="5CB739D5" w14:textId="77777777" w:rsidR="00D06DFA" w:rsidRDefault="00D06DFA" w:rsidP="0078306C">
            <w:r>
              <w:t>0..1</w:t>
            </w:r>
          </w:p>
        </w:tc>
      </w:tr>
      <w:tr w:rsidR="00F43C3D" w14:paraId="143FE5FF" w14:textId="77777777" w:rsidTr="00F77904">
        <w:tc>
          <w:tcPr>
            <w:tcW w:w="1838" w:type="dxa"/>
          </w:tcPr>
          <w:p w14:paraId="163221B7" w14:textId="7404668C" w:rsidR="00F43C3D" w:rsidRDefault="00F43C3D" w:rsidP="0078306C">
            <w:proofErr w:type="spellStart"/>
            <w:r>
              <w:t>queueTime</w:t>
            </w:r>
            <w:proofErr w:type="spellEnd"/>
          </w:p>
        </w:tc>
        <w:tc>
          <w:tcPr>
            <w:tcW w:w="1559" w:type="dxa"/>
          </w:tcPr>
          <w:p w14:paraId="1C442952" w14:textId="0ABB3F0F" w:rsidR="00F43C3D" w:rsidRDefault="00F43C3D" w:rsidP="0078306C">
            <w:proofErr w:type="spellStart"/>
            <w:r>
              <w:t>Integer</w:t>
            </w:r>
            <w:proofErr w:type="spellEnd"/>
          </w:p>
        </w:tc>
        <w:tc>
          <w:tcPr>
            <w:tcW w:w="5245" w:type="dxa"/>
          </w:tcPr>
          <w:p w14:paraId="7DF1FF55" w14:textId="0F774B87" w:rsidR="00F43C3D" w:rsidRDefault="00F43C3D" w:rsidP="0078306C">
            <w:r>
              <w:t xml:space="preserve">Anger förväntad tid i sekunder tills en </w:t>
            </w:r>
            <w:proofErr w:type="spellStart"/>
            <w:r>
              <w:t>köad</w:t>
            </w:r>
            <w:proofErr w:type="spellEnd"/>
            <w:r>
              <w:t xml:space="preserve"> rapport (identifierad med </w:t>
            </w:r>
            <w:proofErr w:type="spellStart"/>
            <w:r>
              <w:t>queuedReportId</w:t>
            </w:r>
            <w:proofErr w:type="spellEnd"/>
            <w:r>
              <w:t>) kan levereras</w:t>
            </w:r>
            <w:r w:rsidR="0097140B">
              <w:t xml:space="preserve"> av producenten.</w:t>
            </w:r>
            <w:r>
              <w:t xml:space="preserve"> </w:t>
            </w:r>
          </w:p>
        </w:tc>
        <w:tc>
          <w:tcPr>
            <w:tcW w:w="1559" w:type="dxa"/>
          </w:tcPr>
          <w:p w14:paraId="47DD6A32" w14:textId="4AF07561" w:rsidR="00F43C3D" w:rsidRDefault="00F43C3D" w:rsidP="0078306C">
            <w:r>
              <w:t>0..1</w:t>
            </w:r>
          </w:p>
        </w:tc>
      </w:tr>
    </w:tbl>
    <w:p w14:paraId="69323665" w14:textId="77777777" w:rsidR="00F77904" w:rsidRDefault="00F77904" w:rsidP="00755F07"/>
    <w:p w14:paraId="41DAF1E5" w14:textId="77777777" w:rsidR="00755F07" w:rsidRPr="00755F07" w:rsidRDefault="00755F07" w:rsidP="00755F07">
      <w:pPr>
        <w:pStyle w:val="Rubrik3"/>
        <w:rPr>
          <w:lang w:val="en-US"/>
        </w:rPr>
      </w:pPr>
      <w:bookmarkStart w:id="162" w:name="_Toc156312911"/>
      <w:proofErr w:type="gramStart"/>
      <w:r w:rsidRPr="00755F07">
        <w:rPr>
          <w:lang w:val="en-US"/>
        </w:rPr>
        <w:t>urn:riv</w:t>
      </w:r>
      <w:proofErr w:type="gramEnd"/>
      <w:r w:rsidRPr="00755F07">
        <w:rPr>
          <w:lang w:val="en-US"/>
        </w:rPr>
        <w:t>:informationsecurity:auditing:log:2:ResourceType</w:t>
      </w:r>
      <w:bookmarkEnd w:id="162"/>
    </w:p>
    <w:p w14:paraId="235E3CF8" w14:textId="465DA3E5" w:rsidR="00755F07" w:rsidRDefault="00755F07" w:rsidP="00755F07">
      <w:proofErr w:type="spellStart"/>
      <w:r>
        <w:t>Datatyp</w:t>
      </w:r>
      <w:proofErr w:type="spellEnd"/>
      <w:r>
        <w:t xml:space="preserve"> som representerar en resurs i loggposten.</w:t>
      </w:r>
    </w:p>
    <w:p w14:paraId="7155B57B" w14:textId="77777777" w:rsidR="00755F07" w:rsidRDefault="00755F07" w:rsidP="00755F07"/>
    <w:tbl>
      <w:tblPr>
        <w:tblStyle w:val="Tabellrutnt"/>
        <w:tblW w:w="10173" w:type="dxa"/>
        <w:tblLayout w:type="fixed"/>
        <w:tblLook w:val="04A0" w:firstRow="1" w:lastRow="0" w:firstColumn="1" w:lastColumn="0" w:noHBand="0" w:noVBand="1"/>
      </w:tblPr>
      <w:tblGrid>
        <w:gridCol w:w="1526"/>
        <w:gridCol w:w="1984"/>
        <w:gridCol w:w="5103"/>
        <w:gridCol w:w="1560"/>
      </w:tblGrid>
      <w:tr w:rsidR="00755F07" w14:paraId="0264EEAB" w14:textId="77777777" w:rsidTr="00F65FB0">
        <w:trPr>
          <w:trHeight w:val="384"/>
        </w:trPr>
        <w:tc>
          <w:tcPr>
            <w:tcW w:w="1526" w:type="dxa"/>
            <w:shd w:val="clear" w:color="auto" w:fill="D9D9D9" w:themeFill="background1" w:themeFillShade="D9"/>
            <w:vAlign w:val="bottom"/>
          </w:tcPr>
          <w:p w14:paraId="00202327" w14:textId="77777777" w:rsidR="00755F07" w:rsidRDefault="00755F07" w:rsidP="00755F07">
            <w:pPr>
              <w:rPr>
                <w:b/>
              </w:rPr>
            </w:pPr>
            <w:r>
              <w:rPr>
                <w:b/>
              </w:rPr>
              <w:t>Namn</w:t>
            </w:r>
          </w:p>
        </w:tc>
        <w:tc>
          <w:tcPr>
            <w:tcW w:w="1984" w:type="dxa"/>
            <w:shd w:val="clear" w:color="auto" w:fill="D9D9D9" w:themeFill="background1" w:themeFillShade="D9"/>
            <w:vAlign w:val="bottom"/>
          </w:tcPr>
          <w:p w14:paraId="6BF13F32" w14:textId="77777777" w:rsidR="00755F07" w:rsidRDefault="00755F07" w:rsidP="00755F07">
            <w:pPr>
              <w:rPr>
                <w:b/>
              </w:rPr>
            </w:pPr>
            <w:proofErr w:type="spellStart"/>
            <w:r>
              <w:rPr>
                <w:b/>
              </w:rPr>
              <w:t>Datatyp</w:t>
            </w:r>
            <w:proofErr w:type="spellEnd"/>
          </w:p>
        </w:tc>
        <w:tc>
          <w:tcPr>
            <w:tcW w:w="5103" w:type="dxa"/>
            <w:shd w:val="clear" w:color="auto" w:fill="D9D9D9" w:themeFill="background1" w:themeFillShade="D9"/>
            <w:vAlign w:val="bottom"/>
          </w:tcPr>
          <w:p w14:paraId="21124B91" w14:textId="77777777" w:rsidR="00755F07" w:rsidRDefault="00755F07" w:rsidP="00755F07">
            <w:pPr>
              <w:rPr>
                <w:b/>
              </w:rPr>
            </w:pPr>
            <w:r>
              <w:rPr>
                <w:b/>
              </w:rPr>
              <w:t>Beskrivning</w:t>
            </w:r>
          </w:p>
        </w:tc>
        <w:tc>
          <w:tcPr>
            <w:tcW w:w="1560" w:type="dxa"/>
            <w:shd w:val="clear" w:color="auto" w:fill="D9D9D9" w:themeFill="background1" w:themeFillShade="D9"/>
            <w:vAlign w:val="bottom"/>
          </w:tcPr>
          <w:p w14:paraId="55E9B8D7" w14:textId="77777777" w:rsidR="00755F07" w:rsidRDefault="00755F07" w:rsidP="00755F07">
            <w:pPr>
              <w:rPr>
                <w:b/>
              </w:rPr>
            </w:pPr>
            <w:proofErr w:type="spellStart"/>
            <w:r>
              <w:rPr>
                <w:b/>
              </w:rPr>
              <w:t>Kardinalitet</w:t>
            </w:r>
            <w:proofErr w:type="spellEnd"/>
          </w:p>
        </w:tc>
      </w:tr>
      <w:tr w:rsidR="00755F07" w14:paraId="22F41F7A" w14:textId="77777777" w:rsidTr="00F65FB0">
        <w:tc>
          <w:tcPr>
            <w:tcW w:w="1526" w:type="dxa"/>
          </w:tcPr>
          <w:p w14:paraId="7524D26F" w14:textId="77777777" w:rsidR="00755F07" w:rsidRDefault="00755F07" w:rsidP="00755F07">
            <w:proofErr w:type="spellStart"/>
            <w:r>
              <w:t>resourceType</w:t>
            </w:r>
            <w:proofErr w:type="spellEnd"/>
          </w:p>
        </w:tc>
        <w:tc>
          <w:tcPr>
            <w:tcW w:w="1984" w:type="dxa"/>
          </w:tcPr>
          <w:p w14:paraId="20A9F4FF" w14:textId="77777777" w:rsidR="00755F07" w:rsidRDefault="00755F07" w:rsidP="00755F07">
            <w:proofErr w:type="spellStart"/>
            <w:r>
              <w:t>ResourceTypeValue</w:t>
            </w:r>
            <w:proofErr w:type="spellEnd"/>
          </w:p>
        </w:tc>
        <w:tc>
          <w:tcPr>
            <w:tcW w:w="5103" w:type="dxa"/>
          </w:tcPr>
          <w:p w14:paraId="3328B12E" w14:textId="11E82445" w:rsidR="00755F07" w:rsidRDefault="00755F07" w:rsidP="00755F07">
            <w:r>
              <w:t>Information om vilken typ av resurs som loggpost avser.</w:t>
            </w:r>
            <w:r w:rsidR="000C4DC6">
              <w:t xml:space="preserve"> Se </w:t>
            </w:r>
            <w:r w:rsidR="00F77904">
              <w:t xml:space="preserve">resurstyp </w:t>
            </w:r>
            <w:r w:rsidR="00517D0E">
              <w:t xml:space="preserve">(informationstyp) </w:t>
            </w:r>
            <w:r w:rsidR="00F77904">
              <w:t>under</w:t>
            </w:r>
            <w:r w:rsidR="00517D0E">
              <w:t xml:space="preserve"> ref </w:t>
            </w:r>
            <w:hyperlink r:id="rId35" w:history="1">
              <w:r w:rsidR="00517D0E" w:rsidRPr="00517D0E">
                <w:rPr>
                  <w:rStyle w:val="Hyperlnk"/>
                </w:rPr>
                <w:t>#7</w:t>
              </w:r>
            </w:hyperlink>
            <w:r w:rsidR="00517D0E">
              <w:t xml:space="preserve"> och ref </w:t>
            </w:r>
            <w:hyperlink r:id="rId36" w:history="1">
              <w:r w:rsidR="00517D0E" w:rsidRPr="00517D0E">
                <w:rPr>
                  <w:rStyle w:val="Hyperlnk"/>
                </w:rPr>
                <w:t>#8</w:t>
              </w:r>
            </w:hyperlink>
          </w:p>
        </w:tc>
        <w:tc>
          <w:tcPr>
            <w:tcW w:w="1560" w:type="dxa"/>
          </w:tcPr>
          <w:p w14:paraId="3B2203AF" w14:textId="77777777" w:rsidR="00755F07" w:rsidRDefault="00755F07" w:rsidP="00755F07">
            <w:r>
              <w:t>1</w:t>
            </w:r>
          </w:p>
        </w:tc>
      </w:tr>
      <w:tr w:rsidR="00755F07" w14:paraId="7C46E8CB" w14:textId="77777777" w:rsidTr="00F65FB0">
        <w:tc>
          <w:tcPr>
            <w:tcW w:w="1526" w:type="dxa"/>
          </w:tcPr>
          <w:p w14:paraId="0A684911" w14:textId="77777777" w:rsidR="00755F07" w:rsidRDefault="00755F07" w:rsidP="00755F07">
            <w:r>
              <w:t>patient</w:t>
            </w:r>
          </w:p>
        </w:tc>
        <w:tc>
          <w:tcPr>
            <w:tcW w:w="1984" w:type="dxa"/>
          </w:tcPr>
          <w:p w14:paraId="5DC7B810" w14:textId="77777777" w:rsidR="00755F07" w:rsidRDefault="00755F07" w:rsidP="00755F07">
            <w:proofErr w:type="spellStart"/>
            <w:r>
              <w:t>PatientType</w:t>
            </w:r>
            <w:proofErr w:type="spellEnd"/>
          </w:p>
        </w:tc>
        <w:tc>
          <w:tcPr>
            <w:tcW w:w="5103" w:type="dxa"/>
          </w:tcPr>
          <w:p w14:paraId="51ED2211" w14:textId="77777777" w:rsidR="00755F07" w:rsidRDefault="00755F07" w:rsidP="00755F07">
            <w:r>
              <w:t>Information om vilken patient som resursen avser. Värdet är ej obligatoriskt.</w:t>
            </w:r>
          </w:p>
        </w:tc>
        <w:tc>
          <w:tcPr>
            <w:tcW w:w="1560" w:type="dxa"/>
          </w:tcPr>
          <w:p w14:paraId="1140C15E" w14:textId="77777777" w:rsidR="00755F07" w:rsidRDefault="00755F07" w:rsidP="00755F07">
            <w:r>
              <w:t>0..1</w:t>
            </w:r>
          </w:p>
        </w:tc>
      </w:tr>
      <w:tr w:rsidR="00755F07" w14:paraId="14049B5D" w14:textId="77777777" w:rsidTr="00F65FB0">
        <w:tc>
          <w:tcPr>
            <w:tcW w:w="1526" w:type="dxa"/>
          </w:tcPr>
          <w:p w14:paraId="475DB60C" w14:textId="77777777" w:rsidR="00755F07" w:rsidRDefault="00755F07" w:rsidP="00755F07">
            <w:proofErr w:type="spellStart"/>
            <w:r>
              <w:t>careProvider</w:t>
            </w:r>
            <w:proofErr w:type="spellEnd"/>
          </w:p>
        </w:tc>
        <w:tc>
          <w:tcPr>
            <w:tcW w:w="1984" w:type="dxa"/>
          </w:tcPr>
          <w:p w14:paraId="711DBF66" w14:textId="77777777" w:rsidR="00755F07" w:rsidRDefault="00755F07" w:rsidP="00755F07">
            <w:proofErr w:type="spellStart"/>
            <w:r>
              <w:t>CareProviderType</w:t>
            </w:r>
            <w:proofErr w:type="spellEnd"/>
          </w:p>
        </w:tc>
        <w:tc>
          <w:tcPr>
            <w:tcW w:w="5103" w:type="dxa"/>
          </w:tcPr>
          <w:p w14:paraId="1D44B27A" w14:textId="77777777" w:rsidR="00755F07" w:rsidRDefault="00755F07" w:rsidP="00755F07">
            <w:r>
              <w:t>Information om vilken vårdgivare resursen tillhör.</w:t>
            </w:r>
          </w:p>
        </w:tc>
        <w:tc>
          <w:tcPr>
            <w:tcW w:w="1560" w:type="dxa"/>
          </w:tcPr>
          <w:p w14:paraId="6F7FC710" w14:textId="77777777" w:rsidR="00755F07" w:rsidRDefault="00755F07" w:rsidP="00755F07">
            <w:r>
              <w:t>1</w:t>
            </w:r>
          </w:p>
        </w:tc>
      </w:tr>
      <w:tr w:rsidR="00755F07" w14:paraId="7E3AEC7B" w14:textId="77777777" w:rsidTr="00F65FB0">
        <w:tc>
          <w:tcPr>
            <w:tcW w:w="1526" w:type="dxa"/>
          </w:tcPr>
          <w:p w14:paraId="0FC8FDA7" w14:textId="77777777" w:rsidR="00755F07" w:rsidRDefault="00755F07" w:rsidP="00755F07">
            <w:proofErr w:type="spellStart"/>
            <w:r>
              <w:t>careUnit</w:t>
            </w:r>
            <w:proofErr w:type="spellEnd"/>
          </w:p>
        </w:tc>
        <w:tc>
          <w:tcPr>
            <w:tcW w:w="1984" w:type="dxa"/>
          </w:tcPr>
          <w:p w14:paraId="2CB7B25B" w14:textId="77777777" w:rsidR="00755F07" w:rsidRDefault="00755F07" w:rsidP="00755F07">
            <w:proofErr w:type="spellStart"/>
            <w:r>
              <w:t>CareUnitType</w:t>
            </w:r>
            <w:proofErr w:type="spellEnd"/>
          </w:p>
        </w:tc>
        <w:tc>
          <w:tcPr>
            <w:tcW w:w="5103" w:type="dxa"/>
          </w:tcPr>
          <w:p w14:paraId="1E4219DD" w14:textId="77777777" w:rsidR="00755F07" w:rsidRDefault="00755F07" w:rsidP="00755F07">
            <w:r>
              <w:t>Information om vilken vårdenhet resursen tillhör.</w:t>
            </w:r>
          </w:p>
        </w:tc>
        <w:tc>
          <w:tcPr>
            <w:tcW w:w="1560" w:type="dxa"/>
          </w:tcPr>
          <w:p w14:paraId="68E6EDBA" w14:textId="77777777" w:rsidR="00755F07" w:rsidRDefault="00755F07" w:rsidP="00755F07">
            <w:r>
              <w:t>0..1</w:t>
            </w:r>
          </w:p>
        </w:tc>
      </w:tr>
    </w:tbl>
    <w:p w14:paraId="7A4FE47B" w14:textId="116574EA" w:rsidR="00755F07" w:rsidRDefault="00755F07" w:rsidP="00755F07">
      <w:pPr>
        <w:rPr>
          <w:lang w:val="en-US"/>
        </w:rPr>
      </w:pPr>
    </w:p>
    <w:p w14:paraId="7C42FDFC" w14:textId="77777777" w:rsidR="00F77904" w:rsidRDefault="00F77904" w:rsidP="00755F07">
      <w:pPr>
        <w:rPr>
          <w:lang w:val="en-US"/>
        </w:rPr>
      </w:pPr>
    </w:p>
    <w:p w14:paraId="358F2AD0" w14:textId="536239CA" w:rsidR="00755F07" w:rsidRPr="00755F07" w:rsidRDefault="00755F07" w:rsidP="00755F07">
      <w:pPr>
        <w:pStyle w:val="Rubrik3"/>
        <w:rPr>
          <w:lang w:val="en-US"/>
        </w:rPr>
      </w:pPr>
      <w:bookmarkStart w:id="163" w:name="_Toc156312912"/>
      <w:proofErr w:type="gramStart"/>
      <w:r w:rsidRPr="00755F07">
        <w:rPr>
          <w:lang w:val="en-US"/>
        </w:rPr>
        <w:t>urn:riv</w:t>
      </w:r>
      <w:proofErr w:type="gramEnd"/>
      <w:r w:rsidRPr="00755F07">
        <w:rPr>
          <w:lang w:val="en-US"/>
        </w:rPr>
        <w:t>:informationsecurity:auditing:log:2:ResourceTypeValue</w:t>
      </w:r>
      <w:bookmarkEnd w:id="163"/>
    </w:p>
    <w:p w14:paraId="506A386A" w14:textId="193A3F6B" w:rsidR="00755F07" w:rsidRDefault="00755F07" w:rsidP="00755F07">
      <w:proofErr w:type="spellStart"/>
      <w:r>
        <w:t>Datatyp</w:t>
      </w:r>
      <w:proofErr w:type="spellEnd"/>
      <w:r>
        <w:t xml:space="preserve"> som repres</w:t>
      </w:r>
      <w:r w:rsidR="000C4DC6">
        <w:t>enterar en aktivitets</w:t>
      </w:r>
      <w:r>
        <w:t>nivå.</w:t>
      </w:r>
      <w:r w:rsidR="008C6895">
        <w:t xml:space="preserve"> Se Logganvisning på inera.se, under Säkerhetstjänster</w:t>
      </w:r>
    </w:p>
    <w:p w14:paraId="160325F5" w14:textId="77777777" w:rsidR="00755F07" w:rsidRDefault="00755F07" w:rsidP="00755F07"/>
    <w:p w14:paraId="11D3ED9E" w14:textId="77777777" w:rsidR="00755F07" w:rsidRDefault="00755F07" w:rsidP="00755F07">
      <w:r>
        <w:t xml:space="preserve">Restriktionstyp: </w:t>
      </w:r>
      <w:proofErr w:type="spellStart"/>
      <w:proofErr w:type="gramStart"/>
      <w:r>
        <w:t>xs:string</w:t>
      </w:r>
      <w:proofErr w:type="spellEnd"/>
      <w:proofErr w:type="gramEnd"/>
    </w:p>
    <w:p w14:paraId="0A4F7010" w14:textId="77777777" w:rsidR="00755F07" w:rsidRDefault="00755F07" w:rsidP="00755F07">
      <w:r>
        <w:t>Maxlängd: 256</w:t>
      </w:r>
    </w:p>
    <w:p w14:paraId="248AC8FE" w14:textId="77777777" w:rsidR="00755F07" w:rsidRDefault="00755F07" w:rsidP="00755F07"/>
    <w:p w14:paraId="7B4D6E12" w14:textId="77777777" w:rsidR="00755F07" w:rsidRPr="00755F07" w:rsidRDefault="00755F07" w:rsidP="00755F07">
      <w:pPr>
        <w:pStyle w:val="Rubrik3"/>
        <w:rPr>
          <w:lang w:val="en-US"/>
        </w:rPr>
      </w:pPr>
      <w:bookmarkStart w:id="164" w:name="_Toc156312913"/>
      <w:proofErr w:type="gramStart"/>
      <w:r w:rsidRPr="00755F07">
        <w:rPr>
          <w:lang w:val="en-US"/>
        </w:rPr>
        <w:lastRenderedPageBreak/>
        <w:t>urn:riv</w:t>
      </w:r>
      <w:proofErr w:type="gramEnd"/>
      <w:r w:rsidRPr="00755F07">
        <w:rPr>
          <w:lang w:val="en-US"/>
        </w:rPr>
        <w:t>:informationsecurity:auditing:log:2:ResourcesType</w:t>
      </w:r>
      <w:bookmarkEnd w:id="164"/>
    </w:p>
    <w:p w14:paraId="64849269" w14:textId="77777777" w:rsidR="00755F07" w:rsidRDefault="00755F07" w:rsidP="00755F07">
      <w:r>
        <w:t>Information om aktuella resurser. En loggpost kan hålla en eller flera resurser.</w:t>
      </w:r>
    </w:p>
    <w:p w14:paraId="4CF1B94F" w14:textId="77777777" w:rsidR="00755F07" w:rsidRDefault="00755F07" w:rsidP="00755F07"/>
    <w:p w14:paraId="705EEC81" w14:textId="77777777" w:rsidR="00755F07" w:rsidRDefault="00755F07" w:rsidP="00755F07"/>
    <w:tbl>
      <w:tblPr>
        <w:tblStyle w:val="Tabellrutnt"/>
        <w:tblW w:w="9493" w:type="dxa"/>
        <w:tblLayout w:type="fixed"/>
        <w:tblLook w:val="04A0" w:firstRow="1" w:lastRow="0" w:firstColumn="1" w:lastColumn="0" w:noHBand="0" w:noVBand="1"/>
      </w:tblPr>
      <w:tblGrid>
        <w:gridCol w:w="2520"/>
        <w:gridCol w:w="1807"/>
        <w:gridCol w:w="3589"/>
        <w:gridCol w:w="1577"/>
      </w:tblGrid>
      <w:tr w:rsidR="00755F07" w14:paraId="74066C43" w14:textId="77777777" w:rsidTr="00A55819">
        <w:trPr>
          <w:trHeight w:val="384"/>
        </w:trPr>
        <w:tc>
          <w:tcPr>
            <w:tcW w:w="2520" w:type="dxa"/>
            <w:shd w:val="clear" w:color="auto" w:fill="D9D9D9" w:themeFill="background1" w:themeFillShade="D9"/>
            <w:vAlign w:val="bottom"/>
          </w:tcPr>
          <w:p w14:paraId="04A404C8" w14:textId="77777777" w:rsidR="00755F07" w:rsidRDefault="00755F07" w:rsidP="00755F07">
            <w:pPr>
              <w:rPr>
                <w:b/>
              </w:rPr>
            </w:pPr>
            <w:r>
              <w:rPr>
                <w:b/>
              </w:rPr>
              <w:t>Namn</w:t>
            </w:r>
          </w:p>
        </w:tc>
        <w:tc>
          <w:tcPr>
            <w:tcW w:w="1807" w:type="dxa"/>
            <w:shd w:val="clear" w:color="auto" w:fill="D9D9D9" w:themeFill="background1" w:themeFillShade="D9"/>
            <w:vAlign w:val="bottom"/>
          </w:tcPr>
          <w:p w14:paraId="23582022" w14:textId="77777777" w:rsidR="00755F07" w:rsidRDefault="00755F07" w:rsidP="00755F07">
            <w:pPr>
              <w:rPr>
                <w:b/>
              </w:rPr>
            </w:pPr>
            <w:proofErr w:type="spellStart"/>
            <w:r>
              <w:rPr>
                <w:b/>
              </w:rPr>
              <w:t>Datatyp</w:t>
            </w:r>
            <w:proofErr w:type="spellEnd"/>
          </w:p>
        </w:tc>
        <w:tc>
          <w:tcPr>
            <w:tcW w:w="3589" w:type="dxa"/>
            <w:shd w:val="clear" w:color="auto" w:fill="D9D9D9" w:themeFill="background1" w:themeFillShade="D9"/>
            <w:vAlign w:val="bottom"/>
          </w:tcPr>
          <w:p w14:paraId="06D58A07" w14:textId="77777777" w:rsidR="00755F07" w:rsidRDefault="00755F07" w:rsidP="00755F07">
            <w:pPr>
              <w:rPr>
                <w:b/>
              </w:rPr>
            </w:pPr>
            <w:r>
              <w:rPr>
                <w:b/>
              </w:rPr>
              <w:t>Beskrivning</w:t>
            </w:r>
          </w:p>
        </w:tc>
        <w:tc>
          <w:tcPr>
            <w:tcW w:w="1577" w:type="dxa"/>
            <w:shd w:val="clear" w:color="auto" w:fill="D9D9D9" w:themeFill="background1" w:themeFillShade="D9"/>
            <w:vAlign w:val="bottom"/>
          </w:tcPr>
          <w:p w14:paraId="491CE192" w14:textId="77777777" w:rsidR="00755F07" w:rsidRDefault="00755F07" w:rsidP="00755F07">
            <w:pPr>
              <w:rPr>
                <w:b/>
              </w:rPr>
            </w:pPr>
            <w:proofErr w:type="spellStart"/>
            <w:r>
              <w:rPr>
                <w:b/>
              </w:rPr>
              <w:t>Kardinalitet</w:t>
            </w:r>
            <w:proofErr w:type="spellEnd"/>
          </w:p>
        </w:tc>
      </w:tr>
      <w:tr w:rsidR="00755F07" w14:paraId="50B1FA03" w14:textId="77777777" w:rsidTr="00A55819">
        <w:tc>
          <w:tcPr>
            <w:tcW w:w="2520" w:type="dxa"/>
          </w:tcPr>
          <w:p w14:paraId="35743875" w14:textId="77777777" w:rsidR="00755F07" w:rsidRDefault="00755F07" w:rsidP="00755F07">
            <w:proofErr w:type="spellStart"/>
            <w:r>
              <w:t>resource</w:t>
            </w:r>
            <w:proofErr w:type="spellEnd"/>
          </w:p>
        </w:tc>
        <w:tc>
          <w:tcPr>
            <w:tcW w:w="1807" w:type="dxa"/>
          </w:tcPr>
          <w:p w14:paraId="46A6AC8E" w14:textId="77777777" w:rsidR="00755F07" w:rsidRDefault="00755F07" w:rsidP="00755F07">
            <w:proofErr w:type="spellStart"/>
            <w:r>
              <w:t>ResourceType</w:t>
            </w:r>
            <w:proofErr w:type="spellEnd"/>
          </w:p>
        </w:tc>
        <w:tc>
          <w:tcPr>
            <w:tcW w:w="3589" w:type="dxa"/>
          </w:tcPr>
          <w:p w14:paraId="0336AB71" w14:textId="7996C361" w:rsidR="00755F07" w:rsidRDefault="00517D0E" w:rsidP="00755F07">
            <w:r>
              <w:t xml:space="preserve">Se mer under ref </w:t>
            </w:r>
            <w:hyperlink r:id="rId37" w:history="1">
              <w:r w:rsidRPr="00517D0E">
                <w:rPr>
                  <w:rStyle w:val="Hyperlnk"/>
                </w:rPr>
                <w:t>#7</w:t>
              </w:r>
            </w:hyperlink>
            <w:r>
              <w:t xml:space="preserve"> och ref </w:t>
            </w:r>
            <w:hyperlink r:id="rId38" w:history="1">
              <w:r w:rsidRPr="00517D0E">
                <w:rPr>
                  <w:rStyle w:val="Hyperlnk"/>
                </w:rPr>
                <w:t>#8</w:t>
              </w:r>
            </w:hyperlink>
          </w:p>
        </w:tc>
        <w:tc>
          <w:tcPr>
            <w:tcW w:w="1577" w:type="dxa"/>
          </w:tcPr>
          <w:p w14:paraId="635BB815" w14:textId="77777777" w:rsidR="00755F07" w:rsidRDefault="00755F07" w:rsidP="00755F07">
            <w:r>
              <w:t>1..*</w:t>
            </w:r>
          </w:p>
        </w:tc>
      </w:tr>
    </w:tbl>
    <w:p w14:paraId="48F1682D" w14:textId="1146B77B" w:rsidR="00755F07" w:rsidRDefault="00755F07" w:rsidP="00755F07">
      <w:pPr>
        <w:rPr>
          <w:lang w:val="en-US"/>
        </w:rPr>
      </w:pPr>
    </w:p>
    <w:p w14:paraId="60F9A33A" w14:textId="77777777" w:rsidR="00A55819" w:rsidRDefault="00A55819" w:rsidP="00755F07">
      <w:pPr>
        <w:rPr>
          <w:lang w:val="en-US"/>
        </w:rPr>
      </w:pPr>
    </w:p>
    <w:p w14:paraId="56D123A6" w14:textId="79D058F3" w:rsidR="00755F07" w:rsidRPr="00755F07" w:rsidRDefault="00755F07" w:rsidP="00755F07">
      <w:pPr>
        <w:pStyle w:val="Rubrik3"/>
        <w:rPr>
          <w:lang w:val="en-US"/>
        </w:rPr>
      </w:pPr>
      <w:bookmarkStart w:id="165" w:name="_Toc156312914"/>
      <w:proofErr w:type="gramStart"/>
      <w:r w:rsidRPr="00755F07">
        <w:rPr>
          <w:lang w:val="en-US"/>
        </w:rPr>
        <w:t>urn:riv</w:t>
      </w:r>
      <w:proofErr w:type="gramEnd"/>
      <w:r w:rsidRPr="00755F07">
        <w:rPr>
          <w:lang w:val="en-US"/>
        </w:rPr>
        <w:t>:informationsecurity:auditing:log:2:ResultType</w:t>
      </w:r>
      <w:bookmarkEnd w:id="165"/>
    </w:p>
    <w:p w14:paraId="305179FD" w14:textId="77777777" w:rsidR="00755F07" w:rsidRDefault="00755F07" w:rsidP="00755F07">
      <w:proofErr w:type="spellStart"/>
      <w:r>
        <w:t>Datatyp</w:t>
      </w:r>
      <w:proofErr w:type="spellEnd"/>
      <w:r>
        <w:t xml:space="preserve"> som returneras som ett generellt svar från alla förändrande tjänster, </w:t>
      </w:r>
      <w:proofErr w:type="gramStart"/>
      <w:r>
        <w:t>t.ex.</w:t>
      </w:r>
      <w:proofErr w:type="gramEnd"/>
      <w:r>
        <w:t xml:space="preserve"> skapa, radera, etc. </w:t>
      </w:r>
    </w:p>
    <w:p w14:paraId="40C19ADA" w14:textId="77777777" w:rsidR="00755F07" w:rsidRDefault="00755F07" w:rsidP="00755F07">
      <w:r>
        <w:t xml:space="preserve">En anropande klient skall alltid kontrollera att resultatkoden inte innehåller fel för att på så sätt veta om anropet lyckades. </w:t>
      </w:r>
    </w:p>
    <w:p w14:paraId="5E5E8305" w14:textId="77777777" w:rsidR="00755F07" w:rsidRDefault="00755F07" w:rsidP="00755F07">
      <w:r>
        <w:t>Alla svarskoder förutom OK och INFO betyder att åtgärden inte genomfördes.</w:t>
      </w:r>
    </w:p>
    <w:p w14:paraId="6AD5513F" w14:textId="77777777" w:rsidR="00755F07" w:rsidRDefault="00755F07" w:rsidP="00755F07"/>
    <w:p w14:paraId="149AD673" w14:textId="77777777" w:rsidR="00755F07" w:rsidRDefault="00755F07" w:rsidP="00755F07"/>
    <w:tbl>
      <w:tblPr>
        <w:tblStyle w:val="Tabellrutnt"/>
        <w:tblW w:w="9493" w:type="dxa"/>
        <w:tblLayout w:type="fixed"/>
        <w:tblLook w:val="04A0" w:firstRow="1" w:lastRow="0" w:firstColumn="1" w:lastColumn="0" w:noHBand="0" w:noVBand="1"/>
      </w:tblPr>
      <w:tblGrid>
        <w:gridCol w:w="2520"/>
        <w:gridCol w:w="1807"/>
        <w:gridCol w:w="3589"/>
        <w:gridCol w:w="1577"/>
      </w:tblGrid>
      <w:tr w:rsidR="00755F07" w14:paraId="2458A35D" w14:textId="77777777" w:rsidTr="00A55819">
        <w:trPr>
          <w:trHeight w:val="384"/>
        </w:trPr>
        <w:tc>
          <w:tcPr>
            <w:tcW w:w="2520" w:type="dxa"/>
            <w:shd w:val="clear" w:color="auto" w:fill="D9D9D9" w:themeFill="background1" w:themeFillShade="D9"/>
            <w:vAlign w:val="bottom"/>
          </w:tcPr>
          <w:p w14:paraId="1321B74C" w14:textId="77777777" w:rsidR="00755F07" w:rsidRDefault="00755F07" w:rsidP="00755F07">
            <w:pPr>
              <w:rPr>
                <w:b/>
              </w:rPr>
            </w:pPr>
            <w:r>
              <w:rPr>
                <w:b/>
              </w:rPr>
              <w:t>Namn</w:t>
            </w:r>
          </w:p>
        </w:tc>
        <w:tc>
          <w:tcPr>
            <w:tcW w:w="1807" w:type="dxa"/>
            <w:shd w:val="clear" w:color="auto" w:fill="D9D9D9" w:themeFill="background1" w:themeFillShade="D9"/>
            <w:vAlign w:val="bottom"/>
          </w:tcPr>
          <w:p w14:paraId="0F8196F5" w14:textId="77777777" w:rsidR="00755F07" w:rsidRDefault="00755F07" w:rsidP="00755F07">
            <w:pPr>
              <w:rPr>
                <w:b/>
              </w:rPr>
            </w:pPr>
            <w:proofErr w:type="spellStart"/>
            <w:r>
              <w:rPr>
                <w:b/>
              </w:rPr>
              <w:t>Datatyp</w:t>
            </w:r>
            <w:proofErr w:type="spellEnd"/>
          </w:p>
        </w:tc>
        <w:tc>
          <w:tcPr>
            <w:tcW w:w="3589" w:type="dxa"/>
            <w:shd w:val="clear" w:color="auto" w:fill="D9D9D9" w:themeFill="background1" w:themeFillShade="D9"/>
            <w:vAlign w:val="bottom"/>
          </w:tcPr>
          <w:p w14:paraId="7988FF41" w14:textId="77777777" w:rsidR="00755F07" w:rsidRDefault="00755F07" w:rsidP="00755F07">
            <w:pPr>
              <w:rPr>
                <w:b/>
              </w:rPr>
            </w:pPr>
            <w:r>
              <w:rPr>
                <w:b/>
              </w:rPr>
              <w:t>Beskrivning</w:t>
            </w:r>
          </w:p>
        </w:tc>
        <w:tc>
          <w:tcPr>
            <w:tcW w:w="1577" w:type="dxa"/>
            <w:shd w:val="clear" w:color="auto" w:fill="D9D9D9" w:themeFill="background1" w:themeFillShade="D9"/>
            <w:vAlign w:val="bottom"/>
          </w:tcPr>
          <w:p w14:paraId="17B5610B" w14:textId="77777777" w:rsidR="00755F07" w:rsidRDefault="00755F07" w:rsidP="00755F07">
            <w:pPr>
              <w:rPr>
                <w:b/>
              </w:rPr>
            </w:pPr>
            <w:proofErr w:type="spellStart"/>
            <w:r>
              <w:rPr>
                <w:b/>
              </w:rPr>
              <w:t>Kardinalitet</w:t>
            </w:r>
            <w:proofErr w:type="spellEnd"/>
          </w:p>
        </w:tc>
      </w:tr>
      <w:tr w:rsidR="00755F07" w14:paraId="241C5CB2" w14:textId="77777777" w:rsidTr="00A55819">
        <w:tc>
          <w:tcPr>
            <w:tcW w:w="2520" w:type="dxa"/>
          </w:tcPr>
          <w:p w14:paraId="777FDB62" w14:textId="77777777" w:rsidR="00755F07" w:rsidRDefault="00755F07" w:rsidP="00755F07">
            <w:proofErr w:type="spellStart"/>
            <w:r>
              <w:t>resultCode</w:t>
            </w:r>
            <w:proofErr w:type="spellEnd"/>
          </w:p>
        </w:tc>
        <w:tc>
          <w:tcPr>
            <w:tcW w:w="1807" w:type="dxa"/>
          </w:tcPr>
          <w:p w14:paraId="7F102C11" w14:textId="77777777" w:rsidR="00755F07" w:rsidRDefault="00755F07" w:rsidP="00755F07">
            <w:proofErr w:type="spellStart"/>
            <w:r>
              <w:t>ResultCodeType</w:t>
            </w:r>
            <w:proofErr w:type="spellEnd"/>
          </w:p>
        </w:tc>
        <w:tc>
          <w:tcPr>
            <w:tcW w:w="3589" w:type="dxa"/>
          </w:tcPr>
          <w:p w14:paraId="2A7796EA" w14:textId="77777777" w:rsidR="00755F07" w:rsidRDefault="00755F07" w:rsidP="00755F07">
            <w:r>
              <w:t>Anger svarskod för åtgärden.</w:t>
            </w:r>
          </w:p>
        </w:tc>
        <w:tc>
          <w:tcPr>
            <w:tcW w:w="1577" w:type="dxa"/>
          </w:tcPr>
          <w:p w14:paraId="48E569E5" w14:textId="77777777" w:rsidR="00755F07" w:rsidRDefault="00755F07" w:rsidP="00755F07">
            <w:r>
              <w:t>1</w:t>
            </w:r>
          </w:p>
        </w:tc>
      </w:tr>
      <w:tr w:rsidR="00755F07" w14:paraId="2BD6EB62" w14:textId="77777777" w:rsidTr="00A55819">
        <w:tc>
          <w:tcPr>
            <w:tcW w:w="2520" w:type="dxa"/>
          </w:tcPr>
          <w:p w14:paraId="6F1CDEB8" w14:textId="77777777" w:rsidR="00755F07" w:rsidRDefault="00755F07" w:rsidP="00755F07">
            <w:proofErr w:type="spellStart"/>
            <w:r>
              <w:t>resultText</w:t>
            </w:r>
            <w:proofErr w:type="spellEnd"/>
          </w:p>
        </w:tc>
        <w:tc>
          <w:tcPr>
            <w:tcW w:w="1807" w:type="dxa"/>
          </w:tcPr>
          <w:p w14:paraId="419932AD" w14:textId="77777777" w:rsidR="00755F07" w:rsidRDefault="00755F07" w:rsidP="00755F07">
            <w:proofErr w:type="spellStart"/>
            <w:proofErr w:type="gramStart"/>
            <w:r>
              <w:t>xs:String</w:t>
            </w:r>
            <w:proofErr w:type="spellEnd"/>
            <w:proofErr w:type="gramEnd"/>
          </w:p>
        </w:tc>
        <w:tc>
          <w:tcPr>
            <w:tcW w:w="3589" w:type="dxa"/>
          </w:tcPr>
          <w:p w14:paraId="2D39FE2D" w14:textId="77777777" w:rsidR="00755F07" w:rsidRDefault="00755F07" w:rsidP="00755F07">
            <w:proofErr w:type="spellStart"/>
            <w:r>
              <w:t>Optionellt</w:t>
            </w:r>
            <w:proofErr w:type="spellEnd"/>
            <w:r>
              <w:t xml:space="preserve"> felmeddelande som innehåller information om felet som uppstod. Fältet är tomt om resultatkoden är "OK".</w:t>
            </w:r>
          </w:p>
        </w:tc>
        <w:tc>
          <w:tcPr>
            <w:tcW w:w="1577" w:type="dxa"/>
          </w:tcPr>
          <w:p w14:paraId="24D8CA55" w14:textId="30C3078E" w:rsidR="00755F07" w:rsidRDefault="002D7142" w:rsidP="00755F07">
            <w:r>
              <w:t>0..1</w:t>
            </w:r>
          </w:p>
        </w:tc>
      </w:tr>
    </w:tbl>
    <w:p w14:paraId="42D3DB75" w14:textId="77777777" w:rsidR="00755F07" w:rsidRDefault="00755F07" w:rsidP="00755F07">
      <w:pPr>
        <w:rPr>
          <w:lang w:val="en-US"/>
        </w:rPr>
      </w:pPr>
    </w:p>
    <w:p w14:paraId="6F10D388" w14:textId="1FBD78E6" w:rsidR="00755F07" w:rsidRPr="00755F07" w:rsidRDefault="00755F07" w:rsidP="00755F07">
      <w:pPr>
        <w:pStyle w:val="Rubrik3"/>
        <w:rPr>
          <w:lang w:val="en-US"/>
        </w:rPr>
      </w:pPr>
      <w:bookmarkStart w:id="166" w:name="_Toc156312915"/>
      <w:proofErr w:type="gramStart"/>
      <w:r w:rsidRPr="00755F07">
        <w:rPr>
          <w:lang w:val="en-US"/>
        </w:rPr>
        <w:t>urn:riv</w:t>
      </w:r>
      <w:proofErr w:type="gramEnd"/>
      <w:r w:rsidRPr="00755F07">
        <w:rPr>
          <w:lang w:val="en-US"/>
        </w:rPr>
        <w:t>:informationsecurity:auditing:log:2:ResultCodeType</w:t>
      </w:r>
      <w:bookmarkEnd w:id="166"/>
    </w:p>
    <w:p w14:paraId="73900CCD" w14:textId="77777777" w:rsidR="00755F07" w:rsidRDefault="00755F07" w:rsidP="00755F07">
      <w:r>
        <w:t>Enumerationsvärde som anger de svarskoder som finns.</w:t>
      </w:r>
    </w:p>
    <w:p w14:paraId="7848132C" w14:textId="77777777" w:rsidR="00755F07" w:rsidRDefault="00755F07" w:rsidP="00755F07"/>
    <w:p w14:paraId="0014852F" w14:textId="77777777" w:rsidR="00755F07" w:rsidRDefault="00755F07" w:rsidP="00755F07"/>
    <w:tbl>
      <w:tblPr>
        <w:tblStyle w:val="Tabellrutnt"/>
        <w:tblW w:w="9100" w:type="dxa"/>
        <w:tblLayout w:type="fixed"/>
        <w:tblLook w:val="04A0" w:firstRow="1" w:lastRow="0" w:firstColumn="1" w:lastColumn="0" w:noHBand="0" w:noVBand="1"/>
      </w:tblPr>
      <w:tblGrid>
        <w:gridCol w:w="2534"/>
        <w:gridCol w:w="6566"/>
      </w:tblGrid>
      <w:tr w:rsidR="00755F07" w14:paraId="64A0BF49" w14:textId="77777777" w:rsidTr="00755F07">
        <w:trPr>
          <w:trHeight w:val="384"/>
        </w:trPr>
        <w:tc>
          <w:tcPr>
            <w:tcW w:w="2800" w:type="dxa"/>
            <w:shd w:val="clear" w:color="auto" w:fill="D9D9D9" w:themeFill="background1" w:themeFillShade="D9"/>
            <w:vAlign w:val="bottom"/>
          </w:tcPr>
          <w:p w14:paraId="2E461BD7" w14:textId="77777777" w:rsidR="00755F07" w:rsidRDefault="00755F07" w:rsidP="00755F07">
            <w:pPr>
              <w:rPr>
                <w:b/>
              </w:rPr>
            </w:pPr>
            <w:r>
              <w:rPr>
                <w:b/>
              </w:rPr>
              <w:t>Värde</w:t>
            </w:r>
          </w:p>
        </w:tc>
        <w:tc>
          <w:tcPr>
            <w:tcW w:w="7300" w:type="dxa"/>
            <w:shd w:val="clear" w:color="auto" w:fill="D9D9D9" w:themeFill="background1" w:themeFillShade="D9"/>
            <w:vAlign w:val="bottom"/>
          </w:tcPr>
          <w:p w14:paraId="52A6D0B0" w14:textId="77777777" w:rsidR="00755F07" w:rsidRDefault="00755F07" w:rsidP="00755F07">
            <w:pPr>
              <w:rPr>
                <w:b/>
              </w:rPr>
            </w:pPr>
            <w:r>
              <w:rPr>
                <w:b/>
              </w:rPr>
              <w:t>Beskrivning</w:t>
            </w:r>
          </w:p>
        </w:tc>
      </w:tr>
      <w:tr w:rsidR="00755F07" w14:paraId="403DC81A" w14:textId="77777777" w:rsidTr="00755F07">
        <w:tc>
          <w:tcPr>
            <w:tcW w:w="2800" w:type="dxa"/>
          </w:tcPr>
          <w:p w14:paraId="05D73B13" w14:textId="77777777" w:rsidR="00755F07" w:rsidRDefault="00755F07" w:rsidP="00755F07">
            <w:r>
              <w:t>"OK"</w:t>
            </w:r>
          </w:p>
        </w:tc>
        <w:tc>
          <w:tcPr>
            <w:tcW w:w="7300" w:type="dxa"/>
          </w:tcPr>
          <w:p w14:paraId="2D01FC6E" w14:textId="77777777" w:rsidR="00755F07" w:rsidRDefault="00755F07" w:rsidP="00755F07">
            <w:r>
              <w:t>Transaktionen har utförts enligt uppdraget.</w:t>
            </w:r>
          </w:p>
        </w:tc>
      </w:tr>
      <w:tr w:rsidR="00755F07" w14:paraId="3C82570E" w14:textId="77777777" w:rsidTr="00755F07">
        <w:tc>
          <w:tcPr>
            <w:tcW w:w="2800" w:type="dxa"/>
          </w:tcPr>
          <w:p w14:paraId="1D325381" w14:textId="77777777" w:rsidR="00755F07" w:rsidRDefault="00755F07" w:rsidP="00755F07">
            <w:r>
              <w:t>"INFO"</w:t>
            </w:r>
          </w:p>
        </w:tc>
        <w:tc>
          <w:tcPr>
            <w:tcW w:w="7300" w:type="dxa"/>
          </w:tcPr>
          <w:p w14:paraId="2EBA4F56" w14:textId="77777777" w:rsidR="00755F07" w:rsidRDefault="00755F07" w:rsidP="00755F07">
            <w:r>
              <w:t>Transaktionen har utförts enligt begäran, men det finns ett meddelande som konsumenten måste visa upp för användaren (om tillämpbart). Exempel på detta kan vara "kom fastande".</w:t>
            </w:r>
          </w:p>
        </w:tc>
      </w:tr>
      <w:tr w:rsidR="00755F07" w14:paraId="7C08305C" w14:textId="77777777" w:rsidTr="00755F07">
        <w:tc>
          <w:tcPr>
            <w:tcW w:w="2800" w:type="dxa"/>
          </w:tcPr>
          <w:p w14:paraId="6F52927E" w14:textId="77777777" w:rsidR="00755F07" w:rsidRDefault="00755F07" w:rsidP="00755F07">
            <w:r>
              <w:t>"ERROR"</w:t>
            </w:r>
          </w:p>
        </w:tc>
        <w:tc>
          <w:tcPr>
            <w:tcW w:w="7300" w:type="dxa"/>
          </w:tcPr>
          <w:p w14:paraId="4DCAE6E1" w14:textId="77777777" w:rsidR="00755F07" w:rsidRDefault="00755F07" w:rsidP="00755F07">
            <w:r>
              <w:t xml:space="preserve">Transaktionen har INTE kunnat utföras </w:t>
            </w:r>
            <w:proofErr w:type="spellStart"/>
            <w:r>
              <w:t>p.g.a</w:t>
            </w:r>
            <w:proofErr w:type="spellEnd"/>
            <w:r>
              <w:t xml:space="preserve"> ett logiskt fel. Det finns ett meddelande som konsumenten måste visa upp. Exempel på detta kan vara "tiden har bokats av annan patient".</w:t>
            </w:r>
          </w:p>
        </w:tc>
      </w:tr>
      <w:tr w:rsidR="00755F07" w14:paraId="74C966A6" w14:textId="77777777" w:rsidTr="00755F07">
        <w:tc>
          <w:tcPr>
            <w:tcW w:w="2800" w:type="dxa"/>
          </w:tcPr>
          <w:p w14:paraId="61342577" w14:textId="77777777" w:rsidR="00755F07" w:rsidRDefault="00755F07" w:rsidP="00755F07">
            <w:r>
              <w:t>"VALIDATION_ERROR"</w:t>
            </w:r>
          </w:p>
        </w:tc>
        <w:tc>
          <w:tcPr>
            <w:tcW w:w="7300" w:type="dxa"/>
          </w:tcPr>
          <w:p w14:paraId="288E43BD" w14:textId="6C3AD8F4" w:rsidR="00755F07" w:rsidRDefault="0006792D" w:rsidP="00755F07">
            <w:r w:rsidRPr="00B577D6">
              <w:rPr>
                <w:highlight w:val="yellow"/>
              </w:rPr>
              <w:t>Svaret som</w:t>
            </w:r>
            <w:r w:rsidR="006F18EE" w:rsidRPr="00B577D6">
              <w:rPr>
                <w:highlight w:val="yellow"/>
              </w:rPr>
              <w:t xml:space="preserve"> skulle ha returnerats</w:t>
            </w:r>
            <w:r w:rsidRPr="00B577D6">
              <w:rPr>
                <w:highlight w:val="yellow"/>
              </w:rPr>
              <w:t xml:space="preserve"> innehåller korrupt data enligt valideringen. </w:t>
            </w:r>
            <w:r w:rsidR="002E73F1" w:rsidRPr="00B577D6">
              <w:rPr>
                <w:highlight w:val="yellow"/>
              </w:rPr>
              <w:t xml:space="preserve">Information på blockkedjan kan inte valideras. </w:t>
            </w:r>
            <w:r w:rsidR="00755F07" w:rsidRPr="00B577D6">
              <w:rPr>
                <w:highlight w:val="yellow"/>
              </w:rPr>
              <w:t>Angiven tjänst utfördes ej.</w:t>
            </w:r>
          </w:p>
        </w:tc>
      </w:tr>
      <w:tr w:rsidR="00755F07" w14:paraId="79970EFA" w14:textId="77777777" w:rsidTr="00755F07">
        <w:tc>
          <w:tcPr>
            <w:tcW w:w="2800" w:type="dxa"/>
          </w:tcPr>
          <w:p w14:paraId="6D73E8F6" w14:textId="77777777" w:rsidR="00755F07" w:rsidRDefault="00755F07" w:rsidP="00755F07">
            <w:r>
              <w:lastRenderedPageBreak/>
              <w:t>"ACCESSDENIED"</w:t>
            </w:r>
          </w:p>
        </w:tc>
        <w:tc>
          <w:tcPr>
            <w:tcW w:w="7300" w:type="dxa"/>
          </w:tcPr>
          <w:p w14:paraId="12BD0C8C" w14:textId="77777777" w:rsidR="00755F07" w:rsidRDefault="00755F07" w:rsidP="00755F07">
            <w:r>
              <w:t>Behörighet saknas för att utföra begärd tjänst. Angiven tjänst utfördes ej.</w:t>
            </w:r>
          </w:p>
        </w:tc>
      </w:tr>
      <w:tr w:rsidR="00755F07" w14:paraId="0F910BDB" w14:textId="77777777" w:rsidTr="00755F07">
        <w:tc>
          <w:tcPr>
            <w:tcW w:w="2800" w:type="dxa"/>
          </w:tcPr>
          <w:p w14:paraId="33268EE6" w14:textId="77777777" w:rsidR="00755F07" w:rsidRDefault="00755F07" w:rsidP="00755F07">
            <w:r>
              <w:t>"REPORT_ON_QUEUE"</w:t>
            </w:r>
          </w:p>
        </w:tc>
        <w:tc>
          <w:tcPr>
            <w:tcW w:w="7300" w:type="dxa"/>
          </w:tcPr>
          <w:p w14:paraId="6944CD9E" w14:textId="77777777" w:rsidR="00755F07" w:rsidRDefault="00755F07" w:rsidP="00755F07">
            <w:r>
              <w:t xml:space="preserve">Angiven rapport är ej klar. Rapporten ligger på kö för att genereras. </w:t>
            </w:r>
            <w:proofErr w:type="spellStart"/>
            <w:r>
              <w:t>Ytterligere</w:t>
            </w:r>
            <w:proofErr w:type="spellEnd"/>
            <w:r>
              <w:t xml:space="preserve"> anrop kan göras för att kontrollera om jobbet är klart.</w:t>
            </w:r>
          </w:p>
        </w:tc>
      </w:tr>
      <w:tr w:rsidR="00755F07" w14:paraId="79AD7438" w14:textId="77777777" w:rsidTr="00755F07">
        <w:tc>
          <w:tcPr>
            <w:tcW w:w="2800" w:type="dxa"/>
          </w:tcPr>
          <w:p w14:paraId="4A8081C9" w14:textId="77777777" w:rsidR="00755F07" w:rsidRDefault="00755F07" w:rsidP="00755F07">
            <w:r>
              <w:t>"REPORT_IN_PROCESS"</w:t>
            </w:r>
          </w:p>
        </w:tc>
        <w:tc>
          <w:tcPr>
            <w:tcW w:w="7300" w:type="dxa"/>
          </w:tcPr>
          <w:p w14:paraId="3EFFE2D2" w14:textId="77777777" w:rsidR="00755F07" w:rsidRDefault="00755F07" w:rsidP="00755F07">
            <w:r>
              <w:t xml:space="preserve">Angiven rapport är ej klar. Rapporten är under uppbyggnad. </w:t>
            </w:r>
            <w:proofErr w:type="spellStart"/>
            <w:r>
              <w:t>Ytterligere</w:t>
            </w:r>
            <w:proofErr w:type="spellEnd"/>
            <w:r>
              <w:t xml:space="preserve"> anrop kan göras för att kontrollera om jobbet är klart.</w:t>
            </w:r>
          </w:p>
        </w:tc>
      </w:tr>
      <w:tr w:rsidR="00755F07" w14:paraId="4274B5E3" w14:textId="77777777" w:rsidTr="00755F07">
        <w:tc>
          <w:tcPr>
            <w:tcW w:w="2800" w:type="dxa"/>
          </w:tcPr>
          <w:p w14:paraId="0E5071B2" w14:textId="77777777" w:rsidR="00755F07" w:rsidRDefault="00755F07" w:rsidP="00755F07">
            <w:r>
              <w:t>"REPORT_NOT_FOUND"</w:t>
            </w:r>
          </w:p>
        </w:tc>
        <w:tc>
          <w:tcPr>
            <w:tcW w:w="7300" w:type="dxa"/>
          </w:tcPr>
          <w:p w14:paraId="3F267C20" w14:textId="77777777" w:rsidR="00755F07" w:rsidRDefault="00755F07" w:rsidP="00755F07">
            <w:r>
              <w:t>Felaktig id angivet. Angiven tjänst ej kan hitta rapport med angivet id som är skapad eller rapport som ligger på kö för att skapas.</w:t>
            </w:r>
          </w:p>
        </w:tc>
      </w:tr>
      <w:tr w:rsidR="00755F07" w14:paraId="68C526E3" w14:textId="77777777" w:rsidTr="00755F07">
        <w:tc>
          <w:tcPr>
            <w:tcW w:w="2800" w:type="dxa"/>
          </w:tcPr>
          <w:p w14:paraId="12728C46" w14:textId="77777777" w:rsidR="00755F07" w:rsidRDefault="00755F07" w:rsidP="00755F07">
            <w:r>
              <w:t>"MAX_QUERY_RESULT_EXCEEDED"</w:t>
            </w:r>
          </w:p>
        </w:tc>
        <w:tc>
          <w:tcPr>
            <w:tcW w:w="7300" w:type="dxa"/>
          </w:tcPr>
          <w:p w14:paraId="4F7C25DB" w14:textId="77777777" w:rsidR="00755F07" w:rsidRDefault="00755F07" w:rsidP="00755F07">
            <w:proofErr w:type="gramStart"/>
            <w:r>
              <w:t>Max antal</w:t>
            </w:r>
            <w:proofErr w:type="gramEnd"/>
            <w:r>
              <w:t xml:space="preserve"> loggposter som tjänsten kan returnera har överstigits. Ändra sökparametrar för att begränsa rapportuttaget.</w:t>
            </w:r>
          </w:p>
        </w:tc>
      </w:tr>
    </w:tbl>
    <w:p w14:paraId="3D771FD2" w14:textId="43DD2ED0" w:rsidR="00A55819" w:rsidRDefault="00A55819" w:rsidP="00A55819">
      <w:pPr>
        <w:rPr>
          <w:lang w:val="en-US"/>
        </w:rPr>
      </w:pPr>
    </w:p>
    <w:p w14:paraId="1759AE38" w14:textId="77777777" w:rsidR="00A55819" w:rsidRDefault="00A55819" w:rsidP="00A55819">
      <w:pPr>
        <w:rPr>
          <w:lang w:val="en-US"/>
        </w:rPr>
      </w:pPr>
    </w:p>
    <w:p w14:paraId="6E71B49E" w14:textId="1510B832" w:rsidR="00755F07" w:rsidRPr="00755F07" w:rsidRDefault="00755F07" w:rsidP="00755F07">
      <w:pPr>
        <w:pStyle w:val="Rubrik3"/>
        <w:rPr>
          <w:lang w:val="en-US"/>
        </w:rPr>
      </w:pPr>
      <w:bookmarkStart w:id="167" w:name="_Toc156312916"/>
      <w:proofErr w:type="gramStart"/>
      <w:r w:rsidRPr="00755F07">
        <w:rPr>
          <w:lang w:val="en-US"/>
        </w:rPr>
        <w:t>urn:riv</w:t>
      </w:r>
      <w:proofErr w:type="gramEnd"/>
      <w:r w:rsidRPr="00755F07">
        <w:rPr>
          <w:lang w:val="en-US"/>
        </w:rPr>
        <w:t>:informationsecurity:auditing:log:2:SystemType</w:t>
      </w:r>
      <w:bookmarkEnd w:id="167"/>
    </w:p>
    <w:p w14:paraId="5E04560E" w14:textId="7B7147D2" w:rsidR="00755F07" w:rsidRDefault="00755F07" w:rsidP="00755F07">
      <w:proofErr w:type="spellStart"/>
      <w:r>
        <w:t>Datatyp</w:t>
      </w:r>
      <w:proofErr w:type="spellEnd"/>
      <w:r>
        <w:t xml:space="preserve"> som representerar ett system i loggposten. Det system som skapar loggposten.</w:t>
      </w:r>
    </w:p>
    <w:p w14:paraId="67662F80" w14:textId="77777777" w:rsidR="00755F07" w:rsidRDefault="00755F07" w:rsidP="00755F07"/>
    <w:tbl>
      <w:tblPr>
        <w:tblStyle w:val="Tabellrutnt"/>
        <w:tblW w:w="9493" w:type="dxa"/>
        <w:tblLayout w:type="fixed"/>
        <w:tblLook w:val="04A0" w:firstRow="1" w:lastRow="0" w:firstColumn="1" w:lastColumn="0" w:noHBand="0" w:noVBand="1"/>
      </w:tblPr>
      <w:tblGrid>
        <w:gridCol w:w="2520"/>
        <w:gridCol w:w="1807"/>
        <w:gridCol w:w="3589"/>
        <w:gridCol w:w="1577"/>
      </w:tblGrid>
      <w:tr w:rsidR="00755F07" w14:paraId="31645532" w14:textId="77777777" w:rsidTr="00A55819">
        <w:trPr>
          <w:trHeight w:val="384"/>
        </w:trPr>
        <w:tc>
          <w:tcPr>
            <w:tcW w:w="2520" w:type="dxa"/>
            <w:shd w:val="clear" w:color="auto" w:fill="D9D9D9" w:themeFill="background1" w:themeFillShade="D9"/>
            <w:vAlign w:val="bottom"/>
          </w:tcPr>
          <w:p w14:paraId="5639283A" w14:textId="77777777" w:rsidR="00755F07" w:rsidRDefault="00755F07" w:rsidP="00755F07">
            <w:pPr>
              <w:rPr>
                <w:b/>
              </w:rPr>
            </w:pPr>
            <w:r>
              <w:rPr>
                <w:b/>
              </w:rPr>
              <w:t>Namn</w:t>
            </w:r>
          </w:p>
        </w:tc>
        <w:tc>
          <w:tcPr>
            <w:tcW w:w="1807" w:type="dxa"/>
            <w:shd w:val="clear" w:color="auto" w:fill="D9D9D9" w:themeFill="background1" w:themeFillShade="D9"/>
            <w:vAlign w:val="bottom"/>
          </w:tcPr>
          <w:p w14:paraId="69C91408" w14:textId="77777777" w:rsidR="00755F07" w:rsidRDefault="00755F07" w:rsidP="00755F07">
            <w:pPr>
              <w:rPr>
                <w:b/>
              </w:rPr>
            </w:pPr>
            <w:proofErr w:type="spellStart"/>
            <w:r>
              <w:rPr>
                <w:b/>
              </w:rPr>
              <w:t>Datatyp</w:t>
            </w:r>
            <w:proofErr w:type="spellEnd"/>
          </w:p>
        </w:tc>
        <w:tc>
          <w:tcPr>
            <w:tcW w:w="3589" w:type="dxa"/>
            <w:shd w:val="clear" w:color="auto" w:fill="D9D9D9" w:themeFill="background1" w:themeFillShade="D9"/>
            <w:vAlign w:val="bottom"/>
          </w:tcPr>
          <w:p w14:paraId="62126460" w14:textId="77777777" w:rsidR="00755F07" w:rsidRDefault="00755F07" w:rsidP="00755F07">
            <w:pPr>
              <w:rPr>
                <w:b/>
              </w:rPr>
            </w:pPr>
            <w:r>
              <w:rPr>
                <w:b/>
              </w:rPr>
              <w:t>Beskrivning</w:t>
            </w:r>
          </w:p>
        </w:tc>
        <w:tc>
          <w:tcPr>
            <w:tcW w:w="1577" w:type="dxa"/>
            <w:shd w:val="clear" w:color="auto" w:fill="D9D9D9" w:themeFill="background1" w:themeFillShade="D9"/>
            <w:vAlign w:val="bottom"/>
          </w:tcPr>
          <w:p w14:paraId="76A19F2C" w14:textId="77777777" w:rsidR="00755F07" w:rsidRDefault="00755F07" w:rsidP="00755F07">
            <w:pPr>
              <w:rPr>
                <w:b/>
              </w:rPr>
            </w:pPr>
            <w:proofErr w:type="spellStart"/>
            <w:r>
              <w:rPr>
                <w:b/>
              </w:rPr>
              <w:t>Kardinalitet</w:t>
            </w:r>
            <w:proofErr w:type="spellEnd"/>
          </w:p>
        </w:tc>
      </w:tr>
      <w:tr w:rsidR="00755F07" w14:paraId="38146314" w14:textId="77777777" w:rsidTr="00A55819">
        <w:tc>
          <w:tcPr>
            <w:tcW w:w="2520" w:type="dxa"/>
          </w:tcPr>
          <w:p w14:paraId="71251C87" w14:textId="77777777" w:rsidR="00755F07" w:rsidRDefault="00755F07" w:rsidP="00755F07">
            <w:proofErr w:type="spellStart"/>
            <w:r>
              <w:t>systemId</w:t>
            </w:r>
            <w:proofErr w:type="spellEnd"/>
          </w:p>
        </w:tc>
        <w:tc>
          <w:tcPr>
            <w:tcW w:w="1807" w:type="dxa"/>
          </w:tcPr>
          <w:p w14:paraId="37C45E2E" w14:textId="77777777" w:rsidR="00755F07" w:rsidRDefault="00755F07" w:rsidP="00755F07">
            <w:proofErr w:type="spellStart"/>
            <w:r>
              <w:t>HsaId</w:t>
            </w:r>
            <w:proofErr w:type="spellEnd"/>
          </w:p>
        </w:tc>
        <w:tc>
          <w:tcPr>
            <w:tcW w:w="3589" w:type="dxa"/>
          </w:tcPr>
          <w:p w14:paraId="035DDD5C" w14:textId="77777777" w:rsidR="00755F07" w:rsidRDefault="00755F07" w:rsidP="00755F07">
            <w:r>
              <w:t>Systemets id.</w:t>
            </w:r>
          </w:p>
        </w:tc>
        <w:tc>
          <w:tcPr>
            <w:tcW w:w="1577" w:type="dxa"/>
          </w:tcPr>
          <w:p w14:paraId="4301D34F" w14:textId="77777777" w:rsidR="00755F07" w:rsidRDefault="00755F07" w:rsidP="00755F07">
            <w:r>
              <w:t>1</w:t>
            </w:r>
          </w:p>
        </w:tc>
      </w:tr>
      <w:tr w:rsidR="00755F07" w14:paraId="518263B7" w14:textId="77777777" w:rsidTr="00A55819">
        <w:tc>
          <w:tcPr>
            <w:tcW w:w="2520" w:type="dxa"/>
          </w:tcPr>
          <w:p w14:paraId="0129C6E5" w14:textId="77777777" w:rsidR="00755F07" w:rsidRDefault="00755F07" w:rsidP="00755F07">
            <w:proofErr w:type="spellStart"/>
            <w:r>
              <w:t>systemName</w:t>
            </w:r>
            <w:proofErr w:type="spellEnd"/>
          </w:p>
        </w:tc>
        <w:tc>
          <w:tcPr>
            <w:tcW w:w="1807" w:type="dxa"/>
          </w:tcPr>
          <w:p w14:paraId="3ABFDD63" w14:textId="77777777" w:rsidR="00755F07" w:rsidRDefault="00755F07" w:rsidP="00755F07">
            <w:proofErr w:type="spellStart"/>
            <w:r>
              <w:t>SystemName</w:t>
            </w:r>
            <w:proofErr w:type="spellEnd"/>
          </w:p>
        </w:tc>
        <w:tc>
          <w:tcPr>
            <w:tcW w:w="3589" w:type="dxa"/>
          </w:tcPr>
          <w:p w14:paraId="6D9D0085" w14:textId="77777777" w:rsidR="00755F07" w:rsidRDefault="00755F07" w:rsidP="00755F07">
            <w:r>
              <w:t>Systemets namn. Värdet är ej obligatoriskt.</w:t>
            </w:r>
          </w:p>
        </w:tc>
        <w:tc>
          <w:tcPr>
            <w:tcW w:w="1577" w:type="dxa"/>
          </w:tcPr>
          <w:p w14:paraId="3B29E6A7" w14:textId="77777777" w:rsidR="00755F07" w:rsidRDefault="00755F07" w:rsidP="00755F07">
            <w:r>
              <w:t>0..1</w:t>
            </w:r>
          </w:p>
        </w:tc>
      </w:tr>
    </w:tbl>
    <w:p w14:paraId="5D1E41AE" w14:textId="77777777" w:rsidR="00755F07" w:rsidRDefault="00755F07" w:rsidP="00755F07">
      <w:pPr>
        <w:rPr>
          <w:lang w:val="en-US"/>
        </w:rPr>
      </w:pPr>
    </w:p>
    <w:p w14:paraId="12385586" w14:textId="6B5954FC" w:rsidR="00755F07" w:rsidRPr="00755F07" w:rsidRDefault="00755F07" w:rsidP="00755F07">
      <w:pPr>
        <w:pStyle w:val="Rubrik3"/>
        <w:rPr>
          <w:lang w:val="en-US"/>
        </w:rPr>
      </w:pPr>
      <w:bookmarkStart w:id="168" w:name="_Toc156312917"/>
      <w:proofErr w:type="gramStart"/>
      <w:r w:rsidRPr="00755F07">
        <w:rPr>
          <w:lang w:val="en-US"/>
        </w:rPr>
        <w:t>urn:riv</w:t>
      </w:r>
      <w:proofErr w:type="gramEnd"/>
      <w:r w:rsidRPr="00755F07">
        <w:rPr>
          <w:lang w:val="en-US"/>
        </w:rPr>
        <w:t>:informationsecurity:auditing:log:2:SystemName</w:t>
      </w:r>
      <w:bookmarkEnd w:id="168"/>
    </w:p>
    <w:p w14:paraId="1635BAB1" w14:textId="77777777" w:rsidR="00755F07" w:rsidRDefault="00755F07" w:rsidP="00755F07">
      <w:proofErr w:type="spellStart"/>
      <w:r>
        <w:t>Datatyp</w:t>
      </w:r>
      <w:proofErr w:type="spellEnd"/>
      <w:r>
        <w:t xml:space="preserve"> som representerar namn på ett system.</w:t>
      </w:r>
    </w:p>
    <w:p w14:paraId="2647D6F1" w14:textId="77777777" w:rsidR="00755F07" w:rsidRDefault="00755F07" w:rsidP="00755F07"/>
    <w:p w14:paraId="2D0DAFB2" w14:textId="77777777" w:rsidR="00755F07" w:rsidRDefault="00755F07" w:rsidP="00755F07">
      <w:r>
        <w:t xml:space="preserve">Restriktionstyp: </w:t>
      </w:r>
      <w:proofErr w:type="spellStart"/>
      <w:proofErr w:type="gramStart"/>
      <w:r>
        <w:t>xs:string</w:t>
      </w:r>
      <w:proofErr w:type="spellEnd"/>
      <w:proofErr w:type="gramEnd"/>
    </w:p>
    <w:p w14:paraId="011A18D5" w14:textId="77777777" w:rsidR="00755F07" w:rsidRDefault="00755F07" w:rsidP="00755F07">
      <w:r>
        <w:t>Maxlängd: 256</w:t>
      </w:r>
    </w:p>
    <w:p w14:paraId="61375CB3" w14:textId="77777777" w:rsidR="00755F07" w:rsidRDefault="00755F07" w:rsidP="00755F07"/>
    <w:p w14:paraId="23EC1725" w14:textId="77777777" w:rsidR="00755F07" w:rsidRPr="00755F07" w:rsidRDefault="00755F07" w:rsidP="00755F07">
      <w:pPr>
        <w:pStyle w:val="Rubrik3"/>
        <w:rPr>
          <w:lang w:val="en-US"/>
        </w:rPr>
      </w:pPr>
      <w:bookmarkStart w:id="169" w:name="_Toc156312918"/>
      <w:proofErr w:type="gramStart"/>
      <w:r w:rsidRPr="00755F07">
        <w:rPr>
          <w:lang w:val="en-US"/>
        </w:rPr>
        <w:t>urn:riv</w:t>
      </w:r>
      <w:proofErr w:type="gramEnd"/>
      <w:r w:rsidRPr="00755F07">
        <w:rPr>
          <w:lang w:val="en-US"/>
        </w:rPr>
        <w:t>:informationsecurity:auditing:log:2:UserType</w:t>
      </w:r>
      <w:bookmarkEnd w:id="169"/>
    </w:p>
    <w:p w14:paraId="3340BCC3" w14:textId="77777777" w:rsidR="00755F07" w:rsidRDefault="00755F07" w:rsidP="00755F07">
      <w:proofErr w:type="spellStart"/>
      <w:r>
        <w:t>Datatyp</w:t>
      </w:r>
      <w:proofErr w:type="spellEnd"/>
      <w:r>
        <w:t xml:space="preserve"> som representerar användaren som utfört aktivitet, tillika ägare av loggpost.</w:t>
      </w:r>
    </w:p>
    <w:p w14:paraId="559641E8" w14:textId="77777777" w:rsidR="00755F07" w:rsidRDefault="00755F07" w:rsidP="00755F07"/>
    <w:p w14:paraId="006B3C8C" w14:textId="77777777" w:rsidR="00755F07" w:rsidRDefault="00755F07" w:rsidP="00755F07"/>
    <w:tbl>
      <w:tblPr>
        <w:tblStyle w:val="Tabellrutnt"/>
        <w:tblW w:w="9493" w:type="dxa"/>
        <w:tblLayout w:type="fixed"/>
        <w:tblLook w:val="04A0" w:firstRow="1" w:lastRow="0" w:firstColumn="1" w:lastColumn="0" w:noHBand="0" w:noVBand="1"/>
      </w:tblPr>
      <w:tblGrid>
        <w:gridCol w:w="1413"/>
        <w:gridCol w:w="1843"/>
        <w:gridCol w:w="4660"/>
        <w:gridCol w:w="1577"/>
      </w:tblGrid>
      <w:tr w:rsidR="00755F07" w14:paraId="0CEF5A15" w14:textId="77777777" w:rsidTr="00A55819">
        <w:trPr>
          <w:trHeight w:val="384"/>
        </w:trPr>
        <w:tc>
          <w:tcPr>
            <w:tcW w:w="1413" w:type="dxa"/>
            <w:shd w:val="clear" w:color="auto" w:fill="D9D9D9" w:themeFill="background1" w:themeFillShade="D9"/>
            <w:vAlign w:val="bottom"/>
          </w:tcPr>
          <w:p w14:paraId="2CFE837A" w14:textId="77777777" w:rsidR="00755F07" w:rsidRDefault="00755F07" w:rsidP="00755F07">
            <w:pPr>
              <w:rPr>
                <w:b/>
              </w:rPr>
            </w:pPr>
            <w:r>
              <w:rPr>
                <w:b/>
              </w:rPr>
              <w:t>Namn</w:t>
            </w:r>
          </w:p>
        </w:tc>
        <w:tc>
          <w:tcPr>
            <w:tcW w:w="1843" w:type="dxa"/>
            <w:shd w:val="clear" w:color="auto" w:fill="D9D9D9" w:themeFill="background1" w:themeFillShade="D9"/>
            <w:vAlign w:val="bottom"/>
          </w:tcPr>
          <w:p w14:paraId="3B06B723" w14:textId="77777777" w:rsidR="00755F07" w:rsidRDefault="00755F07" w:rsidP="00755F07">
            <w:pPr>
              <w:rPr>
                <w:b/>
              </w:rPr>
            </w:pPr>
            <w:proofErr w:type="spellStart"/>
            <w:r>
              <w:rPr>
                <w:b/>
              </w:rPr>
              <w:t>Datatyp</w:t>
            </w:r>
            <w:proofErr w:type="spellEnd"/>
          </w:p>
        </w:tc>
        <w:tc>
          <w:tcPr>
            <w:tcW w:w="4660" w:type="dxa"/>
            <w:shd w:val="clear" w:color="auto" w:fill="D9D9D9" w:themeFill="background1" w:themeFillShade="D9"/>
            <w:vAlign w:val="bottom"/>
          </w:tcPr>
          <w:p w14:paraId="0BAC9A90" w14:textId="77777777" w:rsidR="00755F07" w:rsidRDefault="00755F07" w:rsidP="00755F07">
            <w:pPr>
              <w:rPr>
                <w:b/>
              </w:rPr>
            </w:pPr>
            <w:r>
              <w:rPr>
                <w:b/>
              </w:rPr>
              <w:t>Beskrivning</w:t>
            </w:r>
          </w:p>
        </w:tc>
        <w:tc>
          <w:tcPr>
            <w:tcW w:w="1577" w:type="dxa"/>
            <w:shd w:val="clear" w:color="auto" w:fill="D9D9D9" w:themeFill="background1" w:themeFillShade="D9"/>
            <w:vAlign w:val="bottom"/>
          </w:tcPr>
          <w:p w14:paraId="77B24433" w14:textId="77777777" w:rsidR="00755F07" w:rsidRDefault="00755F07" w:rsidP="00755F07">
            <w:pPr>
              <w:rPr>
                <w:b/>
              </w:rPr>
            </w:pPr>
            <w:proofErr w:type="spellStart"/>
            <w:r>
              <w:rPr>
                <w:b/>
              </w:rPr>
              <w:t>Kardinalitet</w:t>
            </w:r>
            <w:proofErr w:type="spellEnd"/>
          </w:p>
        </w:tc>
      </w:tr>
      <w:tr w:rsidR="00755F07" w14:paraId="0405F9D1" w14:textId="77777777" w:rsidTr="00A55819">
        <w:tc>
          <w:tcPr>
            <w:tcW w:w="1413" w:type="dxa"/>
          </w:tcPr>
          <w:p w14:paraId="555F8D5A" w14:textId="77777777" w:rsidR="00755F07" w:rsidRDefault="00755F07" w:rsidP="00755F07">
            <w:proofErr w:type="spellStart"/>
            <w:r>
              <w:t>userId</w:t>
            </w:r>
            <w:proofErr w:type="spellEnd"/>
          </w:p>
        </w:tc>
        <w:tc>
          <w:tcPr>
            <w:tcW w:w="1843" w:type="dxa"/>
          </w:tcPr>
          <w:p w14:paraId="4DBE989A" w14:textId="77777777" w:rsidR="00755F07" w:rsidRDefault="00755F07" w:rsidP="00755F07">
            <w:proofErr w:type="spellStart"/>
            <w:r>
              <w:t>HsaId</w:t>
            </w:r>
            <w:proofErr w:type="spellEnd"/>
          </w:p>
        </w:tc>
        <w:tc>
          <w:tcPr>
            <w:tcW w:w="4660" w:type="dxa"/>
          </w:tcPr>
          <w:p w14:paraId="23F11CCC" w14:textId="77777777" w:rsidR="00755F07" w:rsidRDefault="00755F07" w:rsidP="00755F07">
            <w:r>
              <w:t>Användarens id. Loggpostens ägare.</w:t>
            </w:r>
          </w:p>
        </w:tc>
        <w:tc>
          <w:tcPr>
            <w:tcW w:w="1577" w:type="dxa"/>
          </w:tcPr>
          <w:p w14:paraId="73EA7135" w14:textId="77777777" w:rsidR="00755F07" w:rsidRDefault="00755F07" w:rsidP="00755F07">
            <w:r>
              <w:t>1</w:t>
            </w:r>
          </w:p>
        </w:tc>
      </w:tr>
      <w:tr w:rsidR="00755F07" w14:paraId="242916A5" w14:textId="77777777" w:rsidTr="00A55819">
        <w:tc>
          <w:tcPr>
            <w:tcW w:w="1413" w:type="dxa"/>
          </w:tcPr>
          <w:p w14:paraId="744D6844" w14:textId="77777777" w:rsidR="00755F07" w:rsidRDefault="00755F07" w:rsidP="00755F07">
            <w:proofErr w:type="spellStart"/>
            <w:r>
              <w:t>name</w:t>
            </w:r>
            <w:proofErr w:type="spellEnd"/>
          </w:p>
        </w:tc>
        <w:tc>
          <w:tcPr>
            <w:tcW w:w="1843" w:type="dxa"/>
          </w:tcPr>
          <w:p w14:paraId="58A5F263" w14:textId="77777777" w:rsidR="00755F07" w:rsidRDefault="00755F07" w:rsidP="00755F07">
            <w:proofErr w:type="spellStart"/>
            <w:r>
              <w:t>UserName</w:t>
            </w:r>
            <w:proofErr w:type="spellEnd"/>
          </w:p>
        </w:tc>
        <w:tc>
          <w:tcPr>
            <w:tcW w:w="4660" w:type="dxa"/>
          </w:tcPr>
          <w:p w14:paraId="71509934" w14:textId="77777777" w:rsidR="00755F07" w:rsidRDefault="00755F07" w:rsidP="00755F07">
            <w:r>
              <w:t>Användarens fulla namn. Värdet är ej obligatoriskt.</w:t>
            </w:r>
          </w:p>
        </w:tc>
        <w:tc>
          <w:tcPr>
            <w:tcW w:w="1577" w:type="dxa"/>
          </w:tcPr>
          <w:p w14:paraId="3C12468B" w14:textId="77777777" w:rsidR="00755F07" w:rsidRDefault="00755F07" w:rsidP="00755F07">
            <w:r>
              <w:t>0..1</w:t>
            </w:r>
          </w:p>
        </w:tc>
      </w:tr>
      <w:tr w:rsidR="00755F07" w14:paraId="22527BBC" w14:textId="77777777" w:rsidTr="00A55819">
        <w:tc>
          <w:tcPr>
            <w:tcW w:w="1413" w:type="dxa"/>
          </w:tcPr>
          <w:p w14:paraId="57566ABE" w14:textId="77777777" w:rsidR="00755F07" w:rsidRDefault="00755F07" w:rsidP="00755F07">
            <w:proofErr w:type="spellStart"/>
            <w:r>
              <w:t>personId</w:t>
            </w:r>
            <w:proofErr w:type="spellEnd"/>
          </w:p>
        </w:tc>
        <w:tc>
          <w:tcPr>
            <w:tcW w:w="1843" w:type="dxa"/>
          </w:tcPr>
          <w:p w14:paraId="2949DAB5" w14:textId="77777777" w:rsidR="00755F07" w:rsidRDefault="00755F07" w:rsidP="00755F07">
            <w:proofErr w:type="spellStart"/>
            <w:r>
              <w:t>IIType</w:t>
            </w:r>
            <w:proofErr w:type="spellEnd"/>
          </w:p>
        </w:tc>
        <w:tc>
          <w:tcPr>
            <w:tcW w:w="4660" w:type="dxa"/>
          </w:tcPr>
          <w:p w14:paraId="115829DF" w14:textId="77777777" w:rsidR="00755F07" w:rsidRDefault="00755F07" w:rsidP="00755F07">
            <w:r>
              <w:t>Användarens id nummer, kan vara personnummer, samordningsnummer alternativt reservnummer. Värdet är ej obligatoriskt.</w:t>
            </w:r>
          </w:p>
        </w:tc>
        <w:tc>
          <w:tcPr>
            <w:tcW w:w="1577" w:type="dxa"/>
          </w:tcPr>
          <w:p w14:paraId="7E4B1ADD" w14:textId="77777777" w:rsidR="00755F07" w:rsidRDefault="00755F07" w:rsidP="00755F07">
            <w:r>
              <w:t>0..1</w:t>
            </w:r>
          </w:p>
        </w:tc>
      </w:tr>
      <w:tr w:rsidR="00755F07" w14:paraId="6E78CE61" w14:textId="77777777" w:rsidTr="00A55819">
        <w:tc>
          <w:tcPr>
            <w:tcW w:w="1413" w:type="dxa"/>
          </w:tcPr>
          <w:p w14:paraId="5161A10E" w14:textId="77777777" w:rsidR="00755F07" w:rsidRDefault="00755F07" w:rsidP="00755F07">
            <w:proofErr w:type="spellStart"/>
            <w:r>
              <w:lastRenderedPageBreak/>
              <w:t>assignment</w:t>
            </w:r>
            <w:proofErr w:type="spellEnd"/>
          </w:p>
        </w:tc>
        <w:tc>
          <w:tcPr>
            <w:tcW w:w="1843" w:type="dxa"/>
          </w:tcPr>
          <w:p w14:paraId="296C740C" w14:textId="77777777" w:rsidR="00755F07" w:rsidRDefault="00755F07" w:rsidP="00755F07">
            <w:proofErr w:type="spellStart"/>
            <w:r>
              <w:t>Assignment</w:t>
            </w:r>
            <w:proofErr w:type="spellEnd"/>
          </w:p>
        </w:tc>
        <w:tc>
          <w:tcPr>
            <w:tcW w:w="4660" w:type="dxa"/>
          </w:tcPr>
          <w:p w14:paraId="40ACC1A8" w14:textId="77777777" w:rsidR="00755F07" w:rsidRDefault="00755F07" w:rsidP="00755F07">
            <w:r>
              <w:t>Namn på medarbetare i uppdrag, exempelvis sjuksköterska på kirurgkliniken. Värdet är ej obligatoriskt.</w:t>
            </w:r>
          </w:p>
        </w:tc>
        <w:tc>
          <w:tcPr>
            <w:tcW w:w="1577" w:type="dxa"/>
          </w:tcPr>
          <w:p w14:paraId="3E8E26F1" w14:textId="77777777" w:rsidR="00755F07" w:rsidRDefault="00755F07" w:rsidP="00755F07">
            <w:r>
              <w:t>0..1</w:t>
            </w:r>
          </w:p>
        </w:tc>
      </w:tr>
      <w:tr w:rsidR="00755F07" w14:paraId="58A01FC3" w14:textId="77777777" w:rsidTr="00A55819">
        <w:tc>
          <w:tcPr>
            <w:tcW w:w="1413" w:type="dxa"/>
          </w:tcPr>
          <w:p w14:paraId="2B924F7C" w14:textId="77777777" w:rsidR="00755F07" w:rsidRDefault="00755F07" w:rsidP="00755F07">
            <w:proofErr w:type="spellStart"/>
            <w:r>
              <w:t>title</w:t>
            </w:r>
            <w:proofErr w:type="spellEnd"/>
          </w:p>
        </w:tc>
        <w:tc>
          <w:tcPr>
            <w:tcW w:w="1843" w:type="dxa"/>
          </w:tcPr>
          <w:p w14:paraId="26FFFF6C" w14:textId="77777777" w:rsidR="00755F07" w:rsidRDefault="00755F07" w:rsidP="00755F07">
            <w:proofErr w:type="spellStart"/>
            <w:r>
              <w:t>UserTitle</w:t>
            </w:r>
            <w:proofErr w:type="spellEnd"/>
          </w:p>
        </w:tc>
        <w:tc>
          <w:tcPr>
            <w:tcW w:w="4660" w:type="dxa"/>
          </w:tcPr>
          <w:p w14:paraId="45F68EA0" w14:textId="77777777" w:rsidR="00755F07" w:rsidRDefault="00755F07" w:rsidP="00755F07">
            <w:r>
              <w:t>Användarens titel. Värdet är ej obligatoriskt.</w:t>
            </w:r>
          </w:p>
        </w:tc>
        <w:tc>
          <w:tcPr>
            <w:tcW w:w="1577" w:type="dxa"/>
          </w:tcPr>
          <w:p w14:paraId="1ECA7967" w14:textId="77777777" w:rsidR="00755F07" w:rsidRDefault="00755F07" w:rsidP="00755F07">
            <w:r>
              <w:t>0..1</w:t>
            </w:r>
          </w:p>
        </w:tc>
      </w:tr>
      <w:tr w:rsidR="00755F07" w14:paraId="0FB5B130" w14:textId="77777777" w:rsidTr="00A55819">
        <w:tc>
          <w:tcPr>
            <w:tcW w:w="1413" w:type="dxa"/>
          </w:tcPr>
          <w:p w14:paraId="11EF504A" w14:textId="77777777" w:rsidR="00755F07" w:rsidRDefault="00755F07" w:rsidP="00755F07">
            <w:proofErr w:type="spellStart"/>
            <w:r>
              <w:t>careProvider</w:t>
            </w:r>
            <w:proofErr w:type="spellEnd"/>
          </w:p>
        </w:tc>
        <w:tc>
          <w:tcPr>
            <w:tcW w:w="1843" w:type="dxa"/>
          </w:tcPr>
          <w:p w14:paraId="24E7CF32" w14:textId="77777777" w:rsidR="00755F07" w:rsidRDefault="00755F07" w:rsidP="00755F07">
            <w:proofErr w:type="spellStart"/>
            <w:r>
              <w:t>CareProviderType</w:t>
            </w:r>
            <w:proofErr w:type="spellEnd"/>
          </w:p>
        </w:tc>
        <w:tc>
          <w:tcPr>
            <w:tcW w:w="4660" w:type="dxa"/>
          </w:tcPr>
          <w:p w14:paraId="6C04805C" w14:textId="77777777" w:rsidR="00755F07" w:rsidRDefault="00755F07" w:rsidP="00755F07">
            <w:r>
              <w:t>Användarens vårdgivare när aktivitet utfördes. Den vårdgivaren är ägare av loggposten.</w:t>
            </w:r>
          </w:p>
        </w:tc>
        <w:tc>
          <w:tcPr>
            <w:tcW w:w="1577" w:type="dxa"/>
          </w:tcPr>
          <w:p w14:paraId="03BD4967" w14:textId="77777777" w:rsidR="00755F07" w:rsidRDefault="00755F07" w:rsidP="00755F07">
            <w:r>
              <w:t>1</w:t>
            </w:r>
          </w:p>
        </w:tc>
      </w:tr>
      <w:tr w:rsidR="00755F07" w14:paraId="2402F869" w14:textId="77777777" w:rsidTr="00A55819">
        <w:tc>
          <w:tcPr>
            <w:tcW w:w="1413" w:type="dxa"/>
          </w:tcPr>
          <w:p w14:paraId="485B3DD4" w14:textId="77777777" w:rsidR="00755F07" w:rsidRDefault="00755F07" w:rsidP="00755F07">
            <w:proofErr w:type="spellStart"/>
            <w:r>
              <w:t>careUnit</w:t>
            </w:r>
            <w:proofErr w:type="spellEnd"/>
          </w:p>
        </w:tc>
        <w:tc>
          <w:tcPr>
            <w:tcW w:w="1843" w:type="dxa"/>
          </w:tcPr>
          <w:p w14:paraId="6F5FBB1D" w14:textId="77777777" w:rsidR="00755F07" w:rsidRDefault="00755F07" w:rsidP="00755F07">
            <w:proofErr w:type="spellStart"/>
            <w:r>
              <w:t>CareUnitType</w:t>
            </w:r>
            <w:proofErr w:type="spellEnd"/>
          </w:p>
        </w:tc>
        <w:tc>
          <w:tcPr>
            <w:tcW w:w="4660" w:type="dxa"/>
          </w:tcPr>
          <w:p w14:paraId="469A4437" w14:textId="77777777" w:rsidR="00755F07" w:rsidRDefault="00755F07" w:rsidP="00755F07">
            <w:r>
              <w:t>Användarens vårdenhet när aktivitet utfördes.</w:t>
            </w:r>
          </w:p>
        </w:tc>
        <w:tc>
          <w:tcPr>
            <w:tcW w:w="1577" w:type="dxa"/>
          </w:tcPr>
          <w:p w14:paraId="2737D56A" w14:textId="77777777" w:rsidR="00755F07" w:rsidRDefault="00755F07" w:rsidP="00755F07">
            <w:r>
              <w:t>1</w:t>
            </w:r>
          </w:p>
        </w:tc>
      </w:tr>
    </w:tbl>
    <w:p w14:paraId="539FE78B" w14:textId="74C0DB47" w:rsidR="00755F07" w:rsidRDefault="00755F07" w:rsidP="00755F07">
      <w:pPr>
        <w:rPr>
          <w:lang w:val="en-US"/>
        </w:rPr>
      </w:pPr>
    </w:p>
    <w:p w14:paraId="25A91780" w14:textId="77777777" w:rsidR="00A55819" w:rsidRDefault="00A55819" w:rsidP="00755F07">
      <w:pPr>
        <w:rPr>
          <w:lang w:val="en-US"/>
        </w:rPr>
      </w:pPr>
    </w:p>
    <w:p w14:paraId="210090C4" w14:textId="1928F732" w:rsidR="00755F07" w:rsidRPr="00755F07" w:rsidRDefault="00755F07" w:rsidP="00755F07">
      <w:pPr>
        <w:pStyle w:val="Rubrik3"/>
        <w:rPr>
          <w:lang w:val="en-US"/>
        </w:rPr>
      </w:pPr>
      <w:bookmarkStart w:id="170" w:name="_Toc156312919"/>
      <w:proofErr w:type="gramStart"/>
      <w:r w:rsidRPr="00755F07">
        <w:rPr>
          <w:lang w:val="en-US"/>
        </w:rPr>
        <w:t>urn:riv</w:t>
      </w:r>
      <w:proofErr w:type="gramEnd"/>
      <w:r w:rsidRPr="00755F07">
        <w:rPr>
          <w:lang w:val="en-US"/>
        </w:rPr>
        <w:t>:informationsecurity:auditing:log:2:UserName</w:t>
      </w:r>
      <w:bookmarkEnd w:id="170"/>
    </w:p>
    <w:p w14:paraId="2DBE60A8" w14:textId="77777777" w:rsidR="00755F07" w:rsidRDefault="00755F07" w:rsidP="00755F07">
      <w:proofErr w:type="spellStart"/>
      <w:r>
        <w:t>Datatyp</w:t>
      </w:r>
      <w:proofErr w:type="spellEnd"/>
      <w:r>
        <w:t xml:space="preserve"> som representerar namn för en användare.</w:t>
      </w:r>
    </w:p>
    <w:p w14:paraId="7B8EE25F" w14:textId="77777777" w:rsidR="00755F07" w:rsidRDefault="00755F07" w:rsidP="00755F07"/>
    <w:p w14:paraId="338F5272" w14:textId="77777777" w:rsidR="00755F07" w:rsidRDefault="00755F07" w:rsidP="00755F07">
      <w:r>
        <w:t xml:space="preserve">Restriktionstyp: </w:t>
      </w:r>
      <w:proofErr w:type="spellStart"/>
      <w:proofErr w:type="gramStart"/>
      <w:r>
        <w:t>xs:string</w:t>
      </w:r>
      <w:proofErr w:type="spellEnd"/>
      <w:proofErr w:type="gramEnd"/>
    </w:p>
    <w:p w14:paraId="1C5AA3AD" w14:textId="77777777" w:rsidR="00755F07" w:rsidRDefault="00755F07" w:rsidP="00755F07">
      <w:r>
        <w:t>Maxlängd: 256</w:t>
      </w:r>
    </w:p>
    <w:p w14:paraId="5C45E988" w14:textId="77777777" w:rsidR="00755F07" w:rsidRDefault="00755F07" w:rsidP="00755F07"/>
    <w:p w14:paraId="011CDD67" w14:textId="77777777" w:rsidR="00755F07" w:rsidRPr="00755F07" w:rsidRDefault="00755F07" w:rsidP="00755F07">
      <w:pPr>
        <w:pStyle w:val="Rubrik3"/>
        <w:rPr>
          <w:lang w:val="en-US"/>
        </w:rPr>
      </w:pPr>
      <w:bookmarkStart w:id="171" w:name="_Toc156312920"/>
      <w:proofErr w:type="gramStart"/>
      <w:r w:rsidRPr="00755F07">
        <w:rPr>
          <w:lang w:val="en-US"/>
        </w:rPr>
        <w:t>urn:riv</w:t>
      </w:r>
      <w:proofErr w:type="gramEnd"/>
      <w:r w:rsidRPr="00755F07">
        <w:rPr>
          <w:lang w:val="en-US"/>
        </w:rPr>
        <w:t>:informationsecurity:auditing:log:2:UserTitle</w:t>
      </w:r>
      <w:bookmarkEnd w:id="171"/>
    </w:p>
    <w:p w14:paraId="4B666779" w14:textId="77777777" w:rsidR="00755F07" w:rsidRDefault="00755F07" w:rsidP="00755F07">
      <w:proofErr w:type="spellStart"/>
      <w:r>
        <w:t>Datatyp</w:t>
      </w:r>
      <w:proofErr w:type="spellEnd"/>
      <w:r>
        <w:t xml:space="preserve"> som representerar titel på användare.</w:t>
      </w:r>
    </w:p>
    <w:p w14:paraId="329C697F" w14:textId="77777777" w:rsidR="00755F07" w:rsidRDefault="00755F07" w:rsidP="00755F07"/>
    <w:p w14:paraId="3587F897" w14:textId="77777777" w:rsidR="00755F07" w:rsidRDefault="00755F07" w:rsidP="00755F07">
      <w:r>
        <w:t xml:space="preserve">Restriktionstyp: </w:t>
      </w:r>
      <w:proofErr w:type="spellStart"/>
      <w:proofErr w:type="gramStart"/>
      <w:r>
        <w:t>xs:string</w:t>
      </w:r>
      <w:proofErr w:type="spellEnd"/>
      <w:proofErr w:type="gramEnd"/>
    </w:p>
    <w:p w14:paraId="3C588F53" w14:textId="1DE02292" w:rsidR="00755F07" w:rsidRDefault="00755F07" w:rsidP="00755F07">
      <w:r>
        <w:t>Maxlängd: 256</w:t>
      </w:r>
    </w:p>
    <w:p w14:paraId="3A9B05E5" w14:textId="683DE746" w:rsidR="000D2770" w:rsidRDefault="000D2770" w:rsidP="00755F07"/>
    <w:p w14:paraId="5158C371" w14:textId="26CB20A7" w:rsidR="000D2770" w:rsidRPr="00525318" w:rsidRDefault="000D2770" w:rsidP="000D2770">
      <w:pPr>
        <w:pStyle w:val="Rubrik3"/>
        <w:tabs>
          <w:tab w:val="left" w:pos="1049"/>
          <w:tab w:val="left" w:pos="2608"/>
          <w:tab w:val="left" w:pos="3912"/>
          <w:tab w:val="left" w:pos="5216"/>
          <w:tab w:val="left" w:pos="6520"/>
          <w:tab w:val="left" w:pos="7824"/>
          <w:tab w:val="left" w:pos="9072"/>
          <w:tab w:val="left" w:pos="9128"/>
        </w:tabs>
        <w:spacing w:before="240" w:after="120" w:line="240" w:lineRule="auto"/>
        <w:ind w:right="-143"/>
        <w:rPr>
          <w:highlight w:val="yellow"/>
          <w:lang w:val="en-US"/>
        </w:rPr>
      </w:pPr>
      <w:bookmarkStart w:id="172" w:name="_Toc98960465"/>
      <w:bookmarkStart w:id="173" w:name="_Toc156312921"/>
      <w:proofErr w:type="spellStart"/>
      <w:proofErr w:type="gramStart"/>
      <w:r w:rsidRPr="00525318">
        <w:rPr>
          <w:highlight w:val="yellow"/>
          <w:lang w:val="en-US"/>
        </w:rPr>
        <w:t>urn:riv</w:t>
      </w:r>
      <w:proofErr w:type="spellEnd"/>
      <w:proofErr w:type="gramEnd"/>
      <w:r w:rsidRPr="00525318">
        <w:rPr>
          <w:highlight w:val="yellow"/>
          <w:lang w:val="en-US"/>
        </w:rPr>
        <w:t>: informationsecurity:auditing:log:2:OrderId</w:t>
      </w:r>
      <w:bookmarkEnd w:id="172"/>
      <w:bookmarkEnd w:id="173"/>
    </w:p>
    <w:p w14:paraId="554E9F97" w14:textId="77777777" w:rsidR="000D2770" w:rsidRPr="00525318" w:rsidRDefault="000D2770" w:rsidP="000D2770">
      <w:pPr>
        <w:rPr>
          <w:highlight w:val="yellow"/>
        </w:rPr>
      </w:pPr>
      <w:proofErr w:type="spellStart"/>
      <w:r w:rsidRPr="00525318">
        <w:rPr>
          <w:highlight w:val="yellow"/>
        </w:rPr>
        <w:t>OrderId</w:t>
      </w:r>
      <w:proofErr w:type="spellEnd"/>
      <w:r w:rsidRPr="00525318">
        <w:rPr>
          <w:highlight w:val="yellow"/>
        </w:rPr>
        <w:t xml:space="preserve"> med begränsad längd</w:t>
      </w:r>
    </w:p>
    <w:p w14:paraId="444D4004" w14:textId="77777777" w:rsidR="000D2770" w:rsidRPr="00525318" w:rsidRDefault="000D2770" w:rsidP="000D2770">
      <w:pPr>
        <w:rPr>
          <w:highlight w:val="yellow"/>
        </w:rPr>
      </w:pPr>
    </w:p>
    <w:p w14:paraId="629DC353" w14:textId="77777777" w:rsidR="000D2770" w:rsidRPr="00525318" w:rsidRDefault="000D2770" w:rsidP="000D2770">
      <w:pPr>
        <w:rPr>
          <w:highlight w:val="yellow"/>
        </w:rPr>
      </w:pPr>
      <w:r w:rsidRPr="00525318">
        <w:rPr>
          <w:highlight w:val="yellow"/>
        </w:rPr>
        <w:t xml:space="preserve">Restriktionstyp: </w:t>
      </w:r>
      <w:proofErr w:type="spellStart"/>
      <w:proofErr w:type="gramStart"/>
      <w:r w:rsidRPr="00525318">
        <w:rPr>
          <w:highlight w:val="yellow"/>
        </w:rPr>
        <w:t>xs:string</w:t>
      </w:r>
      <w:proofErr w:type="spellEnd"/>
      <w:proofErr w:type="gramEnd"/>
    </w:p>
    <w:p w14:paraId="595B3A3E" w14:textId="59D766D2" w:rsidR="000D2770" w:rsidRPr="00525318" w:rsidRDefault="000D2770" w:rsidP="000D2770">
      <w:pPr>
        <w:rPr>
          <w:highlight w:val="yellow"/>
        </w:rPr>
      </w:pPr>
      <w:r w:rsidRPr="00525318">
        <w:rPr>
          <w:highlight w:val="yellow"/>
        </w:rPr>
        <w:t>Maxlängd: 36</w:t>
      </w:r>
    </w:p>
    <w:p w14:paraId="37907D5A" w14:textId="25DE0BC9" w:rsidR="004C5A18" w:rsidRPr="00525318" w:rsidRDefault="004C5A18">
      <w:pPr>
        <w:spacing w:line="240" w:lineRule="auto"/>
        <w:rPr>
          <w:highlight w:val="yellow"/>
        </w:rPr>
      </w:pPr>
      <w:r w:rsidRPr="00525318">
        <w:rPr>
          <w:highlight w:val="yellow"/>
        </w:rPr>
        <w:br w:type="page"/>
      </w:r>
    </w:p>
    <w:p w14:paraId="048E1354" w14:textId="53A380FF" w:rsidR="004C5A18" w:rsidRPr="00525318" w:rsidRDefault="004C5A18" w:rsidP="004C5A18">
      <w:pPr>
        <w:pStyle w:val="Rubrik3"/>
        <w:tabs>
          <w:tab w:val="left" w:pos="1049"/>
          <w:tab w:val="left" w:pos="2608"/>
          <w:tab w:val="left" w:pos="3912"/>
          <w:tab w:val="left" w:pos="5216"/>
          <w:tab w:val="left" w:pos="6520"/>
          <w:tab w:val="left" w:pos="7824"/>
          <w:tab w:val="left" w:pos="9072"/>
          <w:tab w:val="left" w:pos="9128"/>
        </w:tabs>
        <w:spacing w:before="240" w:after="120" w:line="240" w:lineRule="auto"/>
        <w:ind w:right="-143"/>
        <w:rPr>
          <w:highlight w:val="yellow"/>
          <w:lang w:val="en-US"/>
        </w:rPr>
      </w:pPr>
      <w:bookmarkStart w:id="174" w:name="_Toc98960459"/>
      <w:bookmarkStart w:id="175" w:name="_Toc156312922"/>
      <w:proofErr w:type="spellStart"/>
      <w:proofErr w:type="gramStart"/>
      <w:r w:rsidRPr="00525318">
        <w:rPr>
          <w:highlight w:val="yellow"/>
          <w:lang w:val="en-US"/>
        </w:rPr>
        <w:lastRenderedPageBreak/>
        <w:t>urn:riv</w:t>
      </w:r>
      <w:proofErr w:type="spellEnd"/>
      <w:proofErr w:type="gramEnd"/>
      <w:r w:rsidRPr="00525318">
        <w:rPr>
          <w:highlight w:val="yellow"/>
          <w:lang w:val="en-US"/>
        </w:rPr>
        <w:t>:</w:t>
      </w:r>
      <w:r w:rsidR="002A02A9" w:rsidRPr="00525318">
        <w:rPr>
          <w:highlight w:val="yellow"/>
          <w:lang w:val="en-US"/>
        </w:rPr>
        <w:t xml:space="preserve"> informationsecurity:auditing:log:2</w:t>
      </w:r>
      <w:r w:rsidRPr="00525318">
        <w:rPr>
          <w:highlight w:val="yellow"/>
          <w:lang w:val="en-US"/>
        </w:rPr>
        <w:t>:MultimediaType</w:t>
      </w:r>
      <w:bookmarkEnd w:id="174"/>
      <w:bookmarkEnd w:id="175"/>
    </w:p>
    <w:p w14:paraId="59882A8C" w14:textId="77777777" w:rsidR="004C5A18" w:rsidRPr="00525318" w:rsidRDefault="004C5A18" w:rsidP="004C5A18">
      <w:pPr>
        <w:rPr>
          <w:highlight w:val="yellow"/>
        </w:rPr>
      </w:pPr>
      <w:proofErr w:type="spellStart"/>
      <w:r w:rsidRPr="00525318">
        <w:rPr>
          <w:highlight w:val="yellow"/>
        </w:rPr>
        <w:t>Datatyp</w:t>
      </w:r>
      <w:proofErr w:type="spellEnd"/>
      <w:r w:rsidRPr="00525318">
        <w:rPr>
          <w:highlight w:val="yellow"/>
        </w:rPr>
        <w:t xml:space="preserve"> som beskriver en multimediatyp.</w:t>
      </w:r>
    </w:p>
    <w:p w14:paraId="57D51D11" w14:textId="77777777" w:rsidR="004C5A18" w:rsidRPr="00525318" w:rsidRDefault="004C5A18" w:rsidP="004C5A18">
      <w:pPr>
        <w:rPr>
          <w:highlight w:val="yellow"/>
        </w:rPr>
      </w:pPr>
      <w:r w:rsidRPr="00525318">
        <w:rPr>
          <w:highlight w:val="yellow"/>
        </w:rPr>
        <w:t>Data kan förekomma som inbäddat element eller hänvisas via en referens URL</w:t>
      </w:r>
    </w:p>
    <w:p w14:paraId="25C8F7B5" w14:textId="77777777" w:rsidR="004C5A18" w:rsidRPr="00525318" w:rsidRDefault="004C5A18" w:rsidP="004C5A18">
      <w:pPr>
        <w:rPr>
          <w:highlight w:val="yellow"/>
        </w:rPr>
      </w:pPr>
    </w:p>
    <w:tbl>
      <w:tblPr>
        <w:tblStyle w:val="Tabellrutnt"/>
        <w:tblW w:w="9493" w:type="dxa"/>
        <w:tblLayout w:type="fixed"/>
        <w:tblLook w:val="04A0" w:firstRow="1" w:lastRow="0" w:firstColumn="1" w:lastColumn="0" w:noHBand="0" w:noVBand="1"/>
      </w:tblPr>
      <w:tblGrid>
        <w:gridCol w:w="2520"/>
        <w:gridCol w:w="1807"/>
        <w:gridCol w:w="3589"/>
        <w:gridCol w:w="1577"/>
      </w:tblGrid>
      <w:tr w:rsidR="004C5A18" w:rsidRPr="00525318" w14:paraId="2EF67CDB" w14:textId="77777777" w:rsidTr="00F83187">
        <w:trPr>
          <w:trHeight w:val="384"/>
        </w:trPr>
        <w:tc>
          <w:tcPr>
            <w:tcW w:w="2520" w:type="dxa"/>
            <w:shd w:val="clear" w:color="auto" w:fill="D9D9D9" w:themeFill="background1" w:themeFillShade="D9"/>
            <w:vAlign w:val="bottom"/>
          </w:tcPr>
          <w:p w14:paraId="29D3AF20" w14:textId="77777777" w:rsidR="004C5A18" w:rsidRPr="00525318" w:rsidRDefault="004C5A18" w:rsidP="00F83187">
            <w:pPr>
              <w:rPr>
                <w:b/>
                <w:highlight w:val="yellow"/>
              </w:rPr>
            </w:pPr>
            <w:r w:rsidRPr="00525318">
              <w:rPr>
                <w:b/>
                <w:highlight w:val="yellow"/>
              </w:rPr>
              <w:t>Namn</w:t>
            </w:r>
          </w:p>
        </w:tc>
        <w:tc>
          <w:tcPr>
            <w:tcW w:w="1807" w:type="dxa"/>
            <w:shd w:val="clear" w:color="auto" w:fill="D9D9D9" w:themeFill="background1" w:themeFillShade="D9"/>
            <w:vAlign w:val="bottom"/>
          </w:tcPr>
          <w:p w14:paraId="38F22655" w14:textId="77777777" w:rsidR="004C5A18" w:rsidRPr="00525318" w:rsidRDefault="004C5A18" w:rsidP="00F83187">
            <w:pPr>
              <w:rPr>
                <w:b/>
                <w:highlight w:val="yellow"/>
              </w:rPr>
            </w:pPr>
            <w:proofErr w:type="spellStart"/>
            <w:r w:rsidRPr="00525318">
              <w:rPr>
                <w:b/>
                <w:highlight w:val="yellow"/>
              </w:rPr>
              <w:t>Datatyp</w:t>
            </w:r>
            <w:proofErr w:type="spellEnd"/>
          </w:p>
        </w:tc>
        <w:tc>
          <w:tcPr>
            <w:tcW w:w="3589" w:type="dxa"/>
            <w:shd w:val="clear" w:color="auto" w:fill="D9D9D9" w:themeFill="background1" w:themeFillShade="D9"/>
            <w:vAlign w:val="bottom"/>
          </w:tcPr>
          <w:p w14:paraId="3CB55E33" w14:textId="77777777" w:rsidR="004C5A18" w:rsidRPr="00525318" w:rsidRDefault="004C5A18" w:rsidP="00F83187">
            <w:pPr>
              <w:rPr>
                <w:b/>
                <w:highlight w:val="yellow"/>
              </w:rPr>
            </w:pPr>
            <w:r w:rsidRPr="00525318">
              <w:rPr>
                <w:b/>
                <w:highlight w:val="yellow"/>
              </w:rPr>
              <w:t>Beskrivning</w:t>
            </w:r>
          </w:p>
        </w:tc>
        <w:tc>
          <w:tcPr>
            <w:tcW w:w="1577" w:type="dxa"/>
            <w:shd w:val="clear" w:color="auto" w:fill="D9D9D9" w:themeFill="background1" w:themeFillShade="D9"/>
            <w:vAlign w:val="bottom"/>
          </w:tcPr>
          <w:p w14:paraId="14EBA3C5" w14:textId="77777777" w:rsidR="004C5A18" w:rsidRPr="00525318" w:rsidRDefault="004C5A18" w:rsidP="00F83187">
            <w:pPr>
              <w:rPr>
                <w:b/>
                <w:highlight w:val="yellow"/>
              </w:rPr>
            </w:pPr>
            <w:proofErr w:type="spellStart"/>
            <w:r w:rsidRPr="00525318">
              <w:rPr>
                <w:b/>
                <w:highlight w:val="yellow"/>
              </w:rPr>
              <w:t>Kardinalitet</w:t>
            </w:r>
            <w:proofErr w:type="spellEnd"/>
          </w:p>
        </w:tc>
      </w:tr>
      <w:tr w:rsidR="004C5A18" w:rsidRPr="00525318" w14:paraId="20927431" w14:textId="77777777" w:rsidTr="00F83187">
        <w:tc>
          <w:tcPr>
            <w:tcW w:w="2520" w:type="dxa"/>
          </w:tcPr>
          <w:p w14:paraId="4120B18E" w14:textId="77777777" w:rsidR="004C5A18" w:rsidRPr="00525318" w:rsidRDefault="004C5A18" w:rsidP="00F83187">
            <w:pPr>
              <w:rPr>
                <w:highlight w:val="yellow"/>
              </w:rPr>
            </w:pPr>
            <w:r w:rsidRPr="00525318">
              <w:rPr>
                <w:highlight w:val="yellow"/>
              </w:rPr>
              <w:t>id</w:t>
            </w:r>
          </w:p>
        </w:tc>
        <w:tc>
          <w:tcPr>
            <w:tcW w:w="1807" w:type="dxa"/>
          </w:tcPr>
          <w:p w14:paraId="1E485FD1" w14:textId="77777777" w:rsidR="004C5A18" w:rsidRPr="00525318" w:rsidRDefault="004C5A18" w:rsidP="00F83187">
            <w:pPr>
              <w:rPr>
                <w:highlight w:val="yellow"/>
              </w:rPr>
            </w:pPr>
            <w:proofErr w:type="spellStart"/>
            <w:proofErr w:type="gramStart"/>
            <w:r w:rsidRPr="00525318">
              <w:rPr>
                <w:highlight w:val="yellow"/>
              </w:rPr>
              <w:t>xs:String</w:t>
            </w:r>
            <w:proofErr w:type="spellEnd"/>
            <w:proofErr w:type="gramEnd"/>
          </w:p>
        </w:tc>
        <w:tc>
          <w:tcPr>
            <w:tcW w:w="3589" w:type="dxa"/>
          </w:tcPr>
          <w:p w14:paraId="5990967D" w14:textId="77777777" w:rsidR="004C5A18" w:rsidRPr="00525318" w:rsidRDefault="004C5A18" w:rsidP="00F83187">
            <w:pPr>
              <w:rPr>
                <w:highlight w:val="yellow"/>
              </w:rPr>
            </w:pPr>
            <w:r w:rsidRPr="00525318">
              <w:rPr>
                <w:highlight w:val="yellow"/>
              </w:rPr>
              <w:t>Identitet på bilagan. Används vid referenser inom en tjänsteinteraktion.</w:t>
            </w:r>
          </w:p>
        </w:tc>
        <w:tc>
          <w:tcPr>
            <w:tcW w:w="1577" w:type="dxa"/>
          </w:tcPr>
          <w:p w14:paraId="1AEA10C7" w14:textId="77777777" w:rsidR="004C5A18" w:rsidRPr="00525318" w:rsidRDefault="004C5A18" w:rsidP="00F83187">
            <w:pPr>
              <w:rPr>
                <w:highlight w:val="yellow"/>
              </w:rPr>
            </w:pPr>
            <w:r w:rsidRPr="00525318">
              <w:rPr>
                <w:highlight w:val="yellow"/>
              </w:rPr>
              <w:t>0..1</w:t>
            </w:r>
          </w:p>
        </w:tc>
      </w:tr>
      <w:tr w:rsidR="004C5A18" w:rsidRPr="00525318" w14:paraId="1EE6247A" w14:textId="77777777" w:rsidTr="00F83187">
        <w:tc>
          <w:tcPr>
            <w:tcW w:w="2520" w:type="dxa"/>
          </w:tcPr>
          <w:p w14:paraId="2D8043BC" w14:textId="77777777" w:rsidR="004C5A18" w:rsidRPr="00525318" w:rsidRDefault="004C5A18" w:rsidP="00F83187">
            <w:pPr>
              <w:rPr>
                <w:highlight w:val="yellow"/>
              </w:rPr>
            </w:pPr>
            <w:proofErr w:type="spellStart"/>
            <w:r w:rsidRPr="00525318">
              <w:rPr>
                <w:highlight w:val="yellow"/>
              </w:rPr>
              <w:t>mediaType</w:t>
            </w:r>
            <w:proofErr w:type="spellEnd"/>
          </w:p>
        </w:tc>
        <w:tc>
          <w:tcPr>
            <w:tcW w:w="1807" w:type="dxa"/>
          </w:tcPr>
          <w:p w14:paraId="2CB34529" w14:textId="77777777" w:rsidR="004C5A18" w:rsidRPr="00525318" w:rsidRDefault="004C5A18" w:rsidP="00F83187">
            <w:pPr>
              <w:rPr>
                <w:highlight w:val="yellow"/>
              </w:rPr>
            </w:pPr>
            <w:proofErr w:type="spellStart"/>
            <w:r w:rsidRPr="00525318">
              <w:rPr>
                <w:highlight w:val="yellow"/>
              </w:rPr>
              <w:t>CodedValue</w:t>
            </w:r>
            <w:proofErr w:type="spellEnd"/>
          </w:p>
        </w:tc>
        <w:tc>
          <w:tcPr>
            <w:tcW w:w="3589" w:type="dxa"/>
          </w:tcPr>
          <w:p w14:paraId="747102C5" w14:textId="77777777" w:rsidR="004C5A18" w:rsidRPr="00525318" w:rsidRDefault="004C5A18" w:rsidP="00F83187">
            <w:pPr>
              <w:rPr>
                <w:highlight w:val="yellow"/>
              </w:rPr>
            </w:pPr>
            <w:r w:rsidRPr="00525318">
              <w:rPr>
                <w:highlight w:val="yellow"/>
              </w:rPr>
              <w:t>Mediatyper i MIME-format. Se ARK_0038 för mediatyper</w:t>
            </w:r>
          </w:p>
        </w:tc>
        <w:tc>
          <w:tcPr>
            <w:tcW w:w="1577" w:type="dxa"/>
          </w:tcPr>
          <w:p w14:paraId="2E842758" w14:textId="77777777" w:rsidR="004C5A18" w:rsidRPr="00525318" w:rsidRDefault="004C5A18" w:rsidP="00F83187">
            <w:pPr>
              <w:rPr>
                <w:highlight w:val="yellow"/>
              </w:rPr>
            </w:pPr>
            <w:r w:rsidRPr="00525318">
              <w:rPr>
                <w:highlight w:val="yellow"/>
              </w:rPr>
              <w:t>1</w:t>
            </w:r>
          </w:p>
        </w:tc>
      </w:tr>
      <w:tr w:rsidR="004C5A18" w:rsidRPr="00525318" w14:paraId="52620EFE" w14:textId="77777777" w:rsidTr="00F83187">
        <w:tc>
          <w:tcPr>
            <w:tcW w:w="2520" w:type="dxa"/>
          </w:tcPr>
          <w:p w14:paraId="7E121710" w14:textId="77777777" w:rsidR="004C5A18" w:rsidRPr="00525318" w:rsidRDefault="004C5A18" w:rsidP="00F83187">
            <w:pPr>
              <w:rPr>
                <w:highlight w:val="yellow"/>
              </w:rPr>
            </w:pPr>
            <w:proofErr w:type="spellStart"/>
            <w:r w:rsidRPr="00525318">
              <w:rPr>
                <w:highlight w:val="yellow"/>
              </w:rPr>
              <w:t>value</w:t>
            </w:r>
            <w:proofErr w:type="spellEnd"/>
          </w:p>
        </w:tc>
        <w:tc>
          <w:tcPr>
            <w:tcW w:w="1807" w:type="dxa"/>
          </w:tcPr>
          <w:p w14:paraId="170BAA3D" w14:textId="77777777" w:rsidR="004C5A18" w:rsidRPr="00525318" w:rsidRDefault="004C5A18" w:rsidP="00F83187">
            <w:pPr>
              <w:rPr>
                <w:highlight w:val="yellow"/>
              </w:rPr>
            </w:pPr>
            <w:proofErr w:type="gramStart"/>
            <w:r w:rsidRPr="00525318">
              <w:rPr>
                <w:highlight w:val="yellow"/>
              </w:rPr>
              <w:t>xs:Base</w:t>
            </w:r>
            <w:proofErr w:type="gramEnd"/>
            <w:r w:rsidRPr="00525318">
              <w:rPr>
                <w:highlight w:val="yellow"/>
              </w:rPr>
              <w:t>64Binary</w:t>
            </w:r>
          </w:p>
        </w:tc>
        <w:tc>
          <w:tcPr>
            <w:tcW w:w="3589" w:type="dxa"/>
          </w:tcPr>
          <w:p w14:paraId="358EAF84" w14:textId="77777777" w:rsidR="004C5A18" w:rsidRPr="00525318" w:rsidRDefault="004C5A18" w:rsidP="00F83187">
            <w:pPr>
              <w:rPr>
                <w:highlight w:val="yellow"/>
              </w:rPr>
            </w:pPr>
            <w:r w:rsidRPr="00525318">
              <w:rPr>
                <w:highlight w:val="yellow"/>
              </w:rPr>
              <w:t>Används vid inbäddad bilaga och innehåller då bilagans binärdata, kodat enligt base64.</w:t>
            </w:r>
          </w:p>
          <w:p w14:paraId="3DF02E20" w14:textId="77777777" w:rsidR="004C5A18" w:rsidRPr="00525318" w:rsidRDefault="004C5A18" w:rsidP="00F83187">
            <w:pPr>
              <w:rPr>
                <w:highlight w:val="yellow"/>
              </w:rPr>
            </w:pPr>
            <w:r w:rsidRPr="00525318">
              <w:rPr>
                <w:highlight w:val="yellow"/>
              </w:rPr>
              <w:t>Om bilagan innehåller avkodad text ska denna vara kodad enligt UTF-8-format.</w:t>
            </w:r>
          </w:p>
        </w:tc>
        <w:tc>
          <w:tcPr>
            <w:tcW w:w="1577" w:type="dxa"/>
          </w:tcPr>
          <w:p w14:paraId="42264CEE" w14:textId="77777777" w:rsidR="004C5A18" w:rsidRPr="00525318" w:rsidRDefault="004C5A18" w:rsidP="00F83187">
            <w:pPr>
              <w:rPr>
                <w:highlight w:val="yellow"/>
              </w:rPr>
            </w:pPr>
            <w:r w:rsidRPr="00525318">
              <w:rPr>
                <w:highlight w:val="yellow"/>
              </w:rPr>
              <w:t>0..1</w:t>
            </w:r>
          </w:p>
        </w:tc>
      </w:tr>
      <w:tr w:rsidR="004C5A18" w14:paraId="5EFC08E7" w14:textId="77777777" w:rsidTr="00F83187">
        <w:tc>
          <w:tcPr>
            <w:tcW w:w="2520" w:type="dxa"/>
          </w:tcPr>
          <w:p w14:paraId="16E5F986" w14:textId="77777777" w:rsidR="004C5A18" w:rsidRPr="00525318" w:rsidRDefault="004C5A18" w:rsidP="00F83187">
            <w:pPr>
              <w:rPr>
                <w:highlight w:val="yellow"/>
              </w:rPr>
            </w:pPr>
            <w:proofErr w:type="spellStart"/>
            <w:r w:rsidRPr="00525318">
              <w:rPr>
                <w:highlight w:val="yellow"/>
              </w:rPr>
              <w:t>reference</w:t>
            </w:r>
            <w:proofErr w:type="spellEnd"/>
          </w:p>
        </w:tc>
        <w:tc>
          <w:tcPr>
            <w:tcW w:w="1807" w:type="dxa"/>
          </w:tcPr>
          <w:p w14:paraId="0FA23597" w14:textId="77777777" w:rsidR="004C5A18" w:rsidRPr="00525318" w:rsidRDefault="004C5A18" w:rsidP="00F83187">
            <w:pPr>
              <w:rPr>
                <w:highlight w:val="yellow"/>
              </w:rPr>
            </w:pPr>
            <w:proofErr w:type="spellStart"/>
            <w:proofErr w:type="gramStart"/>
            <w:r w:rsidRPr="00525318">
              <w:rPr>
                <w:highlight w:val="yellow"/>
              </w:rPr>
              <w:t>xs:AnyURI</w:t>
            </w:r>
            <w:proofErr w:type="spellEnd"/>
            <w:proofErr w:type="gramEnd"/>
          </w:p>
        </w:tc>
        <w:tc>
          <w:tcPr>
            <w:tcW w:w="3589" w:type="dxa"/>
          </w:tcPr>
          <w:p w14:paraId="5CEEA643" w14:textId="77777777" w:rsidR="004C5A18" w:rsidRPr="00525318" w:rsidRDefault="004C5A18" w:rsidP="00F83187">
            <w:pPr>
              <w:rPr>
                <w:highlight w:val="yellow"/>
              </w:rPr>
            </w:pPr>
            <w:r w:rsidRPr="00525318">
              <w:rPr>
                <w:highlight w:val="yellow"/>
              </w:rPr>
              <w:t>Används vid refererad bilaga, och innehåller då den URL där bilagan kan hämtas.</w:t>
            </w:r>
          </w:p>
        </w:tc>
        <w:tc>
          <w:tcPr>
            <w:tcW w:w="1577" w:type="dxa"/>
          </w:tcPr>
          <w:p w14:paraId="4A6D5253" w14:textId="77777777" w:rsidR="004C5A18" w:rsidRDefault="004C5A18" w:rsidP="00F83187">
            <w:r w:rsidRPr="00525318">
              <w:rPr>
                <w:highlight w:val="yellow"/>
              </w:rPr>
              <w:t>0..1</w:t>
            </w:r>
          </w:p>
        </w:tc>
      </w:tr>
    </w:tbl>
    <w:p w14:paraId="6A0CB524" w14:textId="77777777" w:rsidR="004C5A18" w:rsidRDefault="004C5A18" w:rsidP="000D2770"/>
    <w:p w14:paraId="29DE5467" w14:textId="77777777" w:rsidR="000D2770" w:rsidRDefault="000D2770" w:rsidP="00755F07"/>
    <w:p w14:paraId="2C7F2E28" w14:textId="77777777" w:rsidR="00755F07" w:rsidRDefault="00755F07" w:rsidP="00755F07"/>
    <w:p w14:paraId="4972FCE8" w14:textId="77777777" w:rsidR="00755F07" w:rsidRPr="00755F07" w:rsidRDefault="00755F07" w:rsidP="00755F07">
      <w:pPr>
        <w:rPr>
          <w:lang w:val="en-US"/>
        </w:rPr>
      </w:pPr>
    </w:p>
    <w:sectPr w:rsidR="00755F07" w:rsidRPr="00755F07" w:rsidSect="000A531A">
      <w:headerReference w:type="default" r:id="rId39"/>
      <w:footerReference w:type="default" r:id="rId40"/>
      <w:headerReference w:type="first" r:id="rId41"/>
      <w:footerReference w:type="first" r:id="rId42"/>
      <w:pgSz w:w="11906" w:h="16838" w:code="9"/>
      <w:pgMar w:top="3232" w:right="720" w:bottom="720" w:left="720" w:header="0"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0DDA51" w14:textId="77777777" w:rsidR="00124998" w:rsidRDefault="00124998" w:rsidP="00C72B17">
      <w:pPr>
        <w:spacing w:line="240" w:lineRule="auto"/>
      </w:pPr>
      <w:r>
        <w:separator/>
      </w:r>
    </w:p>
  </w:endnote>
  <w:endnote w:type="continuationSeparator" w:id="0">
    <w:p w14:paraId="67809AF3" w14:textId="77777777" w:rsidR="00124998" w:rsidRDefault="00124998"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ヒラギノ角ゴ Pro W3">
    <w:altName w:val="MS Mincho"/>
    <w:charset w:val="80"/>
    <w:family w:val="auto"/>
    <w:pitch w:val="variable"/>
    <w:sig w:usb0="00000000" w:usb1="7AC7FFFF" w:usb2="00000012" w:usb3="00000000" w:csb0="0002000D"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48801" w14:textId="77777777" w:rsidR="003149E1" w:rsidRDefault="003149E1"/>
  <w:p w14:paraId="1FC233E8" w14:textId="77777777" w:rsidR="003149E1" w:rsidRDefault="003149E1"/>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3149E1" w:rsidRPr="004A7C1C" w14:paraId="3C5A492F" w14:textId="77777777" w:rsidTr="00095A0D">
      <w:trPr>
        <w:trHeight w:val="629"/>
      </w:trPr>
      <w:tc>
        <w:tcPr>
          <w:tcW w:w="1559" w:type="dxa"/>
        </w:tcPr>
        <w:p w14:paraId="784DFED4" w14:textId="77777777" w:rsidR="003149E1" w:rsidRPr="001304B6" w:rsidRDefault="003149E1"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2B2B3729" w14:textId="20DE05DC" w:rsidR="003149E1" w:rsidRPr="001304B6" w:rsidRDefault="006821D2" w:rsidP="00095A0D">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Hornsgatan 20</w:t>
          </w:r>
        </w:p>
        <w:p w14:paraId="33EFF577" w14:textId="16BEF6FA" w:rsidR="003149E1" w:rsidRPr="001304B6" w:rsidRDefault="003149E1"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 xml:space="preserve">118 </w:t>
          </w:r>
          <w:r w:rsidR="006821D2">
            <w:rPr>
              <w:rFonts w:ascii="Arial" w:eastAsia="Times New Roman" w:hAnsi="Arial"/>
              <w:color w:val="00A9A7"/>
              <w:sz w:val="14"/>
              <w:szCs w:val="24"/>
              <w:lang w:eastAsia="en-GB"/>
            </w:rPr>
            <w:t>82</w:t>
          </w:r>
          <w:r w:rsidRPr="001304B6">
            <w:rPr>
              <w:rFonts w:ascii="Arial" w:eastAsia="Times New Roman" w:hAnsi="Arial"/>
              <w:color w:val="00A9A7"/>
              <w:sz w:val="14"/>
              <w:szCs w:val="24"/>
              <w:lang w:eastAsia="en-GB"/>
            </w:rPr>
            <w:t xml:space="preserve"> Stockholm</w:t>
          </w:r>
        </w:p>
      </w:tc>
      <w:tc>
        <w:tcPr>
          <w:tcW w:w="2268" w:type="dxa"/>
        </w:tcPr>
        <w:p w14:paraId="17A89A58" w14:textId="22084245" w:rsidR="003149E1" w:rsidRPr="002D75CA" w:rsidRDefault="003149E1"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 xml:space="preserve">Tel </w:t>
          </w:r>
          <w:r w:rsidR="0035326A" w:rsidRPr="0035326A">
            <w:rPr>
              <w:rFonts w:ascii="Arial" w:eastAsia="Times New Roman" w:hAnsi="Arial"/>
              <w:color w:val="00A9A7"/>
              <w:sz w:val="14"/>
              <w:szCs w:val="24"/>
              <w:lang w:eastAsia="en-GB"/>
            </w:rPr>
            <w:t>0771–25 10 10</w:t>
          </w:r>
        </w:p>
        <w:p w14:paraId="3A35D9B7" w14:textId="77777777" w:rsidR="003149E1" w:rsidRPr="002D75CA" w:rsidRDefault="003149E1"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info@inera.se</w:t>
          </w:r>
        </w:p>
        <w:p w14:paraId="3EEE20B7" w14:textId="77777777" w:rsidR="003149E1" w:rsidRPr="0091623E" w:rsidRDefault="003149E1" w:rsidP="00095A0D">
          <w:pPr>
            <w:pStyle w:val="Sidfot"/>
            <w:ind w:left="0"/>
            <w:jc w:val="both"/>
            <w:rPr>
              <w:lang w:val="en-US"/>
            </w:rPr>
          </w:pPr>
          <w:r w:rsidRPr="002D75CA">
            <w:rPr>
              <w:rFonts w:ascii="Arial" w:eastAsia="Times New Roman" w:hAnsi="Arial"/>
              <w:color w:val="00A9A7"/>
              <w:sz w:val="14"/>
              <w:szCs w:val="24"/>
              <w:lang w:val="en-US" w:eastAsia="en-GB"/>
            </w:rPr>
            <w:t>www.inera.se</w:t>
          </w:r>
          <w:r w:rsidRPr="0091623E">
            <w:rPr>
              <w:lang w:val="en-US"/>
            </w:rPr>
            <w:t xml:space="preserve"> </w:t>
          </w:r>
        </w:p>
      </w:tc>
      <w:tc>
        <w:tcPr>
          <w:tcW w:w="2409" w:type="dxa"/>
        </w:tcPr>
        <w:p w14:paraId="5069E126" w14:textId="77777777" w:rsidR="003149E1" w:rsidRPr="001304B6" w:rsidRDefault="003149E1"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3149E1" w:rsidRPr="001304B6" w:rsidRDefault="003149E1" w:rsidP="00095A0D">
          <w:pPr>
            <w:pStyle w:val="Sidfot"/>
            <w:ind w:left="0"/>
            <w:rPr>
              <w:rFonts w:ascii="Arial" w:eastAsia="Times New Roman" w:hAnsi="Arial"/>
              <w:color w:val="00A9A7"/>
              <w:sz w:val="14"/>
              <w:szCs w:val="24"/>
              <w:lang w:eastAsia="en-GB"/>
            </w:rPr>
          </w:pPr>
          <w:proofErr w:type="gramStart"/>
          <w:r w:rsidRPr="001304B6">
            <w:rPr>
              <w:rFonts w:ascii="Arial" w:eastAsia="Times New Roman" w:hAnsi="Arial"/>
              <w:color w:val="00A9A7"/>
              <w:sz w:val="14"/>
              <w:szCs w:val="24"/>
              <w:lang w:eastAsia="en-GB"/>
            </w:rPr>
            <w:t>556559-4230</w:t>
          </w:r>
          <w:proofErr w:type="gramEnd"/>
        </w:p>
        <w:p w14:paraId="603862CD" w14:textId="77777777" w:rsidR="003149E1" w:rsidRPr="004A7C1C" w:rsidRDefault="003149E1" w:rsidP="001304B6">
          <w:pPr>
            <w:pStyle w:val="Sidfot"/>
          </w:pPr>
        </w:p>
      </w:tc>
      <w:tc>
        <w:tcPr>
          <w:tcW w:w="709" w:type="dxa"/>
        </w:tcPr>
        <w:p w14:paraId="6E332D35" w14:textId="784F49F6" w:rsidR="003149E1" w:rsidRPr="004A7C1C" w:rsidRDefault="003149E1" w:rsidP="00095A0D">
          <w:pPr>
            <w:pStyle w:val="Sidfot"/>
            <w:ind w:left="0"/>
            <w:rPr>
              <w:rStyle w:val="Sidnummer"/>
            </w:rPr>
          </w:pP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10</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48</w:t>
          </w:r>
          <w:r w:rsidRPr="004A7C1C">
            <w:rPr>
              <w:rStyle w:val="Sidnummer"/>
            </w:rPr>
            <w:fldChar w:fldCharType="end"/>
          </w:r>
        </w:p>
      </w:tc>
    </w:tr>
  </w:tbl>
  <w:p w14:paraId="6EB65E86" w14:textId="77777777" w:rsidR="003149E1" w:rsidRDefault="003149E1" w:rsidP="001304B6">
    <w:pPr>
      <w:pStyle w:val="Sidfot"/>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491F8" w14:textId="77777777" w:rsidR="003149E1" w:rsidRDefault="003149E1">
    <w:pPr>
      <w:pStyle w:val="Sidfot"/>
    </w:pPr>
  </w:p>
  <w:p w14:paraId="36E0CB75" w14:textId="77777777" w:rsidR="003149E1" w:rsidRDefault="003149E1">
    <w:pPr>
      <w:pStyle w:val="Sidfot"/>
    </w:pPr>
  </w:p>
  <w:p w14:paraId="68EA24B6" w14:textId="77777777" w:rsidR="003149E1" w:rsidRDefault="003149E1">
    <w:pPr>
      <w:pStyle w:val="Sidfot"/>
    </w:pPr>
  </w:p>
  <w:p w14:paraId="798F58D1" w14:textId="77777777" w:rsidR="003149E1" w:rsidRDefault="003149E1">
    <w:pPr>
      <w:pStyle w:val="Sidfot"/>
    </w:pPr>
  </w:p>
  <w:p w14:paraId="0B4F500D" w14:textId="77777777" w:rsidR="003149E1" w:rsidRDefault="003149E1">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57EDC4" w14:textId="77777777" w:rsidR="00124998" w:rsidRDefault="00124998" w:rsidP="00C72B17">
      <w:pPr>
        <w:spacing w:line="240" w:lineRule="auto"/>
      </w:pPr>
      <w:r>
        <w:separator/>
      </w:r>
    </w:p>
  </w:footnote>
  <w:footnote w:type="continuationSeparator" w:id="0">
    <w:p w14:paraId="3A032284" w14:textId="77777777" w:rsidR="00124998" w:rsidRDefault="00124998" w:rsidP="00C72B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2D9D9" w14:textId="77777777" w:rsidR="003149E1" w:rsidRDefault="003149E1"/>
  <w:p w14:paraId="69BC34DE" w14:textId="77777777" w:rsidR="003149E1" w:rsidRDefault="003149E1"/>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3149E1" w:rsidRPr="00333716" w14:paraId="38E1EC6E" w14:textId="77777777" w:rsidTr="000A531A">
      <w:trPr>
        <w:trHeight w:hRule="exact" w:val="539"/>
      </w:trPr>
      <w:tc>
        <w:tcPr>
          <w:tcW w:w="3168" w:type="dxa"/>
          <w:tcBorders>
            <w:top w:val="nil"/>
            <w:bottom w:val="nil"/>
          </w:tcBorders>
        </w:tcPr>
        <w:p w14:paraId="74451D16" w14:textId="77777777" w:rsidR="003149E1" w:rsidRPr="00095A0D" w:rsidRDefault="003149E1" w:rsidP="00095A0D">
          <w:pPr>
            <w:pStyle w:val="Sidfot"/>
            <w:rPr>
              <w:rFonts w:ascii="Arial" w:eastAsia="Times New Roman" w:hAnsi="Arial"/>
              <w:color w:val="00A9A7"/>
              <w:sz w:val="14"/>
              <w:szCs w:val="24"/>
              <w:lang w:eastAsia="en-GB"/>
            </w:rPr>
          </w:pPr>
          <w:bookmarkStart w:id="176" w:name="LDnr1"/>
          <w:bookmarkEnd w:id="176"/>
        </w:p>
        <w:p w14:paraId="1A79B92D" w14:textId="77777777" w:rsidR="003149E1" w:rsidRPr="00095A0D" w:rsidRDefault="003149E1" w:rsidP="00095A0D">
          <w:pPr>
            <w:pStyle w:val="Sidfot"/>
            <w:rPr>
              <w:rFonts w:ascii="Arial" w:eastAsia="Times New Roman" w:hAnsi="Arial"/>
              <w:color w:val="00A9A7"/>
              <w:sz w:val="14"/>
              <w:szCs w:val="24"/>
              <w:lang w:eastAsia="en-GB"/>
            </w:rPr>
          </w:pPr>
        </w:p>
      </w:tc>
      <w:tc>
        <w:tcPr>
          <w:tcW w:w="4111" w:type="dxa"/>
          <w:tcBorders>
            <w:top w:val="nil"/>
            <w:bottom w:val="nil"/>
          </w:tcBorders>
        </w:tcPr>
        <w:p w14:paraId="4AC1A147" w14:textId="07EB0A3D" w:rsidR="003149E1" w:rsidRDefault="003149E1" w:rsidP="000A531A">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sidR="000B5BFE">
            <w:rPr>
              <w:rFonts w:ascii="Arial" w:eastAsia="Times New Roman" w:hAnsi="Arial"/>
              <w:color w:val="00A9A7"/>
              <w:sz w:val="14"/>
              <w:szCs w:val="24"/>
              <w:lang w:eastAsia="en-GB"/>
            </w:rPr>
            <w:t>Logg</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TITLE  \* MERGEFORMAT </w:instrText>
          </w:r>
          <w:r w:rsidRPr="007D7250">
            <w:rPr>
              <w:rFonts w:ascii="Arial" w:eastAsia="Times New Roman" w:hAnsi="Arial"/>
              <w:color w:val="008000"/>
              <w:sz w:val="14"/>
              <w:szCs w:val="24"/>
              <w:lang w:eastAsia="en-GB"/>
            </w:rPr>
            <w:fldChar w:fldCharType="separate"/>
          </w:r>
          <w:r w:rsidR="00B87F9A">
            <w:rPr>
              <w:rFonts w:ascii="Arial" w:eastAsia="Times New Roman" w:hAnsi="Arial"/>
              <w:color w:val="008000"/>
              <w:sz w:val="14"/>
              <w:szCs w:val="24"/>
              <w:lang w:eastAsia="en-GB"/>
            </w:rPr>
            <w:t>Logg</w:t>
          </w:r>
          <w:r w:rsidRPr="007D7250">
            <w:rPr>
              <w:rFonts w:ascii="Arial" w:eastAsia="Times New Roman" w:hAnsi="Arial"/>
              <w:color w:val="008000"/>
              <w:sz w:val="14"/>
              <w:szCs w:val="24"/>
              <w:lang w:eastAsia="en-GB"/>
            </w:rPr>
            <w:fldChar w:fldCharType="end"/>
          </w:r>
        </w:p>
        <w:p w14:paraId="015507E6" w14:textId="7C223448" w:rsidR="003149E1" w:rsidRDefault="003149E1"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DOCPROPERTY "version" \* MERGEFORMAT </w:instrText>
          </w:r>
          <w:r w:rsidRPr="007D7250">
            <w:rPr>
              <w:rFonts w:ascii="Arial" w:eastAsia="Times New Roman" w:hAnsi="Arial"/>
              <w:color w:val="008000"/>
              <w:sz w:val="14"/>
              <w:szCs w:val="24"/>
              <w:lang w:eastAsia="en-GB"/>
            </w:rPr>
            <w:fldChar w:fldCharType="separate"/>
          </w:r>
          <w:r w:rsidR="006821D2">
            <w:rPr>
              <w:rFonts w:ascii="Arial" w:eastAsia="Times New Roman" w:hAnsi="Arial"/>
              <w:color w:val="008000"/>
              <w:sz w:val="14"/>
              <w:szCs w:val="24"/>
              <w:lang w:eastAsia="en-GB"/>
            </w:rPr>
            <w:t>2.0.8</w:t>
          </w:r>
          <w:r w:rsidRPr="007D7250">
            <w:rPr>
              <w:rFonts w:ascii="Arial" w:eastAsia="Times New Roman" w:hAnsi="Arial"/>
              <w:color w:val="008000"/>
              <w:sz w:val="14"/>
              <w:szCs w:val="24"/>
              <w:lang w:eastAsia="en-GB"/>
            </w:rPr>
            <w:fldChar w:fldCharType="end"/>
          </w:r>
        </w:p>
        <w:p w14:paraId="361CB3A2" w14:textId="77777777" w:rsidR="003149E1" w:rsidRPr="00095A0D" w:rsidRDefault="003149E1"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62426B9" w14:textId="7F920359" w:rsidR="003149E1" w:rsidRDefault="003149E1" w:rsidP="000A531A">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sidR="00C00D31">
            <w:rPr>
              <w:rFonts w:ascii="Arial" w:eastAsia="Times New Roman" w:hAnsi="Arial"/>
              <w:noProof/>
              <w:color w:val="008000"/>
              <w:sz w:val="14"/>
              <w:szCs w:val="24"/>
              <w:lang w:eastAsia="en-GB"/>
            </w:rPr>
            <w:t>Emma Fridén</w:t>
          </w:r>
          <w:r w:rsidRPr="007D7250">
            <w:rPr>
              <w:rFonts w:ascii="Arial" w:eastAsia="Times New Roman" w:hAnsi="Arial"/>
              <w:color w:val="008000"/>
              <w:sz w:val="14"/>
              <w:szCs w:val="24"/>
              <w:lang w:eastAsia="en-GB"/>
            </w:rPr>
            <w:fldChar w:fldCharType="end"/>
          </w:r>
        </w:p>
        <w:p w14:paraId="33EE301E" w14:textId="40B9E9F7" w:rsidR="003149E1" w:rsidRPr="00095A0D" w:rsidRDefault="003149E1" w:rsidP="007D7250">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53B8CF7B" w14:textId="77777777" w:rsidR="003149E1" w:rsidRPr="00095A0D" w:rsidRDefault="003149E1" w:rsidP="000A531A">
          <w:pPr>
            <w:pStyle w:val="Sidfot"/>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1274507E" w:rsidR="003149E1" w:rsidRPr="000A531A" w:rsidRDefault="003149E1" w:rsidP="00932401">
          <w:pPr>
            <w:pStyle w:val="Sidfot"/>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MERGEFORMAT </w:instrText>
          </w:r>
          <w:r>
            <w:rPr>
              <w:rFonts w:ascii="Arial" w:eastAsia="Times New Roman" w:hAnsi="Arial"/>
              <w:color w:val="00A9A7"/>
              <w:sz w:val="14"/>
              <w:szCs w:val="24"/>
              <w:lang w:eastAsia="en-GB"/>
            </w:rPr>
            <w:fldChar w:fldCharType="separate"/>
          </w:r>
          <w:r w:rsidR="006821D2">
            <w:rPr>
              <w:rFonts w:ascii="Arial" w:eastAsia="Times New Roman" w:hAnsi="Arial"/>
              <w:noProof/>
              <w:color w:val="00A9A7"/>
              <w:sz w:val="14"/>
              <w:szCs w:val="24"/>
              <w:lang w:eastAsia="en-GB"/>
            </w:rPr>
            <w:t>2024-10-24 10:58:00</w:t>
          </w:r>
          <w:r>
            <w:rPr>
              <w:rFonts w:ascii="Arial" w:eastAsia="Times New Roman" w:hAnsi="Arial"/>
              <w:color w:val="00A9A7"/>
              <w:sz w:val="14"/>
              <w:szCs w:val="24"/>
              <w:lang w:eastAsia="en-GB"/>
            </w:rPr>
            <w:fldChar w:fldCharType="end"/>
          </w:r>
        </w:p>
      </w:tc>
    </w:tr>
    <w:tr w:rsidR="003149E1"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77777777" w:rsidR="003149E1" w:rsidRPr="00095A0D" w:rsidRDefault="003149E1" w:rsidP="00095A0D">
          <w:pPr>
            <w:pStyle w:val="Sidfot"/>
            <w:rPr>
              <w:rFonts w:ascii="Arial" w:eastAsia="Times New Roman" w:hAnsi="Arial"/>
              <w:color w:val="00A9A7"/>
              <w:sz w:val="14"/>
              <w:szCs w:val="24"/>
              <w:lang w:eastAsia="en-GB"/>
            </w:rPr>
          </w:pPr>
          <w:r w:rsidRPr="00095A0D">
            <w:rPr>
              <w:rFonts w:ascii="Arial" w:eastAsia="Times New Roman" w:hAnsi="Arial"/>
              <w:noProof/>
              <w:color w:val="00A9A7"/>
              <w:sz w:val="14"/>
              <w:szCs w:val="24"/>
              <w:lang w:eastAsia="sv-SE"/>
            </w:rPr>
            <w:drawing>
              <wp:inline distT="0" distB="0" distL="0" distR="0" wp14:anchorId="06F00A33" wp14:editId="41C3F0F0">
                <wp:extent cx="1085850" cy="866775"/>
                <wp:effectExtent l="0" t="0" r="0" b="9525"/>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2D2CBEF1" w14:textId="77777777" w:rsidR="003149E1" w:rsidRDefault="003149E1" w:rsidP="00095A0D">
          <w:pPr>
            <w:pStyle w:val="Sidfot"/>
            <w:rPr>
              <w:rFonts w:ascii="Arial" w:eastAsia="Times New Roman" w:hAnsi="Arial"/>
              <w:color w:val="00A9A7"/>
              <w:sz w:val="14"/>
              <w:szCs w:val="24"/>
              <w:lang w:eastAsia="en-GB"/>
            </w:rPr>
          </w:pPr>
        </w:p>
        <w:p w14:paraId="0189A76E" w14:textId="77777777" w:rsidR="009B6B4A" w:rsidRDefault="009B6B4A" w:rsidP="009B6B4A">
          <w:pPr>
            <w:rPr>
              <w:rFonts w:ascii="Arial" w:eastAsia="Times New Roman" w:hAnsi="Arial"/>
              <w:color w:val="00A9A7"/>
              <w:sz w:val="14"/>
              <w:szCs w:val="24"/>
              <w:lang w:eastAsia="en-GB"/>
            </w:rPr>
          </w:pPr>
        </w:p>
        <w:p w14:paraId="55A2D314" w14:textId="77777777" w:rsidR="009B6B4A" w:rsidRPr="009B6B4A" w:rsidRDefault="009B6B4A" w:rsidP="009B6B4A">
          <w:pPr>
            <w:rPr>
              <w:lang w:eastAsia="en-GB"/>
            </w:rPr>
          </w:pPr>
        </w:p>
      </w:tc>
    </w:tr>
  </w:tbl>
  <w:p w14:paraId="2AC110CF" w14:textId="77777777" w:rsidR="003149E1" w:rsidRDefault="003149E1" w:rsidP="008303EF">
    <w:pPr>
      <w:tabs>
        <w:tab w:val="left" w:pos="6237"/>
      </w:tabs>
    </w:pPr>
    <w:r>
      <w:t xml:space="preserve"> </w:t>
    </w:r>
    <w:bookmarkStart w:id="177" w:name="Dnr1"/>
    <w:bookmarkEnd w:id="17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6985F" w14:textId="77777777" w:rsidR="003149E1" w:rsidRDefault="003149E1" w:rsidP="00D774BC">
    <w:pPr>
      <w:tabs>
        <w:tab w:val="left" w:pos="6237"/>
      </w:tabs>
    </w:pPr>
  </w:p>
  <w:p w14:paraId="51103E17" w14:textId="77777777" w:rsidR="003149E1" w:rsidRDefault="003149E1" w:rsidP="00D774BC">
    <w:pPr>
      <w:tabs>
        <w:tab w:val="left" w:pos="6237"/>
      </w:tabs>
    </w:pPr>
  </w:p>
  <w:p w14:paraId="772AE06E" w14:textId="77777777" w:rsidR="003149E1" w:rsidRDefault="003149E1" w:rsidP="00D774BC">
    <w:pPr>
      <w:tabs>
        <w:tab w:val="left" w:pos="6237"/>
      </w:tabs>
    </w:pPr>
  </w:p>
  <w:p w14:paraId="42F0C144" w14:textId="77777777" w:rsidR="003149E1" w:rsidRDefault="003149E1" w:rsidP="00D774BC">
    <w:pPr>
      <w:tabs>
        <w:tab w:val="left" w:pos="6237"/>
      </w:tabs>
    </w:pPr>
    <w:r>
      <w:rPr>
        <w:noProof/>
        <w:lang w:eastAsia="sv-SE"/>
      </w:rPr>
      <w:drawing>
        <wp:inline distT="0" distB="0" distL="0" distR="0" wp14:anchorId="14FEF9B0" wp14:editId="14BD87E4">
          <wp:extent cx="1091565" cy="865505"/>
          <wp:effectExtent l="0" t="0" r="0" b="0"/>
          <wp:docPr id="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bookmarkStart w:id="178" w:name="LDnr"/>
    <w:bookmarkEnd w:id="178"/>
    <w:r>
      <w:t xml:space="preserve"> </w:t>
    </w:r>
    <w:bookmarkStart w:id="179" w:name="Dnr"/>
    <w:bookmarkEnd w:id="179"/>
  </w:p>
  <w:tbl>
    <w:tblPr>
      <w:tblW w:w="9180" w:type="dxa"/>
      <w:tblLayout w:type="fixed"/>
      <w:tblLook w:val="04A0" w:firstRow="1" w:lastRow="0" w:firstColumn="1" w:lastColumn="0" w:noHBand="0" w:noVBand="1"/>
    </w:tblPr>
    <w:tblGrid>
      <w:gridCol w:w="956"/>
      <w:gridCol w:w="1199"/>
      <w:gridCol w:w="4049"/>
      <w:gridCol w:w="2976"/>
    </w:tblGrid>
    <w:tr w:rsidR="003149E1" w:rsidRPr="0024387D" w14:paraId="6E3EED84" w14:textId="77777777" w:rsidTr="00364AE6">
      <w:tc>
        <w:tcPr>
          <w:tcW w:w="2155" w:type="dxa"/>
          <w:gridSpan w:val="2"/>
        </w:tcPr>
        <w:p w14:paraId="2933175C" w14:textId="77777777" w:rsidR="003149E1" w:rsidRPr="0024387D" w:rsidRDefault="003149E1" w:rsidP="002A2120">
          <w:pPr>
            <w:pStyle w:val="Sidhuvud"/>
            <w:rPr>
              <w:rFonts w:cs="Georgia"/>
              <w:sz w:val="12"/>
              <w:szCs w:val="12"/>
            </w:rPr>
          </w:pPr>
        </w:p>
      </w:tc>
      <w:tc>
        <w:tcPr>
          <w:tcW w:w="4049" w:type="dxa"/>
        </w:tcPr>
        <w:p w14:paraId="2813ED1B" w14:textId="77777777" w:rsidR="003149E1" w:rsidRPr="0024387D" w:rsidRDefault="003149E1" w:rsidP="00DE4030">
          <w:pPr>
            <w:pStyle w:val="Sidhuvud"/>
            <w:rPr>
              <w:rFonts w:cs="Georgia"/>
              <w:sz w:val="14"/>
              <w:szCs w:val="14"/>
            </w:rPr>
          </w:pPr>
        </w:p>
      </w:tc>
      <w:tc>
        <w:tcPr>
          <w:tcW w:w="2976" w:type="dxa"/>
        </w:tcPr>
        <w:p w14:paraId="1F7BDFA1" w14:textId="77777777" w:rsidR="003149E1" w:rsidRDefault="003149E1" w:rsidP="00DE4030">
          <w:r>
            <w:t xml:space="preserve"> </w:t>
          </w:r>
          <w:bookmarkStart w:id="180" w:name="slask"/>
          <w:bookmarkStart w:id="181" w:name="Addressee"/>
          <w:bookmarkEnd w:id="180"/>
          <w:bookmarkEnd w:id="181"/>
        </w:p>
      </w:tc>
    </w:tr>
    <w:tr w:rsidR="003149E1" w:rsidRPr="00F456CC" w14:paraId="7817C09A" w14:textId="77777777" w:rsidTr="00364AE6">
      <w:tc>
        <w:tcPr>
          <w:tcW w:w="956" w:type="dxa"/>
          <w:tcBorders>
            <w:right w:val="single" w:sz="4" w:space="0" w:color="auto"/>
          </w:tcBorders>
        </w:tcPr>
        <w:p w14:paraId="7F2ACC79" w14:textId="77777777" w:rsidR="003149E1" w:rsidRPr="00F456CC" w:rsidRDefault="003149E1" w:rsidP="00025527">
          <w:pPr>
            <w:pStyle w:val="Sidhuvud"/>
            <w:rPr>
              <w:rFonts w:cs="Georgia"/>
              <w:sz w:val="12"/>
              <w:szCs w:val="12"/>
            </w:rPr>
          </w:pPr>
        </w:p>
      </w:tc>
      <w:tc>
        <w:tcPr>
          <w:tcW w:w="1199" w:type="dxa"/>
          <w:tcBorders>
            <w:left w:val="single" w:sz="4" w:space="0" w:color="auto"/>
          </w:tcBorders>
        </w:tcPr>
        <w:p w14:paraId="27F330F9" w14:textId="77777777" w:rsidR="003149E1" w:rsidRPr="00F456CC" w:rsidRDefault="003149E1" w:rsidP="00DE4030">
          <w:pPr>
            <w:pStyle w:val="Sidhuvud"/>
            <w:rPr>
              <w:rFonts w:cs="Georgia"/>
              <w:sz w:val="12"/>
              <w:szCs w:val="12"/>
            </w:rPr>
          </w:pPr>
        </w:p>
      </w:tc>
      <w:tc>
        <w:tcPr>
          <w:tcW w:w="4049" w:type="dxa"/>
        </w:tcPr>
        <w:p w14:paraId="37AA9367" w14:textId="77777777" w:rsidR="003149E1" w:rsidRPr="002C11AF" w:rsidRDefault="003149E1" w:rsidP="00DE4030">
          <w:pPr>
            <w:pStyle w:val="Sidhuvud"/>
            <w:rPr>
              <w:rFonts w:cs="Georgia"/>
              <w:sz w:val="12"/>
              <w:szCs w:val="12"/>
            </w:rPr>
          </w:pPr>
        </w:p>
      </w:tc>
      <w:tc>
        <w:tcPr>
          <w:tcW w:w="2976" w:type="dxa"/>
        </w:tcPr>
        <w:p w14:paraId="25E5B32E" w14:textId="77777777" w:rsidR="003149E1" w:rsidRPr="002C11AF" w:rsidRDefault="003149E1" w:rsidP="00DE4030">
          <w:pPr>
            <w:pStyle w:val="Sidhuvud"/>
            <w:rPr>
              <w:rFonts w:cs="Georgia"/>
              <w:sz w:val="12"/>
              <w:szCs w:val="12"/>
            </w:rPr>
          </w:pPr>
        </w:p>
      </w:tc>
    </w:tr>
  </w:tbl>
  <w:p w14:paraId="4244CC6E" w14:textId="77777777" w:rsidR="003149E1" w:rsidRPr="003755FD" w:rsidRDefault="003149E1" w:rsidP="008866A6">
    <w:bookmarkStart w:id="182" w:name="Radera2"/>
    <w:bookmarkEnd w:id="18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15:restartNumberingAfterBreak="0">
    <w:nsid w:val="030212F8"/>
    <w:multiLevelType w:val="hybridMultilevel"/>
    <w:tmpl w:val="B45EF8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2B11E16"/>
    <w:multiLevelType w:val="hybridMultilevel"/>
    <w:tmpl w:val="44D88B8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1442F"/>
    <w:multiLevelType w:val="multilevel"/>
    <w:tmpl w:val="041D0025"/>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13"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905EC2"/>
    <w:multiLevelType w:val="hybridMultilevel"/>
    <w:tmpl w:val="E954F6DE"/>
    <w:lvl w:ilvl="0" w:tplc="253CED24">
      <w:start w:val="1"/>
      <w:numFmt w:val="bullet"/>
      <w:lvlText w:val="•"/>
      <w:lvlJc w:val="left"/>
      <w:pPr>
        <w:tabs>
          <w:tab w:val="num" w:pos="720"/>
        </w:tabs>
        <w:ind w:left="720" w:hanging="360"/>
      </w:pPr>
      <w:rPr>
        <w:rFonts w:ascii="Times New Roman" w:hAnsi="Times New Roman" w:hint="default"/>
      </w:rPr>
    </w:lvl>
    <w:lvl w:ilvl="1" w:tplc="006C94D2" w:tentative="1">
      <w:start w:val="1"/>
      <w:numFmt w:val="bullet"/>
      <w:lvlText w:val="•"/>
      <w:lvlJc w:val="left"/>
      <w:pPr>
        <w:tabs>
          <w:tab w:val="num" w:pos="1440"/>
        </w:tabs>
        <w:ind w:left="1440" w:hanging="360"/>
      </w:pPr>
      <w:rPr>
        <w:rFonts w:ascii="Times New Roman" w:hAnsi="Times New Roman" w:hint="default"/>
      </w:rPr>
    </w:lvl>
    <w:lvl w:ilvl="2" w:tplc="CD0E393E" w:tentative="1">
      <w:start w:val="1"/>
      <w:numFmt w:val="bullet"/>
      <w:lvlText w:val="•"/>
      <w:lvlJc w:val="left"/>
      <w:pPr>
        <w:tabs>
          <w:tab w:val="num" w:pos="2160"/>
        </w:tabs>
        <w:ind w:left="2160" w:hanging="360"/>
      </w:pPr>
      <w:rPr>
        <w:rFonts w:ascii="Times New Roman" w:hAnsi="Times New Roman" w:hint="default"/>
      </w:rPr>
    </w:lvl>
    <w:lvl w:ilvl="3" w:tplc="881ADA2C" w:tentative="1">
      <w:start w:val="1"/>
      <w:numFmt w:val="bullet"/>
      <w:lvlText w:val="•"/>
      <w:lvlJc w:val="left"/>
      <w:pPr>
        <w:tabs>
          <w:tab w:val="num" w:pos="2880"/>
        </w:tabs>
        <w:ind w:left="2880" w:hanging="360"/>
      </w:pPr>
      <w:rPr>
        <w:rFonts w:ascii="Times New Roman" w:hAnsi="Times New Roman" w:hint="default"/>
      </w:rPr>
    </w:lvl>
    <w:lvl w:ilvl="4" w:tplc="5CA6B7AE" w:tentative="1">
      <w:start w:val="1"/>
      <w:numFmt w:val="bullet"/>
      <w:lvlText w:val="•"/>
      <w:lvlJc w:val="left"/>
      <w:pPr>
        <w:tabs>
          <w:tab w:val="num" w:pos="3600"/>
        </w:tabs>
        <w:ind w:left="3600" w:hanging="360"/>
      </w:pPr>
      <w:rPr>
        <w:rFonts w:ascii="Times New Roman" w:hAnsi="Times New Roman" w:hint="default"/>
      </w:rPr>
    </w:lvl>
    <w:lvl w:ilvl="5" w:tplc="335A8A90" w:tentative="1">
      <w:start w:val="1"/>
      <w:numFmt w:val="bullet"/>
      <w:lvlText w:val="•"/>
      <w:lvlJc w:val="left"/>
      <w:pPr>
        <w:tabs>
          <w:tab w:val="num" w:pos="4320"/>
        </w:tabs>
        <w:ind w:left="4320" w:hanging="360"/>
      </w:pPr>
      <w:rPr>
        <w:rFonts w:ascii="Times New Roman" w:hAnsi="Times New Roman" w:hint="default"/>
      </w:rPr>
    </w:lvl>
    <w:lvl w:ilvl="6" w:tplc="53F0AFEA" w:tentative="1">
      <w:start w:val="1"/>
      <w:numFmt w:val="bullet"/>
      <w:lvlText w:val="•"/>
      <w:lvlJc w:val="left"/>
      <w:pPr>
        <w:tabs>
          <w:tab w:val="num" w:pos="5040"/>
        </w:tabs>
        <w:ind w:left="5040" w:hanging="360"/>
      </w:pPr>
      <w:rPr>
        <w:rFonts w:ascii="Times New Roman" w:hAnsi="Times New Roman" w:hint="default"/>
      </w:rPr>
    </w:lvl>
    <w:lvl w:ilvl="7" w:tplc="3AFA089E" w:tentative="1">
      <w:start w:val="1"/>
      <w:numFmt w:val="bullet"/>
      <w:lvlText w:val="•"/>
      <w:lvlJc w:val="left"/>
      <w:pPr>
        <w:tabs>
          <w:tab w:val="num" w:pos="5760"/>
        </w:tabs>
        <w:ind w:left="5760" w:hanging="360"/>
      </w:pPr>
      <w:rPr>
        <w:rFonts w:ascii="Times New Roman" w:hAnsi="Times New Roman" w:hint="default"/>
      </w:rPr>
    </w:lvl>
    <w:lvl w:ilvl="8" w:tplc="1576A384"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17"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2"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7157C6A"/>
    <w:multiLevelType w:val="hybridMultilevel"/>
    <w:tmpl w:val="03AEA99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9" w15:restartNumberingAfterBreak="0">
    <w:nsid w:val="5B516E86"/>
    <w:multiLevelType w:val="multilevel"/>
    <w:tmpl w:val="9DC63EB6"/>
    <w:lvl w:ilvl="0">
      <w:start w:val="1"/>
      <w:numFmt w:val="decimal"/>
      <w:lvlText w:val="%1"/>
      <w:lvlJc w:val="left"/>
      <w:pPr>
        <w:ind w:left="432" w:firstLine="0"/>
      </w:pPr>
    </w:lvl>
    <w:lvl w:ilvl="1">
      <w:start w:val="1"/>
      <w:numFmt w:val="decimal"/>
      <w:lvlText w:val="%1.%2"/>
      <w:lvlJc w:val="left"/>
      <w:pPr>
        <w:ind w:left="576" w:firstLine="0"/>
      </w:pPr>
    </w:lvl>
    <w:lvl w:ilvl="2">
      <w:start w:val="1"/>
      <w:numFmt w:val="decimal"/>
      <w:lvlText w:val="%1.%2.%3"/>
      <w:lvlJc w:val="left"/>
      <w:pPr>
        <w:ind w:left="720" w:firstLine="0"/>
      </w:pPr>
    </w:lvl>
    <w:lvl w:ilvl="3">
      <w:start w:val="1"/>
      <w:numFmt w:val="decimal"/>
      <w:lvlText w:val="%1.%2.%3.%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30"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10E1263"/>
    <w:multiLevelType w:val="hybridMultilevel"/>
    <w:tmpl w:val="4C12B4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7D041AC"/>
    <w:multiLevelType w:val="hybridMultilevel"/>
    <w:tmpl w:val="61D21B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764152765">
    <w:abstractNumId w:val="1"/>
  </w:num>
  <w:num w:numId="2" w16cid:durableId="964382924">
    <w:abstractNumId w:val="0"/>
  </w:num>
  <w:num w:numId="3" w16cid:durableId="1358459740">
    <w:abstractNumId w:val="15"/>
  </w:num>
  <w:num w:numId="4" w16cid:durableId="317005244">
    <w:abstractNumId w:val="6"/>
  </w:num>
  <w:num w:numId="5" w16cid:durableId="298070473">
    <w:abstractNumId w:val="24"/>
  </w:num>
  <w:num w:numId="6" w16cid:durableId="456291866">
    <w:abstractNumId w:val="17"/>
  </w:num>
  <w:num w:numId="7" w16cid:durableId="39600307">
    <w:abstractNumId w:val="26"/>
  </w:num>
  <w:num w:numId="8" w16cid:durableId="1192839178">
    <w:abstractNumId w:val="28"/>
  </w:num>
  <w:num w:numId="9" w16cid:durableId="1837845636">
    <w:abstractNumId w:val="19"/>
  </w:num>
  <w:num w:numId="10" w16cid:durableId="1712415468">
    <w:abstractNumId w:val="18"/>
  </w:num>
  <w:num w:numId="11" w16cid:durableId="1648362511">
    <w:abstractNumId w:val="13"/>
  </w:num>
  <w:num w:numId="12" w16cid:durableId="1228490363">
    <w:abstractNumId w:val="30"/>
  </w:num>
  <w:num w:numId="13" w16cid:durableId="362560676">
    <w:abstractNumId w:val="16"/>
  </w:num>
  <w:num w:numId="14" w16cid:durableId="915631709">
    <w:abstractNumId w:val="4"/>
  </w:num>
  <w:num w:numId="15" w16cid:durableId="38164711">
    <w:abstractNumId w:val="22"/>
  </w:num>
  <w:num w:numId="16" w16cid:durableId="2002812136">
    <w:abstractNumId w:val="25"/>
  </w:num>
  <w:num w:numId="17" w16cid:durableId="139536872">
    <w:abstractNumId w:val="34"/>
  </w:num>
  <w:num w:numId="18" w16cid:durableId="433983341">
    <w:abstractNumId w:val="23"/>
  </w:num>
  <w:num w:numId="19" w16cid:durableId="1423643347">
    <w:abstractNumId w:val="5"/>
  </w:num>
  <w:num w:numId="20" w16cid:durableId="870411171">
    <w:abstractNumId w:val="8"/>
  </w:num>
  <w:num w:numId="21" w16cid:durableId="1952005775">
    <w:abstractNumId w:val="7"/>
  </w:num>
  <w:num w:numId="22" w16cid:durableId="1242594974">
    <w:abstractNumId w:val="3"/>
  </w:num>
  <w:num w:numId="23" w16cid:durableId="740712611">
    <w:abstractNumId w:val="21"/>
  </w:num>
  <w:num w:numId="24" w16cid:durableId="1334916064">
    <w:abstractNumId w:val="10"/>
  </w:num>
  <w:num w:numId="25" w16cid:durableId="1096748241">
    <w:abstractNumId w:val="12"/>
  </w:num>
  <w:num w:numId="26" w16cid:durableId="368341931">
    <w:abstractNumId w:val="32"/>
  </w:num>
  <w:num w:numId="27" w16cid:durableId="1417819267">
    <w:abstractNumId w:val="33"/>
  </w:num>
  <w:num w:numId="28" w16cid:durableId="1093819565">
    <w:abstractNumId w:val="9"/>
  </w:num>
  <w:num w:numId="29" w16cid:durableId="2106270551">
    <w:abstractNumId w:val="20"/>
  </w:num>
  <w:num w:numId="30" w16cid:durableId="1472475987">
    <w:abstractNumId w:val="11"/>
  </w:num>
  <w:num w:numId="31" w16cid:durableId="1889025153">
    <w:abstractNumId w:val="27"/>
  </w:num>
  <w:num w:numId="32" w16cid:durableId="1083720287">
    <w:abstractNumId w:val="29"/>
  </w:num>
  <w:num w:numId="33" w16cid:durableId="205945844">
    <w:abstractNumId w:val="35"/>
  </w:num>
  <w:num w:numId="34" w16cid:durableId="435179688">
    <w:abstractNumId w:val="31"/>
  </w:num>
  <w:num w:numId="35" w16cid:durableId="1966421084">
    <w:abstractNumId w:val="14"/>
  </w:num>
  <w:num w:numId="36" w16cid:durableId="380206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kTyp" w:val="2"/>
    <w:docVar w:name="Logo" w:val="Sant"/>
  </w:docVars>
  <w:rsids>
    <w:rsidRoot w:val="009B1690"/>
    <w:rsid w:val="00003FF5"/>
    <w:rsid w:val="000065DE"/>
    <w:rsid w:val="00013301"/>
    <w:rsid w:val="0001564D"/>
    <w:rsid w:val="00015902"/>
    <w:rsid w:val="00021F96"/>
    <w:rsid w:val="00025527"/>
    <w:rsid w:val="000308E4"/>
    <w:rsid w:val="00036FF1"/>
    <w:rsid w:val="00040A87"/>
    <w:rsid w:val="00047E25"/>
    <w:rsid w:val="000512A9"/>
    <w:rsid w:val="000528E7"/>
    <w:rsid w:val="00053977"/>
    <w:rsid w:val="00054AB5"/>
    <w:rsid w:val="000552E6"/>
    <w:rsid w:val="00056103"/>
    <w:rsid w:val="00066855"/>
    <w:rsid w:val="0006792D"/>
    <w:rsid w:val="00070720"/>
    <w:rsid w:val="00073A34"/>
    <w:rsid w:val="00076E4F"/>
    <w:rsid w:val="0008100A"/>
    <w:rsid w:val="000844ED"/>
    <w:rsid w:val="00091ABE"/>
    <w:rsid w:val="000954B2"/>
    <w:rsid w:val="00095A0D"/>
    <w:rsid w:val="000A531A"/>
    <w:rsid w:val="000A69BD"/>
    <w:rsid w:val="000B1E7B"/>
    <w:rsid w:val="000B5BFE"/>
    <w:rsid w:val="000C0B84"/>
    <w:rsid w:val="000C1ACF"/>
    <w:rsid w:val="000C2908"/>
    <w:rsid w:val="000C4DC6"/>
    <w:rsid w:val="000C776C"/>
    <w:rsid w:val="000D2770"/>
    <w:rsid w:val="000D4323"/>
    <w:rsid w:val="000D4E05"/>
    <w:rsid w:val="000D5A96"/>
    <w:rsid w:val="000D685C"/>
    <w:rsid w:val="000D6D0B"/>
    <w:rsid w:val="000E020A"/>
    <w:rsid w:val="000E1232"/>
    <w:rsid w:val="000E190F"/>
    <w:rsid w:val="000F22E5"/>
    <w:rsid w:val="000F3CD9"/>
    <w:rsid w:val="000F50FB"/>
    <w:rsid w:val="000F72A4"/>
    <w:rsid w:val="00100B52"/>
    <w:rsid w:val="001113CC"/>
    <w:rsid w:val="00116504"/>
    <w:rsid w:val="00117291"/>
    <w:rsid w:val="00117353"/>
    <w:rsid w:val="001233FB"/>
    <w:rsid w:val="00124998"/>
    <w:rsid w:val="00125EDF"/>
    <w:rsid w:val="001304B6"/>
    <w:rsid w:val="001312D4"/>
    <w:rsid w:val="001502F9"/>
    <w:rsid w:val="00155A12"/>
    <w:rsid w:val="00156B0B"/>
    <w:rsid w:val="00160052"/>
    <w:rsid w:val="0016591B"/>
    <w:rsid w:val="001714C5"/>
    <w:rsid w:val="001752B9"/>
    <w:rsid w:val="00176913"/>
    <w:rsid w:val="00182F3D"/>
    <w:rsid w:val="00183401"/>
    <w:rsid w:val="00183907"/>
    <w:rsid w:val="00184750"/>
    <w:rsid w:val="00186D41"/>
    <w:rsid w:val="00187C26"/>
    <w:rsid w:val="00191B2C"/>
    <w:rsid w:val="001A0959"/>
    <w:rsid w:val="001B2C00"/>
    <w:rsid w:val="001B578A"/>
    <w:rsid w:val="001C046C"/>
    <w:rsid w:val="001C1E6E"/>
    <w:rsid w:val="001C4DC4"/>
    <w:rsid w:val="001C5341"/>
    <w:rsid w:val="001C71F6"/>
    <w:rsid w:val="001C7D35"/>
    <w:rsid w:val="001D1789"/>
    <w:rsid w:val="001E4CE2"/>
    <w:rsid w:val="001F3085"/>
    <w:rsid w:val="001F5193"/>
    <w:rsid w:val="001F5513"/>
    <w:rsid w:val="002047F2"/>
    <w:rsid w:val="00212825"/>
    <w:rsid w:val="00220278"/>
    <w:rsid w:val="00224476"/>
    <w:rsid w:val="00226F03"/>
    <w:rsid w:val="0024387D"/>
    <w:rsid w:val="00245433"/>
    <w:rsid w:val="00246426"/>
    <w:rsid w:val="00250086"/>
    <w:rsid w:val="00251FD7"/>
    <w:rsid w:val="0025259D"/>
    <w:rsid w:val="00252E79"/>
    <w:rsid w:val="00256669"/>
    <w:rsid w:val="00263201"/>
    <w:rsid w:val="00267208"/>
    <w:rsid w:val="0027425E"/>
    <w:rsid w:val="00275A77"/>
    <w:rsid w:val="0027774D"/>
    <w:rsid w:val="00277ADB"/>
    <w:rsid w:val="0028508B"/>
    <w:rsid w:val="0028759B"/>
    <w:rsid w:val="00287ACB"/>
    <w:rsid w:val="0029087A"/>
    <w:rsid w:val="00296683"/>
    <w:rsid w:val="002A02A9"/>
    <w:rsid w:val="002A2120"/>
    <w:rsid w:val="002A59E4"/>
    <w:rsid w:val="002A77D2"/>
    <w:rsid w:val="002B54D6"/>
    <w:rsid w:val="002C0215"/>
    <w:rsid w:val="002C11AF"/>
    <w:rsid w:val="002D24B1"/>
    <w:rsid w:val="002D5B10"/>
    <w:rsid w:val="002D7142"/>
    <w:rsid w:val="002D75CA"/>
    <w:rsid w:val="002E4306"/>
    <w:rsid w:val="002E6348"/>
    <w:rsid w:val="002E73F1"/>
    <w:rsid w:val="002E77DE"/>
    <w:rsid w:val="002E7E1E"/>
    <w:rsid w:val="002F3CF7"/>
    <w:rsid w:val="002F6989"/>
    <w:rsid w:val="002F7AED"/>
    <w:rsid w:val="002F7E28"/>
    <w:rsid w:val="00305B0D"/>
    <w:rsid w:val="0030710D"/>
    <w:rsid w:val="003149E1"/>
    <w:rsid w:val="00322A41"/>
    <w:rsid w:val="003246B3"/>
    <w:rsid w:val="00325EBF"/>
    <w:rsid w:val="00327D20"/>
    <w:rsid w:val="003365AB"/>
    <w:rsid w:val="00337395"/>
    <w:rsid w:val="00343249"/>
    <w:rsid w:val="00343ACA"/>
    <w:rsid w:val="0035326A"/>
    <w:rsid w:val="003538DB"/>
    <w:rsid w:val="00353D8E"/>
    <w:rsid w:val="0035657E"/>
    <w:rsid w:val="00360CAD"/>
    <w:rsid w:val="00362731"/>
    <w:rsid w:val="00364AE6"/>
    <w:rsid w:val="00364D31"/>
    <w:rsid w:val="00364DEE"/>
    <w:rsid w:val="003755FD"/>
    <w:rsid w:val="00382A45"/>
    <w:rsid w:val="003843A4"/>
    <w:rsid w:val="00387871"/>
    <w:rsid w:val="00390030"/>
    <w:rsid w:val="00393E91"/>
    <w:rsid w:val="003947E3"/>
    <w:rsid w:val="0039481C"/>
    <w:rsid w:val="00394F76"/>
    <w:rsid w:val="003975B7"/>
    <w:rsid w:val="003A0771"/>
    <w:rsid w:val="003A1F89"/>
    <w:rsid w:val="003A39A7"/>
    <w:rsid w:val="003A6529"/>
    <w:rsid w:val="003B411C"/>
    <w:rsid w:val="003C023B"/>
    <w:rsid w:val="003C2D14"/>
    <w:rsid w:val="003C4A31"/>
    <w:rsid w:val="003D21E1"/>
    <w:rsid w:val="003D6708"/>
    <w:rsid w:val="003F5F5D"/>
    <w:rsid w:val="00400F82"/>
    <w:rsid w:val="00405057"/>
    <w:rsid w:val="00415214"/>
    <w:rsid w:val="00415791"/>
    <w:rsid w:val="0042238E"/>
    <w:rsid w:val="00423C4F"/>
    <w:rsid w:val="004375C9"/>
    <w:rsid w:val="004433BE"/>
    <w:rsid w:val="00444C74"/>
    <w:rsid w:val="00445F30"/>
    <w:rsid w:val="0045363E"/>
    <w:rsid w:val="004603A9"/>
    <w:rsid w:val="00460BEE"/>
    <w:rsid w:val="00473095"/>
    <w:rsid w:val="00482B99"/>
    <w:rsid w:val="00487980"/>
    <w:rsid w:val="00491FA2"/>
    <w:rsid w:val="0049416E"/>
    <w:rsid w:val="004A3FDE"/>
    <w:rsid w:val="004A5081"/>
    <w:rsid w:val="004B0AA8"/>
    <w:rsid w:val="004B0B17"/>
    <w:rsid w:val="004B0F2C"/>
    <w:rsid w:val="004B347C"/>
    <w:rsid w:val="004B5797"/>
    <w:rsid w:val="004B795E"/>
    <w:rsid w:val="004C0CC1"/>
    <w:rsid w:val="004C2C46"/>
    <w:rsid w:val="004C349F"/>
    <w:rsid w:val="004C5A18"/>
    <w:rsid w:val="004D38DF"/>
    <w:rsid w:val="004D3EB7"/>
    <w:rsid w:val="004D6F01"/>
    <w:rsid w:val="004E1130"/>
    <w:rsid w:val="004F1E88"/>
    <w:rsid w:val="004F2686"/>
    <w:rsid w:val="004F39E1"/>
    <w:rsid w:val="004F4E44"/>
    <w:rsid w:val="00500F49"/>
    <w:rsid w:val="005015EB"/>
    <w:rsid w:val="00501F81"/>
    <w:rsid w:val="00505F8B"/>
    <w:rsid w:val="00515625"/>
    <w:rsid w:val="00515957"/>
    <w:rsid w:val="00517D0E"/>
    <w:rsid w:val="00520999"/>
    <w:rsid w:val="005209E0"/>
    <w:rsid w:val="00520C84"/>
    <w:rsid w:val="0052196A"/>
    <w:rsid w:val="00525318"/>
    <w:rsid w:val="00525CF4"/>
    <w:rsid w:val="00531193"/>
    <w:rsid w:val="005336D9"/>
    <w:rsid w:val="005408F3"/>
    <w:rsid w:val="005477ED"/>
    <w:rsid w:val="005521B0"/>
    <w:rsid w:val="0056378F"/>
    <w:rsid w:val="0056497A"/>
    <w:rsid w:val="00566ACF"/>
    <w:rsid w:val="0057032F"/>
    <w:rsid w:val="00574FED"/>
    <w:rsid w:val="0059544B"/>
    <w:rsid w:val="005957FC"/>
    <w:rsid w:val="00596ECB"/>
    <w:rsid w:val="005A0069"/>
    <w:rsid w:val="005A01ED"/>
    <w:rsid w:val="005A11F9"/>
    <w:rsid w:val="005A2DFC"/>
    <w:rsid w:val="005A6077"/>
    <w:rsid w:val="005A6380"/>
    <w:rsid w:val="005B6762"/>
    <w:rsid w:val="005C4D92"/>
    <w:rsid w:val="005C5369"/>
    <w:rsid w:val="005C5C16"/>
    <w:rsid w:val="005D58BF"/>
    <w:rsid w:val="005D5A7B"/>
    <w:rsid w:val="005D655F"/>
    <w:rsid w:val="005D6C3E"/>
    <w:rsid w:val="005E710A"/>
    <w:rsid w:val="005E755A"/>
    <w:rsid w:val="005F25AD"/>
    <w:rsid w:val="005F75F6"/>
    <w:rsid w:val="005F7E0A"/>
    <w:rsid w:val="00602874"/>
    <w:rsid w:val="006061D3"/>
    <w:rsid w:val="006137AB"/>
    <w:rsid w:val="00614EF1"/>
    <w:rsid w:val="006200FD"/>
    <w:rsid w:val="006217E0"/>
    <w:rsid w:val="00633EAD"/>
    <w:rsid w:val="00641A3D"/>
    <w:rsid w:val="00650709"/>
    <w:rsid w:val="00653081"/>
    <w:rsid w:val="0066198A"/>
    <w:rsid w:val="00661F2C"/>
    <w:rsid w:val="0066299C"/>
    <w:rsid w:val="0066316C"/>
    <w:rsid w:val="006648CB"/>
    <w:rsid w:val="00667D46"/>
    <w:rsid w:val="006746D2"/>
    <w:rsid w:val="00680827"/>
    <w:rsid w:val="006821D2"/>
    <w:rsid w:val="006825DF"/>
    <w:rsid w:val="00686189"/>
    <w:rsid w:val="00691523"/>
    <w:rsid w:val="00692FA5"/>
    <w:rsid w:val="0069359C"/>
    <w:rsid w:val="0069437B"/>
    <w:rsid w:val="006A3468"/>
    <w:rsid w:val="006A4A7F"/>
    <w:rsid w:val="006A4E14"/>
    <w:rsid w:val="006C0C9A"/>
    <w:rsid w:val="006D633F"/>
    <w:rsid w:val="006E11A2"/>
    <w:rsid w:val="006E18CF"/>
    <w:rsid w:val="006E7C71"/>
    <w:rsid w:val="006F18EE"/>
    <w:rsid w:val="006F1907"/>
    <w:rsid w:val="006F6A55"/>
    <w:rsid w:val="00702AFD"/>
    <w:rsid w:val="00703777"/>
    <w:rsid w:val="00707704"/>
    <w:rsid w:val="00712413"/>
    <w:rsid w:val="00714301"/>
    <w:rsid w:val="00716D08"/>
    <w:rsid w:val="0072035C"/>
    <w:rsid w:val="007231DB"/>
    <w:rsid w:val="00727057"/>
    <w:rsid w:val="007306AD"/>
    <w:rsid w:val="0073723C"/>
    <w:rsid w:val="007521BD"/>
    <w:rsid w:val="00755F07"/>
    <w:rsid w:val="007565F4"/>
    <w:rsid w:val="00761FD4"/>
    <w:rsid w:val="0076474A"/>
    <w:rsid w:val="00766523"/>
    <w:rsid w:val="007774AF"/>
    <w:rsid w:val="007804CB"/>
    <w:rsid w:val="00781F7D"/>
    <w:rsid w:val="0078306C"/>
    <w:rsid w:val="00786EA7"/>
    <w:rsid w:val="007871FB"/>
    <w:rsid w:val="00793064"/>
    <w:rsid w:val="007930E7"/>
    <w:rsid w:val="00794D3F"/>
    <w:rsid w:val="00795CAD"/>
    <w:rsid w:val="007A0162"/>
    <w:rsid w:val="007A2939"/>
    <w:rsid w:val="007B025E"/>
    <w:rsid w:val="007B2DED"/>
    <w:rsid w:val="007C2A05"/>
    <w:rsid w:val="007C34B3"/>
    <w:rsid w:val="007C445E"/>
    <w:rsid w:val="007C7D7A"/>
    <w:rsid w:val="007D3D81"/>
    <w:rsid w:val="007D7250"/>
    <w:rsid w:val="007E2C14"/>
    <w:rsid w:val="007E3B73"/>
    <w:rsid w:val="007E3F3B"/>
    <w:rsid w:val="007E481B"/>
    <w:rsid w:val="007F0F3A"/>
    <w:rsid w:val="007F401F"/>
    <w:rsid w:val="007F7323"/>
    <w:rsid w:val="00805333"/>
    <w:rsid w:val="008055D7"/>
    <w:rsid w:val="00810496"/>
    <w:rsid w:val="00812654"/>
    <w:rsid w:val="00817886"/>
    <w:rsid w:val="0082258D"/>
    <w:rsid w:val="00825689"/>
    <w:rsid w:val="008303EF"/>
    <w:rsid w:val="00832F02"/>
    <w:rsid w:val="00835331"/>
    <w:rsid w:val="0083753F"/>
    <w:rsid w:val="008409C3"/>
    <w:rsid w:val="00843310"/>
    <w:rsid w:val="008465AF"/>
    <w:rsid w:val="0084703C"/>
    <w:rsid w:val="008541B4"/>
    <w:rsid w:val="008574CF"/>
    <w:rsid w:val="0086786B"/>
    <w:rsid w:val="008759D8"/>
    <w:rsid w:val="0087657D"/>
    <w:rsid w:val="008866A6"/>
    <w:rsid w:val="00892362"/>
    <w:rsid w:val="008962E0"/>
    <w:rsid w:val="008977F7"/>
    <w:rsid w:val="008B1406"/>
    <w:rsid w:val="008B23F2"/>
    <w:rsid w:val="008B2E25"/>
    <w:rsid w:val="008B34A4"/>
    <w:rsid w:val="008B3EEE"/>
    <w:rsid w:val="008C400C"/>
    <w:rsid w:val="008C6895"/>
    <w:rsid w:val="008C6C33"/>
    <w:rsid w:val="008C7C3E"/>
    <w:rsid w:val="008D2191"/>
    <w:rsid w:val="008D7540"/>
    <w:rsid w:val="008D797D"/>
    <w:rsid w:val="008E14EE"/>
    <w:rsid w:val="008E5265"/>
    <w:rsid w:val="008E5F8D"/>
    <w:rsid w:val="008E73EF"/>
    <w:rsid w:val="008F098D"/>
    <w:rsid w:val="008F1C84"/>
    <w:rsid w:val="008F38AA"/>
    <w:rsid w:val="008F6ADA"/>
    <w:rsid w:val="009036DE"/>
    <w:rsid w:val="00904CCF"/>
    <w:rsid w:val="00917AF8"/>
    <w:rsid w:val="009308D3"/>
    <w:rsid w:val="00932401"/>
    <w:rsid w:val="00932F28"/>
    <w:rsid w:val="00934DF5"/>
    <w:rsid w:val="0093648F"/>
    <w:rsid w:val="009550F6"/>
    <w:rsid w:val="00956547"/>
    <w:rsid w:val="0095799E"/>
    <w:rsid w:val="00961B1C"/>
    <w:rsid w:val="00962DDB"/>
    <w:rsid w:val="00970C31"/>
    <w:rsid w:val="0097140B"/>
    <w:rsid w:val="00984B50"/>
    <w:rsid w:val="00987592"/>
    <w:rsid w:val="009973FA"/>
    <w:rsid w:val="009A056B"/>
    <w:rsid w:val="009A24FD"/>
    <w:rsid w:val="009A5209"/>
    <w:rsid w:val="009A70FF"/>
    <w:rsid w:val="009A7229"/>
    <w:rsid w:val="009B1690"/>
    <w:rsid w:val="009B473C"/>
    <w:rsid w:val="009B5AA8"/>
    <w:rsid w:val="009B5E37"/>
    <w:rsid w:val="009B69A7"/>
    <w:rsid w:val="009B6B4A"/>
    <w:rsid w:val="009C153D"/>
    <w:rsid w:val="009C244B"/>
    <w:rsid w:val="009C589B"/>
    <w:rsid w:val="009C5E05"/>
    <w:rsid w:val="009D07E0"/>
    <w:rsid w:val="009D5269"/>
    <w:rsid w:val="009E057D"/>
    <w:rsid w:val="009E2F3A"/>
    <w:rsid w:val="009E508B"/>
    <w:rsid w:val="009E5890"/>
    <w:rsid w:val="009F1D5A"/>
    <w:rsid w:val="009F3594"/>
    <w:rsid w:val="009F5749"/>
    <w:rsid w:val="00A03D94"/>
    <w:rsid w:val="00A04083"/>
    <w:rsid w:val="00A10AB9"/>
    <w:rsid w:val="00A114B8"/>
    <w:rsid w:val="00A122FC"/>
    <w:rsid w:val="00A13EDC"/>
    <w:rsid w:val="00A202AA"/>
    <w:rsid w:val="00A229F1"/>
    <w:rsid w:val="00A317C1"/>
    <w:rsid w:val="00A3192C"/>
    <w:rsid w:val="00A31DE0"/>
    <w:rsid w:val="00A35D2A"/>
    <w:rsid w:val="00A462B3"/>
    <w:rsid w:val="00A50E40"/>
    <w:rsid w:val="00A55819"/>
    <w:rsid w:val="00A60BBB"/>
    <w:rsid w:val="00A60C6F"/>
    <w:rsid w:val="00A6135E"/>
    <w:rsid w:val="00A62C44"/>
    <w:rsid w:val="00A64464"/>
    <w:rsid w:val="00A66692"/>
    <w:rsid w:val="00A72F1C"/>
    <w:rsid w:val="00A7347F"/>
    <w:rsid w:val="00A7695E"/>
    <w:rsid w:val="00A775BE"/>
    <w:rsid w:val="00A80A31"/>
    <w:rsid w:val="00A80E12"/>
    <w:rsid w:val="00A81BE1"/>
    <w:rsid w:val="00A8749F"/>
    <w:rsid w:val="00A9198A"/>
    <w:rsid w:val="00AA3E23"/>
    <w:rsid w:val="00AB63BF"/>
    <w:rsid w:val="00AD6D79"/>
    <w:rsid w:val="00AF0319"/>
    <w:rsid w:val="00AF1559"/>
    <w:rsid w:val="00AF306C"/>
    <w:rsid w:val="00AF3B49"/>
    <w:rsid w:val="00AF7B2A"/>
    <w:rsid w:val="00B04A9B"/>
    <w:rsid w:val="00B057A2"/>
    <w:rsid w:val="00B10EEB"/>
    <w:rsid w:val="00B1310A"/>
    <w:rsid w:val="00B14662"/>
    <w:rsid w:val="00B14DBA"/>
    <w:rsid w:val="00B16513"/>
    <w:rsid w:val="00B20549"/>
    <w:rsid w:val="00B212A3"/>
    <w:rsid w:val="00B26077"/>
    <w:rsid w:val="00B268EC"/>
    <w:rsid w:val="00B2786F"/>
    <w:rsid w:val="00B51C3E"/>
    <w:rsid w:val="00B577D6"/>
    <w:rsid w:val="00B6227B"/>
    <w:rsid w:val="00B631DA"/>
    <w:rsid w:val="00B66594"/>
    <w:rsid w:val="00B678C0"/>
    <w:rsid w:val="00B720CB"/>
    <w:rsid w:val="00B72189"/>
    <w:rsid w:val="00B75F92"/>
    <w:rsid w:val="00B77D5E"/>
    <w:rsid w:val="00B816B2"/>
    <w:rsid w:val="00B86215"/>
    <w:rsid w:val="00B87F9A"/>
    <w:rsid w:val="00B90A42"/>
    <w:rsid w:val="00BA0228"/>
    <w:rsid w:val="00BA1CDE"/>
    <w:rsid w:val="00BA2315"/>
    <w:rsid w:val="00BA37B7"/>
    <w:rsid w:val="00BB02BA"/>
    <w:rsid w:val="00BB04DC"/>
    <w:rsid w:val="00BB64FA"/>
    <w:rsid w:val="00BC68DC"/>
    <w:rsid w:val="00BD12EC"/>
    <w:rsid w:val="00BD3476"/>
    <w:rsid w:val="00BD68EB"/>
    <w:rsid w:val="00BE1392"/>
    <w:rsid w:val="00C00597"/>
    <w:rsid w:val="00C00D31"/>
    <w:rsid w:val="00C00D40"/>
    <w:rsid w:val="00C010FA"/>
    <w:rsid w:val="00C024A6"/>
    <w:rsid w:val="00C04B41"/>
    <w:rsid w:val="00C10D6D"/>
    <w:rsid w:val="00C14894"/>
    <w:rsid w:val="00C14D25"/>
    <w:rsid w:val="00C20DBF"/>
    <w:rsid w:val="00C24B4D"/>
    <w:rsid w:val="00C25B8E"/>
    <w:rsid w:val="00C26EAC"/>
    <w:rsid w:val="00C375AB"/>
    <w:rsid w:val="00C427B8"/>
    <w:rsid w:val="00C43BCC"/>
    <w:rsid w:val="00C478D1"/>
    <w:rsid w:val="00C52D77"/>
    <w:rsid w:val="00C5331E"/>
    <w:rsid w:val="00C54788"/>
    <w:rsid w:val="00C657F9"/>
    <w:rsid w:val="00C66377"/>
    <w:rsid w:val="00C6686D"/>
    <w:rsid w:val="00C66EE4"/>
    <w:rsid w:val="00C71635"/>
    <w:rsid w:val="00C72B17"/>
    <w:rsid w:val="00C72FDC"/>
    <w:rsid w:val="00C75CF1"/>
    <w:rsid w:val="00C8356F"/>
    <w:rsid w:val="00C875DE"/>
    <w:rsid w:val="00C9403A"/>
    <w:rsid w:val="00C9798A"/>
    <w:rsid w:val="00CA6970"/>
    <w:rsid w:val="00CB162C"/>
    <w:rsid w:val="00CB53FD"/>
    <w:rsid w:val="00CC270E"/>
    <w:rsid w:val="00CC507C"/>
    <w:rsid w:val="00CC7016"/>
    <w:rsid w:val="00CC70DA"/>
    <w:rsid w:val="00CE0FA6"/>
    <w:rsid w:val="00CE1031"/>
    <w:rsid w:val="00CE7DFC"/>
    <w:rsid w:val="00CF2565"/>
    <w:rsid w:val="00CF4460"/>
    <w:rsid w:val="00CF47A0"/>
    <w:rsid w:val="00D037DF"/>
    <w:rsid w:val="00D06DFA"/>
    <w:rsid w:val="00D213B6"/>
    <w:rsid w:val="00D21C11"/>
    <w:rsid w:val="00D328EB"/>
    <w:rsid w:val="00D34806"/>
    <w:rsid w:val="00D4039C"/>
    <w:rsid w:val="00D407BA"/>
    <w:rsid w:val="00D53A9A"/>
    <w:rsid w:val="00D57395"/>
    <w:rsid w:val="00D62AE5"/>
    <w:rsid w:val="00D720D4"/>
    <w:rsid w:val="00D7537D"/>
    <w:rsid w:val="00D76CC9"/>
    <w:rsid w:val="00D774BC"/>
    <w:rsid w:val="00D87776"/>
    <w:rsid w:val="00D91240"/>
    <w:rsid w:val="00D93512"/>
    <w:rsid w:val="00DA1759"/>
    <w:rsid w:val="00DA480F"/>
    <w:rsid w:val="00DA5799"/>
    <w:rsid w:val="00DA5D2D"/>
    <w:rsid w:val="00DB36AC"/>
    <w:rsid w:val="00DB56E2"/>
    <w:rsid w:val="00DC3968"/>
    <w:rsid w:val="00DC4F7B"/>
    <w:rsid w:val="00DD06AD"/>
    <w:rsid w:val="00DD184A"/>
    <w:rsid w:val="00DD57CB"/>
    <w:rsid w:val="00DE3EC9"/>
    <w:rsid w:val="00DE4030"/>
    <w:rsid w:val="00DE5CA5"/>
    <w:rsid w:val="00DF14E5"/>
    <w:rsid w:val="00DF34C1"/>
    <w:rsid w:val="00E0103F"/>
    <w:rsid w:val="00E048AA"/>
    <w:rsid w:val="00E07766"/>
    <w:rsid w:val="00E1012B"/>
    <w:rsid w:val="00E127E3"/>
    <w:rsid w:val="00E12C4A"/>
    <w:rsid w:val="00E13C97"/>
    <w:rsid w:val="00E1501B"/>
    <w:rsid w:val="00E2029C"/>
    <w:rsid w:val="00E219DD"/>
    <w:rsid w:val="00E2294E"/>
    <w:rsid w:val="00E32DB6"/>
    <w:rsid w:val="00E371B2"/>
    <w:rsid w:val="00E447A7"/>
    <w:rsid w:val="00E46C51"/>
    <w:rsid w:val="00E52353"/>
    <w:rsid w:val="00E55A6D"/>
    <w:rsid w:val="00E57434"/>
    <w:rsid w:val="00E57C71"/>
    <w:rsid w:val="00E66215"/>
    <w:rsid w:val="00E738E4"/>
    <w:rsid w:val="00E809F3"/>
    <w:rsid w:val="00E966E0"/>
    <w:rsid w:val="00E9789B"/>
    <w:rsid w:val="00EA2D5C"/>
    <w:rsid w:val="00EB086A"/>
    <w:rsid w:val="00EB0AA0"/>
    <w:rsid w:val="00EB1451"/>
    <w:rsid w:val="00EB1E88"/>
    <w:rsid w:val="00EB3EAB"/>
    <w:rsid w:val="00EB63D6"/>
    <w:rsid w:val="00EC17A8"/>
    <w:rsid w:val="00EC3FBC"/>
    <w:rsid w:val="00EC4A39"/>
    <w:rsid w:val="00EC5E28"/>
    <w:rsid w:val="00ED2EB3"/>
    <w:rsid w:val="00ED3446"/>
    <w:rsid w:val="00EE04DB"/>
    <w:rsid w:val="00EE0737"/>
    <w:rsid w:val="00EE0CE2"/>
    <w:rsid w:val="00EE5056"/>
    <w:rsid w:val="00EE64E3"/>
    <w:rsid w:val="00EE7FE7"/>
    <w:rsid w:val="00EF60A5"/>
    <w:rsid w:val="00EF7AF1"/>
    <w:rsid w:val="00F0300C"/>
    <w:rsid w:val="00F03056"/>
    <w:rsid w:val="00F07598"/>
    <w:rsid w:val="00F157EF"/>
    <w:rsid w:val="00F23D28"/>
    <w:rsid w:val="00F252CB"/>
    <w:rsid w:val="00F25F5B"/>
    <w:rsid w:val="00F32B54"/>
    <w:rsid w:val="00F34EBF"/>
    <w:rsid w:val="00F35278"/>
    <w:rsid w:val="00F43C3D"/>
    <w:rsid w:val="00F456CC"/>
    <w:rsid w:val="00F46893"/>
    <w:rsid w:val="00F65FB0"/>
    <w:rsid w:val="00F66017"/>
    <w:rsid w:val="00F722A5"/>
    <w:rsid w:val="00F75E4D"/>
    <w:rsid w:val="00F76994"/>
    <w:rsid w:val="00F76E5D"/>
    <w:rsid w:val="00F77904"/>
    <w:rsid w:val="00F8010D"/>
    <w:rsid w:val="00F84094"/>
    <w:rsid w:val="00F85F1F"/>
    <w:rsid w:val="00F90723"/>
    <w:rsid w:val="00F92FF4"/>
    <w:rsid w:val="00F936BF"/>
    <w:rsid w:val="00F974B5"/>
    <w:rsid w:val="00FA3F34"/>
    <w:rsid w:val="00FB1144"/>
    <w:rsid w:val="00FB20B9"/>
    <w:rsid w:val="00FB3539"/>
    <w:rsid w:val="00FB78E2"/>
    <w:rsid w:val="00FD2E7E"/>
    <w:rsid w:val="00FD4E8C"/>
    <w:rsid w:val="00FE0D3C"/>
    <w:rsid w:val="00FE29F5"/>
    <w:rsid w:val="00FE33A1"/>
    <w:rsid w:val="00FE6EE0"/>
    <w:rsid w:val="00FF28A4"/>
    <w:rsid w:val="00FF412B"/>
    <w:rsid w:val="00FF4FE7"/>
    <w:rsid w:val="00FF736E"/>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F4474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7A0"/>
    <w:pPr>
      <w:spacing w:line="280" w:lineRule="atLeast"/>
    </w:pPr>
    <w:rPr>
      <w:rFonts w:ascii="Georgia" w:hAnsi="Georgia"/>
      <w:szCs w:val="22"/>
      <w:lang w:eastAsia="en-US"/>
    </w:rPr>
  </w:style>
  <w:style w:type="paragraph" w:styleId="Rubrik1">
    <w:name w:val="heading 1"/>
    <w:basedOn w:val="Normal"/>
    <w:next w:val="Normal"/>
    <w:link w:val="Rubrik1Char"/>
    <w:qFormat/>
    <w:rsid w:val="007B025E"/>
    <w:pPr>
      <w:keepNext/>
      <w:keepLines/>
      <w:numPr>
        <w:numId w:val="25"/>
      </w:numPr>
      <w:spacing w:before="360" w:after="120" w:line="400" w:lineRule="atLeast"/>
      <w:outlineLvl w:val="0"/>
    </w:pPr>
    <w:rPr>
      <w:rFonts w:eastAsia="Times New Roman"/>
      <w:bCs/>
      <w:sz w:val="30"/>
      <w:szCs w:val="28"/>
    </w:rPr>
  </w:style>
  <w:style w:type="paragraph" w:styleId="Rubrik2">
    <w:name w:val="heading 2"/>
    <w:basedOn w:val="Normal"/>
    <w:next w:val="Normal"/>
    <w:link w:val="Rubrik2Char"/>
    <w:qFormat/>
    <w:rsid w:val="002A59E4"/>
    <w:pPr>
      <w:keepNext/>
      <w:keepLines/>
      <w:numPr>
        <w:ilvl w:val="1"/>
        <w:numId w:val="25"/>
      </w:numPr>
      <w:spacing w:after="80"/>
      <w:outlineLvl w:val="1"/>
    </w:pPr>
    <w:rPr>
      <w:rFonts w:eastAsia="Times New Roman"/>
      <w:bCs/>
      <w:sz w:val="24"/>
      <w:szCs w:val="26"/>
    </w:rPr>
  </w:style>
  <w:style w:type="paragraph" w:styleId="Rubrik3">
    <w:name w:val="heading 3"/>
    <w:basedOn w:val="Normal"/>
    <w:next w:val="Normal"/>
    <w:link w:val="Rubrik3Char"/>
    <w:qFormat/>
    <w:rsid w:val="00793064"/>
    <w:pPr>
      <w:keepNext/>
      <w:keepLines/>
      <w:numPr>
        <w:ilvl w:val="2"/>
        <w:numId w:val="25"/>
      </w:numPr>
      <w:spacing w:after="80" w:line="300" w:lineRule="atLeast"/>
      <w:outlineLvl w:val="2"/>
    </w:pPr>
    <w:rPr>
      <w:rFonts w:eastAsia="Times New Roman"/>
      <w:bCs/>
      <w:sz w:val="24"/>
    </w:rPr>
  </w:style>
  <w:style w:type="paragraph" w:styleId="Rubrik4">
    <w:name w:val="heading 4"/>
    <w:basedOn w:val="Normal"/>
    <w:next w:val="Normal"/>
    <w:link w:val="Rubrik4Char"/>
    <w:qFormat/>
    <w:rsid w:val="005A0069"/>
    <w:pPr>
      <w:keepNext/>
      <w:keepLines/>
      <w:numPr>
        <w:ilvl w:val="3"/>
        <w:numId w:val="25"/>
      </w:numPr>
      <w:spacing w:after="80"/>
      <w:outlineLvl w:val="3"/>
    </w:pPr>
    <w:rPr>
      <w:rFonts w:eastAsia="Times New Roman"/>
      <w:bCs/>
      <w:iCs/>
      <w:sz w:val="24"/>
    </w:rPr>
  </w:style>
  <w:style w:type="paragraph" w:styleId="Rubrik5">
    <w:name w:val="heading 5"/>
    <w:basedOn w:val="Normal"/>
    <w:next w:val="Normal"/>
    <w:link w:val="Rubrik5Char"/>
    <w:qFormat/>
    <w:rsid w:val="00793064"/>
    <w:pPr>
      <w:keepNext/>
      <w:keepLines/>
      <w:numPr>
        <w:ilvl w:val="4"/>
        <w:numId w:val="25"/>
      </w:numPr>
      <w:spacing w:before="200"/>
      <w:outlineLvl w:val="4"/>
    </w:pPr>
    <w:rPr>
      <w:rFonts w:ascii="Cambria" w:eastAsia="Times New Roman" w:hAnsi="Cambria"/>
      <w:color w:val="001522"/>
      <w:sz w:val="24"/>
    </w:rPr>
  </w:style>
  <w:style w:type="paragraph" w:styleId="Rubrik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Rubrik7">
    <w:name w:val="heading 7"/>
    <w:basedOn w:val="Normal"/>
    <w:next w:val="Normal"/>
    <w:qFormat/>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Rubrik8">
    <w:name w:val="heading 8"/>
    <w:basedOn w:val="Normal"/>
    <w:next w:val="Normal"/>
    <w:qFormat/>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Rubrik9">
    <w:name w:val="heading 9"/>
    <w:basedOn w:val="Normal"/>
    <w:next w:val="Normal"/>
    <w:qFormat/>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B025E"/>
    <w:rPr>
      <w:rFonts w:ascii="Georgia" w:eastAsia="Times New Roman" w:hAnsi="Georgia"/>
      <w:bCs/>
      <w:sz w:val="30"/>
      <w:szCs w:val="28"/>
      <w:lang w:eastAsia="en-US"/>
    </w:rPr>
  </w:style>
  <w:style w:type="character" w:customStyle="1" w:styleId="Rubrik2Char">
    <w:name w:val="Rubrik 2 Char"/>
    <w:basedOn w:val="Standardstycketeckensnitt"/>
    <w:link w:val="Rubrik2"/>
    <w:uiPriority w:val="9"/>
    <w:rsid w:val="002A59E4"/>
    <w:rPr>
      <w:rFonts w:ascii="Georgia" w:eastAsia="Times New Roman" w:hAnsi="Georgia"/>
      <w:bCs/>
      <w:sz w:val="24"/>
      <w:szCs w:val="26"/>
      <w:lang w:eastAsia="en-US"/>
    </w:rPr>
  </w:style>
  <w:style w:type="character" w:customStyle="1" w:styleId="Rubrik3Char">
    <w:name w:val="Rubrik 3 Char"/>
    <w:basedOn w:val="Standardstycketeckensnitt"/>
    <w:link w:val="Rubrik3"/>
    <w:uiPriority w:val="9"/>
    <w:rsid w:val="00793064"/>
    <w:rPr>
      <w:rFonts w:ascii="Georgia" w:eastAsia="Times New Roman" w:hAnsi="Georgia"/>
      <w:bCs/>
      <w:sz w:val="24"/>
      <w:szCs w:val="22"/>
      <w:lang w:eastAsia="en-US"/>
    </w:rPr>
  </w:style>
  <w:style w:type="character" w:customStyle="1" w:styleId="Rubrik4Char">
    <w:name w:val="Rubrik 4 Char"/>
    <w:basedOn w:val="Standardstycketeckensnitt"/>
    <w:link w:val="Rubrik4"/>
    <w:uiPriority w:val="9"/>
    <w:rsid w:val="00415214"/>
    <w:rPr>
      <w:rFonts w:ascii="Georgia" w:eastAsia="Times New Roman" w:hAnsi="Georgia"/>
      <w:bCs/>
      <w:iCs/>
      <w:sz w:val="24"/>
      <w:szCs w:val="22"/>
      <w:lang w:eastAsia="en-US"/>
    </w:rPr>
  </w:style>
  <w:style w:type="character" w:customStyle="1" w:styleId="Rubrik5Char">
    <w:name w:val="Rubrik 5 Char"/>
    <w:basedOn w:val="Standardstycketeckensnitt"/>
    <w:link w:val="Rubrik5"/>
    <w:uiPriority w:val="9"/>
    <w:rsid w:val="00793064"/>
    <w:rPr>
      <w:rFonts w:ascii="Cambria" w:eastAsia="Times New Roman" w:hAnsi="Cambria"/>
      <w:color w:val="001522"/>
      <w:sz w:val="24"/>
      <w:szCs w:val="22"/>
      <w:lang w:eastAsia="en-US"/>
    </w:rPr>
  </w:style>
  <w:style w:type="paragraph" w:styleId="Sidhuvud">
    <w:name w:val="header"/>
    <w:basedOn w:val="Normal"/>
    <w:link w:val="SidhuvudChar"/>
    <w:unhideWhenUsed/>
    <w:rsid w:val="00C72B17"/>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C72B17"/>
    <w:rPr>
      <w:rFonts w:ascii="Georgia" w:hAnsi="Georgia"/>
      <w:sz w:val="20"/>
    </w:rPr>
  </w:style>
  <w:style w:type="character" w:styleId="AnvndHyperlnk">
    <w:name w:val="FollowedHyperlink"/>
    <w:basedOn w:val="Standardstycketeckensnitt"/>
    <w:uiPriority w:val="99"/>
    <w:semiHidden/>
    <w:unhideWhenUsed/>
    <w:rsid w:val="00A03D94"/>
    <w:rPr>
      <w:color w:val="772059"/>
      <w:u w:val="single"/>
    </w:rPr>
  </w:style>
  <w:style w:type="paragraph" w:styleId="Sidfot">
    <w:name w:val="footer"/>
    <w:basedOn w:val="Normal"/>
    <w:link w:val="SidfotChar"/>
    <w:unhideWhenUsed/>
    <w:rsid w:val="00CF47A0"/>
    <w:pPr>
      <w:tabs>
        <w:tab w:val="center" w:pos="4309"/>
        <w:tab w:val="right" w:pos="8618"/>
      </w:tabs>
      <w:spacing w:line="160" w:lineRule="atLeast"/>
      <w:ind w:left="567"/>
    </w:pPr>
    <w:rPr>
      <w:sz w:val="12"/>
    </w:rPr>
  </w:style>
  <w:style w:type="character" w:customStyle="1" w:styleId="SidfotChar">
    <w:name w:val="Sidfot Char"/>
    <w:basedOn w:val="Standardstycketeckensnitt"/>
    <w:link w:val="Sidfot"/>
    <w:rsid w:val="00CF47A0"/>
    <w:rPr>
      <w:rFonts w:ascii="Georgia" w:hAnsi="Georgia"/>
      <w:sz w:val="12"/>
      <w:szCs w:val="22"/>
      <w:lang w:eastAsia="en-US"/>
    </w:rPr>
  </w:style>
  <w:style w:type="paragraph" w:styleId="Liststycke">
    <w:name w:val="List Paragraph"/>
    <w:basedOn w:val="Normal"/>
    <w:link w:val="ListstyckeChar"/>
    <w:uiPriority w:val="34"/>
    <w:rsid w:val="008F38AA"/>
    <w:pPr>
      <w:ind w:left="720" w:hanging="360"/>
      <w:contextualSpacing/>
    </w:pPr>
  </w:style>
  <w:style w:type="character" w:customStyle="1" w:styleId="ListstyckeChar">
    <w:name w:val="Liststycke Char"/>
    <w:basedOn w:val="Standardstycketeckensnitt"/>
    <w:link w:val="Liststycke"/>
    <w:uiPriority w:val="34"/>
    <w:rsid w:val="008F38AA"/>
    <w:rPr>
      <w:rFonts w:ascii="Georgia" w:hAnsi="Georgia"/>
      <w:sz w:val="20"/>
    </w:rPr>
  </w:style>
  <w:style w:type="paragraph" w:styleId="Punktlista">
    <w:name w:val="List Bullet"/>
    <w:basedOn w:val="Normal"/>
    <w:uiPriority w:val="99"/>
    <w:semiHidden/>
    <w:unhideWhenUsed/>
    <w:rsid w:val="00633EAD"/>
    <w:pPr>
      <w:ind w:left="360" w:hanging="360"/>
      <w:contextualSpacing/>
    </w:pPr>
  </w:style>
  <w:style w:type="table" w:styleId="Tabellrutnt">
    <w:name w:val="Table Grid"/>
    <w:basedOn w:val="Normaltabell"/>
    <w:uiPriority w:val="59"/>
    <w:rsid w:val="00E73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ngtext">
    <w:name w:val="Balloon Text"/>
    <w:basedOn w:val="Normal"/>
    <w:link w:val="BallongtextChar"/>
    <w:uiPriority w:val="99"/>
    <w:semiHidden/>
    <w:unhideWhenUsed/>
    <w:rsid w:val="00F46893"/>
    <w:pPr>
      <w:spacing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F46893"/>
    <w:rPr>
      <w:rFonts w:ascii="Tahoma" w:hAnsi="Tahoma" w:cs="Tahoma"/>
      <w:sz w:val="16"/>
      <w:szCs w:val="16"/>
    </w:rPr>
  </w:style>
  <w:style w:type="paragraph" w:styleId="Underrubrik">
    <w:name w:val="Subtitle"/>
    <w:basedOn w:val="Normal"/>
    <w:next w:val="Normal"/>
    <w:link w:val="UnderrubrikChar"/>
    <w:uiPriority w:val="11"/>
    <w:rsid w:val="00415214"/>
    <w:pPr>
      <w:numPr>
        <w:ilvl w:val="1"/>
      </w:numPr>
      <w:spacing w:after="80"/>
    </w:pPr>
    <w:rPr>
      <w:rFonts w:eastAsia="Times New Roman"/>
      <w:iCs/>
      <w:color w:val="002B45"/>
      <w:spacing w:val="15"/>
      <w:sz w:val="24"/>
      <w:szCs w:val="24"/>
    </w:rPr>
  </w:style>
  <w:style w:type="character" w:customStyle="1" w:styleId="UnderrubrikChar">
    <w:name w:val="Underrubrik Char"/>
    <w:basedOn w:val="Standardstycketeckensnitt"/>
    <w:link w:val="Underrubrik"/>
    <w:uiPriority w:val="11"/>
    <w:rsid w:val="00415214"/>
    <w:rPr>
      <w:rFonts w:ascii="Georgia" w:eastAsia="Times New Roman" w:hAnsi="Georgia" w:cs="Times New Roman"/>
      <w:iCs/>
      <w:color w:val="002B45"/>
      <w:spacing w:val="15"/>
      <w:sz w:val="24"/>
      <w:szCs w:val="24"/>
    </w:rPr>
  </w:style>
  <w:style w:type="character" w:styleId="Hyperlnk">
    <w:name w:val="Hyperlink"/>
    <w:basedOn w:val="Standardstycketeckensnitt"/>
    <w:uiPriority w:val="99"/>
    <w:qFormat/>
    <w:rsid w:val="00F456CC"/>
    <w:rPr>
      <w:color w:val="0000FF"/>
      <w:u w:val="single"/>
    </w:rPr>
  </w:style>
  <w:style w:type="paragraph" w:styleId="Innehllsfrteckningsrubrik">
    <w:name w:val="TOC Heading"/>
    <w:basedOn w:val="Rubrik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Innehll1">
    <w:name w:val="toc 1"/>
    <w:basedOn w:val="Normal"/>
    <w:next w:val="Normal"/>
    <w:autoRedefine/>
    <w:uiPriority w:val="39"/>
    <w:unhideWhenUsed/>
    <w:rsid w:val="00793064"/>
    <w:pPr>
      <w:spacing w:after="100"/>
    </w:pPr>
  </w:style>
  <w:style w:type="paragraph" w:styleId="Innehll2">
    <w:name w:val="toc 2"/>
    <w:basedOn w:val="Normal"/>
    <w:next w:val="Normal"/>
    <w:autoRedefine/>
    <w:uiPriority w:val="39"/>
    <w:unhideWhenUsed/>
    <w:rsid w:val="00793064"/>
    <w:pPr>
      <w:spacing w:after="100"/>
      <w:ind w:left="200"/>
    </w:pPr>
  </w:style>
  <w:style w:type="paragraph" w:styleId="Innehll3">
    <w:name w:val="toc 3"/>
    <w:basedOn w:val="Normal"/>
    <w:next w:val="Normal"/>
    <w:autoRedefine/>
    <w:uiPriority w:val="39"/>
    <w:unhideWhenUsed/>
    <w:rsid w:val="00793064"/>
    <w:pPr>
      <w:spacing w:after="100"/>
      <w:ind w:left="400"/>
    </w:pPr>
  </w:style>
  <w:style w:type="character" w:styleId="Sidnummer">
    <w:name w:val="page number"/>
    <w:semiHidden/>
    <w:rsid w:val="001304B6"/>
    <w:rPr>
      <w:rFonts w:ascii="Arial" w:hAnsi="Arial"/>
      <w:b/>
      <w:color w:val="1C1C1C"/>
      <w:sz w:val="14"/>
    </w:rPr>
  </w:style>
  <w:style w:type="paragraph" w:styleId="Brdtext">
    <w:name w:val="Body Text"/>
    <w:basedOn w:val="Normal"/>
    <w:link w:val="BrdtextChar"/>
    <w:rsid w:val="008866A6"/>
    <w:pPr>
      <w:spacing w:before="20" w:after="100" w:line="240" w:lineRule="auto"/>
    </w:pPr>
    <w:rPr>
      <w:rFonts w:ascii="Times New Roman" w:eastAsia="Times New Roman" w:hAnsi="Times New Roman"/>
      <w:sz w:val="22"/>
      <w:szCs w:val="24"/>
      <w:lang w:eastAsia="en-GB"/>
    </w:rPr>
  </w:style>
  <w:style w:type="character" w:customStyle="1" w:styleId="BrdtextChar">
    <w:name w:val="Brödtext Char"/>
    <w:basedOn w:val="Standardstycketeckensnitt"/>
    <w:link w:val="Brd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rd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Rubrik">
    <w:name w:val="Title"/>
    <w:aliases w:val="Försättsblad Rubrik"/>
    <w:basedOn w:val="Normal"/>
    <w:next w:val="Normal"/>
    <w:link w:val="RubrikChar"/>
    <w:qFormat/>
    <w:rsid w:val="008866A6"/>
    <w:pPr>
      <w:spacing w:after="120" w:line="240" w:lineRule="auto"/>
    </w:pPr>
    <w:rPr>
      <w:rFonts w:ascii="Arial" w:eastAsia="Times New Roman" w:hAnsi="Arial" w:cs="Arial"/>
      <w:b/>
      <w:color w:val="00A9A7"/>
      <w:sz w:val="56"/>
      <w:szCs w:val="56"/>
      <w:lang w:eastAsia="en-GB"/>
    </w:rPr>
  </w:style>
  <w:style w:type="character" w:customStyle="1" w:styleId="RubrikChar">
    <w:name w:val="Rubrik Char"/>
    <w:aliases w:val="Försättsblad Rubrik Char"/>
    <w:basedOn w:val="Standardstycketeckensnitt"/>
    <w:link w:val="Rubrik"/>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rd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b">
    <w:name w:val="Normal (Web)"/>
    <w:basedOn w:val="Normal"/>
    <w:uiPriority w:val="99"/>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Standardstycketeckensnitt"/>
    <w:rsid w:val="00CA6970"/>
  </w:style>
  <w:style w:type="paragraph" w:customStyle="1" w:styleId="Friform">
    <w:name w:val="Fri form"/>
    <w:rsid w:val="0084703C"/>
    <w:rPr>
      <w:rFonts w:ascii="Times New Roman" w:eastAsia="ヒラギノ角ゴ Pro W3" w:hAnsi="Times New Roman"/>
      <w:color w:val="000000"/>
      <w:lang w:eastAsia="en-US"/>
    </w:rPr>
  </w:style>
  <w:style w:type="paragraph" w:styleId="Innehll4">
    <w:name w:val="toc 4"/>
    <w:basedOn w:val="Normal"/>
    <w:next w:val="Normal"/>
    <w:autoRedefine/>
    <w:uiPriority w:val="39"/>
    <w:unhideWhenUsed/>
    <w:rsid w:val="008E5F8D"/>
    <w:pPr>
      <w:spacing w:after="100" w:line="240" w:lineRule="auto"/>
      <w:ind w:left="720"/>
    </w:pPr>
    <w:rPr>
      <w:rFonts w:asciiTheme="minorHAnsi" w:eastAsiaTheme="minorEastAsia" w:hAnsiTheme="minorHAnsi" w:cstheme="minorBidi"/>
      <w:sz w:val="24"/>
      <w:szCs w:val="24"/>
      <w:lang w:eastAsia="sv-SE"/>
    </w:rPr>
  </w:style>
  <w:style w:type="paragraph" w:styleId="Innehll5">
    <w:name w:val="toc 5"/>
    <w:basedOn w:val="Normal"/>
    <w:next w:val="Normal"/>
    <w:autoRedefine/>
    <w:uiPriority w:val="39"/>
    <w:unhideWhenUsed/>
    <w:rsid w:val="008E5F8D"/>
    <w:pPr>
      <w:spacing w:after="100" w:line="240" w:lineRule="auto"/>
      <w:ind w:left="960"/>
    </w:pPr>
    <w:rPr>
      <w:rFonts w:asciiTheme="minorHAnsi" w:eastAsiaTheme="minorEastAsia" w:hAnsiTheme="minorHAnsi" w:cstheme="minorBidi"/>
      <w:sz w:val="24"/>
      <w:szCs w:val="24"/>
      <w:lang w:eastAsia="sv-SE"/>
    </w:rPr>
  </w:style>
  <w:style w:type="paragraph" w:styleId="Innehll6">
    <w:name w:val="toc 6"/>
    <w:basedOn w:val="Normal"/>
    <w:next w:val="Normal"/>
    <w:autoRedefine/>
    <w:uiPriority w:val="39"/>
    <w:unhideWhenUsed/>
    <w:rsid w:val="008E5F8D"/>
    <w:pPr>
      <w:spacing w:after="100" w:line="240" w:lineRule="auto"/>
      <w:ind w:left="1200"/>
    </w:pPr>
    <w:rPr>
      <w:rFonts w:asciiTheme="minorHAnsi" w:eastAsiaTheme="minorEastAsia" w:hAnsiTheme="minorHAnsi" w:cstheme="minorBidi"/>
      <w:sz w:val="24"/>
      <w:szCs w:val="24"/>
      <w:lang w:eastAsia="sv-SE"/>
    </w:rPr>
  </w:style>
  <w:style w:type="paragraph" w:styleId="Innehll7">
    <w:name w:val="toc 7"/>
    <w:basedOn w:val="Normal"/>
    <w:next w:val="Normal"/>
    <w:autoRedefine/>
    <w:uiPriority w:val="39"/>
    <w:unhideWhenUsed/>
    <w:rsid w:val="008E5F8D"/>
    <w:pPr>
      <w:spacing w:after="100" w:line="240" w:lineRule="auto"/>
      <w:ind w:left="1440"/>
    </w:pPr>
    <w:rPr>
      <w:rFonts w:asciiTheme="minorHAnsi" w:eastAsiaTheme="minorEastAsia" w:hAnsiTheme="minorHAnsi" w:cstheme="minorBidi"/>
      <w:sz w:val="24"/>
      <w:szCs w:val="24"/>
      <w:lang w:eastAsia="sv-SE"/>
    </w:rPr>
  </w:style>
  <w:style w:type="paragraph" w:styleId="Innehll8">
    <w:name w:val="toc 8"/>
    <w:basedOn w:val="Normal"/>
    <w:next w:val="Normal"/>
    <w:autoRedefine/>
    <w:uiPriority w:val="39"/>
    <w:unhideWhenUsed/>
    <w:rsid w:val="008E5F8D"/>
    <w:pPr>
      <w:spacing w:after="100" w:line="240" w:lineRule="auto"/>
      <w:ind w:left="1680"/>
    </w:pPr>
    <w:rPr>
      <w:rFonts w:asciiTheme="minorHAnsi" w:eastAsiaTheme="minorEastAsia" w:hAnsiTheme="minorHAnsi" w:cstheme="minorBidi"/>
      <w:sz w:val="24"/>
      <w:szCs w:val="24"/>
      <w:lang w:eastAsia="sv-SE"/>
    </w:rPr>
  </w:style>
  <w:style w:type="paragraph" w:styleId="Innehll9">
    <w:name w:val="toc 9"/>
    <w:basedOn w:val="Normal"/>
    <w:next w:val="Normal"/>
    <w:autoRedefine/>
    <w:uiPriority w:val="39"/>
    <w:unhideWhenUsed/>
    <w:rsid w:val="008E5F8D"/>
    <w:pPr>
      <w:spacing w:after="100" w:line="240" w:lineRule="auto"/>
      <w:ind w:left="1920"/>
    </w:pPr>
    <w:rPr>
      <w:rFonts w:asciiTheme="minorHAnsi" w:eastAsiaTheme="minorEastAsia" w:hAnsiTheme="minorHAnsi" w:cstheme="minorBidi"/>
      <w:sz w:val="24"/>
      <w:szCs w:val="24"/>
      <w:lang w:eastAsia="sv-SE"/>
    </w:rPr>
  </w:style>
  <w:style w:type="character" w:styleId="Kommentarsreferens">
    <w:name w:val="annotation reference"/>
    <w:basedOn w:val="Standardstycketeckensnitt"/>
    <w:uiPriority w:val="99"/>
    <w:semiHidden/>
    <w:unhideWhenUsed/>
    <w:rsid w:val="00BA0228"/>
    <w:rPr>
      <w:sz w:val="16"/>
      <w:szCs w:val="16"/>
    </w:rPr>
  </w:style>
  <w:style w:type="paragraph" w:styleId="Kommentarer">
    <w:name w:val="annotation text"/>
    <w:basedOn w:val="Normal"/>
    <w:link w:val="KommentarerChar"/>
    <w:uiPriority w:val="99"/>
    <w:unhideWhenUsed/>
    <w:rsid w:val="00BA0228"/>
    <w:pPr>
      <w:spacing w:line="240" w:lineRule="auto"/>
    </w:pPr>
    <w:rPr>
      <w:szCs w:val="20"/>
    </w:rPr>
  </w:style>
  <w:style w:type="character" w:customStyle="1" w:styleId="KommentarerChar">
    <w:name w:val="Kommentarer Char"/>
    <w:basedOn w:val="Standardstycketeckensnitt"/>
    <w:link w:val="Kommentarer"/>
    <w:uiPriority w:val="99"/>
    <w:rsid w:val="00BA0228"/>
    <w:rPr>
      <w:rFonts w:ascii="Georgia" w:hAnsi="Georgia"/>
      <w:lang w:eastAsia="en-US"/>
    </w:rPr>
  </w:style>
  <w:style w:type="paragraph" w:styleId="Kommentarsmne">
    <w:name w:val="annotation subject"/>
    <w:basedOn w:val="Kommentarer"/>
    <w:next w:val="Kommentarer"/>
    <w:link w:val="KommentarsmneChar"/>
    <w:uiPriority w:val="99"/>
    <w:semiHidden/>
    <w:unhideWhenUsed/>
    <w:rsid w:val="00BA0228"/>
    <w:rPr>
      <w:b/>
      <w:bCs/>
    </w:rPr>
  </w:style>
  <w:style w:type="character" w:customStyle="1" w:styleId="KommentarsmneChar">
    <w:name w:val="Kommentarsämne Char"/>
    <w:basedOn w:val="KommentarerChar"/>
    <w:link w:val="Kommentarsmne"/>
    <w:uiPriority w:val="99"/>
    <w:semiHidden/>
    <w:rsid w:val="00BA0228"/>
    <w:rPr>
      <w:rFonts w:ascii="Georgia" w:hAnsi="Georgia"/>
      <w:b/>
      <w:bCs/>
      <w:lang w:eastAsia="en-US"/>
    </w:rPr>
  </w:style>
  <w:style w:type="character" w:customStyle="1" w:styleId="Olstomnmnande1">
    <w:name w:val="Olöst omnämnande1"/>
    <w:basedOn w:val="Standardstycketeckensnitt"/>
    <w:uiPriority w:val="99"/>
    <w:semiHidden/>
    <w:unhideWhenUsed/>
    <w:rsid w:val="00C25B8E"/>
    <w:rPr>
      <w:color w:val="808080"/>
      <w:shd w:val="clear" w:color="auto" w:fill="E6E6E6"/>
    </w:rPr>
  </w:style>
  <w:style w:type="character" w:styleId="Olstomnmnande">
    <w:name w:val="Unresolved Mention"/>
    <w:basedOn w:val="Standardstycketeckensnitt"/>
    <w:uiPriority w:val="99"/>
    <w:semiHidden/>
    <w:unhideWhenUsed/>
    <w:rsid w:val="005D58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780828">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 w:id="1035470491">
      <w:bodyDiv w:val="1"/>
      <w:marLeft w:val="0"/>
      <w:marRight w:val="0"/>
      <w:marTop w:val="0"/>
      <w:marBottom w:val="0"/>
      <w:divBdr>
        <w:top w:val="none" w:sz="0" w:space="0" w:color="auto"/>
        <w:left w:val="none" w:sz="0" w:space="0" w:color="auto"/>
        <w:bottom w:val="none" w:sz="0" w:space="0" w:color="auto"/>
        <w:right w:val="none" w:sz="0" w:space="0" w:color="auto"/>
      </w:divBdr>
      <w:divsChild>
        <w:div w:id="752048823">
          <w:marLeft w:val="547"/>
          <w:marRight w:val="0"/>
          <w:marTop w:val="0"/>
          <w:marBottom w:val="0"/>
          <w:divBdr>
            <w:top w:val="none" w:sz="0" w:space="0" w:color="auto"/>
            <w:left w:val="none" w:sz="0" w:space="0" w:color="auto"/>
            <w:bottom w:val="none" w:sz="0" w:space="0" w:color="auto"/>
            <w:right w:val="none" w:sz="0" w:space="0" w:color="auto"/>
          </w:divBdr>
        </w:div>
      </w:divsChild>
    </w:div>
    <w:div w:id="1879774749">
      <w:bodyDiv w:val="1"/>
      <w:marLeft w:val="0"/>
      <w:marRight w:val="0"/>
      <w:marTop w:val="0"/>
      <w:marBottom w:val="0"/>
      <w:divBdr>
        <w:top w:val="none" w:sz="0" w:space="0" w:color="auto"/>
        <w:left w:val="none" w:sz="0" w:space="0" w:color="auto"/>
        <w:bottom w:val="none" w:sz="0" w:space="0" w:color="auto"/>
        <w:right w:val="none" w:sz="0" w:space="0" w:color="auto"/>
      </w:divBdr>
    </w:div>
    <w:div w:id="189192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rivta.se/documents/ARK_0036/" TargetMode="External"/><Relationship Id="rId18" Type="http://schemas.openxmlformats.org/officeDocument/2006/relationships/hyperlink" Target="http://www.cehis.se/images/uploads/dokumentarkiv/ARK_0001_Oversikt.pdf" TargetMode="External"/><Relationship Id="rId26" Type="http://schemas.openxmlformats.org/officeDocument/2006/relationships/image" Target="media/image8.png"/><Relationship Id="rId39" Type="http://schemas.openxmlformats.org/officeDocument/2006/relationships/header" Target="header1.xml"/><Relationship Id="rId21" Type="http://schemas.openxmlformats.org/officeDocument/2006/relationships/image" Target="media/image3.png"/><Relationship Id="rId34" Type="http://schemas.openxmlformats.org/officeDocument/2006/relationships/hyperlink" Target="http://rivta.se/documents/ARK_0041"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nera.atlassian.net/wiki/download/attachments/3615655/KV%20Informationstyp.xlsx?version=1&amp;modificationDate=1607502187972&amp;cacheVersion=1&amp;api=v2" TargetMode="Externa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cialstyrelsen.se/kunskapsstod-och-regler/regler-och-riktlinjer/foreskrifter-och-allmanna-rad/konsoliderade-foreskrifter/201640-om-journalforing-och-behandling-av-personuppgifter-i-halso--och-sjukvarden/" TargetMode="External"/><Relationship Id="rId24" Type="http://schemas.openxmlformats.org/officeDocument/2006/relationships/image" Target="media/image6.png"/><Relationship Id="rId32" Type="http://schemas.openxmlformats.org/officeDocument/2006/relationships/hyperlink" Target="http://rivta.se/documents/ARK_0041" TargetMode="External"/><Relationship Id="rId37" Type="http://schemas.openxmlformats.org/officeDocument/2006/relationships/hyperlink" Target="https://inera.atlassian.net/wiki/download/attachments/3615655/KV%20Informationstyp.xlsx?version=1&amp;modificationDate=1607502187972&amp;cacheVersion=1&amp;api=v2"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inera.atlassian.net/wiki/spaces/KINT/pages/3615655/Kodverk+i+nationella+tj+nstekontrakt"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rivta.se/documents/ARK_0041" TargetMode="External"/><Relationship Id="rId10" Type="http://schemas.openxmlformats.org/officeDocument/2006/relationships/hyperlink" Target="http://www.regeringen.se/sb/d/6150/a/71234" TargetMode="External"/><Relationship Id="rId19" Type="http://schemas.openxmlformats.org/officeDocument/2006/relationships/image" Target="media/image1.png"/><Relationship Id="rId31" Type="http://schemas.openxmlformats.org/officeDocument/2006/relationships/hyperlink" Target="https://inera.atlassian.net/wiki/download/attachments/3615655/KV%20Informationstyp.xlsx?version=1&amp;modificationDate=1607502187972&amp;cacheVersion=1&amp;api=v2"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rivta.se/documents/ARK_0031/PDLiP_RIV_1.0.pdf" TargetMode="External"/><Relationship Id="rId14" Type="http://schemas.openxmlformats.org/officeDocument/2006/relationships/hyperlink" Target="http://rivta.se/documents/ARK_0005/"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inera.atlassian.net/wiki/spaces/RTA/pages/3632899/RIV+Tekniska+Anvisningar+Basic+Profile+Valfria+till+gg+2.1" TargetMode="External"/><Relationship Id="rId35" Type="http://schemas.openxmlformats.org/officeDocument/2006/relationships/hyperlink" Target="https://inera.atlassian.net/wiki/download/attachments/3615655/KV%20Informationstyp.xlsx?version=1&amp;modificationDate=1607502187972&amp;cacheVersion=1&amp;api=v2" TargetMode="External"/><Relationship Id="rId43" Type="http://schemas.openxmlformats.org/officeDocument/2006/relationships/fontTable" Target="fontTable.xml"/><Relationship Id="rId8" Type="http://schemas.openxmlformats.org/officeDocument/2006/relationships/hyperlink" Target="https://bitbucket.org/rivta-domains/riv.ehr.log/issues/1/kritiska-uppdateringsbehov-av-tkb" TargetMode="External"/><Relationship Id="rId3" Type="http://schemas.openxmlformats.org/officeDocument/2006/relationships/styles" Target="styles.xml"/><Relationship Id="rId12" Type="http://schemas.openxmlformats.org/officeDocument/2006/relationships/hyperlink" Target="http://rivta.se/" TargetMode="External"/><Relationship Id="rId17" Type="http://schemas.openxmlformats.org/officeDocument/2006/relationships/hyperlink" Target="http://rivta.se/documents/ARK_0041" TargetMode="External"/><Relationship Id="rId25" Type="http://schemas.openxmlformats.org/officeDocument/2006/relationships/image" Target="media/image7.png"/><Relationship Id="rId33" Type="http://schemas.openxmlformats.org/officeDocument/2006/relationships/hyperlink" Target="https://inera.atlassian.net/wiki/download/attachments/3615655/KV%20Informationstyp.xlsx?version=1&amp;modificationDate=1607502187972&amp;cacheVersion=1&amp;api=v2" TargetMode="External"/><Relationship Id="rId38" Type="http://schemas.openxmlformats.org/officeDocument/2006/relationships/hyperlink" Target="http://rivta.se/documents/ARK_004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EF300E-D2A4-4D18-A854-B0D99B8BF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Wordmall_CeHis_Office_2007_svensk_130523_Lennart.dotm</Template>
  <TotalTime>56</TotalTime>
  <Pages>54</Pages>
  <Words>11088</Words>
  <Characters>58770</Characters>
  <Application>Microsoft Office Word</Application>
  <DocSecurity>0</DocSecurity>
  <Lines>489</Lines>
  <Paragraphs>139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Logg</vt:lpstr>
      <vt:lpstr>Dokumentnamn(Title)</vt:lpstr>
    </vt:vector>
  </TitlesOfParts>
  <Company>Inera AB</Company>
  <LinksUpToDate>false</LinksUpToDate>
  <CharactersWithSpaces>69719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Logg</dc:title>
  <dc:subject>Arkitektur</dc:subject>
  <dc:creator>Emma Fridén</dc:creator>
  <cp:keywords>TKB,Arkitektur, Krav</cp:keywords>
  <cp:lastModifiedBy>Fridén Emma</cp:lastModifiedBy>
  <cp:revision>39</cp:revision>
  <cp:lastPrinted>2022-05-24T19:07:00Z</cp:lastPrinted>
  <dcterms:created xsi:type="dcterms:W3CDTF">2024-01-16T14:30:00Z</dcterms:created>
  <dcterms:modified xsi:type="dcterms:W3CDTF">2024-10-24T09:02:00Z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ARK_0015</vt:lpwstr>
  </property>
  <property fmtid="{D5CDD505-2E9C-101B-9397-08002B2CF9AE}" pid="3" name="svekortnamn">
    <vt:lpwstr>Informationssäkerhet:Uppföljning:Åtkomstlogg</vt:lpwstr>
  </property>
  <property fmtid="{D5CDD505-2E9C-101B-9397-08002B2CF9AE}" pid="4" name="domain_2">
    <vt:lpwstr>auditing</vt:lpwstr>
  </property>
  <property fmtid="{D5CDD505-2E9C-101B-9397-08002B2CF9AE}" pid="5" name="domain_1">
    <vt:lpwstr>informationsecurity</vt:lpwstr>
  </property>
  <property fmtid="{D5CDD505-2E9C-101B-9397-08002B2CF9AE}" pid="6" name="svenamn">
    <vt:lpwstr>Loggtjänst</vt:lpwstr>
  </property>
  <property fmtid="{D5CDD505-2E9C-101B-9397-08002B2CF9AE}" pid="7" name="datumpubliserad">
    <vt:lpwstr>2024-02-14</vt:lpwstr>
  </property>
  <property fmtid="{D5CDD505-2E9C-101B-9397-08002B2CF9AE}" pid="8" name="domain_3">
    <vt:lpwstr>logg</vt:lpwstr>
  </property>
  <property fmtid="{D5CDD505-2E9C-101B-9397-08002B2CF9AE}" pid="9" name="version">
    <vt:lpwstr>2.0.8</vt:lpwstr>
  </property>
</Properties>
</file>