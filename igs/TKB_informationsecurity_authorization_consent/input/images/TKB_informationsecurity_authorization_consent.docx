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19"/>
          <w:lang w:val="sv-SE"/>
        </w:rPr>
        <w:id w:val="870033107"/>
        <w:docPartObj>
          <w:docPartGallery w:val="Cover Pages"/>
          <w:docPartUnique/>
        </w:docPartObj>
      </w:sdtPr>
      <w:sdtEndPr>
        <w:rPr>
          <w:rFonts w:ascii="Open Sans SemiBold" w:eastAsiaTheme="majorEastAsia" w:hAnsi="Open Sans SemiBold" w:cstheme="majorBidi"/>
          <w:color w:val="auto"/>
          <w:sz w:val="42"/>
          <w:szCs w:val="24"/>
          <w:lang w:val="en-US"/>
        </w:rPr>
      </w:sdtEndPr>
      <w:sdtContent>
        <w:sdt>
          <w:sdtPr>
            <w:rPr>
              <w:color w:val="E7DAC5" w:themeColor="accent2"/>
              <w:lang w:val="sv-SE"/>
            </w:rPr>
            <w:id w:val="-1712642038"/>
            <w:placeholder>
              <w:docPart w:val="E689AAF8AAA14D71ACFD3DC723AA45DE"/>
            </w:placeholder>
            <w:dataBinding w:prefixMappings="xmlns:ns0='http://purl.org/dc/elements/1.1/' xmlns:ns1='http://schemas.openxmlformats.org/package/2006/metadata/core-properties' " w:xpath="/ns1:coreProperties[1]/ns0:title[1]" w:storeItemID="{6C3C8BC8-F283-45AE-878A-BAB7291924A1}"/>
            <w:text/>
          </w:sdtPr>
          <w:sdtContent>
            <w:p w14:paraId="294A88A7" w14:textId="1FBCD435" w:rsidR="00D834D3" w:rsidRPr="0066768F" w:rsidRDefault="00F51FCB" w:rsidP="00D37668">
              <w:pPr>
                <w:pStyle w:val="Rubrik"/>
                <w:rPr>
                  <w:color w:val="E7DAC5" w:themeColor="accent2"/>
                  <w:lang w:val="sv-SE"/>
                </w:rPr>
              </w:pPr>
              <w:r>
                <w:rPr>
                  <w:color w:val="E7DAC5" w:themeColor="accent2"/>
                  <w:lang w:val="sv-SE"/>
                </w:rPr>
                <w:t>Samtycke</w:t>
              </w:r>
            </w:p>
          </w:sdtContent>
        </w:sdt>
        <w:p w14:paraId="7EFBACD2" w14:textId="67E50E48" w:rsidR="00D834D3" w:rsidRPr="00A1255C" w:rsidRDefault="00000000" w:rsidP="00A1255C">
          <w:pPr>
            <w:pStyle w:val="Underrubrik"/>
            <w:rPr>
              <w:color w:val="FFFFFF" w:themeColor="background1"/>
              <w:lang w:val="sv-SE"/>
            </w:rPr>
          </w:pPr>
          <w:sdt>
            <w:sdtPr>
              <w:rPr>
                <w:color w:val="FFFFFF" w:themeColor="background1"/>
                <w:lang w:val="sv-SE"/>
              </w:rPr>
              <w:id w:val="1869794757"/>
              <w:placeholder>
                <w:docPart w:val="E21585DDF8224C1EBDD3A897001FA7A8"/>
              </w:placeholder>
              <w:dataBinding w:prefixMappings="xmlns:ns0='http://purl.org/dc/elements/1.1/' xmlns:ns1='http://schemas.openxmlformats.org/package/2006/metadata/core-properties' " w:xpath="/ns1:coreProperties[1]/ns0:subject[1]" w:storeItemID="{6C3C8BC8-F283-45AE-878A-BAB7291924A1}"/>
              <w:text/>
            </w:sdtPr>
            <w:sdtContent>
              <w:r w:rsidR="00F51FCB">
                <w:rPr>
                  <w:color w:val="FFFFFF" w:themeColor="background1"/>
                  <w:lang w:val="sv-SE"/>
                </w:rPr>
                <w:t>Tjänstekontraktsbeskrivning Version 2.0.</w:t>
              </w:r>
              <w:r w:rsidR="00D25DE5">
                <w:rPr>
                  <w:color w:val="FFFFFF" w:themeColor="background1"/>
                  <w:lang w:val="sv-SE"/>
                </w:rPr>
                <w:t>4</w:t>
              </w:r>
              <w:r w:rsidR="00F51FCB">
                <w:rPr>
                  <w:color w:val="FFFFFF" w:themeColor="background1"/>
                  <w:lang w:val="sv-SE"/>
                </w:rPr>
                <w:t xml:space="preserve">                             202</w:t>
              </w:r>
              <w:r w:rsidR="00D25DE5">
                <w:rPr>
                  <w:color w:val="FFFFFF" w:themeColor="background1"/>
                  <w:lang w:val="sv-SE"/>
                </w:rPr>
                <w:t>5</w:t>
              </w:r>
              <w:r w:rsidR="00F51FCB">
                <w:rPr>
                  <w:color w:val="FFFFFF" w:themeColor="background1"/>
                  <w:lang w:val="sv-SE"/>
                </w:rPr>
                <w:t>-</w:t>
              </w:r>
              <w:r w:rsidR="00D25DE5">
                <w:rPr>
                  <w:color w:val="FFFFFF" w:themeColor="background1"/>
                  <w:lang w:val="sv-SE"/>
                </w:rPr>
                <w:t>04</w:t>
              </w:r>
              <w:r w:rsidR="00F51FCB">
                <w:rPr>
                  <w:color w:val="FFFFFF" w:themeColor="background1"/>
                  <w:lang w:val="sv-SE"/>
                </w:rPr>
                <w:t>-</w:t>
              </w:r>
              <w:r w:rsidR="00D25DE5">
                <w:rPr>
                  <w:color w:val="FFFFFF" w:themeColor="background1"/>
                  <w:lang w:val="sv-SE"/>
                </w:rPr>
                <w:t>03</w:t>
              </w:r>
            </w:sdtContent>
          </w:sdt>
          <w:r w:rsidR="00D834D3" w:rsidRPr="0066768F">
            <w:rPr>
              <w:noProof/>
            </w:rPr>
            <w:drawing>
              <wp:anchor distT="0" distB="0" distL="114300" distR="114300" simplePos="0" relativeHeight="251659264" behindDoc="1" locked="1" layoutInCell="1" allowOverlap="1" wp14:anchorId="5F2F0790" wp14:editId="1900BBEC">
                <wp:simplePos x="0" y="0"/>
                <wp:positionH relativeFrom="page">
                  <wp:align>right</wp:align>
                </wp:positionH>
                <wp:positionV relativeFrom="page">
                  <wp:posOffset>5715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34D3" w:rsidRPr="0066768F">
            <w:rPr>
              <w:noProof/>
            </w:rPr>
            <w:drawing>
              <wp:anchor distT="0" distB="0" distL="114300" distR="114300" simplePos="0" relativeHeight="251660288" behindDoc="0" locked="1" layoutInCell="1" allowOverlap="1" wp14:anchorId="45164441" wp14:editId="024557F8">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D834D3" w:rsidRPr="0066768F">
            <w:br w:type="page"/>
          </w:r>
        </w:p>
      </w:sdtContent>
    </w:sdt>
    <w:p w14:paraId="1821EF2D" w14:textId="77777777" w:rsidR="004F6E9F" w:rsidRPr="0066768F" w:rsidRDefault="004F6E9F" w:rsidP="00E115CC">
      <w:pPr>
        <w:pStyle w:val="Innehllsfrteckningsrubrik"/>
        <w:rPr>
          <w:lang w:val="sv-SE"/>
        </w:rPr>
      </w:pPr>
      <w:r w:rsidRPr="0066768F">
        <w:rPr>
          <w:lang w:val="sv-SE"/>
        </w:rPr>
        <w:lastRenderedPageBreak/>
        <w:t>Innehållsförteckning</w:t>
      </w:r>
    </w:p>
    <w:sdt>
      <w:sdtPr>
        <w:rPr>
          <w:shd w:val="clear" w:color="auto" w:fill="F0F0F0"/>
        </w:rPr>
        <w:id w:val="1684700861"/>
        <w:docPartObj>
          <w:docPartGallery w:val="Table of Contents"/>
          <w:docPartUnique/>
        </w:docPartObj>
      </w:sdtPr>
      <w:sdtContent>
        <w:p w14:paraId="7803001F" w14:textId="55A285BF" w:rsidR="00F51074"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216183183" w:history="1">
            <w:r w:rsidR="00F51074" w:rsidRPr="00D548E1">
              <w:rPr>
                <w:rStyle w:val="Hyperlnk"/>
              </w:rPr>
              <w:t>1</w:t>
            </w:r>
            <w:r w:rsidR="00F51074">
              <w:rPr>
                <w:b w:val="0"/>
                <w:kern w:val="2"/>
                <w:sz w:val="24"/>
                <w:szCs w:val="24"/>
                <w14:ligatures w14:val="standardContextual"/>
              </w:rPr>
              <w:tab/>
            </w:r>
            <w:r w:rsidR="00F51074" w:rsidRPr="00D548E1">
              <w:rPr>
                <w:rStyle w:val="Hyperlnk"/>
              </w:rPr>
              <w:t>Inledning</w:t>
            </w:r>
            <w:r w:rsidR="00F51074">
              <w:rPr>
                <w:webHidden/>
              </w:rPr>
              <w:tab/>
            </w:r>
            <w:r w:rsidR="00F51074">
              <w:rPr>
                <w:webHidden/>
              </w:rPr>
              <w:fldChar w:fldCharType="begin"/>
            </w:r>
            <w:r w:rsidR="00F51074">
              <w:rPr>
                <w:webHidden/>
              </w:rPr>
              <w:instrText xml:space="preserve"> PAGEREF _Toc216183183 \h </w:instrText>
            </w:r>
            <w:r w:rsidR="00F51074">
              <w:rPr>
                <w:webHidden/>
              </w:rPr>
            </w:r>
            <w:r w:rsidR="00F51074">
              <w:rPr>
                <w:webHidden/>
              </w:rPr>
              <w:fldChar w:fldCharType="separate"/>
            </w:r>
            <w:r w:rsidR="00F51074">
              <w:rPr>
                <w:webHidden/>
              </w:rPr>
              <w:t>7</w:t>
            </w:r>
            <w:r w:rsidR="00F51074">
              <w:rPr>
                <w:webHidden/>
              </w:rPr>
              <w:fldChar w:fldCharType="end"/>
            </w:r>
          </w:hyperlink>
        </w:p>
        <w:p w14:paraId="2628A1A5" w14:textId="146C4A4E" w:rsidR="00F51074" w:rsidRDefault="00F51074">
          <w:pPr>
            <w:pStyle w:val="Innehll2"/>
            <w:tabs>
              <w:tab w:val="left" w:pos="1361"/>
            </w:tabs>
            <w:rPr>
              <w:kern w:val="2"/>
              <w:sz w:val="24"/>
              <w:szCs w:val="24"/>
              <w:lang w:eastAsia="sv-SE"/>
              <w14:ligatures w14:val="standardContextual"/>
            </w:rPr>
          </w:pPr>
          <w:hyperlink w:anchor="_Toc216183184" w:history="1">
            <w:r w:rsidRPr="00D548E1">
              <w:rPr>
                <w:rStyle w:val="Hyperlnk"/>
              </w:rPr>
              <w:t>1.1</w:t>
            </w:r>
            <w:r>
              <w:rPr>
                <w:kern w:val="2"/>
                <w:sz w:val="24"/>
                <w:szCs w:val="24"/>
                <w:lang w:eastAsia="sv-SE"/>
                <w14:ligatures w14:val="standardContextual"/>
              </w:rPr>
              <w:tab/>
            </w:r>
            <w:r w:rsidRPr="00D548E1">
              <w:rPr>
                <w:rStyle w:val="Hyperlnk"/>
              </w:rPr>
              <w:t>Svenskt namn</w:t>
            </w:r>
            <w:r>
              <w:rPr>
                <w:webHidden/>
              </w:rPr>
              <w:tab/>
            </w:r>
            <w:r>
              <w:rPr>
                <w:webHidden/>
              </w:rPr>
              <w:fldChar w:fldCharType="begin"/>
            </w:r>
            <w:r>
              <w:rPr>
                <w:webHidden/>
              </w:rPr>
              <w:instrText xml:space="preserve"> PAGEREF _Toc216183184 \h </w:instrText>
            </w:r>
            <w:r>
              <w:rPr>
                <w:webHidden/>
              </w:rPr>
            </w:r>
            <w:r>
              <w:rPr>
                <w:webHidden/>
              </w:rPr>
              <w:fldChar w:fldCharType="separate"/>
            </w:r>
            <w:r>
              <w:rPr>
                <w:webHidden/>
              </w:rPr>
              <w:t>8</w:t>
            </w:r>
            <w:r>
              <w:rPr>
                <w:webHidden/>
              </w:rPr>
              <w:fldChar w:fldCharType="end"/>
            </w:r>
          </w:hyperlink>
        </w:p>
        <w:p w14:paraId="7FCDFE7F" w14:textId="46E00604" w:rsidR="00F51074" w:rsidRDefault="00F51074">
          <w:pPr>
            <w:pStyle w:val="Innehll1"/>
            <w:rPr>
              <w:b w:val="0"/>
              <w:kern w:val="2"/>
              <w:sz w:val="24"/>
              <w:szCs w:val="24"/>
              <w14:ligatures w14:val="standardContextual"/>
            </w:rPr>
          </w:pPr>
          <w:hyperlink w:anchor="_Toc216183185" w:history="1">
            <w:r w:rsidRPr="00D548E1">
              <w:rPr>
                <w:rStyle w:val="Hyperlnk"/>
              </w:rPr>
              <w:t>2</w:t>
            </w:r>
            <w:r>
              <w:rPr>
                <w:b w:val="0"/>
                <w:kern w:val="2"/>
                <w:sz w:val="24"/>
                <w:szCs w:val="24"/>
                <w14:ligatures w14:val="standardContextual"/>
              </w:rPr>
              <w:tab/>
            </w:r>
            <w:r w:rsidRPr="00D548E1">
              <w:rPr>
                <w:rStyle w:val="Hyperlnk"/>
              </w:rPr>
              <w:t>Versionsinformation</w:t>
            </w:r>
            <w:r>
              <w:rPr>
                <w:webHidden/>
              </w:rPr>
              <w:tab/>
            </w:r>
            <w:r>
              <w:rPr>
                <w:webHidden/>
              </w:rPr>
              <w:fldChar w:fldCharType="begin"/>
            </w:r>
            <w:r>
              <w:rPr>
                <w:webHidden/>
              </w:rPr>
              <w:instrText xml:space="preserve"> PAGEREF _Toc216183185 \h </w:instrText>
            </w:r>
            <w:r>
              <w:rPr>
                <w:webHidden/>
              </w:rPr>
            </w:r>
            <w:r>
              <w:rPr>
                <w:webHidden/>
              </w:rPr>
              <w:fldChar w:fldCharType="separate"/>
            </w:r>
            <w:r>
              <w:rPr>
                <w:webHidden/>
              </w:rPr>
              <w:t>9</w:t>
            </w:r>
            <w:r>
              <w:rPr>
                <w:webHidden/>
              </w:rPr>
              <w:fldChar w:fldCharType="end"/>
            </w:r>
          </w:hyperlink>
        </w:p>
        <w:p w14:paraId="1CA939E3" w14:textId="6FF587B8" w:rsidR="00F51074" w:rsidRDefault="00F51074">
          <w:pPr>
            <w:pStyle w:val="Innehll2"/>
            <w:tabs>
              <w:tab w:val="left" w:pos="1361"/>
            </w:tabs>
            <w:rPr>
              <w:kern w:val="2"/>
              <w:sz w:val="24"/>
              <w:szCs w:val="24"/>
              <w:lang w:eastAsia="sv-SE"/>
              <w14:ligatures w14:val="standardContextual"/>
            </w:rPr>
          </w:pPr>
          <w:hyperlink w:anchor="_Toc216183186" w:history="1">
            <w:r w:rsidRPr="00D548E1">
              <w:rPr>
                <w:rStyle w:val="Hyperlnk"/>
              </w:rPr>
              <w:t>2.1</w:t>
            </w:r>
            <w:r>
              <w:rPr>
                <w:kern w:val="2"/>
                <w:sz w:val="24"/>
                <w:szCs w:val="24"/>
                <w:lang w:eastAsia="sv-SE"/>
                <w14:ligatures w14:val="standardContextual"/>
              </w:rPr>
              <w:tab/>
            </w:r>
            <w:r w:rsidRPr="00D548E1">
              <w:rPr>
                <w:rStyle w:val="Hyperlnk"/>
              </w:rPr>
              <w:t>Version 2.0.4</w:t>
            </w:r>
            <w:r>
              <w:rPr>
                <w:webHidden/>
              </w:rPr>
              <w:tab/>
            </w:r>
            <w:r>
              <w:rPr>
                <w:webHidden/>
              </w:rPr>
              <w:fldChar w:fldCharType="begin"/>
            </w:r>
            <w:r>
              <w:rPr>
                <w:webHidden/>
              </w:rPr>
              <w:instrText xml:space="preserve"> PAGEREF _Toc216183186 \h </w:instrText>
            </w:r>
            <w:r>
              <w:rPr>
                <w:webHidden/>
              </w:rPr>
            </w:r>
            <w:r>
              <w:rPr>
                <w:webHidden/>
              </w:rPr>
              <w:fldChar w:fldCharType="separate"/>
            </w:r>
            <w:r>
              <w:rPr>
                <w:webHidden/>
              </w:rPr>
              <w:t>9</w:t>
            </w:r>
            <w:r>
              <w:rPr>
                <w:webHidden/>
              </w:rPr>
              <w:fldChar w:fldCharType="end"/>
            </w:r>
          </w:hyperlink>
        </w:p>
        <w:p w14:paraId="231E74BC" w14:textId="648B9E9E" w:rsidR="00F51074" w:rsidRDefault="00F51074">
          <w:pPr>
            <w:pStyle w:val="Innehll3"/>
            <w:tabs>
              <w:tab w:val="left" w:pos="1701"/>
            </w:tabs>
            <w:rPr>
              <w:kern w:val="2"/>
              <w:sz w:val="24"/>
              <w:szCs w:val="24"/>
              <w:lang w:eastAsia="sv-SE"/>
              <w14:ligatures w14:val="standardContextual"/>
            </w:rPr>
          </w:pPr>
          <w:hyperlink w:anchor="_Toc216183187" w:history="1">
            <w:r w:rsidRPr="00D548E1">
              <w:rPr>
                <w:rStyle w:val="Hyperlnk"/>
              </w:rPr>
              <w:t>2.1.1</w:t>
            </w:r>
            <w:r>
              <w:rPr>
                <w:kern w:val="2"/>
                <w:sz w:val="24"/>
                <w:szCs w:val="24"/>
                <w:lang w:eastAsia="sv-SE"/>
                <w14:ligatures w14:val="standardContextual"/>
              </w:rPr>
              <w:tab/>
            </w:r>
            <w:r w:rsidRPr="00D548E1">
              <w:rPr>
                <w:rStyle w:val="Hyperlnk"/>
              </w:rPr>
              <w:t>Oförändrade tjänstekontrakt</w:t>
            </w:r>
            <w:r>
              <w:rPr>
                <w:webHidden/>
              </w:rPr>
              <w:tab/>
            </w:r>
            <w:r>
              <w:rPr>
                <w:webHidden/>
              </w:rPr>
              <w:fldChar w:fldCharType="begin"/>
            </w:r>
            <w:r>
              <w:rPr>
                <w:webHidden/>
              </w:rPr>
              <w:instrText xml:space="preserve"> PAGEREF _Toc216183187 \h </w:instrText>
            </w:r>
            <w:r>
              <w:rPr>
                <w:webHidden/>
              </w:rPr>
            </w:r>
            <w:r>
              <w:rPr>
                <w:webHidden/>
              </w:rPr>
              <w:fldChar w:fldCharType="separate"/>
            </w:r>
            <w:r>
              <w:rPr>
                <w:webHidden/>
              </w:rPr>
              <w:t>9</w:t>
            </w:r>
            <w:r>
              <w:rPr>
                <w:webHidden/>
              </w:rPr>
              <w:fldChar w:fldCharType="end"/>
            </w:r>
          </w:hyperlink>
        </w:p>
        <w:p w14:paraId="62711DC5" w14:textId="4EDFFE56" w:rsidR="00F51074" w:rsidRDefault="00F51074">
          <w:pPr>
            <w:pStyle w:val="Innehll3"/>
            <w:tabs>
              <w:tab w:val="left" w:pos="1701"/>
            </w:tabs>
            <w:rPr>
              <w:kern w:val="2"/>
              <w:sz w:val="24"/>
              <w:szCs w:val="24"/>
              <w:lang w:eastAsia="sv-SE"/>
              <w14:ligatures w14:val="standardContextual"/>
            </w:rPr>
          </w:pPr>
          <w:hyperlink w:anchor="_Toc216183188" w:history="1">
            <w:r w:rsidRPr="00D548E1">
              <w:rPr>
                <w:rStyle w:val="Hyperlnk"/>
              </w:rPr>
              <w:t>2.1.2</w:t>
            </w:r>
            <w:r>
              <w:rPr>
                <w:kern w:val="2"/>
                <w:sz w:val="24"/>
                <w:szCs w:val="24"/>
                <w:lang w:eastAsia="sv-SE"/>
                <w14:ligatures w14:val="standardContextual"/>
              </w:rPr>
              <w:tab/>
            </w:r>
            <w:r w:rsidRPr="00D548E1">
              <w:rPr>
                <w:rStyle w:val="Hyperlnk"/>
              </w:rPr>
              <w:t>Nya tjänstekontrakt</w:t>
            </w:r>
            <w:r>
              <w:rPr>
                <w:webHidden/>
              </w:rPr>
              <w:tab/>
            </w:r>
            <w:r>
              <w:rPr>
                <w:webHidden/>
              </w:rPr>
              <w:fldChar w:fldCharType="begin"/>
            </w:r>
            <w:r>
              <w:rPr>
                <w:webHidden/>
              </w:rPr>
              <w:instrText xml:space="preserve"> PAGEREF _Toc216183188 \h </w:instrText>
            </w:r>
            <w:r>
              <w:rPr>
                <w:webHidden/>
              </w:rPr>
            </w:r>
            <w:r>
              <w:rPr>
                <w:webHidden/>
              </w:rPr>
              <w:fldChar w:fldCharType="separate"/>
            </w:r>
            <w:r>
              <w:rPr>
                <w:webHidden/>
              </w:rPr>
              <w:t>9</w:t>
            </w:r>
            <w:r>
              <w:rPr>
                <w:webHidden/>
              </w:rPr>
              <w:fldChar w:fldCharType="end"/>
            </w:r>
          </w:hyperlink>
        </w:p>
        <w:p w14:paraId="289007BA" w14:textId="122A01D5" w:rsidR="00F51074" w:rsidRDefault="00F51074">
          <w:pPr>
            <w:pStyle w:val="Innehll3"/>
            <w:tabs>
              <w:tab w:val="left" w:pos="1701"/>
            </w:tabs>
            <w:rPr>
              <w:kern w:val="2"/>
              <w:sz w:val="24"/>
              <w:szCs w:val="24"/>
              <w:lang w:eastAsia="sv-SE"/>
              <w14:ligatures w14:val="standardContextual"/>
            </w:rPr>
          </w:pPr>
          <w:hyperlink w:anchor="_Toc216183189" w:history="1">
            <w:r w:rsidRPr="00D548E1">
              <w:rPr>
                <w:rStyle w:val="Hyperlnk"/>
              </w:rPr>
              <w:t>2.1.3</w:t>
            </w:r>
            <w:r>
              <w:rPr>
                <w:kern w:val="2"/>
                <w:sz w:val="24"/>
                <w:szCs w:val="24"/>
                <w:lang w:eastAsia="sv-SE"/>
                <w14:ligatures w14:val="standardContextual"/>
              </w:rPr>
              <w:tab/>
            </w:r>
            <w:r w:rsidRPr="00D548E1">
              <w:rPr>
                <w:rStyle w:val="Hyperlnk"/>
              </w:rPr>
              <w:t>Ingående tjänstekontrakt</w:t>
            </w:r>
            <w:r>
              <w:rPr>
                <w:webHidden/>
              </w:rPr>
              <w:tab/>
            </w:r>
            <w:r>
              <w:rPr>
                <w:webHidden/>
              </w:rPr>
              <w:fldChar w:fldCharType="begin"/>
            </w:r>
            <w:r>
              <w:rPr>
                <w:webHidden/>
              </w:rPr>
              <w:instrText xml:space="preserve"> PAGEREF _Toc216183189 \h </w:instrText>
            </w:r>
            <w:r>
              <w:rPr>
                <w:webHidden/>
              </w:rPr>
            </w:r>
            <w:r>
              <w:rPr>
                <w:webHidden/>
              </w:rPr>
              <w:fldChar w:fldCharType="separate"/>
            </w:r>
            <w:r>
              <w:rPr>
                <w:webHidden/>
              </w:rPr>
              <w:t>9</w:t>
            </w:r>
            <w:r>
              <w:rPr>
                <w:webHidden/>
              </w:rPr>
              <w:fldChar w:fldCharType="end"/>
            </w:r>
          </w:hyperlink>
        </w:p>
        <w:p w14:paraId="38853965" w14:textId="1FC27B66" w:rsidR="00F51074" w:rsidRDefault="00F51074">
          <w:pPr>
            <w:pStyle w:val="Innehll3"/>
            <w:tabs>
              <w:tab w:val="left" w:pos="1701"/>
            </w:tabs>
            <w:rPr>
              <w:kern w:val="2"/>
              <w:sz w:val="24"/>
              <w:szCs w:val="24"/>
              <w:lang w:eastAsia="sv-SE"/>
              <w14:ligatures w14:val="standardContextual"/>
            </w:rPr>
          </w:pPr>
          <w:hyperlink w:anchor="_Toc216183190" w:history="1">
            <w:r w:rsidRPr="00D548E1">
              <w:rPr>
                <w:rStyle w:val="Hyperlnk"/>
              </w:rPr>
              <w:t>2.1.4</w:t>
            </w:r>
            <w:r>
              <w:rPr>
                <w:kern w:val="2"/>
                <w:sz w:val="24"/>
                <w:szCs w:val="24"/>
                <w:lang w:eastAsia="sv-SE"/>
                <w14:ligatures w14:val="standardContextual"/>
              </w:rPr>
              <w:tab/>
            </w:r>
            <w:r w:rsidRPr="00D548E1">
              <w:rPr>
                <w:rStyle w:val="Hyperlnk"/>
              </w:rPr>
              <w:t>Utgångna tjänstekontrakt</w:t>
            </w:r>
            <w:r>
              <w:rPr>
                <w:webHidden/>
              </w:rPr>
              <w:tab/>
            </w:r>
            <w:r>
              <w:rPr>
                <w:webHidden/>
              </w:rPr>
              <w:fldChar w:fldCharType="begin"/>
            </w:r>
            <w:r>
              <w:rPr>
                <w:webHidden/>
              </w:rPr>
              <w:instrText xml:space="preserve"> PAGEREF _Toc216183190 \h </w:instrText>
            </w:r>
            <w:r>
              <w:rPr>
                <w:webHidden/>
              </w:rPr>
            </w:r>
            <w:r>
              <w:rPr>
                <w:webHidden/>
              </w:rPr>
              <w:fldChar w:fldCharType="separate"/>
            </w:r>
            <w:r>
              <w:rPr>
                <w:webHidden/>
              </w:rPr>
              <w:t>10</w:t>
            </w:r>
            <w:r>
              <w:rPr>
                <w:webHidden/>
              </w:rPr>
              <w:fldChar w:fldCharType="end"/>
            </w:r>
          </w:hyperlink>
        </w:p>
        <w:p w14:paraId="69F7B4D3" w14:textId="66B0C101" w:rsidR="00F51074" w:rsidRDefault="00F51074">
          <w:pPr>
            <w:pStyle w:val="Innehll2"/>
            <w:tabs>
              <w:tab w:val="left" w:pos="1361"/>
            </w:tabs>
            <w:rPr>
              <w:kern w:val="2"/>
              <w:sz w:val="24"/>
              <w:szCs w:val="24"/>
              <w:lang w:eastAsia="sv-SE"/>
              <w14:ligatures w14:val="standardContextual"/>
            </w:rPr>
          </w:pPr>
          <w:hyperlink w:anchor="_Toc216183191" w:history="1">
            <w:r w:rsidRPr="00D548E1">
              <w:rPr>
                <w:rStyle w:val="Hyperlnk"/>
              </w:rPr>
              <w:t>2.2</w:t>
            </w:r>
            <w:r>
              <w:rPr>
                <w:kern w:val="2"/>
                <w:sz w:val="24"/>
                <w:szCs w:val="24"/>
                <w:lang w:eastAsia="sv-SE"/>
                <w14:ligatures w14:val="standardContextual"/>
              </w:rPr>
              <w:tab/>
            </w:r>
            <w:r w:rsidRPr="00D548E1">
              <w:rPr>
                <w:rStyle w:val="Hyperlnk"/>
              </w:rPr>
              <w:t>Version tidigare</w:t>
            </w:r>
            <w:r>
              <w:rPr>
                <w:webHidden/>
              </w:rPr>
              <w:tab/>
            </w:r>
            <w:r>
              <w:rPr>
                <w:webHidden/>
              </w:rPr>
              <w:fldChar w:fldCharType="begin"/>
            </w:r>
            <w:r>
              <w:rPr>
                <w:webHidden/>
              </w:rPr>
              <w:instrText xml:space="preserve"> PAGEREF _Toc216183191 \h </w:instrText>
            </w:r>
            <w:r>
              <w:rPr>
                <w:webHidden/>
              </w:rPr>
            </w:r>
            <w:r>
              <w:rPr>
                <w:webHidden/>
              </w:rPr>
              <w:fldChar w:fldCharType="separate"/>
            </w:r>
            <w:r>
              <w:rPr>
                <w:webHidden/>
              </w:rPr>
              <w:t>10</w:t>
            </w:r>
            <w:r>
              <w:rPr>
                <w:webHidden/>
              </w:rPr>
              <w:fldChar w:fldCharType="end"/>
            </w:r>
          </w:hyperlink>
        </w:p>
        <w:p w14:paraId="5EE0FA63" w14:textId="7FB84705" w:rsidR="00F51074" w:rsidRDefault="00F51074">
          <w:pPr>
            <w:pStyle w:val="Innehll1"/>
            <w:rPr>
              <w:b w:val="0"/>
              <w:kern w:val="2"/>
              <w:sz w:val="24"/>
              <w:szCs w:val="24"/>
              <w14:ligatures w14:val="standardContextual"/>
            </w:rPr>
          </w:pPr>
          <w:hyperlink w:anchor="_Toc216183192" w:history="1">
            <w:r w:rsidRPr="00D548E1">
              <w:rPr>
                <w:rStyle w:val="Hyperlnk"/>
              </w:rPr>
              <w:t>3</w:t>
            </w:r>
            <w:r>
              <w:rPr>
                <w:b w:val="0"/>
                <w:kern w:val="2"/>
                <w:sz w:val="24"/>
                <w:szCs w:val="24"/>
                <w14:ligatures w14:val="standardContextual"/>
              </w:rPr>
              <w:tab/>
            </w:r>
            <w:r w:rsidRPr="00D548E1">
              <w:rPr>
                <w:rStyle w:val="Hyperlnk"/>
              </w:rPr>
              <w:t>Tjänstedomänens arkitektur</w:t>
            </w:r>
            <w:r>
              <w:rPr>
                <w:webHidden/>
              </w:rPr>
              <w:tab/>
            </w:r>
            <w:r>
              <w:rPr>
                <w:webHidden/>
              </w:rPr>
              <w:fldChar w:fldCharType="begin"/>
            </w:r>
            <w:r>
              <w:rPr>
                <w:webHidden/>
              </w:rPr>
              <w:instrText xml:space="preserve"> PAGEREF _Toc216183192 \h </w:instrText>
            </w:r>
            <w:r>
              <w:rPr>
                <w:webHidden/>
              </w:rPr>
            </w:r>
            <w:r>
              <w:rPr>
                <w:webHidden/>
              </w:rPr>
              <w:fldChar w:fldCharType="separate"/>
            </w:r>
            <w:r>
              <w:rPr>
                <w:webHidden/>
              </w:rPr>
              <w:t>11</w:t>
            </w:r>
            <w:r>
              <w:rPr>
                <w:webHidden/>
              </w:rPr>
              <w:fldChar w:fldCharType="end"/>
            </w:r>
          </w:hyperlink>
        </w:p>
        <w:p w14:paraId="77F28BD7" w14:textId="48421E25" w:rsidR="00F51074" w:rsidRDefault="00F51074">
          <w:pPr>
            <w:pStyle w:val="Innehll2"/>
            <w:tabs>
              <w:tab w:val="left" w:pos="1361"/>
            </w:tabs>
            <w:rPr>
              <w:kern w:val="2"/>
              <w:sz w:val="24"/>
              <w:szCs w:val="24"/>
              <w:lang w:eastAsia="sv-SE"/>
              <w14:ligatures w14:val="standardContextual"/>
            </w:rPr>
          </w:pPr>
          <w:hyperlink w:anchor="_Toc216183193" w:history="1">
            <w:r w:rsidRPr="00D548E1">
              <w:rPr>
                <w:rStyle w:val="Hyperlnk"/>
              </w:rPr>
              <w:t>3.1</w:t>
            </w:r>
            <w:r>
              <w:rPr>
                <w:kern w:val="2"/>
                <w:sz w:val="24"/>
                <w:szCs w:val="24"/>
                <w:lang w:eastAsia="sv-SE"/>
                <w14:ligatures w14:val="standardContextual"/>
              </w:rPr>
              <w:tab/>
            </w:r>
            <w:r w:rsidRPr="00D548E1">
              <w:rPr>
                <w:rStyle w:val="Hyperlnk"/>
              </w:rPr>
              <w:t>Flöden</w:t>
            </w:r>
            <w:r>
              <w:rPr>
                <w:webHidden/>
              </w:rPr>
              <w:tab/>
            </w:r>
            <w:r>
              <w:rPr>
                <w:webHidden/>
              </w:rPr>
              <w:fldChar w:fldCharType="begin"/>
            </w:r>
            <w:r>
              <w:rPr>
                <w:webHidden/>
              </w:rPr>
              <w:instrText xml:space="preserve"> PAGEREF _Toc216183193 \h </w:instrText>
            </w:r>
            <w:r>
              <w:rPr>
                <w:webHidden/>
              </w:rPr>
            </w:r>
            <w:r>
              <w:rPr>
                <w:webHidden/>
              </w:rPr>
              <w:fldChar w:fldCharType="separate"/>
            </w:r>
            <w:r>
              <w:rPr>
                <w:webHidden/>
              </w:rPr>
              <w:t>12</w:t>
            </w:r>
            <w:r>
              <w:rPr>
                <w:webHidden/>
              </w:rPr>
              <w:fldChar w:fldCharType="end"/>
            </w:r>
          </w:hyperlink>
        </w:p>
        <w:p w14:paraId="2EEBBC2E" w14:textId="19C57B7A" w:rsidR="00F51074" w:rsidRDefault="00F51074">
          <w:pPr>
            <w:pStyle w:val="Innehll3"/>
            <w:tabs>
              <w:tab w:val="left" w:pos="1701"/>
            </w:tabs>
            <w:rPr>
              <w:kern w:val="2"/>
              <w:sz w:val="24"/>
              <w:szCs w:val="24"/>
              <w:lang w:eastAsia="sv-SE"/>
              <w14:ligatures w14:val="standardContextual"/>
            </w:rPr>
          </w:pPr>
          <w:hyperlink w:anchor="_Toc216183194" w:history="1">
            <w:r w:rsidRPr="00D548E1">
              <w:rPr>
                <w:rStyle w:val="Hyperlnk"/>
              </w:rPr>
              <w:t>3.1.1</w:t>
            </w:r>
            <w:r>
              <w:rPr>
                <w:kern w:val="2"/>
                <w:sz w:val="24"/>
                <w:szCs w:val="24"/>
                <w:lang w:eastAsia="sv-SE"/>
                <w14:ligatures w14:val="standardContextual"/>
              </w:rPr>
              <w:tab/>
            </w:r>
            <w:r w:rsidRPr="00D548E1">
              <w:rPr>
                <w:rStyle w:val="Hyperlnk"/>
              </w:rPr>
              <w:t>Flöde 1: Registrera samtycke</w:t>
            </w:r>
            <w:r>
              <w:rPr>
                <w:webHidden/>
              </w:rPr>
              <w:tab/>
            </w:r>
            <w:r>
              <w:rPr>
                <w:webHidden/>
              </w:rPr>
              <w:fldChar w:fldCharType="begin"/>
            </w:r>
            <w:r>
              <w:rPr>
                <w:webHidden/>
              </w:rPr>
              <w:instrText xml:space="preserve"> PAGEREF _Toc216183194 \h </w:instrText>
            </w:r>
            <w:r>
              <w:rPr>
                <w:webHidden/>
              </w:rPr>
            </w:r>
            <w:r>
              <w:rPr>
                <w:webHidden/>
              </w:rPr>
              <w:fldChar w:fldCharType="separate"/>
            </w:r>
            <w:r>
              <w:rPr>
                <w:webHidden/>
              </w:rPr>
              <w:t>12</w:t>
            </w:r>
            <w:r>
              <w:rPr>
                <w:webHidden/>
              </w:rPr>
              <w:fldChar w:fldCharType="end"/>
            </w:r>
          </w:hyperlink>
        </w:p>
        <w:p w14:paraId="249EFAF8" w14:textId="5E9062FE" w:rsidR="00F51074" w:rsidRDefault="00F51074">
          <w:pPr>
            <w:pStyle w:val="Innehll3"/>
            <w:tabs>
              <w:tab w:val="left" w:pos="1701"/>
            </w:tabs>
            <w:rPr>
              <w:kern w:val="2"/>
              <w:sz w:val="24"/>
              <w:szCs w:val="24"/>
              <w:lang w:eastAsia="sv-SE"/>
              <w14:ligatures w14:val="standardContextual"/>
            </w:rPr>
          </w:pPr>
          <w:hyperlink w:anchor="_Toc216183195" w:history="1">
            <w:r w:rsidRPr="00D548E1">
              <w:rPr>
                <w:rStyle w:val="Hyperlnk"/>
              </w:rPr>
              <w:t>3.1.2</w:t>
            </w:r>
            <w:r>
              <w:rPr>
                <w:kern w:val="2"/>
                <w:sz w:val="24"/>
                <w:szCs w:val="24"/>
                <w:lang w:eastAsia="sv-SE"/>
                <w14:ligatures w14:val="standardContextual"/>
              </w:rPr>
              <w:tab/>
            </w:r>
            <w:r w:rsidRPr="00D548E1">
              <w:rPr>
                <w:rStyle w:val="Hyperlnk"/>
              </w:rPr>
              <w:t>Flöde 2: Återta registrerat samtycke</w:t>
            </w:r>
            <w:r>
              <w:rPr>
                <w:webHidden/>
              </w:rPr>
              <w:tab/>
            </w:r>
            <w:r>
              <w:rPr>
                <w:webHidden/>
              </w:rPr>
              <w:fldChar w:fldCharType="begin"/>
            </w:r>
            <w:r>
              <w:rPr>
                <w:webHidden/>
              </w:rPr>
              <w:instrText xml:space="preserve"> PAGEREF _Toc216183195 \h </w:instrText>
            </w:r>
            <w:r>
              <w:rPr>
                <w:webHidden/>
              </w:rPr>
            </w:r>
            <w:r>
              <w:rPr>
                <w:webHidden/>
              </w:rPr>
              <w:fldChar w:fldCharType="separate"/>
            </w:r>
            <w:r>
              <w:rPr>
                <w:webHidden/>
              </w:rPr>
              <w:t>15</w:t>
            </w:r>
            <w:r>
              <w:rPr>
                <w:webHidden/>
              </w:rPr>
              <w:fldChar w:fldCharType="end"/>
            </w:r>
          </w:hyperlink>
        </w:p>
        <w:p w14:paraId="020EAFCC" w14:textId="018A3822" w:rsidR="00F51074" w:rsidRDefault="00F51074">
          <w:pPr>
            <w:pStyle w:val="Innehll3"/>
            <w:tabs>
              <w:tab w:val="left" w:pos="1701"/>
            </w:tabs>
            <w:rPr>
              <w:kern w:val="2"/>
              <w:sz w:val="24"/>
              <w:szCs w:val="24"/>
              <w:lang w:eastAsia="sv-SE"/>
              <w14:ligatures w14:val="standardContextual"/>
            </w:rPr>
          </w:pPr>
          <w:hyperlink w:anchor="_Toc216183196" w:history="1">
            <w:r w:rsidRPr="00D548E1">
              <w:rPr>
                <w:rStyle w:val="Hyperlnk"/>
              </w:rPr>
              <w:t>3.1.3</w:t>
            </w:r>
            <w:r>
              <w:rPr>
                <w:kern w:val="2"/>
                <w:sz w:val="24"/>
                <w:szCs w:val="24"/>
                <w:lang w:eastAsia="sv-SE"/>
                <w14:ligatures w14:val="standardContextual"/>
              </w:rPr>
              <w:tab/>
            </w:r>
            <w:r w:rsidRPr="00D548E1">
              <w:rPr>
                <w:rStyle w:val="Hyperlnk"/>
              </w:rPr>
              <w:t>Flöde 3: Makulering av samtycke.</w:t>
            </w:r>
            <w:r>
              <w:rPr>
                <w:webHidden/>
              </w:rPr>
              <w:tab/>
            </w:r>
            <w:r>
              <w:rPr>
                <w:webHidden/>
              </w:rPr>
              <w:fldChar w:fldCharType="begin"/>
            </w:r>
            <w:r>
              <w:rPr>
                <w:webHidden/>
              </w:rPr>
              <w:instrText xml:space="preserve"> PAGEREF _Toc216183196 \h </w:instrText>
            </w:r>
            <w:r>
              <w:rPr>
                <w:webHidden/>
              </w:rPr>
            </w:r>
            <w:r>
              <w:rPr>
                <w:webHidden/>
              </w:rPr>
              <w:fldChar w:fldCharType="separate"/>
            </w:r>
            <w:r>
              <w:rPr>
                <w:webHidden/>
              </w:rPr>
              <w:t>17</w:t>
            </w:r>
            <w:r>
              <w:rPr>
                <w:webHidden/>
              </w:rPr>
              <w:fldChar w:fldCharType="end"/>
            </w:r>
          </w:hyperlink>
        </w:p>
        <w:p w14:paraId="087AE554" w14:textId="1D4A31B3" w:rsidR="00F51074" w:rsidRDefault="00F51074">
          <w:pPr>
            <w:pStyle w:val="Innehll3"/>
            <w:tabs>
              <w:tab w:val="left" w:pos="1701"/>
            </w:tabs>
            <w:rPr>
              <w:kern w:val="2"/>
              <w:sz w:val="24"/>
              <w:szCs w:val="24"/>
              <w:lang w:eastAsia="sv-SE"/>
              <w14:ligatures w14:val="standardContextual"/>
            </w:rPr>
          </w:pPr>
          <w:hyperlink w:anchor="_Toc216183197" w:history="1">
            <w:r w:rsidRPr="00D548E1">
              <w:rPr>
                <w:rStyle w:val="Hyperlnk"/>
              </w:rPr>
              <w:t>3.1.4</w:t>
            </w:r>
            <w:r>
              <w:rPr>
                <w:kern w:val="2"/>
                <w:sz w:val="24"/>
                <w:szCs w:val="24"/>
                <w:lang w:eastAsia="sv-SE"/>
                <w14:ligatures w14:val="standardContextual"/>
              </w:rPr>
              <w:tab/>
            </w:r>
            <w:r w:rsidRPr="00D548E1">
              <w:rPr>
                <w:rStyle w:val="Hyperlnk"/>
              </w:rPr>
              <w:t>Flöde 4: Hämta patientens/brukarens samtycken</w:t>
            </w:r>
            <w:r>
              <w:rPr>
                <w:webHidden/>
              </w:rPr>
              <w:tab/>
            </w:r>
            <w:r>
              <w:rPr>
                <w:webHidden/>
              </w:rPr>
              <w:fldChar w:fldCharType="begin"/>
            </w:r>
            <w:r>
              <w:rPr>
                <w:webHidden/>
              </w:rPr>
              <w:instrText xml:space="preserve"> PAGEREF _Toc216183197 \h </w:instrText>
            </w:r>
            <w:r>
              <w:rPr>
                <w:webHidden/>
              </w:rPr>
            </w:r>
            <w:r>
              <w:rPr>
                <w:webHidden/>
              </w:rPr>
              <w:fldChar w:fldCharType="separate"/>
            </w:r>
            <w:r>
              <w:rPr>
                <w:webHidden/>
              </w:rPr>
              <w:t>19</w:t>
            </w:r>
            <w:r>
              <w:rPr>
                <w:webHidden/>
              </w:rPr>
              <w:fldChar w:fldCharType="end"/>
            </w:r>
          </w:hyperlink>
        </w:p>
        <w:p w14:paraId="6DBC6E2E" w14:textId="2E5B149B" w:rsidR="00F51074" w:rsidRDefault="00F51074">
          <w:pPr>
            <w:pStyle w:val="Innehll3"/>
            <w:tabs>
              <w:tab w:val="left" w:pos="1701"/>
            </w:tabs>
            <w:rPr>
              <w:kern w:val="2"/>
              <w:sz w:val="24"/>
              <w:szCs w:val="24"/>
              <w:lang w:eastAsia="sv-SE"/>
              <w14:ligatures w14:val="standardContextual"/>
            </w:rPr>
          </w:pPr>
          <w:hyperlink w:anchor="_Toc216183198" w:history="1">
            <w:r w:rsidRPr="00D548E1">
              <w:rPr>
                <w:rStyle w:val="Hyperlnk"/>
              </w:rPr>
              <w:t>3.1.5</w:t>
            </w:r>
            <w:r>
              <w:rPr>
                <w:kern w:val="2"/>
                <w:sz w:val="24"/>
                <w:szCs w:val="24"/>
                <w:lang w:eastAsia="sv-SE"/>
                <w14:ligatures w14:val="standardContextual"/>
              </w:rPr>
              <w:tab/>
            </w:r>
            <w:r w:rsidRPr="00D548E1">
              <w:rPr>
                <w:rStyle w:val="Hyperlnk"/>
              </w:rPr>
              <w:t>Flöde 5: Hämta samtycken för en given vårdgivare</w:t>
            </w:r>
            <w:r>
              <w:rPr>
                <w:webHidden/>
              </w:rPr>
              <w:tab/>
            </w:r>
            <w:r>
              <w:rPr>
                <w:webHidden/>
              </w:rPr>
              <w:fldChar w:fldCharType="begin"/>
            </w:r>
            <w:r>
              <w:rPr>
                <w:webHidden/>
              </w:rPr>
              <w:instrText xml:space="preserve"> PAGEREF _Toc216183198 \h </w:instrText>
            </w:r>
            <w:r>
              <w:rPr>
                <w:webHidden/>
              </w:rPr>
            </w:r>
            <w:r>
              <w:rPr>
                <w:webHidden/>
              </w:rPr>
              <w:fldChar w:fldCharType="separate"/>
            </w:r>
            <w:r>
              <w:rPr>
                <w:webHidden/>
              </w:rPr>
              <w:t>21</w:t>
            </w:r>
            <w:r>
              <w:rPr>
                <w:webHidden/>
              </w:rPr>
              <w:fldChar w:fldCharType="end"/>
            </w:r>
          </w:hyperlink>
        </w:p>
        <w:p w14:paraId="70DBC10D" w14:textId="5E7E3D3B" w:rsidR="00F51074" w:rsidRDefault="00F51074">
          <w:pPr>
            <w:pStyle w:val="Innehll3"/>
            <w:tabs>
              <w:tab w:val="left" w:pos="1701"/>
            </w:tabs>
            <w:rPr>
              <w:kern w:val="2"/>
              <w:sz w:val="24"/>
              <w:szCs w:val="24"/>
              <w:lang w:eastAsia="sv-SE"/>
              <w14:ligatures w14:val="standardContextual"/>
            </w:rPr>
          </w:pPr>
          <w:hyperlink w:anchor="_Toc216183199" w:history="1">
            <w:r w:rsidRPr="00D548E1">
              <w:rPr>
                <w:rStyle w:val="Hyperlnk"/>
              </w:rPr>
              <w:t>3.1.6</w:t>
            </w:r>
            <w:r>
              <w:rPr>
                <w:kern w:val="2"/>
                <w:sz w:val="24"/>
                <w:szCs w:val="24"/>
                <w:lang w:eastAsia="sv-SE"/>
                <w14:ligatures w14:val="standardContextual"/>
              </w:rPr>
              <w:tab/>
            </w:r>
            <w:r w:rsidRPr="00D548E1">
              <w:rPr>
                <w:rStyle w:val="Hyperlnk"/>
              </w:rPr>
              <w:t>Flöde 6: Hämta utökad information kring samtycken för en given patient och vårdgivare</w:t>
            </w:r>
            <w:r>
              <w:rPr>
                <w:webHidden/>
              </w:rPr>
              <w:tab/>
            </w:r>
            <w:r>
              <w:rPr>
                <w:webHidden/>
              </w:rPr>
              <w:fldChar w:fldCharType="begin"/>
            </w:r>
            <w:r>
              <w:rPr>
                <w:webHidden/>
              </w:rPr>
              <w:instrText xml:space="preserve"> PAGEREF _Toc216183199 \h </w:instrText>
            </w:r>
            <w:r>
              <w:rPr>
                <w:webHidden/>
              </w:rPr>
            </w:r>
            <w:r>
              <w:rPr>
                <w:webHidden/>
              </w:rPr>
              <w:fldChar w:fldCharType="separate"/>
            </w:r>
            <w:r>
              <w:rPr>
                <w:webHidden/>
              </w:rPr>
              <w:t>23</w:t>
            </w:r>
            <w:r>
              <w:rPr>
                <w:webHidden/>
              </w:rPr>
              <w:fldChar w:fldCharType="end"/>
            </w:r>
          </w:hyperlink>
        </w:p>
        <w:p w14:paraId="398A0570" w14:textId="118DBF4B" w:rsidR="00F51074" w:rsidRDefault="00F51074">
          <w:pPr>
            <w:pStyle w:val="Innehll3"/>
            <w:tabs>
              <w:tab w:val="left" w:pos="1701"/>
            </w:tabs>
            <w:rPr>
              <w:kern w:val="2"/>
              <w:sz w:val="24"/>
              <w:szCs w:val="24"/>
              <w:lang w:eastAsia="sv-SE"/>
              <w14:ligatures w14:val="standardContextual"/>
            </w:rPr>
          </w:pPr>
          <w:hyperlink w:anchor="_Toc216183200" w:history="1">
            <w:r w:rsidRPr="00D548E1">
              <w:rPr>
                <w:rStyle w:val="Hyperlnk"/>
              </w:rPr>
              <w:t>3.1.7</w:t>
            </w:r>
            <w:r>
              <w:rPr>
                <w:kern w:val="2"/>
                <w:sz w:val="24"/>
                <w:szCs w:val="24"/>
                <w:lang w:eastAsia="sv-SE"/>
                <w14:ligatures w14:val="standardContextual"/>
              </w:rPr>
              <w:tab/>
            </w:r>
            <w:r w:rsidRPr="00D548E1">
              <w:rPr>
                <w:rStyle w:val="Hyperlnk"/>
              </w:rPr>
              <w:t>Flöde 7: Kontrollera om det finns ett giltigt samtycke  alternativt intyg om nödåtkomst för en given patient och vårdgivare</w:t>
            </w:r>
            <w:r>
              <w:rPr>
                <w:webHidden/>
              </w:rPr>
              <w:tab/>
            </w:r>
            <w:r>
              <w:rPr>
                <w:webHidden/>
              </w:rPr>
              <w:fldChar w:fldCharType="begin"/>
            </w:r>
            <w:r>
              <w:rPr>
                <w:webHidden/>
              </w:rPr>
              <w:instrText xml:space="preserve"> PAGEREF _Toc216183200 \h </w:instrText>
            </w:r>
            <w:r>
              <w:rPr>
                <w:webHidden/>
              </w:rPr>
            </w:r>
            <w:r>
              <w:rPr>
                <w:webHidden/>
              </w:rPr>
              <w:fldChar w:fldCharType="separate"/>
            </w:r>
            <w:r>
              <w:rPr>
                <w:webHidden/>
              </w:rPr>
              <w:t>25</w:t>
            </w:r>
            <w:r>
              <w:rPr>
                <w:webHidden/>
              </w:rPr>
              <w:fldChar w:fldCharType="end"/>
            </w:r>
          </w:hyperlink>
        </w:p>
        <w:p w14:paraId="7EFF5AF2" w14:textId="729191CE" w:rsidR="00F51074" w:rsidRDefault="00F51074">
          <w:pPr>
            <w:pStyle w:val="Innehll3"/>
            <w:tabs>
              <w:tab w:val="left" w:pos="1701"/>
            </w:tabs>
            <w:rPr>
              <w:kern w:val="2"/>
              <w:sz w:val="24"/>
              <w:szCs w:val="24"/>
              <w:lang w:eastAsia="sv-SE"/>
              <w14:ligatures w14:val="standardContextual"/>
            </w:rPr>
          </w:pPr>
          <w:hyperlink w:anchor="_Toc216183201" w:history="1">
            <w:r w:rsidRPr="00D548E1">
              <w:rPr>
                <w:rStyle w:val="Hyperlnk"/>
              </w:rPr>
              <w:t>3.1.8</w:t>
            </w:r>
            <w:r>
              <w:rPr>
                <w:kern w:val="2"/>
                <w:sz w:val="24"/>
                <w:szCs w:val="24"/>
                <w:lang w:eastAsia="sv-SE"/>
                <w14:ligatures w14:val="standardContextual"/>
              </w:rPr>
              <w:tab/>
            </w:r>
            <w:r w:rsidRPr="00D548E1">
              <w:rPr>
                <w:rStyle w:val="Hyperlnk"/>
              </w:rPr>
              <w:t>Flöde 8: Patient/brukare tar del av alla sina givna samtycken</w:t>
            </w:r>
            <w:r>
              <w:rPr>
                <w:webHidden/>
              </w:rPr>
              <w:tab/>
            </w:r>
            <w:r>
              <w:rPr>
                <w:webHidden/>
              </w:rPr>
              <w:fldChar w:fldCharType="begin"/>
            </w:r>
            <w:r>
              <w:rPr>
                <w:webHidden/>
              </w:rPr>
              <w:instrText xml:space="preserve"> PAGEREF _Toc216183201 \h </w:instrText>
            </w:r>
            <w:r>
              <w:rPr>
                <w:webHidden/>
              </w:rPr>
            </w:r>
            <w:r>
              <w:rPr>
                <w:webHidden/>
              </w:rPr>
              <w:fldChar w:fldCharType="separate"/>
            </w:r>
            <w:r>
              <w:rPr>
                <w:webHidden/>
              </w:rPr>
              <w:t>26</w:t>
            </w:r>
            <w:r>
              <w:rPr>
                <w:webHidden/>
              </w:rPr>
              <w:fldChar w:fldCharType="end"/>
            </w:r>
          </w:hyperlink>
        </w:p>
        <w:p w14:paraId="2550FE23" w14:textId="14B01894" w:rsidR="00F51074" w:rsidRDefault="00F51074">
          <w:pPr>
            <w:pStyle w:val="Innehll3"/>
            <w:tabs>
              <w:tab w:val="left" w:pos="1701"/>
            </w:tabs>
            <w:rPr>
              <w:kern w:val="2"/>
              <w:sz w:val="24"/>
              <w:szCs w:val="24"/>
              <w:lang w:eastAsia="sv-SE"/>
              <w14:ligatures w14:val="standardContextual"/>
            </w:rPr>
          </w:pPr>
          <w:hyperlink w:anchor="_Toc216183202" w:history="1">
            <w:r w:rsidRPr="00D548E1">
              <w:rPr>
                <w:rStyle w:val="Hyperlnk"/>
              </w:rPr>
              <w:t>3.1.9</w:t>
            </w:r>
            <w:r>
              <w:rPr>
                <w:kern w:val="2"/>
                <w:sz w:val="24"/>
                <w:szCs w:val="24"/>
                <w:lang w:eastAsia="sv-SE"/>
                <w14:ligatures w14:val="standardContextual"/>
              </w:rPr>
              <w:tab/>
            </w:r>
            <w:r w:rsidRPr="00D548E1">
              <w:rPr>
                <w:rStyle w:val="Hyperlnk"/>
              </w:rPr>
              <w:t>Flöde 10: Patient/brukare avslutar ett redan givet samtycke i förtid</w:t>
            </w:r>
            <w:r>
              <w:rPr>
                <w:webHidden/>
              </w:rPr>
              <w:tab/>
            </w:r>
            <w:r>
              <w:rPr>
                <w:webHidden/>
              </w:rPr>
              <w:fldChar w:fldCharType="begin"/>
            </w:r>
            <w:r>
              <w:rPr>
                <w:webHidden/>
              </w:rPr>
              <w:instrText xml:space="preserve"> PAGEREF _Toc216183202 \h </w:instrText>
            </w:r>
            <w:r>
              <w:rPr>
                <w:webHidden/>
              </w:rPr>
            </w:r>
            <w:r>
              <w:rPr>
                <w:webHidden/>
              </w:rPr>
              <w:fldChar w:fldCharType="separate"/>
            </w:r>
            <w:r>
              <w:rPr>
                <w:webHidden/>
              </w:rPr>
              <w:t>28</w:t>
            </w:r>
            <w:r>
              <w:rPr>
                <w:webHidden/>
              </w:rPr>
              <w:fldChar w:fldCharType="end"/>
            </w:r>
          </w:hyperlink>
        </w:p>
        <w:p w14:paraId="2F3240E2" w14:textId="4C6A8DF6" w:rsidR="00F51074" w:rsidRDefault="00F51074">
          <w:pPr>
            <w:pStyle w:val="Innehll3"/>
            <w:tabs>
              <w:tab w:val="left" w:pos="1701"/>
            </w:tabs>
            <w:rPr>
              <w:kern w:val="2"/>
              <w:sz w:val="24"/>
              <w:szCs w:val="24"/>
              <w:lang w:eastAsia="sv-SE"/>
              <w14:ligatures w14:val="standardContextual"/>
            </w:rPr>
          </w:pPr>
          <w:hyperlink w:anchor="_Toc216183203" w:history="1">
            <w:r w:rsidRPr="00D548E1">
              <w:rPr>
                <w:rStyle w:val="Hyperlnk"/>
              </w:rPr>
              <w:t>3.1.10</w:t>
            </w:r>
            <w:r>
              <w:rPr>
                <w:kern w:val="2"/>
                <w:sz w:val="24"/>
                <w:szCs w:val="24"/>
                <w:lang w:eastAsia="sv-SE"/>
                <w14:ligatures w14:val="standardContextual"/>
              </w:rPr>
              <w:tab/>
            </w:r>
            <w:r w:rsidRPr="00D548E1">
              <w:rPr>
                <w:rStyle w:val="Hyperlnk"/>
              </w:rPr>
              <w:t>Obligatoriska kontrakt</w:t>
            </w:r>
            <w:r>
              <w:rPr>
                <w:webHidden/>
              </w:rPr>
              <w:tab/>
            </w:r>
            <w:r>
              <w:rPr>
                <w:webHidden/>
              </w:rPr>
              <w:fldChar w:fldCharType="begin"/>
            </w:r>
            <w:r>
              <w:rPr>
                <w:webHidden/>
              </w:rPr>
              <w:instrText xml:space="preserve"> PAGEREF _Toc216183203 \h </w:instrText>
            </w:r>
            <w:r>
              <w:rPr>
                <w:webHidden/>
              </w:rPr>
            </w:r>
            <w:r>
              <w:rPr>
                <w:webHidden/>
              </w:rPr>
              <w:fldChar w:fldCharType="separate"/>
            </w:r>
            <w:r>
              <w:rPr>
                <w:webHidden/>
              </w:rPr>
              <w:t>30</w:t>
            </w:r>
            <w:r>
              <w:rPr>
                <w:webHidden/>
              </w:rPr>
              <w:fldChar w:fldCharType="end"/>
            </w:r>
          </w:hyperlink>
        </w:p>
        <w:p w14:paraId="35EFF279" w14:textId="3BCD7EE1" w:rsidR="00F51074" w:rsidRDefault="00F51074">
          <w:pPr>
            <w:pStyle w:val="Innehll2"/>
            <w:tabs>
              <w:tab w:val="left" w:pos="1361"/>
            </w:tabs>
            <w:rPr>
              <w:kern w:val="2"/>
              <w:sz w:val="24"/>
              <w:szCs w:val="24"/>
              <w:lang w:eastAsia="sv-SE"/>
              <w14:ligatures w14:val="standardContextual"/>
            </w:rPr>
          </w:pPr>
          <w:hyperlink w:anchor="_Toc216183204" w:history="1">
            <w:r w:rsidRPr="00D548E1">
              <w:rPr>
                <w:rStyle w:val="Hyperlnk"/>
              </w:rPr>
              <w:t>3.2</w:t>
            </w:r>
            <w:r>
              <w:rPr>
                <w:kern w:val="2"/>
                <w:sz w:val="24"/>
                <w:szCs w:val="24"/>
                <w:lang w:eastAsia="sv-SE"/>
                <w14:ligatures w14:val="standardContextual"/>
              </w:rPr>
              <w:tab/>
            </w:r>
            <w:r w:rsidRPr="00D548E1">
              <w:rPr>
                <w:rStyle w:val="Hyperlnk"/>
              </w:rPr>
              <w:t>Adressering</w:t>
            </w:r>
            <w:r>
              <w:rPr>
                <w:webHidden/>
              </w:rPr>
              <w:tab/>
            </w:r>
            <w:r>
              <w:rPr>
                <w:webHidden/>
              </w:rPr>
              <w:fldChar w:fldCharType="begin"/>
            </w:r>
            <w:r>
              <w:rPr>
                <w:webHidden/>
              </w:rPr>
              <w:instrText xml:space="preserve"> PAGEREF _Toc216183204 \h </w:instrText>
            </w:r>
            <w:r>
              <w:rPr>
                <w:webHidden/>
              </w:rPr>
            </w:r>
            <w:r>
              <w:rPr>
                <w:webHidden/>
              </w:rPr>
              <w:fldChar w:fldCharType="separate"/>
            </w:r>
            <w:r>
              <w:rPr>
                <w:webHidden/>
              </w:rPr>
              <w:t>31</w:t>
            </w:r>
            <w:r>
              <w:rPr>
                <w:webHidden/>
              </w:rPr>
              <w:fldChar w:fldCharType="end"/>
            </w:r>
          </w:hyperlink>
        </w:p>
        <w:p w14:paraId="5135D3AA" w14:textId="12E2E411" w:rsidR="00F51074" w:rsidRDefault="00F51074">
          <w:pPr>
            <w:pStyle w:val="Innehll3"/>
            <w:tabs>
              <w:tab w:val="left" w:pos="1701"/>
            </w:tabs>
            <w:rPr>
              <w:kern w:val="2"/>
              <w:sz w:val="24"/>
              <w:szCs w:val="24"/>
              <w:lang w:eastAsia="sv-SE"/>
              <w14:ligatures w14:val="standardContextual"/>
            </w:rPr>
          </w:pPr>
          <w:hyperlink w:anchor="_Toc216183205" w:history="1">
            <w:r w:rsidRPr="00D548E1">
              <w:rPr>
                <w:rStyle w:val="Hyperlnk"/>
              </w:rPr>
              <w:t>3.2.1</w:t>
            </w:r>
            <w:r>
              <w:rPr>
                <w:kern w:val="2"/>
                <w:sz w:val="24"/>
                <w:szCs w:val="24"/>
                <w:lang w:eastAsia="sv-SE"/>
                <w14:ligatures w14:val="standardContextual"/>
              </w:rPr>
              <w:tab/>
            </w:r>
            <w:r w:rsidRPr="00D548E1">
              <w:rPr>
                <w:rStyle w:val="Hyperlnk"/>
              </w:rPr>
              <w:t>Logisk adressering</w:t>
            </w:r>
            <w:r>
              <w:rPr>
                <w:webHidden/>
              </w:rPr>
              <w:tab/>
            </w:r>
            <w:r>
              <w:rPr>
                <w:webHidden/>
              </w:rPr>
              <w:fldChar w:fldCharType="begin"/>
            </w:r>
            <w:r>
              <w:rPr>
                <w:webHidden/>
              </w:rPr>
              <w:instrText xml:space="preserve"> PAGEREF _Toc216183205 \h </w:instrText>
            </w:r>
            <w:r>
              <w:rPr>
                <w:webHidden/>
              </w:rPr>
            </w:r>
            <w:r>
              <w:rPr>
                <w:webHidden/>
              </w:rPr>
              <w:fldChar w:fldCharType="separate"/>
            </w:r>
            <w:r>
              <w:rPr>
                <w:webHidden/>
              </w:rPr>
              <w:t>31</w:t>
            </w:r>
            <w:r>
              <w:rPr>
                <w:webHidden/>
              </w:rPr>
              <w:fldChar w:fldCharType="end"/>
            </w:r>
          </w:hyperlink>
        </w:p>
        <w:p w14:paraId="1905F415" w14:textId="27D5C492" w:rsidR="00F51074" w:rsidRDefault="00F51074">
          <w:pPr>
            <w:pStyle w:val="Innehll2"/>
            <w:tabs>
              <w:tab w:val="left" w:pos="1361"/>
            </w:tabs>
            <w:rPr>
              <w:kern w:val="2"/>
              <w:sz w:val="24"/>
              <w:szCs w:val="24"/>
              <w:lang w:eastAsia="sv-SE"/>
              <w14:ligatures w14:val="standardContextual"/>
            </w:rPr>
          </w:pPr>
          <w:hyperlink w:anchor="_Toc216183206" w:history="1">
            <w:r w:rsidRPr="00D548E1">
              <w:rPr>
                <w:rStyle w:val="Hyperlnk"/>
              </w:rPr>
              <w:t>3.3</w:t>
            </w:r>
            <w:r>
              <w:rPr>
                <w:kern w:val="2"/>
                <w:sz w:val="24"/>
                <w:szCs w:val="24"/>
                <w:lang w:eastAsia="sv-SE"/>
                <w14:ligatures w14:val="standardContextual"/>
              </w:rPr>
              <w:tab/>
            </w:r>
            <w:r w:rsidRPr="00D548E1">
              <w:rPr>
                <w:rStyle w:val="Hyperlnk"/>
              </w:rPr>
              <w:t>Aggregering och engagemangsindex</w:t>
            </w:r>
            <w:r>
              <w:rPr>
                <w:webHidden/>
              </w:rPr>
              <w:tab/>
            </w:r>
            <w:r>
              <w:rPr>
                <w:webHidden/>
              </w:rPr>
              <w:fldChar w:fldCharType="begin"/>
            </w:r>
            <w:r>
              <w:rPr>
                <w:webHidden/>
              </w:rPr>
              <w:instrText xml:space="preserve"> PAGEREF _Toc216183206 \h </w:instrText>
            </w:r>
            <w:r>
              <w:rPr>
                <w:webHidden/>
              </w:rPr>
            </w:r>
            <w:r>
              <w:rPr>
                <w:webHidden/>
              </w:rPr>
              <w:fldChar w:fldCharType="separate"/>
            </w:r>
            <w:r>
              <w:rPr>
                <w:webHidden/>
              </w:rPr>
              <w:t>31</w:t>
            </w:r>
            <w:r>
              <w:rPr>
                <w:webHidden/>
              </w:rPr>
              <w:fldChar w:fldCharType="end"/>
            </w:r>
          </w:hyperlink>
        </w:p>
        <w:p w14:paraId="14717C82" w14:textId="7185EFD5" w:rsidR="00F51074" w:rsidRDefault="00F51074">
          <w:pPr>
            <w:pStyle w:val="Innehll1"/>
            <w:rPr>
              <w:b w:val="0"/>
              <w:kern w:val="2"/>
              <w:sz w:val="24"/>
              <w:szCs w:val="24"/>
              <w14:ligatures w14:val="standardContextual"/>
            </w:rPr>
          </w:pPr>
          <w:hyperlink w:anchor="_Toc216183207" w:history="1">
            <w:r w:rsidRPr="00D548E1">
              <w:rPr>
                <w:rStyle w:val="Hyperlnk"/>
              </w:rPr>
              <w:t>4</w:t>
            </w:r>
            <w:r>
              <w:rPr>
                <w:b w:val="0"/>
                <w:kern w:val="2"/>
                <w:sz w:val="24"/>
                <w:szCs w:val="24"/>
                <w14:ligatures w14:val="standardContextual"/>
              </w:rPr>
              <w:tab/>
            </w:r>
            <w:r w:rsidRPr="00D548E1">
              <w:rPr>
                <w:rStyle w:val="Hyperlnk"/>
              </w:rPr>
              <w:t>Tjänstedomänens krav och regler</w:t>
            </w:r>
            <w:r>
              <w:rPr>
                <w:webHidden/>
              </w:rPr>
              <w:tab/>
            </w:r>
            <w:r>
              <w:rPr>
                <w:webHidden/>
              </w:rPr>
              <w:fldChar w:fldCharType="begin"/>
            </w:r>
            <w:r>
              <w:rPr>
                <w:webHidden/>
              </w:rPr>
              <w:instrText xml:space="preserve"> PAGEREF _Toc216183207 \h </w:instrText>
            </w:r>
            <w:r>
              <w:rPr>
                <w:webHidden/>
              </w:rPr>
            </w:r>
            <w:r>
              <w:rPr>
                <w:webHidden/>
              </w:rPr>
              <w:fldChar w:fldCharType="separate"/>
            </w:r>
            <w:r>
              <w:rPr>
                <w:webHidden/>
              </w:rPr>
              <w:t>32</w:t>
            </w:r>
            <w:r>
              <w:rPr>
                <w:webHidden/>
              </w:rPr>
              <w:fldChar w:fldCharType="end"/>
            </w:r>
          </w:hyperlink>
        </w:p>
        <w:p w14:paraId="60C24783" w14:textId="77D2E464" w:rsidR="00F51074" w:rsidRDefault="00F51074">
          <w:pPr>
            <w:pStyle w:val="Innehll2"/>
            <w:tabs>
              <w:tab w:val="left" w:pos="1361"/>
            </w:tabs>
            <w:rPr>
              <w:kern w:val="2"/>
              <w:sz w:val="24"/>
              <w:szCs w:val="24"/>
              <w:lang w:eastAsia="sv-SE"/>
              <w14:ligatures w14:val="standardContextual"/>
            </w:rPr>
          </w:pPr>
          <w:hyperlink w:anchor="_Toc216183208" w:history="1">
            <w:r w:rsidRPr="00D548E1">
              <w:rPr>
                <w:rStyle w:val="Hyperlnk"/>
              </w:rPr>
              <w:t>4.1</w:t>
            </w:r>
            <w:r>
              <w:rPr>
                <w:kern w:val="2"/>
                <w:sz w:val="24"/>
                <w:szCs w:val="24"/>
                <w:lang w:eastAsia="sv-SE"/>
                <w14:ligatures w14:val="standardContextual"/>
              </w:rPr>
              <w:tab/>
            </w:r>
            <w:r w:rsidRPr="00D548E1">
              <w:rPr>
                <w:rStyle w:val="Hyperlnk"/>
              </w:rPr>
              <w:t>Informationssäkerhet och juridik</w:t>
            </w:r>
            <w:r>
              <w:rPr>
                <w:webHidden/>
              </w:rPr>
              <w:tab/>
            </w:r>
            <w:r>
              <w:rPr>
                <w:webHidden/>
              </w:rPr>
              <w:fldChar w:fldCharType="begin"/>
            </w:r>
            <w:r>
              <w:rPr>
                <w:webHidden/>
              </w:rPr>
              <w:instrText xml:space="preserve"> PAGEREF _Toc216183208 \h </w:instrText>
            </w:r>
            <w:r>
              <w:rPr>
                <w:webHidden/>
              </w:rPr>
            </w:r>
            <w:r>
              <w:rPr>
                <w:webHidden/>
              </w:rPr>
              <w:fldChar w:fldCharType="separate"/>
            </w:r>
            <w:r>
              <w:rPr>
                <w:webHidden/>
              </w:rPr>
              <w:t>32</w:t>
            </w:r>
            <w:r>
              <w:rPr>
                <w:webHidden/>
              </w:rPr>
              <w:fldChar w:fldCharType="end"/>
            </w:r>
          </w:hyperlink>
        </w:p>
        <w:p w14:paraId="183E66F3" w14:textId="7C9FFA1E" w:rsidR="00F51074" w:rsidRDefault="00F51074">
          <w:pPr>
            <w:pStyle w:val="Innehll2"/>
            <w:tabs>
              <w:tab w:val="left" w:pos="1361"/>
            </w:tabs>
            <w:rPr>
              <w:kern w:val="2"/>
              <w:sz w:val="24"/>
              <w:szCs w:val="24"/>
              <w:lang w:eastAsia="sv-SE"/>
              <w14:ligatures w14:val="standardContextual"/>
            </w:rPr>
          </w:pPr>
          <w:hyperlink w:anchor="_Toc216183209" w:history="1">
            <w:r w:rsidRPr="00D548E1">
              <w:rPr>
                <w:rStyle w:val="Hyperlnk"/>
              </w:rPr>
              <w:t>4.2</w:t>
            </w:r>
            <w:r>
              <w:rPr>
                <w:kern w:val="2"/>
                <w:sz w:val="24"/>
                <w:szCs w:val="24"/>
                <w:lang w:eastAsia="sv-SE"/>
                <w14:ligatures w14:val="standardContextual"/>
              </w:rPr>
              <w:tab/>
            </w:r>
            <w:r w:rsidRPr="00D548E1">
              <w:rPr>
                <w:rStyle w:val="Hyperlnk"/>
              </w:rPr>
              <w:t>Säkerhet</w:t>
            </w:r>
            <w:r>
              <w:rPr>
                <w:webHidden/>
              </w:rPr>
              <w:tab/>
            </w:r>
            <w:r>
              <w:rPr>
                <w:webHidden/>
              </w:rPr>
              <w:fldChar w:fldCharType="begin"/>
            </w:r>
            <w:r>
              <w:rPr>
                <w:webHidden/>
              </w:rPr>
              <w:instrText xml:space="preserve"> PAGEREF _Toc216183209 \h </w:instrText>
            </w:r>
            <w:r>
              <w:rPr>
                <w:webHidden/>
              </w:rPr>
            </w:r>
            <w:r>
              <w:rPr>
                <w:webHidden/>
              </w:rPr>
              <w:fldChar w:fldCharType="separate"/>
            </w:r>
            <w:r>
              <w:rPr>
                <w:webHidden/>
              </w:rPr>
              <w:t>32</w:t>
            </w:r>
            <w:r>
              <w:rPr>
                <w:webHidden/>
              </w:rPr>
              <w:fldChar w:fldCharType="end"/>
            </w:r>
          </w:hyperlink>
        </w:p>
        <w:p w14:paraId="2D004382" w14:textId="00CFCE19" w:rsidR="00F51074" w:rsidRDefault="00F51074">
          <w:pPr>
            <w:pStyle w:val="Innehll3"/>
            <w:tabs>
              <w:tab w:val="left" w:pos="1701"/>
            </w:tabs>
            <w:rPr>
              <w:kern w:val="2"/>
              <w:sz w:val="24"/>
              <w:szCs w:val="24"/>
              <w:lang w:eastAsia="sv-SE"/>
              <w14:ligatures w14:val="standardContextual"/>
            </w:rPr>
          </w:pPr>
          <w:hyperlink w:anchor="_Toc216183210" w:history="1">
            <w:r w:rsidRPr="00D548E1">
              <w:rPr>
                <w:rStyle w:val="Hyperlnk"/>
              </w:rPr>
              <w:t>4.2.1</w:t>
            </w:r>
            <w:r>
              <w:rPr>
                <w:kern w:val="2"/>
                <w:sz w:val="24"/>
                <w:szCs w:val="24"/>
                <w:lang w:eastAsia="sv-SE"/>
                <w14:ligatures w14:val="standardContextual"/>
              </w:rPr>
              <w:tab/>
            </w:r>
            <w:r w:rsidRPr="00D548E1">
              <w:rPr>
                <w:rStyle w:val="Hyperlnk"/>
              </w:rPr>
              <w:t>Förlitande parter enligt RIV TA Basic Profile</w:t>
            </w:r>
            <w:r>
              <w:rPr>
                <w:webHidden/>
              </w:rPr>
              <w:tab/>
            </w:r>
            <w:r>
              <w:rPr>
                <w:webHidden/>
              </w:rPr>
              <w:fldChar w:fldCharType="begin"/>
            </w:r>
            <w:r>
              <w:rPr>
                <w:webHidden/>
              </w:rPr>
              <w:instrText xml:space="preserve"> PAGEREF _Toc216183210 \h </w:instrText>
            </w:r>
            <w:r>
              <w:rPr>
                <w:webHidden/>
              </w:rPr>
            </w:r>
            <w:r>
              <w:rPr>
                <w:webHidden/>
              </w:rPr>
              <w:fldChar w:fldCharType="separate"/>
            </w:r>
            <w:r>
              <w:rPr>
                <w:webHidden/>
              </w:rPr>
              <w:t>32</w:t>
            </w:r>
            <w:r>
              <w:rPr>
                <w:webHidden/>
              </w:rPr>
              <w:fldChar w:fldCharType="end"/>
            </w:r>
          </w:hyperlink>
        </w:p>
        <w:p w14:paraId="7E2A93C9" w14:textId="2121094E" w:rsidR="00F51074" w:rsidRDefault="00F51074">
          <w:pPr>
            <w:pStyle w:val="Innehll3"/>
            <w:tabs>
              <w:tab w:val="left" w:pos="1701"/>
            </w:tabs>
            <w:rPr>
              <w:kern w:val="2"/>
              <w:sz w:val="24"/>
              <w:szCs w:val="24"/>
              <w:lang w:eastAsia="sv-SE"/>
              <w14:ligatures w14:val="standardContextual"/>
            </w:rPr>
          </w:pPr>
          <w:hyperlink w:anchor="_Toc216183211" w:history="1">
            <w:r w:rsidRPr="00D548E1">
              <w:rPr>
                <w:rStyle w:val="Hyperlnk"/>
              </w:rPr>
              <w:t>4.2.2</w:t>
            </w:r>
            <w:r>
              <w:rPr>
                <w:kern w:val="2"/>
                <w:sz w:val="24"/>
                <w:szCs w:val="24"/>
                <w:lang w:eastAsia="sv-SE"/>
                <w14:ligatures w14:val="standardContextual"/>
              </w:rPr>
              <w:tab/>
            </w:r>
            <w:r w:rsidRPr="00D548E1">
              <w:rPr>
                <w:rStyle w:val="Hyperlnk"/>
              </w:rPr>
              <w:t>Stark autentisering av slutanvändare</w:t>
            </w:r>
            <w:r>
              <w:rPr>
                <w:webHidden/>
              </w:rPr>
              <w:tab/>
            </w:r>
            <w:r>
              <w:rPr>
                <w:webHidden/>
              </w:rPr>
              <w:fldChar w:fldCharType="begin"/>
            </w:r>
            <w:r>
              <w:rPr>
                <w:webHidden/>
              </w:rPr>
              <w:instrText xml:space="preserve"> PAGEREF _Toc216183211 \h </w:instrText>
            </w:r>
            <w:r>
              <w:rPr>
                <w:webHidden/>
              </w:rPr>
            </w:r>
            <w:r>
              <w:rPr>
                <w:webHidden/>
              </w:rPr>
              <w:fldChar w:fldCharType="separate"/>
            </w:r>
            <w:r>
              <w:rPr>
                <w:webHidden/>
              </w:rPr>
              <w:t>32</w:t>
            </w:r>
            <w:r>
              <w:rPr>
                <w:webHidden/>
              </w:rPr>
              <w:fldChar w:fldCharType="end"/>
            </w:r>
          </w:hyperlink>
        </w:p>
        <w:p w14:paraId="427483C0" w14:textId="333D17F9" w:rsidR="00F51074" w:rsidRDefault="00F51074">
          <w:pPr>
            <w:pStyle w:val="Innehll3"/>
            <w:tabs>
              <w:tab w:val="left" w:pos="1701"/>
            </w:tabs>
            <w:rPr>
              <w:kern w:val="2"/>
              <w:sz w:val="24"/>
              <w:szCs w:val="24"/>
              <w:lang w:eastAsia="sv-SE"/>
              <w14:ligatures w14:val="standardContextual"/>
            </w:rPr>
          </w:pPr>
          <w:hyperlink w:anchor="_Toc216183212" w:history="1">
            <w:r w:rsidRPr="00D548E1">
              <w:rPr>
                <w:rStyle w:val="Hyperlnk"/>
              </w:rPr>
              <w:t>4.2.3</w:t>
            </w:r>
            <w:r>
              <w:rPr>
                <w:kern w:val="2"/>
                <w:sz w:val="24"/>
                <w:szCs w:val="24"/>
                <w:lang w:eastAsia="sv-SE"/>
                <w14:ligatures w14:val="standardContextual"/>
              </w:rPr>
              <w:tab/>
            </w:r>
            <w:r w:rsidRPr="00D548E1">
              <w:rPr>
                <w:rStyle w:val="Hyperlnk"/>
              </w:rPr>
              <w:t>Krav på konsumenten</w:t>
            </w:r>
            <w:r>
              <w:rPr>
                <w:webHidden/>
              </w:rPr>
              <w:tab/>
            </w:r>
            <w:r>
              <w:rPr>
                <w:webHidden/>
              </w:rPr>
              <w:fldChar w:fldCharType="begin"/>
            </w:r>
            <w:r>
              <w:rPr>
                <w:webHidden/>
              </w:rPr>
              <w:instrText xml:space="preserve"> PAGEREF _Toc216183212 \h </w:instrText>
            </w:r>
            <w:r>
              <w:rPr>
                <w:webHidden/>
              </w:rPr>
            </w:r>
            <w:r>
              <w:rPr>
                <w:webHidden/>
              </w:rPr>
              <w:fldChar w:fldCharType="separate"/>
            </w:r>
            <w:r>
              <w:rPr>
                <w:webHidden/>
              </w:rPr>
              <w:t>32</w:t>
            </w:r>
            <w:r>
              <w:rPr>
                <w:webHidden/>
              </w:rPr>
              <w:fldChar w:fldCharType="end"/>
            </w:r>
          </w:hyperlink>
        </w:p>
        <w:p w14:paraId="0AEF2ECD" w14:textId="68FEAEA1" w:rsidR="00F51074" w:rsidRDefault="00F51074">
          <w:pPr>
            <w:pStyle w:val="Innehll3"/>
            <w:tabs>
              <w:tab w:val="left" w:pos="1701"/>
            </w:tabs>
            <w:rPr>
              <w:kern w:val="2"/>
              <w:sz w:val="24"/>
              <w:szCs w:val="24"/>
              <w:lang w:eastAsia="sv-SE"/>
              <w14:ligatures w14:val="standardContextual"/>
            </w:rPr>
          </w:pPr>
          <w:hyperlink w:anchor="_Toc216183213" w:history="1">
            <w:r w:rsidRPr="00D548E1">
              <w:rPr>
                <w:rStyle w:val="Hyperlnk"/>
              </w:rPr>
              <w:t>4.2.4</w:t>
            </w:r>
            <w:r>
              <w:rPr>
                <w:kern w:val="2"/>
                <w:sz w:val="24"/>
                <w:szCs w:val="24"/>
                <w:lang w:eastAsia="sv-SE"/>
                <w14:ligatures w14:val="standardContextual"/>
              </w:rPr>
              <w:tab/>
            </w:r>
            <w:r w:rsidRPr="00D548E1">
              <w:rPr>
                <w:rStyle w:val="Hyperlnk"/>
              </w:rPr>
              <w:t>Hantering av otillgänglighet</w:t>
            </w:r>
            <w:r>
              <w:rPr>
                <w:webHidden/>
              </w:rPr>
              <w:tab/>
            </w:r>
            <w:r>
              <w:rPr>
                <w:webHidden/>
              </w:rPr>
              <w:fldChar w:fldCharType="begin"/>
            </w:r>
            <w:r>
              <w:rPr>
                <w:webHidden/>
              </w:rPr>
              <w:instrText xml:space="preserve"> PAGEREF _Toc216183213 \h </w:instrText>
            </w:r>
            <w:r>
              <w:rPr>
                <w:webHidden/>
              </w:rPr>
            </w:r>
            <w:r>
              <w:rPr>
                <w:webHidden/>
              </w:rPr>
              <w:fldChar w:fldCharType="separate"/>
            </w:r>
            <w:r>
              <w:rPr>
                <w:webHidden/>
              </w:rPr>
              <w:t>33</w:t>
            </w:r>
            <w:r>
              <w:rPr>
                <w:webHidden/>
              </w:rPr>
              <w:fldChar w:fldCharType="end"/>
            </w:r>
          </w:hyperlink>
        </w:p>
        <w:p w14:paraId="14E31DFB" w14:textId="3FF676D2" w:rsidR="00F51074" w:rsidRDefault="00F51074">
          <w:pPr>
            <w:pStyle w:val="Innehll2"/>
            <w:tabs>
              <w:tab w:val="left" w:pos="1361"/>
            </w:tabs>
            <w:rPr>
              <w:kern w:val="2"/>
              <w:sz w:val="24"/>
              <w:szCs w:val="24"/>
              <w:lang w:eastAsia="sv-SE"/>
              <w14:ligatures w14:val="standardContextual"/>
            </w:rPr>
          </w:pPr>
          <w:hyperlink w:anchor="_Toc216183214" w:history="1">
            <w:r w:rsidRPr="00D548E1">
              <w:rPr>
                <w:rStyle w:val="Hyperlnk"/>
              </w:rPr>
              <w:t>4.3</w:t>
            </w:r>
            <w:r>
              <w:rPr>
                <w:kern w:val="2"/>
                <w:sz w:val="24"/>
                <w:szCs w:val="24"/>
                <w:lang w:eastAsia="sv-SE"/>
                <w14:ligatures w14:val="standardContextual"/>
              </w:rPr>
              <w:tab/>
            </w:r>
            <w:r w:rsidRPr="00D548E1">
              <w:rPr>
                <w:rStyle w:val="Hyperlnk"/>
              </w:rPr>
              <w:t>Icke funktionella krav</w:t>
            </w:r>
            <w:r>
              <w:rPr>
                <w:webHidden/>
              </w:rPr>
              <w:tab/>
            </w:r>
            <w:r>
              <w:rPr>
                <w:webHidden/>
              </w:rPr>
              <w:fldChar w:fldCharType="begin"/>
            </w:r>
            <w:r>
              <w:rPr>
                <w:webHidden/>
              </w:rPr>
              <w:instrText xml:space="preserve"> PAGEREF _Toc216183214 \h </w:instrText>
            </w:r>
            <w:r>
              <w:rPr>
                <w:webHidden/>
              </w:rPr>
            </w:r>
            <w:r>
              <w:rPr>
                <w:webHidden/>
              </w:rPr>
              <w:fldChar w:fldCharType="separate"/>
            </w:r>
            <w:r>
              <w:rPr>
                <w:webHidden/>
              </w:rPr>
              <w:t>34</w:t>
            </w:r>
            <w:r>
              <w:rPr>
                <w:webHidden/>
              </w:rPr>
              <w:fldChar w:fldCharType="end"/>
            </w:r>
          </w:hyperlink>
        </w:p>
        <w:p w14:paraId="6801DFCD" w14:textId="478AA18E" w:rsidR="00F51074" w:rsidRDefault="00F51074">
          <w:pPr>
            <w:pStyle w:val="Innehll3"/>
            <w:tabs>
              <w:tab w:val="left" w:pos="1701"/>
            </w:tabs>
            <w:rPr>
              <w:kern w:val="2"/>
              <w:sz w:val="24"/>
              <w:szCs w:val="24"/>
              <w:lang w:eastAsia="sv-SE"/>
              <w14:ligatures w14:val="standardContextual"/>
            </w:rPr>
          </w:pPr>
          <w:hyperlink w:anchor="_Toc216183215" w:history="1">
            <w:r w:rsidRPr="00D548E1">
              <w:rPr>
                <w:rStyle w:val="Hyperlnk"/>
              </w:rPr>
              <w:t>4.3.1</w:t>
            </w:r>
            <w:r>
              <w:rPr>
                <w:kern w:val="2"/>
                <w:sz w:val="24"/>
                <w:szCs w:val="24"/>
                <w:lang w:eastAsia="sv-SE"/>
                <w14:ligatures w14:val="standardContextual"/>
              </w:rPr>
              <w:tab/>
            </w:r>
            <w:r w:rsidRPr="00D548E1">
              <w:rPr>
                <w:rStyle w:val="Hyperlnk"/>
              </w:rPr>
              <w:t>SLA krav</w:t>
            </w:r>
            <w:r>
              <w:rPr>
                <w:webHidden/>
              </w:rPr>
              <w:tab/>
            </w:r>
            <w:r>
              <w:rPr>
                <w:webHidden/>
              </w:rPr>
              <w:fldChar w:fldCharType="begin"/>
            </w:r>
            <w:r>
              <w:rPr>
                <w:webHidden/>
              </w:rPr>
              <w:instrText xml:space="preserve"> PAGEREF _Toc216183215 \h </w:instrText>
            </w:r>
            <w:r>
              <w:rPr>
                <w:webHidden/>
              </w:rPr>
            </w:r>
            <w:r>
              <w:rPr>
                <w:webHidden/>
              </w:rPr>
              <w:fldChar w:fldCharType="separate"/>
            </w:r>
            <w:r>
              <w:rPr>
                <w:webHidden/>
              </w:rPr>
              <w:t>34</w:t>
            </w:r>
            <w:r>
              <w:rPr>
                <w:webHidden/>
              </w:rPr>
              <w:fldChar w:fldCharType="end"/>
            </w:r>
          </w:hyperlink>
        </w:p>
        <w:p w14:paraId="2AF3AF77" w14:textId="2AD99060" w:rsidR="00F51074" w:rsidRDefault="00F51074">
          <w:pPr>
            <w:pStyle w:val="Innehll3"/>
            <w:tabs>
              <w:tab w:val="left" w:pos="1701"/>
            </w:tabs>
            <w:rPr>
              <w:kern w:val="2"/>
              <w:sz w:val="24"/>
              <w:szCs w:val="24"/>
              <w:lang w:eastAsia="sv-SE"/>
              <w14:ligatures w14:val="standardContextual"/>
            </w:rPr>
          </w:pPr>
          <w:hyperlink w:anchor="_Toc216183216" w:history="1">
            <w:r w:rsidRPr="00D548E1">
              <w:rPr>
                <w:rStyle w:val="Hyperlnk"/>
              </w:rPr>
              <w:t>4.3.2</w:t>
            </w:r>
            <w:r>
              <w:rPr>
                <w:kern w:val="2"/>
                <w:sz w:val="24"/>
                <w:szCs w:val="24"/>
                <w:lang w:eastAsia="sv-SE"/>
                <w14:ligatures w14:val="standardContextual"/>
              </w:rPr>
              <w:tab/>
            </w:r>
            <w:r w:rsidRPr="00D548E1">
              <w:rPr>
                <w:rStyle w:val="Hyperlnk"/>
              </w:rPr>
              <w:t>Övriga krav</w:t>
            </w:r>
            <w:r>
              <w:rPr>
                <w:webHidden/>
              </w:rPr>
              <w:tab/>
            </w:r>
            <w:r>
              <w:rPr>
                <w:webHidden/>
              </w:rPr>
              <w:fldChar w:fldCharType="begin"/>
            </w:r>
            <w:r>
              <w:rPr>
                <w:webHidden/>
              </w:rPr>
              <w:instrText xml:space="preserve"> PAGEREF _Toc216183216 \h </w:instrText>
            </w:r>
            <w:r>
              <w:rPr>
                <w:webHidden/>
              </w:rPr>
            </w:r>
            <w:r>
              <w:rPr>
                <w:webHidden/>
              </w:rPr>
              <w:fldChar w:fldCharType="separate"/>
            </w:r>
            <w:r>
              <w:rPr>
                <w:webHidden/>
              </w:rPr>
              <w:t>35</w:t>
            </w:r>
            <w:r>
              <w:rPr>
                <w:webHidden/>
              </w:rPr>
              <w:fldChar w:fldCharType="end"/>
            </w:r>
          </w:hyperlink>
        </w:p>
        <w:p w14:paraId="619F2299" w14:textId="3098F6DD" w:rsidR="00F51074" w:rsidRDefault="00F51074">
          <w:pPr>
            <w:pStyle w:val="Innehll2"/>
            <w:tabs>
              <w:tab w:val="left" w:pos="1361"/>
            </w:tabs>
            <w:rPr>
              <w:kern w:val="2"/>
              <w:sz w:val="24"/>
              <w:szCs w:val="24"/>
              <w:lang w:eastAsia="sv-SE"/>
              <w14:ligatures w14:val="standardContextual"/>
            </w:rPr>
          </w:pPr>
          <w:hyperlink w:anchor="_Toc216183217" w:history="1">
            <w:r w:rsidRPr="00D548E1">
              <w:rPr>
                <w:rStyle w:val="Hyperlnk"/>
              </w:rPr>
              <w:t>4.4</w:t>
            </w:r>
            <w:r>
              <w:rPr>
                <w:kern w:val="2"/>
                <w:sz w:val="24"/>
                <w:szCs w:val="24"/>
                <w:lang w:eastAsia="sv-SE"/>
                <w14:ligatures w14:val="standardContextual"/>
              </w:rPr>
              <w:tab/>
            </w:r>
            <w:r w:rsidRPr="00D548E1">
              <w:rPr>
                <w:rStyle w:val="Hyperlnk"/>
              </w:rPr>
              <w:t>Felhantering</w:t>
            </w:r>
            <w:r>
              <w:rPr>
                <w:webHidden/>
              </w:rPr>
              <w:tab/>
            </w:r>
            <w:r>
              <w:rPr>
                <w:webHidden/>
              </w:rPr>
              <w:fldChar w:fldCharType="begin"/>
            </w:r>
            <w:r>
              <w:rPr>
                <w:webHidden/>
              </w:rPr>
              <w:instrText xml:space="preserve"> PAGEREF _Toc216183217 \h </w:instrText>
            </w:r>
            <w:r>
              <w:rPr>
                <w:webHidden/>
              </w:rPr>
            </w:r>
            <w:r>
              <w:rPr>
                <w:webHidden/>
              </w:rPr>
              <w:fldChar w:fldCharType="separate"/>
            </w:r>
            <w:r>
              <w:rPr>
                <w:webHidden/>
              </w:rPr>
              <w:t>36</w:t>
            </w:r>
            <w:r>
              <w:rPr>
                <w:webHidden/>
              </w:rPr>
              <w:fldChar w:fldCharType="end"/>
            </w:r>
          </w:hyperlink>
        </w:p>
        <w:p w14:paraId="30FF3487" w14:textId="6C5A6628" w:rsidR="00F51074" w:rsidRDefault="00F51074">
          <w:pPr>
            <w:pStyle w:val="Innehll3"/>
            <w:tabs>
              <w:tab w:val="left" w:pos="1701"/>
            </w:tabs>
            <w:rPr>
              <w:kern w:val="2"/>
              <w:sz w:val="24"/>
              <w:szCs w:val="24"/>
              <w:lang w:eastAsia="sv-SE"/>
              <w14:ligatures w14:val="standardContextual"/>
            </w:rPr>
          </w:pPr>
          <w:hyperlink w:anchor="_Toc216183218" w:history="1">
            <w:r w:rsidRPr="00D548E1">
              <w:rPr>
                <w:rStyle w:val="Hyperlnk"/>
              </w:rPr>
              <w:t>4.4.1</w:t>
            </w:r>
            <w:r>
              <w:rPr>
                <w:kern w:val="2"/>
                <w:sz w:val="24"/>
                <w:szCs w:val="24"/>
                <w:lang w:eastAsia="sv-SE"/>
                <w14:ligatures w14:val="standardContextual"/>
              </w:rPr>
              <w:tab/>
            </w:r>
            <w:r w:rsidRPr="00D548E1">
              <w:rPr>
                <w:rStyle w:val="Hyperlnk"/>
              </w:rPr>
              <w:t>Krav på en tjänsteproducent</w:t>
            </w:r>
            <w:r>
              <w:rPr>
                <w:webHidden/>
              </w:rPr>
              <w:tab/>
            </w:r>
            <w:r>
              <w:rPr>
                <w:webHidden/>
              </w:rPr>
              <w:fldChar w:fldCharType="begin"/>
            </w:r>
            <w:r>
              <w:rPr>
                <w:webHidden/>
              </w:rPr>
              <w:instrText xml:space="preserve"> PAGEREF _Toc216183218 \h </w:instrText>
            </w:r>
            <w:r>
              <w:rPr>
                <w:webHidden/>
              </w:rPr>
            </w:r>
            <w:r>
              <w:rPr>
                <w:webHidden/>
              </w:rPr>
              <w:fldChar w:fldCharType="separate"/>
            </w:r>
            <w:r>
              <w:rPr>
                <w:webHidden/>
              </w:rPr>
              <w:t>36</w:t>
            </w:r>
            <w:r>
              <w:rPr>
                <w:webHidden/>
              </w:rPr>
              <w:fldChar w:fldCharType="end"/>
            </w:r>
          </w:hyperlink>
        </w:p>
        <w:p w14:paraId="498EFCEE" w14:textId="2D225903" w:rsidR="00F51074" w:rsidRDefault="00F51074">
          <w:pPr>
            <w:pStyle w:val="Innehll3"/>
            <w:tabs>
              <w:tab w:val="left" w:pos="1701"/>
            </w:tabs>
            <w:rPr>
              <w:kern w:val="2"/>
              <w:sz w:val="24"/>
              <w:szCs w:val="24"/>
              <w:lang w:eastAsia="sv-SE"/>
              <w14:ligatures w14:val="standardContextual"/>
            </w:rPr>
          </w:pPr>
          <w:hyperlink w:anchor="_Toc216183219" w:history="1">
            <w:r w:rsidRPr="00D548E1">
              <w:rPr>
                <w:rStyle w:val="Hyperlnk"/>
              </w:rPr>
              <w:t>4.4.2</w:t>
            </w:r>
            <w:r>
              <w:rPr>
                <w:kern w:val="2"/>
                <w:sz w:val="24"/>
                <w:szCs w:val="24"/>
                <w:lang w:eastAsia="sv-SE"/>
                <w14:ligatures w14:val="standardContextual"/>
              </w:rPr>
              <w:tab/>
            </w:r>
            <w:r w:rsidRPr="00D548E1">
              <w:rPr>
                <w:rStyle w:val="Hyperlnk"/>
              </w:rPr>
              <w:t>Krav på en tjänstekonsument</w:t>
            </w:r>
            <w:r>
              <w:rPr>
                <w:webHidden/>
              </w:rPr>
              <w:tab/>
            </w:r>
            <w:r>
              <w:rPr>
                <w:webHidden/>
              </w:rPr>
              <w:fldChar w:fldCharType="begin"/>
            </w:r>
            <w:r>
              <w:rPr>
                <w:webHidden/>
              </w:rPr>
              <w:instrText xml:space="preserve"> PAGEREF _Toc216183219 \h </w:instrText>
            </w:r>
            <w:r>
              <w:rPr>
                <w:webHidden/>
              </w:rPr>
            </w:r>
            <w:r>
              <w:rPr>
                <w:webHidden/>
              </w:rPr>
              <w:fldChar w:fldCharType="separate"/>
            </w:r>
            <w:r>
              <w:rPr>
                <w:webHidden/>
              </w:rPr>
              <w:t>36</w:t>
            </w:r>
            <w:r>
              <w:rPr>
                <w:webHidden/>
              </w:rPr>
              <w:fldChar w:fldCharType="end"/>
            </w:r>
          </w:hyperlink>
        </w:p>
        <w:p w14:paraId="0D8A00CB" w14:textId="170346CA" w:rsidR="00F51074" w:rsidRDefault="00F51074">
          <w:pPr>
            <w:pStyle w:val="Innehll3"/>
            <w:tabs>
              <w:tab w:val="left" w:pos="1701"/>
            </w:tabs>
            <w:rPr>
              <w:kern w:val="2"/>
              <w:sz w:val="24"/>
              <w:szCs w:val="24"/>
              <w:lang w:eastAsia="sv-SE"/>
              <w14:ligatures w14:val="standardContextual"/>
            </w:rPr>
          </w:pPr>
          <w:hyperlink w:anchor="_Toc216183220" w:history="1">
            <w:r w:rsidRPr="00D548E1">
              <w:rPr>
                <w:rStyle w:val="Hyperlnk"/>
              </w:rPr>
              <w:t>4.4.3</w:t>
            </w:r>
            <w:r>
              <w:rPr>
                <w:kern w:val="2"/>
                <w:sz w:val="24"/>
                <w:szCs w:val="24"/>
                <w:lang w:eastAsia="sv-SE"/>
                <w14:ligatures w14:val="standardContextual"/>
              </w:rPr>
              <w:tab/>
            </w:r>
            <w:r w:rsidRPr="00D548E1">
              <w:rPr>
                <w:rStyle w:val="Hyperlnk"/>
              </w:rPr>
              <w:t>Konfidentialitet</w:t>
            </w:r>
            <w:r>
              <w:rPr>
                <w:webHidden/>
              </w:rPr>
              <w:tab/>
            </w:r>
            <w:r>
              <w:rPr>
                <w:webHidden/>
              </w:rPr>
              <w:fldChar w:fldCharType="begin"/>
            </w:r>
            <w:r>
              <w:rPr>
                <w:webHidden/>
              </w:rPr>
              <w:instrText xml:space="preserve"> PAGEREF _Toc216183220 \h </w:instrText>
            </w:r>
            <w:r>
              <w:rPr>
                <w:webHidden/>
              </w:rPr>
            </w:r>
            <w:r>
              <w:rPr>
                <w:webHidden/>
              </w:rPr>
              <w:fldChar w:fldCharType="separate"/>
            </w:r>
            <w:r>
              <w:rPr>
                <w:webHidden/>
              </w:rPr>
              <w:t>37</w:t>
            </w:r>
            <w:r>
              <w:rPr>
                <w:webHidden/>
              </w:rPr>
              <w:fldChar w:fldCharType="end"/>
            </w:r>
          </w:hyperlink>
        </w:p>
        <w:p w14:paraId="024D266B" w14:textId="1052BDAD" w:rsidR="00F51074" w:rsidRDefault="00F51074">
          <w:pPr>
            <w:pStyle w:val="Innehll1"/>
            <w:rPr>
              <w:b w:val="0"/>
              <w:kern w:val="2"/>
              <w:sz w:val="24"/>
              <w:szCs w:val="24"/>
              <w14:ligatures w14:val="standardContextual"/>
            </w:rPr>
          </w:pPr>
          <w:hyperlink w:anchor="_Toc216183221" w:history="1">
            <w:r w:rsidRPr="00D548E1">
              <w:rPr>
                <w:rStyle w:val="Hyperlnk"/>
              </w:rPr>
              <w:t>5</w:t>
            </w:r>
            <w:r>
              <w:rPr>
                <w:b w:val="0"/>
                <w:kern w:val="2"/>
                <w:sz w:val="24"/>
                <w:szCs w:val="24"/>
                <w14:ligatures w14:val="standardContextual"/>
              </w:rPr>
              <w:tab/>
            </w:r>
            <w:r w:rsidRPr="00D548E1">
              <w:rPr>
                <w:rStyle w:val="Hyperlnk"/>
              </w:rPr>
              <w:t>Tjänstedomänens meddelandemodeller</w:t>
            </w:r>
            <w:r>
              <w:rPr>
                <w:webHidden/>
              </w:rPr>
              <w:tab/>
            </w:r>
            <w:r>
              <w:rPr>
                <w:webHidden/>
              </w:rPr>
              <w:fldChar w:fldCharType="begin"/>
            </w:r>
            <w:r>
              <w:rPr>
                <w:webHidden/>
              </w:rPr>
              <w:instrText xml:space="preserve"> PAGEREF _Toc216183221 \h </w:instrText>
            </w:r>
            <w:r>
              <w:rPr>
                <w:webHidden/>
              </w:rPr>
            </w:r>
            <w:r>
              <w:rPr>
                <w:webHidden/>
              </w:rPr>
              <w:fldChar w:fldCharType="separate"/>
            </w:r>
            <w:r>
              <w:rPr>
                <w:webHidden/>
              </w:rPr>
              <w:t>37</w:t>
            </w:r>
            <w:r>
              <w:rPr>
                <w:webHidden/>
              </w:rPr>
              <w:fldChar w:fldCharType="end"/>
            </w:r>
          </w:hyperlink>
        </w:p>
        <w:p w14:paraId="64C792F6" w14:textId="1D9A443D" w:rsidR="00F51074" w:rsidRDefault="00F51074">
          <w:pPr>
            <w:pStyle w:val="Innehll2"/>
            <w:tabs>
              <w:tab w:val="left" w:pos="1361"/>
            </w:tabs>
            <w:rPr>
              <w:kern w:val="2"/>
              <w:sz w:val="24"/>
              <w:szCs w:val="24"/>
              <w:lang w:eastAsia="sv-SE"/>
              <w14:ligatures w14:val="standardContextual"/>
            </w:rPr>
          </w:pPr>
          <w:hyperlink w:anchor="_Toc216183222" w:history="1">
            <w:r w:rsidRPr="00D548E1">
              <w:rPr>
                <w:rStyle w:val="Hyperlnk"/>
              </w:rPr>
              <w:t>5.1</w:t>
            </w:r>
            <w:r>
              <w:rPr>
                <w:kern w:val="2"/>
                <w:sz w:val="24"/>
                <w:szCs w:val="24"/>
                <w:lang w:eastAsia="sv-SE"/>
                <w14:ligatures w14:val="standardContextual"/>
              </w:rPr>
              <w:tab/>
            </w:r>
            <w:r w:rsidRPr="00D548E1">
              <w:rPr>
                <w:rStyle w:val="Hyperlnk"/>
              </w:rPr>
              <w:t>Information hanterad i tjänsterna</w:t>
            </w:r>
            <w:r>
              <w:rPr>
                <w:webHidden/>
              </w:rPr>
              <w:tab/>
            </w:r>
            <w:r>
              <w:rPr>
                <w:webHidden/>
              </w:rPr>
              <w:fldChar w:fldCharType="begin"/>
            </w:r>
            <w:r>
              <w:rPr>
                <w:webHidden/>
              </w:rPr>
              <w:instrText xml:space="preserve"> PAGEREF _Toc216183222 \h </w:instrText>
            </w:r>
            <w:r>
              <w:rPr>
                <w:webHidden/>
              </w:rPr>
            </w:r>
            <w:r>
              <w:rPr>
                <w:webHidden/>
              </w:rPr>
              <w:fldChar w:fldCharType="separate"/>
            </w:r>
            <w:r>
              <w:rPr>
                <w:webHidden/>
              </w:rPr>
              <w:t>37</w:t>
            </w:r>
            <w:r>
              <w:rPr>
                <w:webHidden/>
              </w:rPr>
              <w:fldChar w:fldCharType="end"/>
            </w:r>
          </w:hyperlink>
        </w:p>
        <w:p w14:paraId="575DDB22" w14:textId="1325C648" w:rsidR="00F51074" w:rsidRDefault="00F51074">
          <w:pPr>
            <w:pStyle w:val="Innehll2"/>
            <w:tabs>
              <w:tab w:val="left" w:pos="1361"/>
            </w:tabs>
            <w:rPr>
              <w:kern w:val="2"/>
              <w:sz w:val="24"/>
              <w:szCs w:val="24"/>
              <w:lang w:eastAsia="sv-SE"/>
              <w14:ligatures w14:val="standardContextual"/>
            </w:rPr>
          </w:pPr>
          <w:hyperlink w:anchor="_Toc216183223" w:history="1">
            <w:r w:rsidRPr="00D548E1">
              <w:rPr>
                <w:rStyle w:val="Hyperlnk"/>
              </w:rPr>
              <w:t>5.2</w:t>
            </w:r>
            <w:r>
              <w:rPr>
                <w:kern w:val="2"/>
                <w:sz w:val="24"/>
                <w:szCs w:val="24"/>
                <w:lang w:eastAsia="sv-SE"/>
                <w14:ligatures w14:val="standardContextual"/>
              </w:rPr>
              <w:tab/>
            </w:r>
            <w:r w:rsidRPr="00D548E1">
              <w:rPr>
                <w:rStyle w:val="Hyperlnk"/>
              </w:rPr>
              <w:t>Formatregler</w:t>
            </w:r>
            <w:r>
              <w:rPr>
                <w:webHidden/>
              </w:rPr>
              <w:tab/>
            </w:r>
            <w:r>
              <w:rPr>
                <w:webHidden/>
              </w:rPr>
              <w:fldChar w:fldCharType="begin"/>
            </w:r>
            <w:r>
              <w:rPr>
                <w:webHidden/>
              </w:rPr>
              <w:instrText xml:space="preserve"> PAGEREF _Toc216183223 \h </w:instrText>
            </w:r>
            <w:r>
              <w:rPr>
                <w:webHidden/>
              </w:rPr>
            </w:r>
            <w:r>
              <w:rPr>
                <w:webHidden/>
              </w:rPr>
              <w:fldChar w:fldCharType="separate"/>
            </w:r>
            <w:r>
              <w:rPr>
                <w:webHidden/>
              </w:rPr>
              <w:t>38</w:t>
            </w:r>
            <w:r>
              <w:rPr>
                <w:webHidden/>
              </w:rPr>
              <w:fldChar w:fldCharType="end"/>
            </w:r>
          </w:hyperlink>
        </w:p>
        <w:p w14:paraId="46AC8A2F" w14:textId="13E704FA" w:rsidR="00F51074" w:rsidRDefault="00F51074">
          <w:pPr>
            <w:pStyle w:val="Innehll3"/>
            <w:tabs>
              <w:tab w:val="left" w:pos="1701"/>
            </w:tabs>
            <w:rPr>
              <w:kern w:val="2"/>
              <w:sz w:val="24"/>
              <w:szCs w:val="24"/>
              <w:lang w:eastAsia="sv-SE"/>
              <w14:ligatures w14:val="standardContextual"/>
            </w:rPr>
          </w:pPr>
          <w:hyperlink w:anchor="_Toc216183224" w:history="1">
            <w:r w:rsidRPr="00D548E1">
              <w:rPr>
                <w:rStyle w:val="Hyperlnk"/>
              </w:rPr>
              <w:t>5.2.1</w:t>
            </w:r>
            <w:r>
              <w:rPr>
                <w:kern w:val="2"/>
                <w:sz w:val="24"/>
                <w:szCs w:val="24"/>
                <w:lang w:eastAsia="sv-SE"/>
                <w14:ligatures w14:val="standardContextual"/>
              </w:rPr>
              <w:tab/>
            </w:r>
            <w:r w:rsidRPr="00D548E1">
              <w:rPr>
                <w:rStyle w:val="Hyperlnk"/>
              </w:rPr>
              <w:t>Format för Datum</w:t>
            </w:r>
            <w:r>
              <w:rPr>
                <w:webHidden/>
              </w:rPr>
              <w:tab/>
            </w:r>
            <w:r>
              <w:rPr>
                <w:webHidden/>
              </w:rPr>
              <w:fldChar w:fldCharType="begin"/>
            </w:r>
            <w:r>
              <w:rPr>
                <w:webHidden/>
              </w:rPr>
              <w:instrText xml:space="preserve"> PAGEREF _Toc216183224 \h </w:instrText>
            </w:r>
            <w:r>
              <w:rPr>
                <w:webHidden/>
              </w:rPr>
            </w:r>
            <w:r>
              <w:rPr>
                <w:webHidden/>
              </w:rPr>
              <w:fldChar w:fldCharType="separate"/>
            </w:r>
            <w:r>
              <w:rPr>
                <w:webHidden/>
              </w:rPr>
              <w:t>38</w:t>
            </w:r>
            <w:r>
              <w:rPr>
                <w:webHidden/>
              </w:rPr>
              <w:fldChar w:fldCharType="end"/>
            </w:r>
          </w:hyperlink>
        </w:p>
        <w:p w14:paraId="643DF6F4" w14:textId="19CF50AE" w:rsidR="00F51074" w:rsidRDefault="00F51074">
          <w:pPr>
            <w:pStyle w:val="Innehll3"/>
            <w:tabs>
              <w:tab w:val="left" w:pos="1701"/>
            </w:tabs>
            <w:rPr>
              <w:kern w:val="2"/>
              <w:sz w:val="24"/>
              <w:szCs w:val="24"/>
              <w:lang w:eastAsia="sv-SE"/>
              <w14:ligatures w14:val="standardContextual"/>
            </w:rPr>
          </w:pPr>
          <w:hyperlink w:anchor="_Toc216183225" w:history="1">
            <w:r w:rsidRPr="00D548E1">
              <w:rPr>
                <w:rStyle w:val="Hyperlnk"/>
              </w:rPr>
              <w:t>5.2.2</w:t>
            </w:r>
            <w:r>
              <w:rPr>
                <w:kern w:val="2"/>
                <w:sz w:val="24"/>
                <w:szCs w:val="24"/>
                <w:lang w:eastAsia="sv-SE"/>
                <w14:ligatures w14:val="standardContextual"/>
              </w:rPr>
              <w:tab/>
            </w:r>
            <w:r w:rsidRPr="00D548E1">
              <w:rPr>
                <w:rStyle w:val="Hyperlnk"/>
              </w:rPr>
              <w:t>Format för tidpunkter</w:t>
            </w:r>
            <w:r>
              <w:rPr>
                <w:webHidden/>
              </w:rPr>
              <w:tab/>
            </w:r>
            <w:r>
              <w:rPr>
                <w:webHidden/>
              </w:rPr>
              <w:fldChar w:fldCharType="begin"/>
            </w:r>
            <w:r>
              <w:rPr>
                <w:webHidden/>
              </w:rPr>
              <w:instrText xml:space="preserve"> PAGEREF _Toc216183225 \h </w:instrText>
            </w:r>
            <w:r>
              <w:rPr>
                <w:webHidden/>
              </w:rPr>
            </w:r>
            <w:r>
              <w:rPr>
                <w:webHidden/>
              </w:rPr>
              <w:fldChar w:fldCharType="separate"/>
            </w:r>
            <w:r>
              <w:rPr>
                <w:webHidden/>
              </w:rPr>
              <w:t>38</w:t>
            </w:r>
            <w:r>
              <w:rPr>
                <w:webHidden/>
              </w:rPr>
              <w:fldChar w:fldCharType="end"/>
            </w:r>
          </w:hyperlink>
        </w:p>
        <w:p w14:paraId="3837CC3A" w14:textId="3C7F63B6" w:rsidR="00F51074" w:rsidRDefault="00F51074">
          <w:pPr>
            <w:pStyle w:val="Innehll3"/>
            <w:tabs>
              <w:tab w:val="left" w:pos="1701"/>
            </w:tabs>
            <w:rPr>
              <w:kern w:val="2"/>
              <w:sz w:val="24"/>
              <w:szCs w:val="24"/>
              <w:lang w:eastAsia="sv-SE"/>
              <w14:ligatures w14:val="standardContextual"/>
            </w:rPr>
          </w:pPr>
          <w:hyperlink w:anchor="_Toc216183226" w:history="1">
            <w:r w:rsidRPr="00D548E1">
              <w:rPr>
                <w:rStyle w:val="Hyperlnk"/>
              </w:rPr>
              <w:t>5.2.3</w:t>
            </w:r>
            <w:r>
              <w:rPr>
                <w:kern w:val="2"/>
                <w:sz w:val="24"/>
                <w:szCs w:val="24"/>
                <w:lang w:eastAsia="sv-SE"/>
                <w14:ligatures w14:val="standardContextual"/>
              </w:rPr>
              <w:tab/>
            </w:r>
            <w:r w:rsidRPr="00D548E1">
              <w:rPr>
                <w:rStyle w:val="Hyperlnk"/>
              </w:rPr>
              <w:t>Tidszon för tidpunkter</w:t>
            </w:r>
            <w:r>
              <w:rPr>
                <w:webHidden/>
              </w:rPr>
              <w:tab/>
            </w:r>
            <w:r>
              <w:rPr>
                <w:webHidden/>
              </w:rPr>
              <w:fldChar w:fldCharType="begin"/>
            </w:r>
            <w:r>
              <w:rPr>
                <w:webHidden/>
              </w:rPr>
              <w:instrText xml:space="preserve"> PAGEREF _Toc216183226 \h </w:instrText>
            </w:r>
            <w:r>
              <w:rPr>
                <w:webHidden/>
              </w:rPr>
            </w:r>
            <w:r>
              <w:rPr>
                <w:webHidden/>
              </w:rPr>
              <w:fldChar w:fldCharType="separate"/>
            </w:r>
            <w:r>
              <w:rPr>
                <w:webHidden/>
              </w:rPr>
              <w:t>38</w:t>
            </w:r>
            <w:r>
              <w:rPr>
                <w:webHidden/>
              </w:rPr>
              <w:fldChar w:fldCharType="end"/>
            </w:r>
          </w:hyperlink>
        </w:p>
        <w:p w14:paraId="4FA2A1E3" w14:textId="5715BFB1" w:rsidR="00F51074" w:rsidRDefault="00F51074">
          <w:pPr>
            <w:pStyle w:val="Innehll2"/>
            <w:tabs>
              <w:tab w:val="left" w:pos="1361"/>
            </w:tabs>
            <w:rPr>
              <w:kern w:val="2"/>
              <w:sz w:val="24"/>
              <w:szCs w:val="24"/>
              <w:lang w:eastAsia="sv-SE"/>
              <w14:ligatures w14:val="standardContextual"/>
            </w:rPr>
          </w:pPr>
          <w:hyperlink w:anchor="_Toc216183227" w:history="1">
            <w:r w:rsidRPr="00D548E1">
              <w:rPr>
                <w:rStyle w:val="Hyperlnk"/>
              </w:rPr>
              <w:t>5.3</w:t>
            </w:r>
            <w:r>
              <w:rPr>
                <w:kern w:val="2"/>
                <w:sz w:val="24"/>
                <w:szCs w:val="24"/>
                <w:lang w:eastAsia="sv-SE"/>
                <w14:ligatures w14:val="standardContextual"/>
              </w:rPr>
              <w:tab/>
            </w:r>
            <w:r w:rsidRPr="00D548E1">
              <w:rPr>
                <w:rStyle w:val="Hyperlnk"/>
              </w:rPr>
              <w:t>Termer och begrepp</w:t>
            </w:r>
            <w:r>
              <w:rPr>
                <w:webHidden/>
              </w:rPr>
              <w:tab/>
            </w:r>
            <w:r>
              <w:rPr>
                <w:webHidden/>
              </w:rPr>
              <w:fldChar w:fldCharType="begin"/>
            </w:r>
            <w:r>
              <w:rPr>
                <w:webHidden/>
              </w:rPr>
              <w:instrText xml:space="preserve"> PAGEREF _Toc216183227 \h </w:instrText>
            </w:r>
            <w:r>
              <w:rPr>
                <w:webHidden/>
              </w:rPr>
            </w:r>
            <w:r>
              <w:rPr>
                <w:webHidden/>
              </w:rPr>
              <w:fldChar w:fldCharType="separate"/>
            </w:r>
            <w:r>
              <w:rPr>
                <w:webHidden/>
              </w:rPr>
              <w:t>38</w:t>
            </w:r>
            <w:r>
              <w:rPr>
                <w:webHidden/>
              </w:rPr>
              <w:fldChar w:fldCharType="end"/>
            </w:r>
          </w:hyperlink>
        </w:p>
        <w:p w14:paraId="2D2972FC" w14:textId="40CA0156" w:rsidR="00F51074" w:rsidRDefault="00F51074">
          <w:pPr>
            <w:pStyle w:val="Innehll1"/>
            <w:rPr>
              <w:b w:val="0"/>
              <w:kern w:val="2"/>
              <w:sz w:val="24"/>
              <w:szCs w:val="24"/>
              <w14:ligatures w14:val="standardContextual"/>
            </w:rPr>
          </w:pPr>
          <w:hyperlink w:anchor="_Toc216183228" w:history="1">
            <w:r w:rsidRPr="00D548E1">
              <w:rPr>
                <w:rStyle w:val="Hyperlnk"/>
              </w:rPr>
              <w:t>6</w:t>
            </w:r>
            <w:r>
              <w:rPr>
                <w:b w:val="0"/>
                <w:kern w:val="2"/>
                <w:sz w:val="24"/>
                <w:szCs w:val="24"/>
                <w14:ligatures w14:val="standardContextual"/>
              </w:rPr>
              <w:tab/>
            </w:r>
            <w:r w:rsidRPr="00D548E1">
              <w:rPr>
                <w:rStyle w:val="Hyperlnk"/>
              </w:rPr>
              <w:t>Tjänstekontrakt</w:t>
            </w:r>
            <w:r>
              <w:rPr>
                <w:webHidden/>
              </w:rPr>
              <w:tab/>
            </w:r>
            <w:r>
              <w:rPr>
                <w:webHidden/>
              </w:rPr>
              <w:fldChar w:fldCharType="begin"/>
            </w:r>
            <w:r>
              <w:rPr>
                <w:webHidden/>
              </w:rPr>
              <w:instrText xml:space="preserve"> PAGEREF _Toc216183228 \h </w:instrText>
            </w:r>
            <w:r>
              <w:rPr>
                <w:webHidden/>
              </w:rPr>
            </w:r>
            <w:r>
              <w:rPr>
                <w:webHidden/>
              </w:rPr>
              <w:fldChar w:fldCharType="separate"/>
            </w:r>
            <w:r>
              <w:rPr>
                <w:webHidden/>
              </w:rPr>
              <w:t>40</w:t>
            </w:r>
            <w:r>
              <w:rPr>
                <w:webHidden/>
              </w:rPr>
              <w:fldChar w:fldCharType="end"/>
            </w:r>
          </w:hyperlink>
        </w:p>
        <w:p w14:paraId="2A2CE824" w14:textId="03F7FE84" w:rsidR="00F51074" w:rsidRDefault="00F51074">
          <w:pPr>
            <w:pStyle w:val="Innehll2"/>
            <w:tabs>
              <w:tab w:val="left" w:pos="1361"/>
            </w:tabs>
            <w:rPr>
              <w:kern w:val="2"/>
              <w:sz w:val="24"/>
              <w:szCs w:val="24"/>
              <w:lang w:eastAsia="sv-SE"/>
              <w14:ligatures w14:val="standardContextual"/>
            </w:rPr>
          </w:pPr>
          <w:hyperlink w:anchor="_Toc216183229" w:history="1">
            <w:r w:rsidRPr="00D548E1">
              <w:rPr>
                <w:rStyle w:val="Hyperlnk"/>
              </w:rPr>
              <w:t>6.1</w:t>
            </w:r>
            <w:r>
              <w:rPr>
                <w:kern w:val="2"/>
                <w:sz w:val="24"/>
                <w:szCs w:val="24"/>
                <w:lang w:eastAsia="sv-SE"/>
                <w14:ligatures w14:val="standardContextual"/>
              </w:rPr>
              <w:tab/>
            </w:r>
            <w:r w:rsidRPr="00D548E1">
              <w:rPr>
                <w:rStyle w:val="Hyperlnk"/>
              </w:rPr>
              <w:t>GetConsentsForPatient</w:t>
            </w:r>
            <w:r>
              <w:rPr>
                <w:webHidden/>
              </w:rPr>
              <w:tab/>
            </w:r>
            <w:r>
              <w:rPr>
                <w:webHidden/>
              </w:rPr>
              <w:fldChar w:fldCharType="begin"/>
            </w:r>
            <w:r>
              <w:rPr>
                <w:webHidden/>
              </w:rPr>
              <w:instrText xml:space="preserve"> PAGEREF _Toc216183229 \h </w:instrText>
            </w:r>
            <w:r>
              <w:rPr>
                <w:webHidden/>
              </w:rPr>
            </w:r>
            <w:r>
              <w:rPr>
                <w:webHidden/>
              </w:rPr>
              <w:fldChar w:fldCharType="separate"/>
            </w:r>
            <w:r>
              <w:rPr>
                <w:webHidden/>
              </w:rPr>
              <w:t>40</w:t>
            </w:r>
            <w:r>
              <w:rPr>
                <w:webHidden/>
              </w:rPr>
              <w:fldChar w:fldCharType="end"/>
            </w:r>
          </w:hyperlink>
        </w:p>
        <w:p w14:paraId="17D28891" w14:textId="7C23C4C1" w:rsidR="00F51074" w:rsidRDefault="00F51074">
          <w:pPr>
            <w:pStyle w:val="Innehll3"/>
            <w:tabs>
              <w:tab w:val="left" w:pos="1701"/>
            </w:tabs>
            <w:rPr>
              <w:kern w:val="2"/>
              <w:sz w:val="24"/>
              <w:szCs w:val="24"/>
              <w:lang w:eastAsia="sv-SE"/>
              <w14:ligatures w14:val="standardContextual"/>
            </w:rPr>
          </w:pPr>
          <w:hyperlink w:anchor="_Toc216183230" w:history="1">
            <w:r w:rsidRPr="00D548E1">
              <w:rPr>
                <w:rStyle w:val="Hyperlnk"/>
              </w:rPr>
              <w:t>6.1.1</w:t>
            </w:r>
            <w:r>
              <w:rPr>
                <w:kern w:val="2"/>
                <w:sz w:val="24"/>
                <w:szCs w:val="24"/>
                <w:lang w:eastAsia="sv-SE"/>
                <w14:ligatures w14:val="standardContextual"/>
              </w:rPr>
              <w:tab/>
            </w:r>
            <w:r w:rsidRPr="00D548E1">
              <w:rPr>
                <w:rStyle w:val="Hyperlnk"/>
              </w:rPr>
              <w:t>Version</w:t>
            </w:r>
            <w:r>
              <w:rPr>
                <w:webHidden/>
              </w:rPr>
              <w:tab/>
            </w:r>
            <w:r>
              <w:rPr>
                <w:webHidden/>
              </w:rPr>
              <w:fldChar w:fldCharType="begin"/>
            </w:r>
            <w:r>
              <w:rPr>
                <w:webHidden/>
              </w:rPr>
              <w:instrText xml:space="preserve"> PAGEREF _Toc216183230 \h </w:instrText>
            </w:r>
            <w:r>
              <w:rPr>
                <w:webHidden/>
              </w:rPr>
            </w:r>
            <w:r>
              <w:rPr>
                <w:webHidden/>
              </w:rPr>
              <w:fldChar w:fldCharType="separate"/>
            </w:r>
            <w:r>
              <w:rPr>
                <w:webHidden/>
              </w:rPr>
              <w:t>40</w:t>
            </w:r>
            <w:r>
              <w:rPr>
                <w:webHidden/>
              </w:rPr>
              <w:fldChar w:fldCharType="end"/>
            </w:r>
          </w:hyperlink>
        </w:p>
        <w:p w14:paraId="02CDF434" w14:textId="4C58A9DD" w:rsidR="00F51074" w:rsidRDefault="00F51074">
          <w:pPr>
            <w:pStyle w:val="Innehll3"/>
            <w:tabs>
              <w:tab w:val="left" w:pos="1701"/>
            </w:tabs>
            <w:rPr>
              <w:kern w:val="2"/>
              <w:sz w:val="24"/>
              <w:szCs w:val="24"/>
              <w:lang w:eastAsia="sv-SE"/>
              <w14:ligatures w14:val="standardContextual"/>
            </w:rPr>
          </w:pPr>
          <w:hyperlink w:anchor="_Toc216183231" w:history="1">
            <w:r w:rsidRPr="00D548E1">
              <w:rPr>
                <w:rStyle w:val="Hyperlnk"/>
              </w:rPr>
              <w:t>6.1.2</w:t>
            </w:r>
            <w:r>
              <w:rPr>
                <w:kern w:val="2"/>
                <w:sz w:val="24"/>
                <w:szCs w:val="24"/>
                <w:lang w:eastAsia="sv-SE"/>
                <w14:ligatures w14:val="standardContextual"/>
              </w:rPr>
              <w:tab/>
            </w:r>
            <w:r w:rsidRPr="00D548E1">
              <w:rPr>
                <w:rStyle w:val="Hyperlnk"/>
              </w:rPr>
              <w:t>Meddelandeinformationsmodell</w:t>
            </w:r>
            <w:r>
              <w:rPr>
                <w:webHidden/>
              </w:rPr>
              <w:tab/>
            </w:r>
            <w:r>
              <w:rPr>
                <w:webHidden/>
              </w:rPr>
              <w:fldChar w:fldCharType="begin"/>
            </w:r>
            <w:r>
              <w:rPr>
                <w:webHidden/>
              </w:rPr>
              <w:instrText xml:space="preserve"> PAGEREF _Toc216183231 \h </w:instrText>
            </w:r>
            <w:r>
              <w:rPr>
                <w:webHidden/>
              </w:rPr>
            </w:r>
            <w:r>
              <w:rPr>
                <w:webHidden/>
              </w:rPr>
              <w:fldChar w:fldCharType="separate"/>
            </w:r>
            <w:r>
              <w:rPr>
                <w:webHidden/>
              </w:rPr>
              <w:t>40</w:t>
            </w:r>
            <w:r>
              <w:rPr>
                <w:webHidden/>
              </w:rPr>
              <w:fldChar w:fldCharType="end"/>
            </w:r>
          </w:hyperlink>
        </w:p>
        <w:p w14:paraId="321E13FB" w14:textId="4D0485A2" w:rsidR="00F51074" w:rsidRDefault="00F51074">
          <w:pPr>
            <w:pStyle w:val="Innehll3"/>
            <w:tabs>
              <w:tab w:val="left" w:pos="1701"/>
            </w:tabs>
            <w:rPr>
              <w:kern w:val="2"/>
              <w:sz w:val="24"/>
              <w:szCs w:val="24"/>
              <w:lang w:eastAsia="sv-SE"/>
              <w14:ligatures w14:val="standardContextual"/>
            </w:rPr>
          </w:pPr>
          <w:hyperlink w:anchor="_Toc216183232" w:history="1">
            <w:r w:rsidRPr="00D548E1">
              <w:rPr>
                <w:rStyle w:val="Hyperlnk"/>
              </w:rPr>
              <w:t>6.1.3</w:t>
            </w:r>
            <w:r>
              <w:rPr>
                <w:kern w:val="2"/>
                <w:sz w:val="24"/>
                <w:szCs w:val="24"/>
                <w:lang w:eastAsia="sv-SE"/>
                <w14:ligatures w14:val="standardContextual"/>
              </w:rPr>
              <w:tab/>
            </w:r>
            <w:r w:rsidRPr="00D548E1">
              <w:rPr>
                <w:rStyle w:val="Hyperlnk"/>
              </w:rPr>
              <w:t>Fältregler</w:t>
            </w:r>
            <w:r>
              <w:rPr>
                <w:webHidden/>
              </w:rPr>
              <w:tab/>
            </w:r>
            <w:r>
              <w:rPr>
                <w:webHidden/>
              </w:rPr>
              <w:fldChar w:fldCharType="begin"/>
            </w:r>
            <w:r>
              <w:rPr>
                <w:webHidden/>
              </w:rPr>
              <w:instrText xml:space="preserve"> PAGEREF _Toc216183232 \h </w:instrText>
            </w:r>
            <w:r>
              <w:rPr>
                <w:webHidden/>
              </w:rPr>
            </w:r>
            <w:r>
              <w:rPr>
                <w:webHidden/>
              </w:rPr>
              <w:fldChar w:fldCharType="separate"/>
            </w:r>
            <w:r>
              <w:rPr>
                <w:webHidden/>
              </w:rPr>
              <w:t>40</w:t>
            </w:r>
            <w:r>
              <w:rPr>
                <w:webHidden/>
              </w:rPr>
              <w:fldChar w:fldCharType="end"/>
            </w:r>
          </w:hyperlink>
        </w:p>
        <w:p w14:paraId="46F15AA7" w14:textId="04AB6A3C" w:rsidR="00F51074" w:rsidRDefault="00F51074">
          <w:pPr>
            <w:pStyle w:val="Innehll3"/>
            <w:tabs>
              <w:tab w:val="left" w:pos="1701"/>
            </w:tabs>
            <w:rPr>
              <w:kern w:val="2"/>
              <w:sz w:val="24"/>
              <w:szCs w:val="24"/>
              <w:lang w:eastAsia="sv-SE"/>
              <w14:ligatures w14:val="standardContextual"/>
            </w:rPr>
          </w:pPr>
          <w:hyperlink w:anchor="_Toc216183233" w:history="1">
            <w:r w:rsidRPr="00D548E1">
              <w:rPr>
                <w:rStyle w:val="Hyperlnk"/>
              </w:rPr>
              <w:t>6.1.4</w:t>
            </w:r>
            <w:r>
              <w:rPr>
                <w:kern w:val="2"/>
                <w:sz w:val="24"/>
                <w:szCs w:val="24"/>
                <w:lang w:eastAsia="sv-SE"/>
                <w14:ligatures w14:val="standardContextual"/>
              </w:rPr>
              <w:tab/>
            </w:r>
            <w:r w:rsidRPr="00D548E1">
              <w:rPr>
                <w:rStyle w:val="Hyperlnk"/>
              </w:rPr>
              <w:t>Övriga regler</w:t>
            </w:r>
            <w:r>
              <w:rPr>
                <w:webHidden/>
              </w:rPr>
              <w:tab/>
            </w:r>
            <w:r>
              <w:rPr>
                <w:webHidden/>
              </w:rPr>
              <w:fldChar w:fldCharType="begin"/>
            </w:r>
            <w:r>
              <w:rPr>
                <w:webHidden/>
              </w:rPr>
              <w:instrText xml:space="preserve"> PAGEREF _Toc216183233 \h </w:instrText>
            </w:r>
            <w:r>
              <w:rPr>
                <w:webHidden/>
              </w:rPr>
            </w:r>
            <w:r>
              <w:rPr>
                <w:webHidden/>
              </w:rPr>
              <w:fldChar w:fldCharType="separate"/>
            </w:r>
            <w:r>
              <w:rPr>
                <w:webHidden/>
              </w:rPr>
              <w:t>41</w:t>
            </w:r>
            <w:r>
              <w:rPr>
                <w:webHidden/>
              </w:rPr>
              <w:fldChar w:fldCharType="end"/>
            </w:r>
          </w:hyperlink>
        </w:p>
        <w:p w14:paraId="342F9AAD" w14:textId="75EC0F0F" w:rsidR="00F51074" w:rsidRDefault="00F51074">
          <w:pPr>
            <w:pStyle w:val="Innehll3"/>
            <w:tabs>
              <w:tab w:val="left" w:pos="1701"/>
            </w:tabs>
            <w:rPr>
              <w:kern w:val="2"/>
              <w:sz w:val="24"/>
              <w:szCs w:val="24"/>
              <w:lang w:eastAsia="sv-SE"/>
              <w14:ligatures w14:val="standardContextual"/>
            </w:rPr>
          </w:pPr>
          <w:hyperlink w:anchor="_Toc216183234" w:history="1">
            <w:r w:rsidRPr="00D548E1">
              <w:rPr>
                <w:rStyle w:val="Hyperlnk"/>
              </w:rPr>
              <w:t>6.1.5</w:t>
            </w:r>
            <w:r>
              <w:rPr>
                <w:kern w:val="2"/>
                <w:sz w:val="24"/>
                <w:szCs w:val="24"/>
                <w:lang w:eastAsia="sv-SE"/>
                <w14:ligatures w14:val="standardContextual"/>
              </w:rPr>
              <w:tab/>
            </w:r>
            <w:r w:rsidRPr="00D548E1">
              <w:rPr>
                <w:rStyle w:val="Hyperlnk"/>
              </w:rPr>
              <w:t>Icke funktionella krav</w:t>
            </w:r>
            <w:r>
              <w:rPr>
                <w:webHidden/>
              </w:rPr>
              <w:tab/>
            </w:r>
            <w:r>
              <w:rPr>
                <w:webHidden/>
              </w:rPr>
              <w:fldChar w:fldCharType="begin"/>
            </w:r>
            <w:r>
              <w:rPr>
                <w:webHidden/>
              </w:rPr>
              <w:instrText xml:space="preserve"> PAGEREF _Toc216183234 \h </w:instrText>
            </w:r>
            <w:r>
              <w:rPr>
                <w:webHidden/>
              </w:rPr>
            </w:r>
            <w:r>
              <w:rPr>
                <w:webHidden/>
              </w:rPr>
              <w:fldChar w:fldCharType="separate"/>
            </w:r>
            <w:r>
              <w:rPr>
                <w:webHidden/>
              </w:rPr>
              <w:t>41</w:t>
            </w:r>
            <w:r>
              <w:rPr>
                <w:webHidden/>
              </w:rPr>
              <w:fldChar w:fldCharType="end"/>
            </w:r>
          </w:hyperlink>
        </w:p>
        <w:p w14:paraId="214DA8CE" w14:textId="3FD974D5" w:rsidR="00F51074" w:rsidRDefault="00F51074">
          <w:pPr>
            <w:pStyle w:val="Innehll3"/>
            <w:tabs>
              <w:tab w:val="left" w:pos="1701"/>
            </w:tabs>
            <w:rPr>
              <w:kern w:val="2"/>
              <w:sz w:val="24"/>
              <w:szCs w:val="24"/>
              <w:lang w:eastAsia="sv-SE"/>
              <w14:ligatures w14:val="standardContextual"/>
            </w:rPr>
          </w:pPr>
          <w:hyperlink w:anchor="_Toc216183235" w:history="1">
            <w:r w:rsidRPr="00D548E1">
              <w:rPr>
                <w:rStyle w:val="Hyperlnk"/>
              </w:rPr>
              <w:t>6.1.6</w:t>
            </w:r>
            <w:r>
              <w:rPr>
                <w:kern w:val="2"/>
                <w:sz w:val="24"/>
                <w:szCs w:val="24"/>
                <w:lang w:eastAsia="sv-SE"/>
                <w14:ligatures w14:val="standardContextual"/>
              </w:rPr>
              <w:tab/>
            </w:r>
            <w:r w:rsidRPr="00D548E1">
              <w:rPr>
                <w:rStyle w:val="Hyperlnk"/>
              </w:rPr>
              <w:t>SLA-krav</w:t>
            </w:r>
            <w:r>
              <w:rPr>
                <w:webHidden/>
              </w:rPr>
              <w:tab/>
            </w:r>
            <w:r>
              <w:rPr>
                <w:webHidden/>
              </w:rPr>
              <w:fldChar w:fldCharType="begin"/>
            </w:r>
            <w:r>
              <w:rPr>
                <w:webHidden/>
              </w:rPr>
              <w:instrText xml:space="preserve"> PAGEREF _Toc216183235 \h </w:instrText>
            </w:r>
            <w:r>
              <w:rPr>
                <w:webHidden/>
              </w:rPr>
            </w:r>
            <w:r>
              <w:rPr>
                <w:webHidden/>
              </w:rPr>
              <w:fldChar w:fldCharType="separate"/>
            </w:r>
            <w:r>
              <w:rPr>
                <w:webHidden/>
              </w:rPr>
              <w:t>41</w:t>
            </w:r>
            <w:r>
              <w:rPr>
                <w:webHidden/>
              </w:rPr>
              <w:fldChar w:fldCharType="end"/>
            </w:r>
          </w:hyperlink>
        </w:p>
        <w:p w14:paraId="3B51A507" w14:textId="59FC43BC" w:rsidR="00F51074" w:rsidRDefault="00F51074">
          <w:pPr>
            <w:pStyle w:val="Innehll2"/>
            <w:tabs>
              <w:tab w:val="left" w:pos="1361"/>
            </w:tabs>
            <w:rPr>
              <w:kern w:val="2"/>
              <w:sz w:val="24"/>
              <w:szCs w:val="24"/>
              <w:lang w:eastAsia="sv-SE"/>
              <w14:ligatures w14:val="standardContextual"/>
            </w:rPr>
          </w:pPr>
          <w:hyperlink w:anchor="_Toc216183236" w:history="1">
            <w:r w:rsidRPr="00D548E1">
              <w:rPr>
                <w:rStyle w:val="Hyperlnk"/>
              </w:rPr>
              <w:t>6.2</w:t>
            </w:r>
            <w:r>
              <w:rPr>
                <w:kern w:val="2"/>
                <w:sz w:val="24"/>
                <w:szCs w:val="24"/>
                <w:lang w:eastAsia="sv-SE"/>
                <w14:ligatures w14:val="standardContextual"/>
              </w:rPr>
              <w:tab/>
            </w:r>
            <w:r w:rsidRPr="00D548E1">
              <w:rPr>
                <w:rStyle w:val="Hyperlnk"/>
              </w:rPr>
              <w:t>GetConsentsForCareProvider</w:t>
            </w:r>
            <w:r>
              <w:rPr>
                <w:webHidden/>
              </w:rPr>
              <w:tab/>
            </w:r>
            <w:r>
              <w:rPr>
                <w:webHidden/>
              </w:rPr>
              <w:fldChar w:fldCharType="begin"/>
            </w:r>
            <w:r>
              <w:rPr>
                <w:webHidden/>
              </w:rPr>
              <w:instrText xml:space="preserve"> PAGEREF _Toc216183236 \h </w:instrText>
            </w:r>
            <w:r>
              <w:rPr>
                <w:webHidden/>
              </w:rPr>
            </w:r>
            <w:r>
              <w:rPr>
                <w:webHidden/>
              </w:rPr>
              <w:fldChar w:fldCharType="separate"/>
            </w:r>
            <w:r>
              <w:rPr>
                <w:webHidden/>
              </w:rPr>
              <w:t>42</w:t>
            </w:r>
            <w:r>
              <w:rPr>
                <w:webHidden/>
              </w:rPr>
              <w:fldChar w:fldCharType="end"/>
            </w:r>
          </w:hyperlink>
        </w:p>
        <w:p w14:paraId="4634CE3E" w14:textId="7524EE30" w:rsidR="00F51074" w:rsidRDefault="00F51074">
          <w:pPr>
            <w:pStyle w:val="Innehll3"/>
            <w:tabs>
              <w:tab w:val="left" w:pos="1701"/>
            </w:tabs>
            <w:rPr>
              <w:kern w:val="2"/>
              <w:sz w:val="24"/>
              <w:szCs w:val="24"/>
              <w:lang w:eastAsia="sv-SE"/>
              <w14:ligatures w14:val="standardContextual"/>
            </w:rPr>
          </w:pPr>
          <w:hyperlink w:anchor="_Toc216183237" w:history="1">
            <w:r w:rsidRPr="00D548E1">
              <w:rPr>
                <w:rStyle w:val="Hyperlnk"/>
              </w:rPr>
              <w:t>6.2.1</w:t>
            </w:r>
            <w:r>
              <w:rPr>
                <w:kern w:val="2"/>
                <w:sz w:val="24"/>
                <w:szCs w:val="24"/>
                <w:lang w:eastAsia="sv-SE"/>
                <w14:ligatures w14:val="standardContextual"/>
              </w:rPr>
              <w:tab/>
            </w:r>
            <w:r w:rsidRPr="00D548E1">
              <w:rPr>
                <w:rStyle w:val="Hyperlnk"/>
              </w:rPr>
              <w:t>Version</w:t>
            </w:r>
            <w:r>
              <w:rPr>
                <w:webHidden/>
              </w:rPr>
              <w:tab/>
            </w:r>
            <w:r>
              <w:rPr>
                <w:webHidden/>
              </w:rPr>
              <w:fldChar w:fldCharType="begin"/>
            </w:r>
            <w:r>
              <w:rPr>
                <w:webHidden/>
              </w:rPr>
              <w:instrText xml:space="preserve"> PAGEREF _Toc216183237 \h </w:instrText>
            </w:r>
            <w:r>
              <w:rPr>
                <w:webHidden/>
              </w:rPr>
            </w:r>
            <w:r>
              <w:rPr>
                <w:webHidden/>
              </w:rPr>
              <w:fldChar w:fldCharType="separate"/>
            </w:r>
            <w:r>
              <w:rPr>
                <w:webHidden/>
              </w:rPr>
              <w:t>42</w:t>
            </w:r>
            <w:r>
              <w:rPr>
                <w:webHidden/>
              </w:rPr>
              <w:fldChar w:fldCharType="end"/>
            </w:r>
          </w:hyperlink>
        </w:p>
        <w:p w14:paraId="72D8EC0C" w14:textId="41170915" w:rsidR="00F51074" w:rsidRDefault="00F51074">
          <w:pPr>
            <w:pStyle w:val="Innehll3"/>
            <w:tabs>
              <w:tab w:val="left" w:pos="1701"/>
            </w:tabs>
            <w:rPr>
              <w:kern w:val="2"/>
              <w:sz w:val="24"/>
              <w:szCs w:val="24"/>
              <w:lang w:eastAsia="sv-SE"/>
              <w14:ligatures w14:val="standardContextual"/>
            </w:rPr>
          </w:pPr>
          <w:hyperlink w:anchor="_Toc216183238" w:history="1">
            <w:r w:rsidRPr="00D548E1">
              <w:rPr>
                <w:rStyle w:val="Hyperlnk"/>
              </w:rPr>
              <w:t>6.2.2</w:t>
            </w:r>
            <w:r>
              <w:rPr>
                <w:kern w:val="2"/>
                <w:sz w:val="24"/>
                <w:szCs w:val="24"/>
                <w:lang w:eastAsia="sv-SE"/>
                <w14:ligatures w14:val="standardContextual"/>
              </w:rPr>
              <w:tab/>
            </w:r>
            <w:r w:rsidRPr="00D548E1">
              <w:rPr>
                <w:rStyle w:val="Hyperlnk"/>
              </w:rPr>
              <w:t>Meddelandeinformationsmodell</w:t>
            </w:r>
            <w:r>
              <w:rPr>
                <w:webHidden/>
              </w:rPr>
              <w:tab/>
            </w:r>
            <w:r>
              <w:rPr>
                <w:webHidden/>
              </w:rPr>
              <w:fldChar w:fldCharType="begin"/>
            </w:r>
            <w:r>
              <w:rPr>
                <w:webHidden/>
              </w:rPr>
              <w:instrText xml:space="preserve"> PAGEREF _Toc216183238 \h </w:instrText>
            </w:r>
            <w:r>
              <w:rPr>
                <w:webHidden/>
              </w:rPr>
            </w:r>
            <w:r>
              <w:rPr>
                <w:webHidden/>
              </w:rPr>
              <w:fldChar w:fldCharType="separate"/>
            </w:r>
            <w:r>
              <w:rPr>
                <w:webHidden/>
              </w:rPr>
              <w:t>42</w:t>
            </w:r>
            <w:r>
              <w:rPr>
                <w:webHidden/>
              </w:rPr>
              <w:fldChar w:fldCharType="end"/>
            </w:r>
          </w:hyperlink>
        </w:p>
        <w:p w14:paraId="06E48C29" w14:textId="2466970D" w:rsidR="00F51074" w:rsidRDefault="00F51074">
          <w:pPr>
            <w:pStyle w:val="Innehll3"/>
            <w:tabs>
              <w:tab w:val="left" w:pos="1701"/>
            </w:tabs>
            <w:rPr>
              <w:kern w:val="2"/>
              <w:sz w:val="24"/>
              <w:szCs w:val="24"/>
              <w:lang w:eastAsia="sv-SE"/>
              <w14:ligatures w14:val="standardContextual"/>
            </w:rPr>
          </w:pPr>
          <w:hyperlink w:anchor="_Toc216183239" w:history="1">
            <w:r w:rsidRPr="00D548E1">
              <w:rPr>
                <w:rStyle w:val="Hyperlnk"/>
              </w:rPr>
              <w:t>6.2.3</w:t>
            </w:r>
            <w:r>
              <w:rPr>
                <w:kern w:val="2"/>
                <w:sz w:val="24"/>
                <w:szCs w:val="24"/>
                <w:lang w:eastAsia="sv-SE"/>
                <w14:ligatures w14:val="standardContextual"/>
              </w:rPr>
              <w:tab/>
            </w:r>
            <w:r w:rsidRPr="00D548E1">
              <w:rPr>
                <w:rStyle w:val="Hyperlnk"/>
              </w:rPr>
              <w:t>Fältregler</w:t>
            </w:r>
            <w:r>
              <w:rPr>
                <w:webHidden/>
              </w:rPr>
              <w:tab/>
            </w:r>
            <w:r>
              <w:rPr>
                <w:webHidden/>
              </w:rPr>
              <w:fldChar w:fldCharType="begin"/>
            </w:r>
            <w:r>
              <w:rPr>
                <w:webHidden/>
              </w:rPr>
              <w:instrText xml:space="preserve"> PAGEREF _Toc216183239 \h </w:instrText>
            </w:r>
            <w:r>
              <w:rPr>
                <w:webHidden/>
              </w:rPr>
            </w:r>
            <w:r>
              <w:rPr>
                <w:webHidden/>
              </w:rPr>
              <w:fldChar w:fldCharType="separate"/>
            </w:r>
            <w:r>
              <w:rPr>
                <w:webHidden/>
              </w:rPr>
              <w:t>43</w:t>
            </w:r>
            <w:r>
              <w:rPr>
                <w:webHidden/>
              </w:rPr>
              <w:fldChar w:fldCharType="end"/>
            </w:r>
          </w:hyperlink>
        </w:p>
        <w:p w14:paraId="08E1C7DB" w14:textId="19F511F7" w:rsidR="00F51074" w:rsidRDefault="00F51074">
          <w:pPr>
            <w:pStyle w:val="Innehll3"/>
            <w:tabs>
              <w:tab w:val="left" w:pos="1701"/>
            </w:tabs>
            <w:rPr>
              <w:kern w:val="2"/>
              <w:sz w:val="24"/>
              <w:szCs w:val="24"/>
              <w:lang w:eastAsia="sv-SE"/>
              <w14:ligatures w14:val="standardContextual"/>
            </w:rPr>
          </w:pPr>
          <w:hyperlink w:anchor="_Toc216183240" w:history="1">
            <w:r w:rsidRPr="00D548E1">
              <w:rPr>
                <w:rStyle w:val="Hyperlnk"/>
              </w:rPr>
              <w:t>6.2.4</w:t>
            </w:r>
            <w:r>
              <w:rPr>
                <w:kern w:val="2"/>
                <w:sz w:val="24"/>
                <w:szCs w:val="24"/>
                <w:lang w:eastAsia="sv-SE"/>
                <w14:ligatures w14:val="standardContextual"/>
              </w:rPr>
              <w:tab/>
            </w:r>
            <w:r w:rsidRPr="00D548E1">
              <w:rPr>
                <w:rStyle w:val="Hyperlnk"/>
              </w:rPr>
              <w:t>Övriga regler</w:t>
            </w:r>
            <w:r>
              <w:rPr>
                <w:webHidden/>
              </w:rPr>
              <w:tab/>
            </w:r>
            <w:r>
              <w:rPr>
                <w:webHidden/>
              </w:rPr>
              <w:fldChar w:fldCharType="begin"/>
            </w:r>
            <w:r>
              <w:rPr>
                <w:webHidden/>
              </w:rPr>
              <w:instrText xml:space="preserve"> PAGEREF _Toc216183240 \h </w:instrText>
            </w:r>
            <w:r>
              <w:rPr>
                <w:webHidden/>
              </w:rPr>
            </w:r>
            <w:r>
              <w:rPr>
                <w:webHidden/>
              </w:rPr>
              <w:fldChar w:fldCharType="separate"/>
            </w:r>
            <w:r>
              <w:rPr>
                <w:webHidden/>
              </w:rPr>
              <w:t>43</w:t>
            </w:r>
            <w:r>
              <w:rPr>
                <w:webHidden/>
              </w:rPr>
              <w:fldChar w:fldCharType="end"/>
            </w:r>
          </w:hyperlink>
        </w:p>
        <w:p w14:paraId="58BCD08F" w14:textId="5D761DB5" w:rsidR="00F51074" w:rsidRDefault="00F51074">
          <w:pPr>
            <w:pStyle w:val="Innehll3"/>
            <w:tabs>
              <w:tab w:val="left" w:pos="1701"/>
            </w:tabs>
            <w:rPr>
              <w:kern w:val="2"/>
              <w:sz w:val="24"/>
              <w:szCs w:val="24"/>
              <w:lang w:eastAsia="sv-SE"/>
              <w14:ligatures w14:val="standardContextual"/>
            </w:rPr>
          </w:pPr>
          <w:hyperlink w:anchor="_Toc216183241" w:history="1">
            <w:r w:rsidRPr="00D548E1">
              <w:rPr>
                <w:rStyle w:val="Hyperlnk"/>
              </w:rPr>
              <w:t>6.2.5</w:t>
            </w:r>
            <w:r>
              <w:rPr>
                <w:kern w:val="2"/>
                <w:sz w:val="24"/>
                <w:szCs w:val="24"/>
                <w:lang w:eastAsia="sv-SE"/>
                <w14:ligatures w14:val="standardContextual"/>
              </w:rPr>
              <w:tab/>
            </w:r>
            <w:r w:rsidRPr="00D548E1">
              <w:rPr>
                <w:rStyle w:val="Hyperlnk"/>
              </w:rPr>
              <w:t>Icke funktionella krav</w:t>
            </w:r>
            <w:r>
              <w:rPr>
                <w:webHidden/>
              </w:rPr>
              <w:tab/>
            </w:r>
            <w:r>
              <w:rPr>
                <w:webHidden/>
              </w:rPr>
              <w:fldChar w:fldCharType="begin"/>
            </w:r>
            <w:r>
              <w:rPr>
                <w:webHidden/>
              </w:rPr>
              <w:instrText xml:space="preserve"> PAGEREF _Toc216183241 \h </w:instrText>
            </w:r>
            <w:r>
              <w:rPr>
                <w:webHidden/>
              </w:rPr>
            </w:r>
            <w:r>
              <w:rPr>
                <w:webHidden/>
              </w:rPr>
              <w:fldChar w:fldCharType="separate"/>
            </w:r>
            <w:r>
              <w:rPr>
                <w:webHidden/>
              </w:rPr>
              <w:t>43</w:t>
            </w:r>
            <w:r>
              <w:rPr>
                <w:webHidden/>
              </w:rPr>
              <w:fldChar w:fldCharType="end"/>
            </w:r>
          </w:hyperlink>
        </w:p>
        <w:p w14:paraId="5E99DA09" w14:textId="2001302D" w:rsidR="00F51074" w:rsidRDefault="00F51074">
          <w:pPr>
            <w:pStyle w:val="Innehll3"/>
            <w:tabs>
              <w:tab w:val="left" w:pos="1701"/>
            </w:tabs>
            <w:rPr>
              <w:kern w:val="2"/>
              <w:sz w:val="24"/>
              <w:szCs w:val="24"/>
              <w:lang w:eastAsia="sv-SE"/>
              <w14:ligatures w14:val="standardContextual"/>
            </w:rPr>
          </w:pPr>
          <w:hyperlink w:anchor="_Toc216183242" w:history="1">
            <w:r w:rsidRPr="00D548E1">
              <w:rPr>
                <w:rStyle w:val="Hyperlnk"/>
              </w:rPr>
              <w:t>6.2.6</w:t>
            </w:r>
            <w:r>
              <w:rPr>
                <w:kern w:val="2"/>
                <w:sz w:val="24"/>
                <w:szCs w:val="24"/>
                <w:lang w:eastAsia="sv-SE"/>
                <w14:ligatures w14:val="standardContextual"/>
              </w:rPr>
              <w:tab/>
            </w:r>
            <w:r w:rsidRPr="00D548E1">
              <w:rPr>
                <w:rStyle w:val="Hyperlnk"/>
              </w:rPr>
              <w:t>SLA-krav</w:t>
            </w:r>
            <w:r>
              <w:rPr>
                <w:webHidden/>
              </w:rPr>
              <w:tab/>
            </w:r>
            <w:r>
              <w:rPr>
                <w:webHidden/>
              </w:rPr>
              <w:fldChar w:fldCharType="begin"/>
            </w:r>
            <w:r>
              <w:rPr>
                <w:webHidden/>
              </w:rPr>
              <w:instrText xml:space="preserve"> PAGEREF _Toc216183242 \h </w:instrText>
            </w:r>
            <w:r>
              <w:rPr>
                <w:webHidden/>
              </w:rPr>
            </w:r>
            <w:r>
              <w:rPr>
                <w:webHidden/>
              </w:rPr>
              <w:fldChar w:fldCharType="separate"/>
            </w:r>
            <w:r>
              <w:rPr>
                <w:webHidden/>
              </w:rPr>
              <w:t>44</w:t>
            </w:r>
            <w:r>
              <w:rPr>
                <w:webHidden/>
              </w:rPr>
              <w:fldChar w:fldCharType="end"/>
            </w:r>
          </w:hyperlink>
        </w:p>
        <w:p w14:paraId="4F4E6E2D" w14:textId="29971CD4" w:rsidR="00F51074" w:rsidRDefault="00F51074">
          <w:pPr>
            <w:pStyle w:val="Innehll2"/>
            <w:tabs>
              <w:tab w:val="left" w:pos="1361"/>
            </w:tabs>
            <w:rPr>
              <w:kern w:val="2"/>
              <w:sz w:val="24"/>
              <w:szCs w:val="24"/>
              <w:lang w:eastAsia="sv-SE"/>
              <w14:ligatures w14:val="standardContextual"/>
            </w:rPr>
          </w:pPr>
          <w:hyperlink w:anchor="_Toc216183243" w:history="1">
            <w:r w:rsidRPr="00D548E1">
              <w:rPr>
                <w:rStyle w:val="Hyperlnk"/>
              </w:rPr>
              <w:t>6.3</w:t>
            </w:r>
            <w:r>
              <w:rPr>
                <w:kern w:val="2"/>
                <w:sz w:val="24"/>
                <w:szCs w:val="24"/>
                <w:lang w:eastAsia="sv-SE"/>
                <w14:ligatures w14:val="standardContextual"/>
              </w:rPr>
              <w:tab/>
            </w:r>
            <w:r w:rsidRPr="00D548E1">
              <w:rPr>
                <w:rStyle w:val="Hyperlnk"/>
              </w:rPr>
              <w:t>GetExtendedConsentsForPatient</w:t>
            </w:r>
            <w:r>
              <w:rPr>
                <w:webHidden/>
              </w:rPr>
              <w:tab/>
            </w:r>
            <w:r>
              <w:rPr>
                <w:webHidden/>
              </w:rPr>
              <w:fldChar w:fldCharType="begin"/>
            </w:r>
            <w:r>
              <w:rPr>
                <w:webHidden/>
              </w:rPr>
              <w:instrText xml:space="preserve"> PAGEREF _Toc216183243 \h </w:instrText>
            </w:r>
            <w:r>
              <w:rPr>
                <w:webHidden/>
              </w:rPr>
            </w:r>
            <w:r>
              <w:rPr>
                <w:webHidden/>
              </w:rPr>
              <w:fldChar w:fldCharType="separate"/>
            </w:r>
            <w:r>
              <w:rPr>
                <w:webHidden/>
              </w:rPr>
              <w:t>45</w:t>
            </w:r>
            <w:r>
              <w:rPr>
                <w:webHidden/>
              </w:rPr>
              <w:fldChar w:fldCharType="end"/>
            </w:r>
          </w:hyperlink>
        </w:p>
        <w:p w14:paraId="0EE58533" w14:textId="3375F8C2" w:rsidR="00F51074" w:rsidRDefault="00F51074">
          <w:pPr>
            <w:pStyle w:val="Innehll3"/>
            <w:tabs>
              <w:tab w:val="left" w:pos="1701"/>
            </w:tabs>
            <w:rPr>
              <w:kern w:val="2"/>
              <w:sz w:val="24"/>
              <w:szCs w:val="24"/>
              <w:lang w:eastAsia="sv-SE"/>
              <w14:ligatures w14:val="standardContextual"/>
            </w:rPr>
          </w:pPr>
          <w:hyperlink w:anchor="_Toc216183244" w:history="1">
            <w:r w:rsidRPr="00D548E1">
              <w:rPr>
                <w:rStyle w:val="Hyperlnk"/>
              </w:rPr>
              <w:t>6.3.1</w:t>
            </w:r>
            <w:r>
              <w:rPr>
                <w:kern w:val="2"/>
                <w:sz w:val="24"/>
                <w:szCs w:val="24"/>
                <w:lang w:eastAsia="sv-SE"/>
                <w14:ligatures w14:val="standardContextual"/>
              </w:rPr>
              <w:tab/>
            </w:r>
            <w:r w:rsidRPr="00D548E1">
              <w:rPr>
                <w:rStyle w:val="Hyperlnk"/>
              </w:rPr>
              <w:t>Version</w:t>
            </w:r>
            <w:r>
              <w:rPr>
                <w:webHidden/>
              </w:rPr>
              <w:tab/>
            </w:r>
            <w:r>
              <w:rPr>
                <w:webHidden/>
              </w:rPr>
              <w:fldChar w:fldCharType="begin"/>
            </w:r>
            <w:r>
              <w:rPr>
                <w:webHidden/>
              </w:rPr>
              <w:instrText xml:space="preserve"> PAGEREF _Toc216183244 \h </w:instrText>
            </w:r>
            <w:r>
              <w:rPr>
                <w:webHidden/>
              </w:rPr>
            </w:r>
            <w:r>
              <w:rPr>
                <w:webHidden/>
              </w:rPr>
              <w:fldChar w:fldCharType="separate"/>
            </w:r>
            <w:r>
              <w:rPr>
                <w:webHidden/>
              </w:rPr>
              <w:t>45</w:t>
            </w:r>
            <w:r>
              <w:rPr>
                <w:webHidden/>
              </w:rPr>
              <w:fldChar w:fldCharType="end"/>
            </w:r>
          </w:hyperlink>
        </w:p>
        <w:p w14:paraId="1633A8A2" w14:textId="3B46FB43" w:rsidR="00F51074" w:rsidRDefault="00F51074">
          <w:pPr>
            <w:pStyle w:val="Innehll3"/>
            <w:tabs>
              <w:tab w:val="left" w:pos="1701"/>
            </w:tabs>
            <w:rPr>
              <w:kern w:val="2"/>
              <w:sz w:val="24"/>
              <w:szCs w:val="24"/>
              <w:lang w:eastAsia="sv-SE"/>
              <w14:ligatures w14:val="standardContextual"/>
            </w:rPr>
          </w:pPr>
          <w:hyperlink w:anchor="_Toc216183245" w:history="1">
            <w:r w:rsidRPr="00D548E1">
              <w:rPr>
                <w:rStyle w:val="Hyperlnk"/>
              </w:rPr>
              <w:t>6.3.2</w:t>
            </w:r>
            <w:r>
              <w:rPr>
                <w:kern w:val="2"/>
                <w:sz w:val="24"/>
                <w:szCs w:val="24"/>
                <w:lang w:eastAsia="sv-SE"/>
                <w14:ligatures w14:val="standardContextual"/>
              </w:rPr>
              <w:tab/>
            </w:r>
            <w:r w:rsidRPr="00D548E1">
              <w:rPr>
                <w:rStyle w:val="Hyperlnk"/>
              </w:rPr>
              <w:t>Meddelandeinformationsmodell</w:t>
            </w:r>
            <w:r>
              <w:rPr>
                <w:webHidden/>
              </w:rPr>
              <w:tab/>
            </w:r>
            <w:r>
              <w:rPr>
                <w:webHidden/>
              </w:rPr>
              <w:fldChar w:fldCharType="begin"/>
            </w:r>
            <w:r>
              <w:rPr>
                <w:webHidden/>
              </w:rPr>
              <w:instrText xml:space="preserve"> PAGEREF _Toc216183245 \h </w:instrText>
            </w:r>
            <w:r>
              <w:rPr>
                <w:webHidden/>
              </w:rPr>
            </w:r>
            <w:r>
              <w:rPr>
                <w:webHidden/>
              </w:rPr>
              <w:fldChar w:fldCharType="separate"/>
            </w:r>
            <w:r>
              <w:rPr>
                <w:webHidden/>
              </w:rPr>
              <w:t>45</w:t>
            </w:r>
            <w:r>
              <w:rPr>
                <w:webHidden/>
              </w:rPr>
              <w:fldChar w:fldCharType="end"/>
            </w:r>
          </w:hyperlink>
        </w:p>
        <w:p w14:paraId="56D8FDAE" w14:textId="0C5E1EE2" w:rsidR="00F51074" w:rsidRDefault="00F51074">
          <w:pPr>
            <w:pStyle w:val="Innehll3"/>
            <w:tabs>
              <w:tab w:val="left" w:pos="1701"/>
            </w:tabs>
            <w:rPr>
              <w:kern w:val="2"/>
              <w:sz w:val="24"/>
              <w:szCs w:val="24"/>
              <w:lang w:eastAsia="sv-SE"/>
              <w14:ligatures w14:val="standardContextual"/>
            </w:rPr>
          </w:pPr>
          <w:hyperlink w:anchor="_Toc216183246" w:history="1">
            <w:r w:rsidRPr="00D548E1">
              <w:rPr>
                <w:rStyle w:val="Hyperlnk"/>
              </w:rPr>
              <w:t>6.3.3</w:t>
            </w:r>
            <w:r>
              <w:rPr>
                <w:kern w:val="2"/>
                <w:sz w:val="24"/>
                <w:szCs w:val="24"/>
                <w:lang w:eastAsia="sv-SE"/>
                <w14:ligatures w14:val="standardContextual"/>
              </w:rPr>
              <w:tab/>
            </w:r>
            <w:r w:rsidRPr="00D548E1">
              <w:rPr>
                <w:rStyle w:val="Hyperlnk"/>
              </w:rPr>
              <w:t>Fältregler</w:t>
            </w:r>
            <w:r>
              <w:rPr>
                <w:webHidden/>
              </w:rPr>
              <w:tab/>
            </w:r>
            <w:r>
              <w:rPr>
                <w:webHidden/>
              </w:rPr>
              <w:fldChar w:fldCharType="begin"/>
            </w:r>
            <w:r>
              <w:rPr>
                <w:webHidden/>
              </w:rPr>
              <w:instrText xml:space="preserve"> PAGEREF _Toc216183246 \h </w:instrText>
            </w:r>
            <w:r>
              <w:rPr>
                <w:webHidden/>
              </w:rPr>
            </w:r>
            <w:r>
              <w:rPr>
                <w:webHidden/>
              </w:rPr>
              <w:fldChar w:fldCharType="separate"/>
            </w:r>
            <w:r>
              <w:rPr>
                <w:webHidden/>
              </w:rPr>
              <w:t>45</w:t>
            </w:r>
            <w:r>
              <w:rPr>
                <w:webHidden/>
              </w:rPr>
              <w:fldChar w:fldCharType="end"/>
            </w:r>
          </w:hyperlink>
        </w:p>
        <w:p w14:paraId="5D88EA34" w14:textId="778866FB" w:rsidR="00F51074" w:rsidRDefault="00F51074">
          <w:pPr>
            <w:pStyle w:val="Innehll3"/>
            <w:tabs>
              <w:tab w:val="left" w:pos="1701"/>
            </w:tabs>
            <w:rPr>
              <w:kern w:val="2"/>
              <w:sz w:val="24"/>
              <w:szCs w:val="24"/>
              <w:lang w:eastAsia="sv-SE"/>
              <w14:ligatures w14:val="standardContextual"/>
            </w:rPr>
          </w:pPr>
          <w:hyperlink w:anchor="_Toc216183247" w:history="1">
            <w:r w:rsidRPr="00D548E1">
              <w:rPr>
                <w:rStyle w:val="Hyperlnk"/>
              </w:rPr>
              <w:t>6.3.4</w:t>
            </w:r>
            <w:r>
              <w:rPr>
                <w:kern w:val="2"/>
                <w:sz w:val="24"/>
                <w:szCs w:val="24"/>
                <w:lang w:eastAsia="sv-SE"/>
                <w14:ligatures w14:val="standardContextual"/>
              </w:rPr>
              <w:tab/>
            </w:r>
            <w:r w:rsidRPr="00D548E1">
              <w:rPr>
                <w:rStyle w:val="Hyperlnk"/>
              </w:rPr>
              <w:t>Övriga regler</w:t>
            </w:r>
            <w:r>
              <w:rPr>
                <w:webHidden/>
              </w:rPr>
              <w:tab/>
            </w:r>
            <w:r>
              <w:rPr>
                <w:webHidden/>
              </w:rPr>
              <w:fldChar w:fldCharType="begin"/>
            </w:r>
            <w:r>
              <w:rPr>
                <w:webHidden/>
              </w:rPr>
              <w:instrText xml:space="preserve"> PAGEREF _Toc216183247 \h </w:instrText>
            </w:r>
            <w:r>
              <w:rPr>
                <w:webHidden/>
              </w:rPr>
            </w:r>
            <w:r>
              <w:rPr>
                <w:webHidden/>
              </w:rPr>
              <w:fldChar w:fldCharType="separate"/>
            </w:r>
            <w:r>
              <w:rPr>
                <w:webHidden/>
              </w:rPr>
              <w:t>46</w:t>
            </w:r>
            <w:r>
              <w:rPr>
                <w:webHidden/>
              </w:rPr>
              <w:fldChar w:fldCharType="end"/>
            </w:r>
          </w:hyperlink>
        </w:p>
        <w:p w14:paraId="688DBF9B" w14:textId="23CBCDD3" w:rsidR="00F51074" w:rsidRDefault="00F51074">
          <w:pPr>
            <w:pStyle w:val="Innehll3"/>
            <w:tabs>
              <w:tab w:val="left" w:pos="1701"/>
            </w:tabs>
            <w:rPr>
              <w:kern w:val="2"/>
              <w:sz w:val="24"/>
              <w:szCs w:val="24"/>
              <w:lang w:eastAsia="sv-SE"/>
              <w14:ligatures w14:val="standardContextual"/>
            </w:rPr>
          </w:pPr>
          <w:hyperlink w:anchor="_Toc216183248" w:history="1">
            <w:r w:rsidRPr="00D548E1">
              <w:rPr>
                <w:rStyle w:val="Hyperlnk"/>
              </w:rPr>
              <w:t>6.3.5</w:t>
            </w:r>
            <w:r>
              <w:rPr>
                <w:kern w:val="2"/>
                <w:sz w:val="24"/>
                <w:szCs w:val="24"/>
                <w:lang w:eastAsia="sv-SE"/>
                <w14:ligatures w14:val="standardContextual"/>
              </w:rPr>
              <w:tab/>
            </w:r>
            <w:r w:rsidRPr="00D548E1">
              <w:rPr>
                <w:rStyle w:val="Hyperlnk"/>
              </w:rPr>
              <w:t>Icke funktionella krav</w:t>
            </w:r>
            <w:r>
              <w:rPr>
                <w:webHidden/>
              </w:rPr>
              <w:tab/>
            </w:r>
            <w:r>
              <w:rPr>
                <w:webHidden/>
              </w:rPr>
              <w:fldChar w:fldCharType="begin"/>
            </w:r>
            <w:r>
              <w:rPr>
                <w:webHidden/>
              </w:rPr>
              <w:instrText xml:space="preserve"> PAGEREF _Toc216183248 \h </w:instrText>
            </w:r>
            <w:r>
              <w:rPr>
                <w:webHidden/>
              </w:rPr>
            </w:r>
            <w:r>
              <w:rPr>
                <w:webHidden/>
              </w:rPr>
              <w:fldChar w:fldCharType="separate"/>
            </w:r>
            <w:r>
              <w:rPr>
                <w:webHidden/>
              </w:rPr>
              <w:t>46</w:t>
            </w:r>
            <w:r>
              <w:rPr>
                <w:webHidden/>
              </w:rPr>
              <w:fldChar w:fldCharType="end"/>
            </w:r>
          </w:hyperlink>
        </w:p>
        <w:p w14:paraId="20FC7AAC" w14:textId="15CAFF19" w:rsidR="00F51074" w:rsidRDefault="00F51074">
          <w:pPr>
            <w:pStyle w:val="Innehll3"/>
            <w:tabs>
              <w:tab w:val="left" w:pos="1701"/>
            </w:tabs>
            <w:rPr>
              <w:kern w:val="2"/>
              <w:sz w:val="24"/>
              <w:szCs w:val="24"/>
              <w:lang w:eastAsia="sv-SE"/>
              <w14:ligatures w14:val="standardContextual"/>
            </w:rPr>
          </w:pPr>
          <w:hyperlink w:anchor="_Toc216183249" w:history="1">
            <w:r w:rsidRPr="00D548E1">
              <w:rPr>
                <w:rStyle w:val="Hyperlnk"/>
              </w:rPr>
              <w:t>6.3.6</w:t>
            </w:r>
            <w:r>
              <w:rPr>
                <w:kern w:val="2"/>
                <w:sz w:val="24"/>
                <w:szCs w:val="24"/>
                <w:lang w:eastAsia="sv-SE"/>
                <w14:ligatures w14:val="standardContextual"/>
              </w:rPr>
              <w:tab/>
            </w:r>
            <w:r w:rsidRPr="00D548E1">
              <w:rPr>
                <w:rStyle w:val="Hyperlnk"/>
              </w:rPr>
              <w:t>SLA-krav</w:t>
            </w:r>
            <w:r>
              <w:rPr>
                <w:webHidden/>
              </w:rPr>
              <w:tab/>
            </w:r>
            <w:r>
              <w:rPr>
                <w:webHidden/>
              </w:rPr>
              <w:fldChar w:fldCharType="begin"/>
            </w:r>
            <w:r>
              <w:rPr>
                <w:webHidden/>
              </w:rPr>
              <w:instrText xml:space="preserve"> PAGEREF _Toc216183249 \h </w:instrText>
            </w:r>
            <w:r>
              <w:rPr>
                <w:webHidden/>
              </w:rPr>
            </w:r>
            <w:r>
              <w:rPr>
                <w:webHidden/>
              </w:rPr>
              <w:fldChar w:fldCharType="separate"/>
            </w:r>
            <w:r>
              <w:rPr>
                <w:webHidden/>
              </w:rPr>
              <w:t>46</w:t>
            </w:r>
            <w:r>
              <w:rPr>
                <w:webHidden/>
              </w:rPr>
              <w:fldChar w:fldCharType="end"/>
            </w:r>
          </w:hyperlink>
        </w:p>
        <w:p w14:paraId="10FAD867" w14:textId="1F3F2302" w:rsidR="00F51074" w:rsidRDefault="00F51074">
          <w:pPr>
            <w:pStyle w:val="Innehll2"/>
            <w:tabs>
              <w:tab w:val="left" w:pos="1361"/>
            </w:tabs>
            <w:rPr>
              <w:kern w:val="2"/>
              <w:sz w:val="24"/>
              <w:szCs w:val="24"/>
              <w:lang w:eastAsia="sv-SE"/>
              <w14:ligatures w14:val="standardContextual"/>
            </w:rPr>
          </w:pPr>
          <w:hyperlink w:anchor="_Toc216183250" w:history="1">
            <w:r w:rsidRPr="00D548E1">
              <w:rPr>
                <w:rStyle w:val="Hyperlnk"/>
              </w:rPr>
              <w:t>6.4</w:t>
            </w:r>
            <w:r>
              <w:rPr>
                <w:kern w:val="2"/>
                <w:sz w:val="24"/>
                <w:szCs w:val="24"/>
                <w:lang w:eastAsia="sv-SE"/>
                <w14:ligatures w14:val="standardContextual"/>
              </w:rPr>
              <w:tab/>
            </w:r>
            <w:r w:rsidRPr="00D548E1">
              <w:rPr>
                <w:rStyle w:val="Hyperlnk"/>
              </w:rPr>
              <w:t>CheckConsent</w:t>
            </w:r>
            <w:r>
              <w:rPr>
                <w:webHidden/>
              </w:rPr>
              <w:tab/>
            </w:r>
            <w:r>
              <w:rPr>
                <w:webHidden/>
              </w:rPr>
              <w:fldChar w:fldCharType="begin"/>
            </w:r>
            <w:r>
              <w:rPr>
                <w:webHidden/>
              </w:rPr>
              <w:instrText xml:space="preserve"> PAGEREF _Toc216183250 \h </w:instrText>
            </w:r>
            <w:r>
              <w:rPr>
                <w:webHidden/>
              </w:rPr>
            </w:r>
            <w:r>
              <w:rPr>
                <w:webHidden/>
              </w:rPr>
              <w:fldChar w:fldCharType="separate"/>
            </w:r>
            <w:r>
              <w:rPr>
                <w:webHidden/>
              </w:rPr>
              <w:t>46</w:t>
            </w:r>
            <w:r>
              <w:rPr>
                <w:webHidden/>
              </w:rPr>
              <w:fldChar w:fldCharType="end"/>
            </w:r>
          </w:hyperlink>
        </w:p>
        <w:p w14:paraId="024C9893" w14:textId="21731DD4" w:rsidR="00F51074" w:rsidRDefault="00F51074">
          <w:pPr>
            <w:pStyle w:val="Innehll3"/>
            <w:tabs>
              <w:tab w:val="left" w:pos="1701"/>
            </w:tabs>
            <w:rPr>
              <w:kern w:val="2"/>
              <w:sz w:val="24"/>
              <w:szCs w:val="24"/>
              <w:lang w:eastAsia="sv-SE"/>
              <w14:ligatures w14:val="standardContextual"/>
            </w:rPr>
          </w:pPr>
          <w:hyperlink w:anchor="_Toc216183251" w:history="1">
            <w:r w:rsidRPr="00D548E1">
              <w:rPr>
                <w:rStyle w:val="Hyperlnk"/>
              </w:rPr>
              <w:t>6.4.1</w:t>
            </w:r>
            <w:r>
              <w:rPr>
                <w:kern w:val="2"/>
                <w:sz w:val="24"/>
                <w:szCs w:val="24"/>
                <w:lang w:eastAsia="sv-SE"/>
                <w14:ligatures w14:val="standardContextual"/>
              </w:rPr>
              <w:tab/>
            </w:r>
            <w:r w:rsidRPr="00D548E1">
              <w:rPr>
                <w:rStyle w:val="Hyperlnk"/>
              </w:rPr>
              <w:t>Version</w:t>
            </w:r>
            <w:r>
              <w:rPr>
                <w:webHidden/>
              </w:rPr>
              <w:tab/>
            </w:r>
            <w:r>
              <w:rPr>
                <w:webHidden/>
              </w:rPr>
              <w:fldChar w:fldCharType="begin"/>
            </w:r>
            <w:r>
              <w:rPr>
                <w:webHidden/>
              </w:rPr>
              <w:instrText xml:space="preserve"> PAGEREF _Toc216183251 \h </w:instrText>
            </w:r>
            <w:r>
              <w:rPr>
                <w:webHidden/>
              </w:rPr>
            </w:r>
            <w:r>
              <w:rPr>
                <w:webHidden/>
              </w:rPr>
              <w:fldChar w:fldCharType="separate"/>
            </w:r>
            <w:r>
              <w:rPr>
                <w:webHidden/>
              </w:rPr>
              <w:t>47</w:t>
            </w:r>
            <w:r>
              <w:rPr>
                <w:webHidden/>
              </w:rPr>
              <w:fldChar w:fldCharType="end"/>
            </w:r>
          </w:hyperlink>
        </w:p>
        <w:p w14:paraId="4F85F8DF" w14:textId="7A65C7F7" w:rsidR="00F51074" w:rsidRDefault="00F51074">
          <w:pPr>
            <w:pStyle w:val="Innehll3"/>
            <w:tabs>
              <w:tab w:val="left" w:pos="1701"/>
            </w:tabs>
            <w:rPr>
              <w:kern w:val="2"/>
              <w:sz w:val="24"/>
              <w:szCs w:val="24"/>
              <w:lang w:eastAsia="sv-SE"/>
              <w14:ligatures w14:val="standardContextual"/>
            </w:rPr>
          </w:pPr>
          <w:hyperlink w:anchor="_Toc216183252" w:history="1">
            <w:r w:rsidRPr="00D548E1">
              <w:rPr>
                <w:rStyle w:val="Hyperlnk"/>
              </w:rPr>
              <w:t>6.4.2</w:t>
            </w:r>
            <w:r>
              <w:rPr>
                <w:kern w:val="2"/>
                <w:sz w:val="24"/>
                <w:szCs w:val="24"/>
                <w:lang w:eastAsia="sv-SE"/>
                <w14:ligatures w14:val="standardContextual"/>
              </w:rPr>
              <w:tab/>
            </w:r>
            <w:r w:rsidRPr="00D548E1">
              <w:rPr>
                <w:rStyle w:val="Hyperlnk"/>
              </w:rPr>
              <w:t>Meddelandeinformationsmodell</w:t>
            </w:r>
            <w:r>
              <w:rPr>
                <w:webHidden/>
              </w:rPr>
              <w:tab/>
            </w:r>
            <w:r>
              <w:rPr>
                <w:webHidden/>
              </w:rPr>
              <w:fldChar w:fldCharType="begin"/>
            </w:r>
            <w:r>
              <w:rPr>
                <w:webHidden/>
              </w:rPr>
              <w:instrText xml:space="preserve"> PAGEREF _Toc216183252 \h </w:instrText>
            </w:r>
            <w:r>
              <w:rPr>
                <w:webHidden/>
              </w:rPr>
            </w:r>
            <w:r>
              <w:rPr>
                <w:webHidden/>
              </w:rPr>
              <w:fldChar w:fldCharType="separate"/>
            </w:r>
            <w:r>
              <w:rPr>
                <w:webHidden/>
              </w:rPr>
              <w:t>47</w:t>
            </w:r>
            <w:r>
              <w:rPr>
                <w:webHidden/>
              </w:rPr>
              <w:fldChar w:fldCharType="end"/>
            </w:r>
          </w:hyperlink>
        </w:p>
        <w:p w14:paraId="61A96911" w14:textId="1BFBC2AE" w:rsidR="00F51074" w:rsidRDefault="00F51074">
          <w:pPr>
            <w:pStyle w:val="Innehll3"/>
            <w:tabs>
              <w:tab w:val="left" w:pos="1701"/>
            </w:tabs>
            <w:rPr>
              <w:kern w:val="2"/>
              <w:sz w:val="24"/>
              <w:szCs w:val="24"/>
              <w:lang w:eastAsia="sv-SE"/>
              <w14:ligatures w14:val="standardContextual"/>
            </w:rPr>
          </w:pPr>
          <w:hyperlink w:anchor="_Toc216183253" w:history="1">
            <w:r w:rsidRPr="00D548E1">
              <w:rPr>
                <w:rStyle w:val="Hyperlnk"/>
              </w:rPr>
              <w:t>6.4.3</w:t>
            </w:r>
            <w:r>
              <w:rPr>
                <w:kern w:val="2"/>
                <w:sz w:val="24"/>
                <w:szCs w:val="24"/>
                <w:lang w:eastAsia="sv-SE"/>
                <w14:ligatures w14:val="standardContextual"/>
              </w:rPr>
              <w:tab/>
            </w:r>
            <w:r w:rsidRPr="00D548E1">
              <w:rPr>
                <w:rStyle w:val="Hyperlnk"/>
              </w:rPr>
              <w:t>Fältregler</w:t>
            </w:r>
            <w:r>
              <w:rPr>
                <w:webHidden/>
              </w:rPr>
              <w:tab/>
            </w:r>
            <w:r>
              <w:rPr>
                <w:webHidden/>
              </w:rPr>
              <w:fldChar w:fldCharType="begin"/>
            </w:r>
            <w:r>
              <w:rPr>
                <w:webHidden/>
              </w:rPr>
              <w:instrText xml:space="preserve"> PAGEREF _Toc216183253 \h </w:instrText>
            </w:r>
            <w:r>
              <w:rPr>
                <w:webHidden/>
              </w:rPr>
            </w:r>
            <w:r>
              <w:rPr>
                <w:webHidden/>
              </w:rPr>
              <w:fldChar w:fldCharType="separate"/>
            </w:r>
            <w:r>
              <w:rPr>
                <w:webHidden/>
              </w:rPr>
              <w:t>47</w:t>
            </w:r>
            <w:r>
              <w:rPr>
                <w:webHidden/>
              </w:rPr>
              <w:fldChar w:fldCharType="end"/>
            </w:r>
          </w:hyperlink>
        </w:p>
        <w:p w14:paraId="3B308ACA" w14:textId="500A8026" w:rsidR="00F51074" w:rsidRDefault="00F51074">
          <w:pPr>
            <w:pStyle w:val="Innehll3"/>
            <w:tabs>
              <w:tab w:val="left" w:pos="1701"/>
            </w:tabs>
            <w:rPr>
              <w:kern w:val="2"/>
              <w:sz w:val="24"/>
              <w:szCs w:val="24"/>
              <w:lang w:eastAsia="sv-SE"/>
              <w14:ligatures w14:val="standardContextual"/>
            </w:rPr>
          </w:pPr>
          <w:hyperlink w:anchor="_Toc216183254" w:history="1">
            <w:r w:rsidRPr="00D548E1">
              <w:rPr>
                <w:rStyle w:val="Hyperlnk"/>
              </w:rPr>
              <w:t>6.4.4</w:t>
            </w:r>
            <w:r>
              <w:rPr>
                <w:kern w:val="2"/>
                <w:sz w:val="24"/>
                <w:szCs w:val="24"/>
                <w:lang w:eastAsia="sv-SE"/>
                <w14:ligatures w14:val="standardContextual"/>
              </w:rPr>
              <w:tab/>
            </w:r>
            <w:r w:rsidRPr="00D548E1">
              <w:rPr>
                <w:rStyle w:val="Hyperlnk"/>
              </w:rPr>
              <w:t>Övriga regler</w:t>
            </w:r>
            <w:r>
              <w:rPr>
                <w:webHidden/>
              </w:rPr>
              <w:tab/>
            </w:r>
            <w:r>
              <w:rPr>
                <w:webHidden/>
              </w:rPr>
              <w:fldChar w:fldCharType="begin"/>
            </w:r>
            <w:r>
              <w:rPr>
                <w:webHidden/>
              </w:rPr>
              <w:instrText xml:space="preserve"> PAGEREF _Toc216183254 \h </w:instrText>
            </w:r>
            <w:r>
              <w:rPr>
                <w:webHidden/>
              </w:rPr>
            </w:r>
            <w:r>
              <w:rPr>
                <w:webHidden/>
              </w:rPr>
              <w:fldChar w:fldCharType="separate"/>
            </w:r>
            <w:r>
              <w:rPr>
                <w:webHidden/>
              </w:rPr>
              <w:t>48</w:t>
            </w:r>
            <w:r>
              <w:rPr>
                <w:webHidden/>
              </w:rPr>
              <w:fldChar w:fldCharType="end"/>
            </w:r>
          </w:hyperlink>
        </w:p>
        <w:p w14:paraId="50494A83" w14:textId="4D0E4A69" w:rsidR="00F51074" w:rsidRDefault="00F51074">
          <w:pPr>
            <w:pStyle w:val="Innehll3"/>
            <w:tabs>
              <w:tab w:val="left" w:pos="1701"/>
            </w:tabs>
            <w:rPr>
              <w:kern w:val="2"/>
              <w:sz w:val="24"/>
              <w:szCs w:val="24"/>
              <w:lang w:eastAsia="sv-SE"/>
              <w14:ligatures w14:val="standardContextual"/>
            </w:rPr>
          </w:pPr>
          <w:hyperlink w:anchor="_Toc216183255" w:history="1">
            <w:r w:rsidRPr="00D548E1">
              <w:rPr>
                <w:rStyle w:val="Hyperlnk"/>
              </w:rPr>
              <w:t>6.4.5</w:t>
            </w:r>
            <w:r>
              <w:rPr>
                <w:kern w:val="2"/>
                <w:sz w:val="24"/>
                <w:szCs w:val="24"/>
                <w:lang w:eastAsia="sv-SE"/>
                <w14:ligatures w14:val="standardContextual"/>
              </w:rPr>
              <w:tab/>
            </w:r>
            <w:r w:rsidRPr="00D548E1">
              <w:rPr>
                <w:rStyle w:val="Hyperlnk"/>
              </w:rPr>
              <w:t>Icke funktionella krav</w:t>
            </w:r>
            <w:r>
              <w:rPr>
                <w:webHidden/>
              </w:rPr>
              <w:tab/>
            </w:r>
            <w:r>
              <w:rPr>
                <w:webHidden/>
              </w:rPr>
              <w:fldChar w:fldCharType="begin"/>
            </w:r>
            <w:r>
              <w:rPr>
                <w:webHidden/>
              </w:rPr>
              <w:instrText xml:space="preserve"> PAGEREF _Toc216183255 \h </w:instrText>
            </w:r>
            <w:r>
              <w:rPr>
                <w:webHidden/>
              </w:rPr>
            </w:r>
            <w:r>
              <w:rPr>
                <w:webHidden/>
              </w:rPr>
              <w:fldChar w:fldCharType="separate"/>
            </w:r>
            <w:r>
              <w:rPr>
                <w:webHidden/>
              </w:rPr>
              <w:t>48</w:t>
            </w:r>
            <w:r>
              <w:rPr>
                <w:webHidden/>
              </w:rPr>
              <w:fldChar w:fldCharType="end"/>
            </w:r>
          </w:hyperlink>
        </w:p>
        <w:p w14:paraId="26BC6958" w14:textId="76EE604F" w:rsidR="00F51074" w:rsidRDefault="00F51074">
          <w:pPr>
            <w:pStyle w:val="Innehll3"/>
            <w:tabs>
              <w:tab w:val="left" w:pos="1701"/>
            </w:tabs>
            <w:rPr>
              <w:kern w:val="2"/>
              <w:sz w:val="24"/>
              <w:szCs w:val="24"/>
              <w:lang w:eastAsia="sv-SE"/>
              <w14:ligatures w14:val="standardContextual"/>
            </w:rPr>
          </w:pPr>
          <w:hyperlink w:anchor="_Toc216183256" w:history="1">
            <w:r w:rsidRPr="00D548E1">
              <w:rPr>
                <w:rStyle w:val="Hyperlnk"/>
              </w:rPr>
              <w:t>6.4.6</w:t>
            </w:r>
            <w:r>
              <w:rPr>
                <w:kern w:val="2"/>
                <w:sz w:val="24"/>
                <w:szCs w:val="24"/>
                <w:lang w:eastAsia="sv-SE"/>
                <w14:ligatures w14:val="standardContextual"/>
              </w:rPr>
              <w:tab/>
            </w:r>
            <w:r w:rsidRPr="00D548E1">
              <w:rPr>
                <w:rStyle w:val="Hyperlnk"/>
              </w:rPr>
              <w:t>SLA-krav</w:t>
            </w:r>
            <w:r>
              <w:rPr>
                <w:webHidden/>
              </w:rPr>
              <w:tab/>
            </w:r>
            <w:r>
              <w:rPr>
                <w:webHidden/>
              </w:rPr>
              <w:fldChar w:fldCharType="begin"/>
            </w:r>
            <w:r>
              <w:rPr>
                <w:webHidden/>
              </w:rPr>
              <w:instrText xml:space="preserve"> PAGEREF _Toc216183256 \h </w:instrText>
            </w:r>
            <w:r>
              <w:rPr>
                <w:webHidden/>
              </w:rPr>
            </w:r>
            <w:r>
              <w:rPr>
                <w:webHidden/>
              </w:rPr>
              <w:fldChar w:fldCharType="separate"/>
            </w:r>
            <w:r>
              <w:rPr>
                <w:webHidden/>
              </w:rPr>
              <w:t>48</w:t>
            </w:r>
            <w:r>
              <w:rPr>
                <w:webHidden/>
              </w:rPr>
              <w:fldChar w:fldCharType="end"/>
            </w:r>
          </w:hyperlink>
        </w:p>
        <w:p w14:paraId="25222212" w14:textId="1FB7FC77" w:rsidR="00F51074" w:rsidRDefault="00F51074">
          <w:pPr>
            <w:pStyle w:val="Innehll2"/>
            <w:tabs>
              <w:tab w:val="left" w:pos="1361"/>
            </w:tabs>
            <w:rPr>
              <w:kern w:val="2"/>
              <w:sz w:val="24"/>
              <w:szCs w:val="24"/>
              <w:lang w:eastAsia="sv-SE"/>
              <w14:ligatures w14:val="standardContextual"/>
            </w:rPr>
          </w:pPr>
          <w:hyperlink w:anchor="_Toc216183257" w:history="1">
            <w:r w:rsidRPr="00D548E1">
              <w:rPr>
                <w:rStyle w:val="Hyperlnk"/>
              </w:rPr>
              <w:t>6.5</w:t>
            </w:r>
            <w:r>
              <w:rPr>
                <w:kern w:val="2"/>
                <w:sz w:val="24"/>
                <w:szCs w:val="24"/>
                <w:lang w:eastAsia="sv-SE"/>
                <w14:ligatures w14:val="standardContextual"/>
              </w:rPr>
              <w:tab/>
            </w:r>
            <w:r w:rsidRPr="00D548E1">
              <w:rPr>
                <w:rStyle w:val="Hyperlnk"/>
              </w:rPr>
              <w:t>RegisterExtendedConsent</w:t>
            </w:r>
            <w:r>
              <w:rPr>
                <w:webHidden/>
              </w:rPr>
              <w:tab/>
            </w:r>
            <w:r>
              <w:rPr>
                <w:webHidden/>
              </w:rPr>
              <w:fldChar w:fldCharType="begin"/>
            </w:r>
            <w:r>
              <w:rPr>
                <w:webHidden/>
              </w:rPr>
              <w:instrText xml:space="preserve"> PAGEREF _Toc216183257 \h </w:instrText>
            </w:r>
            <w:r>
              <w:rPr>
                <w:webHidden/>
              </w:rPr>
            </w:r>
            <w:r>
              <w:rPr>
                <w:webHidden/>
              </w:rPr>
              <w:fldChar w:fldCharType="separate"/>
            </w:r>
            <w:r>
              <w:rPr>
                <w:webHidden/>
              </w:rPr>
              <w:t>49</w:t>
            </w:r>
            <w:r>
              <w:rPr>
                <w:webHidden/>
              </w:rPr>
              <w:fldChar w:fldCharType="end"/>
            </w:r>
          </w:hyperlink>
        </w:p>
        <w:p w14:paraId="2981E2DC" w14:textId="3FE73ECB" w:rsidR="00F51074" w:rsidRDefault="00F51074">
          <w:pPr>
            <w:pStyle w:val="Innehll3"/>
            <w:tabs>
              <w:tab w:val="left" w:pos="1701"/>
            </w:tabs>
            <w:rPr>
              <w:kern w:val="2"/>
              <w:sz w:val="24"/>
              <w:szCs w:val="24"/>
              <w:lang w:eastAsia="sv-SE"/>
              <w14:ligatures w14:val="standardContextual"/>
            </w:rPr>
          </w:pPr>
          <w:hyperlink w:anchor="_Toc216183258" w:history="1">
            <w:r w:rsidRPr="00D548E1">
              <w:rPr>
                <w:rStyle w:val="Hyperlnk"/>
              </w:rPr>
              <w:t>6.5.1</w:t>
            </w:r>
            <w:r>
              <w:rPr>
                <w:kern w:val="2"/>
                <w:sz w:val="24"/>
                <w:szCs w:val="24"/>
                <w:lang w:eastAsia="sv-SE"/>
                <w14:ligatures w14:val="standardContextual"/>
              </w:rPr>
              <w:tab/>
            </w:r>
            <w:r w:rsidRPr="00D548E1">
              <w:rPr>
                <w:rStyle w:val="Hyperlnk"/>
              </w:rPr>
              <w:t>Version</w:t>
            </w:r>
            <w:r>
              <w:rPr>
                <w:webHidden/>
              </w:rPr>
              <w:tab/>
            </w:r>
            <w:r>
              <w:rPr>
                <w:webHidden/>
              </w:rPr>
              <w:fldChar w:fldCharType="begin"/>
            </w:r>
            <w:r>
              <w:rPr>
                <w:webHidden/>
              </w:rPr>
              <w:instrText xml:space="preserve"> PAGEREF _Toc216183258 \h </w:instrText>
            </w:r>
            <w:r>
              <w:rPr>
                <w:webHidden/>
              </w:rPr>
            </w:r>
            <w:r>
              <w:rPr>
                <w:webHidden/>
              </w:rPr>
              <w:fldChar w:fldCharType="separate"/>
            </w:r>
            <w:r>
              <w:rPr>
                <w:webHidden/>
              </w:rPr>
              <w:t>49</w:t>
            </w:r>
            <w:r>
              <w:rPr>
                <w:webHidden/>
              </w:rPr>
              <w:fldChar w:fldCharType="end"/>
            </w:r>
          </w:hyperlink>
        </w:p>
        <w:p w14:paraId="76E8CEFC" w14:textId="0E88BE7E" w:rsidR="00F51074" w:rsidRDefault="00F51074">
          <w:pPr>
            <w:pStyle w:val="Innehll3"/>
            <w:tabs>
              <w:tab w:val="left" w:pos="1701"/>
            </w:tabs>
            <w:rPr>
              <w:kern w:val="2"/>
              <w:sz w:val="24"/>
              <w:szCs w:val="24"/>
              <w:lang w:eastAsia="sv-SE"/>
              <w14:ligatures w14:val="standardContextual"/>
            </w:rPr>
          </w:pPr>
          <w:hyperlink w:anchor="_Toc216183259" w:history="1">
            <w:r w:rsidRPr="00D548E1">
              <w:rPr>
                <w:rStyle w:val="Hyperlnk"/>
              </w:rPr>
              <w:t>6.5.2</w:t>
            </w:r>
            <w:r>
              <w:rPr>
                <w:kern w:val="2"/>
                <w:sz w:val="24"/>
                <w:szCs w:val="24"/>
                <w:lang w:eastAsia="sv-SE"/>
                <w14:ligatures w14:val="standardContextual"/>
              </w:rPr>
              <w:tab/>
            </w:r>
            <w:r w:rsidRPr="00D548E1">
              <w:rPr>
                <w:rStyle w:val="Hyperlnk"/>
              </w:rPr>
              <w:t>Meddelandeinformationsmodell</w:t>
            </w:r>
            <w:r>
              <w:rPr>
                <w:webHidden/>
              </w:rPr>
              <w:tab/>
            </w:r>
            <w:r>
              <w:rPr>
                <w:webHidden/>
              </w:rPr>
              <w:fldChar w:fldCharType="begin"/>
            </w:r>
            <w:r>
              <w:rPr>
                <w:webHidden/>
              </w:rPr>
              <w:instrText xml:space="preserve"> PAGEREF _Toc216183259 \h </w:instrText>
            </w:r>
            <w:r>
              <w:rPr>
                <w:webHidden/>
              </w:rPr>
            </w:r>
            <w:r>
              <w:rPr>
                <w:webHidden/>
              </w:rPr>
              <w:fldChar w:fldCharType="separate"/>
            </w:r>
            <w:r>
              <w:rPr>
                <w:webHidden/>
              </w:rPr>
              <w:t>49</w:t>
            </w:r>
            <w:r>
              <w:rPr>
                <w:webHidden/>
              </w:rPr>
              <w:fldChar w:fldCharType="end"/>
            </w:r>
          </w:hyperlink>
        </w:p>
        <w:p w14:paraId="5C599B2C" w14:textId="47F71967" w:rsidR="00F51074" w:rsidRDefault="00F51074">
          <w:pPr>
            <w:pStyle w:val="Innehll3"/>
            <w:tabs>
              <w:tab w:val="left" w:pos="1701"/>
            </w:tabs>
            <w:rPr>
              <w:kern w:val="2"/>
              <w:sz w:val="24"/>
              <w:szCs w:val="24"/>
              <w:lang w:eastAsia="sv-SE"/>
              <w14:ligatures w14:val="standardContextual"/>
            </w:rPr>
          </w:pPr>
          <w:hyperlink w:anchor="_Toc216183260" w:history="1">
            <w:r w:rsidRPr="00D548E1">
              <w:rPr>
                <w:rStyle w:val="Hyperlnk"/>
              </w:rPr>
              <w:t>6.5.3</w:t>
            </w:r>
            <w:r>
              <w:rPr>
                <w:kern w:val="2"/>
                <w:sz w:val="24"/>
                <w:szCs w:val="24"/>
                <w:lang w:eastAsia="sv-SE"/>
                <w14:ligatures w14:val="standardContextual"/>
              </w:rPr>
              <w:tab/>
            </w:r>
            <w:r w:rsidRPr="00D548E1">
              <w:rPr>
                <w:rStyle w:val="Hyperlnk"/>
              </w:rPr>
              <w:t>Fältregler</w:t>
            </w:r>
            <w:r>
              <w:rPr>
                <w:webHidden/>
              </w:rPr>
              <w:tab/>
            </w:r>
            <w:r>
              <w:rPr>
                <w:webHidden/>
              </w:rPr>
              <w:fldChar w:fldCharType="begin"/>
            </w:r>
            <w:r>
              <w:rPr>
                <w:webHidden/>
              </w:rPr>
              <w:instrText xml:space="preserve"> PAGEREF _Toc216183260 \h </w:instrText>
            </w:r>
            <w:r>
              <w:rPr>
                <w:webHidden/>
              </w:rPr>
            </w:r>
            <w:r>
              <w:rPr>
                <w:webHidden/>
              </w:rPr>
              <w:fldChar w:fldCharType="separate"/>
            </w:r>
            <w:r>
              <w:rPr>
                <w:webHidden/>
              </w:rPr>
              <w:t>49</w:t>
            </w:r>
            <w:r>
              <w:rPr>
                <w:webHidden/>
              </w:rPr>
              <w:fldChar w:fldCharType="end"/>
            </w:r>
          </w:hyperlink>
        </w:p>
        <w:p w14:paraId="74A2CA1D" w14:textId="3A9433B4" w:rsidR="00F51074" w:rsidRDefault="00F51074">
          <w:pPr>
            <w:pStyle w:val="Innehll3"/>
            <w:tabs>
              <w:tab w:val="left" w:pos="1701"/>
            </w:tabs>
            <w:rPr>
              <w:kern w:val="2"/>
              <w:sz w:val="24"/>
              <w:szCs w:val="24"/>
              <w:lang w:eastAsia="sv-SE"/>
              <w14:ligatures w14:val="standardContextual"/>
            </w:rPr>
          </w:pPr>
          <w:hyperlink w:anchor="_Toc216183261" w:history="1">
            <w:r w:rsidRPr="00D548E1">
              <w:rPr>
                <w:rStyle w:val="Hyperlnk"/>
              </w:rPr>
              <w:t>6.5.4</w:t>
            </w:r>
            <w:r>
              <w:rPr>
                <w:kern w:val="2"/>
                <w:sz w:val="24"/>
                <w:szCs w:val="24"/>
                <w:lang w:eastAsia="sv-SE"/>
                <w14:ligatures w14:val="standardContextual"/>
              </w:rPr>
              <w:tab/>
            </w:r>
            <w:r w:rsidRPr="00D548E1">
              <w:rPr>
                <w:rStyle w:val="Hyperlnk"/>
              </w:rPr>
              <w:t>Övriga regler</w:t>
            </w:r>
            <w:r>
              <w:rPr>
                <w:webHidden/>
              </w:rPr>
              <w:tab/>
            </w:r>
            <w:r>
              <w:rPr>
                <w:webHidden/>
              </w:rPr>
              <w:fldChar w:fldCharType="begin"/>
            </w:r>
            <w:r>
              <w:rPr>
                <w:webHidden/>
              </w:rPr>
              <w:instrText xml:space="preserve"> PAGEREF _Toc216183261 \h </w:instrText>
            </w:r>
            <w:r>
              <w:rPr>
                <w:webHidden/>
              </w:rPr>
            </w:r>
            <w:r>
              <w:rPr>
                <w:webHidden/>
              </w:rPr>
              <w:fldChar w:fldCharType="separate"/>
            </w:r>
            <w:r>
              <w:rPr>
                <w:webHidden/>
              </w:rPr>
              <w:t>51</w:t>
            </w:r>
            <w:r>
              <w:rPr>
                <w:webHidden/>
              </w:rPr>
              <w:fldChar w:fldCharType="end"/>
            </w:r>
          </w:hyperlink>
        </w:p>
        <w:p w14:paraId="2430A04A" w14:textId="56B45D2C" w:rsidR="00F51074" w:rsidRDefault="00F51074">
          <w:pPr>
            <w:pStyle w:val="Innehll3"/>
            <w:tabs>
              <w:tab w:val="left" w:pos="1701"/>
            </w:tabs>
            <w:rPr>
              <w:kern w:val="2"/>
              <w:sz w:val="24"/>
              <w:szCs w:val="24"/>
              <w:lang w:eastAsia="sv-SE"/>
              <w14:ligatures w14:val="standardContextual"/>
            </w:rPr>
          </w:pPr>
          <w:hyperlink w:anchor="_Toc216183262" w:history="1">
            <w:r w:rsidRPr="00D548E1">
              <w:rPr>
                <w:rStyle w:val="Hyperlnk"/>
              </w:rPr>
              <w:t>6.5.5</w:t>
            </w:r>
            <w:r>
              <w:rPr>
                <w:kern w:val="2"/>
                <w:sz w:val="24"/>
                <w:szCs w:val="24"/>
                <w:lang w:eastAsia="sv-SE"/>
                <w14:ligatures w14:val="standardContextual"/>
              </w:rPr>
              <w:tab/>
            </w:r>
            <w:r w:rsidRPr="00D548E1">
              <w:rPr>
                <w:rStyle w:val="Hyperlnk"/>
              </w:rPr>
              <w:t>Icke funktionella krav</w:t>
            </w:r>
            <w:r>
              <w:rPr>
                <w:webHidden/>
              </w:rPr>
              <w:tab/>
            </w:r>
            <w:r>
              <w:rPr>
                <w:webHidden/>
              </w:rPr>
              <w:fldChar w:fldCharType="begin"/>
            </w:r>
            <w:r>
              <w:rPr>
                <w:webHidden/>
              </w:rPr>
              <w:instrText xml:space="preserve"> PAGEREF _Toc216183262 \h </w:instrText>
            </w:r>
            <w:r>
              <w:rPr>
                <w:webHidden/>
              </w:rPr>
            </w:r>
            <w:r>
              <w:rPr>
                <w:webHidden/>
              </w:rPr>
              <w:fldChar w:fldCharType="separate"/>
            </w:r>
            <w:r>
              <w:rPr>
                <w:webHidden/>
              </w:rPr>
              <w:t>51</w:t>
            </w:r>
            <w:r>
              <w:rPr>
                <w:webHidden/>
              </w:rPr>
              <w:fldChar w:fldCharType="end"/>
            </w:r>
          </w:hyperlink>
        </w:p>
        <w:p w14:paraId="78820421" w14:textId="77591381" w:rsidR="00F51074" w:rsidRDefault="00F51074">
          <w:pPr>
            <w:pStyle w:val="Innehll3"/>
            <w:tabs>
              <w:tab w:val="left" w:pos="1701"/>
            </w:tabs>
            <w:rPr>
              <w:kern w:val="2"/>
              <w:sz w:val="24"/>
              <w:szCs w:val="24"/>
              <w:lang w:eastAsia="sv-SE"/>
              <w14:ligatures w14:val="standardContextual"/>
            </w:rPr>
          </w:pPr>
          <w:hyperlink w:anchor="_Toc216183263" w:history="1">
            <w:r w:rsidRPr="00D548E1">
              <w:rPr>
                <w:rStyle w:val="Hyperlnk"/>
              </w:rPr>
              <w:t>6.5.6</w:t>
            </w:r>
            <w:r>
              <w:rPr>
                <w:kern w:val="2"/>
                <w:sz w:val="24"/>
                <w:szCs w:val="24"/>
                <w:lang w:eastAsia="sv-SE"/>
                <w14:ligatures w14:val="standardContextual"/>
              </w:rPr>
              <w:tab/>
            </w:r>
            <w:r w:rsidRPr="00D548E1">
              <w:rPr>
                <w:rStyle w:val="Hyperlnk"/>
              </w:rPr>
              <w:t>SLA-krav</w:t>
            </w:r>
            <w:r>
              <w:rPr>
                <w:webHidden/>
              </w:rPr>
              <w:tab/>
            </w:r>
            <w:r>
              <w:rPr>
                <w:webHidden/>
              </w:rPr>
              <w:fldChar w:fldCharType="begin"/>
            </w:r>
            <w:r>
              <w:rPr>
                <w:webHidden/>
              </w:rPr>
              <w:instrText xml:space="preserve"> PAGEREF _Toc216183263 \h </w:instrText>
            </w:r>
            <w:r>
              <w:rPr>
                <w:webHidden/>
              </w:rPr>
            </w:r>
            <w:r>
              <w:rPr>
                <w:webHidden/>
              </w:rPr>
              <w:fldChar w:fldCharType="separate"/>
            </w:r>
            <w:r>
              <w:rPr>
                <w:webHidden/>
              </w:rPr>
              <w:t>51</w:t>
            </w:r>
            <w:r>
              <w:rPr>
                <w:webHidden/>
              </w:rPr>
              <w:fldChar w:fldCharType="end"/>
            </w:r>
          </w:hyperlink>
        </w:p>
        <w:p w14:paraId="2EE5709B" w14:textId="67F8A332" w:rsidR="00F51074" w:rsidRDefault="00F51074">
          <w:pPr>
            <w:pStyle w:val="Innehll2"/>
            <w:tabs>
              <w:tab w:val="left" w:pos="1361"/>
            </w:tabs>
            <w:rPr>
              <w:kern w:val="2"/>
              <w:sz w:val="24"/>
              <w:szCs w:val="24"/>
              <w:lang w:eastAsia="sv-SE"/>
              <w14:ligatures w14:val="standardContextual"/>
            </w:rPr>
          </w:pPr>
          <w:hyperlink w:anchor="_Toc216183264" w:history="1">
            <w:r w:rsidRPr="00D548E1">
              <w:rPr>
                <w:rStyle w:val="Hyperlnk"/>
              </w:rPr>
              <w:t>6.6</w:t>
            </w:r>
            <w:r>
              <w:rPr>
                <w:kern w:val="2"/>
                <w:sz w:val="24"/>
                <w:szCs w:val="24"/>
                <w:lang w:eastAsia="sv-SE"/>
                <w14:ligatures w14:val="standardContextual"/>
              </w:rPr>
              <w:tab/>
            </w:r>
            <w:r w:rsidRPr="00D548E1">
              <w:rPr>
                <w:rStyle w:val="Hyperlnk"/>
              </w:rPr>
              <w:t>CancelExtendedConsent</w:t>
            </w:r>
            <w:r>
              <w:rPr>
                <w:webHidden/>
              </w:rPr>
              <w:tab/>
            </w:r>
            <w:r>
              <w:rPr>
                <w:webHidden/>
              </w:rPr>
              <w:fldChar w:fldCharType="begin"/>
            </w:r>
            <w:r>
              <w:rPr>
                <w:webHidden/>
              </w:rPr>
              <w:instrText xml:space="preserve"> PAGEREF _Toc216183264 \h </w:instrText>
            </w:r>
            <w:r>
              <w:rPr>
                <w:webHidden/>
              </w:rPr>
            </w:r>
            <w:r>
              <w:rPr>
                <w:webHidden/>
              </w:rPr>
              <w:fldChar w:fldCharType="separate"/>
            </w:r>
            <w:r>
              <w:rPr>
                <w:webHidden/>
              </w:rPr>
              <w:t>52</w:t>
            </w:r>
            <w:r>
              <w:rPr>
                <w:webHidden/>
              </w:rPr>
              <w:fldChar w:fldCharType="end"/>
            </w:r>
          </w:hyperlink>
        </w:p>
        <w:p w14:paraId="331DC5A6" w14:textId="496B645E" w:rsidR="00F51074" w:rsidRDefault="00F51074">
          <w:pPr>
            <w:pStyle w:val="Innehll3"/>
            <w:tabs>
              <w:tab w:val="left" w:pos="1701"/>
            </w:tabs>
            <w:rPr>
              <w:kern w:val="2"/>
              <w:sz w:val="24"/>
              <w:szCs w:val="24"/>
              <w:lang w:eastAsia="sv-SE"/>
              <w14:ligatures w14:val="standardContextual"/>
            </w:rPr>
          </w:pPr>
          <w:hyperlink w:anchor="_Toc216183265" w:history="1">
            <w:r w:rsidRPr="00D548E1">
              <w:rPr>
                <w:rStyle w:val="Hyperlnk"/>
              </w:rPr>
              <w:t>6.6.1</w:t>
            </w:r>
            <w:r>
              <w:rPr>
                <w:kern w:val="2"/>
                <w:sz w:val="24"/>
                <w:szCs w:val="24"/>
                <w:lang w:eastAsia="sv-SE"/>
                <w14:ligatures w14:val="standardContextual"/>
              </w:rPr>
              <w:tab/>
            </w:r>
            <w:r w:rsidRPr="00D548E1">
              <w:rPr>
                <w:rStyle w:val="Hyperlnk"/>
              </w:rPr>
              <w:t>Version</w:t>
            </w:r>
            <w:r>
              <w:rPr>
                <w:webHidden/>
              </w:rPr>
              <w:tab/>
            </w:r>
            <w:r>
              <w:rPr>
                <w:webHidden/>
              </w:rPr>
              <w:fldChar w:fldCharType="begin"/>
            </w:r>
            <w:r>
              <w:rPr>
                <w:webHidden/>
              </w:rPr>
              <w:instrText xml:space="preserve"> PAGEREF _Toc216183265 \h </w:instrText>
            </w:r>
            <w:r>
              <w:rPr>
                <w:webHidden/>
              </w:rPr>
            </w:r>
            <w:r>
              <w:rPr>
                <w:webHidden/>
              </w:rPr>
              <w:fldChar w:fldCharType="separate"/>
            </w:r>
            <w:r>
              <w:rPr>
                <w:webHidden/>
              </w:rPr>
              <w:t>52</w:t>
            </w:r>
            <w:r>
              <w:rPr>
                <w:webHidden/>
              </w:rPr>
              <w:fldChar w:fldCharType="end"/>
            </w:r>
          </w:hyperlink>
        </w:p>
        <w:p w14:paraId="183434E5" w14:textId="7CDA7B3E" w:rsidR="00F51074" w:rsidRDefault="00F51074">
          <w:pPr>
            <w:pStyle w:val="Innehll3"/>
            <w:tabs>
              <w:tab w:val="left" w:pos="1701"/>
            </w:tabs>
            <w:rPr>
              <w:kern w:val="2"/>
              <w:sz w:val="24"/>
              <w:szCs w:val="24"/>
              <w:lang w:eastAsia="sv-SE"/>
              <w14:ligatures w14:val="standardContextual"/>
            </w:rPr>
          </w:pPr>
          <w:hyperlink w:anchor="_Toc216183266" w:history="1">
            <w:r w:rsidRPr="00D548E1">
              <w:rPr>
                <w:rStyle w:val="Hyperlnk"/>
              </w:rPr>
              <w:t>6.6.2</w:t>
            </w:r>
            <w:r>
              <w:rPr>
                <w:kern w:val="2"/>
                <w:sz w:val="24"/>
                <w:szCs w:val="24"/>
                <w:lang w:eastAsia="sv-SE"/>
                <w14:ligatures w14:val="standardContextual"/>
              </w:rPr>
              <w:tab/>
            </w:r>
            <w:r w:rsidRPr="00D548E1">
              <w:rPr>
                <w:rStyle w:val="Hyperlnk"/>
              </w:rPr>
              <w:t>Meddelandeinformationsmodell</w:t>
            </w:r>
            <w:r>
              <w:rPr>
                <w:webHidden/>
              </w:rPr>
              <w:tab/>
            </w:r>
            <w:r>
              <w:rPr>
                <w:webHidden/>
              </w:rPr>
              <w:fldChar w:fldCharType="begin"/>
            </w:r>
            <w:r>
              <w:rPr>
                <w:webHidden/>
              </w:rPr>
              <w:instrText xml:space="preserve"> PAGEREF _Toc216183266 \h </w:instrText>
            </w:r>
            <w:r>
              <w:rPr>
                <w:webHidden/>
              </w:rPr>
            </w:r>
            <w:r>
              <w:rPr>
                <w:webHidden/>
              </w:rPr>
              <w:fldChar w:fldCharType="separate"/>
            </w:r>
            <w:r>
              <w:rPr>
                <w:webHidden/>
              </w:rPr>
              <w:t>52</w:t>
            </w:r>
            <w:r>
              <w:rPr>
                <w:webHidden/>
              </w:rPr>
              <w:fldChar w:fldCharType="end"/>
            </w:r>
          </w:hyperlink>
        </w:p>
        <w:p w14:paraId="25DDE286" w14:textId="5BA83A1B" w:rsidR="00F51074" w:rsidRDefault="00F51074">
          <w:pPr>
            <w:pStyle w:val="Innehll3"/>
            <w:tabs>
              <w:tab w:val="left" w:pos="1701"/>
            </w:tabs>
            <w:rPr>
              <w:kern w:val="2"/>
              <w:sz w:val="24"/>
              <w:szCs w:val="24"/>
              <w:lang w:eastAsia="sv-SE"/>
              <w14:ligatures w14:val="standardContextual"/>
            </w:rPr>
          </w:pPr>
          <w:hyperlink w:anchor="_Toc216183267" w:history="1">
            <w:r w:rsidRPr="00D548E1">
              <w:rPr>
                <w:rStyle w:val="Hyperlnk"/>
              </w:rPr>
              <w:t>6.6.3</w:t>
            </w:r>
            <w:r>
              <w:rPr>
                <w:kern w:val="2"/>
                <w:sz w:val="24"/>
                <w:szCs w:val="24"/>
                <w:lang w:eastAsia="sv-SE"/>
                <w14:ligatures w14:val="standardContextual"/>
              </w:rPr>
              <w:tab/>
            </w:r>
            <w:r w:rsidRPr="00D548E1">
              <w:rPr>
                <w:rStyle w:val="Hyperlnk"/>
              </w:rPr>
              <w:t>Fältregler</w:t>
            </w:r>
            <w:r>
              <w:rPr>
                <w:webHidden/>
              </w:rPr>
              <w:tab/>
            </w:r>
            <w:r>
              <w:rPr>
                <w:webHidden/>
              </w:rPr>
              <w:fldChar w:fldCharType="begin"/>
            </w:r>
            <w:r>
              <w:rPr>
                <w:webHidden/>
              </w:rPr>
              <w:instrText xml:space="preserve"> PAGEREF _Toc216183267 \h </w:instrText>
            </w:r>
            <w:r>
              <w:rPr>
                <w:webHidden/>
              </w:rPr>
            </w:r>
            <w:r>
              <w:rPr>
                <w:webHidden/>
              </w:rPr>
              <w:fldChar w:fldCharType="separate"/>
            </w:r>
            <w:r>
              <w:rPr>
                <w:webHidden/>
              </w:rPr>
              <w:t>52</w:t>
            </w:r>
            <w:r>
              <w:rPr>
                <w:webHidden/>
              </w:rPr>
              <w:fldChar w:fldCharType="end"/>
            </w:r>
          </w:hyperlink>
        </w:p>
        <w:p w14:paraId="4C480466" w14:textId="63060346" w:rsidR="00F51074" w:rsidRDefault="00F51074">
          <w:pPr>
            <w:pStyle w:val="Innehll3"/>
            <w:tabs>
              <w:tab w:val="left" w:pos="1701"/>
            </w:tabs>
            <w:rPr>
              <w:kern w:val="2"/>
              <w:sz w:val="24"/>
              <w:szCs w:val="24"/>
              <w:lang w:eastAsia="sv-SE"/>
              <w14:ligatures w14:val="standardContextual"/>
            </w:rPr>
          </w:pPr>
          <w:hyperlink w:anchor="_Toc216183268" w:history="1">
            <w:r w:rsidRPr="00D548E1">
              <w:rPr>
                <w:rStyle w:val="Hyperlnk"/>
              </w:rPr>
              <w:t>6.6.4</w:t>
            </w:r>
            <w:r>
              <w:rPr>
                <w:kern w:val="2"/>
                <w:sz w:val="24"/>
                <w:szCs w:val="24"/>
                <w:lang w:eastAsia="sv-SE"/>
                <w14:ligatures w14:val="standardContextual"/>
              </w:rPr>
              <w:tab/>
            </w:r>
            <w:r w:rsidRPr="00D548E1">
              <w:rPr>
                <w:rStyle w:val="Hyperlnk"/>
              </w:rPr>
              <w:t>Övriga regler</w:t>
            </w:r>
            <w:r>
              <w:rPr>
                <w:webHidden/>
              </w:rPr>
              <w:tab/>
            </w:r>
            <w:r>
              <w:rPr>
                <w:webHidden/>
              </w:rPr>
              <w:fldChar w:fldCharType="begin"/>
            </w:r>
            <w:r>
              <w:rPr>
                <w:webHidden/>
              </w:rPr>
              <w:instrText xml:space="preserve"> PAGEREF _Toc216183268 \h </w:instrText>
            </w:r>
            <w:r>
              <w:rPr>
                <w:webHidden/>
              </w:rPr>
            </w:r>
            <w:r>
              <w:rPr>
                <w:webHidden/>
              </w:rPr>
              <w:fldChar w:fldCharType="separate"/>
            </w:r>
            <w:r>
              <w:rPr>
                <w:webHidden/>
              </w:rPr>
              <w:t>53</w:t>
            </w:r>
            <w:r>
              <w:rPr>
                <w:webHidden/>
              </w:rPr>
              <w:fldChar w:fldCharType="end"/>
            </w:r>
          </w:hyperlink>
        </w:p>
        <w:p w14:paraId="01DD8F1B" w14:textId="5BC6410C" w:rsidR="00F51074" w:rsidRDefault="00F51074">
          <w:pPr>
            <w:pStyle w:val="Innehll3"/>
            <w:tabs>
              <w:tab w:val="left" w:pos="1701"/>
            </w:tabs>
            <w:rPr>
              <w:kern w:val="2"/>
              <w:sz w:val="24"/>
              <w:szCs w:val="24"/>
              <w:lang w:eastAsia="sv-SE"/>
              <w14:ligatures w14:val="standardContextual"/>
            </w:rPr>
          </w:pPr>
          <w:hyperlink w:anchor="_Toc216183269" w:history="1">
            <w:r w:rsidRPr="00D548E1">
              <w:rPr>
                <w:rStyle w:val="Hyperlnk"/>
              </w:rPr>
              <w:t>6.6.5</w:t>
            </w:r>
            <w:r>
              <w:rPr>
                <w:kern w:val="2"/>
                <w:sz w:val="24"/>
                <w:szCs w:val="24"/>
                <w:lang w:eastAsia="sv-SE"/>
                <w14:ligatures w14:val="standardContextual"/>
              </w:rPr>
              <w:tab/>
            </w:r>
            <w:r w:rsidRPr="00D548E1">
              <w:rPr>
                <w:rStyle w:val="Hyperlnk"/>
              </w:rPr>
              <w:t>Icke funktionella krav</w:t>
            </w:r>
            <w:r>
              <w:rPr>
                <w:webHidden/>
              </w:rPr>
              <w:tab/>
            </w:r>
            <w:r>
              <w:rPr>
                <w:webHidden/>
              </w:rPr>
              <w:fldChar w:fldCharType="begin"/>
            </w:r>
            <w:r>
              <w:rPr>
                <w:webHidden/>
              </w:rPr>
              <w:instrText xml:space="preserve"> PAGEREF _Toc216183269 \h </w:instrText>
            </w:r>
            <w:r>
              <w:rPr>
                <w:webHidden/>
              </w:rPr>
            </w:r>
            <w:r>
              <w:rPr>
                <w:webHidden/>
              </w:rPr>
              <w:fldChar w:fldCharType="separate"/>
            </w:r>
            <w:r>
              <w:rPr>
                <w:webHidden/>
              </w:rPr>
              <w:t>53</w:t>
            </w:r>
            <w:r>
              <w:rPr>
                <w:webHidden/>
              </w:rPr>
              <w:fldChar w:fldCharType="end"/>
            </w:r>
          </w:hyperlink>
        </w:p>
        <w:p w14:paraId="2BC7AE51" w14:textId="0C009B8B" w:rsidR="00F51074" w:rsidRDefault="00F51074">
          <w:pPr>
            <w:pStyle w:val="Innehll3"/>
            <w:tabs>
              <w:tab w:val="left" w:pos="1701"/>
            </w:tabs>
            <w:rPr>
              <w:kern w:val="2"/>
              <w:sz w:val="24"/>
              <w:szCs w:val="24"/>
              <w:lang w:eastAsia="sv-SE"/>
              <w14:ligatures w14:val="standardContextual"/>
            </w:rPr>
          </w:pPr>
          <w:hyperlink w:anchor="_Toc216183270" w:history="1">
            <w:r w:rsidRPr="00D548E1">
              <w:rPr>
                <w:rStyle w:val="Hyperlnk"/>
              </w:rPr>
              <w:t>6.6.6</w:t>
            </w:r>
            <w:r>
              <w:rPr>
                <w:kern w:val="2"/>
                <w:sz w:val="24"/>
                <w:szCs w:val="24"/>
                <w:lang w:eastAsia="sv-SE"/>
                <w14:ligatures w14:val="standardContextual"/>
              </w:rPr>
              <w:tab/>
            </w:r>
            <w:r w:rsidRPr="00D548E1">
              <w:rPr>
                <w:rStyle w:val="Hyperlnk"/>
              </w:rPr>
              <w:t>SLA-krav</w:t>
            </w:r>
            <w:r>
              <w:rPr>
                <w:webHidden/>
              </w:rPr>
              <w:tab/>
            </w:r>
            <w:r>
              <w:rPr>
                <w:webHidden/>
              </w:rPr>
              <w:fldChar w:fldCharType="begin"/>
            </w:r>
            <w:r>
              <w:rPr>
                <w:webHidden/>
              </w:rPr>
              <w:instrText xml:space="preserve"> PAGEREF _Toc216183270 \h </w:instrText>
            </w:r>
            <w:r>
              <w:rPr>
                <w:webHidden/>
              </w:rPr>
            </w:r>
            <w:r>
              <w:rPr>
                <w:webHidden/>
              </w:rPr>
              <w:fldChar w:fldCharType="separate"/>
            </w:r>
            <w:r>
              <w:rPr>
                <w:webHidden/>
              </w:rPr>
              <w:t>53</w:t>
            </w:r>
            <w:r>
              <w:rPr>
                <w:webHidden/>
              </w:rPr>
              <w:fldChar w:fldCharType="end"/>
            </w:r>
          </w:hyperlink>
        </w:p>
        <w:p w14:paraId="2677130D" w14:textId="72D1B175" w:rsidR="00F51074" w:rsidRDefault="00F51074">
          <w:pPr>
            <w:pStyle w:val="Innehll2"/>
            <w:tabs>
              <w:tab w:val="left" w:pos="1361"/>
            </w:tabs>
            <w:rPr>
              <w:kern w:val="2"/>
              <w:sz w:val="24"/>
              <w:szCs w:val="24"/>
              <w:lang w:eastAsia="sv-SE"/>
              <w14:ligatures w14:val="standardContextual"/>
            </w:rPr>
          </w:pPr>
          <w:hyperlink w:anchor="_Toc216183271" w:history="1">
            <w:r w:rsidRPr="00D548E1">
              <w:rPr>
                <w:rStyle w:val="Hyperlnk"/>
              </w:rPr>
              <w:t>6.7</w:t>
            </w:r>
            <w:r>
              <w:rPr>
                <w:kern w:val="2"/>
                <w:sz w:val="24"/>
                <w:szCs w:val="24"/>
                <w:lang w:eastAsia="sv-SE"/>
                <w14:ligatures w14:val="standardContextual"/>
              </w:rPr>
              <w:tab/>
            </w:r>
            <w:r w:rsidRPr="00D548E1">
              <w:rPr>
                <w:rStyle w:val="Hyperlnk"/>
              </w:rPr>
              <w:t>DeleteExtendedConsent</w:t>
            </w:r>
            <w:r>
              <w:rPr>
                <w:webHidden/>
              </w:rPr>
              <w:tab/>
            </w:r>
            <w:r>
              <w:rPr>
                <w:webHidden/>
              </w:rPr>
              <w:fldChar w:fldCharType="begin"/>
            </w:r>
            <w:r>
              <w:rPr>
                <w:webHidden/>
              </w:rPr>
              <w:instrText xml:space="preserve"> PAGEREF _Toc216183271 \h </w:instrText>
            </w:r>
            <w:r>
              <w:rPr>
                <w:webHidden/>
              </w:rPr>
            </w:r>
            <w:r>
              <w:rPr>
                <w:webHidden/>
              </w:rPr>
              <w:fldChar w:fldCharType="separate"/>
            </w:r>
            <w:r>
              <w:rPr>
                <w:webHidden/>
              </w:rPr>
              <w:t>54</w:t>
            </w:r>
            <w:r>
              <w:rPr>
                <w:webHidden/>
              </w:rPr>
              <w:fldChar w:fldCharType="end"/>
            </w:r>
          </w:hyperlink>
        </w:p>
        <w:p w14:paraId="412297FD" w14:textId="7F33FB5D" w:rsidR="00F51074" w:rsidRDefault="00F51074">
          <w:pPr>
            <w:pStyle w:val="Innehll3"/>
            <w:tabs>
              <w:tab w:val="left" w:pos="1701"/>
            </w:tabs>
            <w:rPr>
              <w:kern w:val="2"/>
              <w:sz w:val="24"/>
              <w:szCs w:val="24"/>
              <w:lang w:eastAsia="sv-SE"/>
              <w14:ligatures w14:val="standardContextual"/>
            </w:rPr>
          </w:pPr>
          <w:hyperlink w:anchor="_Toc216183272" w:history="1">
            <w:r w:rsidRPr="00D548E1">
              <w:rPr>
                <w:rStyle w:val="Hyperlnk"/>
              </w:rPr>
              <w:t>6.7.1</w:t>
            </w:r>
            <w:r>
              <w:rPr>
                <w:kern w:val="2"/>
                <w:sz w:val="24"/>
                <w:szCs w:val="24"/>
                <w:lang w:eastAsia="sv-SE"/>
                <w14:ligatures w14:val="standardContextual"/>
              </w:rPr>
              <w:tab/>
            </w:r>
            <w:r w:rsidRPr="00D548E1">
              <w:rPr>
                <w:rStyle w:val="Hyperlnk"/>
              </w:rPr>
              <w:t>Version</w:t>
            </w:r>
            <w:r>
              <w:rPr>
                <w:webHidden/>
              </w:rPr>
              <w:tab/>
            </w:r>
            <w:r>
              <w:rPr>
                <w:webHidden/>
              </w:rPr>
              <w:fldChar w:fldCharType="begin"/>
            </w:r>
            <w:r>
              <w:rPr>
                <w:webHidden/>
              </w:rPr>
              <w:instrText xml:space="preserve"> PAGEREF _Toc216183272 \h </w:instrText>
            </w:r>
            <w:r>
              <w:rPr>
                <w:webHidden/>
              </w:rPr>
            </w:r>
            <w:r>
              <w:rPr>
                <w:webHidden/>
              </w:rPr>
              <w:fldChar w:fldCharType="separate"/>
            </w:r>
            <w:r>
              <w:rPr>
                <w:webHidden/>
              </w:rPr>
              <w:t>54</w:t>
            </w:r>
            <w:r>
              <w:rPr>
                <w:webHidden/>
              </w:rPr>
              <w:fldChar w:fldCharType="end"/>
            </w:r>
          </w:hyperlink>
        </w:p>
        <w:p w14:paraId="672D9C93" w14:textId="794119E5" w:rsidR="00F51074" w:rsidRDefault="00F51074">
          <w:pPr>
            <w:pStyle w:val="Innehll3"/>
            <w:tabs>
              <w:tab w:val="left" w:pos="1701"/>
            </w:tabs>
            <w:rPr>
              <w:kern w:val="2"/>
              <w:sz w:val="24"/>
              <w:szCs w:val="24"/>
              <w:lang w:eastAsia="sv-SE"/>
              <w14:ligatures w14:val="standardContextual"/>
            </w:rPr>
          </w:pPr>
          <w:hyperlink w:anchor="_Toc216183273" w:history="1">
            <w:r w:rsidRPr="00D548E1">
              <w:rPr>
                <w:rStyle w:val="Hyperlnk"/>
              </w:rPr>
              <w:t>6.7.2</w:t>
            </w:r>
            <w:r>
              <w:rPr>
                <w:kern w:val="2"/>
                <w:sz w:val="24"/>
                <w:szCs w:val="24"/>
                <w:lang w:eastAsia="sv-SE"/>
                <w14:ligatures w14:val="standardContextual"/>
              </w:rPr>
              <w:tab/>
            </w:r>
            <w:r w:rsidRPr="00D548E1">
              <w:rPr>
                <w:rStyle w:val="Hyperlnk"/>
              </w:rPr>
              <w:t>Meddelandeinformationsmodell</w:t>
            </w:r>
            <w:r>
              <w:rPr>
                <w:webHidden/>
              </w:rPr>
              <w:tab/>
            </w:r>
            <w:r>
              <w:rPr>
                <w:webHidden/>
              </w:rPr>
              <w:fldChar w:fldCharType="begin"/>
            </w:r>
            <w:r>
              <w:rPr>
                <w:webHidden/>
              </w:rPr>
              <w:instrText xml:space="preserve"> PAGEREF _Toc216183273 \h </w:instrText>
            </w:r>
            <w:r>
              <w:rPr>
                <w:webHidden/>
              </w:rPr>
            </w:r>
            <w:r>
              <w:rPr>
                <w:webHidden/>
              </w:rPr>
              <w:fldChar w:fldCharType="separate"/>
            </w:r>
            <w:r>
              <w:rPr>
                <w:webHidden/>
              </w:rPr>
              <w:t>54</w:t>
            </w:r>
            <w:r>
              <w:rPr>
                <w:webHidden/>
              </w:rPr>
              <w:fldChar w:fldCharType="end"/>
            </w:r>
          </w:hyperlink>
        </w:p>
        <w:p w14:paraId="5BDCA12C" w14:textId="6A4EB4BF" w:rsidR="00F51074" w:rsidRDefault="00F51074">
          <w:pPr>
            <w:pStyle w:val="Innehll3"/>
            <w:tabs>
              <w:tab w:val="left" w:pos="1701"/>
            </w:tabs>
            <w:rPr>
              <w:kern w:val="2"/>
              <w:sz w:val="24"/>
              <w:szCs w:val="24"/>
              <w:lang w:eastAsia="sv-SE"/>
              <w14:ligatures w14:val="standardContextual"/>
            </w:rPr>
          </w:pPr>
          <w:hyperlink w:anchor="_Toc216183274" w:history="1">
            <w:r w:rsidRPr="00D548E1">
              <w:rPr>
                <w:rStyle w:val="Hyperlnk"/>
              </w:rPr>
              <w:t>6.7.3</w:t>
            </w:r>
            <w:r>
              <w:rPr>
                <w:kern w:val="2"/>
                <w:sz w:val="24"/>
                <w:szCs w:val="24"/>
                <w:lang w:eastAsia="sv-SE"/>
                <w14:ligatures w14:val="standardContextual"/>
              </w:rPr>
              <w:tab/>
            </w:r>
            <w:r w:rsidRPr="00D548E1">
              <w:rPr>
                <w:rStyle w:val="Hyperlnk"/>
              </w:rPr>
              <w:t>Fältregler</w:t>
            </w:r>
            <w:r>
              <w:rPr>
                <w:webHidden/>
              </w:rPr>
              <w:tab/>
            </w:r>
            <w:r>
              <w:rPr>
                <w:webHidden/>
              </w:rPr>
              <w:fldChar w:fldCharType="begin"/>
            </w:r>
            <w:r>
              <w:rPr>
                <w:webHidden/>
              </w:rPr>
              <w:instrText xml:space="preserve"> PAGEREF _Toc216183274 \h </w:instrText>
            </w:r>
            <w:r>
              <w:rPr>
                <w:webHidden/>
              </w:rPr>
            </w:r>
            <w:r>
              <w:rPr>
                <w:webHidden/>
              </w:rPr>
              <w:fldChar w:fldCharType="separate"/>
            </w:r>
            <w:r>
              <w:rPr>
                <w:webHidden/>
              </w:rPr>
              <w:t>54</w:t>
            </w:r>
            <w:r>
              <w:rPr>
                <w:webHidden/>
              </w:rPr>
              <w:fldChar w:fldCharType="end"/>
            </w:r>
          </w:hyperlink>
        </w:p>
        <w:p w14:paraId="3A1FF2CC" w14:textId="02A8CAC5" w:rsidR="00F51074" w:rsidRDefault="00F51074">
          <w:pPr>
            <w:pStyle w:val="Innehll3"/>
            <w:tabs>
              <w:tab w:val="left" w:pos="1701"/>
            </w:tabs>
            <w:rPr>
              <w:kern w:val="2"/>
              <w:sz w:val="24"/>
              <w:szCs w:val="24"/>
              <w:lang w:eastAsia="sv-SE"/>
              <w14:ligatures w14:val="standardContextual"/>
            </w:rPr>
          </w:pPr>
          <w:hyperlink w:anchor="_Toc216183275" w:history="1">
            <w:r w:rsidRPr="00D548E1">
              <w:rPr>
                <w:rStyle w:val="Hyperlnk"/>
              </w:rPr>
              <w:t>6.7.4</w:t>
            </w:r>
            <w:r>
              <w:rPr>
                <w:kern w:val="2"/>
                <w:sz w:val="24"/>
                <w:szCs w:val="24"/>
                <w:lang w:eastAsia="sv-SE"/>
                <w14:ligatures w14:val="standardContextual"/>
              </w:rPr>
              <w:tab/>
            </w:r>
            <w:r w:rsidRPr="00D548E1">
              <w:rPr>
                <w:rStyle w:val="Hyperlnk"/>
              </w:rPr>
              <w:t>Övriga regler</w:t>
            </w:r>
            <w:r>
              <w:rPr>
                <w:webHidden/>
              </w:rPr>
              <w:tab/>
            </w:r>
            <w:r>
              <w:rPr>
                <w:webHidden/>
              </w:rPr>
              <w:fldChar w:fldCharType="begin"/>
            </w:r>
            <w:r>
              <w:rPr>
                <w:webHidden/>
              </w:rPr>
              <w:instrText xml:space="preserve"> PAGEREF _Toc216183275 \h </w:instrText>
            </w:r>
            <w:r>
              <w:rPr>
                <w:webHidden/>
              </w:rPr>
            </w:r>
            <w:r>
              <w:rPr>
                <w:webHidden/>
              </w:rPr>
              <w:fldChar w:fldCharType="separate"/>
            </w:r>
            <w:r>
              <w:rPr>
                <w:webHidden/>
              </w:rPr>
              <w:t>55</w:t>
            </w:r>
            <w:r>
              <w:rPr>
                <w:webHidden/>
              </w:rPr>
              <w:fldChar w:fldCharType="end"/>
            </w:r>
          </w:hyperlink>
        </w:p>
        <w:p w14:paraId="76B23F78" w14:textId="2530C171" w:rsidR="00F51074" w:rsidRDefault="00F51074">
          <w:pPr>
            <w:pStyle w:val="Innehll3"/>
            <w:tabs>
              <w:tab w:val="left" w:pos="1701"/>
            </w:tabs>
            <w:rPr>
              <w:kern w:val="2"/>
              <w:sz w:val="24"/>
              <w:szCs w:val="24"/>
              <w:lang w:eastAsia="sv-SE"/>
              <w14:ligatures w14:val="standardContextual"/>
            </w:rPr>
          </w:pPr>
          <w:hyperlink w:anchor="_Toc216183276" w:history="1">
            <w:r w:rsidRPr="00D548E1">
              <w:rPr>
                <w:rStyle w:val="Hyperlnk"/>
              </w:rPr>
              <w:t>6.7.5</w:t>
            </w:r>
            <w:r>
              <w:rPr>
                <w:kern w:val="2"/>
                <w:sz w:val="24"/>
                <w:szCs w:val="24"/>
                <w:lang w:eastAsia="sv-SE"/>
                <w14:ligatures w14:val="standardContextual"/>
              </w:rPr>
              <w:tab/>
            </w:r>
            <w:r w:rsidRPr="00D548E1">
              <w:rPr>
                <w:rStyle w:val="Hyperlnk"/>
              </w:rPr>
              <w:t>Icke funktionella krav</w:t>
            </w:r>
            <w:r>
              <w:rPr>
                <w:webHidden/>
              </w:rPr>
              <w:tab/>
            </w:r>
            <w:r>
              <w:rPr>
                <w:webHidden/>
              </w:rPr>
              <w:fldChar w:fldCharType="begin"/>
            </w:r>
            <w:r>
              <w:rPr>
                <w:webHidden/>
              </w:rPr>
              <w:instrText xml:space="preserve"> PAGEREF _Toc216183276 \h </w:instrText>
            </w:r>
            <w:r>
              <w:rPr>
                <w:webHidden/>
              </w:rPr>
            </w:r>
            <w:r>
              <w:rPr>
                <w:webHidden/>
              </w:rPr>
              <w:fldChar w:fldCharType="separate"/>
            </w:r>
            <w:r>
              <w:rPr>
                <w:webHidden/>
              </w:rPr>
              <w:t>55</w:t>
            </w:r>
            <w:r>
              <w:rPr>
                <w:webHidden/>
              </w:rPr>
              <w:fldChar w:fldCharType="end"/>
            </w:r>
          </w:hyperlink>
        </w:p>
        <w:p w14:paraId="2F39C3C0" w14:textId="10727924" w:rsidR="00F51074" w:rsidRDefault="00F51074">
          <w:pPr>
            <w:pStyle w:val="Innehll3"/>
            <w:tabs>
              <w:tab w:val="left" w:pos="1701"/>
            </w:tabs>
            <w:rPr>
              <w:kern w:val="2"/>
              <w:sz w:val="24"/>
              <w:szCs w:val="24"/>
              <w:lang w:eastAsia="sv-SE"/>
              <w14:ligatures w14:val="standardContextual"/>
            </w:rPr>
          </w:pPr>
          <w:hyperlink w:anchor="_Toc216183277" w:history="1">
            <w:r w:rsidRPr="00D548E1">
              <w:rPr>
                <w:rStyle w:val="Hyperlnk"/>
              </w:rPr>
              <w:t>6.7.6</w:t>
            </w:r>
            <w:r>
              <w:rPr>
                <w:kern w:val="2"/>
                <w:sz w:val="24"/>
                <w:szCs w:val="24"/>
                <w:lang w:eastAsia="sv-SE"/>
                <w14:ligatures w14:val="standardContextual"/>
              </w:rPr>
              <w:tab/>
            </w:r>
            <w:r w:rsidRPr="00D548E1">
              <w:rPr>
                <w:rStyle w:val="Hyperlnk"/>
              </w:rPr>
              <w:t>SLA-krav</w:t>
            </w:r>
            <w:r>
              <w:rPr>
                <w:webHidden/>
              </w:rPr>
              <w:tab/>
            </w:r>
            <w:r>
              <w:rPr>
                <w:webHidden/>
              </w:rPr>
              <w:fldChar w:fldCharType="begin"/>
            </w:r>
            <w:r>
              <w:rPr>
                <w:webHidden/>
              </w:rPr>
              <w:instrText xml:space="preserve"> PAGEREF _Toc216183277 \h </w:instrText>
            </w:r>
            <w:r>
              <w:rPr>
                <w:webHidden/>
              </w:rPr>
            </w:r>
            <w:r>
              <w:rPr>
                <w:webHidden/>
              </w:rPr>
              <w:fldChar w:fldCharType="separate"/>
            </w:r>
            <w:r>
              <w:rPr>
                <w:webHidden/>
              </w:rPr>
              <w:t>55</w:t>
            </w:r>
            <w:r>
              <w:rPr>
                <w:webHidden/>
              </w:rPr>
              <w:fldChar w:fldCharType="end"/>
            </w:r>
          </w:hyperlink>
        </w:p>
        <w:p w14:paraId="5617589E" w14:textId="5840A6CE" w:rsidR="00F51074" w:rsidRDefault="00F51074">
          <w:pPr>
            <w:pStyle w:val="Innehll2"/>
            <w:tabs>
              <w:tab w:val="left" w:pos="1361"/>
            </w:tabs>
            <w:rPr>
              <w:kern w:val="2"/>
              <w:sz w:val="24"/>
              <w:szCs w:val="24"/>
              <w:lang w:eastAsia="sv-SE"/>
              <w14:ligatures w14:val="standardContextual"/>
            </w:rPr>
          </w:pPr>
          <w:hyperlink w:anchor="_Toc216183278" w:history="1">
            <w:r w:rsidRPr="00D548E1">
              <w:rPr>
                <w:rStyle w:val="Hyperlnk"/>
              </w:rPr>
              <w:t>6.8</w:t>
            </w:r>
            <w:r>
              <w:rPr>
                <w:kern w:val="2"/>
                <w:sz w:val="24"/>
                <w:szCs w:val="24"/>
                <w:lang w:eastAsia="sv-SE"/>
                <w14:ligatures w14:val="standardContextual"/>
              </w:rPr>
              <w:tab/>
            </w:r>
            <w:r w:rsidRPr="00D548E1">
              <w:rPr>
                <w:rStyle w:val="Hyperlnk"/>
              </w:rPr>
              <w:t>GetAllExtendedConsentsForPatient</w:t>
            </w:r>
            <w:r>
              <w:rPr>
                <w:webHidden/>
              </w:rPr>
              <w:tab/>
            </w:r>
            <w:r>
              <w:rPr>
                <w:webHidden/>
              </w:rPr>
              <w:fldChar w:fldCharType="begin"/>
            </w:r>
            <w:r>
              <w:rPr>
                <w:webHidden/>
              </w:rPr>
              <w:instrText xml:space="preserve"> PAGEREF _Toc216183278 \h </w:instrText>
            </w:r>
            <w:r>
              <w:rPr>
                <w:webHidden/>
              </w:rPr>
            </w:r>
            <w:r>
              <w:rPr>
                <w:webHidden/>
              </w:rPr>
              <w:fldChar w:fldCharType="separate"/>
            </w:r>
            <w:r>
              <w:rPr>
                <w:webHidden/>
              </w:rPr>
              <w:t>56</w:t>
            </w:r>
            <w:r>
              <w:rPr>
                <w:webHidden/>
              </w:rPr>
              <w:fldChar w:fldCharType="end"/>
            </w:r>
          </w:hyperlink>
        </w:p>
        <w:p w14:paraId="58AF8442" w14:textId="560DB381" w:rsidR="00F51074" w:rsidRDefault="00F51074">
          <w:pPr>
            <w:pStyle w:val="Innehll3"/>
            <w:tabs>
              <w:tab w:val="left" w:pos="1701"/>
            </w:tabs>
            <w:rPr>
              <w:kern w:val="2"/>
              <w:sz w:val="24"/>
              <w:szCs w:val="24"/>
              <w:lang w:eastAsia="sv-SE"/>
              <w14:ligatures w14:val="standardContextual"/>
            </w:rPr>
          </w:pPr>
          <w:hyperlink w:anchor="_Toc216183279" w:history="1">
            <w:r w:rsidRPr="00D548E1">
              <w:rPr>
                <w:rStyle w:val="Hyperlnk"/>
              </w:rPr>
              <w:t>6.8.1</w:t>
            </w:r>
            <w:r>
              <w:rPr>
                <w:kern w:val="2"/>
                <w:sz w:val="24"/>
                <w:szCs w:val="24"/>
                <w:lang w:eastAsia="sv-SE"/>
                <w14:ligatures w14:val="standardContextual"/>
              </w:rPr>
              <w:tab/>
            </w:r>
            <w:r w:rsidRPr="00D548E1">
              <w:rPr>
                <w:rStyle w:val="Hyperlnk"/>
              </w:rPr>
              <w:t>Version</w:t>
            </w:r>
            <w:r>
              <w:rPr>
                <w:webHidden/>
              </w:rPr>
              <w:tab/>
            </w:r>
            <w:r>
              <w:rPr>
                <w:webHidden/>
              </w:rPr>
              <w:fldChar w:fldCharType="begin"/>
            </w:r>
            <w:r>
              <w:rPr>
                <w:webHidden/>
              </w:rPr>
              <w:instrText xml:space="preserve"> PAGEREF _Toc216183279 \h </w:instrText>
            </w:r>
            <w:r>
              <w:rPr>
                <w:webHidden/>
              </w:rPr>
            </w:r>
            <w:r>
              <w:rPr>
                <w:webHidden/>
              </w:rPr>
              <w:fldChar w:fldCharType="separate"/>
            </w:r>
            <w:r>
              <w:rPr>
                <w:webHidden/>
              </w:rPr>
              <w:t>56</w:t>
            </w:r>
            <w:r>
              <w:rPr>
                <w:webHidden/>
              </w:rPr>
              <w:fldChar w:fldCharType="end"/>
            </w:r>
          </w:hyperlink>
        </w:p>
        <w:p w14:paraId="6071B02A" w14:textId="765E9A07" w:rsidR="00F51074" w:rsidRDefault="00F51074">
          <w:pPr>
            <w:pStyle w:val="Innehll3"/>
            <w:tabs>
              <w:tab w:val="left" w:pos="1701"/>
            </w:tabs>
            <w:rPr>
              <w:kern w:val="2"/>
              <w:sz w:val="24"/>
              <w:szCs w:val="24"/>
              <w:lang w:eastAsia="sv-SE"/>
              <w14:ligatures w14:val="standardContextual"/>
            </w:rPr>
          </w:pPr>
          <w:hyperlink w:anchor="_Toc216183280" w:history="1">
            <w:r w:rsidRPr="00D548E1">
              <w:rPr>
                <w:rStyle w:val="Hyperlnk"/>
              </w:rPr>
              <w:t>6.8.2</w:t>
            </w:r>
            <w:r>
              <w:rPr>
                <w:kern w:val="2"/>
                <w:sz w:val="24"/>
                <w:szCs w:val="24"/>
                <w:lang w:eastAsia="sv-SE"/>
                <w14:ligatures w14:val="standardContextual"/>
              </w:rPr>
              <w:tab/>
            </w:r>
            <w:r w:rsidRPr="00D548E1">
              <w:rPr>
                <w:rStyle w:val="Hyperlnk"/>
              </w:rPr>
              <w:t>Meddelandeinformationsmodell</w:t>
            </w:r>
            <w:r>
              <w:rPr>
                <w:webHidden/>
              </w:rPr>
              <w:tab/>
            </w:r>
            <w:r>
              <w:rPr>
                <w:webHidden/>
              </w:rPr>
              <w:fldChar w:fldCharType="begin"/>
            </w:r>
            <w:r>
              <w:rPr>
                <w:webHidden/>
              </w:rPr>
              <w:instrText xml:space="preserve"> PAGEREF _Toc216183280 \h </w:instrText>
            </w:r>
            <w:r>
              <w:rPr>
                <w:webHidden/>
              </w:rPr>
            </w:r>
            <w:r>
              <w:rPr>
                <w:webHidden/>
              </w:rPr>
              <w:fldChar w:fldCharType="separate"/>
            </w:r>
            <w:r>
              <w:rPr>
                <w:webHidden/>
              </w:rPr>
              <w:t>56</w:t>
            </w:r>
            <w:r>
              <w:rPr>
                <w:webHidden/>
              </w:rPr>
              <w:fldChar w:fldCharType="end"/>
            </w:r>
          </w:hyperlink>
        </w:p>
        <w:p w14:paraId="04803372" w14:textId="30A9124B" w:rsidR="00F51074" w:rsidRDefault="00F51074">
          <w:pPr>
            <w:pStyle w:val="Innehll3"/>
            <w:tabs>
              <w:tab w:val="left" w:pos="1701"/>
            </w:tabs>
            <w:rPr>
              <w:kern w:val="2"/>
              <w:sz w:val="24"/>
              <w:szCs w:val="24"/>
              <w:lang w:eastAsia="sv-SE"/>
              <w14:ligatures w14:val="standardContextual"/>
            </w:rPr>
          </w:pPr>
          <w:hyperlink w:anchor="_Toc216183281" w:history="1">
            <w:r w:rsidRPr="00D548E1">
              <w:rPr>
                <w:rStyle w:val="Hyperlnk"/>
              </w:rPr>
              <w:t>6.8.3</w:t>
            </w:r>
            <w:r>
              <w:rPr>
                <w:kern w:val="2"/>
                <w:sz w:val="24"/>
                <w:szCs w:val="24"/>
                <w:lang w:eastAsia="sv-SE"/>
                <w14:ligatures w14:val="standardContextual"/>
              </w:rPr>
              <w:tab/>
            </w:r>
            <w:r w:rsidRPr="00D548E1">
              <w:rPr>
                <w:rStyle w:val="Hyperlnk"/>
              </w:rPr>
              <w:t>Fältregler</w:t>
            </w:r>
            <w:r>
              <w:rPr>
                <w:webHidden/>
              </w:rPr>
              <w:tab/>
            </w:r>
            <w:r>
              <w:rPr>
                <w:webHidden/>
              </w:rPr>
              <w:fldChar w:fldCharType="begin"/>
            </w:r>
            <w:r>
              <w:rPr>
                <w:webHidden/>
              </w:rPr>
              <w:instrText xml:space="preserve"> PAGEREF _Toc216183281 \h </w:instrText>
            </w:r>
            <w:r>
              <w:rPr>
                <w:webHidden/>
              </w:rPr>
            </w:r>
            <w:r>
              <w:rPr>
                <w:webHidden/>
              </w:rPr>
              <w:fldChar w:fldCharType="separate"/>
            </w:r>
            <w:r>
              <w:rPr>
                <w:webHidden/>
              </w:rPr>
              <w:t>56</w:t>
            </w:r>
            <w:r>
              <w:rPr>
                <w:webHidden/>
              </w:rPr>
              <w:fldChar w:fldCharType="end"/>
            </w:r>
          </w:hyperlink>
        </w:p>
        <w:p w14:paraId="45425D60" w14:textId="79B40CA3" w:rsidR="00F51074" w:rsidRDefault="00F51074">
          <w:pPr>
            <w:pStyle w:val="Innehll3"/>
            <w:tabs>
              <w:tab w:val="left" w:pos="1701"/>
            </w:tabs>
            <w:rPr>
              <w:kern w:val="2"/>
              <w:sz w:val="24"/>
              <w:szCs w:val="24"/>
              <w:lang w:eastAsia="sv-SE"/>
              <w14:ligatures w14:val="standardContextual"/>
            </w:rPr>
          </w:pPr>
          <w:hyperlink w:anchor="_Toc216183282" w:history="1">
            <w:r w:rsidRPr="00D548E1">
              <w:rPr>
                <w:rStyle w:val="Hyperlnk"/>
              </w:rPr>
              <w:t>6.8.4</w:t>
            </w:r>
            <w:r>
              <w:rPr>
                <w:kern w:val="2"/>
                <w:sz w:val="24"/>
                <w:szCs w:val="24"/>
                <w:lang w:eastAsia="sv-SE"/>
                <w14:ligatures w14:val="standardContextual"/>
              </w:rPr>
              <w:tab/>
            </w:r>
            <w:r w:rsidRPr="00D548E1">
              <w:rPr>
                <w:rStyle w:val="Hyperlnk"/>
              </w:rPr>
              <w:t>Övriga regler</w:t>
            </w:r>
            <w:r>
              <w:rPr>
                <w:webHidden/>
              </w:rPr>
              <w:tab/>
            </w:r>
            <w:r>
              <w:rPr>
                <w:webHidden/>
              </w:rPr>
              <w:fldChar w:fldCharType="begin"/>
            </w:r>
            <w:r>
              <w:rPr>
                <w:webHidden/>
              </w:rPr>
              <w:instrText xml:space="preserve"> PAGEREF _Toc216183282 \h </w:instrText>
            </w:r>
            <w:r>
              <w:rPr>
                <w:webHidden/>
              </w:rPr>
            </w:r>
            <w:r>
              <w:rPr>
                <w:webHidden/>
              </w:rPr>
              <w:fldChar w:fldCharType="separate"/>
            </w:r>
            <w:r>
              <w:rPr>
                <w:webHidden/>
              </w:rPr>
              <w:t>57</w:t>
            </w:r>
            <w:r>
              <w:rPr>
                <w:webHidden/>
              </w:rPr>
              <w:fldChar w:fldCharType="end"/>
            </w:r>
          </w:hyperlink>
        </w:p>
        <w:p w14:paraId="1E051839" w14:textId="74A704FE" w:rsidR="00F51074" w:rsidRDefault="00F51074">
          <w:pPr>
            <w:pStyle w:val="Innehll3"/>
            <w:tabs>
              <w:tab w:val="left" w:pos="1701"/>
            </w:tabs>
            <w:rPr>
              <w:kern w:val="2"/>
              <w:sz w:val="24"/>
              <w:szCs w:val="24"/>
              <w:lang w:eastAsia="sv-SE"/>
              <w14:ligatures w14:val="standardContextual"/>
            </w:rPr>
          </w:pPr>
          <w:hyperlink w:anchor="_Toc216183283" w:history="1">
            <w:r w:rsidRPr="00D548E1">
              <w:rPr>
                <w:rStyle w:val="Hyperlnk"/>
              </w:rPr>
              <w:t>6.8.5</w:t>
            </w:r>
            <w:r>
              <w:rPr>
                <w:kern w:val="2"/>
                <w:sz w:val="24"/>
                <w:szCs w:val="24"/>
                <w:lang w:eastAsia="sv-SE"/>
                <w14:ligatures w14:val="standardContextual"/>
              </w:rPr>
              <w:tab/>
            </w:r>
            <w:r w:rsidRPr="00D548E1">
              <w:rPr>
                <w:rStyle w:val="Hyperlnk"/>
              </w:rPr>
              <w:t>Icke funktionella krav</w:t>
            </w:r>
            <w:r>
              <w:rPr>
                <w:webHidden/>
              </w:rPr>
              <w:tab/>
            </w:r>
            <w:r>
              <w:rPr>
                <w:webHidden/>
              </w:rPr>
              <w:fldChar w:fldCharType="begin"/>
            </w:r>
            <w:r>
              <w:rPr>
                <w:webHidden/>
              </w:rPr>
              <w:instrText xml:space="preserve"> PAGEREF _Toc216183283 \h </w:instrText>
            </w:r>
            <w:r>
              <w:rPr>
                <w:webHidden/>
              </w:rPr>
            </w:r>
            <w:r>
              <w:rPr>
                <w:webHidden/>
              </w:rPr>
              <w:fldChar w:fldCharType="separate"/>
            </w:r>
            <w:r>
              <w:rPr>
                <w:webHidden/>
              </w:rPr>
              <w:t>57</w:t>
            </w:r>
            <w:r>
              <w:rPr>
                <w:webHidden/>
              </w:rPr>
              <w:fldChar w:fldCharType="end"/>
            </w:r>
          </w:hyperlink>
        </w:p>
        <w:p w14:paraId="447F0F35" w14:textId="70BABE4E" w:rsidR="00F51074" w:rsidRDefault="00F51074">
          <w:pPr>
            <w:pStyle w:val="Innehll3"/>
            <w:tabs>
              <w:tab w:val="left" w:pos="1701"/>
            </w:tabs>
            <w:rPr>
              <w:kern w:val="2"/>
              <w:sz w:val="24"/>
              <w:szCs w:val="24"/>
              <w:lang w:eastAsia="sv-SE"/>
              <w14:ligatures w14:val="standardContextual"/>
            </w:rPr>
          </w:pPr>
          <w:hyperlink w:anchor="_Toc216183284" w:history="1">
            <w:r w:rsidRPr="00D548E1">
              <w:rPr>
                <w:rStyle w:val="Hyperlnk"/>
              </w:rPr>
              <w:t>6.8.6</w:t>
            </w:r>
            <w:r>
              <w:rPr>
                <w:kern w:val="2"/>
                <w:sz w:val="24"/>
                <w:szCs w:val="24"/>
                <w:lang w:eastAsia="sv-SE"/>
                <w14:ligatures w14:val="standardContextual"/>
              </w:rPr>
              <w:tab/>
            </w:r>
            <w:r w:rsidRPr="00D548E1">
              <w:rPr>
                <w:rStyle w:val="Hyperlnk"/>
              </w:rPr>
              <w:t>SLA-krav</w:t>
            </w:r>
            <w:r>
              <w:rPr>
                <w:webHidden/>
              </w:rPr>
              <w:tab/>
            </w:r>
            <w:r>
              <w:rPr>
                <w:webHidden/>
              </w:rPr>
              <w:fldChar w:fldCharType="begin"/>
            </w:r>
            <w:r>
              <w:rPr>
                <w:webHidden/>
              </w:rPr>
              <w:instrText xml:space="preserve"> PAGEREF _Toc216183284 \h </w:instrText>
            </w:r>
            <w:r>
              <w:rPr>
                <w:webHidden/>
              </w:rPr>
            </w:r>
            <w:r>
              <w:rPr>
                <w:webHidden/>
              </w:rPr>
              <w:fldChar w:fldCharType="separate"/>
            </w:r>
            <w:r>
              <w:rPr>
                <w:webHidden/>
              </w:rPr>
              <w:t>57</w:t>
            </w:r>
            <w:r>
              <w:rPr>
                <w:webHidden/>
              </w:rPr>
              <w:fldChar w:fldCharType="end"/>
            </w:r>
          </w:hyperlink>
        </w:p>
        <w:p w14:paraId="59774F8D" w14:textId="3ED9CC92" w:rsidR="00F51074" w:rsidRDefault="00F51074">
          <w:pPr>
            <w:pStyle w:val="Innehll2"/>
            <w:tabs>
              <w:tab w:val="left" w:pos="1361"/>
            </w:tabs>
            <w:rPr>
              <w:kern w:val="2"/>
              <w:sz w:val="24"/>
              <w:szCs w:val="24"/>
              <w:lang w:eastAsia="sv-SE"/>
              <w14:ligatures w14:val="standardContextual"/>
            </w:rPr>
          </w:pPr>
          <w:hyperlink w:anchor="_Toc216183285" w:history="1">
            <w:r w:rsidRPr="00D548E1">
              <w:rPr>
                <w:rStyle w:val="Hyperlnk"/>
              </w:rPr>
              <w:t>6.9</w:t>
            </w:r>
            <w:r>
              <w:rPr>
                <w:kern w:val="2"/>
                <w:sz w:val="24"/>
                <w:szCs w:val="24"/>
                <w:lang w:eastAsia="sv-SE"/>
                <w14:ligatures w14:val="standardContextual"/>
              </w:rPr>
              <w:tab/>
            </w:r>
            <w:r w:rsidRPr="00D548E1">
              <w:rPr>
                <w:rStyle w:val="Hyperlnk"/>
              </w:rPr>
              <w:t>EndConsentByPatient</w:t>
            </w:r>
            <w:r>
              <w:rPr>
                <w:webHidden/>
              </w:rPr>
              <w:tab/>
            </w:r>
            <w:r>
              <w:rPr>
                <w:webHidden/>
              </w:rPr>
              <w:fldChar w:fldCharType="begin"/>
            </w:r>
            <w:r>
              <w:rPr>
                <w:webHidden/>
              </w:rPr>
              <w:instrText xml:space="preserve"> PAGEREF _Toc216183285 \h </w:instrText>
            </w:r>
            <w:r>
              <w:rPr>
                <w:webHidden/>
              </w:rPr>
            </w:r>
            <w:r>
              <w:rPr>
                <w:webHidden/>
              </w:rPr>
              <w:fldChar w:fldCharType="separate"/>
            </w:r>
            <w:r>
              <w:rPr>
                <w:webHidden/>
              </w:rPr>
              <w:t>57</w:t>
            </w:r>
            <w:r>
              <w:rPr>
                <w:webHidden/>
              </w:rPr>
              <w:fldChar w:fldCharType="end"/>
            </w:r>
          </w:hyperlink>
        </w:p>
        <w:p w14:paraId="5133B242" w14:textId="74170929" w:rsidR="00F51074" w:rsidRDefault="00F51074">
          <w:pPr>
            <w:pStyle w:val="Innehll3"/>
            <w:tabs>
              <w:tab w:val="left" w:pos="1701"/>
            </w:tabs>
            <w:rPr>
              <w:kern w:val="2"/>
              <w:sz w:val="24"/>
              <w:szCs w:val="24"/>
              <w:lang w:eastAsia="sv-SE"/>
              <w14:ligatures w14:val="standardContextual"/>
            </w:rPr>
          </w:pPr>
          <w:hyperlink w:anchor="_Toc216183286" w:history="1">
            <w:r w:rsidRPr="00D548E1">
              <w:rPr>
                <w:rStyle w:val="Hyperlnk"/>
              </w:rPr>
              <w:t>6.9.1</w:t>
            </w:r>
            <w:r>
              <w:rPr>
                <w:kern w:val="2"/>
                <w:sz w:val="24"/>
                <w:szCs w:val="24"/>
                <w:lang w:eastAsia="sv-SE"/>
                <w14:ligatures w14:val="standardContextual"/>
              </w:rPr>
              <w:tab/>
            </w:r>
            <w:r w:rsidRPr="00D548E1">
              <w:rPr>
                <w:rStyle w:val="Hyperlnk"/>
              </w:rPr>
              <w:t>Version</w:t>
            </w:r>
            <w:r>
              <w:rPr>
                <w:webHidden/>
              </w:rPr>
              <w:tab/>
            </w:r>
            <w:r>
              <w:rPr>
                <w:webHidden/>
              </w:rPr>
              <w:fldChar w:fldCharType="begin"/>
            </w:r>
            <w:r>
              <w:rPr>
                <w:webHidden/>
              </w:rPr>
              <w:instrText xml:space="preserve"> PAGEREF _Toc216183286 \h </w:instrText>
            </w:r>
            <w:r>
              <w:rPr>
                <w:webHidden/>
              </w:rPr>
            </w:r>
            <w:r>
              <w:rPr>
                <w:webHidden/>
              </w:rPr>
              <w:fldChar w:fldCharType="separate"/>
            </w:r>
            <w:r>
              <w:rPr>
                <w:webHidden/>
              </w:rPr>
              <w:t>57</w:t>
            </w:r>
            <w:r>
              <w:rPr>
                <w:webHidden/>
              </w:rPr>
              <w:fldChar w:fldCharType="end"/>
            </w:r>
          </w:hyperlink>
        </w:p>
        <w:p w14:paraId="474A663E" w14:textId="27637113" w:rsidR="00F51074" w:rsidRDefault="00F51074">
          <w:pPr>
            <w:pStyle w:val="Innehll3"/>
            <w:tabs>
              <w:tab w:val="left" w:pos="1701"/>
            </w:tabs>
            <w:rPr>
              <w:kern w:val="2"/>
              <w:sz w:val="24"/>
              <w:szCs w:val="24"/>
              <w:lang w:eastAsia="sv-SE"/>
              <w14:ligatures w14:val="standardContextual"/>
            </w:rPr>
          </w:pPr>
          <w:hyperlink w:anchor="_Toc216183287" w:history="1">
            <w:r w:rsidRPr="00D548E1">
              <w:rPr>
                <w:rStyle w:val="Hyperlnk"/>
              </w:rPr>
              <w:t>6.9.2</w:t>
            </w:r>
            <w:r>
              <w:rPr>
                <w:kern w:val="2"/>
                <w:sz w:val="24"/>
                <w:szCs w:val="24"/>
                <w:lang w:eastAsia="sv-SE"/>
                <w14:ligatures w14:val="standardContextual"/>
              </w:rPr>
              <w:tab/>
            </w:r>
            <w:r w:rsidRPr="00D548E1">
              <w:rPr>
                <w:rStyle w:val="Hyperlnk"/>
              </w:rPr>
              <w:t>Meddelandeinformationsmodell</w:t>
            </w:r>
            <w:r>
              <w:rPr>
                <w:webHidden/>
              </w:rPr>
              <w:tab/>
            </w:r>
            <w:r>
              <w:rPr>
                <w:webHidden/>
              </w:rPr>
              <w:fldChar w:fldCharType="begin"/>
            </w:r>
            <w:r>
              <w:rPr>
                <w:webHidden/>
              </w:rPr>
              <w:instrText xml:space="preserve"> PAGEREF _Toc216183287 \h </w:instrText>
            </w:r>
            <w:r>
              <w:rPr>
                <w:webHidden/>
              </w:rPr>
            </w:r>
            <w:r>
              <w:rPr>
                <w:webHidden/>
              </w:rPr>
              <w:fldChar w:fldCharType="separate"/>
            </w:r>
            <w:r>
              <w:rPr>
                <w:webHidden/>
              </w:rPr>
              <w:t>58</w:t>
            </w:r>
            <w:r>
              <w:rPr>
                <w:webHidden/>
              </w:rPr>
              <w:fldChar w:fldCharType="end"/>
            </w:r>
          </w:hyperlink>
        </w:p>
        <w:p w14:paraId="0C413151" w14:textId="6870E8B9" w:rsidR="00F51074" w:rsidRDefault="00F51074">
          <w:pPr>
            <w:pStyle w:val="Innehll3"/>
            <w:tabs>
              <w:tab w:val="left" w:pos="1701"/>
            </w:tabs>
            <w:rPr>
              <w:kern w:val="2"/>
              <w:sz w:val="24"/>
              <w:szCs w:val="24"/>
              <w:lang w:eastAsia="sv-SE"/>
              <w14:ligatures w14:val="standardContextual"/>
            </w:rPr>
          </w:pPr>
          <w:hyperlink w:anchor="_Toc216183288" w:history="1">
            <w:r w:rsidRPr="00D548E1">
              <w:rPr>
                <w:rStyle w:val="Hyperlnk"/>
              </w:rPr>
              <w:t>6.9.3</w:t>
            </w:r>
            <w:r>
              <w:rPr>
                <w:kern w:val="2"/>
                <w:sz w:val="24"/>
                <w:szCs w:val="24"/>
                <w:lang w:eastAsia="sv-SE"/>
                <w14:ligatures w14:val="standardContextual"/>
              </w:rPr>
              <w:tab/>
            </w:r>
            <w:r w:rsidRPr="00D548E1">
              <w:rPr>
                <w:rStyle w:val="Hyperlnk"/>
              </w:rPr>
              <w:t>Fältregler</w:t>
            </w:r>
            <w:r>
              <w:rPr>
                <w:webHidden/>
              </w:rPr>
              <w:tab/>
            </w:r>
            <w:r>
              <w:rPr>
                <w:webHidden/>
              </w:rPr>
              <w:fldChar w:fldCharType="begin"/>
            </w:r>
            <w:r>
              <w:rPr>
                <w:webHidden/>
              </w:rPr>
              <w:instrText xml:space="preserve"> PAGEREF _Toc216183288 \h </w:instrText>
            </w:r>
            <w:r>
              <w:rPr>
                <w:webHidden/>
              </w:rPr>
            </w:r>
            <w:r>
              <w:rPr>
                <w:webHidden/>
              </w:rPr>
              <w:fldChar w:fldCharType="separate"/>
            </w:r>
            <w:r>
              <w:rPr>
                <w:webHidden/>
              </w:rPr>
              <w:t>58</w:t>
            </w:r>
            <w:r>
              <w:rPr>
                <w:webHidden/>
              </w:rPr>
              <w:fldChar w:fldCharType="end"/>
            </w:r>
          </w:hyperlink>
        </w:p>
        <w:p w14:paraId="3C0DAD45" w14:textId="7512EFEE" w:rsidR="00F51074" w:rsidRDefault="00F51074">
          <w:pPr>
            <w:pStyle w:val="Innehll3"/>
            <w:tabs>
              <w:tab w:val="left" w:pos="1701"/>
            </w:tabs>
            <w:rPr>
              <w:kern w:val="2"/>
              <w:sz w:val="24"/>
              <w:szCs w:val="24"/>
              <w:lang w:eastAsia="sv-SE"/>
              <w14:ligatures w14:val="standardContextual"/>
            </w:rPr>
          </w:pPr>
          <w:hyperlink w:anchor="_Toc216183289" w:history="1">
            <w:r w:rsidRPr="00D548E1">
              <w:rPr>
                <w:rStyle w:val="Hyperlnk"/>
              </w:rPr>
              <w:t>6.9.4</w:t>
            </w:r>
            <w:r>
              <w:rPr>
                <w:kern w:val="2"/>
                <w:sz w:val="24"/>
                <w:szCs w:val="24"/>
                <w:lang w:eastAsia="sv-SE"/>
                <w14:ligatures w14:val="standardContextual"/>
              </w:rPr>
              <w:tab/>
            </w:r>
            <w:r w:rsidRPr="00D548E1">
              <w:rPr>
                <w:rStyle w:val="Hyperlnk"/>
              </w:rPr>
              <w:t>Övriga regler</w:t>
            </w:r>
            <w:r>
              <w:rPr>
                <w:webHidden/>
              </w:rPr>
              <w:tab/>
            </w:r>
            <w:r>
              <w:rPr>
                <w:webHidden/>
              </w:rPr>
              <w:fldChar w:fldCharType="begin"/>
            </w:r>
            <w:r>
              <w:rPr>
                <w:webHidden/>
              </w:rPr>
              <w:instrText xml:space="preserve"> PAGEREF _Toc216183289 \h </w:instrText>
            </w:r>
            <w:r>
              <w:rPr>
                <w:webHidden/>
              </w:rPr>
            </w:r>
            <w:r>
              <w:rPr>
                <w:webHidden/>
              </w:rPr>
              <w:fldChar w:fldCharType="separate"/>
            </w:r>
            <w:r>
              <w:rPr>
                <w:webHidden/>
              </w:rPr>
              <w:t>59</w:t>
            </w:r>
            <w:r>
              <w:rPr>
                <w:webHidden/>
              </w:rPr>
              <w:fldChar w:fldCharType="end"/>
            </w:r>
          </w:hyperlink>
        </w:p>
        <w:p w14:paraId="73BCF66C" w14:textId="6B55609B" w:rsidR="00F51074" w:rsidRDefault="00F51074">
          <w:pPr>
            <w:pStyle w:val="Innehll3"/>
            <w:tabs>
              <w:tab w:val="left" w:pos="1701"/>
            </w:tabs>
            <w:rPr>
              <w:kern w:val="2"/>
              <w:sz w:val="24"/>
              <w:szCs w:val="24"/>
              <w:lang w:eastAsia="sv-SE"/>
              <w14:ligatures w14:val="standardContextual"/>
            </w:rPr>
          </w:pPr>
          <w:hyperlink w:anchor="_Toc216183290" w:history="1">
            <w:r w:rsidRPr="00D548E1">
              <w:rPr>
                <w:rStyle w:val="Hyperlnk"/>
              </w:rPr>
              <w:t>6.9.5</w:t>
            </w:r>
            <w:r>
              <w:rPr>
                <w:kern w:val="2"/>
                <w:sz w:val="24"/>
                <w:szCs w:val="24"/>
                <w:lang w:eastAsia="sv-SE"/>
                <w14:ligatures w14:val="standardContextual"/>
              </w:rPr>
              <w:tab/>
            </w:r>
            <w:r w:rsidRPr="00D548E1">
              <w:rPr>
                <w:rStyle w:val="Hyperlnk"/>
              </w:rPr>
              <w:t>Icke funktionella krav</w:t>
            </w:r>
            <w:r>
              <w:rPr>
                <w:webHidden/>
              </w:rPr>
              <w:tab/>
            </w:r>
            <w:r>
              <w:rPr>
                <w:webHidden/>
              </w:rPr>
              <w:fldChar w:fldCharType="begin"/>
            </w:r>
            <w:r>
              <w:rPr>
                <w:webHidden/>
              </w:rPr>
              <w:instrText xml:space="preserve"> PAGEREF _Toc216183290 \h </w:instrText>
            </w:r>
            <w:r>
              <w:rPr>
                <w:webHidden/>
              </w:rPr>
            </w:r>
            <w:r>
              <w:rPr>
                <w:webHidden/>
              </w:rPr>
              <w:fldChar w:fldCharType="separate"/>
            </w:r>
            <w:r>
              <w:rPr>
                <w:webHidden/>
              </w:rPr>
              <w:t>59</w:t>
            </w:r>
            <w:r>
              <w:rPr>
                <w:webHidden/>
              </w:rPr>
              <w:fldChar w:fldCharType="end"/>
            </w:r>
          </w:hyperlink>
        </w:p>
        <w:p w14:paraId="33467C94" w14:textId="420810CA" w:rsidR="00F51074" w:rsidRDefault="00F51074">
          <w:pPr>
            <w:pStyle w:val="Innehll3"/>
            <w:tabs>
              <w:tab w:val="left" w:pos="1701"/>
            </w:tabs>
            <w:rPr>
              <w:kern w:val="2"/>
              <w:sz w:val="24"/>
              <w:szCs w:val="24"/>
              <w:lang w:eastAsia="sv-SE"/>
              <w14:ligatures w14:val="standardContextual"/>
            </w:rPr>
          </w:pPr>
          <w:hyperlink w:anchor="_Toc216183291" w:history="1">
            <w:r w:rsidRPr="00D548E1">
              <w:rPr>
                <w:rStyle w:val="Hyperlnk"/>
              </w:rPr>
              <w:t>6.9.6</w:t>
            </w:r>
            <w:r>
              <w:rPr>
                <w:kern w:val="2"/>
                <w:sz w:val="24"/>
                <w:szCs w:val="24"/>
                <w:lang w:eastAsia="sv-SE"/>
                <w14:ligatures w14:val="standardContextual"/>
              </w:rPr>
              <w:tab/>
            </w:r>
            <w:r w:rsidRPr="00D548E1">
              <w:rPr>
                <w:rStyle w:val="Hyperlnk"/>
              </w:rPr>
              <w:t>SLA-krav</w:t>
            </w:r>
            <w:r>
              <w:rPr>
                <w:webHidden/>
              </w:rPr>
              <w:tab/>
            </w:r>
            <w:r>
              <w:rPr>
                <w:webHidden/>
              </w:rPr>
              <w:fldChar w:fldCharType="begin"/>
            </w:r>
            <w:r>
              <w:rPr>
                <w:webHidden/>
              </w:rPr>
              <w:instrText xml:space="preserve"> PAGEREF _Toc216183291 \h </w:instrText>
            </w:r>
            <w:r>
              <w:rPr>
                <w:webHidden/>
              </w:rPr>
            </w:r>
            <w:r>
              <w:rPr>
                <w:webHidden/>
              </w:rPr>
              <w:fldChar w:fldCharType="separate"/>
            </w:r>
            <w:r>
              <w:rPr>
                <w:webHidden/>
              </w:rPr>
              <w:t>59</w:t>
            </w:r>
            <w:r>
              <w:rPr>
                <w:webHidden/>
              </w:rPr>
              <w:fldChar w:fldCharType="end"/>
            </w:r>
          </w:hyperlink>
        </w:p>
        <w:p w14:paraId="3226109C" w14:textId="1E023DEC" w:rsidR="00F51074" w:rsidRDefault="00F51074">
          <w:pPr>
            <w:pStyle w:val="Innehll1"/>
            <w:rPr>
              <w:b w:val="0"/>
              <w:kern w:val="2"/>
              <w:sz w:val="24"/>
              <w:szCs w:val="24"/>
              <w14:ligatures w14:val="standardContextual"/>
            </w:rPr>
          </w:pPr>
          <w:hyperlink w:anchor="_Toc216183292" w:history="1">
            <w:r w:rsidRPr="00D548E1">
              <w:rPr>
                <w:rStyle w:val="Hyperlnk"/>
              </w:rPr>
              <w:t>7</w:t>
            </w:r>
            <w:r>
              <w:rPr>
                <w:b w:val="0"/>
                <w:kern w:val="2"/>
                <w:sz w:val="24"/>
                <w:szCs w:val="24"/>
                <w14:ligatures w14:val="standardContextual"/>
              </w:rPr>
              <w:tab/>
            </w:r>
            <w:r w:rsidRPr="00D548E1">
              <w:rPr>
                <w:rStyle w:val="Hyperlnk"/>
              </w:rPr>
              <w:t>Datatyper</w:t>
            </w:r>
            <w:r>
              <w:rPr>
                <w:webHidden/>
              </w:rPr>
              <w:tab/>
            </w:r>
            <w:r>
              <w:rPr>
                <w:webHidden/>
              </w:rPr>
              <w:fldChar w:fldCharType="begin"/>
            </w:r>
            <w:r>
              <w:rPr>
                <w:webHidden/>
              </w:rPr>
              <w:instrText xml:space="preserve"> PAGEREF _Toc216183292 \h </w:instrText>
            </w:r>
            <w:r>
              <w:rPr>
                <w:webHidden/>
              </w:rPr>
            </w:r>
            <w:r>
              <w:rPr>
                <w:webHidden/>
              </w:rPr>
              <w:fldChar w:fldCharType="separate"/>
            </w:r>
            <w:r>
              <w:rPr>
                <w:webHidden/>
              </w:rPr>
              <w:t>60</w:t>
            </w:r>
            <w:r>
              <w:rPr>
                <w:webHidden/>
              </w:rPr>
              <w:fldChar w:fldCharType="end"/>
            </w:r>
          </w:hyperlink>
        </w:p>
        <w:p w14:paraId="7957F826" w14:textId="5AA7BB16" w:rsidR="00F51074" w:rsidRDefault="00F51074">
          <w:pPr>
            <w:pStyle w:val="Innehll2"/>
            <w:tabs>
              <w:tab w:val="left" w:pos="1361"/>
            </w:tabs>
            <w:rPr>
              <w:kern w:val="2"/>
              <w:sz w:val="24"/>
              <w:szCs w:val="24"/>
              <w:lang w:eastAsia="sv-SE"/>
              <w14:ligatures w14:val="standardContextual"/>
            </w:rPr>
          </w:pPr>
          <w:hyperlink w:anchor="_Toc216183293" w:history="1">
            <w:r w:rsidRPr="00D548E1">
              <w:rPr>
                <w:rStyle w:val="Hyperlnk"/>
              </w:rPr>
              <w:t>7.1</w:t>
            </w:r>
            <w:r>
              <w:rPr>
                <w:kern w:val="2"/>
                <w:sz w:val="24"/>
                <w:szCs w:val="24"/>
                <w:lang w:eastAsia="sv-SE"/>
                <w14:ligatures w14:val="standardContextual"/>
              </w:rPr>
              <w:tab/>
            </w:r>
            <w:r w:rsidRPr="00D548E1">
              <w:rPr>
                <w:rStyle w:val="Hyperlnk"/>
              </w:rPr>
              <w:t>Datatyper från namnrymd urn:riv:informationsecurity:authorization:consent:2</w:t>
            </w:r>
            <w:r>
              <w:rPr>
                <w:webHidden/>
              </w:rPr>
              <w:tab/>
            </w:r>
            <w:r>
              <w:rPr>
                <w:webHidden/>
              </w:rPr>
              <w:fldChar w:fldCharType="begin"/>
            </w:r>
            <w:r>
              <w:rPr>
                <w:webHidden/>
              </w:rPr>
              <w:instrText xml:space="preserve"> PAGEREF _Toc216183293 \h </w:instrText>
            </w:r>
            <w:r>
              <w:rPr>
                <w:webHidden/>
              </w:rPr>
            </w:r>
            <w:r>
              <w:rPr>
                <w:webHidden/>
              </w:rPr>
              <w:fldChar w:fldCharType="separate"/>
            </w:r>
            <w:r>
              <w:rPr>
                <w:webHidden/>
              </w:rPr>
              <w:t>60</w:t>
            </w:r>
            <w:r>
              <w:rPr>
                <w:webHidden/>
              </w:rPr>
              <w:fldChar w:fldCharType="end"/>
            </w:r>
          </w:hyperlink>
        </w:p>
        <w:p w14:paraId="3ED7D4F2" w14:textId="5EAA9124" w:rsidR="00F51074" w:rsidRDefault="00F51074">
          <w:pPr>
            <w:pStyle w:val="Innehll3"/>
            <w:tabs>
              <w:tab w:val="left" w:pos="1701"/>
            </w:tabs>
            <w:rPr>
              <w:kern w:val="2"/>
              <w:sz w:val="24"/>
              <w:szCs w:val="24"/>
              <w:lang w:eastAsia="sv-SE"/>
              <w14:ligatures w14:val="standardContextual"/>
            </w:rPr>
          </w:pPr>
          <w:hyperlink w:anchor="_Toc216183294" w:history="1">
            <w:r w:rsidRPr="00D548E1">
              <w:rPr>
                <w:rStyle w:val="Hyperlnk"/>
              </w:rPr>
              <w:t>7.1.1</w:t>
            </w:r>
            <w:r>
              <w:rPr>
                <w:kern w:val="2"/>
                <w:sz w:val="24"/>
                <w:szCs w:val="24"/>
                <w:lang w:eastAsia="sv-SE"/>
                <w14:ligatures w14:val="standardContextual"/>
              </w:rPr>
              <w:tab/>
            </w:r>
            <w:r w:rsidRPr="00D548E1">
              <w:rPr>
                <w:rStyle w:val="Hyperlnk"/>
              </w:rPr>
              <w:t>urn:riv:informationsecurity:authorization:consent:2:AccessingActorType</w:t>
            </w:r>
            <w:r>
              <w:rPr>
                <w:webHidden/>
              </w:rPr>
              <w:tab/>
            </w:r>
            <w:r>
              <w:rPr>
                <w:webHidden/>
              </w:rPr>
              <w:fldChar w:fldCharType="begin"/>
            </w:r>
            <w:r>
              <w:rPr>
                <w:webHidden/>
              </w:rPr>
              <w:instrText xml:space="preserve"> PAGEREF _Toc216183294 \h </w:instrText>
            </w:r>
            <w:r>
              <w:rPr>
                <w:webHidden/>
              </w:rPr>
            </w:r>
            <w:r>
              <w:rPr>
                <w:webHidden/>
              </w:rPr>
              <w:fldChar w:fldCharType="separate"/>
            </w:r>
            <w:r>
              <w:rPr>
                <w:webHidden/>
              </w:rPr>
              <w:t>60</w:t>
            </w:r>
            <w:r>
              <w:rPr>
                <w:webHidden/>
              </w:rPr>
              <w:fldChar w:fldCharType="end"/>
            </w:r>
          </w:hyperlink>
        </w:p>
        <w:p w14:paraId="79112D97" w14:textId="1A757493" w:rsidR="00F51074" w:rsidRDefault="00F51074">
          <w:pPr>
            <w:pStyle w:val="Innehll3"/>
            <w:tabs>
              <w:tab w:val="left" w:pos="1701"/>
            </w:tabs>
            <w:rPr>
              <w:kern w:val="2"/>
              <w:sz w:val="24"/>
              <w:szCs w:val="24"/>
              <w:lang w:eastAsia="sv-SE"/>
              <w14:ligatures w14:val="standardContextual"/>
            </w:rPr>
          </w:pPr>
          <w:hyperlink w:anchor="_Toc216183295" w:history="1">
            <w:r w:rsidRPr="00D548E1">
              <w:rPr>
                <w:rStyle w:val="Hyperlnk"/>
              </w:rPr>
              <w:t>7.1.2</w:t>
            </w:r>
            <w:r>
              <w:rPr>
                <w:kern w:val="2"/>
                <w:sz w:val="24"/>
                <w:szCs w:val="24"/>
                <w:lang w:eastAsia="sv-SE"/>
                <w14:ligatures w14:val="standardContextual"/>
              </w:rPr>
              <w:tab/>
            </w:r>
            <w:r w:rsidRPr="00D548E1">
              <w:rPr>
                <w:rStyle w:val="Hyperlnk"/>
              </w:rPr>
              <w:t>urn:riv:informationsecurity:authorization:consent:2:ActionType</w:t>
            </w:r>
            <w:r>
              <w:rPr>
                <w:webHidden/>
              </w:rPr>
              <w:tab/>
            </w:r>
            <w:r>
              <w:rPr>
                <w:webHidden/>
              </w:rPr>
              <w:fldChar w:fldCharType="begin"/>
            </w:r>
            <w:r>
              <w:rPr>
                <w:webHidden/>
              </w:rPr>
              <w:instrText xml:space="preserve"> PAGEREF _Toc216183295 \h </w:instrText>
            </w:r>
            <w:r>
              <w:rPr>
                <w:webHidden/>
              </w:rPr>
            </w:r>
            <w:r>
              <w:rPr>
                <w:webHidden/>
              </w:rPr>
              <w:fldChar w:fldCharType="separate"/>
            </w:r>
            <w:r>
              <w:rPr>
                <w:webHidden/>
              </w:rPr>
              <w:t>60</w:t>
            </w:r>
            <w:r>
              <w:rPr>
                <w:webHidden/>
              </w:rPr>
              <w:fldChar w:fldCharType="end"/>
            </w:r>
          </w:hyperlink>
        </w:p>
        <w:p w14:paraId="230EE65B" w14:textId="289D1FE5" w:rsidR="00F51074" w:rsidRDefault="00F51074">
          <w:pPr>
            <w:pStyle w:val="Innehll3"/>
            <w:tabs>
              <w:tab w:val="left" w:pos="1701"/>
            </w:tabs>
            <w:rPr>
              <w:kern w:val="2"/>
              <w:sz w:val="24"/>
              <w:szCs w:val="24"/>
              <w:lang w:eastAsia="sv-SE"/>
              <w14:ligatures w14:val="standardContextual"/>
            </w:rPr>
          </w:pPr>
          <w:hyperlink w:anchor="_Toc216183296" w:history="1">
            <w:r w:rsidRPr="00D548E1">
              <w:rPr>
                <w:rStyle w:val="Hyperlnk"/>
              </w:rPr>
              <w:t>7.1.3</w:t>
            </w:r>
            <w:r>
              <w:rPr>
                <w:kern w:val="2"/>
                <w:sz w:val="24"/>
                <w:szCs w:val="24"/>
                <w:lang w:eastAsia="sv-SE"/>
                <w14:ligatures w14:val="standardContextual"/>
              </w:rPr>
              <w:tab/>
            </w:r>
            <w:r w:rsidRPr="00D548E1">
              <w:rPr>
                <w:rStyle w:val="Hyperlnk"/>
              </w:rPr>
              <w:t>urn:riv:informationsecurity:authorization:consent:2:ActorType</w:t>
            </w:r>
            <w:r>
              <w:rPr>
                <w:webHidden/>
              </w:rPr>
              <w:tab/>
            </w:r>
            <w:r>
              <w:rPr>
                <w:webHidden/>
              </w:rPr>
              <w:fldChar w:fldCharType="begin"/>
            </w:r>
            <w:r>
              <w:rPr>
                <w:webHidden/>
              </w:rPr>
              <w:instrText xml:space="preserve"> PAGEREF _Toc216183296 \h </w:instrText>
            </w:r>
            <w:r>
              <w:rPr>
                <w:webHidden/>
              </w:rPr>
            </w:r>
            <w:r>
              <w:rPr>
                <w:webHidden/>
              </w:rPr>
              <w:fldChar w:fldCharType="separate"/>
            </w:r>
            <w:r>
              <w:rPr>
                <w:webHidden/>
              </w:rPr>
              <w:t>61</w:t>
            </w:r>
            <w:r>
              <w:rPr>
                <w:webHidden/>
              </w:rPr>
              <w:fldChar w:fldCharType="end"/>
            </w:r>
          </w:hyperlink>
        </w:p>
        <w:p w14:paraId="0DA7E523" w14:textId="7AA2F653" w:rsidR="00F51074" w:rsidRDefault="00F51074">
          <w:pPr>
            <w:pStyle w:val="Innehll3"/>
            <w:tabs>
              <w:tab w:val="left" w:pos="1701"/>
            </w:tabs>
            <w:rPr>
              <w:kern w:val="2"/>
              <w:sz w:val="24"/>
              <w:szCs w:val="24"/>
              <w:lang w:eastAsia="sv-SE"/>
              <w14:ligatures w14:val="standardContextual"/>
            </w:rPr>
          </w:pPr>
          <w:hyperlink w:anchor="_Toc216183297" w:history="1">
            <w:r w:rsidRPr="00D548E1">
              <w:rPr>
                <w:rStyle w:val="Hyperlnk"/>
              </w:rPr>
              <w:t>7.1.4</w:t>
            </w:r>
            <w:r>
              <w:rPr>
                <w:kern w:val="2"/>
                <w:sz w:val="24"/>
                <w:szCs w:val="24"/>
                <w:lang w:eastAsia="sv-SE"/>
                <w14:ligatures w14:val="standardContextual"/>
              </w:rPr>
              <w:tab/>
            </w:r>
            <w:r w:rsidRPr="00D548E1">
              <w:rPr>
                <w:rStyle w:val="Hyperlnk"/>
              </w:rPr>
              <w:t>urn:riv:informationsecurity:authorization:consent:2:AssertionTypeType</w:t>
            </w:r>
            <w:r>
              <w:rPr>
                <w:webHidden/>
              </w:rPr>
              <w:tab/>
            </w:r>
            <w:r>
              <w:rPr>
                <w:webHidden/>
              </w:rPr>
              <w:fldChar w:fldCharType="begin"/>
            </w:r>
            <w:r>
              <w:rPr>
                <w:webHidden/>
              </w:rPr>
              <w:instrText xml:space="preserve"> PAGEREF _Toc216183297 \h </w:instrText>
            </w:r>
            <w:r>
              <w:rPr>
                <w:webHidden/>
              </w:rPr>
            </w:r>
            <w:r>
              <w:rPr>
                <w:webHidden/>
              </w:rPr>
              <w:fldChar w:fldCharType="separate"/>
            </w:r>
            <w:r>
              <w:rPr>
                <w:webHidden/>
              </w:rPr>
              <w:t>61</w:t>
            </w:r>
            <w:r>
              <w:rPr>
                <w:webHidden/>
              </w:rPr>
              <w:fldChar w:fldCharType="end"/>
            </w:r>
          </w:hyperlink>
        </w:p>
        <w:p w14:paraId="7D0E2C67" w14:textId="5B55E427" w:rsidR="00F51074" w:rsidRDefault="00F51074">
          <w:pPr>
            <w:pStyle w:val="Innehll3"/>
            <w:rPr>
              <w:kern w:val="2"/>
              <w:sz w:val="24"/>
              <w:szCs w:val="24"/>
              <w:lang w:eastAsia="sv-SE"/>
              <w14:ligatures w14:val="standardContextual"/>
            </w:rPr>
          </w:pPr>
          <w:hyperlink w:anchor="_Toc216183298" w:history="1">
            <w:r w:rsidRPr="00D548E1">
              <w:rPr>
                <w:rStyle w:val="Hyperlnk"/>
              </w:rPr>
              <w:t>urn:riv:informationsecurity:authorization:consent:2:AssignmentNameType</w:t>
            </w:r>
            <w:r>
              <w:rPr>
                <w:webHidden/>
              </w:rPr>
              <w:tab/>
            </w:r>
            <w:r>
              <w:rPr>
                <w:webHidden/>
              </w:rPr>
              <w:fldChar w:fldCharType="begin"/>
            </w:r>
            <w:r>
              <w:rPr>
                <w:webHidden/>
              </w:rPr>
              <w:instrText xml:space="preserve"> PAGEREF _Toc216183298 \h </w:instrText>
            </w:r>
            <w:r>
              <w:rPr>
                <w:webHidden/>
              </w:rPr>
            </w:r>
            <w:r>
              <w:rPr>
                <w:webHidden/>
              </w:rPr>
              <w:fldChar w:fldCharType="separate"/>
            </w:r>
            <w:r>
              <w:rPr>
                <w:webHidden/>
              </w:rPr>
              <w:t>61</w:t>
            </w:r>
            <w:r>
              <w:rPr>
                <w:webHidden/>
              </w:rPr>
              <w:fldChar w:fldCharType="end"/>
            </w:r>
          </w:hyperlink>
        </w:p>
        <w:p w14:paraId="23CA7091" w14:textId="74525D86" w:rsidR="00F51074" w:rsidRDefault="00F51074">
          <w:pPr>
            <w:pStyle w:val="Innehll3"/>
            <w:tabs>
              <w:tab w:val="left" w:pos="1701"/>
            </w:tabs>
            <w:rPr>
              <w:kern w:val="2"/>
              <w:sz w:val="24"/>
              <w:szCs w:val="24"/>
              <w:lang w:eastAsia="sv-SE"/>
              <w14:ligatures w14:val="standardContextual"/>
            </w:rPr>
          </w:pPr>
          <w:hyperlink w:anchor="_Toc216183299" w:history="1">
            <w:r w:rsidRPr="00D548E1">
              <w:rPr>
                <w:rStyle w:val="Hyperlnk"/>
              </w:rPr>
              <w:t>7.1.5</w:t>
            </w:r>
            <w:r>
              <w:rPr>
                <w:kern w:val="2"/>
                <w:sz w:val="24"/>
                <w:szCs w:val="24"/>
                <w:lang w:eastAsia="sv-SE"/>
                <w14:ligatures w14:val="standardContextual"/>
              </w:rPr>
              <w:tab/>
            </w:r>
            <w:r w:rsidRPr="00D548E1">
              <w:rPr>
                <w:rStyle w:val="Hyperlnk"/>
              </w:rPr>
              <w:t>urn:riv:informationsecurity:authorization:consent:2:CancelledAssertionType</w:t>
            </w:r>
            <w:r>
              <w:rPr>
                <w:webHidden/>
              </w:rPr>
              <w:tab/>
            </w:r>
            <w:r>
              <w:rPr>
                <w:webHidden/>
              </w:rPr>
              <w:fldChar w:fldCharType="begin"/>
            </w:r>
            <w:r>
              <w:rPr>
                <w:webHidden/>
              </w:rPr>
              <w:instrText xml:space="preserve"> PAGEREF _Toc216183299 \h </w:instrText>
            </w:r>
            <w:r>
              <w:rPr>
                <w:webHidden/>
              </w:rPr>
            </w:r>
            <w:r>
              <w:rPr>
                <w:webHidden/>
              </w:rPr>
              <w:fldChar w:fldCharType="separate"/>
            </w:r>
            <w:r>
              <w:rPr>
                <w:webHidden/>
              </w:rPr>
              <w:t>62</w:t>
            </w:r>
            <w:r>
              <w:rPr>
                <w:webHidden/>
              </w:rPr>
              <w:fldChar w:fldCharType="end"/>
            </w:r>
          </w:hyperlink>
        </w:p>
        <w:p w14:paraId="284D3BFA" w14:textId="636570F5" w:rsidR="00F51074" w:rsidRDefault="00F51074">
          <w:pPr>
            <w:pStyle w:val="Innehll3"/>
            <w:tabs>
              <w:tab w:val="left" w:pos="1701"/>
            </w:tabs>
            <w:rPr>
              <w:kern w:val="2"/>
              <w:sz w:val="24"/>
              <w:szCs w:val="24"/>
              <w:lang w:eastAsia="sv-SE"/>
              <w14:ligatures w14:val="standardContextual"/>
            </w:rPr>
          </w:pPr>
          <w:hyperlink w:anchor="_Toc216183300" w:history="1">
            <w:r w:rsidRPr="00D548E1">
              <w:rPr>
                <w:rStyle w:val="Hyperlnk"/>
              </w:rPr>
              <w:t>7.1.6</w:t>
            </w:r>
            <w:r>
              <w:rPr>
                <w:kern w:val="2"/>
                <w:sz w:val="24"/>
                <w:szCs w:val="24"/>
                <w:lang w:eastAsia="sv-SE"/>
                <w14:ligatures w14:val="standardContextual"/>
              </w:rPr>
              <w:tab/>
            </w:r>
            <w:r w:rsidRPr="00D548E1">
              <w:rPr>
                <w:rStyle w:val="Hyperlnk"/>
              </w:rPr>
              <w:t>urn:riv:informationsecurity:authorization:consent:2:CheckResultType</w:t>
            </w:r>
            <w:r>
              <w:rPr>
                <w:webHidden/>
              </w:rPr>
              <w:tab/>
            </w:r>
            <w:r>
              <w:rPr>
                <w:webHidden/>
              </w:rPr>
              <w:fldChar w:fldCharType="begin"/>
            </w:r>
            <w:r>
              <w:rPr>
                <w:webHidden/>
              </w:rPr>
              <w:instrText xml:space="preserve"> PAGEREF _Toc216183300 \h </w:instrText>
            </w:r>
            <w:r>
              <w:rPr>
                <w:webHidden/>
              </w:rPr>
            </w:r>
            <w:r>
              <w:rPr>
                <w:webHidden/>
              </w:rPr>
              <w:fldChar w:fldCharType="separate"/>
            </w:r>
            <w:r>
              <w:rPr>
                <w:webHidden/>
              </w:rPr>
              <w:t>62</w:t>
            </w:r>
            <w:r>
              <w:rPr>
                <w:webHidden/>
              </w:rPr>
              <w:fldChar w:fldCharType="end"/>
            </w:r>
          </w:hyperlink>
        </w:p>
        <w:p w14:paraId="36029C5E" w14:textId="56538B19" w:rsidR="00F51074" w:rsidRDefault="00F51074">
          <w:pPr>
            <w:pStyle w:val="Innehll3"/>
            <w:tabs>
              <w:tab w:val="left" w:pos="1701"/>
            </w:tabs>
            <w:rPr>
              <w:kern w:val="2"/>
              <w:sz w:val="24"/>
              <w:szCs w:val="24"/>
              <w:lang w:eastAsia="sv-SE"/>
              <w14:ligatures w14:val="standardContextual"/>
            </w:rPr>
          </w:pPr>
          <w:hyperlink w:anchor="_Toc216183301" w:history="1">
            <w:r w:rsidRPr="00D548E1">
              <w:rPr>
                <w:rStyle w:val="Hyperlnk"/>
              </w:rPr>
              <w:t>7.1.7</w:t>
            </w:r>
            <w:r>
              <w:rPr>
                <w:kern w:val="2"/>
                <w:sz w:val="24"/>
                <w:szCs w:val="24"/>
                <w:lang w:eastAsia="sv-SE"/>
                <w14:ligatures w14:val="standardContextual"/>
              </w:rPr>
              <w:tab/>
            </w:r>
            <w:r w:rsidRPr="00D548E1">
              <w:rPr>
                <w:rStyle w:val="Hyperlnk"/>
              </w:rPr>
              <w:t>urn:riv:informationsecurity:authorization:consent:2:ExtendedPDLAssertionType</w:t>
            </w:r>
            <w:r>
              <w:rPr>
                <w:webHidden/>
              </w:rPr>
              <w:tab/>
            </w:r>
            <w:r>
              <w:rPr>
                <w:webHidden/>
              </w:rPr>
              <w:fldChar w:fldCharType="begin"/>
            </w:r>
            <w:r>
              <w:rPr>
                <w:webHidden/>
              </w:rPr>
              <w:instrText xml:space="preserve"> PAGEREF _Toc216183301 \h </w:instrText>
            </w:r>
            <w:r>
              <w:rPr>
                <w:webHidden/>
              </w:rPr>
            </w:r>
            <w:r>
              <w:rPr>
                <w:webHidden/>
              </w:rPr>
              <w:fldChar w:fldCharType="separate"/>
            </w:r>
            <w:r>
              <w:rPr>
                <w:webHidden/>
              </w:rPr>
              <w:t>62</w:t>
            </w:r>
            <w:r>
              <w:rPr>
                <w:webHidden/>
              </w:rPr>
              <w:fldChar w:fldCharType="end"/>
            </w:r>
          </w:hyperlink>
        </w:p>
        <w:p w14:paraId="1D35A4FB" w14:textId="0FD677BB" w:rsidR="00F51074" w:rsidRDefault="00F51074">
          <w:pPr>
            <w:pStyle w:val="Innehll3"/>
            <w:tabs>
              <w:tab w:val="left" w:pos="1701"/>
            </w:tabs>
            <w:rPr>
              <w:kern w:val="2"/>
              <w:sz w:val="24"/>
              <w:szCs w:val="24"/>
              <w:lang w:eastAsia="sv-SE"/>
              <w14:ligatures w14:val="standardContextual"/>
            </w:rPr>
          </w:pPr>
          <w:hyperlink w:anchor="_Toc216183302" w:history="1">
            <w:r w:rsidRPr="00D548E1">
              <w:rPr>
                <w:rStyle w:val="Hyperlnk"/>
              </w:rPr>
              <w:t>7.1.8</w:t>
            </w:r>
            <w:r>
              <w:rPr>
                <w:kern w:val="2"/>
                <w:sz w:val="24"/>
                <w:szCs w:val="24"/>
                <w:lang w:eastAsia="sv-SE"/>
                <w14:ligatures w14:val="standardContextual"/>
              </w:rPr>
              <w:tab/>
            </w:r>
            <w:r w:rsidRPr="00D548E1">
              <w:rPr>
                <w:rStyle w:val="Hyperlnk"/>
              </w:rPr>
              <w:t>urn:riv:informationsecurity:authorization:consent:2:GetAllAssertionsResultType</w:t>
            </w:r>
            <w:r>
              <w:rPr>
                <w:webHidden/>
              </w:rPr>
              <w:tab/>
            </w:r>
            <w:r>
              <w:rPr>
                <w:webHidden/>
              </w:rPr>
              <w:fldChar w:fldCharType="begin"/>
            </w:r>
            <w:r>
              <w:rPr>
                <w:webHidden/>
              </w:rPr>
              <w:instrText xml:space="preserve"> PAGEREF _Toc216183302 \h </w:instrText>
            </w:r>
            <w:r>
              <w:rPr>
                <w:webHidden/>
              </w:rPr>
            </w:r>
            <w:r>
              <w:rPr>
                <w:webHidden/>
              </w:rPr>
              <w:fldChar w:fldCharType="separate"/>
            </w:r>
            <w:r>
              <w:rPr>
                <w:webHidden/>
              </w:rPr>
              <w:t>63</w:t>
            </w:r>
            <w:r>
              <w:rPr>
                <w:webHidden/>
              </w:rPr>
              <w:fldChar w:fldCharType="end"/>
            </w:r>
          </w:hyperlink>
        </w:p>
        <w:p w14:paraId="2E06FB10" w14:textId="12E9CE54" w:rsidR="00F51074" w:rsidRDefault="00F51074">
          <w:pPr>
            <w:pStyle w:val="Innehll3"/>
            <w:tabs>
              <w:tab w:val="left" w:pos="1701"/>
            </w:tabs>
            <w:rPr>
              <w:kern w:val="2"/>
              <w:sz w:val="24"/>
              <w:szCs w:val="24"/>
              <w:lang w:eastAsia="sv-SE"/>
              <w14:ligatures w14:val="standardContextual"/>
            </w:rPr>
          </w:pPr>
          <w:hyperlink w:anchor="_Toc216183303" w:history="1">
            <w:r w:rsidRPr="00D548E1">
              <w:rPr>
                <w:rStyle w:val="Hyperlnk"/>
              </w:rPr>
              <w:t>7.1.9</w:t>
            </w:r>
            <w:r>
              <w:rPr>
                <w:kern w:val="2"/>
                <w:sz w:val="24"/>
                <w:szCs w:val="24"/>
                <w:lang w:eastAsia="sv-SE"/>
                <w14:ligatures w14:val="standardContextual"/>
              </w:rPr>
              <w:tab/>
            </w:r>
            <w:r w:rsidRPr="00D548E1">
              <w:rPr>
                <w:rStyle w:val="Hyperlnk"/>
              </w:rPr>
              <w:t>urn:riv:informationsecurity:authorization:consent:2:GetConsentsResultType</w:t>
            </w:r>
            <w:r>
              <w:rPr>
                <w:webHidden/>
              </w:rPr>
              <w:tab/>
            </w:r>
            <w:r>
              <w:rPr>
                <w:webHidden/>
              </w:rPr>
              <w:fldChar w:fldCharType="begin"/>
            </w:r>
            <w:r>
              <w:rPr>
                <w:webHidden/>
              </w:rPr>
              <w:instrText xml:space="preserve"> PAGEREF _Toc216183303 \h </w:instrText>
            </w:r>
            <w:r>
              <w:rPr>
                <w:webHidden/>
              </w:rPr>
            </w:r>
            <w:r>
              <w:rPr>
                <w:webHidden/>
              </w:rPr>
              <w:fldChar w:fldCharType="separate"/>
            </w:r>
            <w:r>
              <w:rPr>
                <w:webHidden/>
              </w:rPr>
              <w:t>64</w:t>
            </w:r>
            <w:r>
              <w:rPr>
                <w:webHidden/>
              </w:rPr>
              <w:fldChar w:fldCharType="end"/>
            </w:r>
          </w:hyperlink>
        </w:p>
        <w:p w14:paraId="5CDA7266" w14:textId="5D627F20" w:rsidR="00F51074" w:rsidRDefault="00F51074">
          <w:pPr>
            <w:pStyle w:val="Innehll3"/>
            <w:tabs>
              <w:tab w:val="left" w:pos="1701"/>
            </w:tabs>
            <w:rPr>
              <w:kern w:val="2"/>
              <w:sz w:val="24"/>
              <w:szCs w:val="24"/>
              <w:lang w:eastAsia="sv-SE"/>
              <w14:ligatures w14:val="standardContextual"/>
            </w:rPr>
          </w:pPr>
          <w:hyperlink w:anchor="_Toc216183304" w:history="1">
            <w:r w:rsidRPr="00D548E1">
              <w:rPr>
                <w:rStyle w:val="Hyperlnk"/>
              </w:rPr>
              <w:t>7.1.10</w:t>
            </w:r>
            <w:r>
              <w:rPr>
                <w:kern w:val="2"/>
                <w:sz w:val="24"/>
                <w:szCs w:val="24"/>
                <w:lang w:eastAsia="sv-SE"/>
                <w14:ligatures w14:val="standardContextual"/>
              </w:rPr>
              <w:tab/>
            </w:r>
            <w:r w:rsidRPr="00D548E1">
              <w:rPr>
                <w:rStyle w:val="Hyperlnk"/>
              </w:rPr>
              <w:t>urn:riv:informationsecurity:authorization:consent:2:GetExtendedConsentsResultType</w:t>
            </w:r>
            <w:r>
              <w:rPr>
                <w:webHidden/>
              </w:rPr>
              <w:tab/>
            </w:r>
            <w:r>
              <w:rPr>
                <w:webHidden/>
              </w:rPr>
              <w:fldChar w:fldCharType="begin"/>
            </w:r>
            <w:r>
              <w:rPr>
                <w:webHidden/>
              </w:rPr>
              <w:instrText xml:space="preserve"> PAGEREF _Toc216183304 \h </w:instrText>
            </w:r>
            <w:r>
              <w:rPr>
                <w:webHidden/>
              </w:rPr>
            </w:r>
            <w:r>
              <w:rPr>
                <w:webHidden/>
              </w:rPr>
              <w:fldChar w:fldCharType="separate"/>
            </w:r>
            <w:r>
              <w:rPr>
                <w:webHidden/>
              </w:rPr>
              <w:t>65</w:t>
            </w:r>
            <w:r>
              <w:rPr>
                <w:webHidden/>
              </w:rPr>
              <w:fldChar w:fldCharType="end"/>
            </w:r>
          </w:hyperlink>
        </w:p>
        <w:p w14:paraId="436387E0" w14:textId="5B0164AF" w:rsidR="00F51074" w:rsidRDefault="00F51074">
          <w:pPr>
            <w:pStyle w:val="Innehll3"/>
            <w:tabs>
              <w:tab w:val="left" w:pos="1701"/>
            </w:tabs>
            <w:rPr>
              <w:kern w:val="2"/>
              <w:sz w:val="24"/>
              <w:szCs w:val="24"/>
              <w:lang w:eastAsia="sv-SE"/>
              <w14:ligatures w14:val="standardContextual"/>
            </w:rPr>
          </w:pPr>
          <w:hyperlink w:anchor="_Toc216183305" w:history="1">
            <w:r w:rsidRPr="00D548E1">
              <w:rPr>
                <w:rStyle w:val="Hyperlnk"/>
              </w:rPr>
              <w:t>7.1.11</w:t>
            </w:r>
            <w:r>
              <w:rPr>
                <w:kern w:val="2"/>
                <w:sz w:val="24"/>
                <w:szCs w:val="24"/>
                <w:lang w:eastAsia="sv-SE"/>
                <w14:ligatures w14:val="standardContextual"/>
              </w:rPr>
              <w:tab/>
            </w:r>
            <w:r w:rsidRPr="00D548E1">
              <w:rPr>
                <w:rStyle w:val="Hyperlnk"/>
              </w:rPr>
              <w:t>urn:riv:informationsecurity:authorization:consent:2:HsaId</w:t>
            </w:r>
            <w:r>
              <w:rPr>
                <w:webHidden/>
              </w:rPr>
              <w:tab/>
            </w:r>
            <w:r>
              <w:rPr>
                <w:webHidden/>
              </w:rPr>
              <w:fldChar w:fldCharType="begin"/>
            </w:r>
            <w:r>
              <w:rPr>
                <w:webHidden/>
              </w:rPr>
              <w:instrText xml:space="preserve"> PAGEREF _Toc216183305 \h </w:instrText>
            </w:r>
            <w:r>
              <w:rPr>
                <w:webHidden/>
              </w:rPr>
            </w:r>
            <w:r>
              <w:rPr>
                <w:webHidden/>
              </w:rPr>
              <w:fldChar w:fldCharType="separate"/>
            </w:r>
            <w:r>
              <w:rPr>
                <w:webHidden/>
              </w:rPr>
              <w:t>65</w:t>
            </w:r>
            <w:r>
              <w:rPr>
                <w:webHidden/>
              </w:rPr>
              <w:fldChar w:fldCharType="end"/>
            </w:r>
          </w:hyperlink>
        </w:p>
        <w:p w14:paraId="5C606787" w14:textId="5EEEDDF1" w:rsidR="00F51074" w:rsidRDefault="00F51074">
          <w:pPr>
            <w:pStyle w:val="Innehll3"/>
            <w:tabs>
              <w:tab w:val="left" w:pos="1701"/>
            </w:tabs>
            <w:rPr>
              <w:kern w:val="2"/>
              <w:sz w:val="24"/>
              <w:szCs w:val="24"/>
              <w:lang w:eastAsia="sv-SE"/>
              <w14:ligatures w14:val="standardContextual"/>
            </w:rPr>
          </w:pPr>
          <w:hyperlink w:anchor="_Toc216183306" w:history="1">
            <w:r w:rsidRPr="00D548E1">
              <w:rPr>
                <w:rStyle w:val="Hyperlnk"/>
              </w:rPr>
              <w:t>7.1.12</w:t>
            </w:r>
            <w:r>
              <w:rPr>
                <w:kern w:val="2"/>
                <w:sz w:val="24"/>
                <w:szCs w:val="24"/>
                <w:lang w:eastAsia="sv-SE"/>
                <w14:ligatures w14:val="standardContextual"/>
              </w:rPr>
              <w:tab/>
            </w:r>
            <w:r w:rsidRPr="00D548E1">
              <w:rPr>
                <w:rStyle w:val="Hyperlnk"/>
              </w:rPr>
              <w:t>urn:riv:informationsecurity:authorization:consent:2:IIType</w:t>
            </w:r>
            <w:r>
              <w:rPr>
                <w:webHidden/>
              </w:rPr>
              <w:tab/>
            </w:r>
            <w:r>
              <w:rPr>
                <w:webHidden/>
              </w:rPr>
              <w:fldChar w:fldCharType="begin"/>
            </w:r>
            <w:r>
              <w:rPr>
                <w:webHidden/>
              </w:rPr>
              <w:instrText xml:space="preserve"> PAGEREF _Toc216183306 \h </w:instrText>
            </w:r>
            <w:r>
              <w:rPr>
                <w:webHidden/>
              </w:rPr>
            </w:r>
            <w:r>
              <w:rPr>
                <w:webHidden/>
              </w:rPr>
              <w:fldChar w:fldCharType="separate"/>
            </w:r>
            <w:r>
              <w:rPr>
                <w:webHidden/>
              </w:rPr>
              <w:t>65</w:t>
            </w:r>
            <w:r>
              <w:rPr>
                <w:webHidden/>
              </w:rPr>
              <w:fldChar w:fldCharType="end"/>
            </w:r>
          </w:hyperlink>
        </w:p>
        <w:p w14:paraId="797086FF" w14:textId="087494C9" w:rsidR="00F51074" w:rsidRDefault="00F51074">
          <w:pPr>
            <w:pStyle w:val="Innehll3"/>
            <w:tabs>
              <w:tab w:val="left" w:pos="1701"/>
            </w:tabs>
            <w:rPr>
              <w:kern w:val="2"/>
              <w:sz w:val="24"/>
              <w:szCs w:val="24"/>
              <w:lang w:eastAsia="sv-SE"/>
              <w14:ligatures w14:val="standardContextual"/>
            </w:rPr>
          </w:pPr>
          <w:hyperlink w:anchor="_Toc216183307" w:history="1">
            <w:r w:rsidRPr="00D548E1">
              <w:rPr>
                <w:rStyle w:val="Hyperlnk"/>
              </w:rPr>
              <w:t>7.1.13</w:t>
            </w:r>
            <w:r>
              <w:rPr>
                <w:kern w:val="2"/>
                <w:sz w:val="24"/>
                <w:szCs w:val="24"/>
                <w:lang w:eastAsia="sv-SE"/>
                <w14:ligatures w14:val="standardContextual"/>
              </w:rPr>
              <w:tab/>
            </w:r>
            <w:r w:rsidRPr="00D548E1">
              <w:rPr>
                <w:rStyle w:val="Hyperlnk"/>
              </w:rPr>
              <w:t>urn:riv:informationsecurity:authorization:consent:2:Id</w:t>
            </w:r>
            <w:r>
              <w:rPr>
                <w:webHidden/>
              </w:rPr>
              <w:tab/>
            </w:r>
            <w:r>
              <w:rPr>
                <w:webHidden/>
              </w:rPr>
              <w:fldChar w:fldCharType="begin"/>
            </w:r>
            <w:r>
              <w:rPr>
                <w:webHidden/>
              </w:rPr>
              <w:instrText xml:space="preserve"> PAGEREF _Toc216183307 \h </w:instrText>
            </w:r>
            <w:r>
              <w:rPr>
                <w:webHidden/>
              </w:rPr>
            </w:r>
            <w:r>
              <w:rPr>
                <w:webHidden/>
              </w:rPr>
              <w:fldChar w:fldCharType="separate"/>
            </w:r>
            <w:r>
              <w:rPr>
                <w:webHidden/>
              </w:rPr>
              <w:t>66</w:t>
            </w:r>
            <w:r>
              <w:rPr>
                <w:webHidden/>
              </w:rPr>
              <w:fldChar w:fldCharType="end"/>
            </w:r>
          </w:hyperlink>
        </w:p>
        <w:p w14:paraId="6CF7E67C" w14:textId="75E2B517" w:rsidR="00F51074" w:rsidRDefault="00F51074">
          <w:pPr>
            <w:pStyle w:val="Innehll3"/>
            <w:tabs>
              <w:tab w:val="left" w:pos="1701"/>
            </w:tabs>
            <w:rPr>
              <w:kern w:val="2"/>
              <w:sz w:val="24"/>
              <w:szCs w:val="24"/>
              <w:lang w:eastAsia="sv-SE"/>
              <w14:ligatures w14:val="standardContextual"/>
            </w:rPr>
          </w:pPr>
          <w:hyperlink w:anchor="_Toc216183308" w:history="1">
            <w:r w:rsidRPr="00D548E1">
              <w:rPr>
                <w:rStyle w:val="Hyperlnk"/>
              </w:rPr>
              <w:t>7.1.14</w:t>
            </w:r>
            <w:r>
              <w:rPr>
                <w:kern w:val="2"/>
                <w:sz w:val="24"/>
                <w:szCs w:val="24"/>
                <w:lang w:eastAsia="sv-SE"/>
                <w14:ligatures w14:val="standardContextual"/>
              </w:rPr>
              <w:tab/>
            </w:r>
            <w:r w:rsidRPr="00D548E1">
              <w:rPr>
                <w:rStyle w:val="Hyperlnk"/>
              </w:rPr>
              <w:t>urn:riv:informationsecurity:authorization:consent:2:OwnerId</w:t>
            </w:r>
            <w:r>
              <w:rPr>
                <w:webHidden/>
              </w:rPr>
              <w:tab/>
            </w:r>
            <w:r>
              <w:rPr>
                <w:webHidden/>
              </w:rPr>
              <w:fldChar w:fldCharType="begin"/>
            </w:r>
            <w:r>
              <w:rPr>
                <w:webHidden/>
              </w:rPr>
              <w:instrText xml:space="preserve"> PAGEREF _Toc216183308 \h </w:instrText>
            </w:r>
            <w:r>
              <w:rPr>
                <w:webHidden/>
              </w:rPr>
            </w:r>
            <w:r>
              <w:rPr>
                <w:webHidden/>
              </w:rPr>
              <w:fldChar w:fldCharType="separate"/>
            </w:r>
            <w:r>
              <w:rPr>
                <w:webHidden/>
              </w:rPr>
              <w:t>66</w:t>
            </w:r>
            <w:r>
              <w:rPr>
                <w:webHidden/>
              </w:rPr>
              <w:fldChar w:fldCharType="end"/>
            </w:r>
          </w:hyperlink>
        </w:p>
        <w:p w14:paraId="7D521B01" w14:textId="5921D848" w:rsidR="00F51074" w:rsidRDefault="00F51074">
          <w:pPr>
            <w:pStyle w:val="Innehll3"/>
            <w:tabs>
              <w:tab w:val="left" w:pos="1701"/>
            </w:tabs>
            <w:rPr>
              <w:kern w:val="2"/>
              <w:sz w:val="24"/>
              <w:szCs w:val="24"/>
              <w:lang w:eastAsia="sv-SE"/>
              <w14:ligatures w14:val="standardContextual"/>
            </w:rPr>
          </w:pPr>
          <w:hyperlink w:anchor="_Toc216183309" w:history="1">
            <w:r w:rsidRPr="00D548E1">
              <w:rPr>
                <w:rStyle w:val="Hyperlnk"/>
              </w:rPr>
              <w:t>7.1.15</w:t>
            </w:r>
            <w:r>
              <w:rPr>
                <w:kern w:val="2"/>
                <w:sz w:val="24"/>
                <w:szCs w:val="24"/>
                <w:lang w:eastAsia="sv-SE"/>
                <w14:ligatures w14:val="standardContextual"/>
              </w:rPr>
              <w:tab/>
            </w:r>
            <w:r w:rsidRPr="00D548E1">
              <w:rPr>
                <w:rStyle w:val="Hyperlnk"/>
              </w:rPr>
              <w:t>urn:riv:informationsecurity:authorization:consent:2:PDLAssertionType</w:t>
            </w:r>
            <w:r>
              <w:rPr>
                <w:webHidden/>
              </w:rPr>
              <w:tab/>
            </w:r>
            <w:r>
              <w:rPr>
                <w:webHidden/>
              </w:rPr>
              <w:fldChar w:fldCharType="begin"/>
            </w:r>
            <w:r>
              <w:rPr>
                <w:webHidden/>
              </w:rPr>
              <w:instrText xml:space="preserve"> PAGEREF _Toc216183309 \h </w:instrText>
            </w:r>
            <w:r>
              <w:rPr>
                <w:webHidden/>
              </w:rPr>
            </w:r>
            <w:r>
              <w:rPr>
                <w:webHidden/>
              </w:rPr>
              <w:fldChar w:fldCharType="separate"/>
            </w:r>
            <w:r>
              <w:rPr>
                <w:webHidden/>
              </w:rPr>
              <w:t>66</w:t>
            </w:r>
            <w:r>
              <w:rPr>
                <w:webHidden/>
              </w:rPr>
              <w:fldChar w:fldCharType="end"/>
            </w:r>
          </w:hyperlink>
        </w:p>
        <w:p w14:paraId="51E2EE39" w14:textId="1980C3B6" w:rsidR="00F51074" w:rsidRDefault="00F51074">
          <w:pPr>
            <w:pStyle w:val="Innehll3"/>
            <w:tabs>
              <w:tab w:val="left" w:pos="1701"/>
            </w:tabs>
            <w:rPr>
              <w:kern w:val="2"/>
              <w:sz w:val="24"/>
              <w:szCs w:val="24"/>
              <w:lang w:eastAsia="sv-SE"/>
              <w14:ligatures w14:val="standardContextual"/>
            </w:rPr>
          </w:pPr>
          <w:hyperlink w:anchor="_Toc216183310" w:history="1">
            <w:r w:rsidRPr="00D548E1">
              <w:rPr>
                <w:rStyle w:val="Hyperlnk"/>
              </w:rPr>
              <w:t>7.1.16</w:t>
            </w:r>
            <w:r>
              <w:rPr>
                <w:kern w:val="2"/>
                <w:sz w:val="24"/>
                <w:szCs w:val="24"/>
                <w:lang w:eastAsia="sv-SE"/>
                <w14:ligatures w14:val="standardContextual"/>
              </w:rPr>
              <w:tab/>
            </w:r>
            <w:r w:rsidRPr="00D548E1">
              <w:rPr>
                <w:rStyle w:val="Hyperlnk"/>
              </w:rPr>
              <w:t>urn:riv:informationsecurity:authorization:consent:2:ReasonText</w:t>
            </w:r>
            <w:r>
              <w:rPr>
                <w:webHidden/>
              </w:rPr>
              <w:tab/>
            </w:r>
            <w:r>
              <w:rPr>
                <w:webHidden/>
              </w:rPr>
              <w:fldChar w:fldCharType="begin"/>
            </w:r>
            <w:r>
              <w:rPr>
                <w:webHidden/>
              </w:rPr>
              <w:instrText xml:space="preserve"> PAGEREF _Toc216183310 \h </w:instrText>
            </w:r>
            <w:r>
              <w:rPr>
                <w:webHidden/>
              </w:rPr>
            </w:r>
            <w:r>
              <w:rPr>
                <w:webHidden/>
              </w:rPr>
              <w:fldChar w:fldCharType="separate"/>
            </w:r>
            <w:r>
              <w:rPr>
                <w:webHidden/>
              </w:rPr>
              <w:t>67</w:t>
            </w:r>
            <w:r>
              <w:rPr>
                <w:webHidden/>
              </w:rPr>
              <w:fldChar w:fldCharType="end"/>
            </w:r>
          </w:hyperlink>
        </w:p>
        <w:p w14:paraId="09D9DA1A" w14:textId="7B6A177C" w:rsidR="00F51074" w:rsidRDefault="00F51074">
          <w:pPr>
            <w:pStyle w:val="Innehll3"/>
            <w:tabs>
              <w:tab w:val="left" w:pos="1701"/>
            </w:tabs>
            <w:rPr>
              <w:kern w:val="2"/>
              <w:sz w:val="24"/>
              <w:szCs w:val="24"/>
              <w:lang w:eastAsia="sv-SE"/>
              <w14:ligatures w14:val="standardContextual"/>
            </w:rPr>
          </w:pPr>
          <w:hyperlink w:anchor="_Toc216183311" w:history="1">
            <w:r w:rsidRPr="00D548E1">
              <w:rPr>
                <w:rStyle w:val="Hyperlnk"/>
              </w:rPr>
              <w:t>7.1.17</w:t>
            </w:r>
            <w:r>
              <w:rPr>
                <w:kern w:val="2"/>
                <w:sz w:val="24"/>
                <w:szCs w:val="24"/>
                <w:lang w:eastAsia="sv-SE"/>
                <w14:ligatures w14:val="standardContextual"/>
              </w:rPr>
              <w:tab/>
            </w:r>
            <w:r w:rsidRPr="00D548E1">
              <w:rPr>
                <w:rStyle w:val="Hyperlnk"/>
              </w:rPr>
              <w:t>urn:riv:informationsecurity:authorization:consent:2:ResultType</w:t>
            </w:r>
            <w:r>
              <w:rPr>
                <w:webHidden/>
              </w:rPr>
              <w:tab/>
            </w:r>
            <w:r>
              <w:rPr>
                <w:webHidden/>
              </w:rPr>
              <w:fldChar w:fldCharType="begin"/>
            </w:r>
            <w:r>
              <w:rPr>
                <w:webHidden/>
              </w:rPr>
              <w:instrText xml:space="preserve"> PAGEREF _Toc216183311 \h </w:instrText>
            </w:r>
            <w:r>
              <w:rPr>
                <w:webHidden/>
              </w:rPr>
            </w:r>
            <w:r>
              <w:rPr>
                <w:webHidden/>
              </w:rPr>
              <w:fldChar w:fldCharType="separate"/>
            </w:r>
            <w:r>
              <w:rPr>
                <w:webHidden/>
              </w:rPr>
              <w:t>67</w:t>
            </w:r>
            <w:r>
              <w:rPr>
                <w:webHidden/>
              </w:rPr>
              <w:fldChar w:fldCharType="end"/>
            </w:r>
          </w:hyperlink>
        </w:p>
        <w:p w14:paraId="0590BF50" w14:textId="06A72801" w:rsidR="00F51074" w:rsidRDefault="00F51074">
          <w:pPr>
            <w:pStyle w:val="Innehll3"/>
            <w:tabs>
              <w:tab w:val="left" w:pos="1701"/>
            </w:tabs>
            <w:rPr>
              <w:kern w:val="2"/>
              <w:sz w:val="24"/>
              <w:szCs w:val="24"/>
              <w:lang w:eastAsia="sv-SE"/>
              <w14:ligatures w14:val="standardContextual"/>
            </w:rPr>
          </w:pPr>
          <w:hyperlink w:anchor="_Toc216183312" w:history="1">
            <w:r w:rsidRPr="00D548E1">
              <w:rPr>
                <w:rStyle w:val="Hyperlnk"/>
              </w:rPr>
              <w:t>7.1.18</w:t>
            </w:r>
            <w:r>
              <w:rPr>
                <w:kern w:val="2"/>
                <w:sz w:val="24"/>
                <w:szCs w:val="24"/>
                <w:lang w:eastAsia="sv-SE"/>
                <w14:ligatures w14:val="standardContextual"/>
              </w:rPr>
              <w:tab/>
            </w:r>
            <w:r w:rsidRPr="00D548E1">
              <w:rPr>
                <w:rStyle w:val="Hyperlnk"/>
              </w:rPr>
              <w:t>urn:riv:informationsecurity:authorization:consent:2:ResultCodeType</w:t>
            </w:r>
            <w:r>
              <w:rPr>
                <w:webHidden/>
              </w:rPr>
              <w:tab/>
            </w:r>
            <w:r>
              <w:rPr>
                <w:webHidden/>
              </w:rPr>
              <w:fldChar w:fldCharType="begin"/>
            </w:r>
            <w:r>
              <w:rPr>
                <w:webHidden/>
              </w:rPr>
              <w:instrText xml:space="preserve"> PAGEREF _Toc216183312 \h </w:instrText>
            </w:r>
            <w:r>
              <w:rPr>
                <w:webHidden/>
              </w:rPr>
            </w:r>
            <w:r>
              <w:rPr>
                <w:webHidden/>
              </w:rPr>
              <w:fldChar w:fldCharType="separate"/>
            </w:r>
            <w:r>
              <w:rPr>
                <w:webHidden/>
              </w:rPr>
              <w:t>68</w:t>
            </w:r>
            <w:r>
              <w:rPr>
                <w:webHidden/>
              </w:rPr>
              <w:fldChar w:fldCharType="end"/>
            </w:r>
          </w:hyperlink>
        </w:p>
        <w:p w14:paraId="1D080574" w14:textId="4EB4FF38" w:rsidR="00F51074" w:rsidRDefault="00F51074">
          <w:pPr>
            <w:pStyle w:val="Innehll3"/>
            <w:tabs>
              <w:tab w:val="left" w:pos="1701"/>
            </w:tabs>
            <w:rPr>
              <w:kern w:val="2"/>
              <w:sz w:val="24"/>
              <w:szCs w:val="24"/>
              <w:lang w:eastAsia="sv-SE"/>
              <w14:ligatures w14:val="standardContextual"/>
            </w:rPr>
          </w:pPr>
          <w:hyperlink w:anchor="_Toc216183313" w:history="1">
            <w:r w:rsidRPr="00D548E1">
              <w:rPr>
                <w:rStyle w:val="Hyperlnk"/>
              </w:rPr>
              <w:t>7.1.19</w:t>
            </w:r>
            <w:r>
              <w:rPr>
                <w:kern w:val="2"/>
                <w:sz w:val="24"/>
                <w:szCs w:val="24"/>
                <w:lang w:eastAsia="sv-SE"/>
                <w14:ligatures w14:val="standardContextual"/>
              </w:rPr>
              <w:tab/>
            </w:r>
            <w:r w:rsidRPr="00D548E1">
              <w:rPr>
                <w:rStyle w:val="Hyperlnk"/>
              </w:rPr>
              <w:t>urn:riv:informationsecurity:authorization:consent:2:ScopeType</w:t>
            </w:r>
            <w:r>
              <w:rPr>
                <w:webHidden/>
              </w:rPr>
              <w:tab/>
            </w:r>
            <w:r>
              <w:rPr>
                <w:webHidden/>
              </w:rPr>
              <w:fldChar w:fldCharType="begin"/>
            </w:r>
            <w:r>
              <w:rPr>
                <w:webHidden/>
              </w:rPr>
              <w:instrText xml:space="preserve"> PAGEREF _Toc216183313 \h </w:instrText>
            </w:r>
            <w:r>
              <w:rPr>
                <w:webHidden/>
              </w:rPr>
            </w:r>
            <w:r>
              <w:rPr>
                <w:webHidden/>
              </w:rPr>
              <w:fldChar w:fldCharType="separate"/>
            </w:r>
            <w:r>
              <w:rPr>
                <w:webHidden/>
              </w:rPr>
              <w:t>68</w:t>
            </w:r>
            <w:r>
              <w:rPr>
                <w:webHidden/>
              </w:rPr>
              <w:fldChar w:fldCharType="end"/>
            </w:r>
          </w:hyperlink>
        </w:p>
        <w:p w14:paraId="57C5FF1E" w14:textId="480AE67A" w:rsidR="00F51074" w:rsidRDefault="00F51074">
          <w:pPr>
            <w:pStyle w:val="Innehll3"/>
            <w:tabs>
              <w:tab w:val="left" w:pos="1701"/>
            </w:tabs>
            <w:rPr>
              <w:kern w:val="2"/>
              <w:sz w:val="24"/>
              <w:szCs w:val="24"/>
              <w:lang w:eastAsia="sv-SE"/>
              <w14:ligatures w14:val="standardContextual"/>
            </w:rPr>
          </w:pPr>
          <w:hyperlink w:anchor="_Toc216183314" w:history="1">
            <w:r w:rsidRPr="00D548E1">
              <w:rPr>
                <w:rStyle w:val="Hyperlnk"/>
              </w:rPr>
              <w:t>7.1.20</w:t>
            </w:r>
            <w:r>
              <w:rPr>
                <w:kern w:val="2"/>
                <w:sz w:val="24"/>
                <w:szCs w:val="24"/>
                <w:lang w:eastAsia="sv-SE"/>
                <w14:ligatures w14:val="standardContextual"/>
              </w:rPr>
              <w:tab/>
            </w:r>
            <w:r w:rsidRPr="00D548E1">
              <w:rPr>
                <w:rStyle w:val="Hyperlnk"/>
              </w:rPr>
              <w:t>Datatyper från namnrymd urn:riv:informationsecurity:authorization:consent:2</w:t>
            </w:r>
            <w:r>
              <w:rPr>
                <w:webHidden/>
              </w:rPr>
              <w:tab/>
            </w:r>
            <w:r>
              <w:rPr>
                <w:webHidden/>
              </w:rPr>
              <w:fldChar w:fldCharType="begin"/>
            </w:r>
            <w:r>
              <w:rPr>
                <w:webHidden/>
              </w:rPr>
              <w:instrText xml:space="preserve"> PAGEREF _Toc216183314 \h </w:instrText>
            </w:r>
            <w:r>
              <w:rPr>
                <w:webHidden/>
              </w:rPr>
            </w:r>
            <w:r>
              <w:rPr>
                <w:webHidden/>
              </w:rPr>
              <w:fldChar w:fldCharType="separate"/>
            </w:r>
            <w:r>
              <w:rPr>
                <w:webHidden/>
              </w:rPr>
              <w:t>69</w:t>
            </w:r>
            <w:r>
              <w:rPr>
                <w:webHidden/>
              </w:rPr>
              <w:fldChar w:fldCharType="end"/>
            </w:r>
          </w:hyperlink>
        </w:p>
        <w:p w14:paraId="6AD32833" w14:textId="61D902C7" w:rsidR="00976057" w:rsidRPr="0066768F" w:rsidRDefault="004F6E9F" w:rsidP="00EA678D">
          <w:pPr>
            <w:pStyle w:val="Innehll1"/>
            <w:ind w:left="0" w:firstLine="0"/>
            <w:rPr>
              <w:bCs/>
            </w:rPr>
          </w:pPr>
          <w:r w:rsidRPr="0066768F">
            <w:rPr>
              <w:shd w:val="clear" w:color="auto" w:fill="F0F0F0"/>
            </w:rPr>
            <w:fldChar w:fldCharType="end"/>
          </w:r>
        </w:p>
      </w:sdtContent>
    </w:sdt>
    <w:p w14:paraId="41BA1C05" w14:textId="77777777" w:rsidR="0066768F" w:rsidRPr="0066768F" w:rsidRDefault="0066768F" w:rsidP="0066768F">
      <w:pPr>
        <w:pStyle w:val="Tabelltitel"/>
        <w:rPr>
          <w:lang w:val="sv-SE"/>
        </w:rPr>
      </w:pPr>
      <w:r w:rsidRPr="0066768F">
        <w:rPr>
          <w:lang w:val="sv-SE"/>
        </w:rPr>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409669FD" w14:textId="77777777" w:rsidTr="00380291">
        <w:trPr>
          <w:trHeight w:val="21"/>
        </w:trPr>
        <w:tc>
          <w:tcPr>
            <w:tcW w:w="1418" w:type="dxa"/>
            <w:shd w:val="clear" w:color="auto" w:fill="A33662" w:themeFill="accent1"/>
          </w:tcPr>
          <w:p w14:paraId="1BD1D073" w14:textId="77777777" w:rsidR="0066768F" w:rsidRPr="0066768F" w:rsidRDefault="0066768F" w:rsidP="00380291">
            <w:pPr>
              <w:pStyle w:val="Tabellrubrik"/>
            </w:pPr>
            <w:r w:rsidRPr="0066768F">
              <w:t>Version</w:t>
            </w:r>
          </w:p>
        </w:tc>
        <w:tc>
          <w:tcPr>
            <w:tcW w:w="1276" w:type="dxa"/>
            <w:shd w:val="clear" w:color="auto" w:fill="A33662" w:themeFill="accent1"/>
          </w:tcPr>
          <w:p w14:paraId="5B367D14" w14:textId="77777777" w:rsidR="0066768F" w:rsidRPr="0066768F" w:rsidRDefault="0066768F" w:rsidP="00380291">
            <w:pPr>
              <w:pStyle w:val="Tabellrubrik"/>
            </w:pPr>
            <w:r w:rsidRPr="0066768F">
              <w:t>Datum</w:t>
            </w:r>
          </w:p>
        </w:tc>
        <w:tc>
          <w:tcPr>
            <w:tcW w:w="2268" w:type="dxa"/>
            <w:shd w:val="clear" w:color="auto" w:fill="A33662" w:themeFill="accent1"/>
          </w:tcPr>
          <w:p w14:paraId="54695609" w14:textId="77777777" w:rsidR="0066768F" w:rsidRPr="0066768F" w:rsidRDefault="0066768F" w:rsidP="00380291">
            <w:pPr>
              <w:pStyle w:val="Tabellrubrik"/>
            </w:pPr>
            <w:r w:rsidRPr="0066768F">
              <w:t>Författare</w:t>
            </w:r>
          </w:p>
        </w:tc>
        <w:tc>
          <w:tcPr>
            <w:tcW w:w="4100" w:type="dxa"/>
            <w:shd w:val="clear" w:color="auto" w:fill="A33662" w:themeFill="accent1"/>
          </w:tcPr>
          <w:p w14:paraId="68167514" w14:textId="77777777" w:rsidR="0066768F" w:rsidRPr="0066768F" w:rsidRDefault="0066768F" w:rsidP="00380291">
            <w:pPr>
              <w:pStyle w:val="Tabellrubrik"/>
            </w:pPr>
            <w:r w:rsidRPr="0066768F">
              <w:t>Kommentar</w:t>
            </w:r>
          </w:p>
        </w:tc>
      </w:tr>
      <w:tr w:rsidR="003C5252" w:rsidRPr="0066768F" w14:paraId="20C29C2B" w14:textId="77777777" w:rsidTr="00380291">
        <w:tc>
          <w:tcPr>
            <w:tcW w:w="1418" w:type="dxa"/>
            <w:tcBorders>
              <w:bottom w:val="single" w:sz="4" w:space="0" w:color="A33662" w:themeColor="accent1"/>
              <w:right w:val="single" w:sz="24" w:space="0" w:color="FFFFFF" w:themeColor="background1"/>
            </w:tcBorders>
          </w:tcPr>
          <w:p w14:paraId="656CF410" w14:textId="6D02F8AE" w:rsidR="003C5252" w:rsidRPr="0066768F" w:rsidRDefault="003C5252" w:rsidP="003C5252">
            <w:r>
              <w:t>1.0</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1FDBEBE5" w14:textId="07B35776" w:rsidR="003C5252" w:rsidRPr="0066768F" w:rsidRDefault="003C5252" w:rsidP="003C5252">
            <w:r w:rsidRPr="00404EAF">
              <w:rPr>
                <w:rFonts w:cs="Arial"/>
              </w:rPr>
              <w:t>2012-03-22</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52F5811D" w14:textId="79EAF2CC" w:rsidR="003C5252" w:rsidRPr="0066768F" w:rsidRDefault="003C5252" w:rsidP="003C5252">
            <w:r w:rsidRPr="00404EAF">
              <w:rPr>
                <w:rFonts w:cs="Arial"/>
              </w:rPr>
              <w:t>Stefan Eriksson</w:t>
            </w:r>
          </w:p>
        </w:tc>
        <w:tc>
          <w:tcPr>
            <w:tcW w:w="4100" w:type="dxa"/>
            <w:tcBorders>
              <w:left w:val="single" w:sz="24" w:space="0" w:color="FFFFFF" w:themeColor="background1"/>
              <w:bottom w:val="single" w:sz="4" w:space="0" w:color="A33662" w:themeColor="accent1"/>
            </w:tcBorders>
          </w:tcPr>
          <w:p w14:paraId="2F6715F8" w14:textId="20484995" w:rsidR="003C5252" w:rsidRPr="0066768F" w:rsidRDefault="003C5252" w:rsidP="003C5252">
            <w:pPr>
              <w:rPr>
                <w:i/>
                <w:iCs/>
              </w:rPr>
            </w:pPr>
            <w:proofErr w:type="spellStart"/>
            <w:r w:rsidRPr="00404EAF">
              <w:rPr>
                <w:rFonts w:cs="Arial"/>
              </w:rPr>
              <w:t>Prel</w:t>
            </w:r>
            <w:proofErr w:type="spellEnd"/>
            <w:r w:rsidRPr="00404EAF">
              <w:rPr>
                <w:rFonts w:cs="Arial"/>
              </w:rPr>
              <w:t xml:space="preserve"> version 1 för kommande version A</w:t>
            </w:r>
          </w:p>
        </w:tc>
      </w:tr>
      <w:tr w:rsidR="003C5252" w:rsidRPr="0066768F" w14:paraId="55639636"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64EDE5A0" w14:textId="13F5259F" w:rsidR="003C5252" w:rsidRPr="0066768F" w:rsidRDefault="003C5252" w:rsidP="003C5252">
            <w: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8F1A52" w14:textId="062F073D" w:rsidR="003C5252" w:rsidRPr="0066768F" w:rsidRDefault="003C5252" w:rsidP="003C5252">
            <w:r w:rsidRPr="00404EAF">
              <w:rPr>
                <w:rFonts w:cs="Arial"/>
              </w:rPr>
              <w:t>2012-05-25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F1848C" w14:textId="2CDE752C" w:rsidR="003C5252" w:rsidRPr="0066768F" w:rsidRDefault="003C5252" w:rsidP="003C5252">
            <w:r w:rsidRPr="00404EAF">
              <w:rPr>
                <w:rFonts w:cs="Arial"/>
              </w:rPr>
              <w:t>Stefan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2576B0A6" w14:textId="103B942D" w:rsidR="003C5252" w:rsidRPr="0066768F" w:rsidRDefault="003C5252" w:rsidP="003C5252">
            <w:pPr>
              <w:rPr>
                <w:i/>
                <w:iCs/>
              </w:rPr>
            </w:pPr>
            <w:r w:rsidRPr="00404EAF">
              <w:rPr>
                <w:rFonts w:cs="Arial"/>
              </w:rPr>
              <w:t>Nytt kapitel om definition av giltighet samt förtydligat tjänstebeskrivningar.</w:t>
            </w:r>
          </w:p>
        </w:tc>
      </w:tr>
      <w:tr w:rsidR="003C5252" w:rsidRPr="0066768F" w14:paraId="6B782025"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68868183" w14:textId="3EB1087F" w:rsidR="003C5252" w:rsidRPr="0066768F" w:rsidRDefault="003C5252" w:rsidP="003C5252">
            <w:r>
              <w:lastRenderedPageBreak/>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236E03" w14:textId="55355992" w:rsidR="003C5252" w:rsidRPr="0066768F" w:rsidRDefault="003C5252" w:rsidP="003C5252">
            <w:r w:rsidRPr="00404EAF">
              <w:rPr>
                <w:rFonts w:cs="Arial"/>
              </w:rPr>
              <w:t>2012-05-30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402062" w14:textId="0C83D8D9" w:rsidR="003C5252" w:rsidRPr="0066768F" w:rsidRDefault="003C5252" w:rsidP="003C5252">
            <w:r w:rsidRPr="00404EAF">
              <w:rPr>
                <w:rFonts w:cs="Arial"/>
              </w:rPr>
              <w:t>Stefan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C2751C0" w14:textId="58B03AEB" w:rsidR="003C5252" w:rsidRPr="0066768F" w:rsidRDefault="003C5252" w:rsidP="003C5252">
            <w:pPr>
              <w:rPr>
                <w:i/>
                <w:iCs/>
              </w:rPr>
            </w:pPr>
            <w:r w:rsidRPr="00404EAF">
              <w:rPr>
                <w:rFonts w:cs="Arial"/>
              </w:rPr>
              <w:t>Lagt till vårdgivare i vissa get-metoder.</w:t>
            </w:r>
          </w:p>
        </w:tc>
      </w:tr>
      <w:tr w:rsidR="003C5252" w:rsidRPr="0066768F" w14:paraId="2C357179"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7A760CC5" w14:textId="289FD1C5" w:rsidR="003C5252" w:rsidRPr="0066768F" w:rsidRDefault="003C5252" w:rsidP="003C5252">
            <w: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D4DFF9" w14:textId="7ABA0888" w:rsidR="003C5252" w:rsidRPr="0066768F" w:rsidRDefault="003C5252" w:rsidP="003C5252">
            <w:r w:rsidRPr="00404EAF">
              <w:rPr>
                <w:rFonts w:cs="Arial"/>
              </w:rPr>
              <w:t>2012-06-05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A1176C" w14:textId="002193D8" w:rsidR="003C5252" w:rsidRPr="0066768F" w:rsidRDefault="003C5252" w:rsidP="003C5252">
            <w:r w:rsidRPr="00404EAF">
              <w:rPr>
                <w:rFonts w:cs="Arial"/>
              </w:rPr>
              <w:t>Stefan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610C340B" w14:textId="7BD12887" w:rsidR="003C5252" w:rsidRPr="0066768F" w:rsidRDefault="003C5252" w:rsidP="003C5252">
            <w:pPr>
              <w:rPr>
                <w:i/>
                <w:iCs/>
              </w:rPr>
            </w:pPr>
            <w:r w:rsidRPr="00404EAF">
              <w:rPr>
                <w:rFonts w:cs="Arial"/>
              </w:rPr>
              <w:t xml:space="preserve">Tagit bort extra </w:t>
            </w:r>
            <w:proofErr w:type="gramStart"/>
            <w:r w:rsidRPr="00404EAF">
              <w:rPr>
                <w:rFonts w:cs="Arial"/>
              </w:rPr>
              <w:t>parameter anledning</w:t>
            </w:r>
            <w:proofErr w:type="gramEnd"/>
            <w:r w:rsidRPr="00404EAF">
              <w:rPr>
                <w:rFonts w:cs="Arial"/>
              </w:rPr>
              <w:t xml:space="preserve"> i </w:t>
            </w:r>
            <w:proofErr w:type="spellStart"/>
            <w:r w:rsidRPr="00404EAF">
              <w:rPr>
                <w:rFonts w:cs="Arial"/>
              </w:rPr>
              <w:t>cancel</w:t>
            </w:r>
            <w:proofErr w:type="spellEnd"/>
            <w:r w:rsidRPr="00404EAF">
              <w:rPr>
                <w:rFonts w:cs="Arial"/>
              </w:rPr>
              <w:t xml:space="preserve">- och </w:t>
            </w:r>
            <w:proofErr w:type="spellStart"/>
            <w:r w:rsidRPr="00404EAF">
              <w:rPr>
                <w:rFonts w:cs="Arial"/>
              </w:rPr>
              <w:t>delete</w:t>
            </w:r>
            <w:proofErr w:type="spellEnd"/>
            <w:r w:rsidRPr="00404EAF">
              <w:rPr>
                <w:rFonts w:cs="Arial"/>
              </w:rPr>
              <w:t>-metoder.</w:t>
            </w:r>
          </w:p>
        </w:tc>
      </w:tr>
      <w:tr w:rsidR="003C5252" w:rsidRPr="0066768F" w14:paraId="5E0F996A"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16067C6D" w14:textId="163F400C" w:rsidR="003C5252" w:rsidRPr="0066768F" w:rsidRDefault="003C5252" w:rsidP="003C5252">
            <w: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E03153" w14:textId="4DE64915" w:rsidR="003C5252" w:rsidRPr="0066768F" w:rsidRDefault="003C5252" w:rsidP="003C5252">
            <w:r w:rsidRPr="00404EAF">
              <w:rPr>
                <w:rFonts w:cs="Arial"/>
              </w:rPr>
              <w:t>2012-06-07</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D0FAD1" w14:textId="5526272E" w:rsidR="003C5252" w:rsidRPr="0066768F" w:rsidRDefault="003C5252" w:rsidP="003C5252">
            <w:r w:rsidRPr="00404EAF">
              <w:rPr>
                <w:rFonts w:cs="Arial"/>
              </w:rPr>
              <w:t>Stefan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4C331092" w14:textId="220CB71C" w:rsidR="003C5252" w:rsidRPr="0066768F" w:rsidRDefault="003C5252" w:rsidP="003C5252">
            <w:pPr>
              <w:rPr>
                <w:i/>
                <w:iCs/>
              </w:rPr>
            </w:pPr>
            <w:r w:rsidRPr="00404EAF">
              <w:rPr>
                <w:rFonts w:cs="Arial"/>
              </w:rPr>
              <w:t>Uppdaterad efter granskning i AL-T, samt förtydligat felhanteringen.</w:t>
            </w:r>
          </w:p>
        </w:tc>
      </w:tr>
      <w:tr w:rsidR="003C5252" w:rsidRPr="0066768F" w14:paraId="3F297728"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177D5253" w14:textId="1388B8CB" w:rsidR="003C5252" w:rsidRPr="0066768F" w:rsidRDefault="003C5252" w:rsidP="003C5252">
            <w: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CBF353" w14:textId="168E9840" w:rsidR="003C5252" w:rsidRPr="0066768F" w:rsidRDefault="003C5252" w:rsidP="003C5252">
            <w:r w:rsidRPr="00404EAF">
              <w:rPr>
                <w:rFonts w:cs="Arial"/>
              </w:rPr>
              <w:t>2012-06-26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428155" w14:textId="643D5599" w:rsidR="003C5252" w:rsidRPr="0066768F" w:rsidRDefault="003C5252" w:rsidP="003C5252">
            <w:r w:rsidRPr="00404EAF">
              <w:rPr>
                <w:rFonts w:cs="Arial"/>
              </w:rPr>
              <w:t>Stefan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6686CFA" w14:textId="5CD96E95" w:rsidR="003C5252" w:rsidRPr="0066768F" w:rsidRDefault="003C5252" w:rsidP="003C5252">
            <w:pPr>
              <w:rPr>
                <w:i/>
                <w:iCs/>
              </w:rPr>
            </w:pPr>
            <w:r w:rsidRPr="00404EAF">
              <w:rPr>
                <w:rFonts w:cs="Arial"/>
              </w:rPr>
              <w:t xml:space="preserve">Borttagen tjänst </w:t>
            </w:r>
            <w:proofErr w:type="spellStart"/>
            <w:r w:rsidRPr="00404EAF">
              <w:rPr>
                <w:rFonts w:cs="Arial"/>
              </w:rPr>
              <w:t>GetAllExtendedConsentsForPatient</w:t>
            </w:r>
            <w:proofErr w:type="spellEnd"/>
          </w:p>
        </w:tc>
      </w:tr>
      <w:tr w:rsidR="003C5252" w:rsidRPr="0066768F" w14:paraId="33584750"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34CD062F" w14:textId="7F261291" w:rsidR="003C5252" w:rsidRPr="0066768F" w:rsidRDefault="003C5252" w:rsidP="003C5252">
            <w: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730BF2" w14:textId="77739F1F" w:rsidR="003C5252" w:rsidRPr="0066768F" w:rsidRDefault="003C5252" w:rsidP="003C5252">
            <w:r w:rsidRPr="00404EAF">
              <w:rPr>
                <w:rFonts w:cs="Arial"/>
              </w:rPr>
              <w:t>2012-07-02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9E18B5" w14:textId="52E170BA" w:rsidR="003C5252" w:rsidRPr="0066768F" w:rsidRDefault="003C5252" w:rsidP="003C5252">
            <w:r w:rsidRPr="00404EAF">
              <w:rPr>
                <w:rFonts w:cs="Arial"/>
              </w:rPr>
              <w:t>Stefan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3C26B0C5" w14:textId="1C7439ED" w:rsidR="003C5252" w:rsidRPr="0066768F" w:rsidRDefault="003C5252" w:rsidP="003C5252">
            <w:pPr>
              <w:rPr>
                <w:i/>
                <w:iCs/>
              </w:rPr>
            </w:pPr>
            <w:r w:rsidRPr="00404EAF">
              <w:rPr>
                <w:rFonts w:cs="Arial"/>
              </w:rPr>
              <w:t xml:space="preserve">Ändrat resultatet från </w:t>
            </w:r>
            <w:proofErr w:type="spellStart"/>
            <w:r w:rsidRPr="00404EAF">
              <w:rPr>
                <w:rFonts w:cs="Arial"/>
              </w:rPr>
              <w:t>CheckConsents</w:t>
            </w:r>
            <w:proofErr w:type="spellEnd"/>
            <w:r w:rsidRPr="00404EAF">
              <w:rPr>
                <w:rFonts w:cs="Arial"/>
              </w:rPr>
              <w:t>.</w:t>
            </w:r>
          </w:p>
        </w:tc>
      </w:tr>
      <w:tr w:rsidR="003C5252" w:rsidRPr="0066768F" w14:paraId="2E20971E"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15F99E65" w14:textId="72A3482C" w:rsidR="003C5252" w:rsidRPr="0066768F" w:rsidRDefault="003C5252" w:rsidP="003C5252">
            <w: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3E38B9" w14:textId="29AC5A3B" w:rsidR="003C5252" w:rsidRPr="0066768F" w:rsidRDefault="003C5252" w:rsidP="003C5252">
            <w:r w:rsidRPr="00404EAF">
              <w:rPr>
                <w:rFonts w:cs="Arial"/>
              </w:rPr>
              <w:t>2012-10-15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12D53F" w14:textId="047052E2" w:rsidR="003C5252" w:rsidRPr="0066768F" w:rsidRDefault="003C5252" w:rsidP="003C5252">
            <w:r w:rsidRPr="00404EAF">
              <w:rPr>
                <w:rFonts w:cs="Arial"/>
              </w:rPr>
              <w:t>Stefan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278B82AB" w14:textId="31DEECE0" w:rsidR="003C5252" w:rsidRPr="0066768F" w:rsidRDefault="003C5252" w:rsidP="003C5252">
            <w:pPr>
              <w:rPr>
                <w:i/>
                <w:iCs/>
              </w:rPr>
            </w:pPr>
            <w:proofErr w:type="spellStart"/>
            <w:r w:rsidRPr="00404EAF">
              <w:rPr>
                <w:rFonts w:cs="Arial"/>
              </w:rPr>
              <w:t>Exceptionhantering</w:t>
            </w:r>
            <w:proofErr w:type="spellEnd"/>
            <w:r w:rsidRPr="00404EAF">
              <w:rPr>
                <w:rFonts w:cs="Arial"/>
              </w:rPr>
              <w:t xml:space="preserve"> borttagen</w:t>
            </w:r>
          </w:p>
        </w:tc>
      </w:tr>
      <w:tr w:rsidR="003C5252" w:rsidRPr="0066768F" w14:paraId="6E1C9EDD"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33521ED5" w14:textId="7D14B7CB" w:rsidR="003C5252" w:rsidRPr="0066768F" w:rsidRDefault="003C5252" w:rsidP="003C5252">
            <w: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75AF69" w14:textId="540E478C" w:rsidR="003C5252" w:rsidRPr="0066768F" w:rsidRDefault="003C5252" w:rsidP="003C5252">
            <w:r w:rsidRPr="00404EAF">
              <w:rPr>
                <w:rFonts w:cs="Arial"/>
              </w:rPr>
              <w:t>2012-10-19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D74DC5" w14:textId="7AA0F887" w:rsidR="003C5252" w:rsidRPr="0066768F" w:rsidRDefault="003C5252" w:rsidP="003C5252">
            <w:r w:rsidRPr="00404EAF">
              <w:rPr>
                <w:rFonts w:cs="Arial"/>
              </w:rPr>
              <w:t>Stefan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77CF7DDE" w14:textId="5032148E" w:rsidR="003C5252" w:rsidRPr="0066768F" w:rsidRDefault="003C5252" w:rsidP="003C5252">
            <w:pPr>
              <w:rPr>
                <w:i/>
                <w:iCs/>
              </w:rPr>
            </w:pPr>
            <w:r w:rsidRPr="00404EAF">
              <w:rPr>
                <w:rFonts w:cs="Arial"/>
              </w:rPr>
              <w:t>Ny mall</w:t>
            </w:r>
          </w:p>
        </w:tc>
      </w:tr>
      <w:tr w:rsidR="003C5252" w:rsidRPr="0066768F" w14:paraId="5BC9E21B"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5B076FCE" w14:textId="1EDBD1AC" w:rsidR="003C5252" w:rsidRPr="0066768F" w:rsidRDefault="003C5252" w:rsidP="003C5252">
            <w: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75924DA" w14:textId="42DBB5F4" w:rsidR="003C5252" w:rsidRPr="0066768F" w:rsidRDefault="003C5252" w:rsidP="003C5252">
            <w:r w:rsidRPr="00404EAF">
              <w:rPr>
                <w:rFonts w:cs="Arial"/>
              </w:rPr>
              <w:t>2012-10-22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1E79211" w14:textId="55CE85D7" w:rsidR="003C5252" w:rsidRPr="0066768F" w:rsidRDefault="003C5252" w:rsidP="003C5252">
            <w:r w:rsidRPr="00404EAF">
              <w:rPr>
                <w:rFonts w:cs="Arial"/>
              </w:rPr>
              <w:t>Stefan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6BDB6BF7" w14:textId="2C4B7ADB" w:rsidR="003C5252" w:rsidRPr="0066768F" w:rsidRDefault="003C5252" w:rsidP="003C5252">
            <w:pPr>
              <w:rPr>
                <w:i/>
                <w:iCs/>
              </w:rPr>
            </w:pPr>
            <w:r w:rsidRPr="00404EAF">
              <w:rPr>
                <w:rFonts w:cs="Arial"/>
              </w:rPr>
              <w:t>Språkändringar</w:t>
            </w:r>
          </w:p>
        </w:tc>
      </w:tr>
      <w:tr w:rsidR="003C5252" w:rsidRPr="0066768F" w14:paraId="4784843A"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6AF41DEB" w14:textId="72076EC0" w:rsidR="003C5252" w:rsidRPr="0066768F" w:rsidRDefault="003C5252" w:rsidP="003C5252">
            <w: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2CA0BB" w14:textId="01E0214B" w:rsidR="003C5252" w:rsidRPr="0066768F" w:rsidRDefault="003C5252" w:rsidP="003C5252">
            <w:r w:rsidRPr="00404EAF">
              <w:rPr>
                <w:rFonts w:cs="Arial"/>
              </w:rPr>
              <w:t>2012-10-23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1EF02F" w14:textId="3D763EEC" w:rsidR="003C5252" w:rsidRPr="0066768F" w:rsidRDefault="003C5252" w:rsidP="003C5252">
            <w:r w:rsidRPr="00404EAF">
              <w:rPr>
                <w:rFonts w:cs="Arial"/>
              </w:rPr>
              <w:t>Stefan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3EF13B80" w14:textId="66B4F348" w:rsidR="003C5252" w:rsidRPr="0066768F" w:rsidRDefault="003C5252" w:rsidP="003C5252">
            <w:pPr>
              <w:rPr>
                <w:i/>
                <w:iCs/>
              </w:rPr>
            </w:pPr>
            <w:r w:rsidRPr="00404EAF">
              <w:rPr>
                <w:rFonts w:cs="Arial"/>
              </w:rPr>
              <w:t>Ref till WS-</w:t>
            </w:r>
            <w:proofErr w:type="spellStart"/>
            <w:r w:rsidRPr="00404EAF">
              <w:rPr>
                <w:rFonts w:cs="Arial"/>
              </w:rPr>
              <w:t>Addressing</w:t>
            </w:r>
            <w:proofErr w:type="spellEnd"/>
            <w:r w:rsidRPr="00404EAF">
              <w:rPr>
                <w:rFonts w:cs="Arial"/>
              </w:rPr>
              <w:t xml:space="preserve"> borttagen</w:t>
            </w:r>
          </w:p>
        </w:tc>
      </w:tr>
      <w:tr w:rsidR="003C5252" w:rsidRPr="0066768F" w14:paraId="33794875"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41D18009" w14:textId="2230AF97" w:rsidR="003C5252" w:rsidRPr="0066768F" w:rsidRDefault="003C5252" w:rsidP="003C5252">
            <w: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29A061" w14:textId="0E69F0F2" w:rsidR="003C5252" w:rsidRPr="0066768F" w:rsidRDefault="003C5252" w:rsidP="003C5252">
            <w:r w:rsidRPr="00404EAF">
              <w:rPr>
                <w:rFonts w:cs="Arial"/>
              </w:rPr>
              <w:t>2014-03-03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FA6B2C" w14:textId="40898A4C" w:rsidR="003C5252" w:rsidRPr="0066768F" w:rsidRDefault="003C5252" w:rsidP="003C5252">
            <w:r w:rsidRPr="00404EAF">
              <w:rPr>
                <w:rFonts w:cs="Arial"/>
              </w:rPr>
              <w:t>Roger Öberg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01EE7132" w14:textId="46E5F52F" w:rsidR="003C5252" w:rsidRPr="0066768F" w:rsidRDefault="003C5252" w:rsidP="003C5252">
            <w:pPr>
              <w:rPr>
                <w:i/>
                <w:iCs/>
              </w:rPr>
            </w:pPr>
            <w:r w:rsidRPr="00404EAF">
              <w:rPr>
                <w:rFonts w:cs="Arial"/>
              </w:rPr>
              <w:t>Textuell justering av TKB</w:t>
            </w:r>
          </w:p>
        </w:tc>
      </w:tr>
      <w:tr w:rsidR="003C5252" w:rsidRPr="0066768F" w14:paraId="46EBCDD3"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4EDD7A4F" w14:textId="40CD06CD" w:rsidR="003C5252" w:rsidRPr="0066768F" w:rsidRDefault="003C5252" w:rsidP="003C5252">
            <w: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AA1652" w14:textId="114D3E53" w:rsidR="003C5252" w:rsidRPr="0066768F" w:rsidRDefault="003C5252" w:rsidP="003C5252">
            <w:r w:rsidRPr="00404EAF">
              <w:rPr>
                <w:rFonts w:cs="Arial"/>
              </w:rPr>
              <w:t>2012-03-22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2717AA" w14:textId="1CF01946" w:rsidR="003C5252" w:rsidRPr="0066768F" w:rsidRDefault="003C5252" w:rsidP="003C5252">
            <w:r w:rsidRPr="00404EAF">
              <w:rPr>
                <w:rFonts w:cs="Arial"/>
              </w:rPr>
              <w:t>Stefan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7C3A05D" w14:textId="7EFBF8B7" w:rsidR="003C5252" w:rsidRPr="0066768F" w:rsidRDefault="003C5252" w:rsidP="003C5252">
            <w:pPr>
              <w:rPr>
                <w:i/>
                <w:iCs/>
              </w:rPr>
            </w:pPr>
            <w:proofErr w:type="spellStart"/>
            <w:r w:rsidRPr="00404EAF">
              <w:rPr>
                <w:rFonts w:cs="Arial"/>
              </w:rPr>
              <w:t>Prel</w:t>
            </w:r>
            <w:proofErr w:type="spellEnd"/>
            <w:r w:rsidRPr="00404EAF">
              <w:rPr>
                <w:rFonts w:cs="Arial"/>
              </w:rPr>
              <w:t xml:space="preserve"> version 1 för kommande version A</w:t>
            </w:r>
          </w:p>
        </w:tc>
      </w:tr>
      <w:tr w:rsidR="003C5252" w:rsidRPr="0066768F" w14:paraId="4C5D136C"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43E1C7D7" w14:textId="148AC33D" w:rsidR="003C5252" w:rsidRPr="0066768F" w:rsidRDefault="003C5252" w:rsidP="003C5252">
            <w: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7BC5F91" w14:textId="5B5CA86E" w:rsidR="003C5252" w:rsidRPr="0066768F" w:rsidRDefault="003C5252" w:rsidP="003C5252">
            <w:r w:rsidRPr="00404EAF">
              <w:rPr>
                <w:rFonts w:cs="Arial"/>
              </w:rPr>
              <w:t>2012-05-25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AB1D10" w14:textId="26E4341F" w:rsidR="003C5252" w:rsidRPr="0066768F" w:rsidRDefault="003C5252" w:rsidP="003C5252">
            <w:r w:rsidRPr="00404EAF">
              <w:rPr>
                <w:rFonts w:cs="Arial"/>
              </w:rPr>
              <w:t>Stefan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F86AB0E" w14:textId="23819339" w:rsidR="003C5252" w:rsidRPr="0066768F" w:rsidRDefault="003C5252" w:rsidP="003C5252">
            <w:pPr>
              <w:rPr>
                <w:i/>
                <w:iCs/>
              </w:rPr>
            </w:pPr>
            <w:r w:rsidRPr="00404EAF">
              <w:rPr>
                <w:rFonts w:cs="Arial"/>
              </w:rPr>
              <w:t>Nytt kapitel om definition av giltighet samt förtydligat tjänstebeskrivningar.</w:t>
            </w:r>
          </w:p>
        </w:tc>
      </w:tr>
      <w:tr w:rsidR="003C5252" w:rsidRPr="0066768F" w14:paraId="6CC2D38B"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29BF002F" w14:textId="2A70A9B1" w:rsidR="003C5252" w:rsidRPr="0066768F" w:rsidRDefault="003C5252" w:rsidP="003C5252">
            <w: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76DEC5" w14:textId="0CB6593C" w:rsidR="003C5252" w:rsidRPr="0066768F" w:rsidRDefault="003C5252" w:rsidP="003C5252">
            <w:r w:rsidRPr="00404EAF">
              <w:rPr>
                <w:rFonts w:cs="Arial"/>
              </w:rPr>
              <w:t>2012-05-30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4D0149" w14:textId="0CE0E3EE" w:rsidR="003C5252" w:rsidRPr="0066768F" w:rsidRDefault="003C5252" w:rsidP="003C5252">
            <w:r w:rsidRPr="00404EAF">
              <w:rPr>
                <w:rFonts w:cs="Arial"/>
              </w:rPr>
              <w:t>Stefan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B371F91" w14:textId="3CF9A63B" w:rsidR="003C5252" w:rsidRPr="0066768F" w:rsidRDefault="003C5252" w:rsidP="003C5252">
            <w:pPr>
              <w:rPr>
                <w:i/>
                <w:iCs/>
              </w:rPr>
            </w:pPr>
            <w:r w:rsidRPr="00404EAF">
              <w:rPr>
                <w:rFonts w:cs="Arial"/>
              </w:rPr>
              <w:t>Lagt till vårdgivare i vissa get-metoder.</w:t>
            </w:r>
          </w:p>
        </w:tc>
      </w:tr>
      <w:tr w:rsidR="003C5252" w:rsidRPr="0066768F" w14:paraId="29DAE05F"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093A5B7C" w14:textId="1DBFB030" w:rsidR="003C5252" w:rsidRPr="0066768F" w:rsidRDefault="003C5252" w:rsidP="003C5252">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D44B63" w14:textId="4A89FB08" w:rsidR="003C5252" w:rsidRPr="0066768F" w:rsidRDefault="003C5252" w:rsidP="003C5252">
            <w:r w:rsidRPr="00404EAF">
              <w:rPr>
                <w:rFonts w:cs="Arial"/>
              </w:rPr>
              <w:t>2017-02-22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5CD64D" w14:textId="1DD0F3AC" w:rsidR="003C5252" w:rsidRPr="0066768F" w:rsidRDefault="003C5252" w:rsidP="003C5252">
            <w:r w:rsidRPr="00404EAF">
              <w:rPr>
                <w:rFonts w:cs="Arial"/>
              </w:rPr>
              <w:t xml:space="preserve">David </w:t>
            </w:r>
            <w:proofErr w:type="spellStart"/>
            <w:r w:rsidRPr="00404EAF">
              <w:rPr>
                <w:rFonts w:cs="Arial"/>
              </w:rPr>
              <w:t>Komar</w:t>
            </w:r>
            <w:proofErr w:type="spellEnd"/>
            <w:r w:rsidRPr="00404EAF">
              <w:rPr>
                <w:rFonts w:cs="Arial"/>
              </w:rPr>
              <w:t xml:space="preserve">, Björn </w:t>
            </w:r>
            <w:proofErr w:type="spellStart"/>
            <w:r w:rsidRPr="00404EAF">
              <w:rPr>
                <w:rFonts w:cs="Arial"/>
              </w:rPr>
              <w:t>Skeppner</w:t>
            </w:r>
            <w:proofErr w:type="spellEnd"/>
          </w:p>
        </w:tc>
        <w:tc>
          <w:tcPr>
            <w:tcW w:w="4100" w:type="dxa"/>
            <w:tcBorders>
              <w:top w:val="single" w:sz="4" w:space="0" w:color="A33662" w:themeColor="accent1"/>
              <w:left w:val="single" w:sz="24" w:space="0" w:color="FFFFFF" w:themeColor="background1"/>
              <w:bottom w:val="single" w:sz="4" w:space="0" w:color="A33662" w:themeColor="accent1"/>
            </w:tcBorders>
          </w:tcPr>
          <w:p w14:paraId="719630CB" w14:textId="506B0BEF" w:rsidR="003C5252" w:rsidRPr="0066768F" w:rsidRDefault="003C5252" w:rsidP="003C5252">
            <w:pPr>
              <w:rPr>
                <w:i/>
                <w:iCs/>
              </w:rPr>
            </w:pPr>
            <w:r w:rsidRPr="00404EAF">
              <w:rPr>
                <w:rFonts w:cs="Arial"/>
              </w:rPr>
              <w:t xml:space="preserve">Uppdatering enligt ny TKB-mall samt ändrad </w:t>
            </w:r>
            <w:proofErr w:type="spellStart"/>
            <w:r w:rsidRPr="00404EAF">
              <w:rPr>
                <w:rFonts w:cs="Arial"/>
              </w:rPr>
              <w:t>datatyp</w:t>
            </w:r>
            <w:proofErr w:type="spellEnd"/>
            <w:r w:rsidRPr="00404EAF">
              <w:rPr>
                <w:rFonts w:cs="Arial"/>
              </w:rPr>
              <w:t xml:space="preserve"> </w:t>
            </w:r>
            <w:proofErr w:type="spellStart"/>
            <w:r w:rsidRPr="00404EAF">
              <w:rPr>
                <w:rFonts w:cs="Arial"/>
              </w:rPr>
              <w:t>patientId</w:t>
            </w:r>
            <w:proofErr w:type="spellEnd"/>
            <w:r w:rsidRPr="00404EAF">
              <w:rPr>
                <w:rFonts w:cs="Arial"/>
              </w:rPr>
              <w:t xml:space="preserve"> till </w:t>
            </w:r>
            <w:proofErr w:type="spellStart"/>
            <w:r w:rsidRPr="00404EAF">
              <w:rPr>
                <w:rFonts w:cs="Arial"/>
              </w:rPr>
              <w:t>IIType</w:t>
            </w:r>
            <w:proofErr w:type="spellEnd"/>
            <w:r w:rsidRPr="00404EAF">
              <w:rPr>
                <w:rFonts w:cs="Arial"/>
              </w:rPr>
              <w:t xml:space="preserve"> samt ändrat producentens krav på behörighetskontroll</w:t>
            </w:r>
          </w:p>
        </w:tc>
      </w:tr>
      <w:tr w:rsidR="003C5252" w:rsidRPr="0066768F" w14:paraId="33257B32"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1A4834AD" w14:textId="051759FC" w:rsidR="003C5252" w:rsidRPr="0066768F" w:rsidRDefault="003C5252" w:rsidP="003C5252">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1984FF" w14:textId="2A705081" w:rsidR="003C5252" w:rsidRPr="0066768F" w:rsidRDefault="003C5252" w:rsidP="003C5252">
            <w:r>
              <w:rPr>
                <w:rFonts w:cs="Arial"/>
              </w:rPr>
              <w:t>2017-06-21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1014A8" w14:textId="7420C0E2" w:rsidR="003C5252" w:rsidRPr="0066768F" w:rsidRDefault="003C5252" w:rsidP="003C5252">
            <w:r>
              <w:rPr>
                <w:rFonts w:cs="Arial"/>
              </w:rPr>
              <w:t xml:space="preserve">Björn </w:t>
            </w:r>
            <w:proofErr w:type="spellStart"/>
            <w:r>
              <w:rPr>
                <w:rFonts w:cs="Arial"/>
              </w:rPr>
              <w:t>Skeppner</w:t>
            </w:r>
            <w:proofErr w:type="spellEnd"/>
          </w:p>
        </w:tc>
        <w:tc>
          <w:tcPr>
            <w:tcW w:w="4100" w:type="dxa"/>
            <w:tcBorders>
              <w:top w:val="single" w:sz="4" w:space="0" w:color="A33662" w:themeColor="accent1"/>
              <w:left w:val="single" w:sz="24" w:space="0" w:color="FFFFFF" w:themeColor="background1"/>
              <w:bottom w:val="single" w:sz="4" w:space="0" w:color="A33662" w:themeColor="accent1"/>
            </w:tcBorders>
          </w:tcPr>
          <w:p w14:paraId="10F57210" w14:textId="35B5BC3F" w:rsidR="003C5252" w:rsidRPr="0066768F" w:rsidRDefault="003C5252" w:rsidP="003C5252">
            <w:pPr>
              <w:rPr>
                <w:i/>
                <w:iCs/>
              </w:rPr>
            </w:pPr>
            <w:r>
              <w:rPr>
                <w:rFonts w:cs="Arial"/>
              </w:rPr>
              <w:t xml:space="preserve">Fel </w:t>
            </w:r>
            <w:proofErr w:type="spellStart"/>
            <w:r>
              <w:rPr>
                <w:rFonts w:cs="Arial"/>
              </w:rPr>
              <w:t>kardinalitet</w:t>
            </w:r>
            <w:proofErr w:type="spellEnd"/>
            <w:r>
              <w:rPr>
                <w:rFonts w:cs="Arial"/>
              </w:rPr>
              <w:t xml:space="preserve"> på </w:t>
            </w:r>
            <w:proofErr w:type="spellStart"/>
            <w:r>
              <w:rPr>
                <w:rFonts w:cs="Arial"/>
              </w:rPr>
              <w:t>resultText</w:t>
            </w:r>
            <w:proofErr w:type="spellEnd"/>
            <w:r>
              <w:rPr>
                <w:rFonts w:cs="Arial"/>
              </w:rPr>
              <w:t xml:space="preserve"> åtgärdat</w:t>
            </w:r>
          </w:p>
        </w:tc>
      </w:tr>
      <w:tr w:rsidR="003C5252" w:rsidRPr="0066768F" w14:paraId="3EA89EB1"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3FF40D86" w14:textId="46D8F0CE" w:rsidR="003C5252" w:rsidRPr="0066768F" w:rsidRDefault="003C5252" w:rsidP="003C5252">
            <w:r>
              <w:t>2.0.1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B797C9" w14:textId="31CD1C3D" w:rsidR="003C5252" w:rsidRPr="0066768F" w:rsidRDefault="003C5252" w:rsidP="003C5252">
            <w:r>
              <w:rPr>
                <w:rFonts w:cs="Arial"/>
              </w:rPr>
              <w:t>2020-02-12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46C625" w14:textId="27948F2C" w:rsidR="003C5252" w:rsidRPr="0066768F" w:rsidRDefault="003C5252" w:rsidP="003C5252">
            <w:r>
              <w:rPr>
                <w:rFonts w:cs="Arial"/>
              </w:rPr>
              <w:t xml:space="preserve">Björn </w:t>
            </w:r>
            <w:proofErr w:type="spellStart"/>
            <w:r>
              <w:rPr>
                <w:rFonts w:cs="Arial"/>
              </w:rPr>
              <w:t>Skeppner</w:t>
            </w:r>
            <w:proofErr w:type="spellEnd"/>
          </w:p>
        </w:tc>
        <w:tc>
          <w:tcPr>
            <w:tcW w:w="4100" w:type="dxa"/>
            <w:tcBorders>
              <w:top w:val="single" w:sz="4" w:space="0" w:color="A33662" w:themeColor="accent1"/>
              <w:left w:val="single" w:sz="24" w:space="0" w:color="FFFFFF" w:themeColor="background1"/>
              <w:bottom w:val="single" w:sz="4" w:space="0" w:color="A33662" w:themeColor="accent1"/>
            </w:tcBorders>
          </w:tcPr>
          <w:p w14:paraId="2C2C6843" w14:textId="1803905C" w:rsidR="003C5252" w:rsidRPr="0066768F" w:rsidRDefault="003C5252" w:rsidP="003C5252">
            <w:pPr>
              <w:rPr>
                <w:i/>
                <w:iCs/>
              </w:rPr>
            </w:pPr>
            <w:r>
              <w:rPr>
                <w:rFonts w:cs="Arial"/>
              </w:rPr>
              <w:t>Justerat referenser</w:t>
            </w:r>
          </w:p>
        </w:tc>
      </w:tr>
      <w:tr w:rsidR="003C5252" w:rsidRPr="0066768F" w14:paraId="0B52186F"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65DCC9A9" w14:textId="0E2778BF" w:rsidR="003C5252" w:rsidRPr="0066768F" w:rsidRDefault="003C5252" w:rsidP="003C5252">
            <w:r>
              <w:t>2.0.2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313EAB" w14:textId="24C10C8E" w:rsidR="003C5252" w:rsidRPr="0066768F" w:rsidRDefault="003C5252" w:rsidP="003C5252">
            <w:r>
              <w:rPr>
                <w:rFonts w:cs="Arial"/>
              </w:rPr>
              <w:t>2021-04-09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3E2401" w14:textId="09454236" w:rsidR="003C5252" w:rsidRPr="0066768F" w:rsidRDefault="003C5252" w:rsidP="003C5252">
            <w:r>
              <w:rPr>
                <w:rFonts w:cs="Arial"/>
              </w:rPr>
              <w:t xml:space="preserve">Björn </w:t>
            </w:r>
            <w:proofErr w:type="spellStart"/>
            <w:r>
              <w:rPr>
                <w:rFonts w:cs="Arial"/>
              </w:rPr>
              <w:t>Skeppner</w:t>
            </w:r>
            <w:proofErr w:type="spellEnd"/>
          </w:p>
        </w:tc>
        <w:tc>
          <w:tcPr>
            <w:tcW w:w="4100" w:type="dxa"/>
            <w:tcBorders>
              <w:top w:val="single" w:sz="4" w:space="0" w:color="A33662" w:themeColor="accent1"/>
              <w:left w:val="single" w:sz="24" w:space="0" w:color="FFFFFF" w:themeColor="background1"/>
              <w:bottom w:val="single" w:sz="4" w:space="0" w:color="A33662" w:themeColor="accent1"/>
            </w:tcBorders>
          </w:tcPr>
          <w:p w14:paraId="68F7F3D5" w14:textId="5BC5DA3C" w:rsidR="003C5252" w:rsidRPr="0066768F" w:rsidRDefault="003C5252" w:rsidP="003C5252">
            <w:pPr>
              <w:rPr>
                <w:i/>
                <w:iCs/>
              </w:rPr>
            </w:pPr>
            <w:r>
              <w:t xml:space="preserve">Justerat versionsnumret </w:t>
            </w:r>
            <w:proofErr w:type="spellStart"/>
            <w:r>
              <w:t>pga</w:t>
            </w:r>
            <w:proofErr w:type="spellEnd"/>
            <w:r>
              <w:t xml:space="preserve"> uppdaterad domänversion</w:t>
            </w:r>
          </w:p>
        </w:tc>
      </w:tr>
      <w:tr w:rsidR="003C5252" w:rsidRPr="0066768F" w14:paraId="3876FEC0"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67801CEF" w14:textId="64C0447C" w:rsidR="003C5252" w:rsidRPr="0066768F" w:rsidRDefault="004709C3" w:rsidP="003C5252">
            <w:r>
              <w:t>2.0.3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E2E905" w14:textId="0B2F371F" w:rsidR="003C5252" w:rsidRPr="0066768F" w:rsidRDefault="004709C3" w:rsidP="003C5252">
            <w:r>
              <w:t>2024-11-06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1249BE" w14:textId="5185E288" w:rsidR="003C5252" w:rsidRPr="0066768F" w:rsidRDefault="004709C3" w:rsidP="003C5252">
            <w:r>
              <w:t>Thomas Fafoutis</w:t>
            </w:r>
            <w:r>
              <w:br/>
              <w:t>Emma Fridén</w:t>
            </w:r>
          </w:p>
        </w:tc>
        <w:tc>
          <w:tcPr>
            <w:tcW w:w="4100" w:type="dxa"/>
            <w:tcBorders>
              <w:top w:val="single" w:sz="4" w:space="0" w:color="A33662" w:themeColor="accent1"/>
              <w:left w:val="single" w:sz="24" w:space="0" w:color="FFFFFF" w:themeColor="background1"/>
              <w:bottom w:val="single" w:sz="4" w:space="0" w:color="A33662" w:themeColor="accent1"/>
            </w:tcBorders>
          </w:tcPr>
          <w:p w14:paraId="7CA3F18F" w14:textId="63902C58" w:rsidR="003C5252" w:rsidRPr="004709C3" w:rsidRDefault="004709C3" w:rsidP="003C5252">
            <w:r>
              <w:rPr>
                <w:rFonts w:cstheme="minorHAnsi"/>
              </w:rPr>
              <w:t>Utökning av tjänstedomänens ändamål för att även stödja patientens/brukarens behov av att se givna samtycken</w:t>
            </w:r>
          </w:p>
        </w:tc>
      </w:tr>
      <w:tr w:rsidR="00527819" w:rsidRPr="0066768F" w14:paraId="3520D5D9" w14:textId="77777777" w:rsidTr="00380291">
        <w:tc>
          <w:tcPr>
            <w:tcW w:w="1418" w:type="dxa"/>
            <w:tcBorders>
              <w:top w:val="single" w:sz="4" w:space="0" w:color="A33662" w:themeColor="accent1"/>
              <w:bottom w:val="single" w:sz="4" w:space="0" w:color="A33662" w:themeColor="accent1"/>
              <w:right w:val="single" w:sz="24" w:space="0" w:color="FFFFFF" w:themeColor="background1"/>
            </w:tcBorders>
          </w:tcPr>
          <w:p w14:paraId="5BACCD57" w14:textId="495ECC47" w:rsidR="00527819" w:rsidRDefault="00527819" w:rsidP="003C5252">
            <w:r>
              <w:t>2.0.4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4E72A0" w14:textId="3624DFA5" w:rsidR="00527819" w:rsidRDefault="00527819" w:rsidP="003C5252">
            <w:r>
              <w:t>2025-06-04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902CCE" w14:textId="64F290E8" w:rsidR="00527819" w:rsidRDefault="00527819" w:rsidP="003C5252">
            <w:r>
              <w:t>Thomas Fafoutis</w:t>
            </w:r>
          </w:p>
        </w:tc>
        <w:tc>
          <w:tcPr>
            <w:tcW w:w="4100" w:type="dxa"/>
            <w:tcBorders>
              <w:top w:val="single" w:sz="4" w:space="0" w:color="A33662" w:themeColor="accent1"/>
              <w:left w:val="single" w:sz="24" w:space="0" w:color="FFFFFF" w:themeColor="background1"/>
              <w:bottom w:val="single" w:sz="4" w:space="0" w:color="A33662" w:themeColor="accent1"/>
            </w:tcBorders>
          </w:tcPr>
          <w:p w14:paraId="6913BC04" w14:textId="481EE0EE" w:rsidR="00527819" w:rsidRDefault="00527819" w:rsidP="003C5252">
            <w:pPr>
              <w:rPr>
                <w:rFonts w:cstheme="minorHAnsi"/>
              </w:rPr>
            </w:pPr>
            <w:r>
              <w:rPr>
                <w:rFonts w:cstheme="minorHAnsi"/>
              </w:rPr>
              <w:t xml:space="preserve">Två nya tjänstekontrakt tillagda. </w:t>
            </w:r>
            <w:proofErr w:type="spellStart"/>
            <w:r>
              <w:rPr>
                <w:rFonts w:cstheme="minorHAnsi"/>
              </w:rPr>
              <w:t>RegisterConsentByPatient</w:t>
            </w:r>
            <w:proofErr w:type="spellEnd"/>
            <w:r>
              <w:rPr>
                <w:rFonts w:cstheme="minorHAnsi"/>
              </w:rPr>
              <w:t xml:space="preserve"> och </w:t>
            </w:r>
            <w:proofErr w:type="spellStart"/>
            <w:r>
              <w:rPr>
                <w:rFonts w:cstheme="minorHAnsi"/>
              </w:rPr>
              <w:t>EndConsentByPatient</w:t>
            </w:r>
            <w:proofErr w:type="spellEnd"/>
            <w:r>
              <w:rPr>
                <w:rFonts w:cstheme="minorHAnsi"/>
              </w:rPr>
              <w:t xml:space="preserve"> </w:t>
            </w:r>
          </w:p>
        </w:tc>
      </w:tr>
      <w:tr w:rsidR="00AD06EE" w:rsidRPr="0066768F" w14:paraId="7269348F" w14:textId="77777777" w:rsidTr="00364621">
        <w:tc>
          <w:tcPr>
            <w:tcW w:w="1418" w:type="dxa"/>
            <w:tcBorders>
              <w:top w:val="single" w:sz="4" w:space="0" w:color="A33662" w:themeColor="accent1"/>
              <w:bottom w:val="single" w:sz="4" w:space="0" w:color="A33662" w:themeColor="accent1"/>
              <w:right w:val="single" w:sz="24" w:space="0" w:color="FFFFFF" w:themeColor="background1"/>
            </w:tcBorders>
          </w:tcPr>
          <w:p w14:paraId="27C91722" w14:textId="382F4B27" w:rsidR="00AD06EE" w:rsidRDefault="00AD06EE" w:rsidP="00AD06EE">
            <w:r>
              <w:t>2.0.4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893B0E" w14:textId="0962F9A1" w:rsidR="00AD06EE" w:rsidRDefault="00AD06EE" w:rsidP="00AD06EE">
            <w:r>
              <w:t>2025-06-04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AB81C4" w14:textId="350F3C87" w:rsidR="00AD06EE" w:rsidRDefault="00AD06EE" w:rsidP="00AD06EE">
            <w:r>
              <w:t>Thomas Fafoutis</w:t>
            </w:r>
          </w:p>
        </w:tc>
        <w:tc>
          <w:tcPr>
            <w:tcW w:w="4100" w:type="dxa"/>
            <w:tcBorders>
              <w:top w:val="single" w:sz="4" w:space="0" w:color="A33662" w:themeColor="accent1"/>
              <w:left w:val="single" w:sz="24" w:space="0" w:color="FFFFFF" w:themeColor="background1"/>
              <w:bottom w:val="single" w:sz="4" w:space="0" w:color="A33662" w:themeColor="accent1"/>
            </w:tcBorders>
          </w:tcPr>
          <w:p w14:paraId="159E3BCF" w14:textId="2491D2DF" w:rsidR="00AD06EE" w:rsidRDefault="00AD06EE" w:rsidP="00AD06EE">
            <w:pPr>
              <w:rPr>
                <w:rFonts w:cstheme="minorHAnsi"/>
              </w:rPr>
            </w:pPr>
            <w:r>
              <w:rPr>
                <w:rFonts w:cstheme="minorHAnsi"/>
              </w:rPr>
              <w:t xml:space="preserve">Ändrat begäran i </w:t>
            </w:r>
            <w:proofErr w:type="spellStart"/>
            <w:r>
              <w:rPr>
                <w:rFonts w:cstheme="minorHAnsi"/>
              </w:rPr>
              <w:t>EndConsentByPatient</w:t>
            </w:r>
            <w:proofErr w:type="spellEnd"/>
            <w:r>
              <w:rPr>
                <w:rFonts w:cstheme="minorHAnsi"/>
              </w:rPr>
              <w:t xml:space="preserve"> (</w:t>
            </w:r>
            <w:proofErr w:type="spellStart"/>
            <w:r>
              <w:rPr>
                <w:rFonts w:cstheme="minorHAnsi"/>
              </w:rPr>
              <w:t>endDate</w:t>
            </w:r>
            <w:proofErr w:type="spellEnd"/>
            <w:r>
              <w:rPr>
                <w:rFonts w:cstheme="minorHAnsi"/>
              </w:rPr>
              <w:t xml:space="preserve"> -&gt; </w:t>
            </w:r>
            <w:proofErr w:type="spellStart"/>
            <w:r>
              <w:rPr>
                <w:rFonts w:cstheme="minorHAnsi"/>
              </w:rPr>
              <w:t>endDateTime</w:t>
            </w:r>
            <w:proofErr w:type="spellEnd"/>
            <w:r>
              <w:rPr>
                <w:rFonts w:cstheme="minorHAnsi"/>
              </w:rPr>
              <w:t>)</w:t>
            </w:r>
          </w:p>
        </w:tc>
      </w:tr>
    </w:tbl>
    <w:p w14:paraId="50D32793" w14:textId="77777777" w:rsidR="00AF49F3" w:rsidRDefault="00AF49F3" w:rsidP="004E1B5F"/>
    <w:p w14:paraId="4FA21648" w14:textId="3FDBB280" w:rsidR="00AF49F3" w:rsidRPr="0066768F" w:rsidRDefault="00AF49F3" w:rsidP="00AF49F3">
      <w:pPr>
        <w:pStyle w:val="Tabelltitel"/>
        <w:rPr>
          <w:lang w:val="sv-SE"/>
        </w:rPr>
      </w:pPr>
      <w:r w:rsidRPr="0066768F">
        <w:rPr>
          <w:lang w:val="sv-SE"/>
        </w:rPr>
        <w:t>Re</w:t>
      </w:r>
      <w:r>
        <w:rPr>
          <w:lang w:val="sv-SE"/>
        </w:rPr>
        <w:t>ferenser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677"/>
        <w:gridCol w:w="1629"/>
        <w:gridCol w:w="1532"/>
        <w:gridCol w:w="5232"/>
      </w:tblGrid>
      <w:tr w:rsidR="00AF49F3" w:rsidRPr="0066768F" w14:paraId="0D09D7DF" w14:textId="77777777" w:rsidTr="00AF49F3">
        <w:trPr>
          <w:trHeight w:val="21"/>
        </w:trPr>
        <w:tc>
          <w:tcPr>
            <w:tcW w:w="1108" w:type="dxa"/>
            <w:shd w:val="clear" w:color="auto" w:fill="A33662" w:themeFill="accent1"/>
          </w:tcPr>
          <w:p w14:paraId="183DA6DE" w14:textId="6469CA80" w:rsidR="00AF49F3" w:rsidRPr="0066768F" w:rsidRDefault="00AF49F3" w:rsidP="00380291">
            <w:pPr>
              <w:pStyle w:val="Tabellrubrik"/>
            </w:pPr>
            <w:r>
              <w:t>Namn</w:t>
            </w:r>
          </w:p>
        </w:tc>
        <w:tc>
          <w:tcPr>
            <w:tcW w:w="2436" w:type="dxa"/>
            <w:shd w:val="clear" w:color="auto" w:fill="A33662" w:themeFill="accent1"/>
          </w:tcPr>
          <w:p w14:paraId="10375CE8" w14:textId="6707B549" w:rsidR="00AF49F3" w:rsidRPr="0066768F" w:rsidRDefault="00AF49F3" w:rsidP="00380291">
            <w:pPr>
              <w:pStyle w:val="Tabellrubrik"/>
            </w:pPr>
            <w:r w:rsidRPr="0066768F">
              <w:t>D</w:t>
            </w:r>
            <w:r>
              <w:t>okument</w:t>
            </w:r>
          </w:p>
        </w:tc>
        <w:tc>
          <w:tcPr>
            <w:tcW w:w="2216" w:type="dxa"/>
            <w:shd w:val="clear" w:color="auto" w:fill="A33662" w:themeFill="accent1"/>
          </w:tcPr>
          <w:p w14:paraId="36F3E3FC" w14:textId="174B6057" w:rsidR="00AF49F3" w:rsidRPr="0066768F" w:rsidRDefault="00AF49F3" w:rsidP="00380291">
            <w:pPr>
              <w:pStyle w:val="Tabellrubrik"/>
            </w:pPr>
            <w:r>
              <w:t>Kommentar</w:t>
            </w:r>
          </w:p>
        </w:tc>
        <w:tc>
          <w:tcPr>
            <w:tcW w:w="3310" w:type="dxa"/>
            <w:shd w:val="clear" w:color="auto" w:fill="A33662" w:themeFill="accent1"/>
          </w:tcPr>
          <w:p w14:paraId="457DFAC3" w14:textId="482DFB9B" w:rsidR="00AF49F3" w:rsidRPr="0066768F" w:rsidRDefault="00AF49F3" w:rsidP="00380291">
            <w:pPr>
              <w:pStyle w:val="Tabellrubrik"/>
            </w:pPr>
            <w:r>
              <w:t>Länk</w:t>
            </w:r>
          </w:p>
        </w:tc>
      </w:tr>
      <w:tr w:rsidR="00FF43D1" w:rsidRPr="0066768F" w14:paraId="7369C116" w14:textId="77777777" w:rsidTr="00AF49F3">
        <w:tc>
          <w:tcPr>
            <w:tcW w:w="1108" w:type="dxa"/>
            <w:tcBorders>
              <w:bottom w:val="single" w:sz="4" w:space="0" w:color="A33662" w:themeColor="accent1"/>
              <w:right w:val="single" w:sz="24" w:space="0" w:color="FFFFFF" w:themeColor="background1"/>
            </w:tcBorders>
          </w:tcPr>
          <w:p w14:paraId="4DAB2EFF" w14:textId="05987729" w:rsidR="00FF43D1" w:rsidRPr="0066768F" w:rsidRDefault="00FF43D1" w:rsidP="00FF43D1">
            <w:r>
              <w:lastRenderedPageBreak/>
              <w:t>R1</w:t>
            </w:r>
          </w:p>
        </w:tc>
        <w:tc>
          <w:tcPr>
            <w:tcW w:w="2436" w:type="dxa"/>
            <w:tcBorders>
              <w:left w:val="single" w:sz="24" w:space="0" w:color="FFFFFF" w:themeColor="background1"/>
              <w:bottom w:val="single" w:sz="4" w:space="0" w:color="A33662" w:themeColor="accent1"/>
              <w:right w:val="single" w:sz="24" w:space="0" w:color="FFFFFF" w:themeColor="background1"/>
            </w:tcBorders>
          </w:tcPr>
          <w:p w14:paraId="3B36D430" w14:textId="63E300E1" w:rsidR="00FF43D1" w:rsidRPr="0066768F" w:rsidRDefault="00FF43D1" w:rsidP="00FF43D1">
            <w:r w:rsidRPr="00255492">
              <w:t xml:space="preserve">RIV </w:t>
            </w:r>
            <w:proofErr w:type="spellStart"/>
            <w:r w:rsidRPr="00255492">
              <w:t>PDLiP</w:t>
            </w:r>
            <w:proofErr w:type="spellEnd"/>
          </w:p>
        </w:tc>
        <w:tc>
          <w:tcPr>
            <w:tcW w:w="2216" w:type="dxa"/>
            <w:tcBorders>
              <w:left w:val="single" w:sz="24" w:space="0" w:color="FFFFFF" w:themeColor="background1"/>
              <w:bottom w:val="single" w:sz="4" w:space="0" w:color="A33662" w:themeColor="accent1"/>
              <w:right w:val="single" w:sz="24" w:space="0" w:color="FFFFFF" w:themeColor="background1"/>
            </w:tcBorders>
          </w:tcPr>
          <w:p w14:paraId="41771053" w14:textId="3996DE97" w:rsidR="00FF43D1" w:rsidRPr="0066768F" w:rsidRDefault="00FF43D1" w:rsidP="00FF43D1">
            <w:r w:rsidRPr="00AF49F3">
              <w:t>Obligatoriskt</w:t>
            </w:r>
          </w:p>
        </w:tc>
        <w:tc>
          <w:tcPr>
            <w:tcW w:w="3310" w:type="dxa"/>
            <w:tcBorders>
              <w:left w:val="single" w:sz="24" w:space="0" w:color="FFFFFF" w:themeColor="background1"/>
              <w:bottom w:val="single" w:sz="4" w:space="0" w:color="A33662" w:themeColor="accent1"/>
            </w:tcBorders>
          </w:tcPr>
          <w:p w14:paraId="0FBA26A8" w14:textId="1D1B0979" w:rsidR="00FF43D1" w:rsidRPr="0066768F" w:rsidRDefault="00FF43D1" w:rsidP="00FF43D1">
            <w:pPr>
              <w:rPr>
                <w:i/>
                <w:iCs/>
              </w:rPr>
            </w:pPr>
            <w:r w:rsidRPr="00A51835">
              <w:t xml:space="preserve">RIV Specifikation Patientdatalagen i Praktiken, </w:t>
            </w:r>
            <w:hyperlink r:id="rId14" w:history="1">
              <w:r w:rsidRPr="00170A95">
                <w:rPr>
                  <w:rStyle w:val="Hyperlnk"/>
                </w:rPr>
                <w:t>http://rivta.se/documents/ARK_0031/PDLiP_RIV_1.0.pdf</w:t>
              </w:r>
            </w:hyperlink>
          </w:p>
        </w:tc>
      </w:tr>
      <w:tr w:rsidR="00FF43D1" w:rsidRPr="0066768F" w14:paraId="1A5F6C90"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3B2162D4" w14:textId="78C24A22" w:rsidR="00FF43D1" w:rsidRPr="0066768F" w:rsidRDefault="00FF43D1" w:rsidP="00FF43D1">
            <w:r>
              <w:t>R2</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D91FFB" w14:textId="535C2AEF" w:rsidR="00FF43D1" w:rsidRPr="0066768F" w:rsidRDefault="004709C3" w:rsidP="00FF43D1">
            <w:r>
              <w:t>SVOD</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ACA62B" w14:textId="0B2D622B" w:rsidR="00FF43D1" w:rsidRPr="0066768F" w:rsidRDefault="00FF43D1" w:rsidP="00FF43D1">
            <w:r w:rsidRPr="00AF49F3">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686F8C1F" w14:textId="7B1DDA46" w:rsidR="00FF43D1" w:rsidRPr="004709C3" w:rsidRDefault="004709C3" w:rsidP="004709C3">
            <w:pPr>
              <w:pStyle w:val="TableText"/>
              <w:jc w:val="left"/>
            </w:pPr>
            <w:r>
              <w:rPr>
                <w:rFonts w:asciiTheme="minorHAnsi" w:hAnsiTheme="minorHAnsi"/>
                <w:sz w:val="22"/>
                <w:szCs w:val="22"/>
              </w:rPr>
              <w:t>Lag om sammanhållen vård- och omsorgsdokumentation</w:t>
            </w:r>
            <w:r w:rsidRPr="0065330A">
              <w:rPr>
                <w:rFonts w:asciiTheme="minorHAnsi" w:hAnsiTheme="minorHAnsi"/>
                <w:sz w:val="22"/>
                <w:szCs w:val="22"/>
              </w:rPr>
              <w:t xml:space="preserve"> (20</w:t>
            </w:r>
            <w:r>
              <w:rPr>
                <w:rFonts w:asciiTheme="minorHAnsi" w:hAnsiTheme="minorHAnsi"/>
                <w:sz w:val="22"/>
                <w:szCs w:val="22"/>
              </w:rPr>
              <w:t>22</w:t>
            </w:r>
            <w:r w:rsidRPr="0065330A">
              <w:rPr>
                <w:rFonts w:asciiTheme="minorHAnsi" w:hAnsiTheme="minorHAnsi"/>
                <w:sz w:val="22"/>
                <w:szCs w:val="22"/>
              </w:rPr>
              <w:t>:</w:t>
            </w:r>
            <w:r>
              <w:rPr>
                <w:rFonts w:asciiTheme="minorHAnsi" w:hAnsiTheme="minorHAnsi"/>
                <w:sz w:val="22"/>
                <w:szCs w:val="22"/>
              </w:rPr>
              <w:t>913</w:t>
            </w:r>
            <w:r w:rsidRPr="0065330A">
              <w:rPr>
                <w:rFonts w:asciiTheme="minorHAnsi" w:hAnsiTheme="minorHAnsi"/>
                <w:sz w:val="22"/>
                <w:szCs w:val="22"/>
              </w:rPr>
              <w:t xml:space="preserve">), </w:t>
            </w:r>
            <w:hyperlink r:id="rId15" w:history="1">
              <w:r w:rsidRPr="005326F8">
                <w:rPr>
                  <w:rStyle w:val="Hyperlnk"/>
                  <w:rFonts w:eastAsiaTheme="majorEastAsia"/>
                </w:rPr>
                <w:t>https://www.riksdagen.se/sv/dokument-och-lagar/dokument/svensk-forfattningssamling/lag-2022913-om-sammanhallen-vard-och_sfs-2022-913</w:t>
              </w:r>
            </w:hyperlink>
          </w:p>
        </w:tc>
      </w:tr>
      <w:tr w:rsidR="00FF43D1" w:rsidRPr="0066768F" w14:paraId="39494947"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59D487FC" w14:textId="39328FBB" w:rsidR="00FF43D1" w:rsidRPr="0066768F" w:rsidRDefault="00FF43D1" w:rsidP="00FF43D1">
            <w:r>
              <w:t>R3</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71A6D0" w14:textId="32540B74" w:rsidR="00FF43D1" w:rsidRPr="0066768F" w:rsidRDefault="00FF43D1" w:rsidP="00FF43D1">
            <w:r w:rsidRPr="000B03CA">
              <w:t>HSLF-FS 2016:40</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19525B" w14:textId="77777777" w:rsidR="00FF43D1" w:rsidRPr="0066768F" w:rsidRDefault="00FF43D1" w:rsidP="00FF43D1"/>
        </w:tc>
        <w:tc>
          <w:tcPr>
            <w:tcW w:w="3310" w:type="dxa"/>
            <w:tcBorders>
              <w:top w:val="single" w:sz="4" w:space="0" w:color="A33662" w:themeColor="accent1"/>
              <w:left w:val="single" w:sz="24" w:space="0" w:color="FFFFFF" w:themeColor="background1"/>
              <w:bottom w:val="single" w:sz="4" w:space="0" w:color="A33662" w:themeColor="accent1"/>
            </w:tcBorders>
          </w:tcPr>
          <w:p w14:paraId="6E7929E6" w14:textId="11A8A503" w:rsidR="00FF43D1" w:rsidRPr="00FF43D1" w:rsidRDefault="00FF43D1" w:rsidP="00FF43D1">
            <w:pPr>
              <w:rPr>
                <w:i/>
                <w:iCs/>
              </w:rPr>
            </w:pPr>
            <w:hyperlink r:id="rId16" w:history="1">
              <w:r w:rsidRPr="00FF43D1">
                <w:rPr>
                  <w:rStyle w:val="Hyperlnk"/>
                  <w:rFonts w:cstheme="minorHAnsi"/>
                </w:rPr>
                <w:t>https://www.socialstyrelsen.se/regler-och-riktlinjer/foreskrifter-och-allmanna-rad/konsoliderade-foreskrifter/201640-om-journalforing-och-behandling-av-personuppgifter-i-halso--och-sjukvarden/</w:t>
              </w:r>
            </w:hyperlink>
          </w:p>
        </w:tc>
      </w:tr>
      <w:tr w:rsidR="00FF43D1" w:rsidRPr="0066768F" w14:paraId="4DAAE816"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509AC8E8" w14:textId="75ED1869" w:rsidR="00FF43D1" w:rsidRPr="0066768F" w:rsidRDefault="00FF43D1" w:rsidP="00FF43D1">
            <w:r>
              <w:t>R4</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A484B" w14:textId="1BFD7234" w:rsidR="00FF43D1" w:rsidRPr="0066768F" w:rsidRDefault="004016B0" w:rsidP="00FF43D1">
            <w:r>
              <w:t>RIV TA</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54412F" w14:textId="77777777" w:rsidR="00FF43D1" w:rsidRPr="0066768F" w:rsidRDefault="00FF43D1" w:rsidP="00FF43D1"/>
        </w:tc>
        <w:tc>
          <w:tcPr>
            <w:tcW w:w="3310" w:type="dxa"/>
            <w:tcBorders>
              <w:top w:val="single" w:sz="4" w:space="0" w:color="A33662" w:themeColor="accent1"/>
              <w:left w:val="single" w:sz="24" w:space="0" w:color="FFFFFF" w:themeColor="background1"/>
              <w:bottom w:val="single" w:sz="4" w:space="0" w:color="A33662" w:themeColor="accent1"/>
            </w:tcBorders>
          </w:tcPr>
          <w:p w14:paraId="3F557D0B" w14:textId="35675A35" w:rsidR="00FF43D1" w:rsidRPr="0066768F" w:rsidRDefault="004016B0" w:rsidP="00FF43D1">
            <w:pPr>
              <w:rPr>
                <w:i/>
                <w:iCs/>
              </w:rPr>
            </w:pPr>
            <w:r w:rsidRPr="00146EA1">
              <w:t>RIV Te</w:t>
            </w:r>
            <w:r>
              <w:t xml:space="preserve">knisk Anvisning Basic </w:t>
            </w:r>
            <w:proofErr w:type="spellStart"/>
            <w:r>
              <w:t>Profile</w:t>
            </w:r>
            <w:proofErr w:type="spellEnd"/>
            <w:r>
              <w:br/>
            </w:r>
            <w:hyperlink r:id="rId17" w:history="1">
              <w:r w:rsidRPr="00E72E97">
                <w:rPr>
                  <w:rStyle w:val="Hyperlnk"/>
                </w:rPr>
                <w:t>http://rivta.se/</w:t>
              </w:r>
            </w:hyperlink>
          </w:p>
        </w:tc>
      </w:tr>
      <w:tr w:rsidR="00FF43D1" w:rsidRPr="0066768F" w14:paraId="0B080E10"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30966CB5" w14:textId="420D4F2F" w:rsidR="00FF43D1" w:rsidRPr="0066768F" w:rsidRDefault="00FF43D1" w:rsidP="00FF43D1">
            <w:r>
              <w:t>R5</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D537FE" w14:textId="06254C39" w:rsidR="00FF43D1" w:rsidRPr="0066768F" w:rsidRDefault="004016B0" w:rsidP="00FF43D1">
            <w:r>
              <w:rPr>
                <w:rFonts w:cs="Georgia"/>
                <w:lang w:eastAsia="sv-SE"/>
              </w:rPr>
              <w:t>RIV Tekniska Anvisningar – Kryptografi</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D1D5C1" w14:textId="77777777" w:rsidR="00FF43D1" w:rsidRPr="0066768F" w:rsidRDefault="00FF43D1" w:rsidP="00FF43D1"/>
        </w:tc>
        <w:tc>
          <w:tcPr>
            <w:tcW w:w="3310" w:type="dxa"/>
            <w:tcBorders>
              <w:top w:val="single" w:sz="4" w:space="0" w:color="A33662" w:themeColor="accent1"/>
              <w:left w:val="single" w:sz="24" w:space="0" w:color="FFFFFF" w:themeColor="background1"/>
              <w:bottom w:val="single" w:sz="4" w:space="0" w:color="A33662" w:themeColor="accent1"/>
            </w:tcBorders>
          </w:tcPr>
          <w:p w14:paraId="5B69A066" w14:textId="77777777" w:rsidR="004016B0" w:rsidRDefault="004016B0" w:rsidP="004016B0">
            <w:pPr>
              <w:rPr>
                <w:rFonts w:cs="Georgia"/>
                <w:lang w:eastAsia="sv-SE"/>
              </w:rPr>
            </w:pPr>
            <w:r>
              <w:rPr>
                <w:rFonts w:cs="Georgia"/>
                <w:lang w:eastAsia="sv-SE"/>
              </w:rPr>
              <w:t xml:space="preserve">ARK_0036 </w:t>
            </w:r>
          </w:p>
          <w:p w14:paraId="200215B9" w14:textId="7E3B594B" w:rsidR="00FF43D1" w:rsidRPr="0066768F" w:rsidRDefault="004016B0" w:rsidP="004016B0">
            <w:pPr>
              <w:rPr>
                <w:i/>
                <w:iCs/>
              </w:rPr>
            </w:pPr>
            <w:hyperlink r:id="rId18" w:history="1">
              <w:r w:rsidRPr="00E75601">
                <w:rPr>
                  <w:rStyle w:val="Hyperlnk"/>
                  <w:rFonts w:ascii="Arial" w:hAnsi="Arial" w:cs="Arial"/>
                  <w:lang w:eastAsia="sv-SE"/>
                </w:rPr>
                <w:t>http://rivta.se/documents/ARK_0036/</w:t>
              </w:r>
            </w:hyperlink>
          </w:p>
        </w:tc>
      </w:tr>
      <w:tr w:rsidR="00FF43D1" w:rsidRPr="0066768F" w14:paraId="1309102D"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4B8CF1D9" w14:textId="0494EE5E" w:rsidR="00FF43D1" w:rsidRPr="0066768F" w:rsidRDefault="00FF43D1" w:rsidP="00FF43D1">
            <w:r>
              <w:t>R6</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26EF7D" w14:textId="527BFE92" w:rsidR="00FF43D1" w:rsidRPr="0066768F" w:rsidRDefault="004016B0" w:rsidP="00FF43D1">
            <w:proofErr w:type="spellStart"/>
            <w:r>
              <w:rPr>
                <w:rFonts w:cs="Georgia"/>
                <w:lang w:eastAsia="sv-SE"/>
              </w:rPr>
              <w:t>Arkitekturella</w:t>
            </w:r>
            <w:proofErr w:type="spellEnd"/>
            <w:r>
              <w:rPr>
                <w:rFonts w:cs="Georgia"/>
                <w:lang w:eastAsia="sv-SE"/>
              </w:rPr>
              <w:t xml:space="preserve"> beslut</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BE908F" w14:textId="77777777" w:rsidR="00FF43D1" w:rsidRPr="0066768F" w:rsidRDefault="00FF43D1" w:rsidP="00FF43D1"/>
        </w:tc>
        <w:tc>
          <w:tcPr>
            <w:tcW w:w="3310" w:type="dxa"/>
            <w:tcBorders>
              <w:top w:val="single" w:sz="4" w:space="0" w:color="A33662" w:themeColor="accent1"/>
              <w:left w:val="single" w:sz="24" w:space="0" w:color="FFFFFF" w:themeColor="background1"/>
              <w:bottom w:val="single" w:sz="4" w:space="0" w:color="A33662" w:themeColor="accent1"/>
            </w:tcBorders>
          </w:tcPr>
          <w:p w14:paraId="5ABCAB6B" w14:textId="7AC388EF" w:rsidR="00FF43D1" w:rsidRPr="0066768F" w:rsidRDefault="004016B0" w:rsidP="00FF43D1">
            <w:pPr>
              <w:rPr>
                <w:i/>
                <w:iCs/>
              </w:rPr>
            </w:pPr>
            <w:proofErr w:type="spellStart"/>
            <w:r w:rsidRPr="00531335">
              <w:rPr>
                <w:rFonts w:cs="Georgia"/>
                <w:lang w:val="en-US" w:eastAsia="sv-SE"/>
              </w:rPr>
              <w:t>AB_informationse</w:t>
            </w:r>
            <w:r>
              <w:rPr>
                <w:rFonts w:cs="Georgia"/>
                <w:lang w:val="en-US" w:eastAsia="sv-SE"/>
              </w:rPr>
              <w:t>curity_authorization_consent</w:t>
            </w:r>
            <w:proofErr w:type="spellEnd"/>
          </w:p>
        </w:tc>
      </w:tr>
      <w:tr w:rsidR="004016B0" w:rsidRPr="0066768F" w14:paraId="12AFBC16"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5C24D8CC" w14:textId="00830A42" w:rsidR="004016B0" w:rsidRDefault="004016B0" w:rsidP="00FF43D1">
            <w:r>
              <w:t>R7</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9DFD5A" w14:textId="7371EB10" w:rsidR="004016B0" w:rsidRDefault="004016B0" w:rsidP="004016B0">
            <w:pPr>
              <w:rPr>
                <w:rFonts w:cs="Georgia"/>
                <w:lang w:eastAsia="sv-SE"/>
              </w:rPr>
            </w:pPr>
            <w:r>
              <w:rPr>
                <w:rFonts w:cs="Georgia"/>
                <w:lang w:eastAsia="sv-SE"/>
              </w:rPr>
              <w:t>Regel #11, Logiska fel</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0D271C" w14:textId="77777777" w:rsidR="004016B0" w:rsidRPr="0066768F" w:rsidRDefault="004016B0" w:rsidP="00FF43D1"/>
        </w:tc>
        <w:tc>
          <w:tcPr>
            <w:tcW w:w="3310" w:type="dxa"/>
            <w:tcBorders>
              <w:top w:val="single" w:sz="4" w:space="0" w:color="A33662" w:themeColor="accent1"/>
              <w:left w:val="single" w:sz="24" w:space="0" w:color="FFFFFF" w:themeColor="background1"/>
              <w:bottom w:val="single" w:sz="4" w:space="0" w:color="A33662" w:themeColor="accent1"/>
            </w:tcBorders>
          </w:tcPr>
          <w:p w14:paraId="27A2269A" w14:textId="1351D525" w:rsidR="004016B0" w:rsidRPr="00531335" w:rsidRDefault="004016B0" w:rsidP="00FF43D1">
            <w:pPr>
              <w:rPr>
                <w:rFonts w:cs="Georgia"/>
                <w:lang w:val="en-US" w:eastAsia="sv-SE"/>
              </w:rPr>
            </w:pPr>
            <w:r w:rsidRPr="004A530D">
              <w:rPr>
                <w:rFonts w:cs="Georgia"/>
                <w:lang w:eastAsia="sv-SE"/>
              </w:rPr>
              <w:t>RIV Tekniska Anvisningar - Tjänsteschema 2.1</w:t>
            </w:r>
            <w:r>
              <w:rPr>
                <w:rFonts w:cs="Georgia"/>
                <w:lang w:eastAsia="sv-SE"/>
              </w:rPr>
              <w:t xml:space="preserve">, </w:t>
            </w:r>
            <w:hyperlink r:id="rId19" w:history="1">
              <w:r w:rsidRPr="00452B0F">
                <w:rPr>
                  <w:rStyle w:val="Hyperlnk"/>
                  <w:rFonts w:cs="Georgia"/>
                  <w:lang w:eastAsia="sv-SE"/>
                </w:rPr>
                <w:t>http://rivta.se/documents/ARK_0005/</w:t>
              </w:r>
            </w:hyperlink>
          </w:p>
        </w:tc>
      </w:tr>
    </w:tbl>
    <w:p w14:paraId="5ACA05CB" w14:textId="77777777" w:rsidR="00AF49F3" w:rsidRDefault="00AF49F3" w:rsidP="004E1B5F"/>
    <w:p w14:paraId="134D269F" w14:textId="77B99A8A" w:rsidR="00AF49F3" w:rsidRPr="0066768F" w:rsidRDefault="00AF49F3" w:rsidP="00AF49F3">
      <w:pPr>
        <w:pStyle w:val="Tabelltitel"/>
        <w:rPr>
          <w:lang w:val="sv-SE"/>
        </w:rPr>
      </w:pPr>
      <w:r>
        <w:rPr>
          <w:lang w:val="sv-SE"/>
        </w:rPr>
        <w:t>Förkortningar</w:t>
      </w:r>
    </w:p>
    <w:tbl>
      <w:tblPr>
        <w:tblStyle w:val="Tabellrutnt"/>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268"/>
        <w:gridCol w:w="3119"/>
        <w:gridCol w:w="3685"/>
      </w:tblGrid>
      <w:tr w:rsidR="00AF49F3" w:rsidRPr="0066768F" w14:paraId="4DBFF3DA" w14:textId="77777777" w:rsidTr="00AF49F3">
        <w:trPr>
          <w:trHeight w:val="21"/>
        </w:trPr>
        <w:tc>
          <w:tcPr>
            <w:tcW w:w="2268" w:type="dxa"/>
            <w:shd w:val="clear" w:color="auto" w:fill="A33662" w:themeFill="accent1"/>
          </w:tcPr>
          <w:p w14:paraId="11CF6E7E" w14:textId="53A06F64" w:rsidR="00AF49F3" w:rsidRPr="0066768F" w:rsidRDefault="00AF49F3" w:rsidP="00380291">
            <w:pPr>
              <w:pStyle w:val="Tabellrubrik"/>
            </w:pPr>
            <w:r>
              <w:t>Förkortning</w:t>
            </w:r>
          </w:p>
        </w:tc>
        <w:tc>
          <w:tcPr>
            <w:tcW w:w="3119" w:type="dxa"/>
            <w:shd w:val="clear" w:color="auto" w:fill="A33662" w:themeFill="accent1"/>
          </w:tcPr>
          <w:p w14:paraId="5DCE8B3F" w14:textId="079D5B16" w:rsidR="00AF49F3" w:rsidRPr="0066768F" w:rsidRDefault="00AF49F3" w:rsidP="00380291">
            <w:pPr>
              <w:pStyle w:val="Tabellrubrik"/>
            </w:pPr>
            <w:r>
              <w:t>Betydelse</w:t>
            </w:r>
          </w:p>
        </w:tc>
        <w:tc>
          <w:tcPr>
            <w:tcW w:w="3685" w:type="dxa"/>
            <w:shd w:val="clear" w:color="auto" w:fill="A33662" w:themeFill="accent1"/>
          </w:tcPr>
          <w:p w14:paraId="1E8E2220" w14:textId="77777777" w:rsidR="00AF49F3" w:rsidRPr="0066768F" w:rsidRDefault="00AF49F3" w:rsidP="00AF49F3">
            <w:pPr>
              <w:pStyle w:val="Tabellrubrik"/>
              <w:ind w:right="89"/>
            </w:pPr>
            <w:r w:rsidRPr="0066768F">
              <w:t>Kommentar</w:t>
            </w:r>
          </w:p>
        </w:tc>
      </w:tr>
      <w:tr w:rsidR="00AF49F3" w:rsidRPr="0066768F" w14:paraId="5BAE57AC" w14:textId="77777777" w:rsidTr="00AF49F3">
        <w:tc>
          <w:tcPr>
            <w:tcW w:w="2268" w:type="dxa"/>
            <w:tcBorders>
              <w:bottom w:val="single" w:sz="4" w:space="0" w:color="A33662" w:themeColor="accent1"/>
              <w:right w:val="single" w:sz="24" w:space="0" w:color="FFFFFF" w:themeColor="background1"/>
            </w:tcBorders>
          </w:tcPr>
          <w:p w14:paraId="57FABDF2" w14:textId="51CB637C" w:rsidR="00AF49F3" w:rsidRPr="0066768F" w:rsidRDefault="00AF49F3" w:rsidP="00380291"/>
        </w:tc>
        <w:tc>
          <w:tcPr>
            <w:tcW w:w="3119" w:type="dxa"/>
            <w:tcBorders>
              <w:left w:val="single" w:sz="24" w:space="0" w:color="FFFFFF" w:themeColor="background1"/>
              <w:bottom w:val="single" w:sz="4" w:space="0" w:color="A33662" w:themeColor="accent1"/>
              <w:right w:val="single" w:sz="24" w:space="0" w:color="FFFFFF" w:themeColor="background1"/>
            </w:tcBorders>
          </w:tcPr>
          <w:p w14:paraId="4955DF41" w14:textId="516CB0E7" w:rsidR="00AF49F3" w:rsidRPr="0066768F" w:rsidRDefault="00AF49F3" w:rsidP="00380291"/>
        </w:tc>
        <w:tc>
          <w:tcPr>
            <w:tcW w:w="3685" w:type="dxa"/>
            <w:tcBorders>
              <w:left w:val="single" w:sz="24" w:space="0" w:color="FFFFFF" w:themeColor="background1"/>
              <w:bottom w:val="single" w:sz="4" w:space="0" w:color="A33662" w:themeColor="accent1"/>
            </w:tcBorders>
          </w:tcPr>
          <w:p w14:paraId="28DA59A8" w14:textId="1FF692DB" w:rsidR="00AF49F3" w:rsidRPr="0066768F" w:rsidRDefault="00AF49F3" w:rsidP="00380291">
            <w:pPr>
              <w:rPr>
                <w:i/>
                <w:iCs/>
              </w:rPr>
            </w:pPr>
          </w:p>
        </w:tc>
      </w:tr>
      <w:tr w:rsidR="00AF49F3" w:rsidRPr="0066768F" w14:paraId="037223B2" w14:textId="77777777" w:rsidTr="00AF49F3">
        <w:tc>
          <w:tcPr>
            <w:tcW w:w="2268" w:type="dxa"/>
            <w:tcBorders>
              <w:top w:val="single" w:sz="4" w:space="0" w:color="A33662" w:themeColor="accent1"/>
              <w:bottom w:val="single" w:sz="4" w:space="0" w:color="A33662" w:themeColor="accent1"/>
              <w:right w:val="single" w:sz="24" w:space="0" w:color="FFFFFF" w:themeColor="background1"/>
            </w:tcBorders>
          </w:tcPr>
          <w:p w14:paraId="4A6652ED" w14:textId="77777777" w:rsidR="00AF49F3" w:rsidRPr="0066768F" w:rsidRDefault="00AF49F3" w:rsidP="00380291"/>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882816" w14:textId="77777777" w:rsidR="00AF49F3" w:rsidRPr="0066768F" w:rsidRDefault="00AF49F3" w:rsidP="00380291"/>
        </w:tc>
        <w:tc>
          <w:tcPr>
            <w:tcW w:w="3685" w:type="dxa"/>
            <w:tcBorders>
              <w:top w:val="single" w:sz="4" w:space="0" w:color="A33662" w:themeColor="accent1"/>
              <w:left w:val="single" w:sz="24" w:space="0" w:color="FFFFFF" w:themeColor="background1"/>
              <w:bottom w:val="single" w:sz="4" w:space="0" w:color="A33662" w:themeColor="accent1"/>
            </w:tcBorders>
          </w:tcPr>
          <w:p w14:paraId="00D4EC19" w14:textId="77777777" w:rsidR="00AF49F3" w:rsidRPr="0066768F" w:rsidRDefault="00AF49F3" w:rsidP="00380291">
            <w:pPr>
              <w:rPr>
                <w:i/>
                <w:iCs/>
              </w:rPr>
            </w:pPr>
          </w:p>
        </w:tc>
      </w:tr>
      <w:tr w:rsidR="00AF49F3" w:rsidRPr="0066768F" w14:paraId="4F0B8129" w14:textId="77777777" w:rsidTr="00AF49F3">
        <w:tc>
          <w:tcPr>
            <w:tcW w:w="2268" w:type="dxa"/>
            <w:tcBorders>
              <w:top w:val="single" w:sz="4" w:space="0" w:color="A33662" w:themeColor="accent1"/>
              <w:bottom w:val="single" w:sz="4" w:space="0" w:color="A33662" w:themeColor="accent1"/>
              <w:right w:val="single" w:sz="24" w:space="0" w:color="FFFFFF" w:themeColor="background1"/>
            </w:tcBorders>
          </w:tcPr>
          <w:p w14:paraId="4CD02860" w14:textId="77777777" w:rsidR="00AF49F3" w:rsidRPr="0066768F" w:rsidRDefault="00AF49F3" w:rsidP="00380291"/>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A9BF80" w14:textId="77777777" w:rsidR="00AF49F3" w:rsidRPr="0066768F" w:rsidRDefault="00AF49F3" w:rsidP="00380291"/>
        </w:tc>
        <w:tc>
          <w:tcPr>
            <w:tcW w:w="3685" w:type="dxa"/>
            <w:tcBorders>
              <w:top w:val="single" w:sz="4" w:space="0" w:color="A33662" w:themeColor="accent1"/>
              <w:left w:val="single" w:sz="24" w:space="0" w:color="FFFFFF" w:themeColor="background1"/>
              <w:bottom w:val="single" w:sz="4" w:space="0" w:color="A33662" w:themeColor="accent1"/>
            </w:tcBorders>
          </w:tcPr>
          <w:p w14:paraId="39E2DB80" w14:textId="77777777" w:rsidR="00AF49F3" w:rsidRPr="0066768F" w:rsidRDefault="00AF49F3" w:rsidP="00380291">
            <w:pPr>
              <w:rPr>
                <w:i/>
                <w:iCs/>
              </w:rPr>
            </w:pPr>
          </w:p>
        </w:tc>
      </w:tr>
      <w:tr w:rsidR="00AF49F3" w:rsidRPr="0066768F" w14:paraId="4C1F9851" w14:textId="77777777" w:rsidTr="00AF49F3">
        <w:tc>
          <w:tcPr>
            <w:tcW w:w="2268" w:type="dxa"/>
            <w:tcBorders>
              <w:top w:val="single" w:sz="4" w:space="0" w:color="A33662" w:themeColor="accent1"/>
              <w:bottom w:val="single" w:sz="4" w:space="0" w:color="A33662" w:themeColor="accent1"/>
              <w:right w:val="single" w:sz="24" w:space="0" w:color="FFFFFF" w:themeColor="background1"/>
            </w:tcBorders>
          </w:tcPr>
          <w:p w14:paraId="0766DC90" w14:textId="77777777" w:rsidR="00AF49F3" w:rsidRPr="0066768F" w:rsidRDefault="00AF49F3" w:rsidP="00380291"/>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282B8D" w14:textId="77777777" w:rsidR="00AF49F3" w:rsidRPr="0066768F" w:rsidRDefault="00AF49F3" w:rsidP="00380291"/>
        </w:tc>
        <w:tc>
          <w:tcPr>
            <w:tcW w:w="3685" w:type="dxa"/>
            <w:tcBorders>
              <w:top w:val="single" w:sz="4" w:space="0" w:color="A33662" w:themeColor="accent1"/>
              <w:left w:val="single" w:sz="24" w:space="0" w:color="FFFFFF" w:themeColor="background1"/>
              <w:bottom w:val="single" w:sz="4" w:space="0" w:color="A33662" w:themeColor="accent1"/>
            </w:tcBorders>
          </w:tcPr>
          <w:p w14:paraId="6715D880" w14:textId="77777777" w:rsidR="00AF49F3" w:rsidRPr="0066768F" w:rsidRDefault="00AF49F3" w:rsidP="00380291">
            <w:pPr>
              <w:rPr>
                <w:i/>
                <w:iCs/>
              </w:rPr>
            </w:pPr>
          </w:p>
        </w:tc>
      </w:tr>
    </w:tbl>
    <w:p w14:paraId="194F02E1" w14:textId="6A5BB209" w:rsidR="00142663" w:rsidRPr="00010CDF" w:rsidRDefault="00AA3A34" w:rsidP="004E1B5F">
      <w:r w:rsidRPr="0066768F">
        <w:br w:type="page"/>
      </w:r>
    </w:p>
    <w:p w14:paraId="347803C8" w14:textId="77777777" w:rsidR="00AF49F3" w:rsidRDefault="00AF49F3" w:rsidP="00AF49F3">
      <w:pPr>
        <w:pStyle w:val="Numreradrubrik1"/>
      </w:pPr>
      <w:bookmarkStart w:id="0" w:name="_Toc357754843"/>
      <w:bookmarkStart w:id="1" w:name="_Toc243452541"/>
      <w:bookmarkStart w:id="2" w:name="_Toc31290646"/>
      <w:bookmarkStart w:id="3" w:name="_Toc216183183"/>
      <w:proofErr w:type="spellStart"/>
      <w:r>
        <w:lastRenderedPageBreak/>
        <w:t>Inledning</w:t>
      </w:r>
      <w:bookmarkEnd w:id="0"/>
      <w:bookmarkEnd w:id="1"/>
      <w:bookmarkEnd w:id="2"/>
      <w:bookmarkEnd w:id="3"/>
      <w:proofErr w:type="spellEnd"/>
    </w:p>
    <w:p w14:paraId="7B35EBD1" w14:textId="77777777" w:rsidR="00AF49F3" w:rsidRPr="001D25B8" w:rsidRDefault="00AF49F3" w:rsidP="00AF49F3">
      <w:pPr>
        <w:tabs>
          <w:tab w:val="left" w:pos="2552"/>
        </w:tabs>
        <w:spacing w:line="240" w:lineRule="auto"/>
        <w:rPr>
          <w:iCs/>
        </w:rPr>
      </w:pPr>
      <w:r w:rsidRPr="001D25B8">
        <w:rPr>
          <w:iCs/>
        </w:rPr>
        <w:t xml:space="preserve">Detta är beskrivningen av tjänstekontrakten i tjänstedomänen </w:t>
      </w:r>
    </w:p>
    <w:p w14:paraId="5EA49ACC" w14:textId="7D6C348D" w:rsidR="00AF49F3" w:rsidRPr="003D6708" w:rsidRDefault="00AF49F3" w:rsidP="00AF49F3">
      <w:pPr>
        <w:tabs>
          <w:tab w:val="left" w:pos="2552"/>
        </w:tabs>
        <w:spacing w:line="240" w:lineRule="auto"/>
        <w:rPr>
          <w:color w:val="244335" w:themeColor="accent3" w:themeShade="BF"/>
          <w:sz w:val="48"/>
          <w:szCs w:val="48"/>
        </w:rPr>
      </w:pPr>
      <w:r w:rsidRPr="00344F4D">
        <w:rPr>
          <w:color w:val="244335" w:themeColor="accent3" w:themeShade="BF"/>
        </w:rPr>
        <w:fldChar w:fldCharType="begin"/>
      </w:r>
      <w:r>
        <w:rPr>
          <w:color w:val="244335" w:themeColor="accent3" w:themeShade="BF"/>
        </w:rPr>
        <w:instrText xml:space="preserve"> DOCPROPERTY "D</w:instrText>
      </w:r>
      <w:r w:rsidRPr="00344F4D">
        <w:rPr>
          <w:color w:val="244335" w:themeColor="accent3" w:themeShade="BF"/>
        </w:rPr>
        <w:instrText>omain</w:instrText>
      </w:r>
      <w:r>
        <w:rPr>
          <w:color w:val="244335" w:themeColor="accent3" w:themeShade="BF"/>
        </w:rPr>
        <w:instrText>_</w:instrText>
      </w:r>
      <w:r w:rsidRPr="00344F4D">
        <w:rPr>
          <w:color w:val="244335" w:themeColor="accent3" w:themeShade="BF"/>
        </w:rPr>
        <w:instrText xml:space="preserve">1" \* MERGEFORMAT </w:instrText>
      </w:r>
      <w:r w:rsidRPr="00344F4D">
        <w:rPr>
          <w:color w:val="244335" w:themeColor="accent3" w:themeShade="BF"/>
        </w:rPr>
        <w:fldChar w:fldCharType="separate"/>
      </w:r>
      <w:proofErr w:type="spellStart"/>
      <w:r w:rsidR="00F51FCB">
        <w:rPr>
          <w:b/>
          <w:color w:val="244335" w:themeColor="accent3" w:themeShade="BF"/>
        </w:rPr>
        <w:t>informationsecurity</w:t>
      </w:r>
      <w:proofErr w:type="spellEnd"/>
      <w:r w:rsidRPr="00344F4D">
        <w:rPr>
          <w:color w:val="244335" w:themeColor="accent3" w:themeShade="BF"/>
        </w:rPr>
        <w:fldChar w:fldCharType="end"/>
      </w:r>
      <w:r w:rsidRPr="00344F4D">
        <w:rPr>
          <w:color w:val="244335" w:themeColor="accent3" w:themeShade="BF"/>
        </w:rPr>
        <w:t>:</w:t>
      </w:r>
      <w:r w:rsidRPr="00F51FCB">
        <w:rPr>
          <w:b/>
          <w:bCs/>
          <w:color w:val="244335" w:themeColor="accent3" w:themeShade="BF"/>
        </w:rPr>
        <w:t xml:space="preserve"> </w:t>
      </w:r>
      <w:r w:rsidRPr="00F51FCB">
        <w:rPr>
          <w:b/>
          <w:bCs/>
          <w:color w:val="244335" w:themeColor="accent3" w:themeShade="BF"/>
        </w:rPr>
        <w:fldChar w:fldCharType="begin"/>
      </w:r>
      <w:r w:rsidRPr="00F51FCB">
        <w:rPr>
          <w:b/>
          <w:bCs/>
          <w:color w:val="244335" w:themeColor="accent3" w:themeShade="BF"/>
        </w:rPr>
        <w:instrText xml:space="preserve"> DOCPROPERTY "Domain_2" \* MERGEFORMAT </w:instrText>
      </w:r>
      <w:r w:rsidRPr="00F51FCB">
        <w:rPr>
          <w:b/>
          <w:bCs/>
          <w:color w:val="244335" w:themeColor="accent3" w:themeShade="BF"/>
        </w:rPr>
        <w:fldChar w:fldCharType="separate"/>
      </w:r>
      <w:proofErr w:type="spellStart"/>
      <w:r w:rsidR="00F51FCB" w:rsidRPr="00F51FCB">
        <w:rPr>
          <w:b/>
          <w:bCs/>
          <w:color w:val="244335" w:themeColor="accent3" w:themeShade="BF"/>
        </w:rPr>
        <w:t>authorization</w:t>
      </w:r>
      <w:proofErr w:type="spellEnd"/>
      <w:r w:rsidR="00F51FCB" w:rsidRPr="00F51FCB">
        <w:rPr>
          <w:b/>
          <w:bCs/>
          <w:color w:val="244335" w:themeColor="accent3" w:themeShade="BF"/>
        </w:rPr>
        <w:t xml:space="preserve"> </w:t>
      </w:r>
      <w:r w:rsidRPr="00F51FCB">
        <w:rPr>
          <w:b/>
          <w:bCs/>
          <w:color w:val="244335" w:themeColor="accent3" w:themeShade="BF"/>
        </w:rPr>
        <w:fldChar w:fldCharType="end"/>
      </w:r>
      <w:r w:rsidRPr="00344F4D">
        <w:rPr>
          <w:color w:val="244335" w:themeColor="accent3" w:themeShade="BF"/>
        </w:rPr>
        <w:t xml:space="preserve">: </w:t>
      </w:r>
      <w:proofErr w:type="spellStart"/>
      <w:r w:rsidR="00F51FCB" w:rsidRPr="00F51FCB">
        <w:rPr>
          <w:b/>
          <w:bCs/>
          <w:color w:val="244335" w:themeColor="accent3" w:themeShade="BF"/>
        </w:rPr>
        <w:t>consent</w:t>
      </w:r>
      <w:proofErr w:type="spellEnd"/>
      <w:r w:rsidRPr="00344F4D">
        <w:rPr>
          <w:color w:val="244335" w:themeColor="accent3" w:themeShade="BF"/>
        </w:rPr>
        <w:fldChar w:fldCharType="begin"/>
      </w:r>
      <w:r w:rsidRPr="00344F4D">
        <w:rPr>
          <w:color w:val="244335" w:themeColor="accent3" w:themeShade="BF"/>
        </w:rPr>
        <w:instrText xml:space="preserve"> DOCPROPERTY "</w:instrText>
      </w:r>
      <w:r>
        <w:rPr>
          <w:color w:val="244335" w:themeColor="accent3" w:themeShade="BF"/>
        </w:rPr>
        <w:instrText>D</w:instrText>
      </w:r>
      <w:r w:rsidRPr="00344F4D">
        <w:rPr>
          <w:color w:val="244335" w:themeColor="accent3" w:themeShade="BF"/>
        </w:rPr>
        <w:instrText>omain</w:instrText>
      </w:r>
      <w:r>
        <w:rPr>
          <w:color w:val="244335" w:themeColor="accent3" w:themeShade="BF"/>
        </w:rPr>
        <w:instrText>_</w:instrText>
      </w:r>
      <w:r w:rsidRPr="00344F4D">
        <w:rPr>
          <w:color w:val="244335" w:themeColor="accent3" w:themeShade="BF"/>
        </w:rPr>
        <w:instrText xml:space="preserve">3" \* MERGEFORMAT </w:instrText>
      </w:r>
      <w:r w:rsidRPr="00344F4D">
        <w:rPr>
          <w:color w:val="244335" w:themeColor="accent3" w:themeShade="BF"/>
        </w:rPr>
        <w:fldChar w:fldCharType="separate"/>
      </w:r>
      <w:r w:rsidRPr="00344F4D">
        <w:rPr>
          <w:color w:val="244335" w:themeColor="accent3" w:themeShade="BF"/>
        </w:rPr>
        <w:fldChar w:fldCharType="end"/>
      </w:r>
    </w:p>
    <w:p w14:paraId="6BD37746" w14:textId="77777777" w:rsidR="00AF49F3" w:rsidRPr="001D25B8" w:rsidRDefault="00AF49F3" w:rsidP="00AF49F3">
      <w:pPr>
        <w:rPr>
          <w:iCs/>
        </w:rPr>
      </w:pPr>
      <w:r w:rsidRPr="001D25B8">
        <w:rPr>
          <w:iCs/>
        </w:rPr>
        <w:t xml:space="preserve">Tjänstekontrakten är baserade på RIVTA 2.1 [R2] och reglerade genom </w:t>
      </w:r>
      <w:proofErr w:type="spellStart"/>
      <w:r w:rsidRPr="001D25B8">
        <w:rPr>
          <w:iCs/>
        </w:rPr>
        <w:t>arkitekturella</w:t>
      </w:r>
      <w:proofErr w:type="spellEnd"/>
      <w:r w:rsidRPr="001D25B8">
        <w:rPr>
          <w:iCs/>
        </w:rPr>
        <w:t xml:space="preserve"> beslut [R1]. </w:t>
      </w:r>
    </w:p>
    <w:p w14:paraId="0D3BA723" w14:textId="4305C50F" w:rsidR="00F51FCB" w:rsidRDefault="00F51FCB" w:rsidP="004709C3">
      <w:pPr>
        <w:tabs>
          <w:tab w:val="center" w:pos="5233"/>
        </w:tabs>
      </w:pPr>
      <w:r>
        <w:t>Tjänsterna syftar till att vårdgiva</w:t>
      </w:r>
      <w:r w:rsidR="001D25B8">
        <w:t>re eller omsorgsutförare</w:t>
      </w:r>
      <w:r>
        <w:t xml:space="preserve"> inom svensk </w:t>
      </w:r>
      <w:r w:rsidR="001D25B8">
        <w:t>vård- och omsorg</w:t>
      </w:r>
      <w:r>
        <w:t xml:space="preserve"> får verktyg att uppfylla </w:t>
      </w:r>
      <w:r w:rsidR="004709C3">
        <w:t>Lagen om sammanhållen vård- och omsorgsdokumentation</w:t>
      </w:r>
      <w:r>
        <w:t xml:space="preserve"> [R2] och Socialstyrelsens </w:t>
      </w:r>
      <w:proofErr w:type="spellStart"/>
      <w:r>
        <w:t>föreskrifter</w:t>
      </w:r>
      <w:proofErr w:type="spellEnd"/>
      <w:r>
        <w:t xml:space="preserve"> (SOSFS 2008:14 med handbok [R3]) gällande krav på samtycke för direktåtkomst till patientuppgifter från andra vårdgivare</w:t>
      </w:r>
      <w:r w:rsidR="001D25B8">
        <w:t xml:space="preserve"> eller omsorgsutförare</w:t>
      </w:r>
      <w:r>
        <w:t>.</w:t>
      </w:r>
    </w:p>
    <w:p w14:paraId="224A0B1A" w14:textId="4F65B35B" w:rsidR="00F51FCB" w:rsidRDefault="00F51FCB" w:rsidP="00F51FCB">
      <w:r>
        <w:t>Genom att nationellt standardisera tjänstekontrakt för samverkan mellan vård</w:t>
      </w:r>
      <w:r w:rsidR="004709C3">
        <w:t>- och omsorgsinformation</w:t>
      </w:r>
      <w:r>
        <w:t xml:space="preserve">system och samtyckestjänst skapas kompatibilitet mellan alla journalsystem och alla samtyckestjänster. Därigenom undviks huvudmanna-specifika anpassningar av </w:t>
      </w:r>
      <w:r w:rsidR="004709C3">
        <w:t xml:space="preserve">journalsystem </w:t>
      </w:r>
      <w:r>
        <w:t>som behöver integration med samtyckestjänst.</w:t>
      </w:r>
    </w:p>
    <w:p w14:paraId="0D98B91E" w14:textId="1A0D9DD4" w:rsidR="00F51FCB" w:rsidRDefault="00F51FCB" w:rsidP="00F51FCB">
      <w:r>
        <w:t xml:space="preserve">Tjänstedomänen omfattar </w:t>
      </w:r>
      <w:r w:rsidR="001D25B8">
        <w:t>interaktioner</w:t>
      </w:r>
      <w:r>
        <w:t xml:space="preserve"> för</w:t>
      </w:r>
    </w:p>
    <w:p w14:paraId="3702711E" w14:textId="0A1FC5B0" w:rsidR="00F51FCB" w:rsidRPr="007665F2" w:rsidRDefault="00F51FCB" w:rsidP="00F51FCB">
      <w:pPr>
        <w:keepLines/>
        <w:widowControl w:val="0"/>
        <w:numPr>
          <w:ilvl w:val="0"/>
          <w:numId w:val="22"/>
        </w:numPr>
        <w:spacing w:before="120" w:after="0" w:line="240" w:lineRule="auto"/>
        <w:ind w:hanging="360"/>
      </w:pPr>
      <w:r w:rsidRPr="007665F2">
        <w:rPr>
          <w:rFonts w:eastAsia="Times New Roman"/>
          <w:color w:val="000000"/>
        </w:rPr>
        <w:t>att registrera patientens</w:t>
      </w:r>
      <w:r w:rsidR="004709C3">
        <w:rPr>
          <w:rFonts w:eastAsia="Times New Roman"/>
          <w:color w:val="000000"/>
        </w:rPr>
        <w:t>/brukarens</w:t>
      </w:r>
      <w:r w:rsidRPr="007665F2">
        <w:rPr>
          <w:rFonts w:eastAsia="Times New Roman"/>
          <w:color w:val="000000"/>
        </w:rPr>
        <w:t xml:space="preserve"> eller dennes företrädares samtycke till att personal i</w:t>
      </w:r>
      <w:r w:rsidR="001D25B8">
        <w:rPr>
          <w:rFonts w:eastAsia="Times New Roman"/>
          <w:color w:val="000000"/>
        </w:rPr>
        <w:t>nom</w:t>
      </w:r>
      <w:r w:rsidRPr="007665F2">
        <w:rPr>
          <w:rFonts w:eastAsia="Times New Roman"/>
          <w:color w:val="000000"/>
        </w:rPr>
        <w:t xml:space="preserve"> vård och omsorg får direktåtkomst till uppgifter från andra vårdgivare</w:t>
      </w:r>
      <w:r w:rsidR="001D25B8">
        <w:rPr>
          <w:rFonts w:eastAsia="Times New Roman"/>
          <w:color w:val="000000"/>
        </w:rPr>
        <w:t>/omsorgsutförare</w:t>
      </w:r>
      <w:r w:rsidRPr="007665F2">
        <w:rPr>
          <w:rFonts w:eastAsia="Times New Roman"/>
          <w:color w:val="000000"/>
        </w:rPr>
        <w:t xml:space="preserve"> (sammanhållen journalföring enligt </w:t>
      </w:r>
      <w:r w:rsidR="004709C3">
        <w:rPr>
          <w:rFonts w:eastAsia="Times New Roman"/>
          <w:color w:val="000000"/>
        </w:rPr>
        <w:t>Lagen om sammanhållen vård- och omsorgsdokumentation</w:t>
      </w:r>
      <w:r w:rsidRPr="007665F2">
        <w:rPr>
          <w:rFonts w:eastAsia="Times New Roman"/>
          <w:color w:val="000000"/>
        </w:rPr>
        <w:t>)</w:t>
      </w:r>
    </w:p>
    <w:p w14:paraId="73BA4EBB" w14:textId="65E5E424" w:rsidR="00F51FCB" w:rsidRPr="007665F2" w:rsidRDefault="00F51FCB" w:rsidP="00F51FCB">
      <w:pPr>
        <w:keepLines/>
        <w:widowControl w:val="0"/>
        <w:numPr>
          <w:ilvl w:val="0"/>
          <w:numId w:val="22"/>
        </w:numPr>
        <w:spacing w:before="120" w:after="0" w:line="240" w:lineRule="auto"/>
        <w:ind w:hanging="360"/>
      </w:pPr>
      <w:r w:rsidRPr="007665F2">
        <w:rPr>
          <w:rFonts w:eastAsia="Times New Roman"/>
          <w:color w:val="000000"/>
        </w:rPr>
        <w:t xml:space="preserve">att registrera nödsituationer där samtycke inte kan inhämtas och uppgifterna behövs för nödvändig vård av </w:t>
      </w:r>
      <w:r w:rsidR="004709C3">
        <w:rPr>
          <w:rFonts w:eastAsia="Times New Roman"/>
          <w:color w:val="000000"/>
        </w:rPr>
        <w:t>patienten/brukaren</w:t>
      </w:r>
    </w:p>
    <w:p w14:paraId="4D6B5D09" w14:textId="2B47DFEF" w:rsidR="00F51FCB" w:rsidRPr="007665F2" w:rsidRDefault="00F51FCB" w:rsidP="00F51FCB">
      <w:pPr>
        <w:keepLines/>
        <w:widowControl w:val="0"/>
        <w:numPr>
          <w:ilvl w:val="0"/>
          <w:numId w:val="22"/>
        </w:numPr>
        <w:spacing w:before="120" w:after="0" w:line="240" w:lineRule="auto"/>
        <w:ind w:hanging="360"/>
      </w:pPr>
      <w:r w:rsidRPr="007665F2">
        <w:rPr>
          <w:rFonts w:eastAsia="Times New Roman"/>
          <w:color w:val="000000"/>
        </w:rPr>
        <w:t xml:space="preserve">att hämta ut samtyckesunderlag för intern kontroll av samtycke i </w:t>
      </w:r>
      <w:r w:rsidR="001D25B8">
        <w:rPr>
          <w:rFonts w:eastAsia="Times New Roman"/>
          <w:color w:val="000000"/>
        </w:rPr>
        <w:t>journalsystem</w:t>
      </w:r>
    </w:p>
    <w:p w14:paraId="2ADCFAE9" w14:textId="2DFDD096" w:rsidR="00F51FCB" w:rsidRPr="007665F2" w:rsidRDefault="00F51FCB" w:rsidP="00F51FCB">
      <w:pPr>
        <w:keepLines/>
        <w:widowControl w:val="0"/>
        <w:numPr>
          <w:ilvl w:val="0"/>
          <w:numId w:val="22"/>
        </w:numPr>
        <w:spacing w:before="120" w:after="0" w:line="240" w:lineRule="auto"/>
        <w:ind w:hanging="360"/>
      </w:pPr>
      <w:r w:rsidRPr="007665F2">
        <w:rPr>
          <w:rFonts w:eastAsia="Times New Roman"/>
          <w:color w:val="000000"/>
        </w:rPr>
        <w:t xml:space="preserve">att via anrop från </w:t>
      </w:r>
      <w:r w:rsidR="004709C3">
        <w:t>journalsystem</w:t>
      </w:r>
      <w:r w:rsidR="004709C3" w:rsidRPr="007665F2">
        <w:rPr>
          <w:rFonts w:eastAsia="Times New Roman"/>
          <w:color w:val="000000"/>
        </w:rPr>
        <w:t xml:space="preserve"> </w:t>
      </w:r>
      <w:r w:rsidRPr="007665F2">
        <w:rPr>
          <w:rFonts w:eastAsia="Times New Roman"/>
          <w:color w:val="000000"/>
        </w:rPr>
        <w:t>kontrollera om samtycke finns</w:t>
      </w:r>
    </w:p>
    <w:p w14:paraId="7A9291E9" w14:textId="7562163F" w:rsidR="00F51FCB" w:rsidRPr="00380291" w:rsidRDefault="00F51FCB" w:rsidP="00F51FCB">
      <w:pPr>
        <w:keepLines/>
        <w:widowControl w:val="0"/>
        <w:numPr>
          <w:ilvl w:val="0"/>
          <w:numId w:val="21"/>
        </w:numPr>
        <w:spacing w:before="120" w:after="0" w:line="240" w:lineRule="auto"/>
        <w:ind w:hanging="360"/>
      </w:pPr>
      <w:r w:rsidRPr="007665F2">
        <w:rPr>
          <w:rFonts w:eastAsia="Times New Roman"/>
          <w:color w:val="000000"/>
        </w:rPr>
        <w:t xml:space="preserve">att ge </w:t>
      </w:r>
      <w:r w:rsidR="001D25B8">
        <w:rPr>
          <w:rFonts w:eastAsia="Times New Roman"/>
          <w:color w:val="000000"/>
        </w:rPr>
        <w:t>medarbetare</w:t>
      </w:r>
      <w:r w:rsidRPr="007665F2">
        <w:rPr>
          <w:rFonts w:eastAsia="Times New Roman"/>
          <w:color w:val="000000"/>
        </w:rPr>
        <w:t xml:space="preserve"> en sammanställd lista av </w:t>
      </w:r>
      <w:r w:rsidR="001D25B8">
        <w:rPr>
          <w:rFonts w:eastAsia="Times New Roman"/>
          <w:color w:val="000000"/>
        </w:rPr>
        <w:t>patients/brukares</w:t>
      </w:r>
      <w:r w:rsidRPr="007665F2">
        <w:rPr>
          <w:rFonts w:eastAsia="Times New Roman"/>
          <w:color w:val="000000"/>
        </w:rPr>
        <w:t xml:space="preserve"> alla samtycken som finns registrerade hos vårdgivar</w:t>
      </w:r>
      <w:r w:rsidR="001D25B8">
        <w:rPr>
          <w:rFonts w:eastAsia="Times New Roman"/>
          <w:color w:val="000000"/>
        </w:rPr>
        <w:t>e/utförare</w:t>
      </w:r>
    </w:p>
    <w:p w14:paraId="715EE0DC" w14:textId="11E2B41F" w:rsidR="00380291" w:rsidRPr="005E00FB" w:rsidRDefault="00380291" w:rsidP="00380291">
      <w:pPr>
        <w:keepLines/>
        <w:widowControl w:val="0"/>
        <w:numPr>
          <w:ilvl w:val="0"/>
          <w:numId w:val="21"/>
        </w:numPr>
        <w:spacing w:before="120" w:after="0" w:line="240" w:lineRule="auto"/>
        <w:ind w:hanging="360"/>
      </w:pPr>
      <w:r w:rsidRPr="007665F2">
        <w:rPr>
          <w:rFonts w:eastAsia="Times New Roman"/>
          <w:color w:val="000000"/>
        </w:rPr>
        <w:t xml:space="preserve">att ge </w:t>
      </w:r>
      <w:r w:rsidR="004709C3">
        <w:rPr>
          <w:rFonts w:eastAsia="Times New Roman"/>
          <w:color w:val="000000"/>
        </w:rPr>
        <w:t>patienten/brukaren</w:t>
      </w:r>
      <w:r w:rsidRPr="007665F2">
        <w:rPr>
          <w:rFonts w:eastAsia="Times New Roman"/>
          <w:color w:val="000000"/>
        </w:rPr>
        <w:t xml:space="preserve"> en sammanställd lista av dennes alla samtycken som finns registrerade </w:t>
      </w:r>
      <w:r>
        <w:rPr>
          <w:rFonts w:eastAsia="Times New Roman"/>
          <w:color w:val="000000"/>
        </w:rPr>
        <w:t>oavsett vårdgivare</w:t>
      </w:r>
    </w:p>
    <w:p w14:paraId="6ED7E6A0" w14:textId="4B814198" w:rsidR="005E00FB" w:rsidRPr="005E00FB" w:rsidRDefault="005E00FB" w:rsidP="00380291">
      <w:pPr>
        <w:keepLines/>
        <w:widowControl w:val="0"/>
        <w:numPr>
          <w:ilvl w:val="0"/>
          <w:numId w:val="21"/>
        </w:numPr>
        <w:spacing w:before="120" w:after="0" w:line="240" w:lineRule="auto"/>
        <w:ind w:hanging="360"/>
      </w:pPr>
      <w:r w:rsidRPr="007665F2">
        <w:rPr>
          <w:rFonts w:eastAsia="Times New Roman"/>
          <w:color w:val="000000"/>
        </w:rPr>
        <w:t xml:space="preserve">att ge </w:t>
      </w:r>
      <w:r>
        <w:rPr>
          <w:rFonts w:eastAsia="Times New Roman"/>
          <w:color w:val="000000"/>
        </w:rPr>
        <w:t>patienten/brukaren</w:t>
      </w:r>
      <w:r w:rsidRPr="007665F2">
        <w:rPr>
          <w:rFonts w:eastAsia="Times New Roman"/>
          <w:color w:val="000000"/>
        </w:rPr>
        <w:t xml:space="preserve"> </w:t>
      </w:r>
      <w:r>
        <w:rPr>
          <w:rFonts w:eastAsia="Times New Roman"/>
          <w:color w:val="000000"/>
        </w:rPr>
        <w:t>möjlighet att, från en begäran av vården/omsorgen, kunna ge sitt samtycke</w:t>
      </w:r>
    </w:p>
    <w:p w14:paraId="36997C0F" w14:textId="56751522" w:rsidR="005E00FB" w:rsidRPr="007665F2" w:rsidRDefault="005E00FB" w:rsidP="005E00FB">
      <w:pPr>
        <w:keepLines/>
        <w:widowControl w:val="0"/>
        <w:numPr>
          <w:ilvl w:val="0"/>
          <w:numId w:val="21"/>
        </w:numPr>
        <w:spacing w:before="120" w:after="0" w:line="240" w:lineRule="auto"/>
        <w:ind w:hanging="360"/>
      </w:pPr>
      <w:r w:rsidRPr="007665F2">
        <w:rPr>
          <w:rFonts w:eastAsia="Times New Roman"/>
          <w:color w:val="000000"/>
        </w:rPr>
        <w:t xml:space="preserve">att ge </w:t>
      </w:r>
      <w:r>
        <w:rPr>
          <w:rFonts w:eastAsia="Times New Roman"/>
          <w:color w:val="000000"/>
        </w:rPr>
        <w:t>patienten/brukaren</w:t>
      </w:r>
      <w:r w:rsidRPr="007665F2">
        <w:rPr>
          <w:rFonts w:eastAsia="Times New Roman"/>
          <w:color w:val="000000"/>
        </w:rPr>
        <w:t xml:space="preserve"> </w:t>
      </w:r>
      <w:r>
        <w:rPr>
          <w:rFonts w:eastAsia="Times New Roman"/>
          <w:color w:val="000000"/>
        </w:rPr>
        <w:t>möjlighet att avsluta ett tidigare givet samtycke</w:t>
      </w:r>
    </w:p>
    <w:p w14:paraId="63F48C9B" w14:textId="77777777" w:rsidR="00F51FCB" w:rsidRDefault="00F51FCB" w:rsidP="00F51FCB"/>
    <w:p w14:paraId="4FA2CF86" w14:textId="4EFC63A0" w:rsidR="00F51FCB" w:rsidRDefault="00F51FCB" w:rsidP="00F51FCB">
      <w:r>
        <w:t xml:space="preserve">En utgångspunkt för tjänstedomänen är </w:t>
      </w:r>
      <w:proofErr w:type="spellStart"/>
      <w:r>
        <w:t>CeHis</w:t>
      </w:r>
      <w:proofErr w:type="spellEnd"/>
      <w:r>
        <w:t xml:space="preserve"> uppdrag Patientdatalagen i Praktiken (</w:t>
      </w:r>
      <w:proofErr w:type="spellStart"/>
      <w:r>
        <w:t>PDLiP</w:t>
      </w:r>
      <w:proofErr w:type="spellEnd"/>
      <w:r>
        <w:t xml:space="preserve"> [R1]), som syftat till att skapa förutsättningar för en nationell samsyn av tolkning och tillämpning av Patientdatalagen för informationssamverkan inom och mellan vårdgivare.</w:t>
      </w:r>
    </w:p>
    <w:p w14:paraId="40BECDE2" w14:textId="34002651" w:rsidR="00AF49F3" w:rsidRDefault="00F51FCB" w:rsidP="00F51FCB">
      <w:r>
        <w:t xml:space="preserve">Arbetet baseras på RIV-specifikation för </w:t>
      </w:r>
      <w:proofErr w:type="spellStart"/>
      <w:r>
        <w:t>PDLiP</w:t>
      </w:r>
      <w:proofErr w:type="spellEnd"/>
      <w:r>
        <w:t xml:space="preserve"> [RIV </w:t>
      </w:r>
      <w:proofErr w:type="spellStart"/>
      <w:r>
        <w:t>PDLiP</w:t>
      </w:r>
      <w:proofErr w:type="spellEnd"/>
      <w:r>
        <w:t>] som bland annat omfattar hanteringen av direktåtkomst inom sammanhållen journalföring.</w:t>
      </w:r>
    </w:p>
    <w:p w14:paraId="72ED21F4" w14:textId="77777777" w:rsidR="00AF49F3" w:rsidRPr="003F5536" w:rsidRDefault="00AF49F3" w:rsidP="00AF49F3">
      <w:pPr>
        <w:rPr>
          <w:iCs/>
        </w:rPr>
      </w:pPr>
      <w:r w:rsidRPr="003F5536">
        <w:rPr>
          <w:iCs/>
        </w:rPr>
        <w:lastRenderedPageBreak/>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0E3C7917" w14:textId="77777777" w:rsidR="00AF49F3" w:rsidRPr="003F5536" w:rsidRDefault="00AF49F3" w:rsidP="00AF49F3">
      <w:pPr>
        <w:rPr>
          <w:iCs/>
        </w:rPr>
      </w:pPr>
      <w:r w:rsidRPr="003F5536">
        <w:rPr>
          <w:iCs/>
        </w:rPr>
        <w:t>Detta dokument kompletterar reglerna i de tekniska kontrakten. Tjänsteproducenter och tjänstekonsumenter ska m.a.o. följa såväl de maskintolkbara reglerna i de tekniska kontrakten, så väl som de regler som uttrycks verbalt i detta dokument.</w:t>
      </w:r>
    </w:p>
    <w:p w14:paraId="40FE2D1D" w14:textId="77777777" w:rsidR="00AF49F3" w:rsidRDefault="00AF49F3" w:rsidP="00AF49F3"/>
    <w:p w14:paraId="72158F7E" w14:textId="77777777" w:rsidR="00AF49F3" w:rsidRDefault="00AF49F3" w:rsidP="00AF49F3">
      <w:pPr>
        <w:pStyle w:val="Numreradrubrik2"/>
      </w:pPr>
      <w:bookmarkStart w:id="4" w:name="_Toc31290647"/>
      <w:bookmarkStart w:id="5" w:name="_Toc216183184"/>
      <w:proofErr w:type="spellStart"/>
      <w:r>
        <w:t>Svenskt</w:t>
      </w:r>
      <w:proofErr w:type="spellEnd"/>
      <w:r>
        <w:t xml:space="preserve"> </w:t>
      </w:r>
      <w:proofErr w:type="spellStart"/>
      <w:r>
        <w:t>namn</w:t>
      </w:r>
      <w:bookmarkEnd w:id="4"/>
      <w:bookmarkEnd w:id="5"/>
      <w:proofErr w:type="spellEnd"/>
    </w:p>
    <w:p w14:paraId="3FB7B6C6" w14:textId="77777777" w:rsidR="00F51FCB" w:rsidRDefault="00F51FCB" w:rsidP="00AF49F3">
      <w:pPr>
        <w:rPr>
          <w:b/>
          <w:bCs/>
          <w:color w:val="244335" w:themeColor="accent3" w:themeShade="BF"/>
        </w:rPr>
      </w:pPr>
    </w:p>
    <w:p w14:paraId="402ECC6F" w14:textId="3EF7B3C1" w:rsidR="00AF49F3" w:rsidRPr="00F51FCB" w:rsidRDefault="00F51FCB" w:rsidP="00AF49F3">
      <w:pPr>
        <w:rPr>
          <w:b/>
          <w:bCs/>
          <w:color w:val="244335" w:themeColor="accent3" w:themeShade="BF"/>
        </w:rPr>
      </w:pPr>
      <w:r w:rsidRPr="00F51FCB">
        <w:rPr>
          <w:b/>
          <w:bCs/>
          <w:color w:val="244335" w:themeColor="accent3" w:themeShade="BF"/>
        </w:rPr>
        <w:t>Samtyckestjänst</w:t>
      </w:r>
    </w:p>
    <w:p w14:paraId="12DA63B0" w14:textId="52E89061" w:rsidR="00AF49F3" w:rsidRPr="00F51FCB" w:rsidRDefault="00F51FCB">
      <w:pPr>
        <w:rPr>
          <w:color w:val="244335" w:themeColor="accent3" w:themeShade="BF"/>
        </w:rPr>
      </w:pPr>
      <w:r>
        <w:rPr>
          <w:color w:val="244335" w:themeColor="accent3" w:themeShade="BF"/>
        </w:rPr>
        <w:t xml:space="preserve">Kortnamn </w:t>
      </w:r>
      <w:proofErr w:type="spellStart"/>
      <w:proofErr w:type="gramStart"/>
      <w:r w:rsidRPr="00F51FCB">
        <w:rPr>
          <w:b/>
          <w:bCs/>
          <w:color w:val="244335" w:themeColor="accent3" w:themeShade="BF"/>
        </w:rPr>
        <w:t>Informationssäkerhet:Säkerhetstjänster</w:t>
      </w:r>
      <w:proofErr w:type="gramEnd"/>
      <w:r w:rsidRPr="00F51FCB">
        <w:rPr>
          <w:b/>
          <w:bCs/>
          <w:color w:val="244335" w:themeColor="accent3" w:themeShade="BF"/>
        </w:rPr>
        <w:t>:Samtyckestjänst</w:t>
      </w:r>
      <w:proofErr w:type="spellEnd"/>
      <w:r w:rsidR="00AF49F3">
        <w:br w:type="page"/>
      </w:r>
    </w:p>
    <w:p w14:paraId="593B58E9" w14:textId="74F3FD14" w:rsidR="00AF49F3" w:rsidRPr="00332872" w:rsidRDefault="00AF49F3" w:rsidP="00332872">
      <w:pPr>
        <w:pStyle w:val="Numreradrubrik1"/>
      </w:pPr>
      <w:bookmarkStart w:id="6" w:name="_Toc198086678"/>
      <w:bookmarkStart w:id="7" w:name="_Toc224960918"/>
      <w:bookmarkStart w:id="8" w:name="_Toc357754844"/>
      <w:bookmarkStart w:id="9" w:name="_Toc243452542"/>
      <w:bookmarkStart w:id="10" w:name="_Toc31290648"/>
      <w:bookmarkStart w:id="11" w:name="_Toc216183185"/>
      <w:proofErr w:type="spellStart"/>
      <w:proofErr w:type="gramStart"/>
      <w:r w:rsidRPr="00332872">
        <w:lastRenderedPageBreak/>
        <w:t>Versionsinformation</w:t>
      </w:r>
      <w:bookmarkEnd w:id="6"/>
      <w:bookmarkEnd w:id="7"/>
      <w:bookmarkEnd w:id="8"/>
      <w:bookmarkEnd w:id="9"/>
      <w:bookmarkEnd w:id="10"/>
      <w:bookmarkEnd w:id="11"/>
      <w:proofErr w:type="spellEnd"/>
      <w:proofErr w:type="gramEnd"/>
    </w:p>
    <w:p w14:paraId="7D492815" w14:textId="77777777" w:rsidR="00F51FCB" w:rsidRPr="003F5536" w:rsidRDefault="00F51FCB" w:rsidP="00AF49F3">
      <w:pPr>
        <w:rPr>
          <w:iCs/>
          <w:color w:val="244335" w:themeColor="accent3" w:themeShade="BF"/>
        </w:rPr>
      </w:pPr>
      <w:r w:rsidRPr="003F5536">
        <w:rPr>
          <w:iCs/>
        </w:rPr>
        <w:t xml:space="preserve">Denna revision av tjänstekontraktsbeskrivningen handlar om domänen </w:t>
      </w:r>
      <w:r w:rsidRPr="003F5536">
        <w:rPr>
          <w:iCs/>
          <w:color w:val="244335" w:themeColor="accent3" w:themeShade="BF"/>
        </w:rPr>
        <w:fldChar w:fldCharType="begin"/>
      </w:r>
      <w:r w:rsidRPr="003F5536">
        <w:rPr>
          <w:iCs/>
          <w:color w:val="244335" w:themeColor="accent3" w:themeShade="BF"/>
        </w:rPr>
        <w:instrText xml:space="preserve"> DOCPROPERTY "Domain_1" \* MERGEFORMAT </w:instrText>
      </w:r>
      <w:r w:rsidRPr="003F5536">
        <w:rPr>
          <w:iCs/>
          <w:color w:val="244335" w:themeColor="accent3" w:themeShade="BF"/>
        </w:rPr>
        <w:fldChar w:fldCharType="separate"/>
      </w:r>
      <w:proofErr w:type="spellStart"/>
      <w:r w:rsidRPr="003F5536">
        <w:rPr>
          <w:b/>
          <w:iCs/>
          <w:color w:val="244335" w:themeColor="accent3" w:themeShade="BF"/>
        </w:rPr>
        <w:t>informationsecurity</w:t>
      </w:r>
      <w:proofErr w:type="spellEnd"/>
      <w:r w:rsidRPr="003F5536">
        <w:rPr>
          <w:iCs/>
          <w:color w:val="244335" w:themeColor="accent3" w:themeShade="BF"/>
        </w:rPr>
        <w:fldChar w:fldCharType="end"/>
      </w:r>
      <w:r w:rsidRPr="003F5536">
        <w:rPr>
          <w:iCs/>
          <w:color w:val="244335" w:themeColor="accent3" w:themeShade="BF"/>
        </w:rPr>
        <w:t xml:space="preserve">: </w:t>
      </w:r>
      <w:r w:rsidRPr="003F5536">
        <w:rPr>
          <w:iCs/>
          <w:color w:val="244335" w:themeColor="accent3" w:themeShade="BF"/>
        </w:rPr>
        <w:fldChar w:fldCharType="begin"/>
      </w:r>
      <w:r w:rsidRPr="003F5536">
        <w:rPr>
          <w:iCs/>
          <w:color w:val="244335" w:themeColor="accent3" w:themeShade="BF"/>
        </w:rPr>
        <w:instrText xml:space="preserve"> DOCPROPERTY "Domain_2" \* MERGEFORMAT </w:instrText>
      </w:r>
      <w:r w:rsidRPr="003F5536">
        <w:rPr>
          <w:iCs/>
          <w:color w:val="244335" w:themeColor="accent3" w:themeShade="BF"/>
        </w:rPr>
        <w:fldChar w:fldCharType="separate"/>
      </w:r>
      <w:proofErr w:type="spellStart"/>
      <w:r w:rsidRPr="003F5536">
        <w:rPr>
          <w:b/>
          <w:iCs/>
          <w:color w:val="244335" w:themeColor="accent3" w:themeShade="BF"/>
        </w:rPr>
        <w:t>authorization</w:t>
      </w:r>
      <w:proofErr w:type="spellEnd"/>
      <w:r w:rsidRPr="003F5536">
        <w:rPr>
          <w:iCs/>
          <w:color w:val="244335" w:themeColor="accent3" w:themeShade="BF"/>
        </w:rPr>
        <w:fldChar w:fldCharType="end"/>
      </w:r>
      <w:r w:rsidRPr="003F5536">
        <w:rPr>
          <w:iCs/>
          <w:color w:val="244335" w:themeColor="accent3" w:themeShade="BF"/>
        </w:rPr>
        <w:t xml:space="preserve">: </w:t>
      </w:r>
      <w:r w:rsidRPr="003F5536">
        <w:rPr>
          <w:iCs/>
          <w:color w:val="244335" w:themeColor="accent3" w:themeShade="BF"/>
        </w:rPr>
        <w:fldChar w:fldCharType="begin"/>
      </w:r>
      <w:r w:rsidRPr="003F5536">
        <w:rPr>
          <w:iCs/>
          <w:color w:val="244335" w:themeColor="accent3" w:themeShade="BF"/>
        </w:rPr>
        <w:instrText xml:space="preserve"> DOCPROPERTY "Domain_3" \* MERGEFORMAT </w:instrText>
      </w:r>
      <w:r w:rsidRPr="003F5536">
        <w:rPr>
          <w:iCs/>
          <w:color w:val="244335" w:themeColor="accent3" w:themeShade="BF"/>
        </w:rPr>
        <w:fldChar w:fldCharType="separate"/>
      </w:r>
      <w:proofErr w:type="spellStart"/>
      <w:r w:rsidRPr="003F5536">
        <w:rPr>
          <w:b/>
          <w:iCs/>
          <w:color w:val="244335" w:themeColor="accent3" w:themeShade="BF"/>
        </w:rPr>
        <w:t>consent</w:t>
      </w:r>
      <w:proofErr w:type="spellEnd"/>
      <w:r w:rsidRPr="003F5536">
        <w:rPr>
          <w:iCs/>
          <w:color w:val="244335" w:themeColor="accent3" w:themeShade="BF"/>
        </w:rPr>
        <w:fldChar w:fldCharType="end"/>
      </w:r>
      <w:r w:rsidRPr="003F5536">
        <w:rPr>
          <w:iCs/>
          <w:color w:val="244335" w:themeColor="accent3" w:themeShade="BF"/>
        </w:rPr>
        <w:t>.</w:t>
      </w:r>
    </w:p>
    <w:p w14:paraId="19A33869" w14:textId="2D7F0756" w:rsidR="00AF49F3" w:rsidRPr="003F5536" w:rsidRDefault="00AF49F3" w:rsidP="00AF49F3">
      <w:pPr>
        <w:rPr>
          <w:iCs/>
        </w:rPr>
      </w:pPr>
      <w:r w:rsidRPr="003F5536">
        <w:rPr>
          <w:iCs/>
        </w:rPr>
        <w:t xml:space="preserve">Observera att version för detta dokument och domänen måste vara lika. Detta för att spårbarheten inte skall brytas. </w:t>
      </w:r>
    </w:p>
    <w:p w14:paraId="25B7E30C" w14:textId="3FC5E21B" w:rsidR="00AF49F3" w:rsidRDefault="00AF49F3" w:rsidP="00C066E7">
      <w:pPr>
        <w:pStyle w:val="Numreradrubrik2"/>
      </w:pPr>
      <w:bookmarkStart w:id="12" w:name="_Toc357754845"/>
      <w:bookmarkStart w:id="13" w:name="_Toc243452543"/>
      <w:bookmarkStart w:id="14" w:name="_Toc31290649"/>
      <w:bookmarkStart w:id="15" w:name="_Toc216183186"/>
      <w:r>
        <w:t xml:space="preserve">Version </w:t>
      </w:r>
      <w:bookmarkEnd w:id="12"/>
      <w:bookmarkEnd w:id="13"/>
      <w:bookmarkEnd w:id="14"/>
      <w:r w:rsidR="00F51FCB">
        <w:t>2.0.</w:t>
      </w:r>
      <w:r w:rsidR="00D25DE5">
        <w:t>4</w:t>
      </w:r>
      <w:bookmarkEnd w:id="15"/>
    </w:p>
    <w:p w14:paraId="1A8E011A" w14:textId="77777777" w:rsidR="00AF49F3" w:rsidRDefault="00AF49F3" w:rsidP="00C066E7">
      <w:pPr>
        <w:pStyle w:val="Numreradrubrik3"/>
      </w:pPr>
      <w:bookmarkStart w:id="16" w:name="_Toc243452544"/>
      <w:bookmarkStart w:id="17" w:name="_Toc31290650"/>
      <w:bookmarkStart w:id="18" w:name="_Toc216183187"/>
      <w:proofErr w:type="spellStart"/>
      <w:r>
        <w:t>Oförändrade</w:t>
      </w:r>
      <w:proofErr w:type="spellEnd"/>
      <w:r>
        <w:t xml:space="preserve"> </w:t>
      </w:r>
      <w:proofErr w:type="spellStart"/>
      <w:r>
        <w:t>tjänstekontrakt</w:t>
      </w:r>
      <w:bookmarkEnd w:id="16"/>
      <w:bookmarkEnd w:id="17"/>
      <w:bookmarkEnd w:id="18"/>
      <w:proofErr w:type="spellEnd"/>
    </w:p>
    <w:p w14:paraId="59E003EB" w14:textId="14830129" w:rsidR="00AF49F3" w:rsidRPr="00F51FCB" w:rsidRDefault="00F51FCB" w:rsidP="00F51FCB">
      <w:r>
        <w:t>Samtliga kontrakt är förändrade relativt domänversion 1.0</w:t>
      </w:r>
    </w:p>
    <w:p w14:paraId="02032990" w14:textId="77777777" w:rsidR="00AF49F3" w:rsidRDefault="00AF49F3" w:rsidP="00C066E7">
      <w:pPr>
        <w:pStyle w:val="Numreradrubrik3"/>
      </w:pPr>
      <w:bookmarkStart w:id="19" w:name="_Toc243452545"/>
      <w:bookmarkStart w:id="20" w:name="_Toc31290651"/>
      <w:bookmarkStart w:id="21" w:name="_Toc216183188"/>
      <w:r>
        <w:t xml:space="preserve">Nya </w:t>
      </w:r>
      <w:proofErr w:type="spellStart"/>
      <w:r>
        <w:t>tjänstekontrakt</w:t>
      </w:r>
      <w:bookmarkEnd w:id="19"/>
      <w:bookmarkEnd w:id="20"/>
      <w:bookmarkEnd w:id="21"/>
      <w:proofErr w:type="spellEnd"/>
    </w:p>
    <w:p w14:paraId="39859EDC" w14:textId="00691562" w:rsidR="00D25DE5" w:rsidRPr="003F5536" w:rsidRDefault="00D25DE5" w:rsidP="00D25DE5">
      <w:pPr>
        <w:rPr>
          <w:iCs/>
        </w:rPr>
      </w:pPr>
      <w:r w:rsidRPr="003F5536">
        <w:rPr>
          <w:iCs/>
        </w:rPr>
        <w:t>Följande nya tjänstekontrakt finns från och med minor-version 2.0.</w:t>
      </w:r>
      <w:r>
        <w:rPr>
          <w:iCs/>
        </w:rPr>
        <w:t>4</w:t>
      </w:r>
      <w:r w:rsidRPr="003F5536">
        <w:rPr>
          <w:iCs/>
        </w:rPr>
        <w:t>:</w:t>
      </w:r>
    </w:p>
    <w:p w14:paraId="553FD208" w14:textId="295BD197" w:rsidR="009B36CA" w:rsidRPr="009B36CA" w:rsidRDefault="009B36CA" w:rsidP="00AF49F3">
      <w:pPr>
        <w:pStyle w:val="Liststycke"/>
        <w:numPr>
          <w:ilvl w:val="0"/>
          <w:numId w:val="19"/>
        </w:numPr>
        <w:spacing w:after="0" w:line="280" w:lineRule="atLeast"/>
      </w:pPr>
      <w:proofErr w:type="spellStart"/>
      <w:r w:rsidRPr="009B36CA">
        <w:t>RegisterConsentByPatient</w:t>
      </w:r>
      <w:proofErr w:type="spellEnd"/>
    </w:p>
    <w:p w14:paraId="5FA0DE86" w14:textId="2AE95A74" w:rsidR="00D25DE5" w:rsidRPr="009B36CA" w:rsidRDefault="00D25DE5" w:rsidP="00AF49F3">
      <w:pPr>
        <w:pStyle w:val="Liststycke"/>
        <w:numPr>
          <w:ilvl w:val="0"/>
          <w:numId w:val="19"/>
        </w:numPr>
        <w:spacing w:after="0" w:line="280" w:lineRule="atLeast"/>
      </w:pPr>
      <w:proofErr w:type="spellStart"/>
      <w:r w:rsidRPr="009B36CA">
        <w:t>EndConsentByPatient</w:t>
      </w:r>
      <w:proofErr w:type="spellEnd"/>
    </w:p>
    <w:p w14:paraId="1D833FC0" w14:textId="77777777" w:rsidR="00D25DE5" w:rsidRPr="00D25DE5" w:rsidRDefault="00D25DE5" w:rsidP="00D25DE5">
      <w:pPr>
        <w:pStyle w:val="Liststycke"/>
        <w:spacing w:after="0" w:line="280" w:lineRule="atLeast"/>
        <w:rPr>
          <w:color w:val="A33662" w:themeColor="accent1"/>
        </w:rPr>
      </w:pPr>
    </w:p>
    <w:p w14:paraId="4E5E2EF6" w14:textId="31FA050F" w:rsidR="00AF49F3" w:rsidRPr="003F5536" w:rsidRDefault="00AF49F3" w:rsidP="00AF49F3">
      <w:pPr>
        <w:rPr>
          <w:iCs/>
        </w:rPr>
      </w:pPr>
      <w:r w:rsidRPr="003F5536">
        <w:rPr>
          <w:iCs/>
        </w:rPr>
        <w:t>Följande nya tjänstekontrakt finns från och med</w:t>
      </w:r>
      <w:r w:rsidR="00545C1C" w:rsidRPr="003F5536">
        <w:rPr>
          <w:iCs/>
        </w:rPr>
        <w:t xml:space="preserve"> </w:t>
      </w:r>
      <w:r w:rsidR="003F5536" w:rsidRPr="003F5536">
        <w:rPr>
          <w:iCs/>
        </w:rPr>
        <w:t>minor-</w:t>
      </w:r>
      <w:r w:rsidR="00545C1C" w:rsidRPr="003F5536">
        <w:rPr>
          <w:iCs/>
        </w:rPr>
        <w:t>version 2.0.3</w:t>
      </w:r>
      <w:r w:rsidRPr="003F5536">
        <w:rPr>
          <w:iCs/>
        </w:rPr>
        <w:t>:</w:t>
      </w:r>
    </w:p>
    <w:p w14:paraId="3F86EF4F" w14:textId="52289F05" w:rsidR="00AF49F3" w:rsidRPr="009B36CA" w:rsidRDefault="00545C1C" w:rsidP="00AF49F3">
      <w:pPr>
        <w:pStyle w:val="Liststycke"/>
        <w:numPr>
          <w:ilvl w:val="0"/>
          <w:numId w:val="19"/>
        </w:numPr>
        <w:spacing w:after="0" w:line="280" w:lineRule="atLeast"/>
      </w:pPr>
      <w:proofErr w:type="spellStart"/>
      <w:r w:rsidRPr="009B36CA">
        <w:t>GetAllExtendedConsentForPatient</w:t>
      </w:r>
      <w:proofErr w:type="spellEnd"/>
    </w:p>
    <w:p w14:paraId="369779B9" w14:textId="77777777" w:rsidR="00AF49F3" w:rsidRDefault="00AF49F3" w:rsidP="00C066E7">
      <w:pPr>
        <w:pStyle w:val="Numreradrubrik4"/>
      </w:pPr>
      <w:bookmarkStart w:id="22" w:name="_Toc243452546"/>
      <w:bookmarkStart w:id="23" w:name="_Toc31290652"/>
      <w:proofErr w:type="spellStart"/>
      <w:r>
        <w:t>Förändrade</w:t>
      </w:r>
      <w:proofErr w:type="spellEnd"/>
      <w:r>
        <w:t xml:space="preserve"> </w:t>
      </w:r>
      <w:proofErr w:type="spellStart"/>
      <w:r>
        <w:t>tjänstekontrakt</w:t>
      </w:r>
      <w:bookmarkEnd w:id="22"/>
      <w:bookmarkEnd w:id="23"/>
      <w:proofErr w:type="spellEnd"/>
    </w:p>
    <w:p w14:paraId="641895F1" w14:textId="1EAA3ACC" w:rsidR="00AF49F3" w:rsidRPr="0038515C" w:rsidRDefault="007C3DE4" w:rsidP="00AF49F3">
      <w:r>
        <w:t>Samtliga kontrakt är förändrade relativt domänversion 1.0</w:t>
      </w:r>
    </w:p>
    <w:p w14:paraId="1300771F" w14:textId="15E10D91" w:rsidR="00545C1C" w:rsidRDefault="00545C1C" w:rsidP="00C066E7">
      <w:pPr>
        <w:pStyle w:val="Numreradrubrik3"/>
      </w:pPr>
      <w:bookmarkStart w:id="24" w:name="_Toc243452547"/>
      <w:bookmarkStart w:id="25" w:name="_Toc31290653"/>
      <w:bookmarkStart w:id="26" w:name="_Toc216183189"/>
      <w:proofErr w:type="spellStart"/>
      <w:r>
        <w:t>Ingående</w:t>
      </w:r>
      <w:proofErr w:type="spellEnd"/>
      <w:r>
        <w:t xml:space="preserve"> </w:t>
      </w:r>
      <w:proofErr w:type="spellStart"/>
      <w:r>
        <w:t>tjänstekontrakt</w:t>
      </w:r>
      <w:bookmarkEnd w:id="26"/>
      <w:proofErr w:type="spellEnd"/>
    </w:p>
    <w:p w14:paraId="649B6E27" w14:textId="77777777" w:rsidR="00545C1C" w:rsidRDefault="00545C1C" w:rsidP="00545C1C">
      <w:r>
        <w:t>Nedanstående tabell visar vilka tjänster som finns definierade.</w:t>
      </w:r>
    </w:p>
    <w:p w14:paraId="39DDC767" w14:textId="77777777" w:rsidR="00545C1C" w:rsidRDefault="00545C1C" w:rsidP="00545C1C">
      <w:r>
        <w:t xml:space="preserve">Kategoriseringen beskriver vilket användningsområde tjänsten tillhör. Följande kategoriseringar är definierade: </w:t>
      </w:r>
    </w:p>
    <w:p w14:paraId="0C379037" w14:textId="164C1FAF" w:rsidR="00545C1C" w:rsidRDefault="00545C1C" w:rsidP="00545C1C">
      <w:pPr>
        <w:pStyle w:val="Liststycke"/>
        <w:numPr>
          <w:ilvl w:val="0"/>
          <w:numId w:val="23"/>
        </w:numPr>
        <w:spacing w:after="0" w:line="280" w:lineRule="atLeast"/>
      </w:pPr>
      <w:proofErr w:type="spellStart"/>
      <w:r w:rsidRPr="003F5536">
        <w:rPr>
          <w:b/>
          <w:bCs/>
        </w:rPr>
        <w:t>querying</w:t>
      </w:r>
      <w:proofErr w:type="spellEnd"/>
      <w:r>
        <w:t xml:space="preserve"> </w:t>
      </w:r>
      <w:r w:rsidR="001D25B8">
        <w:tab/>
      </w:r>
      <w:r>
        <w:t xml:space="preserve">- tjänstekontrakt för att hämta samtycken för intern samtyckeskontroll </w:t>
      </w:r>
    </w:p>
    <w:p w14:paraId="4AA440A2" w14:textId="77777777" w:rsidR="00545C1C" w:rsidRDefault="00545C1C" w:rsidP="00545C1C">
      <w:pPr>
        <w:pStyle w:val="Liststycke"/>
        <w:numPr>
          <w:ilvl w:val="0"/>
          <w:numId w:val="23"/>
        </w:numPr>
        <w:spacing w:after="0" w:line="280" w:lineRule="atLeast"/>
      </w:pPr>
      <w:proofErr w:type="spellStart"/>
      <w:r w:rsidRPr="003F5536">
        <w:rPr>
          <w:b/>
          <w:bCs/>
        </w:rPr>
        <w:t>accesscontrol</w:t>
      </w:r>
      <w:proofErr w:type="spellEnd"/>
      <w:r>
        <w:t xml:space="preserve"> </w:t>
      </w:r>
      <w:r>
        <w:tab/>
        <w:t>- tjänstekontrakt för samtyckekontroll</w:t>
      </w:r>
    </w:p>
    <w:p w14:paraId="1A50589A" w14:textId="6DDAF28B" w:rsidR="00545C1C" w:rsidRDefault="00545C1C" w:rsidP="00545C1C">
      <w:pPr>
        <w:pStyle w:val="Liststycke"/>
        <w:numPr>
          <w:ilvl w:val="0"/>
          <w:numId w:val="23"/>
        </w:numPr>
        <w:spacing w:after="0" w:line="280" w:lineRule="atLeast"/>
      </w:pPr>
      <w:r w:rsidRPr="003F5536">
        <w:rPr>
          <w:b/>
          <w:bCs/>
        </w:rPr>
        <w:t>administration</w:t>
      </w:r>
      <w:r>
        <w:t xml:space="preserve"> </w:t>
      </w:r>
      <w:r w:rsidR="001D25B8">
        <w:tab/>
      </w:r>
      <w:r>
        <w:t xml:space="preserve">- tjänstekontrakt för att registrera, </w:t>
      </w:r>
      <w:r w:rsidR="005F3630">
        <w:t>avsluta, makulera eller</w:t>
      </w:r>
      <w:r>
        <w:t xml:space="preserve"> lista samtycken med utökad information</w:t>
      </w:r>
    </w:p>
    <w:p w14:paraId="59FBDD17" w14:textId="77777777" w:rsidR="00545C1C" w:rsidRPr="00545C1C" w:rsidRDefault="00545C1C" w:rsidP="00545C1C">
      <w:pPr>
        <w:rPr>
          <w:lang w:val="en-US"/>
        </w:rPr>
      </w:pPr>
    </w:p>
    <w:tbl>
      <w:tblPr>
        <w:tblW w:w="8992" w:type="dxa"/>
        <w:tblInd w:w="70" w:type="dxa"/>
        <w:tblCellMar>
          <w:left w:w="70" w:type="dxa"/>
          <w:right w:w="70" w:type="dxa"/>
        </w:tblCellMar>
        <w:tblLook w:val="04A0" w:firstRow="1" w:lastRow="0" w:firstColumn="1" w:lastColumn="0" w:noHBand="0" w:noVBand="1"/>
      </w:tblPr>
      <w:tblGrid>
        <w:gridCol w:w="3406"/>
        <w:gridCol w:w="3817"/>
        <w:gridCol w:w="1769"/>
      </w:tblGrid>
      <w:tr w:rsidR="00545C1C" w14:paraId="2254E281" w14:textId="77777777" w:rsidTr="009B36CA">
        <w:trPr>
          <w:trHeight w:val="804"/>
        </w:trPr>
        <w:tc>
          <w:tcPr>
            <w:tcW w:w="3406" w:type="dxa"/>
            <w:tcBorders>
              <w:top w:val="single" w:sz="8" w:space="0" w:color="auto"/>
              <w:left w:val="single" w:sz="8" w:space="0" w:color="auto"/>
              <w:bottom w:val="single" w:sz="8" w:space="0" w:color="auto"/>
              <w:right w:val="single" w:sz="8" w:space="0" w:color="auto"/>
            </w:tcBorders>
            <w:shd w:val="clear" w:color="auto" w:fill="DDD9C3"/>
            <w:vAlign w:val="center"/>
            <w:hideMark/>
          </w:tcPr>
          <w:p w14:paraId="2AE06B11" w14:textId="77777777" w:rsidR="00545C1C" w:rsidRDefault="00545C1C" w:rsidP="00380291">
            <w:pPr>
              <w:spacing w:before="120" w:after="120" w:line="240" w:lineRule="auto"/>
              <w:rPr>
                <w:rFonts w:eastAsia="Times New Roman"/>
                <w:b/>
                <w:bCs/>
                <w:color w:val="000000"/>
                <w:lang w:eastAsia="sv-SE"/>
              </w:rPr>
            </w:pPr>
            <w:r>
              <w:rPr>
                <w:rFonts w:eastAsia="Times New Roman"/>
                <w:b/>
                <w:bCs/>
                <w:color w:val="000000"/>
                <w:lang w:eastAsia="sv-SE"/>
              </w:rPr>
              <w:t>Tjänstekontrakt</w:t>
            </w:r>
          </w:p>
        </w:tc>
        <w:tc>
          <w:tcPr>
            <w:tcW w:w="3817" w:type="dxa"/>
            <w:tcBorders>
              <w:top w:val="single" w:sz="8" w:space="0" w:color="auto"/>
              <w:left w:val="nil"/>
              <w:bottom w:val="single" w:sz="8" w:space="0" w:color="auto"/>
              <w:right w:val="single" w:sz="8" w:space="0" w:color="auto"/>
            </w:tcBorders>
            <w:shd w:val="clear" w:color="auto" w:fill="DDD9C3"/>
            <w:vAlign w:val="center"/>
            <w:hideMark/>
          </w:tcPr>
          <w:p w14:paraId="7E7826BE" w14:textId="552C5633" w:rsidR="00545C1C" w:rsidRDefault="00545C1C" w:rsidP="00380291">
            <w:pPr>
              <w:spacing w:before="120" w:after="120" w:line="240" w:lineRule="auto"/>
              <w:rPr>
                <w:rFonts w:eastAsia="Times New Roman"/>
                <w:b/>
                <w:bCs/>
                <w:color w:val="000000"/>
                <w:lang w:eastAsia="sv-SE"/>
              </w:rPr>
            </w:pPr>
            <w:r>
              <w:rPr>
                <w:rFonts w:eastAsia="Times New Roman"/>
                <w:b/>
                <w:bCs/>
                <w:color w:val="000000"/>
                <w:lang w:eastAsia="sv-SE"/>
              </w:rPr>
              <w:t>Beskrivning</w:t>
            </w:r>
          </w:p>
        </w:tc>
        <w:tc>
          <w:tcPr>
            <w:tcW w:w="1769" w:type="dxa"/>
            <w:tcBorders>
              <w:top w:val="single" w:sz="8" w:space="0" w:color="auto"/>
              <w:left w:val="nil"/>
              <w:bottom w:val="single" w:sz="8" w:space="0" w:color="auto"/>
              <w:right w:val="single" w:sz="8" w:space="0" w:color="auto"/>
            </w:tcBorders>
            <w:shd w:val="clear" w:color="auto" w:fill="DDD9C3"/>
            <w:vAlign w:val="center"/>
            <w:hideMark/>
          </w:tcPr>
          <w:p w14:paraId="78139555" w14:textId="18C7F467" w:rsidR="00545C1C" w:rsidRDefault="00545C1C" w:rsidP="00380291">
            <w:pPr>
              <w:spacing w:before="120" w:after="120" w:line="240" w:lineRule="auto"/>
              <w:rPr>
                <w:rFonts w:eastAsia="Times New Roman"/>
                <w:b/>
                <w:bCs/>
                <w:color w:val="000000"/>
                <w:lang w:eastAsia="sv-SE"/>
              </w:rPr>
            </w:pPr>
            <w:r>
              <w:rPr>
                <w:rFonts w:eastAsia="Times New Roman"/>
                <w:b/>
                <w:bCs/>
                <w:color w:val="000000"/>
                <w:lang w:eastAsia="sv-SE"/>
              </w:rPr>
              <w:t>Kategori</w:t>
            </w:r>
          </w:p>
        </w:tc>
      </w:tr>
      <w:tr w:rsidR="00545C1C" w14:paraId="6091186E" w14:textId="77777777" w:rsidTr="009B36CA">
        <w:trPr>
          <w:trHeight w:val="300"/>
        </w:trPr>
        <w:tc>
          <w:tcPr>
            <w:tcW w:w="3406" w:type="dxa"/>
            <w:tcBorders>
              <w:top w:val="single" w:sz="8" w:space="0" w:color="auto"/>
              <w:left w:val="single" w:sz="8" w:space="0" w:color="auto"/>
              <w:bottom w:val="single" w:sz="8" w:space="0" w:color="auto"/>
              <w:right w:val="single" w:sz="4" w:space="0" w:color="auto"/>
            </w:tcBorders>
          </w:tcPr>
          <w:p w14:paraId="7F5244B0" w14:textId="377C9AA6" w:rsidR="00545C1C" w:rsidRDefault="00545C1C" w:rsidP="00545C1C">
            <w:pPr>
              <w:spacing w:before="120" w:after="120"/>
              <w:rPr>
                <w:rFonts w:eastAsia="Times New Roman" w:cs="Arial"/>
                <w:highlight w:val="yellow"/>
                <w:lang w:eastAsia="sv-SE"/>
              </w:rPr>
            </w:pPr>
            <w:proofErr w:type="spellStart"/>
            <w:r>
              <w:t>GetConsentsForCareProvider</w:t>
            </w:r>
            <w:proofErr w:type="spellEnd"/>
          </w:p>
        </w:tc>
        <w:tc>
          <w:tcPr>
            <w:tcW w:w="3817" w:type="dxa"/>
            <w:tcBorders>
              <w:top w:val="single" w:sz="4" w:space="0" w:color="auto"/>
              <w:left w:val="single" w:sz="4" w:space="0" w:color="auto"/>
              <w:bottom w:val="single" w:sz="4" w:space="0" w:color="auto"/>
              <w:right w:val="single" w:sz="4" w:space="0" w:color="auto"/>
            </w:tcBorders>
            <w:shd w:val="clear" w:color="auto" w:fill="FFFFFF"/>
          </w:tcPr>
          <w:p w14:paraId="12221890" w14:textId="4245A746" w:rsidR="00545C1C" w:rsidRDefault="00545C1C" w:rsidP="00545C1C">
            <w:pPr>
              <w:spacing w:before="120" w:after="120" w:line="240" w:lineRule="auto"/>
              <w:rPr>
                <w:rFonts w:eastAsia="Times New Roman"/>
                <w:color w:val="000000"/>
                <w:highlight w:val="yellow"/>
                <w:lang w:eastAsia="sv-SE"/>
              </w:rPr>
            </w:pPr>
            <w:r>
              <w:t>Läs samtycken inom vårdgivare</w:t>
            </w:r>
          </w:p>
        </w:tc>
        <w:tc>
          <w:tcPr>
            <w:tcW w:w="1769" w:type="dxa"/>
            <w:tcBorders>
              <w:top w:val="single" w:sz="4" w:space="0" w:color="auto"/>
              <w:left w:val="single" w:sz="4" w:space="0" w:color="auto"/>
              <w:bottom w:val="single" w:sz="4" w:space="0" w:color="auto"/>
              <w:right w:val="single" w:sz="4" w:space="0" w:color="auto"/>
            </w:tcBorders>
            <w:shd w:val="clear" w:color="auto" w:fill="FFFFFF"/>
          </w:tcPr>
          <w:p w14:paraId="41151345" w14:textId="052F0186" w:rsidR="00545C1C" w:rsidRPr="001E00F7" w:rsidRDefault="00545C1C" w:rsidP="00545C1C">
            <w:pPr>
              <w:spacing w:before="120" w:after="120" w:line="240" w:lineRule="auto"/>
              <w:rPr>
                <w:rFonts w:eastAsia="Times New Roman" w:cs="Arial"/>
                <w:highlight w:val="yellow"/>
                <w:lang w:eastAsia="sv-SE"/>
              </w:rPr>
            </w:pPr>
            <w:proofErr w:type="spellStart"/>
            <w:r>
              <w:t>querying</w:t>
            </w:r>
            <w:proofErr w:type="spellEnd"/>
          </w:p>
        </w:tc>
      </w:tr>
      <w:tr w:rsidR="00545C1C" w14:paraId="36CD0EB0" w14:textId="77777777" w:rsidTr="009B36CA">
        <w:trPr>
          <w:trHeight w:val="300"/>
        </w:trPr>
        <w:tc>
          <w:tcPr>
            <w:tcW w:w="3406" w:type="dxa"/>
            <w:tcBorders>
              <w:top w:val="single" w:sz="8" w:space="0" w:color="auto"/>
              <w:left w:val="single" w:sz="8" w:space="0" w:color="auto"/>
              <w:bottom w:val="nil"/>
              <w:right w:val="single" w:sz="4" w:space="0" w:color="auto"/>
            </w:tcBorders>
          </w:tcPr>
          <w:p w14:paraId="3963100C" w14:textId="775A2407" w:rsidR="00545C1C" w:rsidRDefault="00545C1C" w:rsidP="00545C1C">
            <w:pPr>
              <w:spacing w:before="120" w:after="120"/>
              <w:rPr>
                <w:rFonts w:eastAsia="Times New Roman" w:cs="Arial"/>
                <w:highlight w:val="yellow"/>
                <w:lang w:eastAsia="sv-SE"/>
              </w:rPr>
            </w:pPr>
            <w:proofErr w:type="spellStart"/>
            <w:r>
              <w:lastRenderedPageBreak/>
              <w:t>GetConsentsForPatient</w:t>
            </w:r>
            <w:proofErr w:type="spellEnd"/>
          </w:p>
        </w:tc>
        <w:tc>
          <w:tcPr>
            <w:tcW w:w="3817" w:type="dxa"/>
            <w:tcBorders>
              <w:top w:val="single" w:sz="4" w:space="0" w:color="auto"/>
              <w:left w:val="single" w:sz="4" w:space="0" w:color="auto"/>
              <w:bottom w:val="single" w:sz="4" w:space="0" w:color="auto"/>
              <w:right w:val="single" w:sz="4" w:space="0" w:color="auto"/>
            </w:tcBorders>
            <w:shd w:val="clear" w:color="auto" w:fill="FFFFFF"/>
          </w:tcPr>
          <w:p w14:paraId="286B7F44" w14:textId="58252324" w:rsidR="00545C1C" w:rsidRDefault="00545C1C" w:rsidP="00545C1C">
            <w:pPr>
              <w:spacing w:before="120" w:after="120" w:line="240" w:lineRule="auto"/>
              <w:rPr>
                <w:rFonts w:eastAsia="Times New Roman"/>
                <w:color w:val="000000"/>
                <w:highlight w:val="yellow"/>
                <w:lang w:eastAsia="sv-SE"/>
              </w:rPr>
            </w:pPr>
            <w:r>
              <w:t>Läs samtycken för patient inom vårdgivare</w:t>
            </w:r>
          </w:p>
        </w:tc>
        <w:tc>
          <w:tcPr>
            <w:tcW w:w="1769" w:type="dxa"/>
            <w:tcBorders>
              <w:top w:val="single" w:sz="4" w:space="0" w:color="auto"/>
              <w:left w:val="single" w:sz="4" w:space="0" w:color="auto"/>
              <w:bottom w:val="single" w:sz="4" w:space="0" w:color="auto"/>
              <w:right w:val="single" w:sz="4" w:space="0" w:color="auto"/>
            </w:tcBorders>
            <w:shd w:val="clear" w:color="auto" w:fill="FFFFFF"/>
          </w:tcPr>
          <w:p w14:paraId="3EFE248D" w14:textId="23C20CFF" w:rsidR="00545C1C" w:rsidRPr="001E00F7" w:rsidRDefault="00545C1C" w:rsidP="00545C1C">
            <w:pPr>
              <w:spacing w:before="120" w:after="120" w:line="240" w:lineRule="auto"/>
              <w:rPr>
                <w:rFonts w:eastAsia="Times New Roman" w:cs="Arial"/>
                <w:highlight w:val="yellow"/>
                <w:lang w:eastAsia="sv-SE"/>
              </w:rPr>
            </w:pPr>
            <w:proofErr w:type="spellStart"/>
            <w:r>
              <w:t>querying</w:t>
            </w:r>
            <w:proofErr w:type="spellEnd"/>
          </w:p>
        </w:tc>
      </w:tr>
      <w:tr w:rsidR="00545C1C" w14:paraId="7454E0FB" w14:textId="77777777" w:rsidTr="009B36CA">
        <w:trPr>
          <w:trHeight w:val="300"/>
        </w:trPr>
        <w:tc>
          <w:tcPr>
            <w:tcW w:w="3406" w:type="dxa"/>
            <w:tcBorders>
              <w:top w:val="single" w:sz="8" w:space="0" w:color="auto"/>
              <w:left w:val="single" w:sz="8" w:space="0" w:color="auto"/>
              <w:bottom w:val="nil"/>
              <w:right w:val="single" w:sz="4" w:space="0" w:color="auto"/>
            </w:tcBorders>
          </w:tcPr>
          <w:p w14:paraId="775793A6" w14:textId="66796235" w:rsidR="00545C1C" w:rsidRDefault="00545C1C" w:rsidP="00545C1C">
            <w:pPr>
              <w:spacing w:before="120" w:after="120" w:line="240" w:lineRule="auto"/>
              <w:rPr>
                <w:rFonts w:eastAsia="Times New Roman"/>
                <w:color w:val="000000"/>
                <w:highlight w:val="yellow"/>
                <w:lang w:eastAsia="sv-SE"/>
              </w:rPr>
            </w:pPr>
            <w:proofErr w:type="spellStart"/>
            <w:r>
              <w:t>CheckConsent</w:t>
            </w:r>
            <w:proofErr w:type="spellEnd"/>
          </w:p>
        </w:tc>
        <w:tc>
          <w:tcPr>
            <w:tcW w:w="3817" w:type="dxa"/>
            <w:tcBorders>
              <w:top w:val="single" w:sz="4" w:space="0" w:color="auto"/>
              <w:left w:val="single" w:sz="4" w:space="0" w:color="auto"/>
              <w:bottom w:val="single" w:sz="4" w:space="0" w:color="auto"/>
              <w:right w:val="single" w:sz="4" w:space="0" w:color="auto"/>
            </w:tcBorders>
            <w:shd w:val="clear" w:color="auto" w:fill="FFFFFF"/>
          </w:tcPr>
          <w:p w14:paraId="75C849C0" w14:textId="59B987B5" w:rsidR="00545C1C" w:rsidRDefault="00545C1C" w:rsidP="00545C1C">
            <w:pPr>
              <w:spacing w:before="120" w:after="120" w:line="240" w:lineRule="auto"/>
              <w:rPr>
                <w:rFonts w:eastAsia="Times New Roman"/>
                <w:color w:val="000000"/>
                <w:highlight w:val="yellow"/>
                <w:lang w:eastAsia="sv-SE"/>
              </w:rPr>
            </w:pPr>
            <w:r>
              <w:t>Kontrollera om samtycke finns relativ viss personal/vårdenhet</w:t>
            </w:r>
          </w:p>
        </w:tc>
        <w:tc>
          <w:tcPr>
            <w:tcW w:w="1769" w:type="dxa"/>
            <w:tcBorders>
              <w:top w:val="single" w:sz="4" w:space="0" w:color="auto"/>
              <w:left w:val="single" w:sz="4" w:space="0" w:color="auto"/>
              <w:bottom w:val="single" w:sz="4" w:space="0" w:color="auto"/>
              <w:right w:val="single" w:sz="4" w:space="0" w:color="auto"/>
            </w:tcBorders>
            <w:shd w:val="clear" w:color="auto" w:fill="FFFFFF"/>
          </w:tcPr>
          <w:p w14:paraId="7D20F49B" w14:textId="3D981FA4" w:rsidR="00545C1C" w:rsidRPr="001E00F7" w:rsidRDefault="00545C1C" w:rsidP="00545C1C">
            <w:pPr>
              <w:spacing w:before="120" w:after="120" w:line="240" w:lineRule="auto"/>
              <w:rPr>
                <w:rFonts w:eastAsia="Times New Roman"/>
                <w:color w:val="000000"/>
                <w:lang w:eastAsia="sv-SE"/>
              </w:rPr>
            </w:pPr>
            <w:proofErr w:type="spellStart"/>
            <w:r>
              <w:t>accesscontrol</w:t>
            </w:r>
            <w:proofErr w:type="spellEnd"/>
          </w:p>
        </w:tc>
      </w:tr>
      <w:tr w:rsidR="00545C1C" w14:paraId="6C38F306" w14:textId="77777777" w:rsidTr="009B36CA">
        <w:trPr>
          <w:trHeight w:val="300"/>
        </w:trPr>
        <w:tc>
          <w:tcPr>
            <w:tcW w:w="3406" w:type="dxa"/>
            <w:tcBorders>
              <w:top w:val="single" w:sz="8" w:space="0" w:color="auto"/>
              <w:left w:val="single" w:sz="8" w:space="0" w:color="auto"/>
              <w:bottom w:val="single" w:sz="8" w:space="0" w:color="auto"/>
              <w:right w:val="single" w:sz="4" w:space="0" w:color="auto"/>
            </w:tcBorders>
          </w:tcPr>
          <w:p w14:paraId="4E1D3FE4" w14:textId="1002BE35" w:rsidR="00545C1C" w:rsidRDefault="00545C1C" w:rsidP="00545C1C">
            <w:pPr>
              <w:spacing w:before="120" w:after="120" w:line="240" w:lineRule="auto"/>
              <w:rPr>
                <w:rFonts w:eastAsia="Times New Roman"/>
                <w:color w:val="000000"/>
                <w:highlight w:val="yellow"/>
                <w:lang w:eastAsia="sv-SE"/>
              </w:rPr>
            </w:pPr>
            <w:proofErr w:type="spellStart"/>
            <w:r>
              <w:t>GetExtendedConsentsForPatient</w:t>
            </w:r>
            <w:proofErr w:type="spellEnd"/>
          </w:p>
        </w:tc>
        <w:tc>
          <w:tcPr>
            <w:tcW w:w="3817" w:type="dxa"/>
            <w:tcBorders>
              <w:top w:val="single" w:sz="4" w:space="0" w:color="auto"/>
              <w:left w:val="single" w:sz="4" w:space="0" w:color="auto"/>
              <w:bottom w:val="single" w:sz="4" w:space="0" w:color="auto"/>
              <w:right w:val="single" w:sz="4" w:space="0" w:color="auto"/>
            </w:tcBorders>
            <w:shd w:val="clear" w:color="auto" w:fill="FFFFFF"/>
          </w:tcPr>
          <w:p w14:paraId="5328DF33" w14:textId="272D51FB" w:rsidR="00545C1C" w:rsidRDefault="00545C1C" w:rsidP="00545C1C">
            <w:pPr>
              <w:spacing w:before="120" w:after="120" w:line="240" w:lineRule="auto"/>
              <w:rPr>
                <w:rFonts w:eastAsia="Times New Roman"/>
                <w:color w:val="000000"/>
                <w:highlight w:val="yellow"/>
                <w:lang w:eastAsia="sv-SE"/>
              </w:rPr>
            </w:pPr>
            <w:r>
              <w:t>Läs samtycken för patient inom vårdgivare, med utökad information. Tilltänkt aktör är vårdgivare/vårdpersonal</w:t>
            </w:r>
          </w:p>
        </w:tc>
        <w:tc>
          <w:tcPr>
            <w:tcW w:w="1769" w:type="dxa"/>
            <w:tcBorders>
              <w:top w:val="single" w:sz="4" w:space="0" w:color="auto"/>
              <w:left w:val="single" w:sz="4" w:space="0" w:color="auto"/>
              <w:bottom w:val="single" w:sz="4" w:space="0" w:color="auto"/>
              <w:right w:val="single" w:sz="4" w:space="0" w:color="auto"/>
            </w:tcBorders>
            <w:shd w:val="clear" w:color="auto" w:fill="FFFFFF"/>
          </w:tcPr>
          <w:p w14:paraId="567BF37D" w14:textId="5DA12BC4" w:rsidR="00545C1C" w:rsidRDefault="00545C1C" w:rsidP="00545C1C">
            <w:pPr>
              <w:spacing w:before="120" w:after="120" w:line="240" w:lineRule="auto"/>
              <w:rPr>
                <w:rFonts w:eastAsia="Times New Roman"/>
                <w:color w:val="000000"/>
                <w:highlight w:val="yellow"/>
                <w:lang w:eastAsia="sv-SE"/>
              </w:rPr>
            </w:pPr>
            <w:r>
              <w:t>administration</w:t>
            </w:r>
          </w:p>
        </w:tc>
      </w:tr>
      <w:tr w:rsidR="00545C1C" w14:paraId="4119F91A" w14:textId="77777777" w:rsidTr="009B36CA">
        <w:trPr>
          <w:trHeight w:val="300"/>
        </w:trPr>
        <w:tc>
          <w:tcPr>
            <w:tcW w:w="3406" w:type="dxa"/>
            <w:tcBorders>
              <w:top w:val="single" w:sz="8" w:space="0" w:color="auto"/>
              <w:left w:val="single" w:sz="8" w:space="0" w:color="auto"/>
              <w:bottom w:val="single" w:sz="8" w:space="0" w:color="auto"/>
              <w:right w:val="single" w:sz="4" w:space="0" w:color="auto"/>
            </w:tcBorders>
          </w:tcPr>
          <w:p w14:paraId="27A8D5EB" w14:textId="0B18EB01" w:rsidR="00545C1C" w:rsidRDefault="00545C1C" w:rsidP="00545C1C">
            <w:pPr>
              <w:spacing w:before="120" w:after="120"/>
              <w:rPr>
                <w:rFonts w:eastAsia="Times New Roman" w:cs="Arial"/>
                <w:highlight w:val="yellow"/>
                <w:lang w:eastAsia="sv-SE"/>
              </w:rPr>
            </w:pPr>
            <w:proofErr w:type="spellStart"/>
            <w:r>
              <w:t>RegisterExtendedConsent</w:t>
            </w:r>
            <w:proofErr w:type="spellEnd"/>
          </w:p>
        </w:tc>
        <w:tc>
          <w:tcPr>
            <w:tcW w:w="3817" w:type="dxa"/>
            <w:tcBorders>
              <w:top w:val="single" w:sz="4" w:space="0" w:color="auto"/>
              <w:left w:val="single" w:sz="4" w:space="0" w:color="auto"/>
              <w:bottom w:val="single" w:sz="4" w:space="0" w:color="auto"/>
              <w:right w:val="single" w:sz="4" w:space="0" w:color="auto"/>
            </w:tcBorders>
            <w:shd w:val="clear" w:color="auto" w:fill="FFFFFF"/>
          </w:tcPr>
          <w:p w14:paraId="1323584A" w14:textId="55FC2EF3" w:rsidR="00545C1C" w:rsidRDefault="00545C1C" w:rsidP="00545C1C">
            <w:pPr>
              <w:spacing w:before="120" w:after="120" w:line="240" w:lineRule="auto"/>
              <w:rPr>
                <w:rFonts w:eastAsia="Times New Roman"/>
                <w:color w:val="000000"/>
                <w:highlight w:val="yellow"/>
                <w:lang w:eastAsia="sv-SE"/>
              </w:rPr>
            </w:pPr>
            <w:r>
              <w:t>Registrera samtycke, med utökad information</w:t>
            </w:r>
          </w:p>
        </w:tc>
        <w:tc>
          <w:tcPr>
            <w:tcW w:w="1769" w:type="dxa"/>
            <w:tcBorders>
              <w:top w:val="single" w:sz="4" w:space="0" w:color="auto"/>
              <w:left w:val="single" w:sz="4" w:space="0" w:color="auto"/>
              <w:bottom w:val="single" w:sz="4" w:space="0" w:color="auto"/>
              <w:right w:val="single" w:sz="4" w:space="0" w:color="auto"/>
            </w:tcBorders>
            <w:shd w:val="clear" w:color="auto" w:fill="FFFFFF"/>
          </w:tcPr>
          <w:p w14:paraId="4DFEC009" w14:textId="46A1F2D9" w:rsidR="00545C1C" w:rsidRPr="001E00F7" w:rsidRDefault="00545C1C" w:rsidP="00545C1C">
            <w:pPr>
              <w:spacing w:before="120" w:after="120" w:line="240" w:lineRule="auto"/>
              <w:rPr>
                <w:rFonts w:eastAsia="Times New Roman" w:cs="Arial"/>
                <w:highlight w:val="yellow"/>
                <w:lang w:eastAsia="sv-SE"/>
              </w:rPr>
            </w:pPr>
            <w:r>
              <w:t>administration</w:t>
            </w:r>
          </w:p>
        </w:tc>
      </w:tr>
      <w:tr w:rsidR="00545C1C" w14:paraId="5B175A13" w14:textId="77777777" w:rsidTr="009B36CA">
        <w:trPr>
          <w:trHeight w:val="300"/>
        </w:trPr>
        <w:tc>
          <w:tcPr>
            <w:tcW w:w="3406" w:type="dxa"/>
            <w:tcBorders>
              <w:top w:val="single" w:sz="8" w:space="0" w:color="auto"/>
              <w:left w:val="single" w:sz="8" w:space="0" w:color="auto"/>
              <w:bottom w:val="single" w:sz="8" w:space="0" w:color="auto"/>
              <w:right w:val="single" w:sz="4" w:space="0" w:color="auto"/>
            </w:tcBorders>
          </w:tcPr>
          <w:p w14:paraId="1C764080" w14:textId="4DEE4F1D" w:rsidR="00545C1C" w:rsidRDefault="00545C1C" w:rsidP="00545C1C">
            <w:pPr>
              <w:spacing w:before="120" w:after="120"/>
              <w:rPr>
                <w:rFonts w:eastAsia="Times New Roman" w:cs="Arial"/>
                <w:highlight w:val="yellow"/>
                <w:lang w:eastAsia="sv-SE"/>
              </w:rPr>
            </w:pPr>
            <w:proofErr w:type="spellStart"/>
            <w:r>
              <w:t>CancelExtendedConsent</w:t>
            </w:r>
            <w:proofErr w:type="spellEnd"/>
          </w:p>
        </w:tc>
        <w:tc>
          <w:tcPr>
            <w:tcW w:w="3817" w:type="dxa"/>
            <w:tcBorders>
              <w:top w:val="single" w:sz="4" w:space="0" w:color="auto"/>
              <w:left w:val="single" w:sz="4" w:space="0" w:color="auto"/>
              <w:bottom w:val="single" w:sz="4" w:space="0" w:color="auto"/>
              <w:right w:val="single" w:sz="4" w:space="0" w:color="auto"/>
            </w:tcBorders>
            <w:shd w:val="clear" w:color="auto" w:fill="FFFFFF"/>
          </w:tcPr>
          <w:p w14:paraId="7F95311C" w14:textId="282C4CD7" w:rsidR="00545C1C" w:rsidRDefault="005F3630" w:rsidP="00545C1C">
            <w:pPr>
              <w:spacing w:before="120" w:after="120" w:line="240" w:lineRule="auto"/>
              <w:rPr>
                <w:rFonts w:eastAsia="Times New Roman"/>
                <w:color w:val="000000"/>
                <w:highlight w:val="yellow"/>
                <w:lang w:eastAsia="sv-SE"/>
              </w:rPr>
            </w:pPr>
            <w:r>
              <w:t>Avsluta</w:t>
            </w:r>
            <w:r w:rsidR="00545C1C">
              <w:t xml:space="preserve"> samtycke, med utökad information</w:t>
            </w:r>
          </w:p>
        </w:tc>
        <w:tc>
          <w:tcPr>
            <w:tcW w:w="1769" w:type="dxa"/>
            <w:tcBorders>
              <w:top w:val="single" w:sz="4" w:space="0" w:color="auto"/>
              <w:left w:val="single" w:sz="4" w:space="0" w:color="auto"/>
              <w:bottom w:val="single" w:sz="4" w:space="0" w:color="auto"/>
              <w:right w:val="single" w:sz="4" w:space="0" w:color="auto"/>
            </w:tcBorders>
            <w:shd w:val="clear" w:color="auto" w:fill="FFFFFF"/>
          </w:tcPr>
          <w:p w14:paraId="1989EB5F" w14:textId="118E2A85" w:rsidR="00545C1C" w:rsidRPr="001E00F7" w:rsidRDefault="00545C1C" w:rsidP="00545C1C">
            <w:pPr>
              <w:spacing w:before="120" w:after="120" w:line="240" w:lineRule="auto"/>
              <w:rPr>
                <w:rFonts w:eastAsia="Times New Roman" w:cs="Arial"/>
                <w:highlight w:val="yellow"/>
                <w:lang w:eastAsia="sv-SE"/>
              </w:rPr>
            </w:pPr>
            <w:r>
              <w:t>administration</w:t>
            </w:r>
          </w:p>
        </w:tc>
      </w:tr>
      <w:tr w:rsidR="00545C1C" w14:paraId="4A4018DC" w14:textId="77777777" w:rsidTr="009B36CA">
        <w:trPr>
          <w:trHeight w:val="300"/>
        </w:trPr>
        <w:tc>
          <w:tcPr>
            <w:tcW w:w="3406" w:type="dxa"/>
            <w:tcBorders>
              <w:top w:val="single" w:sz="8" w:space="0" w:color="auto"/>
              <w:left w:val="single" w:sz="8" w:space="0" w:color="auto"/>
              <w:bottom w:val="single" w:sz="8" w:space="0" w:color="auto"/>
              <w:right w:val="single" w:sz="4" w:space="0" w:color="auto"/>
            </w:tcBorders>
          </w:tcPr>
          <w:p w14:paraId="29E77E72" w14:textId="1601F866" w:rsidR="00545C1C" w:rsidRDefault="00545C1C" w:rsidP="00545C1C">
            <w:pPr>
              <w:spacing w:before="120" w:after="120"/>
              <w:rPr>
                <w:rFonts w:eastAsia="Times New Roman" w:cs="Arial"/>
                <w:highlight w:val="yellow"/>
                <w:lang w:eastAsia="sv-SE"/>
              </w:rPr>
            </w:pPr>
            <w:proofErr w:type="spellStart"/>
            <w:r>
              <w:t>DeleteExtendedConsent</w:t>
            </w:r>
            <w:proofErr w:type="spellEnd"/>
          </w:p>
        </w:tc>
        <w:tc>
          <w:tcPr>
            <w:tcW w:w="3817" w:type="dxa"/>
            <w:tcBorders>
              <w:top w:val="single" w:sz="4" w:space="0" w:color="auto"/>
              <w:left w:val="single" w:sz="4" w:space="0" w:color="auto"/>
              <w:bottom w:val="single" w:sz="4" w:space="0" w:color="auto"/>
              <w:right w:val="single" w:sz="4" w:space="0" w:color="auto"/>
            </w:tcBorders>
            <w:shd w:val="clear" w:color="auto" w:fill="FFFFFF"/>
          </w:tcPr>
          <w:p w14:paraId="30EA9256" w14:textId="64A330DA" w:rsidR="00545C1C" w:rsidRDefault="00545C1C" w:rsidP="00545C1C">
            <w:pPr>
              <w:spacing w:before="120" w:after="120" w:line="240" w:lineRule="auto"/>
              <w:rPr>
                <w:rFonts w:eastAsia="Times New Roman"/>
                <w:color w:val="000000"/>
                <w:highlight w:val="yellow"/>
                <w:lang w:eastAsia="sv-SE"/>
              </w:rPr>
            </w:pPr>
            <w:r>
              <w:t>Makulera samtycke, med utökad information</w:t>
            </w:r>
          </w:p>
        </w:tc>
        <w:tc>
          <w:tcPr>
            <w:tcW w:w="1769" w:type="dxa"/>
            <w:tcBorders>
              <w:top w:val="single" w:sz="4" w:space="0" w:color="auto"/>
              <w:left w:val="single" w:sz="4" w:space="0" w:color="auto"/>
              <w:bottom w:val="single" w:sz="4" w:space="0" w:color="auto"/>
              <w:right w:val="single" w:sz="4" w:space="0" w:color="auto"/>
            </w:tcBorders>
            <w:shd w:val="clear" w:color="auto" w:fill="FFFFFF"/>
          </w:tcPr>
          <w:p w14:paraId="31FCCC8D" w14:textId="63960631" w:rsidR="00545C1C" w:rsidRPr="001E00F7" w:rsidRDefault="00545C1C" w:rsidP="00545C1C">
            <w:pPr>
              <w:spacing w:before="120" w:after="120" w:line="240" w:lineRule="auto"/>
              <w:rPr>
                <w:rFonts w:eastAsia="Times New Roman" w:cs="Arial"/>
                <w:highlight w:val="yellow"/>
                <w:lang w:eastAsia="sv-SE"/>
              </w:rPr>
            </w:pPr>
            <w:r>
              <w:t>administration</w:t>
            </w:r>
          </w:p>
        </w:tc>
      </w:tr>
      <w:tr w:rsidR="00545C1C" w14:paraId="1102C39F" w14:textId="77777777" w:rsidTr="009B36CA">
        <w:trPr>
          <w:trHeight w:val="300"/>
        </w:trPr>
        <w:tc>
          <w:tcPr>
            <w:tcW w:w="3406" w:type="dxa"/>
            <w:tcBorders>
              <w:top w:val="single" w:sz="8" w:space="0" w:color="auto"/>
              <w:left w:val="single" w:sz="8" w:space="0" w:color="auto"/>
              <w:bottom w:val="single" w:sz="8" w:space="0" w:color="auto"/>
              <w:right w:val="single" w:sz="4" w:space="0" w:color="auto"/>
            </w:tcBorders>
            <w:vAlign w:val="center"/>
          </w:tcPr>
          <w:p w14:paraId="18068F62" w14:textId="03620CE7" w:rsidR="00545C1C" w:rsidRDefault="00545C1C" w:rsidP="00545C1C">
            <w:pPr>
              <w:spacing w:before="120" w:after="120"/>
              <w:rPr>
                <w:rFonts w:eastAsia="Times New Roman" w:cs="Arial"/>
                <w:highlight w:val="yellow"/>
                <w:lang w:eastAsia="sv-SE"/>
              </w:rPr>
            </w:pPr>
            <w:proofErr w:type="spellStart"/>
            <w:r>
              <w:t>Get</w:t>
            </w:r>
            <w:r w:rsidR="00850DEA">
              <w:t>All</w:t>
            </w:r>
            <w:r>
              <w:t>ExtendedConsentsForPatient</w:t>
            </w:r>
            <w:proofErr w:type="spellEnd"/>
          </w:p>
        </w:tc>
        <w:tc>
          <w:tcPr>
            <w:tcW w:w="3817" w:type="dxa"/>
            <w:tcBorders>
              <w:top w:val="single" w:sz="4" w:space="0" w:color="auto"/>
              <w:left w:val="single" w:sz="4" w:space="0" w:color="auto"/>
              <w:bottom w:val="single" w:sz="4" w:space="0" w:color="auto"/>
              <w:right w:val="single" w:sz="4" w:space="0" w:color="auto"/>
            </w:tcBorders>
            <w:shd w:val="clear" w:color="auto" w:fill="FFFFFF"/>
            <w:vAlign w:val="center"/>
          </w:tcPr>
          <w:p w14:paraId="4EB765D0" w14:textId="4B6DF0FE" w:rsidR="00545C1C" w:rsidRDefault="00545C1C" w:rsidP="00545C1C">
            <w:pPr>
              <w:spacing w:before="120" w:after="120" w:line="240" w:lineRule="auto"/>
              <w:rPr>
                <w:rFonts w:eastAsia="Times New Roman"/>
                <w:color w:val="000000"/>
                <w:highlight w:val="yellow"/>
                <w:lang w:eastAsia="sv-SE"/>
              </w:rPr>
            </w:pPr>
            <w:r w:rsidRPr="007C3DE4">
              <w:rPr>
                <w:b/>
                <w:bCs/>
              </w:rPr>
              <w:t xml:space="preserve">Nytt </w:t>
            </w:r>
            <w:r w:rsidR="003F5536">
              <w:rPr>
                <w:b/>
                <w:bCs/>
              </w:rPr>
              <w:t xml:space="preserve">tjänstekontrakt </w:t>
            </w:r>
            <w:r w:rsidRPr="007C3DE4">
              <w:rPr>
                <w:b/>
                <w:bCs/>
              </w:rPr>
              <w:t>fr o m 2.0.3</w:t>
            </w:r>
            <w:r>
              <w:br/>
              <w:t>Läs samtycken för patient</w:t>
            </w:r>
            <w:r w:rsidR="001D25B8">
              <w:t>/brukare</w:t>
            </w:r>
            <w:r>
              <w:t xml:space="preserve"> med utökad information. Tilltänkt aktör är patient</w:t>
            </w:r>
            <w:r w:rsidR="001D25B8">
              <w:t>/brukare eller dess legala ombud</w:t>
            </w:r>
            <w:r>
              <w:t>.</w:t>
            </w:r>
          </w:p>
        </w:tc>
        <w:tc>
          <w:tcPr>
            <w:tcW w:w="1769" w:type="dxa"/>
            <w:tcBorders>
              <w:top w:val="single" w:sz="4" w:space="0" w:color="auto"/>
              <w:left w:val="single" w:sz="4" w:space="0" w:color="auto"/>
              <w:bottom w:val="single" w:sz="4" w:space="0" w:color="auto"/>
              <w:right w:val="single" w:sz="4" w:space="0" w:color="auto"/>
            </w:tcBorders>
            <w:shd w:val="clear" w:color="auto" w:fill="FFFFFF"/>
          </w:tcPr>
          <w:p w14:paraId="6CC9B3C7" w14:textId="720CC282" w:rsidR="00545C1C" w:rsidRPr="001E00F7" w:rsidRDefault="00545C1C" w:rsidP="00545C1C">
            <w:pPr>
              <w:spacing w:before="120" w:after="120" w:line="240" w:lineRule="auto"/>
              <w:rPr>
                <w:rFonts w:eastAsia="Times New Roman" w:cs="Arial"/>
                <w:highlight w:val="yellow"/>
                <w:lang w:eastAsia="sv-SE"/>
              </w:rPr>
            </w:pPr>
            <w:proofErr w:type="spellStart"/>
            <w:r>
              <w:t>querying</w:t>
            </w:r>
            <w:proofErr w:type="spellEnd"/>
          </w:p>
        </w:tc>
      </w:tr>
      <w:tr w:rsidR="00D25DE5" w14:paraId="7D271C7B" w14:textId="77777777" w:rsidTr="009B36CA">
        <w:trPr>
          <w:trHeight w:val="300"/>
        </w:trPr>
        <w:tc>
          <w:tcPr>
            <w:tcW w:w="3406" w:type="dxa"/>
            <w:tcBorders>
              <w:top w:val="single" w:sz="8" w:space="0" w:color="auto"/>
              <w:left w:val="single" w:sz="8" w:space="0" w:color="auto"/>
              <w:bottom w:val="single" w:sz="8" w:space="0" w:color="auto"/>
              <w:right w:val="single" w:sz="4" w:space="0" w:color="auto"/>
            </w:tcBorders>
            <w:vAlign w:val="center"/>
          </w:tcPr>
          <w:p w14:paraId="0C4CB6B9" w14:textId="3931D111" w:rsidR="00D25DE5" w:rsidRDefault="009B36CA" w:rsidP="00545C1C">
            <w:pPr>
              <w:spacing w:before="120" w:after="120"/>
            </w:pPr>
            <w:proofErr w:type="spellStart"/>
            <w:r>
              <w:t>Register</w:t>
            </w:r>
            <w:r w:rsidR="00D25DE5">
              <w:t>ConsentByPatient</w:t>
            </w:r>
            <w:proofErr w:type="spellEnd"/>
          </w:p>
        </w:tc>
        <w:tc>
          <w:tcPr>
            <w:tcW w:w="3817" w:type="dxa"/>
            <w:tcBorders>
              <w:top w:val="single" w:sz="4" w:space="0" w:color="auto"/>
              <w:left w:val="single" w:sz="4" w:space="0" w:color="auto"/>
              <w:bottom w:val="single" w:sz="4" w:space="0" w:color="auto"/>
              <w:right w:val="single" w:sz="4" w:space="0" w:color="auto"/>
            </w:tcBorders>
            <w:shd w:val="clear" w:color="auto" w:fill="FFFFFF"/>
            <w:vAlign w:val="center"/>
          </w:tcPr>
          <w:p w14:paraId="760A7EFE" w14:textId="204054A1" w:rsidR="00D25DE5" w:rsidRPr="007C3DE4" w:rsidRDefault="00D25DE5" w:rsidP="00545C1C">
            <w:pPr>
              <w:spacing w:before="120" w:after="120" w:line="240" w:lineRule="auto"/>
              <w:rPr>
                <w:b/>
                <w:bCs/>
              </w:rPr>
            </w:pPr>
            <w:r w:rsidRPr="007C3DE4">
              <w:rPr>
                <w:b/>
                <w:bCs/>
              </w:rPr>
              <w:t xml:space="preserve">Nytt </w:t>
            </w:r>
            <w:r>
              <w:rPr>
                <w:b/>
                <w:bCs/>
              </w:rPr>
              <w:t xml:space="preserve">tjänstekontrakt </w:t>
            </w:r>
            <w:r w:rsidRPr="007C3DE4">
              <w:rPr>
                <w:b/>
                <w:bCs/>
              </w:rPr>
              <w:t>fr o m 2.0.</w:t>
            </w:r>
            <w:r>
              <w:rPr>
                <w:b/>
                <w:bCs/>
              </w:rPr>
              <w:t>4</w:t>
            </w:r>
            <w:r>
              <w:br/>
              <w:t xml:space="preserve">Patients möjlighet att </w:t>
            </w:r>
            <w:r w:rsidR="009B36CA">
              <w:t xml:space="preserve">ge ett samtycke. </w:t>
            </w:r>
            <w:r>
              <w:t>Tilltänkt aktör är patient/brukare eller dess legala ombud.</w:t>
            </w:r>
          </w:p>
        </w:tc>
        <w:tc>
          <w:tcPr>
            <w:tcW w:w="1769" w:type="dxa"/>
            <w:tcBorders>
              <w:top w:val="single" w:sz="4" w:space="0" w:color="auto"/>
              <w:left w:val="single" w:sz="4" w:space="0" w:color="auto"/>
              <w:bottom w:val="single" w:sz="4" w:space="0" w:color="auto"/>
              <w:right w:val="single" w:sz="4" w:space="0" w:color="auto"/>
            </w:tcBorders>
            <w:shd w:val="clear" w:color="auto" w:fill="FFFFFF"/>
          </w:tcPr>
          <w:p w14:paraId="0BB6C16D" w14:textId="2231C2E5" w:rsidR="00D25DE5" w:rsidRDefault="00D25DE5" w:rsidP="00545C1C">
            <w:pPr>
              <w:spacing w:before="120" w:after="120" w:line="240" w:lineRule="auto"/>
            </w:pPr>
            <w:r>
              <w:t>administration</w:t>
            </w:r>
          </w:p>
        </w:tc>
      </w:tr>
      <w:tr w:rsidR="009B36CA" w14:paraId="1496AA4A" w14:textId="77777777" w:rsidTr="009B36CA">
        <w:trPr>
          <w:trHeight w:val="300"/>
        </w:trPr>
        <w:tc>
          <w:tcPr>
            <w:tcW w:w="3406" w:type="dxa"/>
            <w:tcBorders>
              <w:top w:val="single" w:sz="8" w:space="0" w:color="auto"/>
              <w:left w:val="single" w:sz="8" w:space="0" w:color="auto"/>
              <w:bottom w:val="single" w:sz="8" w:space="0" w:color="auto"/>
              <w:right w:val="single" w:sz="4" w:space="0" w:color="auto"/>
            </w:tcBorders>
            <w:vAlign w:val="center"/>
          </w:tcPr>
          <w:p w14:paraId="7F111FFD" w14:textId="1A7CEC45" w:rsidR="009B36CA" w:rsidRDefault="009B36CA" w:rsidP="009B36CA">
            <w:pPr>
              <w:spacing w:before="120" w:after="120"/>
            </w:pPr>
            <w:proofErr w:type="spellStart"/>
            <w:r>
              <w:t>EndConsentByPatient</w:t>
            </w:r>
            <w:proofErr w:type="spellEnd"/>
          </w:p>
        </w:tc>
        <w:tc>
          <w:tcPr>
            <w:tcW w:w="3817" w:type="dxa"/>
            <w:tcBorders>
              <w:top w:val="single" w:sz="4" w:space="0" w:color="auto"/>
              <w:left w:val="single" w:sz="4" w:space="0" w:color="auto"/>
              <w:bottom w:val="single" w:sz="4" w:space="0" w:color="auto"/>
              <w:right w:val="single" w:sz="4" w:space="0" w:color="auto"/>
            </w:tcBorders>
            <w:shd w:val="clear" w:color="auto" w:fill="FFFFFF"/>
            <w:vAlign w:val="center"/>
          </w:tcPr>
          <w:p w14:paraId="4F051EE0" w14:textId="103A9418" w:rsidR="009B36CA" w:rsidRPr="007C3DE4" w:rsidRDefault="009B36CA" w:rsidP="009B36CA">
            <w:pPr>
              <w:spacing w:before="120" w:after="120" w:line="240" w:lineRule="auto"/>
              <w:rPr>
                <w:b/>
                <w:bCs/>
              </w:rPr>
            </w:pPr>
            <w:r w:rsidRPr="007C3DE4">
              <w:rPr>
                <w:b/>
                <w:bCs/>
              </w:rPr>
              <w:t xml:space="preserve">Nytt </w:t>
            </w:r>
            <w:r>
              <w:rPr>
                <w:b/>
                <w:bCs/>
              </w:rPr>
              <w:t xml:space="preserve">tjänstekontrakt </w:t>
            </w:r>
            <w:r w:rsidRPr="007C3DE4">
              <w:rPr>
                <w:b/>
                <w:bCs/>
              </w:rPr>
              <w:t>fr o m 2.0.</w:t>
            </w:r>
            <w:r>
              <w:rPr>
                <w:b/>
                <w:bCs/>
              </w:rPr>
              <w:t>4</w:t>
            </w:r>
            <w:r>
              <w:br/>
              <w:t>Patients möjlighet att avsluta ett givet samtycke i förtid. Tilltänkt aktör är patient/brukare eller dess legala ombud.</w:t>
            </w:r>
          </w:p>
        </w:tc>
        <w:tc>
          <w:tcPr>
            <w:tcW w:w="1769" w:type="dxa"/>
            <w:tcBorders>
              <w:top w:val="single" w:sz="4" w:space="0" w:color="auto"/>
              <w:left w:val="single" w:sz="4" w:space="0" w:color="auto"/>
              <w:bottom w:val="single" w:sz="4" w:space="0" w:color="auto"/>
              <w:right w:val="single" w:sz="4" w:space="0" w:color="auto"/>
            </w:tcBorders>
            <w:shd w:val="clear" w:color="auto" w:fill="FFFFFF"/>
          </w:tcPr>
          <w:p w14:paraId="127E5BDB" w14:textId="325006AE" w:rsidR="009B36CA" w:rsidRDefault="009B36CA" w:rsidP="009B36CA">
            <w:pPr>
              <w:spacing w:before="120" w:after="120" w:line="240" w:lineRule="auto"/>
            </w:pPr>
            <w:r>
              <w:t>administration</w:t>
            </w:r>
          </w:p>
        </w:tc>
      </w:tr>
    </w:tbl>
    <w:p w14:paraId="1A6B7263" w14:textId="77777777" w:rsidR="00545C1C" w:rsidRPr="00545C1C" w:rsidRDefault="00545C1C" w:rsidP="00545C1C">
      <w:pPr>
        <w:rPr>
          <w:lang w:val="en-US"/>
        </w:rPr>
      </w:pPr>
    </w:p>
    <w:p w14:paraId="1E3D20B6" w14:textId="7B695576" w:rsidR="00AF49F3" w:rsidRDefault="00AF49F3" w:rsidP="00C066E7">
      <w:pPr>
        <w:pStyle w:val="Numreradrubrik3"/>
      </w:pPr>
      <w:bookmarkStart w:id="27" w:name="_Toc216183190"/>
      <w:proofErr w:type="spellStart"/>
      <w:r>
        <w:t>Utgångna</w:t>
      </w:r>
      <w:proofErr w:type="spellEnd"/>
      <w:r>
        <w:t xml:space="preserve"> </w:t>
      </w:r>
      <w:proofErr w:type="spellStart"/>
      <w:r>
        <w:t>tjänstekontrakt</w:t>
      </w:r>
      <w:bookmarkEnd w:id="24"/>
      <w:bookmarkEnd w:id="25"/>
      <w:bookmarkEnd w:id="27"/>
      <w:proofErr w:type="spellEnd"/>
    </w:p>
    <w:p w14:paraId="2964E98D" w14:textId="60C393C9" w:rsidR="00AF49F3" w:rsidRPr="003F5536" w:rsidRDefault="00AF49F3" w:rsidP="00AF49F3">
      <w:pPr>
        <w:rPr>
          <w:color w:val="353636" w:themeColor="text1"/>
        </w:rPr>
      </w:pPr>
      <w:r w:rsidRPr="003F5536">
        <w:rPr>
          <w:color w:val="353636" w:themeColor="text1"/>
        </w:rPr>
        <w:t>Inga tjänstekontrakt har utgått.</w:t>
      </w:r>
    </w:p>
    <w:p w14:paraId="1F60987F" w14:textId="77777777" w:rsidR="00AF49F3" w:rsidRPr="0028759B" w:rsidRDefault="00AF49F3" w:rsidP="00C066E7">
      <w:pPr>
        <w:pStyle w:val="Numreradrubrik2"/>
      </w:pPr>
      <w:bookmarkStart w:id="28" w:name="_Toc357754846"/>
      <w:bookmarkStart w:id="29" w:name="_Toc243452548"/>
      <w:bookmarkStart w:id="30" w:name="_Toc31290654"/>
      <w:bookmarkStart w:id="31" w:name="_Toc216183191"/>
      <w:r w:rsidRPr="0028759B">
        <w:t xml:space="preserve">Version </w:t>
      </w:r>
      <w:proofErr w:type="spellStart"/>
      <w:r w:rsidRPr="0028759B">
        <w:t>tidigare</w:t>
      </w:r>
      <w:bookmarkEnd w:id="28"/>
      <w:bookmarkEnd w:id="29"/>
      <w:bookmarkEnd w:id="30"/>
      <w:bookmarkEnd w:id="31"/>
      <w:proofErr w:type="spellEnd"/>
    </w:p>
    <w:p w14:paraId="57C7048C" w14:textId="09E17AD7" w:rsidR="00AF49F3" w:rsidRPr="00FF5FDA" w:rsidRDefault="00FF5FDA" w:rsidP="00AF49F3">
      <w:r>
        <w:t xml:space="preserve">Endast en tidigare </w:t>
      </w:r>
      <w:r w:rsidR="003F5536">
        <w:t>major-</w:t>
      </w:r>
      <w:r>
        <w:t xml:space="preserve">version </w:t>
      </w:r>
      <w:r w:rsidR="003F5536">
        <w:t>(</w:t>
      </w:r>
      <w:r>
        <w:t>1.0</w:t>
      </w:r>
      <w:r w:rsidR="003F5536">
        <w:t xml:space="preserve">). </w:t>
      </w:r>
    </w:p>
    <w:p w14:paraId="40358A66" w14:textId="77777777" w:rsidR="002E062A" w:rsidRDefault="002E062A" w:rsidP="002E062A">
      <w:pPr>
        <w:pStyle w:val="Numreradrubrik1"/>
      </w:pPr>
      <w:bookmarkStart w:id="32" w:name="_Toc357754847"/>
      <w:bookmarkStart w:id="33" w:name="_Toc243452549"/>
      <w:bookmarkStart w:id="34" w:name="_Toc31290655"/>
      <w:bookmarkStart w:id="35" w:name="_Toc216183192"/>
      <w:proofErr w:type="spellStart"/>
      <w:r>
        <w:lastRenderedPageBreak/>
        <w:t>Tjänstedomänens</w:t>
      </w:r>
      <w:proofErr w:type="spellEnd"/>
      <w:r>
        <w:t xml:space="preserve"> </w:t>
      </w:r>
      <w:proofErr w:type="spellStart"/>
      <w:r>
        <w:t>arkitektur</w:t>
      </w:r>
      <w:bookmarkEnd w:id="32"/>
      <w:bookmarkEnd w:id="33"/>
      <w:bookmarkEnd w:id="34"/>
      <w:bookmarkEnd w:id="35"/>
      <w:proofErr w:type="spellEnd"/>
    </w:p>
    <w:p w14:paraId="1C0928C1" w14:textId="4AAED0AD" w:rsidR="00FF5FDA" w:rsidRPr="00A51835" w:rsidRDefault="00FF5FDA" w:rsidP="00FF5FDA">
      <w:r w:rsidRPr="00A51835">
        <w:t xml:space="preserve">Den nationella arkitekturen för samtyckeshantering är utformad </w:t>
      </w:r>
    </w:p>
    <w:p w14:paraId="2D6BA6D2" w14:textId="77777777" w:rsidR="00546514" w:rsidRDefault="00FF5FDA" w:rsidP="00FF5FDA">
      <w:pPr>
        <w:pStyle w:val="Liststycke"/>
        <w:keepLines/>
        <w:numPr>
          <w:ilvl w:val="0"/>
          <w:numId w:val="24"/>
        </w:numPr>
        <w:spacing w:before="120" w:after="0" w:line="240" w:lineRule="auto"/>
        <w:contextualSpacing w:val="0"/>
      </w:pPr>
      <w:r w:rsidRPr="00A51835">
        <w:t xml:space="preserve">dels för att stödja </w:t>
      </w:r>
      <w:r w:rsidR="00546514">
        <w:t>vård- och omsorgsutförares</w:t>
      </w:r>
      <w:r w:rsidRPr="00A51835">
        <w:t xml:space="preserve"> behov att hantera samtycken för lokala/regionala vårdsystem</w:t>
      </w:r>
    </w:p>
    <w:p w14:paraId="266D42B7" w14:textId="259B2981" w:rsidR="00FF5FDA" w:rsidRPr="00546514" w:rsidRDefault="00546514" w:rsidP="00546514">
      <w:pPr>
        <w:pStyle w:val="commentcontentpara"/>
        <w:numPr>
          <w:ilvl w:val="0"/>
          <w:numId w:val="24"/>
        </w:numPr>
        <w:spacing w:before="0" w:beforeAutospacing="0" w:after="0" w:afterAutospacing="0"/>
        <w:rPr>
          <w:rFonts w:asciiTheme="majorHAnsi" w:hAnsiTheme="majorHAnsi" w:cstheme="majorHAnsi"/>
          <w:sz w:val="20"/>
          <w:szCs w:val="20"/>
        </w:rPr>
      </w:pPr>
      <w:r w:rsidRPr="00546514">
        <w:rPr>
          <w:rFonts w:asciiTheme="majorHAnsi" w:hAnsiTheme="majorHAnsi" w:cstheme="majorHAnsi"/>
          <w:sz w:val="20"/>
          <w:szCs w:val="20"/>
        </w:rPr>
        <w:t>Dels för att möjliggöra en överblick över samtycken för en patient/invånare</w:t>
      </w:r>
      <w:r w:rsidR="00FF5FDA" w:rsidRPr="00546514">
        <w:rPr>
          <w:rFonts w:asciiTheme="majorHAnsi" w:hAnsiTheme="majorHAnsi" w:cstheme="majorHAnsi"/>
          <w:sz w:val="20"/>
          <w:szCs w:val="20"/>
        </w:rPr>
        <w:t xml:space="preserve"> </w:t>
      </w:r>
    </w:p>
    <w:p w14:paraId="03FDD9DB" w14:textId="46083952" w:rsidR="00FF5FDA" w:rsidRDefault="00FF5FDA" w:rsidP="00FF5FDA">
      <w:pPr>
        <w:pStyle w:val="Liststycke"/>
        <w:keepLines/>
        <w:numPr>
          <w:ilvl w:val="0"/>
          <w:numId w:val="24"/>
        </w:numPr>
        <w:spacing w:before="120" w:after="0" w:line="240" w:lineRule="auto"/>
        <w:contextualSpacing w:val="0"/>
      </w:pPr>
      <w:r w:rsidRPr="00A51835">
        <w:t>dels för motsvarande behov i nationella e-hälsotjänster</w:t>
      </w:r>
    </w:p>
    <w:p w14:paraId="41D4C340" w14:textId="77777777" w:rsidR="003F5536" w:rsidRDefault="003F5536" w:rsidP="00FF5FDA"/>
    <w:p w14:paraId="302FED8E" w14:textId="2313A288" w:rsidR="00FF5FDA" w:rsidRDefault="00FF5FDA" w:rsidP="00FF5FDA">
      <w:r w:rsidRPr="00A51835">
        <w:t>Arkitekturen ska medge att vårdgivare</w:t>
      </w:r>
      <w:r w:rsidR="00E1144B">
        <w:t>/omsorgsutförare</w:t>
      </w:r>
      <w:r w:rsidRPr="00A51835">
        <w:t>, kommuner och regioner</w:t>
      </w:r>
      <w:r w:rsidR="00E1144B">
        <w:t>,</w:t>
      </w:r>
      <w:r w:rsidRPr="00A51835">
        <w:t xml:space="preserve"> på ett flexibelt sätt kan hantera sina "egna" samtycken, samtidigt som samverkan möjliggörs med nationella </w:t>
      </w:r>
      <w:proofErr w:type="spellStart"/>
      <w:r w:rsidRPr="00A51835">
        <w:t>e-tjänster</w:t>
      </w:r>
      <w:proofErr w:type="spellEnd"/>
      <w:r w:rsidRPr="00A51835">
        <w:t xml:space="preserve"> som erbjuder direktåtkomst till </w:t>
      </w:r>
      <w:r w:rsidR="00E1144B">
        <w:t>patients/brukares journaluppgifter</w:t>
      </w:r>
      <w:r w:rsidRPr="00A51835">
        <w:t xml:space="preserve">. Samtyckesinformation utbyts därför genom tydliga tjänstekontrakt. </w:t>
      </w:r>
    </w:p>
    <w:p w14:paraId="39B91BEE" w14:textId="77777777" w:rsidR="00FF5FDA" w:rsidRPr="00A51835" w:rsidRDefault="00FF5FDA" w:rsidP="00FF5FDA">
      <w:r w:rsidRPr="00A51835">
        <w:t>Tjänsterna syftar till att ge följande verksamhetsmässiga effekter</w:t>
      </w:r>
    </w:p>
    <w:p w14:paraId="0D714DE9" w14:textId="7F3D044B" w:rsidR="00FF5FDA" w:rsidRPr="00A51835" w:rsidRDefault="00E1144B" w:rsidP="00FF5FDA">
      <w:pPr>
        <w:pStyle w:val="Liststycke"/>
        <w:keepLines/>
        <w:numPr>
          <w:ilvl w:val="0"/>
          <w:numId w:val="25"/>
        </w:numPr>
        <w:spacing w:before="120" w:after="0" w:line="240" w:lineRule="auto"/>
        <w:contextualSpacing w:val="0"/>
      </w:pPr>
      <w:r>
        <w:t>Vård</w:t>
      </w:r>
      <w:r w:rsidR="00FF5FDA" w:rsidRPr="00A51835">
        <w:t xml:space="preserve">- och </w:t>
      </w:r>
      <w:r>
        <w:t>omsorgs</w:t>
      </w:r>
      <w:r w:rsidR="00FF5FDA" w:rsidRPr="00A51835">
        <w:t xml:space="preserve">personalen ska få stöd att på ett enkelt sätt registrera </w:t>
      </w:r>
      <w:r w:rsidR="004709C3">
        <w:t>patientens/brukarens</w:t>
      </w:r>
      <w:r w:rsidR="00FF5FDA" w:rsidRPr="00A51835">
        <w:t xml:space="preserve"> samtycke, dess varaktighet och för vem/vilka registreringen gäller.</w:t>
      </w:r>
    </w:p>
    <w:p w14:paraId="4EC68BF5" w14:textId="19A5DF05" w:rsidR="00FF5FDA" w:rsidRPr="00A51835" w:rsidRDefault="00E1144B" w:rsidP="00FF5FDA">
      <w:pPr>
        <w:pStyle w:val="Liststycke"/>
        <w:keepLines/>
        <w:numPr>
          <w:ilvl w:val="0"/>
          <w:numId w:val="25"/>
        </w:numPr>
        <w:spacing w:before="120" w:after="0" w:line="240" w:lineRule="auto"/>
        <w:contextualSpacing w:val="0"/>
      </w:pPr>
      <w:r>
        <w:t>Vård</w:t>
      </w:r>
      <w:r w:rsidRPr="00A51835">
        <w:t xml:space="preserve">- och </w:t>
      </w:r>
      <w:r>
        <w:t>omsorgs</w:t>
      </w:r>
      <w:r w:rsidRPr="00A51835">
        <w:t>personalen</w:t>
      </w:r>
      <w:r w:rsidR="00FF5FDA" w:rsidRPr="00A51835">
        <w:t xml:space="preserve"> ska kunna åberopa nödsituation när inte samtycke är möjligt att få från </w:t>
      </w:r>
      <w:r w:rsidR="004709C3">
        <w:t>patienten/brukaren</w:t>
      </w:r>
      <w:r w:rsidR="00FF5FDA" w:rsidRPr="00A51835">
        <w:t xml:space="preserve"> och det råder fara för </w:t>
      </w:r>
      <w:r w:rsidR="004709C3">
        <w:t>patientens/brukarens</w:t>
      </w:r>
      <w:r w:rsidR="00FF5FDA" w:rsidRPr="00A51835">
        <w:t xml:space="preserve"> liv och hälsa.</w:t>
      </w:r>
    </w:p>
    <w:p w14:paraId="31F40534" w14:textId="1C7E3C01" w:rsidR="00FF5FDA" w:rsidRPr="00A51835" w:rsidRDefault="00FF5FDA" w:rsidP="00FF5FDA">
      <w:pPr>
        <w:pStyle w:val="Liststycke"/>
        <w:keepLines/>
        <w:numPr>
          <w:ilvl w:val="0"/>
          <w:numId w:val="25"/>
        </w:numPr>
        <w:spacing w:before="120" w:after="0" w:line="240" w:lineRule="auto"/>
        <w:contextualSpacing w:val="0"/>
      </w:pPr>
      <w:r w:rsidRPr="00A51835">
        <w:t>Samtycken ska kunna få genomslag i anslutna tillämpningar, såväl lokala som nationella, t</w:t>
      </w:r>
      <w:r w:rsidR="00E1144B">
        <w:t xml:space="preserve">. </w:t>
      </w:r>
      <w:r w:rsidRPr="00A51835">
        <w:t>ex</w:t>
      </w:r>
      <w:r w:rsidR="00E1144B">
        <w:t>.</w:t>
      </w:r>
      <w:r w:rsidRPr="00A51835">
        <w:t xml:space="preserve"> både i det egna </w:t>
      </w:r>
      <w:r w:rsidR="00E1144B">
        <w:t>journal</w:t>
      </w:r>
      <w:r w:rsidRPr="00A51835">
        <w:t>systemet och i nationell patientöversikt, så att dubbelregistreringar undviks.</w:t>
      </w:r>
    </w:p>
    <w:p w14:paraId="79787580" w14:textId="77777777" w:rsidR="00FF5FDA" w:rsidRPr="00A51835" w:rsidRDefault="00FF5FDA" w:rsidP="00FF5FDA"/>
    <w:p w14:paraId="1D40B8FF" w14:textId="77777777" w:rsidR="00FF5FDA" w:rsidRDefault="00FF5FDA" w:rsidP="00FF5FDA">
      <w:r>
        <w:rPr>
          <w:noProof/>
          <w:lang w:eastAsia="sv-SE"/>
        </w:rPr>
        <w:drawing>
          <wp:inline distT="0" distB="0" distL="0" distR="0" wp14:anchorId="49F7539F" wp14:editId="48E0358D">
            <wp:extent cx="4482059" cy="2984143"/>
            <wp:effectExtent l="0" t="0" r="0" b="0"/>
            <wp:docPr id="2" name="Bild 1" descr="En bild som visar text, diagram,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1" descr="En bild som visar text, diagram, skärmbild, linje&#10;&#10;Automatiskt genererad beskrivn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83052" cy="2984804"/>
                    </a:xfrm>
                    <a:prstGeom prst="rect">
                      <a:avLst/>
                    </a:prstGeom>
                    <a:noFill/>
                    <a:ln>
                      <a:noFill/>
                    </a:ln>
                  </pic:spPr>
                </pic:pic>
              </a:graphicData>
            </a:graphic>
          </wp:inline>
        </w:drawing>
      </w:r>
    </w:p>
    <w:p w14:paraId="5705CE1A" w14:textId="77777777" w:rsidR="00FF5FDA" w:rsidRDefault="00FF5FDA" w:rsidP="00FF5FDA"/>
    <w:p w14:paraId="3A4E8D26" w14:textId="344EBB76" w:rsidR="00FF5FDA" w:rsidRPr="00A51835" w:rsidRDefault="00FF5FDA" w:rsidP="00FF5FDA">
      <w:bookmarkStart w:id="36" w:name="_Toc193216004"/>
      <w:r w:rsidRPr="00A51835">
        <w:lastRenderedPageBreak/>
        <w:t>Figur</w:t>
      </w:r>
      <w:r w:rsidRPr="00A51835">
        <w:rPr>
          <w:b/>
        </w:rPr>
        <w:t xml:space="preserve"> </w:t>
      </w:r>
      <w:r w:rsidRPr="00EC643F">
        <w:fldChar w:fldCharType="begin"/>
      </w:r>
      <w:r w:rsidRPr="00A51835">
        <w:instrText xml:space="preserve"> SEQ Figur \* ARABIC </w:instrText>
      </w:r>
      <w:r w:rsidRPr="00EC643F">
        <w:fldChar w:fldCharType="separate"/>
      </w:r>
      <w:r>
        <w:t>1</w:t>
      </w:r>
      <w:r w:rsidRPr="00EC643F">
        <w:fldChar w:fldCharType="end"/>
      </w:r>
      <w:r w:rsidRPr="00A51835">
        <w:rPr>
          <w:b/>
        </w:rPr>
        <w:t>:</w:t>
      </w:r>
      <w:r w:rsidRPr="00A51835">
        <w:t xml:space="preserve"> Principer för samverkande tjänster för hantering av samtycke</w:t>
      </w:r>
      <w:bookmarkEnd w:id="36"/>
      <w:r>
        <w:br/>
      </w:r>
      <w:r w:rsidRPr="0007528E">
        <w:t>Notera att en viss ins</w:t>
      </w:r>
      <w:r>
        <w:t xml:space="preserve">tans av samtyckestjänsten </w:t>
      </w:r>
      <w:r w:rsidRPr="0007528E">
        <w:t>typiskt hanterar flera vårdgivares</w:t>
      </w:r>
      <w:r w:rsidR="00E1144B">
        <w:t>/omsorgsutförares</w:t>
      </w:r>
      <w:r w:rsidRPr="0007528E">
        <w:t xml:space="preserve"> information. För att visa på principerna ges exempel utifrån två fiktiva vårdgivare A och B.</w:t>
      </w:r>
    </w:p>
    <w:p w14:paraId="2BC80E6A" w14:textId="270956B0" w:rsidR="00FF5FDA" w:rsidRDefault="00FF5FDA" w:rsidP="00FF5FDA">
      <w:r w:rsidRPr="00A51835">
        <w:t xml:space="preserve">Nationellt anpassade tjänstekontrakt gör att </w:t>
      </w:r>
      <w:r w:rsidR="00E1144B">
        <w:t>journalsystem</w:t>
      </w:r>
      <w:r w:rsidRPr="00A51835">
        <w:t xml:space="preserve"> kan ansluta till ett och samma gränssnitt för samtycke oavsett hur huvudmannen ordnar med sin hantering och lokala infrastruktur.</w:t>
      </w:r>
    </w:p>
    <w:p w14:paraId="3B2685A9" w14:textId="5165BB8E" w:rsidR="00FF5FDA" w:rsidRDefault="00FF5FDA" w:rsidP="00FF5FDA">
      <w:r w:rsidRPr="00A51835">
        <w:t>Tjänstekontrakten kan realiseras oberoende av var delsystemen realiseras. Man kan således välja att nyttja en mellan huvudmän delad molntjänst ("hotelltjänst"), alternativt en egen lokal installation.</w:t>
      </w:r>
    </w:p>
    <w:p w14:paraId="40E34085" w14:textId="22019015" w:rsidR="00FF5FDA" w:rsidRDefault="00FF5FDA" w:rsidP="00FF5FDA">
      <w:r w:rsidRPr="00A51835">
        <w:rPr>
          <w:lang w:eastAsia="en-GB"/>
        </w:rPr>
        <w:t xml:space="preserve">Det är vidare valfritt var användargränssnittet för att registrera samtycket realiseras, i ett separat gränssnitt mot samtyckestjänsten (som i fallet NPÖ) eller i respektive </w:t>
      </w:r>
      <w:r w:rsidR="00E1144B">
        <w:rPr>
          <w:lang w:eastAsia="en-GB"/>
        </w:rPr>
        <w:t>journal</w:t>
      </w:r>
      <w:r w:rsidRPr="00A51835">
        <w:rPr>
          <w:lang w:eastAsia="en-GB"/>
        </w:rPr>
        <w:t>system/e-tjänst eller i en gemensam portal. Oavsett var sparas samtycket i samtyckestjänsten för aktuell vårdgivare</w:t>
      </w:r>
      <w:r w:rsidR="00E1144B">
        <w:rPr>
          <w:lang w:eastAsia="en-GB"/>
        </w:rPr>
        <w:t>/omsorgsutförare</w:t>
      </w:r>
      <w:r w:rsidRPr="00A51835">
        <w:rPr>
          <w:lang w:eastAsia="en-GB"/>
        </w:rPr>
        <w:t>.</w:t>
      </w:r>
    </w:p>
    <w:p w14:paraId="610B3B00" w14:textId="0B80D0F5" w:rsidR="002E062A" w:rsidRDefault="00FF5FDA" w:rsidP="00FF5FDA">
      <w:pPr>
        <w:rPr>
          <w:color w:val="A33662" w:themeColor="accent1"/>
        </w:rPr>
      </w:pPr>
      <w:r w:rsidRPr="00A51835">
        <w:t xml:space="preserve">Nationella </w:t>
      </w:r>
      <w:proofErr w:type="spellStart"/>
      <w:r w:rsidRPr="00A51835">
        <w:t>e-tjänster</w:t>
      </w:r>
      <w:proofErr w:type="spellEnd"/>
      <w:r w:rsidRPr="00A51835">
        <w:t xml:space="preserve">, </w:t>
      </w:r>
      <w:proofErr w:type="gramStart"/>
      <w:r w:rsidRPr="00A51835">
        <w:t>t ex</w:t>
      </w:r>
      <w:proofErr w:type="gramEnd"/>
      <w:r w:rsidRPr="00A51835">
        <w:t xml:space="preserve"> NPÖ, får genom tjänstekontrakten ett gränssnitt till de samtycken och patientrelationer som behövs för dess hantering av direktåtkomst inom den sammanhållna journalföringen. Eftersom informationen kommer från många olika vårdgivare</w:t>
      </w:r>
      <w:r w:rsidR="00E1144B">
        <w:t>/omsorgsutförare</w:t>
      </w:r>
      <w:r w:rsidRPr="00A51835">
        <w:t xml:space="preserve"> över regiongränser, behöver tjänsteanropen </w:t>
      </w:r>
      <w:r w:rsidR="00E1144B">
        <w:t>förmedlas</w:t>
      </w:r>
      <w:r w:rsidRPr="00A51835">
        <w:t xml:space="preserve"> till den instans av samtyckestjänst som är aktuell. </w:t>
      </w:r>
      <w:r w:rsidR="00E1144B">
        <w:t>Förmedlingen</w:t>
      </w:r>
      <w:r w:rsidRPr="00A51835">
        <w:t xml:space="preserve"> bygger på verksamhetsmässig adressering av anropen enligt RIV TA och T-boken och är huvudsakligen baserad på vård</w:t>
      </w:r>
      <w:r w:rsidR="00E1144B">
        <w:t>- eller omsorgs</w:t>
      </w:r>
      <w:r w:rsidRPr="00A51835">
        <w:t>givarens identitet.</w:t>
      </w:r>
      <w:r w:rsidR="002E062A" w:rsidRPr="0085644F">
        <w:rPr>
          <w:color w:val="A33662" w:themeColor="accent1"/>
        </w:rPr>
        <w:t xml:space="preserve"> </w:t>
      </w:r>
    </w:p>
    <w:p w14:paraId="7452FA7D" w14:textId="77777777" w:rsidR="005C026C" w:rsidRPr="0085644F" w:rsidRDefault="005C026C" w:rsidP="005C026C">
      <w:pPr>
        <w:pStyle w:val="Numreradrubrik2"/>
      </w:pPr>
      <w:bookmarkStart w:id="37" w:name="_Toc32421563"/>
      <w:bookmarkStart w:id="38" w:name="_Toc216183193"/>
      <w:proofErr w:type="spellStart"/>
      <w:r>
        <w:t>Flöden</w:t>
      </w:r>
      <w:bookmarkEnd w:id="37"/>
      <w:bookmarkEnd w:id="38"/>
      <w:proofErr w:type="spellEnd"/>
    </w:p>
    <w:p w14:paraId="2E6084C6" w14:textId="77777777" w:rsidR="005C026C" w:rsidRPr="0035387C" w:rsidRDefault="005C026C" w:rsidP="005C026C">
      <w:pPr>
        <w:pStyle w:val="Numreradrubrik3"/>
      </w:pPr>
      <w:bookmarkStart w:id="39" w:name="_Toc216183194"/>
      <w:proofErr w:type="spellStart"/>
      <w:r w:rsidRPr="0035387C">
        <w:t>Flöde</w:t>
      </w:r>
      <w:proofErr w:type="spellEnd"/>
      <w:r w:rsidRPr="0035387C">
        <w:t xml:space="preserve"> 1: </w:t>
      </w:r>
      <w:proofErr w:type="spellStart"/>
      <w:r w:rsidRPr="0035387C">
        <w:t>Registrera</w:t>
      </w:r>
      <w:proofErr w:type="spellEnd"/>
      <w:r w:rsidRPr="0035387C">
        <w:t xml:space="preserve"> </w:t>
      </w:r>
      <w:proofErr w:type="spellStart"/>
      <w:r w:rsidRPr="0035387C">
        <w:t>samtycke</w:t>
      </w:r>
      <w:bookmarkEnd w:id="39"/>
      <w:proofErr w:type="spellEnd"/>
    </w:p>
    <w:p w14:paraId="47D2610B" w14:textId="77777777" w:rsidR="005C026C" w:rsidRPr="0035387C" w:rsidRDefault="005C026C" w:rsidP="005C026C">
      <w:r w:rsidRPr="0035387C">
        <w:t>Nedanstående flöde och sekvens visualiserar och beskriver användningsfallet att registrera ett samtycke.</w:t>
      </w:r>
    </w:p>
    <w:p w14:paraId="2A3319A2" w14:textId="04DC5242" w:rsidR="005C026C" w:rsidRPr="0035387C" w:rsidRDefault="005C026C" w:rsidP="005C026C">
      <w:r w:rsidRPr="0035387C">
        <w:t xml:space="preserve">Dvs att </w:t>
      </w:r>
      <w:r w:rsidR="004709C3">
        <w:t>patienten/brukaren</w:t>
      </w:r>
      <w:r w:rsidRPr="0035387C">
        <w:t xml:space="preserve"> samtycker till att </w:t>
      </w:r>
      <w:r w:rsidR="00E1144B" w:rsidRPr="00A51835">
        <w:t>vård</w:t>
      </w:r>
      <w:r w:rsidR="00E1144B">
        <w:t>- eller omsorgs</w:t>
      </w:r>
      <w:r w:rsidR="00E1144B" w:rsidRPr="00A51835">
        <w:t>givaren</w:t>
      </w:r>
      <w:r w:rsidR="00E1144B" w:rsidRPr="0035387C">
        <w:t xml:space="preserve"> </w:t>
      </w:r>
      <w:r w:rsidRPr="0035387C">
        <w:t xml:space="preserve">kan få åtkomst till information hos andra </w:t>
      </w:r>
      <w:r w:rsidR="00E1144B" w:rsidRPr="00A51835">
        <w:t>vård</w:t>
      </w:r>
      <w:r w:rsidR="00E1144B">
        <w:t>- eller omsorgs</w:t>
      </w:r>
      <w:r w:rsidR="00E1144B" w:rsidRPr="00A51835">
        <w:t>givare</w:t>
      </w:r>
      <w:r w:rsidRPr="0035387C">
        <w:t>.</w:t>
      </w:r>
    </w:p>
    <w:p w14:paraId="056B219D" w14:textId="77777777" w:rsidR="005C026C" w:rsidRDefault="005C026C" w:rsidP="005C026C">
      <w:pPr>
        <w:pStyle w:val="Numreradrubrik4"/>
      </w:pPr>
      <w:proofErr w:type="spellStart"/>
      <w:r>
        <w:lastRenderedPageBreak/>
        <w:t>Arbetsflöde</w:t>
      </w:r>
      <w:proofErr w:type="spellEnd"/>
    </w:p>
    <w:p w14:paraId="4FFD8726" w14:textId="338F9660" w:rsidR="005C026C" w:rsidRPr="005C026C" w:rsidRDefault="005C026C" w:rsidP="005C026C">
      <w:r>
        <w:rPr>
          <w:noProof/>
          <w:lang w:eastAsia="sv-SE"/>
        </w:rPr>
        <w:drawing>
          <wp:inline distT="0" distB="0" distL="0" distR="0" wp14:anchorId="6EF460F3" wp14:editId="636D994D">
            <wp:extent cx="3257550" cy="1638300"/>
            <wp:effectExtent l="0" t="0" r="0" b="0"/>
            <wp:docPr id="492422822" name="Bildobjekt 492422822" descr="En bild som visar text, skärmbild, stationär,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22822" name="Bildobjekt 492422822" descr="En bild som visar text, skärmbild, stationär, design&#10;&#10;Automatiskt genererad beskrivning"/>
                    <pic:cNvPicPr/>
                  </pic:nvPicPr>
                  <pic:blipFill>
                    <a:blip r:embed="rId21"/>
                    <a:stretch>
                      <a:fillRect/>
                    </a:stretch>
                  </pic:blipFill>
                  <pic:spPr>
                    <a:xfrm>
                      <a:off x="0" y="0"/>
                      <a:ext cx="3257550" cy="1638300"/>
                    </a:xfrm>
                    <a:prstGeom prst="rect">
                      <a:avLst/>
                    </a:prstGeom>
                  </pic:spPr>
                </pic:pic>
              </a:graphicData>
            </a:graphic>
          </wp:inline>
        </w:drawing>
      </w:r>
    </w:p>
    <w:p w14:paraId="4C3699CA" w14:textId="77777777" w:rsidR="005C026C" w:rsidRDefault="005C026C" w:rsidP="005C026C">
      <w:pPr>
        <w:pStyle w:val="Numreradrubrik4"/>
      </w:pPr>
      <w:r w:rsidRPr="00E131FD">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5C026C" w:rsidRPr="000D195E" w14:paraId="69733D56" w14:textId="77777777" w:rsidTr="00496978">
        <w:trPr>
          <w:trHeight w:val="348"/>
        </w:trPr>
        <w:tc>
          <w:tcPr>
            <w:tcW w:w="1176" w:type="pct"/>
            <w:shd w:val="clear" w:color="auto" w:fill="D9D9D9"/>
          </w:tcPr>
          <w:p w14:paraId="65B6C42E" w14:textId="77777777" w:rsidR="005C026C" w:rsidRPr="000D195E" w:rsidRDefault="005C026C" w:rsidP="00496978">
            <w:pPr>
              <w:tabs>
                <w:tab w:val="left" w:pos="567"/>
              </w:tabs>
              <w:jc w:val="center"/>
            </w:pPr>
            <w:r w:rsidRPr="000D195E">
              <w:t>Namn/beteckning</w:t>
            </w:r>
          </w:p>
        </w:tc>
        <w:tc>
          <w:tcPr>
            <w:tcW w:w="3824" w:type="pct"/>
            <w:shd w:val="clear" w:color="auto" w:fill="D9D9D9"/>
          </w:tcPr>
          <w:p w14:paraId="2F9104D5" w14:textId="77777777" w:rsidR="005C026C" w:rsidRPr="000D195E" w:rsidRDefault="005C026C" w:rsidP="00496978">
            <w:pPr>
              <w:tabs>
                <w:tab w:val="left" w:pos="567"/>
              </w:tabs>
            </w:pPr>
            <w:r w:rsidRPr="000D195E">
              <w:t>Beskrivning</w:t>
            </w:r>
          </w:p>
        </w:tc>
      </w:tr>
      <w:tr w:rsidR="005C026C" w:rsidRPr="000D195E" w14:paraId="68AE54D8" w14:textId="77777777" w:rsidTr="00496978">
        <w:trPr>
          <w:trHeight w:val="709"/>
        </w:trPr>
        <w:tc>
          <w:tcPr>
            <w:tcW w:w="1176" w:type="pct"/>
          </w:tcPr>
          <w:p w14:paraId="050503E8" w14:textId="77777777" w:rsidR="005C026C" w:rsidRDefault="005C026C" w:rsidP="00496978">
            <w:pPr>
              <w:tabs>
                <w:tab w:val="left" w:pos="567"/>
              </w:tabs>
            </w:pPr>
            <w:r>
              <w:t>Användare</w:t>
            </w:r>
          </w:p>
        </w:tc>
        <w:tc>
          <w:tcPr>
            <w:tcW w:w="3824" w:type="pct"/>
          </w:tcPr>
          <w:p w14:paraId="2C7391D5" w14:textId="516604F2" w:rsidR="005C026C" w:rsidRDefault="005C026C" w:rsidP="00496978">
            <w:r>
              <w:t xml:space="preserve">En </w:t>
            </w:r>
            <w:r w:rsidR="00E1144B" w:rsidRPr="00A51835">
              <w:t>vård</w:t>
            </w:r>
            <w:r w:rsidR="00E1144B">
              <w:t>- eller omsorgs</w:t>
            </w:r>
            <w:r w:rsidR="00E1144B" w:rsidRPr="00A51835">
              <w:t>givare</w:t>
            </w:r>
            <w:r w:rsidR="00E1144B">
              <w:t xml:space="preserve"> </w:t>
            </w:r>
            <w:r>
              <w:t xml:space="preserve">som har behov av att ta del av </w:t>
            </w:r>
            <w:r w:rsidR="00E1144B">
              <w:t>journal</w:t>
            </w:r>
            <w:r>
              <w:t xml:space="preserve">information hos en annan </w:t>
            </w:r>
            <w:r w:rsidR="00E1144B" w:rsidRPr="00A51835">
              <w:t>vård</w:t>
            </w:r>
            <w:r w:rsidR="00E1144B">
              <w:t>- eller omsorgs</w:t>
            </w:r>
            <w:r w:rsidR="00E1144B" w:rsidRPr="00A51835">
              <w:t>givare</w:t>
            </w:r>
            <w:r w:rsidR="00E1144B">
              <w:t xml:space="preserve"> </w:t>
            </w:r>
            <w:r>
              <w:t xml:space="preserve">och därmed behöver </w:t>
            </w:r>
            <w:r w:rsidR="004709C3">
              <w:t>patientens/brukarens</w:t>
            </w:r>
            <w:r>
              <w:t xml:space="preserve"> samtycke till denna åtkomst. Samtycket behöver registreras så att </w:t>
            </w:r>
            <w:r w:rsidR="00E1144B">
              <w:t>journal</w:t>
            </w:r>
            <w:r>
              <w:t>systemet se</w:t>
            </w:r>
            <w:r w:rsidR="00E1144B">
              <w:t>da</w:t>
            </w:r>
            <w:r>
              <w:t xml:space="preserve">n kan se att åtkomsten sker med </w:t>
            </w:r>
            <w:r w:rsidR="004709C3">
              <w:t>patientens/brukarens</w:t>
            </w:r>
            <w:r>
              <w:t xml:space="preserve"> samtycke.</w:t>
            </w:r>
          </w:p>
        </w:tc>
      </w:tr>
      <w:tr w:rsidR="005C026C" w:rsidRPr="000D195E" w14:paraId="621E6736" w14:textId="77777777" w:rsidTr="00496978">
        <w:trPr>
          <w:trHeight w:val="709"/>
        </w:trPr>
        <w:tc>
          <w:tcPr>
            <w:tcW w:w="1176" w:type="pct"/>
          </w:tcPr>
          <w:p w14:paraId="02F9D2B7" w14:textId="77777777" w:rsidR="005C026C" w:rsidRDefault="005C026C" w:rsidP="00496978">
            <w:pPr>
              <w:tabs>
                <w:tab w:val="left" w:pos="567"/>
              </w:tabs>
            </w:pPr>
            <w:r>
              <w:t>Tjänstekonsument</w:t>
            </w:r>
          </w:p>
        </w:tc>
        <w:tc>
          <w:tcPr>
            <w:tcW w:w="3824" w:type="pct"/>
          </w:tcPr>
          <w:p w14:paraId="45156DB4" w14:textId="7C33111F" w:rsidR="005C026C" w:rsidRDefault="005C026C" w:rsidP="00496978">
            <w:r>
              <w:t xml:space="preserve">System som registrerar </w:t>
            </w:r>
            <w:r w:rsidR="004709C3">
              <w:t>patientens/brukarens</w:t>
            </w:r>
            <w:r>
              <w:t xml:space="preserve"> samtycke. Kan antingen vara ett lokalt journalsystem eller en samtyckestjänst. </w:t>
            </w:r>
          </w:p>
        </w:tc>
      </w:tr>
      <w:tr w:rsidR="005C026C" w:rsidRPr="000D195E" w14:paraId="5F6C6F99" w14:textId="77777777" w:rsidTr="00496978">
        <w:trPr>
          <w:trHeight w:val="580"/>
        </w:trPr>
        <w:tc>
          <w:tcPr>
            <w:tcW w:w="1176" w:type="pct"/>
          </w:tcPr>
          <w:p w14:paraId="436A64C6" w14:textId="77777777" w:rsidR="005C026C" w:rsidRDefault="005C026C" w:rsidP="00496978">
            <w:pPr>
              <w:tabs>
                <w:tab w:val="left" w:pos="567"/>
              </w:tabs>
            </w:pPr>
            <w:r>
              <w:t>Tjänsteproducent</w:t>
            </w:r>
          </w:p>
        </w:tc>
        <w:tc>
          <w:tcPr>
            <w:tcW w:w="3824" w:type="pct"/>
          </w:tcPr>
          <w:p w14:paraId="63A8D7D2" w14:textId="754EF51D" w:rsidR="005C026C" w:rsidRDefault="005C026C" w:rsidP="00496978">
            <w:r>
              <w:t xml:space="preserve">System som lagrar </w:t>
            </w:r>
            <w:r w:rsidR="004709C3">
              <w:t>patientens/brukarens</w:t>
            </w:r>
            <w:r>
              <w:t xml:space="preserve"> samtycke. </w:t>
            </w:r>
          </w:p>
        </w:tc>
      </w:tr>
    </w:tbl>
    <w:p w14:paraId="5E023864" w14:textId="77777777" w:rsidR="005C026C" w:rsidRPr="005D296B" w:rsidRDefault="005C026C" w:rsidP="005C026C"/>
    <w:p w14:paraId="53967BEF" w14:textId="0F696202" w:rsidR="005C026C" w:rsidRPr="00E131FD" w:rsidRDefault="005C026C" w:rsidP="003F5536">
      <w:pPr>
        <w:spacing w:line="240" w:lineRule="auto"/>
      </w:pPr>
      <w:r>
        <w:br w:type="page"/>
      </w:r>
    </w:p>
    <w:p w14:paraId="4F1D70D1" w14:textId="77777777" w:rsidR="005C026C" w:rsidRDefault="005C026C" w:rsidP="005C026C">
      <w:pPr>
        <w:pStyle w:val="Numreradrubrik4"/>
      </w:pPr>
      <w:proofErr w:type="spellStart"/>
      <w:r>
        <w:lastRenderedPageBreak/>
        <w:t>Sekvensdiagram</w:t>
      </w:r>
      <w:proofErr w:type="spellEnd"/>
    </w:p>
    <w:p w14:paraId="377DD878" w14:textId="7CF7A3CC" w:rsidR="005C026C" w:rsidRDefault="005C026C" w:rsidP="005C026C">
      <w:r>
        <w:t xml:space="preserve">Sekvensdiagram för att registrera </w:t>
      </w:r>
      <w:r w:rsidR="004709C3">
        <w:t>patientens/brukarens</w:t>
      </w:r>
      <w:r>
        <w:t xml:space="preserve"> samtycke</w:t>
      </w:r>
      <w:r w:rsidR="00E1144B">
        <w:t>s</w:t>
      </w:r>
      <w:r>
        <w:t>åtkomst i sammanhållen journalföring.</w:t>
      </w:r>
    </w:p>
    <w:p w14:paraId="71E64590" w14:textId="77777777" w:rsidR="005C026C" w:rsidRPr="00BB267C" w:rsidRDefault="005C026C" w:rsidP="005C026C"/>
    <w:p w14:paraId="2A079A94" w14:textId="77777777" w:rsidR="005C026C" w:rsidRPr="005D296B" w:rsidRDefault="005C026C" w:rsidP="005C026C">
      <w:r>
        <w:rPr>
          <w:noProof/>
          <w:lang w:eastAsia="sv-SE"/>
        </w:rPr>
        <w:drawing>
          <wp:inline distT="0" distB="0" distL="0" distR="0" wp14:anchorId="78ED5541" wp14:editId="7E9F17E7">
            <wp:extent cx="6159521" cy="2077443"/>
            <wp:effectExtent l="0" t="0" r="0" b="0"/>
            <wp:docPr id="760534713" name="Bildobjekt 760534713" descr="En bild som visar text, linje,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34713" name="Bildobjekt 760534713" descr="En bild som visar text, linje, Teckensnitt, diagram&#10;&#10;Automatiskt genererad beskrivning"/>
                    <pic:cNvPicPr/>
                  </pic:nvPicPr>
                  <pic:blipFill>
                    <a:blip r:embed="rId22"/>
                    <a:stretch>
                      <a:fillRect/>
                    </a:stretch>
                  </pic:blipFill>
                  <pic:spPr>
                    <a:xfrm>
                      <a:off x="0" y="0"/>
                      <a:ext cx="6159521" cy="2077443"/>
                    </a:xfrm>
                    <a:prstGeom prst="rect">
                      <a:avLst/>
                    </a:prstGeom>
                  </pic:spPr>
                </pic:pic>
              </a:graphicData>
            </a:graphic>
          </wp:inline>
        </w:drawing>
      </w:r>
    </w:p>
    <w:p w14:paraId="285E715A" w14:textId="6158B4E6" w:rsidR="005C026C" w:rsidRPr="006E7140" w:rsidRDefault="005C026C" w:rsidP="003F5536">
      <w:pPr>
        <w:spacing w:line="240" w:lineRule="auto"/>
      </w:pPr>
      <w:r>
        <w:br w:type="page"/>
      </w:r>
    </w:p>
    <w:p w14:paraId="4A2F4377" w14:textId="77777777" w:rsidR="005C026C" w:rsidRPr="0035387C" w:rsidRDefault="005C026C" w:rsidP="005C026C">
      <w:pPr>
        <w:pStyle w:val="Numreradrubrik3"/>
      </w:pPr>
      <w:bookmarkStart w:id="40" w:name="_Toc32421565"/>
      <w:bookmarkStart w:id="41" w:name="_Toc216183195"/>
      <w:proofErr w:type="spellStart"/>
      <w:r w:rsidRPr="0035387C">
        <w:lastRenderedPageBreak/>
        <w:t>Flöde</w:t>
      </w:r>
      <w:proofErr w:type="spellEnd"/>
      <w:r w:rsidRPr="0035387C">
        <w:t xml:space="preserve"> 2: </w:t>
      </w:r>
      <w:proofErr w:type="spellStart"/>
      <w:r w:rsidRPr="0035387C">
        <w:t>Återta</w:t>
      </w:r>
      <w:proofErr w:type="spellEnd"/>
      <w:r w:rsidRPr="0035387C">
        <w:t xml:space="preserve"> </w:t>
      </w:r>
      <w:proofErr w:type="spellStart"/>
      <w:r w:rsidRPr="0035387C">
        <w:t>registrerat</w:t>
      </w:r>
      <w:proofErr w:type="spellEnd"/>
      <w:r w:rsidRPr="0035387C">
        <w:t xml:space="preserve"> </w:t>
      </w:r>
      <w:proofErr w:type="spellStart"/>
      <w:r w:rsidRPr="0035387C">
        <w:t>samtycke</w:t>
      </w:r>
      <w:bookmarkEnd w:id="40"/>
      <w:bookmarkEnd w:id="41"/>
      <w:proofErr w:type="spellEnd"/>
    </w:p>
    <w:p w14:paraId="25BD0B59" w14:textId="7D643029" w:rsidR="005C026C" w:rsidRDefault="005C026C" w:rsidP="005C026C">
      <w:r>
        <w:t xml:space="preserve">Flöde för att </w:t>
      </w:r>
      <w:r w:rsidR="005E00FB">
        <w:t xml:space="preserve">återkalla </w:t>
      </w:r>
      <w:r>
        <w:t xml:space="preserve">ett samtycke </w:t>
      </w:r>
      <w:r w:rsidR="005E00FB">
        <w:t xml:space="preserve">(avsluta </w:t>
      </w:r>
      <w:r w:rsidR="005F3630">
        <w:t>i förtid</w:t>
      </w:r>
      <w:r w:rsidR="005E00FB">
        <w:t>)</w:t>
      </w:r>
      <w:r w:rsidR="005F3630">
        <w:t xml:space="preserve"> </w:t>
      </w:r>
      <w:r>
        <w:t xml:space="preserve">i samtyckestjänsten. Intyget raderas inte från samtyckestjänsten utan markeras som </w:t>
      </w:r>
      <w:r w:rsidR="005F3630">
        <w:t>avslutat</w:t>
      </w:r>
      <w:r>
        <w:t xml:space="preserve"> (ej längre giltig) för historikens skull. E</w:t>
      </w:r>
      <w:r w:rsidR="00E1144B">
        <w:t>tt</w:t>
      </w:r>
      <w:r>
        <w:t xml:space="preserve"> </w:t>
      </w:r>
      <w:r w:rsidR="005F3630">
        <w:t>avslutat</w:t>
      </w:r>
      <w:r>
        <w:t xml:space="preserve"> samtycke kan ej återtas.</w:t>
      </w:r>
    </w:p>
    <w:p w14:paraId="60692CC6" w14:textId="77777777" w:rsidR="005C026C" w:rsidRDefault="005C026C" w:rsidP="005C026C">
      <w:pPr>
        <w:pStyle w:val="Numreradrubrik4"/>
      </w:pPr>
      <w:proofErr w:type="spellStart"/>
      <w:r>
        <w:t>Arbetsflöde</w:t>
      </w:r>
      <w:proofErr w:type="spellEnd"/>
    </w:p>
    <w:p w14:paraId="1AC0BD21" w14:textId="77777777" w:rsidR="00A738DB" w:rsidRPr="00A738DB" w:rsidRDefault="00A738DB" w:rsidP="00A738DB">
      <w:pPr>
        <w:rPr>
          <w:lang w:val="en-US"/>
        </w:rPr>
      </w:pPr>
    </w:p>
    <w:p w14:paraId="3DE780CC" w14:textId="7EBDEAD3" w:rsidR="005C026C" w:rsidRDefault="00A738DB" w:rsidP="005C026C">
      <w:pPr>
        <w:rPr>
          <w:highlight w:val="yellow"/>
        </w:rPr>
      </w:pPr>
      <w:r w:rsidRPr="00A738DB">
        <w:rPr>
          <w:noProof/>
          <w:highlight w:val="yellow"/>
        </w:rPr>
        <mc:AlternateContent>
          <mc:Choice Requires="wps">
            <w:drawing>
              <wp:anchor distT="0" distB="0" distL="114300" distR="114300" simplePos="0" relativeHeight="251735040" behindDoc="0" locked="0" layoutInCell="1" allowOverlap="1" wp14:anchorId="56E694DD" wp14:editId="66E9D7FF">
                <wp:simplePos x="0" y="0"/>
                <wp:positionH relativeFrom="column">
                  <wp:posOffset>0</wp:posOffset>
                </wp:positionH>
                <wp:positionV relativeFrom="paragraph">
                  <wp:posOffset>-635</wp:posOffset>
                </wp:positionV>
                <wp:extent cx="1981200" cy="484632"/>
                <wp:effectExtent l="0" t="0" r="38100" b="10795"/>
                <wp:wrapNone/>
                <wp:docPr id="412029330" name="Pil: femhörning 3"/>
                <wp:cNvGraphicFramePr/>
                <a:graphic xmlns:a="http://schemas.openxmlformats.org/drawingml/2006/main">
                  <a:graphicData uri="http://schemas.microsoft.com/office/word/2010/wordprocessingShape">
                    <wps:wsp>
                      <wps:cNvSpPr/>
                      <wps:spPr>
                        <a:xfrm>
                          <a:off x="0" y="0"/>
                          <a:ext cx="1981200" cy="484632"/>
                        </a:xfrm>
                        <a:prstGeom prst="homePlate">
                          <a:avLst/>
                        </a:prstGeom>
                        <a:solidFill>
                          <a:srgbClr val="BFFFFF"/>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CA5235" w14:textId="77777777" w:rsidR="00A738DB" w:rsidRDefault="00A738DB" w:rsidP="00A738DB">
                            <w:pPr>
                              <w:jc w:val="center"/>
                              <w:rPr>
                                <w:rFonts w:hAnsi="Open Sans"/>
                                <w:color w:val="353636" w:themeColor="text1"/>
                                <w:kern w:val="24"/>
                                <w:sz w:val="16"/>
                                <w:szCs w:val="16"/>
                              </w:rPr>
                            </w:pPr>
                            <w:r>
                              <w:rPr>
                                <w:rFonts w:hAnsi="Open Sans"/>
                                <w:color w:val="353636" w:themeColor="text1"/>
                                <w:kern w:val="24"/>
                                <w:sz w:val="16"/>
                                <w:szCs w:val="16"/>
                              </w:rPr>
                              <w:t>Behov av att avsluta ett tidigare givet samtycke</w:t>
                            </w:r>
                          </w:p>
                        </w:txbxContent>
                      </wps:txbx>
                      <wps:bodyPr rtlCol="0" anchor="ctr"/>
                    </wps:wsp>
                  </a:graphicData>
                </a:graphic>
              </wp:anchor>
            </w:drawing>
          </mc:Choice>
          <mc:Fallback>
            <w:pict>
              <v:shapetype w14:anchorId="56E694DD"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il: femhörning 3" o:spid="_x0000_s1026" type="#_x0000_t15" style="position:absolute;margin-left:0;margin-top:-.05pt;width:156pt;height:38.1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" adj="18958" fillcolor="#bfffff" strokecolor="#18080e [484]" strokeweight="1pt">
                <v:textbox>
                  <w:txbxContent>
                    <w:p w14:paraId="5DCA5235" w14:textId="77777777" w:rsidR="00A738DB" w:rsidRDefault="00A738DB" w:rsidP="00A738DB">
                      <w:pPr>
                        <w:jc w:val="center"/>
                        <w:rPr>
                          <w:rFonts w:hAnsi="Open Sans"/>
                          <w:color w:val="353636" w:themeColor="text1"/>
                          <w:kern w:val="24"/>
                          <w:sz w:val="16"/>
                          <w:szCs w:val="16"/>
                        </w:rPr>
                      </w:pPr>
                      <w:r>
                        <w:rPr>
                          <w:rFonts w:hAnsi="Open Sans"/>
                          <w:color w:val="353636" w:themeColor="text1"/>
                          <w:kern w:val="24"/>
                          <w:sz w:val="16"/>
                          <w:szCs w:val="16"/>
                        </w:rPr>
                        <w:t>Behov av att avsluta ett tidigare givet samtycke</w:t>
                      </w:r>
                    </w:p>
                  </w:txbxContent>
                </v:textbox>
              </v:shape>
            </w:pict>
          </mc:Fallback>
        </mc:AlternateContent>
      </w:r>
      <w:r w:rsidRPr="00A738DB">
        <w:rPr>
          <w:noProof/>
          <w:highlight w:val="yellow"/>
        </w:rPr>
        <mc:AlternateContent>
          <mc:Choice Requires="wps">
            <w:drawing>
              <wp:anchor distT="0" distB="0" distL="114300" distR="114300" simplePos="0" relativeHeight="251736064" behindDoc="0" locked="0" layoutInCell="1" allowOverlap="1" wp14:anchorId="34103930" wp14:editId="6D6EC153">
                <wp:simplePos x="0" y="0"/>
                <wp:positionH relativeFrom="column">
                  <wp:posOffset>1995805</wp:posOffset>
                </wp:positionH>
                <wp:positionV relativeFrom="paragraph">
                  <wp:posOffset>-635</wp:posOffset>
                </wp:positionV>
                <wp:extent cx="2254250" cy="484632"/>
                <wp:effectExtent l="19050" t="0" r="31750" b="10795"/>
                <wp:wrapNone/>
                <wp:docPr id="908539943" name="Pil: sparr 5"/>
                <wp:cNvGraphicFramePr/>
                <a:graphic xmlns:a="http://schemas.openxmlformats.org/drawingml/2006/main">
                  <a:graphicData uri="http://schemas.microsoft.com/office/word/2010/wordprocessingShape">
                    <wps:wsp>
                      <wps:cNvSpPr/>
                      <wps:spPr>
                        <a:xfrm>
                          <a:off x="0" y="0"/>
                          <a:ext cx="2254250" cy="484632"/>
                        </a:xfrm>
                        <a:prstGeom prst="chevron">
                          <a:avLst/>
                        </a:prstGeom>
                        <a:solidFill>
                          <a:srgbClr val="FFE0C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C09505" w14:textId="77777777" w:rsidR="00A738DB" w:rsidRDefault="00A738DB" w:rsidP="00A738DB">
                            <w:pPr>
                              <w:jc w:val="center"/>
                              <w:rPr>
                                <w:rFonts w:hAnsi="Open Sans"/>
                                <w:color w:val="353636" w:themeColor="text1"/>
                                <w:kern w:val="24"/>
                                <w:sz w:val="16"/>
                                <w:szCs w:val="16"/>
                              </w:rPr>
                            </w:pPr>
                            <w:r>
                              <w:rPr>
                                <w:rFonts w:hAnsi="Open Sans"/>
                                <w:color w:val="353636" w:themeColor="text1"/>
                                <w:kern w:val="24"/>
                                <w:sz w:val="16"/>
                                <w:szCs w:val="16"/>
                              </w:rPr>
                              <w:t xml:space="preserve">Avsluta ett givet samtycke </w:t>
                            </w:r>
                          </w:p>
                        </w:txbxContent>
                      </wps:txbx>
                      <wps:bodyPr rtlCol="0" anchor="ctr"/>
                    </wps:wsp>
                  </a:graphicData>
                </a:graphic>
              </wp:anchor>
            </w:drawing>
          </mc:Choice>
          <mc:Fallback>
            <w:pict>
              <v:shapetype w14:anchorId="34103930"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Pil: sparr 5" o:spid="_x0000_s1027" type="#_x0000_t55" style="position:absolute;margin-left:157.15pt;margin-top:-.05pt;width:177.5pt;height:38.1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" adj="19278" fillcolor="#ffe0c1" strokecolor="#18080e [484]" strokeweight="1pt">
                <v:textbox>
                  <w:txbxContent>
                    <w:p w14:paraId="35C09505" w14:textId="77777777" w:rsidR="00A738DB" w:rsidRDefault="00A738DB" w:rsidP="00A738DB">
                      <w:pPr>
                        <w:jc w:val="center"/>
                        <w:rPr>
                          <w:rFonts w:hAnsi="Open Sans"/>
                          <w:color w:val="353636" w:themeColor="text1"/>
                          <w:kern w:val="24"/>
                          <w:sz w:val="16"/>
                          <w:szCs w:val="16"/>
                        </w:rPr>
                      </w:pPr>
                      <w:r>
                        <w:rPr>
                          <w:rFonts w:hAnsi="Open Sans"/>
                          <w:color w:val="353636" w:themeColor="text1"/>
                          <w:kern w:val="24"/>
                          <w:sz w:val="16"/>
                          <w:szCs w:val="16"/>
                        </w:rPr>
                        <w:t xml:space="preserve">Avsluta ett givet samtycke </w:t>
                      </w:r>
                    </w:p>
                  </w:txbxContent>
                </v:textbox>
              </v:shape>
            </w:pict>
          </mc:Fallback>
        </mc:AlternateContent>
      </w:r>
      <w:r w:rsidRPr="00A738DB">
        <w:rPr>
          <w:noProof/>
          <w:highlight w:val="yellow"/>
        </w:rPr>
        <mc:AlternateContent>
          <mc:Choice Requires="wps">
            <w:drawing>
              <wp:anchor distT="0" distB="0" distL="114300" distR="114300" simplePos="0" relativeHeight="251737088" behindDoc="0" locked="0" layoutInCell="1" allowOverlap="1" wp14:anchorId="4CFB73A7" wp14:editId="6590BA16">
                <wp:simplePos x="0" y="0"/>
                <wp:positionH relativeFrom="column">
                  <wp:posOffset>0</wp:posOffset>
                </wp:positionH>
                <wp:positionV relativeFrom="paragraph">
                  <wp:posOffset>1196975</wp:posOffset>
                </wp:positionV>
                <wp:extent cx="4289915" cy="484632"/>
                <wp:effectExtent l="0" t="0" r="15875" b="10795"/>
                <wp:wrapNone/>
                <wp:docPr id="871672030" name="Rektangel: rundade hörn 13"/>
                <wp:cNvGraphicFramePr/>
                <a:graphic xmlns:a="http://schemas.openxmlformats.org/drawingml/2006/main">
                  <a:graphicData uri="http://schemas.microsoft.com/office/word/2010/wordprocessingShape">
                    <wps:wsp>
                      <wps:cNvSpPr/>
                      <wps:spPr>
                        <a:xfrm>
                          <a:off x="0" y="0"/>
                          <a:ext cx="4289915" cy="484632"/>
                        </a:xfrm>
                        <a:prstGeom prst="roundRect">
                          <a:avLst/>
                        </a:prstGeom>
                        <a:solidFill>
                          <a:srgbClr val="F4E7F8"/>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21AB85" w14:textId="77777777" w:rsidR="00A738DB" w:rsidRDefault="00A738DB" w:rsidP="00A738DB">
                            <w:pPr>
                              <w:jc w:val="center"/>
                              <w:rPr>
                                <w:rFonts w:hAnsi="Open Sans"/>
                                <w:color w:val="353636" w:themeColor="text1"/>
                                <w:kern w:val="24"/>
                                <w:sz w:val="16"/>
                                <w:szCs w:val="16"/>
                              </w:rPr>
                            </w:pPr>
                            <w:r>
                              <w:rPr>
                                <w:rFonts w:hAnsi="Open Sans"/>
                                <w:color w:val="353636" w:themeColor="text1"/>
                                <w:kern w:val="24"/>
                                <w:sz w:val="16"/>
                                <w:szCs w:val="16"/>
                              </w:rPr>
                              <w:t>Informationskällor</w:t>
                            </w:r>
                          </w:p>
                        </w:txbxContent>
                      </wps:txbx>
                      <wps:bodyPr rtlCol="0" anchor="ctr"/>
                    </wps:wsp>
                  </a:graphicData>
                </a:graphic>
              </wp:anchor>
            </w:drawing>
          </mc:Choice>
          <mc:Fallback>
            <w:pict>
              <v:roundrect w14:anchorId="4CFB73A7" id="Rektangel: rundade hörn 13" o:spid="_x0000_s1028" style="position:absolute;margin-left:0;margin-top:94.25pt;width:337.8pt;height:38.15pt;z-index:2517370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" fillcolor="#f4e7f8" strokecolor="#18080e [484]" strokeweight="1pt">
                <v:stroke joinstyle="miter"/>
                <v:textbox>
                  <w:txbxContent>
                    <w:p w14:paraId="3821AB85" w14:textId="77777777" w:rsidR="00A738DB" w:rsidRDefault="00A738DB" w:rsidP="00A738DB">
                      <w:pPr>
                        <w:jc w:val="center"/>
                        <w:rPr>
                          <w:rFonts w:hAnsi="Open Sans"/>
                          <w:color w:val="353636" w:themeColor="text1"/>
                          <w:kern w:val="24"/>
                          <w:sz w:val="16"/>
                          <w:szCs w:val="16"/>
                        </w:rPr>
                      </w:pPr>
                      <w:r>
                        <w:rPr>
                          <w:rFonts w:hAnsi="Open Sans"/>
                          <w:color w:val="353636" w:themeColor="text1"/>
                          <w:kern w:val="24"/>
                          <w:sz w:val="16"/>
                          <w:szCs w:val="16"/>
                        </w:rPr>
                        <w:t>Informationskällor</w:t>
                      </w:r>
                    </w:p>
                  </w:txbxContent>
                </v:textbox>
              </v:roundrect>
            </w:pict>
          </mc:Fallback>
        </mc:AlternateContent>
      </w:r>
      <w:r w:rsidRPr="00A738DB">
        <w:rPr>
          <w:noProof/>
          <w:highlight w:val="yellow"/>
        </w:rPr>
        <mc:AlternateContent>
          <mc:Choice Requires="wps">
            <w:drawing>
              <wp:anchor distT="0" distB="0" distL="114300" distR="114300" simplePos="0" relativeHeight="251738112" behindDoc="0" locked="0" layoutInCell="1" allowOverlap="1" wp14:anchorId="7C3FD7D2" wp14:editId="3847A0D4">
                <wp:simplePos x="0" y="0"/>
                <wp:positionH relativeFrom="column">
                  <wp:posOffset>2486660</wp:posOffset>
                </wp:positionH>
                <wp:positionV relativeFrom="paragraph">
                  <wp:posOffset>532130</wp:posOffset>
                </wp:positionV>
                <wp:extent cx="222250" cy="615950"/>
                <wp:effectExtent l="19050" t="0" r="25400" b="31750"/>
                <wp:wrapNone/>
                <wp:docPr id="917102966" name="Pil: nedåt 2"/>
                <wp:cNvGraphicFramePr/>
                <a:graphic xmlns:a="http://schemas.openxmlformats.org/drawingml/2006/main">
                  <a:graphicData uri="http://schemas.microsoft.com/office/word/2010/wordprocessingShape">
                    <wps:wsp>
                      <wps:cNvSpPr/>
                      <wps:spPr>
                        <a:xfrm>
                          <a:off x="0" y="0"/>
                          <a:ext cx="222250" cy="61595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1FCFD12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Pil: nedåt 2" o:spid="_x0000_s1026" type="#_x0000_t67" style="position:absolute;margin-left:195.8pt;margin-top:41.9pt;width:17.5pt;height:48.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" adj="17703" fillcolor="white [3212]" strokecolor="#18080e [484]" strokeweight="1pt"/>
            </w:pict>
          </mc:Fallback>
        </mc:AlternateContent>
      </w:r>
      <w:r w:rsidRPr="00A738DB">
        <w:rPr>
          <w:noProof/>
          <w:highlight w:val="yellow"/>
        </w:rPr>
        <mc:AlternateContent>
          <mc:Choice Requires="wps">
            <w:drawing>
              <wp:anchor distT="0" distB="0" distL="114300" distR="114300" simplePos="0" relativeHeight="251739136" behindDoc="0" locked="0" layoutInCell="1" allowOverlap="1" wp14:anchorId="2EF1C380" wp14:editId="0BE5E137">
                <wp:simplePos x="0" y="0"/>
                <wp:positionH relativeFrom="column">
                  <wp:posOffset>3280410</wp:posOffset>
                </wp:positionH>
                <wp:positionV relativeFrom="paragraph">
                  <wp:posOffset>551180</wp:posOffset>
                </wp:positionV>
                <wp:extent cx="222250" cy="615950"/>
                <wp:effectExtent l="19050" t="19050" r="25400" b="12700"/>
                <wp:wrapNone/>
                <wp:docPr id="2038061920" name="Pil: nedåt 6"/>
                <wp:cNvGraphicFramePr/>
                <a:graphic xmlns:a="http://schemas.openxmlformats.org/drawingml/2006/main">
                  <a:graphicData uri="http://schemas.microsoft.com/office/word/2010/wordprocessingShape">
                    <wps:wsp>
                      <wps:cNvSpPr/>
                      <wps:spPr>
                        <a:xfrm rot="10800000">
                          <a:off x="0" y="0"/>
                          <a:ext cx="222250" cy="61595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7E4AB156" id="Pil: nedåt 6" o:spid="_x0000_s1026" type="#_x0000_t67" style="position:absolute;margin-left:258.3pt;margin-top:43.4pt;width:17.5pt;height:48.5pt;rotation:180;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" adj="17703" fillcolor="white [3212]" strokecolor="#18080e [484]" strokeweight="1pt"/>
            </w:pict>
          </mc:Fallback>
        </mc:AlternateContent>
      </w:r>
    </w:p>
    <w:p w14:paraId="6FF514E2" w14:textId="77777777" w:rsidR="00A738DB" w:rsidRDefault="00A738DB" w:rsidP="005C026C">
      <w:pPr>
        <w:rPr>
          <w:highlight w:val="yellow"/>
        </w:rPr>
      </w:pPr>
    </w:p>
    <w:p w14:paraId="3132F3E1" w14:textId="77777777" w:rsidR="00A738DB" w:rsidRDefault="00A738DB" w:rsidP="005C026C">
      <w:pPr>
        <w:rPr>
          <w:highlight w:val="yellow"/>
        </w:rPr>
      </w:pPr>
    </w:p>
    <w:p w14:paraId="6F9C9BB4" w14:textId="77777777" w:rsidR="00A738DB" w:rsidRDefault="00A738DB" w:rsidP="005C026C">
      <w:pPr>
        <w:rPr>
          <w:highlight w:val="yellow"/>
        </w:rPr>
      </w:pPr>
    </w:p>
    <w:p w14:paraId="4A54BFCD" w14:textId="77777777" w:rsidR="00A738DB" w:rsidRDefault="00A738DB" w:rsidP="005C026C">
      <w:pPr>
        <w:rPr>
          <w:highlight w:val="yellow"/>
        </w:rPr>
      </w:pPr>
    </w:p>
    <w:p w14:paraId="5E34861B" w14:textId="77777777" w:rsidR="00A738DB" w:rsidRPr="00820649" w:rsidRDefault="00A738DB" w:rsidP="005C026C">
      <w:pPr>
        <w:rPr>
          <w:highlight w:val="yellow"/>
        </w:rPr>
      </w:pPr>
    </w:p>
    <w:p w14:paraId="6F9399CF" w14:textId="77777777" w:rsidR="005C026C" w:rsidRDefault="005C026C" w:rsidP="005C026C">
      <w:pPr>
        <w:pStyle w:val="Numreradrubrik4"/>
      </w:pPr>
      <w:r w:rsidRPr="00E131FD">
        <w:t>Roller</w:t>
      </w:r>
    </w:p>
    <w:p w14:paraId="0C8093D0" w14:textId="77777777" w:rsidR="005C026C" w:rsidRPr="00E45632" w:rsidRDefault="005C026C" w:rsidP="005C026C"/>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5C026C" w:rsidRPr="000D195E" w14:paraId="70408FA8" w14:textId="77777777" w:rsidTr="00496978">
        <w:trPr>
          <w:trHeight w:val="348"/>
        </w:trPr>
        <w:tc>
          <w:tcPr>
            <w:tcW w:w="1176" w:type="pct"/>
            <w:shd w:val="clear" w:color="auto" w:fill="D9D9D9"/>
          </w:tcPr>
          <w:p w14:paraId="3BB33E8C" w14:textId="77777777" w:rsidR="005C026C" w:rsidRPr="000D195E" w:rsidRDefault="005C026C" w:rsidP="00496978">
            <w:pPr>
              <w:tabs>
                <w:tab w:val="left" w:pos="567"/>
              </w:tabs>
              <w:jc w:val="center"/>
            </w:pPr>
            <w:r w:rsidRPr="000D195E">
              <w:t>Namn/beteckning</w:t>
            </w:r>
          </w:p>
        </w:tc>
        <w:tc>
          <w:tcPr>
            <w:tcW w:w="3824" w:type="pct"/>
            <w:shd w:val="clear" w:color="auto" w:fill="D9D9D9"/>
          </w:tcPr>
          <w:p w14:paraId="66734C3C" w14:textId="77777777" w:rsidR="005C026C" w:rsidRPr="000D195E" w:rsidRDefault="005C026C" w:rsidP="00496978">
            <w:pPr>
              <w:tabs>
                <w:tab w:val="left" w:pos="567"/>
              </w:tabs>
            </w:pPr>
            <w:r w:rsidRPr="000D195E">
              <w:t>Beskrivning</w:t>
            </w:r>
          </w:p>
        </w:tc>
      </w:tr>
      <w:tr w:rsidR="005C026C" w:rsidRPr="000D195E" w14:paraId="269D01B2" w14:textId="77777777" w:rsidTr="00496978">
        <w:trPr>
          <w:trHeight w:val="709"/>
        </w:trPr>
        <w:tc>
          <w:tcPr>
            <w:tcW w:w="1176" w:type="pct"/>
          </w:tcPr>
          <w:p w14:paraId="77D41584" w14:textId="77777777" w:rsidR="005C026C" w:rsidRDefault="005C026C" w:rsidP="00496978">
            <w:pPr>
              <w:tabs>
                <w:tab w:val="left" w:pos="567"/>
              </w:tabs>
            </w:pPr>
            <w:r>
              <w:t>Användare</w:t>
            </w:r>
          </w:p>
        </w:tc>
        <w:tc>
          <w:tcPr>
            <w:tcW w:w="3824" w:type="pct"/>
          </w:tcPr>
          <w:p w14:paraId="1E4A61F7" w14:textId="4475B877" w:rsidR="005C026C" w:rsidRDefault="005C026C" w:rsidP="00496978">
            <w:r>
              <w:t xml:space="preserve">En </w:t>
            </w:r>
            <w:r w:rsidR="00E1144B" w:rsidRPr="00A51835">
              <w:t>vård</w:t>
            </w:r>
            <w:r w:rsidR="00E1144B">
              <w:t>- eller omsorgs</w:t>
            </w:r>
            <w:r w:rsidR="00E1144B" w:rsidRPr="00A51835">
              <w:t>givare</w:t>
            </w:r>
            <w:r>
              <w:t xml:space="preserve"> som har behov av att </w:t>
            </w:r>
            <w:r w:rsidR="00A738DB">
              <w:t>avsluta</w:t>
            </w:r>
            <w:r>
              <w:t xml:space="preserve"> ett tidigare givet samtycke. Normalt sker detta på begäran av </w:t>
            </w:r>
            <w:r w:rsidR="004709C3">
              <w:t>patienten/brukaren</w:t>
            </w:r>
            <w:r>
              <w:t xml:space="preserve">. </w:t>
            </w:r>
          </w:p>
        </w:tc>
      </w:tr>
      <w:tr w:rsidR="005C026C" w:rsidRPr="000D195E" w14:paraId="4B5ECD35" w14:textId="77777777" w:rsidTr="00496978">
        <w:trPr>
          <w:trHeight w:val="709"/>
        </w:trPr>
        <w:tc>
          <w:tcPr>
            <w:tcW w:w="1176" w:type="pct"/>
          </w:tcPr>
          <w:p w14:paraId="7056CFA5" w14:textId="77777777" w:rsidR="005C026C" w:rsidRDefault="005C026C" w:rsidP="00496978">
            <w:pPr>
              <w:tabs>
                <w:tab w:val="left" w:pos="567"/>
              </w:tabs>
            </w:pPr>
            <w:r>
              <w:t>Tjänstekonsument</w:t>
            </w:r>
          </w:p>
        </w:tc>
        <w:tc>
          <w:tcPr>
            <w:tcW w:w="3824" w:type="pct"/>
          </w:tcPr>
          <w:p w14:paraId="4D68DFCE" w14:textId="5A4C5F30" w:rsidR="005C026C" w:rsidRDefault="005C026C" w:rsidP="00496978">
            <w:r>
              <w:t xml:space="preserve">System som administrerar </w:t>
            </w:r>
            <w:r w:rsidR="004709C3">
              <w:t>patientens/brukarens</w:t>
            </w:r>
            <w:r>
              <w:t xml:space="preserve"> samtycken. Kan antingen vara ett lokalt journalsystem eller en samtyckestjänst. </w:t>
            </w:r>
          </w:p>
        </w:tc>
      </w:tr>
      <w:tr w:rsidR="005C026C" w:rsidRPr="000D195E" w14:paraId="20FE5D6E" w14:textId="77777777" w:rsidTr="00496978">
        <w:trPr>
          <w:trHeight w:val="709"/>
        </w:trPr>
        <w:tc>
          <w:tcPr>
            <w:tcW w:w="1176" w:type="pct"/>
          </w:tcPr>
          <w:p w14:paraId="0EF34F43" w14:textId="77777777" w:rsidR="005C026C" w:rsidRDefault="005C026C" w:rsidP="00496978">
            <w:pPr>
              <w:tabs>
                <w:tab w:val="left" w:pos="567"/>
              </w:tabs>
            </w:pPr>
            <w:r>
              <w:t>Tjänsteproducent</w:t>
            </w:r>
          </w:p>
        </w:tc>
        <w:tc>
          <w:tcPr>
            <w:tcW w:w="3824" w:type="pct"/>
          </w:tcPr>
          <w:p w14:paraId="27346B1F" w14:textId="14154BBA" w:rsidR="005C026C" w:rsidRDefault="005C026C" w:rsidP="00496978">
            <w:r>
              <w:t xml:space="preserve">System som lagrar </w:t>
            </w:r>
            <w:r w:rsidR="004709C3">
              <w:t>patientens/brukarens</w:t>
            </w:r>
            <w:r>
              <w:t xml:space="preserve"> samtycken. </w:t>
            </w:r>
          </w:p>
        </w:tc>
      </w:tr>
    </w:tbl>
    <w:p w14:paraId="5952FE48" w14:textId="77777777" w:rsidR="005C026C" w:rsidRPr="005D296B" w:rsidRDefault="005C026C" w:rsidP="005C026C"/>
    <w:p w14:paraId="5E689048" w14:textId="3A4E84AE" w:rsidR="005C026C" w:rsidRPr="00E131FD" w:rsidRDefault="005C026C" w:rsidP="003F5536">
      <w:pPr>
        <w:spacing w:line="240" w:lineRule="auto"/>
      </w:pPr>
      <w:r>
        <w:br w:type="page"/>
      </w:r>
    </w:p>
    <w:p w14:paraId="6C74059A" w14:textId="77777777" w:rsidR="005C026C" w:rsidRDefault="005C026C" w:rsidP="005C026C">
      <w:pPr>
        <w:pStyle w:val="Numreradrubrik4"/>
      </w:pPr>
      <w:proofErr w:type="spellStart"/>
      <w:r>
        <w:lastRenderedPageBreak/>
        <w:t>Sekvensdiagram</w:t>
      </w:r>
      <w:proofErr w:type="spellEnd"/>
    </w:p>
    <w:p w14:paraId="3A07D0EB" w14:textId="67F677CD" w:rsidR="005C026C" w:rsidRDefault="005C026C" w:rsidP="005C026C">
      <w:r>
        <w:t xml:space="preserve">Sekvensdiagram för att </w:t>
      </w:r>
      <w:r w:rsidR="00A738DB">
        <w:t>avsluta</w:t>
      </w:r>
      <w:r>
        <w:t xml:space="preserve"> </w:t>
      </w:r>
      <w:r w:rsidR="00A738DB">
        <w:t xml:space="preserve">ett </w:t>
      </w:r>
      <w:r>
        <w:t xml:space="preserve">tidigare av </w:t>
      </w:r>
      <w:r w:rsidR="004709C3">
        <w:t>patienten/brukaren</w:t>
      </w:r>
      <w:r>
        <w:t xml:space="preserve"> givet samtycke för åtkomst i sammanhållen journalföring.</w:t>
      </w:r>
    </w:p>
    <w:p w14:paraId="58E69778" w14:textId="77777777" w:rsidR="005C026C" w:rsidRDefault="005C026C" w:rsidP="005C026C">
      <w:r>
        <w:t>Flödet inleds med en läsning av samtycken, för att aktören ska få underlag för vilket samtycke som ska administreras.</w:t>
      </w:r>
    </w:p>
    <w:p w14:paraId="214DB71B" w14:textId="77777777" w:rsidR="005C026C" w:rsidRPr="00BB267C" w:rsidRDefault="005C026C" w:rsidP="005C026C"/>
    <w:p w14:paraId="3D76387D" w14:textId="77777777" w:rsidR="005C026C" w:rsidRPr="005D296B" w:rsidRDefault="005C026C" w:rsidP="005C026C">
      <w:r>
        <w:rPr>
          <w:noProof/>
          <w:lang w:eastAsia="sv-SE"/>
        </w:rPr>
        <w:drawing>
          <wp:inline distT="0" distB="0" distL="0" distR="0" wp14:anchorId="1AA7D9F7" wp14:editId="15AD20E4">
            <wp:extent cx="6431280" cy="2674029"/>
            <wp:effectExtent l="0" t="0" r="7620" b="0"/>
            <wp:docPr id="9" name="Bildobjekt 9"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objekt 9" descr="En bild som visar text, skärmbild, Teckensnitt, linje&#10;&#10;Automatiskt genererad beskrivning"/>
                    <pic:cNvPicPr/>
                  </pic:nvPicPr>
                  <pic:blipFill>
                    <a:blip r:embed="rId23"/>
                    <a:stretch>
                      <a:fillRect/>
                    </a:stretch>
                  </pic:blipFill>
                  <pic:spPr>
                    <a:xfrm>
                      <a:off x="0" y="0"/>
                      <a:ext cx="6440908" cy="2678032"/>
                    </a:xfrm>
                    <a:prstGeom prst="rect">
                      <a:avLst/>
                    </a:prstGeom>
                  </pic:spPr>
                </pic:pic>
              </a:graphicData>
            </a:graphic>
          </wp:inline>
        </w:drawing>
      </w:r>
    </w:p>
    <w:p w14:paraId="7B61D74B" w14:textId="77777777" w:rsidR="005C026C" w:rsidRDefault="005C026C" w:rsidP="005C026C">
      <w:pPr>
        <w:spacing w:line="240" w:lineRule="auto"/>
      </w:pPr>
      <w:r>
        <w:br w:type="page"/>
      </w:r>
    </w:p>
    <w:p w14:paraId="738D47D0" w14:textId="77777777" w:rsidR="005C026C" w:rsidRPr="0035387C" w:rsidRDefault="005C026C" w:rsidP="005C026C">
      <w:pPr>
        <w:pStyle w:val="Numreradrubrik3"/>
      </w:pPr>
      <w:bookmarkStart w:id="42" w:name="_Toc32421566"/>
      <w:bookmarkStart w:id="43" w:name="_Toc216183196"/>
      <w:proofErr w:type="spellStart"/>
      <w:r w:rsidRPr="0035387C">
        <w:lastRenderedPageBreak/>
        <w:t>Flöde</w:t>
      </w:r>
      <w:proofErr w:type="spellEnd"/>
      <w:r w:rsidRPr="0035387C">
        <w:t xml:space="preserve"> 3: </w:t>
      </w:r>
      <w:proofErr w:type="spellStart"/>
      <w:r w:rsidRPr="0035387C">
        <w:t>Makulering</w:t>
      </w:r>
      <w:proofErr w:type="spellEnd"/>
      <w:r w:rsidRPr="0035387C">
        <w:t xml:space="preserve"> av </w:t>
      </w:r>
      <w:proofErr w:type="spellStart"/>
      <w:r w:rsidRPr="0035387C">
        <w:t>samtycke</w:t>
      </w:r>
      <w:proofErr w:type="spellEnd"/>
      <w:r w:rsidRPr="0035387C">
        <w:t>.</w:t>
      </w:r>
      <w:bookmarkEnd w:id="42"/>
      <w:bookmarkEnd w:id="43"/>
    </w:p>
    <w:p w14:paraId="0E08E23D" w14:textId="1D767B44" w:rsidR="005C026C" w:rsidRDefault="005C026C" w:rsidP="005C026C">
      <w:r>
        <w:t>Makulering av samtycke används enbart för borttagning av felregistrerade samtycken</w:t>
      </w:r>
      <w:r w:rsidR="005E00FB">
        <w:t xml:space="preserve"> från vård- eller omsorgen</w:t>
      </w:r>
      <w:r>
        <w:t xml:space="preserve">.    </w:t>
      </w:r>
    </w:p>
    <w:p w14:paraId="61EE8A97" w14:textId="63D0D4FB" w:rsidR="005C026C" w:rsidRDefault="005C026C" w:rsidP="005C026C">
      <w:r>
        <w:t>Samtycket raderas inte från samtyckestjänst utan markeras som makulera</w:t>
      </w:r>
      <w:r w:rsidR="00707E20">
        <w:t>t</w:t>
      </w:r>
      <w:r>
        <w:t xml:space="preserve"> (ej längre giltig) för historikens skull. En makulering kan ej återtas.</w:t>
      </w:r>
      <w:r w:rsidR="005E00FB">
        <w:t xml:space="preserve"> Notera att fram till att samtycket makuleras så är samtycket giltigt och skulle teoretiskt kunna ha nyttjats. En makulering är egentligen ett återtagande </w:t>
      </w:r>
      <w:r w:rsidR="00707E20">
        <w:t xml:space="preserve">av samtycket, </w:t>
      </w:r>
      <w:r w:rsidR="005E00FB">
        <w:t>så som i flöde 2 men där återtagandet</w:t>
      </w:r>
      <w:r w:rsidR="00707E20">
        <w:t>s</w:t>
      </w:r>
      <w:r w:rsidR="005E00FB">
        <w:t xml:space="preserve"> </w:t>
      </w:r>
      <w:r w:rsidR="00707E20">
        <w:t>undantagsfall (felregistreringen) dokumenteras särskilt.</w:t>
      </w:r>
    </w:p>
    <w:p w14:paraId="1747BFC4" w14:textId="77777777" w:rsidR="005C026C" w:rsidRDefault="005C026C" w:rsidP="005C026C">
      <w:pPr>
        <w:pStyle w:val="Numreradrubrik4"/>
      </w:pPr>
      <w:proofErr w:type="spellStart"/>
      <w:r>
        <w:t>Arbetsflöde</w:t>
      </w:r>
      <w:proofErr w:type="spellEnd"/>
    </w:p>
    <w:p w14:paraId="36946DD0" w14:textId="77777777" w:rsidR="005C026C" w:rsidRPr="00820649" w:rsidRDefault="005C026C" w:rsidP="005C026C">
      <w:pPr>
        <w:rPr>
          <w:highlight w:val="yellow"/>
        </w:rPr>
      </w:pPr>
    </w:p>
    <w:p w14:paraId="4336F9F9" w14:textId="7B3B18BA" w:rsidR="005C026C" w:rsidRDefault="005C026C" w:rsidP="005C026C">
      <w:pPr>
        <w:rPr>
          <w:color w:val="A33662" w:themeColor="accent1"/>
        </w:rPr>
      </w:pPr>
      <w:r>
        <w:rPr>
          <w:noProof/>
          <w:color w:val="A33662" w:themeColor="accent1"/>
          <w:lang w:eastAsia="sv-SE"/>
        </w:rPr>
        <w:drawing>
          <wp:inline distT="0" distB="0" distL="0" distR="0" wp14:anchorId="1D975B91" wp14:editId="2DD37BAF">
            <wp:extent cx="3257550" cy="1638300"/>
            <wp:effectExtent l="0" t="0" r="0" b="0"/>
            <wp:docPr id="10" name="Bildobjekt 10" descr="En bild som visar text, skärmbild, stationär,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objekt 10" descr="En bild som visar text, skärmbild, stationär, design&#10;&#10;Automatiskt genererad beskrivning"/>
                    <pic:cNvPicPr/>
                  </pic:nvPicPr>
                  <pic:blipFill>
                    <a:blip r:embed="rId24"/>
                    <a:stretch>
                      <a:fillRect/>
                    </a:stretch>
                  </pic:blipFill>
                  <pic:spPr>
                    <a:xfrm>
                      <a:off x="0" y="0"/>
                      <a:ext cx="3257550" cy="1638300"/>
                    </a:xfrm>
                    <a:prstGeom prst="rect">
                      <a:avLst/>
                    </a:prstGeom>
                  </pic:spPr>
                </pic:pic>
              </a:graphicData>
            </a:graphic>
          </wp:inline>
        </w:drawing>
      </w:r>
    </w:p>
    <w:p w14:paraId="2F2092B6" w14:textId="77777777" w:rsidR="005C026C" w:rsidRDefault="005C026C" w:rsidP="005C026C">
      <w:pPr>
        <w:pStyle w:val="Numreradrubrik4"/>
      </w:pPr>
      <w:r w:rsidRPr="00E131FD">
        <w:t>Roller</w:t>
      </w:r>
    </w:p>
    <w:p w14:paraId="0FA90E03" w14:textId="77777777" w:rsidR="005C026C" w:rsidRPr="00E45632" w:rsidRDefault="005C026C" w:rsidP="005C026C"/>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5C026C" w:rsidRPr="000D195E" w14:paraId="100099C2" w14:textId="77777777" w:rsidTr="00496978">
        <w:trPr>
          <w:trHeight w:val="348"/>
        </w:trPr>
        <w:tc>
          <w:tcPr>
            <w:tcW w:w="1176" w:type="pct"/>
            <w:shd w:val="clear" w:color="auto" w:fill="D9D9D9"/>
          </w:tcPr>
          <w:p w14:paraId="638B3DEA" w14:textId="77777777" w:rsidR="005C026C" w:rsidRPr="000D195E" w:rsidRDefault="005C026C" w:rsidP="00496978">
            <w:pPr>
              <w:tabs>
                <w:tab w:val="left" w:pos="567"/>
              </w:tabs>
              <w:jc w:val="center"/>
            </w:pPr>
            <w:r w:rsidRPr="000D195E">
              <w:t>Namn/beteckning</w:t>
            </w:r>
          </w:p>
        </w:tc>
        <w:tc>
          <w:tcPr>
            <w:tcW w:w="3824" w:type="pct"/>
            <w:shd w:val="clear" w:color="auto" w:fill="D9D9D9"/>
          </w:tcPr>
          <w:p w14:paraId="6FD31604" w14:textId="77777777" w:rsidR="005C026C" w:rsidRPr="000D195E" w:rsidRDefault="005C026C" w:rsidP="00496978">
            <w:pPr>
              <w:tabs>
                <w:tab w:val="left" w:pos="567"/>
              </w:tabs>
            </w:pPr>
            <w:r w:rsidRPr="000D195E">
              <w:t>Beskrivning</w:t>
            </w:r>
          </w:p>
        </w:tc>
      </w:tr>
      <w:tr w:rsidR="005C026C" w:rsidRPr="000D195E" w14:paraId="46C2A174" w14:textId="77777777" w:rsidTr="00496978">
        <w:trPr>
          <w:trHeight w:val="709"/>
        </w:trPr>
        <w:tc>
          <w:tcPr>
            <w:tcW w:w="1176" w:type="pct"/>
          </w:tcPr>
          <w:p w14:paraId="02175629" w14:textId="77777777" w:rsidR="005C026C" w:rsidRDefault="005C026C" w:rsidP="00496978">
            <w:pPr>
              <w:tabs>
                <w:tab w:val="left" w:pos="567"/>
              </w:tabs>
            </w:pPr>
            <w:r>
              <w:t>Användare</w:t>
            </w:r>
          </w:p>
        </w:tc>
        <w:tc>
          <w:tcPr>
            <w:tcW w:w="3824" w:type="pct"/>
          </w:tcPr>
          <w:p w14:paraId="54511C97" w14:textId="376A3E00" w:rsidR="005C026C" w:rsidRDefault="005C026C" w:rsidP="00496978">
            <w:r>
              <w:t xml:space="preserve">En </w:t>
            </w:r>
            <w:r w:rsidR="00E1144B" w:rsidRPr="00A51835">
              <w:t>vård</w:t>
            </w:r>
            <w:r w:rsidR="00E1144B">
              <w:t>- eller omsorgs</w:t>
            </w:r>
            <w:r w:rsidR="00E1144B" w:rsidRPr="00A51835">
              <w:t>givare</w:t>
            </w:r>
            <w:r>
              <w:t xml:space="preserve"> som har behov av att makulera ett (felaktigt) tidigare registrerat samtycke.</w:t>
            </w:r>
          </w:p>
        </w:tc>
      </w:tr>
      <w:tr w:rsidR="005C026C" w:rsidRPr="000D195E" w14:paraId="5E7E9B51" w14:textId="77777777" w:rsidTr="00496978">
        <w:trPr>
          <w:trHeight w:val="709"/>
        </w:trPr>
        <w:tc>
          <w:tcPr>
            <w:tcW w:w="1176" w:type="pct"/>
          </w:tcPr>
          <w:p w14:paraId="33B8AC65" w14:textId="77777777" w:rsidR="005C026C" w:rsidRDefault="005C026C" w:rsidP="00496978">
            <w:pPr>
              <w:tabs>
                <w:tab w:val="left" w:pos="567"/>
              </w:tabs>
            </w:pPr>
            <w:r>
              <w:t>Tjänstekonsument</w:t>
            </w:r>
          </w:p>
        </w:tc>
        <w:tc>
          <w:tcPr>
            <w:tcW w:w="3824" w:type="pct"/>
          </w:tcPr>
          <w:p w14:paraId="4EBA5C95" w14:textId="71DFDA94" w:rsidR="005C026C" w:rsidRDefault="005C026C" w:rsidP="00496978">
            <w:r>
              <w:t xml:space="preserve">System som begär makulering av </w:t>
            </w:r>
            <w:r w:rsidR="004709C3">
              <w:t>patientens/brukarens</w:t>
            </w:r>
            <w:r>
              <w:t xml:space="preserve"> samtycke. Kan antingen vara ett lokalt journalsystem eller en samtyckestjänst. </w:t>
            </w:r>
          </w:p>
        </w:tc>
      </w:tr>
      <w:tr w:rsidR="005C026C" w:rsidRPr="000D195E" w14:paraId="59B5A118" w14:textId="77777777" w:rsidTr="00496978">
        <w:trPr>
          <w:trHeight w:val="709"/>
        </w:trPr>
        <w:tc>
          <w:tcPr>
            <w:tcW w:w="1176" w:type="pct"/>
          </w:tcPr>
          <w:p w14:paraId="3A194E70" w14:textId="77777777" w:rsidR="005C026C" w:rsidRDefault="005C026C" w:rsidP="00496978">
            <w:pPr>
              <w:tabs>
                <w:tab w:val="left" w:pos="567"/>
              </w:tabs>
            </w:pPr>
            <w:r>
              <w:t>Tjänsteproducent</w:t>
            </w:r>
          </w:p>
        </w:tc>
        <w:tc>
          <w:tcPr>
            <w:tcW w:w="3824" w:type="pct"/>
          </w:tcPr>
          <w:p w14:paraId="77E2FA9F" w14:textId="014D4B00" w:rsidR="005C026C" w:rsidRDefault="005C026C" w:rsidP="00496978">
            <w:r>
              <w:t xml:space="preserve">System som makulerar </w:t>
            </w:r>
            <w:r w:rsidR="004709C3">
              <w:t>patientens/brukarens</w:t>
            </w:r>
            <w:r>
              <w:t xml:space="preserve"> samtycke. </w:t>
            </w:r>
          </w:p>
        </w:tc>
      </w:tr>
    </w:tbl>
    <w:p w14:paraId="27F1EEF6" w14:textId="77777777" w:rsidR="005C026C" w:rsidRPr="005D296B" w:rsidRDefault="005C026C" w:rsidP="005C026C"/>
    <w:p w14:paraId="6523E806" w14:textId="25308FD5" w:rsidR="005C026C" w:rsidRPr="00E131FD" w:rsidRDefault="005C026C" w:rsidP="003F5536">
      <w:pPr>
        <w:spacing w:line="240" w:lineRule="auto"/>
      </w:pPr>
      <w:r>
        <w:br w:type="page"/>
      </w:r>
    </w:p>
    <w:p w14:paraId="2D891FC6" w14:textId="77777777" w:rsidR="005C026C" w:rsidRDefault="005C026C" w:rsidP="005C026C">
      <w:pPr>
        <w:pStyle w:val="Numreradrubrik4"/>
      </w:pPr>
      <w:proofErr w:type="spellStart"/>
      <w:r>
        <w:lastRenderedPageBreak/>
        <w:t>Sekvensdiagram</w:t>
      </w:r>
      <w:proofErr w:type="spellEnd"/>
    </w:p>
    <w:p w14:paraId="0094B07F" w14:textId="77777777" w:rsidR="005C026C" w:rsidRPr="00286154" w:rsidRDefault="005C026C" w:rsidP="005C026C"/>
    <w:p w14:paraId="6343A923" w14:textId="77777777" w:rsidR="005C026C" w:rsidRDefault="005C026C" w:rsidP="005C026C">
      <w:r>
        <w:t xml:space="preserve">Sekvensdiagram för att makulera ett tidigare registrerat samtycke. Orsaken kan </w:t>
      </w:r>
      <w:proofErr w:type="spellStart"/>
      <w:proofErr w:type="gramStart"/>
      <w:r>
        <w:t>t.ex</w:t>
      </w:r>
      <w:proofErr w:type="spellEnd"/>
      <w:proofErr w:type="gramEnd"/>
      <w:r>
        <w:t xml:space="preserve"> vara en felaktig registrering.</w:t>
      </w:r>
    </w:p>
    <w:p w14:paraId="35BC9BFA" w14:textId="77777777" w:rsidR="005C026C" w:rsidRDefault="005C026C" w:rsidP="005C026C">
      <w:r>
        <w:t>Flödet inleds med en läsning av samtycken, för att aktören ska få underlag för vilket samtycke som ska administreras.</w:t>
      </w:r>
    </w:p>
    <w:p w14:paraId="1FB89938" w14:textId="77777777" w:rsidR="005C026C" w:rsidRPr="00BB267C" w:rsidRDefault="005C026C" w:rsidP="005C026C"/>
    <w:p w14:paraId="07DAB331" w14:textId="77777777" w:rsidR="005C026C" w:rsidRPr="005D296B" w:rsidRDefault="005C026C" w:rsidP="005C026C">
      <w:r>
        <w:rPr>
          <w:noProof/>
          <w:lang w:eastAsia="sv-SE"/>
        </w:rPr>
        <w:drawing>
          <wp:inline distT="0" distB="0" distL="0" distR="0" wp14:anchorId="730D85E8" wp14:editId="253CAC89">
            <wp:extent cx="6563856" cy="2729154"/>
            <wp:effectExtent l="0" t="0" r="0" b="0"/>
            <wp:docPr id="20" name="Bildobjekt 20"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objekt 20" descr="En bild som visar text, skärmbild, Teckensnitt, linje&#10;&#10;Automatiskt genererad beskrivning"/>
                    <pic:cNvPicPr>
                      <a:picLocks noChangeAspect="1" noChangeArrowheads="1"/>
                    </pic:cNvPicPr>
                  </pic:nvPicPr>
                  <pic:blipFill>
                    <a:blip r:embed="rId25"/>
                    <a:stretch>
                      <a:fillRect/>
                    </a:stretch>
                  </pic:blipFill>
                  <pic:spPr bwMode="auto">
                    <a:xfrm>
                      <a:off x="0" y="0"/>
                      <a:ext cx="6563856" cy="2729154"/>
                    </a:xfrm>
                    <a:prstGeom prst="rect">
                      <a:avLst/>
                    </a:prstGeom>
                    <a:noFill/>
                    <a:ln>
                      <a:noFill/>
                    </a:ln>
                  </pic:spPr>
                </pic:pic>
              </a:graphicData>
            </a:graphic>
          </wp:inline>
        </w:drawing>
      </w:r>
    </w:p>
    <w:p w14:paraId="35E34D16" w14:textId="530AA662" w:rsidR="005C026C" w:rsidRDefault="005C026C" w:rsidP="005C026C">
      <w:pPr>
        <w:spacing w:line="240" w:lineRule="auto"/>
      </w:pPr>
      <w:r>
        <w:br w:type="page"/>
      </w:r>
    </w:p>
    <w:p w14:paraId="6C11263F" w14:textId="5DE6D246" w:rsidR="005C026C" w:rsidRDefault="005C026C" w:rsidP="005C026C">
      <w:pPr>
        <w:pStyle w:val="Numreradrubrik3"/>
      </w:pPr>
      <w:bookmarkStart w:id="44" w:name="_Toc32421567"/>
      <w:bookmarkStart w:id="45" w:name="_Toc216183197"/>
      <w:proofErr w:type="spellStart"/>
      <w:r>
        <w:lastRenderedPageBreak/>
        <w:t>Flöde</w:t>
      </w:r>
      <w:proofErr w:type="spellEnd"/>
      <w:r>
        <w:t xml:space="preserve"> 4: </w:t>
      </w:r>
      <w:proofErr w:type="spellStart"/>
      <w:r>
        <w:t>Hämta</w:t>
      </w:r>
      <w:proofErr w:type="spellEnd"/>
      <w:r>
        <w:t xml:space="preserve"> </w:t>
      </w:r>
      <w:proofErr w:type="spellStart"/>
      <w:r w:rsidR="004709C3">
        <w:t>patientens</w:t>
      </w:r>
      <w:proofErr w:type="spellEnd"/>
      <w:r w:rsidR="004709C3">
        <w:t>/</w:t>
      </w:r>
      <w:proofErr w:type="spellStart"/>
      <w:r w:rsidR="004709C3">
        <w:t>brukarens</w:t>
      </w:r>
      <w:proofErr w:type="spellEnd"/>
      <w:r>
        <w:t xml:space="preserve"> </w:t>
      </w:r>
      <w:proofErr w:type="spellStart"/>
      <w:r>
        <w:t>samtycken</w:t>
      </w:r>
      <w:bookmarkEnd w:id="44"/>
      <w:bookmarkEnd w:id="45"/>
      <w:proofErr w:type="spellEnd"/>
    </w:p>
    <w:p w14:paraId="68F5363F" w14:textId="085E5E16" w:rsidR="005C026C" w:rsidRDefault="005C026C" w:rsidP="005C026C">
      <w:r>
        <w:t xml:space="preserve">Flöde för att läsa giltiga samtyckesintyg för en viss patient och en viss </w:t>
      </w:r>
      <w:r w:rsidR="002A52E1" w:rsidRPr="00A51835">
        <w:t>vård</w:t>
      </w:r>
      <w:r w:rsidR="002A52E1">
        <w:t>- eller omsorgs</w:t>
      </w:r>
      <w:r w:rsidR="002A52E1" w:rsidRPr="00A51835">
        <w:t>givare</w:t>
      </w:r>
      <w:r>
        <w:t xml:space="preserve"> med grundinformation.         </w:t>
      </w:r>
    </w:p>
    <w:p w14:paraId="222EF65D" w14:textId="77777777" w:rsidR="005C026C" w:rsidRDefault="005C026C" w:rsidP="005C026C">
      <w:r>
        <w:t>Med giltiga samtyckesintyg avses de samtyckesintyg, alternativt intyg om nödsituation, som används som underlag vid en kontroll gällande åtkomst (</w:t>
      </w:r>
      <w:proofErr w:type="spellStart"/>
      <w:r>
        <w:t>CheckConsents</w:t>
      </w:r>
      <w:proofErr w:type="spellEnd"/>
      <w:r>
        <w:t>).</w:t>
      </w:r>
    </w:p>
    <w:p w14:paraId="794FE103" w14:textId="76FC6D86" w:rsidR="005C026C" w:rsidRDefault="005C026C" w:rsidP="005C026C">
      <w:r>
        <w:t xml:space="preserve">Flödet är tänkt att användas i ett integrationsmönster där </w:t>
      </w:r>
      <w:r w:rsidR="002A52E1">
        <w:t>journal</w:t>
      </w:r>
      <w:r>
        <w:t xml:space="preserve">systemet läser in de giltiga samtycken som finns för </w:t>
      </w:r>
      <w:r w:rsidR="004709C3">
        <w:t>patienten/brukaren</w:t>
      </w:r>
      <w:r>
        <w:t xml:space="preserve"> per vårdgivare, för att sedan utföra intern kontroll av samtycke.</w:t>
      </w:r>
    </w:p>
    <w:p w14:paraId="08781C37" w14:textId="77777777" w:rsidR="005C026C" w:rsidRDefault="005C026C" w:rsidP="005C026C">
      <w:pPr>
        <w:pStyle w:val="Numreradrubrik4"/>
      </w:pPr>
      <w:proofErr w:type="spellStart"/>
      <w:r>
        <w:t>Arbetsflöde</w:t>
      </w:r>
      <w:proofErr w:type="spellEnd"/>
    </w:p>
    <w:p w14:paraId="02DF21A8" w14:textId="77777777" w:rsidR="005C026C" w:rsidRPr="00820649" w:rsidRDefault="005C026C" w:rsidP="005C026C">
      <w:pPr>
        <w:rPr>
          <w:highlight w:val="yellow"/>
        </w:rPr>
      </w:pPr>
    </w:p>
    <w:p w14:paraId="451ADBEF" w14:textId="77777777" w:rsidR="005C026C" w:rsidRDefault="005C026C" w:rsidP="005C026C">
      <w:pPr>
        <w:rPr>
          <w:color w:val="A33662" w:themeColor="accent1"/>
        </w:rPr>
      </w:pPr>
      <w:r>
        <w:rPr>
          <w:noProof/>
          <w:color w:val="A33662" w:themeColor="accent1"/>
          <w:lang w:eastAsia="sv-SE"/>
        </w:rPr>
        <w:drawing>
          <wp:inline distT="0" distB="0" distL="0" distR="0" wp14:anchorId="1A0A79B7" wp14:editId="23B3D3F2">
            <wp:extent cx="3097876" cy="1638300"/>
            <wp:effectExtent l="0" t="0" r="7620" b="0"/>
            <wp:docPr id="12" name="Bildobjekt 12" descr="En bild som visar text,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objekt 12" descr="En bild som visar text, skärmbild&#10;&#10;Automatiskt genererad beskrivning"/>
                    <pic:cNvPicPr/>
                  </pic:nvPicPr>
                  <pic:blipFill>
                    <a:blip r:embed="rId26"/>
                    <a:stretch>
                      <a:fillRect/>
                    </a:stretch>
                  </pic:blipFill>
                  <pic:spPr>
                    <a:xfrm>
                      <a:off x="0" y="0"/>
                      <a:ext cx="3097876" cy="1638300"/>
                    </a:xfrm>
                    <a:prstGeom prst="rect">
                      <a:avLst/>
                    </a:prstGeom>
                  </pic:spPr>
                </pic:pic>
              </a:graphicData>
            </a:graphic>
          </wp:inline>
        </w:drawing>
      </w:r>
    </w:p>
    <w:p w14:paraId="3274389E" w14:textId="77777777" w:rsidR="005C026C" w:rsidRDefault="005C026C" w:rsidP="005C026C">
      <w:pPr>
        <w:rPr>
          <w:color w:val="A33662" w:themeColor="accent1"/>
        </w:rPr>
      </w:pPr>
    </w:p>
    <w:p w14:paraId="2FACD93F" w14:textId="77777777" w:rsidR="005C026C" w:rsidRDefault="005C026C" w:rsidP="005C026C">
      <w:pPr>
        <w:pStyle w:val="Numreradrubrik4"/>
      </w:pPr>
      <w:r w:rsidRPr="00E131FD">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5C026C" w:rsidRPr="000D195E" w14:paraId="26632F92" w14:textId="77777777" w:rsidTr="00496978">
        <w:trPr>
          <w:trHeight w:val="348"/>
        </w:trPr>
        <w:tc>
          <w:tcPr>
            <w:tcW w:w="1176" w:type="pct"/>
            <w:shd w:val="clear" w:color="auto" w:fill="D9D9D9"/>
          </w:tcPr>
          <w:p w14:paraId="1517032E" w14:textId="77777777" w:rsidR="005C026C" w:rsidRPr="000D195E" w:rsidRDefault="005C026C" w:rsidP="00496978">
            <w:pPr>
              <w:tabs>
                <w:tab w:val="left" w:pos="567"/>
              </w:tabs>
              <w:jc w:val="center"/>
            </w:pPr>
            <w:r w:rsidRPr="000D195E">
              <w:t>Namn/beteckning</w:t>
            </w:r>
          </w:p>
        </w:tc>
        <w:tc>
          <w:tcPr>
            <w:tcW w:w="3824" w:type="pct"/>
            <w:shd w:val="clear" w:color="auto" w:fill="D9D9D9"/>
          </w:tcPr>
          <w:p w14:paraId="2EE1C584" w14:textId="77777777" w:rsidR="005C026C" w:rsidRPr="000D195E" w:rsidRDefault="005C026C" w:rsidP="00496978">
            <w:pPr>
              <w:tabs>
                <w:tab w:val="left" w:pos="567"/>
              </w:tabs>
            </w:pPr>
            <w:r w:rsidRPr="000D195E">
              <w:t>Beskrivning</w:t>
            </w:r>
          </w:p>
        </w:tc>
      </w:tr>
      <w:tr w:rsidR="005C026C" w:rsidRPr="000D195E" w14:paraId="694B58D8" w14:textId="77777777" w:rsidTr="00496978">
        <w:trPr>
          <w:trHeight w:val="709"/>
        </w:trPr>
        <w:tc>
          <w:tcPr>
            <w:tcW w:w="1176" w:type="pct"/>
          </w:tcPr>
          <w:p w14:paraId="4624CCFB" w14:textId="77777777" w:rsidR="005C026C" w:rsidRDefault="005C026C" w:rsidP="00496978">
            <w:pPr>
              <w:tabs>
                <w:tab w:val="left" w:pos="567"/>
              </w:tabs>
            </w:pPr>
            <w:r>
              <w:t>Tjänstekonsument</w:t>
            </w:r>
          </w:p>
        </w:tc>
        <w:tc>
          <w:tcPr>
            <w:tcW w:w="3824" w:type="pct"/>
          </w:tcPr>
          <w:p w14:paraId="0CD883F7" w14:textId="3E096FE0" w:rsidR="005C026C" w:rsidRDefault="005C026C" w:rsidP="00496978">
            <w:r>
              <w:t xml:space="preserve">System som begär hämtning av </w:t>
            </w:r>
            <w:r w:rsidR="004709C3">
              <w:t>patientens/brukarens</w:t>
            </w:r>
            <w:r>
              <w:t xml:space="preserve"> samtycken för en angiven vårdgivare. </w:t>
            </w:r>
          </w:p>
        </w:tc>
      </w:tr>
      <w:tr w:rsidR="005C026C" w:rsidRPr="000D195E" w14:paraId="7FC2A76D" w14:textId="77777777" w:rsidTr="00496978">
        <w:trPr>
          <w:trHeight w:val="709"/>
        </w:trPr>
        <w:tc>
          <w:tcPr>
            <w:tcW w:w="1176" w:type="pct"/>
          </w:tcPr>
          <w:p w14:paraId="0A9C4691" w14:textId="77777777" w:rsidR="005C026C" w:rsidRDefault="005C026C" w:rsidP="00496978">
            <w:pPr>
              <w:tabs>
                <w:tab w:val="left" w:pos="567"/>
              </w:tabs>
            </w:pPr>
            <w:r>
              <w:t>Tjänsteproducent</w:t>
            </w:r>
          </w:p>
        </w:tc>
        <w:tc>
          <w:tcPr>
            <w:tcW w:w="3824" w:type="pct"/>
          </w:tcPr>
          <w:p w14:paraId="284BD1F7" w14:textId="77777777" w:rsidR="005C026C" w:rsidRDefault="005C026C" w:rsidP="00496978">
            <w:r>
              <w:t xml:space="preserve">System som tillhandahåller samtycken. </w:t>
            </w:r>
          </w:p>
        </w:tc>
      </w:tr>
    </w:tbl>
    <w:p w14:paraId="699DF15D" w14:textId="77777777" w:rsidR="005C026C" w:rsidRPr="005D296B" w:rsidRDefault="005C026C" w:rsidP="005C026C"/>
    <w:p w14:paraId="46C7313A" w14:textId="779216DD" w:rsidR="005C026C" w:rsidRPr="00E131FD" w:rsidRDefault="005C026C" w:rsidP="003F5536">
      <w:pPr>
        <w:spacing w:line="240" w:lineRule="auto"/>
      </w:pPr>
      <w:r>
        <w:br w:type="page"/>
      </w:r>
    </w:p>
    <w:p w14:paraId="62B847B9" w14:textId="77777777" w:rsidR="005C026C" w:rsidRDefault="005C026C" w:rsidP="005C026C">
      <w:pPr>
        <w:pStyle w:val="Numreradrubrik4"/>
      </w:pPr>
      <w:proofErr w:type="spellStart"/>
      <w:r>
        <w:lastRenderedPageBreak/>
        <w:t>Sekvensdiagram</w:t>
      </w:r>
      <w:proofErr w:type="spellEnd"/>
    </w:p>
    <w:p w14:paraId="52A47340" w14:textId="592CB84F" w:rsidR="005C026C" w:rsidRDefault="005C026C" w:rsidP="005C026C">
      <w:r>
        <w:t xml:space="preserve">Sekvensdiagram för att hämta </w:t>
      </w:r>
      <w:r w:rsidR="004709C3">
        <w:t>patientens/brukarens</w:t>
      </w:r>
      <w:r>
        <w:t xml:space="preserve"> samtycken från en producent av samtycken.</w:t>
      </w:r>
    </w:p>
    <w:p w14:paraId="09E63F70" w14:textId="77777777" w:rsidR="005C026C" w:rsidRPr="00BB267C" w:rsidRDefault="005C026C" w:rsidP="005C026C"/>
    <w:p w14:paraId="611C4F5A" w14:textId="77777777" w:rsidR="005C026C" w:rsidRPr="006A20F0" w:rsidRDefault="005C026C" w:rsidP="005C026C">
      <w:r>
        <w:rPr>
          <w:noProof/>
          <w:lang w:eastAsia="sv-SE"/>
        </w:rPr>
        <w:drawing>
          <wp:inline distT="0" distB="0" distL="0" distR="0" wp14:anchorId="659302A5" wp14:editId="44D6AC07">
            <wp:extent cx="5642962" cy="2133600"/>
            <wp:effectExtent l="0" t="0" r="0" b="0"/>
            <wp:docPr id="19" name="Bildobjekt 19" descr="En bild som visar text, skärmbild, linje,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objekt 19" descr="En bild som visar text, skärmbild, linje, Teckensnitt&#10;&#10;Automatiskt genererad beskrivning"/>
                    <pic:cNvPicPr/>
                  </pic:nvPicPr>
                  <pic:blipFill>
                    <a:blip r:embed="rId27"/>
                    <a:stretch>
                      <a:fillRect/>
                    </a:stretch>
                  </pic:blipFill>
                  <pic:spPr>
                    <a:xfrm>
                      <a:off x="0" y="0"/>
                      <a:ext cx="5654824" cy="2138085"/>
                    </a:xfrm>
                    <a:prstGeom prst="rect">
                      <a:avLst/>
                    </a:prstGeom>
                  </pic:spPr>
                </pic:pic>
              </a:graphicData>
            </a:graphic>
          </wp:inline>
        </w:drawing>
      </w:r>
    </w:p>
    <w:p w14:paraId="161D1B38" w14:textId="77777777" w:rsidR="005C026C" w:rsidRDefault="005C026C" w:rsidP="005C026C">
      <w:pPr>
        <w:spacing w:line="240" w:lineRule="auto"/>
      </w:pPr>
      <w:r>
        <w:br w:type="page"/>
      </w:r>
    </w:p>
    <w:p w14:paraId="75A9FFEB" w14:textId="5F933B44" w:rsidR="005C026C" w:rsidRDefault="005C026C" w:rsidP="005C026C">
      <w:pPr>
        <w:pStyle w:val="Numreradrubrik3"/>
      </w:pPr>
      <w:bookmarkStart w:id="46" w:name="_Toc32421568"/>
      <w:bookmarkStart w:id="47" w:name="_Toc216183198"/>
      <w:proofErr w:type="spellStart"/>
      <w:r>
        <w:lastRenderedPageBreak/>
        <w:t>Flöde</w:t>
      </w:r>
      <w:proofErr w:type="spellEnd"/>
      <w:r>
        <w:t xml:space="preserve"> 5: </w:t>
      </w:r>
      <w:proofErr w:type="spellStart"/>
      <w:r>
        <w:t>Hämta</w:t>
      </w:r>
      <w:proofErr w:type="spellEnd"/>
      <w:r>
        <w:t xml:space="preserve"> </w:t>
      </w:r>
      <w:proofErr w:type="spellStart"/>
      <w:r>
        <w:t>samtycken</w:t>
      </w:r>
      <w:proofErr w:type="spellEnd"/>
      <w:r>
        <w:t xml:space="preserve"> för </w:t>
      </w:r>
      <w:proofErr w:type="spellStart"/>
      <w:r>
        <w:t>en</w:t>
      </w:r>
      <w:proofErr w:type="spellEnd"/>
      <w:r>
        <w:t xml:space="preserve"> given </w:t>
      </w:r>
      <w:proofErr w:type="spellStart"/>
      <w:r>
        <w:t>vårdgivare</w:t>
      </w:r>
      <w:bookmarkEnd w:id="46"/>
      <w:bookmarkEnd w:id="47"/>
      <w:proofErr w:type="spellEnd"/>
    </w:p>
    <w:p w14:paraId="15CBCCA4" w14:textId="774651EB" w:rsidR="005C026C" w:rsidRDefault="005C026C" w:rsidP="005C026C">
      <w:r>
        <w:t xml:space="preserve">Tjänst som läser alla giltiga samtyckesintyg för en viss </w:t>
      </w:r>
      <w:r w:rsidR="002A52E1" w:rsidRPr="00A51835">
        <w:t>vård</w:t>
      </w:r>
      <w:r w:rsidR="002A52E1">
        <w:t>- eller omsorgs</w:t>
      </w:r>
      <w:r w:rsidR="002A52E1" w:rsidRPr="00A51835">
        <w:t>givare</w:t>
      </w:r>
      <w:r>
        <w:t xml:space="preserve"> med grundinformation.        </w:t>
      </w:r>
    </w:p>
    <w:p w14:paraId="46766334" w14:textId="77777777" w:rsidR="005C026C" w:rsidRDefault="005C026C" w:rsidP="005C026C">
      <w:r>
        <w:t>Med giltiga samtyckesintyg avses de samtyckesintyg, alternativt intyg om nödsituation, som används som underlag vid en kontroll av åtkomst (</w:t>
      </w:r>
      <w:proofErr w:type="spellStart"/>
      <w:r>
        <w:t>CheckConsents</w:t>
      </w:r>
      <w:proofErr w:type="spellEnd"/>
      <w:r>
        <w:t>).</w:t>
      </w:r>
    </w:p>
    <w:p w14:paraId="19E87CA6" w14:textId="202136FF" w:rsidR="005C026C" w:rsidRDefault="005C026C" w:rsidP="005C026C">
      <w:r>
        <w:t xml:space="preserve">Flödet användas i ett integrationsmönster där </w:t>
      </w:r>
      <w:r w:rsidR="002A52E1">
        <w:t>journal</w:t>
      </w:r>
      <w:r>
        <w:t xml:space="preserve">systemet med visst intervall inhämtar alla samtycken det behöver utifrån de </w:t>
      </w:r>
      <w:r w:rsidR="002A52E1" w:rsidRPr="00A51835">
        <w:t>vård</w:t>
      </w:r>
      <w:r w:rsidR="002A52E1">
        <w:t>- eller omsorgs</w:t>
      </w:r>
      <w:r w:rsidR="002A52E1" w:rsidRPr="00A51835">
        <w:t>givare</w:t>
      </w:r>
      <w:r>
        <w:t xml:space="preserve"> som systemet hanterar information från, för att sedan vid behov utföra intern kontroll mot underlaget av samtycken och nödsituationsintyg.        </w:t>
      </w:r>
    </w:p>
    <w:p w14:paraId="0702BB48" w14:textId="77777777" w:rsidR="005C026C" w:rsidRDefault="005C026C" w:rsidP="005C026C">
      <w:pPr>
        <w:pStyle w:val="Numreradrubrik4"/>
      </w:pPr>
      <w:proofErr w:type="spellStart"/>
      <w:r>
        <w:t>Arbetsflöde</w:t>
      </w:r>
      <w:proofErr w:type="spellEnd"/>
    </w:p>
    <w:p w14:paraId="0ED77DDE" w14:textId="77777777" w:rsidR="005C026C" w:rsidRPr="00820649" w:rsidRDefault="005C026C" w:rsidP="005C026C">
      <w:pPr>
        <w:rPr>
          <w:highlight w:val="yellow"/>
        </w:rPr>
      </w:pPr>
    </w:p>
    <w:p w14:paraId="7C0476C6" w14:textId="77777777" w:rsidR="005C026C" w:rsidRDefault="005C026C" w:rsidP="005C026C">
      <w:pPr>
        <w:rPr>
          <w:color w:val="A33662" w:themeColor="accent1"/>
        </w:rPr>
      </w:pPr>
      <w:r>
        <w:rPr>
          <w:noProof/>
          <w:color w:val="A33662" w:themeColor="accent1"/>
          <w:lang w:eastAsia="sv-SE"/>
        </w:rPr>
        <w:drawing>
          <wp:inline distT="0" distB="0" distL="0" distR="0" wp14:anchorId="52F9DE49" wp14:editId="7A925C76">
            <wp:extent cx="3097876" cy="1638300"/>
            <wp:effectExtent l="0" t="0" r="7620" b="0"/>
            <wp:docPr id="13" name="Bildobjekt 13" descr="En bild som visar text, skärmbild,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descr="En bild som visar text, skärmbild, design&#10;&#10;Automatiskt genererad beskrivning"/>
                    <pic:cNvPicPr/>
                  </pic:nvPicPr>
                  <pic:blipFill>
                    <a:blip r:embed="rId28"/>
                    <a:stretch>
                      <a:fillRect/>
                    </a:stretch>
                  </pic:blipFill>
                  <pic:spPr>
                    <a:xfrm>
                      <a:off x="0" y="0"/>
                      <a:ext cx="3097876" cy="1638300"/>
                    </a:xfrm>
                    <a:prstGeom prst="rect">
                      <a:avLst/>
                    </a:prstGeom>
                  </pic:spPr>
                </pic:pic>
              </a:graphicData>
            </a:graphic>
          </wp:inline>
        </w:drawing>
      </w:r>
    </w:p>
    <w:p w14:paraId="524D94EC" w14:textId="77777777" w:rsidR="005C026C" w:rsidRDefault="005C026C" w:rsidP="005C026C">
      <w:pPr>
        <w:rPr>
          <w:color w:val="A33662" w:themeColor="accent1"/>
        </w:rPr>
      </w:pPr>
    </w:p>
    <w:p w14:paraId="0556F97B" w14:textId="77777777" w:rsidR="005C026C" w:rsidRDefault="005C026C" w:rsidP="005C026C">
      <w:pPr>
        <w:pStyle w:val="Numreradrubrik4"/>
      </w:pPr>
      <w:r w:rsidRPr="00E131FD">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5C026C" w:rsidRPr="000D195E" w14:paraId="473B37DE" w14:textId="77777777" w:rsidTr="00496978">
        <w:trPr>
          <w:trHeight w:val="348"/>
        </w:trPr>
        <w:tc>
          <w:tcPr>
            <w:tcW w:w="1176" w:type="pct"/>
            <w:shd w:val="clear" w:color="auto" w:fill="D9D9D9"/>
          </w:tcPr>
          <w:p w14:paraId="74AD8BB1" w14:textId="77777777" w:rsidR="005C026C" w:rsidRPr="000D195E" w:rsidRDefault="005C026C" w:rsidP="00496978">
            <w:pPr>
              <w:tabs>
                <w:tab w:val="left" w:pos="567"/>
              </w:tabs>
              <w:jc w:val="center"/>
            </w:pPr>
            <w:r w:rsidRPr="000D195E">
              <w:t>Namn/beteckning</w:t>
            </w:r>
          </w:p>
        </w:tc>
        <w:tc>
          <w:tcPr>
            <w:tcW w:w="3824" w:type="pct"/>
            <w:shd w:val="clear" w:color="auto" w:fill="D9D9D9"/>
          </w:tcPr>
          <w:p w14:paraId="40D5055A" w14:textId="77777777" w:rsidR="005C026C" w:rsidRPr="000D195E" w:rsidRDefault="005C026C" w:rsidP="00496978">
            <w:pPr>
              <w:tabs>
                <w:tab w:val="left" w:pos="567"/>
              </w:tabs>
            </w:pPr>
            <w:r w:rsidRPr="000D195E">
              <w:t>Beskrivning</w:t>
            </w:r>
          </w:p>
        </w:tc>
      </w:tr>
      <w:tr w:rsidR="005C026C" w:rsidRPr="000D195E" w14:paraId="421F557B" w14:textId="77777777" w:rsidTr="00496978">
        <w:trPr>
          <w:trHeight w:val="709"/>
        </w:trPr>
        <w:tc>
          <w:tcPr>
            <w:tcW w:w="1176" w:type="pct"/>
          </w:tcPr>
          <w:p w14:paraId="45DB2840" w14:textId="77777777" w:rsidR="005C026C" w:rsidRDefault="005C026C" w:rsidP="00496978">
            <w:pPr>
              <w:tabs>
                <w:tab w:val="left" w:pos="567"/>
              </w:tabs>
            </w:pPr>
            <w:r>
              <w:t>Tjänstekonsument</w:t>
            </w:r>
          </w:p>
        </w:tc>
        <w:tc>
          <w:tcPr>
            <w:tcW w:w="3824" w:type="pct"/>
          </w:tcPr>
          <w:p w14:paraId="03A3E89C" w14:textId="1506C928" w:rsidR="005C026C" w:rsidRDefault="005C026C" w:rsidP="00496978">
            <w:r>
              <w:t xml:space="preserve">System som begär hämtning av samtycken för en angiven </w:t>
            </w:r>
            <w:r w:rsidR="002A52E1" w:rsidRPr="00A51835">
              <w:t>vård</w:t>
            </w:r>
            <w:r w:rsidR="002A52E1">
              <w:t>- eller omsorgs</w:t>
            </w:r>
            <w:r w:rsidR="002A52E1" w:rsidRPr="00A51835">
              <w:t>givare</w:t>
            </w:r>
            <w:r>
              <w:t xml:space="preserve">. </w:t>
            </w:r>
          </w:p>
        </w:tc>
      </w:tr>
      <w:tr w:rsidR="005C026C" w:rsidRPr="000D195E" w14:paraId="3691D64C" w14:textId="77777777" w:rsidTr="00496978">
        <w:trPr>
          <w:trHeight w:val="709"/>
        </w:trPr>
        <w:tc>
          <w:tcPr>
            <w:tcW w:w="1176" w:type="pct"/>
          </w:tcPr>
          <w:p w14:paraId="471F1AFD" w14:textId="77777777" w:rsidR="005C026C" w:rsidRDefault="005C026C" w:rsidP="00496978">
            <w:pPr>
              <w:tabs>
                <w:tab w:val="left" w:pos="567"/>
              </w:tabs>
            </w:pPr>
            <w:r>
              <w:t>Tjänsteproducent</w:t>
            </w:r>
          </w:p>
        </w:tc>
        <w:tc>
          <w:tcPr>
            <w:tcW w:w="3824" w:type="pct"/>
          </w:tcPr>
          <w:p w14:paraId="0F5B2472" w14:textId="77777777" w:rsidR="005C026C" w:rsidRDefault="005C026C" w:rsidP="00496978">
            <w:r>
              <w:t xml:space="preserve">System som tillhandahåller samtycken. </w:t>
            </w:r>
          </w:p>
        </w:tc>
      </w:tr>
    </w:tbl>
    <w:p w14:paraId="13D6F3E2" w14:textId="77777777" w:rsidR="005C026C" w:rsidRPr="005D296B" w:rsidRDefault="005C026C" w:rsidP="005C026C"/>
    <w:p w14:paraId="79491A35" w14:textId="75AB02BE" w:rsidR="005C026C" w:rsidRPr="00E131FD" w:rsidRDefault="005C026C" w:rsidP="003F5536">
      <w:pPr>
        <w:spacing w:line="240" w:lineRule="auto"/>
      </w:pPr>
      <w:r>
        <w:br w:type="page"/>
      </w:r>
    </w:p>
    <w:p w14:paraId="047F585F" w14:textId="77777777" w:rsidR="005C026C" w:rsidRDefault="005C026C" w:rsidP="005C026C">
      <w:pPr>
        <w:pStyle w:val="Numreradrubrik4"/>
      </w:pPr>
      <w:proofErr w:type="spellStart"/>
      <w:r>
        <w:lastRenderedPageBreak/>
        <w:t>Sekvensdiagram</w:t>
      </w:r>
      <w:proofErr w:type="spellEnd"/>
    </w:p>
    <w:p w14:paraId="246DE465" w14:textId="71A5F455" w:rsidR="005C026C" w:rsidRDefault="005C026C" w:rsidP="005C026C">
      <w:r>
        <w:t xml:space="preserve">Sekvensdiagram för att hämta </w:t>
      </w:r>
      <w:r w:rsidR="004709C3">
        <w:t>patientens/brukarens</w:t>
      </w:r>
      <w:r>
        <w:t xml:space="preserve"> samtycken från en producent av samtycken.</w:t>
      </w:r>
    </w:p>
    <w:p w14:paraId="26DFACCB" w14:textId="77777777" w:rsidR="005C026C" w:rsidRPr="00BB267C" w:rsidRDefault="005C026C" w:rsidP="005C026C"/>
    <w:p w14:paraId="6DF4A0C4" w14:textId="77777777" w:rsidR="005C026C" w:rsidRPr="006A20F0" w:rsidRDefault="005C026C" w:rsidP="005C026C">
      <w:r>
        <w:rPr>
          <w:noProof/>
          <w:lang w:eastAsia="sv-SE"/>
        </w:rPr>
        <w:drawing>
          <wp:inline distT="0" distB="0" distL="0" distR="0" wp14:anchorId="3AA8386A" wp14:editId="5BF2057D">
            <wp:extent cx="6035040" cy="2281736"/>
            <wp:effectExtent l="0" t="0" r="3810" b="4445"/>
            <wp:docPr id="21" name="Bildobjekt 21" descr="En bild som visar text, skärmbild, linje,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objekt 21" descr="En bild som visar text, skärmbild, linje, Teckensnitt&#10;&#10;Automatiskt genererad beskrivning"/>
                    <pic:cNvPicPr/>
                  </pic:nvPicPr>
                  <pic:blipFill>
                    <a:blip r:embed="rId29"/>
                    <a:stretch>
                      <a:fillRect/>
                    </a:stretch>
                  </pic:blipFill>
                  <pic:spPr>
                    <a:xfrm>
                      <a:off x="0" y="0"/>
                      <a:ext cx="6038569" cy="2283070"/>
                    </a:xfrm>
                    <a:prstGeom prst="rect">
                      <a:avLst/>
                    </a:prstGeom>
                  </pic:spPr>
                </pic:pic>
              </a:graphicData>
            </a:graphic>
          </wp:inline>
        </w:drawing>
      </w:r>
    </w:p>
    <w:p w14:paraId="5CC861CF" w14:textId="77777777" w:rsidR="005C026C" w:rsidRPr="006A20F0" w:rsidRDefault="005C026C" w:rsidP="005C026C"/>
    <w:p w14:paraId="0E5D1D8A" w14:textId="77777777" w:rsidR="005C026C" w:rsidRPr="008A0D61" w:rsidRDefault="005C026C" w:rsidP="005C026C"/>
    <w:p w14:paraId="2542FAB8" w14:textId="77777777" w:rsidR="005C026C" w:rsidRPr="006A20F0" w:rsidRDefault="005C026C" w:rsidP="005C026C"/>
    <w:p w14:paraId="1599388B" w14:textId="77777777" w:rsidR="005C026C" w:rsidRPr="008A0D61" w:rsidRDefault="005C026C" w:rsidP="005C026C"/>
    <w:p w14:paraId="321ADBDA" w14:textId="77777777" w:rsidR="005C026C" w:rsidRDefault="005C026C" w:rsidP="005C026C">
      <w:pPr>
        <w:spacing w:line="240" w:lineRule="auto"/>
      </w:pPr>
      <w:r>
        <w:br w:type="page"/>
      </w:r>
    </w:p>
    <w:p w14:paraId="4B710C3E" w14:textId="728BF4F6" w:rsidR="005C026C" w:rsidRDefault="005C026C" w:rsidP="005C026C">
      <w:pPr>
        <w:pStyle w:val="Numreradrubrik3"/>
      </w:pPr>
      <w:bookmarkStart w:id="48" w:name="_Toc32421569"/>
      <w:bookmarkStart w:id="49" w:name="_Toc216183199"/>
      <w:proofErr w:type="spellStart"/>
      <w:r>
        <w:lastRenderedPageBreak/>
        <w:t>Flöde</w:t>
      </w:r>
      <w:proofErr w:type="spellEnd"/>
      <w:r>
        <w:t xml:space="preserve"> 6: </w:t>
      </w:r>
      <w:proofErr w:type="spellStart"/>
      <w:r>
        <w:t>Hämta</w:t>
      </w:r>
      <w:proofErr w:type="spellEnd"/>
      <w:r>
        <w:t xml:space="preserve"> </w:t>
      </w:r>
      <w:proofErr w:type="spellStart"/>
      <w:r>
        <w:t>utökad</w:t>
      </w:r>
      <w:proofErr w:type="spellEnd"/>
      <w:r>
        <w:t xml:space="preserve"> information </w:t>
      </w:r>
      <w:proofErr w:type="spellStart"/>
      <w:r>
        <w:t>kring</w:t>
      </w:r>
      <w:proofErr w:type="spellEnd"/>
      <w:r>
        <w:t xml:space="preserve"> </w:t>
      </w:r>
      <w:proofErr w:type="spellStart"/>
      <w:r>
        <w:t>samtycken</w:t>
      </w:r>
      <w:proofErr w:type="spellEnd"/>
      <w:r>
        <w:t xml:space="preserve"> för </w:t>
      </w:r>
      <w:proofErr w:type="spellStart"/>
      <w:r>
        <w:t>en</w:t>
      </w:r>
      <w:proofErr w:type="spellEnd"/>
      <w:r>
        <w:t xml:space="preserve"> given patient och </w:t>
      </w:r>
      <w:proofErr w:type="spellStart"/>
      <w:r>
        <w:t>vårdgivare</w:t>
      </w:r>
      <w:bookmarkEnd w:id="48"/>
      <w:bookmarkEnd w:id="49"/>
      <w:proofErr w:type="spellEnd"/>
    </w:p>
    <w:p w14:paraId="4AEF7C64" w14:textId="35AE7A5C" w:rsidR="005C026C" w:rsidRDefault="005C026C" w:rsidP="005C026C">
      <w:r>
        <w:t xml:space="preserve">Flöde för att läsa registrerade samtyckesintyg för en viss patient och </w:t>
      </w:r>
      <w:r w:rsidR="002A52E1" w:rsidRPr="00A51835">
        <w:t>vård</w:t>
      </w:r>
      <w:r w:rsidR="002A52E1">
        <w:t>- eller omsorgs</w:t>
      </w:r>
      <w:r w:rsidR="002A52E1" w:rsidRPr="00A51835">
        <w:t>givare</w:t>
      </w:r>
      <w:r>
        <w:t xml:space="preserve"> med utökad information.</w:t>
      </w:r>
    </w:p>
    <w:p w14:paraId="6083E84F" w14:textId="43261AF0" w:rsidR="005C026C" w:rsidRDefault="005C026C" w:rsidP="005C026C">
      <w:r>
        <w:t xml:space="preserve">Det är valbart om ogiltiga (makulerade, </w:t>
      </w:r>
      <w:r w:rsidR="00A738DB">
        <w:t>avslutade</w:t>
      </w:r>
      <w:r>
        <w:t xml:space="preserve"> och utgångna) samtyckesintyg skall returneras. </w:t>
      </w:r>
    </w:p>
    <w:p w14:paraId="62FDCAAB" w14:textId="65368F4D" w:rsidR="005C026C" w:rsidRDefault="005C026C" w:rsidP="005C026C">
      <w:r>
        <w:t xml:space="preserve">Flödet används normalt för att söka fram och administrera </w:t>
      </w:r>
      <w:r w:rsidR="004709C3">
        <w:t>patientens/brukarens</w:t>
      </w:r>
      <w:r>
        <w:t xml:space="preserve"> samtycken för en viss </w:t>
      </w:r>
      <w:r w:rsidR="002A52E1" w:rsidRPr="00A51835">
        <w:t>vård</w:t>
      </w:r>
      <w:r w:rsidR="002A52E1">
        <w:t>- eller omsorgs</w:t>
      </w:r>
      <w:r w:rsidR="002A52E1" w:rsidRPr="00A51835">
        <w:t>givare</w:t>
      </w:r>
      <w:r>
        <w:t>.</w:t>
      </w:r>
    </w:p>
    <w:p w14:paraId="3D54EF11" w14:textId="77777777" w:rsidR="005C026C" w:rsidRDefault="005C026C" w:rsidP="005C026C">
      <w:pPr>
        <w:pStyle w:val="Numreradrubrik4"/>
      </w:pPr>
      <w:proofErr w:type="spellStart"/>
      <w:r>
        <w:t>Arbetsflöde</w:t>
      </w:r>
      <w:proofErr w:type="spellEnd"/>
    </w:p>
    <w:p w14:paraId="7E643D0F" w14:textId="77777777" w:rsidR="005C026C" w:rsidRPr="00820649" w:rsidRDefault="005C026C" w:rsidP="005C026C">
      <w:pPr>
        <w:rPr>
          <w:highlight w:val="yellow"/>
        </w:rPr>
      </w:pPr>
    </w:p>
    <w:p w14:paraId="66875924" w14:textId="77777777" w:rsidR="005C026C" w:rsidRDefault="005C026C" w:rsidP="005C026C">
      <w:pPr>
        <w:rPr>
          <w:color w:val="A33662" w:themeColor="accent1"/>
        </w:rPr>
      </w:pPr>
      <w:r>
        <w:rPr>
          <w:noProof/>
          <w:color w:val="A33662" w:themeColor="accent1"/>
          <w:lang w:eastAsia="sv-SE"/>
        </w:rPr>
        <w:drawing>
          <wp:inline distT="0" distB="0" distL="0" distR="0" wp14:anchorId="402C0883" wp14:editId="6EC97887">
            <wp:extent cx="3257550" cy="1633695"/>
            <wp:effectExtent l="0" t="0" r="0" b="5080"/>
            <wp:docPr id="14" name="Bildobjekt 14" descr="En bild som visar text, skärmbild, stationä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objekt 14" descr="En bild som visar text, skärmbild, stationär&#10;&#10;Automatiskt genererad beskrivning"/>
                    <pic:cNvPicPr/>
                  </pic:nvPicPr>
                  <pic:blipFill>
                    <a:blip r:embed="rId30"/>
                    <a:stretch>
                      <a:fillRect/>
                    </a:stretch>
                  </pic:blipFill>
                  <pic:spPr>
                    <a:xfrm>
                      <a:off x="0" y="0"/>
                      <a:ext cx="3257550" cy="1633695"/>
                    </a:xfrm>
                    <a:prstGeom prst="rect">
                      <a:avLst/>
                    </a:prstGeom>
                  </pic:spPr>
                </pic:pic>
              </a:graphicData>
            </a:graphic>
          </wp:inline>
        </w:drawing>
      </w:r>
    </w:p>
    <w:p w14:paraId="71739B1C" w14:textId="77777777" w:rsidR="005C026C" w:rsidRDefault="005C026C" w:rsidP="005C026C">
      <w:pPr>
        <w:rPr>
          <w:color w:val="A33662" w:themeColor="accent1"/>
        </w:rPr>
      </w:pPr>
    </w:p>
    <w:p w14:paraId="7B1263A0" w14:textId="77777777" w:rsidR="005C026C" w:rsidRDefault="005C026C" w:rsidP="005C026C">
      <w:pPr>
        <w:pStyle w:val="Numreradrubrik4"/>
      </w:pPr>
      <w:r w:rsidRPr="00E131FD">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5C026C" w:rsidRPr="000D195E" w14:paraId="13F415A2" w14:textId="77777777" w:rsidTr="00496978">
        <w:trPr>
          <w:trHeight w:val="348"/>
        </w:trPr>
        <w:tc>
          <w:tcPr>
            <w:tcW w:w="1176" w:type="pct"/>
            <w:shd w:val="clear" w:color="auto" w:fill="D9D9D9"/>
          </w:tcPr>
          <w:p w14:paraId="0B84E50B" w14:textId="77777777" w:rsidR="005C026C" w:rsidRPr="000D195E" w:rsidRDefault="005C026C" w:rsidP="00496978">
            <w:pPr>
              <w:tabs>
                <w:tab w:val="left" w:pos="567"/>
              </w:tabs>
              <w:jc w:val="center"/>
            </w:pPr>
            <w:r w:rsidRPr="000D195E">
              <w:t>Namn/beteckning</w:t>
            </w:r>
          </w:p>
        </w:tc>
        <w:tc>
          <w:tcPr>
            <w:tcW w:w="3824" w:type="pct"/>
            <w:shd w:val="clear" w:color="auto" w:fill="D9D9D9"/>
          </w:tcPr>
          <w:p w14:paraId="04538A7A" w14:textId="77777777" w:rsidR="005C026C" w:rsidRPr="000D195E" w:rsidRDefault="005C026C" w:rsidP="00496978">
            <w:pPr>
              <w:tabs>
                <w:tab w:val="left" w:pos="567"/>
              </w:tabs>
            </w:pPr>
            <w:r w:rsidRPr="000D195E">
              <w:t>Beskrivning</w:t>
            </w:r>
          </w:p>
        </w:tc>
      </w:tr>
      <w:tr w:rsidR="005C026C" w:rsidRPr="000D195E" w14:paraId="28DF0A7C" w14:textId="77777777" w:rsidTr="00496978">
        <w:trPr>
          <w:trHeight w:val="709"/>
        </w:trPr>
        <w:tc>
          <w:tcPr>
            <w:tcW w:w="1176" w:type="pct"/>
          </w:tcPr>
          <w:p w14:paraId="15EE9AE1" w14:textId="77777777" w:rsidR="005C026C" w:rsidRDefault="005C026C" w:rsidP="00496978">
            <w:pPr>
              <w:tabs>
                <w:tab w:val="left" w:pos="567"/>
              </w:tabs>
            </w:pPr>
            <w:r>
              <w:t>Användare</w:t>
            </w:r>
          </w:p>
        </w:tc>
        <w:tc>
          <w:tcPr>
            <w:tcW w:w="3824" w:type="pct"/>
          </w:tcPr>
          <w:p w14:paraId="7DB877F6" w14:textId="5A2F62DF" w:rsidR="005C026C" w:rsidRDefault="005C026C" w:rsidP="00496978">
            <w:r>
              <w:t xml:space="preserve">En aktör som har behov av att administrera ett samtycke och därmed behöver fullständiga uppgifter kring samtycket. Syftet kan </w:t>
            </w:r>
            <w:proofErr w:type="spellStart"/>
            <w:proofErr w:type="gramStart"/>
            <w:r>
              <w:t>t.ex</w:t>
            </w:r>
            <w:proofErr w:type="spellEnd"/>
            <w:proofErr w:type="gramEnd"/>
            <w:r>
              <w:t xml:space="preserve"> vara att </w:t>
            </w:r>
            <w:r w:rsidR="00A738DB">
              <w:t>avsluta</w:t>
            </w:r>
            <w:r>
              <w:t xml:space="preserve"> ett tidigare registrerat samtycke.</w:t>
            </w:r>
          </w:p>
        </w:tc>
      </w:tr>
      <w:tr w:rsidR="005C026C" w:rsidRPr="000D195E" w14:paraId="084C4A3A" w14:textId="77777777" w:rsidTr="00496978">
        <w:trPr>
          <w:trHeight w:val="709"/>
        </w:trPr>
        <w:tc>
          <w:tcPr>
            <w:tcW w:w="1176" w:type="pct"/>
          </w:tcPr>
          <w:p w14:paraId="0FA2031A" w14:textId="77777777" w:rsidR="005C026C" w:rsidRDefault="005C026C" w:rsidP="00496978">
            <w:pPr>
              <w:tabs>
                <w:tab w:val="left" w:pos="567"/>
              </w:tabs>
            </w:pPr>
            <w:r>
              <w:t>Tjänstekonsument</w:t>
            </w:r>
          </w:p>
        </w:tc>
        <w:tc>
          <w:tcPr>
            <w:tcW w:w="3824" w:type="pct"/>
          </w:tcPr>
          <w:p w14:paraId="555DBDEF" w14:textId="05989EDF" w:rsidR="005C026C" w:rsidRDefault="005C026C" w:rsidP="00496978">
            <w:r>
              <w:t xml:space="preserve">System som begär hämtning av samtycken för en angiven </w:t>
            </w:r>
            <w:r w:rsidR="002A52E1" w:rsidRPr="00A51835">
              <w:t>vård</w:t>
            </w:r>
            <w:r w:rsidR="002A52E1">
              <w:t>- eller omsorgs</w:t>
            </w:r>
            <w:r w:rsidR="002A52E1" w:rsidRPr="00A51835">
              <w:t>givare</w:t>
            </w:r>
            <w:r>
              <w:t xml:space="preserve">. </w:t>
            </w:r>
          </w:p>
        </w:tc>
      </w:tr>
      <w:tr w:rsidR="005C026C" w:rsidRPr="000D195E" w14:paraId="6E963472" w14:textId="77777777" w:rsidTr="00496978">
        <w:trPr>
          <w:trHeight w:val="709"/>
        </w:trPr>
        <w:tc>
          <w:tcPr>
            <w:tcW w:w="1176" w:type="pct"/>
          </w:tcPr>
          <w:p w14:paraId="71C842B9" w14:textId="77777777" w:rsidR="005C026C" w:rsidRDefault="005C026C" w:rsidP="00496978">
            <w:pPr>
              <w:tabs>
                <w:tab w:val="left" w:pos="567"/>
              </w:tabs>
            </w:pPr>
            <w:r>
              <w:t>Tjänsteproducent</w:t>
            </w:r>
          </w:p>
        </w:tc>
        <w:tc>
          <w:tcPr>
            <w:tcW w:w="3824" w:type="pct"/>
          </w:tcPr>
          <w:p w14:paraId="2AB4A121" w14:textId="77777777" w:rsidR="005C026C" w:rsidRDefault="005C026C" w:rsidP="00496978">
            <w:r>
              <w:t xml:space="preserve">System som tillhandahåller samtycken. </w:t>
            </w:r>
          </w:p>
        </w:tc>
      </w:tr>
    </w:tbl>
    <w:p w14:paraId="1366E1DE" w14:textId="77777777" w:rsidR="005C026C" w:rsidRPr="005D296B" w:rsidRDefault="005C026C" w:rsidP="005C026C"/>
    <w:p w14:paraId="5DAED054" w14:textId="41E6B4E3" w:rsidR="005C026C" w:rsidRPr="00E131FD" w:rsidRDefault="005C026C" w:rsidP="003F5536">
      <w:pPr>
        <w:spacing w:line="240" w:lineRule="auto"/>
      </w:pPr>
      <w:r>
        <w:br w:type="page"/>
      </w:r>
    </w:p>
    <w:p w14:paraId="167B0F58" w14:textId="77777777" w:rsidR="005C026C" w:rsidRDefault="005C026C" w:rsidP="005C026C">
      <w:pPr>
        <w:pStyle w:val="Numreradrubrik4"/>
      </w:pPr>
      <w:proofErr w:type="spellStart"/>
      <w:r>
        <w:lastRenderedPageBreak/>
        <w:t>Sekvensdiagram</w:t>
      </w:r>
      <w:proofErr w:type="spellEnd"/>
    </w:p>
    <w:p w14:paraId="0A085ADE" w14:textId="3CC9236B" w:rsidR="005C026C" w:rsidRDefault="005C026C" w:rsidP="005C026C">
      <w:r>
        <w:t xml:space="preserve">Sekvensdiagram för att hämta utökad information kring en </w:t>
      </w:r>
      <w:r w:rsidR="004709C3">
        <w:t>patientens/brukarens</w:t>
      </w:r>
      <w:r>
        <w:t xml:space="preserve"> samtycke från en producent av samtycken.</w:t>
      </w:r>
    </w:p>
    <w:p w14:paraId="7D92BD74" w14:textId="77777777" w:rsidR="005C026C" w:rsidRPr="00BB267C" w:rsidRDefault="005C026C" w:rsidP="005C026C"/>
    <w:p w14:paraId="017AFDEF" w14:textId="77777777" w:rsidR="005C026C" w:rsidRPr="006A20F0" w:rsidRDefault="005C026C" w:rsidP="005C026C">
      <w:r>
        <w:rPr>
          <w:noProof/>
          <w:lang w:eastAsia="sv-SE"/>
        </w:rPr>
        <w:drawing>
          <wp:inline distT="0" distB="0" distL="0" distR="0" wp14:anchorId="25279ED1" wp14:editId="22A2899F">
            <wp:extent cx="6541817" cy="2256162"/>
            <wp:effectExtent l="0" t="0" r="0" b="0"/>
            <wp:docPr id="17" name="Bildobjekt 17" descr="En bild som visar text, linje,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objekt 17" descr="En bild som visar text, linje, Teckensnitt, diagram&#10;&#10;Automatiskt genererad beskrivning"/>
                    <pic:cNvPicPr/>
                  </pic:nvPicPr>
                  <pic:blipFill>
                    <a:blip r:embed="rId31"/>
                    <a:stretch>
                      <a:fillRect/>
                    </a:stretch>
                  </pic:blipFill>
                  <pic:spPr>
                    <a:xfrm>
                      <a:off x="0" y="0"/>
                      <a:ext cx="6541817" cy="2256162"/>
                    </a:xfrm>
                    <a:prstGeom prst="rect">
                      <a:avLst/>
                    </a:prstGeom>
                  </pic:spPr>
                </pic:pic>
              </a:graphicData>
            </a:graphic>
          </wp:inline>
        </w:drawing>
      </w:r>
    </w:p>
    <w:p w14:paraId="666C77CA" w14:textId="77777777" w:rsidR="005C026C" w:rsidRPr="006A20F0" w:rsidRDefault="005C026C" w:rsidP="005C026C"/>
    <w:p w14:paraId="6A3C628A" w14:textId="77777777" w:rsidR="005C026C" w:rsidRDefault="005C026C" w:rsidP="005C026C">
      <w:pPr>
        <w:spacing w:line="240" w:lineRule="auto"/>
      </w:pPr>
      <w:r>
        <w:br w:type="page"/>
      </w:r>
    </w:p>
    <w:p w14:paraId="299D2B7D" w14:textId="375E9E93" w:rsidR="005C026C" w:rsidRDefault="005C026C" w:rsidP="005C026C">
      <w:pPr>
        <w:pStyle w:val="Numreradrubrik3"/>
      </w:pPr>
      <w:bookmarkStart w:id="50" w:name="_Toc32421570"/>
      <w:bookmarkStart w:id="51" w:name="_Toc216183200"/>
      <w:proofErr w:type="spellStart"/>
      <w:r>
        <w:lastRenderedPageBreak/>
        <w:t>Flöde</w:t>
      </w:r>
      <w:proofErr w:type="spellEnd"/>
      <w:r>
        <w:t xml:space="preserve"> 7: </w:t>
      </w:r>
      <w:proofErr w:type="spellStart"/>
      <w:r>
        <w:t>Kontrollera</w:t>
      </w:r>
      <w:proofErr w:type="spellEnd"/>
      <w:r>
        <w:t xml:space="preserve"> om det </w:t>
      </w:r>
      <w:proofErr w:type="spellStart"/>
      <w:r>
        <w:t>finns</w:t>
      </w:r>
      <w:proofErr w:type="spellEnd"/>
      <w:r>
        <w:t xml:space="preserve"> </w:t>
      </w:r>
      <w:proofErr w:type="spellStart"/>
      <w:r>
        <w:t>ett</w:t>
      </w:r>
      <w:proofErr w:type="spellEnd"/>
      <w:r>
        <w:t xml:space="preserve"> </w:t>
      </w:r>
      <w:proofErr w:type="spellStart"/>
      <w:r>
        <w:t>giltigt</w:t>
      </w:r>
      <w:proofErr w:type="spellEnd"/>
      <w:r>
        <w:t xml:space="preserve"> </w:t>
      </w:r>
      <w:proofErr w:type="spellStart"/>
      <w:r>
        <w:t>samtycke</w:t>
      </w:r>
      <w:proofErr w:type="spellEnd"/>
      <w:r>
        <w:t xml:space="preserve"> </w:t>
      </w:r>
      <w:r>
        <w:br/>
      </w:r>
      <w:proofErr w:type="spellStart"/>
      <w:r>
        <w:t>alternativt</w:t>
      </w:r>
      <w:proofErr w:type="spellEnd"/>
      <w:r>
        <w:t xml:space="preserve"> </w:t>
      </w:r>
      <w:proofErr w:type="spellStart"/>
      <w:r>
        <w:t>intyg</w:t>
      </w:r>
      <w:proofErr w:type="spellEnd"/>
      <w:r>
        <w:t xml:space="preserve"> om </w:t>
      </w:r>
      <w:proofErr w:type="spellStart"/>
      <w:r>
        <w:t>nödåtkomst</w:t>
      </w:r>
      <w:proofErr w:type="spellEnd"/>
      <w:r>
        <w:t xml:space="preserve"> för </w:t>
      </w:r>
      <w:proofErr w:type="spellStart"/>
      <w:r>
        <w:t>en</w:t>
      </w:r>
      <w:proofErr w:type="spellEnd"/>
      <w:r>
        <w:t xml:space="preserve"> given patient och </w:t>
      </w:r>
      <w:proofErr w:type="spellStart"/>
      <w:r>
        <w:t>vårdgivare</w:t>
      </w:r>
      <w:bookmarkEnd w:id="50"/>
      <w:bookmarkEnd w:id="51"/>
      <w:proofErr w:type="spellEnd"/>
    </w:p>
    <w:p w14:paraId="0D9A2EB5" w14:textId="287B7A96" w:rsidR="005C026C" w:rsidRDefault="005C026C" w:rsidP="005C026C">
      <w:r>
        <w:t>Flöde för att kontrollera om det finns ett giltigt samtycke, alternativt intyg om nödsituation, gällande åtkomst för viss aktör (vård</w:t>
      </w:r>
      <w:r w:rsidR="002A52E1">
        <w:t>-/omsorgs</w:t>
      </w:r>
      <w:r>
        <w:t xml:space="preserve">enhet eller medarbetare). Med giltigt samtycke avses ett samtycke som fortfarande är giltigt (giltigt t o m har ej passerats), ej makulerat eller </w:t>
      </w:r>
      <w:r w:rsidR="00A738DB">
        <w:t>avslutat</w:t>
      </w:r>
      <w:r>
        <w:t>.</w:t>
      </w:r>
    </w:p>
    <w:p w14:paraId="37E03737" w14:textId="4AB62E73" w:rsidR="005C026C" w:rsidRDefault="005C026C" w:rsidP="005C026C">
      <w:r>
        <w:t>Om ett giltigt intyg gällande åtkomst för angiven aktör hittas, kommer tjänsten att svara OK</w:t>
      </w:r>
    </w:p>
    <w:p w14:paraId="2FB311EC" w14:textId="77777777" w:rsidR="005C026C" w:rsidRDefault="005C026C" w:rsidP="005C026C">
      <w:pPr>
        <w:pStyle w:val="Numreradrubrik4"/>
      </w:pPr>
      <w:proofErr w:type="spellStart"/>
      <w:r>
        <w:t>Arbetsflöde</w:t>
      </w:r>
      <w:proofErr w:type="spellEnd"/>
    </w:p>
    <w:p w14:paraId="03C35584" w14:textId="77777777" w:rsidR="005C026C" w:rsidRPr="00820649" w:rsidRDefault="005C026C" w:rsidP="005C026C">
      <w:pPr>
        <w:rPr>
          <w:highlight w:val="yellow"/>
        </w:rPr>
      </w:pPr>
    </w:p>
    <w:p w14:paraId="5EE2E744" w14:textId="4A20BE47" w:rsidR="005C026C" w:rsidRDefault="005C026C" w:rsidP="005C026C">
      <w:pPr>
        <w:rPr>
          <w:color w:val="A33662" w:themeColor="accent1"/>
        </w:rPr>
      </w:pPr>
      <w:r>
        <w:rPr>
          <w:noProof/>
          <w:color w:val="A33662" w:themeColor="accent1"/>
          <w:lang w:eastAsia="sv-SE"/>
        </w:rPr>
        <w:drawing>
          <wp:inline distT="0" distB="0" distL="0" distR="0" wp14:anchorId="517F15BE" wp14:editId="508654C7">
            <wp:extent cx="4188410" cy="1219200"/>
            <wp:effectExtent l="0" t="0" r="3175" b="0"/>
            <wp:docPr id="15" name="Bildobjekt 15" descr="En bild som visar text,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objekt 15" descr="En bild som visar text, skärmbild&#10;&#10;Automatiskt genererad beskrivning"/>
                    <pic:cNvPicPr/>
                  </pic:nvPicPr>
                  <pic:blipFill>
                    <a:blip r:embed="rId32"/>
                    <a:stretch>
                      <a:fillRect/>
                    </a:stretch>
                  </pic:blipFill>
                  <pic:spPr>
                    <a:xfrm>
                      <a:off x="0" y="0"/>
                      <a:ext cx="4196494" cy="1221553"/>
                    </a:xfrm>
                    <a:prstGeom prst="rect">
                      <a:avLst/>
                    </a:prstGeom>
                  </pic:spPr>
                </pic:pic>
              </a:graphicData>
            </a:graphic>
          </wp:inline>
        </w:drawing>
      </w:r>
    </w:p>
    <w:p w14:paraId="41CF11B7" w14:textId="77777777" w:rsidR="005C026C" w:rsidRDefault="005C026C" w:rsidP="005C026C">
      <w:pPr>
        <w:pStyle w:val="Numreradrubrik4"/>
      </w:pPr>
      <w:r w:rsidRPr="00E131FD">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5C026C" w:rsidRPr="000D195E" w14:paraId="0CB36B8F" w14:textId="77777777" w:rsidTr="00496978">
        <w:trPr>
          <w:trHeight w:val="348"/>
        </w:trPr>
        <w:tc>
          <w:tcPr>
            <w:tcW w:w="1176" w:type="pct"/>
            <w:shd w:val="clear" w:color="auto" w:fill="D9D9D9"/>
          </w:tcPr>
          <w:p w14:paraId="3FE7768B" w14:textId="77777777" w:rsidR="005C026C" w:rsidRPr="000D195E" w:rsidRDefault="005C026C" w:rsidP="00496978">
            <w:pPr>
              <w:tabs>
                <w:tab w:val="left" w:pos="567"/>
              </w:tabs>
              <w:jc w:val="center"/>
            </w:pPr>
            <w:r w:rsidRPr="000D195E">
              <w:t>Namn/beteckning</w:t>
            </w:r>
          </w:p>
        </w:tc>
        <w:tc>
          <w:tcPr>
            <w:tcW w:w="3824" w:type="pct"/>
            <w:shd w:val="clear" w:color="auto" w:fill="D9D9D9"/>
          </w:tcPr>
          <w:p w14:paraId="2DBB7CE7" w14:textId="77777777" w:rsidR="005C026C" w:rsidRPr="000D195E" w:rsidRDefault="005C026C" w:rsidP="00496978">
            <w:pPr>
              <w:tabs>
                <w:tab w:val="left" w:pos="567"/>
              </w:tabs>
            </w:pPr>
            <w:r w:rsidRPr="000D195E">
              <w:t>Beskrivning</w:t>
            </w:r>
          </w:p>
        </w:tc>
      </w:tr>
      <w:tr w:rsidR="005C026C" w:rsidRPr="000D195E" w14:paraId="5C3B2CE5" w14:textId="77777777" w:rsidTr="00496978">
        <w:trPr>
          <w:trHeight w:val="709"/>
        </w:trPr>
        <w:tc>
          <w:tcPr>
            <w:tcW w:w="1176" w:type="pct"/>
          </w:tcPr>
          <w:p w14:paraId="5A3204EB" w14:textId="77777777" w:rsidR="005C026C" w:rsidRDefault="005C026C" w:rsidP="00496978">
            <w:pPr>
              <w:tabs>
                <w:tab w:val="left" w:pos="567"/>
              </w:tabs>
            </w:pPr>
            <w:r>
              <w:t>Användare</w:t>
            </w:r>
          </w:p>
        </w:tc>
        <w:tc>
          <w:tcPr>
            <w:tcW w:w="3824" w:type="pct"/>
          </w:tcPr>
          <w:p w14:paraId="4BF39F82" w14:textId="6A2C399B" w:rsidR="005C026C" w:rsidRDefault="005C026C" w:rsidP="00496978">
            <w:r>
              <w:t xml:space="preserve">En </w:t>
            </w:r>
            <w:r w:rsidR="002A52E1" w:rsidRPr="00A51835">
              <w:t>vård</w:t>
            </w:r>
            <w:r w:rsidR="002A52E1">
              <w:t>- eller omsorgs</w:t>
            </w:r>
            <w:r w:rsidR="002A52E1" w:rsidRPr="00A51835">
              <w:t>givare</w:t>
            </w:r>
            <w:r>
              <w:t xml:space="preserve"> som har behov av att se journalinformation hos andra vårdgivare</w:t>
            </w:r>
          </w:p>
        </w:tc>
      </w:tr>
      <w:tr w:rsidR="005C026C" w:rsidRPr="000D195E" w14:paraId="0504144E" w14:textId="77777777" w:rsidTr="00496978">
        <w:trPr>
          <w:trHeight w:val="709"/>
        </w:trPr>
        <w:tc>
          <w:tcPr>
            <w:tcW w:w="1176" w:type="pct"/>
          </w:tcPr>
          <w:p w14:paraId="653631E5" w14:textId="77777777" w:rsidR="005C026C" w:rsidRDefault="005C026C" w:rsidP="00496978">
            <w:pPr>
              <w:tabs>
                <w:tab w:val="left" w:pos="567"/>
              </w:tabs>
            </w:pPr>
            <w:r>
              <w:t>Tjänstekonsument</w:t>
            </w:r>
          </w:p>
        </w:tc>
        <w:tc>
          <w:tcPr>
            <w:tcW w:w="3824" w:type="pct"/>
          </w:tcPr>
          <w:p w14:paraId="6B24FCD3" w14:textId="01980362" w:rsidR="005C026C" w:rsidRDefault="005C026C" w:rsidP="00496978">
            <w:r>
              <w:t xml:space="preserve">System som ansvarar för att endast visa information som det finns ett samtycke registrerat för hos den aktuella </w:t>
            </w:r>
            <w:r w:rsidR="002A52E1" w:rsidRPr="00A51835">
              <w:t>vård</w:t>
            </w:r>
            <w:r w:rsidR="002A52E1">
              <w:t>- eller omsorgs</w:t>
            </w:r>
            <w:r w:rsidR="002A52E1" w:rsidRPr="00A51835">
              <w:t>givare</w:t>
            </w:r>
            <w:r w:rsidR="002A52E1">
              <w:t>n</w:t>
            </w:r>
            <w:r>
              <w:t>. Konsumenten begär kontroll av detta hos en producent av registrerade samtycken.</w:t>
            </w:r>
          </w:p>
        </w:tc>
      </w:tr>
      <w:tr w:rsidR="005C026C" w:rsidRPr="000D195E" w14:paraId="4310B0A0" w14:textId="77777777" w:rsidTr="00496978">
        <w:trPr>
          <w:trHeight w:val="709"/>
        </w:trPr>
        <w:tc>
          <w:tcPr>
            <w:tcW w:w="1176" w:type="pct"/>
          </w:tcPr>
          <w:p w14:paraId="088BAC50" w14:textId="77777777" w:rsidR="005C026C" w:rsidRDefault="005C026C" w:rsidP="00496978">
            <w:pPr>
              <w:tabs>
                <w:tab w:val="left" w:pos="567"/>
              </w:tabs>
            </w:pPr>
            <w:r>
              <w:t>Tjänsteproducent</w:t>
            </w:r>
          </w:p>
        </w:tc>
        <w:tc>
          <w:tcPr>
            <w:tcW w:w="3824" w:type="pct"/>
          </w:tcPr>
          <w:p w14:paraId="715E2079" w14:textId="77777777" w:rsidR="005C026C" w:rsidRDefault="005C026C" w:rsidP="00496978">
            <w:r>
              <w:t xml:space="preserve">System som tillhandahåller kontroll av samtycken. </w:t>
            </w:r>
          </w:p>
        </w:tc>
      </w:tr>
    </w:tbl>
    <w:p w14:paraId="7254CEE7" w14:textId="77777777" w:rsidR="005C026C" w:rsidRPr="005D296B" w:rsidRDefault="005C026C" w:rsidP="005C026C"/>
    <w:p w14:paraId="3A925985" w14:textId="77777777" w:rsidR="005C026C" w:rsidRDefault="005C026C" w:rsidP="005C026C">
      <w:pPr>
        <w:spacing w:line="240" w:lineRule="auto"/>
      </w:pPr>
      <w:r>
        <w:br w:type="page"/>
      </w:r>
    </w:p>
    <w:p w14:paraId="1B8128D9" w14:textId="77777777" w:rsidR="005C026C" w:rsidRDefault="005C026C" w:rsidP="005C026C">
      <w:pPr>
        <w:pStyle w:val="Numreradrubrik4"/>
      </w:pPr>
      <w:proofErr w:type="spellStart"/>
      <w:r>
        <w:lastRenderedPageBreak/>
        <w:t>Sekvensdiagram</w:t>
      </w:r>
      <w:proofErr w:type="spellEnd"/>
    </w:p>
    <w:p w14:paraId="4508C507" w14:textId="77777777" w:rsidR="005C026C" w:rsidRPr="00BB267C" w:rsidRDefault="005C026C" w:rsidP="005C026C">
      <w:r>
        <w:t>Sekvensdiagram för att kontrollera om samtycken finns för en given aktör för åtkomst till journalinformation inom sammanhållen journalföring.</w:t>
      </w:r>
    </w:p>
    <w:p w14:paraId="28F2ED04" w14:textId="00D69DAA" w:rsidR="005C026C" w:rsidRPr="008A0D61" w:rsidRDefault="004C7468" w:rsidP="005C026C">
      <w:r>
        <w:rPr>
          <w:noProof/>
          <w:lang w:eastAsia="sv-SE"/>
        </w:rPr>
        <w:drawing>
          <wp:inline distT="0" distB="0" distL="0" distR="0" wp14:anchorId="446B21DA" wp14:editId="152E1307">
            <wp:extent cx="5759450" cy="1957545"/>
            <wp:effectExtent l="0" t="0" r="0" b="5080"/>
            <wp:docPr id="576427063" name="Bildobjekt 576427063" descr="En bild som visar text, linje,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objekt 16" descr="En bild som visar text, linje, Teckensnitt, diagram&#10;&#10;Automatiskt genererad beskrivning"/>
                    <pic:cNvPicPr/>
                  </pic:nvPicPr>
                  <pic:blipFill>
                    <a:blip r:embed="rId33"/>
                    <a:stretch>
                      <a:fillRect/>
                    </a:stretch>
                  </pic:blipFill>
                  <pic:spPr>
                    <a:xfrm>
                      <a:off x="0" y="0"/>
                      <a:ext cx="5759450" cy="1957545"/>
                    </a:xfrm>
                    <a:prstGeom prst="rect">
                      <a:avLst/>
                    </a:prstGeom>
                  </pic:spPr>
                </pic:pic>
              </a:graphicData>
            </a:graphic>
          </wp:inline>
        </w:drawing>
      </w:r>
    </w:p>
    <w:p w14:paraId="3CCE1871" w14:textId="77777777" w:rsidR="005C026C" w:rsidRDefault="005C026C" w:rsidP="005C026C">
      <w:pPr>
        <w:rPr>
          <w:color w:val="A33662" w:themeColor="accent1"/>
        </w:rPr>
      </w:pPr>
    </w:p>
    <w:p w14:paraId="1C792D13" w14:textId="77777777" w:rsidR="00850DEA" w:rsidRDefault="00850DEA" w:rsidP="005C026C">
      <w:pPr>
        <w:rPr>
          <w:color w:val="A33662" w:themeColor="accent1"/>
        </w:rPr>
      </w:pPr>
    </w:p>
    <w:p w14:paraId="28227FC8" w14:textId="77777777" w:rsidR="00197244" w:rsidRDefault="00197244" w:rsidP="00197244">
      <w:pPr>
        <w:pStyle w:val="Numreradrubrik3"/>
      </w:pPr>
      <w:bookmarkStart w:id="52" w:name="_Toc216183201"/>
      <w:proofErr w:type="spellStart"/>
      <w:r>
        <w:t>Flöde</w:t>
      </w:r>
      <w:proofErr w:type="spellEnd"/>
      <w:r>
        <w:t xml:space="preserve"> 8: Patient/</w:t>
      </w:r>
      <w:proofErr w:type="spellStart"/>
      <w:r>
        <w:t>brukare</w:t>
      </w:r>
      <w:proofErr w:type="spellEnd"/>
      <w:r>
        <w:t xml:space="preserve"> tar del av alla </w:t>
      </w:r>
      <w:proofErr w:type="spellStart"/>
      <w:r>
        <w:t>sina</w:t>
      </w:r>
      <w:proofErr w:type="spellEnd"/>
      <w:r>
        <w:t xml:space="preserve"> </w:t>
      </w:r>
      <w:proofErr w:type="spellStart"/>
      <w:r>
        <w:t>givna</w:t>
      </w:r>
      <w:proofErr w:type="spellEnd"/>
      <w:r>
        <w:t xml:space="preserve"> </w:t>
      </w:r>
      <w:proofErr w:type="spellStart"/>
      <w:r>
        <w:t>samtycken</w:t>
      </w:r>
      <w:bookmarkEnd w:id="52"/>
      <w:proofErr w:type="spellEnd"/>
    </w:p>
    <w:p w14:paraId="4E8CE3F6" w14:textId="77777777" w:rsidR="00197244" w:rsidRDefault="00197244" w:rsidP="00197244">
      <w:r>
        <w:t>Flöde för att patient/brukare, via en e-tjänst, kunna ta del av alla sina givna samtyckesintyg. Patient/brukare kan se till vilken vård- eller omsorgsutförare som patient/brukare givit samtycke samt samtyckets giltighetstid.</w:t>
      </w:r>
    </w:p>
    <w:p w14:paraId="0E123913" w14:textId="77777777" w:rsidR="00197244" w:rsidRDefault="00197244" w:rsidP="00197244">
      <w:pPr>
        <w:pStyle w:val="Numreradrubrik4"/>
      </w:pPr>
      <w:proofErr w:type="spellStart"/>
      <w:r>
        <w:t>Arbetsflöde</w:t>
      </w:r>
      <w:proofErr w:type="spellEnd"/>
    </w:p>
    <w:p w14:paraId="6C24462C" w14:textId="77777777" w:rsidR="00197244" w:rsidRDefault="00197244" w:rsidP="00197244">
      <w:pPr>
        <w:rPr>
          <w:highlight w:val="yellow"/>
        </w:rPr>
      </w:pPr>
      <w:r w:rsidRPr="00154C20">
        <w:rPr>
          <w:noProof/>
          <w:highlight w:val="yellow"/>
        </w:rPr>
        <mc:AlternateContent>
          <mc:Choice Requires="wps">
            <w:drawing>
              <wp:anchor distT="0" distB="0" distL="114300" distR="114300" simplePos="0" relativeHeight="251704320" behindDoc="0" locked="0" layoutInCell="1" allowOverlap="1" wp14:anchorId="028FF688" wp14:editId="67F1707B">
                <wp:simplePos x="0" y="0"/>
                <wp:positionH relativeFrom="column">
                  <wp:posOffset>5188585</wp:posOffset>
                </wp:positionH>
                <wp:positionV relativeFrom="paragraph">
                  <wp:posOffset>270510</wp:posOffset>
                </wp:positionV>
                <wp:extent cx="704215" cy="484505"/>
                <wp:effectExtent l="0" t="0" r="635" b="0"/>
                <wp:wrapNone/>
                <wp:docPr id="885758333" name="Rektangel 9"/>
                <wp:cNvGraphicFramePr/>
                <a:graphic xmlns:a="http://schemas.openxmlformats.org/drawingml/2006/main">
                  <a:graphicData uri="http://schemas.microsoft.com/office/word/2010/wordprocessingShape">
                    <wps:wsp>
                      <wps:cNvSpPr/>
                      <wps:spPr>
                        <a:xfrm>
                          <a:off x="0" y="0"/>
                          <a:ext cx="704215" cy="48450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696E776" id="Rektangel 9" o:spid="_x0000_s1026" style="position:absolute;margin-left:408.55pt;margin-top:21.3pt;width:55.45pt;height:38.1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" fillcolor="white [3212]" stroked="f" strokeweight="1pt"/>
            </w:pict>
          </mc:Fallback>
        </mc:AlternateContent>
      </w:r>
      <w:r w:rsidRPr="00154C20">
        <w:rPr>
          <w:noProof/>
          <w:highlight w:val="yellow"/>
        </w:rPr>
        <mc:AlternateContent>
          <mc:Choice Requires="wps">
            <w:drawing>
              <wp:anchor distT="0" distB="0" distL="114300" distR="114300" simplePos="0" relativeHeight="251698176" behindDoc="0" locked="0" layoutInCell="1" allowOverlap="1" wp14:anchorId="34751DEA" wp14:editId="0C0974D3">
                <wp:simplePos x="0" y="0"/>
                <wp:positionH relativeFrom="column">
                  <wp:posOffset>1701503</wp:posOffset>
                </wp:positionH>
                <wp:positionV relativeFrom="paragraph">
                  <wp:posOffset>310779</wp:posOffset>
                </wp:positionV>
                <wp:extent cx="1839438" cy="409699"/>
                <wp:effectExtent l="19050" t="0" r="46990" b="28575"/>
                <wp:wrapNone/>
                <wp:docPr id="1552185977" name="Pil: sparr 4"/>
                <wp:cNvGraphicFramePr/>
                <a:graphic xmlns:a="http://schemas.openxmlformats.org/drawingml/2006/main">
                  <a:graphicData uri="http://schemas.microsoft.com/office/word/2010/wordprocessingShape">
                    <wps:wsp>
                      <wps:cNvSpPr/>
                      <wps:spPr>
                        <a:xfrm>
                          <a:off x="0" y="0"/>
                          <a:ext cx="1839438" cy="409699"/>
                        </a:xfrm>
                        <a:prstGeom prst="chevron">
                          <a:avLst/>
                        </a:prstGeom>
                        <a:solidFill>
                          <a:srgbClr val="FFFFBF"/>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B930EA" w14:textId="77777777" w:rsidR="00197244" w:rsidRDefault="00197244" w:rsidP="00197244">
                            <w:pPr>
                              <w:jc w:val="center"/>
                              <w:rPr>
                                <w:rFonts w:hAnsi="Open Sans"/>
                                <w:color w:val="353636" w:themeColor="text1"/>
                                <w:kern w:val="24"/>
                                <w:sz w:val="16"/>
                                <w:szCs w:val="16"/>
                              </w:rPr>
                            </w:pPr>
                            <w:r>
                              <w:rPr>
                                <w:rFonts w:hAnsi="Open Sans"/>
                                <w:color w:val="353636" w:themeColor="text1"/>
                                <w:kern w:val="24"/>
                                <w:sz w:val="16"/>
                                <w:szCs w:val="16"/>
                              </w:rPr>
                              <w:t>Hämta alla samtyckesintyg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4751DEA" id="Pil: sparr 4" o:spid="_x0000_s1029" type="#_x0000_t55" style="position:absolute;margin-left:134pt;margin-top:24.45pt;width:144.85pt;height:32.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" adj="19195" fillcolor="#ffffbf" strokecolor="#18080e [484]" strokeweight="1pt">
                <v:textbox>
                  <w:txbxContent>
                    <w:p w14:paraId="3AB930EA" w14:textId="77777777" w:rsidR="00197244" w:rsidRDefault="00197244" w:rsidP="00197244">
                      <w:pPr>
                        <w:jc w:val="center"/>
                        <w:rPr>
                          <w:rFonts w:hAnsi="Open Sans"/>
                          <w:color w:val="353636" w:themeColor="text1"/>
                          <w:kern w:val="24"/>
                          <w:sz w:val="16"/>
                          <w:szCs w:val="16"/>
                        </w:rPr>
                      </w:pPr>
                      <w:r>
                        <w:rPr>
                          <w:rFonts w:hAnsi="Open Sans"/>
                          <w:color w:val="353636" w:themeColor="text1"/>
                          <w:kern w:val="24"/>
                          <w:sz w:val="16"/>
                          <w:szCs w:val="16"/>
                        </w:rPr>
                        <w:t>Hämta alla samtyckesintyg</w:t>
                      </w:r>
                    </w:p>
                  </w:txbxContent>
                </v:textbox>
              </v:shape>
            </w:pict>
          </mc:Fallback>
        </mc:AlternateContent>
      </w:r>
      <w:r w:rsidRPr="00154C20">
        <w:rPr>
          <w:noProof/>
          <w:highlight w:val="yellow"/>
        </w:rPr>
        <mc:AlternateContent>
          <mc:Choice Requires="wps">
            <w:drawing>
              <wp:anchor distT="0" distB="0" distL="114300" distR="114300" simplePos="0" relativeHeight="251699200" behindDoc="0" locked="0" layoutInCell="1" allowOverlap="1" wp14:anchorId="61D37BD2" wp14:editId="094217D6">
                <wp:simplePos x="0" y="0"/>
                <wp:positionH relativeFrom="margin">
                  <wp:align>left</wp:align>
                </wp:positionH>
                <wp:positionV relativeFrom="paragraph">
                  <wp:posOffset>310779</wp:posOffset>
                </wp:positionV>
                <wp:extent cx="1775361" cy="403761"/>
                <wp:effectExtent l="0" t="0" r="34925" b="15875"/>
                <wp:wrapNone/>
                <wp:docPr id="626058733" name="Pil: femhörning 3"/>
                <wp:cNvGraphicFramePr/>
                <a:graphic xmlns:a="http://schemas.openxmlformats.org/drawingml/2006/main">
                  <a:graphicData uri="http://schemas.microsoft.com/office/word/2010/wordprocessingShape">
                    <wps:wsp>
                      <wps:cNvSpPr/>
                      <wps:spPr>
                        <a:xfrm>
                          <a:off x="0" y="0"/>
                          <a:ext cx="1775361" cy="403761"/>
                        </a:xfrm>
                        <a:prstGeom prst="homePlate">
                          <a:avLst/>
                        </a:prstGeom>
                        <a:solidFill>
                          <a:srgbClr val="BFFFFF"/>
                        </a:solidFill>
                      </wps:spPr>
                      <wps:style>
                        <a:lnRef idx="2">
                          <a:schemeClr val="accent1">
                            <a:shade val="15000"/>
                          </a:schemeClr>
                        </a:lnRef>
                        <a:fillRef idx="1">
                          <a:schemeClr val="accent1"/>
                        </a:fillRef>
                        <a:effectRef idx="0">
                          <a:schemeClr val="accent1"/>
                        </a:effectRef>
                        <a:fontRef idx="minor">
                          <a:schemeClr val="lt1"/>
                        </a:fontRef>
                      </wps:style>
                      <wps:txbx>
                        <w:txbxContent>
                          <w:p w14:paraId="6D965753" w14:textId="77777777" w:rsidR="00197244" w:rsidRDefault="00197244" w:rsidP="00197244">
                            <w:pPr>
                              <w:jc w:val="center"/>
                              <w:rPr>
                                <w:rFonts w:hAnsi="Open Sans"/>
                                <w:color w:val="353636" w:themeColor="text1"/>
                                <w:kern w:val="24"/>
                                <w:sz w:val="16"/>
                                <w:szCs w:val="16"/>
                              </w:rPr>
                            </w:pPr>
                            <w:r>
                              <w:rPr>
                                <w:rFonts w:hAnsi="Open Sans"/>
                                <w:color w:val="353636" w:themeColor="text1"/>
                                <w:kern w:val="24"/>
                                <w:sz w:val="16"/>
                                <w:szCs w:val="16"/>
                              </w:rPr>
                              <w:t>Behov av att ta del av alla sina givna samtycken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61D37BD2" id="_x0000_s1030" type="#_x0000_t15" style="position:absolute;margin-left:0;margin-top:24.45pt;width:139.8pt;height:31.8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" adj="19144" fillcolor="#bfffff" strokecolor="#18080e [484]" strokeweight="1pt">
                <v:textbox>
                  <w:txbxContent>
                    <w:p w14:paraId="6D965753" w14:textId="77777777" w:rsidR="00197244" w:rsidRDefault="00197244" w:rsidP="00197244">
                      <w:pPr>
                        <w:jc w:val="center"/>
                        <w:rPr>
                          <w:rFonts w:hAnsi="Open Sans"/>
                          <w:color w:val="353636" w:themeColor="text1"/>
                          <w:kern w:val="24"/>
                          <w:sz w:val="16"/>
                          <w:szCs w:val="16"/>
                        </w:rPr>
                      </w:pPr>
                      <w:r>
                        <w:rPr>
                          <w:rFonts w:hAnsi="Open Sans"/>
                          <w:color w:val="353636" w:themeColor="text1"/>
                          <w:kern w:val="24"/>
                          <w:sz w:val="16"/>
                          <w:szCs w:val="16"/>
                        </w:rPr>
                        <w:t>Behov av att ta del av alla sina givna samtycken</w:t>
                      </w:r>
                    </w:p>
                  </w:txbxContent>
                </v:textbox>
                <w10:wrap anchorx="margin"/>
              </v:shape>
            </w:pict>
          </mc:Fallback>
        </mc:AlternateContent>
      </w:r>
    </w:p>
    <w:p w14:paraId="46A4EFA2" w14:textId="77777777" w:rsidR="00197244" w:rsidRDefault="00197244" w:rsidP="00197244">
      <w:pPr>
        <w:rPr>
          <w:highlight w:val="yellow"/>
        </w:rPr>
      </w:pPr>
      <w:r w:rsidRPr="00154C20">
        <w:rPr>
          <w:noProof/>
          <w:highlight w:val="yellow"/>
        </w:rPr>
        <mc:AlternateContent>
          <mc:Choice Requires="wps">
            <w:drawing>
              <wp:anchor distT="0" distB="0" distL="114300" distR="114300" simplePos="0" relativeHeight="251701248" behindDoc="0" locked="0" layoutInCell="1" allowOverlap="1" wp14:anchorId="47991979" wp14:editId="577321A7">
                <wp:simplePos x="0" y="0"/>
                <wp:positionH relativeFrom="column">
                  <wp:posOffset>5177379</wp:posOffset>
                </wp:positionH>
                <wp:positionV relativeFrom="paragraph">
                  <wp:posOffset>8255</wp:posOffset>
                </wp:positionV>
                <wp:extent cx="4527" cy="389299"/>
                <wp:effectExtent l="0" t="0" r="31750" b="29845"/>
                <wp:wrapNone/>
                <wp:docPr id="22599233" name="Rak koppling 8"/>
                <wp:cNvGraphicFramePr/>
                <a:graphic xmlns:a="http://schemas.openxmlformats.org/drawingml/2006/main">
                  <a:graphicData uri="http://schemas.microsoft.com/office/word/2010/wordprocessingShape">
                    <wps:wsp>
                      <wps:cNvCnPr/>
                      <wps:spPr>
                        <a:xfrm>
                          <a:off x="0" y="0"/>
                          <a:ext cx="4527" cy="389299"/>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5D3DA2" id="Rak koppling 8"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65pt,.65pt" to="408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" strokecolor="#353636 [3213]" strokeweight="1pt">
                <v:stroke joinstyle="miter"/>
              </v:line>
            </w:pict>
          </mc:Fallback>
        </mc:AlternateContent>
      </w:r>
      <w:r w:rsidRPr="00154C20">
        <w:rPr>
          <w:noProof/>
          <w:highlight w:val="yellow"/>
        </w:rPr>
        <mc:AlternateContent>
          <mc:Choice Requires="wps">
            <w:drawing>
              <wp:anchor distT="0" distB="0" distL="114300" distR="114300" simplePos="0" relativeHeight="251700224" behindDoc="0" locked="0" layoutInCell="1" allowOverlap="1" wp14:anchorId="76DEF6AE" wp14:editId="62AA6A71">
                <wp:simplePos x="0" y="0"/>
                <wp:positionH relativeFrom="margin">
                  <wp:posOffset>3465830</wp:posOffset>
                </wp:positionH>
                <wp:positionV relativeFrom="paragraph">
                  <wp:posOffset>6985</wp:posOffset>
                </wp:positionV>
                <wp:extent cx="1892300" cy="403225"/>
                <wp:effectExtent l="19050" t="0" r="31750" b="15875"/>
                <wp:wrapNone/>
                <wp:docPr id="728742403" name="Pil: sparr 5"/>
                <wp:cNvGraphicFramePr/>
                <a:graphic xmlns:a="http://schemas.openxmlformats.org/drawingml/2006/main">
                  <a:graphicData uri="http://schemas.microsoft.com/office/word/2010/wordprocessingShape">
                    <wps:wsp>
                      <wps:cNvSpPr/>
                      <wps:spPr>
                        <a:xfrm>
                          <a:off x="0" y="0"/>
                          <a:ext cx="1892300" cy="403225"/>
                        </a:xfrm>
                        <a:prstGeom prst="chevron">
                          <a:avLst/>
                        </a:prstGeom>
                        <a:solidFill>
                          <a:srgbClr val="FFE0C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BA0EE95" w14:textId="77777777" w:rsidR="00197244" w:rsidRDefault="00197244" w:rsidP="00197244">
                            <w:pPr>
                              <w:jc w:val="center"/>
                              <w:rPr>
                                <w:rFonts w:hAnsi="Open Sans"/>
                                <w:color w:val="353636" w:themeColor="text1"/>
                                <w:kern w:val="24"/>
                                <w:sz w:val="16"/>
                                <w:szCs w:val="16"/>
                              </w:rPr>
                            </w:pPr>
                            <w:r>
                              <w:rPr>
                                <w:rFonts w:hAnsi="Open Sans"/>
                                <w:color w:val="353636" w:themeColor="text1"/>
                                <w:kern w:val="24"/>
                                <w:sz w:val="16"/>
                                <w:szCs w:val="16"/>
                              </w:rPr>
                              <w:t>Visa alla givna samtyckesintyg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6DEF6AE" id="_x0000_s1031" type="#_x0000_t55" style="position:absolute;margin-left:272.9pt;margin-top:.55pt;width:149pt;height:31.7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" adj="19299" fillcolor="#ffe0c1" strokecolor="#18080e [484]" strokeweight="1pt">
                <v:textbox>
                  <w:txbxContent>
                    <w:p w14:paraId="3BA0EE95" w14:textId="77777777" w:rsidR="00197244" w:rsidRDefault="00197244" w:rsidP="00197244">
                      <w:pPr>
                        <w:jc w:val="center"/>
                        <w:rPr>
                          <w:rFonts w:hAnsi="Open Sans"/>
                          <w:color w:val="353636" w:themeColor="text1"/>
                          <w:kern w:val="24"/>
                          <w:sz w:val="16"/>
                          <w:szCs w:val="16"/>
                        </w:rPr>
                      </w:pPr>
                      <w:r>
                        <w:rPr>
                          <w:rFonts w:hAnsi="Open Sans"/>
                          <w:color w:val="353636" w:themeColor="text1"/>
                          <w:kern w:val="24"/>
                          <w:sz w:val="16"/>
                          <w:szCs w:val="16"/>
                        </w:rPr>
                        <w:t>Visa alla givna samtyckesintyg</w:t>
                      </w:r>
                    </w:p>
                  </w:txbxContent>
                </v:textbox>
                <w10:wrap anchorx="margin"/>
              </v:shape>
            </w:pict>
          </mc:Fallback>
        </mc:AlternateContent>
      </w:r>
    </w:p>
    <w:p w14:paraId="4089F830" w14:textId="77777777" w:rsidR="00197244" w:rsidRDefault="00197244" w:rsidP="00197244">
      <w:pPr>
        <w:rPr>
          <w:highlight w:val="yellow"/>
        </w:rPr>
      </w:pPr>
      <w:r w:rsidRPr="00154C20">
        <w:rPr>
          <w:noProof/>
          <w:highlight w:val="yellow"/>
        </w:rPr>
        <mc:AlternateContent>
          <mc:Choice Requires="wps">
            <w:drawing>
              <wp:anchor distT="0" distB="0" distL="114300" distR="114300" simplePos="0" relativeHeight="251705344" behindDoc="0" locked="0" layoutInCell="1" allowOverlap="1" wp14:anchorId="3EC26D5B" wp14:editId="43EA2303">
                <wp:simplePos x="0" y="0"/>
                <wp:positionH relativeFrom="column">
                  <wp:posOffset>2725387</wp:posOffset>
                </wp:positionH>
                <wp:positionV relativeFrom="paragraph">
                  <wp:posOffset>141118</wp:posOffset>
                </wp:positionV>
                <wp:extent cx="182831" cy="469076"/>
                <wp:effectExtent l="19050" t="19050" r="46355" b="26670"/>
                <wp:wrapNone/>
                <wp:docPr id="264263901" name="Pil: nedåt 11"/>
                <wp:cNvGraphicFramePr/>
                <a:graphic xmlns:a="http://schemas.openxmlformats.org/drawingml/2006/main">
                  <a:graphicData uri="http://schemas.microsoft.com/office/word/2010/wordprocessingShape">
                    <wps:wsp>
                      <wps:cNvSpPr/>
                      <wps:spPr>
                        <a:xfrm rot="10800000">
                          <a:off x="0" y="0"/>
                          <a:ext cx="182831" cy="469076"/>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62D33C9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Pil: nedåt 11" o:spid="_x0000_s1026" type="#_x0000_t67" style="position:absolute;margin-left:214.6pt;margin-top:11.1pt;width:14.4pt;height:36.95pt;rotation:18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" adj="17391" fillcolor="white [3212]" strokecolor="#18080e [484]" strokeweight="1pt"/>
            </w:pict>
          </mc:Fallback>
        </mc:AlternateContent>
      </w:r>
      <w:r w:rsidRPr="00154C20">
        <w:rPr>
          <w:noProof/>
          <w:highlight w:val="yellow"/>
        </w:rPr>
        <mc:AlternateContent>
          <mc:Choice Requires="wps">
            <w:drawing>
              <wp:anchor distT="0" distB="0" distL="114300" distR="114300" simplePos="0" relativeHeight="251702272" behindDoc="0" locked="0" layoutInCell="1" allowOverlap="1" wp14:anchorId="084DF399" wp14:editId="3186EF54">
                <wp:simplePos x="0" y="0"/>
                <wp:positionH relativeFrom="column">
                  <wp:posOffset>2134952</wp:posOffset>
                </wp:positionH>
                <wp:positionV relativeFrom="paragraph">
                  <wp:posOffset>143551</wp:posOffset>
                </wp:positionV>
                <wp:extent cx="182831" cy="469076"/>
                <wp:effectExtent l="19050" t="0" r="27305" b="45720"/>
                <wp:wrapNone/>
                <wp:docPr id="880425342" name="Pil: nedåt 11"/>
                <wp:cNvGraphicFramePr/>
                <a:graphic xmlns:a="http://schemas.openxmlformats.org/drawingml/2006/main">
                  <a:graphicData uri="http://schemas.microsoft.com/office/word/2010/wordprocessingShape">
                    <wps:wsp>
                      <wps:cNvSpPr/>
                      <wps:spPr>
                        <a:xfrm>
                          <a:off x="0" y="0"/>
                          <a:ext cx="182831" cy="469076"/>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44BED2CE" id="Pil: nedåt 11" o:spid="_x0000_s1026" type="#_x0000_t67" style="position:absolute;margin-left:168.1pt;margin-top:11.3pt;width:14.4pt;height:36.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" adj="17391" fillcolor="white [3212]" strokecolor="#18080e [484]" strokeweight="1pt"/>
            </w:pict>
          </mc:Fallback>
        </mc:AlternateContent>
      </w:r>
    </w:p>
    <w:p w14:paraId="08031738" w14:textId="77777777" w:rsidR="00197244" w:rsidRDefault="00197244" w:rsidP="00197244">
      <w:pPr>
        <w:rPr>
          <w:highlight w:val="yellow"/>
        </w:rPr>
      </w:pPr>
    </w:p>
    <w:p w14:paraId="799E6148" w14:textId="77777777" w:rsidR="00197244" w:rsidRDefault="00197244" w:rsidP="00197244">
      <w:pPr>
        <w:rPr>
          <w:highlight w:val="yellow"/>
        </w:rPr>
      </w:pPr>
      <w:r w:rsidRPr="00154C20">
        <w:rPr>
          <w:noProof/>
          <w:highlight w:val="yellow"/>
        </w:rPr>
        <mc:AlternateContent>
          <mc:Choice Requires="wps">
            <w:drawing>
              <wp:anchor distT="0" distB="0" distL="114300" distR="114300" simplePos="0" relativeHeight="251703296" behindDoc="0" locked="0" layoutInCell="1" allowOverlap="1" wp14:anchorId="20982C94" wp14:editId="08F2F30D">
                <wp:simplePos x="0" y="0"/>
                <wp:positionH relativeFrom="margin">
                  <wp:align>left</wp:align>
                </wp:positionH>
                <wp:positionV relativeFrom="paragraph">
                  <wp:posOffset>95143</wp:posOffset>
                </wp:positionV>
                <wp:extent cx="5349833" cy="403761"/>
                <wp:effectExtent l="0" t="0" r="22860" b="15875"/>
                <wp:wrapNone/>
                <wp:docPr id="958180643" name="Rektangel: rundade hörn 13"/>
                <wp:cNvGraphicFramePr/>
                <a:graphic xmlns:a="http://schemas.openxmlformats.org/drawingml/2006/main">
                  <a:graphicData uri="http://schemas.microsoft.com/office/word/2010/wordprocessingShape">
                    <wps:wsp>
                      <wps:cNvSpPr/>
                      <wps:spPr>
                        <a:xfrm>
                          <a:off x="0" y="0"/>
                          <a:ext cx="5349833" cy="403761"/>
                        </a:xfrm>
                        <a:prstGeom prst="roundRect">
                          <a:avLst/>
                        </a:prstGeom>
                        <a:solidFill>
                          <a:srgbClr val="F4E7F8"/>
                        </a:solidFill>
                      </wps:spPr>
                      <wps:style>
                        <a:lnRef idx="2">
                          <a:schemeClr val="accent1">
                            <a:shade val="15000"/>
                          </a:schemeClr>
                        </a:lnRef>
                        <a:fillRef idx="1">
                          <a:schemeClr val="accent1"/>
                        </a:fillRef>
                        <a:effectRef idx="0">
                          <a:schemeClr val="accent1"/>
                        </a:effectRef>
                        <a:fontRef idx="minor">
                          <a:schemeClr val="lt1"/>
                        </a:fontRef>
                      </wps:style>
                      <wps:txbx>
                        <w:txbxContent>
                          <w:p w14:paraId="27EDA578" w14:textId="77777777" w:rsidR="00197244" w:rsidRDefault="00197244" w:rsidP="00197244">
                            <w:pPr>
                              <w:jc w:val="center"/>
                              <w:rPr>
                                <w:rFonts w:hAnsi="Open Sans"/>
                                <w:color w:val="353636" w:themeColor="text1"/>
                                <w:kern w:val="24"/>
                                <w:sz w:val="16"/>
                                <w:szCs w:val="16"/>
                              </w:rPr>
                            </w:pPr>
                            <w:r>
                              <w:rPr>
                                <w:rFonts w:hAnsi="Open Sans"/>
                                <w:color w:val="353636" w:themeColor="text1"/>
                                <w:kern w:val="24"/>
                                <w:sz w:val="16"/>
                                <w:szCs w:val="16"/>
                              </w:rPr>
                              <w:t>Informationskällor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0982C94" id="_x0000_s1032" style="position:absolute;margin-left:0;margin-top:7.5pt;width:421.25pt;height:31.8pt;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" fillcolor="#f4e7f8" strokecolor="#18080e [484]" strokeweight="1pt">
                <v:stroke joinstyle="miter"/>
                <v:textbox>
                  <w:txbxContent>
                    <w:p w14:paraId="27EDA578" w14:textId="77777777" w:rsidR="00197244" w:rsidRDefault="00197244" w:rsidP="00197244">
                      <w:pPr>
                        <w:jc w:val="center"/>
                        <w:rPr>
                          <w:rFonts w:hAnsi="Open Sans"/>
                          <w:color w:val="353636" w:themeColor="text1"/>
                          <w:kern w:val="24"/>
                          <w:sz w:val="16"/>
                          <w:szCs w:val="16"/>
                        </w:rPr>
                      </w:pPr>
                      <w:r>
                        <w:rPr>
                          <w:rFonts w:hAnsi="Open Sans"/>
                          <w:color w:val="353636" w:themeColor="text1"/>
                          <w:kern w:val="24"/>
                          <w:sz w:val="16"/>
                          <w:szCs w:val="16"/>
                        </w:rPr>
                        <w:t>Informationskällor</w:t>
                      </w:r>
                    </w:p>
                  </w:txbxContent>
                </v:textbox>
                <w10:wrap anchorx="margin"/>
              </v:roundrect>
            </w:pict>
          </mc:Fallback>
        </mc:AlternateContent>
      </w:r>
    </w:p>
    <w:p w14:paraId="4C071239" w14:textId="77777777" w:rsidR="00197244" w:rsidRPr="00820649" w:rsidRDefault="00197244" w:rsidP="00197244">
      <w:pPr>
        <w:rPr>
          <w:highlight w:val="yellow"/>
        </w:rPr>
      </w:pPr>
    </w:p>
    <w:p w14:paraId="4652F357" w14:textId="77777777" w:rsidR="00197244" w:rsidRDefault="00197244" w:rsidP="00197244">
      <w:pPr>
        <w:rPr>
          <w:color w:val="A33662" w:themeColor="accent1"/>
        </w:rPr>
      </w:pPr>
    </w:p>
    <w:p w14:paraId="774E3A40" w14:textId="77777777" w:rsidR="00197244" w:rsidRDefault="00197244" w:rsidP="00197244">
      <w:pPr>
        <w:pStyle w:val="Numreradrubrik4"/>
      </w:pPr>
      <w:r w:rsidRPr="00E131FD">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197244" w:rsidRPr="000D195E" w14:paraId="47BC1A7B" w14:textId="77777777" w:rsidTr="005C48D8">
        <w:trPr>
          <w:trHeight w:val="348"/>
        </w:trPr>
        <w:tc>
          <w:tcPr>
            <w:tcW w:w="1176" w:type="pct"/>
            <w:shd w:val="clear" w:color="auto" w:fill="D9D9D9"/>
          </w:tcPr>
          <w:p w14:paraId="0F1DADCD" w14:textId="77777777" w:rsidR="00197244" w:rsidRPr="000D195E" w:rsidRDefault="00197244" w:rsidP="005C48D8">
            <w:pPr>
              <w:tabs>
                <w:tab w:val="left" w:pos="567"/>
              </w:tabs>
              <w:jc w:val="center"/>
            </w:pPr>
            <w:r w:rsidRPr="000D195E">
              <w:t>Namn/beteckning</w:t>
            </w:r>
          </w:p>
        </w:tc>
        <w:tc>
          <w:tcPr>
            <w:tcW w:w="3824" w:type="pct"/>
            <w:shd w:val="clear" w:color="auto" w:fill="D9D9D9"/>
          </w:tcPr>
          <w:p w14:paraId="00A15164" w14:textId="77777777" w:rsidR="00197244" w:rsidRPr="000D195E" w:rsidRDefault="00197244" w:rsidP="005C48D8">
            <w:pPr>
              <w:tabs>
                <w:tab w:val="left" w:pos="567"/>
              </w:tabs>
            </w:pPr>
            <w:r w:rsidRPr="000D195E">
              <w:t>Beskrivning</w:t>
            </w:r>
          </w:p>
        </w:tc>
      </w:tr>
      <w:tr w:rsidR="00197244" w:rsidRPr="000D195E" w14:paraId="349ED18D" w14:textId="77777777" w:rsidTr="005C48D8">
        <w:trPr>
          <w:trHeight w:val="709"/>
        </w:trPr>
        <w:tc>
          <w:tcPr>
            <w:tcW w:w="1176" w:type="pct"/>
          </w:tcPr>
          <w:p w14:paraId="1650C085" w14:textId="77777777" w:rsidR="00197244" w:rsidRDefault="00197244" w:rsidP="005C48D8">
            <w:pPr>
              <w:tabs>
                <w:tab w:val="left" w:pos="567"/>
              </w:tabs>
            </w:pPr>
            <w:r>
              <w:t>Användare</w:t>
            </w:r>
          </w:p>
        </w:tc>
        <w:tc>
          <w:tcPr>
            <w:tcW w:w="3824" w:type="pct"/>
          </w:tcPr>
          <w:p w14:paraId="32F67978" w14:textId="77777777" w:rsidR="00197244" w:rsidRDefault="00197244" w:rsidP="005C48D8">
            <w:r>
              <w:t>En patient/brukare som har behov av att se vilka samtycken patienten/brukaren givit och som registrerats av vård- eller omsorgsutförare.</w:t>
            </w:r>
          </w:p>
        </w:tc>
      </w:tr>
      <w:tr w:rsidR="00197244" w:rsidRPr="000D195E" w14:paraId="323CAB08" w14:textId="77777777" w:rsidTr="005C48D8">
        <w:trPr>
          <w:trHeight w:val="709"/>
        </w:trPr>
        <w:tc>
          <w:tcPr>
            <w:tcW w:w="1176" w:type="pct"/>
          </w:tcPr>
          <w:p w14:paraId="4BD9E9B6" w14:textId="77777777" w:rsidR="00197244" w:rsidRDefault="00197244" w:rsidP="005C48D8">
            <w:pPr>
              <w:tabs>
                <w:tab w:val="left" w:pos="567"/>
              </w:tabs>
            </w:pPr>
            <w:r>
              <w:lastRenderedPageBreak/>
              <w:t>Tjänstekonsument</w:t>
            </w:r>
          </w:p>
        </w:tc>
        <w:tc>
          <w:tcPr>
            <w:tcW w:w="3824" w:type="pct"/>
          </w:tcPr>
          <w:p w14:paraId="01E7BCA5" w14:textId="77777777" w:rsidR="00197244" w:rsidRDefault="00197244" w:rsidP="005C48D8">
            <w:r>
              <w:t xml:space="preserve">System som ansvarar för att endast visa information om patientens/brukarens registrerade samtycken hos olika vårdenheter/vårdaktörer. </w:t>
            </w:r>
          </w:p>
        </w:tc>
      </w:tr>
      <w:tr w:rsidR="00197244" w:rsidRPr="000D195E" w14:paraId="239FC40F" w14:textId="77777777" w:rsidTr="005C48D8">
        <w:trPr>
          <w:trHeight w:val="709"/>
        </w:trPr>
        <w:tc>
          <w:tcPr>
            <w:tcW w:w="1176" w:type="pct"/>
          </w:tcPr>
          <w:p w14:paraId="5C7A2860" w14:textId="77777777" w:rsidR="00197244" w:rsidRDefault="00197244" w:rsidP="005C48D8">
            <w:pPr>
              <w:tabs>
                <w:tab w:val="left" w:pos="567"/>
              </w:tabs>
            </w:pPr>
            <w:r>
              <w:t>Tjänsteproducent</w:t>
            </w:r>
          </w:p>
        </w:tc>
        <w:tc>
          <w:tcPr>
            <w:tcW w:w="3824" w:type="pct"/>
          </w:tcPr>
          <w:p w14:paraId="556BCCE1" w14:textId="77777777" w:rsidR="00197244" w:rsidRDefault="00197244" w:rsidP="005C48D8">
            <w:r>
              <w:t xml:space="preserve">System som tillhandahåller lagring av samtyckesintyg. </w:t>
            </w:r>
          </w:p>
        </w:tc>
      </w:tr>
    </w:tbl>
    <w:p w14:paraId="433131A4" w14:textId="77777777" w:rsidR="00197244" w:rsidRPr="005D296B" w:rsidRDefault="00197244" w:rsidP="00197244"/>
    <w:p w14:paraId="514A3146" w14:textId="77777777" w:rsidR="00197244" w:rsidRDefault="00197244" w:rsidP="00197244">
      <w:pPr>
        <w:spacing w:line="240" w:lineRule="auto"/>
      </w:pPr>
      <w:r>
        <w:br w:type="page"/>
      </w:r>
    </w:p>
    <w:p w14:paraId="26513C53" w14:textId="77777777" w:rsidR="00197244" w:rsidRDefault="00197244" w:rsidP="00197244">
      <w:pPr>
        <w:pStyle w:val="Numreradrubrik4"/>
      </w:pPr>
      <w:proofErr w:type="spellStart"/>
      <w:r>
        <w:lastRenderedPageBreak/>
        <w:t>Sekvensdiagram</w:t>
      </w:r>
      <w:proofErr w:type="spellEnd"/>
    </w:p>
    <w:p w14:paraId="1583F33A" w14:textId="77777777" w:rsidR="00197244" w:rsidRPr="00BB267C" w:rsidRDefault="00197244" w:rsidP="00197244">
      <w:r>
        <w:t>Sekvensdiagram för att kontrollera om samtycken finns för en given aktör för åtkomst till journalinformation inom sammanhållen journalföring.</w:t>
      </w:r>
    </w:p>
    <w:p w14:paraId="0216BEF5" w14:textId="77777777" w:rsidR="00197244" w:rsidRPr="006A20F0" w:rsidRDefault="00197244" w:rsidP="00197244">
      <w:r w:rsidRPr="004C7468">
        <w:rPr>
          <w:noProof/>
        </w:rPr>
        <mc:AlternateContent>
          <mc:Choice Requires="wpg">
            <w:drawing>
              <wp:anchor distT="0" distB="0" distL="114300" distR="114300" simplePos="0" relativeHeight="251706368" behindDoc="0" locked="0" layoutInCell="1" allowOverlap="1" wp14:anchorId="6B62DF8F" wp14:editId="4B2766BC">
                <wp:simplePos x="0" y="0"/>
                <wp:positionH relativeFrom="column">
                  <wp:posOffset>2750</wp:posOffset>
                </wp:positionH>
                <wp:positionV relativeFrom="paragraph">
                  <wp:posOffset>1928</wp:posOffset>
                </wp:positionV>
                <wp:extent cx="6275774" cy="2046660"/>
                <wp:effectExtent l="0" t="0" r="0" b="0"/>
                <wp:wrapNone/>
                <wp:docPr id="250398508" name="Grupp 38"/>
                <wp:cNvGraphicFramePr/>
                <a:graphic xmlns:a="http://schemas.openxmlformats.org/drawingml/2006/main">
                  <a:graphicData uri="http://schemas.microsoft.com/office/word/2010/wordprocessingGroup">
                    <wpg:wgp>
                      <wpg:cNvGrpSpPr/>
                      <wpg:grpSpPr>
                        <a:xfrm>
                          <a:off x="0" y="0"/>
                          <a:ext cx="6275774" cy="2046660"/>
                          <a:chOff x="0" y="0"/>
                          <a:chExt cx="7832105" cy="2767281"/>
                        </a:xfrm>
                      </wpg:grpSpPr>
                      <wpg:grpSp>
                        <wpg:cNvPr id="1886469124" name="Grupp 1886469124"/>
                        <wpg:cNvGrpSpPr/>
                        <wpg:grpSpPr>
                          <a:xfrm>
                            <a:off x="0" y="0"/>
                            <a:ext cx="1028700" cy="2706719"/>
                            <a:chOff x="0" y="0"/>
                            <a:chExt cx="1028700" cy="2706719"/>
                          </a:xfrm>
                        </wpg:grpSpPr>
                        <pic:pic xmlns:pic="http://schemas.openxmlformats.org/drawingml/2006/picture">
                          <pic:nvPicPr>
                            <pic:cNvPr id="964679963" name="Bildobjekt 964679963"/>
                            <pic:cNvPicPr>
                              <a:picLocks noChangeAspect="1"/>
                            </pic:cNvPicPr>
                          </pic:nvPicPr>
                          <pic:blipFill>
                            <a:blip r:embed="rId34"/>
                            <a:stretch>
                              <a:fillRect/>
                            </a:stretch>
                          </pic:blipFill>
                          <pic:spPr>
                            <a:xfrm>
                              <a:off x="298421" y="0"/>
                              <a:ext cx="419158" cy="447737"/>
                            </a:xfrm>
                            <a:prstGeom prst="rect">
                              <a:avLst/>
                            </a:prstGeom>
                          </pic:spPr>
                        </pic:pic>
                        <wps:wsp>
                          <wps:cNvPr id="1268886116" name="Rektangel 1268886116"/>
                          <wps:cNvSpPr/>
                          <wps:spPr>
                            <a:xfrm>
                              <a:off x="0" y="547719"/>
                              <a:ext cx="1028700" cy="266700"/>
                            </a:xfrm>
                            <a:prstGeom prst="rect">
                              <a:avLst/>
                            </a:prstGeom>
                            <a:solidFill>
                              <a:srgbClr val="5B9BD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F1B02D" w14:textId="77777777" w:rsidR="00197244" w:rsidRDefault="00197244" w:rsidP="00197244">
                                <w:pPr>
                                  <w:jc w:val="center"/>
                                  <w:rPr>
                                    <w:rFonts w:ascii="Arial" w:hAnsi="Arial" w:cs="Arial"/>
                                    <w:color w:val="FFFFFF" w:themeColor="light1"/>
                                    <w:kern w:val="24"/>
                                    <w:sz w:val="16"/>
                                    <w:szCs w:val="16"/>
                                  </w:rPr>
                                </w:pPr>
                                <w:r>
                                  <w:rPr>
                                    <w:rFonts w:ascii="Arial" w:hAnsi="Arial" w:cs="Arial"/>
                                    <w:color w:val="FFFFFF" w:themeColor="light1"/>
                                    <w:kern w:val="24"/>
                                    <w:sz w:val="16"/>
                                    <w:szCs w:val="16"/>
                                  </w:rPr>
                                  <w:t>Patient</w:t>
                                </w:r>
                              </w:p>
                            </w:txbxContent>
                          </wps:txbx>
                          <wps:bodyPr rtlCol="0" anchor="ctr"/>
                        </wps:wsp>
                        <wps:wsp>
                          <wps:cNvPr id="1598202221" name="Rak koppling 1598202221"/>
                          <wps:cNvCnPr>
                            <a:cxnSpLocks/>
                          </wps:cNvCnPr>
                          <wps:spPr>
                            <a:xfrm>
                              <a:off x="514350" y="814419"/>
                              <a:ext cx="0" cy="1892300"/>
                            </a:xfrm>
                            <a:prstGeom prst="line">
                              <a:avLst/>
                            </a:prstGeom>
                            <a:ln>
                              <a:solidFill>
                                <a:schemeClr val="bg1">
                                  <a:lumMod val="85000"/>
                                </a:schemeClr>
                              </a:solidFill>
                              <a:prstDash val="sysDot"/>
                            </a:ln>
                          </wps:spPr>
                          <wps:style>
                            <a:lnRef idx="2">
                              <a:schemeClr val="accent1"/>
                            </a:lnRef>
                            <a:fillRef idx="0">
                              <a:schemeClr val="accent1"/>
                            </a:fillRef>
                            <a:effectRef idx="1">
                              <a:schemeClr val="accent1"/>
                            </a:effectRef>
                            <a:fontRef idx="minor">
                              <a:schemeClr val="tx1"/>
                            </a:fontRef>
                          </wps:style>
                          <wps:bodyPr/>
                        </wps:wsp>
                      </wpg:grpSp>
                      <wpg:grpSp>
                        <wpg:cNvPr id="1052197671" name="Grupp 1052197671"/>
                        <wpg:cNvGrpSpPr/>
                        <wpg:grpSpPr>
                          <a:xfrm>
                            <a:off x="1930400" y="547719"/>
                            <a:ext cx="1028700" cy="2159000"/>
                            <a:chOff x="1930400" y="547719"/>
                            <a:chExt cx="1028700" cy="2159000"/>
                          </a:xfrm>
                        </wpg:grpSpPr>
                        <wps:wsp>
                          <wps:cNvPr id="68151799" name="Rektangel 68151799"/>
                          <wps:cNvSpPr/>
                          <wps:spPr>
                            <a:xfrm>
                              <a:off x="1930400" y="547719"/>
                              <a:ext cx="1028700" cy="266700"/>
                            </a:xfrm>
                            <a:prstGeom prst="rect">
                              <a:avLst/>
                            </a:prstGeom>
                            <a:solidFill>
                              <a:srgbClr val="5B9BD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00A867" w14:textId="77777777" w:rsidR="00197244" w:rsidRDefault="00197244" w:rsidP="00197244">
                                <w:pPr>
                                  <w:jc w:val="center"/>
                                  <w:rPr>
                                    <w:rFonts w:ascii="Arial" w:hAnsi="Arial" w:cs="Arial"/>
                                    <w:color w:val="FFFFFF" w:themeColor="light1"/>
                                    <w:kern w:val="24"/>
                                    <w:sz w:val="16"/>
                                    <w:szCs w:val="16"/>
                                  </w:rPr>
                                </w:pPr>
                                <w:r>
                                  <w:rPr>
                                    <w:rFonts w:ascii="Arial" w:hAnsi="Arial" w:cs="Arial"/>
                                    <w:color w:val="FFFFFF" w:themeColor="light1"/>
                                    <w:kern w:val="24"/>
                                    <w:sz w:val="16"/>
                                    <w:szCs w:val="16"/>
                                  </w:rPr>
                                  <w:t>Konsument</w:t>
                                </w:r>
                              </w:p>
                            </w:txbxContent>
                          </wps:txbx>
                          <wps:bodyPr rtlCol="0" anchor="ctr"/>
                        </wps:wsp>
                        <wps:wsp>
                          <wps:cNvPr id="2015673775" name="Rak koppling 2015673775"/>
                          <wps:cNvCnPr>
                            <a:cxnSpLocks/>
                          </wps:cNvCnPr>
                          <wps:spPr>
                            <a:xfrm>
                              <a:off x="2438400" y="814419"/>
                              <a:ext cx="0" cy="1892300"/>
                            </a:xfrm>
                            <a:prstGeom prst="line">
                              <a:avLst/>
                            </a:prstGeom>
                            <a:ln>
                              <a:solidFill>
                                <a:schemeClr val="bg1">
                                  <a:lumMod val="85000"/>
                                </a:schemeClr>
                              </a:solidFill>
                              <a:prstDash val="sysDot"/>
                            </a:ln>
                          </wps:spPr>
                          <wps:style>
                            <a:lnRef idx="2">
                              <a:schemeClr val="accent1"/>
                            </a:lnRef>
                            <a:fillRef idx="0">
                              <a:schemeClr val="accent1"/>
                            </a:fillRef>
                            <a:effectRef idx="1">
                              <a:schemeClr val="accent1"/>
                            </a:effectRef>
                            <a:fontRef idx="minor">
                              <a:schemeClr val="tx1"/>
                            </a:fontRef>
                          </wps:style>
                          <wps:bodyPr/>
                        </wps:wsp>
                      </wpg:grpSp>
                      <wpg:grpSp>
                        <wpg:cNvPr id="1564631235" name="Grupp 1564631235"/>
                        <wpg:cNvGrpSpPr/>
                        <wpg:grpSpPr>
                          <a:xfrm>
                            <a:off x="4307367" y="547719"/>
                            <a:ext cx="1028700" cy="2159000"/>
                            <a:chOff x="4307367" y="547719"/>
                            <a:chExt cx="1028700" cy="2159000"/>
                          </a:xfrm>
                        </wpg:grpSpPr>
                        <wps:wsp>
                          <wps:cNvPr id="1258829959" name="Rektangel 1258829959"/>
                          <wps:cNvSpPr/>
                          <wps:spPr>
                            <a:xfrm>
                              <a:off x="4307367" y="547719"/>
                              <a:ext cx="1028700" cy="266700"/>
                            </a:xfrm>
                            <a:prstGeom prst="rect">
                              <a:avLst/>
                            </a:prstGeom>
                            <a:solidFill>
                              <a:srgbClr val="5B9BD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497380" w14:textId="77777777" w:rsidR="00197244" w:rsidRDefault="00197244" w:rsidP="00197244">
                                <w:pPr>
                                  <w:jc w:val="center"/>
                                  <w:rPr>
                                    <w:rFonts w:ascii="Arial" w:hAnsi="Arial" w:cs="Arial"/>
                                    <w:color w:val="FFFFFF" w:themeColor="light1"/>
                                    <w:kern w:val="24"/>
                                    <w:sz w:val="16"/>
                                    <w:szCs w:val="16"/>
                                  </w:rPr>
                                </w:pPr>
                                <w:r>
                                  <w:rPr>
                                    <w:rFonts w:ascii="Arial" w:hAnsi="Arial" w:cs="Arial"/>
                                    <w:color w:val="FFFFFF" w:themeColor="light1"/>
                                    <w:kern w:val="24"/>
                                    <w:sz w:val="16"/>
                                    <w:szCs w:val="16"/>
                                  </w:rPr>
                                  <w:t>Virtuell tjänst</w:t>
                                </w:r>
                              </w:p>
                            </w:txbxContent>
                          </wps:txbx>
                          <wps:bodyPr rtlCol="0" anchor="ctr"/>
                        </wps:wsp>
                        <wps:wsp>
                          <wps:cNvPr id="519890608" name="Rak koppling 519890608"/>
                          <wps:cNvCnPr>
                            <a:cxnSpLocks/>
                          </wps:cNvCnPr>
                          <wps:spPr>
                            <a:xfrm>
                              <a:off x="4821718" y="814419"/>
                              <a:ext cx="0" cy="1892300"/>
                            </a:xfrm>
                            <a:prstGeom prst="line">
                              <a:avLst/>
                            </a:prstGeom>
                            <a:ln>
                              <a:solidFill>
                                <a:schemeClr val="bg1">
                                  <a:lumMod val="85000"/>
                                </a:schemeClr>
                              </a:solidFill>
                              <a:prstDash val="sysDot"/>
                            </a:ln>
                          </wps:spPr>
                          <wps:style>
                            <a:lnRef idx="2">
                              <a:schemeClr val="accent1"/>
                            </a:lnRef>
                            <a:fillRef idx="0">
                              <a:schemeClr val="accent1"/>
                            </a:fillRef>
                            <a:effectRef idx="1">
                              <a:schemeClr val="accent1"/>
                            </a:effectRef>
                            <a:fontRef idx="minor">
                              <a:schemeClr val="tx1"/>
                            </a:fontRef>
                          </wps:style>
                          <wps:bodyPr/>
                        </wps:wsp>
                      </wpg:grpSp>
                      <wpg:grpSp>
                        <wpg:cNvPr id="64751873" name="Grupp 64751873"/>
                        <wpg:cNvGrpSpPr/>
                        <wpg:grpSpPr>
                          <a:xfrm>
                            <a:off x="6659242" y="553417"/>
                            <a:ext cx="1172863" cy="2163776"/>
                            <a:chOff x="6659242" y="553417"/>
                            <a:chExt cx="1172863" cy="2163776"/>
                          </a:xfrm>
                        </wpg:grpSpPr>
                        <wps:wsp>
                          <wps:cNvPr id="973996132" name="Rektangel 973996132"/>
                          <wps:cNvSpPr/>
                          <wps:spPr>
                            <a:xfrm>
                              <a:off x="6659242" y="553417"/>
                              <a:ext cx="1172863" cy="266700"/>
                            </a:xfrm>
                            <a:prstGeom prst="rect">
                              <a:avLst/>
                            </a:prstGeom>
                            <a:solidFill>
                              <a:srgbClr val="5B9BD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5E0C78D" w14:textId="77777777" w:rsidR="00197244" w:rsidRDefault="00197244" w:rsidP="00197244">
                                <w:pPr>
                                  <w:jc w:val="center"/>
                                  <w:rPr>
                                    <w:rFonts w:ascii="Arial" w:hAnsi="Arial" w:cs="Arial"/>
                                    <w:color w:val="FFFFFF" w:themeColor="light1"/>
                                    <w:kern w:val="24"/>
                                    <w:sz w:val="16"/>
                                    <w:szCs w:val="16"/>
                                  </w:rPr>
                                </w:pPr>
                                <w:r>
                                  <w:rPr>
                                    <w:rFonts w:ascii="Arial" w:hAnsi="Arial" w:cs="Arial"/>
                                    <w:color w:val="FFFFFF" w:themeColor="light1"/>
                                    <w:kern w:val="24"/>
                                    <w:sz w:val="16"/>
                                    <w:szCs w:val="16"/>
                                  </w:rPr>
                                  <w:t>Samtyckestjänst</w:t>
                                </w:r>
                              </w:p>
                            </w:txbxContent>
                          </wps:txbx>
                          <wps:bodyPr rtlCol="0" anchor="ctr"/>
                        </wps:wsp>
                        <wps:wsp>
                          <wps:cNvPr id="2054088131" name="Rak koppling 2054088131"/>
                          <wps:cNvCnPr>
                            <a:cxnSpLocks/>
                          </wps:cNvCnPr>
                          <wps:spPr>
                            <a:xfrm>
                              <a:off x="7245674" y="824893"/>
                              <a:ext cx="0" cy="1892300"/>
                            </a:xfrm>
                            <a:prstGeom prst="line">
                              <a:avLst/>
                            </a:prstGeom>
                            <a:ln>
                              <a:solidFill>
                                <a:schemeClr val="bg1">
                                  <a:lumMod val="85000"/>
                                </a:schemeClr>
                              </a:solidFill>
                              <a:prstDash val="sysDot"/>
                            </a:ln>
                          </wps:spPr>
                          <wps:style>
                            <a:lnRef idx="2">
                              <a:schemeClr val="accent1"/>
                            </a:lnRef>
                            <a:fillRef idx="0">
                              <a:schemeClr val="accent1"/>
                            </a:fillRef>
                            <a:effectRef idx="1">
                              <a:schemeClr val="accent1"/>
                            </a:effectRef>
                            <a:fontRef idx="minor">
                              <a:schemeClr val="tx1"/>
                            </a:fontRef>
                          </wps:style>
                          <wps:bodyPr/>
                        </wps:wsp>
                      </wpg:grpSp>
                      <wps:wsp>
                        <wps:cNvPr id="76515077" name="Rak pilkoppling 76515077"/>
                        <wps:cNvCnPr>
                          <a:cxnSpLocks/>
                        </wps:cNvCnPr>
                        <wps:spPr>
                          <a:xfrm>
                            <a:off x="514350" y="1195419"/>
                            <a:ext cx="1924050"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940923402" name="textruta 22"/>
                        <wps:cNvSpPr txBox="1"/>
                        <wps:spPr>
                          <a:xfrm>
                            <a:off x="677620" y="927255"/>
                            <a:ext cx="1648346" cy="457624"/>
                          </a:xfrm>
                          <a:prstGeom prst="rect">
                            <a:avLst/>
                          </a:prstGeom>
                          <a:noFill/>
                        </wps:spPr>
                        <wps:txbx>
                          <w:txbxContent>
                            <w:p w14:paraId="6B541BBA" w14:textId="77777777" w:rsidR="00197244" w:rsidRPr="004C7468" w:rsidRDefault="00197244" w:rsidP="00197244">
                              <w:pPr>
                                <w:rPr>
                                  <w:rFonts w:hAnsi="Open Sans"/>
                                  <w:color w:val="353636" w:themeColor="text1"/>
                                  <w:kern w:val="24"/>
                                  <w:sz w:val="14"/>
                                  <w:szCs w:val="14"/>
                                </w:rPr>
                              </w:pPr>
                              <w:r w:rsidRPr="004C7468">
                                <w:rPr>
                                  <w:rFonts w:hAnsi="Open Sans"/>
                                  <w:color w:val="353636" w:themeColor="text1"/>
                                  <w:kern w:val="24"/>
                                  <w:sz w:val="14"/>
                                  <w:szCs w:val="14"/>
                                </w:rPr>
                                <w:t>Vill se sina givna samtycken</w:t>
                              </w:r>
                            </w:p>
                          </w:txbxContent>
                        </wps:txbx>
                        <wps:bodyPr wrap="none" rtlCol="0">
                          <a:spAutoFit/>
                        </wps:bodyPr>
                      </wps:wsp>
                      <wps:wsp>
                        <wps:cNvPr id="422059725" name="Rak pilkoppling 422059725"/>
                        <wps:cNvCnPr>
                          <a:cxnSpLocks/>
                        </wps:cNvCnPr>
                        <wps:spPr>
                          <a:xfrm>
                            <a:off x="2449357" y="1358998"/>
                            <a:ext cx="2372360"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490700001" name="textruta 24"/>
                        <wps:cNvSpPr txBox="1"/>
                        <wps:spPr>
                          <a:xfrm>
                            <a:off x="2347325" y="1083095"/>
                            <a:ext cx="2461424" cy="457624"/>
                          </a:xfrm>
                          <a:prstGeom prst="rect">
                            <a:avLst/>
                          </a:prstGeom>
                          <a:noFill/>
                        </wps:spPr>
                        <wps:txbx>
                          <w:txbxContent>
                            <w:p w14:paraId="14B88E8E" w14:textId="77777777" w:rsidR="00197244" w:rsidRPr="004C7468" w:rsidRDefault="00197244" w:rsidP="00197244">
                              <w:pPr>
                                <w:rPr>
                                  <w:rFonts w:asciiTheme="majorHAnsi" w:eastAsia="SimSun" w:hAnsi="Open Sans"/>
                                  <w:color w:val="353636" w:themeColor="text1"/>
                                  <w:kern w:val="24"/>
                                  <w:sz w:val="14"/>
                                  <w:szCs w:val="14"/>
                                </w:rPr>
                              </w:pPr>
                              <w:r w:rsidRPr="004C7468">
                                <w:rPr>
                                  <w:rFonts w:asciiTheme="majorHAnsi" w:eastAsia="SimSun" w:hAnsi="Open Sans"/>
                                  <w:color w:val="353636" w:themeColor="text1"/>
                                  <w:kern w:val="24"/>
                                  <w:sz w:val="14"/>
                                  <w:szCs w:val="14"/>
                                </w:rPr>
                                <w:t>GetAllExtendedConsentsForPatientRequest</w:t>
                              </w:r>
                            </w:p>
                          </w:txbxContent>
                        </wps:txbx>
                        <wps:bodyPr wrap="none" rtlCol="0">
                          <a:spAutoFit/>
                        </wps:bodyPr>
                      </wps:wsp>
                      <wps:wsp>
                        <wps:cNvPr id="770065461" name="textruta 26"/>
                        <wps:cNvSpPr txBox="1"/>
                        <wps:spPr>
                          <a:xfrm>
                            <a:off x="4784251" y="1325824"/>
                            <a:ext cx="2461424" cy="457624"/>
                          </a:xfrm>
                          <a:prstGeom prst="rect">
                            <a:avLst/>
                          </a:prstGeom>
                          <a:noFill/>
                        </wps:spPr>
                        <wps:txbx>
                          <w:txbxContent>
                            <w:p w14:paraId="0741AB4A" w14:textId="77777777" w:rsidR="00197244" w:rsidRPr="004C7468" w:rsidRDefault="00197244" w:rsidP="00197244">
                              <w:pPr>
                                <w:rPr>
                                  <w:rFonts w:asciiTheme="majorHAnsi" w:eastAsia="SimSun" w:hAnsi="Open Sans"/>
                                  <w:color w:val="353636" w:themeColor="text1"/>
                                  <w:kern w:val="24"/>
                                  <w:sz w:val="14"/>
                                  <w:szCs w:val="14"/>
                                </w:rPr>
                              </w:pPr>
                              <w:r w:rsidRPr="004C7468">
                                <w:rPr>
                                  <w:rFonts w:asciiTheme="majorHAnsi" w:eastAsia="SimSun" w:hAnsi="Open Sans"/>
                                  <w:color w:val="353636" w:themeColor="text1"/>
                                  <w:kern w:val="24"/>
                                  <w:sz w:val="14"/>
                                  <w:szCs w:val="14"/>
                                </w:rPr>
                                <w:t>GetAllExtendedConsentsForPatientRequest</w:t>
                              </w:r>
                            </w:p>
                          </w:txbxContent>
                        </wps:txbx>
                        <wps:bodyPr wrap="none" rtlCol="0">
                          <a:spAutoFit/>
                        </wps:bodyPr>
                      </wps:wsp>
                      <wps:wsp>
                        <wps:cNvPr id="1262224236" name="Rak pilkoppling 1262224236"/>
                        <wps:cNvCnPr>
                          <a:cxnSpLocks/>
                        </wps:cNvCnPr>
                        <wps:spPr>
                          <a:xfrm>
                            <a:off x="4855681" y="1655794"/>
                            <a:ext cx="2327342" cy="12908"/>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917152601" name="Rak pilkoppling 1917152601"/>
                        <wps:cNvCnPr>
                          <a:cxnSpLocks/>
                        </wps:cNvCnPr>
                        <wps:spPr>
                          <a:xfrm>
                            <a:off x="4855681" y="1995799"/>
                            <a:ext cx="2299337" cy="14229"/>
                          </a:xfrm>
                          <a:prstGeom prst="straightConnector1">
                            <a:avLst/>
                          </a:prstGeom>
                          <a:ln>
                            <a:solidFill>
                              <a:schemeClr val="tx1"/>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506282795" name="Rak pilkoppling 506282795"/>
                        <wps:cNvCnPr>
                          <a:cxnSpLocks/>
                        </wps:cNvCnPr>
                        <wps:spPr>
                          <a:xfrm>
                            <a:off x="2455709" y="2338419"/>
                            <a:ext cx="2338756" cy="0"/>
                          </a:xfrm>
                          <a:prstGeom prst="straightConnector1">
                            <a:avLst/>
                          </a:prstGeom>
                          <a:ln>
                            <a:solidFill>
                              <a:schemeClr val="tx1"/>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100081772" name="Rak pilkoppling 1100081772"/>
                        <wps:cNvCnPr>
                          <a:cxnSpLocks/>
                        </wps:cNvCnPr>
                        <wps:spPr>
                          <a:xfrm>
                            <a:off x="538010" y="2586069"/>
                            <a:ext cx="1900390" cy="0"/>
                          </a:xfrm>
                          <a:prstGeom prst="straightConnector1">
                            <a:avLst/>
                          </a:prstGeom>
                          <a:ln>
                            <a:solidFill>
                              <a:schemeClr val="tx1"/>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462343361" name="textruta 35"/>
                        <wps:cNvSpPr txBox="1"/>
                        <wps:spPr>
                          <a:xfrm>
                            <a:off x="4731456" y="1702519"/>
                            <a:ext cx="2542256" cy="457624"/>
                          </a:xfrm>
                          <a:prstGeom prst="rect">
                            <a:avLst/>
                          </a:prstGeom>
                          <a:noFill/>
                        </wps:spPr>
                        <wps:txbx>
                          <w:txbxContent>
                            <w:p w14:paraId="7D54F738" w14:textId="77777777" w:rsidR="00197244" w:rsidRPr="004C7468" w:rsidRDefault="00197244" w:rsidP="00197244">
                              <w:pPr>
                                <w:rPr>
                                  <w:rFonts w:asciiTheme="majorHAnsi" w:eastAsia="SimSun" w:hAnsi="Open Sans"/>
                                  <w:color w:val="353636" w:themeColor="text1"/>
                                  <w:kern w:val="24"/>
                                  <w:sz w:val="14"/>
                                  <w:szCs w:val="14"/>
                                </w:rPr>
                              </w:pPr>
                              <w:r w:rsidRPr="004C7468">
                                <w:rPr>
                                  <w:rFonts w:asciiTheme="majorHAnsi" w:eastAsia="SimSun" w:hAnsi="Open Sans"/>
                                  <w:color w:val="353636" w:themeColor="text1"/>
                                  <w:kern w:val="24"/>
                                  <w:sz w:val="14"/>
                                  <w:szCs w:val="14"/>
                                </w:rPr>
                                <w:t>GetAllExtendedConsentsForPatientResponse</w:t>
                              </w:r>
                            </w:p>
                          </w:txbxContent>
                        </wps:txbx>
                        <wps:bodyPr wrap="none" rtlCol="0">
                          <a:spAutoFit/>
                        </wps:bodyPr>
                      </wps:wsp>
                      <wps:wsp>
                        <wps:cNvPr id="1359957563" name="textruta 36"/>
                        <wps:cNvSpPr txBox="1"/>
                        <wps:spPr>
                          <a:xfrm>
                            <a:off x="2359710" y="2026446"/>
                            <a:ext cx="2542256" cy="457624"/>
                          </a:xfrm>
                          <a:prstGeom prst="rect">
                            <a:avLst/>
                          </a:prstGeom>
                          <a:noFill/>
                        </wps:spPr>
                        <wps:txbx>
                          <w:txbxContent>
                            <w:p w14:paraId="3F9D082B" w14:textId="77777777" w:rsidR="00197244" w:rsidRPr="004C7468" w:rsidRDefault="00197244" w:rsidP="00197244">
                              <w:pPr>
                                <w:rPr>
                                  <w:rFonts w:asciiTheme="majorHAnsi" w:eastAsia="SimSun" w:hAnsi="Open Sans"/>
                                  <w:color w:val="353636" w:themeColor="text1"/>
                                  <w:kern w:val="24"/>
                                  <w:sz w:val="14"/>
                                  <w:szCs w:val="14"/>
                                </w:rPr>
                              </w:pPr>
                              <w:r w:rsidRPr="004C7468">
                                <w:rPr>
                                  <w:rFonts w:asciiTheme="majorHAnsi" w:eastAsia="SimSun" w:hAnsi="Open Sans"/>
                                  <w:color w:val="353636" w:themeColor="text1"/>
                                  <w:kern w:val="24"/>
                                  <w:sz w:val="14"/>
                                  <w:szCs w:val="14"/>
                                </w:rPr>
                                <w:t>GetAllExtendedConsentsForPatientResponse</w:t>
                              </w:r>
                            </w:p>
                          </w:txbxContent>
                        </wps:txbx>
                        <wps:bodyPr wrap="none" rtlCol="0">
                          <a:spAutoFit/>
                        </wps:bodyPr>
                      </wps:wsp>
                      <wps:wsp>
                        <wps:cNvPr id="1538104256" name="textruta 37"/>
                        <wps:cNvSpPr txBox="1"/>
                        <wps:spPr>
                          <a:xfrm>
                            <a:off x="438028" y="2309657"/>
                            <a:ext cx="2043790" cy="457624"/>
                          </a:xfrm>
                          <a:prstGeom prst="rect">
                            <a:avLst/>
                          </a:prstGeom>
                          <a:noFill/>
                        </wps:spPr>
                        <wps:txbx>
                          <w:txbxContent>
                            <w:p w14:paraId="064F37F6" w14:textId="77777777" w:rsidR="00197244" w:rsidRPr="004C7468" w:rsidRDefault="00197244" w:rsidP="00197244">
                              <w:pPr>
                                <w:rPr>
                                  <w:rFonts w:hAnsi="Open Sans"/>
                                  <w:color w:val="353636" w:themeColor="text1"/>
                                  <w:kern w:val="24"/>
                                  <w:sz w:val="14"/>
                                  <w:szCs w:val="14"/>
                                </w:rPr>
                              </w:pPr>
                              <w:r w:rsidRPr="004C7468">
                                <w:rPr>
                                  <w:rFonts w:hAnsi="Open Sans"/>
                                  <w:color w:val="353636" w:themeColor="text1"/>
                                  <w:kern w:val="24"/>
                                  <w:sz w:val="14"/>
                                  <w:szCs w:val="14"/>
                                </w:rPr>
                                <w:t>Visa alla patientens samtyckesintyg</w:t>
                              </w:r>
                            </w:p>
                          </w:txbxContent>
                        </wps:txbx>
                        <wps:bodyPr wrap="none" rtlCol="0">
                          <a:spAutoFit/>
                        </wps:bodyPr>
                      </wps:wsp>
                    </wpg:wgp>
                  </a:graphicData>
                </a:graphic>
                <wp14:sizeRelV relativeFrom="margin">
                  <wp14:pctHeight>0</wp14:pctHeight>
                </wp14:sizeRelV>
              </wp:anchor>
            </w:drawing>
          </mc:Choice>
          <mc:Fallback>
            <w:pict>
              <v:group w14:anchorId="6B62DF8F" id="Grupp 38" o:spid="_x0000_s1033" style="position:absolute;margin-left:.2pt;margin-top:.15pt;width:494.15pt;height:161.15pt;z-index:251706368;mso-height-relative:margin" coordsize="78321,27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">
                <v:group id="Grupp 1886469124" o:spid="_x0000_s1034" style="position:absolute;width:10287;height:27067" coordsize="10287,27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objekt 964679963" o:spid="_x0000_s1035" type="#_x0000_t75" style="position:absolute;left:2984;width:4191;height:4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">
                    <v:imagedata r:id="rId35" o:title=""/>
                  </v:shape>
                  <v:rect id="Rektangel 1268886116" o:spid="_x0000_s1036" style="position:absolute;top:5477;width:1028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" fillcolor="#5b9bd5" stroked="f" strokeweight="1pt">
                    <v:textbox>
                      <w:txbxContent>
                        <w:p w14:paraId="62F1B02D" w14:textId="77777777" w:rsidR="00197244" w:rsidRDefault="00197244" w:rsidP="00197244">
                          <w:pPr>
                            <w:jc w:val="center"/>
                            <w:rPr>
                              <w:rFonts w:ascii="Arial" w:hAnsi="Arial" w:cs="Arial"/>
                              <w:color w:val="FFFFFF" w:themeColor="light1"/>
                              <w:kern w:val="24"/>
                              <w:sz w:val="16"/>
                              <w:szCs w:val="16"/>
                            </w:rPr>
                          </w:pPr>
                          <w:r>
                            <w:rPr>
                              <w:rFonts w:ascii="Arial" w:hAnsi="Arial" w:cs="Arial"/>
                              <w:color w:val="FFFFFF" w:themeColor="light1"/>
                              <w:kern w:val="24"/>
                              <w:sz w:val="16"/>
                              <w:szCs w:val="16"/>
                            </w:rPr>
                            <w:t>Patient</w:t>
                          </w:r>
                        </w:p>
                      </w:txbxContent>
                    </v:textbox>
                  </v:rect>
                  <v:line id="Rak koppling 1598202221" o:spid="_x0000_s1037" style="position:absolute;visibility:visible;mso-wrap-style:square" from="5143,8144" to="5143,27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" strokecolor="#d8d8d8 [2732]" strokeweight="1pt">
                    <v:stroke dashstyle="1 1" joinstyle="miter"/>
                    <o:lock v:ext="edit" shapetype="f"/>
                  </v:line>
                </v:group>
                <v:group id="Grupp 1052197671" o:spid="_x0000_s1038" style="position:absolute;left:19304;top:5477;width:10287;height:21590" coordorigin="19304,5477" coordsize="10287,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">
                  <v:rect id="Rektangel 68151799" o:spid="_x0000_s1039" style="position:absolute;left:19304;top:5477;width:1028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" fillcolor="#5b9bd5" stroked="f" strokeweight="1pt">
                    <v:textbox>
                      <w:txbxContent>
                        <w:p w14:paraId="6D00A867" w14:textId="77777777" w:rsidR="00197244" w:rsidRDefault="00197244" w:rsidP="00197244">
                          <w:pPr>
                            <w:jc w:val="center"/>
                            <w:rPr>
                              <w:rFonts w:ascii="Arial" w:hAnsi="Arial" w:cs="Arial"/>
                              <w:color w:val="FFFFFF" w:themeColor="light1"/>
                              <w:kern w:val="24"/>
                              <w:sz w:val="16"/>
                              <w:szCs w:val="16"/>
                            </w:rPr>
                          </w:pPr>
                          <w:r>
                            <w:rPr>
                              <w:rFonts w:ascii="Arial" w:hAnsi="Arial" w:cs="Arial"/>
                              <w:color w:val="FFFFFF" w:themeColor="light1"/>
                              <w:kern w:val="24"/>
                              <w:sz w:val="16"/>
                              <w:szCs w:val="16"/>
                            </w:rPr>
                            <w:t>Konsument</w:t>
                          </w:r>
                        </w:p>
                      </w:txbxContent>
                    </v:textbox>
                  </v:rect>
                  <v:line id="Rak koppling 2015673775" o:spid="_x0000_s1040" style="position:absolute;visibility:visible;mso-wrap-style:square" from="24384,8144" to="24384,27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" strokecolor="#d8d8d8 [2732]" strokeweight="1pt">
                    <v:stroke dashstyle="1 1" joinstyle="miter"/>
                    <o:lock v:ext="edit" shapetype="f"/>
                  </v:line>
                </v:group>
                <v:group id="Grupp 1564631235" o:spid="_x0000_s1041" style="position:absolute;left:43073;top:5477;width:10287;height:21590" coordorigin="43073,5477" coordsize="10287,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">
                  <v:rect id="Rektangel 1258829959" o:spid="_x0000_s1042" style="position:absolute;left:43073;top:5477;width:1028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" fillcolor="#5b9bd5" stroked="f" strokeweight="1pt">
                    <v:textbox>
                      <w:txbxContent>
                        <w:p w14:paraId="4D497380" w14:textId="77777777" w:rsidR="00197244" w:rsidRDefault="00197244" w:rsidP="00197244">
                          <w:pPr>
                            <w:jc w:val="center"/>
                            <w:rPr>
                              <w:rFonts w:ascii="Arial" w:hAnsi="Arial" w:cs="Arial"/>
                              <w:color w:val="FFFFFF" w:themeColor="light1"/>
                              <w:kern w:val="24"/>
                              <w:sz w:val="16"/>
                              <w:szCs w:val="16"/>
                            </w:rPr>
                          </w:pPr>
                          <w:r>
                            <w:rPr>
                              <w:rFonts w:ascii="Arial" w:hAnsi="Arial" w:cs="Arial"/>
                              <w:color w:val="FFFFFF" w:themeColor="light1"/>
                              <w:kern w:val="24"/>
                              <w:sz w:val="16"/>
                              <w:szCs w:val="16"/>
                            </w:rPr>
                            <w:t>Virtuell tjänst</w:t>
                          </w:r>
                        </w:p>
                      </w:txbxContent>
                    </v:textbox>
                  </v:rect>
                  <v:line id="Rak koppling 519890608" o:spid="_x0000_s1043" style="position:absolute;visibility:visible;mso-wrap-style:square" from="48217,8144" to="48217,27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" strokecolor="#d8d8d8 [2732]" strokeweight="1pt">
                    <v:stroke dashstyle="1 1" joinstyle="miter"/>
                    <o:lock v:ext="edit" shapetype="f"/>
                  </v:line>
                </v:group>
                <v:group id="Grupp 64751873" o:spid="_x0000_s1044" style="position:absolute;left:66592;top:5534;width:11729;height:21637" coordorigin="66592,5534" coordsize="11728,21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">
                  <v:rect id="Rektangel 973996132" o:spid="_x0000_s1045" style="position:absolute;left:66592;top:5534;width:1172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" fillcolor="#5b9bd5" stroked="f" strokeweight="1pt">
                    <v:textbox>
                      <w:txbxContent>
                        <w:p w14:paraId="15E0C78D" w14:textId="77777777" w:rsidR="00197244" w:rsidRDefault="00197244" w:rsidP="00197244">
                          <w:pPr>
                            <w:jc w:val="center"/>
                            <w:rPr>
                              <w:rFonts w:ascii="Arial" w:hAnsi="Arial" w:cs="Arial"/>
                              <w:color w:val="FFFFFF" w:themeColor="light1"/>
                              <w:kern w:val="24"/>
                              <w:sz w:val="16"/>
                              <w:szCs w:val="16"/>
                            </w:rPr>
                          </w:pPr>
                          <w:r>
                            <w:rPr>
                              <w:rFonts w:ascii="Arial" w:hAnsi="Arial" w:cs="Arial"/>
                              <w:color w:val="FFFFFF" w:themeColor="light1"/>
                              <w:kern w:val="24"/>
                              <w:sz w:val="16"/>
                              <w:szCs w:val="16"/>
                            </w:rPr>
                            <w:t>Samtyckestjänst</w:t>
                          </w:r>
                        </w:p>
                      </w:txbxContent>
                    </v:textbox>
                  </v:rect>
                  <v:line id="Rak koppling 2054088131" o:spid="_x0000_s1046" style="position:absolute;visibility:visible;mso-wrap-style:square" from="72456,8248" to="72456,27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" strokecolor="#d8d8d8 [2732]" strokeweight="1pt">
                    <v:stroke dashstyle="1 1" joinstyle="miter"/>
                    <o:lock v:ext="edit" shapetype="f"/>
                  </v:line>
                </v:group>
                <v:shapetype id="_x0000_t32" coordsize="21600,21600" o:spt="32" o:oned="t" path="m,l21600,21600e" filled="f">
                  <v:path arrowok="t" fillok="f" o:connecttype="none"/>
                  <o:lock v:ext="edit" shapetype="t"/>
                </v:shapetype>
                <v:shape id="Rak pilkoppling 76515077" o:spid="_x0000_s1047" type="#_x0000_t32" style="position:absolute;left:5143;top:11954;width:192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" strokecolor="#353636 [3213]" strokeweight="1pt">
                  <v:stroke endarrow="block" joinstyle="miter"/>
                  <o:lock v:ext="edit" shapetype="f"/>
                </v:shape>
                <v:shapetype id="_x0000_t202" coordsize="21600,21600" o:spt="202" path="m,l,21600r21600,l21600,xe">
                  <v:stroke joinstyle="miter"/>
                  <v:path gradientshapeok="t" o:connecttype="rect"/>
                </v:shapetype>
                <v:shape id="textruta 22" o:spid="_x0000_s1048" type="#_x0000_t202" style="position:absolute;left:6776;top:9272;width:16483;height:45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" filled="f" stroked="f">
                  <v:textbox style="mso-fit-shape-to-text:t">
                    <w:txbxContent>
                      <w:p w14:paraId="6B541BBA" w14:textId="77777777" w:rsidR="00197244" w:rsidRPr="004C7468" w:rsidRDefault="00197244" w:rsidP="00197244">
                        <w:pPr>
                          <w:rPr>
                            <w:rFonts w:hAnsi="Open Sans"/>
                            <w:color w:val="353636" w:themeColor="text1"/>
                            <w:kern w:val="24"/>
                            <w:sz w:val="14"/>
                            <w:szCs w:val="14"/>
                          </w:rPr>
                        </w:pPr>
                        <w:r w:rsidRPr="004C7468">
                          <w:rPr>
                            <w:rFonts w:hAnsi="Open Sans"/>
                            <w:color w:val="353636" w:themeColor="text1"/>
                            <w:kern w:val="24"/>
                            <w:sz w:val="14"/>
                            <w:szCs w:val="14"/>
                          </w:rPr>
                          <w:t>Vill se sina givna samtycken</w:t>
                        </w:r>
                      </w:p>
                    </w:txbxContent>
                  </v:textbox>
                </v:shape>
                <v:shape id="Rak pilkoppling 422059725" o:spid="_x0000_s1049" type="#_x0000_t32" style="position:absolute;left:24493;top:13589;width:237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" strokecolor="#353636 [3213]" strokeweight="1pt">
                  <v:stroke endarrow="block" joinstyle="miter"/>
                  <o:lock v:ext="edit" shapetype="f"/>
                </v:shape>
                <v:shape id="textruta 24" o:spid="_x0000_s1050" type="#_x0000_t202" style="position:absolute;left:23473;top:10830;width:24614;height:45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" filled="f" stroked="f">
                  <v:textbox style="mso-fit-shape-to-text:t">
                    <w:txbxContent>
                      <w:p w14:paraId="14B88E8E" w14:textId="77777777" w:rsidR="00197244" w:rsidRPr="004C7468" w:rsidRDefault="00197244" w:rsidP="00197244">
                        <w:pPr>
                          <w:rPr>
                            <w:rFonts w:asciiTheme="majorHAnsi" w:eastAsia="SimSun" w:hAnsi="Open Sans"/>
                            <w:color w:val="353636" w:themeColor="text1"/>
                            <w:kern w:val="24"/>
                            <w:sz w:val="14"/>
                            <w:szCs w:val="14"/>
                          </w:rPr>
                        </w:pPr>
                        <w:r w:rsidRPr="004C7468">
                          <w:rPr>
                            <w:rFonts w:asciiTheme="majorHAnsi" w:eastAsia="SimSun" w:hAnsi="Open Sans"/>
                            <w:color w:val="353636" w:themeColor="text1"/>
                            <w:kern w:val="24"/>
                            <w:sz w:val="14"/>
                            <w:szCs w:val="14"/>
                          </w:rPr>
                          <w:t>GetAllExtendedConsentsForPatientRequest</w:t>
                        </w:r>
                      </w:p>
                    </w:txbxContent>
                  </v:textbox>
                </v:shape>
                <v:shape id="textruta 26" o:spid="_x0000_s1051" type="#_x0000_t202" style="position:absolute;left:47842;top:13258;width:24614;height:45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" filled="f" stroked="f">
                  <v:textbox style="mso-fit-shape-to-text:t">
                    <w:txbxContent>
                      <w:p w14:paraId="0741AB4A" w14:textId="77777777" w:rsidR="00197244" w:rsidRPr="004C7468" w:rsidRDefault="00197244" w:rsidP="00197244">
                        <w:pPr>
                          <w:rPr>
                            <w:rFonts w:asciiTheme="majorHAnsi" w:eastAsia="SimSun" w:hAnsi="Open Sans"/>
                            <w:color w:val="353636" w:themeColor="text1"/>
                            <w:kern w:val="24"/>
                            <w:sz w:val="14"/>
                            <w:szCs w:val="14"/>
                          </w:rPr>
                        </w:pPr>
                        <w:r w:rsidRPr="004C7468">
                          <w:rPr>
                            <w:rFonts w:asciiTheme="majorHAnsi" w:eastAsia="SimSun" w:hAnsi="Open Sans"/>
                            <w:color w:val="353636" w:themeColor="text1"/>
                            <w:kern w:val="24"/>
                            <w:sz w:val="14"/>
                            <w:szCs w:val="14"/>
                          </w:rPr>
                          <w:t>GetAllExtendedConsentsForPatientRequest</w:t>
                        </w:r>
                      </w:p>
                    </w:txbxContent>
                  </v:textbox>
                </v:shape>
                <v:shape id="Rak pilkoppling 1262224236" o:spid="_x0000_s1052" type="#_x0000_t32" style="position:absolute;left:48556;top:16557;width:23274;height:1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" strokecolor="#353636 [3213]" strokeweight="1pt">
                  <v:stroke endarrow="block" joinstyle="miter"/>
                  <o:lock v:ext="edit" shapetype="f"/>
                </v:shape>
                <v:shape id="Rak pilkoppling 1917152601" o:spid="_x0000_s1053" type="#_x0000_t32" style="position:absolute;left:48556;top:19957;width:22994;height: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" strokecolor="#353636 [3213]" strokeweight="1pt">
                  <v:stroke startarrow="block" joinstyle="miter"/>
                  <o:lock v:ext="edit" shapetype="f"/>
                </v:shape>
                <v:shape id="Rak pilkoppling 506282795" o:spid="_x0000_s1054" type="#_x0000_t32" style="position:absolute;left:24557;top:23384;width:233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" strokecolor="#353636 [3213]" strokeweight="1pt">
                  <v:stroke startarrow="block" joinstyle="miter"/>
                  <o:lock v:ext="edit" shapetype="f"/>
                </v:shape>
                <v:shape id="Rak pilkoppling 1100081772" o:spid="_x0000_s1055" type="#_x0000_t32" style="position:absolute;left:5380;top:25860;width:190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" strokecolor="#353636 [3213]" strokeweight="1pt">
                  <v:stroke startarrow="block" joinstyle="miter"/>
                  <o:lock v:ext="edit" shapetype="f"/>
                </v:shape>
                <v:shape id="textruta 35" o:spid="_x0000_s1056" type="#_x0000_t202" style="position:absolute;left:47314;top:17025;width:25423;height:45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" filled="f" stroked="f">
                  <v:textbox style="mso-fit-shape-to-text:t">
                    <w:txbxContent>
                      <w:p w14:paraId="7D54F738" w14:textId="77777777" w:rsidR="00197244" w:rsidRPr="004C7468" w:rsidRDefault="00197244" w:rsidP="00197244">
                        <w:pPr>
                          <w:rPr>
                            <w:rFonts w:asciiTheme="majorHAnsi" w:eastAsia="SimSun" w:hAnsi="Open Sans"/>
                            <w:color w:val="353636" w:themeColor="text1"/>
                            <w:kern w:val="24"/>
                            <w:sz w:val="14"/>
                            <w:szCs w:val="14"/>
                          </w:rPr>
                        </w:pPr>
                        <w:r w:rsidRPr="004C7468">
                          <w:rPr>
                            <w:rFonts w:asciiTheme="majorHAnsi" w:eastAsia="SimSun" w:hAnsi="Open Sans"/>
                            <w:color w:val="353636" w:themeColor="text1"/>
                            <w:kern w:val="24"/>
                            <w:sz w:val="14"/>
                            <w:szCs w:val="14"/>
                          </w:rPr>
                          <w:t>GetAllExtendedConsentsForPatientResponse</w:t>
                        </w:r>
                      </w:p>
                    </w:txbxContent>
                  </v:textbox>
                </v:shape>
                <v:shape id="textruta 36" o:spid="_x0000_s1057" type="#_x0000_t202" style="position:absolute;left:23597;top:20264;width:25422;height:45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" filled="f" stroked="f">
                  <v:textbox style="mso-fit-shape-to-text:t">
                    <w:txbxContent>
                      <w:p w14:paraId="3F9D082B" w14:textId="77777777" w:rsidR="00197244" w:rsidRPr="004C7468" w:rsidRDefault="00197244" w:rsidP="00197244">
                        <w:pPr>
                          <w:rPr>
                            <w:rFonts w:asciiTheme="majorHAnsi" w:eastAsia="SimSun" w:hAnsi="Open Sans"/>
                            <w:color w:val="353636" w:themeColor="text1"/>
                            <w:kern w:val="24"/>
                            <w:sz w:val="14"/>
                            <w:szCs w:val="14"/>
                          </w:rPr>
                        </w:pPr>
                        <w:r w:rsidRPr="004C7468">
                          <w:rPr>
                            <w:rFonts w:asciiTheme="majorHAnsi" w:eastAsia="SimSun" w:hAnsi="Open Sans"/>
                            <w:color w:val="353636" w:themeColor="text1"/>
                            <w:kern w:val="24"/>
                            <w:sz w:val="14"/>
                            <w:szCs w:val="14"/>
                          </w:rPr>
                          <w:t>GetAllExtendedConsentsForPatientResponse</w:t>
                        </w:r>
                      </w:p>
                    </w:txbxContent>
                  </v:textbox>
                </v:shape>
                <v:shape id="textruta 37" o:spid="_x0000_s1058" type="#_x0000_t202" style="position:absolute;left:4380;top:23096;width:20438;height:45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" filled="f" stroked="f">
                  <v:textbox style="mso-fit-shape-to-text:t">
                    <w:txbxContent>
                      <w:p w14:paraId="064F37F6" w14:textId="77777777" w:rsidR="00197244" w:rsidRPr="004C7468" w:rsidRDefault="00197244" w:rsidP="00197244">
                        <w:pPr>
                          <w:rPr>
                            <w:rFonts w:hAnsi="Open Sans"/>
                            <w:color w:val="353636" w:themeColor="text1"/>
                            <w:kern w:val="24"/>
                            <w:sz w:val="14"/>
                            <w:szCs w:val="14"/>
                          </w:rPr>
                        </w:pPr>
                        <w:r w:rsidRPr="004C7468">
                          <w:rPr>
                            <w:rFonts w:hAnsi="Open Sans"/>
                            <w:color w:val="353636" w:themeColor="text1"/>
                            <w:kern w:val="24"/>
                            <w:sz w:val="14"/>
                            <w:szCs w:val="14"/>
                          </w:rPr>
                          <w:t>Visa alla patientens samtyckesintyg</w:t>
                        </w:r>
                      </w:p>
                    </w:txbxContent>
                  </v:textbox>
                </v:shape>
              </v:group>
            </w:pict>
          </mc:Fallback>
        </mc:AlternateContent>
      </w:r>
    </w:p>
    <w:p w14:paraId="3DA86A09" w14:textId="77777777" w:rsidR="00197244" w:rsidRDefault="00197244" w:rsidP="00197244"/>
    <w:p w14:paraId="00F8BB7C" w14:textId="77777777" w:rsidR="00197244" w:rsidRDefault="00197244" w:rsidP="00197244"/>
    <w:p w14:paraId="613D30DA" w14:textId="77777777" w:rsidR="00197244" w:rsidRDefault="00197244" w:rsidP="00197244"/>
    <w:p w14:paraId="03880CDE" w14:textId="77777777" w:rsidR="00197244" w:rsidRDefault="00197244" w:rsidP="00197244"/>
    <w:p w14:paraId="15624E48" w14:textId="77777777" w:rsidR="00197244" w:rsidRDefault="00197244" w:rsidP="00197244"/>
    <w:p w14:paraId="277D2459" w14:textId="77777777" w:rsidR="009B36CA" w:rsidRDefault="009B36CA" w:rsidP="00197244"/>
    <w:p w14:paraId="1423CC05" w14:textId="77777777" w:rsidR="00850DEA" w:rsidRDefault="00850DEA" w:rsidP="009B36CA">
      <w:pPr>
        <w:pStyle w:val="Numreradrubrik3"/>
        <w:numPr>
          <w:ilvl w:val="0"/>
          <w:numId w:val="0"/>
        </w:numPr>
      </w:pPr>
    </w:p>
    <w:p w14:paraId="0F506942" w14:textId="6FE55D36" w:rsidR="009B36CA" w:rsidRDefault="009B36CA" w:rsidP="009B36CA">
      <w:pPr>
        <w:pStyle w:val="Numreradrubrik3"/>
      </w:pPr>
      <w:bookmarkStart w:id="53" w:name="_Toc216183202"/>
      <w:proofErr w:type="spellStart"/>
      <w:r>
        <w:t>Flöde</w:t>
      </w:r>
      <w:proofErr w:type="spellEnd"/>
      <w:r>
        <w:t xml:space="preserve"> 10: Patient/</w:t>
      </w:r>
      <w:proofErr w:type="spellStart"/>
      <w:r>
        <w:t>brukare</w:t>
      </w:r>
      <w:proofErr w:type="spellEnd"/>
      <w:r>
        <w:t xml:space="preserve"> </w:t>
      </w:r>
      <w:proofErr w:type="spellStart"/>
      <w:r>
        <w:t>avslutar</w:t>
      </w:r>
      <w:proofErr w:type="spellEnd"/>
      <w:r>
        <w:t xml:space="preserve"> </w:t>
      </w:r>
      <w:proofErr w:type="spellStart"/>
      <w:r>
        <w:t>ett</w:t>
      </w:r>
      <w:proofErr w:type="spellEnd"/>
      <w:r>
        <w:t xml:space="preserve"> redan </w:t>
      </w:r>
      <w:proofErr w:type="spellStart"/>
      <w:r>
        <w:t>givet</w:t>
      </w:r>
      <w:proofErr w:type="spellEnd"/>
      <w:r>
        <w:t xml:space="preserve"> </w:t>
      </w:r>
      <w:proofErr w:type="spellStart"/>
      <w:r>
        <w:t>samtycke</w:t>
      </w:r>
      <w:proofErr w:type="spellEnd"/>
      <w:r>
        <w:t xml:space="preserve"> </w:t>
      </w:r>
      <w:proofErr w:type="spellStart"/>
      <w:r>
        <w:t>i</w:t>
      </w:r>
      <w:proofErr w:type="spellEnd"/>
      <w:r>
        <w:t xml:space="preserve"> </w:t>
      </w:r>
      <w:proofErr w:type="spellStart"/>
      <w:r>
        <w:t>förtid</w:t>
      </w:r>
      <w:bookmarkEnd w:id="53"/>
      <w:proofErr w:type="spellEnd"/>
    </w:p>
    <w:p w14:paraId="1AE2BB08" w14:textId="77777777" w:rsidR="009B36CA" w:rsidRDefault="009B36CA" w:rsidP="009B36CA">
      <w:r>
        <w:t>Flöde för att patient/brukare, via en e-tjänst, ska kunna avsluta ett givet samtycke som patient/brukare tidigare har givit.</w:t>
      </w:r>
    </w:p>
    <w:p w14:paraId="072DE246" w14:textId="77777777" w:rsidR="009B36CA" w:rsidRDefault="009B36CA" w:rsidP="009B36CA">
      <w:pPr>
        <w:pStyle w:val="Numreradrubrik4"/>
      </w:pPr>
      <w:proofErr w:type="spellStart"/>
      <w:r>
        <w:t>Arbetsflöde</w:t>
      </w:r>
      <w:proofErr w:type="spellEnd"/>
    </w:p>
    <w:p w14:paraId="064E4C08" w14:textId="77777777" w:rsidR="009B36CA" w:rsidRDefault="009B36CA" w:rsidP="009B36CA">
      <w:pPr>
        <w:rPr>
          <w:highlight w:val="yellow"/>
        </w:rPr>
      </w:pPr>
    </w:p>
    <w:p w14:paraId="04C79604" w14:textId="77777777" w:rsidR="009B36CA" w:rsidRDefault="009B36CA" w:rsidP="009B36CA">
      <w:pPr>
        <w:rPr>
          <w:highlight w:val="yellow"/>
        </w:rPr>
      </w:pPr>
      <w:r w:rsidRPr="009A2E65">
        <w:rPr>
          <w:noProof/>
          <w:highlight w:val="yellow"/>
        </w:rPr>
        <mc:AlternateContent>
          <mc:Choice Requires="wps">
            <w:drawing>
              <wp:anchor distT="0" distB="0" distL="114300" distR="114300" simplePos="0" relativeHeight="251710464" behindDoc="0" locked="0" layoutInCell="1" allowOverlap="1" wp14:anchorId="24CB29DD" wp14:editId="2111BE2E">
                <wp:simplePos x="0" y="0"/>
                <wp:positionH relativeFrom="column">
                  <wp:posOffset>1948180</wp:posOffset>
                </wp:positionH>
                <wp:positionV relativeFrom="paragraph">
                  <wp:posOffset>0</wp:posOffset>
                </wp:positionV>
                <wp:extent cx="1968500" cy="484632"/>
                <wp:effectExtent l="19050" t="0" r="31750" b="10795"/>
                <wp:wrapNone/>
                <wp:docPr id="1860386882" name="Pil: sparr 4"/>
                <wp:cNvGraphicFramePr/>
                <a:graphic xmlns:a="http://schemas.openxmlformats.org/drawingml/2006/main">
                  <a:graphicData uri="http://schemas.microsoft.com/office/word/2010/wordprocessingShape">
                    <wps:wsp>
                      <wps:cNvSpPr/>
                      <wps:spPr>
                        <a:xfrm>
                          <a:off x="0" y="0"/>
                          <a:ext cx="1968500" cy="484632"/>
                        </a:xfrm>
                        <a:prstGeom prst="chevron">
                          <a:avLst/>
                        </a:prstGeom>
                        <a:solidFill>
                          <a:srgbClr val="FFFFBF"/>
                        </a:solidFill>
                      </wps:spPr>
                      <wps:style>
                        <a:lnRef idx="2">
                          <a:schemeClr val="accent1">
                            <a:shade val="15000"/>
                          </a:schemeClr>
                        </a:lnRef>
                        <a:fillRef idx="1">
                          <a:schemeClr val="accent1"/>
                        </a:fillRef>
                        <a:effectRef idx="0">
                          <a:schemeClr val="accent1"/>
                        </a:effectRef>
                        <a:fontRef idx="minor">
                          <a:schemeClr val="lt1"/>
                        </a:fontRef>
                      </wps:style>
                      <wps:txbx>
                        <w:txbxContent>
                          <w:p w14:paraId="678DC932" w14:textId="77777777" w:rsidR="009B36CA" w:rsidRDefault="009B36CA" w:rsidP="009B36CA">
                            <w:pPr>
                              <w:jc w:val="center"/>
                              <w:rPr>
                                <w:rFonts w:hAnsi="Open Sans"/>
                                <w:color w:val="353636" w:themeColor="text1"/>
                                <w:kern w:val="24"/>
                                <w:sz w:val="16"/>
                                <w:szCs w:val="16"/>
                              </w:rPr>
                            </w:pPr>
                            <w:r>
                              <w:rPr>
                                <w:rFonts w:hAnsi="Open Sans"/>
                                <w:color w:val="353636" w:themeColor="text1"/>
                                <w:kern w:val="24"/>
                                <w:sz w:val="16"/>
                                <w:szCs w:val="16"/>
                              </w:rPr>
                              <w:t>Hämta alla samtyckesintyg</w:t>
                            </w:r>
                          </w:p>
                        </w:txbxContent>
                      </wps:txbx>
                      <wps:bodyPr rtlCol="0" anchor="ctr"/>
                    </wps:wsp>
                  </a:graphicData>
                </a:graphic>
              </wp:anchor>
            </w:drawing>
          </mc:Choice>
          <mc:Fallback>
            <w:pict>
              <v:shape w14:anchorId="24CB29DD" id="_x0000_s1059" type="#_x0000_t55" style="position:absolute;margin-left:153.4pt;margin-top:0;width:155pt;height:38.1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" adj="18941" fillcolor="#ffffbf" strokecolor="#18080e [484]" strokeweight="1pt">
                <v:textbox>
                  <w:txbxContent>
                    <w:p w14:paraId="678DC932" w14:textId="77777777" w:rsidR="009B36CA" w:rsidRDefault="009B36CA" w:rsidP="009B36CA">
                      <w:pPr>
                        <w:jc w:val="center"/>
                        <w:rPr>
                          <w:rFonts w:hAnsi="Open Sans"/>
                          <w:color w:val="353636" w:themeColor="text1"/>
                          <w:kern w:val="24"/>
                          <w:sz w:val="16"/>
                          <w:szCs w:val="16"/>
                        </w:rPr>
                      </w:pPr>
                      <w:r>
                        <w:rPr>
                          <w:rFonts w:hAnsi="Open Sans"/>
                          <w:color w:val="353636" w:themeColor="text1"/>
                          <w:kern w:val="24"/>
                          <w:sz w:val="16"/>
                          <w:szCs w:val="16"/>
                        </w:rPr>
                        <w:t>Hämta alla samtyckesintyg</w:t>
                      </w:r>
                    </w:p>
                  </w:txbxContent>
                </v:textbox>
              </v:shape>
            </w:pict>
          </mc:Fallback>
        </mc:AlternateContent>
      </w:r>
      <w:r w:rsidRPr="009A2E65">
        <w:rPr>
          <w:noProof/>
          <w:highlight w:val="yellow"/>
        </w:rPr>
        <mc:AlternateContent>
          <mc:Choice Requires="wps">
            <w:drawing>
              <wp:anchor distT="0" distB="0" distL="114300" distR="114300" simplePos="0" relativeHeight="251711488" behindDoc="0" locked="0" layoutInCell="1" allowOverlap="1" wp14:anchorId="40B9BBB5" wp14:editId="3062F628">
                <wp:simplePos x="0" y="0"/>
                <wp:positionH relativeFrom="column">
                  <wp:posOffset>0</wp:posOffset>
                </wp:positionH>
                <wp:positionV relativeFrom="paragraph">
                  <wp:posOffset>0</wp:posOffset>
                </wp:positionV>
                <wp:extent cx="1981200" cy="484632"/>
                <wp:effectExtent l="0" t="0" r="38100" b="10795"/>
                <wp:wrapNone/>
                <wp:docPr id="194115829" name="Pil: femhörning 3"/>
                <wp:cNvGraphicFramePr/>
                <a:graphic xmlns:a="http://schemas.openxmlformats.org/drawingml/2006/main">
                  <a:graphicData uri="http://schemas.microsoft.com/office/word/2010/wordprocessingShape">
                    <wps:wsp>
                      <wps:cNvSpPr/>
                      <wps:spPr>
                        <a:xfrm>
                          <a:off x="0" y="0"/>
                          <a:ext cx="1981200" cy="484632"/>
                        </a:xfrm>
                        <a:prstGeom prst="homePlate">
                          <a:avLst/>
                        </a:prstGeom>
                        <a:solidFill>
                          <a:srgbClr val="BFFFFF"/>
                        </a:solidFill>
                      </wps:spPr>
                      <wps:style>
                        <a:lnRef idx="2">
                          <a:schemeClr val="accent1">
                            <a:shade val="15000"/>
                          </a:schemeClr>
                        </a:lnRef>
                        <a:fillRef idx="1">
                          <a:schemeClr val="accent1"/>
                        </a:fillRef>
                        <a:effectRef idx="0">
                          <a:schemeClr val="accent1"/>
                        </a:effectRef>
                        <a:fontRef idx="minor">
                          <a:schemeClr val="lt1"/>
                        </a:fontRef>
                      </wps:style>
                      <wps:txbx>
                        <w:txbxContent>
                          <w:p w14:paraId="6DCAAC66" w14:textId="77777777" w:rsidR="009B36CA" w:rsidRDefault="009B36CA" w:rsidP="009B36CA">
                            <w:pPr>
                              <w:jc w:val="center"/>
                              <w:rPr>
                                <w:rFonts w:hAnsi="Open Sans"/>
                                <w:color w:val="353636" w:themeColor="text1"/>
                                <w:kern w:val="24"/>
                                <w:sz w:val="16"/>
                                <w:szCs w:val="16"/>
                              </w:rPr>
                            </w:pPr>
                            <w:r>
                              <w:rPr>
                                <w:rFonts w:hAnsi="Open Sans"/>
                                <w:color w:val="353636" w:themeColor="text1"/>
                                <w:kern w:val="24"/>
                                <w:sz w:val="16"/>
                                <w:szCs w:val="16"/>
                              </w:rPr>
                              <w:t>Behov av att avsluta ett tidigare givet samtycke</w:t>
                            </w:r>
                          </w:p>
                        </w:txbxContent>
                      </wps:txbx>
                      <wps:bodyPr rtlCol="0" anchor="ctr"/>
                    </wps:wsp>
                  </a:graphicData>
                </a:graphic>
              </wp:anchor>
            </w:drawing>
          </mc:Choice>
          <mc:Fallback>
            <w:pict>
              <v:shape w14:anchorId="40B9BBB5" id="_x0000_s1060" type="#_x0000_t15" style="position:absolute;margin-left:0;margin-top:0;width:156pt;height:38.1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" adj="18958" fillcolor="#bfffff" strokecolor="#18080e [484]" strokeweight="1pt">
                <v:textbox>
                  <w:txbxContent>
                    <w:p w14:paraId="6DCAAC66" w14:textId="77777777" w:rsidR="009B36CA" w:rsidRDefault="009B36CA" w:rsidP="009B36CA">
                      <w:pPr>
                        <w:jc w:val="center"/>
                        <w:rPr>
                          <w:rFonts w:hAnsi="Open Sans"/>
                          <w:color w:val="353636" w:themeColor="text1"/>
                          <w:kern w:val="24"/>
                          <w:sz w:val="16"/>
                          <w:szCs w:val="16"/>
                        </w:rPr>
                      </w:pPr>
                      <w:r>
                        <w:rPr>
                          <w:rFonts w:hAnsi="Open Sans"/>
                          <w:color w:val="353636" w:themeColor="text1"/>
                          <w:kern w:val="24"/>
                          <w:sz w:val="16"/>
                          <w:szCs w:val="16"/>
                        </w:rPr>
                        <w:t>Behov av att avsluta ett tidigare givet samtycke</w:t>
                      </w:r>
                    </w:p>
                  </w:txbxContent>
                </v:textbox>
              </v:shape>
            </w:pict>
          </mc:Fallback>
        </mc:AlternateContent>
      </w:r>
      <w:r w:rsidRPr="009A2E65">
        <w:rPr>
          <w:noProof/>
          <w:highlight w:val="yellow"/>
        </w:rPr>
        <mc:AlternateContent>
          <mc:Choice Requires="wps">
            <w:drawing>
              <wp:anchor distT="0" distB="0" distL="114300" distR="114300" simplePos="0" relativeHeight="251712512" behindDoc="0" locked="0" layoutInCell="1" allowOverlap="1" wp14:anchorId="5F8A297B" wp14:editId="5266426D">
                <wp:simplePos x="0" y="0"/>
                <wp:positionH relativeFrom="column">
                  <wp:posOffset>3862705</wp:posOffset>
                </wp:positionH>
                <wp:positionV relativeFrom="paragraph">
                  <wp:posOffset>0</wp:posOffset>
                </wp:positionV>
                <wp:extent cx="2254250" cy="484632"/>
                <wp:effectExtent l="19050" t="0" r="31750" b="10795"/>
                <wp:wrapNone/>
                <wp:docPr id="1468448182" name="Pil: sparr 5"/>
                <wp:cNvGraphicFramePr/>
                <a:graphic xmlns:a="http://schemas.openxmlformats.org/drawingml/2006/main">
                  <a:graphicData uri="http://schemas.microsoft.com/office/word/2010/wordprocessingShape">
                    <wps:wsp>
                      <wps:cNvSpPr/>
                      <wps:spPr>
                        <a:xfrm>
                          <a:off x="0" y="0"/>
                          <a:ext cx="2254250" cy="484632"/>
                        </a:xfrm>
                        <a:prstGeom prst="chevron">
                          <a:avLst/>
                        </a:prstGeom>
                        <a:solidFill>
                          <a:srgbClr val="FFE0C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1A5725" w14:textId="77777777" w:rsidR="009B36CA" w:rsidRDefault="009B36CA" w:rsidP="009B36CA">
                            <w:pPr>
                              <w:jc w:val="center"/>
                              <w:rPr>
                                <w:rFonts w:hAnsi="Open Sans"/>
                                <w:color w:val="353636" w:themeColor="text1"/>
                                <w:kern w:val="24"/>
                                <w:sz w:val="16"/>
                                <w:szCs w:val="16"/>
                              </w:rPr>
                            </w:pPr>
                            <w:r>
                              <w:rPr>
                                <w:rFonts w:hAnsi="Open Sans"/>
                                <w:color w:val="353636" w:themeColor="text1"/>
                                <w:kern w:val="24"/>
                                <w:sz w:val="16"/>
                                <w:szCs w:val="16"/>
                              </w:rPr>
                              <w:t xml:space="preserve">Avsluta ett givet samtycke </w:t>
                            </w:r>
                          </w:p>
                        </w:txbxContent>
                      </wps:txbx>
                      <wps:bodyPr rtlCol="0" anchor="ctr"/>
                    </wps:wsp>
                  </a:graphicData>
                </a:graphic>
              </wp:anchor>
            </w:drawing>
          </mc:Choice>
          <mc:Fallback>
            <w:pict>
              <v:shape w14:anchorId="5F8A297B" id="_x0000_s1061" type="#_x0000_t55" style="position:absolute;margin-left:304.15pt;margin-top:0;width:177.5pt;height:38.1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" adj="19278" fillcolor="#ffe0c1" strokecolor="#18080e [484]" strokeweight="1pt">
                <v:textbox>
                  <w:txbxContent>
                    <w:p w14:paraId="4C1A5725" w14:textId="77777777" w:rsidR="009B36CA" w:rsidRDefault="009B36CA" w:rsidP="009B36CA">
                      <w:pPr>
                        <w:jc w:val="center"/>
                        <w:rPr>
                          <w:rFonts w:hAnsi="Open Sans"/>
                          <w:color w:val="353636" w:themeColor="text1"/>
                          <w:kern w:val="24"/>
                          <w:sz w:val="16"/>
                          <w:szCs w:val="16"/>
                        </w:rPr>
                      </w:pPr>
                      <w:r>
                        <w:rPr>
                          <w:rFonts w:hAnsi="Open Sans"/>
                          <w:color w:val="353636" w:themeColor="text1"/>
                          <w:kern w:val="24"/>
                          <w:sz w:val="16"/>
                          <w:szCs w:val="16"/>
                        </w:rPr>
                        <w:t xml:space="preserve">Avsluta ett givet samtycke </w:t>
                      </w:r>
                    </w:p>
                  </w:txbxContent>
                </v:textbox>
              </v:shape>
            </w:pict>
          </mc:Fallback>
        </mc:AlternateContent>
      </w:r>
      <w:r w:rsidRPr="009A2E65">
        <w:rPr>
          <w:noProof/>
          <w:highlight w:val="yellow"/>
        </w:rPr>
        <mc:AlternateContent>
          <mc:Choice Requires="wps">
            <w:drawing>
              <wp:anchor distT="0" distB="0" distL="114300" distR="114300" simplePos="0" relativeHeight="251713536" behindDoc="0" locked="0" layoutInCell="1" allowOverlap="1" wp14:anchorId="380F3B45" wp14:editId="3B61A095">
                <wp:simplePos x="0" y="0"/>
                <wp:positionH relativeFrom="column">
                  <wp:posOffset>5875655</wp:posOffset>
                </wp:positionH>
                <wp:positionV relativeFrom="paragraph">
                  <wp:posOffset>0</wp:posOffset>
                </wp:positionV>
                <wp:extent cx="0" cy="484632"/>
                <wp:effectExtent l="0" t="0" r="38100" b="29845"/>
                <wp:wrapNone/>
                <wp:docPr id="629554984" name="Rak koppling 8"/>
                <wp:cNvGraphicFramePr/>
                <a:graphic xmlns:a="http://schemas.openxmlformats.org/drawingml/2006/main">
                  <a:graphicData uri="http://schemas.microsoft.com/office/word/2010/wordprocessingShape">
                    <wps:wsp>
                      <wps:cNvCnPr/>
                      <wps:spPr>
                        <a:xfrm>
                          <a:off x="0" y="0"/>
                          <a:ext cx="0" cy="484632"/>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2957C8D" id="Rak koppling 8"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462.65pt,0" to="462.65pt,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" strokecolor="#353636 [3213]" strokeweight="1pt">
                <v:stroke joinstyle="miter"/>
              </v:line>
            </w:pict>
          </mc:Fallback>
        </mc:AlternateContent>
      </w:r>
      <w:r w:rsidRPr="009A2E65">
        <w:rPr>
          <w:noProof/>
          <w:highlight w:val="yellow"/>
        </w:rPr>
        <mc:AlternateContent>
          <mc:Choice Requires="wps">
            <w:drawing>
              <wp:anchor distT="0" distB="0" distL="114300" distR="114300" simplePos="0" relativeHeight="251714560" behindDoc="0" locked="0" layoutInCell="1" allowOverlap="1" wp14:anchorId="2B5A37CA" wp14:editId="3F1B1B0C">
                <wp:simplePos x="0" y="0"/>
                <wp:positionH relativeFrom="column">
                  <wp:posOffset>5885180</wp:posOffset>
                </wp:positionH>
                <wp:positionV relativeFrom="paragraph">
                  <wp:posOffset>0</wp:posOffset>
                </wp:positionV>
                <wp:extent cx="704842" cy="484632"/>
                <wp:effectExtent l="0" t="0" r="635" b="0"/>
                <wp:wrapNone/>
                <wp:docPr id="455600328" name="Rektangel 9"/>
                <wp:cNvGraphicFramePr/>
                <a:graphic xmlns:a="http://schemas.openxmlformats.org/drawingml/2006/main">
                  <a:graphicData uri="http://schemas.microsoft.com/office/word/2010/wordprocessingShape">
                    <wps:wsp>
                      <wps:cNvSpPr/>
                      <wps:spPr>
                        <a:xfrm>
                          <a:off x="0" y="0"/>
                          <a:ext cx="704842" cy="48463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79EE7A34" id="Rektangel 9" o:spid="_x0000_s1026" style="position:absolute;margin-left:463.4pt;margin-top:0;width:55.5pt;height:38.1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" fillcolor="white [3212]" stroked="f" strokeweight="1pt"/>
            </w:pict>
          </mc:Fallback>
        </mc:AlternateContent>
      </w:r>
      <w:r w:rsidRPr="009A2E65">
        <w:rPr>
          <w:noProof/>
          <w:highlight w:val="yellow"/>
        </w:rPr>
        <mc:AlternateContent>
          <mc:Choice Requires="wps">
            <w:drawing>
              <wp:anchor distT="0" distB="0" distL="114300" distR="114300" simplePos="0" relativeHeight="251715584" behindDoc="0" locked="0" layoutInCell="1" allowOverlap="1" wp14:anchorId="0DE96CF6" wp14:editId="4F05C56D">
                <wp:simplePos x="0" y="0"/>
                <wp:positionH relativeFrom="column">
                  <wp:posOffset>2349500</wp:posOffset>
                </wp:positionH>
                <wp:positionV relativeFrom="paragraph">
                  <wp:posOffset>532765</wp:posOffset>
                </wp:positionV>
                <wp:extent cx="222250" cy="615950"/>
                <wp:effectExtent l="19050" t="0" r="25400" b="31750"/>
                <wp:wrapNone/>
                <wp:docPr id="1073952496" name="Pil: nedåt 11"/>
                <wp:cNvGraphicFramePr/>
                <a:graphic xmlns:a="http://schemas.openxmlformats.org/drawingml/2006/main">
                  <a:graphicData uri="http://schemas.microsoft.com/office/word/2010/wordprocessingShape">
                    <wps:wsp>
                      <wps:cNvSpPr/>
                      <wps:spPr>
                        <a:xfrm>
                          <a:off x="0" y="0"/>
                          <a:ext cx="222250" cy="61595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43A7383B" id="Pil: nedåt 11" o:spid="_x0000_s1026" type="#_x0000_t67" style="position:absolute;margin-left:185pt;margin-top:41.95pt;width:17.5pt;height:48.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" adj="17703" fillcolor="white [3212]" strokecolor="#18080e [484]" strokeweight="1pt"/>
            </w:pict>
          </mc:Fallback>
        </mc:AlternateContent>
      </w:r>
      <w:r w:rsidRPr="009A2E65">
        <w:rPr>
          <w:noProof/>
          <w:highlight w:val="yellow"/>
        </w:rPr>
        <mc:AlternateContent>
          <mc:Choice Requires="wps">
            <w:drawing>
              <wp:anchor distT="0" distB="0" distL="114300" distR="114300" simplePos="0" relativeHeight="251716608" behindDoc="0" locked="0" layoutInCell="1" allowOverlap="1" wp14:anchorId="2B73B8F2" wp14:editId="118AE74C">
                <wp:simplePos x="0" y="0"/>
                <wp:positionH relativeFrom="column">
                  <wp:posOffset>3143250</wp:posOffset>
                </wp:positionH>
                <wp:positionV relativeFrom="paragraph">
                  <wp:posOffset>551815</wp:posOffset>
                </wp:positionV>
                <wp:extent cx="222250" cy="615950"/>
                <wp:effectExtent l="19050" t="19050" r="25400" b="12700"/>
                <wp:wrapNone/>
                <wp:docPr id="1569312496" name="Pil: nedåt 12"/>
                <wp:cNvGraphicFramePr/>
                <a:graphic xmlns:a="http://schemas.openxmlformats.org/drawingml/2006/main">
                  <a:graphicData uri="http://schemas.microsoft.com/office/word/2010/wordprocessingShape">
                    <wps:wsp>
                      <wps:cNvSpPr/>
                      <wps:spPr>
                        <a:xfrm rot="10800000">
                          <a:off x="0" y="0"/>
                          <a:ext cx="222250" cy="61595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209BE325" id="Pil: nedåt 12" o:spid="_x0000_s1026" type="#_x0000_t67" style="position:absolute;margin-left:247.5pt;margin-top:43.45pt;width:17.5pt;height:48.5pt;rotation:180;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" adj="17703" fillcolor="white [3212]" strokecolor="#18080e [484]" strokeweight="1pt"/>
            </w:pict>
          </mc:Fallback>
        </mc:AlternateContent>
      </w:r>
      <w:r w:rsidRPr="009A2E65">
        <w:rPr>
          <w:noProof/>
          <w:highlight w:val="yellow"/>
        </w:rPr>
        <mc:AlternateContent>
          <mc:Choice Requires="wps">
            <w:drawing>
              <wp:anchor distT="0" distB="0" distL="114300" distR="114300" simplePos="0" relativeHeight="251717632" behindDoc="0" locked="0" layoutInCell="1" allowOverlap="1" wp14:anchorId="18D7F7BF" wp14:editId="30482983">
                <wp:simplePos x="0" y="0"/>
                <wp:positionH relativeFrom="column">
                  <wp:posOffset>0</wp:posOffset>
                </wp:positionH>
                <wp:positionV relativeFrom="paragraph">
                  <wp:posOffset>1197610</wp:posOffset>
                </wp:positionV>
                <wp:extent cx="5885354" cy="484632"/>
                <wp:effectExtent l="0" t="0" r="20320" b="10795"/>
                <wp:wrapNone/>
                <wp:docPr id="363088508" name="Rektangel: rundade hörn 13"/>
                <wp:cNvGraphicFramePr/>
                <a:graphic xmlns:a="http://schemas.openxmlformats.org/drawingml/2006/main">
                  <a:graphicData uri="http://schemas.microsoft.com/office/word/2010/wordprocessingShape">
                    <wps:wsp>
                      <wps:cNvSpPr/>
                      <wps:spPr>
                        <a:xfrm>
                          <a:off x="0" y="0"/>
                          <a:ext cx="5885354" cy="484632"/>
                        </a:xfrm>
                        <a:prstGeom prst="roundRect">
                          <a:avLst/>
                        </a:prstGeom>
                        <a:solidFill>
                          <a:srgbClr val="F4E7F8"/>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3D29DA" w14:textId="77777777" w:rsidR="009B36CA" w:rsidRDefault="009B36CA" w:rsidP="009B36CA">
                            <w:pPr>
                              <w:jc w:val="center"/>
                              <w:rPr>
                                <w:rFonts w:hAnsi="Open Sans"/>
                                <w:color w:val="353636" w:themeColor="text1"/>
                                <w:kern w:val="24"/>
                                <w:sz w:val="16"/>
                                <w:szCs w:val="16"/>
                              </w:rPr>
                            </w:pPr>
                            <w:r>
                              <w:rPr>
                                <w:rFonts w:hAnsi="Open Sans"/>
                                <w:color w:val="353636" w:themeColor="text1"/>
                                <w:kern w:val="24"/>
                                <w:sz w:val="16"/>
                                <w:szCs w:val="16"/>
                              </w:rPr>
                              <w:t>Informationskällor</w:t>
                            </w:r>
                          </w:p>
                        </w:txbxContent>
                      </wps:txbx>
                      <wps:bodyPr rtlCol="0" anchor="ctr"/>
                    </wps:wsp>
                  </a:graphicData>
                </a:graphic>
              </wp:anchor>
            </w:drawing>
          </mc:Choice>
          <mc:Fallback>
            <w:pict>
              <v:roundrect w14:anchorId="18D7F7BF" id="_x0000_s1062" style="position:absolute;margin-left:0;margin-top:94.3pt;width:463.4pt;height:38.15pt;z-index:2517176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" fillcolor="#f4e7f8" strokecolor="#18080e [484]" strokeweight="1pt">
                <v:stroke joinstyle="miter"/>
                <v:textbox>
                  <w:txbxContent>
                    <w:p w14:paraId="493D29DA" w14:textId="77777777" w:rsidR="009B36CA" w:rsidRDefault="009B36CA" w:rsidP="009B36CA">
                      <w:pPr>
                        <w:jc w:val="center"/>
                        <w:rPr>
                          <w:rFonts w:hAnsi="Open Sans"/>
                          <w:color w:val="353636" w:themeColor="text1"/>
                          <w:kern w:val="24"/>
                          <w:sz w:val="16"/>
                          <w:szCs w:val="16"/>
                        </w:rPr>
                      </w:pPr>
                      <w:r>
                        <w:rPr>
                          <w:rFonts w:hAnsi="Open Sans"/>
                          <w:color w:val="353636" w:themeColor="text1"/>
                          <w:kern w:val="24"/>
                          <w:sz w:val="16"/>
                          <w:szCs w:val="16"/>
                        </w:rPr>
                        <w:t>Informationskällor</w:t>
                      </w:r>
                    </w:p>
                  </w:txbxContent>
                </v:textbox>
              </v:roundrect>
            </w:pict>
          </mc:Fallback>
        </mc:AlternateContent>
      </w:r>
      <w:r w:rsidRPr="009A2E65">
        <w:rPr>
          <w:noProof/>
          <w:highlight w:val="yellow"/>
        </w:rPr>
        <mc:AlternateContent>
          <mc:Choice Requires="wps">
            <w:drawing>
              <wp:anchor distT="0" distB="0" distL="114300" distR="114300" simplePos="0" relativeHeight="251718656" behindDoc="0" locked="0" layoutInCell="1" allowOverlap="1" wp14:anchorId="5B6D593C" wp14:editId="0D053A0D">
                <wp:simplePos x="0" y="0"/>
                <wp:positionH relativeFrom="column">
                  <wp:posOffset>4338955</wp:posOffset>
                </wp:positionH>
                <wp:positionV relativeFrom="paragraph">
                  <wp:posOffset>532765</wp:posOffset>
                </wp:positionV>
                <wp:extent cx="222250" cy="615950"/>
                <wp:effectExtent l="19050" t="0" r="25400" b="31750"/>
                <wp:wrapNone/>
                <wp:docPr id="638352907" name="Pil: nedåt 2"/>
                <wp:cNvGraphicFramePr/>
                <a:graphic xmlns:a="http://schemas.openxmlformats.org/drawingml/2006/main">
                  <a:graphicData uri="http://schemas.microsoft.com/office/word/2010/wordprocessingShape">
                    <wps:wsp>
                      <wps:cNvSpPr/>
                      <wps:spPr>
                        <a:xfrm>
                          <a:off x="0" y="0"/>
                          <a:ext cx="222250" cy="61595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298C3194" id="Pil: nedåt 2" o:spid="_x0000_s1026" type="#_x0000_t67" style="position:absolute;margin-left:341.65pt;margin-top:41.95pt;width:17.5pt;height:48.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" adj="17703" fillcolor="white [3212]" strokecolor="#18080e [484]" strokeweight="1pt"/>
            </w:pict>
          </mc:Fallback>
        </mc:AlternateContent>
      </w:r>
      <w:r w:rsidRPr="009A2E65">
        <w:rPr>
          <w:noProof/>
          <w:highlight w:val="yellow"/>
        </w:rPr>
        <mc:AlternateContent>
          <mc:Choice Requires="wps">
            <w:drawing>
              <wp:anchor distT="0" distB="0" distL="114300" distR="114300" simplePos="0" relativeHeight="251719680" behindDoc="0" locked="0" layoutInCell="1" allowOverlap="1" wp14:anchorId="1C90C3BD" wp14:editId="78B1FA48">
                <wp:simplePos x="0" y="0"/>
                <wp:positionH relativeFrom="column">
                  <wp:posOffset>5132705</wp:posOffset>
                </wp:positionH>
                <wp:positionV relativeFrom="paragraph">
                  <wp:posOffset>551815</wp:posOffset>
                </wp:positionV>
                <wp:extent cx="222250" cy="615950"/>
                <wp:effectExtent l="19050" t="19050" r="25400" b="12700"/>
                <wp:wrapNone/>
                <wp:docPr id="484268888" name="Pil: nedåt 6"/>
                <wp:cNvGraphicFramePr/>
                <a:graphic xmlns:a="http://schemas.openxmlformats.org/drawingml/2006/main">
                  <a:graphicData uri="http://schemas.microsoft.com/office/word/2010/wordprocessingShape">
                    <wps:wsp>
                      <wps:cNvSpPr/>
                      <wps:spPr>
                        <a:xfrm rot="10800000">
                          <a:off x="0" y="0"/>
                          <a:ext cx="222250" cy="61595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66274867" id="Pil: nedåt 6" o:spid="_x0000_s1026" type="#_x0000_t67" style="position:absolute;margin-left:404.15pt;margin-top:43.45pt;width:17.5pt;height:48.5pt;rotation:180;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" adj="17703" fillcolor="white [3212]" strokecolor="#18080e [484]" strokeweight="1pt"/>
            </w:pict>
          </mc:Fallback>
        </mc:AlternateContent>
      </w:r>
    </w:p>
    <w:p w14:paraId="77D2D963" w14:textId="77777777" w:rsidR="009B36CA" w:rsidRDefault="009B36CA" w:rsidP="009B36CA">
      <w:pPr>
        <w:rPr>
          <w:highlight w:val="yellow"/>
        </w:rPr>
      </w:pPr>
    </w:p>
    <w:p w14:paraId="6EEAA52C" w14:textId="77777777" w:rsidR="009B36CA" w:rsidRDefault="009B36CA" w:rsidP="009B36CA">
      <w:pPr>
        <w:rPr>
          <w:highlight w:val="yellow"/>
        </w:rPr>
      </w:pPr>
    </w:p>
    <w:p w14:paraId="3ACF6CB7" w14:textId="77777777" w:rsidR="009B36CA" w:rsidRDefault="009B36CA" w:rsidP="009B36CA">
      <w:pPr>
        <w:rPr>
          <w:highlight w:val="yellow"/>
        </w:rPr>
      </w:pPr>
    </w:p>
    <w:p w14:paraId="428A7954" w14:textId="77777777" w:rsidR="009B36CA" w:rsidRPr="00820649" w:rsidRDefault="009B36CA" w:rsidP="009B36CA">
      <w:pPr>
        <w:rPr>
          <w:highlight w:val="yellow"/>
        </w:rPr>
      </w:pPr>
    </w:p>
    <w:p w14:paraId="555D64FB" w14:textId="77777777" w:rsidR="009B36CA" w:rsidRDefault="009B36CA" w:rsidP="009B36CA">
      <w:pPr>
        <w:rPr>
          <w:color w:val="A33662" w:themeColor="accent1"/>
        </w:rPr>
      </w:pPr>
    </w:p>
    <w:p w14:paraId="7AF7C660" w14:textId="77777777" w:rsidR="009B36CA" w:rsidRDefault="009B36CA" w:rsidP="009B36CA">
      <w:pPr>
        <w:pStyle w:val="Numreradrubrik4"/>
      </w:pPr>
      <w:r w:rsidRPr="00E131FD">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9B36CA" w:rsidRPr="000D195E" w14:paraId="25177626" w14:textId="77777777" w:rsidTr="00D07203">
        <w:trPr>
          <w:trHeight w:val="348"/>
        </w:trPr>
        <w:tc>
          <w:tcPr>
            <w:tcW w:w="1176" w:type="pct"/>
            <w:shd w:val="clear" w:color="auto" w:fill="D9D9D9"/>
          </w:tcPr>
          <w:p w14:paraId="0E823EE0" w14:textId="77777777" w:rsidR="009B36CA" w:rsidRPr="000D195E" w:rsidRDefault="009B36CA" w:rsidP="00D07203">
            <w:pPr>
              <w:tabs>
                <w:tab w:val="left" w:pos="567"/>
              </w:tabs>
              <w:jc w:val="center"/>
            </w:pPr>
            <w:r w:rsidRPr="000D195E">
              <w:t>Namn/beteckning</w:t>
            </w:r>
          </w:p>
        </w:tc>
        <w:tc>
          <w:tcPr>
            <w:tcW w:w="3824" w:type="pct"/>
            <w:shd w:val="clear" w:color="auto" w:fill="D9D9D9"/>
          </w:tcPr>
          <w:p w14:paraId="35B2BD5D" w14:textId="77777777" w:rsidR="009B36CA" w:rsidRPr="000D195E" w:rsidRDefault="009B36CA" w:rsidP="00D07203">
            <w:pPr>
              <w:tabs>
                <w:tab w:val="left" w:pos="567"/>
              </w:tabs>
            </w:pPr>
            <w:r w:rsidRPr="000D195E">
              <w:t>Beskrivning</w:t>
            </w:r>
          </w:p>
        </w:tc>
      </w:tr>
      <w:tr w:rsidR="009B36CA" w:rsidRPr="000D195E" w14:paraId="76123241" w14:textId="77777777" w:rsidTr="00D07203">
        <w:trPr>
          <w:trHeight w:val="709"/>
        </w:trPr>
        <w:tc>
          <w:tcPr>
            <w:tcW w:w="1176" w:type="pct"/>
          </w:tcPr>
          <w:p w14:paraId="101C4FB9" w14:textId="77777777" w:rsidR="009B36CA" w:rsidRDefault="009B36CA" w:rsidP="00D07203">
            <w:pPr>
              <w:tabs>
                <w:tab w:val="left" w:pos="567"/>
              </w:tabs>
            </w:pPr>
            <w:r>
              <w:t>Användare</w:t>
            </w:r>
          </w:p>
        </w:tc>
        <w:tc>
          <w:tcPr>
            <w:tcW w:w="3824" w:type="pct"/>
          </w:tcPr>
          <w:p w14:paraId="292B1D5D" w14:textId="77777777" w:rsidR="009B36CA" w:rsidRDefault="009B36CA" w:rsidP="00D07203">
            <w:r>
              <w:t>En patient/brukare som har behov av att se vilka samtycken patienten/brukaren givit och som registrerats av vård- eller omsorgsutförare.</w:t>
            </w:r>
          </w:p>
        </w:tc>
      </w:tr>
      <w:tr w:rsidR="009B36CA" w:rsidRPr="000D195E" w14:paraId="7E3440DE" w14:textId="77777777" w:rsidTr="00D07203">
        <w:trPr>
          <w:trHeight w:val="709"/>
        </w:trPr>
        <w:tc>
          <w:tcPr>
            <w:tcW w:w="1176" w:type="pct"/>
          </w:tcPr>
          <w:p w14:paraId="331ECDAB" w14:textId="77777777" w:rsidR="009B36CA" w:rsidRDefault="009B36CA" w:rsidP="00D07203">
            <w:pPr>
              <w:tabs>
                <w:tab w:val="left" w:pos="567"/>
              </w:tabs>
            </w:pPr>
            <w:r>
              <w:t>Tjänstekonsument</w:t>
            </w:r>
          </w:p>
        </w:tc>
        <w:tc>
          <w:tcPr>
            <w:tcW w:w="3824" w:type="pct"/>
          </w:tcPr>
          <w:p w14:paraId="3FC4DBE2" w14:textId="77777777" w:rsidR="009B36CA" w:rsidRDefault="009B36CA" w:rsidP="00D07203">
            <w:r>
              <w:t xml:space="preserve">System som ansvarar för att visa information om patientens/brukarens registrerade samtycken hos olika </w:t>
            </w:r>
            <w:r>
              <w:lastRenderedPageBreak/>
              <w:t xml:space="preserve">vårdenheter/vårdaktörer samt ger patient/brukare möjlighet att avsluta ett samtycke i förtid. </w:t>
            </w:r>
          </w:p>
        </w:tc>
      </w:tr>
      <w:tr w:rsidR="009B36CA" w:rsidRPr="000D195E" w14:paraId="5E1F65C1" w14:textId="77777777" w:rsidTr="00D07203">
        <w:trPr>
          <w:trHeight w:val="709"/>
        </w:trPr>
        <w:tc>
          <w:tcPr>
            <w:tcW w:w="1176" w:type="pct"/>
          </w:tcPr>
          <w:p w14:paraId="35A987B3" w14:textId="77777777" w:rsidR="009B36CA" w:rsidRDefault="009B36CA" w:rsidP="00D07203">
            <w:pPr>
              <w:tabs>
                <w:tab w:val="left" w:pos="567"/>
              </w:tabs>
            </w:pPr>
            <w:r>
              <w:lastRenderedPageBreak/>
              <w:t>Tjänsteproducent</w:t>
            </w:r>
          </w:p>
        </w:tc>
        <w:tc>
          <w:tcPr>
            <w:tcW w:w="3824" w:type="pct"/>
          </w:tcPr>
          <w:p w14:paraId="43C7AC07" w14:textId="77777777" w:rsidR="009B36CA" w:rsidRDefault="009B36CA" w:rsidP="00D07203">
            <w:r>
              <w:t xml:space="preserve">System som tillhandahåller lagring av samtyckesintyg. </w:t>
            </w:r>
          </w:p>
        </w:tc>
      </w:tr>
    </w:tbl>
    <w:p w14:paraId="758F7573" w14:textId="77777777" w:rsidR="009B36CA" w:rsidRPr="005D296B" w:rsidRDefault="009B36CA" w:rsidP="009B36CA"/>
    <w:p w14:paraId="1B99C2E7" w14:textId="77777777" w:rsidR="009B36CA" w:rsidRDefault="009B36CA" w:rsidP="009B36CA">
      <w:pPr>
        <w:spacing w:line="240" w:lineRule="auto"/>
      </w:pPr>
      <w:r>
        <w:br w:type="page"/>
      </w:r>
    </w:p>
    <w:p w14:paraId="74D6D0C9" w14:textId="77777777" w:rsidR="009B36CA" w:rsidRDefault="009B36CA" w:rsidP="009B36CA">
      <w:pPr>
        <w:pStyle w:val="Numreradrubrik4"/>
      </w:pPr>
      <w:proofErr w:type="spellStart"/>
      <w:r>
        <w:lastRenderedPageBreak/>
        <w:t>Sekvensdiagram</w:t>
      </w:r>
      <w:proofErr w:type="spellEnd"/>
    </w:p>
    <w:p w14:paraId="7014AA0D" w14:textId="77777777" w:rsidR="009B36CA" w:rsidRDefault="009B36CA" w:rsidP="009B36CA">
      <w:r>
        <w:t>Sekvensdiagram för att kontrollera om samtycken finns för en given aktör för åtkomst till journalinformation inom sammanhållen journalföring.</w:t>
      </w:r>
    </w:p>
    <w:p w14:paraId="63CC9873" w14:textId="77777777" w:rsidR="009B36CA" w:rsidRPr="006A20F0" w:rsidRDefault="009B36CA" w:rsidP="009B36CA">
      <w:r w:rsidRPr="00197244">
        <w:rPr>
          <w:noProof/>
        </w:rPr>
        <mc:AlternateContent>
          <mc:Choice Requires="wpg">
            <w:drawing>
              <wp:anchor distT="0" distB="0" distL="114300" distR="114300" simplePos="0" relativeHeight="251720704" behindDoc="0" locked="0" layoutInCell="1" allowOverlap="1" wp14:anchorId="5EDB8714" wp14:editId="26D9EBE6">
                <wp:simplePos x="0" y="0"/>
                <wp:positionH relativeFrom="column">
                  <wp:posOffset>0</wp:posOffset>
                </wp:positionH>
                <wp:positionV relativeFrom="paragraph">
                  <wp:posOffset>0</wp:posOffset>
                </wp:positionV>
                <wp:extent cx="6275774" cy="3664502"/>
                <wp:effectExtent l="0" t="0" r="0" b="31750"/>
                <wp:wrapNone/>
                <wp:docPr id="144876294" name="Grupp 47"/>
                <wp:cNvGraphicFramePr/>
                <a:graphic xmlns:a="http://schemas.openxmlformats.org/drawingml/2006/main">
                  <a:graphicData uri="http://schemas.microsoft.com/office/word/2010/wordprocessingGroup">
                    <wpg:wgp>
                      <wpg:cNvGrpSpPr/>
                      <wpg:grpSpPr>
                        <a:xfrm>
                          <a:off x="0" y="0"/>
                          <a:ext cx="6275774" cy="3664502"/>
                          <a:chOff x="0" y="0"/>
                          <a:chExt cx="6275774" cy="3664497"/>
                        </a:xfrm>
                      </wpg:grpSpPr>
                      <wpg:grpSp>
                        <wpg:cNvPr id="650471269" name="Grupp 650471269"/>
                        <wpg:cNvGrpSpPr/>
                        <wpg:grpSpPr>
                          <a:xfrm>
                            <a:off x="0" y="0"/>
                            <a:ext cx="824284" cy="3570496"/>
                            <a:chOff x="0" y="0"/>
                            <a:chExt cx="1028700" cy="4827655"/>
                          </a:xfrm>
                        </wpg:grpSpPr>
                        <pic:pic xmlns:pic="http://schemas.openxmlformats.org/drawingml/2006/picture">
                          <pic:nvPicPr>
                            <pic:cNvPr id="1783419194" name="Bildobjekt 1783419194"/>
                            <pic:cNvPicPr>
                              <a:picLocks noChangeAspect="1"/>
                            </pic:cNvPicPr>
                          </pic:nvPicPr>
                          <pic:blipFill>
                            <a:blip r:embed="rId34"/>
                            <a:stretch>
                              <a:fillRect/>
                            </a:stretch>
                          </pic:blipFill>
                          <pic:spPr>
                            <a:xfrm>
                              <a:off x="298421" y="0"/>
                              <a:ext cx="419158" cy="447737"/>
                            </a:xfrm>
                            <a:prstGeom prst="rect">
                              <a:avLst/>
                            </a:prstGeom>
                          </pic:spPr>
                        </pic:pic>
                        <wps:wsp>
                          <wps:cNvPr id="1798270887" name="Rektangel 1798270887"/>
                          <wps:cNvSpPr/>
                          <wps:spPr>
                            <a:xfrm>
                              <a:off x="0" y="547719"/>
                              <a:ext cx="1028700" cy="266700"/>
                            </a:xfrm>
                            <a:prstGeom prst="rect">
                              <a:avLst/>
                            </a:prstGeom>
                            <a:solidFill>
                              <a:srgbClr val="5B9BD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F30930" w14:textId="77777777" w:rsidR="009B36CA" w:rsidRDefault="009B36CA" w:rsidP="009B36CA">
                                <w:pPr>
                                  <w:jc w:val="center"/>
                                  <w:rPr>
                                    <w:rFonts w:ascii="Arial" w:hAnsi="Arial" w:cs="Arial"/>
                                    <w:color w:val="FFFFFF" w:themeColor="light1"/>
                                    <w:kern w:val="24"/>
                                    <w:sz w:val="16"/>
                                    <w:szCs w:val="16"/>
                                  </w:rPr>
                                </w:pPr>
                                <w:r>
                                  <w:rPr>
                                    <w:rFonts w:ascii="Arial" w:hAnsi="Arial" w:cs="Arial"/>
                                    <w:color w:val="FFFFFF" w:themeColor="light1"/>
                                    <w:kern w:val="24"/>
                                    <w:sz w:val="16"/>
                                    <w:szCs w:val="16"/>
                                  </w:rPr>
                                  <w:t>Patient</w:t>
                                </w:r>
                              </w:p>
                            </w:txbxContent>
                          </wps:txbx>
                          <wps:bodyPr rtlCol="0" anchor="ctr"/>
                        </wps:wsp>
                        <wps:wsp>
                          <wps:cNvPr id="679604185" name="Rak koppling 679604185"/>
                          <wps:cNvCnPr>
                            <a:cxnSpLocks/>
                          </wps:cNvCnPr>
                          <wps:spPr>
                            <a:xfrm>
                              <a:off x="514351" y="814419"/>
                              <a:ext cx="0" cy="4013236"/>
                            </a:xfrm>
                            <a:prstGeom prst="line">
                              <a:avLst/>
                            </a:prstGeom>
                            <a:ln>
                              <a:solidFill>
                                <a:schemeClr val="bg1">
                                  <a:lumMod val="85000"/>
                                </a:schemeClr>
                              </a:solidFill>
                              <a:prstDash val="sysDot"/>
                            </a:ln>
                          </wps:spPr>
                          <wps:style>
                            <a:lnRef idx="2">
                              <a:schemeClr val="accent1"/>
                            </a:lnRef>
                            <a:fillRef idx="0">
                              <a:schemeClr val="accent1"/>
                            </a:fillRef>
                            <a:effectRef idx="1">
                              <a:schemeClr val="accent1"/>
                            </a:effectRef>
                            <a:fontRef idx="minor">
                              <a:schemeClr val="tx1"/>
                            </a:fontRef>
                          </wps:style>
                          <wps:bodyPr/>
                        </wps:wsp>
                      </wpg:grpSp>
                      <wpg:grpSp>
                        <wpg:cNvPr id="1138179294" name="Grupp 1138179294"/>
                        <wpg:cNvGrpSpPr/>
                        <wpg:grpSpPr>
                          <a:xfrm>
                            <a:off x="1546807" y="405089"/>
                            <a:ext cx="824285" cy="3165403"/>
                            <a:chOff x="1546807" y="405089"/>
                            <a:chExt cx="1028700" cy="4279936"/>
                          </a:xfrm>
                        </wpg:grpSpPr>
                        <wps:wsp>
                          <wps:cNvPr id="1384224416" name="Rektangel 1384224416"/>
                          <wps:cNvSpPr/>
                          <wps:spPr>
                            <a:xfrm>
                              <a:off x="1546807" y="405089"/>
                              <a:ext cx="1028700" cy="266700"/>
                            </a:xfrm>
                            <a:prstGeom prst="rect">
                              <a:avLst/>
                            </a:prstGeom>
                            <a:solidFill>
                              <a:srgbClr val="5B9BD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7D6BCE" w14:textId="77777777" w:rsidR="009B36CA" w:rsidRDefault="009B36CA" w:rsidP="009B36CA">
                                <w:pPr>
                                  <w:jc w:val="center"/>
                                  <w:rPr>
                                    <w:rFonts w:ascii="Arial" w:hAnsi="Arial" w:cs="Arial"/>
                                    <w:color w:val="FFFFFF" w:themeColor="light1"/>
                                    <w:kern w:val="24"/>
                                    <w:sz w:val="16"/>
                                    <w:szCs w:val="16"/>
                                  </w:rPr>
                                </w:pPr>
                                <w:r>
                                  <w:rPr>
                                    <w:rFonts w:ascii="Arial" w:hAnsi="Arial" w:cs="Arial"/>
                                    <w:color w:val="FFFFFF" w:themeColor="light1"/>
                                    <w:kern w:val="24"/>
                                    <w:sz w:val="16"/>
                                    <w:szCs w:val="16"/>
                                  </w:rPr>
                                  <w:t>Konsument</w:t>
                                </w:r>
                              </w:p>
                            </w:txbxContent>
                          </wps:txbx>
                          <wps:bodyPr rtlCol="0" anchor="ctr"/>
                        </wps:wsp>
                        <wps:wsp>
                          <wps:cNvPr id="89572915" name="Rak koppling 89572915"/>
                          <wps:cNvCnPr>
                            <a:cxnSpLocks/>
                          </wps:cNvCnPr>
                          <wps:spPr>
                            <a:xfrm>
                              <a:off x="2054807" y="671789"/>
                              <a:ext cx="0" cy="4013236"/>
                            </a:xfrm>
                            <a:prstGeom prst="line">
                              <a:avLst/>
                            </a:prstGeom>
                            <a:ln>
                              <a:solidFill>
                                <a:schemeClr val="bg1">
                                  <a:lumMod val="85000"/>
                                </a:schemeClr>
                              </a:solidFill>
                              <a:prstDash val="sysDot"/>
                            </a:ln>
                          </wps:spPr>
                          <wps:style>
                            <a:lnRef idx="2">
                              <a:schemeClr val="accent1"/>
                            </a:lnRef>
                            <a:fillRef idx="0">
                              <a:schemeClr val="accent1"/>
                            </a:fillRef>
                            <a:effectRef idx="1">
                              <a:schemeClr val="accent1"/>
                            </a:effectRef>
                            <a:fontRef idx="minor">
                              <a:schemeClr val="tx1"/>
                            </a:fontRef>
                          </wps:style>
                          <wps:bodyPr/>
                        </wps:wsp>
                      </wpg:grpSp>
                      <wpg:grpSp>
                        <wpg:cNvPr id="1530443083" name="Grupp 1530443083"/>
                        <wpg:cNvGrpSpPr/>
                        <wpg:grpSpPr>
                          <a:xfrm>
                            <a:off x="3451443" y="405089"/>
                            <a:ext cx="824285" cy="3165403"/>
                            <a:chOff x="3451443" y="405089"/>
                            <a:chExt cx="1028700" cy="4279936"/>
                          </a:xfrm>
                        </wpg:grpSpPr>
                        <wps:wsp>
                          <wps:cNvPr id="2119419313" name="Rektangel 2119419313"/>
                          <wps:cNvSpPr/>
                          <wps:spPr>
                            <a:xfrm>
                              <a:off x="3451443" y="405089"/>
                              <a:ext cx="1028700" cy="266700"/>
                            </a:xfrm>
                            <a:prstGeom prst="rect">
                              <a:avLst/>
                            </a:prstGeom>
                            <a:solidFill>
                              <a:srgbClr val="5B9BD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BC2367" w14:textId="77777777" w:rsidR="009B36CA" w:rsidRDefault="009B36CA" w:rsidP="009B36CA">
                                <w:pPr>
                                  <w:jc w:val="center"/>
                                  <w:rPr>
                                    <w:rFonts w:ascii="Arial" w:hAnsi="Arial" w:cs="Arial"/>
                                    <w:color w:val="FFFFFF" w:themeColor="light1"/>
                                    <w:kern w:val="24"/>
                                    <w:sz w:val="16"/>
                                    <w:szCs w:val="16"/>
                                  </w:rPr>
                                </w:pPr>
                                <w:r>
                                  <w:rPr>
                                    <w:rFonts w:ascii="Arial" w:hAnsi="Arial" w:cs="Arial"/>
                                    <w:color w:val="FFFFFF" w:themeColor="light1"/>
                                    <w:kern w:val="24"/>
                                    <w:sz w:val="16"/>
                                    <w:szCs w:val="16"/>
                                  </w:rPr>
                                  <w:t>Virtuell tjänst</w:t>
                                </w:r>
                              </w:p>
                            </w:txbxContent>
                          </wps:txbx>
                          <wps:bodyPr rtlCol="0" anchor="ctr"/>
                        </wps:wsp>
                        <wps:wsp>
                          <wps:cNvPr id="1080652615" name="Rak koppling 1080652615"/>
                          <wps:cNvCnPr>
                            <a:cxnSpLocks/>
                          </wps:cNvCnPr>
                          <wps:spPr>
                            <a:xfrm>
                              <a:off x="3965794" y="671789"/>
                              <a:ext cx="34016" cy="4013236"/>
                            </a:xfrm>
                            <a:prstGeom prst="line">
                              <a:avLst/>
                            </a:prstGeom>
                            <a:ln>
                              <a:solidFill>
                                <a:schemeClr val="bg1">
                                  <a:lumMod val="85000"/>
                                </a:schemeClr>
                              </a:solidFill>
                              <a:prstDash val="sysDot"/>
                            </a:ln>
                          </wps:spPr>
                          <wps:style>
                            <a:lnRef idx="2">
                              <a:schemeClr val="accent1"/>
                            </a:lnRef>
                            <a:fillRef idx="0">
                              <a:schemeClr val="accent1"/>
                            </a:fillRef>
                            <a:effectRef idx="1">
                              <a:schemeClr val="accent1"/>
                            </a:effectRef>
                            <a:fontRef idx="minor">
                              <a:schemeClr val="tx1"/>
                            </a:fontRef>
                          </wps:style>
                          <wps:bodyPr/>
                        </wps:wsp>
                      </wpg:grpSp>
                      <wpg:grpSp>
                        <wpg:cNvPr id="1920194845" name="Grupp 1920194845"/>
                        <wpg:cNvGrpSpPr/>
                        <wpg:grpSpPr>
                          <a:xfrm>
                            <a:off x="5335973" y="409303"/>
                            <a:ext cx="939801" cy="3255194"/>
                            <a:chOff x="5335973" y="409303"/>
                            <a:chExt cx="1172863" cy="4401342"/>
                          </a:xfrm>
                        </wpg:grpSpPr>
                        <wps:wsp>
                          <wps:cNvPr id="1976265033" name="Rektangel 1976265033"/>
                          <wps:cNvSpPr/>
                          <wps:spPr>
                            <a:xfrm>
                              <a:off x="5335973" y="409303"/>
                              <a:ext cx="1172863" cy="266700"/>
                            </a:xfrm>
                            <a:prstGeom prst="rect">
                              <a:avLst/>
                            </a:prstGeom>
                            <a:solidFill>
                              <a:srgbClr val="5B9BD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F53CC87" w14:textId="77777777" w:rsidR="009B36CA" w:rsidRDefault="009B36CA" w:rsidP="009B36CA">
                                <w:pPr>
                                  <w:jc w:val="center"/>
                                  <w:rPr>
                                    <w:rFonts w:ascii="Arial" w:hAnsi="Arial" w:cs="Arial"/>
                                    <w:color w:val="FFFFFF" w:themeColor="light1"/>
                                    <w:kern w:val="24"/>
                                    <w:sz w:val="16"/>
                                    <w:szCs w:val="16"/>
                                  </w:rPr>
                                </w:pPr>
                                <w:r>
                                  <w:rPr>
                                    <w:rFonts w:ascii="Arial" w:hAnsi="Arial" w:cs="Arial"/>
                                    <w:color w:val="FFFFFF" w:themeColor="light1"/>
                                    <w:kern w:val="24"/>
                                    <w:sz w:val="16"/>
                                    <w:szCs w:val="16"/>
                                  </w:rPr>
                                  <w:t>Samtyckestjänst</w:t>
                                </w:r>
                              </w:p>
                            </w:txbxContent>
                          </wps:txbx>
                          <wps:bodyPr rtlCol="0" anchor="ctr"/>
                        </wps:wsp>
                        <wps:wsp>
                          <wps:cNvPr id="716708311" name="Rak koppling 716708311"/>
                          <wps:cNvCnPr>
                            <a:cxnSpLocks/>
                          </wps:cNvCnPr>
                          <wps:spPr>
                            <a:xfrm>
                              <a:off x="5922405" y="680780"/>
                              <a:ext cx="0" cy="4129865"/>
                            </a:xfrm>
                            <a:prstGeom prst="line">
                              <a:avLst/>
                            </a:prstGeom>
                            <a:ln>
                              <a:solidFill>
                                <a:schemeClr val="bg1">
                                  <a:lumMod val="85000"/>
                                </a:schemeClr>
                              </a:solidFill>
                              <a:prstDash val="sysDot"/>
                            </a:ln>
                          </wps:spPr>
                          <wps:style>
                            <a:lnRef idx="2">
                              <a:schemeClr val="accent1"/>
                            </a:lnRef>
                            <a:fillRef idx="0">
                              <a:schemeClr val="accent1"/>
                            </a:fillRef>
                            <a:effectRef idx="1">
                              <a:schemeClr val="accent1"/>
                            </a:effectRef>
                            <a:fontRef idx="minor">
                              <a:schemeClr val="tx1"/>
                            </a:fontRef>
                          </wps:style>
                          <wps:bodyPr/>
                        </wps:wsp>
                      </wpg:grpSp>
                      <wps:wsp>
                        <wps:cNvPr id="987068561" name="Rak pilkoppling 987068561"/>
                        <wps:cNvCnPr>
                          <a:cxnSpLocks/>
                        </wps:cNvCnPr>
                        <wps:spPr>
                          <a:xfrm>
                            <a:off x="412143" y="884123"/>
                            <a:ext cx="1541719"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519818059" name="textruta 22"/>
                        <wps:cNvSpPr txBox="1"/>
                        <wps:spPr>
                          <a:xfrm>
                            <a:off x="542975" y="685955"/>
                            <a:ext cx="1483360" cy="358775"/>
                          </a:xfrm>
                          <a:prstGeom prst="rect">
                            <a:avLst/>
                          </a:prstGeom>
                          <a:noFill/>
                        </wps:spPr>
                        <wps:txbx>
                          <w:txbxContent>
                            <w:p w14:paraId="72D56D5E" w14:textId="77777777" w:rsidR="009B36CA" w:rsidRDefault="009B36CA" w:rsidP="009B36CA">
                              <w:pPr>
                                <w:rPr>
                                  <w:rFonts w:hAnsi="Open Sans"/>
                                  <w:color w:val="353636" w:themeColor="text1"/>
                                  <w:kern w:val="24"/>
                                  <w:sz w:val="16"/>
                                  <w:szCs w:val="16"/>
                                </w:rPr>
                              </w:pPr>
                              <w:r>
                                <w:rPr>
                                  <w:rFonts w:hAnsi="Open Sans"/>
                                  <w:color w:val="353636" w:themeColor="text1"/>
                                  <w:kern w:val="24"/>
                                  <w:sz w:val="16"/>
                                  <w:szCs w:val="16"/>
                                </w:rPr>
                                <w:t>Vill se sina givna samtycken</w:t>
                              </w:r>
                            </w:p>
                          </w:txbxContent>
                        </wps:txbx>
                        <wps:bodyPr wrap="none" rtlCol="0">
                          <a:spAutoFit/>
                        </wps:bodyPr>
                      </wps:wsp>
                      <wps:wsp>
                        <wps:cNvPr id="1577108415" name="Rak pilkoppling 1577108415"/>
                        <wps:cNvCnPr>
                          <a:cxnSpLocks/>
                        </wps:cNvCnPr>
                        <wps:spPr>
                          <a:xfrm>
                            <a:off x="1962641" y="1005104"/>
                            <a:ext cx="1900944"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868359056" name="textruta 24"/>
                        <wps:cNvSpPr txBox="1"/>
                        <wps:spPr>
                          <a:xfrm>
                            <a:off x="1880905" y="818074"/>
                            <a:ext cx="2227580" cy="358775"/>
                          </a:xfrm>
                          <a:prstGeom prst="rect">
                            <a:avLst/>
                          </a:prstGeom>
                          <a:noFill/>
                        </wps:spPr>
                        <wps:txbx>
                          <w:txbxContent>
                            <w:p w14:paraId="040AC66F" w14:textId="77777777" w:rsidR="009B36CA" w:rsidRDefault="009B36CA" w:rsidP="009B36CA">
                              <w:pPr>
                                <w:rPr>
                                  <w:rFonts w:asciiTheme="majorHAnsi" w:eastAsia="SimSun" w:hAnsi="Open Sans"/>
                                  <w:color w:val="353636" w:themeColor="text1"/>
                                  <w:kern w:val="24"/>
                                  <w:sz w:val="16"/>
                                  <w:szCs w:val="16"/>
                                </w:rPr>
                              </w:pPr>
                              <w:r>
                                <w:rPr>
                                  <w:rFonts w:asciiTheme="majorHAnsi" w:eastAsia="SimSun" w:hAnsi="Open Sans"/>
                                  <w:color w:val="353636" w:themeColor="text1"/>
                                  <w:kern w:val="24"/>
                                  <w:sz w:val="16"/>
                                  <w:szCs w:val="16"/>
                                </w:rPr>
                                <w:t>GetAllExtendedConsentsForPatientRequest</w:t>
                              </w:r>
                            </w:p>
                          </w:txbxContent>
                        </wps:txbx>
                        <wps:bodyPr wrap="none" rtlCol="0">
                          <a:spAutoFit/>
                        </wps:bodyPr>
                      </wps:wsp>
                      <wps:wsp>
                        <wps:cNvPr id="290740526" name="textruta 26"/>
                        <wps:cNvSpPr txBox="1"/>
                        <wps:spPr>
                          <a:xfrm>
                            <a:off x="3813882" y="1013164"/>
                            <a:ext cx="2227580" cy="358775"/>
                          </a:xfrm>
                          <a:prstGeom prst="rect">
                            <a:avLst/>
                          </a:prstGeom>
                          <a:noFill/>
                        </wps:spPr>
                        <wps:txbx>
                          <w:txbxContent>
                            <w:p w14:paraId="2976D3C2" w14:textId="77777777" w:rsidR="009B36CA" w:rsidRDefault="009B36CA" w:rsidP="009B36CA">
                              <w:pPr>
                                <w:rPr>
                                  <w:rFonts w:asciiTheme="majorHAnsi" w:eastAsia="SimSun" w:hAnsi="Open Sans"/>
                                  <w:color w:val="353636" w:themeColor="text1"/>
                                  <w:kern w:val="24"/>
                                  <w:sz w:val="16"/>
                                  <w:szCs w:val="16"/>
                                </w:rPr>
                              </w:pPr>
                              <w:r>
                                <w:rPr>
                                  <w:rFonts w:asciiTheme="majorHAnsi" w:eastAsia="SimSun" w:hAnsi="Open Sans"/>
                                  <w:color w:val="353636" w:themeColor="text1"/>
                                  <w:kern w:val="24"/>
                                  <w:sz w:val="16"/>
                                  <w:szCs w:val="16"/>
                                </w:rPr>
                                <w:t>GetAllExtendedConsentsForPatientRequest</w:t>
                              </w:r>
                            </w:p>
                          </w:txbxContent>
                        </wps:txbx>
                        <wps:bodyPr wrap="none" rtlCol="0">
                          <a:spAutoFit/>
                        </wps:bodyPr>
                      </wps:wsp>
                      <wps:wsp>
                        <wps:cNvPr id="1575080720" name="Rak pilkoppling 1575080720"/>
                        <wps:cNvCnPr>
                          <a:cxnSpLocks/>
                        </wps:cNvCnPr>
                        <wps:spPr>
                          <a:xfrm>
                            <a:off x="3890843" y="1224646"/>
                            <a:ext cx="1915030"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916001217" name="Rak pilkoppling 916001217"/>
                        <wps:cNvCnPr>
                          <a:cxnSpLocks/>
                        </wps:cNvCnPr>
                        <wps:spPr>
                          <a:xfrm>
                            <a:off x="3890843" y="1476464"/>
                            <a:ext cx="1915030" cy="0"/>
                          </a:xfrm>
                          <a:prstGeom prst="straightConnector1">
                            <a:avLst/>
                          </a:prstGeom>
                          <a:ln>
                            <a:solidFill>
                              <a:schemeClr val="tx1"/>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225137845" name="Rak pilkoppling 1225137845"/>
                        <wps:cNvCnPr>
                          <a:cxnSpLocks/>
                        </wps:cNvCnPr>
                        <wps:spPr>
                          <a:xfrm>
                            <a:off x="1967731" y="1729477"/>
                            <a:ext cx="1874018" cy="0"/>
                          </a:xfrm>
                          <a:prstGeom prst="straightConnector1">
                            <a:avLst/>
                          </a:prstGeom>
                          <a:ln>
                            <a:solidFill>
                              <a:schemeClr val="tx1"/>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49094900" name="Rak pilkoppling 49094900"/>
                        <wps:cNvCnPr>
                          <a:cxnSpLocks/>
                        </wps:cNvCnPr>
                        <wps:spPr>
                          <a:xfrm>
                            <a:off x="401212" y="1944719"/>
                            <a:ext cx="1522760" cy="0"/>
                          </a:xfrm>
                          <a:prstGeom prst="straightConnector1">
                            <a:avLst/>
                          </a:prstGeom>
                          <a:ln>
                            <a:solidFill>
                              <a:schemeClr val="tx1"/>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2092752313" name="textruta 35"/>
                        <wps:cNvSpPr txBox="1"/>
                        <wps:spPr>
                          <a:xfrm>
                            <a:off x="3813882" y="1270693"/>
                            <a:ext cx="2301875" cy="358775"/>
                          </a:xfrm>
                          <a:prstGeom prst="rect">
                            <a:avLst/>
                          </a:prstGeom>
                          <a:noFill/>
                        </wps:spPr>
                        <wps:txbx>
                          <w:txbxContent>
                            <w:p w14:paraId="62230913" w14:textId="77777777" w:rsidR="009B36CA" w:rsidRDefault="009B36CA" w:rsidP="009B36CA">
                              <w:pPr>
                                <w:rPr>
                                  <w:rFonts w:asciiTheme="majorHAnsi" w:eastAsia="SimSun" w:hAnsi="Open Sans"/>
                                  <w:color w:val="353636" w:themeColor="text1"/>
                                  <w:kern w:val="24"/>
                                  <w:sz w:val="16"/>
                                  <w:szCs w:val="16"/>
                                </w:rPr>
                              </w:pPr>
                              <w:r>
                                <w:rPr>
                                  <w:rFonts w:asciiTheme="majorHAnsi" w:eastAsia="SimSun" w:hAnsi="Open Sans"/>
                                  <w:color w:val="353636" w:themeColor="text1"/>
                                  <w:kern w:val="24"/>
                                  <w:sz w:val="16"/>
                                  <w:szCs w:val="16"/>
                                </w:rPr>
                                <w:t>GetAllExtendedConsentsForPatientResponse</w:t>
                              </w:r>
                            </w:p>
                          </w:txbxContent>
                        </wps:txbx>
                        <wps:bodyPr wrap="none" rtlCol="0">
                          <a:spAutoFit/>
                        </wps:bodyPr>
                      </wps:wsp>
                      <wps:wsp>
                        <wps:cNvPr id="1676304741" name="textruta 36"/>
                        <wps:cNvSpPr txBox="1"/>
                        <wps:spPr>
                          <a:xfrm>
                            <a:off x="1890829" y="1537205"/>
                            <a:ext cx="2301875" cy="358775"/>
                          </a:xfrm>
                          <a:prstGeom prst="rect">
                            <a:avLst/>
                          </a:prstGeom>
                          <a:noFill/>
                        </wps:spPr>
                        <wps:txbx>
                          <w:txbxContent>
                            <w:p w14:paraId="673C1C83" w14:textId="77777777" w:rsidR="009B36CA" w:rsidRDefault="009B36CA" w:rsidP="009B36CA">
                              <w:pPr>
                                <w:rPr>
                                  <w:rFonts w:asciiTheme="majorHAnsi" w:eastAsia="SimSun" w:hAnsi="Open Sans"/>
                                  <w:color w:val="353636" w:themeColor="text1"/>
                                  <w:kern w:val="24"/>
                                  <w:sz w:val="16"/>
                                  <w:szCs w:val="16"/>
                                </w:rPr>
                              </w:pPr>
                              <w:r>
                                <w:rPr>
                                  <w:rFonts w:asciiTheme="majorHAnsi" w:eastAsia="SimSun" w:hAnsi="Open Sans"/>
                                  <w:color w:val="353636" w:themeColor="text1"/>
                                  <w:kern w:val="24"/>
                                  <w:sz w:val="16"/>
                                  <w:szCs w:val="16"/>
                                </w:rPr>
                                <w:t>GetAllExtendedConsentsForPatientResponse</w:t>
                              </w:r>
                            </w:p>
                          </w:txbxContent>
                        </wps:txbx>
                        <wps:bodyPr wrap="none" rtlCol="0">
                          <a:spAutoFit/>
                        </wps:bodyPr>
                      </wps:wsp>
                      <wps:wsp>
                        <wps:cNvPr id="818085737" name="textruta 37"/>
                        <wps:cNvSpPr txBox="1"/>
                        <wps:spPr>
                          <a:xfrm>
                            <a:off x="311720" y="1708614"/>
                            <a:ext cx="1845945" cy="358775"/>
                          </a:xfrm>
                          <a:prstGeom prst="rect">
                            <a:avLst/>
                          </a:prstGeom>
                          <a:noFill/>
                        </wps:spPr>
                        <wps:txbx>
                          <w:txbxContent>
                            <w:p w14:paraId="1D20A095" w14:textId="77777777" w:rsidR="009B36CA" w:rsidRDefault="009B36CA" w:rsidP="009B36CA">
                              <w:pPr>
                                <w:rPr>
                                  <w:rFonts w:hAnsi="Open Sans"/>
                                  <w:color w:val="353636" w:themeColor="text1"/>
                                  <w:kern w:val="24"/>
                                  <w:sz w:val="16"/>
                                  <w:szCs w:val="16"/>
                                </w:rPr>
                              </w:pPr>
                              <w:r>
                                <w:rPr>
                                  <w:rFonts w:hAnsi="Open Sans"/>
                                  <w:color w:val="353636" w:themeColor="text1"/>
                                  <w:kern w:val="24"/>
                                  <w:sz w:val="16"/>
                                  <w:szCs w:val="16"/>
                                </w:rPr>
                                <w:t>Visa alla patientens samtyckesintyg</w:t>
                              </w:r>
                            </w:p>
                          </w:txbxContent>
                        </wps:txbx>
                        <wps:bodyPr wrap="none" rtlCol="0">
                          <a:spAutoFit/>
                        </wps:bodyPr>
                      </wps:wsp>
                      <wps:wsp>
                        <wps:cNvPr id="490107191" name="Rak pilkoppling 490107191"/>
                        <wps:cNvCnPr>
                          <a:cxnSpLocks/>
                        </wps:cNvCnPr>
                        <wps:spPr>
                          <a:xfrm>
                            <a:off x="448684" y="2383012"/>
                            <a:ext cx="1541719"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825756593" name="textruta 19"/>
                        <wps:cNvSpPr txBox="1"/>
                        <wps:spPr>
                          <a:xfrm>
                            <a:off x="451171" y="2176336"/>
                            <a:ext cx="1561465" cy="358775"/>
                          </a:xfrm>
                          <a:prstGeom prst="rect">
                            <a:avLst/>
                          </a:prstGeom>
                          <a:noFill/>
                        </wps:spPr>
                        <wps:txbx>
                          <w:txbxContent>
                            <w:p w14:paraId="7EB0B676" w14:textId="77777777" w:rsidR="009B36CA" w:rsidRDefault="009B36CA" w:rsidP="009B36CA">
                              <w:pPr>
                                <w:rPr>
                                  <w:rFonts w:hAnsi="Open Sans"/>
                                  <w:color w:val="353636" w:themeColor="text1"/>
                                  <w:kern w:val="24"/>
                                  <w:sz w:val="16"/>
                                  <w:szCs w:val="16"/>
                                </w:rPr>
                              </w:pPr>
                              <w:r>
                                <w:rPr>
                                  <w:rFonts w:hAnsi="Open Sans"/>
                                  <w:color w:val="353636" w:themeColor="text1"/>
                                  <w:kern w:val="24"/>
                                  <w:sz w:val="16"/>
                                  <w:szCs w:val="16"/>
                                </w:rPr>
                                <w:t>Vill avsluta ett givet samtycke</w:t>
                              </w:r>
                            </w:p>
                          </w:txbxContent>
                        </wps:txbx>
                        <wps:bodyPr wrap="none" rtlCol="0">
                          <a:spAutoFit/>
                        </wps:bodyPr>
                      </wps:wsp>
                      <wps:wsp>
                        <wps:cNvPr id="96616428" name="Rak pilkoppling 96616428"/>
                        <wps:cNvCnPr>
                          <a:cxnSpLocks/>
                        </wps:cNvCnPr>
                        <wps:spPr>
                          <a:xfrm>
                            <a:off x="1999182" y="2503993"/>
                            <a:ext cx="1900944"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297155297" name="textruta 25"/>
                        <wps:cNvSpPr txBox="1"/>
                        <wps:spPr>
                          <a:xfrm>
                            <a:off x="2134693" y="2288204"/>
                            <a:ext cx="1593215" cy="358775"/>
                          </a:xfrm>
                          <a:prstGeom prst="rect">
                            <a:avLst/>
                          </a:prstGeom>
                          <a:noFill/>
                        </wps:spPr>
                        <wps:txbx>
                          <w:txbxContent>
                            <w:p w14:paraId="39C25A84" w14:textId="77777777" w:rsidR="009B36CA" w:rsidRDefault="009B36CA" w:rsidP="009B36CA">
                              <w:pPr>
                                <w:rPr>
                                  <w:rFonts w:asciiTheme="majorHAnsi" w:eastAsia="SimSun" w:hAnsi="Open Sans"/>
                                  <w:color w:val="353636" w:themeColor="text1"/>
                                  <w:kern w:val="24"/>
                                  <w:sz w:val="16"/>
                                  <w:szCs w:val="16"/>
                                </w:rPr>
                              </w:pPr>
                              <w:r>
                                <w:rPr>
                                  <w:rFonts w:asciiTheme="majorHAnsi" w:eastAsia="SimSun" w:hAnsi="Open Sans"/>
                                  <w:color w:val="353636" w:themeColor="text1"/>
                                  <w:kern w:val="24"/>
                                  <w:sz w:val="16"/>
                                  <w:szCs w:val="16"/>
                                </w:rPr>
                                <w:t>EndConsentByPatientRequest</w:t>
                              </w:r>
                            </w:p>
                          </w:txbxContent>
                        </wps:txbx>
                        <wps:bodyPr wrap="none" rtlCol="0">
                          <a:spAutoFit/>
                        </wps:bodyPr>
                      </wps:wsp>
                      <wps:wsp>
                        <wps:cNvPr id="1273792454" name="textruta 28"/>
                        <wps:cNvSpPr txBox="1"/>
                        <wps:spPr>
                          <a:xfrm>
                            <a:off x="4080667" y="2524354"/>
                            <a:ext cx="1593215" cy="358775"/>
                          </a:xfrm>
                          <a:prstGeom prst="rect">
                            <a:avLst/>
                          </a:prstGeom>
                          <a:noFill/>
                        </wps:spPr>
                        <wps:txbx>
                          <w:txbxContent>
                            <w:p w14:paraId="46C8E904" w14:textId="77777777" w:rsidR="009B36CA" w:rsidRDefault="009B36CA" w:rsidP="009B36CA">
                              <w:pPr>
                                <w:rPr>
                                  <w:rFonts w:asciiTheme="majorHAnsi" w:eastAsia="SimSun" w:hAnsi="Open Sans"/>
                                  <w:color w:val="353636" w:themeColor="text1"/>
                                  <w:kern w:val="24"/>
                                  <w:sz w:val="16"/>
                                  <w:szCs w:val="16"/>
                                </w:rPr>
                              </w:pPr>
                              <w:r>
                                <w:rPr>
                                  <w:rFonts w:asciiTheme="majorHAnsi" w:eastAsia="SimSun" w:hAnsi="Open Sans"/>
                                  <w:color w:val="353636" w:themeColor="text1"/>
                                  <w:kern w:val="24"/>
                                  <w:sz w:val="16"/>
                                  <w:szCs w:val="16"/>
                                </w:rPr>
                                <w:t>EndConsentByPatientRequest</w:t>
                              </w:r>
                            </w:p>
                          </w:txbxContent>
                        </wps:txbx>
                        <wps:bodyPr wrap="none" rtlCol="0">
                          <a:spAutoFit/>
                        </wps:bodyPr>
                      </wps:wsp>
                      <wps:wsp>
                        <wps:cNvPr id="281111255" name="Rak pilkoppling 281111255"/>
                        <wps:cNvCnPr>
                          <a:cxnSpLocks/>
                        </wps:cNvCnPr>
                        <wps:spPr>
                          <a:xfrm>
                            <a:off x="3927384" y="2723535"/>
                            <a:ext cx="1878489"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95092503" name="Rak pilkoppling 95092503"/>
                        <wps:cNvCnPr>
                          <a:cxnSpLocks/>
                        </wps:cNvCnPr>
                        <wps:spPr>
                          <a:xfrm>
                            <a:off x="3927384" y="2975353"/>
                            <a:ext cx="1878489" cy="845"/>
                          </a:xfrm>
                          <a:prstGeom prst="straightConnector1">
                            <a:avLst/>
                          </a:prstGeom>
                          <a:ln>
                            <a:solidFill>
                              <a:schemeClr val="tx1"/>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552693803" name="Rak pilkoppling 1552693803"/>
                        <wps:cNvCnPr>
                          <a:cxnSpLocks/>
                        </wps:cNvCnPr>
                        <wps:spPr>
                          <a:xfrm>
                            <a:off x="2004272" y="3228366"/>
                            <a:ext cx="1874018" cy="0"/>
                          </a:xfrm>
                          <a:prstGeom prst="straightConnector1">
                            <a:avLst/>
                          </a:prstGeom>
                          <a:ln>
                            <a:solidFill>
                              <a:schemeClr val="tx1"/>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826961854" name="Rak pilkoppling 1826961854"/>
                        <wps:cNvCnPr>
                          <a:cxnSpLocks/>
                        </wps:cNvCnPr>
                        <wps:spPr>
                          <a:xfrm>
                            <a:off x="412353" y="3500758"/>
                            <a:ext cx="1522760" cy="0"/>
                          </a:xfrm>
                          <a:prstGeom prst="straightConnector1">
                            <a:avLst/>
                          </a:prstGeom>
                          <a:ln>
                            <a:solidFill>
                              <a:schemeClr val="tx1"/>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08273513" name="textruta 40"/>
                        <wps:cNvSpPr txBox="1"/>
                        <wps:spPr>
                          <a:xfrm>
                            <a:off x="3973595" y="2760338"/>
                            <a:ext cx="1666875" cy="358775"/>
                          </a:xfrm>
                          <a:prstGeom prst="rect">
                            <a:avLst/>
                          </a:prstGeom>
                          <a:noFill/>
                        </wps:spPr>
                        <wps:txbx>
                          <w:txbxContent>
                            <w:p w14:paraId="2F0FAD0E" w14:textId="77777777" w:rsidR="009B36CA" w:rsidRDefault="009B36CA" w:rsidP="009B36CA">
                              <w:pPr>
                                <w:rPr>
                                  <w:rFonts w:asciiTheme="majorHAnsi" w:eastAsia="SimSun" w:hAnsi="Open Sans"/>
                                  <w:color w:val="353636" w:themeColor="text1"/>
                                  <w:kern w:val="24"/>
                                  <w:sz w:val="16"/>
                                  <w:szCs w:val="16"/>
                                </w:rPr>
                              </w:pPr>
                              <w:r>
                                <w:rPr>
                                  <w:rFonts w:asciiTheme="majorHAnsi" w:eastAsia="SimSun" w:hAnsi="Open Sans"/>
                                  <w:color w:val="353636" w:themeColor="text1"/>
                                  <w:kern w:val="24"/>
                                  <w:sz w:val="16"/>
                                  <w:szCs w:val="16"/>
                                </w:rPr>
                                <w:t>EndConsentByPatientResponse</w:t>
                              </w:r>
                            </w:p>
                          </w:txbxContent>
                        </wps:txbx>
                        <wps:bodyPr wrap="none" rtlCol="0">
                          <a:spAutoFit/>
                        </wps:bodyPr>
                      </wps:wsp>
                      <wps:wsp>
                        <wps:cNvPr id="154611620" name="textruta 41"/>
                        <wps:cNvSpPr txBox="1"/>
                        <wps:spPr>
                          <a:xfrm>
                            <a:off x="2147141" y="3012468"/>
                            <a:ext cx="1666875" cy="358775"/>
                          </a:xfrm>
                          <a:prstGeom prst="rect">
                            <a:avLst/>
                          </a:prstGeom>
                          <a:noFill/>
                        </wps:spPr>
                        <wps:txbx>
                          <w:txbxContent>
                            <w:p w14:paraId="3DB7F59E" w14:textId="77777777" w:rsidR="009B36CA" w:rsidRDefault="009B36CA" w:rsidP="009B36CA">
                              <w:pPr>
                                <w:rPr>
                                  <w:rFonts w:asciiTheme="majorHAnsi" w:eastAsia="SimSun" w:hAnsi="Open Sans"/>
                                  <w:color w:val="353636" w:themeColor="text1"/>
                                  <w:kern w:val="24"/>
                                  <w:sz w:val="16"/>
                                  <w:szCs w:val="16"/>
                                </w:rPr>
                              </w:pPr>
                              <w:r>
                                <w:rPr>
                                  <w:rFonts w:asciiTheme="majorHAnsi" w:eastAsia="SimSun" w:hAnsi="Open Sans"/>
                                  <w:color w:val="353636" w:themeColor="text1"/>
                                  <w:kern w:val="24"/>
                                  <w:sz w:val="16"/>
                                  <w:szCs w:val="16"/>
                                </w:rPr>
                                <w:t>EndConsentByPatientResponse</w:t>
                              </w:r>
                            </w:p>
                          </w:txbxContent>
                        </wps:txbx>
                        <wps:bodyPr wrap="none" rtlCol="0">
                          <a:spAutoFit/>
                        </wps:bodyPr>
                      </wps:wsp>
                      <wps:wsp>
                        <wps:cNvPr id="2050585551" name="textruta 42"/>
                        <wps:cNvSpPr txBox="1"/>
                        <wps:spPr>
                          <a:xfrm>
                            <a:off x="570534" y="3241525"/>
                            <a:ext cx="1069975" cy="358775"/>
                          </a:xfrm>
                          <a:prstGeom prst="rect">
                            <a:avLst/>
                          </a:prstGeom>
                          <a:noFill/>
                        </wps:spPr>
                        <wps:txbx>
                          <w:txbxContent>
                            <w:p w14:paraId="7547CBB9" w14:textId="77777777" w:rsidR="009B36CA" w:rsidRDefault="009B36CA" w:rsidP="009B36CA">
                              <w:pPr>
                                <w:rPr>
                                  <w:rFonts w:hAnsi="Open Sans"/>
                                  <w:color w:val="353636" w:themeColor="text1"/>
                                  <w:kern w:val="24"/>
                                  <w:sz w:val="16"/>
                                  <w:szCs w:val="16"/>
                                </w:rPr>
                              </w:pPr>
                              <w:r>
                                <w:rPr>
                                  <w:rFonts w:hAnsi="Open Sans"/>
                                  <w:color w:val="353636" w:themeColor="text1"/>
                                  <w:kern w:val="24"/>
                                  <w:sz w:val="16"/>
                                  <w:szCs w:val="16"/>
                                </w:rPr>
                                <w:t>Samtycket avslutat</w:t>
                              </w:r>
                            </w:p>
                          </w:txbxContent>
                        </wps:txbx>
                        <wps:bodyPr wrap="none" rtlCol="0">
                          <a:spAutoFit/>
                        </wps:bodyPr>
                      </wps:wsp>
                    </wpg:wgp>
                  </a:graphicData>
                </a:graphic>
              </wp:anchor>
            </w:drawing>
          </mc:Choice>
          <mc:Fallback>
            <w:pict>
              <v:group w14:anchorId="5EDB8714" id="Grupp 47" o:spid="_x0000_s1063" style="position:absolute;margin-left:0;margin-top:0;width:494.15pt;height:288.55pt;z-index:251720704" coordsize="62757,36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">
                <v:group id="Grupp 650471269" o:spid="_x0000_s1064" style="position:absolute;width:8242;height:35704" coordsize="10287,4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">
                  <v:shape id="Bildobjekt 1783419194" o:spid="_x0000_s1065" type="#_x0000_t75" style="position:absolute;left:2984;width:4191;height:4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">
                    <v:imagedata r:id="rId35" o:title=""/>
                  </v:shape>
                  <v:rect id="Rektangel 1798270887" o:spid="_x0000_s1066" style="position:absolute;top:5477;width:1028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" fillcolor="#5b9bd5" stroked="f" strokeweight="1pt">
                    <v:textbox>
                      <w:txbxContent>
                        <w:p w14:paraId="7BF30930" w14:textId="77777777" w:rsidR="009B36CA" w:rsidRDefault="009B36CA" w:rsidP="009B36CA">
                          <w:pPr>
                            <w:jc w:val="center"/>
                            <w:rPr>
                              <w:rFonts w:ascii="Arial" w:hAnsi="Arial" w:cs="Arial"/>
                              <w:color w:val="FFFFFF" w:themeColor="light1"/>
                              <w:kern w:val="24"/>
                              <w:sz w:val="16"/>
                              <w:szCs w:val="16"/>
                            </w:rPr>
                          </w:pPr>
                          <w:r>
                            <w:rPr>
                              <w:rFonts w:ascii="Arial" w:hAnsi="Arial" w:cs="Arial"/>
                              <w:color w:val="FFFFFF" w:themeColor="light1"/>
                              <w:kern w:val="24"/>
                              <w:sz w:val="16"/>
                              <w:szCs w:val="16"/>
                            </w:rPr>
                            <w:t>Patient</w:t>
                          </w:r>
                        </w:p>
                      </w:txbxContent>
                    </v:textbox>
                  </v:rect>
                  <v:line id="Rak koppling 679604185" o:spid="_x0000_s1067" style="position:absolute;visibility:visible;mso-wrap-style:square" from="5143,8144" to="5143,48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" strokecolor="#d8d8d8 [2732]" strokeweight="1pt">
                    <v:stroke dashstyle="1 1" joinstyle="miter"/>
                    <o:lock v:ext="edit" shapetype="f"/>
                  </v:line>
                </v:group>
                <v:group id="Grupp 1138179294" o:spid="_x0000_s1068" style="position:absolute;left:15468;top:4050;width:8242;height:31654" coordorigin="15468,4050" coordsize="10287,42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">
                  <v:rect id="Rektangel 1384224416" o:spid="_x0000_s1069" style="position:absolute;left:15468;top:4050;width:1028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" fillcolor="#5b9bd5" stroked="f" strokeweight="1pt">
                    <v:textbox>
                      <w:txbxContent>
                        <w:p w14:paraId="667D6BCE" w14:textId="77777777" w:rsidR="009B36CA" w:rsidRDefault="009B36CA" w:rsidP="009B36CA">
                          <w:pPr>
                            <w:jc w:val="center"/>
                            <w:rPr>
                              <w:rFonts w:ascii="Arial" w:hAnsi="Arial" w:cs="Arial"/>
                              <w:color w:val="FFFFFF" w:themeColor="light1"/>
                              <w:kern w:val="24"/>
                              <w:sz w:val="16"/>
                              <w:szCs w:val="16"/>
                            </w:rPr>
                          </w:pPr>
                          <w:r>
                            <w:rPr>
                              <w:rFonts w:ascii="Arial" w:hAnsi="Arial" w:cs="Arial"/>
                              <w:color w:val="FFFFFF" w:themeColor="light1"/>
                              <w:kern w:val="24"/>
                              <w:sz w:val="16"/>
                              <w:szCs w:val="16"/>
                            </w:rPr>
                            <w:t>Konsument</w:t>
                          </w:r>
                        </w:p>
                      </w:txbxContent>
                    </v:textbox>
                  </v:rect>
                  <v:line id="Rak koppling 89572915" o:spid="_x0000_s1070" style="position:absolute;visibility:visible;mso-wrap-style:square" from="20548,6717" to="20548,46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" strokecolor="#d8d8d8 [2732]" strokeweight="1pt">
                    <v:stroke dashstyle="1 1" joinstyle="miter"/>
                    <o:lock v:ext="edit" shapetype="f"/>
                  </v:line>
                </v:group>
                <v:group id="Grupp 1530443083" o:spid="_x0000_s1071" style="position:absolute;left:34514;top:4050;width:8243;height:31654" coordorigin="34514,4050" coordsize="10287,42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">
                  <v:rect id="Rektangel 2119419313" o:spid="_x0000_s1072" style="position:absolute;left:34514;top:4050;width:1028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" fillcolor="#5b9bd5" stroked="f" strokeweight="1pt">
                    <v:textbox>
                      <w:txbxContent>
                        <w:p w14:paraId="5EBC2367" w14:textId="77777777" w:rsidR="009B36CA" w:rsidRDefault="009B36CA" w:rsidP="009B36CA">
                          <w:pPr>
                            <w:jc w:val="center"/>
                            <w:rPr>
                              <w:rFonts w:ascii="Arial" w:hAnsi="Arial" w:cs="Arial"/>
                              <w:color w:val="FFFFFF" w:themeColor="light1"/>
                              <w:kern w:val="24"/>
                              <w:sz w:val="16"/>
                              <w:szCs w:val="16"/>
                            </w:rPr>
                          </w:pPr>
                          <w:r>
                            <w:rPr>
                              <w:rFonts w:ascii="Arial" w:hAnsi="Arial" w:cs="Arial"/>
                              <w:color w:val="FFFFFF" w:themeColor="light1"/>
                              <w:kern w:val="24"/>
                              <w:sz w:val="16"/>
                              <w:szCs w:val="16"/>
                            </w:rPr>
                            <w:t>Virtuell tjänst</w:t>
                          </w:r>
                        </w:p>
                      </w:txbxContent>
                    </v:textbox>
                  </v:rect>
                  <v:line id="Rak koppling 1080652615" o:spid="_x0000_s1073" style="position:absolute;visibility:visible;mso-wrap-style:square" from="39657,6717" to="39998,46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" strokecolor="#d8d8d8 [2732]" strokeweight="1pt">
                    <v:stroke dashstyle="1 1" joinstyle="miter"/>
                    <o:lock v:ext="edit" shapetype="f"/>
                  </v:line>
                </v:group>
                <v:group id="Grupp 1920194845" o:spid="_x0000_s1074" style="position:absolute;left:53359;top:4093;width:9398;height:32551" coordorigin="53359,4093" coordsize="11728,4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">
                  <v:rect id="Rektangel 1976265033" o:spid="_x0000_s1075" style="position:absolute;left:53359;top:4093;width:1172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" fillcolor="#5b9bd5" stroked="f" strokeweight="1pt">
                    <v:textbox>
                      <w:txbxContent>
                        <w:p w14:paraId="0F53CC87" w14:textId="77777777" w:rsidR="009B36CA" w:rsidRDefault="009B36CA" w:rsidP="009B36CA">
                          <w:pPr>
                            <w:jc w:val="center"/>
                            <w:rPr>
                              <w:rFonts w:ascii="Arial" w:hAnsi="Arial" w:cs="Arial"/>
                              <w:color w:val="FFFFFF" w:themeColor="light1"/>
                              <w:kern w:val="24"/>
                              <w:sz w:val="16"/>
                              <w:szCs w:val="16"/>
                            </w:rPr>
                          </w:pPr>
                          <w:r>
                            <w:rPr>
                              <w:rFonts w:ascii="Arial" w:hAnsi="Arial" w:cs="Arial"/>
                              <w:color w:val="FFFFFF" w:themeColor="light1"/>
                              <w:kern w:val="24"/>
                              <w:sz w:val="16"/>
                              <w:szCs w:val="16"/>
                            </w:rPr>
                            <w:t>Samtyckestjänst</w:t>
                          </w:r>
                        </w:p>
                      </w:txbxContent>
                    </v:textbox>
                  </v:rect>
                  <v:line id="Rak koppling 716708311" o:spid="_x0000_s1076" style="position:absolute;visibility:visible;mso-wrap-style:square" from="59224,6807" to="59224,48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" strokecolor="#d8d8d8 [2732]" strokeweight="1pt">
                    <v:stroke dashstyle="1 1" joinstyle="miter"/>
                    <o:lock v:ext="edit" shapetype="f"/>
                  </v:line>
                </v:group>
                <v:shape id="Rak pilkoppling 987068561" o:spid="_x0000_s1077" type="#_x0000_t32" style="position:absolute;left:4121;top:8841;width:15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" strokecolor="#353636 [3213]" strokeweight="1pt">
                  <v:stroke endarrow="block" joinstyle="miter"/>
                  <o:lock v:ext="edit" shapetype="f"/>
                </v:shape>
                <v:shape id="textruta 22" o:spid="_x0000_s1078" type="#_x0000_t202" style="position:absolute;left:5429;top:6859;width:14834;height:35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" filled="f" stroked="f">
                  <v:textbox style="mso-fit-shape-to-text:t">
                    <w:txbxContent>
                      <w:p w14:paraId="72D56D5E" w14:textId="77777777" w:rsidR="009B36CA" w:rsidRDefault="009B36CA" w:rsidP="009B36CA">
                        <w:pPr>
                          <w:rPr>
                            <w:rFonts w:hAnsi="Open Sans"/>
                            <w:color w:val="353636" w:themeColor="text1"/>
                            <w:kern w:val="24"/>
                            <w:sz w:val="16"/>
                            <w:szCs w:val="16"/>
                          </w:rPr>
                        </w:pPr>
                        <w:r>
                          <w:rPr>
                            <w:rFonts w:hAnsi="Open Sans"/>
                            <w:color w:val="353636" w:themeColor="text1"/>
                            <w:kern w:val="24"/>
                            <w:sz w:val="16"/>
                            <w:szCs w:val="16"/>
                          </w:rPr>
                          <w:t>Vill se sina givna samtycken</w:t>
                        </w:r>
                      </w:p>
                    </w:txbxContent>
                  </v:textbox>
                </v:shape>
                <v:shape id="Rak pilkoppling 1577108415" o:spid="_x0000_s1079" type="#_x0000_t32" style="position:absolute;left:19626;top:10051;width:190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" strokecolor="#353636 [3213]" strokeweight="1pt">
                  <v:stroke endarrow="block" joinstyle="miter"/>
                  <o:lock v:ext="edit" shapetype="f"/>
                </v:shape>
                <v:shape id="textruta 24" o:spid="_x0000_s1080" type="#_x0000_t202" style="position:absolute;left:18809;top:8180;width:22275;height:35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" filled="f" stroked="f">
                  <v:textbox style="mso-fit-shape-to-text:t">
                    <w:txbxContent>
                      <w:p w14:paraId="040AC66F" w14:textId="77777777" w:rsidR="009B36CA" w:rsidRDefault="009B36CA" w:rsidP="009B36CA">
                        <w:pPr>
                          <w:rPr>
                            <w:rFonts w:asciiTheme="majorHAnsi" w:eastAsia="SimSun" w:hAnsi="Open Sans"/>
                            <w:color w:val="353636" w:themeColor="text1"/>
                            <w:kern w:val="24"/>
                            <w:sz w:val="16"/>
                            <w:szCs w:val="16"/>
                          </w:rPr>
                        </w:pPr>
                        <w:r>
                          <w:rPr>
                            <w:rFonts w:asciiTheme="majorHAnsi" w:eastAsia="SimSun" w:hAnsi="Open Sans"/>
                            <w:color w:val="353636" w:themeColor="text1"/>
                            <w:kern w:val="24"/>
                            <w:sz w:val="16"/>
                            <w:szCs w:val="16"/>
                          </w:rPr>
                          <w:t>GetAllExtendedConsentsForPatientRequest</w:t>
                        </w:r>
                      </w:p>
                    </w:txbxContent>
                  </v:textbox>
                </v:shape>
                <v:shape id="textruta 26" o:spid="_x0000_s1081" type="#_x0000_t202" style="position:absolute;left:38138;top:10131;width:22276;height:35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" filled="f" stroked="f">
                  <v:textbox style="mso-fit-shape-to-text:t">
                    <w:txbxContent>
                      <w:p w14:paraId="2976D3C2" w14:textId="77777777" w:rsidR="009B36CA" w:rsidRDefault="009B36CA" w:rsidP="009B36CA">
                        <w:pPr>
                          <w:rPr>
                            <w:rFonts w:asciiTheme="majorHAnsi" w:eastAsia="SimSun" w:hAnsi="Open Sans"/>
                            <w:color w:val="353636" w:themeColor="text1"/>
                            <w:kern w:val="24"/>
                            <w:sz w:val="16"/>
                            <w:szCs w:val="16"/>
                          </w:rPr>
                        </w:pPr>
                        <w:r>
                          <w:rPr>
                            <w:rFonts w:asciiTheme="majorHAnsi" w:eastAsia="SimSun" w:hAnsi="Open Sans"/>
                            <w:color w:val="353636" w:themeColor="text1"/>
                            <w:kern w:val="24"/>
                            <w:sz w:val="16"/>
                            <w:szCs w:val="16"/>
                          </w:rPr>
                          <w:t>GetAllExtendedConsentsForPatientRequest</w:t>
                        </w:r>
                      </w:p>
                    </w:txbxContent>
                  </v:textbox>
                </v:shape>
                <v:shape id="Rak pilkoppling 1575080720" o:spid="_x0000_s1082" type="#_x0000_t32" style="position:absolute;left:38908;top:12246;width:191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" strokecolor="#353636 [3213]" strokeweight="1pt">
                  <v:stroke endarrow="block" joinstyle="miter"/>
                  <o:lock v:ext="edit" shapetype="f"/>
                </v:shape>
                <v:shape id="Rak pilkoppling 916001217" o:spid="_x0000_s1083" type="#_x0000_t32" style="position:absolute;left:38908;top:14764;width:191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" strokecolor="#353636 [3213]" strokeweight="1pt">
                  <v:stroke startarrow="block" joinstyle="miter"/>
                  <o:lock v:ext="edit" shapetype="f"/>
                </v:shape>
                <v:shape id="Rak pilkoppling 1225137845" o:spid="_x0000_s1084" type="#_x0000_t32" style="position:absolute;left:19677;top:17294;width:187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" strokecolor="#353636 [3213]" strokeweight="1pt">
                  <v:stroke startarrow="block" joinstyle="miter"/>
                  <o:lock v:ext="edit" shapetype="f"/>
                </v:shape>
                <v:shape id="Rak pilkoppling 49094900" o:spid="_x0000_s1085" type="#_x0000_t32" style="position:absolute;left:4012;top:19447;width:15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" strokecolor="#353636 [3213]" strokeweight="1pt">
                  <v:stroke startarrow="block" joinstyle="miter"/>
                  <o:lock v:ext="edit" shapetype="f"/>
                </v:shape>
                <v:shape id="textruta 35" o:spid="_x0000_s1086" type="#_x0000_t202" style="position:absolute;left:38138;top:12706;width:23019;height:35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" filled="f" stroked="f">
                  <v:textbox style="mso-fit-shape-to-text:t">
                    <w:txbxContent>
                      <w:p w14:paraId="62230913" w14:textId="77777777" w:rsidR="009B36CA" w:rsidRDefault="009B36CA" w:rsidP="009B36CA">
                        <w:pPr>
                          <w:rPr>
                            <w:rFonts w:asciiTheme="majorHAnsi" w:eastAsia="SimSun" w:hAnsi="Open Sans"/>
                            <w:color w:val="353636" w:themeColor="text1"/>
                            <w:kern w:val="24"/>
                            <w:sz w:val="16"/>
                            <w:szCs w:val="16"/>
                          </w:rPr>
                        </w:pPr>
                        <w:r>
                          <w:rPr>
                            <w:rFonts w:asciiTheme="majorHAnsi" w:eastAsia="SimSun" w:hAnsi="Open Sans"/>
                            <w:color w:val="353636" w:themeColor="text1"/>
                            <w:kern w:val="24"/>
                            <w:sz w:val="16"/>
                            <w:szCs w:val="16"/>
                          </w:rPr>
                          <w:t>GetAllExtendedConsentsForPatientResponse</w:t>
                        </w:r>
                      </w:p>
                    </w:txbxContent>
                  </v:textbox>
                </v:shape>
                <v:shape id="textruta 36" o:spid="_x0000_s1087" type="#_x0000_t202" style="position:absolute;left:18908;top:15372;width:23019;height:35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" filled="f" stroked="f">
                  <v:textbox style="mso-fit-shape-to-text:t">
                    <w:txbxContent>
                      <w:p w14:paraId="673C1C83" w14:textId="77777777" w:rsidR="009B36CA" w:rsidRDefault="009B36CA" w:rsidP="009B36CA">
                        <w:pPr>
                          <w:rPr>
                            <w:rFonts w:asciiTheme="majorHAnsi" w:eastAsia="SimSun" w:hAnsi="Open Sans"/>
                            <w:color w:val="353636" w:themeColor="text1"/>
                            <w:kern w:val="24"/>
                            <w:sz w:val="16"/>
                            <w:szCs w:val="16"/>
                          </w:rPr>
                        </w:pPr>
                        <w:r>
                          <w:rPr>
                            <w:rFonts w:asciiTheme="majorHAnsi" w:eastAsia="SimSun" w:hAnsi="Open Sans"/>
                            <w:color w:val="353636" w:themeColor="text1"/>
                            <w:kern w:val="24"/>
                            <w:sz w:val="16"/>
                            <w:szCs w:val="16"/>
                          </w:rPr>
                          <w:t>GetAllExtendedConsentsForPatientResponse</w:t>
                        </w:r>
                      </w:p>
                    </w:txbxContent>
                  </v:textbox>
                </v:shape>
                <v:shape id="textruta 37" o:spid="_x0000_s1088" type="#_x0000_t202" style="position:absolute;left:3117;top:17086;width:18459;height:35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" filled="f" stroked="f">
                  <v:textbox style="mso-fit-shape-to-text:t">
                    <w:txbxContent>
                      <w:p w14:paraId="1D20A095" w14:textId="77777777" w:rsidR="009B36CA" w:rsidRDefault="009B36CA" w:rsidP="009B36CA">
                        <w:pPr>
                          <w:rPr>
                            <w:rFonts w:hAnsi="Open Sans"/>
                            <w:color w:val="353636" w:themeColor="text1"/>
                            <w:kern w:val="24"/>
                            <w:sz w:val="16"/>
                            <w:szCs w:val="16"/>
                          </w:rPr>
                        </w:pPr>
                        <w:r>
                          <w:rPr>
                            <w:rFonts w:hAnsi="Open Sans"/>
                            <w:color w:val="353636" w:themeColor="text1"/>
                            <w:kern w:val="24"/>
                            <w:sz w:val="16"/>
                            <w:szCs w:val="16"/>
                          </w:rPr>
                          <w:t>Visa alla patientens samtyckesintyg</w:t>
                        </w:r>
                      </w:p>
                    </w:txbxContent>
                  </v:textbox>
                </v:shape>
                <v:shape id="Rak pilkoppling 490107191" o:spid="_x0000_s1089" type="#_x0000_t32" style="position:absolute;left:4486;top:23830;width:154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" strokecolor="#353636 [3213]" strokeweight="1pt">
                  <v:stroke endarrow="block" joinstyle="miter"/>
                  <o:lock v:ext="edit" shapetype="f"/>
                </v:shape>
                <v:shape id="textruta 19" o:spid="_x0000_s1090" type="#_x0000_t202" style="position:absolute;left:4511;top:21763;width:15615;height:35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" filled="f" stroked="f">
                  <v:textbox style="mso-fit-shape-to-text:t">
                    <w:txbxContent>
                      <w:p w14:paraId="7EB0B676" w14:textId="77777777" w:rsidR="009B36CA" w:rsidRDefault="009B36CA" w:rsidP="009B36CA">
                        <w:pPr>
                          <w:rPr>
                            <w:rFonts w:hAnsi="Open Sans"/>
                            <w:color w:val="353636" w:themeColor="text1"/>
                            <w:kern w:val="24"/>
                            <w:sz w:val="16"/>
                            <w:szCs w:val="16"/>
                          </w:rPr>
                        </w:pPr>
                        <w:r>
                          <w:rPr>
                            <w:rFonts w:hAnsi="Open Sans"/>
                            <w:color w:val="353636" w:themeColor="text1"/>
                            <w:kern w:val="24"/>
                            <w:sz w:val="16"/>
                            <w:szCs w:val="16"/>
                          </w:rPr>
                          <w:t>Vill avsluta ett givet samtycke</w:t>
                        </w:r>
                      </w:p>
                    </w:txbxContent>
                  </v:textbox>
                </v:shape>
                <v:shape id="Rak pilkoppling 96616428" o:spid="_x0000_s1091" type="#_x0000_t32" style="position:absolute;left:19991;top:25039;width:190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" strokecolor="#353636 [3213]" strokeweight="1pt">
                  <v:stroke endarrow="block" joinstyle="miter"/>
                  <o:lock v:ext="edit" shapetype="f"/>
                </v:shape>
                <v:shape id="textruta 25" o:spid="_x0000_s1092" type="#_x0000_t202" style="position:absolute;left:21346;top:22882;width:15933;height:35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" filled="f" stroked="f">
                  <v:textbox style="mso-fit-shape-to-text:t">
                    <w:txbxContent>
                      <w:p w14:paraId="39C25A84" w14:textId="77777777" w:rsidR="009B36CA" w:rsidRDefault="009B36CA" w:rsidP="009B36CA">
                        <w:pPr>
                          <w:rPr>
                            <w:rFonts w:asciiTheme="majorHAnsi" w:eastAsia="SimSun" w:hAnsi="Open Sans"/>
                            <w:color w:val="353636" w:themeColor="text1"/>
                            <w:kern w:val="24"/>
                            <w:sz w:val="16"/>
                            <w:szCs w:val="16"/>
                          </w:rPr>
                        </w:pPr>
                        <w:r>
                          <w:rPr>
                            <w:rFonts w:asciiTheme="majorHAnsi" w:eastAsia="SimSun" w:hAnsi="Open Sans"/>
                            <w:color w:val="353636" w:themeColor="text1"/>
                            <w:kern w:val="24"/>
                            <w:sz w:val="16"/>
                            <w:szCs w:val="16"/>
                          </w:rPr>
                          <w:t>EndConsentByPatientRequest</w:t>
                        </w:r>
                      </w:p>
                    </w:txbxContent>
                  </v:textbox>
                </v:shape>
                <v:shape id="textruta 28" o:spid="_x0000_s1093" type="#_x0000_t202" style="position:absolute;left:40806;top:25243;width:15932;height:35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" filled="f" stroked="f">
                  <v:textbox style="mso-fit-shape-to-text:t">
                    <w:txbxContent>
                      <w:p w14:paraId="46C8E904" w14:textId="77777777" w:rsidR="009B36CA" w:rsidRDefault="009B36CA" w:rsidP="009B36CA">
                        <w:pPr>
                          <w:rPr>
                            <w:rFonts w:asciiTheme="majorHAnsi" w:eastAsia="SimSun" w:hAnsi="Open Sans"/>
                            <w:color w:val="353636" w:themeColor="text1"/>
                            <w:kern w:val="24"/>
                            <w:sz w:val="16"/>
                            <w:szCs w:val="16"/>
                          </w:rPr>
                        </w:pPr>
                        <w:r>
                          <w:rPr>
                            <w:rFonts w:asciiTheme="majorHAnsi" w:eastAsia="SimSun" w:hAnsi="Open Sans"/>
                            <w:color w:val="353636" w:themeColor="text1"/>
                            <w:kern w:val="24"/>
                            <w:sz w:val="16"/>
                            <w:szCs w:val="16"/>
                          </w:rPr>
                          <w:t>EndConsentByPatientRequest</w:t>
                        </w:r>
                      </w:p>
                    </w:txbxContent>
                  </v:textbox>
                </v:shape>
                <v:shape id="Rak pilkoppling 281111255" o:spid="_x0000_s1094" type="#_x0000_t32" style="position:absolute;left:39273;top:27235;width:187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" strokecolor="#353636 [3213]" strokeweight="1pt">
                  <v:stroke endarrow="block" joinstyle="miter"/>
                  <o:lock v:ext="edit" shapetype="f"/>
                </v:shape>
                <v:shape id="Rak pilkoppling 95092503" o:spid="_x0000_s1095" type="#_x0000_t32" style="position:absolute;left:39273;top:29753;width:18785;height: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" strokecolor="#353636 [3213]" strokeweight="1pt">
                  <v:stroke startarrow="block" joinstyle="miter"/>
                  <o:lock v:ext="edit" shapetype="f"/>
                </v:shape>
                <v:shape id="Rak pilkoppling 1552693803" o:spid="_x0000_s1096" type="#_x0000_t32" style="position:absolute;left:20042;top:32283;width:187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" strokecolor="#353636 [3213]" strokeweight="1pt">
                  <v:stroke startarrow="block" joinstyle="miter"/>
                  <o:lock v:ext="edit" shapetype="f"/>
                </v:shape>
                <v:shape id="Rak pilkoppling 1826961854" o:spid="_x0000_s1097" type="#_x0000_t32" style="position:absolute;left:4123;top:35007;width:152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" strokecolor="#353636 [3213]" strokeweight="1pt">
                  <v:stroke startarrow="block" joinstyle="miter"/>
                  <o:lock v:ext="edit" shapetype="f"/>
                </v:shape>
                <v:shape id="textruta 40" o:spid="_x0000_s1098" type="#_x0000_t202" style="position:absolute;left:39735;top:27603;width:16669;height:35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" filled="f" stroked="f">
                  <v:textbox style="mso-fit-shape-to-text:t">
                    <w:txbxContent>
                      <w:p w14:paraId="2F0FAD0E" w14:textId="77777777" w:rsidR="009B36CA" w:rsidRDefault="009B36CA" w:rsidP="009B36CA">
                        <w:pPr>
                          <w:rPr>
                            <w:rFonts w:asciiTheme="majorHAnsi" w:eastAsia="SimSun" w:hAnsi="Open Sans"/>
                            <w:color w:val="353636" w:themeColor="text1"/>
                            <w:kern w:val="24"/>
                            <w:sz w:val="16"/>
                            <w:szCs w:val="16"/>
                          </w:rPr>
                        </w:pPr>
                        <w:r>
                          <w:rPr>
                            <w:rFonts w:asciiTheme="majorHAnsi" w:eastAsia="SimSun" w:hAnsi="Open Sans"/>
                            <w:color w:val="353636" w:themeColor="text1"/>
                            <w:kern w:val="24"/>
                            <w:sz w:val="16"/>
                            <w:szCs w:val="16"/>
                          </w:rPr>
                          <w:t>EndConsentByPatientResponse</w:t>
                        </w:r>
                      </w:p>
                    </w:txbxContent>
                  </v:textbox>
                </v:shape>
                <v:shape id="textruta 41" o:spid="_x0000_s1099" type="#_x0000_t202" style="position:absolute;left:21471;top:30124;width:16669;height:35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" filled="f" stroked="f">
                  <v:textbox style="mso-fit-shape-to-text:t">
                    <w:txbxContent>
                      <w:p w14:paraId="3DB7F59E" w14:textId="77777777" w:rsidR="009B36CA" w:rsidRDefault="009B36CA" w:rsidP="009B36CA">
                        <w:pPr>
                          <w:rPr>
                            <w:rFonts w:asciiTheme="majorHAnsi" w:eastAsia="SimSun" w:hAnsi="Open Sans"/>
                            <w:color w:val="353636" w:themeColor="text1"/>
                            <w:kern w:val="24"/>
                            <w:sz w:val="16"/>
                            <w:szCs w:val="16"/>
                          </w:rPr>
                        </w:pPr>
                        <w:r>
                          <w:rPr>
                            <w:rFonts w:asciiTheme="majorHAnsi" w:eastAsia="SimSun" w:hAnsi="Open Sans"/>
                            <w:color w:val="353636" w:themeColor="text1"/>
                            <w:kern w:val="24"/>
                            <w:sz w:val="16"/>
                            <w:szCs w:val="16"/>
                          </w:rPr>
                          <w:t>EndConsentByPatientResponse</w:t>
                        </w:r>
                      </w:p>
                    </w:txbxContent>
                  </v:textbox>
                </v:shape>
                <v:shape id="textruta 42" o:spid="_x0000_s1100" type="#_x0000_t202" style="position:absolute;left:5705;top:32415;width:10700;height:35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" filled="f" stroked="f">
                  <v:textbox style="mso-fit-shape-to-text:t">
                    <w:txbxContent>
                      <w:p w14:paraId="7547CBB9" w14:textId="77777777" w:rsidR="009B36CA" w:rsidRDefault="009B36CA" w:rsidP="009B36CA">
                        <w:pPr>
                          <w:rPr>
                            <w:rFonts w:hAnsi="Open Sans"/>
                            <w:color w:val="353636" w:themeColor="text1"/>
                            <w:kern w:val="24"/>
                            <w:sz w:val="16"/>
                            <w:szCs w:val="16"/>
                          </w:rPr>
                        </w:pPr>
                        <w:r>
                          <w:rPr>
                            <w:rFonts w:hAnsi="Open Sans"/>
                            <w:color w:val="353636" w:themeColor="text1"/>
                            <w:kern w:val="24"/>
                            <w:sz w:val="16"/>
                            <w:szCs w:val="16"/>
                          </w:rPr>
                          <w:t>Samtycket avslutat</w:t>
                        </w:r>
                      </w:p>
                    </w:txbxContent>
                  </v:textbox>
                </v:shape>
              </v:group>
            </w:pict>
          </mc:Fallback>
        </mc:AlternateContent>
      </w:r>
    </w:p>
    <w:p w14:paraId="3B016AFD" w14:textId="77777777" w:rsidR="009B36CA" w:rsidRDefault="009B36CA" w:rsidP="009B36CA"/>
    <w:p w14:paraId="40724560" w14:textId="77777777" w:rsidR="009B36CA" w:rsidRDefault="009B36CA" w:rsidP="009B36CA"/>
    <w:p w14:paraId="7ADC4911" w14:textId="77777777" w:rsidR="009B36CA" w:rsidRDefault="009B36CA" w:rsidP="009B36CA"/>
    <w:p w14:paraId="6FEBFF2B" w14:textId="77777777" w:rsidR="009B36CA" w:rsidRDefault="009B36CA" w:rsidP="009B36CA"/>
    <w:p w14:paraId="4BA90756" w14:textId="77777777" w:rsidR="009B36CA" w:rsidRDefault="009B36CA" w:rsidP="009B36CA"/>
    <w:p w14:paraId="2E8B4BAE" w14:textId="77777777" w:rsidR="009B36CA" w:rsidRDefault="009B36CA" w:rsidP="009B36CA">
      <w:pPr>
        <w:rPr>
          <w:color w:val="A33662" w:themeColor="accent1"/>
        </w:rPr>
      </w:pPr>
    </w:p>
    <w:p w14:paraId="30E31918" w14:textId="77777777" w:rsidR="009B36CA" w:rsidRDefault="009B36CA" w:rsidP="009B36CA">
      <w:pPr>
        <w:pStyle w:val="Numreradrubrik3"/>
        <w:numPr>
          <w:ilvl w:val="0"/>
          <w:numId w:val="0"/>
        </w:numPr>
        <w:ind w:left="851"/>
      </w:pPr>
    </w:p>
    <w:p w14:paraId="1346811E" w14:textId="77777777" w:rsidR="009B36CA" w:rsidRDefault="009B36CA" w:rsidP="009B36CA">
      <w:pPr>
        <w:rPr>
          <w:lang w:val="en-US"/>
        </w:rPr>
      </w:pPr>
    </w:p>
    <w:p w14:paraId="12D415BF" w14:textId="77777777" w:rsidR="009B36CA" w:rsidRDefault="009B36CA" w:rsidP="009B36CA">
      <w:pPr>
        <w:rPr>
          <w:lang w:val="en-US"/>
        </w:rPr>
      </w:pPr>
    </w:p>
    <w:p w14:paraId="468B42C8" w14:textId="77777777" w:rsidR="009B36CA" w:rsidRDefault="009B36CA" w:rsidP="00197244">
      <w:pPr>
        <w:rPr>
          <w:lang w:val="en-US"/>
        </w:rPr>
      </w:pPr>
    </w:p>
    <w:p w14:paraId="6A8F2512" w14:textId="77777777" w:rsidR="00415636" w:rsidRPr="00197244" w:rsidRDefault="00415636" w:rsidP="00197244">
      <w:pPr>
        <w:rPr>
          <w:lang w:val="en-US"/>
        </w:rPr>
      </w:pPr>
    </w:p>
    <w:p w14:paraId="47C7D14E" w14:textId="295365DD" w:rsidR="00197244" w:rsidRPr="00197244" w:rsidRDefault="005C026C" w:rsidP="00197244">
      <w:pPr>
        <w:pStyle w:val="Numreradrubrik3"/>
      </w:pPr>
      <w:bookmarkStart w:id="54" w:name="_Toc216183203"/>
      <w:proofErr w:type="spellStart"/>
      <w:r w:rsidRPr="007F3774">
        <w:t>Obligatoriska</w:t>
      </w:r>
      <w:proofErr w:type="spellEnd"/>
      <w:r w:rsidRPr="007F3774">
        <w:t xml:space="preserve"> </w:t>
      </w:r>
      <w:proofErr w:type="spellStart"/>
      <w:r w:rsidRPr="007F3774">
        <w:t>kontrakt</w:t>
      </w:r>
      <w:bookmarkEnd w:id="54"/>
      <w:proofErr w:type="spellEnd"/>
    </w:p>
    <w:p w14:paraId="2D1449B1" w14:textId="77777777" w:rsidR="005C026C" w:rsidRPr="003727DE" w:rsidRDefault="005C026C" w:rsidP="005C026C"/>
    <w:tbl>
      <w:tblPr>
        <w:tblW w:w="0" w:type="auto"/>
        <w:tblCellMar>
          <w:left w:w="0" w:type="dxa"/>
          <w:right w:w="0" w:type="dxa"/>
        </w:tblCellMar>
        <w:tblLook w:val="04A0" w:firstRow="1" w:lastRow="0" w:firstColumn="1" w:lastColumn="0" w:noHBand="0" w:noVBand="1"/>
      </w:tblPr>
      <w:tblGrid>
        <w:gridCol w:w="2830"/>
        <w:gridCol w:w="704"/>
        <w:gridCol w:w="709"/>
        <w:gridCol w:w="709"/>
        <w:gridCol w:w="567"/>
        <w:gridCol w:w="567"/>
        <w:gridCol w:w="567"/>
        <w:gridCol w:w="567"/>
        <w:gridCol w:w="567"/>
        <w:gridCol w:w="567"/>
      </w:tblGrid>
      <w:tr w:rsidR="00197244" w:rsidRPr="000C2908" w14:paraId="2A7F208E" w14:textId="12DB618E" w:rsidTr="00197244">
        <w:tc>
          <w:tcPr>
            <w:tcW w:w="2830" w:type="dxa"/>
            <w:tcBorders>
              <w:top w:val="single" w:sz="8" w:space="0" w:color="auto"/>
              <w:left w:val="single" w:sz="8" w:space="0" w:color="auto"/>
              <w:bottom w:val="single" w:sz="4" w:space="0" w:color="auto"/>
              <w:right w:val="single" w:sz="8" w:space="0" w:color="auto"/>
            </w:tcBorders>
            <w:shd w:val="clear" w:color="auto" w:fill="EAE0CF" w:themeFill="background2" w:themeFillShade="E6"/>
            <w:tcMar>
              <w:top w:w="0" w:type="dxa"/>
              <w:left w:w="108" w:type="dxa"/>
              <w:bottom w:w="0" w:type="dxa"/>
              <w:right w:w="108" w:type="dxa"/>
            </w:tcMar>
            <w:hideMark/>
          </w:tcPr>
          <w:p w14:paraId="7E5BE30A" w14:textId="77777777" w:rsidR="00197244" w:rsidRPr="00197244" w:rsidRDefault="00197244" w:rsidP="00496978">
            <w:pPr>
              <w:spacing w:before="100" w:beforeAutospacing="1" w:after="100" w:afterAutospacing="1"/>
              <w:rPr>
                <w:rFonts w:eastAsia="Times New Roman" w:cs="Arial"/>
                <w:b/>
                <w:sz w:val="16"/>
                <w:szCs w:val="16"/>
                <w:lang w:eastAsia="sv-SE"/>
              </w:rPr>
            </w:pPr>
            <w:r w:rsidRPr="00197244">
              <w:rPr>
                <w:rFonts w:eastAsia="Times New Roman" w:cs="Arial"/>
                <w:b/>
                <w:sz w:val="16"/>
                <w:szCs w:val="16"/>
                <w:lang w:eastAsia="sv-SE"/>
              </w:rPr>
              <w:t>Tjänstekontrakt</w:t>
            </w:r>
          </w:p>
        </w:tc>
        <w:tc>
          <w:tcPr>
            <w:tcW w:w="704" w:type="dxa"/>
            <w:tcBorders>
              <w:top w:val="single" w:sz="8" w:space="0" w:color="auto"/>
              <w:left w:val="nil"/>
              <w:bottom w:val="single" w:sz="4" w:space="0" w:color="auto"/>
              <w:right w:val="single" w:sz="8" w:space="0" w:color="auto"/>
            </w:tcBorders>
            <w:shd w:val="clear" w:color="auto" w:fill="EAE0CF" w:themeFill="background2" w:themeFillShade="E6"/>
            <w:tcMar>
              <w:top w:w="0" w:type="dxa"/>
              <w:left w:w="108" w:type="dxa"/>
              <w:bottom w:w="0" w:type="dxa"/>
              <w:right w:w="108" w:type="dxa"/>
            </w:tcMar>
            <w:hideMark/>
          </w:tcPr>
          <w:p w14:paraId="2621EB5F" w14:textId="77777777" w:rsidR="00197244" w:rsidRPr="00197244" w:rsidRDefault="00197244" w:rsidP="00197244">
            <w:pPr>
              <w:spacing w:before="100" w:beforeAutospacing="1" w:after="100" w:afterAutospacing="1"/>
              <w:jc w:val="center"/>
              <w:rPr>
                <w:rFonts w:eastAsia="Times New Roman" w:cs="Arial"/>
                <w:b/>
                <w:sz w:val="16"/>
                <w:szCs w:val="16"/>
                <w:lang w:eastAsia="sv-SE"/>
              </w:rPr>
            </w:pPr>
            <w:r w:rsidRPr="00197244">
              <w:rPr>
                <w:rFonts w:eastAsia="Times New Roman" w:cs="Arial"/>
                <w:b/>
                <w:sz w:val="16"/>
                <w:szCs w:val="16"/>
                <w:lang w:eastAsia="sv-SE"/>
              </w:rPr>
              <w:t>Flöde 1</w:t>
            </w:r>
          </w:p>
        </w:tc>
        <w:tc>
          <w:tcPr>
            <w:tcW w:w="709" w:type="dxa"/>
            <w:tcBorders>
              <w:top w:val="single" w:sz="8" w:space="0" w:color="auto"/>
              <w:left w:val="nil"/>
              <w:bottom w:val="single" w:sz="4" w:space="0" w:color="auto"/>
              <w:right w:val="single" w:sz="8" w:space="0" w:color="auto"/>
            </w:tcBorders>
            <w:shd w:val="clear" w:color="auto" w:fill="EAE0CF" w:themeFill="background2" w:themeFillShade="E6"/>
            <w:tcMar>
              <w:top w:w="0" w:type="dxa"/>
              <w:left w:w="108" w:type="dxa"/>
              <w:bottom w:w="0" w:type="dxa"/>
              <w:right w:w="108" w:type="dxa"/>
            </w:tcMar>
            <w:hideMark/>
          </w:tcPr>
          <w:p w14:paraId="7E4F7559" w14:textId="77777777" w:rsidR="00197244" w:rsidRPr="00197244" w:rsidRDefault="00197244" w:rsidP="00197244">
            <w:pPr>
              <w:spacing w:before="100" w:beforeAutospacing="1" w:after="100" w:afterAutospacing="1"/>
              <w:jc w:val="center"/>
              <w:rPr>
                <w:rFonts w:eastAsia="Times New Roman" w:cs="Arial"/>
                <w:b/>
                <w:sz w:val="16"/>
                <w:szCs w:val="16"/>
                <w:lang w:eastAsia="sv-SE"/>
              </w:rPr>
            </w:pPr>
            <w:r w:rsidRPr="00197244">
              <w:rPr>
                <w:rFonts w:eastAsia="Times New Roman" w:cs="Arial"/>
                <w:b/>
                <w:sz w:val="16"/>
                <w:szCs w:val="16"/>
                <w:lang w:eastAsia="sv-SE"/>
              </w:rPr>
              <w:t>Flöde 2</w:t>
            </w:r>
          </w:p>
        </w:tc>
        <w:tc>
          <w:tcPr>
            <w:tcW w:w="709" w:type="dxa"/>
            <w:tcBorders>
              <w:top w:val="single" w:sz="8" w:space="0" w:color="auto"/>
              <w:left w:val="nil"/>
              <w:bottom w:val="single" w:sz="4" w:space="0" w:color="auto"/>
              <w:right w:val="single" w:sz="8" w:space="0" w:color="auto"/>
            </w:tcBorders>
            <w:shd w:val="clear" w:color="auto" w:fill="EAE0CF" w:themeFill="background2" w:themeFillShade="E6"/>
            <w:tcMar>
              <w:top w:w="0" w:type="dxa"/>
              <w:left w:w="108" w:type="dxa"/>
              <w:bottom w:w="0" w:type="dxa"/>
              <w:right w:w="108" w:type="dxa"/>
            </w:tcMar>
            <w:hideMark/>
          </w:tcPr>
          <w:p w14:paraId="4955CF5E" w14:textId="77777777" w:rsidR="00197244" w:rsidRPr="00197244" w:rsidRDefault="00197244" w:rsidP="00197244">
            <w:pPr>
              <w:spacing w:before="100" w:beforeAutospacing="1" w:after="100" w:afterAutospacing="1"/>
              <w:jc w:val="center"/>
              <w:rPr>
                <w:rFonts w:eastAsia="Times New Roman" w:cs="Arial"/>
                <w:b/>
                <w:sz w:val="16"/>
                <w:szCs w:val="16"/>
                <w:lang w:eastAsia="sv-SE"/>
              </w:rPr>
            </w:pPr>
            <w:r w:rsidRPr="00197244">
              <w:rPr>
                <w:rFonts w:eastAsia="Times New Roman" w:cs="Arial"/>
                <w:b/>
                <w:sz w:val="16"/>
                <w:szCs w:val="16"/>
                <w:lang w:eastAsia="sv-SE"/>
              </w:rPr>
              <w:t>Flöde 3</w:t>
            </w:r>
          </w:p>
        </w:tc>
        <w:tc>
          <w:tcPr>
            <w:tcW w:w="567" w:type="dxa"/>
            <w:tcBorders>
              <w:top w:val="single" w:sz="8" w:space="0" w:color="auto"/>
              <w:left w:val="nil"/>
              <w:bottom w:val="single" w:sz="4" w:space="0" w:color="auto"/>
              <w:right w:val="single" w:sz="8" w:space="0" w:color="auto"/>
            </w:tcBorders>
            <w:shd w:val="clear" w:color="auto" w:fill="EAE0CF" w:themeFill="background2" w:themeFillShade="E6"/>
          </w:tcPr>
          <w:p w14:paraId="7C0122AF" w14:textId="77777777" w:rsidR="00197244" w:rsidRPr="00197244" w:rsidRDefault="00197244" w:rsidP="00197244">
            <w:pPr>
              <w:spacing w:before="100" w:beforeAutospacing="1" w:after="100" w:afterAutospacing="1"/>
              <w:jc w:val="center"/>
              <w:rPr>
                <w:rFonts w:eastAsia="Times New Roman" w:cs="Arial"/>
                <w:b/>
                <w:sz w:val="16"/>
                <w:szCs w:val="16"/>
                <w:lang w:eastAsia="sv-SE"/>
              </w:rPr>
            </w:pPr>
            <w:r w:rsidRPr="00197244">
              <w:rPr>
                <w:rFonts w:eastAsia="Times New Roman" w:cs="Arial"/>
                <w:b/>
                <w:sz w:val="16"/>
                <w:szCs w:val="16"/>
                <w:lang w:eastAsia="sv-SE"/>
              </w:rPr>
              <w:t>Flöde 4</w:t>
            </w:r>
          </w:p>
        </w:tc>
        <w:tc>
          <w:tcPr>
            <w:tcW w:w="567" w:type="dxa"/>
            <w:tcBorders>
              <w:top w:val="single" w:sz="8" w:space="0" w:color="auto"/>
              <w:left w:val="nil"/>
              <w:bottom w:val="single" w:sz="4" w:space="0" w:color="auto"/>
              <w:right w:val="single" w:sz="8" w:space="0" w:color="auto"/>
            </w:tcBorders>
            <w:shd w:val="clear" w:color="auto" w:fill="EAE0CF" w:themeFill="background2" w:themeFillShade="E6"/>
          </w:tcPr>
          <w:p w14:paraId="529C9619" w14:textId="77777777" w:rsidR="00197244" w:rsidRPr="00197244" w:rsidRDefault="00197244" w:rsidP="00197244">
            <w:pPr>
              <w:spacing w:before="100" w:beforeAutospacing="1" w:after="100" w:afterAutospacing="1"/>
              <w:jc w:val="center"/>
              <w:rPr>
                <w:rFonts w:eastAsia="Times New Roman" w:cs="Arial"/>
                <w:b/>
                <w:sz w:val="16"/>
                <w:szCs w:val="16"/>
                <w:lang w:eastAsia="sv-SE"/>
              </w:rPr>
            </w:pPr>
            <w:r w:rsidRPr="00197244">
              <w:rPr>
                <w:rFonts w:eastAsia="Times New Roman" w:cs="Arial"/>
                <w:b/>
                <w:sz w:val="16"/>
                <w:szCs w:val="16"/>
                <w:lang w:eastAsia="sv-SE"/>
              </w:rPr>
              <w:t>Flöde 5</w:t>
            </w:r>
          </w:p>
        </w:tc>
        <w:tc>
          <w:tcPr>
            <w:tcW w:w="567" w:type="dxa"/>
            <w:tcBorders>
              <w:top w:val="single" w:sz="8" w:space="0" w:color="auto"/>
              <w:left w:val="nil"/>
              <w:bottom w:val="single" w:sz="4" w:space="0" w:color="auto"/>
              <w:right w:val="single" w:sz="8" w:space="0" w:color="auto"/>
            </w:tcBorders>
            <w:shd w:val="clear" w:color="auto" w:fill="EAE0CF" w:themeFill="background2" w:themeFillShade="E6"/>
          </w:tcPr>
          <w:p w14:paraId="5C37271B" w14:textId="77777777" w:rsidR="00197244" w:rsidRPr="00197244" w:rsidRDefault="00197244" w:rsidP="00197244">
            <w:pPr>
              <w:spacing w:before="100" w:beforeAutospacing="1" w:after="100" w:afterAutospacing="1"/>
              <w:jc w:val="center"/>
              <w:rPr>
                <w:rFonts w:eastAsia="Times New Roman" w:cs="Arial"/>
                <w:b/>
                <w:sz w:val="16"/>
                <w:szCs w:val="16"/>
                <w:lang w:eastAsia="sv-SE"/>
              </w:rPr>
            </w:pPr>
            <w:r w:rsidRPr="00197244">
              <w:rPr>
                <w:rFonts w:eastAsia="Times New Roman" w:cs="Arial"/>
                <w:b/>
                <w:sz w:val="16"/>
                <w:szCs w:val="16"/>
                <w:lang w:eastAsia="sv-SE"/>
              </w:rPr>
              <w:t>Flöde 6</w:t>
            </w:r>
          </w:p>
        </w:tc>
        <w:tc>
          <w:tcPr>
            <w:tcW w:w="567" w:type="dxa"/>
            <w:tcBorders>
              <w:top w:val="single" w:sz="8" w:space="0" w:color="auto"/>
              <w:left w:val="nil"/>
              <w:bottom w:val="single" w:sz="4" w:space="0" w:color="auto"/>
              <w:right w:val="single" w:sz="8" w:space="0" w:color="auto"/>
            </w:tcBorders>
            <w:shd w:val="clear" w:color="auto" w:fill="EAE0CF" w:themeFill="background2" w:themeFillShade="E6"/>
          </w:tcPr>
          <w:p w14:paraId="4AE41179" w14:textId="77777777" w:rsidR="00197244" w:rsidRPr="00197244" w:rsidRDefault="00197244" w:rsidP="00197244">
            <w:pPr>
              <w:spacing w:before="100" w:beforeAutospacing="1" w:after="100" w:afterAutospacing="1"/>
              <w:jc w:val="center"/>
              <w:rPr>
                <w:rFonts w:eastAsia="Times New Roman" w:cs="Arial"/>
                <w:b/>
                <w:sz w:val="16"/>
                <w:szCs w:val="16"/>
                <w:lang w:eastAsia="sv-SE"/>
              </w:rPr>
            </w:pPr>
            <w:r w:rsidRPr="00197244">
              <w:rPr>
                <w:rFonts w:eastAsia="Times New Roman" w:cs="Arial"/>
                <w:b/>
                <w:sz w:val="16"/>
                <w:szCs w:val="16"/>
                <w:lang w:eastAsia="sv-SE"/>
              </w:rPr>
              <w:t>Flöde 7</w:t>
            </w:r>
          </w:p>
        </w:tc>
        <w:tc>
          <w:tcPr>
            <w:tcW w:w="567" w:type="dxa"/>
            <w:tcBorders>
              <w:top w:val="single" w:sz="8" w:space="0" w:color="auto"/>
              <w:left w:val="nil"/>
              <w:bottom w:val="single" w:sz="4" w:space="0" w:color="auto"/>
              <w:right w:val="single" w:sz="8" w:space="0" w:color="auto"/>
            </w:tcBorders>
            <w:shd w:val="clear" w:color="auto" w:fill="EAE0CF" w:themeFill="background2" w:themeFillShade="E6"/>
          </w:tcPr>
          <w:p w14:paraId="27587B55" w14:textId="0843F8FE" w:rsidR="00197244" w:rsidRPr="00197244" w:rsidRDefault="00197244" w:rsidP="00197244">
            <w:pPr>
              <w:spacing w:before="100" w:beforeAutospacing="1" w:after="100" w:afterAutospacing="1"/>
              <w:jc w:val="center"/>
              <w:rPr>
                <w:rFonts w:eastAsia="Times New Roman" w:cs="Arial"/>
                <w:b/>
                <w:sz w:val="16"/>
                <w:szCs w:val="16"/>
                <w:lang w:eastAsia="sv-SE"/>
              </w:rPr>
            </w:pPr>
            <w:r w:rsidRPr="00197244">
              <w:rPr>
                <w:rFonts w:eastAsia="Times New Roman" w:cs="Arial"/>
                <w:b/>
                <w:sz w:val="16"/>
                <w:szCs w:val="16"/>
                <w:lang w:eastAsia="sv-SE"/>
              </w:rPr>
              <w:t>Flöde 8</w:t>
            </w:r>
          </w:p>
        </w:tc>
        <w:tc>
          <w:tcPr>
            <w:tcW w:w="567" w:type="dxa"/>
            <w:tcBorders>
              <w:top w:val="single" w:sz="8" w:space="0" w:color="auto"/>
              <w:left w:val="nil"/>
              <w:bottom w:val="single" w:sz="4" w:space="0" w:color="auto"/>
              <w:right w:val="single" w:sz="8" w:space="0" w:color="auto"/>
            </w:tcBorders>
            <w:shd w:val="clear" w:color="auto" w:fill="EAE0CF" w:themeFill="background2" w:themeFillShade="E6"/>
          </w:tcPr>
          <w:p w14:paraId="053A3A2A" w14:textId="2FEA20A9" w:rsidR="00197244" w:rsidRPr="00197244" w:rsidRDefault="00197244" w:rsidP="00197244">
            <w:pPr>
              <w:spacing w:before="100" w:beforeAutospacing="1" w:after="100" w:afterAutospacing="1"/>
              <w:jc w:val="center"/>
              <w:rPr>
                <w:rFonts w:eastAsia="Times New Roman" w:cs="Arial"/>
                <w:b/>
                <w:sz w:val="16"/>
                <w:szCs w:val="16"/>
                <w:lang w:eastAsia="sv-SE"/>
              </w:rPr>
            </w:pPr>
            <w:r w:rsidRPr="00197244">
              <w:rPr>
                <w:rFonts w:eastAsia="Times New Roman" w:cs="Arial"/>
                <w:b/>
                <w:sz w:val="16"/>
                <w:szCs w:val="16"/>
                <w:lang w:eastAsia="sv-SE"/>
              </w:rPr>
              <w:t>Flöde 9</w:t>
            </w:r>
          </w:p>
        </w:tc>
      </w:tr>
      <w:tr w:rsidR="00197244" w:rsidRPr="000C2908" w14:paraId="4F32CE48" w14:textId="25D60BDD" w:rsidTr="00197244">
        <w:tc>
          <w:tcPr>
            <w:tcW w:w="2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10BA01" w14:textId="77777777" w:rsidR="00197244" w:rsidRPr="00197244" w:rsidRDefault="00197244" w:rsidP="00496978">
            <w:pPr>
              <w:spacing w:before="100" w:beforeAutospacing="1" w:after="100" w:afterAutospacing="1"/>
              <w:rPr>
                <w:rFonts w:eastAsia="Times New Roman" w:cs="Arial"/>
                <w:sz w:val="16"/>
                <w:szCs w:val="16"/>
                <w:highlight w:val="yellow"/>
                <w:lang w:eastAsia="sv-SE"/>
              </w:rPr>
            </w:pPr>
            <w:proofErr w:type="spellStart"/>
            <w:r w:rsidRPr="00197244">
              <w:rPr>
                <w:rFonts w:eastAsia="Times New Roman" w:cs="Arial"/>
                <w:sz w:val="16"/>
                <w:szCs w:val="16"/>
                <w:lang w:eastAsia="sv-SE"/>
              </w:rPr>
              <w:t>RegisterExtendedConsent</w:t>
            </w:r>
            <w:proofErr w:type="spellEnd"/>
          </w:p>
        </w:tc>
        <w:tc>
          <w:tcPr>
            <w:tcW w:w="7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BCB113" w14:textId="77777777" w:rsidR="00197244" w:rsidRPr="007035E4" w:rsidRDefault="00197244" w:rsidP="00496978">
            <w:pPr>
              <w:spacing w:before="100" w:beforeAutospacing="1" w:after="100" w:afterAutospacing="1"/>
              <w:jc w:val="center"/>
              <w:rPr>
                <w:rFonts w:eastAsia="Times New Roman" w:cs="Arial"/>
                <w:lang w:eastAsia="sv-SE"/>
              </w:rPr>
            </w:pPr>
            <w:r w:rsidRPr="007035E4">
              <w:rPr>
                <w:rFonts w:eastAsia="Times New Roman" w:cs="Arial"/>
                <w:lang w:eastAsia="sv-SE"/>
              </w:rPr>
              <w:t>X</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E1F148" w14:textId="77777777" w:rsidR="00197244" w:rsidRPr="007035E4" w:rsidRDefault="00197244" w:rsidP="00496978">
            <w:pPr>
              <w:spacing w:before="100" w:beforeAutospacing="1" w:after="100" w:afterAutospacing="1"/>
              <w:jc w:val="center"/>
              <w:rPr>
                <w:rFonts w:eastAsia="Times New Roman" w:cs="Arial"/>
                <w:lang w:eastAsia="sv-SE"/>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1F226A8"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01C1CA29"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0275332E"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65392C99"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5D70E5F5"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391CB6C1"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1F91F661" w14:textId="77777777" w:rsidR="00197244" w:rsidRPr="007035E4" w:rsidRDefault="00197244" w:rsidP="00496978">
            <w:pPr>
              <w:spacing w:before="100" w:beforeAutospacing="1" w:after="100" w:afterAutospacing="1"/>
              <w:jc w:val="center"/>
              <w:rPr>
                <w:rFonts w:eastAsia="Times New Roman" w:cs="Arial"/>
                <w:lang w:eastAsia="sv-SE"/>
              </w:rPr>
            </w:pPr>
          </w:p>
        </w:tc>
      </w:tr>
      <w:tr w:rsidR="00197244" w:rsidRPr="000C2908" w14:paraId="06E29239" w14:textId="3DA59997" w:rsidTr="00197244">
        <w:tc>
          <w:tcPr>
            <w:tcW w:w="2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2077AC" w14:textId="77777777" w:rsidR="00197244" w:rsidRPr="00197244" w:rsidRDefault="00197244" w:rsidP="00496978">
            <w:pPr>
              <w:spacing w:before="100" w:beforeAutospacing="1" w:after="100" w:afterAutospacing="1"/>
              <w:rPr>
                <w:rFonts w:eastAsia="Times New Roman" w:cs="Arial"/>
                <w:sz w:val="16"/>
                <w:szCs w:val="16"/>
                <w:highlight w:val="yellow"/>
                <w:lang w:eastAsia="sv-SE"/>
              </w:rPr>
            </w:pPr>
            <w:proofErr w:type="spellStart"/>
            <w:r w:rsidRPr="00197244">
              <w:rPr>
                <w:rFonts w:eastAsia="Times New Roman" w:cs="Arial"/>
                <w:sz w:val="16"/>
                <w:szCs w:val="16"/>
                <w:lang w:eastAsia="sv-SE"/>
              </w:rPr>
              <w:t>CancelExtendedConsent</w:t>
            </w:r>
            <w:proofErr w:type="spellEnd"/>
          </w:p>
        </w:tc>
        <w:tc>
          <w:tcPr>
            <w:tcW w:w="7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9BE151" w14:textId="77777777" w:rsidR="00197244" w:rsidRPr="007035E4" w:rsidRDefault="00197244" w:rsidP="00496978">
            <w:pPr>
              <w:spacing w:before="100" w:beforeAutospacing="1" w:after="100" w:afterAutospacing="1"/>
              <w:jc w:val="center"/>
              <w:rPr>
                <w:rFonts w:eastAsia="Times New Roman" w:cs="Arial"/>
                <w:lang w:eastAsia="sv-SE"/>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1FC68E" w14:textId="77777777" w:rsidR="00197244" w:rsidRPr="007035E4" w:rsidRDefault="00197244" w:rsidP="00496978">
            <w:pPr>
              <w:spacing w:before="100" w:beforeAutospacing="1" w:after="100" w:afterAutospacing="1"/>
              <w:jc w:val="center"/>
              <w:rPr>
                <w:rFonts w:eastAsia="Times New Roman" w:cs="Arial"/>
                <w:lang w:eastAsia="sv-SE"/>
              </w:rPr>
            </w:pPr>
            <w:r w:rsidRPr="007035E4">
              <w:rPr>
                <w:rFonts w:eastAsia="Times New Roman" w:cs="Arial"/>
                <w:lang w:eastAsia="sv-SE"/>
              </w:rPr>
              <w:t>X</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10FF2A"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6F19D655"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4D40602E"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39B6B4BB"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3140329E"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7E31D414"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15021218" w14:textId="77777777" w:rsidR="00197244" w:rsidRPr="007035E4" w:rsidRDefault="00197244" w:rsidP="00496978">
            <w:pPr>
              <w:spacing w:before="100" w:beforeAutospacing="1" w:after="100" w:afterAutospacing="1"/>
              <w:jc w:val="center"/>
              <w:rPr>
                <w:rFonts w:eastAsia="Times New Roman" w:cs="Arial"/>
                <w:lang w:eastAsia="sv-SE"/>
              </w:rPr>
            </w:pPr>
          </w:p>
        </w:tc>
      </w:tr>
      <w:tr w:rsidR="00197244" w:rsidRPr="000C2908" w14:paraId="46F56AA4" w14:textId="0B7CED33" w:rsidTr="00197244">
        <w:tc>
          <w:tcPr>
            <w:tcW w:w="2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D103860" w14:textId="77777777" w:rsidR="00197244" w:rsidRPr="00197244" w:rsidRDefault="00197244" w:rsidP="00496978">
            <w:pPr>
              <w:spacing w:before="100" w:beforeAutospacing="1" w:after="100" w:afterAutospacing="1"/>
              <w:rPr>
                <w:rFonts w:eastAsia="Times New Roman" w:cs="Arial"/>
                <w:sz w:val="16"/>
                <w:szCs w:val="16"/>
                <w:highlight w:val="yellow"/>
                <w:lang w:eastAsia="sv-SE"/>
              </w:rPr>
            </w:pPr>
            <w:proofErr w:type="spellStart"/>
            <w:r w:rsidRPr="00197244">
              <w:rPr>
                <w:rFonts w:eastAsia="Times New Roman" w:cs="Arial"/>
                <w:sz w:val="16"/>
                <w:szCs w:val="16"/>
                <w:lang w:eastAsia="sv-SE"/>
              </w:rPr>
              <w:t>DeleteExtendedConsent</w:t>
            </w:r>
            <w:proofErr w:type="spellEnd"/>
          </w:p>
        </w:tc>
        <w:tc>
          <w:tcPr>
            <w:tcW w:w="7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4F8009" w14:textId="77777777" w:rsidR="00197244" w:rsidRPr="007035E4" w:rsidRDefault="00197244" w:rsidP="00496978">
            <w:pPr>
              <w:spacing w:before="100" w:beforeAutospacing="1" w:after="100" w:afterAutospacing="1"/>
              <w:jc w:val="center"/>
              <w:rPr>
                <w:rFonts w:eastAsia="Times New Roman" w:cs="Arial"/>
                <w:lang w:eastAsia="sv-SE"/>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EFA5D9" w14:textId="77777777" w:rsidR="00197244" w:rsidRPr="007035E4" w:rsidRDefault="00197244" w:rsidP="00496978">
            <w:pPr>
              <w:spacing w:before="100" w:beforeAutospacing="1" w:after="100" w:afterAutospacing="1"/>
              <w:jc w:val="center"/>
              <w:rPr>
                <w:rFonts w:eastAsia="Times New Roman" w:cs="Arial"/>
                <w:lang w:eastAsia="sv-SE"/>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BA41BC" w14:textId="77777777" w:rsidR="00197244" w:rsidRPr="007035E4" w:rsidRDefault="00197244" w:rsidP="00496978">
            <w:pPr>
              <w:spacing w:before="100" w:beforeAutospacing="1" w:after="100" w:afterAutospacing="1"/>
              <w:jc w:val="center"/>
              <w:rPr>
                <w:rFonts w:eastAsia="Times New Roman" w:cs="Arial"/>
                <w:lang w:eastAsia="sv-SE"/>
              </w:rPr>
            </w:pPr>
            <w:r w:rsidRPr="007035E4">
              <w:rPr>
                <w:rFonts w:eastAsia="Times New Roman" w:cs="Arial"/>
                <w:lang w:eastAsia="sv-SE"/>
              </w:rPr>
              <w:t>X</w:t>
            </w:r>
          </w:p>
        </w:tc>
        <w:tc>
          <w:tcPr>
            <w:tcW w:w="567" w:type="dxa"/>
            <w:tcBorders>
              <w:top w:val="single" w:sz="4" w:space="0" w:color="auto"/>
              <w:left w:val="single" w:sz="4" w:space="0" w:color="auto"/>
              <w:bottom w:val="single" w:sz="4" w:space="0" w:color="auto"/>
              <w:right w:val="single" w:sz="4" w:space="0" w:color="auto"/>
            </w:tcBorders>
          </w:tcPr>
          <w:p w14:paraId="1678A337"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2D1A2742"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5F60E43E"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2321137D"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5BB6758B"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52A48622" w14:textId="77777777" w:rsidR="00197244" w:rsidRPr="007035E4" w:rsidRDefault="00197244" w:rsidP="00496978">
            <w:pPr>
              <w:spacing w:before="100" w:beforeAutospacing="1" w:after="100" w:afterAutospacing="1"/>
              <w:jc w:val="center"/>
              <w:rPr>
                <w:rFonts w:eastAsia="Times New Roman" w:cs="Arial"/>
                <w:lang w:eastAsia="sv-SE"/>
              </w:rPr>
            </w:pPr>
          </w:p>
        </w:tc>
      </w:tr>
      <w:tr w:rsidR="00197244" w:rsidRPr="000C2908" w14:paraId="649F927C" w14:textId="0CBAA092" w:rsidTr="00197244">
        <w:tc>
          <w:tcPr>
            <w:tcW w:w="2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08F350" w14:textId="77777777" w:rsidR="00197244" w:rsidRPr="00197244" w:rsidRDefault="00197244" w:rsidP="00496978">
            <w:pPr>
              <w:spacing w:before="100" w:beforeAutospacing="1" w:after="100" w:afterAutospacing="1"/>
              <w:rPr>
                <w:rFonts w:eastAsia="Times New Roman" w:cs="Arial"/>
                <w:sz w:val="16"/>
                <w:szCs w:val="16"/>
                <w:highlight w:val="yellow"/>
                <w:lang w:eastAsia="sv-SE"/>
              </w:rPr>
            </w:pPr>
            <w:proofErr w:type="spellStart"/>
            <w:r w:rsidRPr="00197244">
              <w:rPr>
                <w:rFonts w:eastAsia="Times New Roman" w:cs="Arial"/>
                <w:sz w:val="16"/>
                <w:szCs w:val="16"/>
                <w:lang w:eastAsia="sv-SE"/>
              </w:rPr>
              <w:t>GetConsentsForPatient</w:t>
            </w:r>
            <w:proofErr w:type="spellEnd"/>
          </w:p>
        </w:tc>
        <w:tc>
          <w:tcPr>
            <w:tcW w:w="7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6B26D2" w14:textId="77777777" w:rsidR="00197244" w:rsidRPr="007035E4" w:rsidRDefault="00197244" w:rsidP="00496978">
            <w:pPr>
              <w:spacing w:before="100" w:beforeAutospacing="1" w:after="100" w:afterAutospacing="1"/>
              <w:jc w:val="center"/>
              <w:rPr>
                <w:rFonts w:eastAsia="Times New Roman" w:cs="Arial"/>
                <w:lang w:eastAsia="sv-SE"/>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BD0933" w14:textId="77777777" w:rsidR="00197244" w:rsidRPr="007035E4" w:rsidRDefault="00197244" w:rsidP="00496978">
            <w:pPr>
              <w:spacing w:before="100" w:beforeAutospacing="1" w:after="100" w:afterAutospacing="1"/>
              <w:jc w:val="center"/>
              <w:rPr>
                <w:rFonts w:eastAsia="Times New Roman" w:cs="Arial"/>
                <w:lang w:eastAsia="sv-SE"/>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16CB3C"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137FA83F" w14:textId="77777777" w:rsidR="00197244" w:rsidRPr="007035E4" w:rsidRDefault="00197244" w:rsidP="00496978">
            <w:pPr>
              <w:spacing w:before="100" w:beforeAutospacing="1" w:after="100" w:afterAutospacing="1"/>
              <w:jc w:val="center"/>
              <w:rPr>
                <w:rFonts w:eastAsia="Times New Roman" w:cs="Arial"/>
                <w:lang w:eastAsia="sv-SE"/>
              </w:rPr>
            </w:pPr>
            <w:r w:rsidRPr="007035E4">
              <w:rPr>
                <w:rFonts w:eastAsia="Times New Roman" w:cs="Arial"/>
                <w:lang w:eastAsia="sv-SE"/>
              </w:rPr>
              <w:t>X</w:t>
            </w:r>
          </w:p>
        </w:tc>
        <w:tc>
          <w:tcPr>
            <w:tcW w:w="567" w:type="dxa"/>
            <w:tcBorders>
              <w:top w:val="single" w:sz="4" w:space="0" w:color="auto"/>
              <w:left w:val="single" w:sz="4" w:space="0" w:color="auto"/>
              <w:bottom w:val="single" w:sz="4" w:space="0" w:color="auto"/>
              <w:right w:val="single" w:sz="4" w:space="0" w:color="auto"/>
            </w:tcBorders>
          </w:tcPr>
          <w:p w14:paraId="23663E7F"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24785E2A"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38C1246F"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77C9E80A"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6EAEA8D3" w14:textId="77777777" w:rsidR="00197244" w:rsidRPr="007035E4" w:rsidRDefault="00197244" w:rsidP="00496978">
            <w:pPr>
              <w:spacing w:before="100" w:beforeAutospacing="1" w:after="100" w:afterAutospacing="1"/>
              <w:jc w:val="center"/>
              <w:rPr>
                <w:rFonts w:eastAsia="Times New Roman" w:cs="Arial"/>
                <w:lang w:eastAsia="sv-SE"/>
              </w:rPr>
            </w:pPr>
          </w:p>
        </w:tc>
      </w:tr>
      <w:tr w:rsidR="00197244" w:rsidRPr="000C2908" w14:paraId="108C6BED" w14:textId="3D8F91CD" w:rsidTr="00197244">
        <w:tc>
          <w:tcPr>
            <w:tcW w:w="2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C388EB" w14:textId="77777777" w:rsidR="00197244" w:rsidRPr="00197244" w:rsidRDefault="00197244" w:rsidP="00496978">
            <w:pPr>
              <w:spacing w:before="100" w:beforeAutospacing="1" w:after="100" w:afterAutospacing="1"/>
              <w:rPr>
                <w:rFonts w:eastAsia="Times New Roman" w:cs="Arial"/>
                <w:sz w:val="16"/>
                <w:szCs w:val="16"/>
                <w:highlight w:val="yellow"/>
                <w:lang w:eastAsia="sv-SE"/>
              </w:rPr>
            </w:pPr>
            <w:proofErr w:type="spellStart"/>
            <w:r w:rsidRPr="00197244">
              <w:rPr>
                <w:rFonts w:eastAsia="Times New Roman" w:cs="Arial"/>
                <w:sz w:val="16"/>
                <w:szCs w:val="16"/>
                <w:lang w:eastAsia="sv-SE"/>
              </w:rPr>
              <w:t>GetConsentsForCareProvider</w:t>
            </w:r>
            <w:proofErr w:type="spellEnd"/>
          </w:p>
        </w:tc>
        <w:tc>
          <w:tcPr>
            <w:tcW w:w="7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689276" w14:textId="77777777" w:rsidR="00197244" w:rsidRPr="007035E4" w:rsidRDefault="00197244" w:rsidP="00496978">
            <w:pPr>
              <w:spacing w:before="100" w:beforeAutospacing="1" w:after="100" w:afterAutospacing="1"/>
              <w:jc w:val="center"/>
              <w:rPr>
                <w:rFonts w:eastAsia="Times New Roman" w:cs="Arial"/>
                <w:lang w:eastAsia="sv-SE"/>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C792B5" w14:textId="77777777" w:rsidR="00197244" w:rsidRPr="007035E4" w:rsidRDefault="00197244" w:rsidP="00496978">
            <w:pPr>
              <w:spacing w:before="100" w:beforeAutospacing="1" w:after="100" w:afterAutospacing="1"/>
              <w:jc w:val="center"/>
              <w:rPr>
                <w:rFonts w:eastAsia="Times New Roman" w:cs="Arial"/>
                <w:lang w:eastAsia="sv-SE"/>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53FB6D"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1DE15DFD"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69DF8122" w14:textId="77777777" w:rsidR="00197244" w:rsidRPr="007035E4" w:rsidRDefault="00197244" w:rsidP="00496978">
            <w:pPr>
              <w:spacing w:before="100" w:beforeAutospacing="1" w:after="100" w:afterAutospacing="1"/>
              <w:jc w:val="center"/>
              <w:rPr>
                <w:rFonts w:eastAsia="Times New Roman" w:cs="Arial"/>
                <w:lang w:eastAsia="sv-SE"/>
              </w:rPr>
            </w:pPr>
            <w:r w:rsidRPr="007035E4">
              <w:rPr>
                <w:rFonts w:eastAsia="Times New Roman" w:cs="Arial"/>
                <w:lang w:eastAsia="sv-SE"/>
              </w:rPr>
              <w:t>X</w:t>
            </w:r>
          </w:p>
        </w:tc>
        <w:tc>
          <w:tcPr>
            <w:tcW w:w="567" w:type="dxa"/>
            <w:tcBorders>
              <w:top w:val="single" w:sz="4" w:space="0" w:color="auto"/>
              <w:left w:val="single" w:sz="4" w:space="0" w:color="auto"/>
              <w:bottom w:val="single" w:sz="4" w:space="0" w:color="auto"/>
              <w:right w:val="single" w:sz="4" w:space="0" w:color="auto"/>
            </w:tcBorders>
          </w:tcPr>
          <w:p w14:paraId="3E69E778"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7FE1B291"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4CA71F28"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47D935B9" w14:textId="77777777" w:rsidR="00197244" w:rsidRPr="007035E4" w:rsidRDefault="00197244" w:rsidP="00496978">
            <w:pPr>
              <w:spacing w:before="100" w:beforeAutospacing="1" w:after="100" w:afterAutospacing="1"/>
              <w:jc w:val="center"/>
              <w:rPr>
                <w:rFonts w:eastAsia="Times New Roman" w:cs="Arial"/>
                <w:lang w:eastAsia="sv-SE"/>
              </w:rPr>
            </w:pPr>
          </w:p>
        </w:tc>
      </w:tr>
      <w:tr w:rsidR="00197244" w:rsidRPr="000C2908" w14:paraId="790E2906" w14:textId="72EEC249" w:rsidTr="00197244">
        <w:tc>
          <w:tcPr>
            <w:tcW w:w="2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151153" w14:textId="77777777" w:rsidR="00197244" w:rsidRPr="00197244" w:rsidRDefault="00197244" w:rsidP="00496978">
            <w:pPr>
              <w:spacing w:before="100" w:beforeAutospacing="1" w:after="100" w:afterAutospacing="1"/>
              <w:rPr>
                <w:rFonts w:eastAsia="Times New Roman" w:cs="Arial"/>
                <w:sz w:val="16"/>
                <w:szCs w:val="16"/>
                <w:highlight w:val="yellow"/>
                <w:lang w:eastAsia="sv-SE"/>
              </w:rPr>
            </w:pPr>
            <w:proofErr w:type="spellStart"/>
            <w:r w:rsidRPr="00197244">
              <w:rPr>
                <w:rFonts w:eastAsia="Times New Roman" w:cs="Arial"/>
                <w:sz w:val="16"/>
                <w:szCs w:val="16"/>
                <w:lang w:eastAsia="sv-SE"/>
              </w:rPr>
              <w:t>GetExtendedConsentsForPatient</w:t>
            </w:r>
            <w:proofErr w:type="spellEnd"/>
          </w:p>
        </w:tc>
        <w:tc>
          <w:tcPr>
            <w:tcW w:w="7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46A021" w14:textId="77777777" w:rsidR="00197244" w:rsidRPr="007035E4" w:rsidRDefault="00197244" w:rsidP="00496978">
            <w:pPr>
              <w:spacing w:before="100" w:beforeAutospacing="1" w:after="100" w:afterAutospacing="1"/>
              <w:jc w:val="center"/>
              <w:rPr>
                <w:rFonts w:eastAsia="Times New Roman" w:cs="Arial"/>
                <w:lang w:eastAsia="sv-SE"/>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79D8F2" w14:textId="77777777" w:rsidR="00197244" w:rsidRPr="007035E4" w:rsidRDefault="00197244" w:rsidP="00496978">
            <w:pPr>
              <w:spacing w:before="100" w:beforeAutospacing="1" w:after="100" w:afterAutospacing="1"/>
              <w:jc w:val="center"/>
              <w:rPr>
                <w:rFonts w:eastAsia="Times New Roman" w:cs="Arial"/>
                <w:lang w:eastAsia="sv-SE"/>
              </w:rPr>
            </w:pPr>
            <w:r w:rsidRPr="007035E4">
              <w:rPr>
                <w:rFonts w:eastAsia="Times New Roman" w:cs="Arial"/>
                <w:lang w:eastAsia="sv-SE"/>
              </w:rPr>
              <w:t>X</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849647" w14:textId="77777777" w:rsidR="00197244" w:rsidRPr="007035E4" w:rsidRDefault="00197244" w:rsidP="00496978">
            <w:pPr>
              <w:spacing w:before="100" w:beforeAutospacing="1" w:after="100" w:afterAutospacing="1"/>
              <w:jc w:val="center"/>
              <w:rPr>
                <w:rFonts w:eastAsia="Times New Roman" w:cs="Arial"/>
                <w:lang w:eastAsia="sv-SE"/>
              </w:rPr>
            </w:pPr>
            <w:r w:rsidRPr="007035E4">
              <w:rPr>
                <w:rFonts w:eastAsia="Times New Roman" w:cs="Arial"/>
                <w:lang w:eastAsia="sv-SE"/>
              </w:rPr>
              <w:t>X</w:t>
            </w:r>
          </w:p>
        </w:tc>
        <w:tc>
          <w:tcPr>
            <w:tcW w:w="567" w:type="dxa"/>
            <w:tcBorders>
              <w:top w:val="single" w:sz="4" w:space="0" w:color="auto"/>
              <w:left w:val="single" w:sz="4" w:space="0" w:color="auto"/>
              <w:bottom w:val="single" w:sz="4" w:space="0" w:color="auto"/>
              <w:right w:val="single" w:sz="4" w:space="0" w:color="auto"/>
            </w:tcBorders>
          </w:tcPr>
          <w:p w14:paraId="1785FDE2"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0A6983A6"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0CEC21CB" w14:textId="77777777" w:rsidR="00197244" w:rsidRPr="007035E4" w:rsidRDefault="00197244" w:rsidP="00496978">
            <w:pPr>
              <w:spacing w:before="100" w:beforeAutospacing="1" w:after="100" w:afterAutospacing="1"/>
              <w:jc w:val="center"/>
              <w:rPr>
                <w:rFonts w:eastAsia="Times New Roman" w:cs="Arial"/>
                <w:lang w:eastAsia="sv-SE"/>
              </w:rPr>
            </w:pPr>
            <w:r w:rsidRPr="007035E4">
              <w:rPr>
                <w:rFonts w:eastAsia="Times New Roman" w:cs="Arial"/>
                <w:lang w:eastAsia="sv-SE"/>
              </w:rPr>
              <w:t>X</w:t>
            </w:r>
          </w:p>
        </w:tc>
        <w:tc>
          <w:tcPr>
            <w:tcW w:w="567" w:type="dxa"/>
            <w:tcBorders>
              <w:top w:val="single" w:sz="4" w:space="0" w:color="auto"/>
              <w:left w:val="single" w:sz="4" w:space="0" w:color="auto"/>
              <w:bottom w:val="single" w:sz="4" w:space="0" w:color="auto"/>
              <w:right w:val="single" w:sz="4" w:space="0" w:color="auto"/>
            </w:tcBorders>
          </w:tcPr>
          <w:p w14:paraId="59D91BD9"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6D38130A"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4CA060AE" w14:textId="77777777" w:rsidR="00197244" w:rsidRPr="007035E4" w:rsidRDefault="00197244" w:rsidP="00496978">
            <w:pPr>
              <w:spacing w:before="100" w:beforeAutospacing="1" w:after="100" w:afterAutospacing="1"/>
              <w:jc w:val="center"/>
              <w:rPr>
                <w:rFonts w:eastAsia="Times New Roman" w:cs="Arial"/>
                <w:lang w:eastAsia="sv-SE"/>
              </w:rPr>
            </w:pPr>
          </w:p>
        </w:tc>
      </w:tr>
      <w:tr w:rsidR="00197244" w:rsidRPr="000C2908" w14:paraId="0956FBEE" w14:textId="3FA9DE49" w:rsidTr="00197244">
        <w:tc>
          <w:tcPr>
            <w:tcW w:w="2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48B92D" w14:textId="77777777" w:rsidR="00197244" w:rsidRPr="00197244" w:rsidRDefault="00197244" w:rsidP="00496978">
            <w:pPr>
              <w:spacing w:before="100" w:beforeAutospacing="1" w:after="100" w:afterAutospacing="1"/>
              <w:rPr>
                <w:rFonts w:eastAsia="Times New Roman" w:cs="Arial"/>
                <w:sz w:val="16"/>
                <w:szCs w:val="16"/>
                <w:highlight w:val="yellow"/>
                <w:lang w:eastAsia="sv-SE"/>
              </w:rPr>
            </w:pPr>
            <w:proofErr w:type="spellStart"/>
            <w:r w:rsidRPr="00197244">
              <w:rPr>
                <w:rFonts w:eastAsia="Times New Roman" w:cs="Arial"/>
                <w:sz w:val="16"/>
                <w:szCs w:val="16"/>
                <w:lang w:eastAsia="sv-SE"/>
              </w:rPr>
              <w:t>CheckConsent</w:t>
            </w:r>
            <w:proofErr w:type="spellEnd"/>
          </w:p>
        </w:tc>
        <w:tc>
          <w:tcPr>
            <w:tcW w:w="7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F4BFB4" w14:textId="77777777" w:rsidR="00197244" w:rsidRPr="007035E4" w:rsidRDefault="00197244" w:rsidP="00496978">
            <w:pPr>
              <w:spacing w:before="100" w:beforeAutospacing="1" w:after="100" w:afterAutospacing="1"/>
              <w:jc w:val="center"/>
              <w:rPr>
                <w:rFonts w:eastAsia="Times New Roman" w:cs="Arial"/>
                <w:lang w:eastAsia="sv-SE"/>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6B1364" w14:textId="77777777" w:rsidR="00197244" w:rsidRPr="007035E4" w:rsidRDefault="00197244" w:rsidP="00496978">
            <w:pPr>
              <w:spacing w:before="100" w:beforeAutospacing="1" w:after="100" w:afterAutospacing="1"/>
              <w:jc w:val="center"/>
              <w:rPr>
                <w:rFonts w:eastAsia="Times New Roman" w:cs="Arial"/>
                <w:lang w:eastAsia="sv-SE"/>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D3A33E"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072A590B"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7EA6B476"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5C661F48"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54CAF648" w14:textId="77777777" w:rsidR="00197244" w:rsidRPr="007035E4" w:rsidRDefault="00197244" w:rsidP="00496978">
            <w:pPr>
              <w:spacing w:before="100" w:beforeAutospacing="1" w:after="100" w:afterAutospacing="1"/>
              <w:jc w:val="center"/>
              <w:rPr>
                <w:rFonts w:eastAsia="Times New Roman" w:cs="Arial"/>
                <w:lang w:eastAsia="sv-SE"/>
              </w:rPr>
            </w:pPr>
            <w:r w:rsidRPr="007035E4">
              <w:rPr>
                <w:rFonts w:eastAsia="Times New Roman" w:cs="Arial"/>
                <w:lang w:eastAsia="sv-SE"/>
              </w:rPr>
              <w:t>X</w:t>
            </w:r>
          </w:p>
        </w:tc>
        <w:tc>
          <w:tcPr>
            <w:tcW w:w="567" w:type="dxa"/>
            <w:tcBorders>
              <w:top w:val="single" w:sz="4" w:space="0" w:color="auto"/>
              <w:left w:val="single" w:sz="4" w:space="0" w:color="auto"/>
              <w:bottom w:val="single" w:sz="4" w:space="0" w:color="auto"/>
              <w:right w:val="single" w:sz="4" w:space="0" w:color="auto"/>
            </w:tcBorders>
          </w:tcPr>
          <w:p w14:paraId="656B0A30"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72C15FA6" w14:textId="77777777" w:rsidR="00197244" w:rsidRPr="007035E4" w:rsidRDefault="00197244" w:rsidP="00496978">
            <w:pPr>
              <w:spacing w:before="100" w:beforeAutospacing="1" w:after="100" w:afterAutospacing="1"/>
              <w:jc w:val="center"/>
              <w:rPr>
                <w:rFonts w:eastAsia="Times New Roman" w:cs="Arial"/>
                <w:lang w:eastAsia="sv-SE"/>
              </w:rPr>
            </w:pPr>
          </w:p>
        </w:tc>
      </w:tr>
      <w:tr w:rsidR="00197244" w:rsidRPr="000C2908" w14:paraId="46EA5D81" w14:textId="7F7F47EE" w:rsidTr="00197244">
        <w:tc>
          <w:tcPr>
            <w:tcW w:w="2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7D6448" w14:textId="33480D54" w:rsidR="00197244" w:rsidRPr="00197244" w:rsidRDefault="00197244" w:rsidP="00496978">
            <w:pPr>
              <w:spacing w:before="100" w:beforeAutospacing="1" w:after="100" w:afterAutospacing="1"/>
              <w:rPr>
                <w:rFonts w:eastAsia="Times New Roman" w:cs="Arial"/>
                <w:sz w:val="16"/>
                <w:szCs w:val="16"/>
                <w:lang w:eastAsia="sv-SE"/>
              </w:rPr>
            </w:pPr>
            <w:proofErr w:type="spellStart"/>
            <w:r w:rsidRPr="00197244">
              <w:rPr>
                <w:rFonts w:eastAsia="Times New Roman" w:cs="Arial"/>
                <w:sz w:val="16"/>
                <w:szCs w:val="16"/>
                <w:lang w:eastAsia="sv-SE"/>
              </w:rPr>
              <w:t>GetAllExtendedConsentsForPatient</w:t>
            </w:r>
            <w:proofErr w:type="spellEnd"/>
          </w:p>
        </w:tc>
        <w:tc>
          <w:tcPr>
            <w:tcW w:w="7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7CC56A" w14:textId="77777777" w:rsidR="00197244" w:rsidRPr="007035E4" w:rsidRDefault="00197244" w:rsidP="00496978">
            <w:pPr>
              <w:spacing w:before="100" w:beforeAutospacing="1" w:after="100" w:afterAutospacing="1"/>
              <w:jc w:val="center"/>
              <w:rPr>
                <w:rFonts w:eastAsia="Times New Roman" w:cs="Arial"/>
                <w:lang w:eastAsia="sv-SE"/>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AE7A9A" w14:textId="77777777" w:rsidR="00197244" w:rsidRPr="007035E4" w:rsidRDefault="00197244" w:rsidP="00496978">
            <w:pPr>
              <w:spacing w:before="100" w:beforeAutospacing="1" w:after="100" w:afterAutospacing="1"/>
              <w:jc w:val="center"/>
              <w:rPr>
                <w:rFonts w:eastAsia="Times New Roman" w:cs="Arial"/>
                <w:lang w:eastAsia="sv-SE"/>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A252F7"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0A55B2AA"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14B3CA93"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506F2053"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5237EF76"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0945E4C5" w14:textId="32B3DFDF" w:rsidR="00197244" w:rsidRPr="007035E4" w:rsidRDefault="00197244" w:rsidP="00496978">
            <w:pPr>
              <w:spacing w:before="100" w:beforeAutospacing="1" w:after="100" w:afterAutospacing="1"/>
              <w:jc w:val="center"/>
              <w:rPr>
                <w:rFonts w:eastAsia="Times New Roman" w:cs="Arial"/>
                <w:lang w:eastAsia="sv-SE"/>
              </w:rPr>
            </w:pPr>
            <w:r>
              <w:rPr>
                <w:rFonts w:eastAsia="Times New Roman" w:cs="Arial"/>
                <w:lang w:eastAsia="sv-SE"/>
              </w:rPr>
              <w:t>X</w:t>
            </w:r>
          </w:p>
        </w:tc>
        <w:tc>
          <w:tcPr>
            <w:tcW w:w="567" w:type="dxa"/>
            <w:tcBorders>
              <w:top w:val="single" w:sz="4" w:space="0" w:color="auto"/>
              <w:left w:val="single" w:sz="4" w:space="0" w:color="auto"/>
              <w:bottom w:val="single" w:sz="4" w:space="0" w:color="auto"/>
              <w:right w:val="single" w:sz="4" w:space="0" w:color="auto"/>
            </w:tcBorders>
          </w:tcPr>
          <w:p w14:paraId="50F77391" w14:textId="77777777" w:rsidR="00197244" w:rsidRDefault="00197244" w:rsidP="00496978">
            <w:pPr>
              <w:spacing w:before="100" w:beforeAutospacing="1" w:after="100" w:afterAutospacing="1"/>
              <w:jc w:val="center"/>
              <w:rPr>
                <w:rFonts w:eastAsia="Times New Roman" w:cs="Arial"/>
                <w:lang w:eastAsia="sv-SE"/>
              </w:rPr>
            </w:pPr>
          </w:p>
        </w:tc>
      </w:tr>
      <w:tr w:rsidR="00197244" w:rsidRPr="000C2908" w14:paraId="5DEC27C3" w14:textId="77777777" w:rsidTr="00197244">
        <w:tc>
          <w:tcPr>
            <w:tcW w:w="2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4AF918" w14:textId="43D06CE5" w:rsidR="00197244" w:rsidRPr="00197244" w:rsidRDefault="00197244" w:rsidP="00496978">
            <w:pPr>
              <w:spacing w:before="100" w:beforeAutospacing="1" w:after="100" w:afterAutospacing="1"/>
              <w:rPr>
                <w:rFonts w:eastAsia="Times New Roman" w:cs="Arial"/>
                <w:sz w:val="16"/>
                <w:szCs w:val="16"/>
                <w:lang w:eastAsia="sv-SE"/>
              </w:rPr>
            </w:pPr>
            <w:proofErr w:type="spellStart"/>
            <w:r>
              <w:rPr>
                <w:rFonts w:eastAsia="Times New Roman" w:cs="Arial"/>
                <w:sz w:val="16"/>
                <w:szCs w:val="16"/>
                <w:lang w:eastAsia="sv-SE"/>
              </w:rPr>
              <w:t>EndConsentByPatient</w:t>
            </w:r>
            <w:proofErr w:type="spellEnd"/>
          </w:p>
        </w:tc>
        <w:tc>
          <w:tcPr>
            <w:tcW w:w="7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42FC17" w14:textId="77777777" w:rsidR="00197244" w:rsidRPr="007035E4" w:rsidRDefault="00197244" w:rsidP="00496978">
            <w:pPr>
              <w:spacing w:before="100" w:beforeAutospacing="1" w:after="100" w:afterAutospacing="1"/>
              <w:jc w:val="center"/>
              <w:rPr>
                <w:rFonts w:eastAsia="Times New Roman" w:cs="Arial"/>
                <w:lang w:eastAsia="sv-SE"/>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CDC730" w14:textId="77777777" w:rsidR="00197244" w:rsidRPr="007035E4" w:rsidRDefault="00197244" w:rsidP="00496978">
            <w:pPr>
              <w:spacing w:before="100" w:beforeAutospacing="1" w:after="100" w:afterAutospacing="1"/>
              <w:jc w:val="center"/>
              <w:rPr>
                <w:rFonts w:eastAsia="Times New Roman" w:cs="Arial"/>
                <w:lang w:eastAsia="sv-SE"/>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5F4531"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09EE50F4"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16A4668D"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3BFEF4C2"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3F007F88" w14:textId="77777777" w:rsidR="00197244" w:rsidRPr="007035E4" w:rsidRDefault="00197244" w:rsidP="00496978">
            <w:pPr>
              <w:spacing w:before="100" w:beforeAutospacing="1" w:after="100" w:afterAutospacing="1"/>
              <w:jc w:val="center"/>
              <w:rPr>
                <w:rFonts w:eastAsia="Times New Roman" w:cs="Arial"/>
                <w:lang w:eastAsia="sv-SE"/>
              </w:rPr>
            </w:pPr>
          </w:p>
        </w:tc>
        <w:tc>
          <w:tcPr>
            <w:tcW w:w="567" w:type="dxa"/>
            <w:tcBorders>
              <w:top w:val="single" w:sz="4" w:space="0" w:color="auto"/>
              <w:left w:val="single" w:sz="4" w:space="0" w:color="auto"/>
              <w:bottom w:val="single" w:sz="4" w:space="0" w:color="auto"/>
              <w:right w:val="single" w:sz="4" w:space="0" w:color="auto"/>
            </w:tcBorders>
          </w:tcPr>
          <w:p w14:paraId="11296212" w14:textId="47BE452C" w:rsidR="00197244" w:rsidRDefault="00197244" w:rsidP="00496978">
            <w:pPr>
              <w:spacing w:before="100" w:beforeAutospacing="1" w:after="100" w:afterAutospacing="1"/>
              <w:jc w:val="center"/>
              <w:rPr>
                <w:rFonts w:eastAsia="Times New Roman" w:cs="Arial"/>
                <w:lang w:eastAsia="sv-SE"/>
              </w:rPr>
            </w:pPr>
            <w:r>
              <w:rPr>
                <w:rFonts w:eastAsia="Times New Roman" w:cs="Arial"/>
                <w:lang w:eastAsia="sv-SE"/>
              </w:rPr>
              <w:t>X</w:t>
            </w:r>
          </w:p>
        </w:tc>
        <w:tc>
          <w:tcPr>
            <w:tcW w:w="567" w:type="dxa"/>
            <w:tcBorders>
              <w:top w:val="single" w:sz="4" w:space="0" w:color="auto"/>
              <w:left w:val="single" w:sz="4" w:space="0" w:color="auto"/>
              <w:bottom w:val="single" w:sz="4" w:space="0" w:color="auto"/>
              <w:right w:val="single" w:sz="4" w:space="0" w:color="auto"/>
            </w:tcBorders>
          </w:tcPr>
          <w:p w14:paraId="7BA401F6" w14:textId="697080F3" w:rsidR="00197244" w:rsidRDefault="00197244" w:rsidP="00496978">
            <w:pPr>
              <w:spacing w:before="100" w:beforeAutospacing="1" w:after="100" w:afterAutospacing="1"/>
              <w:jc w:val="center"/>
              <w:rPr>
                <w:rFonts w:eastAsia="Times New Roman" w:cs="Arial"/>
                <w:lang w:eastAsia="sv-SE"/>
              </w:rPr>
            </w:pPr>
            <w:r>
              <w:rPr>
                <w:rFonts w:eastAsia="Times New Roman" w:cs="Arial"/>
                <w:lang w:eastAsia="sv-SE"/>
              </w:rPr>
              <w:t>X</w:t>
            </w:r>
          </w:p>
        </w:tc>
      </w:tr>
    </w:tbl>
    <w:p w14:paraId="690B8FC8" w14:textId="77777777" w:rsidR="005C026C" w:rsidRDefault="005C026C" w:rsidP="005C026C">
      <w:pPr>
        <w:rPr>
          <w:color w:val="A33662" w:themeColor="accent1"/>
        </w:rPr>
      </w:pPr>
    </w:p>
    <w:p w14:paraId="7B97DFF1" w14:textId="77777777" w:rsidR="005C026C" w:rsidRDefault="005C026C" w:rsidP="005C026C">
      <w:pPr>
        <w:spacing w:line="240" w:lineRule="auto"/>
        <w:rPr>
          <w:color w:val="A33662" w:themeColor="accent1"/>
        </w:rPr>
      </w:pPr>
      <w:r>
        <w:rPr>
          <w:color w:val="A33662" w:themeColor="accent1"/>
        </w:rPr>
        <w:br w:type="page"/>
      </w:r>
    </w:p>
    <w:p w14:paraId="0C771D29" w14:textId="77777777" w:rsidR="005C026C" w:rsidRDefault="005C026C" w:rsidP="005C026C">
      <w:pPr>
        <w:rPr>
          <w:color w:val="A33662" w:themeColor="accent1"/>
        </w:rPr>
      </w:pPr>
    </w:p>
    <w:p w14:paraId="63F05B50" w14:textId="77777777" w:rsidR="005C026C" w:rsidRDefault="005C026C" w:rsidP="005C026C">
      <w:pPr>
        <w:pStyle w:val="Numreradrubrik2"/>
      </w:pPr>
      <w:bookmarkStart w:id="55" w:name="_Toc32421571"/>
      <w:bookmarkStart w:id="56" w:name="_Toc216183204"/>
      <w:proofErr w:type="spellStart"/>
      <w:r w:rsidRPr="000F72A4">
        <w:t>Adressering</w:t>
      </w:r>
      <w:bookmarkEnd w:id="56"/>
      <w:proofErr w:type="spellEnd"/>
    </w:p>
    <w:p w14:paraId="16EBEC6C" w14:textId="77777777" w:rsidR="005C026C" w:rsidRPr="007035E4" w:rsidRDefault="005C026C" w:rsidP="005C026C"/>
    <w:p w14:paraId="73D9B556" w14:textId="77777777" w:rsidR="005C026C" w:rsidRDefault="005C026C" w:rsidP="005C026C">
      <w:pPr>
        <w:pStyle w:val="Numreradrubrik3"/>
      </w:pPr>
      <w:bookmarkStart w:id="57" w:name="_Toc216183205"/>
      <w:proofErr w:type="spellStart"/>
      <w:r>
        <w:t>Logisk</w:t>
      </w:r>
      <w:proofErr w:type="spellEnd"/>
      <w:r>
        <w:t xml:space="preserve"> </w:t>
      </w:r>
      <w:proofErr w:type="spellStart"/>
      <w:r>
        <w:t>adressering</w:t>
      </w:r>
      <w:bookmarkEnd w:id="57"/>
      <w:proofErr w:type="spellEnd"/>
    </w:p>
    <w:p w14:paraId="575843B7" w14:textId="27233BBF" w:rsidR="005C026C" w:rsidRDefault="005C026C" w:rsidP="005C026C">
      <w:r w:rsidRPr="00A51835">
        <w:t xml:space="preserve">Alla tjänster i tjänstegränssnitten följer RIV-TA-profilens standard för logisk adressering. Med logisk adressering ges möjligheten att kunna ange en logisk adress/mottagare i det fall en tjänsteväxel (tjänsteplattform) används. Detta möjliggör att en för avsändaren transparent tjänsteväxel </w:t>
      </w:r>
      <w:r w:rsidRPr="00A51835">
        <w:rPr>
          <w:i/>
        </w:rPr>
        <w:t>kan</w:t>
      </w:r>
      <w:r w:rsidRPr="00A51835">
        <w:t xml:space="preserve"> förmedla anrop vidare till en viss instans av samtyckestjänsten och även </w:t>
      </w:r>
      <w:proofErr w:type="spellStart"/>
      <w:r w:rsidRPr="00A51835">
        <w:t>behörighets</w:t>
      </w:r>
      <w:r w:rsidR="002A52E1">
        <w:t>s</w:t>
      </w:r>
      <w:r w:rsidRPr="00A51835">
        <w:t>tyra</w:t>
      </w:r>
      <w:proofErr w:type="spellEnd"/>
      <w:r w:rsidRPr="00A51835">
        <w:t xml:space="preserve"> anropet. </w:t>
      </w:r>
    </w:p>
    <w:p w14:paraId="2CB731EA" w14:textId="09DF3949" w:rsidR="005C026C" w:rsidRDefault="005C026C" w:rsidP="005C026C">
      <w:pPr>
        <w:rPr>
          <w:iCs/>
        </w:rPr>
      </w:pPr>
      <w:r w:rsidRPr="00A51835">
        <w:t xml:space="preserve">Alla tjänster har ett obligatoriskt </w:t>
      </w:r>
      <w:r>
        <w:t>meddelandefält</w:t>
      </w:r>
      <w:r w:rsidRPr="00A51835">
        <w:t xml:space="preserve"> där mottagande vård</w:t>
      </w:r>
      <w:r w:rsidR="002A52E1">
        <w:t>- eller omsorgs</w:t>
      </w:r>
      <w:r w:rsidRPr="00A51835">
        <w:t>givares Id (</w:t>
      </w:r>
      <w:proofErr w:type="gramStart"/>
      <w:r w:rsidRPr="00A51835">
        <w:t>t.ex.</w:t>
      </w:r>
      <w:proofErr w:type="gramEnd"/>
      <w:r w:rsidRPr="00A51835">
        <w:t xml:space="preserve"> HSA-id) skall anges som logisk adressat. För de</w:t>
      </w:r>
      <w:r w:rsidR="00B64139">
        <w:t>n</w:t>
      </w:r>
      <w:r w:rsidRPr="00A51835">
        <w:t xml:space="preserve"> </w:t>
      </w:r>
      <w:r w:rsidR="00B64139">
        <w:t>nationella</w:t>
      </w:r>
      <w:r w:rsidRPr="00A51835">
        <w:t xml:space="preserve"> </w:t>
      </w:r>
      <w:r w:rsidR="00B64139">
        <w:t>samtyckes</w:t>
      </w:r>
      <w:r w:rsidRPr="00A51835">
        <w:t>tjänste</w:t>
      </w:r>
      <w:r w:rsidR="00B64139">
        <w:t>n</w:t>
      </w:r>
      <w:r w:rsidRPr="00A51835">
        <w:t xml:space="preserve"> skall Ineras nationella HSA-id </w:t>
      </w:r>
      <w:r w:rsidRPr="00A51835">
        <w:rPr>
          <w:b/>
          <w:i/>
          <w:iCs/>
        </w:rPr>
        <w:t>SE165565594230-1000</w:t>
      </w:r>
      <w:r w:rsidRPr="00A51835">
        <w:rPr>
          <w:iCs/>
        </w:rPr>
        <w:t xml:space="preserve"> anges. De</w:t>
      </w:r>
      <w:r w:rsidR="00B64139">
        <w:rPr>
          <w:iCs/>
        </w:rPr>
        <w:t>nna</w:t>
      </w:r>
      <w:r w:rsidRPr="00A51835">
        <w:rPr>
          <w:iCs/>
        </w:rPr>
        <w:t xml:space="preserve"> tjänst representerar en nationell nivå och hanterar alla nationellt kända informationsposter. </w:t>
      </w:r>
    </w:p>
    <w:p w14:paraId="2ACC5BA3" w14:textId="3DD11500" w:rsidR="00B64139" w:rsidRPr="00F161FB" w:rsidRDefault="00B64139" w:rsidP="005C026C">
      <w:r>
        <w:rPr>
          <w:iCs/>
        </w:rPr>
        <w:t>Om en regional eller lokal samtyckestjänst etableras ska denna adresseras via logisk adress enligt nedan:</w:t>
      </w:r>
    </w:p>
    <w:tbl>
      <w:tblPr>
        <w:tblStyle w:val="Tabellrutnt"/>
        <w:tblW w:w="0" w:type="auto"/>
        <w:tblLayout w:type="fixed"/>
        <w:tblLook w:val="04A0" w:firstRow="1" w:lastRow="0" w:firstColumn="1" w:lastColumn="0" w:noHBand="0" w:noVBand="1"/>
      </w:tblPr>
      <w:tblGrid>
        <w:gridCol w:w="3147"/>
        <w:gridCol w:w="5528"/>
      </w:tblGrid>
      <w:tr w:rsidR="005C026C" w:rsidRPr="00F161FB" w14:paraId="06E0120D" w14:textId="77777777" w:rsidTr="00496978">
        <w:trPr>
          <w:trHeight w:val="292"/>
        </w:trPr>
        <w:tc>
          <w:tcPr>
            <w:tcW w:w="3147" w:type="dxa"/>
            <w:shd w:val="clear" w:color="auto" w:fill="D9D9D9" w:themeFill="background1" w:themeFillShade="D9"/>
            <w:vAlign w:val="center"/>
          </w:tcPr>
          <w:p w14:paraId="0B0297C8" w14:textId="77777777" w:rsidR="005C026C" w:rsidRPr="00F161FB" w:rsidRDefault="005C026C" w:rsidP="00496978">
            <w:r>
              <w:t>Tjänst</w:t>
            </w:r>
          </w:p>
        </w:tc>
        <w:tc>
          <w:tcPr>
            <w:tcW w:w="5528" w:type="dxa"/>
            <w:shd w:val="clear" w:color="auto" w:fill="D9D9D9" w:themeFill="background1" w:themeFillShade="D9"/>
            <w:vAlign w:val="center"/>
          </w:tcPr>
          <w:p w14:paraId="7D8588DA" w14:textId="77777777" w:rsidR="005C026C" w:rsidRPr="00F161FB" w:rsidRDefault="005C026C" w:rsidP="00496978">
            <w:r>
              <w:t>Logisk adressat</w:t>
            </w:r>
          </w:p>
        </w:tc>
      </w:tr>
      <w:tr w:rsidR="005C026C" w:rsidRPr="00A51835" w14:paraId="7FB012D4" w14:textId="77777777" w:rsidTr="00496978">
        <w:tc>
          <w:tcPr>
            <w:tcW w:w="3147" w:type="dxa"/>
            <w:vAlign w:val="center"/>
          </w:tcPr>
          <w:p w14:paraId="5D214421" w14:textId="4433390E" w:rsidR="005C026C" w:rsidRPr="00F161FB" w:rsidRDefault="00B64139" w:rsidP="00496978">
            <w:pPr>
              <w:spacing w:before="120"/>
            </w:pPr>
            <w:r>
              <w:t>Regional samtyckestjänst</w:t>
            </w:r>
          </w:p>
        </w:tc>
        <w:tc>
          <w:tcPr>
            <w:tcW w:w="5528" w:type="dxa"/>
            <w:vAlign w:val="center"/>
          </w:tcPr>
          <w:p w14:paraId="603F83CC" w14:textId="41C1FD71" w:rsidR="005C026C" w:rsidRPr="00B64139" w:rsidRDefault="00B64139" w:rsidP="00496978">
            <w:pPr>
              <w:rPr>
                <w:bCs/>
              </w:rPr>
            </w:pPr>
            <w:r w:rsidRPr="00B64139">
              <w:rPr>
                <w:bCs/>
              </w:rPr>
              <w:t xml:space="preserve">Regionens </w:t>
            </w:r>
            <w:proofErr w:type="spellStart"/>
            <w:r w:rsidRPr="00B64139">
              <w:rPr>
                <w:bCs/>
              </w:rPr>
              <w:t>HsaId</w:t>
            </w:r>
            <w:proofErr w:type="spellEnd"/>
            <w:r w:rsidRPr="00B64139">
              <w:rPr>
                <w:bCs/>
              </w:rPr>
              <w:t xml:space="preserve"> eller organisationsnummer</w:t>
            </w:r>
          </w:p>
        </w:tc>
      </w:tr>
      <w:tr w:rsidR="00B64139" w:rsidRPr="00A51835" w14:paraId="646C4D12" w14:textId="77777777" w:rsidTr="001429C8">
        <w:tc>
          <w:tcPr>
            <w:tcW w:w="3147" w:type="dxa"/>
            <w:vAlign w:val="center"/>
          </w:tcPr>
          <w:p w14:paraId="20CF5A89" w14:textId="4E439B97" w:rsidR="00B64139" w:rsidRPr="00F161FB" w:rsidRDefault="00B64139" w:rsidP="00B64139">
            <w:pPr>
              <w:spacing w:before="120"/>
            </w:pPr>
            <w:r>
              <w:t>Lokal samtyckestjänst</w:t>
            </w:r>
          </w:p>
        </w:tc>
        <w:tc>
          <w:tcPr>
            <w:tcW w:w="5528" w:type="dxa"/>
          </w:tcPr>
          <w:p w14:paraId="4DD0F5A3" w14:textId="72933871" w:rsidR="00B64139" w:rsidRPr="00B64139" w:rsidRDefault="00B64139" w:rsidP="00B64139">
            <w:r w:rsidRPr="00B64139">
              <w:rPr>
                <w:bCs/>
              </w:rPr>
              <w:t xml:space="preserve">Systemets </w:t>
            </w:r>
            <w:proofErr w:type="spellStart"/>
            <w:r w:rsidRPr="00B64139">
              <w:rPr>
                <w:bCs/>
              </w:rPr>
              <w:t>HsaId</w:t>
            </w:r>
            <w:proofErr w:type="spellEnd"/>
          </w:p>
        </w:tc>
      </w:tr>
    </w:tbl>
    <w:p w14:paraId="2AE20907" w14:textId="77777777" w:rsidR="005C026C" w:rsidRDefault="005C026C" w:rsidP="005C026C"/>
    <w:p w14:paraId="3D56DABB" w14:textId="77777777" w:rsidR="005C026C" w:rsidRDefault="005C026C" w:rsidP="005C026C">
      <w:pPr>
        <w:rPr>
          <w:highlight w:val="yellow"/>
        </w:rPr>
      </w:pPr>
    </w:p>
    <w:p w14:paraId="4812003D" w14:textId="77777777" w:rsidR="005C026C" w:rsidRPr="000F72A4" w:rsidRDefault="005C026C" w:rsidP="005C026C">
      <w:pPr>
        <w:pStyle w:val="Numreradrubrik2"/>
      </w:pPr>
      <w:bookmarkStart w:id="58" w:name="_Toc216183206"/>
      <w:proofErr w:type="spellStart"/>
      <w:r w:rsidRPr="000F72A4">
        <w:t>Aggregering</w:t>
      </w:r>
      <w:proofErr w:type="spellEnd"/>
      <w:r w:rsidRPr="000F72A4">
        <w:t xml:space="preserve"> och </w:t>
      </w:r>
      <w:proofErr w:type="spellStart"/>
      <w:r w:rsidRPr="000F72A4">
        <w:t>engagemangsindex</w:t>
      </w:r>
      <w:bookmarkEnd w:id="58"/>
      <w:proofErr w:type="spellEnd"/>
    </w:p>
    <w:p w14:paraId="75A008DC" w14:textId="77777777" w:rsidR="005C026C" w:rsidRDefault="005C026C" w:rsidP="005C026C">
      <w:r>
        <w:t>Ej tillämpbart för denna tjänstedomän.</w:t>
      </w:r>
    </w:p>
    <w:p w14:paraId="1780E4EC" w14:textId="77777777" w:rsidR="005C026C" w:rsidRDefault="005C026C" w:rsidP="005C026C">
      <w:pPr>
        <w:rPr>
          <w:color w:val="A33662" w:themeColor="accent1"/>
        </w:rPr>
      </w:pPr>
    </w:p>
    <w:p w14:paraId="46DAF518" w14:textId="77777777" w:rsidR="005C026C" w:rsidRDefault="005C026C" w:rsidP="005C026C">
      <w:pPr>
        <w:spacing w:line="240" w:lineRule="auto"/>
        <w:rPr>
          <w:color w:val="A33662" w:themeColor="accent1"/>
        </w:rPr>
      </w:pPr>
      <w:r>
        <w:rPr>
          <w:color w:val="A33662" w:themeColor="accent1"/>
        </w:rPr>
        <w:br w:type="page"/>
      </w:r>
    </w:p>
    <w:p w14:paraId="165C2753" w14:textId="60E3D350" w:rsidR="001642F1" w:rsidRDefault="001642F1" w:rsidP="001642F1">
      <w:pPr>
        <w:pStyle w:val="Numreradrubrik1"/>
      </w:pPr>
      <w:bookmarkStart w:id="59" w:name="_Toc224960921"/>
      <w:bookmarkStart w:id="60" w:name="_Toc357754852"/>
      <w:bookmarkStart w:id="61" w:name="_Toc243452557"/>
      <w:bookmarkStart w:id="62" w:name="_Toc32421574"/>
      <w:bookmarkStart w:id="63" w:name="_Toc243452565"/>
      <w:bookmarkStart w:id="64" w:name="_Toc31290671"/>
      <w:bookmarkStart w:id="65" w:name="_Toc216183207"/>
      <w:bookmarkEnd w:id="55"/>
      <w:proofErr w:type="spellStart"/>
      <w:r>
        <w:lastRenderedPageBreak/>
        <w:t>Tjänstedomänens</w:t>
      </w:r>
      <w:proofErr w:type="spellEnd"/>
      <w:r>
        <w:t xml:space="preserve"> </w:t>
      </w:r>
      <w:proofErr w:type="spellStart"/>
      <w:r>
        <w:t>krav</w:t>
      </w:r>
      <w:proofErr w:type="spellEnd"/>
      <w:r>
        <w:t xml:space="preserve"> och </w:t>
      </w:r>
      <w:proofErr w:type="spellStart"/>
      <w:r>
        <w:t>regler</w:t>
      </w:r>
      <w:bookmarkEnd w:id="59"/>
      <w:bookmarkEnd w:id="60"/>
      <w:bookmarkEnd w:id="61"/>
      <w:bookmarkEnd w:id="62"/>
      <w:bookmarkEnd w:id="65"/>
      <w:proofErr w:type="spellEnd"/>
    </w:p>
    <w:p w14:paraId="5FDA79EF" w14:textId="6C745738" w:rsidR="001642F1" w:rsidRPr="001642F1" w:rsidRDefault="001642F1" w:rsidP="001642F1">
      <w:pPr>
        <w:rPr>
          <w:i/>
        </w:rPr>
      </w:pPr>
      <w:r w:rsidRPr="007E3F3B">
        <w:rPr>
          <w:i/>
        </w:rPr>
        <w:t>Dessa gäller alla tjänstekontrakt i hela tjänstedomänen om inte undantag görs för specifika tjänstekontrakt senare i dokumentet.</w:t>
      </w:r>
    </w:p>
    <w:p w14:paraId="5B84A641" w14:textId="77777777" w:rsidR="001642F1" w:rsidRDefault="001642F1" w:rsidP="001642F1">
      <w:pPr>
        <w:pStyle w:val="Numreradrubrik2"/>
      </w:pPr>
      <w:bookmarkStart w:id="66" w:name="_Toc357754853"/>
      <w:bookmarkStart w:id="67" w:name="_Toc243452558"/>
      <w:bookmarkStart w:id="68" w:name="_Toc32421575"/>
      <w:bookmarkStart w:id="69" w:name="_Toc216183208"/>
      <w:proofErr w:type="spellStart"/>
      <w:r>
        <w:t>Informationssäkerhet</w:t>
      </w:r>
      <w:proofErr w:type="spellEnd"/>
      <w:r>
        <w:t xml:space="preserve"> och </w:t>
      </w:r>
      <w:proofErr w:type="spellStart"/>
      <w:r>
        <w:t>juridik</w:t>
      </w:r>
      <w:bookmarkEnd w:id="66"/>
      <w:bookmarkEnd w:id="67"/>
      <w:bookmarkEnd w:id="68"/>
      <w:bookmarkEnd w:id="69"/>
      <w:proofErr w:type="spellEnd"/>
    </w:p>
    <w:p w14:paraId="0AEB030D" w14:textId="77777777" w:rsidR="001642F1" w:rsidRDefault="001642F1" w:rsidP="001642F1">
      <w:r>
        <w:rPr>
          <w:color w:val="353636" w:themeColor="text1"/>
        </w:rPr>
        <w:t xml:space="preserve">Tjänstedomänens juridiska krav baseras </w:t>
      </w:r>
      <w:proofErr w:type="spellStart"/>
      <w:r>
        <w:rPr>
          <w:color w:val="353636" w:themeColor="text1"/>
        </w:rPr>
        <w:t>bl.a</w:t>
      </w:r>
      <w:proofErr w:type="spellEnd"/>
      <w:r>
        <w:rPr>
          <w:color w:val="353636" w:themeColor="text1"/>
        </w:rPr>
        <w:t xml:space="preserve"> på RIV </w:t>
      </w:r>
      <w:proofErr w:type="spellStart"/>
      <w:r>
        <w:rPr>
          <w:color w:val="353636" w:themeColor="text1"/>
        </w:rPr>
        <w:t>PDLiP</w:t>
      </w:r>
      <w:proofErr w:type="spellEnd"/>
      <w:r>
        <w:rPr>
          <w:color w:val="353636" w:themeColor="text1"/>
        </w:rPr>
        <w:t xml:space="preserve"> [R1], Patientdatalagen [R2] samt SOS2008:14 [R3]</w:t>
      </w:r>
      <w:r>
        <w:br/>
      </w:r>
    </w:p>
    <w:p w14:paraId="74E0D1BA" w14:textId="77777777" w:rsidR="001642F1" w:rsidRDefault="001642F1" w:rsidP="001642F1">
      <w:pPr>
        <w:pStyle w:val="Numreradrubrik2"/>
      </w:pPr>
      <w:bookmarkStart w:id="70" w:name="_Toc32421576"/>
      <w:bookmarkStart w:id="71" w:name="_Toc216183209"/>
      <w:proofErr w:type="spellStart"/>
      <w:r>
        <w:t>Säkerhet</w:t>
      </w:r>
      <w:bookmarkEnd w:id="70"/>
      <w:bookmarkEnd w:id="71"/>
      <w:proofErr w:type="spellEnd"/>
      <w:r>
        <w:br/>
      </w:r>
    </w:p>
    <w:p w14:paraId="6FDABBC3" w14:textId="77777777" w:rsidR="001642F1" w:rsidRPr="00AE7320" w:rsidRDefault="001642F1" w:rsidP="001642F1">
      <w:pPr>
        <w:pStyle w:val="Numreradrubrik3"/>
      </w:pPr>
      <w:bookmarkStart w:id="72" w:name="_Toc32421577"/>
      <w:bookmarkStart w:id="73" w:name="_Toc216183210"/>
      <w:proofErr w:type="spellStart"/>
      <w:r w:rsidRPr="00AE7320">
        <w:t>Förlitande</w:t>
      </w:r>
      <w:proofErr w:type="spellEnd"/>
      <w:r w:rsidRPr="00AE7320">
        <w:t xml:space="preserve"> parter </w:t>
      </w:r>
      <w:proofErr w:type="spellStart"/>
      <w:r w:rsidRPr="00AE7320">
        <w:t>enligt</w:t>
      </w:r>
      <w:proofErr w:type="spellEnd"/>
      <w:r w:rsidRPr="00AE7320">
        <w:t xml:space="preserve"> RIV TA Basic Profile</w:t>
      </w:r>
      <w:bookmarkEnd w:id="72"/>
      <w:bookmarkEnd w:id="73"/>
      <w:r w:rsidRPr="00AE7320">
        <w:t xml:space="preserve"> </w:t>
      </w:r>
    </w:p>
    <w:p w14:paraId="356216F6" w14:textId="3ACAFD0B" w:rsidR="001642F1" w:rsidRDefault="001642F1" w:rsidP="001642F1">
      <w:r>
        <w:t xml:space="preserve">Tjänsterna följer RIV Tekniska Anvisningar Basic </w:t>
      </w:r>
      <w:proofErr w:type="spellStart"/>
      <w:r>
        <w:t>Profile</w:t>
      </w:r>
      <w:proofErr w:type="spellEnd"/>
      <w:r>
        <w:t xml:space="preserve"> 2.1, vilket innebär att ett tekniskt trust-förhållande krävs mellan tjänstekonsumenten och tjänsteproducenten, baserat på att konsument och producent ömsesidigt kan </w:t>
      </w:r>
      <w:proofErr w:type="spellStart"/>
      <w:r>
        <w:t>verifera</w:t>
      </w:r>
      <w:proofErr w:type="spellEnd"/>
      <w:r>
        <w:t xml:space="preserve"> det andra systemet via dess funktionscertifikat. Se vidare [RIV TA 2].</w:t>
      </w:r>
    </w:p>
    <w:p w14:paraId="0F179D3C" w14:textId="77777777" w:rsidR="001642F1" w:rsidRDefault="001642F1" w:rsidP="001642F1"/>
    <w:p w14:paraId="17F7AD50" w14:textId="77777777" w:rsidR="001642F1" w:rsidRDefault="001642F1" w:rsidP="001642F1">
      <w:pPr>
        <w:pStyle w:val="Numreradrubrik3"/>
      </w:pPr>
      <w:bookmarkStart w:id="74" w:name="_Toc32421578"/>
      <w:bookmarkStart w:id="75" w:name="_Toc216183211"/>
      <w:r>
        <w:t xml:space="preserve">Stark </w:t>
      </w:r>
      <w:proofErr w:type="spellStart"/>
      <w:r>
        <w:t>autentisering</w:t>
      </w:r>
      <w:proofErr w:type="spellEnd"/>
      <w:r>
        <w:t xml:space="preserve"> av </w:t>
      </w:r>
      <w:proofErr w:type="spellStart"/>
      <w:r>
        <w:t>slutanvändare</w:t>
      </w:r>
      <w:bookmarkEnd w:id="74"/>
      <w:bookmarkEnd w:id="75"/>
      <w:proofErr w:type="spellEnd"/>
    </w:p>
    <w:p w14:paraId="13C0977A" w14:textId="489890F2" w:rsidR="001642F1" w:rsidRDefault="001642F1" w:rsidP="001642F1">
      <w:r>
        <w:t>Vid samtyckeshantering åligger krav på vårdgivaren</w:t>
      </w:r>
      <w:r w:rsidR="000A7CF6">
        <w:t>/omsorgsutföraren</w:t>
      </w:r>
      <w:r>
        <w:t xml:space="preserve"> att tillse att all åtkomst sker genom att användarna är starkt autentiserade och inte får åtkomst till mer uppgifter än nödvändigt i enlighet </w:t>
      </w:r>
      <w:r w:rsidR="00197244">
        <w:t>S</w:t>
      </w:r>
      <w:r>
        <w:t>ocialstyrelsens föreskrifter (SOSFS 2008:14). Dessa krav måste hanteras av det system som konsumerar tjänsterna enligt kontraktet. Om man som exempel bygger ett webbgränssnitt för samtyckesadministration baserat på tjänstekontraktet för administration, behöver webbgränssnittet realisera dessa säkerhetskrav.</w:t>
      </w:r>
      <w:r w:rsidR="000A7CF6">
        <w:br/>
        <w:t xml:space="preserve">Kravet på stark autentisering gäller även </w:t>
      </w:r>
      <w:proofErr w:type="spellStart"/>
      <w:r w:rsidR="000A7CF6">
        <w:t>e-tjänster</w:t>
      </w:r>
      <w:proofErr w:type="spellEnd"/>
      <w:r w:rsidR="000A7CF6">
        <w:t xml:space="preserve"> för invånare, där invånare (patienter/brukare) ges tillgång till egna samtyckesintyg. </w:t>
      </w:r>
      <w:r>
        <w:br/>
      </w:r>
    </w:p>
    <w:p w14:paraId="5E7FECC0" w14:textId="77777777" w:rsidR="001642F1" w:rsidRDefault="001642F1" w:rsidP="001642F1">
      <w:pPr>
        <w:pStyle w:val="Numreradrubrik3"/>
      </w:pPr>
      <w:bookmarkStart w:id="76" w:name="_Toc32421579"/>
      <w:bookmarkStart w:id="77" w:name="_Toc216183212"/>
      <w:r>
        <w:t xml:space="preserve">Krav </w:t>
      </w:r>
      <w:proofErr w:type="spellStart"/>
      <w:r>
        <w:t>på</w:t>
      </w:r>
      <w:proofErr w:type="spellEnd"/>
      <w:r>
        <w:t xml:space="preserve"> </w:t>
      </w:r>
      <w:proofErr w:type="spellStart"/>
      <w:r>
        <w:t>konsumenten</w:t>
      </w:r>
      <w:bookmarkEnd w:id="76"/>
      <w:bookmarkEnd w:id="77"/>
      <w:proofErr w:type="spellEnd"/>
    </w:p>
    <w:p w14:paraId="6CAA5BE3" w14:textId="77777777" w:rsidR="001642F1" w:rsidRDefault="001642F1" w:rsidP="001642F1">
      <w:r w:rsidRPr="009B587B">
        <w:t>Ansvariga för tjänstekonsument</w:t>
      </w:r>
      <w:r>
        <w:t>en</w:t>
      </w:r>
      <w:r w:rsidRPr="009B587B">
        <w:t xml:space="preserve"> ansvarar för att slutanvändaren är identifierad </w:t>
      </w:r>
      <w:r>
        <w:t xml:space="preserve">(enligt kap 4.2.2) </w:t>
      </w:r>
      <w:r w:rsidRPr="009B587B">
        <w:t>inklusive dennes organisatoriska tillhörighet, är behörig att ta del av informationen i e-tjänsten, samt att slutanvändarens aktiviteter loggas</w:t>
      </w:r>
      <w:r>
        <w:t>. Tjänstekonsumenten ansvarar för att det endast är möjligt för en aktör att skapa och hantera samtycken för den vårdgivare som aktören har uppdrag för.</w:t>
      </w:r>
      <w:r>
        <w:br/>
      </w:r>
    </w:p>
    <w:p w14:paraId="5E940102" w14:textId="77777777" w:rsidR="001642F1" w:rsidRDefault="001642F1" w:rsidP="001642F1">
      <w:pPr>
        <w:pStyle w:val="Numreradrubrik3"/>
      </w:pPr>
      <w:bookmarkStart w:id="78" w:name="_Toc32421580"/>
      <w:bookmarkStart w:id="79" w:name="_Toc216183213"/>
      <w:proofErr w:type="spellStart"/>
      <w:r>
        <w:lastRenderedPageBreak/>
        <w:t>Hantering</w:t>
      </w:r>
      <w:proofErr w:type="spellEnd"/>
      <w:r>
        <w:t xml:space="preserve"> av </w:t>
      </w:r>
      <w:proofErr w:type="spellStart"/>
      <w:r>
        <w:t>otillgänglighet</w:t>
      </w:r>
      <w:bookmarkEnd w:id="78"/>
      <w:bookmarkEnd w:id="79"/>
      <w:proofErr w:type="spellEnd"/>
    </w:p>
    <w:p w14:paraId="6EF79924" w14:textId="77777777" w:rsidR="001642F1" w:rsidRDefault="001642F1" w:rsidP="001642F1">
      <w:r>
        <w:t>Tjänstekontrakten stödjer en arkitektur där det är möjligt att integrera mot tjänsterna utan att skapa ett hårt beroende till dessa i run-</w:t>
      </w:r>
      <w:proofErr w:type="spellStart"/>
      <w:r>
        <w:t>time</w:t>
      </w:r>
      <w:proofErr w:type="spellEnd"/>
      <w:r>
        <w:t>.</w:t>
      </w:r>
      <w:r>
        <w:br/>
      </w:r>
    </w:p>
    <w:p w14:paraId="3FB30762" w14:textId="494C3EF9" w:rsidR="001642F1" w:rsidRDefault="001642F1" w:rsidP="001642F1">
      <w:r>
        <w:t>Tjänsteproducenten kan nyttja mellanlagring för att öka tillgängligheten på tjänsterna. Ett svar kan då returneras även om bakomliggande system för tillfället är otillgängligt. Det måste dock anges i SLA för en viss implement</w:t>
      </w:r>
      <w:r w:rsidR="002A52E1">
        <w:t>at</w:t>
      </w:r>
      <w:r>
        <w:t>ion av tjänsten vilken förväntad aktualitet som gäller.</w:t>
      </w:r>
    </w:p>
    <w:p w14:paraId="522F0F92" w14:textId="4793DD08" w:rsidR="001642F1" w:rsidRDefault="001642F1" w:rsidP="001642F1">
      <w:r>
        <w:t xml:space="preserve">Ett </w:t>
      </w:r>
      <w:r w:rsidR="002A52E1">
        <w:t>journal</w:t>
      </w:r>
      <w:r>
        <w:t>system som endast har behov av samtycken tillhörande vissa lokala/regionala vård</w:t>
      </w:r>
      <w:r w:rsidR="002A52E1">
        <w:t>-/omsorgs</w:t>
      </w:r>
      <w:r>
        <w:t>givare, blir bara beroende av den samtyckesinstans som hanterar de aktuella vård</w:t>
      </w:r>
      <w:r w:rsidR="002A52E1">
        <w:t>-/omsorgs</w:t>
      </w:r>
      <w:r>
        <w:t xml:space="preserve">givarna. Om </w:t>
      </w:r>
      <w:proofErr w:type="gramStart"/>
      <w:r>
        <w:t>t ex</w:t>
      </w:r>
      <w:proofErr w:type="gramEnd"/>
      <w:r>
        <w:t xml:space="preserve"> en region väljer att implementera en egen lokal tjänst för alla vård</w:t>
      </w:r>
      <w:r w:rsidR="002A52E1">
        <w:t>-/omsorgs</w:t>
      </w:r>
      <w:r>
        <w:t xml:space="preserve">givare i regionen, blir deras </w:t>
      </w:r>
      <w:r w:rsidR="002A52E1">
        <w:t>journal</w:t>
      </w:r>
      <w:r>
        <w:t>system enbart beroende av deras egen lokala tjänst.</w:t>
      </w:r>
      <w:r>
        <w:br/>
      </w:r>
      <w:r>
        <w:br/>
      </w:r>
      <w:r>
        <w:rPr>
          <w:noProof/>
          <w:lang w:eastAsia="sv-SE"/>
        </w:rPr>
        <w:drawing>
          <wp:inline distT="0" distB="0" distL="0" distR="0" wp14:anchorId="7B9CD087" wp14:editId="58E44109">
            <wp:extent cx="4072255" cy="2548255"/>
            <wp:effectExtent l="0" t="0" r="4445" b="4445"/>
            <wp:docPr id="4" name="Bildobjekt 4" descr="En bild som visar text, skärmbild, diagram,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descr="En bild som visar text, skärmbild, diagram, Teckensnitt&#10;&#10;Automatiskt genererad beskrivn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2255" cy="2548255"/>
                    </a:xfrm>
                    <a:prstGeom prst="rect">
                      <a:avLst/>
                    </a:prstGeom>
                    <a:noFill/>
                  </pic:spPr>
                </pic:pic>
              </a:graphicData>
            </a:graphic>
          </wp:inline>
        </w:drawing>
      </w:r>
      <w:r>
        <w:br/>
      </w:r>
      <w:r w:rsidRPr="00A2120C">
        <w:t>Figur 2: Lokalt vårdsystem kommunicerar enbart med en lokal tjänst</w:t>
      </w:r>
      <w:r>
        <w:t>.</w:t>
      </w:r>
      <w:r>
        <w:br/>
      </w:r>
      <w:r>
        <w:br/>
      </w:r>
      <w:r>
        <w:br/>
        <w:t xml:space="preserve">Nationella tillämpningar behöver kunna hantera samtycket oavsett vilken vårdgivare som använder tjänsten. Här </w:t>
      </w:r>
      <w:r w:rsidR="002A52E1">
        <w:t>förmedlas</w:t>
      </w:r>
      <w:r>
        <w:t xml:space="preserve"> anropen till den tjänst som behövs beroende på vilken vård</w:t>
      </w:r>
      <w:r w:rsidR="002A52E1">
        <w:t>-/omsorgs</w:t>
      </w:r>
      <w:r>
        <w:t>givare som använder tillämpningen just för tillfället.</w:t>
      </w:r>
    </w:p>
    <w:p w14:paraId="72752D20" w14:textId="77777777" w:rsidR="001642F1" w:rsidRDefault="001642F1" w:rsidP="001642F1"/>
    <w:p w14:paraId="07D38CA2" w14:textId="314F5A2C" w:rsidR="001642F1" w:rsidRDefault="001642F1" w:rsidP="001642F1">
      <w:r>
        <w:rPr>
          <w:noProof/>
          <w:lang w:eastAsia="sv-SE"/>
        </w:rPr>
        <w:lastRenderedPageBreak/>
        <w:drawing>
          <wp:inline distT="0" distB="0" distL="0" distR="0" wp14:anchorId="66FC1441" wp14:editId="479FEAC8">
            <wp:extent cx="4224655" cy="2590800"/>
            <wp:effectExtent l="0" t="0" r="4445" b="0"/>
            <wp:docPr id="5" name="Bildobjekt 5" descr="En bild som visar text, diagram,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objekt 5" descr="En bild som visar text, diagram, skärmbild, Teckensnitt&#10;&#10;Automatiskt genererad beskrivni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24655" cy="2590800"/>
                    </a:xfrm>
                    <a:prstGeom prst="rect">
                      <a:avLst/>
                    </a:prstGeom>
                    <a:noFill/>
                  </pic:spPr>
                </pic:pic>
              </a:graphicData>
            </a:graphic>
          </wp:inline>
        </w:drawing>
      </w:r>
      <w:r>
        <w:br/>
      </w:r>
      <w:r>
        <w:rPr>
          <w:rFonts w:ascii="Times New Roman" w:eastAsia="Times New Roman" w:hAnsi="Times New Roman"/>
          <w:color w:val="000000"/>
        </w:rPr>
        <w:t>Figur 3: Nationell e-tjänst kommunicerar med en lokal tjänst via tjänsteplattform.</w:t>
      </w:r>
      <w:r>
        <w:rPr>
          <w:rFonts w:ascii="Times New Roman" w:eastAsia="Times New Roman" w:hAnsi="Times New Roman"/>
          <w:color w:val="000000"/>
        </w:rPr>
        <w:br/>
      </w:r>
      <w:r>
        <w:rPr>
          <w:rFonts w:ascii="Times New Roman" w:eastAsia="Times New Roman" w:hAnsi="Times New Roman"/>
          <w:color w:val="000000"/>
        </w:rPr>
        <w:br/>
      </w:r>
      <w:r>
        <w:t xml:space="preserve">Ovan </w:t>
      </w:r>
      <w:r w:rsidR="002A52E1">
        <w:t>förmedlas</w:t>
      </w:r>
      <w:r>
        <w:t xml:space="preserve"> anropen till rätt tjänsteproducent genom den logiska adresseringen som bygger på vilken huvudman</w:t>
      </w:r>
      <w:r w:rsidR="002A52E1">
        <w:t xml:space="preserve"> eller </w:t>
      </w:r>
      <w:r>
        <w:t>vård</w:t>
      </w:r>
      <w:r w:rsidR="002A52E1">
        <w:t>-/omsorgs</w:t>
      </w:r>
      <w:r>
        <w:t>givare som användaren är inloggad på via dennes medarbetaruppdrag.</w:t>
      </w:r>
    </w:p>
    <w:p w14:paraId="59C6C6F7" w14:textId="17877804" w:rsidR="001642F1" w:rsidRDefault="001642F1" w:rsidP="001642F1">
      <w:r>
        <w:t xml:space="preserve">Det finns en viktig tillgänglighetsaspekt att tänka på här. Den nationella e-tjänsten blir beroende av en lokal tjänst hos den huvudman vars användare nyttjar den nationella e-tjänsten. Om den lokala tjänsten är nere, får det dock bara påverkan på användare som har uppdrag hos huvudmannen/vårdgivaren. Samtycken som lagras i vårdgivarens tjänst berör endast personal hos vårdgivare, eller mer korrekt: har uppdrag hos vårdgivaren, och det är endast för dem som anropet </w:t>
      </w:r>
      <w:r w:rsidR="002A52E1">
        <w:t>förmedlas</w:t>
      </w:r>
      <w:r>
        <w:t xml:space="preserve"> till den lokala tjänsten.</w:t>
      </w:r>
    </w:p>
    <w:p w14:paraId="5D780D3D" w14:textId="311B03FA" w:rsidR="001642F1" w:rsidRDefault="001642F1" w:rsidP="001642F1">
      <w:r>
        <w:t>Detta är en viktig princip i arkitekturen. Tillgängligheten för den nationella e</w:t>
      </w:r>
      <w:r w:rsidR="002A52E1">
        <w:t>-</w:t>
      </w:r>
      <w:r>
        <w:t xml:space="preserve">tjänsten bör inte påverkas generellt (för alla) av en huvudmans beslut att hantera en lokal installation för </w:t>
      </w:r>
      <w:proofErr w:type="gramStart"/>
      <w:r>
        <w:t>t ex</w:t>
      </w:r>
      <w:proofErr w:type="gramEnd"/>
      <w:r>
        <w:t xml:space="preserve"> sin samtyckeshantering.</w:t>
      </w:r>
    </w:p>
    <w:p w14:paraId="61A0D1AC" w14:textId="2BE51D9D" w:rsidR="001642F1" w:rsidRDefault="001642F1" w:rsidP="001642F1">
      <w:r>
        <w:t xml:space="preserve">Ett </w:t>
      </w:r>
      <w:r w:rsidR="002A52E1">
        <w:t>journal</w:t>
      </w:r>
      <w:r>
        <w:t>system kan skydda sig från ett absolut beroende till tjänsterna i run-</w:t>
      </w:r>
      <w:proofErr w:type="spellStart"/>
      <w:r>
        <w:t>time</w:t>
      </w:r>
      <w:proofErr w:type="spellEnd"/>
      <w:r>
        <w:t xml:space="preserve"> genom att mellanlagra senaste samtyckesunderlaget. Verksamhetens krav på aktualitet på samtyckesunderlaget måste här avgöra hur länge samtyckesinformationen kan mellanlagras.</w:t>
      </w:r>
    </w:p>
    <w:p w14:paraId="71989EA1" w14:textId="77777777" w:rsidR="001642F1" w:rsidRPr="00A2120C" w:rsidRDefault="001642F1" w:rsidP="001642F1">
      <w:r>
        <w:rPr>
          <w:rFonts w:ascii="Times New Roman" w:eastAsia="Times New Roman" w:hAnsi="Times New Roman"/>
          <w:color w:val="000000"/>
        </w:rPr>
        <w:br/>
      </w:r>
    </w:p>
    <w:p w14:paraId="070A7CF4" w14:textId="77777777" w:rsidR="001642F1" w:rsidRDefault="001642F1" w:rsidP="001642F1">
      <w:pPr>
        <w:pStyle w:val="Numreradrubrik2"/>
      </w:pPr>
      <w:bookmarkStart w:id="80" w:name="_Toc243452559"/>
      <w:bookmarkStart w:id="81" w:name="_Toc32421581"/>
      <w:bookmarkStart w:id="82" w:name="_Toc216183214"/>
      <w:r>
        <w:t xml:space="preserve">Icke </w:t>
      </w:r>
      <w:proofErr w:type="spellStart"/>
      <w:r>
        <w:t>funktionella</w:t>
      </w:r>
      <w:proofErr w:type="spellEnd"/>
      <w:r>
        <w:t xml:space="preserve"> </w:t>
      </w:r>
      <w:proofErr w:type="spellStart"/>
      <w:r>
        <w:t>krav</w:t>
      </w:r>
      <w:bookmarkEnd w:id="80"/>
      <w:bookmarkEnd w:id="81"/>
      <w:bookmarkEnd w:id="82"/>
      <w:proofErr w:type="spellEnd"/>
    </w:p>
    <w:p w14:paraId="386856DC" w14:textId="77777777" w:rsidR="001642F1" w:rsidRDefault="001642F1" w:rsidP="001642F1">
      <w:pPr>
        <w:rPr>
          <w:color w:val="A33662" w:themeColor="accent1"/>
        </w:rPr>
      </w:pPr>
    </w:p>
    <w:p w14:paraId="15D914EF" w14:textId="77777777" w:rsidR="001642F1" w:rsidRDefault="001642F1" w:rsidP="001642F1">
      <w:pPr>
        <w:pStyle w:val="Numreradrubrik3"/>
      </w:pPr>
      <w:bookmarkStart w:id="83" w:name="_Toc243452560"/>
      <w:bookmarkStart w:id="84" w:name="_Toc32421582"/>
      <w:bookmarkStart w:id="85" w:name="_Toc216183215"/>
      <w:r>
        <w:t xml:space="preserve">SLA </w:t>
      </w:r>
      <w:proofErr w:type="spellStart"/>
      <w:r>
        <w:t>krav</w:t>
      </w:r>
      <w:bookmarkEnd w:id="83"/>
      <w:bookmarkEnd w:id="84"/>
      <w:bookmarkEnd w:id="85"/>
      <w:proofErr w:type="spellEnd"/>
    </w:p>
    <w:p w14:paraId="4404D497" w14:textId="77777777" w:rsidR="001642F1" w:rsidRPr="00286484" w:rsidRDefault="001642F1" w:rsidP="001642F1">
      <w:pPr>
        <w:rPr>
          <w:color w:val="A33662" w:themeColor="accent1"/>
        </w:rPr>
      </w:pPr>
    </w:p>
    <w:p w14:paraId="085C6E70" w14:textId="77777777" w:rsidR="001642F1" w:rsidRPr="007E3F3B" w:rsidRDefault="001642F1" w:rsidP="001642F1">
      <w:pPr>
        <w:rPr>
          <w:i/>
        </w:rPr>
      </w:pPr>
      <w:r w:rsidRPr="007E3F3B">
        <w:rPr>
          <w:i/>
        </w:rPr>
        <w:lastRenderedPageBreak/>
        <w:t>Följande generella SLA-krav gäller för alla tjänsteproducenter som tillhandahåller tjänster. Dessa krav gäller där inget annat anges för ett specifikt tjänstekontrakt.</w:t>
      </w:r>
    </w:p>
    <w:p w14:paraId="5D058066" w14:textId="77777777" w:rsidR="001642F1" w:rsidRPr="00434298" w:rsidRDefault="001642F1" w:rsidP="001642F1"/>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1642F1" w:rsidRPr="00D957CA" w14:paraId="78554118" w14:textId="77777777" w:rsidTr="00496978">
        <w:tc>
          <w:tcPr>
            <w:tcW w:w="2268" w:type="dxa"/>
          </w:tcPr>
          <w:p w14:paraId="371BAE5C" w14:textId="77777777" w:rsidR="001642F1" w:rsidRPr="00D957CA" w:rsidRDefault="001642F1" w:rsidP="00496978">
            <w:pPr>
              <w:rPr>
                <w:b/>
              </w:rPr>
            </w:pPr>
            <w:r>
              <w:rPr>
                <w:b/>
              </w:rPr>
              <w:t>Kategori</w:t>
            </w:r>
          </w:p>
        </w:tc>
        <w:tc>
          <w:tcPr>
            <w:tcW w:w="4154" w:type="dxa"/>
          </w:tcPr>
          <w:p w14:paraId="3BFCC914" w14:textId="77777777" w:rsidR="001642F1" w:rsidRPr="00D957CA" w:rsidRDefault="001642F1" w:rsidP="00496978">
            <w:pPr>
              <w:rPr>
                <w:b/>
              </w:rPr>
            </w:pPr>
            <w:r>
              <w:rPr>
                <w:b/>
              </w:rPr>
              <w:t>Värde</w:t>
            </w:r>
          </w:p>
        </w:tc>
        <w:tc>
          <w:tcPr>
            <w:tcW w:w="3266" w:type="dxa"/>
          </w:tcPr>
          <w:p w14:paraId="6BBACCF2" w14:textId="77777777" w:rsidR="001642F1" w:rsidRDefault="001642F1" w:rsidP="00496978">
            <w:pPr>
              <w:rPr>
                <w:b/>
              </w:rPr>
            </w:pPr>
            <w:r>
              <w:rPr>
                <w:b/>
              </w:rPr>
              <w:t>Beskrivning</w:t>
            </w:r>
          </w:p>
        </w:tc>
      </w:tr>
      <w:tr w:rsidR="001642F1" w14:paraId="53ED2864" w14:textId="77777777" w:rsidTr="00496978">
        <w:tc>
          <w:tcPr>
            <w:tcW w:w="2268" w:type="dxa"/>
          </w:tcPr>
          <w:p w14:paraId="79AF262F" w14:textId="77777777" w:rsidR="001642F1" w:rsidRPr="004B0E7E" w:rsidRDefault="001642F1" w:rsidP="00496978">
            <w:r w:rsidRPr="004B0E7E">
              <w:t>Svarstid</w:t>
            </w:r>
          </w:p>
        </w:tc>
        <w:tc>
          <w:tcPr>
            <w:tcW w:w="4154" w:type="dxa"/>
          </w:tcPr>
          <w:p w14:paraId="4F58CBA4" w14:textId="77777777" w:rsidR="001642F1" w:rsidRPr="004B0E7E" w:rsidRDefault="001642F1" w:rsidP="00496978">
            <w:proofErr w:type="gramStart"/>
            <w:r w:rsidRPr="004B0E7E">
              <w:t>&lt; 1</w:t>
            </w:r>
            <w:proofErr w:type="gramEnd"/>
            <w:r w:rsidRPr="004B0E7E">
              <w:t xml:space="preserve"> sekund för 95% av alla anrop</w:t>
            </w:r>
          </w:p>
        </w:tc>
        <w:tc>
          <w:tcPr>
            <w:tcW w:w="3266" w:type="dxa"/>
          </w:tcPr>
          <w:p w14:paraId="1C892214" w14:textId="77777777" w:rsidR="001642F1" w:rsidRDefault="001642F1" w:rsidP="00496978"/>
        </w:tc>
      </w:tr>
      <w:tr w:rsidR="001642F1" w14:paraId="599296F9" w14:textId="77777777" w:rsidTr="00496978">
        <w:tc>
          <w:tcPr>
            <w:tcW w:w="2268" w:type="dxa"/>
          </w:tcPr>
          <w:p w14:paraId="4C3356F9" w14:textId="77777777" w:rsidR="001642F1" w:rsidRPr="004B0E7E" w:rsidRDefault="001642F1" w:rsidP="00496978">
            <w:r w:rsidRPr="004B0E7E">
              <w:t>Tillgänglighet</w:t>
            </w:r>
          </w:p>
        </w:tc>
        <w:tc>
          <w:tcPr>
            <w:tcW w:w="4154" w:type="dxa"/>
          </w:tcPr>
          <w:p w14:paraId="689C75B5" w14:textId="77777777" w:rsidR="001642F1" w:rsidRPr="004B0E7E" w:rsidRDefault="001642F1" w:rsidP="00496978">
            <w:r w:rsidRPr="004B0E7E">
              <w:t>24x7, 99,5%</w:t>
            </w:r>
          </w:p>
        </w:tc>
        <w:tc>
          <w:tcPr>
            <w:tcW w:w="3266" w:type="dxa"/>
          </w:tcPr>
          <w:p w14:paraId="555C8622" w14:textId="77777777" w:rsidR="001642F1" w:rsidRDefault="001642F1" w:rsidP="00496978"/>
        </w:tc>
      </w:tr>
      <w:tr w:rsidR="001642F1" w14:paraId="46D55351" w14:textId="77777777" w:rsidTr="00496978">
        <w:tc>
          <w:tcPr>
            <w:tcW w:w="2268" w:type="dxa"/>
          </w:tcPr>
          <w:p w14:paraId="67B6B961" w14:textId="77777777" w:rsidR="001642F1" w:rsidRPr="004B0E7E" w:rsidRDefault="001642F1" w:rsidP="00496978">
            <w:r w:rsidRPr="004B0E7E">
              <w:t>Last</w:t>
            </w:r>
          </w:p>
        </w:tc>
        <w:tc>
          <w:tcPr>
            <w:tcW w:w="4154" w:type="dxa"/>
          </w:tcPr>
          <w:p w14:paraId="67F29FCB" w14:textId="77777777" w:rsidR="001642F1" w:rsidRPr="004B0E7E" w:rsidRDefault="001642F1" w:rsidP="00496978">
            <w:r w:rsidRPr="004B0E7E">
              <w:t>1 transakti</w:t>
            </w:r>
            <w:r>
              <w:t>on</w:t>
            </w:r>
            <w:r w:rsidRPr="004B0E7E">
              <w:t xml:space="preserve"> per sekund</w:t>
            </w:r>
          </w:p>
        </w:tc>
        <w:tc>
          <w:tcPr>
            <w:tcW w:w="3266" w:type="dxa"/>
          </w:tcPr>
          <w:p w14:paraId="61E91B9D" w14:textId="77777777" w:rsidR="001642F1" w:rsidRDefault="001642F1" w:rsidP="00496978"/>
        </w:tc>
      </w:tr>
      <w:tr w:rsidR="001642F1" w14:paraId="65D17D9B" w14:textId="77777777" w:rsidTr="00496978">
        <w:tc>
          <w:tcPr>
            <w:tcW w:w="2268" w:type="dxa"/>
          </w:tcPr>
          <w:p w14:paraId="00EA18E1" w14:textId="77777777" w:rsidR="001642F1" w:rsidRPr="004B0E7E" w:rsidRDefault="001642F1" w:rsidP="00496978">
            <w:r w:rsidRPr="004B0E7E">
              <w:t>Aktualitet</w:t>
            </w:r>
          </w:p>
        </w:tc>
        <w:tc>
          <w:tcPr>
            <w:tcW w:w="4154" w:type="dxa"/>
          </w:tcPr>
          <w:p w14:paraId="2FC92A09" w14:textId="77777777" w:rsidR="001642F1" w:rsidRPr="004B0E7E" w:rsidRDefault="001642F1" w:rsidP="00496978">
            <w:r>
              <w:t>Se respektive tjänstekontrakt</w:t>
            </w:r>
          </w:p>
        </w:tc>
        <w:tc>
          <w:tcPr>
            <w:tcW w:w="3266" w:type="dxa"/>
          </w:tcPr>
          <w:p w14:paraId="535E5AE2" w14:textId="77777777" w:rsidR="001642F1" w:rsidRDefault="001642F1" w:rsidP="00496978"/>
        </w:tc>
      </w:tr>
      <w:tr w:rsidR="001642F1" w14:paraId="5AD271B6" w14:textId="77777777" w:rsidTr="00496978">
        <w:tc>
          <w:tcPr>
            <w:tcW w:w="2268" w:type="dxa"/>
          </w:tcPr>
          <w:p w14:paraId="30CCA23D" w14:textId="77777777" w:rsidR="001642F1" w:rsidRPr="004B0E7E" w:rsidRDefault="001642F1" w:rsidP="00496978">
            <w:r w:rsidRPr="004B0E7E">
              <w:t>Återställningstid</w:t>
            </w:r>
          </w:p>
        </w:tc>
        <w:tc>
          <w:tcPr>
            <w:tcW w:w="4154" w:type="dxa"/>
          </w:tcPr>
          <w:p w14:paraId="3578CC76" w14:textId="77777777" w:rsidR="001642F1" w:rsidRPr="004B0E7E" w:rsidRDefault="001642F1" w:rsidP="00496978">
            <w:pPr>
              <w:tabs>
                <w:tab w:val="left" w:pos="2935"/>
              </w:tabs>
              <w:jc w:val="both"/>
            </w:pPr>
            <w:r w:rsidRPr="004B0E7E">
              <w:t>1 dygn</w:t>
            </w:r>
          </w:p>
        </w:tc>
        <w:tc>
          <w:tcPr>
            <w:tcW w:w="3266" w:type="dxa"/>
          </w:tcPr>
          <w:p w14:paraId="76489D96" w14:textId="77777777" w:rsidR="001642F1" w:rsidRDefault="001642F1" w:rsidP="00496978">
            <w:r>
              <w:t>Vid katastrof, bortfall av hel hall</w:t>
            </w:r>
          </w:p>
        </w:tc>
      </w:tr>
      <w:tr w:rsidR="001642F1" w14:paraId="44F0D8A9" w14:textId="77777777" w:rsidTr="00496978">
        <w:tc>
          <w:tcPr>
            <w:tcW w:w="2268" w:type="dxa"/>
          </w:tcPr>
          <w:p w14:paraId="56613473" w14:textId="77777777" w:rsidR="001642F1" w:rsidRPr="004B0E7E" w:rsidRDefault="001642F1" w:rsidP="00496978">
            <w:r w:rsidRPr="004B0E7E">
              <w:t>…</w:t>
            </w:r>
          </w:p>
        </w:tc>
        <w:tc>
          <w:tcPr>
            <w:tcW w:w="4154" w:type="dxa"/>
          </w:tcPr>
          <w:p w14:paraId="6A25F7BE" w14:textId="77777777" w:rsidR="001642F1" w:rsidRPr="004B0E7E" w:rsidRDefault="001642F1" w:rsidP="00496978"/>
        </w:tc>
        <w:tc>
          <w:tcPr>
            <w:tcW w:w="3266" w:type="dxa"/>
          </w:tcPr>
          <w:p w14:paraId="4D9E174E" w14:textId="77777777" w:rsidR="001642F1" w:rsidRDefault="001642F1" w:rsidP="00496978"/>
        </w:tc>
      </w:tr>
    </w:tbl>
    <w:p w14:paraId="66B4B69D" w14:textId="77777777" w:rsidR="001642F1" w:rsidRDefault="001642F1" w:rsidP="001642F1">
      <w:pPr>
        <w:pStyle w:val="Brdtext"/>
      </w:pPr>
    </w:p>
    <w:p w14:paraId="3DCEA277" w14:textId="77777777" w:rsidR="001642F1" w:rsidRDefault="001642F1" w:rsidP="001642F1">
      <w:pPr>
        <w:pStyle w:val="Numreradrubrik3"/>
      </w:pPr>
      <w:bookmarkStart w:id="86" w:name="_Toc243452561"/>
      <w:bookmarkStart w:id="87" w:name="_Toc32421583"/>
      <w:bookmarkStart w:id="88" w:name="_Toc216183216"/>
      <w:proofErr w:type="spellStart"/>
      <w:r>
        <w:t>Övriga</w:t>
      </w:r>
      <w:proofErr w:type="spellEnd"/>
      <w:r>
        <w:t xml:space="preserve"> </w:t>
      </w:r>
      <w:proofErr w:type="spellStart"/>
      <w:r>
        <w:t>krav</w:t>
      </w:r>
      <w:bookmarkEnd w:id="86"/>
      <w:bookmarkEnd w:id="87"/>
      <w:bookmarkEnd w:id="88"/>
      <w:proofErr w:type="spellEnd"/>
    </w:p>
    <w:p w14:paraId="3B3B8B9E" w14:textId="77777777" w:rsidR="001642F1" w:rsidRDefault="001642F1" w:rsidP="001642F1">
      <w:r>
        <w:t>N/A</w:t>
      </w:r>
    </w:p>
    <w:p w14:paraId="766804D0" w14:textId="77777777" w:rsidR="001642F1" w:rsidRDefault="001642F1" w:rsidP="001642F1">
      <w:pPr>
        <w:spacing w:line="240" w:lineRule="auto"/>
      </w:pPr>
      <w:r>
        <w:br w:type="page"/>
      </w:r>
    </w:p>
    <w:p w14:paraId="0F8D864B" w14:textId="77777777" w:rsidR="001642F1" w:rsidRPr="007C5E55" w:rsidRDefault="001642F1" w:rsidP="001642F1"/>
    <w:p w14:paraId="43659FEC" w14:textId="77777777" w:rsidR="001642F1" w:rsidRPr="0065494E" w:rsidRDefault="001642F1" w:rsidP="001642F1">
      <w:pPr>
        <w:pStyle w:val="Numreradrubrik2"/>
      </w:pPr>
      <w:bookmarkStart w:id="89" w:name="_Toc357754854"/>
      <w:bookmarkStart w:id="90" w:name="_Toc243452562"/>
      <w:bookmarkStart w:id="91" w:name="_Toc32421584"/>
      <w:bookmarkStart w:id="92" w:name="_Toc216183217"/>
      <w:proofErr w:type="spellStart"/>
      <w:r>
        <w:t>Felhantering</w:t>
      </w:r>
      <w:bookmarkEnd w:id="89"/>
      <w:bookmarkEnd w:id="90"/>
      <w:bookmarkEnd w:id="91"/>
      <w:bookmarkEnd w:id="92"/>
      <w:proofErr w:type="spellEnd"/>
      <w:r>
        <w:br/>
      </w:r>
    </w:p>
    <w:p w14:paraId="2CB4EED0" w14:textId="77777777" w:rsidR="001642F1" w:rsidRDefault="001642F1" w:rsidP="001642F1">
      <w:pPr>
        <w:pStyle w:val="Numreradrubrik3"/>
      </w:pPr>
      <w:bookmarkStart w:id="93" w:name="_Toc243452563"/>
      <w:bookmarkStart w:id="94" w:name="_Toc32421585"/>
      <w:bookmarkStart w:id="95" w:name="_Toc216183218"/>
      <w:r>
        <w:t xml:space="preserve">Krav </w:t>
      </w:r>
      <w:proofErr w:type="spellStart"/>
      <w:r>
        <w:t>på</w:t>
      </w:r>
      <w:proofErr w:type="spellEnd"/>
      <w:r>
        <w:t xml:space="preserve"> </w:t>
      </w:r>
      <w:proofErr w:type="spellStart"/>
      <w:r>
        <w:t>en</w:t>
      </w:r>
      <w:proofErr w:type="spellEnd"/>
      <w:r>
        <w:t xml:space="preserve"> </w:t>
      </w:r>
      <w:proofErr w:type="spellStart"/>
      <w:r>
        <w:t>tjänsteproducent</w:t>
      </w:r>
      <w:bookmarkEnd w:id="93"/>
      <w:bookmarkEnd w:id="94"/>
      <w:bookmarkEnd w:id="95"/>
      <w:proofErr w:type="spellEnd"/>
    </w:p>
    <w:p w14:paraId="343A5F61" w14:textId="77777777" w:rsidR="001642F1" w:rsidRDefault="001642F1" w:rsidP="001642F1">
      <w:r>
        <w:t xml:space="preserve">Alla fel hos producenten ska loggas för spårbarhet samt att systemansvarig kan upptäcka om något behöver åtgärdas. </w:t>
      </w:r>
    </w:p>
    <w:p w14:paraId="3E69E075" w14:textId="77777777" w:rsidR="001642F1" w:rsidRDefault="001642F1" w:rsidP="001642F1">
      <w:r>
        <w:t>Ansvarig för Tjänsteproducenten ansvarar för att information endast lämnas ut till godkända tjänstekonsumenter, samt hanteras enligt riktlinjerna för informationssäkerhet, se vidare [R1-R3].</w:t>
      </w:r>
    </w:p>
    <w:p w14:paraId="7ED4C8A2" w14:textId="77777777" w:rsidR="001642F1" w:rsidRDefault="001642F1" w:rsidP="001642F1"/>
    <w:p w14:paraId="4421F0C7" w14:textId="77777777" w:rsidR="001642F1" w:rsidRDefault="001642F1" w:rsidP="001642F1">
      <w:pPr>
        <w:pStyle w:val="Numreradrubrik4"/>
      </w:pPr>
      <w:proofErr w:type="spellStart"/>
      <w:r>
        <w:t>Logiska</w:t>
      </w:r>
      <w:proofErr w:type="spellEnd"/>
      <w:r>
        <w:t xml:space="preserve"> </w:t>
      </w:r>
      <w:proofErr w:type="spellStart"/>
      <w:r>
        <w:t>fel</w:t>
      </w:r>
      <w:proofErr w:type="spellEnd"/>
      <w:r>
        <w:t xml:space="preserve"> </w:t>
      </w:r>
    </w:p>
    <w:p w14:paraId="651EDAEE" w14:textId="77777777" w:rsidR="001642F1" w:rsidRDefault="001642F1" w:rsidP="001642F1">
      <w:r>
        <w:t xml:space="preserve">Vid ett </w:t>
      </w:r>
      <w:r w:rsidRPr="00D8233B">
        <w:t>logiskt fel i</w:t>
      </w:r>
      <w:r>
        <w:rPr>
          <w:b/>
        </w:rPr>
        <w:t xml:space="preserve"> </w:t>
      </w:r>
      <w:r>
        <w:t xml:space="preserve">de uppdaterande tjänsterna levereras typen </w:t>
      </w:r>
      <w:proofErr w:type="spellStart"/>
      <w:r>
        <w:t>ResultType</w:t>
      </w:r>
      <w:proofErr w:type="spellEnd"/>
      <w:r>
        <w:t xml:space="preserve"> (</w:t>
      </w:r>
      <w:proofErr w:type="spellStart"/>
      <w:r>
        <w:t>resultCode</w:t>
      </w:r>
      <w:proofErr w:type="spellEnd"/>
      <w:r>
        <w:t xml:space="preserve">, </w:t>
      </w:r>
      <w:proofErr w:type="spellStart"/>
      <w:r>
        <w:t>resultText</w:t>
      </w:r>
      <w:proofErr w:type="spellEnd"/>
      <w:r>
        <w:t>).</w:t>
      </w:r>
    </w:p>
    <w:p w14:paraId="6BC1D817" w14:textId="77777777" w:rsidR="001642F1" w:rsidRDefault="001642F1" w:rsidP="001642F1"/>
    <w:p w14:paraId="068BDF53" w14:textId="77777777" w:rsidR="001642F1" w:rsidRDefault="001642F1" w:rsidP="001642F1">
      <w:r>
        <w:t xml:space="preserve">En anropande klient skall alltid kontrollera att resultatkoden inte innehåller fel för att på så sätt veta om anropet lyckades. Alla svarskoder förutom "OK" och ”INFO” betyder att åtgärden inte genomfördes. </w:t>
      </w:r>
    </w:p>
    <w:p w14:paraId="3F031518" w14:textId="77777777" w:rsidR="001642F1" w:rsidRDefault="001642F1" w:rsidP="001642F1">
      <w:r>
        <w:t xml:space="preserve">Ett förlåtande tillvägagångssätt när det gäller hantering av fel rekommenderas. </w:t>
      </w:r>
      <w:proofErr w:type="gramStart"/>
      <w:r>
        <w:t>T.ex.</w:t>
      </w:r>
      <w:proofErr w:type="gramEnd"/>
      <w:r>
        <w:t xml:space="preserve"> om ett vårdsystem försöker registrera ett samtycke dubbelt bör resultatet i båda fallen bli ”OK” för att minska ner möjliga felsituationer. </w:t>
      </w:r>
    </w:p>
    <w:p w14:paraId="744D1E6B" w14:textId="77777777" w:rsidR="001642F1" w:rsidRPr="000A1555" w:rsidRDefault="001642F1" w:rsidP="001642F1"/>
    <w:p w14:paraId="4D94F3DE" w14:textId="77777777" w:rsidR="001642F1" w:rsidRDefault="001642F1" w:rsidP="001642F1">
      <w:pPr>
        <w:pStyle w:val="Numreradrubrik4"/>
      </w:pPr>
      <w:proofErr w:type="spellStart"/>
      <w:r>
        <w:t>Tekniska</w:t>
      </w:r>
      <w:proofErr w:type="spellEnd"/>
      <w:r>
        <w:t xml:space="preserve"> </w:t>
      </w:r>
      <w:proofErr w:type="spellStart"/>
      <w:r>
        <w:t>fel</w:t>
      </w:r>
      <w:proofErr w:type="spellEnd"/>
    </w:p>
    <w:p w14:paraId="665C755F" w14:textId="77777777" w:rsidR="001642F1" w:rsidRDefault="001642F1" w:rsidP="001642F1">
      <w:r>
        <w:t xml:space="preserve">Vid ett </w:t>
      </w:r>
      <w:r w:rsidRPr="00D8233B">
        <w:t>tekniskt fel</w:t>
      </w:r>
      <w:r>
        <w:rPr>
          <w:b/>
        </w:rPr>
        <w:t xml:space="preserve"> </w:t>
      </w:r>
      <w:r>
        <w:t>levereras ett undantag (SOAP-</w:t>
      </w:r>
      <w:proofErr w:type="spellStart"/>
      <w:r>
        <w:t>Exception</w:t>
      </w:r>
      <w:proofErr w:type="spellEnd"/>
      <w:r>
        <w:t xml:space="preserve">). Exempel på detta kan vara </w:t>
      </w:r>
      <w:proofErr w:type="spellStart"/>
      <w:r>
        <w:t>deadlock</w:t>
      </w:r>
      <w:proofErr w:type="spellEnd"/>
      <w:r>
        <w:t xml:space="preserve"> i databasen eller följdeffekter av programmeringsfel. Denna information bör loggas av konsumenten. Informationen är inte riktad till användaren.</w:t>
      </w:r>
    </w:p>
    <w:p w14:paraId="040FA2AB" w14:textId="77777777" w:rsidR="001642F1" w:rsidRDefault="001642F1" w:rsidP="001642F1"/>
    <w:p w14:paraId="66E035D6" w14:textId="77777777" w:rsidR="001642F1" w:rsidRDefault="001642F1" w:rsidP="001642F1">
      <w:pPr>
        <w:rPr>
          <w:color w:val="A33662" w:themeColor="accent1"/>
        </w:rPr>
      </w:pPr>
    </w:p>
    <w:p w14:paraId="427E4A07" w14:textId="77777777" w:rsidR="001642F1" w:rsidRDefault="001642F1" w:rsidP="001642F1">
      <w:pPr>
        <w:pStyle w:val="Numreradrubrik3"/>
      </w:pPr>
      <w:bookmarkStart w:id="96" w:name="_Toc243452564"/>
      <w:bookmarkStart w:id="97" w:name="_Toc32421586"/>
      <w:bookmarkStart w:id="98" w:name="_Toc216183219"/>
      <w:r>
        <w:t xml:space="preserve">Krav </w:t>
      </w:r>
      <w:proofErr w:type="spellStart"/>
      <w:r>
        <w:t>på</w:t>
      </w:r>
      <w:proofErr w:type="spellEnd"/>
      <w:r>
        <w:t xml:space="preserve"> </w:t>
      </w:r>
      <w:proofErr w:type="spellStart"/>
      <w:r>
        <w:t>en</w:t>
      </w:r>
      <w:proofErr w:type="spellEnd"/>
      <w:r>
        <w:t xml:space="preserve"> </w:t>
      </w:r>
      <w:proofErr w:type="spellStart"/>
      <w:r>
        <w:t>tjänstekonsument</w:t>
      </w:r>
      <w:bookmarkEnd w:id="96"/>
      <w:bookmarkEnd w:id="97"/>
      <w:bookmarkEnd w:id="98"/>
      <w:proofErr w:type="spellEnd"/>
    </w:p>
    <w:p w14:paraId="01EACEFB" w14:textId="77777777" w:rsidR="001642F1" w:rsidRDefault="001642F1" w:rsidP="001642F1">
      <w:r>
        <w:t>Alla fel hos konsumenten ska loggas för spårbarhet samt att systemansvarig kan upptäcka om något behöver åtgärdas.</w:t>
      </w:r>
    </w:p>
    <w:p w14:paraId="28131DE5" w14:textId="77777777" w:rsidR="001642F1" w:rsidRDefault="001642F1" w:rsidP="001642F1"/>
    <w:p w14:paraId="006EA234" w14:textId="77777777" w:rsidR="001642F1" w:rsidRDefault="001642F1" w:rsidP="001642F1">
      <w:pPr>
        <w:pStyle w:val="Numreradrubrik4"/>
      </w:pPr>
      <w:proofErr w:type="spellStart"/>
      <w:r>
        <w:lastRenderedPageBreak/>
        <w:t>Logiskt</w:t>
      </w:r>
      <w:proofErr w:type="spellEnd"/>
      <w:r>
        <w:t xml:space="preserve"> </w:t>
      </w:r>
      <w:proofErr w:type="spellStart"/>
      <w:r>
        <w:t>fel</w:t>
      </w:r>
      <w:proofErr w:type="spellEnd"/>
    </w:p>
    <w:p w14:paraId="2F515E5D" w14:textId="77777777" w:rsidR="001642F1" w:rsidRDefault="001642F1" w:rsidP="001642F1">
      <w:r>
        <w:t>För konsumenter av uppdaterande tjänster så skall felkoder kunna hanteras och i relevanta fall meddelas aktören.</w:t>
      </w:r>
    </w:p>
    <w:p w14:paraId="5F9DD579" w14:textId="77777777" w:rsidR="001642F1" w:rsidRDefault="001642F1" w:rsidP="001642F1"/>
    <w:p w14:paraId="4513776F" w14:textId="77777777" w:rsidR="001642F1" w:rsidRDefault="001642F1" w:rsidP="001642F1">
      <w:pPr>
        <w:pStyle w:val="Numreradrubrik4"/>
      </w:pPr>
      <w:proofErr w:type="spellStart"/>
      <w:r>
        <w:t>Tekniska</w:t>
      </w:r>
      <w:proofErr w:type="spellEnd"/>
      <w:r>
        <w:t xml:space="preserve"> </w:t>
      </w:r>
      <w:proofErr w:type="spellStart"/>
      <w:r>
        <w:t>fel</w:t>
      </w:r>
      <w:proofErr w:type="spellEnd"/>
    </w:p>
    <w:p w14:paraId="16D9B1D9" w14:textId="77777777" w:rsidR="001642F1" w:rsidRDefault="001642F1" w:rsidP="001642F1">
      <w:pPr>
        <w:rPr>
          <w:rFonts w:eastAsiaTheme="minorHAnsi"/>
          <w:i/>
          <w:sz w:val="24"/>
          <w:szCs w:val="24"/>
        </w:rPr>
      </w:pPr>
      <w:r>
        <w:t>Tekniska fel definieras med en text och en kod i ett SOAP-</w:t>
      </w:r>
      <w:proofErr w:type="spellStart"/>
      <w:r>
        <w:t>Exception</w:t>
      </w:r>
      <w:proofErr w:type="spellEnd"/>
      <w:r>
        <w:t>. Tjänstekonsumenten rekommenderas logga detta fel för att underlätta felsökning.</w:t>
      </w:r>
    </w:p>
    <w:p w14:paraId="3888811D" w14:textId="77777777" w:rsidR="001642F1" w:rsidRDefault="001642F1" w:rsidP="001642F1"/>
    <w:p w14:paraId="67CE009C" w14:textId="77777777" w:rsidR="001642F1" w:rsidRDefault="001642F1" w:rsidP="001642F1">
      <w:pPr>
        <w:pStyle w:val="Numreradrubrik3"/>
      </w:pPr>
      <w:bookmarkStart w:id="99" w:name="_Toc475454252"/>
      <w:bookmarkStart w:id="100" w:name="_Toc32421587"/>
      <w:bookmarkStart w:id="101" w:name="_Toc216183220"/>
      <w:proofErr w:type="spellStart"/>
      <w:r>
        <w:t>Konfidentialitet</w:t>
      </w:r>
      <w:bookmarkEnd w:id="99"/>
      <w:bookmarkEnd w:id="100"/>
      <w:bookmarkEnd w:id="101"/>
      <w:proofErr w:type="spellEnd"/>
    </w:p>
    <w:p w14:paraId="64FA6106" w14:textId="77777777" w:rsidR="001642F1" w:rsidRPr="009A3CD6" w:rsidRDefault="001642F1" w:rsidP="001642F1">
      <w:r w:rsidRPr="00580286">
        <w:t xml:space="preserve">All kommunikation med tjänsterna sker via </w:t>
      </w:r>
      <w:r>
        <w:t>TLS</w:t>
      </w:r>
      <w:r w:rsidRPr="00580286">
        <w:t>-krypterad förbindelse</w:t>
      </w:r>
      <w:r>
        <w:t>, se ref [R5]</w:t>
      </w:r>
      <w:r w:rsidRPr="00580286">
        <w:t>.</w:t>
      </w:r>
    </w:p>
    <w:p w14:paraId="746902C9" w14:textId="77777777" w:rsidR="001642F1" w:rsidRDefault="001642F1" w:rsidP="001642F1"/>
    <w:p w14:paraId="09FF0D72" w14:textId="77777777" w:rsidR="001642F1" w:rsidRDefault="001642F1" w:rsidP="001642F1">
      <w:pPr>
        <w:pStyle w:val="Numreradrubrik1"/>
      </w:pPr>
      <w:bookmarkStart w:id="102" w:name="_Toc32421588"/>
      <w:bookmarkStart w:id="103" w:name="_Toc357754858"/>
      <w:bookmarkStart w:id="104" w:name="_Toc243452569"/>
      <w:bookmarkStart w:id="105" w:name="_Toc31290675"/>
      <w:bookmarkStart w:id="106" w:name="_Toc216183221"/>
      <w:bookmarkEnd w:id="63"/>
      <w:bookmarkEnd w:id="64"/>
      <w:proofErr w:type="spellStart"/>
      <w:r>
        <w:t>Tjänstedomänens</w:t>
      </w:r>
      <w:proofErr w:type="spellEnd"/>
      <w:r>
        <w:t xml:space="preserve"> </w:t>
      </w:r>
      <w:proofErr w:type="spellStart"/>
      <w:r>
        <w:t>meddelandemodeller</w:t>
      </w:r>
      <w:bookmarkEnd w:id="102"/>
      <w:bookmarkEnd w:id="106"/>
      <w:proofErr w:type="spellEnd"/>
    </w:p>
    <w:p w14:paraId="18B37BF9" w14:textId="77777777" w:rsidR="001642F1" w:rsidRPr="007E3F3B" w:rsidRDefault="001642F1" w:rsidP="001642F1">
      <w:pPr>
        <w:rPr>
          <w:i/>
        </w:rPr>
      </w:pPr>
      <w:r w:rsidRPr="007E3F3B">
        <w:rPr>
          <w:i/>
        </w:rPr>
        <w:t xml:space="preserve">Här beskrivs de meddelandemodeller som tjänstekontrakten bygger på. För varje meddelandemodell beskrivs hur mappning ser ut delvis mot </w:t>
      </w:r>
      <w:r w:rsidRPr="00B720CB">
        <w:rPr>
          <w:i/>
        </w:rPr>
        <w:t>Nationell Informationsstruktur 2016:1</w:t>
      </w:r>
      <w:r>
        <w:rPr>
          <w:i/>
        </w:rPr>
        <w:t xml:space="preserve"> </w:t>
      </w:r>
      <w:r w:rsidRPr="007E3F3B">
        <w:rPr>
          <w:i/>
        </w:rPr>
        <w:t>samt mot sc</w:t>
      </w:r>
      <w:r>
        <w:rPr>
          <w:i/>
        </w:rPr>
        <w:t>hema (XSD) för tjänstekontrakt.</w:t>
      </w:r>
    </w:p>
    <w:p w14:paraId="38A7C3B8" w14:textId="77777777" w:rsidR="001642F1" w:rsidRDefault="001642F1" w:rsidP="001642F1">
      <w:pPr>
        <w:pStyle w:val="Numreradrubrik2"/>
      </w:pPr>
      <w:bookmarkStart w:id="107" w:name="_Toc32421589"/>
      <w:bookmarkStart w:id="108" w:name="_Toc216183222"/>
      <w:r>
        <w:t xml:space="preserve">Information </w:t>
      </w:r>
      <w:proofErr w:type="spellStart"/>
      <w:r>
        <w:t>hanterad</w:t>
      </w:r>
      <w:proofErr w:type="spellEnd"/>
      <w:r>
        <w:t xml:space="preserve"> </w:t>
      </w:r>
      <w:proofErr w:type="spellStart"/>
      <w:r>
        <w:t>i</w:t>
      </w:r>
      <w:proofErr w:type="spellEnd"/>
      <w:r>
        <w:t xml:space="preserve"> </w:t>
      </w:r>
      <w:proofErr w:type="spellStart"/>
      <w:r>
        <w:t>tjänsterna</w:t>
      </w:r>
      <w:bookmarkEnd w:id="107"/>
      <w:bookmarkEnd w:id="108"/>
      <w:proofErr w:type="spellEnd"/>
    </w:p>
    <w:p w14:paraId="170C2F88" w14:textId="4F5E7FF6" w:rsidR="001642F1" w:rsidRDefault="001642F1" w:rsidP="001642F1">
      <w:pPr>
        <w:spacing w:before="120"/>
      </w:pPr>
      <w:r>
        <w:t>Tjänsterna inom domänen hanterar intyg gällande viss patient</w:t>
      </w:r>
      <w:r w:rsidR="002A52E1">
        <w:t>/brukare</w:t>
      </w:r>
      <w:r>
        <w:t xml:space="preserve"> för direktåtkomst till </w:t>
      </w:r>
      <w:r w:rsidR="004709C3">
        <w:t>patientens/brukarens</w:t>
      </w:r>
      <w:r>
        <w:t xml:space="preserve"> information från andra vård</w:t>
      </w:r>
      <w:r w:rsidR="002A52E1">
        <w:t>-/omsorgs</w:t>
      </w:r>
      <w:r>
        <w:t xml:space="preserve">givare enligt </w:t>
      </w:r>
      <w:r w:rsidR="002A52E1">
        <w:t>Lagen om sammanhållen vård- och omsorgsdokumentation</w:t>
      </w:r>
      <w:r>
        <w:t>.</w:t>
      </w:r>
    </w:p>
    <w:p w14:paraId="49882509" w14:textId="5F0B6382" w:rsidR="001642F1" w:rsidRDefault="001642F1" w:rsidP="001642F1">
      <w:pPr>
        <w:spacing w:before="120"/>
      </w:pPr>
      <w:r>
        <w:t xml:space="preserve">Intyget avser primärt </w:t>
      </w:r>
      <w:r w:rsidR="004709C3">
        <w:t>patientens/brukarens</w:t>
      </w:r>
      <w:r>
        <w:t xml:space="preserve"> aktiva medgivande - </w:t>
      </w:r>
      <w:r w:rsidR="004709C3">
        <w:t>patientens/brukarens</w:t>
      </w:r>
      <w:r>
        <w:t xml:space="preserve"> samtycke - vilket ges till enskild </w:t>
      </w:r>
      <w:r w:rsidR="002A52E1">
        <w:t>vård</w:t>
      </w:r>
      <w:r>
        <w:t xml:space="preserve">- och </w:t>
      </w:r>
      <w:r w:rsidR="002A52E1">
        <w:t>omsorgs</w:t>
      </w:r>
      <w:r>
        <w:t>personal på en enhet, alternativt till all personal som har uppdrag för enheten.</w:t>
      </w:r>
    </w:p>
    <w:p w14:paraId="07019FB1" w14:textId="37D82135" w:rsidR="001642F1" w:rsidRDefault="001642F1" w:rsidP="001642F1">
      <w:pPr>
        <w:spacing w:before="120"/>
      </w:pPr>
      <w:r>
        <w:t xml:space="preserve">I en nödsituation där </w:t>
      </w:r>
      <w:r w:rsidR="004709C3">
        <w:t>patienten/brukaren</w:t>
      </w:r>
      <w:r>
        <w:t xml:space="preserve"> av någon anledning inte kan ge ett aktivt samtycke, men </w:t>
      </w:r>
      <w:r w:rsidR="002A52E1">
        <w:t>vård- och omsorgspersonal</w:t>
      </w:r>
      <w:r>
        <w:t xml:space="preserve"> bedömer att behov av uppgifterna finns för nödvändig vård av </w:t>
      </w:r>
      <w:r w:rsidR="004709C3">
        <w:t>patienten/brukaren</w:t>
      </w:r>
      <w:r>
        <w:t xml:space="preserve">, kan </w:t>
      </w:r>
      <w:proofErr w:type="gramStart"/>
      <w:r>
        <w:t>istället</w:t>
      </w:r>
      <w:proofErr w:type="gramEnd"/>
      <w:r>
        <w:t xml:space="preserve"> registreras intyg om nödsituation.</w:t>
      </w:r>
    </w:p>
    <w:p w14:paraId="6457FF79" w14:textId="7241EFD5" w:rsidR="001642F1" w:rsidRDefault="001642F1" w:rsidP="001642F1">
      <w:pPr>
        <w:spacing w:before="120"/>
      </w:pPr>
      <w:r>
        <w:t xml:space="preserve">Intyget har en giltighetstid och det finns även tjänster för att </w:t>
      </w:r>
      <w:r w:rsidR="00A738DB">
        <w:t>avsluta</w:t>
      </w:r>
      <w:r>
        <w:t xml:space="preserve"> respektive makulera (vid felregistrering) intygen.</w:t>
      </w:r>
    </w:p>
    <w:p w14:paraId="1EF0AB50" w14:textId="46A0AC3D" w:rsidR="001642F1" w:rsidRDefault="001642F1" w:rsidP="001642F1">
      <w:pPr>
        <w:spacing w:before="120"/>
      </w:pPr>
      <w:r>
        <w:t xml:space="preserve">Det går även att registrera </w:t>
      </w:r>
      <w:r w:rsidR="004709C3">
        <w:t>patientens/brukarens</w:t>
      </w:r>
      <w:r>
        <w:t xml:space="preserve"> företrädare som en informativ uppgift i intyget.</w:t>
      </w:r>
    </w:p>
    <w:p w14:paraId="11E8D430" w14:textId="77777777" w:rsidR="001642F1" w:rsidRDefault="001642F1" w:rsidP="001642F1">
      <w:pPr>
        <w:spacing w:before="120"/>
      </w:pPr>
      <w:r>
        <w:t>Nedan används termen "samtyckesintyg" vilket ska ses i det bredare perspektivet enligt ovan.</w:t>
      </w:r>
    </w:p>
    <w:p w14:paraId="2C20EACA" w14:textId="77777777" w:rsidR="001642F1" w:rsidRPr="00A51835" w:rsidRDefault="001642F1" w:rsidP="001642F1"/>
    <w:p w14:paraId="05DC0773" w14:textId="77777777" w:rsidR="001642F1" w:rsidRDefault="001642F1" w:rsidP="001642F1">
      <w:r>
        <w:lastRenderedPageBreak/>
        <w:t>Tjänstekontrakten hanterar</w:t>
      </w:r>
    </w:p>
    <w:p w14:paraId="651685DD" w14:textId="77777777" w:rsidR="001642F1" w:rsidRPr="00A51835" w:rsidRDefault="001642F1" w:rsidP="001642F1">
      <w:pPr>
        <w:pStyle w:val="Liststycke"/>
        <w:keepLines/>
        <w:numPr>
          <w:ilvl w:val="0"/>
          <w:numId w:val="26"/>
        </w:numPr>
        <w:spacing w:before="120" w:after="0" w:line="240" w:lineRule="auto"/>
        <w:contextualSpacing w:val="0"/>
      </w:pPr>
      <w:r w:rsidRPr="00A51835">
        <w:t xml:space="preserve">dels </w:t>
      </w:r>
      <w:r w:rsidRPr="00A51835">
        <w:rPr>
          <w:i/>
        </w:rPr>
        <w:t>grundläggande samtyckesinformation</w:t>
      </w:r>
      <w:r w:rsidRPr="00A51835">
        <w:t xml:space="preserve">. </w:t>
      </w:r>
      <w:r>
        <w:br/>
      </w:r>
      <w:r w:rsidRPr="00A51835">
        <w:t>Denna information är nödvändig för samverkan mellan system och nyttjas för samtyckeskontroll.</w:t>
      </w:r>
    </w:p>
    <w:p w14:paraId="2C1A6D3E" w14:textId="77777777" w:rsidR="001642F1" w:rsidRPr="00A51835" w:rsidRDefault="001642F1" w:rsidP="001642F1">
      <w:pPr>
        <w:pStyle w:val="Liststycke"/>
        <w:keepLines/>
        <w:numPr>
          <w:ilvl w:val="0"/>
          <w:numId w:val="26"/>
        </w:numPr>
        <w:spacing w:before="120" w:after="0" w:line="240" w:lineRule="auto"/>
        <w:contextualSpacing w:val="0"/>
      </w:pPr>
      <w:r w:rsidRPr="00A51835">
        <w:t xml:space="preserve">dels </w:t>
      </w:r>
      <w:r w:rsidRPr="00A51835">
        <w:rPr>
          <w:i/>
        </w:rPr>
        <w:t>utökad samtyckesinformation</w:t>
      </w:r>
      <w:r>
        <w:rPr>
          <w:i/>
        </w:rPr>
        <w:t xml:space="preserve"> (</w:t>
      </w:r>
      <w:proofErr w:type="spellStart"/>
      <w:r>
        <w:rPr>
          <w:i/>
        </w:rPr>
        <w:t>extended</w:t>
      </w:r>
      <w:proofErr w:type="spellEnd"/>
      <w:r>
        <w:rPr>
          <w:i/>
        </w:rPr>
        <w:t>)</w:t>
      </w:r>
      <w:r w:rsidRPr="00A51835">
        <w:t>.</w:t>
      </w:r>
      <w:r>
        <w:br/>
      </w:r>
      <w:r w:rsidRPr="00A51835">
        <w:t>Utökningarna är kringinformation som tex när och vem som registrerade samtycket. Denna är inte nödvändig för samtyckeskontrollen, men kan användas när samtyckesinformation hanteras och visas upp.</w:t>
      </w:r>
    </w:p>
    <w:p w14:paraId="0CDDA3F7" w14:textId="77777777" w:rsidR="001642F1" w:rsidRDefault="001642F1" w:rsidP="001642F1"/>
    <w:p w14:paraId="2DE7F64D" w14:textId="77777777" w:rsidR="001642F1" w:rsidRDefault="001642F1" w:rsidP="001642F1">
      <w:pPr>
        <w:pStyle w:val="Numreradrubrik2"/>
      </w:pPr>
      <w:bookmarkStart w:id="109" w:name="_Toc357754857"/>
      <w:bookmarkStart w:id="110" w:name="_Toc243452567"/>
      <w:bookmarkStart w:id="111" w:name="_Toc32421590"/>
      <w:bookmarkStart w:id="112" w:name="_Toc216183223"/>
      <w:proofErr w:type="spellStart"/>
      <w:r>
        <w:t>Formatregler</w:t>
      </w:r>
      <w:bookmarkEnd w:id="109"/>
      <w:bookmarkEnd w:id="110"/>
      <w:bookmarkEnd w:id="111"/>
      <w:bookmarkEnd w:id="112"/>
      <w:proofErr w:type="spellEnd"/>
      <w:r>
        <w:br/>
      </w:r>
    </w:p>
    <w:p w14:paraId="36E0AAF6" w14:textId="77777777" w:rsidR="001642F1" w:rsidRPr="008B7A30" w:rsidRDefault="001642F1" w:rsidP="001642F1">
      <w:pPr>
        <w:pStyle w:val="Numreradrubrik3"/>
      </w:pPr>
      <w:bookmarkStart w:id="113" w:name="_Toc32421591"/>
      <w:bookmarkStart w:id="114" w:name="_Toc216183224"/>
      <w:r w:rsidRPr="008B7A30">
        <w:t>Format för Datum</w:t>
      </w:r>
      <w:bookmarkEnd w:id="113"/>
      <w:bookmarkEnd w:id="114"/>
    </w:p>
    <w:p w14:paraId="640B61AD" w14:textId="77777777" w:rsidR="001642F1" w:rsidRDefault="001642F1" w:rsidP="001642F1">
      <w:r w:rsidRPr="008B7A30">
        <w:t xml:space="preserve">Datum anges alltid på formatet ”ÅÅÅÅ-MM-DD”, vilket motsvara den ISO 8601 och ISO 8824-kompatibla formatbeskrivningen ”YYYY-MM-DD”. W3C-datatypen </w:t>
      </w:r>
      <w:r w:rsidRPr="008B7A30">
        <w:rPr>
          <w:i/>
        </w:rPr>
        <w:t>date</w:t>
      </w:r>
      <w:r w:rsidRPr="008B7A30">
        <w:t xml:space="preserve"> används i tjänstekontrakten för att realisera detta.</w:t>
      </w:r>
    </w:p>
    <w:p w14:paraId="23AF2089" w14:textId="77777777" w:rsidR="001642F1" w:rsidRPr="008B7A30" w:rsidRDefault="001642F1" w:rsidP="001642F1"/>
    <w:p w14:paraId="107FF6D2" w14:textId="77777777" w:rsidR="001642F1" w:rsidRPr="008B7A30" w:rsidRDefault="001642F1" w:rsidP="001642F1">
      <w:pPr>
        <w:pStyle w:val="Numreradrubrik3"/>
      </w:pPr>
      <w:bookmarkStart w:id="115" w:name="_Toc32421592"/>
      <w:bookmarkStart w:id="116" w:name="_Toc216183225"/>
      <w:r w:rsidRPr="008B7A30">
        <w:t xml:space="preserve">Format för </w:t>
      </w:r>
      <w:proofErr w:type="spellStart"/>
      <w:r w:rsidRPr="008B7A30">
        <w:t>tidpunkter</w:t>
      </w:r>
      <w:bookmarkEnd w:id="115"/>
      <w:bookmarkEnd w:id="116"/>
      <w:proofErr w:type="spellEnd"/>
    </w:p>
    <w:p w14:paraId="182CA1F8" w14:textId="77777777" w:rsidR="001642F1" w:rsidRPr="008B7A30" w:rsidRDefault="001642F1" w:rsidP="001642F1">
      <w:r w:rsidRPr="008B7A30">
        <w:t>Flera av tjänsterna handlar om att utbyta information om tidpunkter.</w:t>
      </w:r>
    </w:p>
    <w:p w14:paraId="034E6C1B" w14:textId="77777777" w:rsidR="001642F1" w:rsidRDefault="001642F1" w:rsidP="001642F1">
      <w:r w:rsidRPr="008B7A30">
        <w:t>Tidpunkter anges alltid på formatet ”</w:t>
      </w:r>
      <w:proofErr w:type="spellStart"/>
      <w:r w:rsidRPr="008B7A30">
        <w:t>ÅÅÅÅ-MM-DDTtt:</w:t>
      </w:r>
      <w:proofErr w:type="gramStart"/>
      <w:r w:rsidRPr="008B7A30">
        <w:t>mm:ss</w:t>
      </w:r>
      <w:proofErr w:type="spellEnd"/>
      <w:proofErr w:type="gramEnd"/>
      <w:r w:rsidRPr="008B7A30">
        <w:t>”, vilket motsvara den ISO 8601 och ISO 8824-kompatibla formatbeskrivningen ”</w:t>
      </w:r>
      <w:proofErr w:type="spellStart"/>
      <w:r w:rsidRPr="008B7A30">
        <w:t>YYYY-MM-DDThh:</w:t>
      </w:r>
      <w:proofErr w:type="gramStart"/>
      <w:r w:rsidRPr="008B7A30">
        <w:t>mm:ss</w:t>
      </w:r>
      <w:proofErr w:type="spellEnd"/>
      <w:proofErr w:type="gramEnd"/>
      <w:r w:rsidRPr="008B7A30">
        <w:t xml:space="preserve">”. W3C-datatypen </w:t>
      </w:r>
      <w:proofErr w:type="spellStart"/>
      <w:r w:rsidRPr="008B7A30">
        <w:rPr>
          <w:i/>
        </w:rPr>
        <w:t>dateTime</w:t>
      </w:r>
      <w:proofErr w:type="spellEnd"/>
      <w:r w:rsidRPr="008B7A30">
        <w:t xml:space="preserve"> används i tjänstekontrakten för att realisera detta.</w:t>
      </w:r>
    </w:p>
    <w:p w14:paraId="72960672" w14:textId="77777777" w:rsidR="001642F1" w:rsidRPr="008B7A30" w:rsidRDefault="001642F1" w:rsidP="001642F1"/>
    <w:p w14:paraId="00823DEE" w14:textId="77777777" w:rsidR="001642F1" w:rsidRPr="008B7A30" w:rsidRDefault="001642F1" w:rsidP="001642F1">
      <w:pPr>
        <w:pStyle w:val="Numreradrubrik3"/>
      </w:pPr>
      <w:bookmarkStart w:id="117" w:name="_Toc32421593"/>
      <w:bookmarkStart w:id="118" w:name="_Toc216183226"/>
      <w:proofErr w:type="spellStart"/>
      <w:r w:rsidRPr="008B7A30">
        <w:t>Tidszon</w:t>
      </w:r>
      <w:proofErr w:type="spellEnd"/>
      <w:r w:rsidRPr="008B7A30">
        <w:t xml:space="preserve"> för </w:t>
      </w:r>
      <w:proofErr w:type="spellStart"/>
      <w:r w:rsidRPr="008B7A30">
        <w:t>tidpunkter</w:t>
      </w:r>
      <w:bookmarkEnd w:id="117"/>
      <w:bookmarkEnd w:id="118"/>
      <w:proofErr w:type="spellEnd"/>
    </w:p>
    <w:p w14:paraId="1F8E76E8" w14:textId="557C0E45" w:rsidR="001642F1" w:rsidRDefault="001642F1" w:rsidP="001642F1">
      <w:r w:rsidRPr="008B7A30">
        <w:t>Tidszon anges inte i meddelandeformaten. All information om datum och tidpunkter som utbyts via tjänsterna ska ange datum och tidpunkter i den tidszon som gäller/gällde i Sverige vid den tidpunkt som respektive datum- eller tidpunktsfält bär information om. Såväl tjänstekonsumenter som tjänsteproducenter skall med andra ord förutsätta att datum och tidpunkter som utbyts är i tidszonerna CET (svensk normaltid) respektive CEST (svensk normaltid med justering för sommartid).</w:t>
      </w:r>
    </w:p>
    <w:p w14:paraId="37745289" w14:textId="77777777" w:rsidR="001642F1" w:rsidRDefault="001642F1" w:rsidP="001642F1"/>
    <w:p w14:paraId="048F3637" w14:textId="77777777" w:rsidR="001642F1" w:rsidRDefault="001642F1" w:rsidP="001642F1">
      <w:pPr>
        <w:pStyle w:val="Numreradrubrik2"/>
      </w:pPr>
      <w:bookmarkStart w:id="119" w:name="_Toc32421594"/>
      <w:bookmarkStart w:id="120" w:name="_Toc216183227"/>
      <w:r>
        <w:t xml:space="preserve">Termer och </w:t>
      </w:r>
      <w:proofErr w:type="spellStart"/>
      <w:r>
        <w:t>begrepp</w:t>
      </w:r>
      <w:bookmarkEnd w:id="119"/>
      <w:bookmarkEnd w:id="120"/>
      <w:proofErr w:type="spellEnd"/>
    </w:p>
    <w:p w14:paraId="051F8F16" w14:textId="77777777" w:rsidR="001642F1" w:rsidRPr="00D8233B" w:rsidRDefault="001642F1" w:rsidP="001642F1"/>
    <w:tbl>
      <w:tblPr>
        <w:tblStyle w:val="Tabellrutnt"/>
        <w:tblW w:w="0" w:type="auto"/>
        <w:tblLayout w:type="fixed"/>
        <w:tblLook w:val="04A0" w:firstRow="1" w:lastRow="0" w:firstColumn="1" w:lastColumn="0" w:noHBand="0" w:noVBand="1"/>
      </w:tblPr>
      <w:tblGrid>
        <w:gridCol w:w="3147"/>
        <w:gridCol w:w="5528"/>
      </w:tblGrid>
      <w:tr w:rsidR="001642F1" w:rsidRPr="00F161FB" w14:paraId="40CFDFDF" w14:textId="77777777" w:rsidTr="00496978">
        <w:trPr>
          <w:trHeight w:val="292"/>
        </w:trPr>
        <w:tc>
          <w:tcPr>
            <w:tcW w:w="3147" w:type="dxa"/>
            <w:shd w:val="clear" w:color="auto" w:fill="D9D9D9" w:themeFill="background1" w:themeFillShade="D9"/>
            <w:vAlign w:val="center"/>
          </w:tcPr>
          <w:p w14:paraId="26C0EDD3" w14:textId="77777777" w:rsidR="001642F1" w:rsidRPr="00F161FB" w:rsidRDefault="001642F1" w:rsidP="00496978">
            <w:r>
              <w:lastRenderedPageBreak/>
              <w:t>Term/begrepp</w:t>
            </w:r>
          </w:p>
        </w:tc>
        <w:tc>
          <w:tcPr>
            <w:tcW w:w="5528" w:type="dxa"/>
            <w:shd w:val="clear" w:color="auto" w:fill="D9D9D9" w:themeFill="background1" w:themeFillShade="D9"/>
            <w:vAlign w:val="center"/>
          </w:tcPr>
          <w:p w14:paraId="52707F48" w14:textId="77777777" w:rsidR="001642F1" w:rsidRPr="00F161FB" w:rsidRDefault="001642F1" w:rsidP="00496978">
            <w:r>
              <w:t>Förklaring</w:t>
            </w:r>
          </w:p>
        </w:tc>
      </w:tr>
      <w:tr w:rsidR="001642F1" w:rsidRPr="00A51835" w14:paraId="2CD859E7" w14:textId="77777777" w:rsidTr="00496978">
        <w:tc>
          <w:tcPr>
            <w:tcW w:w="3147" w:type="dxa"/>
          </w:tcPr>
          <w:p w14:paraId="01CC4B60" w14:textId="77777777" w:rsidR="001642F1" w:rsidRPr="00F161FB" w:rsidRDefault="001642F1" w:rsidP="00496978">
            <w:pPr>
              <w:spacing w:before="120"/>
            </w:pPr>
            <w:r>
              <w:t>Giltigt samtyckesintyg</w:t>
            </w:r>
          </w:p>
        </w:tc>
        <w:tc>
          <w:tcPr>
            <w:tcW w:w="5528" w:type="dxa"/>
            <w:vAlign w:val="center"/>
          </w:tcPr>
          <w:p w14:paraId="157461CB" w14:textId="77777777" w:rsidR="001642F1" w:rsidRPr="00A51835" w:rsidRDefault="001642F1" w:rsidP="00496978">
            <w:r>
              <w:t>Med ett giltigt samtyckesintyg avses</w:t>
            </w:r>
            <w:r w:rsidRPr="0072532D">
              <w:t xml:space="preserve"> </w:t>
            </w:r>
            <w:r>
              <w:t>ett samtyckesintyg</w:t>
            </w:r>
            <w:r w:rsidRPr="0072532D">
              <w:t>, alternativt intyg om nödsituation, som används som underlag vid en kontroll gällande åtkomst (</w:t>
            </w:r>
            <w:proofErr w:type="spellStart"/>
            <w:r w:rsidRPr="0072532D">
              <w:t>CheckConsents</w:t>
            </w:r>
            <w:proofErr w:type="spellEnd"/>
            <w:r w:rsidRPr="0072532D">
              <w:t>)</w:t>
            </w:r>
          </w:p>
        </w:tc>
      </w:tr>
      <w:tr w:rsidR="001642F1" w:rsidRPr="00A51835" w14:paraId="45A1D6DD" w14:textId="77777777" w:rsidTr="00496978">
        <w:tc>
          <w:tcPr>
            <w:tcW w:w="3147" w:type="dxa"/>
          </w:tcPr>
          <w:p w14:paraId="02FDC365" w14:textId="77777777" w:rsidR="001642F1" w:rsidRPr="00F161FB" w:rsidRDefault="001642F1" w:rsidP="00496978">
            <w:pPr>
              <w:spacing w:before="120"/>
            </w:pPr>
            <w:r>
              <w:t>Ogiltigt samtyckesintyg</w:t>
            </w:r>
          </w:p>
        </w:tc>
        <w:tc>
          <w:tcPr>
            <w:tcW w:w="5528" w:type="dxa"/>
            <w:vAlign w:val="center"/>
          </w:tcPr>
          <w:p w14:paraId="5C3DB050" w14:textId="43E5257E" w:rsidR="001642F1" w:rsidRPr="00A51835" w:rsidRDefault="001642F1" w:rsidP="00496978">
            <w:r>
              <w:t>Med ett ogiltigt samtyckesintyg avses</w:t>
            </w:r>
            <w:r w:rsidRPr="0072532D">
              <w:t xml:space="preserve"> </w:t>
            </w:r>
            <w:r>
              <w:t>ett samtyckesintyg som är makulerat</w:t>
            </w:r>
            <w:r w:rsidR="00A738DB">
              <w:t xml:space="preserve"> eller</w:t>
            </w:r>
            <w:r>
              <w:t xml:space="preserve"> utgånget.</w:t>
            </w:r>
          </w:p>
        </w:tc>
      </w:tr>
      <w:tr w:rsidR="001642F1" w:rsidRPr="00A51835" w14:paraId="570F4DCF" w14:textId="77777777" w:rsidTr="00496978">
        <w:tc>
          <w:tcPr>
            <w:tcW w:w="3147" w:type="dxa"/>
          </w:tcPr>
          <w:p w14:paraId="6CBCB90B" w14:textId="77777777" w:rsidR="001642F1" w:rsidRPr="00F161FB" w:rsidRDefault="001642F1" w:rsidP="00496978">
            <w:pPr>
              <w:spacing w:before="120"/>
            </w:pPr>
            <w:r>
              <w:t>Makulerat samtyckesintyg</w:t>
            </w:r>
          </w:p>
        </w:tc>
        <w:tc>
          <w:tcPr>
            <w:tcW w:w="5528" w:type="dxa"/>
            <w:vAlign w:val="center"/>
          </w:tcPr>
          <w:p w14:paraId="1F13D641" w14:textId="77777777" w:rsidR="001642F1" w:rsidRPr="00A51835" w:rsidRDefault="001642F1" w:rsidP="00496978">
            <w:r>
              <w:t>Med ett makulerat samtyckesintyg avses</w:t>
            </w:r>
            <w:r w:rsidRPr="0072532D">
              <w:t xml:space="preserve"> </w:t>
            </w:r>
            <w:r>
              <w:t>ett</w:t>
            </w:r>
            <w:r w:rsidRPr="0072532D">
              <w:t xml:space="preserve"> samtyckesintyg</w:t>
            </w:r>
            <w:r>
              <w:t xml:space="preserve"> som har blivit återkallat p g a felaktig registrering.</w:t>
            </w:r>
          </w:p>
        </w:tc>
      </w:tr>
      <w:tr w:rsidR="001642F1" w:rsidRPr="00A51835" w14:paraId="12709230" w14:textId="77777777" w:rsidTr="00496978">
        <w:tc>
          <w:tcPr>
            <w:tcW w:w="3147" w:type="dxa"/>
          </w:tcPr>
          <w:p w14:paraId="0128E202" w14:textId="66090E73" w:rsidR="001642F1" w:rsidRPr="00F161FB" w:rsidRDefault="00A738DB" w:rsidP="00496978">
            <w:pPr>
              <w:spacing w:before="120"/>
            </w:pPr>
            <w:r>
              <w:t>Avslutat</w:t>
            </w:r>
            <w:r w:rsidR="001642F1">
              <w:t xml:space="preserve"> samtyckesintyg</w:t>
            </w:r>
          </w:p>
        </w:tc>
        <w:tc>
          <w:tcPr>
            <w:tcW w:w="5528" w:type="dxa"/>
            <w:vAlign w:val="center"/>
          </w:tcPr>
          <w:p w14:paraId="1873181B" w14:textId="2B80171C" w:rsidR="001642F1" w:rsidRPr="00A51835" w:rsidRDefault="001642F1" w:rsidP="00496978">
            <w:r>
              <w:t xml:space="preserve">Med ett </w:t>
            </w:r>
            <w:r w:rsidR="00A738DB">
              <w:t>avslutat</w:t>
            </w:r>
            <w:r>
              <w:t xml:space="preserve"> samtyckesintyg avses</w:t>
            </w:r>
            <w:r w:rsidRPr="0072532D">
              <w:t xml:space="preserve"> </w:t>
            </w:r>
            <w:r>
              <w:t xml:space="preserve">ett samtyckesintyg som på </w:t>
            </w:r>
            <w:r w:rsidR="004709C3">
              <w:t>patientens/brukarens</w:t>
            </w:r>
            <w:r>
              <w:t xml:space="preserve"> begäran har blivit </w:t>
            </w:r>
            <w:r w:rsidR="00A738DB">
              <w:t>avslutat</w:t>
            </w:r>
            <w:r>
              <w:t>.</w:t>
            </w:r>
            <w:r w:rsidR="00A738DB">
              <w:t xml:space="preserve"> </w:t>
            </w:r>
          </w:p>
        </w:tc>
      </w:tr>
      <w:tr w:rsidR="001642F1" w:rsidRPr="00A51835" w14:paraId="0BF88F0A" w14:textId="77777777" w:rsidTr="00496978">
        <w:tc>
          <w:tcPr>
            <w:tcW w:w="3147" w:type="dxa"/>
          </w:tcPr>
          <w:p w14:paraId="03A4FA45" w14:textId="77777777" w:rsidR="001642F1" w:rsidRPr="00F161FB" w:rsidRDefault="001642F1" w:rsidP="00496978">
            <w:pPr>
              <w:spacing w:before="120"/>
            </w:pPr>
            <w:r>
              <w:t>Utgånget samtyckesintyg</w:t>
            </w:r>
          </w:p>
        </w:tc>
        <w:tc>
          <w:tcPr>
            <w:tcW w:w="5528" w:type="dxa"/>
            <w:vAlign w:val="center"/>
          </w:tcPr>
          <w:p w14:paraId="6B21D516" w14:textId="77777777" w:rsidR="001642F1" w:rsidRPr="00A51835" w:rsidRDefault="001642F1" w:rsidP="00496978">
            <w:r>
              <w:t>Med ett utgånget samtyckesintyg avses</w:t>
            </w:r>
            <w:r w:rsidRPr="0072532D">
              <w:t xml:space="preserve"> </w:t>
            </w:r>
            <w:r>
              <w:t>ett samtyckesintyg där giltigt t o m har passerats.</w:t>
            </w:r>
          </w:p>
        </w:tc>
      </w:tr>
    </w:tbl>
    <w:p w14:paraId="59942D00" w14:textId="77777777" w:rsidR="001642F1" w:rsidRDefault="001642F1" w:rsidP="001642F1">
      <w:bookmarkStart w:id="121" w:name="_Toc318886052"/>
      <w:bookmarkStart w:id="122" w:name="_Toc318886053"/>
      <w:bookmarkStart w:id="123" w:name="_Toc318886054"/>
      <w:bookmarkStart w:id="124" w:name="_Toc318886055"/>
      <w:bookmarkStart w:id="125" w:name="_Toc318886056"/>
      <w:bookmarkStart w:id="126" w:name="_Toc318886057"/>
      <w:bookmarkStart w:id="127" w:name="_Toc318886058"/>
      <w:bookmarkStart w:id="128" w:name="_Toc318886059"/>
      <w:bookmarkStart w:id="129" w:name="_Toc318886060"/>
      <w:bookmarkStart w:id="130" w:name="_Toc318886061"/>
      <w:bookmarkStart w:id="131" w:name="_Toc318886062"/>
      <w:bookmarkStart w:id="132" w:name="_Toc318886063"/>
      <w:bookmarkStart w:id="133" w:name="_Toc318886064"/>
      <w:bookmarkStart w:id="134" w:name="_Toc318886065"/>
      <w:bookmarkStart w:id="135" w:name="_Toc318886066"/>
      <w:bookmarkStart w:id="136" w:name="_Toc318886067"/>
      <w:bookmarkStart w:id="137" w:name="_Toc318886068"/>
      <w:bookmarkStart w:id="138" w:name="_Toc318886069"/>
      <w:bookmarkStart w:id="139" w:name="_Toc318886070"/>
      <w:bookmarkStart w:id="140" w:name="_Toc318886071"/>
      <w:bookmarkStart w:id="141" w:name="_Toc318886072"/>
      <w:bookmarkStart w:id="142" w:name="_Toc318886073"/>
      <w:bookmarkStart w:id="143" w:name="_Toc318886074"/>
      <w:bookmarkStart w:id="144" w:name="_Toc318886075"/>
      <w:bookmarkStart w:id="145" w:name="_Toc318886110"/>
      <w:bookmarkStart w:id="146" w:name="_Toc318886111"/>
      <w:bookmarkStart w:id="147" w:name="_Toc318886112"/>
      <w:bookmarkStart w:id="148" w:name="_Toc318886113"/>
      <w:bookmarkStart w:id="149" w:name="_Toc318886137"/>
      <w:bookmarkStart w:id="150" w:name="_Toc318886138"/>
      <w:bookmarkStart w:id="151" w:name="_Toc318886139"/>
      <w:bookmarkStart w:id="152" w:name="_Toc318886140"/>
      <w:bookmarkStart w:id="153" w:name="_Toc318886173"/>
      <w:bookmarkStart w:id="154" w:name="_Toc318886174"/>
      <w:bookmarkStart w:id="155" w:name="_Toc318886175"/>
      <w:bookmarkStart w:id="156" w:name="_Toc318886176"/>
      <w:bookmarkStart w:id="157" w:name="_Toc318886209"/>
      <w:bookmarkStart w:id="158" w:name="_Toc318886210"/>
      <w:bookmarkStart w:id="159" w:name="_Toc318886211"/>
      <w:bookmarkStart w:id="160" w:name="_Toc318886212"/>
      <w:bookmarkStart w:id="161" w:name="_Toc318886254"/>
      <w:bookmarkStart w:id="162" w:name="_Toc318886255"/>
      <w:bookmarkStart w:id="163" w:name="_Toc318886256"/>
      <w:bookmarkStart w:id="164" w:name="_Toc318886257"/>
      <w:bookmarkStart w:id="165" w:name="_Toc318886258"/>
      <w:bookmarkStart w:id="166" w:name="_Toc318886273"/>
      <w:bookmarkStart w:id="167" w:name="_Toc318886274"/>
      <w:bookmarkStart w:id="168" w:name="_Toc318886275"/>
      <w:bookmarkStart w:id="169" w:name="_Toc318886276"/>
      <w:bookmarkStart w:id="170" w:name="_Toc318886318"/>
      <w:bookmarkStart w:id="171" w:name="_Toc318886319"/>
      <w:bookmarkStart w:id="172" w:name="_Toc318886320"/>
      <w:bookmarkStart w:id="173" w:name="_Toc318886321"/>
      <w:bookmarkStart w:id="174" w:name="_Toc318886322"/>
      <w:bookmarkStart w:id="175" w:name="_Toc318886323"/>
      <w:bookmarkStart w:id="176" w:name="_Toc318886347"/>
      <w:bookmarkStart w:id="177" w:name="_Toc318886348"/>
      <w:bookmarkStart w:id="178" w:name="_Toc318886349"/>
      <w:bookmarkStart w:id="179" w:name="_Toc318886350"/>
      <w:bookmarkStart w:id="180" w:name="_Toc318886351"/>
      <w:bookmarkStart w:id="181" w:name="_Toc318886352"/>
      <w:bookmarkStart w:id="182" w:name="_Toc318886353"/>
      <w:bookmarkStart w:id="183" w:name="_Toc318886354"/>
      <w:bookmarkStart w:id="184" w:name="_Toc318886355"/>
      <w:bookmarkStart w:id="185" w:name="_Toc318886379"/>
      <w:bookmarkStart w:id="186" w:name="_Toc318886380"/>
      <w:bookmarkStart w:id="187" w:name="_Toc318886381"/>
      <w:bookmarkStart w:id="188" w:name="_Toc318886382"/>
      <w:bookmarkStart w:id="189" w:name="_Toc318886469"/>
      <w:bookmarkStart w:id="190" w:name="_Toc318886470"/>
      <w:bookmarkStart w:id="191" w:name="_Toc318886471"/>
      <w:bookmarkStart w:id="192" w:name="_Toc318886472"/>
      <w:bookmarkStart w:id="193" w:name="_Toc318886514"/>
      <w:bookmarkStart w:id="194" w:name="_Toc318886515"/>
      <w:bookmarkStart w:id="195" w:name="_Toc318886516"/>
      <w:bookmarkStart w:id="196" w:name="_Toc318886517"/>
      <w:bookmarkStart w:id="197" w:name="_Toc318886518"/>
      <w:bookmarkStart w:id="198" w:name="_Toc318886519"/>
      <w:bookmarkStart w:id="199" w:name="_Toc318886563"/>
      <w:bookmarkStart w:id="200" w:name="_Toc318886564"/>
      <w:bookmarkStart w:id="201" w:name="_Toc318886588"/>
      <w:bookmarkStart w:id="202" w:name="_Toc318886589"/>
      <w:bookmarkStart w:id="203" w:name="_Toc318886590"/>
      <w:bookmarkStart w:id="204" w:name="_Toc318886591"/>
      <w:bookmarkStart w:id="205" w:name="_Toc318886592"/>
      <w:bookmarkStart w:id="206" w:name="_Toc318886593"/>
      <w:bookmarkStart w:id="207" w:name="_Toc318886594"/>
      <w:bookmarkStart w:id="208" w:name="_Toc318886595"/>
      <w:bookmarkStart w:id="209" w:name="_Toc318886596"/>
      <w:bookmarkStart w:id="210" w:name="_Toc318886597"/>
      <w:bookmarkStart w:id="211" w:name="_Toc318886598"/>
      <w:bookmarkStart w:id="212" w:name="_Toc318886599"/>
      <w:bookmarkStart w:id="213" w:name="_Toc318886600"/>
      <w:bookmarkStart w:id="214" w:name="_Toc318886601"/>
      <w:bookmarkStart w:id="215" w:name="_Toc318886602"/>
      <w:bookmarkStart w:id="216" w:name="_Toc318886603"/>
      <w:bookmarkStart w:id="217" w:name="_Toc318886604"/>
      <w:bookmarkStart w:id="218" w:name="_Toc318886637"/>
      <w:bookmarkStart w:id="219" w:name="_Toc318886638"/>
      <w:bookmarkStart w:id="220" w:name="_Toc318886639"/>
      <w:bookmarkStart w:id="221" w:name="_Toc318886640"/>
      <w:bookmarkStart w:id="222" w:name="_Toc318886641"/>
      <w:bookmarkStart w:id="223" w:name="_Toc318886642"/>
      <w:bookmarkStart w:id="224" w:name="_Toc318886643"/>
      <w:bookmarkStart w:id="225" w:name="_Toc318886644"/>
      <w:bookmarkStart w:id="226" w:name="_Toc318886645"/>
      <w:bookmarkStart w:id="227" w:name="_Toc318886646"/>
      <w:bookmarkStart w:id="228" w:name="_Toc318886647"/>
      <w:bookmarkStart w:id="229" w:name="_Toc318886648"/>
      <w:bookmarkStart w:id="230" w:name="_Toc318886649"/>
      <w:bookmarkStart w:id="231" w:name="_Toc318886664"/>
      <w:bookmarkStart w:id="232" w:name="_Toc318886665"/>
      <w:bookmarkStart w:id="233" w:name="_Toc318886666"/>
      <w:bookmarkStart w:id="234" w:name="_Toc318886667"/>
      <w:bookmarkStart w:id="235" w:name="_Toc318886668"/>
      <w:bookmarkStart w:id="236" w:name="_Toc318886669"/>
      <w:bookmarkStart w:id="237" w:name="_Toc318886670"/>
      <w:bookmarkStart w:id="238" w:name="_Toc318886671"/>
      <w:bookmarkStart w:id="239" w:name="_Toc318886672"/>
      <w:bookmarkStart w:id="240" w:name="_Toc318886673"/>
      <w:bookmarkStart w:id="241" w:name="_Toc318886674"/>
      <w:bookmarkStart w:id="242" w:name="_Toc318886675"/>
      <w:bookmarkStart w:id="243" w:name="_Toc318886676"/>
      <w:bookmarkStart w:id="244" w:name="_Toc318886677"/>
      <w:bookmarkStart w:id="245" w:name="_Toc318886678"/>
      <w:bookmarkStart w:id="246" w:name="_Toc318886679"/>
      <w:bookmarkStart w:id="247" w:name="_Toc318886680"/>
      <w:bookmarkStart w:id="248" w:name="_Toc318886681"/>
      <w:bookmarkStart w:id="249" w:name="_Toc318886682"/>
      <w:bookmarkStart w:id="250" w:name="_Toc318886683"/>
      <w:bookmarkStart w:id="251" w:name="_Toc318886684"/>
      <w:bookmarkStart w:id="252" w:name="_Toc318886685"/>
      <w:bookmarkStart w:id="253" w:name="_Toc318886686"/>
      <w:bookmarkStart w:id="254" w:name="_Toc318886687"/>
      <w:bookmarkStart w:id="255" w:name="_Toc318886688"/>
      <w:bookmarkStart w:id="256" w:name="_Toc318886689"/>
      <w:bookmarkStart w:id="257" w:name="_Toc318886690"/>
      <w:bookmarkStart w:id="258" w:name="_Toc318886691"/>
      <w:bookmarkStart w:id="259" w:name="_Toc318886692"/>
      <w:bookmarkStart w:id="260" w:name="_Toc318886693"/>
      <w:bookmarkStart w:id="261" w:name="_Toc318886694"/>
      <w:bookmarkStart w:id="262" w:name="_Toc318886695"/>
      <w:bookmarkStart w:id="263" w:name="_Toc318886696"/>
      <w:bookmarkStart w:id="264" w:name="_Toc318886697"/>
      <w:bookmarkStart w:id="265" w:name="_Toc318886698"/>
      <w:bookmarkStart w:id="266" w:name="_Toc318886699"/>
      <w:bookmarkStart w:id="267" w:name="_Toc318886700"/>
      <w:bookmarkStart w:id="268" w:name="_Toc318886701"/>
      <w:bookmarkStart w:id="269" w:name="_Toc318886702"/>
      <w:bookmarkStart w:id="270" w:name="_Toc318886703"/>
      <w:bookmarkStart w:id="271" w:name="_Toc318886704"/>
      <w:bookmarkStart w:id="272" w:name="_Toc318886705"/>
      <w:bookmarkStart w:id="273" w:name="_Toc318886706"/>
      <w:bookmarkStart w:id="274" w:name="_Toc318886707"/>
      <w:bookmarkStart w:id="275" w:name="_Toc318886708"/>
      <w:bookmarkStart w:id="276" w:name="_Toc318886709"/>
      <w:bookmarkStart w:id="277" w:name="_Toc318886724"/>
      <w:bookmarkStart w:id="278" w:name="_Toc318886725"/>
      <w:bookmarkStart w:id="279" w:name="_Toc318886726"/>
      <w:bookmarkStart w:id="280" w:name="_Toc318886727"/>
      <w:bookmarkStart w:id="281" w:name="_Toc318886728"/>
      <w:bookmarkStart w:id="282" w:name="_Toc318886729"/>
      <w:bookmarkStart w:id="283" w:name="_Toc318886730"/>
      <w:bookmarkStart w:id="284" w:name="_Toc318886731"/>
      <w:bookmarkStart w:id="285" w:name="_Toc318886732"/>
      <w:bookmarkStart w:id="286" w:name="_Toc318886733"/>
      <w:bookmarkStart w:id="287" w:name="_Toc318886748"/>
      <w:bookmarkStart w:id="288" w:name="_Toc318886749"/>
      <w:bookmarkStart w:id="289" w:name="_Toc318886750"/>
      <w:bookmarkStart w:id="290" w:name="_Toc318886751"/>
      <w:bookmarkStart w:id="291" w:name="_Toc318886752"/>
      <w:bookmarkStart w:id="292" w:name="_Toc318886753"/>
      <w:bookmarkStart w:id="293" w:name="_Toc318886754"/>
      <w:bookmarkStart w:id="294" w:name="_Toc318886755"/>
      <w:bookmarkStart w:id="295" w:name="_Toc318886756"/>
      <w:bookmarkStart w:id="296" w:name="_Toc318886757"/>
      <w:bookmarkStart w:id="297" w:name="_Toc318886758"/>
      <w:bookmarkStart w:id="298" w:name="_Toc318886759"/>
      <w:bookmarkStart w:id="299" w:name="_Toc318886760"/>
      <w:bookmarkStart w:id="300" w:name="_Toc318886761"/>
      <w:bookmarkStart w:id="301" w:name="_Toc318886762"/>
      <w:bookmarkStart w:id="302" w:name="_Toc318886763"/>
      <w:bookmarkStart w:id="303" w:name="_Toc318886764"/>
      <w:bookmarkStart w:id="304" w:name="_Toc318886765"/>
      <w:bookmarkStart w:id="305" w:name="_Toc318886766"/>
      <w:bookmarkStart w:id="306" w:name="_Toc318886790"/>
      <w:bookmarkStart w:id="307" w:name="_Toc318886791"/>
      <w:bookmarkStart w:id="308" w:name="_Toc318886792"/>
      <w:bookmarkStart w:id="309" w:name="_Toc318886793"/>
      <w:bookmarkStart w:id="310" w:name="_Toc318886794"/>
      <w:bookmarkStart w:id="311" w:name="_Toc318886795"/>
      <w:bookmarkStart w:id="312" w:name="_Toc318886796"/>
      <w:bookmarkStart w:id="313" w:name="_Toc318886797"/>
      <w:bookmarkStart w:id="314" w:name="_Toc318886798"/>
      <w:bookmarkStart w:id="315" w:name="_Toc318886799"/>
      <w:bookmarkStart w:id="316" w:name="_Toc318886800"/>
      <w:bookmarkStart w:id="317" w:name="_Toc318886801"/>
      <w:bookmarkStart w:id="318" w:name="_Toc318886802"/>
      <w:bookmarkStart w:id="319" w:name="_Toc318886803"/>
      <w:bookmarkStart w:id="320" w:name="_Toc318886804"/>
      <w:bookmarkStart w:id="321" w:name="_Toc318886819"/>
      <w:bookmarkStart w:id="322" w:name="_Toc318886820"/>
      <w:bookmarkStart w:id="323" w:name="_Toc318886821"/>
      <w:bookmarkStart w:id="324" w:name="_Toc318886822"/>
      <w:bookmarkStart w:id="325" w:name="_Toc318886823"/>
      <w:bookmarkStart w:id="326" w:name="_Toc318886824"/>
      <w:bookmarkStart w:id="327" w:name="_Toc318886825"/>
      <w:bookmarkStart w:id="328" w:name="_Toc318886826"/>
      <w:bookmarkStart w:id="329" w:name="_Toc318886827"/>
      <w:bookmarkStart w:id="330" w:name="_Toc318886828"/>
      <w:bookmarkStart w:id="331" w:name="_Toc318886829"/>
      <w:bookmarkStart w:id="332" w:name="_Toc318886830"/>
      <w:bookmarkStart w:id="333" w:name="_Toc318886831"/>
      <w:bookmarkStart w:id="334" w:name="_Toc318886832"/>
      <w:bookmarkStart w:id="335" w:name="_Toc318886833"/>
      <w:bookmarkStart w:id="336" w:name="_Toc318886834"/>
      <w:bookmarkStart w:id="337" w:name="_Toc318886835"/>
      <w:bookmarkStart w:id="338" w:name="_Toc318886836"/>
      <w:bookmarkStart w:id="339" w:name="_Toc318886837"/>
      <w:bookmarkStart w:id="340" w:name="_Toc318886838"/>
      <w:bookmarkStart w:id="341" w:name="_Toc318886839"/>
      <w:bookmarkStart w:id="342" w:name="_Toc318886840"/>
      <w:bookmarkStart w:id="343" w:name="_Toc318886841"/>
      <w:bookmarkStart w:id="344" w:name="_Toc318886842"/>
      <w:bookmarkStart w:id="345" w:name="_Toc318886843"/>
      <w:bookmarkStart w:id="346" w:name="_Toc318886844"/>
      <w:bookmarkStart w:id="347" w:name="_Toc318886845"/>
      <w:bookmarkStart w:id="348" w:name="_Toc318886846"/>
      <w:bookmarkStart w:id="349" w:name="_Toc318886847"/>
      <w:bookmarkStart w:id="350" w:name="_Toc318886848"/>
      <w:bookmarkStart w:id="351" w:name="_Toc318886872"/>
      <w:bookmarkStart w:id="352" w:name="_Toc318886873"/>
      <w:bookmarkStart w:id="353" w:name="_Toc318886874"/>
      <w:bookmarkStart w:id="354" w:name="_Toc318886875"/>
      <w:bookmarkStart w:id="355" w:name="_Toc318886876"/>
      <w:bookmarkStart w:id="356" w:name="_Toc318886877"/>
      <w:bookmarkStart w:id="357" w:name="_Toc318886878"/>
      <w:bookmarkStart w:id="358" w:name="_Toc318886879"/>
      <w:bookmarkStart w:id="359" w:name="_Toc318886880"/>
      <w:bookmarkStart w:id="360" w:name="_Toc318886881"/>
      <w:bookmarkStart w:id="361" w:name="_Toc318886882"/>
      <w:bookmarkStart w:id="362" w:name="_Toc318886883"/>
      <w:bookmarkStart w:id="363" w:name="_Toc318886884"/>
      <w:bookmarkStart w:id="364" w:name="_Toc318886885"/>
      <w:bookmarkStart w:id="365" w:name="_Toc318886886"/>
      <w:bookmarkStart w:id="366" w:name="_Toc318886887"/>
      <w:bookmarkStart w:id="367" w:name="_Toc318886888"/>
      <w:bookmarkStart w:id="368" w:name="_Toc318886903"/>
      <w:bookmarkStart w:id="369" w:name="_Toc318886904"/>
      <w:bookmarkStart w:id="370" w:name="_Toc318886905"/>
      <w:bookmarkStart w:id="371" w:name="_Toc318886906"/>
      <w:bookmarkStart w:id="372" w:name="_Toc318886907"/>
      <w:bookmarkStart w:id="373" w:name="_Toc318886908"/>
      <w:bookmarkStart w:id="374" w:name="_Toc318886909"/>
      <w:bookmarkStart w:id="375" w:name="_Toc318886910"/>
      <w:bookmarkStart w:id="376" w:name="_Toc318886911"/>
      <w:bookmarkStart w:id="377" w:name="_Toc318886912"/>
      <w:bookmarkStart w:id="378" w:name="_Toc318886913"/>
      <w:bookmarkStart w:id="379" w:name="_Toc318886914"/>
      <w:bookmarkStart w:id="380" w:name="_Toc318886915"/>
      <w:bookmarkStart w:id="381" w:name="_Toc318886939"/>
      <w:bookmarkStart w:id="382" w:name="_Toc318886940"/>
      <w:bookmarkStart w:id="383" w:name="_Toc318886941"/>
      <w:bookmarkStart w:id="384" w:name="_Toc318886942"/>
      <w:bookmarkStart w:id="385" w:name="_Toc318886943"/>
      <w:bookmarkStart w:id="386" w:name="_Toc318886944"/>
      <w:bookmarkStart w:id="387" w:name="_Toc318886945"/>
      <w:bookmarkStart w:id="388" w:name="_Toc318886946"/>
      <w:bookmarkStart w:id="389" w:name="_Toc318886947"/>
      <w:bookmarkStart w:id="390" w:name="_Toc318886948"/>
      <w:bookmarkStart w:id="391" w:name="_Toc318886949"/>
      <w:bookmarkStart w:id="392" w:name="_Toc318886950"/>
      <w:bookmarkStart w:id="393" w:name="_Toc318886951"/>
      <w:bookmarkStart w:id="394" w:name="_Toc318886966"/>
      <w:bookmarkStart w:id="395" w:name="_Toc318886967"/>
      <w:bookmarkStart w:id="396" w:name="_Toc318886968"/>
      <w:bookmarkStart w:id="397" w:name="_Toc318886969"/>
      <w:bookmarkStart w:id="398" w:name="_Toc318886970"/>
      <w:bookmarkStart w:id="399" w:name="_Toc318886971"/>
      <w:bookmarkStart w:id="400" w:name="_Toc318886972"/>
      <w:bookmarkStart w:id="401" w:name="_Toc318886973"/>
      <w:bookmarkStart w:id="402" w:name="_Toc318886974"/>
      <w:bookmarkStart w:id="403" w:name="_Toc318886975"/>
      <w:bookmarkStart w:id="404" w:name="_Toc318886976"/>
      <w:bookmarkStart w:id="405" w:name="_Toc318886977"/>
      <w:bookmarkStart w:id="406" w:name="_Toc318886978"/>
      <w:bookmarkStart w:id="407" w:name="_Toc318886979"/>
      <w:bookmarkStart w:id="408" w:name="_Toc318886980"/>
      <w:bookmarkStart w:id="409" w:name="_Toc318886981"/>
      <w:bookmarkStart w:id="410" w:name="_Toc318886982"/>
      <w:bookmarkStart w:id="411" w:name="_Toc318886983"/>
      <w:bookmarkStart w:id="412" w:name="_Toc318886984"/>
      <w:bookmarkStart w:id="413" w:name="_Toc318886985"/>
      <w:bookmarkStart w:id="414" w:name="_Toc318886986"/>
      <w:bookmarkStart w:id="415" w:name="_Toc318886987"/>
      <w:bookmarkStart w:id="416" w:name="_Toc318886988"/>
      <w:bookmarkStart w:id="417" w:name="_Toc318886989"/>
      <w:bookmarkStart w:id="418" w:name="_Toc318886990"/>
      <w:bookmarkStart w:id="419" w:name="_Toc318886991"/>
      <w:bookmarkStart w:id="420" w:name="_Toc318886992"/>
      <w:bookmarkStart w:id="421" w:name="_Toc318886993"/>
      <w:bookmarkStart w:id="422" w:name="_Toc318886994"/>
      <w:bookmarkStart w:id="423" w:name="_Toc318886995"/>
      <w:bookmarkStart w:id="424" w:name="_Toc318886996"/>
      <w:bookmarkStart w:id="425" w:name="_Toc318886997"/>
      <w:bookmarkStart w:id="426" w:name="_Toc318886998"/>
      <w:bookmarkStart w:id="427" w:name="_Toc318886999"/>
      <w:bookmarkStart w:id="428" w:name="_Toc318887000"/>
      <w:bookmarkStart w:id="429" w:name="_Toc318887001"/>
      <w:bookmarkStart w:id="430" w:name="_Toc318887002"/>
      <w:bookmarkStart w:id="431" w:name="_Toc318887003"/>
      <w:bookmarkStart w:id="432" w:name="_Toc318887004"/>
      <w:bookmarkStart w:id="433" w:name="_Toc318887005"/>
      <w:bookmarkStart w:id="434" w:name="_Toc318887006"/>
      <w:bookmarkStart w:id="435" w:name="_Toc318887007"/>
      <w:bookmarkStart w:id="436" w:name="_Toc318887008"/>
      <w:bookmarkStart w:id="437" w:name="_Toc318887009"/>
      <w:bookmarkStart w:id="438" w:name="_Toc318887010"/>
      <w:bookmarkStart w:id="439" w:name="_Toc318887011"/>
      <w:bookmarkStart w:id="440" w:name="_Toc318887012"/>
      <w:bookmarkStart w:id="441" w:name="_Toc318887013"/>
      <w:bookmarkStart w:id="442" w:name="_Toc318887014"/>
      <w:bookmarkStart w:id="443" w:name="_Toc318887015"/>
      <w:bookmarkStart w:id="444" w:name="_Toc318887016"/>
      <w:bookmarkStart w:id="445" w:name="_Toc318887017"/>
      <w:bookmarkStart w:id="446" w:name="_Toc318887018"/>
      <w:bookmarkStart w:id="447" w:name="_Toc318887019"/>
      <w:bookmarkStart w:id="448" w:name="_Toc318887020"/>
      <w:bookmarkStart w:id="449" w:name="_Toc318887021"/>
      <w:bookmarkStart w:id="450" w:name="_Toc318887022"/>
      <w:bookmarkStart w:id="451" w:name="_Toc318887023"/>
      <w:bookmarkStart w:id="452" w:name="_Toc318887024"/>
      <w:bookmarkStart w:id="453" w:name="_Toc318887025"/>
      <w:bookmarkStart w:id="454" w:name="_Toc318887026"/>
      <w:bookmarkStart w:id="455" w:name="_Toc318887027"/>
      <w:bookmarkStart w:id="456" w:name="_Toc318887028"/>
      <w:bookmarkStart w:id="457" w:name="_Toc318887029"/>
      <w:bookmarkStart w:id="458" w:name="_Toc318887030"/>
      <w:bookmarkStart w:id="459" w:name="_Toc318887031"/>
      <w:bookmarkStart w:id="460" w:name="_Toc318887032"/>
      <w:bookmarkStart w:id="461" w:name="_Toc318887033"/>
      <w:bookmarkStart w:id="462" w:name="_Toc318887034"/>
      <w:bookmarkStart w:id="463" w:name="_Toc318887035"/>
      <w:bookmarkStart w:id="464" w:name="_Toc318887036"/>
      <w:bookmarkStart w:id="465" w:name="_Toc318887037"/>
      <w:bookmarkStart w:id="466" w:name="_Toc318887038"/>
      <w:bookmarkStart w:id="467" w:name="_Toc318887039"/>
      <w:bookmarkStart w:id="468" w:name="_Toc318887040"/>
      <w:bookmarkStart w:id="469" w:name="_Toc318887041"/>
      <w:bookmarkStart w:id="470" w:name="_Toc318887042"/>
      <w:bookmarkStart w:id="471" w:name="_Toc318887043"/>
      <w:bookmarkStart w:id="472" w:name="_Toc318887044"/>
      <w:bookmarkStart w:id="473" w:name="_Toc318887045"/>
      <w:bookmarkStart w:id="474" w:name="_Toc318887046"/>
      <w:bookmarkStart w:id="475" w:name="_Toc318887047"/>
      <w:bookmarkStart w:id="476" w:name="_Toc318887048"/>
      <w:bookmarkStart w:id="477" w:name="_Toc318887049"/>
      <w:bookmarkStart w:id="478" w:name="_Toc318887050"/>
      <w:bookmarkStart w:id="479" w:name="_Toc318887051"/>
      <w:bookmarkStart w:id="480" w:name="_Toc318887052"/>
      <w:bookmarkStart w:id="481" w:name="_Toc318887053"/>
      <w:bookmarkStart w:id="482" w:name="_Toc318887054"/>
      <w:bookmarkStart w:id="483" w:name="_Toc318887055"/>
      <w:bookmarkStart w:id="484" w:name="_Toc318887056"/>
      <w:bookmarkStart w:id="485" w:name="_Toc318887057"/>
      <w:bookmarkStart w:id="486" w:name="_Toc318887153"/>
      <w:bookmarkStart w:id="487" w:name="_Toc318887154"/>
      <w:bookmarkStart w:id="488" w:name="_Toc318887155"/>
      <w:bookmarkStart w:id="489" w:name="_Toc318887156"/>
      <w:bookmarkStart w:id="490" w:name="_Toc318887157"/>
      <w:bookmarkStart w:id="491" w:name="_Toc318887158"/>
      <w:bookmarkStart w:id="492" w:name="_Toc318887159"/>
      <w:bookmarkStart w:id="493" w:name="_Toc318887160"/>
      <w:bookmarkStart w:id="494" w:name="_Toc318887161"/>
      <w:bookmarkStart w:id="495" w:name="_Toc318887162"/>
      <w:bookmarkStart w:id="496" w:name="_Toc318887163"/>
      <w:bookmarkStart w:id="497" w:name="_Toc318887164"/>
      <w:bookmarkStart w:id="498" w:name="_Toc318887165"/>
      <w:bookmarkStart w:id="499" w:name="_Toc318887166"/>
      <w:bookmarkStart w:id="500" w:name="_Toc318887167"/>
      <w:bookmarkStart w:id="501" w:name="_Toc318887168"/>
      <w:bookmarkStart w:id="502" w:name="_Toc318887169"/>
      <w:bookmarkStart w:id="503" w:name="_Toc318887170"/>
      <w:bookmarkStart w:id="504" w:name="_Toc318887171"/>
      <w:bookmarkStart w:id="505" w:name="_Toc318887172"/>
      <w:bookmarkStart w:id="506" w:name="_Toc318887173"/>
      <w:bookmarkStart w:id="507" w:name="_Toc318887174"/>
      <w:bookmarkStart w:id="508" w:name="_Toc318887175"/>
      <w:bookmarkStart w:id="509" w:name="_Toc318887176"/>
      <w:bookmarkStart w:id="510" w:name="_Toc318887177"/>
      <w:bookmarkStart w:id="511" w:name="_Toc318887178"/>
      <w:bookmarkStart w:id="512" w:name="_Toc318887179"/>
      <w:bookmarkStart w:id="513" w:name="_Toc318887180"/>
      <w:bookmarkStart w:id="514" w:name="_Toc318887181"/>
      <w:bookmarkStart w:id="515" w:name="_Toc318887182"/>
      <w:bookmarkStart w:id="516" w:name="_Toc318887183"/>
      <w:bookmarkStart w:id="517" w:name="_Toc318887184"/>
      <w:bookmarkStart w:id="518" w:name="_Toc318887185"/>
      <w:bookmarkStart w:id="519" w:name="_Toc318887186"/>
      <w:bookmarkStart w:id="520" w:name="_Toc318887187"/>
      <w:bookmarkStart w:id="521" w:name="_Toc318887188"/>
      <w:bookmarkStart w:id="522" w:name="_Toc318887189"/>
      <w:bookmarkStart w:id="523" w:name="_Toc318887190"/>
      <w:bookmarkStart w:id="524" w:name="_Toc318887191"/>
      <w:bookmarkStart w:id="525" w:name="_Toc318887192"/>
      <w:bookmarkStart w:id="526" w:name="_Toc318887193"/>
      <w:bookmarkStart w:id="527" w:name="_Toc318887194"/>
      <w:bookmarkStart w:id="528" w:name="_Toc318887209"/>
      <w:bookmarkStart w:id="529" w:name="_Toc318887210"/>
      <w:bookmarkStart w:id="530" w:name="_Toc318887211"/>
      <w:bookmarkStart w:id="531" w:name="_Toc318887212"/>
      <w:bookmarkStart w:id="532" w:name="_Toc318887213"/>
      <w:bookmarkStart w:id="533" w:name="_Toc318887214"/>
      <w:bookmarkStart w:id="534" w:name="_Toc318887215"/>
      <w:bookmarkStart w:id="535" w:name="_Toc318887216"/>
      <w:bookmarkStart w:id="536" w:name="_Toc318887217"/>
      <w:bookmarkStart w:id="537" w:name="_Toc318887218"/>
      <w:bookmarkStart w:id="538" w:name="_Toc318887219"/>
      <w:bookmarkStart w:id="539" w:name="_Toc318887220"/>
      <w:bookmarkStart w:id="540" w:name="_Toc318887221"/>
      <w:bookmarkStart w:id="541" w:name="_Toc318887222"/>
      <w:bookmarkStart w:id="542" w:name="_Toc318887223"/>
      <w:bookmarkStart w:id="543" w:name="_Toc318887224"/>
      <w:bookmarkStart w:id="544" w:name="_Toc318887225"/>
      <w:bookmarkStart w:id="545" w:name="_Toc318887226"/>
      <w:bookmarkStart w:id="546" w:name="_Toc318887259"/>
      <w:bookmarkStart w:id="547" w:name="_Toc318887260"/>
      <w:bookmarkStart w:id="548" w:name="_Toc318887261"/>
      <w:bookmarkStart w:id="549" w:name="_Toc318887262"/>
      <w:bookmarkStart w:id="550" w:name="_Toc318887263"/>
      <w:bookmarkStart w:id="551" w:name="_Toc318887264"/>
      <w:bookmarkStart w:id="552" w:name="_Toc318887265"/>
      <w:bookmarkStart w:id="553" w:name="_Toc318887266"/>
      <w:bookmarkStart w:id="554" w:name="_Toc318887267"/>
      <w:bookmarkStart w:id="555" w:name="_Toc318887268"/>
      <w:bookmarkStart w:id="556" w:name="_Toc318887269"/>
      <w:bookmarkStart w:id="557" w:name="_Toc318887270"/>
      <w:bookmarkStart w:id="558" w:name="_Toc318887271"/>
      <w:bookmarkStart w:id="559" w:name="_Toc318887272"/>
      <w:bookmarkStart w:id="560" w:name="_Toc318887273"/>
      <w:bookmarkStart w:id="561" w:name="_Toc318887274"/>
      <w:bookmarkStart w:id="562" w:name="_Toc318887275"/>
      <w:bookmarkStart w:id="563" w:name="_Toc318887276"/>
      <w:bookmarkStart w:id="564" w:name="_Toc318887277"/>
      <w:bookmarkStart w:id="565" w:name="_Toc318887278"/>
      <w:bookmarkStart w:id="566" w:name="_Toc318887279"/>
      <w:bookmarkStart w:id="567" w:name="_Toc318887280"/>
      <w:bookmarkStart w:id="568" w:name="_Toc318887281"/>
      <w:bookmarkStart w:id="569" w:name="_Toc318887282"/>
      <w:bookmarkStart w:id="570" w:name="_Toc318887297"/>
      <w:bookmarkStart w:id="571" w:name="_Toc318887298"/>
      <w:bookmarkStart w:id="572" w:name="_Toc318887299"/>
      <w:bookmarkStart w:id="573" w:name="_Toc318887300"/>
      <w:bookmarkStart w:id="574" w:name="_Toc318887301"/>
      <w:bookmarkStart w:id="575" w:name="_Toc318887302"/>
      <w:bookmarkStart w:id="576" w:name="_Toc318887303"/>
      <w:bookmarkStart w:id="577" w:name="_Toc318887304"/>
      <w:bookmarkStart w:id="578" w:name="_Toc318887305"/>
      <w:bookmarkStart w:id="579" w:name="_Toc318887306"/>
      <w:bookmarkStart w:id="580" w:name="_Toc318887307"/>
      <w:bookmarkStart w:id="581" w:name="_Toc318887308"/>
      <w:bookmarkStart w:id="582" w:name="_Toc318887309"/>
      <w:bookmarkStart w:id="583" w:name="_Toc318887310"/>
      <w:bookmarkStart w:id="584" w:name="_Toc318887311"/>
      <w:bookmarkStart w:id="585" w:name="_Toc318887312"/>
      <w:bookmarkStart w:id="586" w:name="_Toc318887313"/>
      <w:bookmarkStart w:id="587" w:name="_Toc318887314"/>
      <w:bookmarkStart w:id="588" w:name="_Toc318887347"/>
      <w:bookmarkStart w:id="589" w:name="_Toc318887348"/>
      <w:bookmarkStart w:id="590" w:name="_Toc318887349"/>
      <w:bookmarkStart w:id="591" w:name="_Toc318887350"/>
      <w:bookmarkStart w:id="592" w:name="_Toc318887351"/>
      <w:bookmarkStart w:id="593" w:name="_Toc318887352"/>
      <w:bookmarkStart w:id="594" w:name="_Toc318887353"/>
      <w:bookmarkStart w:id="595" w:name="_Toc318887354"/>
      <w:bookmarkStart w:id="596" w:name="_Toc318887355"/>
      <w:bookmarkStart w:id="597" w:name="_Toc318887356"/>
      <w:bookmarkStart w:id="598" w:name="_Toc318887357"/>
      <w:bookmarkStart w:id="599" w:name="_Toc318887358"/>
      <w:bookmarkStart w:id="600" w:name="_Toc318887359"/>
      <w:bookmarkStart w:id="601" w:name="_Toc318887360"/>
      <w:bookmarkStart w:id="602" w:name="_Toc318887361"/>
      <w:bookmarkStart w:id="603" w:name="_Toc318887362"/>
      <w:bookmarkStart w:id="604" w:name="_Toc318887363"/>
      <w:bookmarkStart w:id="605" w:name="_Toc318887364"/>
      <w:bookmarkStart w:id="606" w:name="_Toc318887365"/>
      <w:bookmarkStart w:id="607" w:name="_Toc318887366"/>
      <w:bookmarkStart w:id="608" w:name="_Toc318887367"/>
      <w:bookmarkStart w:id="609" w:name="_Toc318887368"/>
      <w:bookmarkStart w:id="610" w:name="_Toc318887369"/>
      <w:bookmarkStart w:id="611" w:name="_Toc318887370"/>
      <w:bookmarkStart w:id="612" w:name="_Toc318887385"/>
      <w:bookmarkStart w:id="613" w:name="_Toc318887386"/>
      <w:bookmarkStart w:id="614" w:name="_Toc318887387"/>
      <w:bookmarkStart w:id="615" w:name="_Toc318887388"/>
      <w:bookmarkStart w:id="616" w:name="_Toc318887389"/>
      <w:bookmarkStart w:id="617" w:name="_Toc318887390"/>
      <w:bookmarkStart w:id="618" w:name="_Toc318887391"/>
      <w:bookmarkStart w:id="619" w:name="_Toc318887392"/>
      <w:bookmarkStart w:id="620" w:name="_Toc318887393"/>
      <w:bookmarkStart w:id="621" w:name="_Toc318887394"/>
      <w:bookmarkStart w:id="622" w:name="_Toc318887395"/>
      <w:bookmarkStart w:id="623" w:name="_Toc318887396"/>
      <w:bookmarkStart w:id="624" w:name="_Toc318887397"/>
      <w:bookmarkStart w:id="625" w:name="_Toc318887398"/>
      <w:bookmarkStart w:id="626" w:name="_Toc318887399"/>
      <w:bookmarkStart w:id="627" w:name="_Toc318887400"/>
      <w:bookmarkStart w:id="628" w:name="_Toc318887401"/>
      <w:bookmarkStart w:id="629" w:name="_Toc318887452"/>
      <w:bookmarkStart w:id="630" w:name="_Toc318887453"/>
      <w:bookmarkStart w:id="631" w:name="_Toc318887454"/>
      <w:bookmarkStart w:id="632" w:name="_Toc318887455"/>
      <w:bookmarkStart w:id="633" w:name="_Toc318887456"/>
      <w:bookmarkStart w:id="634" w:name="_Toc318887475"/>
      <w:bookmarkStart w:id="635" w:name="_Toc318887476"/>
      <w:bookmarkStart w:id="636" w:name="_Toc318887477"/>
      <w:bookmarkStart w:id="637" w:name="_Toc318887478"/>
      <w:bookmarkStart w:id="638" w:name="_Toc318887479"/>
      <w:bookmarkStart w:id="639" w:name="_Toc318887500"/>
      <w:bookmarkStart w:id="640" w:name="_Toc318887501"/>
      <w:bookmarkStart w:id="641" w:name="_Toc318887502"/>
      <w:bookmarkStart w:id="642" w:name="_Toc318887503"/>
      <w:bookmarkStart w:id="643" w:name="_Toc318887529"/>
      <w:bookmarkStart w:id="644" w:name="_Toc318887530"/>
      <w:bookmarkStart w:id="645" w:name="_Toc318887531"/>
      <w:bookmarkStart w:id="646" w:name="_Toc318887542"/>
      <w:bookmarkStart w:id="647" w:name="_Toc318887543"/>
      <w:bookmarkStart w:id="648" w:name="_Toc318887544"/>
      <w:bookmarkStart w:id="649" w:name="_Toc318887556"/>
      <w:bookmarkStart w:id="650" w:name="_Toc318887557"/>
      <w:bookmarkStart w:id="651" w:name="_Toc318887558"/>
      <w:bookmarkStart w:id="652" w:name="_Toc318887569"/>
      <w:bookmarkStart w:id="653" w:name="_Toc318887570"/>
      <w:bookmarkStart w:id="654" w:name="_Toc318887571"/>
      <w:bookmarkStart w:id="655" w:name="_Toc318887602"/>
      <w:bookmarkStart w:id="656" w:name="_Toc318887603"/>
      <w:bookmarkStart w:id="657" w:name="_Toc318887604"/>
      <w:bookmarkStart w:id="658" w:name="_Toc318887615"/>
      <w:bookmarkStart w:id="659" w:name="_Toc318887616"/>
      <w:bookmarkStart w:id="660" w:name="_Toc318887617"/>
      <w:bookmarkStart w:id="661" w:name="_Toc318887628"/>
      <w:bookmarkStart w:id="662" w:name="_Toc318887629"/>
      <w:bookmarkStart w:id="663" w:name="_Toc318887630"/>
      <w:bookmarkStart w:id="664" w:name="_Toc318887631"/>
      <w:bookmarkStart w:id="665" w:name="_Toc318887651"/>
      <w:bookmarkStart w:id="666" w:name="_Toc318887652"/>
      <w:bookmarkStart w:id="667" w:name="_Toc318887653"/>
      <w:bookmarkStart w:id="668" w:name="_Toc318887654"/>
      <w:bookmarkStart w:id="669" w:name="_Toc318887655"/>
      <w:bookmarkStart w:id="670" w:name="_Toc318887656"/>
      <w:bookmarkStart w:id="671" w:name="_Toc318887657"/>
      <w:bookmarkStart w:id="672" w:name="_Toc318887658"/>
      <w:bookmarkStart w:id="673" w:name="_Toc318887659"/>
      <w:bookmarkStart w:id="674" w:name="_Toc318887660"/>
      <w:bookmarkStart w:id="675" w:name="_Toc318887661"/>
      <w:bookmarkStart w:id="676" w:name="_Toc318887662"/>
      <w:bookmarkStart w:id="677" w:name="_Toc318887663"/>
      <w:bookmarkStart w:id="678" w:name="_Toc318887664"/>
      <w:bookmarkStart w:id="679" w:name="_Toc318887665"/>
      <w:bookmarkStart w:id="680" w:name="_Toc318887666"/>
      <w:bookmarkStart w:id="681" w:name="_Toc318887667"/>
      <w:bookmarkStart w:id="682" w:name="_Toc318887668"/>
      <w:bookmarkStart w:id="683" w:name="_Toc318887669"/>
      <w:bookmarkStart w:id="684" w:name="_Toc318887670"/>
      <w:bookmarkStart w:id="685" w:name="_Toc318887671"/>
      <w:bookmarkStart w:id="686" w:name="_Toc318887672"/>
      <w:bookmarkStart w:id="687" w:name="_Toc318887673"/>
      <w:bookmarkStart w:id="688" w:name="_Toc318887674"/>
      <w:bookmarkStart w:id="689" w:name="_Toc318887675"/>
      <w:bookmarkStart w:id="690" w:name="_Toc318887696"/>
      <w:bookmarkStart w:id="691" w:name="_Toc318887697"/>
      <w:bookmarkStart w:id="692" w:name="_Toc318887718"/>
      <w:bookmarkStart w:id="693" w:name="_Toc318887719"/>
      <w:bookmarkStart w:id="694" w:name="_Toc318887730"/>
      <w:bookmarkStart w:id="695" w:name="_Toc318887731"/>
      <w:bookmarkStart w:id="696" w:name="_Toc318887773"/>
      <w:bookmarkStart w:id="697" w:name="_Toc318887789"/>
      <w:bookmarkStart w:id="698" w:name="_Toc318887790"/>
      <w:bookmarkStart w:id="699" w:name="_Toc318887791"/>
      <w:bookmarkStart w:id="700" w:name="_Toc318887792"/>
      <w:bookmarkStart w:id="701" w:name="_Toc318887793"/>
      <w:bookmarkStart w:id="702" w:name="_Toc318887794"/>
      <w:bookmarkStart w:id="703" w:name="_Toc318887795"/>
      <w:bookmarkStart w:id="704" w:name="_Toc318887796"/>
      <w:bookmarkStart w:id="705" w:name="_Toc318887797"/>
      <w:bookmarkStart w:id="706" w:name="_Toc318887798"/>
      <w:bookmarkStart w:id="707" w:name="_Toc318887799"/>
      <w:bookmarkStart w:id="708" w:name="_Toc318887800"/>
      <w:bookmarkStart w:id="709" w:name="_Toc318887801"/>
      <w:bookmarkStart w:id="710" w:name="_Toc318887802"/>
      <w:bookmarkStart w:id="711" w:name="_Toc318887803"/>
      <w:bookmarkStart w:id="712" w:name="_Toc318887804"/>
      <w:bookmarkStart w:id="713" w:name="_Toc318887805"/>
      <w:bookmarkStart w:id="714" w:name="_Toc318887806"/>
      <w:bookmarkStart w:id="715" w:name="_Toc318887807"/>
      <w:bookmarkStart w:id="716" w:name="_Toc318887808"/>
      <w:bookmarkStart w:id="717" w:name="_Toc318887809"/>
      <w:bookmarkStart w:id="718" w:name="_Toc318887810"/>
      <w:bookmarkStart w:id="719" w:name="_Toc318887811"/>
      <w:bookmarkStart w:id="720" w:name="_Toc318887812"/>
      <w:bookmarkStart w:id="721" w:name="_TOC19845"/>
      <w:bookmarkStart w:id="722" w:name="TOC254083426"/>
      <w:bookmarkStart w:id="723" w:name="_TOC20880"/>
      <w:bookmarkStart w:id="724" w:name="TOC254083427"/>
      <w:bookmarkStart w:id="725" w:name="_TOC23051"/>
      <w:bookmarkStart w:id="726" w:name="TOC254083428"/>
      <w:bookmarkStart w:id="727" w:name="_TOC23820"/>
      <w:bookmarkStart w:id="728" w:name="TOC254083429"/>
      <w:bookmarkStart w:id="729" w:name="_Toc318887813"/>
      <w:bookmarkStart w:id="730" w:name="_Toc318887814"/>
      <w:bookmarkStart w:id="731" w:name="_Toc318887815"/>
      <w:bookmarkStart w:id="732" w:name="_Toc318887816"/>
      <w:bookmarkStart w:id="733" w:name="_Toc318887817"/>
      <w:bookmarkStart w:id="734" w:name="_Toc318887818"/>
      <w:bookmarkStart w:id="735" w:name="_Toc318887819"/>
      <w:bookmarkStart w:id="736" w:name="_Toc318887820"/>
      <w:bookmarkStart w:id="737" w:name="_Toc318887821"/>
      <w:bookmarkStart w:id="738" w:name="_Toc318887822"/>
      <w:bookmarkStart w:id="739" w:name="_Toc318887823"/>
      <w:bookmarkStart w:id="740" w:name="_Toc318887824"/>
      <w:bookmarkStart w:id="741" w:name="_Toc318887825"/>
      <w:bookmarkStart w:id="742" w:name="_Toc318887826"/>
      <w:bookmarkStart w:id="743" w:name="_Toc318887827"/>
      <w:bookmarkStart w:id="744" w:name="_Toc318887828"/>
      <w:bookmarkStart w:id="745" w:name="_Toc318887829"/>
      <w:bookmarkStart w:id="746" w:name="_Toc318887850"/>
      <w:bookmarkStart w:id="747" w:name="_Toc318887851"/>
      <w:bookmarkStart w:id="748" w:name="_Toc318887862"/>
      <w:bookmarkStart w:id="749" w:name="_Toc318887863"/>
      <w:bookmarkStart w:id="750" w:name="_Toc318887874"/>
      <w:bookmarkStart w:id="751" w:name="_Toc318887875"/>
      <w:bookmarkStart w:id="752" w:name="_Toc318887876"/>
      <w:bookmarkStart w:id="753" w:name="_Toc318887877"/>
      <w:bookmarkStart w:id="754" w:name="_Toc318887878"/>
      <w:bookmarkStart w:id="755" w:name="_Toc318887879"/>
      <w:bookmarkStart w:id="756" w:name="_Toc318887880"/>
      <w:bookmarkStart w:id="757" w:name="_Toc318887881"/>
      <w:bookmarkStart w:id="758" w:name="_Toc318887882"/>
      <w:bookmarkStart w:id="759" w:name="_Toc318887883"/>
      <w:bookmarkStart w:id="760" w:name="_Toc318887884"/>
      <w:bookmarkStart w:id="761" w:name="_Toc318887885"/>
      <w:bookmarkStart w:id="762" w:name="_Toc318887886"/>
      <w:bookmarkStart w:id="763" w:name="_Toc318887887"/>
      <w:bookmarkStart w:id="764" w:name="_Toc318887888"/>
      <w:bookmarkStart w:id="765" w:name="_Toc318887889"/>
      <w:bookmarkStart w:id="766" w:name="_Toc318887890"/>
      <w:bookmarkStart w:id="767" w:name="_Toc318887891"/>
      <w:bookmarkStart w:id="768" w:name="_Toc318887892"/>
      <w:bookmarkStart w:id="769" w:name="_Toc318887893"/>
      <w:bookmarkStart w:id="770" w:name="_Toc318887894"/>
      <w:bookmarkStart w:id="771" w:name="_Toc318887895"/>
      <w:bookmarkStart w:id="772" w:name="_Toc318887896"/>
      <w:bookmarkStart w:id="773" w:name="_Toc318887897"/>
      <w:bookmarkStart w:id="774" w:name="_Toc318887898"/>
      <w:bookmarkStart w:id="775" w:name="_Toc318887899"/>
      <w:bookmarkStart w:id="776" w:name="_Toc318887900"/>
      <w:bookmarkStart w:id="777" w:name="_Toc318887901"/>
      <w:bookmarkStart w:id="778" w:name="_Toc318887902"/>
      <w:bookmarkStart w:id="779" w:name="_Toc318887903"/>
      <w:bookmarkStart w:id="780" w:name="_Toc318887904"/>
      <w:bookmarkStart w:id="781" w:name="_Toc318887905"/>
      <w:bookmarkStart w:id="782" w:name="_Toc318887906"/>
      <w:bookmarkStart w:id="783" w:name="_Toc318887927"/>
      <w:bookmarkStart w:id="784" w:name="_Toc318887928"/>
      <w:bookmarkStart w:id="785" w:name="_Toc318887944"/>
      <w:bookmarkStart w:id="786" w:name="_Toc318887945"/>
      <w:bookmarkStart w:id="787" w:name="_Toc318887956"/>
      <w:bookmarkStart w:id="788" w:name="_Toc318887957"/>
      <w:bookmarkStart w:id="789" w:name="_Toc318887958"/>
      <w:bookmarkStart w:id="790" w:name="_Toc318887959"/>
      <w:bookmarkStart w:id="791" w:name="_Toc318887960"/>
      <w:bookmarkStart w:id="792" w:name="_Toc318887961"/>
      <w:bookmarkStart w:id="793" w:name="_Toc318887962"/>
      <w:bookmarkStart w:id="794" w:name="_Toc318887963"/>
      <w:bookmarkStart w:id="795" w:name="_Toc318887964"/>
      <w:bookmarkStart w:id="796" w:name="_Toc318887965"/>
      <w:bookmarkStart w:id="797" w:name="_Toc318887966"/>
      <w:bookmarkStart w:id="798" w:name="_Toc318887967"/>
      <w:bookmarkStart w:id="799" w:name="_Toc318887968"/>
      <w:bookmarkStart w:id="800" w:name="_Toc318887969"/>
      <w:bookmarkStart w:id="801" w:name="_Toc318887970"/>
      <w:bookmarkStart w:id="802" w:name="_Toc318887971"/>
      <w:bookmarkStart w:id="803" w:name="_Toc318887972"/>
      <w:bookmarkStart w:id="804" w:name="_Toc318887973"/>
      <w:bookmarkStart w:id="805" w:name="_Toc318887974"/>
      <w:bookmarkStart w:id="806" w:name="_Toc318887975"/>
      <w:bookmarkStart w:id="807" w:name="_Toc318887976"/>
      <w:bookmarkStart w:id="808" w:name="_Toc318887977"/>
      <w:bookmarkStart w:id="809" w:name="_Toc318887978"/>
      <w:bookmarkStart w:id="810" w:name="_Toc318887979"/>
      <w:bookmarkStart w:id="811" w:name="_Toc318887980"/>
      <w:bookmarkStart w:id="812" w:name="_Toc318887981"/>
      <w:bookmarkStart w:id="813" w:name="_Toc318887982"/>
      <w:bookmarkStart w:id="814" w:name="_Toc318887983"/>
      <w:bookmarkStart w:id="815" w:name="_Toc318887984"/>
      <w:bookmarkStart w:id="816" w:name="_Toc318887985"/>
      <w:bookmarkStart w:id="817" w:name="_Toc318887986"/>
      <w:bookmarkStart w:id="818" w:name="_Toc318887987"/>
      <w:bookmarkStart w:id="819" w:name="_Toc318887988"/>
      <w:bookmarkStart w:id="820" w:name="_Toc318887989"/>
      <w:bookmarkStart w:id="821" w:name="_Toc318887990"/>
      <w:bookmarkStart w:id="822" w:name="_Toc318887991"/>
      <w:bookmarkStart w:id="823" w:name="_Toc318887992"/>
      <w:bookmarkStart w:id="824" w:name="_Toc318887993"/>
      <w:bookmarkStart w:id="825" w:name="_Toc318887994"/>
      <w:bookmarkStart w:id="826" w:name="_Toc318888015"/>
      <w:bookmarkStart w:id="827" w:name="_Toc318888016"/>
      <w:bookmarkStart w:id="828" w:name="_Toc318888032"/>
      <w:bookmarkStart w:id="829" w:name="_Toc318888033"/>
      <w:bookmarkStart w:id="830" w:name="_Toc318888054"/>
      <w:bookmarkStart w:id="831" w:name="_Toc318888055"/>
      <w:bookmarkStart w:id="832" w:name="_Toc318888056"/>
      <w:bookmarkStart w:id="833" w:name="_Toc318888057"/>
      <w:bookmarkStart w:id="834" w:name="_Toc318888068"/>
      <w:bookmarkStart w:id="835" w:name="_Toc318888069"/>
      <w:bookmarkStart w:id="836" w:name="_Toc318888070"/>
      <w:bookmarkStart w:id="837" w:name="_Toc318888071"/>
      <w:bookmarkStart w:id="838" w:name="_Toc318888072"/>
      <w:bookmarkStart w:id="839" w:name="_Toc318888073"/>
      <w:bookmarkStart w:id="840" w:name="_Toc318888074"/>
      <w:bookmarkStart w:id="841" w:name="_Toc318888075"/>
      <w:bookmarkStart w:id="842" w:name="_Toc318888076"/>
      <w:bookmarkStart w:id="843" w:name="_Toc318888077"/>
      <w:bookmarkStart w:id="844" w:name="_Toc318888078"/>
      <w:bookmarkStart w:id="845" w:name="_Toc318888079"/>
      <w:bookmarkStart w:id="846" w:name="_Toc318888080"/>
      <w:bookmarkStart w:id="847" w:name="_Toc318888081"/>
      <w:bookmarkStart w:id="848" w:name="_Toc318888082"/>
      <w:bookmarkStart w:id="849" w:name="_Toc318888083"/>
      <w:bookmarkStart w:id="850" w:name="_Toc318888084"/>
      <w:bookmarkStart w:id="851" w:name="_Toc318888085"/>
      <w:bookmarkStart w:id="852" w:name="_Toc318888086"/>
      <w:bookmarkStart w:id="853" w:name="_Toc318888087"/>
      <w:bookmarkStart w:id="854" w:name="_Toc318888088"/>
      <w:bookmarkStart w:id="855" w:name="_Toc318888089"/>
      <w:bookmarkStart w:id="856" w:name="_Toc318888090"/>
      <w:bookmarkStart w:id="857" w:name="_Toc318888091"/>
      <w:bookmarkStart w:id="858" w:name="_Toc318888092"/>
      <w:bookmarkStart w:id="859" w:name="_Toc318888093"/>
      <w:bookmarkStart w:id="860" w:name="_Toc318888094"/>
      <w:bookmarkStart w:id="861" w:name="_Toc318888095"/>
      <w:bookmarkStart w:id="862" w:name="_Toc318888096"/>
      <w:bookmarkStart w:id="863" w:name="_Toc318888097"/>
      <w:bookmarkStart w:id="864" w:name="_Toc318888098"/>
      <w:bookmarkStart w:id="865" w:name="_Toc318888099"/>
      <w:bookmarkStart w:id="866" w:name="_Toc318888100"/>
      <w:bookmarkStart w:id="867" w:name="_Toc318888101"/>
      <w:bookmarkStart w:id="868" w:name="_Toc318888102"/>
      <w:bookmarkStart w:id="869" w:name="_Toc318888103"/>
      <w:bookmarkStart w:id="870" w:name="_Toc318888104"/>
      <w:bookmarkStart w:id="871" w:name="_Toc318888105"/>
      <w:bookmarkStart w:id="872" w:name="_Toc318888106"/>
      <w:bookmarkStart w:id="873" w:name="_Toc318888107"/>
      <w:bookmarkStart w:id="874" w:name="_Toc318888128"/>
      <w:bookmarkStart w:id="875" w:name="_Toc318888129"/>
      <w:bookmarkStart w:id="876" w:name="_Toc318888130"/>
      <w:bookmarkStart w:id="877" w:name="_Toc318888176"/>
      <w:bookmarkStart w:id="878" w:name="_Toc318888187"/>
      <w:bookmarkStart w:id="879" w:name="_Toc318888188"/>
      <w:bookmarkStart w:id="880" w:name="_Toc318888189"/>
      <w:bookmarkStart w:id="881" w:name="_Toc318888190"/>
      <w:bookmarkStart w:id="882" w:name="_Toc318888191"/>
      <w:bookmarkStart w:id="883" w:name="_Toc318888192"/>
      <w:bookmarkStart w:id="884" w:name="_Toc318888193"/>
      <w:bookmarkStart w:id="885" w:name="_Toc318888194"/>
      <w:bookmarkStart w:id="886" w:name="_Toc318888195"/>
      <w:bookmarkStart w:id="887" w:name="_Toc318888196"/>
      <w:bookmarkStart w:id="888" w:name="_Toc318888197"/>
      <w:bookmarkStart w:id="889" w:name="_Toc318888198"/>
      <w:bookmarkStart w:id="890" w:name="_Toc318888199"/>
      <w:bookmarkStart w:id="891" w:name="_Toc318888200"/>
      <w:bookmarkStart w:id="892" w:name="_Toc318888201"/>
      <w:bookmarkStart w:id="893" w:name="_Toc318888202"/>
      <w:bookmarkStart w:id="894" w:name="_Toc318888203"/>
      <w:bookmarkStart w:id="895" w:name="_Toc318888204"/>
      <w:bookmarkStart w:id="896" w:name="_Toc318888205"/>
      <w:bookmarkStart w:id="897" w:name="_Toc318888206"/>
      <w:bookmarkStart w:id="898" w:name="_Toc318888207"/>
      <w:bookmarkStart w:id="899" w:name="_Toc318888208"/>
      <w:bookmarkStart w:id="900" w:name="_Toc318888209"/>
      <w:bookmarkStart w:id="901" w:name="_Toc318888210"/>
      <w:bookmarkStart w:id="902" w:name="_Toc318888211"/>
      <w:bookmarkStart w:id="903" w:name="_Toc318888212"/>
      <w:bookmarkStart w:id="904" w:name="_Toc318888213"/>
      <w:bookmarkStart w:id="905" w:name="_Toc318888214"/>
      <w:bookmarkStart w:id="906" w:name="_Toc318888215"/>
      <w:bookmarkStart w:id="907" w:name="_Toc318888216"/>
      <w:bookmarkStart w:id="908" w:name="_Toc318888217"/>
      <w:bookmarkStart w:id="909" w:name="_Toc318888218"/>
      <w:bookmarkStart w:id="910" w:name="_Toc318888219"/>
      <w:bookmarkStart w:id="911" w:name="_Toc318888220"/>
      <w:bookmarkStart w:id="912" w:name="_Toc318888221"/>
      <w:bookmarkStart w:id="913" w:name="_Toc318888222"/>
      <w:bookmarkStart w:id="914" w:name="_Toc318888223"/>
      <w:bookmarkStart w:id="915" w:name="_Toc318888224"/>
      <w:bookmarkStart w:id="916" w:name="_Toc318888225"/>
      <w:bookmarkStart w:id="917" w:name="_Toc318888226"/>
      <w:bookmarkStart w:id="918" w:name="_Toc318888227"/>
      <w:bookmarkStart w:id="919" w:name="_Toc318888228"/>
      <w:bookmarkStart w:id="920" w:name="_Toc318888229"/>
      <w:bookmarkStart w:id="921" w:name="_Toc318888251"/>
      <w:bookmarkStart w:id="922" w:name="_Toc318888252"/>
      <w:bookmarkStart w:id="923" w:name="_Toc318888253"/>
      <w:bookmarkStart w:id="924" w:name="_Toc318888264"/>
      <w:bookmarkStart w:id="925" w:name="_Toc318888275"/>
      <w:bookmarkStart w:id="926" w:name="_Toc318888276"/>
      <w:bookmarkStart w:id="927" w:name="_Toc318888277"/>
      <w:bookmarkStart w:id="928" w:name="_Toc318888278"/>
      <w:bookmarkStart w:id="929" w:name="_Toc318888279"/>
      <w:bookmarkStart w:id="930" w:name="_Toc318888280"/>
      <w:bookmarkStart w:id="931" w:name="_Toc318888281"/>
      <w:bookmarkStart w:id="932" w:name="_Toc318888282"/>
      <w:bookmarkStart w:id="933" w:name="_Toc318888283"/>
      <w:bookmarkStart w:id="934" w:name="_Toc318888284"/>
      <w:bookmarkStart w:id="935" w:name="_Toc318888285"/>
      <w:bookmarkStart w:id="936" w:name="_Toc318888286"/>
      <w:bookmarkStart w:id="937" w:name="_Toc318888287"/>
      <w:bookmarkStart w:id="938" w:name="_Toc318888288"/>
      <w:bookmarkStart w:id="939" w:name="_Toc318888289"/>
      <w:bookmarkStart w:id="940" w:name="_Toc318888290"/>
      <w:bookmarkStart w:id="941" w:name="_Toc318888291"/>
      <w:bookmarkStart w:id="942" w:name="_Toc318888292"/>
      <w:bookmarkStart w:id="943" w:name="_Toc318888293"/>
      <w:bookmarkStart w:id="944" w:name="_Toc318888294"/>
      <w:bookmarkStart w:id="945" w:name="_Toc318888295"/>
      <w:bookmarkStart w:id="946" w:name="_Toc318888296"/>
      <w:bookmarkStart w:id="947" w:name="_Toc318888297"/>
      <w:bookmarkStart w:id="948" w:name="_Toc318888298"/>
      <w:bookmarkStart w:id="949" w:name="_Toc318888299"/>
      <w:bookmarkStart w:id="950" w:name="_Toc318888300"/>
      <w:bookmarkStart w:id="951" w:name="_Toc318888301"/>
      <w:bookmarkStart w:id="952" w:name="_Toc318888302"/>
      <w:bookmarkStart w:id="953" w:name="_Toc318888303"/>
      <w:bookmarkStart w:id="954" w:name="_Toc318888304"/>
      <w:bookmarkStart w:id="955" w:name="_Toc318888325"/>
      <w:bookmarkStart w:id="956" w:name="_Toc318888326"/>
      <w:bookmarkStart w:id="957" w:name="_Toc318888342"/>
      <w:bookmarkStart w:id="958" w:name="_Toc318888343"/>
      <w:bookmarkStart w:id="959" w:name="_Toc318888344"/>
      <w:bookmarkStart w:id="960" w:name="_Toc318888345"/>
      <w:bookmarkStart w:id="961" w:name="_Toc318888356"/>
      <w:bookmarkStart w:id="962" w:name="_Toc318888357"/>
      <w:bookmarkStart w:id="963" w:name="_Toc318888358"/>
      <w:bookmarkStart w:id="964" w:name="_Toc318888359"/>
      <w:bookmarkStart w:id="965" w:name="_Toc318888385"/>
      <w:bookmarkStart w:id="966" w:name="_Toc318888386"/>
      <w:bookmarkStart w:id="967" w:name="_Toc318888387"/>
      <w:bookmarkStart w:id="968" w:name="_Toc318888388"/>
      <w:bookmarkStart w:id="969" w:name="_Toc318888389"/>
      <w:bookmarkStart w:id="970" w:name="_Toc318888390"/>
      <w:bookmarkStart w:id="971" w:name="_Toc318888391"/>
      <w:bookmarkStart w:id="972" w:name="_Toc318888392"/>
      <w:bookmarkStart w:id="973" w:name="_Toc318888393"/>
      <w:bookmarkStart w:id="974" w:name="_Toc318888394"/>
      <w:bookmarkStart w:id="975" w:name="_Toc318888395"/>
      <w:bookmarkStart w:id="976" w:name="_Toc318888396"/>
      <w:bookmarkStart w:id="977" w:name="_Toc318888397"/>
      <w:bookmarkStart w:id="978" w:name="_Toc318888398"/>
      <w:bookmarkStart w:id="979" w:name="_Toc318888399"/>
      <w:bookmarkStart w:id="980" w:name="_Toc318888400"/>
      <w:bookmarkStart w:id="981" w:name="_Toc318888401"/>
      <w:bookmarkStart w:id="982" w:name="_Toc318888402"/>
      <w:bookmarkStart w:id="983" w:name="_Toc318888403"/>
      <w:bookmarkStart w:id="984" w:name="_Toc318888404"/>
      <w:bookmarkStart w:id="985" w:name="_Toc318888405"/>
      <w:bookmarkStart w:id="986" w:name="_Toc318888406"/>
      <w:bookmarkStart w:id="987" w:name="_Toc318888407"/>
      <w:bookmarkStart w:id="988" w:name="_Toc318888408"/>
      <w:bookmarkStart w:id="989" w:name="_Toc318888409"/>
      <w:bookmarkStart w:id="990" w:name="_Toc318888410"/>
      <w:bookmarkStart w:id="991" w:name="_Toc318888411"/>
      <w:bookmarkStart w:id="992" w:name="_Toc318888412"/>
      <w:bookmarkStart w:id="993" w:name="_Toc318888413"/>
      <w:bookmarkStart w:id="994" w:name="_Toc318888414"/>
      <w:bookmarkStart w:id="995" w:name="_Toc318888415"/>
      <w:bookmarkStart w:id="996" w:name="_Toc318888416"/>
      <w:bookmarkStart w:id="997" w:name="_Toc318888417"/>
      <w:bookmarkStart w:id="998" w:name="_Toc318888418"/>
      <w:bookmarkStart w:id="999" w:name="_Toc318888419"/>
      <w:bookmarkStart w:id="1000" w:name="_Toc318888420"/>
      <w:bookmarkStart w:id="1001" w:name="_Toc318888444"/>
      <w:bookmarkStart w:id="1002" w:name="_Toc318888445"/>
      <w:bookmarkStart w:id="1003" w:name="_Toc318888446"/>
      <w:bookmarkStart w:id="1004" w:name="_Toc318888447"/>
      <w:bookmarkStart w:id="1005" w:name="_Toc318888448"/>
      <w:bookmarkStart w:id="1006" w:name="_Toc318888512"/>
      <w:bookmarkStart w:id="1007" w:name="_Toc318888523"/>
      <w:bookmarkStart w:id="1008" w:name="_Toc318888524"/>
      <w:bookmarkStart w:id="1009" w:name="_Toc318888525"/>
      <w:bookmarkStart w:id="1010" w:name="_Toc318888526"/>
      <w:bookmarkStart w:id="1011" w:name="_Toc318888527"/>
      <w:bookmarkStart w:id="1012" w:name="_Toc318888528"/>
      <w:bookmarkStart w:id="1013" w:name="_Toc318888529"/>
      <w:bookmarkStart w:id="1014" w:name="_Toc318888530"/>
      <w:bookmarkStart w:id="1015" w:name="_Toc318888531"/>
      <w:bookmarkStart w:id="1016" w:name="_Toc318888532"/>
      <w:bookmarkStart w:id="1017" w:name="_Toc318888533"/>
      <w:bookmarkStart w:id="1018" w:name="_Toc318888534"/>
      <w:bookmarkStart w:id="1019" w:name="_Toc318888535"/>
      <w:bookmarkStart w:id="1020" w:name="_Toc318888536"/>
      <w:bookmarkStart w:id="1021" w:name="_Toc318888537"/>
      <w:bookmarkStart w:id="1022" w:name="_Toc318888538"/>
      <w:bookmarkStart w:id="1023" w:name="_Toc318888539"/>
      <w:bookmarkStart w:id="1024" w:name="_Toc318888540"/>
      <w:bookmarkStart w:id="1025" w:name="_Toc318888541"/>
      <w:bookmarkStart w:id="1026" w:name="_Toc318888542"/>
      <w:bookmarkStart w:id="1027" w:name="_Toc318888543"/>
      <w:bookmarkStart w:id="1028" w:name="_Toc318888544"/>
      <w:bookmarkStart w:id="1029" w:name="_Toc318888545"/>
      <w:bookmarkStart w:id="1030" w:name="_Toc318888546"/>
      <w:bookmarkStart w:id="1031" w:name="_Toc318888547"/>
      <w:bookmarkStart w:id="1032" w:name="_Toc318888548"/>
      <w:bookmarkStart w:id="1033" w:name="_Toc318888549"/>
      <w:bookmarkStart w:id="1034" w:name="_Toc318888550"/>
      <w:bookmarkStart w:id="1035" w:name="_Toc318888551"/>
      <w:bookmarkStart w:id="1036" w:name="_Toc318888552"/>
      <w:bookmarkStart w:id="1037" w:name="_Toc318888553"/>
      <w:bookmarkStart w:id="1038" w:name="_Toc318888554"/>
      <w:bookmarkStart w:id="1039" w:name="_Toc318888555"/>
      <w:bookmarkStart w:id="1040" w:name="_Toc318888556"/>
      <w:bookmarkStart w:id="1041" w:name="_Toc318888557"/>
      <w:bookmarkStart w:id="1042" w:name="_Toc318888558"/>
      <w:bookmarkStart w:id="1043" w:name="_Toc318888559"/>
      <w:bookmarkStart w:id="1044" w:name="_Toc318888560"/>
      <w:bookmarkStart w:id="1045" w:name="_Toc318888561"/>
      <w:bookmarkStart w:id="1046" w:name="_Toc318888562"/>
      <w:bookmarkStart w:id="1047" w:name="_Toc318888563"/>
      <w:bookmarkStart w:id="1048" w:name="_Toc318888564"/>
      <w:bookmarkStart w:id="1049" w:name="_Toc318888565"/>
      <w:bookmarkStart w:id="1050" w:name="_Toc318888566"/>
      <w:bookmarkStart w:id="1051" w:name="_Toc318888567"/>
      <w:bookmarkStart w:id="1052" w:name="_Toc318888568"/>
      <w:bookmarkStart w:id="1053" w:name="_Toc318888569"/>
      <w:bookmarkStart w:id="1054" w:name="_Toc318888570"/>
      <w:bookmarkStart w:id="1055" w:name="_Toc318888571"/>
      <w:bookmarkStart w:id="1056" w:name="_Toc318888572"/>
      <w:bookmarkStart w:id="1057" w:name="_Toc318888573"/>
      <w:bookmarkStart w:id="1058" w:name="_Toc318888574"/>
      <w:bookmarkStart w:id="1059" w:name="_Toc318888575"/>
      <w:bookmarkStart w:id="1060" w:name="_Toc318888576"/>
      <w:bookmarkStart w:id="1061" w:name="_Toc318888577"/>
      <w:bookmarkStart w:id="1062" w:name="_Toc318888578"/>
      <w:bookmarkStart w:id="1063" w:name="_Toc318888579"/>
      <w:bookmarkStart w:id="1064" w:name="_Toc318888580"/>
      <w:bookmarkStart w:id="1065" w:name="_Toc318888581"/>
      <w:bookmarkStart w:id="1066" w:name="_Toc318888582"/>
      <w:bookmarkStart w:id="1067" w:name="_Toc318888583"/>
      <w:bookmarkStart w:id="1068" w:name="_Toc318888584"/>
      <w:bookmarkStart w:id="1069" w:name="_Toc318888585"/>
      <w:bookmarkStart w:id="1070" w:name="_Toc318888586"/>
      <w:bookmarkStart w:id="1071" w:name="_Toc318888587"/>
      <w:bookmarkStart w:id="1072" w:name="_Toc318888588"/>
      <w:bookmarkStart w:id="1073" w:name="_Toc318888589"/>
      <w:bookmarkStart w:id="1074" w:name="_Toc318888590"/>
      <w:bookmarkStart w:id="1075" w:name="_Toc318888591"/>
      <w:bookmarkStart w:id="1076" w:name="_Toc318888592"/>
      <w:bookmarkStart w:id="1077" w:name="_Toc318888593"/>
      <w:bookmarkStart w:id="1078" w:name="_Toc318888594"/>
      <w:bookmarkStart w:id="1079" w:name="_Toc318888618"/>
      <w:bookmarkStart w:id="1080" w:name="_Toc318888619"/>
      <w:bookmarkStart w:id="1081" w:name="_Toc318888648"/>
      <w:bookmarkStart w:id="1082" w:name="_Toc318888659"/>
      <w:bookmarkStart w:id="1083" w:name="_Toc318888660"/>
      <w:bookmarkStart w:id="1084" w:name="_Toc318888661"/>
      <w:bookmarkStart w:id="1085" w:name="_Toc318888662"/>
      <w:bookmarkStart w:id="1086" w:name="_Toc318888663"/>
      <w:bookmarkStart w:id="1087" w:name="_Toc318888664"/>
      <w:bookmarkStart w:id="1088" w:name="_Toc318888665"/>
      <w:bookmarkStart w:id="1089" w:name="_Toc318888666"/>
      <w:bookmarkStart w:id="1090" w:name="_Toc318888667"/>
      <w:bookmarkStart w:id="1091" w:name="_Toc318888668"/>
      <w:bookmarkStart w:id="1092" w:name="_Toc318888669"/>
      <w:bookmarkStart w:id="1093" w:name="_Toc318888670"/>
      <w:bookmarkStart w:id="1094" w:name="_Toc318888671"/>
      <w:bookmarkStart w:id="1095" w:name="_Toc318888672"/>
      <w:bookmarkStart w:id="1096" w:name="_Toc318888673"/>
      <w:bookmarkStart w:id="1097" w:name="_Toc318888674"/>
      <w:bookmarkStart w:id="1098" w:name="_Toc318888675"/>
      <w:bookmarkStart w:id="1099" w:name="_Toc318888676"/>
      <w:bookmarkStart w:id="1100" w:name="_Toc318888677"/>
      <w:bookmarkStart w:id="1101" w:name="_Toc318888678"/>
      <w:bookmarkStart w:id="1102" w:name="_Toc318888679"/>
      <w:bookmarkStart w:id="1103" w:name="_Toc318888680"/>
      <w:bookmarkStart w:id="1104" w:name="_Toc318888681"/>
      <w:bookmarkStart w:id="1105" w:name="_Toc318888682"/>
      <w:bookmarkStart w:id="1106" w:name="_Toc318888683"/>
      <w:bookmarkStart w:id="1107" w:name="_Toc318888684"/>
      <w:bookmarkStart w:id="1108" w:name="_Toc318888685"/>
      <w:bookmarkStart w:id="1109" w:name="_Toc318888686"/>
      <w:bookmarkStart w:id="1110" w:name="_Toc318888687"/>
      <w:bookmarkStart w:id="1111" w:name="_Toc318888688"/>
      <w:bookmarkStart w:id="1112" w:name="_Toc318888689"/>
      <w:bookmarkStart w:id="1113" w:name="_Toc318888690"/>
      <w:bookmarkStart w:id="1114" w:name="_Toc318888691"/>
      <w:bookmarkStart w:id="1115" w:name="_Toc318888692"/>
      <w:bookmarkStart w:id="1116" w:name="_Toc318888693"/>
      <w:bookmarkStart w:id="1117" w:name="_Toc318888694"/>
      <w:bookmarkStart w:id="1118" w:name="_Toc318888695"/>
      <w:bookmarkStart w:id="1119" w:name="_Toc318888696"/>
      <w:bookmarkStart w:id="1120" w:name="_Toc318888697"/>
      <w:bookmarkStart w:id="1121" w:name="_Toc318888698"/>
      <w:bookmarkStart w:id="1122" w:name="_Toc318888699"/>
      <w:bookmarkStart w:id="1123" w:name="_Toc318888700"/>
      <w:bookmarkStart w:id="1124" w:name="_Toc318888701"/>
      <w:bookmarkStart w:id="1125" w:name="_Toc318888702"/>
      <w:bookmarkStart w:id="1126" w:name="_Toc318888703"/>
      <w:bookmarkStart w:id="1127" w:name="_Toc318888704"/>
      <w:bookmarkStart w:id="1128" w:name="_Toc318888705"/>
      <w:bookmarkStart w:id="1129" w:name="_Toc318888706"/>
      <w:bookmarkStart w:id="1130" w:name="_Toc318888707"/>
      <w:bookmarkStart w:id="1131" w:name="_Toc318888708"/>
      <w:bookmarkStart w:id="1132" w:name="_Toc318888709"/>
      <w:bookmarkStart w:id="1133" w:name="_Toc318888733"/>
      <w:bookmarkStart w:id="1134" w:name="_Toc318888734"/>
      <w:bookmarkStart w:id="1135" w:name="_Toc318888763"/>
      <w:bookmarkStart w:id="1136" w:name="_Toc318888774"/>
      <w:bookmarkStart w:id="1137" w:name="_Toc318888775"/>
      <w:bookmarkStart w:id="1138" w:name="_Toc318888776"/>
      <w:bookmarkStart w:id="1139" w:name="_Toc318888777"/>
      <w:bookmarkStart w:id="1140" w:name="_Toc318888778"/>
      <w:bookmarkStart w:id="1141" w:name="_Toc318888779"/>
      <w:bookmarkStart w:id="1142" w:name="_Toc318888780"/>
      <w:bookmarkStart w:id="1143" w:name="_Toc318888781"/>
      <w:bookmarkStart w:id="1144" w:name="_Toc318888782"/>
      <w:bookmarkStart w:id="1145" w:name="_Toc318888783"/>
      <w:bookmarkStart w:id="1146" w:name="_Toc318888784"/>
      <w:bookmarkStart w:id="1147" w:name="_Toc318888785"/>
      <w:bookmarkStart w:id="1148" w:name="_Toc318888786"/>
      <w:bookmarkStart w:id="1149" w:name="_Toc318888787"/>
      <w:bookmarkStart w:id="1150" w:name="_Toc318888788"/>
      <w:bookmarkStart w:id="1151" w:name="_Toc318888789"/>
      <w:bookmarkStart w:id="1152" w:name="_Toc318888790"/>
      <w:bookmarkStart w:id="1153" w:name="_Toc318888791"/>
      <w:bookmarkStart w:id="1154" w:name="_Toc318888792"/>
      <w:bookmarkStart w:id="1155" w:name="_Toc318888793"/>
      <w:bookmarkStart w:id="1156" w:name="_Toc318888794"/>
      <w:bookmarkStart w:id="1157" w:name="_Toc318888795"/>
      <w:bookmarkStart w:id="1158" w:name="_Toc318888796"/>
      <w:bookmarkStart w:id="1159" w:name="_Toc318888797"/>
      <w:bookmarkStart w:id="1160" w:name="_Toc318888798"/>
      <w:bookmarkStart w:id="1161" w:name="_Toc318888799"/>
      <w:bookmarkStart w:id="1162" w:name="_Toc318888800"/>
      <w:bookmarkStart w:id="1163" w:name="_Toc318888801"/>
      <w:bookmarkStart w:id="1164" w:name="_Toc318888802"/>
      <w:bookmarkStart w:id="1165" w:name="_Toc318888803"/>
      <w:bookmarkStart w:id="1166" w:name="_Toc318888804"/>
      <w:bookmarkStart w:id="1167" w:name="_Toc318888805"/>
      <w:bookmarkStart w:id="1168" w:name="_Toc318888806"/>
      <w:bookmarkStart w:id="1169" w:name="_Toc318888807"/>
      <w:bookmarkStart w:id="1170" w:name="_Toc318888808"/>
      <w:bookmarkStart w:id="1171" w:name="_Toc318888809"/>
      <w:bookmarkStart w:id="1172" w:name="_Toc318888810"/>
      <w:bookmarkStart w:id="1173" w:name="_Toc318888811"/>
      <w:bookmarkStart w:id="1174" w:name="_Toc318888812"/>
      <w:bookmarkStart w:id="1175" w:name="_Toc318888813"/>
      <w:bookmarkStart w:id="1176" w:name="_Toc318888814"/>
      <w:bookmarkStart w:id="1177" w:name="_Toc318888815"/>
      <w:bookmarkStart w:id="1178" w:name="_Toc318888816"/>
      <w:bookmarkStart w:id="1179" w:name="_Toc318888817"/>
      <w:bookmarkStart w:id="1180" w:name="_Toc318888818"/>
      <w:bookmarkStart w:id="1181" w:name="_Toc318888819"/>
      <w:bookmarkStart w:id="1182" w:name="_Toc318888820"/>
      <w:bookmarkStart w:id="1183" w:name="_Toc318888821"/>
      <w:bookmarkStart w:id="1184" w:name="_Toc318888822"/>
      <w:bookmarkStart w:id="1185" w:name="_Toc318888823"/>
      <w:bookmarkStart w:id="1186" w:name="_Toc318888824"/>
      <w:bookmarkStart w:id="1187" w:name="_Toc318888825"/>
      <w:bookmarkStart w:id="1188" w:name="_Toc318888826"/>
      <w:bookmarkStart w:id="1189" w:name="_Toc318888827"/>
      <w:bookmarkStart w:id="1190" w:name="_Toc318888828"/>
      <w:bookmarkStart w:id="1191" w:name="_Toc318888829"/>
      <w:bookmarkStart w:id="1192" w:name="_Toc31888883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p>
    <w:p w14:paraId="248F45F3" w14:textId="77777777" w:rsidR="001642F1" w:rsidRDefault="001642F1" w:rsidP="001642F1"/>
    <w:p w14:paraId="277B32CD" w14:textId="77777777" w:rsidR="001642F1" w:rsidRPr="008B7A30" w:rsidRDefault="001642F1" w:rsidP="001642F1">
      <w:pPr>
        <w:pStyle w:val="Rubrik3"/>
        <w:rPr>
          <w:highlight w:val="yellow"/>
        </w:rPr>
      </w:pPr>
    </w:p>
    <w:p w14:paraId="3C58ACCD" w14:textId="77777777" w:rsidR="001642F1" w:rsidRPr="002F2D14" w:rsidRDefault="001642F1" w:rsidP="001642F1"/>
    <w:p w14:paraId="1080761F" w14:textId="77777777" w:rsidR="003B7E0A" w:rsidRDefault="003B7E0A">
      <w:pPr>
        <w:rPr>
          <w:rFonts w:asciiTheme="majorHAnsi" w:eastAsiaTheme="majorEastAsia" w:hAnsiTheme="majorHAnsi" w:cstheme="majorBidi"/>
          <w:b/>
          <w:spacing w:val="-2"/>
          <w:sz w:val="36"/>
          <w:szCs w:val="28"/>
          <w:lang w:val="en-US"/>
        </w:rPr>
      </w:pPr>
      <w:bookmarkStart w:id="1193" w:name="_Toc32421595"/>
      <w:bookmarkEnd w:id="103"/>
      <w:bookmarkEnd w:id="104"/>
      <w:bookmarkEnd w:id="105"/>
      <w:r>
        <w:br w:type="page"/>
      </w:r>
    </w:p>
    <w:p w14:paraId="5C764A3B" w14:textId="216DE896" w:rsidR="001642F1" w:rsidRDefault="001642F1" w:rsidP="001642F1">
      <w:pPr>
        <w:pStyle w:val="Numreradrubrik1"/>
      </w:pPr>
      <w:bookmarkStart w:id="1194" w:name="_Toc216183228"/>
      <w:proofErr w:type="spellStart"/>
      <w:r>
        <w:lastRenderedPageBreak/>
        <w:t>Tjänstekontrakt</w:t>
      </w:r>
      <w:bookmarkEnd w:id="1193"/>
      <w:bookmarkEnd w:id="1194"/>
      <w:proofErr w:type="spellEnd"/>
    </w:p>
    <w:p w14:paraId="410AA388" w14:textId="77777777" w:rsidR="001642F1" w:rsidRPr="0035387C" w:rsidRDefault="001642F1" w:rsidP="001642F1">
      <w:pPr>
        <w:pStyle w:val="Numreradrubrik2"/>
      </w:pPr>
      <w:bookmarkStart w:id="1195" w:name="_Toc32421596"/>
      <w:bookmarkStart w:id="1196" w:name="_Toc216183229"/>
      <w:proofErr w:type="spellStart"/>
      <w:r w:rsidRPr="0035387C">
        <w:t>GetConsentsForPatient</w:t>
      </w:r>
      <w:bookmarkEnd w:id="1195"/>
      <w:bookmarkEnd w:id="1196"/>
      <w:proofErr w:type="spellEnd"/>
    </w:p>
    <w:p w14:paraId="50307A0A" w14:textId="77777777" w:rsidR="001642F1" w:rsidRDefault="001642F1" w:rsidP="001642F1">
      <w:bookmarkStart w:id="1197" w:name="_Toc243452571"/>
      <w:r>
        <w:t xml:space="preserve">Tjänst som läser giltiga samtyckesintyg för en viss patient och en viss vårdgivare med grundinformation.         </w:t>
      </w:r>
    </w:p>
    <w:p w14:paraId="54D2C7F7" w14:textId="5A5E185F" w:rsidR="001642F1" w:rsidRDefault="001642F1" w:rsidP="001642F1">
      <w:r>
        <w:t>Med giltiga samtyckesintyg avses de samtyckesintyg, alternativt intyg om nödsituation, som används som underlag vid en kontroll gällande åtkomst (</w:t>
      </w:r>
      <w:proofErr w:type="spellStart"/>
      <w:r>
        <w:t>CheckConsents</w:t>
      </w:r>
      <w:proofErr w:type="spellEnd"/>
      <w:r>
        <w:t>).</w:t>
      </w:r>
    </w:p>
    <w:p w14:paraId="16934B61" w14:textId="53A7E5C9" w:rsidR="001642F1" w:rsidRDefault="001642F1" w:rsidP="001642F1">
      <w:r>
        <w:t xml:space="preserve">Ogiltiga intyg (giltigt t o m har passerats, makulerade eller </w:t>
      </w:r>
      <w:r w:rsidR="00A738DB">
        <w:t>avslutade</w:t>
      </w:r>
      <w:r>
        <w:t xml:space="preserve">) returneras ej.        </w:t>
      </w:r>
    </w:p>
    <w:p w14:paraId="1CAA14F3" w14:textId="4C1E95FB" w:rsidR="001642F1" w:rsidRPr="00F64F07" w:rsidRDefault="001642F1" w:rsidP="001642F1">
      <w:r>
        <w:t xml:space="preserve">Tjänsten kan användas i ett integrationsmönster där </w:t>
      </w:r>
      <w:r w:rsidR="00262B00">
        <w:t>journal</w:t>
      </w:r>
      <w:r>
        <w:t xml:space="preserve">systemet läser in </w:t>
      </w:r>
      <w:r w:rsidR="00262B00">
        <w:t>giltiga samtycken</w:t>
      </w:r>
      <w:r>
        <w:t xml:space="preserve"> som finns för </w:t>
      </w:r>
      <w:r w:rsidR="004709C3">
        <w:t>patienten/brukaren</w:t>
      </w:r>
      <w:r>
        <w:t xml:space="preserve"> per vård</w:t>
      </w:r>
      <w:r w:rsidR="00262B00">
        <w:t>- eller omsorgs</w:t>
      </w:r>
      <w:r>
        <w:t>givare, för att sedan utföra intern kontroll av samtycke</w:t>
      </w:r>
      <w:bookmarkEnd w:id="1197"/>
      <w:r>
        <w:t>.</w:t>
      </w:r>
    </w:p>
    <w:p w14:paraId="43F26400" w14:textId="77777777" w:rsidR="001642F1" w:rsidRDefault="001642F1" w:rsidP="001642F1">
      <w:pPr>
        <w:pStyle w:val="Numreradrubrik3"/>
      </w:pPr>
      <w:bookmarkStart w:id="1198" w:name="_Toc32421597"/>
      <w:bookmarkStart w:id="1199" w:name="_Toc216183230"/>
      <w:r>
        <w:t>Version</w:t>
      </w:r>
      <w:bookmarkEnd w:id="1198"/>
      <w:bookmarkEnd w:id="1199"/>
      <w:r>
        <w:t xml:space="preserve"> </w:t>
      </w:r>
    </w:p>
    <w:p w14:paraId="44F336E8" w14:textId="77777777" w:rsidR="001642F1" w:rsidRDefault="001642F1" w:rsidP="001642F1">
      <w:r>
        <w:t>2.0</w:t>
      </w:r>
    </w:p>
    <w:p w14:paraId="2B3DEA5C" w14:textId="31980DFE" w:rsidR="00751C69" w:rsidRDefault="00751C69" w:rsidP="007861C6">
      <w:pPr>
        <w:pStyle w:val="Numreradrubrik3"/>
      </w:pPr>
      <w:bookmarkStart w:id="1200" w:name="_Toc216183231"/>
      <w:proofErr w:type="spellStart"/>
      <w:r>
        <w:t>Meddelandeinformationsmodell</w:t>
      </w:r>
      <w:bookmarkEnd w:id="1200"/>
      <w:proofErr w:type="spellEnd"/>
    </w:p>
    <w:p w14:paraId="6D9B56FD" w14:textId="77777777" w:rsidR="007861C6" w:rsidRPr="007861C6" w:rsidRDefault="007861C6" w:rsidP="007861C6">
      <w:pPr>
        <w:rPr>
          <w:lang w:val="en-US"/>
        </w:rPr>
      </w:pPr>
    </w:p>
    <w:p w14:paraId="21E06AD1" w14:textId="4B433EA4" w:rsidR="007861C6" w:rsidRPr="007861C6" w:rsidRDefault="007861C6" w:rsidP="007861C6">
      <w:r w:rsidRPr="007861C6">
        <w:rPr>
          <w:noProof/>
        </w:rPr>
        <w:drawing>
          <wp:inline distT="0" distB="0" distL="0" distR="0" wp14:anchorId="004CEB02" wp14:editId="44DA8BCA">
            <wp:extent cx="3512764" cy="1957388"/>
            <wp:effectExtent l="0" t="0" r="0" b="5080"/>
            <wp:docPr id="1234698173" name="Bildobjekt 3" descr="En bild som visar text, skärmbild, Teckensnitt,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98173" name="Bildobjekt 3" descr="En bild som visar text, skärmbild, Teckensnitt, design&#10;&#10;Automatiskt genererad beskrivni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22330" cy="1962718"/>
                    </a:xfrm>
                    <a:prstGeom prst="rect">
                      <a:avLst/>
                    </a:prstGeom>
                    <a:noFill/>
                    <a:ln>
                      <a:noFill/>
                    </a:ln>
                  </pic:spPr>
                </pic:pic>
              </a:graphicData>
            </a:graphic>
          </wp:inline>
        </w:drawing>
      </w:r>
    </w:p>
    <w:p w14:paraId="2BF5B18C" w14:textId="77777777" w:rsidR="004A233D" w:rsidRPr="00751C69" w:rsidRDefault="004A233D" w:rsidP="00751C69">
      <w:pPr>
        <w:rPr>
          <w:lang w:val="en-US"/>
        </w:rPr>
      </w:pPr>
    </w:p>
    <w:p w14:paraId="074C5275" w14:textId="77777777" w:rsidR="001642F1" w:rsidRDefault="001642F1" w:rsidP="001642F1">
      <w:pPr>
        <w:pStyle w:val="Numreradrubrik3"/>
      </w:pPr>
      <w:bookmarkStart w:id="1201" w:name="_Toc243452572"/>
      <w:bookmarkStart w:id="1202" w:name="_Toc32421598"/>
      <w:bookmarkStart w:id="1203" w:name="_Toc216183232"/>
      <w:proofErr w:type="spellStart"/>
      <w:r>
        <w:t>Fältregler</w:t>
      </w:r>
      <w:bookmarkEnd w:id="1201"/>
      <w:bookmarkEnd w:id="1202"/>
      <w:bookmarkEnd w:id="1203"/>
      <w:proofErr w:type="spellEnd"/>
    </w:p>
    <w:tbl>
      <w:tblPr>
        <w:tblW w:w="10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4"/>
        <w:gridCol w:w="2977"/>
        <w:gridCol w:w="4111"/>
        <w:gridCol w:w="1559"/>
      </w:tblGrid>
      <w:tr w:rsidR="001642F1" w14:paraId="61F104BC" w14:textId="77777777" w:rsidTr="00496978">
        <w:trPr>
          <w:trHeight w:val="380"/>
        </w:trPr>
        <w:tc>
          <w:tcPr>
            <w:tcW w:w="1924" w:type="dxa"/>
            <w:shd w:val="clear" w:color="auto" w:fill="D9D9D9"/>
            <w:vAlign w:val="bottom"/>
          </w:tcPr>
          <w:p w14:paraId="16040156" w14:textId="77777777" w:rsidR="001642F1" w:rsidRDefault="001642F1" w:rsidP="00496978">
            <w:r>
              <w:rPr>
                <w:b/>
              </w:rPr>
              <w:t>Namn</w:t>
            </w:r>
          </w:p>
        </w:tc>
        <w:tc>
          <w:tcPr>
            <w:tcW w:w="2977" w:type="dxa"/>
            <w:shd w:val="clear" w:color="auto" w:fill="D9D9D9"/>
            <w:vAlign w:val="bottom"/>
          </w:tcPr>
          <w:p w14:paraId="32B407E0" w14:textId="77777777" w:rsidR="001642F1" w:rsidRDefault="001642F1" w:rsidP="00496978">
            <w:proofErr w:type="spellStart"/>
            <w:r>
              <w:rPr>
                <w:b/>
              </w:rPr>
              <w:t>Datatyp</w:t>
            </w:r>
            <w:proofErr w:type="spellEnd"/>
          </w:p>
        </w:tc>
        <w:tc>
          <w:tcPr>
            <w:tcW w:w="4111" w:type="dxa"/>
            <w:shd w:val="clear" w:color="auto" w:fill="D9D9D9"/>
            <w:vAlign w:val="bottom"/>
          </w:tcPr>
          <w:p w14:paraId="3F9EE8BA" w14:textId="77777777" w:rsidR="001642F1" w:rsidRDefault="001642F1" w:rsidP="00496978">
            <w:r>
              <w:rPr>
                <w:b/>
              </w:rPr>
              <w:t>Beskrivning</w:t>
            </w:r>
          </w:p>
        </w:tc>
        <w:tc>
          <w:tcPr>
            <w:tcW w:w="1559" w:type="dxa"/>
            <w:shd w:val="clear" w:color="auto" w:fill="D9D9D9"/>
            <w:vAlign w:val="bottom"/>
          </w:tcPr>
          <w:p w14:paraId="4E5304EE" w14:textId="77777777" w:rsidR="001642F1" w:rsidRDefault="001642F1" w:rsidP="00496978">
            <w:proofErr w:type="spellStart"/>
            <w:r>
              <w:rPr>
                <w:b/>
              </w:rPr>
              <w:t>Kardinalitet</w:t>
            </w:r>
            <w:proofErr w:type="spellEnd"/>
          </w:p>
        </w:tc>
      </w:tr>
      <w:tr w:rsidR="001642F1" w14:paraId="31B62CA7" w14:textId="77777777" w:rsidTr="00496978">
        <w:tc>
          <w:tcPr>
            <w:tcW w:w="1924" w:type="dxa"/>
            <w:shd w:val="clear" w:color="auto" w:fill="F9F9F9"/>
            <w:vAlign w:val="bottom"/>
          </w:tcPr>
          <w:p w14:paraId="764F9E2C" w14:textId="77777777" w:rsidR="001642F1" w:rsidRDefault="001642F1" w:rsidP="00496978">
            <w:r>
              <w:rPr>
                <w:b/>
                <w:i/>
              </w:rPr>
              <w:t>Begäran</w:t>
            </w:r>
          </w:p>
        </w:tc>
        <w:tc>
          <w:tcPr>
            <w:tcW w:w="2977" w:type="dxa"/>
            <w:shd w:val="clear" w:color="auto" w:fill="F9F9F9"/>
            <w:vAlign w:val="bottom"/>
          </w:tcPr>
          <w:p w14:paraId="6774042E" w14:textId="77777777" w:rsidR="001642F1" w:rsidRDefault="001642F1" w:rsidP="00496978"/>
        </w:tc>
        <w:tc>
          <w:tcPr>
            <w:tcW w:w="4111" w:type="dxa"/>
            <w:shd w:val="clear" w:color="auto" w:fill="F9F9F9"/>
            <w:vAlign w:val="bottom"/>
          </w:tcPr>
          <w:p w14:paraId="68D13ED6" w14:textId="77777777" w:rsidR="001642F1" w:rsidRDefault="001642F1" w:rsidP="00496978"/>
        </w:tc>
        <w:tc>
          <w:tcPr>
            <w:tcW w:w="1559" w:type="dxa"/>
            <w:shd w:val="clear" w:color="auto" w:fill="F9F9F9"/>
            <w:vAlign w:val="bottom"/>
          </w:tcPr>
          <w:p w14:paraId="3E6487AF" w14:textId="77777777" w:rsidR="001642F1" w:rsidRDefault="001642F1" w:rsidP="00496978"/>
        </w:tc>
      </w:tr>
      <w:tr w:rsidR="001642F1" w14:paraId="73435D1A" w14:textId="77777777" w:rsidTr="00496978">
        <w:tc>
          <w:tcPr>
            <w:tcW w:w="1924" w:type="dxa"/>
          </w:tcPr>
          <w:p w14:paraId="34DBC19C" w14:textId="77777777" w:rsidR="001642F1" w:rsidRDefault="001642F1" w:rsidP="00496978">
            <w:proofErr w:type="spellStart"/>
            <w:r>
              <w:t>careProviderId</w:t>
            </w:r>
            <w:proofErr w:type="spellEnd"/>
          </w:p>
        </w:tc>
        <w:tc>
          <w:tcPr>
            <w:tcW w:w="2977" w:type="dxa"/>
          </w:tcPr>
          <w:p w14:paraId="6D9F4753" w14:textId="77777777" w:rsidR="001642F1" w:rsidRPr="0064071A" w:rsidRDefault="001642F1" w:rsidP="00496978">
            <w:pPr>
              <w:rPr>
                <w:lang w:val="en-US"/>
              </w:rPr>
            </w:pPr>
            <w:proofErr w:type="gramStart"/>
            <w:r w:rsidRPr="0064071A">
              <w:rPr>
                <w:lang w:val="en-US"/>
              </w:rPr>
              <w:t>urn:riv</w:t>
            </w:r>
            <w:proofErr w:type="gramEnd"/>
            <w:r w:rsidRPr="0064071A">
              <w:rPr>
                <w:lang w:val="en-US"/>
              </w:rPr>
              <w:t>:</w:t>
            </w:r>
            <w:proofErr w:type="gramStart"/>
            <w:r w:rsidRPr="0064071A">
              <w:rPr>
                <w:lang w:val="en-US"/>
              </w:rPr>
              <w:t>informationsecurity:authorization</w:t>
            </w:r>
            <w:proofErr w:type="gramEnd"/>
            <w:r w:rsidRPr="0064071A">
              <w:rPr>
                <w:lang w:val="en-US"/>
              </w:rPr>
              <w:t>:consent:</w:t>
            </w:r>
            <w:proofErr w:type="gramStart"/>
            <w:r w:rsidRPr="0064071A">
              <w:rPr>
                <w:lang w:val="en-US"/>
              </w:rPr>
              <w:t>2:HsaId</w:t>
            </w:r>
            <w:proofErr w:type="gramEnd"/>
          </w:p>
        </w:tc>
        <w:tc>
          <w:tcPr>
            <w:tcW w:w="4111" w:type="dxa"/>
          </w:tcPr>
          <w:p w14:paraId="12802A33" w14:textId="77777777" w:rsidR="001642F1" w:rsidRDefault="001642F1" w:rsidP="00496978">
            <w:r>
              <w:t>Obligatoriskt id på den vårdgivare vars samtycken skall hämtas.</w:t>
            </w:r>
          </w:p>
        </w:tc>
        <w:tc>
          <w:tcPr>
            <w:tcW w:w="1559" w:type="dxa"/>
          </w:tcPr>
          <w:p w14:paraId="59DFA17F" w14:textId="77777777" w:rsidR="001642F1" w:rsidRDefault="001642F1" w:rsidP="00496978">
            <w:r>
              <w:t>1..1</w:t>
            </w:r>
          </w:p>
        </w:tc>
      </w:tr>
      <w:tr w:rsidR="001642F1" w14:paraId="73FCABE1" w14:textId="77777777" w:rsidTr="00496978">
        <w:tc>
          <w:tcPr>
            <w:tcW w:w="1924" w:type="dxa"/>
          </w:tcPr>
          <w:p w14:paraId="7A5791B9" w14:textId="77777777" w:rsidR="001642F1" w:rsidRDefault="001642F1" w:rsidP="00496978">
            <w:proofErr w:type="spellStart"/>
            <w:r>
              <w:lastRenderedPageBreak/>
              <w:t>patientId</w:t>
            </w:r>
            <w:proofErr w:type="spellEnd"/>
          </w:p>
        </w:tc>
        <w:tc>
          <w:tcPr>
            <w:tcW w:w="2977" w:type="dxa"/>
          </w:tcPr>
          <w:p w14:paraId="0C7E59FA" w14:textId="77777777" w:rsidR="001642F1" w:rsidRPr="0064071A" w:rsidRDefault="001642F1" w:rsidP="00496978">
            <w:pPr>
              <w:rPr>
                <w:lang w:val="en-US"/>
              </w:rPr>
            </w:pPr>
            <w:proofErr w:type="gramStart"/>
            <w:r w:rsidRPr="0064071A">
              <w:rPr>
                <w:lang w:val="en-US"/>
              </w:rPr>
              <w:t>urn:riv</w:t>
            </w:r>
            <w:proofErr w:type="gramEnd"/>
            <w:r w:rsidRPr="0064071A">
              <w:rPr>
                <w:lang w:val="en-US"/>
              </w:rPr>
              <w:t>:</w:t>
            </w:r>
            <w:proofErr w:type="gramStart"/>
            <w:r w:rsidRPr="0064071A">
              <w:rPr>
                <w:lang w:val="en-US"/>
              </w:rPr>
              <w:t>informationsecurity:authorization</w:t>
            </w:r>
            <w:proofErr w:type="gramEnd"/>
            <w:r w:rsidRPr="0064071A">
              <w:rPr>
                <w:lang w:val="en-US"/>
              </w:rPr>
              <w:t>:consent:</w:t>
            </w:r>
            <w:proofErr w:type="gramStart"/>
            <w:r w:rsidRPr="0064071A">
              <w:rPr>
                <w:lang w:val="en-US"/>
              </w:rPr>
              <w:t>2:IIType</w:t>
            </w:r>
            <w:proofErr w:type="gramEnd"/>
          </w:p>
        </w:tc>
        <w:tc>
          <w:tcPr>
            <w:tcW w:w="4111" w:type="dxa"/>
          </w:tcPr>
          <w:p w14:paraId="664E715B" w14:textId="5C7CADC5" w:rsidR="001642F1" w:rsidRDefault="001642F1" w:rsidP="00496978">
            <w:r>
              <w:t xml:space="preserve">Personidentitet på </w:t>
            </w:r>
            <w:r w:rsidR="004709C3">
              <w:t>patienten/brukaren</w:t>
            </w:r>
            <w:r>
              <w:t xml:space="preserve"> vars samtycken skall hämtas.</w:t>
            </w:r>
          </w:p>
        </w:tc>
        <w:tc>
          <w:tcPr>
            <w:tcW w:w="1559" w:type="dxa"/>
          </w:tcPr>
          <w:p w14:paraId="6A5FB055" w14:textId="77777777" w:rsidR="001642F1" w:rsidRDefault="001642F1" w:rsidP="00496978">
            <w:r>
              <w:t>1..1</w:t>
            </w:r>
          </w:p>
        </w:tc>
      </w:tr>
      <w:tr w:rsidR="001642F1" w14:paraId="46DE0F6C" w14:textId="77777777" w:rsidTr="00496978">
        <w:tc>
          <w:tcPr>
            <w:tcW w:w="1924" w:type="dxa"/>
            <w:shd w:val="clear" w:color="auto" w:fill="F9F9F9"/>
            <w:vAlign w:val="bottom"/>
          </w:tcPr>
          <w:p w14:paraId="3F5AD25F" w14:textId="77777777" w:rsidR="001642F1" w:rsidRDefault="001642F1" w:rsidP="00496978">
            <w:r>
              <w:rPr>
                <w:b/>
                <w:i/>
              </w:rPr>
              <w:t>Svar</w:t>
            </w:r>
          </w:p>
        </w:tc>
        <w:tc>
          <w:tcPr>
            <w:tcW w:w="2977" w:type="dxa"/>
            <w:shd w:val="clear" w:color="auto" w:fill="F9F9F9"/>
            <w:vAlign w:val="bottom"/>
          </w:tcPr>
          <w:p w14:paraId="1A455544" w14:textId="77777777" w:rsidR="001642F1" w:rsidRDefault="001642F1" w:rsidP="00496978"/>
        </w:tc>
        <w:tc>
          <w:tcPr>
            <w:tcW w:w="4111" w:type="dxa"/>
            <w:shd w:val="clear" w:color="auto" w:fill="F9F9F9"/>
            <w:vAlign w:val="bottom"/>
          </w:tcPr>
          <w:p w14:paraId="70E4C181" w14:textId="77777777" w:rsidR="001642F1" w:rsidRDefault="001642F1" w:rsidP="00496978"/>
        </w:tc>
        <w:tc>
          <w:tcPr>
            <w:tcW w:w="1559" w:type="dxa"/>
            <w:shd w:val="clear" w:color="auto" w:fill="F9F9F9"/>
            <w:vAlign w:val="bottom"/>
          </w:tcPr>
          <w:p w14:paraId="12E06DB9" w14:textId="77777777" w:rsidR="001642F1" w:rsidRDefault="001642F1" w:rsidP="00496978"/>
        </w:tc>
      </w:tr>
      <w:tr w:rsidR="001642F1" w14:paraId="14F3B5DB" w14:textId="77777777" w:rsidTr="00496978">
        <w:tc>
          <w:tcPr>
            <w:tcW w:w="1924" w:type="dxa"/>
          </w:tcPr>
          <w:p w14:paraId="50028B6F" w14:textId="77777777" w:rsidR="001642F1" w:rsidRDefault="001642F1" w:rsidP="00496978">
            <w:proofErr w:type="spellStart"/>
            <w:r>
              <w:t>getConsentsResult</w:t>
            </w:r>
            <w:proofErr w:type="spellEnd"/>
          </w:p>
        </w:tc>
        <w:tc>
          <w:tcPr>
            <w:tcW w:w="2977" w:type="dxa"/>
          </w:tcPr>
          <w:p w14:paraId="0CABFC11" w14:textId="77777777" w:rsidR="001642F1" w:rsidRPr="0064071A" w:rsidRDefault="001642F1" w:rsidP="00496978">
            <w:pPr>
              <w:rPr>
                <w:lang w:val="en-US"/>
              </w:rPr>
            </w:pPr>
            <w:proofErr w:type="gramStart"/>
            <w:r w:rsidRPr="0064071A">
              <w:rPr>
                <w:lang w:val="en-US"/>
              </w:rPr>
              <w:t>urn:riv</w:t>
            </w:r>
            <w:proofErr w:type="gramEnd"/>
            <w:r w:rsidRPr="0064071A">
              <w:rPr>
                <w:lang w:val="en-US"/>
              </w:rPr>
              <w:t>:</w:t>
            </w:r>
            <w:proofErr w:type="gramStart"/>
            <w:r w:rsidRPr="0064071A">
              <w:rPr>
                <w:lang w:val="en-US"/>
              </w:rPr>
              <w:t>informationsecurity:authorization</w:t>
            </w:r>
            <w:proofErr w:type="gramEnd"/>
            <w:r w:rsidRPr="0064071A">
              <w:rPr>
                <w:lang w:val="en-US"/>
              </w:rPr>
              <w:t>:consent:</w:t>
            </w:r>
            <w:proofErr w:type="gramStart"/>
            <w:r w:rsidRPr="0064071A">
              <w:rPr>
                <w:lang w:val="en-US"/>
              </w:rPr>
              <w:t>2:GetConsentsResultType</w:t>
            </w:r>
            <w:proofErr w:type="gramEnd"/>
          </w:p>
        </w:tc>
        <w:tc>
          <w:tcPr>
            <w:tcW w:w="4111" w:type="dxa"/>
          </w:tcPr>
          <w:p w14:paraId="3CF1CA61" w14:textId="6B4635AF" w:rsidR="001642F1" w:rsidRDefault="001642F1" w:rsidP="00496978">
            <w:r>
              <w:t>Lista med giltiga samtycken för patient</w:t>
            </w:r>
            <w:r w:rsidR="00262B00">
              <w:t>/brukare</w:t>
            </w:r>
            <w:r>
              <w:t>.</w:t>
            </w:r>
          </w:p>
        </w:tc>
        <w:tc>
          <w:tcPr>
            <w:tcW w:w="1559" w:type="dxa"/>
          </w:tcPr>
          <w:p w14:paraId="22EDB98A" w14:textId="77777777" w:rsidR="001642F1" w:rsidRDefault="001642F1" w:rsidP="00496978">
            <w:r>
              <w:t>1..1</w:t>
            </w:r>
          </w:p>
        </w:tc>
      </w:tr>
    </w:tbl>
    <w:p w14:paraId="2A5D75C4" w14:textId="77777777" w:rsidR="001642F1" w:rsidRPr="00ED19D0" w:rsidRDefault="001642F1" w:rsidP="001642F1">
      <w:pPr>
        <w:pStyle w:val="Brdtext"/>
      </w:pPr>
    </w:p>
    <w:p w14:paraId="5E7BB133" w14:textId="77777777" w:rsidR="001642F1" w:rsidRDefault="001642F1" w:rsidP="001642F1">
      <w:pPr>
        <w:pStyle w:val="Numreradrubrik3"/>
      </w:pPr>
      <w:bookmarkStart w:id="1204" w:name="_Toc243452573"/>
      <w:bookmarkStart w:id="1205" w:name="_Toc32421599"/>
      <w:bookmarkStart w:id="1206" w:name="_Toc216183233"/>
      <w:proofErr w:type="spellStart"/>
      <w:r>
        <w:t>Övriga</w:t>
      </w:r>
      <w:proofErr w:type="spellEnd"/>
      <w:r>
        <w:t xml:space="preserve"> </w:t>
      </w:r>
      <w:proofErr w:type="spellStart"/>
      <w:r>
        <w:t>regler</w:t>
      </w:r>
      <w:bookmarkEnd w:id="1204"/>
      <w:bookmarkEnd w:id="1205"/>
      <w:bookmarkEnd w:id="1206"/>
      <w:proofErr w:type="spellEnd"/>
    </w:p>
    <w:p w14:paraId="0E13EF6A" w14:textId="50ED14E7" w:rsidR="001642F1" w:rsidRPr="003B7E0A" w:rsidRDefault="001642F1" w:rsidP="001642F1">
      <w:r w:rsidRPr="00D8233B">
        <w:t>N/A</w:t>
      </w:r>
    </w:p>
    <w:p w14:paraId="2DD47DE4" w14:textId="77777777" w:rsidR="001642F1" w:rsidRPr="00776D68" w:rsidRDefault="001642F1" w:rsidP="001642F1">
      <w:pPr>
        <w:pStyle w:val="Numreradrubrik3"/>
      </w:pPr>
      <w:bookmarkStart w:id="1207" w:name="_Toc32421600"/>
      <w:bookmarkStart w:id="1208" w:name="_Toc216183234"/>
      <w:r w:rsidRPr="00776D68">
        <w:t xml:space="preserve">Icke </w:t>
      </w:r>
      <w:proofErr w:type="spellStart"/>
      <w:r w:rsidRPr="00776D68">
        <w:t>funktionella</w:t>
      </w:r>
      <w:proofErr w:type="spellEnd"/>
      <w:r w:rsidRPr="00776D68">
        <w:t xml:space="preserve"> </w:t>
      </w:r>
      <w:proofErr w:type="spellStart"/>
      <w:r w:rsidRPr="00776D68">
        <w:t>krav</w:t>
      </w:r>
      <w:bookmarkEnd w:id="1207"/>
      <w:bookmarkEnd w:id="1208"/>
      <w:proofErr w:type="spellEnd"/>
    </w:p>
    <w:p w14:paraId="77C62061" w14:textId="3247D16A" w:rsidR="001642F1" w:rsidRPr="003B7E0A" w:rsidRDefault="001642F1" w:rsidP="001642F1">
      <w:r w:rsidRPr="0064071A">
        <w:t>N/A</w:t>
      </w:r>
    </w:p>
    <w:p w14:paraId="06D52134" w14:textId="77777777" w:rsidR="001642F1" w:rsidRPr="00776D68" w:rsidRDefault="001642F1" w:rsidP="001642F1"/>
    <w:p w14:paraId="39677406" w14:textId="77777777" w:rsidR="001642F1" w:rsidRPr="00776D68" w:rsidRDefault="001642F1" w:rsidP="001642F1">
      <w:pPr>
        <w:pStyle w:val="Numreradrubrik3"/>
      </w:pPr>
      <w:bookmarkStart w:id="1209" w:name="_Toc32421601"/>
      <w:bookmarkStart w:id="1210" w:name="_Toc216183235"/>
      <w:r w:rsidRPr="00776D68">
        <w:t>SLA-</w:t>
      </w:r>
      <w:proofErr w:type="spellStart"/>
      <w:r w:rsidRPr="00776D68">
        <w:t>krav</w:t>
      </w:r>
      <w:bookmarkEnd w:id="1209"/>
      <w:bookmarkEnd w:id="1210"/>
      <w:proofErr w:type="spellEnd"/>
    </w:p>
    <w:tbl>
      <w:tblPr>
        <w:tblW w:w="91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0"/>
        <w:gridCol w:w="3599"/>
        <w:gridCol w:w="3331"/>
      </w:tblGrid>
      <w:tr w:rsidR="001642F1" w14:paraId="01A0666F" w14:textId="77777777" w:rsidTr="00496978">
        <w:trPr>
          <w:trHeight w:val="380"/>
        </w:trPr>
        <w:tc>
          <w:tcPr>
            <w:tcW w:w="2170" w:type="dxa"/>
            <w:shd w:val="clear" w:color="auto" w:fill="D9D9D9"/>
            <w:vAlign w:val="bottom"/>
          </w:tcPr>
          <w:p w14:paraId="50DAE37E" w14:textId="77777777" w:rsidR="001642F1" w:rsidRDefault="001642F1" w:rsidP="00496978">
            <w:r>
              <w:rPr>
                <w:b/>
              </w:rPr>
              <w:t>Kategori</w:t>
            </w:r>
          </w:p>
        </w:tc>
        <w:tc>
          <w:tcPr>
            <w:tcW w:w="3599" w:type="dxa"/>
            <w:shd w:val="clear" w:color="auto" w:fill="D9D9D9"/>
            <w:vAlign w:val="bottom"/>
          </w:tcPr>
          <w:p w14:paraId="78564664" w14:textId="77777777" w:rsidR="001642F1" w:rsidRDefault="001642F1" w:rsidP="00496978">
            <w:r>
              <w:rPr>
                <w:b/>
              </w:rPr>
              <w:t>Värde</w:t>
            </w:r>
          </w:p>
        </w:tc>
        <w:tc>
          <w:tcPr>
            <w:tcW w:w="3331" w:type="dxa"/>
            <w:shd w:val="clear" w:color="auto" w:fill="D9D9D9"/>
            <w:vAlign w:val="bottom"/>
          </w:tcPr>
          <w:p w14:paraId="20D76091" w14:textId="77777777" w:rsidR="001642F1" w:rsidRDefault="001642F1" w:rsidP="00496978">
            <w:r>
              <w:rPr>
                <w:b/>
              </w:rPr>
              <w:t>Kommentar</w:t>
            </w:r>
          </w:p>
        </w:tc>
      </w:tr>
      <w:tr w:rsidR="001642F1" w14:paraId="594F863D" w14:textId="77777777" w:rsidTr="00496978">
        <w:tc>
          <w:tcPr>
            <w:tcW w:w="2170" w:type="dxa"/>
          </w:tcPr>
          <w:p w14:paraId="018655F1" w14:textId="77777777" w:rsidR="001642F1" w:rsidRDefault="001642F1" w:rsidP="00496978">
            <w:r>
              <w:t>Svarstid</w:t>
            </w:r>
          </w:p>
        </w:tc>
        <w:tc>
          <w:tcPr>
            <w:tcW w:w="3599" w:type="dxa"/>
          </w:tcPr>
          <w:p w14:paraId="199BB913" w14:textId="77777777" w:rsidR="001642F1" w:rsidRDefault="001642F1" w:rsidP="00496978"/>
        </w:tc>
        <w:tc>
          <w:tcPr>
            <w:tcW w:w="3331" w:type="dxa"/>
          </w:tcPr>
          <w:p w14:paraId="0617C790" w14:textId="77777777" w:rsidR="001642F1" w:rsidRDefault="001642F1" w:rsidP="00496978"/>
        </w:tc>
      </w:tr>
      <w:tr w:rsidR="001642F1" w14:paraId="1D80B641" w14:textId="77777777" w:rsidTr="00496978">
        <w:tc>
          <w:tcPr>
            <w:tcW w:w="2170" w:type="dxa"/>
          </w:tcPr>
          <w:p w14:paraId="5ADDA6B7" w14:textId="77777777" w:rsidR="001642F1" w:rsidRDefault="001642F1" w:rsidP="00496978">
            <w:r>
              <w:t>Tillgänglighet</w:t>
            </w:r>
          </w:p>
        </w:tc>
        <w:tc>
          <w:tcPr>
            <w:tcW w:w="3599" w:type="dxa"/>
          </w:tcPr>
          <w:p w14:paraId="0451A6D5" w14:textId="77777777" w:rsidR="001642F1" w:rsidRDefault="001642F1" w:rsidP="00496978"/>
        </w:tc>
        <w:tc>
          <w:tcPr>
            <w:tcW w:w="3331" w:type="dxa"/>
          </w:tcPr>
          <w:p w14:paraId="4B79DF84" w14:textId="77777777" w:rsidR="001642F1" w:rsidRDefault="001642F1" w:rsidP="00496978"/>
        </w:tc>
      </w:tr>
      <w:tr w:rsidR="001642F1" w14:paraId="07F24A26" w14:textId="77777777" w:rsidTr="00496978">
        <w:tc>
          <w:tcPr>
            <w:tcW w:w="2170" w:type="dxa"/>
          </w:tcPr>
          <w:p w14:paraId="6DDC9348" w14:textId="77777777" w:rsidR="001642F1" w:rsidRDefault="001642F1" w:rsidP="00496978">
            <w:r>
              <w:t>Last</w:t>
            </w:r>
          </w:p>
        </w:tc>
        <w:tc>
          <w:tcPr>
            <w:tcW w:w="3599" w:type="dxa"/>
          </w:tcPr>
          <w:p w14:paraId="420B2FC9" w14:textId="77777777" w:rsidR="001642F1" w:rsidRDefault="001642F1" w:rsidP="00496978"/>
        </w:tc>
        <w:tc>
          <w:tcPr>
            <w:tcW w:w="3331" w:type="dxa"/>
          </w:tcPr>
          <w:p w14:paraId="42350AF6" w14:textId="77777777" w:rsidR="001642F1" w:rsidRDefault="001642F1" w:rsidP="00496978"/>
        </w:tc>
      </w:tr>
      <w:tr w:rsidR="001642F1" w14:paraId="23EA5CCD" w14:textId="77777777" w:rsidTr="00496978">
        <w:tc>
          <w:tcPr>
            <w:tcW w:w="2170" w:type="dxa"/>
          </w:tcPr>
          <w:p w14:paraId="751351EB" w14:textId="77777777" w:rsidR="001642F1" w:rsidRDefault="001642F1" w:rsidP="00496978">
            <w:r>
              <w:t>Aktualitet</w:t>
            </w:r>
          </w:p>
        </w:tc>
        <w:tc>
          <w:tcPr>
            <w:tcW w:w="3599" w:type="dxa"/>
          </w:tcPr>
          <w:p w14:paraId="013A9478" w14:textId="77777777" w:rsidR="001642F1" w:rsidRDefault="001642F1" w:rsidP="00496978">
            <w:r>
              <w:t>Grundprincipen är att de senaste registrerade intygsuppgifterna i samtyckestjänsten returneras.</w:t>
            </w:r>
          </w:p>
        </w:tc>
        <w:tc>
          <w:tcPr>
            <w:tcW w:w="3331" w:type="dxa"/>
          </w:tcPr>
          <w:p w14:paraId="3F5E68E1" w14:textId="77777777" w:rsidR="001642F1" w:rsidRDefault="001642F1" w:rsidP="00496978"/>
        </w:tc>
      </w:tr>
    </w:tbl>
    <w:p w14:paraId="55C53B93" w14:textId="08398DC7" w:rsidR="001642F1" w:rsidRDefault="001642F1" w:rsidP="003B7E0A">
      <w:pPr>
        <w:spacing w:line="240" w:lineRule="auto"/>
      </w:pPr>
      <w:r>
        <w:br w:type="page"/>
      </w:r>
    </w:p>
    <w:p w14:paraId="0A8B47DA" w14:textId="77777777" w:rsidR="001642F1" w:rsidRPr="0035387C" w:rsidRDefault="001642F1" w:rsidP="001642F1">
      <w:pPr>
        <w:pStyle w:val="Numreradrubrik2"/>
      </w:pPr>
      <w:bookmarkStart w:id="1211" w:name="_Toc32421603"/>
      <w:bookmarkStart w:id="1212" w:name="_Toc216183236"/>
      <w:proofErr w:type="spellStart"/>
      <w:r w:rsidRPr="0035387C">
        <w:lastRenderedPageBreak/>
        <w:t>GetConsentsForCareProvider</w:t>
      </w:r>
      <w:bookmarkEnd w:id="1211"/>
      <w:bookmarkEnd w:id="1212"/>
      <w:proofErr w:type="spellEnd"/>
      <w:r w:rsidRPr="0035387C">
        <w:t xml:space="preserve"> </w:t>
      </w:r>
      <w:r w:rsidRPr="0035387C">
        <w:br/>
      </w:r>
    </w:p>
    <w:p w14:paraId="1C503AAF" w14:textId="00BA2A19" w:rsidR="001642F1" w:rsidRDefault="001642F1" w:rsidP="001642F1">
      <w:r>
        <w:t>Tjänst som läser alla giltiga samtyckesintyg för en viss vård</w:t>
      </w:r>
      <w:r w:rsidR="00262B00">
        <w:t>-/omsorgs</w:t>
      </w:r>
      <w:r>
        <w:t xml:space="preserve">givare med grundinformation.        </w:t>
      </w:r>
    </w:p>
    <w:p w14:paraId="7B4D2619" w14:textId="2300BC99" w:rsidR="001642F1" w:rsidRDefault="001642F1" w:rsidP="001642F1">
      <w:r>
        <w:t>Med giltiga samtyckesintyg avses de samtyckesintyg, alternativt intyg om nödsituation, som används som underlag vid en kontroll av åtkomst (</w:t>
      </w:r>
      <w:proofErr w:type="spellStart"/>
      <w:r>
        <w:t>CheckConsents</w:t>
      </w:r>
      <w:proofErr w:type="spellEnd"/>
      <w:r>
        <w:t>).</w:t>
      </w:r>
    </w:p>
    <w:p w14:paraId="0AA980F6" w14:textId="0743BF59" w:rsidR="001642F1" w:rsidRDefault="001642F1" w:rsidP="001642F1">
      <w:r>
        <w:t>Det är valbart om makulerade</w:t>
      </w:r>
      <w:r w:rsidR="00A738DB">
        <w:t>, avslutade</w:t>
      </w:r>
      <w:r>
        <w:t xml:space="preserve"> samtyckesintyg </w:t>
      </w:r>
      <w:r w:rsidR="00A738DB">
        <w:t xml:space="preserve">eller samtyckesintyg </w:t>
      </w:r>
      <w:r>
        <w:t>som ej är utgångna (giltigt t o m har passerats) skall returneras. Utgångna samtyckesintyg (giltigt t o m har passerats) returneras ej oavsett makulering.</w:t>
      </w:r>
    </w:p>
    <w:p w14:paraId="598BA6FE" w14:textId="0E42C7B9" w:rsidR="001642F1" w:rsidRDefault="001642F1" w:rsidP="001642F1">
      <w:r>
        <w:t>Det går även att ange en tidpunkt (</w:t>
      </w:r>
      <w:proofErr w:type="spellStart"/>
      <w:r>
        <w:t>CreatedOnOrAfter</w:t>
      </w:r>
      <w:proofErr w:type="spellEnd"/>
      <w:r>
        <w:t xml:space="preserve">) från när man önskar inhämta uppgifter och på så sätt undvika att inhämta data som redan hämtats vid ett tidigare tillfälle. Här avses tidpunkten då samtycket lagrades i tjänsten.         </w:t>
      </w:r>
    </w:p>
    <w:p w14:paraId="5D925243" w14:textId="77777777" w:rsidR="001642F1" w:rsidRDefault="001642F1" w:rsidP="001642F1">
      <w:r>
        <w:t xml:space="preserve">Tjänsten tillåts att dela upp listan av samtyckesintyg i mindre delar för att minska på belastningen på systemet. Om detta sker kommer flaggan </w:t>
      </w:r>
      <w:proofErr w:type="spellStart"/>
      <w:r>
        <w:t>HasMore</w:t>
      </w:r>
      <w:proofErr w:type="spellEnd"/>
      <w:r>
        <w:t xml:space="preserve"> att vara satt om det finns fler samtyckesintyg att hämta. De resterande samtyckesintygen skall i så fall hämtas med ytterligare anrop till tjänsten tills flaggan </w:t>
      </w:r>
      <w:proofErr w:type="spellStart"/>
      <w:r>
        <w:t>HashMore</w:t>
      </w:r>
      <w:proofErr w:type="spellEnd"/>
      <w:r>
        <w:t xml:space="preserve"> ej längre är satt (</w:t>
      </w:r>
      <w:proofErr w:type="spellStart"/>
      <w:r>
        <w:t>false</w:t>
      </w:r>
      <w:proofErr w:type="spellEnd"/>
      <w:r>
        <w:t xml:space="preserve">). </w:t>
      </w:r>
    </w:p>
    <w:p w14:paraId="05B1607D" w14:textId="32F4C792" w:rsidR="001642F1" w:rsidRDefault="001642F1" w:rsidP="001642F1">
      <w:r>
        <w:t>Tjänsten returnerar en ny tidpunkt (</w:t>
      </w:r>
      <w:proofErr w:type="spellStart"/>
      <w:r>
        <w:t>CreatedOnOrAfter</w:t>
      </w:r>
      <w:proofErr w:type="spellEnd"/>
      <w:r>
        <w:t xml:space="preserve">) som anger från och med nästa tidpunkt som samtyckesintygen ej har hämtats. Detta värde kan användas som </w:t>
      </w:r>
      <w:proofErr w:type="spellStart"/>
      <w:r>
        <w:t>inparameter</w:t>
      </w:r>
      <w:proofErr w:type="spellEnd"/>
      <w:r>
        <w:t xml:space="preserve"> i ytterligare anrop till tjänsten för att hämta nästa sekvens av samtyckesintyg.                </w:t>
      </w:r>
    </w:p>
    <w:p w14:paraId="2CAD6528" w14:textId="7398EAD3" w:rsidR="001642F1" w:rsidRDefault="001642F1" w:rsidP="001642F1">
      <w:r>
        <w:t xml:space="preserve">Tjänsten kan användas i ett integrationsmönster där vårdsystemet med visst intervall inhämtar alla samtycken det behöver utifrån de vårdgivare som systemet hanterar information från, för att sedan vid behov utföra intern kontroll mot underlaget av samtycken och nödsituationsintyg.        </w:t>
      </w:r>
    </w:p>
    <w:p w14:paraId="130E6A34" w14:textId="77777777" w:rsidR="001642F1" w:rsidRDefault="001642F1" w:rsidP="001642F1">
      <w:r>
        <w:t xml:space="preserve">Viktigt att kontrollera att alla samtycken är hämtade genom att kontrollera värdet på flaggan </w:t>
      </w:r>
      <w:proofErr w:type="spellStart"/>
      <w:r>
        <w:t>HasMore</w:t>
      </w:r>
      <w:proofErr w:type="spellEnd"/>
      <w:r>
        <w:t>.</w:t>
      </w:r>
    </w:p>
    <w:p w14:paraId="2B0D147C" w14:textId="58E4F514" w:rsidR="001642F1" w:rsidRPr="00D14FF8" w:rsidRDefault="001642F1" w:rsidP="001642F1">
      <w:pPr>
        <w:rPr>
          <w:highlight w:val="yellow"/>
        </w:rPr>
      </w:pPr>
    </w:p>
    <w:p w14:paraId="2FD7B519" w14:textId="77777777" w:rsidR="001642F1" w:rsidRDefault="001642F1" w:rsidP="001642F1">
      <w:pPr>
        <w:pStyle w:val="Numreradrubrik3"/>
      </w:pPr>
      <w:bookmarkStart w:id="1213" w:name="_Toc32421604"/>
      <w:bookmarkStart w:id="1214" w:name="_Toc216183237"/>
      <w:r>
        <w:t>Version</w:t>
      </w:r>
      <w:bookmarkEnd w:id="1213"/>
      <w:bookmarkEnd w:id="1214"/>
      <w:r>
        <w:t xml:space="preserve"> </w:t>
      </w:r>
    </w:p>
    <w:p w14:paraId="014B4C53" w14:textId="77777777" w:rsidR="001642F1" w:rsidRDefault="001642F1" w:rsidP="001642F1">
      <w:r>
        <w:t>2.0</w:t>
      </w:r>
    </w:p>
    <w:p w14:paraId="304D4EAE" w14:textId="77777777" w:rsidR="007861C6" w:rsidRDefault="007861C6" w:rsidP="007861C6">
      <w:pPr>
        <w:pStyle w:val="Numreradrubrik3"/>
      </w:pPr>
      <w:bookmarkStart w:id="1215" w:name="_Toc216183238"/>
      <w:proofErr w:type="spellStart"/>
      <w:r>
        <w:t>Meddelandeinformationsmodell</w:t>
      </w:r>
      <w:bookmarkEnd w:id="1215"/>
      <w:proofErr w:type="spellEnd"/>
    </w:p>
    <w:p w14:paraId="6F41CB8F" w14:textId="77777777" w:rsidR="007861C6" w:rsidRDefault="007861C6" w:rsidP="001642F1"/>
    <w:p w14:paraId="700873B5" w14:textId="0E23BD0F" w:rsidR="007861C6" w:rsidRPr="007861C6" w:rsidRDefault="007861C6" w:rsidP="007861C6">
      <w:r w:rsidRPr="007861C6">
        <w:rPr>
          <w:noProof/>
        </w:rPr>
        <w:lastRenderedPageBreak/>
        <w:drawing>
          <wp:inline distT="0" distB="0" distL="0" distR="0" wp14:anchorId="3B4C0FD7" wp14:editId="2C3C2687">
            <wp:extent cx="3919537" cy="2014651"/>
            <wp:effectExtent l="0" t="0" r="5080" b="5080"/>
            <wp:docPr id="1237721230" name="Bildobjekt 5" descr="En bild som visar text, skärmbild,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21230" name="Bildobjekt 5" descr="En bild som visar text, skärmbild, Teckensnitt, diagram&#10;&#10;Automatiskt genererad beskrivni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32411" cy="2021268"/>
                    </a:xfrm>
                    <a:prstGeom prst="rect">
                      <a:avLst/>
                    </a:prstGeom>
                    <a:noFill/>
                    <a:ln>
                      <a:noFill/>
                    </a:ln>
                  </pic:spPr>
                </pic:pic>
              </a:graphicData>
            </a:graphic>
          </wp:inline>
        </w:drawing>
      </w:r>
    </w:p>
    <w:p w14:paraId="7D8B2C31" w14:textId="77777777" w:rsidR="007861C6" w:rsidRDefault="007861C6" w:rsidP="001642F1"/>
    <w:p w14:paraId="7F895003" w14:textId="1DF279E5" w:rsidR="001642F1" w:rsidRDefault="001642F1" w:rsidP="001642F1">
      <w:pPr>
        <w:pStyle w:val="Numreradrubrik3"/>
      </w:pPr>
      <w:bookmarkStart w:id="1216" w:name="_Toc32421605"/>
      <w:bookmarkStart w:id="1217" w:name="_Toc216183239"/>
      <w:proofErr w:type="spellStart"/>
      <w:r>
        <w:t>Fältregler</w:t>
      </w:r>
      <w:bookmarkEnd w:id="1216"/>
      <w:bookmarkEnd w:id="1217"/>
      <w:proofErr w:type="spellEnd"/>
    </w:p>
    <w:tbl>
      <w:tblPr>
        <w:tblStyle w:val="Tabellrutnt"/>
        <w:tblW w:w="10456" w:type="dxa"/>
        <w:tblLayout w:type="fixed"/>
        <w:tblLook w:val="04A0" w:firstRow="1" w:lastRow="0" w:firstColumn="1" w:lastColumn="0" w:noHBand="0" w:noVBand="1"/>
      </w:tblPr>
      <w:tblGrid>
        <w:gridCol w:w="2235"/>
        <w:gridCol w:w="2126"/>
        <w:gridCol w:w="4536"/>
        <w:gridCol w:w="1559"/>
      </w:tblGrid>
      <w:tr w:rsidR="001642F1" w14:paraId="004B0BC6" w14:textId="77777777" w:rsidTr="00496978">
        <w:trPr>
          <w:trHeight w:val="384"/>
        </w:trPr>
        <w:tc>
          <w:tcPr>
            <w:tcW w:w="2235" w:type="dxa"/>
            <w:shd w:val="clear" w:color="auto" w:fill="D9D9D9" w:themeFill="background1" w:themeFillShade="D9"/>
            <w:vAlign w:val="bottom"/>
          </w:tcPr>
          <w:p w14:paraId="51CF8BE8" w14:textId="77777777" w:rsidR="001642F1" w:rsidRDefault="001642F1" w:rsidP="00496978">
            <w:pPr>
              <w:rPr>
                <w:b/>
              </w:rPr>
            </w:pPr>
            <w:r>
              <w:rPr>
                <w:b/>
              </w:rPr>
              <w:t>Namn</w:t>
            </w:r>
          </w:p>
        </w:tc>
        <w:tc>
          <w:tcPr>
            <w:tcW w:w="2126" w:type="dxa"/>
            <w:shd w:val="clear" w:color="auto" w:fill="D9D9D9" w:themeFill="background1" w:themeFillShade="D9"/>
            <w:vAlign w:val="bottom"/>
          </w:tcPr>
          <w:p w14:paraId="22373733" w14:textId="77777777" w:rsidR="001642F1" w:rsidRDefault="001642F1" w:rsidP="00496978">
            <w:pPr>
              <w:rPr>
                <w:b/>
              </w:rPr>
            </w:pPr>
            <w:proofErr w:type="spellStart"/>
            <w:r>
              <w:rPr>
                <w:b/>
              </w:rPr>
              <w:t>Datatyp</w:t>
            </w:r>
            <w:proofErr w:type="spellEnd"/>
          </w:p>
        </w:tc>
        <w:tc>
          <w:tcPr>
            <w:tcW w:w="4536" w:type="dxa"/>
            <w:shd w:val="clear" w:color="auto" w:fill="D9D9D9" w:themeFill="background1" w:themeFillShade="D9"/>
            <w:vAlign w:val="bottom"/>
          </w:tcPr>
          <w:p w14:paraId="3B4D52EE" w14:textId="77777777" w:rsidR="001642F1" w:rsidRDefault="001642F1" w:rsidP="00496978">
            <w:pPr>
              <w:rPr>
                <w:b/>
              </w:rPr>
            </w:pPr>
            <w:r>
              <w:rPr>
                <w:b/>
              </w:rPr>
              <w:t>Beskrivning</w:t>
            </w:r>
          </w:p>
        </w:tc>
        <w:tc>
          <w:tcPr>
            <w:tcW w:w="1559" w:type="dxa"/>
            <w:shd w:val="clear" w:color="auto" w:fill="D9D9D9" w:themeFill="background1" w:themeFillShade="D9"/>
            <w:vAlign w:val="bottom"/>
          </w:tcPr>
          <w:p w14:paraId="20733F2B" w14:textId="77777777" w:rsidR="001642F1" w:rsidRDefault="001642F1" w:rsidP="00496978">
            <w:pPr>
              <w:rPr>
                <w:b/>
              </w:rPr>
            </w:pPr>
            <w:proofErr w:type="spellStart"/>
            <w:r>
              <w:rPr>
                <w:b/>
              </w:rPr>
              <w:t>Kardinalitet</w:t>
            </w:r>
            <w:proofErr w:type="spellEnd"/>
          </w:p>
        </w:tc>
      </w:tr>
      <w:tr w:rsidR="001642F1" w14:paraId="27250993" w14:textId="77777777" w:rsidTr="00496978">
        <w:tc>
          <w:tcPr>
            <w:tcW w:w="2235" w:type="dxa"/>
            <w:shd w:val="clear" w:color="auto" w:fill="F9F9F9" w:themeFill="background1" w:themeFillShade="F9"/>
            <w:vAlign w:val="bottom"/>
          </w:tcPr>
          <w:p w14:paraId="5A0F526A" w14:textId="77777777" w:rsidR="001642F1" w:rsidRDefault="001642F1" w:rsidP="00496978">
            <w:pPr>
              <w:rPr>
                <w:b/>
              </w:rPr>
            </w:pPr>
            <w:r>
              <w:rPr>
                <w:b/>
                <w:i/>
              </w:rPr>
              <w:t>Begäran</w:t>
            </w:r>
          </w:p>
        </w:tc>
        <w:tc>
          <w:tcPr>
            <w:tcW w:w="2126" w:type="dxa"/>
            <w:shd w:val="clear" w:color="auto" w:fill="F9F9F9" w:themeFill="background1" w:themeFillShade="F9"/>
            <w:vAlign w:val="bottom"/>
          </w:tcPr>
          <w:p w14:paraId="18D9A226" w14:textId="77777777" w:rsidR="001642F1" w:rsidRDefault="001642F1" w:rsidP="00496978">
            <w:pPr>
              <w:rPr>
                <w:b/>
              </w:rPr>
            </w:pPr>
          </w:p>
        </w:tc>
        <w:tc>
          <w:tcPr>
            <w:tcW w:w="4536" w:type="dxa"/>
            <w:shd w:val="clear" w:color="auto" w:fill="F9F9F9" w:themeFill="background1" w:themeFillShade="F9"/>
            <w:vAlign w:val="bottom"/>
          </w:tcPr>
          <w:p w14:paraId="702E5468" w14:textId="77777777" w:rsidR="001642F1" w:rsidRDefault="001642F1" w:rsidP="00496978">
            <w:pPr>
              <w:rPr>
                <w:b/>
              </w:rPr>
            </w:pPr>
          </w:p>
        </w:tc>
        <w:tc>
          <w:tcPr>
            <w:tcW w:w="1559" w:type="dxa"/>
            <w:shd w:val="clear" w:color="auto" w:fill="F9F9F9" w:themeFill="background1" w:themeFillShade="F9"/>
            <w:vAlign w:val="bottom"/>
          </w:tcPr>
          <w:p w14:paraId="3C691A5C" w14:textId="77777777" w:rsidR="001642F1" w:rsidRDefault="001642F1" w:rsidP="00496978">
            <w:pPr>
              <w:rPr>
                <w:b/>
              </w:rPr>
            </w:pPr>
          </w:p>
        </w:tc>
      </w:tr>
      <w:tr w:rsidR="001642F1" w14:paraId="2E8712A1" w14:textId="77777777" w:rsidTr="00496978">
        <w:tc>
          <w:tcPr>
            <w:tcW w:w="2235" w:type="dxa"/>
          </w:tcPr>
          <w:p w14:paraId="52ED1130" w14:textId="77777777" w:rsidR="001642F1" w:rsidRDefault="001642F1" w:rsidP="00496978">
            <w:proofErr w:type="spellStart"/>
            <w:r>
              <w:t>careProviderId</w:t>
            </w:r>
            <w:proofErr w:type="spellEnd"/>
          </w:p>
        </w:tc>
        <w:tc>
          <w:tcPr>
            <w:tcW w:w="2126" w:type="dxa"/>
          </w:tcPr>
          <w:p w14:paraId="6BB92E89" w14:textId="77777777" w:rsidR="001642F1" w:rsidRPr="00BE3EB3" w:rsidRDefault="001642F1" w:rsidP="00496978">
            <w:pPr>
              <w:rPr>
                <w:lang w:val="en-US"/>
              </w:rPr>
            </w:pPr>
            <w:proofErr w:type="gramStart"/>
            <w:r w:rsidRPr="00BE3EB3">
              <w:rPr>
                <w:lang w:val="en-US"/>
              </w:rPr>
              <w:t>urn:riv</w:t>
            </w:r>
            <w:proofErr w:type="gramEnd"/>
            <w:r w:rsidRPr="00BE3EB3">
              <w:rPr>
                <w:lang w:val="en-US"/>
              </w:rPr>
              <w:t>:</w:t>
            </w:r>
            <w:proofErr w:type="gramStart"/>
            <w:r w:rsidRPr="00BE3EB3">
              <w:rPr>
                <w:lang w:val="en-US"/>
              </w:rPr>
              <w:t>informationsecurity:authorization</w:t>
            </w:r>
            <w:proofErr w:type="gramEnd"/>
            <w:r w:rsidRPr="00BE3EB3">
              <w:rPr>
                <w:lang w:val="en-US"/>
              </w:rPr>
              <w:t>:consent:</w:t>
            </w:r>
            <w:proofErr w:type="gramStart"/>
            <w:r w:rsidRPr="00BE3EB3">
              <w:rPr>
                <w:lang w:val="en-US"/>
              </w:rPr>
              <w:t>2:HsaId</w:t>
            </w:r>
            <w:proofErr w:type="gramEnd"/>
          </w:p>
        </w:tc>
        <w:tc>
          <w:tcPr>
            <w:tcW w:w="4536" w:type="dxa"/>
          </w:tcPr>
          <w:p w14:paraId="3A3B1E47" w14:textId="785049DA" w:rsidR="001642F1" w:rsidRDefault="001642F1" w:rsidP="00496978">
            <w:r>
              <w:t>HSA-id på den vård</w:t>
            </w:r>
            <w:r w:rsidR="00262B00">
              <w:t>-/omsorgs</w:t>
            </w:r>
            <w:r>
              <w:t>givare vars samtycken skall hämtas.</w:t>
            </w:r>
          </w:p>
        </w:tc>
        <w:tc>
          <w:tcPr>
            <w:tcW w:w="1559" w:type="dxa"/>
          </w:tcPr>
          <w:p w14:paraId="090561D6" w14:textId="77777777" w:rsidR="001642F1" w:rsidRDefault="001642F1" w:rsidP="00496978">
            <w:r>
              <w:t>1..1</w:t>
            </w:r>
          </w:p>
        </w:tc>
      </w:tr>
      <w:tr w:rsidR="001642F1" w14:paraId="3F855F82" w14:textId="77777777" w:rsidTr="00496978">
        <w:tc>
          <w:tcPr>
            <w:tcW w:w="2235" w:type="dxa"/>
          </w:tcPr>
          <w:p w14:paraId="0EE273B2" w14:textId="77777777" w:rsidR="001642F1" w:rsidRDefault="001642F1" w:rsidP="00496978">
            <w:proofErr w:type="spellStart"/>
            <w:r>
              <w:t>createdOnOrAfter</w:t>
            </w:r>
            <w:proofErr w:type="spellEnd"/>
          </w:p>
        </w:tc>
        <w:tc>
          <w:tcPr>
            <w:tcW w:w="2126" w:type="dxa"/>
          </w:tcPr>
          <w:p w14:paraId="207D38E6" w14:textId="77777777" w:rsidR="001642F1" w:rsidRDefault="001642F1" w:rsidP="00496978">
            <w:proofErr w:type="spellStart"/>
            <w:proofErr w:type="gramStart"/>
            <w:r>
              <w:t>xs:DateTime</w:t>
            </w:r>
            <w:proofErr w:type="spellEnd"/>
            <w:proofErr w:type="gramEnd"/>
          </w:p>
        </w:tc>
        <w:tc>
          <w:tcPr>
            <w:tcW w:w="4536" w:type="dxa"/>
          </w:tcPr>
          <w:p w14:paraId="7EFCA319" w14:textId="77777777" w:rsidR="001642F1" w:rsidRDefault="001642F1" w:rsidP="00496978">
            <w:r>
              <w:t>Ej obligatoriskt startdatum för hur gamla samtyckesintyg som skall hämtas. Om angivet returneras endast samtyckesintyg som är giltiga i tjänsten på eller efter denna tidpunkt. Användbart vid upprepande förfrågningar och undviker att data som redan inhämtats returneras.</w:t>
            </w:r>
          </w:p>
        </w:tc>
        <w:tc>
          <w:tcPr>
            <w:tcW w:w="1559" w:type="dxa"/>
          </w:tcPr>
          <w:p w14:paraId="3D09E43A" w14:textId="77777777" w:rsidR="001642F1" w:rsidRDefault="001642F1" w:rsidP="00496978">
            <w:r>
              <w:t>0..1</w:t>
            </w:r>
          </w:p>
        </w:tc>
      </w:tr>
      <w:tr w:rsidR="001642F1" w14:paraId="7A614FB9" w14:textId="77777777" w:rsidTr="00496978">
        <w:tc>
          <w:tcPr>
            <w:tcW w:w="2235" w:type="dxa"/>
          </w:tcPr>
          <w:p w14:paraId="7AADE147" w14:textId="77777777" w:rsidR="001642F1" w:rsidRDefault="001642F1" w:rsidP="00496978">
            <w:proofErr w:type="spellStart"/>
            <w:r>
              <w:t>getCancelledFlag</w:t>
            </w:r>
            <w:proofErr w:type="spellEnd"/>
          </w:p>
        </w:tc>
        <w:tc>
          <w:tcPr>
            <w:tcW w:w="2126" w:type="dxa"/>
          </w:tcPr>
          <w:p w14:paraId="7BA865F0" w14:textId="77777777" w:rsidR="001642F1" w:rsidRDefault="001642F1" w:rsidP="00496978">
            <w:proofErr w:type="spellStart"/>
            <w:proofErr w:type="gramStart"/>
            <w:r>
              <w:t>xs:Boolean</w:t>
            </w:r>
            <w:proofErr w:type="spellEnd"/>
            <w:proofErr w:type="gramEnd"/>
          </w:p>
        </w:tc>
        <w:tc>
          <w:tcPr>
            <w:tcW w:w="4536" w:type="dxa"/>
          </w:tcPr>
          <w:p w14:paraId="065B9FDA" w14:textId="10198D11" w:rsidR="001642F1" w:rsidRDefault="001642F1" w:rsidP="00496978">
            <w:r>
              <w:t xml:space="preserve">Flagga som avgör om makulerade samtyckesintyg </w:t>
            </w:r>
            <w:r w:rsidR="00A738DB">
              <w:t xml:space="preserve">eller samtyckesintyg </w:t>
            </w:r>
            <w:r>
              <w:t>som ej är utgångna (giltigt t o m har passerats) skall returneras.</w:t>
            </w:r>
          </w:p>
        </w:tc>
        <w:tc>
          <w:tcPr>
            <w:tcW w:w="1559" w:type="dxa"/>
          </w:tcPr>
          <w:p w14:paraId="041024D2" w14:textId="77777777" w:rsidR="001642F1" w:rsidRDefault="001642F1" w:rsidP="00496978">
            <w:r>
              <w:t>1..1</w:t>
            </w:r>
          </w:p>
        </w:tc>
      </w:tr>
      <w:tr w:rsidR="001642F1" w14:paraId="73446107" w14:textId="77777777" w:rsidTr="00496978">
        <w:tc>
          <w:tcPr>
            <w:tcW w:w="2235" w:type="dxa"/>
            <w:shd w:val="clear" w:color="auto" w:fill="F9F9F9" w:themeFill="background1" w:themeFillShade="F9"/>
            <w:vAlign w:val="bottom"/>
          </w:tcPr>
          <w:p w14:paraId="023C5855" w14:textId="77777777" w:rsidR="001642F1" w:rsidRDefault="001642F1" w:rsidP="00496978">
            <w:pPr>
              <w:rPr>
                <w:b/>
              </w:rPr>
            </w:pPr>
            <w:r>
              <w:rPr>
                <w:b/>
                <w:i/>
              </w:rPr>
              <w:t>Svar</w:t>
            </w:r>
          </w:p>
        </w:tc>
        <w:tc>
          <w:tcPr>
            <w:tcW w:w="2126" w:type="dxa"/>
            <w:shd w:val="clear" w:color="auto" w:fill="F9F9F9" w:themeFill="background1" w:themeFillShade="F9"/>
            <w:vAlign w:val="bottom"/>
          </w:tcPr>
          <w:p w14:paraId="60156C8D" w14:textId="77777777" w:rsidR="001642F1" w:rsidRDefault="001642F1" w:rsidP="00496978">
            <w:pPr>
              <w:rPr>
                <w:b/>
              </w:rPr>
            </w:pPr>
          </w:p>
        </w:tc>
        <w:tc>
          <w:tcPr>
            <w:tcW w:w="4536" w:type="dxa"/>
            <w:shd w:val="clear" w:color="auto" w:fill="F9F9F9" w:themeFill="background1" w:themeFillShade="F9"/>
            <w:vAlign w:val="bottom"/>
          </w:tcPr>
          <w:p w14:paraId="30F2357E" w14:textId="77777777" w:rsidR="001642F1" w:rsidRDefault="001642F1" w:rsidP="00496978">
            <w:pPr>
              <w:rPr>
                <w:b/>
              </w:rPr>
            </w:pPr>
          </w:p>
        </w:tc>
        <w:tc>
          <w:tcPr>
            <w:tcW w:w="1559" w:type="dxa"/>
            <w:shd w:val="clear" w:color="auto" w:fill="F9F9F9" w:themeFill="background1" w:themeFillShade="F9"/>
            <w:vAlign w:val="bottom"/>
          </w:tcPr>
          <w:p w14:paraId="56FAEC34" w14:textId="77777777" w:rsidR="001642F1" w:rsidRDefault="001642F1" w:rsidP="00496978">
            <w:pPr>
              <w:rPr>
                <w:b/>
              </w:rPr>
            </w:pPr>
          </w:p>
        </w:tc>
      </w:tr>
      <w:tr w:rsidR="001642F1" w14:paraId="2CFE8229" w14:textId="77777777" w:rsidTr="00496978">
        <w:tc>
          <w:tcPr>
            <w:tcW w:w="2235" w:type="dxa"/>
          </w:tcPr>
          <w:p w14:paraId="214B3717" w14:textId="77777777" w:rsidR="001642F1" w:rsidRDefault="001642F1" w:rsidP="00496978">
            <w:proofErr w:type="spellStart"/>
            <w:r>
              <w:t>getAllAssertionsResult</w:t>
            </w:r>
            <w:proofErr w:type="spellEnd"/>
          </w:p>
        </w:tc>
        <w:tc>
          <w:tcPr>
            <w:tcW w:w="2126" w:type="dxa"/>
          </w:tcPr>
          <w:p w14:paraId="5D8D3669" w14:textId="77777777" w:rsidR="001642F1" w:rsidRPr="00BE3EB3" w:rsidRDefault="001642F1" w:rsidP="00496978">
            <w:pPr>
              <w:rPr>
                <w:lang w:val="en-US"/>
              </w:rPr>
            </w:pPr>
            <w:proofErr w:type="gramStart"/>
            <w:r w:rsidRPr="00BE3EB3">
              <w:rPr>
                <w:lang w:val="en-US"/>
              </w:rPr>
              <w:t>urn:riv</w:t>
            </w:r>
            <w:proofErr w:type="gramEnd"/>
            <w:r w:rsidRPr="00BE3EB3">
              <w:rPr>
                <w:lang w:val="en-US"/>
              </w:rPr>
              <w:t>:</w:t>
            </w:r>
            <w:proofErr w:type="gramStart"/>
            <w:r w:rsidRPr="00BE3EB3">
              <w:rPr>
                <w:lang w:val="en-US"/>
              </w:rPr>
              <w:t>informationsecurity:authorization</w:t>
            </w:r>
            <w:proofErr w:type="gramEnd"/>
            <w:r w:rsidRPr="00BE3EB3">
              <w:rPr>
                <w:lang w:val="en-US"/>
              </w:rPr>
              <w:t>:consent:</w:t>
            </w:r>
            <w:proofErr w:type="gramStart"/>
            <w:r w:rsidRPr="00BE3EB3">
              <w:rPr>
                <w:lang w:val="en-US"/>
              </w:rPr>
              <w:t>2:GetAllAssertionsResultType</w:t>
            </w:r>
            <w:proofErr w:type="gramEnd"/>
          </w:p>
        </w:tc>
        <w:tc>
          <w:tcPr>
            <w:tcW w:w="4536" w:type="dxa"/>
          </w:tcPr>
          <w:p w14:paraId="0D6D37CF" w14:textId="77777777" w:rsidR="001642F1" w:rsidRDefault="001642F1" w:rsidP="00496978">
            <w:r>
              <w:t>Lista med giltiga samtyckesintyg och eventuellt en lista med ogiltiga samtyckesintyg. Information om det finns fler samtyckesintyg att hämta samt ny starttidpunkt ingår även i svaret.</w:t>
            </w:r>
          </w:p>
        </w:tc>
        <w:tc>
          <w:tcPr>
            <w:tcW w:w="1559" w:type="dxa"/>
          </w:tcPr>
          <w:p w14:paraId="3202B5A0" w14:textId="77777777" w:rsidR="001642F1" w:rsidRDefault="001642F1" w:rsidP="00496978">
            <w:r>
              <w:t>1..1</w:t>
            </w:r>
          </w:p>
        </w:tc>
      </w:tr>
    </w:tbl>
    <w:p w14:paraId="75F10B3F" w14:textId="77777777" w:rsidR="001642F1" w:rsidRPr="00ED19D0" w:rsidRDefault="001642F1" w:rsidP="001642F1">
      <w:pPr>
        <w:pStyle w:val="Brdtext"/>
      </w:pPr>
    </w:p>
    <w:p w14:paraId="3B497988" w14:textId="77777777" w:rsidR="001642F1" w:rsidRDefault="001642F1" w:rsidP="001642F1">
      <w:pPr>
        <w:pStyle w:val="Numreradrubrik3"/>
      </w:pPr>
      <w:bookmarkStart w:id="1218" w:name="_Toc32421606"/>
      <w:bookmarkStart w:id="1219" w:name="_Toc216183240"/>
      <w:proofErr w:type="spellStart"/>
      <w:r>
        <w:t>Övriga</w:t>
      </w:r>
      <w:proofErr w:type="spellEnd"/>
      <w:r>
        <w:t xml:space="preserve"> </w:t>
      </w:r>
      <w:proofErr w:type="spellStart"/>
      <w:r>
        <w:t>regler</w:t>
      </w:r>
      <w:bookmarkEnd w:id="1218"/>
      <w:bookmarkEnd w:id="1219"/>
      <w:proofErr w:type="spellEnd"/>
    </w:p>
    <w:p w14:paraId="75128806" w14:textId="629AE7AA" w:rsidR="001642F1" w:rsidRPr="003B7E0A" w:rsidRDefault="001642F1" w:rsidP="001642F1">
      <w:r>
        <w:t>N/A</w:t>
      </w:r>
    </w:p>
    <w:p w14:paraId="62F9477D" w14:textId="77777777" w:rsidR="001642F1" w:rsidRDefault="001642F1" w:rsidP="001642F1">
      <w:pPr>
        <w:pStyle w:val="Numreradrubrik3"/>
      </w:pPr>
      <w:bookmarkStart w:id="1220" w:name="_Toc216183241"/>
      <w:r w:rsidRPr="00776D68">
        <w:t xml:space="preserve">Icke </w:t>
      </w:r>
      <w:proofErr w:type="spellStart"/>
      <w:r w:rsidRPr="00776D68">
        <w:t>funktionella</w:t>
      </w:r>
      <w:proofErr w:type="spellEnd"/>
      <w:r w:rsidRPr="00776D68">
        <w:t xml:space="preserve"> </w:t>
      </w:r>
      <w:proofErr w:type="spellStart"/>
      <w:r w:rsidRPr="00776D68">
        <w:t>krav</w:t>
      </w:r>
      <w:bookmarkEnd w:id="1220"/>
      <w:proofErr w:type="spellEnd"/>
    </w:p>
    <w:p w14:paraId="5E4443BF" w14:textId="6BB65812" w:rsidR="001642F1" w:rsidRPr="00776D68" w:rsidRDefault="001642F1" w:rsidP="001642F1">
      <w:r>
        <w:t>N/A</w:t>
      </w:r>
    </w:p>
    <w:p w14:paraId="7BE7EABF" w14:textId="77777777" w:rsidR="001642F1" w:rsidRPr="00776D68" w:rsidRDefault="001642F1" w:rsidP="001642F1">
      <w:pPr>
        <w:pStyle w:val="Numreradrubrik3"/>
      </w:pPr>
      <w:bookmarkStart w:id="1221" w:name="_Toc216183242"/>
      <w:r w:rsidRPr="00776D68">
        <w:lastRenderedPageBreak/>
        <w:t>SLA-</w:t>
      </w:r>
      <w:proofErr w:type="spellStart"/>
      <w:r w:rsidRPr="00776D68">
        <w:t>krav</w:t>
      </w:r>
      <w:bookmarkEnd w:id="1221"/>
      <w:proofErr w:type="spellEnd"/>
    </w:p>
    <w:p w14:paraId="0B25A4F7" w14:textId="77777777" w:rsidR="001642F1" w:rsidRDefault="001642F1" w:rsidP="001642F1">
      <w:pPr>
        <w:rPr>
          <w:color w:val="A33662" w:themeColor="accent1"/>
        </w:rPr>
      </w:pPr>
    </w:p>
    <w:tbl>
      <w:tblPr>
        <w:tblW w:w="91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0"/>
        <w:gridCol w:w="3599"/>
        <w:gridCol w:w="3331"/>
      </w:tblGrid>
      <w:tr w:rsidR="001642F1" w14:paraId="2EB6D795" w14:textId="77777777" w:rsidTr="00496978">
        <w:trPr>
          <w:trHeight w:val="380"/>
        </w:trPr>
        <w:tc>
          <w:tcPr>
            <w:tcW w:w="2170" w:type="dxa"/>
            <w:shd w:val="clear" w:color="auto" w:fill="D9D9D9"/>
            <w:vAlign w:val="bottom"/>
          </w:tcPr>
          <w:p w14:paraId="3E3649B5" w14:textId="77777777" w:rsidR="001642F1" w:rsidRDefault="001642F1" w:rsidP="00496978">
            <w:r>
              <w:rPr>
                <w:b/>
              </w:rPr>
              <w:t>Kategori</w:t>
            </w:r>
          </w:p>
        </w:tc>
        <w:tc>
          <w:tcPr>
            <w:tcW w:w="3599" w:type="dxa"/>
            <w:shd w:val="clear" w:color="auto" w:fill="D9D9D9"/>
            <w:vAlign w:val="bottom"/>
          </w:tcPr>
          <w:p w14:paraId="43B68483" w14:textId="77777777" w:rsidR="001642F1" w:rsidRDefault="001642F1" w:rsidP="00496978">
            <w:r>
              <w:rPr>
                <w:b/>
              </w:rPr>
              <w:t>Värde</w:t>
            </w:r>
          </w:p>
        </w:tc>
        <w:tc>
          <w:tcPr>
            <w:tcW w:w="3331" w:type="dxa"/>
            <w:shd w:val="clear" w:color="auto" w:fill="D9D9D9"/>
            <w:vAlign w:val="bottom"/>
          </w:tcPr>
          <w:p w14:paraId="4C0674AC" w14:textId="77777777" w:rsidR="001642F1" w:rsidRDefault="001642F1" w:rsidP="00496978">
            <w:r>
              <w:rPr>
                <w:b/>
              </w:rPr>
              <w:t>Kommentar</w:t>
            </w:r>
          </w:p>
        </w:tc>
      </w:tr>
      <w:tr w:rsidR="001642F1" w14:paraId="6FE0314A" w14:textId="77777777" w:rsidTr="00496978">
        <w:tc>
          <w:tcPr>
            <w:tcW w:w="2170" w:type="dxa"/>
          </w:tcPr>
          <w:p w14:paraId="37793497" w14:textId="77777777" w:rsidR="001642F1" w:rsidRDefault="001642F1" w:rsidP="00496978">
            <w:r>
              <w:t>Svarstid</w:t>
            </w:r>
          </w:p>
        </w:tc>
        <w:tc>
          <w:tcPr>
            <w:tcW w:w="3599" w:type="dxa"/>
          </w:tcPr>
          <w:p w14:paraId="3FE346F1" w14:textId="77777777" w:rsidR="001642F1" w:rsidRDefault="001642F1" w:rsidP="00496978"/>
        </w:tc>
        <w:tc>
          <w:tcPr>
            <w:tcW w:w="3331" w:type="dxa"/>
          </w:tcPr>
          <w:p w14:paraId="0D256D56" w14:textId="77777777" w:rsidR="001642F1" w:rsidRDefault="001642F1" w:rsidP="00496978"/>
        </w:tc>
      </w:tr>
      <w:tr w:rsidR="001642F1" w14:paraId="360660B5" w14:textId="77777777" w:rsidTr="00496978">
        <w:tc>
          <w:tcPr>
            <w:tcW w:w="2170" w:type="dxa"/>
          </w:tcPr>
          <w:p w14:paraId="06CFD4CE" w14:textId="77777777" w:rsidR="001642F1" w:rsidRDefault="001642F1" w:rsidP="00496978">
            <w:r>
              <w:t>Tillgänglighet</w:t>
            </w:r>
          </w:p>
        </w:tc>
        <w:tc>
          <w:tcPr>
            <w:tcW w:w="3599" w:type="dxa"/>
          </w:tcPr>
          <w:p w14:paraId="6E238C1E" w14:textId="77777777" w:rsidR="001642F1" w:rsidRDefault="001642F1" w:rsidP="00496978"/>
        </w:tc>
        <w:tc>
          <w:tcPr>
            <w:tcW w:w="3331" w:type="dxa"/>
          </w:tcPr>
          <w:p w14:paraId="64C35E52" w14:textId="77777777" w:rsidR="001642F1" w:rsidRDefault="001642F1" w:rsidP="00496978"/>
        </w:tc>
      </w:tr>
      <w:tr w:rsidR="001642F1" w14:paraId="59394FCA" w14:textId="77777777" w:rsidTr="00496978">
        <w:tc>
          <w:tcPr>
            <w:tcW w:w="2170" w:type="dxa"/>
          </w:tcPr>
          <w:p w14:paraId="2DB8CF54" w14:textId="77777777" w:rsidR="001642F1" w:rsidRDefault="001642F1" w:rsidP="00496978">
            <w:r>
              <w:t>Last</w:t>
            </w:r>
          </w:p>
        </w:tc>
        <w:tc>
          <w:tcPr>
            <w:tcW w:w="3599" w:type="dxa"/>
          </w:tcPr>
          <w:p w14:paraId="25F69F9C" w14:textId="77777777" w:rsidR="001642F1" w:rsidRDefault="001642F1" w:rsidP="00496978"/>
        </w:tc>
        <w:tc>
          <w:tcPr>
            <w:tcW w:w="3331" w:type="dxa"/>
          </w:tcPr>
          <w:p w14:paraId="0155F233" w14:textId="77777777" w:rsidR="001642F1" w:rsidRDefault="001642F1" w:rsidP="00496978"/>
        </w:tc>
      </w:tr>
      <w:tr w:rsidR="001642F1" w14:paraId="05F1ADAF" w14:textId="77777777" w:rsidTr="00496978">
        <w:tc>
          <w:tcPr>
            <w:tcW w:w="2170" w:type="dxa"/>
          </w:tcPr>
          <w:p w14:paraId="06B6DA3F" w14:textId="77777777" w:rsidR="001642F1" w:rsidRDefault="001642F1" w:rsidP="00496978">
            <w:r>
              <w:t>Aktualitet</w:t>
            </w:r>
          </w:p>
        </w:tc>
        <w:tc>
          <w:tcPr>
            <w:tcW w:w="3599" w:type="dxa"/>
          </w:tcPr>
          <w:p w14:paraId="2FDF4402" w14:textId="77777777" w:rsidR="001642F1" w:rsidRDefault="001642F1" w:rsidP="00496978">
            <w:r>
              <w:t>Grundprincipen är att de senaste registrerade intygsuppgifterna i samtyckestjänsten returneras.</w:t>
            </w:r>
          </w:p>
        </w:tc>
        <w:tc>
          <w:tcPr>
            <w:tcW w:w="3331" w:type="dxa"/>
          </w:tcPr>
          <w:p w14:paraId="2340BF25" w14:textId="77777777" w:rsidR="001642F1" w:rsidRDefault="001642F1" w:rsidP="00496978"/>
        </w:tc>
      </w:tr>
    </w:tbl>
    <w:p w14:paraId="42EF86B7" w14:textId="77777777" w:rsidR="001642F1" w:rsidRDefault="001642F1" w:rsidP="001642F1"/>
    <w:p w14:paraId="12A95279" w14:textId="77777777" w:rsidR="001642F1" w:rsidRPr="0050023F" w:rsidRDefault="001642F1" w:rsidP="001642F1">
      <w:pPr>
        <w:rPr>
          <w:lang w:val="en-US"/>
        </w:rPr>
      </w:pPr>
    </w:p>
    <w:p w14:paraId="5EFA1C0A" w14:textId="62F904ED" w:rsidR="001642F1" w:rsidRPr="00A31ED0" w:rsidRDefault="001642F1" w:rsidP="00B45A75">
      <w:pPr>
        <w:spacing w:line="240" w:lineRule="auto"/>
        <w:rPr>
          <w:lang w:val="en-US"/>
        </w:rPr>
      </w:pPr>
      <w:r>
        <w:rPr>
          <w:lang w:val="en-US"/>
        </w:rPr>
        <w:br w:type="page"/>
      </w:r>
    </w:p>
    <w:p w14:paraId="3C128C4A" w14:textId="77777777" w:rsidR="001642F1" w:rsidRPr="0035387C" w:rsidRDefault="001642F1" w:rsidP="001642F1">
      <w:pPr>
        <w:pStyle w:val="Numreradrubrik2"/>
      </w:pPr>
      <w:bookmarkStart w:id="1222" w:name="_Toc32421608"/>
      <w:bookmarkStart w:id="1223" w:name="_Toc216183243"/>
      <w:proofErr w:type="spellStart"/>
      <w:r w:rsidRPr="0035387C">
        <w:lastRenderedPageBreak/>
        <w:t>GetExtendedConsentsForPatient</w:t>
      </w:r>
      <w:bookmarkEnd w:id="1222"/>
      <w:bookmarkEnd w:id="1223"/>
      <w:proofErr w:type="spellEnd"/>
      <w:r w:rsidRPr="0035387C">
        <w:br/>
      </w:r>
    </w:p>
    <w:p w14:paraId="2E9CD8DD" w14:textId="124B662D" w:rsidR="001642F1" w:rsidRDefault="001642F1" w:rsidP="001642F1">
      <w:r>
        <w:t>Tjänst som läser registrerade samtyckesintyg för en viss patient</w:t>
      </w:r>
      <w:r w:rsidR="00262B00">
        <w:t>/brukare</w:t>
      </w:r>
      <w:r>
        <w:t xml:space="preserve"> med utökad information.</w:t>
      </w:r>
    </w:p>
    <w:p w14:paraId="523851ED" w14:textId="43AB0A5C" w:rsidR="001642F1" w:rsidRDefault="001642F1" w:rsidP="001642F1">
      <w:r>
        <w:t>Det är valbart om ogiltiga (makulerade</w:t>
      </w:r>
      <w:r w:rsidR="00A738DB">
        <w:t xml:space="preserve"> och</w:t>
      </w:r>
      <w:r>
        <w:t xml:space="preserve"> utgångna) samtyckesintyg skall returneras. </w:t>
      </w:r>
    </w:p>
    <w:p w14:paraId="3DF38410" w14:textId="5F3D2D7C" w:rsidR="001642F1" w:rsidRPr="003B7E0A" w:rsidRDefault="001642F1" w:rsidP="001642F1">
      <w:r>
        <w:t xml:space="preserve">Tjänsten kan användas för att söka fram och administrera </w:t>
      </w:r>
      <w:r w:rsidR="004709C3">
        <w:t>patientens/brukarens</w:t>
      </w:r>
      <w:r>
        <w:t xml:space="preserve"> samtycken för en viss vård</w:t>
      </w:r>
      <w:r w:rsidR="00262B00">
        <w:t>-/omsorgs</w:t>
      </w:r>
      <w:r>
        <w:t>givare.</w:t>
      </w:r>
    </w:p>
    <w:p w14:paraId="421E2A83" w14:textId="77777777" w:rsidR="001642F1" w:rsidRDefault="001642F1" w:rsidP="001642F1">
      <w:pPr>
        <w:pStyle w:val="Numreradrubrik3"/>
      </w:pPr>
      <w:bookmarkStart w:id="1224" w:name="_Toc32421609"/>
      <w:bookmarkStart w:id="1225" w:name="_Toc216183244"/>
      <w:r>
        <w:t>Version</w:t>
      </w:r>
      <w:bookmarkEnd w:id="1224"/>
      <w:bookmarkEnd w:id="1225"/>
      <w:r>
        <w:t xml:space="preserve"> </w:t>
      </w:r>
    </w:p>
    <w:p w14:paraId="4AB7EF55" w14:textId="206EA3A8" w:rsidR="001642F1" w:rsidRDefault="001642F1" w:rsidP="001642F1">
      <w:r>
        <w:t>2.0</w:t>
      </w:r>
    </w:p>
    <w:p w14:paraId="03103930" w14:textId="77777777" w:rsidR="007861C6" w:rsidRDefault="007861C6" w:rsidP="007861C6">
      <w:pPr>
        <w:pStyle w:val="Numreradrubrik3"/>
      </w:pPr>
      <w:bookmarkStart w:id="1226" w:name="_Toc216183245"/>
      <w:proofErr w:type="spellStart"/>
      <w:r>
        <w:t>Meddelandeinformationsmodell</w:t>
      </w:r>
      <w:bookmarkEnd w:id="1226"/>
      <w:proofErr w:type="spellEnd"/>
    </w:p>
    <w:p w14:paraId="79DF3564" w14:textId="77777777" w:rsidR="007861C6" w:rsidRDefault="007861C6" w:rsidP="001642F1"/>
    <w:p w14:paraId="501B357A" w14:textId="24D64B5E" w:rsidR="007861C6" w:rsidRPr="007861C6" w:rsidRDefault="007861C6" w:rsidP="007861C6">
      <w:r w:rsidRPr="007861C6">
        <w:rPr>
          <w:noProof/>
        </w:rPr>
        <w:drawing>
          <wp:inline distT="0" distB="0" distL="0" distR="0" wp14:anchorId="7DEEE02E" wp14:editId="54CB552D">
            <wp:extent cx="3833596" cy="2419350"/>
            <wp:effectExtent l="0" t="0" r="0" b="0"/>
            <wp:docPr id="1897637743" name="Bildobjekt 7" descr="En bild som visar text, skärmbild, Teckensnitt,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37743" name="Bildobjekt 7" descr="En bild som visar text, skärmbild, Teckensnitt, design&#10;&#10;Automatiskt genererad beskrivn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40250" cy="2423549"/>
                    </a:xfrm>
                    <a:prstGeom prst="rect">
                      <a:avLst/>
                    </a:prstGeom>
                    <a:noFill/>
                    <a:ln>
                      <a:noFill/>
                    </a:ln>
                  </pic:spPr>
                </pic:pic>
              </a:graphicData>
            </a:graphic>
          </wp:inline>
        </w:drawing>
      </w:r>
    </w:p>
    <w:p w14:paraId="66FE9605" w14:textId="77777777" w:rsidR="007861C6" w:rsidRPr="00C55071" w:rsidRDefault="007861C6" w:rsidP="001642F1"/>
    <w:p w14:paraId="0D657D21" w14:textId="77777777" w:rsidR="001642F1" w:rsidRDefault="001642F1" w:rsidP="001642F1">
      <w:pPr>
        <w:pStyle w:val="Numreradrubrik3"/>
      </w:pPr>
      <w:bookmarkStart w:id="1227" w:name="_Toc32421610"/>
      <w:bookmarkStart w:id="1228" w:name="_Toc216183246"/>
      <w:proofErr w:type="spellStart"/>
      <w:r>
        <w:t>Fältregler</w:t>
      </w:r>
      <w:bookmarkEnd w:id="1227"/>
      <w:bookmarkEnd w:id="1228"/>
      <w:proofErr w:type="spellEnd"/>
    </w:p>
    <w:tbl>
      <w:tblPr>
        <w:tblW w:w="1014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2977"/>
        <w:gridCol w:w="3402"/>
        <w:gridCol w:w="1559"/>
      </w:tblGrid>
      <w:tr w:rsidR="001642F1" w14:paraId="1067A545" w14:textId="77777777" w:rsidTr="00496978">
        <w:trPr>
          <w:trHeight w:val="380"/>
        </w:trPr>
        <w:tc>
          <w:tcPr>
            <w:tcW w:w="2208" w:type="dxa"/>
            <w:shd w:val="clear" w:color="auto" w:fill="D9D9D9"/>
            <w:vAlign w:val="bottom"/>
          </w:tcPr>
          <w:p w14:paraId="097E0806" w14:textId="77777777" w:rsidR="001642F1" w:rsidRDefault="001642F1" w:rsidP="00496978">
            <w:r>
              <w:rPr>
                <w:b/>
              </w:rPr>
              <w:t>Namn</w:t>
            </w:r>
          </w:p>
        </w:tc>
        <w:tc>
          <w:tcPr>
            <w:tcW w:w="2977" w:type="dxa"/>
            <w:shd w:val="clear" w:color="auto" w:fill="D9D9D9"/>
            <w:vAlign w:val="bottom"/>
          </w:tcPr>
          <w:p w14:paraId="43068806" w14:textId="77777777" w:rsidR="001642F1" w:rsidRDefault="001642F1" w:rsidP="00496978">
            <w:proofErr w:type="spellStart"/>
            <w:r>
              <w:rPr>
                <w:b/>
              </w:rPr>
              <w:t>Datatyp</w:t>
            </w:r>
            <w:proofErr w:type="spellEnd"/>
          </w:p>
        </w:tc>
        <w:tc>
          <w:tcPr>
            <w:tcW w:w="3402" w:type="dxa"/>
            <w:shd w:val="clear" w:color="auto" w:fill="D9D9D9"/>
            <w:vAlign w:val="bottom"/>
          </w:tcPr>
          <w:p w14:paraId="6C9D30B5" w14:textId="77777777" w:rsidR="001642F1" w:rsidRDefault="001642F1" w:rsidP="00496978">
            <w:r>
              <w:rPr>
                <w:b/>
              </w:rPr>
              <w:t>Beskrivning</w:t>
            </w:r>
          </w:p>
        </w:tc>
        <w:tc>
          <w:tcPr>
            <w:tcW w:w="1559" w:type="dxa"/>
            <w:shd w:val="clear" w:color="auto" w:fill="D9D9D9"/>
            <w:vAlign w:val="bottom"/>
          </w:tcPr>
          <w:p w14:paraId="65628A7C" w14:textId="77777777" w:rsidR="001642F1" w:rsidRDefault="001642F1" w:rsidP="00496978">
            <w:proofErr w:type="spellStart"/>
            <w:r>
              <w:rPr>
                <w:b/>
              </w:rPr>
              <w:t>Kardinalitet</w:t>
            </w:r>
            <w:proofErr w:type="spellEnd"/>
          </w:p>
        </w:tc>
      </w:tr>
      <w:tr w:rsidR="001642F1" w14:paraId="13DB4B9A" w14:textId="77777777" w:rsidTr="00496978">
        <w:tc>
          <w:tcPr>
            <w:tcW w:w="2208" w:type="dxa"/>
            <w:shd w:val="clear" w:color="auto" w:fill="F9F9F9"/>
            <w:vAlign w:val="bottom"/>
          </w:tcPr>
          <w:p w14:paraId="733C02F5" w14:textId="77777777" w:rsidR="001642F1" w:rsidRDefault="001642F1" w:rsidP="00496978">
            <w:r>
              <w:rPr>
                <w:b/>
                <w:i/>
              </w:rPr>
              <w:t>Begäran</w:t>
            </w:r>
          </w:p>
        </w:tc>
        <w:tc>
          <w:tcPr>
            <w:tcW w:w="2977" w:type="dxa"/>
            <w:shd w:val="clear" w:color="auto" w:fill="F9F9F9"/>
            <w:vAlign w:val="bottom"/>
          </w:tcPr>
          <w:p w14:paraId="604A685D" w14:textId="77777777" w:rsidR="001642F1" w:rsidRDefault="001642F1" w:rsidP="00496978"/>
        </w:tc>
        <w:tc>
          <w:tcPr>
            <w:tcW w:w="3402" w:type="dxa"/>
            <w:shd w:val="clear" w:color="auto" w:fill="F9F9F9"/>
            <w:vAlign w:val="bottom"/>
          </w:tcPr>
          <w:p w14:paraId="21929F43" w14:textId="77777777" w:rsidR="001642F1" w:rsidRDefault="001642F1" w:rsidP="00496978"/>
        </w:tc>
        <w:tc>
          <w:tcPr>
            <w:tcW w:w="1559" w:type="dxa"/>
            <w:shd w:val="clear" w:color="auto" w:fill="F9F9F9"/>
            <w:vAlign w:val="bottom"/>
          </w:tcPr>
          <w:p w14:paraId="10F4A143" w14:textId="77777777" w:rsidR="001642F1" w:rsidRDefault="001642F1" w:rsidP="00496978"/>
        </w:tc>
      </w:tr>
      <w:tr w:rsidR="001642F1" w14:paraId="230B6F8A" w14:textId="77777777" w:rsidTr="00496978">
        <w:tc>
          <w:tcPr>
            <w:tcW w:w="2208" w:type="dxa"/>
          </w:tcPr>
          <w:p w14:paraId="5EF018A1" w14:textId="77777777" w:rsidR="001642F1" w:rsidRDefault="001642F1" w:rsidP="00496978">
            <w:proofErr w:type="spellStart"/>
            <w:r>
              <w:t>careProviderId</w:t>
            </w:r>
            <w:proofErr w:type="spellEnd"/>
          </w:p>
        </w:tc>
        <w:tc>
          <w:tcPr>
            <w:tcW w:w="2977" w:type="dxa"/>
          </w:tcPr>
          <w:p w14:paraId="3BEDAF7B" w14:textId="77777777" w:rsidR="001642F1" w:rsidRPr="00BE3EB3" w:rsidRDefault="001642F1" w:rsidP="00496978">
            <w:pPr>
              <w:rPr>
                <w:lang w:val="en-US"/>
              </w:rPr>
            </w:pPr>
            <w:proofErr w:type="gramStart"/>
            <w:r w:rsidRPr="00BE3EB3">
              <w:rPr>
                <w:lang w:val="en-US"/>
              </w:rPr>
              <w:t>urn:riv</w:t>
            </w:r>
            <w:proofErr w:type="gramEnd"/>
            <w:r w:rsidRPr="00BE3EB3">
              <w:rPr>
                <w:lang w:val="en-US"/>
              </w:rPr>
              <w:t>:</w:t>
            </w:r>
            <w:proofErr w:type="gramStart"/>
            <w:r w:rsidRPr="00BE3EB3">
              <w:rPr>
                <w:lang w:val="en-US"/>
              </w:rPr>
              <w:t>informationsecurity:authorization</w:t>
            </w:r>
            <w:proofErr w:type="gramEnd"/>
            <w:r w:rsidRPr="00BE3EB3">
              <w:rPr>
                <w:lang w:val="en-US"/>
              </w:rPr>
              <w:t>:consent:</w:t>
            </w:r>
            <w:proofErr w:type="gramStart"/>
            <w:r w:rsidRPr="00BE3EB3">
              <w:rPr>
                <w:lang w:val="en-US"/>
              </w:rPr>
              <w:t>2:HsaId</w:t>
            </w:r>
            <w:proofErr w:type="gramEnd"/>
          </w:p>
        </w:tc>
        <w:tc>
          <w:tcPr>
            <w:tcW w:w="3402" w:type="dxa"/>
          </w:tcPr>
          <w:p w14:paraId="2871D71B" w14:textId="5814D2A9" w:rsidR="001642F1" w:rsidRDefault="001642F1" w:rsidP="00496978">
            <w:r>
              <w:t>HSA-id på den vård</w:t>
            </w:r>
            <w:r w:rsidR="00262B00">
              <w:t>-/omsorgs</w:t>
            </w:r>
            <w:r>
              <w:t>givare vars samtycken skall hämtas.</w:t>
            </w:r>
          </w:p>
        </w:tc>
        <w:tc>
          <w:tcPr>
            <w:tcW w:w="1559" w:type="dxa"/>
          </w:tcPr>
          <w:p w14:paraId="3255DCFC" w14:textId="77777777" w:rsidR="001642F1" w:rsidRDefault="001642F1" w:rsidP="00496978">
            <w:r>
              <w:t>1..1</w:t>
            </w:r>
          </w:p>
        </w:tc>
      </w:tr>
      <w:tr w:rsidR="001642F1" w14:paraId="3A68AF16" w14:textId="77777777" w:rsidTr="00496978">
        <w:tc>
          <w:tcPr>
            <w:tcW w:w="2208" w:type="dxa"/>
          </w:tcPr>
          <w:p w14:paraId="08C2B942" w14:textId="77777777" w:rsidR="001642F1" w:rsidRDefault="001642F1" w:rsidP="00496978">
            <w:proofErr w:type="spellStart"/>
            <w:r>
              <w:lastRenderedPageBreak/>
              <w:t>patientId</w:t>
            </w:r>
            <w:proofErr w:type="spellEnd"/>
          </w:p>
        </w:tc>
        <w:tc>
          <w:tcPr>
            <w:tcW w:w="2977" w:type="dxa"/>
          </w:tcPr>
          <w:p w14:paraId="3149CE54" w14:textId="77777777" w:rsidR="001642F1" w:rsidRPr="00BE3EB3" w:rsidRDefault="001642F1" w:rsidP="00496978">
            <w:pPr>
              <w:rPr>
                <w:lang w:val="en-US"/>
              </w:rPr>
            </w:pPr>
            <w:proofErr w:type="gramStart"/>
            <w:r w:rsidRPr="00BE3EB3">
              <w:rPr>
                <w:lang w:val="en-US"/>
              </w:rPr>
              <w:t>urn:riv</w:t>
            </w:r>
            <w:proofErr w:type="gramEnd"/>
            <w:r w:rsidRPr="00BE3EB3">
              <w:rPr>
                <w:lang w:val="en-US"/>
              </w:rPr>
              <w:t>:</w:t>
            </w:r>
            <w:proofErr w:type="gramStart"/>
            <w:r w:rsidRPr="00BE3EB3">
              <w:rPr>
                <w:lang w:val="en-US"/>
              </w:rPr>
              <w:t>informationsecurity:authorization</w:t>
            </w:r>
            <w:proofErr w:type="gramEnd"/>
            <w:r w:rsidRPr="00BE3EB3">
              <w:rPr>
                <w:lang w:val="en-US"/>
              </w:rPr>
              <w:t>:consent:</w:t>
            </w:r>
            <w:proofErr w:type="gramStart"/>
            <w:r w:rsidRPr="00BE3EB3">
              <w:rPr>
                <w:lang w:val="en-US"/>
              </w:rPr>
              <w:t>2:IIType</w:t>
            </w:r>
            <w:proofErr w:type="gramEnd"/>
          </w:p>
        </w:tc>
        <w:tc>
          <w:tcPr>
            <w:tcW w:w="3402" w:type="dxa"/>
          </w:tcPr>
          <w:p w14:paraId="777D2C94" w14:textId="7FF5A26D" w:rsidR="001642F1" w:rsidRDefault="001642F1" w:rsidP="00496978">
            <w:r>
              <w:t xml:space="preserve">Personidentitet på </w:t>
            </w:r>
            <w:r w:rsidR="004709C3">
              <w:t>patienten/brukaren</w:t>
            </w:r>
            <w:r>
              <w:t xml:space="preserve"> vars samtycken skall hämtas.</w:t>
            </w:r>
          </w:p>
        </w:tc>
        <w:tc>
          <w:tcPr>
            <w:tcW w:w="1559" w:type="dxa"/>
          </w:tcPr>
          <w:p w14:paraId="18240F39" w14:textId="77777777" w:rsidR="001642F1" w:rsidRDefault="001642F1" w:rsidP="00496978">
            <w:r>
              <w:t>1..1</w:t>
            </w:r>
          </w:p>
        </w:tc>
      </w:tr>
      <w:tr w:rsidR="001642F1" w14:paraId="44293023" w14:textId="77777777" w:rsidTr="00496978">
        <w:tc>
          <w:tcPr>
            <w:tcW w:w="2208" w:type="dxa"/>
          </w:tcPr>
          <w:p w14:paraId="5D11AD5E" w14:textId="77777777" w:rsidR="001642F1" w:rsidRDefault="001642F1" w:rsidP="00496978">
            <w:proofErr w:type="spellStart"/>
            <w:r>
              <w:t>getCancelledFlag</w:t>
            </w:r>
            <w:proofErr w:type="spellEnd"/>
          </w:p>
        </w:tc>
        <w:tc>
          <w:tcPr>
            <w:tcW w:w="2977" w:type="dxa"/>
          </w:tcPr>
          <w:p w14:paraId="0A34C8D7" w14:textId="77777777" w:rsidR="001642F1" w:rsidRDefault="001642F1" w:rsidP="00496978">
            <w:proofErr w:type="spellStart"/>
            <w:proofErr w:type="gramStart"/>
            <w:r>
              <w:t>xs:Boolean</w:t>
            </w:r>
            <w:proofErr w:type="spellEnd"/>
            <w:proofErr w:type="gramEnd"/>
          </w:p>
        </w:tc>
        <w:tc>
          <w:tcPr>
            <w:tcW w:w="3402" w:type="dxa"/>
          </w:tcPr>
          <w:p w14:paraId="2609A3D8" w14:textId="77777777" w:rsidR="001642F1" w:rsidRDefault="001642F1" w:rsidP="00496978">
            <w:r>
              <w:t>Flagga som avgör om ogiltiga samtyckesintyg skall returneras.</w:t>
            </w:r>
          </w:p>
        </w:tc>
        <w:tc>
          <w:tcPr>
            <w:tcW w:w="1559" w:type="dxa"/>
          </w:tcPr>
          <w:p w14:paraId="5ADF50BC" w14:textId="77777777" w:rsidR="001642F1" w:rsidRDefault="001642F1" w:rsidP="00496978">
            <w:r>
              <w:t>1..1</w:t>
            </w:r>
          </w:p>
        </w:tc>
      </w:tr>
      <w:tr w:rsidR="001642F1" w14:paraId="350DD7F1" w14:textId="77777777" w:rsidTr="00496978">
        <w:tc>
          <w:tcPr>
            <w:tcW w:w="2208" w:type="dxa"/>
            <w:shd w:val="clear" w:color="auto" w:fill="F9F9F9"/>
            <w:vAlign w:val="bottom"/>
          </w:tcPr>
          <w:p w14:paraId="7B288182" w14:textId="77777777" w:rsidR="001642F1" w:rsidRDefault="001642F1" w:rsidP="00496978">
            <w:r>
              <w:rPr>
                <w:b/>
                <w:i/>
              </w:rPr>
              <w:t>Svar</w:t>
            </w:r>
          </w:p>
        </w:tc>
        <w:tc>
          <w:tcPr>
            <w:tcW w:w="2977" w:type="dxa"/>
            <w:shd w:val="clear" w:color="auto" w:fill="F9F9F9"/>
            <w:vAlign w:val="bottom"/>
          </w:tcPr>
          <w:p w14:paraId="5BFD4D6A" w14:textId="77777777" w:rsidR="001642F1" w:rsidRDefault="001642F1" w:rsidP="00496978"/>
        </w:tc>
        <w:tc>
          <w:tcPr>
            <w:tcW w:w="3402" w:type="dxa"/>
            <w:shd w:val="clear" w:color="auto" w:fill="F9F9F9"/>
            <w:vAlign w:val="bottom"/>
          </w:tcPr>
          <w:p w14:paraId="1F8FB8A5" w14:textId="77777777" w:rsidR="001642F1" w:rsidRDefault="001642F1" w:rsidP="00496978"/>
        </w:tc>
        <w:tc>
          <w:tcPr>
            <w:tcW w:w="1559" w:type="dxa"/>
            <w:shd w:val="clear" w:color="auto" w:fill="F9F9F9"/>
            <w:vAlign w:val="bottom"/>
          </w:tcPr>
          <w:p w14:paraId="67AB6350" w14:textId="77777777" w:rsidR="001642F1" w:rsidRDefault="001642F1" w:rsidP="00496978"/>
        </w:tc>
      </w:tr>
      <w:tr w:rsidR="001642F1" w14:paraId="0C28A75E" w14:textId="77777777" w:rsidTr="00496978">
        <w:tc>
          <w:tcPr>
            <w:tcW w:w="2208" w:type="dxa"/>
          </w:tcPr>
          <w:p w14:paraId="6F221742" w14:textId="77777777" w:rsidR="001642F1" w:rsidRDefault="001642F1" w:rsidP="00496978">
            <w:proofErr w:type="spellStart"/>
            <w:r>
              <w:t>getExtendedConsentsResult</w:t>
            </w:r>
            <w:proofErr w:type="spellEnd"/>
          </w:p>
        </w:tc>
        <w:tc>
          <w:tcPr>
            <w:tcW w:w="2977" w:type="dxa"/>
          </w:tcPr>
          <w:p w14:paraId="09E32F99" w14:textId="77777777" w:rsidR="001642F1" w:rsidRPr="00BE3EB3" w:rsidRDefault="001642F1" w:rsidP="00496978">
            <w:pPr>
              <w:rPr>
                <w:lang w:val="en-US"/>
              </w:rPr>
            </w:pPr>
            <w:proofErr w:type="gramStart"/>
            <w:r w:rsidRPr="00BE3EB3">
              <w:rPr>
                <w:lang w:val="en-US"/>
              </w:rPr>
              <w:t>urn:riv</w:t>
            </w:r>
            <w:proofErr w:type="gramEnd"/>
            <w:r w:rsidRPr="00BE3EB3">
              <w:rPr>
                <w:lang w:val="en-US"/>
              </w:rPr>
              <w:t>:</w:t>
            </w:r>
            <w:proofErr w:type="gramStart"/>
            <w:r w:rsidRPr="00BE3EB3">
              <w:rPr>
                <w:lang w:val="en-US"/>
              </w:rPr>
              <w:t>informationsecurity:authorization</w:t>
            </w:r>
            <w:proofErr w:type="gramEnd"/>
            <w:r w:rsidRPr="00BE3EB3">
              <w:rPr>
                <w:lang w:val="en-US"/>
              </w:rPr>
              <w:t>:consent:</w:t>
            </w:r>
            <w:proofErr w:type="gramStart"/>
            <w:r w:rsidRPr="00BE3EB3">
              <w:rPr>
                <w:lang w:val="en-US"/>
              </w:rPr>
              <w:t>2:GetExtendedConsentsResultType</w:t>
            </w:r>
            <w:proofErr w:type="gramEnd"/>
          </w:p>
        </w:tc>
        <w:tc>
          <w:tcPr>
            <w:tcW w:w="3402" w:type="dxa"/>
          </w:tcPr>
          <w:p w14:paraId="6BA5B45B" w14:textId="77777777" w:rsidR="001642F1" w:rsidRDefault="001642F1" w:rsidP="00496978">
            <w:r>
              <w:t>Utökad information för samtycke.</w:t>
            </w:r>
          </w:p>
        </w:tc>
        <w:tc>
          <w:tcPr>
            <w:tcW w:w="1559" w:type="dxa"/>
          </w:tcPr>
          <w:p w14:paraId="4F04F49A" w14:textId="77777777" w:rsidR="001642F1" w:rsidRDefault="001642F1" w:rsidP="00496978">
            <w:r>
              <w:t>1..1</w:t>
            </w:r>
          </w:p>
        </w:tc>
      </w:tr>
    </w:tbl>
    <w:p w14:paraId="167E8934" w14:textId="77777777" w:rsidR="001642F1" w:rsidRPr="00ED19D0" w:rsidRDefault="001642F1" w:rsidP="001642F1">
      <w:pPr>
        <w:pStyle w:val="Brdtext"/>
      </w:pPr>
    </w:p>
    <w:p w14:paraId="0F6256ED" w14:textId="77777777" w:rsidR="001642F1" w:rsidRDefault="001642F1" w:rsidP="001642F1">
      <w:pPr>
        <w:pStyle w:val="Numreradrubrik3"/>
      </w:pPr>
      <w:bookmarkStart w:id="1229" w:name="_Toc32421611"/>
      <w:bookmarkStart w:id="1230" w:name="_Toc216183247"/>
      <w:proofErr w:type="spellStart"/>
      <w:r>
        <w:t>Övriga</w:t>
      </w:r>
      <w:proofErr w:type="spellEnd"/>
      <w:r>
        <w:t xml:space="preserve"> </w:t>
      </w:r>
      <w:proofErr w:type="spellStart"/>
      <w:r>
        <w:t>regler</w:t>
      </w:r>
      <w:bookmarkEnd w:id="1229"/>
      <w:bookmarkEnd w:id="1230"/>
      <w:proofErr w:type="spellEnd"/>
    </w:p>
    <w:p w14:paraId="7CA3CD23" w14:textId="46EDD6D3" w:rsidR="001642F1" w:rsidRPr="003B7E0A" w:rsidRDefault="001642F1" w:rsidP="001642F1">
      <w:r w:rsidRPr="0050023F">
        <w:t>N/A</w:t>
      </w:r>
    </w:p>
    <w:p w14:paraId="3301C15C" w14:textId="77777777" w:rsidR="001642F1" w:rsidRDefault="001642F1" w:rsidP="001642F1">
      <w:pPr>
        <w:pStyle w:val="Numreradrubrik3"/>
      </w:pPr>
      <w:bookmarkStart w:id="1231" w:name="_Toc216183248"/>
      <w:r w:rsidRPr="00776D68">
        <w:t xml:space="preserve">Icke </w:t>
      </w:r>
      <w:proofErr w:type="spellStart"/>
      <w:r w:rsidRPr="00776D68">
        <w:t>funktionella</w:t>
      </w:r>
      <w:proofErr w:type="spellEnd"/>
      <w:r w:rsidRPr="00776D68">
        <w:t xml:space="preserve"> </w:t>
      </w:r>
      <w:proofErr w:type="spellStart"/>
      <w:r w:rsidRPr="00776D68">
        <w:t>krav</w:t>
      </w:r>
      <w:bookmarkEnd w:id="1231"/>
      <w:proofErr w:type="spellEnd"/>
    </w:p>
    <w:p w14:paraId="3CF6717B" w14:textId="2D572F26" w:rsidR="001642F1" w:rsidRPr="00776D68" w:rsidRDefault="001642F1" w:rsidP="001642F1">
      <w:r>
        <w:t>N/A</w:t>
      </w:r>
    </w:p>
    <w:p w14:paraId="556C4EA1" w14:textId="77777777" w:rsidR="001642F1" w:rsidRPr="00776D68" w:rsidRDefault="001642F1" w:rsidP="001642F1">
      <w:pPr>
        <w:pStyle w:val="Numreradrubrik3"/>
      </w:pPr>
      <w:bookmarkStart w:id="1232" w:name="_Toc216183249"/>
      <w:r w:rsidRPr="00776D68">
        <w:t>SLA-</w:t>
      </w:r>
      <w:proofErr w:type="spellStart"/>
      <w:r w:rsidRPr="00776D68">
        <w:t>krav</w:t>
      </w:r>
      <w:bookmarkEnd w:id="1232"/>
      <w:proofErr w:type="spellEnd"/>
    </w:p>
    <w:p w14:paraId="37115340" w14:textId="77777777" w:rsidR="001642F1" w:rsidRDefault="001642F1" w:rsidP="001642F1">
      <w:pPr>
        <w:rPr>
          <w:color w:val="A33662" w:themeColor="accent1"/>
        </w:rPr>
      </w:pPr>
    </w:p>
    <w:tbl>
      <w:tblPr>
        <w:tblW w:w="91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0"/>
        <w:gridCol w:w="3599"/>
        <w:gridCol w:w="3331"/>
      </w:tblGrid>
      <w:tr w:rsidR="001642F1" w14:paraId="23C97EAB" w14:textId="77777777" w:rsidTr="00496978">
        <w:trPr>
          <w:trHeight w:val="380"/>
        </w:trPr>
        <w:tc>
          <w:tcPr>
            <w:tcW w:w="2170" w:type="dxa"/>
            <w:shd w:val="clear" w:color="auto" w:fill="D9D9D9"/>
            <w:vAlign w:val="bottom"/>
          </w:tcPr>
          <w:p w14:paraId="2EB39325" w14:textId="77777777" w:rsidR="001642F1" w:rsidRDefault="001642F1" w:rsidP="00496978">
            <w:r>
              <w:rPr>
                <w:b/>
              </w:rPr>
              <w:t>Kategori</w:t>
            </w:r>
          </w:p>
        </w:tc>
        <w:tc>
          <w:tcPr>
            <w:tcW w:w="3599" w:type="dxa"/>
            <w:shd w:val="clear" w:color="auto" w:fill="D9D9D9"/>
            <w:vAlign w:val="bottom"/>
          </w:tcPr>
          <w:p w14:paraId="3A20C490" w14:textId="77777777" w:rsidR="001642F1" w:rsidRDefault="001642F1" w:rsidP="00496978">
            <w:r>
              <w:rPr>
                <w:b/>
              </w:rPr>
              <w:t>Värde</w:t>
            </w:r>
          </w:p>
        </w:tc>
        <w:tc>
          <w:tcPr>
            <w:tcW w:w="3331" w:type="dxa"/>
            <w:shd w:val="clear" w:color="auto" w:fill="D9D9D9"/>
            <w:vAlign w:val="bottom"/>
          </w:tcPr>
          <w:p w14:paraId="1621A527" w14:textId="77777777" w:rsidR="001642F1" w:rsidRDefault="001642F1" w:rsidP="00496978">
            <w:r>
              <w:rPr>
                <w:b/>
              </w:rPr>
              <w:t>Kommentar</w:t>
            </w:r>
          </w:p>
        </w:tc>
      </w:tr>
      <w:tr w:rsidR="001642F1" w14:paraId="7B102B5D" w14:textId="77777777" w:rsidTr="00496978">
        <w:tc>
          <w:tcPr>
            <w:tcW w:w="2170" w:type="dxa"/>
          </w:tcPr>
          <w:p w14:paraId="040D3420" w14:textId="77777777" w:rsidR="001642F1" w:rsidRDefault="001642F1" w:rsidP="00496978">
            <w:r>
              <w:t>Svarstid</w:t>
            </w:r>
          </w:p>
        </w:tc>
        <w:tc>
          <w:tcPr>
            <w:tcW w:w="3599" w:type="dxa"/>
          </w:tcPr>
          <w:p w14:paraId="0995667A" w14:textId="77777777" w:rsidR="001642F1" w:rsidRDefault="001642F1" w:rsidP="00496978"/>
        </w:tc>
        <w:tc>
          <w:tcPr>
            <w:tcW w:w="3331" w:type="dxa"/>
          </w:tcPr>
          <w:p w14:paraId="4389084C" w14:textId="77777777" w:rsidR="001642F1" w:rsidRDefault="001642F1" w:rsidP="00496978"/>
        </w:tc>
      </w:tr>
      <w:tr w:rsidR="001642F1" w14:paraId="415D06A0" w14:textId="77777777" w:rsidTr="00496978">
        <w:tc>
          <w:tcPr>
            <w:tcW w:w="2170" w:type="dxa"/>
          </w:tcPr>
          <w:p w14:paraId="365C943C" w14:textId="77777777" w:rsidR="001642F1" w:rsidRDefault="001642F1" w:rsidP="00496978">
            <w:r>
              <w:t>Tillgänglighet</w:t>
            </w:r>
          </w:p>
        </w:tc>
        <w:tc>
          <w:tcPr>
            <w:tcW w:w="3599" w:type="dxa"/>
          </w:tcPr>
          <w:p w14:paraId="18AF889B" w14:textId="77777777" w:rsidR="001642F1" w:rsidRDefault="001642F1" w:rsidP="00496978"/>
        </w:tc>
        <w:tc>
          <w:tcPr>
            <w:tcW w:w="3331" w:type="dxa"/>
          </w:tcPr>
          <w:p w14:paraId="21186EBD" w14:textId="77777777" w:rsidR="001642F1" w:rsidRDefault="001642F1" w:rsidP="00496978"/>
        </w:tc>
      </w:tr>
      <w:tr w:rsidR="001642F1" w14:paraId="648603EE" w14:textId="77777777" w:rsidTr="00496978">
        <w:tc>
          <w:tcPr>
            <w:tcW w:w="2170" w:type="dxa"/>
          </w:tcPr>
          <w:p w14:paraId="28D40A48" w14:textId="77777777" w:rsidR="001642F1" w:rsidRDefault="001642F1" w:rsidP="00496978">
            <w:r>
              <w:t>Last</w:t>
            </w:r>
          </w:p>
        </w:tc>
        <w:tc>
          <w:tcPr>
            <w:tcW w:w="3599" w:type="dxa"/>
          </w:tcPr>
          <w:p w14:paraId="699B440C" w14:textId="77777777" w:rsidR="001642F1" w:rsidRDefault="001642F1" w:rsidP="00496978"/>
        </w:tc>
        <w:tc>
          <w:tcPr>
            <w:tcW w:w="3331" w:type="dxa"/>
          </w:tcPr>
          <w:p w14:paraId="048E5CAD" w14:textId="77777777" w:rsidR="001642F1" w:rsidRDefault="001642F1" w:rsidP="00496978"/>
        </w:tc>
      </w:tr>
      <w:tr w:rsidR="001642F1" w14:paraId="363B8A22" w14:textId="77777777" w:rsidTr="00496978">
        <w:tc>
          <w:tcPr>
            <w:tcW w:w="2170" w:type="dxa"/>
          </w:tcPr>
          <w:p w14:paraId="0451AC50" w14:textId="77777777" w:rsidR="001642F1" w:rsidRDefault="001642F1" w:rsidP="00496978">
            <w:r>
              <w:t>Aktualitet</w:t>
            </w:r>
          </w:p>
        </w:tc>
        <w:tc>
          <w:tcPr>
            <w:tcW w:w="3599" w:type="dxa"/>
          </w:tcPr>
          <w:p w14:paraId="4C4C2D49" w14:textId="77777777" w:rsidR="001642F1" w:rsidRDefault="001642F1" w:rsidP="00496978">
            <w:r>
              <w:t>Grundprincipen är att de senaste registrerade intygsuppgifterna i samtyckestjänsten returneras.</w:t>
            </w:r>
          </w:p>
        </w:tc>
        <w:tc>
          <w:tcPr>
            <w:tcW w:w="3331" w:type="dxa"/>
          </w:tcPr>
          <w:p w14:paraId="21723A83" w14:textId="77777777" w:rsidR="001642F1" w:rsidRDefault="001642F1" w:rsidP="00496978"/>
        </w:tc>
      </w:tr>
    </w:tbl>
    <w:p w14:paraId="573FE3B8" w14:textId="77777777" w:rsidR="001642F1" w:rsidRDefault="001642F1" w:rsidP="001642F1"/>
    <w:p w14:paraId="490FEABA" w14:textId="77777777" w:rsidR="001642F1" w:rsidRPr="0035387C" w:rsidRDefault="001642F1" w:rsidP="001642F1">
      <w:pPr>
        <w:pStyle w:val="Numreradrubrik2"/>
      </w:pPr>
      <w:bookmarkStart w:id="1233" w:name="_Toc32421613"/>
      <w:bookmarkStart w:id="1234" w:name="_Toc216183250"/>
      <w:proofErr w:type="spellStart"/>
      <w:r w:rsidRPr="0035387C">
        <w:t>CheckConsent</w:t>
      </w:r>
      <w:bookmarkEnd w:id="1233"/>
      <w:bookmarkEnd w:id="1234"/>
      <w:proofErr w:type="spellEnd"/>
    </w:p>
    <w:p w14:paraId="02ACB618" w14:textId="77777777" w:rsidR="001642F1" w:rsidRDefault="001642F1" w:rsidP="001642F1">
      <w:r>
        <w:t>Tjänst som kontrollerar om det finns ett giltigt samtycke, alternativt intyg om nödsituation, gällande åtkomst för viss aktör (vårdenhet eller medarbetare).</w:t>
      </w:r>
    </w:p>
    <w:p w14:paraId="409FD915" w14:textId="13B93C46" w:rsidR="001642F1" w:rsidRDefault="001642F1" w:rsidP="001642F1">
      <w:r>
        <w:t>Med giltigt samtycke avses ett samtycke som fortfarande är giltigt (giltigt t o m har ej passerats), ej makulerat.</w:t>
      </w:r>
    </w:p>
    <w:p w14:paraId="4F57C542" w14:textId="77777777" w:rsidR="001642F1" w:rsidRDefault="001642F1" w:rsidP="001642F1">
      <w:r>
        <w:lastRenderedPageBreak/>
        <w:t>Om ett giltigt intyg gällande åtkomst för angiven aktör hittas, kommer tjänsten att svara OK.</w:t>
      </w:r>
    </w:p>
    <w:p w14:paraId="75374B84" w14:textId="77777777" w:rsidR="001642F1" w:rsidRPr="00D14FF8" w:rsidRDefault="001642F1" w:rsidP="001642F1">
      <w:pPr>
        <w:rPr>
          <w:highlight w:val="yellow"/>
        </w:rPr>
      </w:pPr>
      <w:r>
        <w:rPr>
          <w:highlight w:val="yellow"/>
        </w:rPr>
        <w:br/>
      </w:r>
    </w:p>
    <w:p w14:paraId="6558FF49" w14:textId="77777777" w:rsidR="001642F1" w:rsidRDefault="001642F1" w:rsidP="001642F1">
      <w:pPr>
        <w:pStyle w:val="Numreradrubrik3"/>
      </w:pPr>
      <w:bookmarkStart w:id="1235" w:name="_Toc32421614"/>
      <w:bookmarkStart w:id="1236" w:name="_Toc216183251"/>
      <w:r>
        <w:t>Version</w:t>
      </w:r>
      <w:bookmarkEnd w:id="1235"/>
      <w:bookmarkEnd w:id="1236"/>
      <w:r>
        <w:t xml:space="preserve"> </w:t>
      </w:r>
    </w:p>
    <w:p w14:paraId="07000481" w14:textId="58EB7724" w:rsidR="001642F1" w:rsidRDefault="001642F1" w:rsidP="001642F1">
      <w:r>
        <w:t>2.0</w:t>
      </w:r>
    </w:p>
    <w:p w14:paraId="64A63FD3" w14:textId="77777777" w:rsidR="007861C6" w:rsidRDefault="007861C6" w:rsidP="007861C6">
      <w:pPr>
        <w:pStyle w:val="Numreradrubrik3"/>
      </w:pPr>
      <w:bookmarkStart w:id="1237" w:name="_Toc216183252"/>
      <w:proofErr w:type="spellStart"/>
      <w:r>
        <w:t>Meddelandeinformationsmodell</w:t>
      </w:r>
      <w:bookmarkEnd w:id="1237"/>
      <w:proofErr w:type="spellEnd"/>
    </w:p>
    <w:p w14:paraId="5BA50463" w14:textId="77777777" w:rsidR="007861C6" w:rsidRDefault="007861C6" w:rsidP="001642F1"/>
    <w:p w14:paraId="4EDBE318" w14:textId="26959BC2" w:rsidR="007861C6" w:rsidRPr="007861C6" w:rsidRDefault="007861C6" w:rsidP="007861C6">
      <w:r w:rsidRPr="007861C6">
        <w:rPr>
          <w:noProof/>
        </w:rPr>
        <w:drawing>
          <wp:inline distT="0" distB="0" distL="0" distR="0" wp14:anchorId="48C87FCE" wp14:editId="45138384">
            <wp:extent cx="2962697" cy="2609850"/>
            <wp:effectExtent l="0" t="0" r="9525" b="0"/>
            <wp:docPr id="350756065" name="Bildobjekt 1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56065" name="Bildobjekt 11" descr="En bild som visar text, skärmbild, Teckensnitt, linje&#10;&#10;Automatiskt genererad beskrivni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68014" cy="2614534"/>
                    </a:xfrm>
                    <a:prstGeom prst="rect">
                      <a:avLst/>
                    </a:prstGeom>
                    <a:noFill/>
                    <a:ln>
                      <a:noFill/>
                    </a:ln>
                  </pic:spPr>
                </pic:pic>
              </a:graphicData>
            </a:graphic>
          </wp:inline>
        </w:drawing>
      </w:r>
    </w:p>
    <w:p w14:paraId="7711CDA2" w14:textId="77777777" w:rsidR="007861C6" w:rsidRPr="00C55071" w:rsidRDefault="007861C6" w:rsidP="001642F1"/>
    <w:p w14:paraId="26B98DE0" w14:textId="77777777" w:rsidR="001642F1" w:rsidRDefault="001642F1" w:rsidP="007861C6">
      <w:pPr>
        <w:pStyle w:val="Numreradrubrik3"/>
      </w:pPr>
      <w:bookmarkStart w:id="1238" w:name="_Toc32421615"/>
      <w:bookmarkStart w:id="1239" w:name="_Toc216183253"/>
      <w:proofErr w:type="spellStart"/>
      <w:r>
        <w:t>Fältregler</w:t>
      </w:r>
      <w:bookmarkEnd w:id="1238"/>
      <w:bookmarkEnd w:id="1239"/>
      <w:proofErr w:type="spellEnd"/>
    </w:p>
    <w:tbl>
      <w:tblPr>
        <w:tblW w:w="1028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1"/>
        <w:gridCol w:w="3402"/>
        <w:gridCol w:w="3685"/>
        <w:gridCol w:w="1560"/>
      </w:tblGrid>
      <w:tr w:rsidR="001642F1" w14:paraId="3604DD66" w14:textId="77777777" w:rsidTr="00496978">
        <w:trPr>
          <w:trHeight w:val="380"/>
        </w:trPr>
        <w:tc>
          <w:tcPr>
            <w:tcW w:w="1641" w:type="dxa"/>
            <w:shd w:val="clear" w:color="auto" w:fill="D9D9D9"/>
            <w:vAlign w:val="bottom"/>
          </w:tcPr>
          <w:p w14:paraId="37848904" w14:textId="77777777" w:rsidR="001642F1" w:rsidRDefault="001642F1" w:rsidP="00496978">
            <w:r>
              <w:rPr>
                <w:b/>
              </w:rPr>
              <w:t>Namn</w:t>
            </w:r>
          </w:p>
        </w:tc>
        <w:tc>
          <w:tcPr>
            <w:tcW w:w="3402" w:type="dxa"/>
            <w:shd w:val="clear" w:color="auto" w:fill="D9D9D9"/>
            <w:vAlign w:val="bottom"/>
          </w:tcPr>
          <w:p w14:paraId="72893298" w14:textId="77777777" w:rsidR="001642F1" w:rsidRDefault="001642F1" w:rsidP="00496978">
            <w:proofErr w:type="spellStart"/>
            <w:r>
              <w:rPr>
                <w:b/>
              </w:rPr>
              <w:t>Datatyp</w:t>
            </w:r>
            <w:proofErr w:type="spellEnd"/>
          </w:p>
        </w:tc>
        <w:tc>
          <w:tcPr>
            <w:tcW w:w="3685" w:type="dxa"/>
            <w:shd w:val="clear" w:color="auto" w:fill="D9D9D9"/>
            <w:vAlign w:val="bottom"/>
          </w:tcPr>
          <w:p w14:paraId="1466F0C0" w14:textId="77777777" w:rsidR="001642F1" w:rsidRDefault="001642F1" w:rsidP="00496978">
            <w:r>
              <w:rPr>
                <w:b/>
              </w:rPr>
              <w:t>Beskrivning</w:t>
            </w:r>
          </w:p>
        </w:tc>
        <w:tc>
          <w:tcPr>
            <w:tcW w:w="1560" w:type="dxa"/>
            <w:shd w:val="clear" w:color="auto" w:fill="D9D9D9"/>
            <w:vAlign w:val="bottom"/>
          </w:tcPr>
          <w:p w14:paraId="4C2EAF38" w14:textId="77777777" w:rsidR="001642F1" w:rsidRDefault="001642F1" w:rsidP="00496978">
            <w:proofErr w:type="spellStart"/>
            <w:r>
              <w:rPr>
                <w:b/>
              </w:rPr>
              <w:t>Kardinalitet</w:t>
            </w:r>
            <w:proofErr w:type="spellEnd"/>
          </w:p>
        </w:tc>
      </w:tr>
      <w:tr w:rsidR="001642F1" w14:paraId="1F7ED246" w14:textId="77777777" w:rsidTr="00496978">
        <w:tc>
          <w:tcPr>
            <w:tcW w:w="1641" w:type="dxa"/>
            <w:shd w:val="clear" w:color="auto" w:fill="F9F9F9"/>
            <w:vAlign w:val="bottom"/>
          </w:tcPr>
          <w:p w14:paraId="73AE54AA" w14:textId="77777777" w:rsidR="001642F1" w:rsidRDefault="001642F1" w:rsidP="00496978">
            <w:r>
              <w:rPr>
                <w:b/>
                <w:i/>
              </w:rPr>
              <w:t>Begäran</w:t>
            </w:r>
          </w:p>
        </w:tc>
        <w:tc>
          <w:tcPr>
            <w:tcW w:w="3402" w:type="dxa"/>
            <w:shd w:val="clear" w:color="auto" w:fill="F9F9F9"/>
            <w:vAlign w:val="bottom"/>
          </w:tcPr>
          <w:p w14:paraId="01F2E9F5" w14:textId="77777777" w:rsidR="001642F1" w:rsidRDefault="001642F1" w:rsidP="00496978"/>
        </w:tc>
        <w:tc>
          <w:tcPr>
            <w:tcW w:w="3685" w:type="dxa"/>
            <w:shd w:val="clear" w:color="auto" w:fill="F9F9F9"/>
            <w:vAlign w:val="bottom"/>
          </w:tcPr>
          <w:p w14:paraId="5F061A91" w14:textId="77777777" w:rsidR="001642F1" w:rsidRDefault="001642F1" w:rsidP="00496978"/>
        </w:tc>
        <w:tc>
          <w:tcPr>
            <w:tcW w:w="1560" w:type="dxa"/>
            <w:shd w:val="clear" w:color="auto" w:fill="F9F9F9"/>
            <w:vAlign w:val="bottom"/>
          </w:tcPr>
          <w:p w14:paraId="08362039" w14:textId="77777777" w:rsidR="001642F1" w:rsidRDefault="001642F1" w:rsidP="00496978"/>
        </w:tc>
      </w:tr>
      <w:tr w:rsidR="001642F1" w14:paraId="2C6B7C44" w14:textId="77777777" w:rsidTr="00496978">
        <w:tc>
          <w:tcPr>
            <w:tcW w:w="1641" w:type="dxa"/>
          </w:tcPr>
          <w:p w14:paraId="5F55774F" w14:textId="77777777" w:rsidR="001642F1" w:rsidRDefault="001642F1" w:rsidP="00496978">
            <w:proofErr w:type="spellStart"/>
            <w:r>
              <w:t>accessingActor</w:t>
            </w:r>
            <w:proofErr w:type="spellEnd"/>
          </w:p>
        </w:tc>
        <w:tc>
          <w:tcPr>
            <w:tcW w:w="3402" w:type="dxa"/>
          </w:tcPr>
          <w:p w14:paraId="6CCEEE29" w14:textId="77777777" w:rsidR="001642F1" w:rsidRPr="00EA0163" w:rsidRDefault="001642F1" w:rsidP="00496978">
            <w:pPr>
              <w:rPr>
                <w:lang w:val="en-US"/>
              </w:rPr>
            </w:pPr>
            <w:proofErr w:type="gramStart"/>
            <w:r w:rsidRPr="00EA0163">
              <w:rPr>
                <w:lang w:val="en-US"/>
              </w:rPr>
              <w:t>urn:riv</w:t>
            </w:r>
            <w:proofErr w:type="gramEnd"/>
            <w:r w:rsidRPr="00EA0163">
              <w:rPr>
                <w:lang w:val="en-US"/>
              </w:rPr>
              <w:t>:</w:t>
            </w:r>
            <w:proofErr w:type="gramStart"/>
            <w:r w:rsidRPr="00EA0163">
              <w:rPr>
                <w:lang w:val="en-US"/>
              </w:rPr>
              <w:t>informationsecurity:authorization</w:t>
            </w:r>
            <w:proofErr w:type="gramEnd"/>
            <w:r w:rsidRPr="00EA0163">
              <w:rPr>
                <w:lang w:val="en-US"/>
              </w:rPr>
              <w:t>:consent:</w:t>
            </w:r>
            <w:proofErr w:type="gramStart"/>
            <w:r w:rsidRPr="00EA0163">
              <w:rPr>
                <w:lang w:val="en-US"/>
              </w:rPr>
              <w:t>2:AccessingActorType</w:t>
            </w:r>
            <w:proofErr w:type="gramEnd"/>
          </w:p>
        </w:tc>
        <w:tc>
          <w:tcPr>
            <w:tcW w:w="3685" w:type="dxa"/>
          </w:tcPr>
          <w:p w14:paraId="59937A47" w14:textId="77777777" w:rsidR="001642F1" w:rsidRDefault="001642F1" w:rsidP="00496978">
            <w:r>
              <w:t>Representerar den aktör/person som önskar åtkomst till informationen.</w:t>
            </w:r>
          </w:p>
        </w:tc>
        <w:tc>
          <w:tcPr>
            <w:tcW w:w="1560" w:type="dxa"/>
          </w:tcPr>
          <w:p w14:paraId="09C6D87A" w14:textId="77777777" w:rsidR="001642F1" w:rsidRDefault="001642F1" w:rsidP="00496978">
            <w:r>
              <w:t>1..1</w:t>
            </w:r>
          </w:p>
        </w:tc>
      </w:tr>
      <w:tr w:rsidR="001642F1" w14:paraId="5BAB814A" w14:textId="77777777" w:rsidTr="00496978">
        <w:tc>
          <w:tcPr>
            <w:tcW w:w="1641" w:type="dxa"/>
          </w:tcPr>
          <w:p w14:paraId="328AFC2B" w14:textId="77777777" w:rsidR="001642F1" w:rsidRDefault="001642F1" w:rsidP="00496978">
            <w:proofErr w:type="spellStart"/>
            <w:r>
              <w:t>patientId</w:t>
            </w:r>
            <w:proofErr w:type="spellEnd"/>
          </w:p>
        </w:tc>
        <w:tc>
          <w:tcPr>
            <w:tcW w:w="3402" w:type="dxa"/>
          </w:tcPr>
          <w:p w14:paraId="18F8D1B1" w14:textId="77777777" w:rsidR="001642F1" w:rsidRPr="00EA0163" w:rsidRDefault="001642F1" w:rsidP="00496978">
            <w:pPr>
              <w:rPr>
                <w:lang w:val="en-US"/>
              </w:rPr>
            </w:pPr>
            <w:proofErr w:type="gramStart"/>
            <w:r w:rsidRPr="00EA0163">
              <w:rPr>
                <w:lang w:val="en-US"/>
              </w:rPr>
              <w:t>urn:riv</w:t>
            </w:r>
            <w:proofErr w:type="gramEnd"/>
            <w:r w:rsidRPr="00EA0163">
              <w:rPr>
                <w:lang w:val="en-US"/>
              </w:rPr>
              <w:t>:</w:t>
            </w:r>
            <w:proofErr w:type="gramStart"/>
            <w:r w:rsidRPr="00EA0163">
              <w:rPr>
                <w:lang w:val="en-US"/>
              </w:rPr>
              <w:t>informationsecurity:authorization</w:t>
            </w:r>
            <w:proofErr w:type="gramEnd"/>
            <w:r w:rsidRPr="00EA0163">
              <w:rPr>
                <w:lang w:val="en-US"/>
              </w:rPr>
              <w:t>:consent:</w:t>
            </w:r>
            <w:proofErr w:type="gramStart"/>
            <w:r w:rsidRPr="00EA0163">
              <w:rPr>
                <w:lang w:val="en-US"/>
              </w:rPr>
              <w:t>2:IIType</w:t>
            </w:r>
            <w:proofErr w:type="gramEnd"/>
          </w:p>
        </w:tc>
        <w:tc>
          <w:tcPr>
            <w:tcW w:w="3685" w:type="dxa"/>
          </w:tcPr>
          <w:p w14:paraId="1C914580" w14:textId="7ACB611D" w:rsidR="001642F1" w:rsidRDefault="001642F1" w:rsidP="00496978">
            <w:r>
              <w:t xml:space="preserve">Personidentitet på </w:t>
            </w:r>
            <w:r w:rsidR="004709C3">
              <w:t>patienten/brukaren</w:t>
            </w:r>
            <w:r>
              <w:t xml:space="preserve"> vars samtycke skall kontrolleras.</w:t>
            </w:r>
          </w:p>
        </w:tc>
        <w:tc>
          <w:tcPr>
            <w:tcW w:w="1560" w:type="dxa"/>
          </w:tcPr>
          <w:p w14:paraId="0C23FCF2" w14:textId="77777777" w:rsidR="001642F1" w:rsidRDefault="001642F1" w:rsidP="00496978">
            <w:r>
              <w:t>1..1</w:t>
            </w:r>
          </w:p>
        </w:tc>
      </w:tr>
      <w:tr w:rsidR="001642F1" w14:paraId="766AB733" w14:textId="77777777" w:rsidTr="00496978">
        <w:tc>
          <w:tcPr>
            <w:tcW w:w="1641" w:type="dxa"/>
            <w:shd w:val="clear" w:color="auto" w:fill="F9F9F9"/>
            <w:vAlign w:val="bottom"/>
          </w:tcPr>
          <w:p w14:paraId="5D8BE89F" w14:textId="77777777" w:rsidR="001642F1" w:rsidRDefault="001642F1" w:rsidP="00496978">
            <w:r>
              <w:rPr>
                <w:b/>
                <w:i/>
              </w:rPr>
              <w:t>Svar</w:t>
            </w:r>
          </w:p>
        </w:tc>
        <w:tc>
          <w:tcPr>
            <w:tcW w:w="3402" w:type="dxa"/>
            <w:shd w:val="clear" w:color="auto" w:fill="F9F9F9"/>
            <w:vAlign w:val="bottom"/>
          </w:tcPr>
          <w:p w14:paraId="5B67F573" w14:textId="77777777" w:rsidR="001642F1" w:rsidRDefault="001642F1" w:rsidP="00496978"/>
        </w:tc>
        <w:tc>
          <w:tcPr>
            <w:tcW w:w="3685" w:type="dxa"/>
            <w:shd w:val="clear" w:color="auto" w:fill="F9F9F9"/>
            <w:vAlign w:val="bottom"/>
          </w:tcPr>
          <w:p w14:paraId="3E4026E0" w14:textId="77777777" w:rsidR="001642F1" w:rsidRDefault="001642F1" w:rsidP="00496978"/>
        </w:tc>
        <w:tc>
          <w:tcPr>
            <w:tcW w:w="1560" w:type="dxa"/>
            <w:shd w:val="clear" w:color="auto" w:fill="F9F9F9"/>
            <w:vAlign w:val="bottom"/>
          </w:tcPr>
          <w:p w14:paraId="3E204102" w14:textId="77777777" w:rsidR="001642F1" w:rsidRDefault="001642F1" w:rsidP="00496978"/>
        </w:tc>
      </w:tr>
      <w:tr w:rsidR="001642F1" w14:paraId="6B0918C5" w14:textId="77777777" w:rsidTr="00496978">
        <w:tc>
          <w:tcPr>
            <w:tcW w:w="1641" w:type="dxa"/>
          </w:tcPr>
          <w:p w14:paraId="770318AF" w14:textId="77777777" w:rsidR="001642F1" w:rsidRDefault="001642F1" w:rsidP="00496978">
            <w:proofErr w:type="spellStart"/>
            <w:r>
              <w:lastRenderedPageBreak/>
              <w:t>checkResult</w:t>
            </w:r>
            <w:proofErr w:type="spellEnd"/>
          </w:p>
        </w:tc>
        <w:tc>
          <w:tcPr>
            <w:tcW w:w="3402" w:type="dxa"/>
          </w:tcPr>
          <w:p w14:paraId="4CD6E6D6" w14:textId="77777777" w:rsidR="001642F1" w:rsidRPr="00EA0163" w:rsidRDefault="001642F1" w:rsidP="00496978">
            <w:pPr>
              <w:rPr>
                <w:lang w:val="en-US"/>
              </w:rPr>
            </w:pPr>
            <w:proofErr w:type="gramStart"/>
            <w:r w:rsidRPr="00EA0163">
              <w:rPr>
                <w:lang w:val="en-US"/>
              </w:rPr>
              <w:t>urn:riv</w:t>
            </w:r>
            <w:proofErr w:type="gramEnd"/>
            <w:r w:rsidRPr="00EA0163">
              <w:rPr>
                <w:lang w:val="en-US"/>
              </w:rPr>
              <w:t>:</w:t>
            </w:r>
            <w:proofErr w:type="gramStart"/>
            <w:r w:rsidRPr="00EA0163">
              <w:rPr>
                <w:lang w:val="en-US"/>
              </w:rPr>
              <w:t>informationsecurity:authorization</w:t>
            </w:r>
            <w:proofErr w:type="gramEnd"/>
            <w:r w:rsidRPr="00EA0163">
              <w:rPr>
                <w:lang w:val="en-US"/>
              </w:rPr>
              <w:t>:consent:</w:t>
            </w:r>
            <w:proofErr w:type="gramStart"/>
            <w:r w:rsidRPr="00EA0163">
              <w:rPr>
                <w:lang w:val="en-US"/>
              </w:rPr>
              <w:t>2:CheckResultType</w:t>
            </w:r>
            <w:proofErr w:type="gramEnd"/>
          </w:p>
        </w:tc>
        <w:tc>
          <w:tcPr>
            <w:tcW w:w="3685" w:type="dxa"/>
          </w:tcPr>
          <w:p w14:paraId="6B6283EB" w14:textId="77777777" w:rsidR="001642F1" w:rsidRDefault="001642F1" w:rsidP="00496978">
            <w:r>
              <w:t>Status för om ett giltigt intyg gällande åtkomst för angiven aktör hittades.</w:t>
            </w:r>
          </w:p>
        </w:tc>
        <w:tc>
          <w:tcPr>
            <w:tcW w:w="1560" w:type="dxa"/>
          </w:tcPr>
          <w:p w14:paraId="3D6BC8F4" w14:textId="77777777" w:rsidR="001642F1" w:rsidRDefault="001642F1" w:rsidP="00496978">
            <w:r>
              <w:t>1..1</w:t>
            </w:r>
          </w:p>
        </w:tc>
      </w:tr>
    </w:tbl>
    <w:p w14:paraId="57083F7E" w14:textId="77777777" w:rsidR="001642F1" w:rsidRDefault="001642F1" w:rsidP="001642F1"/>
    <w:p w14:paraId="72789D69" w14:textId="77777777" w:rsidR="001642F1" w:rsidRPr="00ED19D0" w:rsidRDefault="001642F1" w:rsidP="001642F1">
      <w:pPr>
        <w:pStyle w:val="Brdtext"/>
      </w:pPr>
    </w:p>
    <w:p w14:paraId="183BC0C7" w14:textId="77777777" w:rsidR="001642F1" w:rsidRDefault="001642F1" w:rsidP="001642F1">
      <w:pPr>
        <w:pStyle w:val="Numreradrubrik3"/>
      </w:pPr>
      <w:bookmarkStart w:id="1240" w:name="_Toc32421616"/>
      <w:bookmarkStart w:id="1241" w:name="_Toc216183254"/>
      <w:proofErr w:type="spellStart"/>
      <w:r>
        <w:t>Övriga</w:t>
      </w:r>
      <w:proofErr w:type="spellEnd"/>
      <w:r>
        <w:t xml:space="preserve"> </w:t>
      </w:r>
      <w:proofErr w:type="spellStart"/>
      <w:r>
        <w:t>regler</w:t>
      </w:r>
      <w:bookmarkEnd w:id="1240"/>
      <w:bookmarkEnd w:id="1241"/>
      <w:proofErr w:type="spellEnd"/>
    </w:p>
    <w:p w14:paraId="693E55C0" w14:textId="3996D285" w:rsidR="001642F1" w:rsidRPr="003B7E0A" w:rsidRDefault="001642F1" w:rsidP="001642F1">
      <w:r>
        <w:t>N/A</w:t>
      </w:r>
    </w:p>
    <w:p w14:paraId="176C8A42" w14:textId="77777777" w:rsidR="001642F1" w:rsidRDefault="001642F1" w:rsidP="001642F1">
      <w:pPr>
        <w:pStyle w:val="Numreradrubrik3"/>
      </w:pPr>
      <w:bookmarkStart w:id="1242" w:name="_Toc216183255"/>
      <w:r w:rsidRPr="00776D68">
        <w:t xml:space="preserve">Icke </w:t>
      </w:r>
      <w:proofErr w:type="spellStart"/>
      <w:r w:rsidRPr="00776D68">
        <w:t>funktionella</w:t>
      </w:r>
      <w:proofErr w:type="spellEnd"/>
      <w:r w:rsidRPr="00776D68">
        <w:t xml:space="preserve"> </w:t>
      </w:r>
      <w:proofErr w:type="spellStart"/>
      <w:r w:rsidRPr="00776D68">
        <w:t>krav</w:t>
      </w:r>
      <w:bookmarkEnd w:id="1242"/>
      <w:proofErr w:type="spellEnd"/>
    </w:p>
    <w:p w14:paraId="74679BBA" w14:textId="6A170830" w:rsidR="001642F1" w:rsidRPr="00776D68" w:rsidRDefault="001642F1" w:rsidP="001642F1">
      <w:r>
        <w:t>N/A</w:t>
      </w:r>
    </w:p>
    <w:p w14:paraId="45CE1AEB" w14:textId="77777777" w:rsidR="001642F1" w:rsidRPr="00776D68" w:rsidRDefault="001642F1" w:rsidP="001642F1">
      <w:pPr>
        <w:pStyle w:val="Numreradrubrik3"/>
      </w:pPr>
      <w:bookmarkStart w:id="1243" w:name="_Toc216183256"/>
      <w:r w:rsidRPr="00776D68">
        <w:t>SLA-</w:t>
      </w:r>
      <w:proofErr w:type="spellStart"/>
      <w:r w:rsidRPr="00776D68">
        <w:t>krav</w:t>
      </w:r>
      <w:bookmarkEnd w:id="1243"/>
      <w:proofErr w:type="spellEnd"/>
    </w:p>
    <w:p w14:paraId="0EEB7607" w14:textId="77777777" w:rsidR="001642F1" w:rsidRDefault="001642F1" w:rsidP="001642F1">
      <w:pPr>
        <w:rPr>
          <w:color w:val="A33662" w:themeColor="accent1"/>
        </w:rPr>
      </w:pPr>
    </w:p>
    <w:tbl>
      <w:tblPr>
        <w:tblW w:w="91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3"/>
        <w:gridCol w:w="5811"/>
        <w:gridCol w:w="1506"/>
      </w:tblGrid>
      <w:tr w:rsidR="001642F1" w14:paraId="1393F6B7" w14:textId="77777777" w:rsidTr="00496978">
        <w:trPr>
          <w:trHeight w:val="380"/>
        </w:trPr>
        <w:tc>
          <w:tcPr>
            <w:tcW w:w="1783" w:type="dxa"/>
            <w:shd w:val="clear" w:color="auto" w:fill="D9D9D9"/>
            <w:vAlign w:val="bottom"/>
          </w:tcPr>
          <w:p w14:paraId="7A1B970C" w14:textId="77777777" w:rsidR="001642F1" w:rsidRDefault="001642F1" w:rsidP="00496978">
            <w:r>
              <w:rPr>
                <w:b/>
              </w:rPr>
              <w:t>Kategori</w:t>
            </w:r>
          </w:p>
        </w:tc>
        <w:tc>
          <w:tcPr>
            <w:tcW w:w="5811" w:type="dxa"/>
            <w:shd w:val="clear" w:color="auto" w:fill="D9D9D9"/>
            <w:vAlign w:val="bottom"/>
          </w:tcPr>
          <w:p w14:paraId="0F7EA385" w14:textId="77777777" w:rsidR="001642F1" w:rsidRDefault="001642F1" w:rsidP="00496978">
            <w:r>
              <w:rPr>
                <w:b/>
              </w:rPr>
              <w:t>Värde</w:t>
            </w:r>
          </w:p>
        </w:tc>
        <w:tc>
          <w:tcPr>
            <w:tcW w:w="1506" w:type="dxa"/>
            <w:shd w:val="clear" w:color="auto" w:fill="D9D9D9"/>
            <w:vAlign w:val="bottom"/>
          </w:tcPr>
          <w:p w14:paraId="0853D80C" w14:textId="77777777" w:rsidR="001642F1" w:rsidRDefault="001642F1" w:rsidP="00496978">
            <w:r>
              <w:rPr>
                <w:b/>
              </w:rPr>
              <w:t>Kommentar</w:t>
            </w:r>
          </w:p>
        </w:tc>
      </w:tr>
      <w:tr w:rsidR="001642F1" w14:paraId="372C1FE0" w14:textId="77777777" w:rsidTr="00496978">
        <w:tc>
          <w:tcPr>
            <w:tcW w:w="1783" w:type="dxa"/>
          </w:tcPr>
          <w:p w14:paraId="2E6C805B" w14:textId="77777777" w:rsidR="001642F1" w:rsidRDefault="001642F1" w:rsidP="00496978">
            <w:r>
              <w:t>Svarstid</w:t>
            </w:r>
          </w:p>
        </w:tc>
        <w:tc>
          <w:tcPr>
            <w:tcW w:w="5811" w:type="dxa"/>
          </w:tcPr>
          <w:p w14:paraId="1384ED8A" w14:textId="77777777" w:rsidR="001642F1" w:rsidRDefault="001642F1" w:rsidP="00496978"/>
        </w:tc>
        <w:tc>
          <w:tcPr>
            <w:tcW w:w="1506" w:type="dxa"/>
          </w:tcPr>
          <w:p w14:paraId="6D998FBC" w14:textId="77777777" w:rsidR="001642F1" w:rsidRDefault="001642F1" w:rsidP="00496978"/>
        </w:tc>
      </w:tr>
      <w:tr w:rsidR="001642F1" w14:paraId="3D2ABB0B" w14:textId="77777777" w:rsidTr="00496978">
        <w:tc>
          <w:tcPr>
            <w:tcW w:w="1783" w:type="dxa"/>
          </w:tcPr>
          <w:p w14:paraId="32CFA287" w14:textId="77777777" w:rsidR="001642F1" w:rsidRDefault="001642F1" w:rsidP="00496978">
            <w:r>
              <w:t>Tillgänglighet</w:t>
            </w:r>
          </w:p>
        </w:tc>
        <w:tc>
          <w:tcPr>
            <w:tcW w:w="5811" w:type="dxa"/>
          </w:tcPr>
          <w:p w14:paraId="629AD9D3" w14:textId="77777777" w:rsidR="001642F1" w:rsidRDefault="001642F1" w:rsidP="00496978">
            <w:r>
              <w:t>Beror på ingående samtyckestjänsters tillgänglighet. Önskas högre tillgänglighet kan konsumerande system mellanlagra data i cache som anpassas till krav på aktualitet.</w:t>
            </w:r>
          </w:p>
        </w:tc>
        <w:tc>
          <w:tcPr>
            <w:tcW w:w="1506" w:type="dxa"/>
          </w:tcPr>
          <w:p w14:paraId="69A36A1D" w14:textId="77777777" w:rsidR="001642F1" w:rsidRDefault="001642F1" w:rsidP="00496978"/>
        </w:tc>
      </w:tr>
      <w:tr w:rsidR="001642F1" w14:paraId="48AF10EA" w14:textId="77777777" w:rsidTr="00496978">
        <w:tc>
          <w:tcPr>
            <w:tcW w:w="1783" w:type="dxa"/>
          </w:tcPr>
          <w:p w14:paraId="2B566D0A" w14:textId="77777777" w:rsidR="001642F1" w:rsidRDefault="001642F1" w:rsidP="00496978">
            <w:r>
              <w:t>Last</w:t>
            </w:r>
          </w:p>
        </w:tc>
        <w:tc>
          <w:tcPr>
            <w:tcW w:w="5811" w:type="dxa"/>
          </w:tcPr>
          <w:p w14:paraId="2DA1DC85" w14:textId="77777777" w:rsidR="001642F1" w:rsidRDefault="001642F1" w:rsidP="00496978"/>
        </w:tc>
        <w:tc>
          <w:tcPr>
            <w:tcW w:w="1506" w:type="dxa"/>
          </w:tcPr>
          <w:p w14:paraId="3595A386" w14:textId="77777777" w:rsidR="001642F1" w:rsidRDefault="001642F1" w:rsidP="00496978"/>
        </w:tc>
      </w:tr>
      <w:tr w:rsidR="001642F1" w14:paraId="3BC8D88C" w14:textId="77777777" w:rsidTr="00496978">
        <w:tc>
          <w:tcPr>
            <w:tcW w:w="1783" w:type="dxa"/>
          </w:tcPr>
          <w:p w14:paraId="7F28B48D" w14:textId="77777777" w:rsidR="001642F1" w:rsidRDefault="001642F1" w:rsidP="00496978">
            <w:r>
              <w:t>Aktualitet</w:t>
            </w:r>
          </w:p>
        </w:tc>
        <w:tc>
          <w:tcPr>
            <w:tcW w:w="5811" w:type="dxa"/>
          </w:tcPr>
          <w:p w14:paraId="57A3735E" w14:textId="77777777" w:rsidR="001642F1" w:rsidRDefault="001642F1" w:rsidP="00496978">
            <w:r>
              <w:t>Grundprincipen är att utföra en kontroll på de senaste registrerade intygsuppgifterna i samtyckestjänsten.</w:t>
            </w:r>
          </w:p>
        </w:tc>
        <w:tc>
          <w:tcPr>
            <w:tcW w:w="1506" w:type="dxa"/>
          </w:tcPr>
          <w:p w14:paraId="348DB797" w14:textId="77777777" w:rsidR="001642F1" w:rsidRDefault="001642F1" w:rsidP="00496978"/>
        </w:tc>
      </w:tr>
    </w:tbl>
    <w:p w14:paraId="232851A5" w14:textId="77777777" w:rsidR="001642F1" w:rsidRDefault="001642F1" w:rsidP="001642F1">
      <w:pPr>
        <w:rPr>
          <w:color w:val="A33662" w:themeColor="accent1"/>
        </w:rPr>
      </w:pPr>
    </w:p>
    <w:p w14:paraId="29AABE21" w14:textId="77777777" w:rsidR="001642F1" w:rsidRDefault="001642F1" w:rsidP="001642F1"/>
    <w:p w14:paraId="164CB86E" w14:textId="77777777" w:rsidR="001642F1" w:rsidRDefault="001642F1" w:rsidP="001642F1">
      <w:pPr>
        <w:spacing w:line="240" w:lineRule="auto"/>
      </w:pPr>
      <w:r>
        <w:br w:type="page"/>
      </w:r>
    </w:p>
    <w:p w14:paraId="184C0F88" w14:textId="77777777" w:rsidR="001642F1" w:rsidRDefault="001642F1" w:rsidP="001642F1"/>
    <w:p w14:paraId="38FC9765" w14:textId="77777777" w:rsidR="001642F1" w:rsidRPr="0035387C" w:rsidRDefault="001642F1" w:rsidP="001642F1">
      <w:pPr>
        <w:pStyle w:val="Numreradrubrik2"/>
      </w:pPr>
      <w:bookmarkStart w:id="1244" w:name="_Toc32421618"/>
      <w:bookmarkStart w:id="1245" w:name="_Toc216183257"/>
      <w:proofErr w:type="spellStart"/>
      <w:r w:rsidRPr="0035387C">
        <w:t>RegisterExtendedConsent</w:t>
      </w:r>
      <w:bookmarkEnd w:id="1244"/>
      <w:bookmarkEnd w:id="1245"/>
      <w:proofErr w:type="spellEnd"/>
    </w:p>
    <w:p w14:paraId="7AFAB6AF" w14:textId="369E2F86" w:rsidR="001642F1" w:rsidRDefault="001642F1" w:rsidP="001642F1">
      <w:r>
        <w:t xml:space="preserve">Tjänst som registrerar ett intyg gällande viss patient som ger direktåtkomst till </w:t>
      </w:r>
      <w:r w:rsidR="004709C3">
        <w:t>patientens/brukarens</w:t>
      </w:r>
      <w:r>
        <w:t xml:space="preserve"> information från andra vårdgivare enligt PDL.</w:t>
      </w:r>
    </w:p>
    <w:p w14:paraId="7F3F4CFC" w14:textId="161D33CF" w:rsidR="001642F1" w:rsidRDefault="001642F1" w:rsidP="001642F1">
      <w:r>
        <w:t xml:space="preserve">Intyget avser </w:t>
      </w:r>
      <w:r w:rsidR="004709C3">
        <w:t>patientens/brukarens</w:t>
      </w:r>
      <w:r>
        <w:t xml:space="preserve"> aktiva medgivande (samtycke), alternativt nödsituation då </w:t>
      </w:r>
      <w:proofErr w:type="spellStart"/>
      <w:r>
        <w:t>HoS</w:t>
      </w:r>
      <w:proofErr w:type="spellEnd"/>
      <w:r>
        <w:t xml:space="preserve"> personal bedömer att behov av uppgifterna finns för nödvändig vård av patient som inte kan ge aktivt medgivande.</w:t>
      </w:r>
    </w:p>
    <w:p w14:paraId="3531C0EB" w14:textId="50C2CF7C" w:rsidR="00F40C10" w:rsidRDefault="001642F1" w:rsidP="001642F1">
      <w:r>
        <w:t xml:space="preserve">Det går även att registrera </w:t>
      </w:r>
      <w:r w:rsidR="004709C3">
        <w:t>patientens/brukarens</w:t>
      </w:r>
      <w:r>
        <w:t xml:space="preserve"> företrädare.</w:t>
      </w:r>
    </w:p>
    <w:p w14:paraId="3C4F2701" w14:textId="63A7E74C" w:rsidR="00F40C10" w:rsidRDefault="001642F1" w:rsidP="001642F1">
      <w:r>
        <w:t>Tjänsten kräver utökad information (metainformation) kring skapande av intyget.</w:t>
      </w:r>
    </w:p>
    <w:p w14:paraId="301FE148" w14:textId="77777777" w:rsidR="001642F1" w:rsidRDefault="001642F1" w:rsidP="001642F1">
      <w:pPr>
        <w:pStyle w:val="Numreradrubrik3"/>
      </w:pPr>
      <w:bookmarkStart w:id="1246" w:name="_Toc32421619"/>
      <w:bookmarkStart w:id="1247" w:name="_Toc216183258"/>
      <w:r>
        <w:t>Version</w:t>
      </w:r>
      <w:bookmarkEnd w:id="1246"/>
      <w:bookmarkEnd w:id="1247"/>
    </w:p>
    <w:p w14:paraId="52124EB6" w14:textId="77777777" w:rsidR="001642F1" w:rsidRDefault="001642F1" w:rsidP="001642F1">
      <w:r>
        <w:t xml:space="preserve"> 2.0</w:t>
      </w:r>
    </w:p>
    <w:p w14:paraId="236287DE" w14:textId="2593CAF5" w:rsidR="001642F1" w:rsidRDefault="007861C6" w:rsidP="007861C6">
      <w:pPr>
        <w:pStyle w:val="Numreradrubrik3"/>
      </w:pPr>
      <w:bookmarkStart w:id="1248" w:name="_Toc216183259"/>
      <w:proofErr w:type="spellStart"/>
      <w:r>
        <w:t>Meddelandeinformationsmodell</w:t>
      </w:r>
      <w:bookmarkEnd w:id="1248"/>
      <w:proofErr w:type="spellEnd"/>
    </w:p>
    <w:p w14:paraId="51B309BE" w14:textId="77777777" w:rsidR="007861C6" w:rsidRDefault="007861C6" w:rsidP="007861C6">
      <w:pPr>
        <w:rPr>
          <w:lang w:val="en-US"/>
        </w:rPr>
      </w:pPr>
    </w:p>
    <w:p w14:paraId="7E766A8F" w14:textId="6B3B9679" w:rsidR="007861C6" w:rsidRPr="007861C6" w:rsidRDefault="007861C6" w:rsidP="007861C6">
      <w:r w:rsidRPr="007861C6">
        <w:rPr>
          <w:noProof/>
        </w:rPr>
        <w:drawing>
          <wp:inline distT="0" distB="0" distL="0" distR="0" wp14:anchorId="0164434C" wp14:editId="7089E1CF">
            <wp:extent cx="3305175" cy="2707924"/>
            <wp:effectExtent l="0" t="0" r="0" b="0"/>
            <wp:docPr id="2026022960" name="Bildobjekt 13" descr="En bild som visar text, skärmbild, Teckensnitt, Parallel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22960" name="Bildobjekt 13" descr="En bild som visar text, skärmbild, Teckensnitt, Parallell&#10;&#10;Automatiskt genererad beskrivni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13506" cy="2714750"/>
                    </a:xfrm>
                    <a:prstGeom prst="rect">
                      <a:avLst/>
                    </a:prstGeom>
                    <a:noFill/>
                    <a:ln>
                      <a:noFill/>
                    </a:ln>
                  </pic:spPr>
                </pic:pic>
              </a:graphicData>
            </a:graphic>
          </wp:inline>
        </w:drawing>
      </w:r>
    </w:p>
    <w:p w14:paraId="2DF7A0CD" w14:textId="77777777" w:rsidR="007861C6" w:rsidRPr="007861C6" w:rsidRDefault="007861C6" w:rsidP="007861C6">
      <w:pPr>
        <w:rPr>
          <w:lang w:val="en-US"/>
        </w:rPr>
      </w:pPr>
    </w:p>
    <w:p w14:paraId="16030AC5" w14:textId="77777777" w:rsidR="001642F1" w:rsidRDefault="001642F1" w:rsidP="007861C6">
      <w:pPr>
        <w:pStyle w:val="Numreradrubrik3"/>
      </w:pPr>
      <w:bookmarkStart w:id="1249" w:name="_Toc32421620"/>
      <w:bookmarkStart w:id="1250" w:name="_Toc216183260"/>
      <w:proofErr w:type="spellStart"/>
      <w:r>
        <w:t>Fältregler</w:t>
      </w:r>
      <w:bookmarkEnd w:id="1249"/>
      <w:bookmarkEnd w:id="1250"/>
      <w:proofErr w:type="spellEnd"/>
    </w:p>
    <w:tbl>
      <w:tblPr>
        <w:tblStyle w:val="Tabellrutnt"/>
        <w:tblW w:w="10314" w:type="dxa"/>
        <w:tblLayout w:type="fixed"/>
        <w:tblLook w:val="04A0" w:firstRow="1" w:lastRow="0" w:firstColumn="1" w:lastColumn="0" w:noHBand="0" w:noVBand="1"/>
      </w:tblPr>
      <w:tblGrid>
        <w:gridCol w:w="1951"/>
        <w:gridCol w:w="3119"/>
        <w:gridCol w:w="3685"/>
        <w:gridCol w:w="1559"/>
      </w:tblGrid>
      <w:tr w:rsidR="001642F1" w14:paraId="0CF00218" w14:textId="77777777" w:rsidTr="00496978">
        <w:trPr>
          <w:trHeight w:val="384"/>
        </w:trPr>
        <w:tc>
          <w:tcPr>
            <w:tcW w:w="1951" w:type="dxa"/>
            <w:shd w:val="clear" w:color="auto" w:fill="D9D9D9" w:themeFill="background1" w:themeFillShade="D9"/>
            <w:vAlign w:val="bottom"/>
          </w:tcPr>
          <w:p w14:paraId="0DC0E71C" w14:textId="77777777" w:rsidR="001642F1" w:rsidRDefault="001642F1" w:rsidP="00496978">
            <w:pPr>
              <w:rPr>
                <w:b/>
              </w:rPr>
            </w:pPr>
            <w:r>
              <w:rPr>
                <w:b/>
              </w:rPr>
              <w:t>Namn</w:t>
            </w:r>
          </w:p>
        </w:tc>
        <w:tc>
          <w:tcPr>
            <w:tcW w:w="3119" w:type="dxa"/>
            <w:shd w:val="clear" w:color="auto" w:fill="D9D9D9" w:themeFill="background1" w:themeFillShade="D9"/>
            <w:vAlign w:val="bottom"/>
          </w:tcPr>
          <w:p w14:paraId="3C6ED1D9" w14:textId="77777777" w:rsidR="001642F1" w:rsidRDefault="001642F1" w:rsidP="00496978">
            <w:pPr>
              <w:rPr>
                <w:b/>
              </w:rPr>
            </w:pPr>
            <w:proofErr w:type="spellStart"/>
            <w:r>
              <w:rPr>
                <w:b/>
              </w:rPr>
              <w:t>Datatyp</w:t>
            </w:r>
            <w:proofErr w:type="spellEnd"/>
          </w:p>
        </w:tc>
        <w:tc>
          <w:tcPr>
            <w:tcW w:w="3685" w:type="dxa"/>
            <w:shd w:val="clear" w:color="auto" w:fill="D9D9D9" w:themeFill="background1" w:themeFillShade="D9"/>
            <w:vAlign w:val="bottom"/>
          </w:tcPr>
          <w:p w14:paraId="02753FE9" w14:textId="77777777" w:rsidR="001642F1" w:rsidRDefault="001642F1" w:rsidP="00496978">
            <w:pPr>
              <w:rPr>
                <w:b/>
              </w:rPr>
            </w:pPr>
            <w:r>
              <w:rPr>
                <w:b/>
              </w:rPr>
              <w:t>Beskrivning</w:t>
            </w:r>
          </w:p>
        </w:tc>
        <w:tc>
          <w:tcPr>
            <w:tcW w:w="1559" w:type="dxa"/>
            <w:shd w:val="clear" w:color="auto" w:fill="D9D9D9" w:themeFill="background1" w:themeFillShade="D9"/>
            <w:vAlign w:val="bottom"/>
          </w:tcPr>
          <w:p w14:paraId="67218B75" w14:textId="77777777" w:rsidR="001642F1" w:rsidRDefault="001642F1" w:rsidP="00496978">
            <w:pPr>
              <w:rPr>
                <w:b/>
              </w:rPr>
            </w:pPr>
            <w:proofErr w:type="spellStart"/>
            <w:r>
              <w:rPr>
                <w:b/>
              </w:rPr>
              <w:t>Kardinalitet</w:t>
            </w:r>
            <w:proofErr w:type="spellEnd"/>
          </w:p>
        </w:tc>
      </w:tr>
      <w:tr w:rsidR="001642F1" w14:paraId="7A7519C2" w14:textId="77777777" w:rsidTr="00496978">
        <w:tc>
          <w:tcPr>
            <w:tcW w:w="1951" w:type="dxa"/>
            <w:shd w:val="clear" w:color="auto" w:fill="F9F9F9" w:themeFill="background1" w:themeFillShade="F9"/>
            <w:vAlign w:val="bottom"/>
          </w:tcPr>
          <w:p w14:paraId="6E8CFD20" w14:textId="77777777" w:rsidR="001642F1" w:rsidRDefault="001642F1" w:rsidP="00496978">
            <w:pPr>
              <w:rPr>
                <w:b/>
              </w:rPr>
            </w:pPr>
            <w:r>
              <w:rPr>
                <w:b/>
                <w:i/>
              </w:rPr>
              <w:t>Begäran</w:t>
            </w:r>
          </w:p>
        </w:tc>
        <w:tc>
          <w:tcPr>
            <w:tcW w:w="3119" w:type="dxa"/>
            <w:shd w:val="clear" w:color="auto" w:fill="F9F9F9" w:themeFill="background1" w:themeFillShade="F9"/>
            <w:vAlign w:val="bottom"/>
          </w:tcPr>
          <w:p w14:paraId="31D7AD7C" w14:textId="77777777" w:rsidR="001642F1" w:rsidRDefault="001642F1" w:rsidP="00496978">
            <w:pPr>
              <w:rPr>
                <w:b/>
              </w:rPr>
            </w:pPr>
          </w:p>
        </w:tc>
        <w:tc>
          <w:tcPr>
            <w:tcW w:w="3685" w:type="dxa"/>
            <w:shd w:val="clear" w:color="auto" w:fill="F9F9F9" w:themeFill="background1" w:themeFillShade="F9"/>
            <w:vAlign w:val="bottom"/>
          </w:tcPr>
          <w:p w14:paraId="3A274770" w14:textId="77777777" w:rsidR="001642F1" w:rsidRDefault="001642F1" w:rsidP="00496978">
            <w:pPr>
              <w:rPr>
                <w:b/>
              </w:rPr>
            </w:pPr>
          </w:p>
        </w:tc>
        <w:tc>
          <w:tcPr>
            <w:tcW w:w="1559" w:type="dxa"/>
            <w:shd w:val="clear" w:color="auto" w:fill="F9F9F9" w:themeFill="background1" w:themeFillShade="F9"/>
            <w:vAlign w:val="bottom"/>
          </w:tcPr>
          <w:p w14:paraId="0FEC61EA" w14:textId="77777777" w:rsidR="001642F1" w:rsidRDefault="001642F1" w:rsidP="00496978">
            <w:pPr>
              <w:rPr>
                <w:b/>
              </w:rPr>
            </w:pPr>
          </w:p>
        </w:tc>
      </w:tr>
      <w:tr w:rsidR="001642F1" w14:paraId="3D5BFCA8" w14:textId="77777777" w:rsidTr="00496978">
        <w:tc>
          <w:tcPr>
            <w:tcW w:w="1951" w:type="dxa"/>
          </w:tcPr>
          <w:p w14:paraId="796A19D0" w14:textId="77777777" w:rsidR="001642F1" w:rsidRDefault="001642F1" w:rsidP="00496978">
            <w:proofErr w:type="spellStart"/>
            <w:r>
              <w:t>assertionId</w:t>
            </w:r>
            <w:proofErr w:type="spellEnd"/>
          </w:p>
        </w:tc>
        <w:tc>
          <w:tcPr>
            <w:tcW w:w="3119" w:type="dxa"/>
          </w:tcPr>
          <w:p w14:paraId="766D47F4" w14:textId="77777777" w:rsidR="001642F1" w:rsidRPr="00EA0163" w:rsidRDefault="001642F1" w:rsidP="00496978">
            <w:pPr>
              <w:rPr>
                <w:lang w:val="en-US"/>
              </w:rPr>
            </w:pPr>
            <w:proofErr w:type="gramStart"/>
            <w:r w:rsidRPr="00EA0163">
              <w:rPr>
                <w:lang w:val="en-US"/>
              </w:rPr>
              <w:t>urn:riv</w:t>
            </w:r>
            <w:proofErr w:type="gramEnd"/>
            <w:r w:rsidRPr="00EA0163">
              <w:rPr>
                <w:lang w:val="en-US"/>
              </w:rPr>
              <w:t>:</w:t>
            </w:r>
            <w:proofErr w:type="gramStart"/>
            <w:r w:rsidRPr="00EA0163">
              <w:rPr>
                <w:lang w:val="en-US"/>
              </w:rPr>
              <w:t>informationsecurity:authorization</w:t>
            </w:r>
            <w:proofErr w:type="gramEnd"/>
            <w:r w:rsidRPr="00EA0163">
              <w:rPr>
                <w:lang w:val="en-US"/>
              </w:rPr>
              <w:t>:consent:</w:t>
            </w:r>
            <w:proofErr w:type="gramStart"/>
            <w:r w:rsidRPr="00EA0163">
              <w:rPr>
                <w:lang w:val="en-US"/>
              </w:rPr>
              <w:t>2:Id</w:t>
            </w:r>
            <w:proofErr w:type="gramEnd"/>
          </w:p>
        </w:tc>
        <w:tc>
          <w:tcPr>
            <w:tcW w:w="3685" w:type="dxa"/>
          </w:tcPr>
          <w:p w14:paraId="596E6489" w14:textId="77777777" w:rsidR="001642F1" w:rsidRDefault="001642F1" w:rsidP="00496978">
            <w:r>
              <w:t xml:space="preserve">Unik, global identifierare för intyget. Tjänstekonsumenten ansvarar för att generera </w:t>
            </w:r>
            <w:proofErr w:type="spellStart"/>
            <w:r>
              <w:t>id:et</w:t>
            </w:r>
            <w:proofErr w:type="spellEnd"/>
            <w:r>
              <w:t>.</w:t>
            </w:r>
          </w:p>
        </w:tc>
        <w:tc>
          <w:tcPr>
            <w:tcW w:w="1559" w:type="dxa"/>
          </w:tcPr>
          <w:p w14:paraId="7B13B036" w14:textId="77777777" w:rsidR="001642F1" w:rsidRDefault="001642F1" w:rsidP="00496978">
            <w:r>
              <w:t>1..1</w:t>
            </w:r>
          </w:p>
        </w:tc>
      </w:tr>
      <w:tr w:rsidR="001642F1" w14:paraId="4DC62819" w14:textId="77777777" w:rsidTr="00496978">
        <w:tc>
          <w:tcPr>
            <w:tcW w:w="1951" w:type="dxa"/>
          </w:tcPr>
          <w:p w14:paraId="0CF88862" w14:textId="77777777" w:rsidR="001642F1" w:rsidRDefault="001642F1" w:rsidP="00496978">
            <w:proofErr w:type="spellStart"/>
            <w:r>
              <w:lastRenderedPageBreak/>
              <w:t>assertionType</w:t>
            </w:r>
            <w:proofErr w:type="spellEnd"/>
          </w:p>
        </w:tc>
        <w:tc>
          <w:tcPr>
            <w:tcW w:w="3119" w:type="dxa"/>
          </w:tcPr>
          <w:p w14:paraId="3594D8CA" w14:textId="77777777" w:rsidR="001642F1" w:rsidRPr="00EA0163" w:rsidRDefault="001642F1" w:rsidP="00496978">
            <w:pPr>
              <w:rPr>
                <w:lang w:val="en-US"/>
              </w:rPr>
            </w:pPr>
            <w:proofErr w:type="gramStart"/>
            <w:r w:rsidRPr="00EA0163">
              <w:rPr>
                <w:lang w:val="en-US"/>
              </w:rPr>
              <w:t>urn:riv</w:t>
            </w:r>
            <w:proofErr w:type="gramEnd"/>
            <w:r w:rsidRPr="00EA0163">
              <w:rPr>
                <w:lang w:val="en-US"/>
              </w:rPr>
              <w:t>:</w:t>
            </w:r>
            <w:proofErr w:type="gramStart"/>
            <w:r w:rsidRPr="00EA0163">
              <w:rPr>
                <w:lang w:val="en-US"/>
              </w:rPr>
              <w:t>informationsecurity:authorization</w:t>
            </w:r>
            <w:proofErr w:type="gramEnd"/>
            <w:r w:rsidRPr="00EA0163">
              <w:rPr>
                <w:lang w:val="en-US"/>
              </w:rPr>
              <w:t>:consent:</w:t>
            </w:r>
            <w:proofErr w:type="gramStart"/>
            <w:r w:rsidRPr="00EA0163">
              <w:rPr>
                <w:lang w:val="en-US"/>
              </w:rPr>
              <w:t>2:AssertionTypeType</w:t>
            </w:r>
            <w:proofErr w:type="gramEnd"/>
          </w:p>
        </w:tc>
        <w:tc>
          <w:tcPr>
            <w:tcW w:w="3685" w:type="dxa"/>
          </w:tcPr>
          <w:p w14:paraId="2A4D9846" w14:textId="29F89172" w:rsidR="001642F1" w:rsidRDefault="001642F1" w:rsidP="00496978">
            <w:r>
              <w:t>Typ av intyg som ger direktåtkomst till information från andra vå</w:t>
            </w:r>
            <w:r w:rsidR="00262B00">
              <w:t>r</w:t>
            </w:r>
            <w:r>
              <w:t>d</w:t>
            </w:r>
            <w:r w:rsidR="00262B00">
              <w:t>-/omsorgs</w:t>
            </w:r>
            <w:r>
              <w:t xml:space="preserve">givare enligt </w:t>
            </w:r>
            <w:r w:rsidR="00262B00">
              <w:t>SVOD</w:t>
            </w:r>
            <w:r>
              <w:t xml:space="preserve">. Kan vara </w:t>
            </w:r>
            <w:r w:rsidR="004709C3">
              <w:t>patientens/brukarens</w:t>
            </w:r>
            <w:r>
              <w:t xml:space="preserve"> samtycke eller nödsituation.</w:t>
            </w:r>
          </w:p>
        </w:tc>
        <w:tc>
          <w:tcPr>
            <w:tcW w:w="1559" w:type="dxa"/>
          </w:tcPr>
          <w:p w14:paraId="7DD77591" w14:textId="77777777" w:rsidR="001642F1" w:rsidRDefault="001642F1" w:rsidP="00496978">
            <w:r>
              <w:t>1..1</w:t>
            </w:r>
          </w:p>
        </w:tc>
      </w:tr>
      <w:tr w:rsidR="001642F1" w14:paraId="22F47860" w14:textId="77777777" w:rsidTr="00496978">
        <w:tc>
          <w:tcPr>
            <w:tcW w:w="1951" w:type="dxa"/>
          </w:tcPr>
          <w:p w14:paraId="45FD1AA1" w14:textId="77777777" w:rsidR="001642F1" w:rsidRDefault="001642F1" w:rsidP="00496978">
            <w:proofErr w:type="spellStart"/>
            <w:r>
              <w:t>scope</w:t>
            </w:r>
            <w:proofErr w:type="spellEnd"/>
          </w:p>
        </w:tc>
        <w:tc>
          <w:tcPr>
            <w:tcW w:w="3119" w:type="dxa"/>
          </w:tcPr>
          <w:p w14:paraId="19F35A46" w14:textId="77777777" w:rsidR="001642F1" w:rsidRPr="00EA0163" w:rsidRDefault="001642F1" w:rsidP="00496978">
            <w:pPr>
              <w:rPr>
                <w:lang w:val="en-US"/>
              </w:rPr>
            </w:pPr>
            <w:proofErr w:type="gramStart"/>
            <w:r w:rsidRPr="00EA0163">
              <w:rPr>
                <w:lang w:val="en-US"/>
              </w:rPr>
              <w:t>urn:riv</w:t>
            </w:r>
            <w:proofErr w:type="gramEnd"/>
            <w:r w:rsidRPr="00EA0163">
              <w:rPr>
                <w:lang w:val="en-US"/>
              </w:rPr>
              <w:t>:</w:t>
            </w:r>
            <w:proofErr w:type="gramStart"/>
            <w:r w:rsidRPr="00EA0163">
              <w:rPr>
                <w:lang w:val="en-US"/>
              </w:rPr>
              <w:t>informationsecurity:authorization</w:t>
            </w:r>
            <w:proofErr w:type="gramEnd"/>
            <w:r w:rsidRPr="00EA0163">
              <w:rPr>
                <w:lang w:val="en-US"/>
              </w:rPr>
              <w:t>:consent:</w:t>
            </w:r>
            <w:proofErr w:type="gramStart"/>
            <w:r w:rsidRPr="00EA0163">
              <w:rPr>
                <w:lang w:val="en-US"/>
              </w:rPr>
              <w:t>2:ScopeType</w:t>
            </w:r>
            <w:proofErr w:type="gramEnd"/>
          </w:p>
        </w:tc>
        <w:tc>
          <w:tcPr>
            <w:tcW w:w="3685" w:type="dxa"/>
          </w:tcPr>
          <w:p w14:paraId="27DAE35B" w14:textId="77777777" w:rsidR="001642F1" w:rsidRDefault="001642F1" w:rsidP="00496978">
            <w:r>
              <w:t>Omfånget/tillämpningsområde på intyget.</w:t>
            </w:r>
          </w:p>
        </w:tc>
        <w:tc>
          <w:tcPr>
            <w:tcW w:w="1559" w:type="dxa"/>
          </w:tcPr>
          <w:p w14:paraId="1350EF2E" w14:textId="77777777" w:rsidR="001642F1" w:rsidRDefault="001642F1" w:rsidP="00496978">
            <w:r>
              <w:t>1..1</w:t>
            </w:r>
          </w:p>
        </w:tc>
      </w:tr>
      <w:tr w:rsidR="001642F1" w14:paraId="09486FFB" w14:textId="77777777" w:rsidTr="00496978">
        <w:tc>
          <w:tcPr>
            <w:tcW w:w="1951" w:type="dxa"/>
          </w:tcPr>
          <w:p w14:paraId="17BACB5A" w14:textId="77777777" w:rsidR="001642F1" w:rsidRDefault="001642F1" w:rsidP="00496978">
            <w:proofErr w:type="spellStart"/>
            <w:r>
              <w:t>patientId</w:t>
            </w:r>
            <w:proofErr w:type="spellEnd"/>
          </w:p>
        </w:tc>
        <w:tc>
          <w:tcPr>
            <w:tcW w:w="3119" w:type="dxa"/>
          </w:tcPr>
          <w:p w14:paraId="7417F251" w14:textId="77777777" w:rsidR="001642F1" w:rsidRPr="00EA0163" w:rsidRDefault="001642F1" w:rsidP="00496978">
            <w:pPr>
              <w:rPr>
                <w:lang w:val="en-US"/>
              </w:rPr>
            </w:pPr>
            <w:proofErr w:type="gramStart"/>
            <w:r w:rsidRPr="00EA0163">
              <w:rPr>
                <w:lang w:val="en-US"/>
              </w:rPr>
              <w:t>urn:riv</w:t>
            </w:r>
            <w:proofErr w:type="gramEnd"/>
            <w:r w:rsidRPr="00EA0163">
              <w:rPr>
                <w:lang w:val="en-US"/>
              </w:rPr>
              <w:t>:</w:t>
            </w:r>
            <w:proofErr w:type="gramStart"/>
            <w:r w:rsidRPr="00EA0163">
              <w:rPr>
                <w:lang w:val="en-US"/>
              </w:rPr>
              <w:t>informationsecurity:authorization</w:t>
            </w:r>
            <w:proofErr w:type="gramEnd"/>
            <w:r w:rsidRPr="00EA0163">
              <w:rPr>
                <w:lang w:val="en-US"/>
              </w:rPr>
              <w:t>:consent:</w:t>
            </w:r>
            <w:proofErr w:type="gramStart"/>
            <w:r w:rsidRPr="00EA0163">
              <w:rPr>
                <w:lang w:val="en-US"/>
              </w:rPr>
              <w:t>2:IIType</w:t>
            </w:r>
            <w:proofErr w:type="gramEnd"/>
          </w:p>
        </w:tc>
        <w:tc>
          <w:tcPr>
            <w:tcW w:w="3685" w:type="dxa"/>
          </w:tcPr>
          <w:p w14:paraId="55B7F739" w14:textId="73705E5E" w:rsidR="001642F1" w:rsidRDefault="001642F1" w:rsidP="00496978">
            <w:r>
              <w:t xml:space="preserve">Personidentitet på </w:t>
            </w:r>
            <w:r w:rsidR="004709C3">
              <w:t>patienten/brukaren</w:t>
            </w:r>
            <w:r>
              <w:t xml:space="preserve"> på vilket samtycket ska registreras.</w:t>
            </w:r>
          </w:p>
        </w:tc>
        <w:tc>
          <w:tcPr>
            <w:tcW w:w="1559" w:type="dxa"/>
          </w:tcPr>
          <w:p w14:paraId="0D9431D5" w14:textId="77777777" w:rsidR="001642F1" w:rsidRDefault="001642F1" w:rsidP="00496978">
            <w:r>
              <w:t>1..1</w:t>
            </w:r>
          </w:p>
        </w:tc>
      </w:tr>
      <w:tr w:rsidR="001642F1" w14:paraId="1C6F02C2" w14:textId="77777777" w:rsidTr="00496978">
        <w:tc>
          <w:tcPr>
            <w:tcW w:w="1951" w:type="dxa"/>
          </w:tcPr>
          <w:p w14:paraId="3AFC9B1E" w14:textId="77777777" w:rsidR="001642F1" w:rsidRDefault="001642F1" w:rsidP="00496978">
            <w:proofErr w:type="spellStart"/>
            <w:r>
              <w:t>careProviderId</w:t>
            </w:r>
            <w:proofErr w:type="spellEnd"/>
          </w:p>
        </w:tc>
        <w:tc>
          <w:tcPr>
            <w:tcW w:w="3119" w:type="dxa"/>
          </w:tcPr>
          <w:p w14:paraId="07D7AAD0" w14:textId="77777777" w:rsidR="001642F1" w:rsidRPr="00EA0163" w:rsidRDefault="001642F1" w:rsidP="00496978">
            <w:pPr>
              <w:rPr>
                <w:lang w:val="en-US"/>
              </w:rPr>
            </w:pPr>
            <w:proofErr w:type="gramStart"/>
            <w:r w:rsidRPr="00EA0163">
              <w:rPr>
                <w:lang w:val="en-US"/>
              </w:rPr>
              <w:t>urn:riv</w:t>
            </w:r>
            <w:proofErr w:type="gramEnd"/>
            <w:r w:rsidRPr="00EA0163">
              <w:rPr>
                <w:lang w:val="en-US"/>
              </w:rPr>
              <w:t>:</w:t>
            </w:r>
            <w:proofErr w:type="gramStart"/>
            <w:r w:rsidRPr="00EA0163">
              <w:rPr>
                <w:lang w:val="en-US"/>
              </w:rPr>
              <w:t>informationsecurity:authorization</w:t>
            </w:r>
            <w:proofErr w:type="gramEnd"/>
            <w:r w:rsidRPr="00EA0163">
              <w:rPr>
                <w:lang w:val="en-US"/>
              </w:rPr>
              <w:t>:consent:</w:t>
            </w:r>
            <w:proofErr w:type="gramStart"/>
            <w:r w:rsidRPr="00EA0163">
              <w:rPr>
                <w:lang w:val="en-US"/>
              </w:rPr>
              <w:t>2:HsaId</w:t>
            </w:r>
            <w:proofErr w:type="gramEnd"/>
          </w:p>
        </w:tc>
        <w:tc>
          <w:tcPr>
            <w:tcW w:w="3685" w:type="dxa"/>
          </w:tcPr>
          <w:p w14:paraId="77C0AA07" w14:textId="7CE3CD6F" w:rsidR="001642F1" w:rsidRDefault="001642F1" w:rsidP="00496978">
            <w:r>
              <w:t xml:space="preserve">Id på den </w:t>
            </w:r>
            <w:r w:rsidR="00262B00">
              <w:t xml:space="preserve">vård-/omsorgsgivare </w:t>
            </w:r>
            <w:r>
              <w:t>som intyget gäller för/kopplas till.</w:t>
            </w:r>
          </w:p>
        </w:tc>
        <w:tc>
          <w:tcPr>
            <w:tcW w:w="1559" w:type="dxa"/>
          </w:tcPr>
          <w:p w14:paraId="3547BEC9" w14:textId="77777777" w:rsidR="001642F1" w:rsidRDefault="001642F1" w:rsidP="00496978">
            <w:r>
              <w:t>1..1</w:t>
            </w:r>
          </w:p>
        </w:tc>
      </w:tr>
      <w:tr w:rsidR="001642F1" w14:paraId="7D950DCF" w14:textId="77777777" w:rsidTr="00496978">
        <w:tc>
          <w:tcPr>
            <w:tcW w:w="1951" w:type="dxa"/>
          </w:tcPr>
          <w:p w14:paraId="69C988DE" w14:textId="77777777" w:rsidR="001642F1" w:rsidRDefault="001642F1" w:rsidP="00496978">
            <w:proofErr w:type="spellStart"/>
            <w:r>
              <w:t>careUnitId</w:t>
            </w:r>
            <w:proofErr w:type="spellEnd"/>
          </w:p>
        </w:tc>
        <w:tc>
          <w:tcPr>
            <w:tcW w:w="3119" w:type="dxa"/>
          </w:tcPr>
          <w:p w14:paraId="739495EB" w14:textId="77777777" w:rsidR="001642F1" w:rsidRPr="00EA0163" w:rsidRDefault="001642F1" w:rsidP="00496978">
            <w:pPr>
              <w:rPr>
                <w:lang w:val="en-US"/>
              </w:rPr>
            </w:pPr>
            <w:proofErr w:type="gramStart"/>
            <w:r w:rsidRPr="00EA0163">
              <w:rPr>
                <w:lang w:val="en-US"/>
              </w:rPr>
              <w:t>urn:riv</w:t>
            </w:r>
            <w:proofErr w:type="gramEnd"/>
            <w:r w:rsidRPr="00EA0163">
              <w:rPr>
                <w:lang w:val="en-US"/>
              </w:rPr>
              <w:t>:</w:t>
            </w:r>
            <w:proofErr w:type="gramStart"/>
            <w:r w:rsidRPr="00EA0163">
              <w:rPr>
                <w:lang w:val="en-US"/>
              </w:rPr>
              <w:t>informationsecurity:authorization</w:t>
            </w:r>
            <w:proofErr w:type="gramEnd"/>
            <w:r w:rsidRPr="00EA0163">
              <w:rPr>
                <w:lang w:val="en-US"/>
              </w:rPr>
              <w:t>:consent:</w:t>
            </w:r>
            <w:proofErr w:type="gramStart"/>
            <w:r w:rsidRPr="00EA0163">
              <w:rPr>
                <w:lang w:val="en-US"/>
              </w:rPr>
              <w:t>2:HsaId</w:t>
            </w:r>
            <w:proofErr w:type="gramEnd"/>
          </w:p>
        </w:tc>
        <w:tc>
          <w:tcPr>
            <w:tcW w:w="3685" w:type="dxa"/>
          </w:tcPr>
          <w:p w14:paraId="26486071" w14:textId="4A4D13BC" w:rsidR="001642F1" w:rsidRDefault="001642F1" w:rsidP="00496978">
            <w:r>
              <w:t>Id på den enhet som intyget gäller för/kopplas till.</w:t>
            </w:r>
          </w:p>
        </w:tc>
        <w:tc>
          <w:tcPr>
            <w:tcW w:w="1559" w:type="dxa"/>
          </w:tcPr>
          <w:p w14:paraId="41A8A37F" w14:textId="77777777" w:rsidR="001642F1" w:rsidRDefault="001642F1" w:rsidP="00496978">
            <w:r>
              <w:t>1..1</w:t>
            </w:r>
          </w:p>
        </w:tc>
      </w:tr>
      <w:tr w:rsidR="001642F1" w14:paraId="726F0B97" w14:textId="77777777" w:rsidTr="00496978">
        <w:tc>
          <w:tcPr>
            <w:tcW w:w="1951" w:type="dxa"/>
          </w:tcPr>
          <w:p w14:paraId="5A3FB3C3" w14:textId="77777777" w:rsidR="001642F1" w:rsidRDefault="001642F1" w:rsidP="00496978">
            <w:proofErr w:type="spellStart"/>
            <w:r>
              <w:t>employeeId</w:t>
            </w:r>
            <w:proofErr w:type="spellEnd"/>
          </w:p>
        </w:tc>
        <w:tc>
          <w:tcPr>
            <w:tcW w:w="3119" w:type="dxa"/>
          </w:tcPr>
          <w:p w14:paraId="58E01987" w14:textId="77777777" w:rsidR="001642F1" w:rsidRPr="00EA0163" w:rsidRDefault="001642F1" w:rsidP="00496978">
            <w:pPr>
              <w:rPr>
                <w:lang w:val="en-US"/>
              </w:rPr>
            </w:pPr>
            <w:proofErr w:type="gramStart"/>
            <w:r w:rsidRPr="00EA0163">
              <w:rPr>
                <w:lang w:val="en-US"/>
              </w:rPr>
              <w:t>urn:riv</w:t>
            </w:r>
            <w:proofErr w:type="gramEnd"/>
            <w:r w:rsidRPr="00EA0163">
              <w:rPr>
                <w:lang w:val="en-US"/>
              </w:rPr>
              <w:t>:</w:t>
            </w:r>
            <w:proofErr w:type="gramStart"/>
            <w:r w:rsidRPr="00EA0163">
              <w:rPr>
                <w:lang w:val="en-US"/>
              </w:rPr>
              <w:t>informationsecurity:authorization</w:t>
            </w:r>
            <w:proofErr w:type="gramEnd"/>
            <w:r w:rsidRPr="00EA0163">
              <w:rPr>
                <w:lang w:val="en-US"/>
              </w:rPr>
              <w:t>:consent:</w:t>
            </w:r>
            <w:proofErr w:type="gramStart"/>
            <w:r w:rsidRPr="00EA0163">
              <w:rPr>
                <w:lang w:val="en-US"/>
              </w:rPr>
              <w:t>2:HsaId</w:t>
            </w:r>
            <w:proofErr w:type="gramEnd"/>
          </w:p>
        </w:tc>
        <w:tc>
          <w:tcPr>
            <w:tcW w:w="3685" w:type="dxa"/>
          </w:tcPr>
          <w:p w14:paraId="28403A25" w14:textId="32953003" w:rsidR="001642F1" w:rsidRDefault="001642F1" w:rsidP="00496978">
            <w:proofErr w:type="spellStart"/>
            <w:r>
              <w:t>MedarbetarId</w:t>
            </w:r>
            <w:proofErr w:type="spellEnd"/>
            <w:r>
              <w:t xml:space="preserve">. Om samtycket är personligt anges id för den medarbetare som samtycket skall gälla för. Om samtycket gäller all behörig personal på angiven vårdenhet, skall inget </w:t>
            </w:r>
            <w:proofErr w:type="spellStart"/>
            <w:r>
              <w:t>medarbetarid</w:t>
            </w:r>
            <w:proofErr w:type="spellEnd"/>
            <w:r>
              <w:t xml:space="preserve"> anges.</w:t>
            </w:r>
          </w:p>
        </w:tc>
        <w:tc>
          <w:tcPr>
            <w:tcW w:w="1559" w:type="dxa"/>
          </w:tcPr>
          <w:p w14:paraId="430358B6" w14:textId="77777777" w:rsidR="001642F1" w:rsidRDefault="001642F1" w:rsidP="00496978">
            <w:r>
              <w:t>0..1</w:t>
            </w:r>
          </w:p>
        </w:tc>
      </w:tr>
      <w:tr w:rsidR="001642F1" w14:paraId="3AB63F89" w14:textId="77777777" w:rsidTr="00496978">
        <w:tc>
          <w:tcPr>
            <w:tcW w:w="1951" w:type="dxa"/>
          </w:tcPr>
          <w:p w14:paraId="291C9904" w14:textId="77777777" w:rsidR="001642F1" w:rsidRDefault="001642F1" w:rsidP="00496978">
            <w:proofErr w:type="spellStart"/>
            <w:r>
              <w:t>startDate</w:t>
            </w:r>
            <w:proofErr w:type="spellEnd"/>
          </w:p>
        </w:tc>
        <w:tc>
          <w:tcPr>
            <w:tcW w:w="3119" w:type="dxa"/>
          </w:tcPr>
          <w:p w14:paraId="4926FD5A" w14:textId="77777777" w:rsidR="001642F1" w:rsidRDefault="001642F1" w:rsidP="00496978">
            <w:proofErr w:type="spellStart"/>
            <w:proofErr w:type="gramStart"/>
            <w:r>
              <w:t>xs:DateTime</w:t>
            </w:r>
            <w:proofErr w:type="spellEnd"/>
            <w:proofErr w:type="gramEnd"/>
          </w:p>
        </w:tc>
        <w:tc>
          <w:tcPr>
            <w:tcW w:w="3685" w:type="dxa"/>
          </w:tcPr>
          <w:p w14:paraId="77D249CC" w14:textId="77777777" w:rsidR="001642F1" w:rsidRDefault="001642F1" w:rsidP="00496978">
            <w:r>
              <w:t xml:space="preserve">Ej obligatoriskt startdatum för intygets giltighetstid. Om ett startdatum är angivet gäller intyget </w:t>
            </w:r>
            <w:proofErr w:type="spellStart"/>
            <w:r>
              <w:t>fr.o.m</w:t>
            </w:r>
            <w:proofErr w:type="spellEnd"/>
            <w:r>
              <w:t xml:space="preserve"> denna tidpunkt, annars gäller samtycket </w:t>
            </w:r>
            <w:proofErr w:type="spellStart"/>
            <w:r>
              <w:t>fr.o.m</w:t>
            </w:r>
            <w:proofErr w:type="spellEnd"/>
            <w:r>
              <w:t xml:space="preserve"> aktuell tidpunkt (registreringstidpunkt).</w:t>
            </w:r>
          </w:p>
        </w:tc>
        <w:tc>
          <w:tcPr>
            <w:tcW w:w="1559" w:type="dxa"/>
          </w:tcPr>
          <w:p w14:paraId="59660AB9" w14:textId="77777777" w:rsidR="001642F1" w:rsidRDefault="001642F1" w:rsidP="00496978">
            <w:r>
              <w:t>0..1</w:t>
            </w:r>
          </w:p>
        </w:tc>
      </w:tr>
      <w:tr w:rsidR="001642F1" w14:paraId="275AE1E9" w14:textId="77777777" w:rsidTr="00496978">
        <w:tc>
          <w:tcPr>
            <w:tcW w:w="1951" w:type="dxa"/>
          </w:tcPr>
          <w:p w14:paraId="7CB04CEC" w14:textId="77777777" w:rsidR="001642F1" w:rsidRDefault="001642F1" w:rsidP="00496978">
            <w:proofErr w:type="spellStart"/>
            <w:r>
              <w:t>endDate</w:t>
            </w:r>
            <w:proofErr w:type="spellEnd"/>
          </w:p>
        </w:tc>
        <w:tc>
          <w:tcPr>
            <w:tcW w:w="3119" w:type="dxa"/>
          </w:tcPr>
          <w:p w14:paraId="1283F7FE" w14:textId="77777777" w:rsidR="001642F1" w:rsidRDefault="001642F1" w:rsidP="00496978">
            <w:proofErr w:type="spellStart"/>
            <w:proofErr w:type="gramStart"/>
            <w:r>
              <w:t>xs:DateTime</w:t>
            </w:r>
            <w:proofErr w:type="spellEnd"/>
            <w:proofErr w:type="gramEnd"/>
          </w:p>
        </w:tc>
        <w:tc>
          <w:tcPr>
            <w:tcW w:w="3685" w:type="dxa"/>
          </w:tcPr>
          <w:p w14:paraId="6BCD814B" w14:textId="58CE1557" w:rsidR="001642F1" w:rsidRDefault="001642F1" w:rsidP="00496978">
            <w:r>
              <w:t xml:space="preserve">Ej obligatoriskt slutdatum för intygets giltighetstid. Om ett slutdatum är angivet gäller intyget </w:t>
            </w:r>
            <w:proofErr w:type="spellStart"/>
            <w:r>
              <w:t>t.o.m</w:t>
            </w:r>
            <w:proofErr w:type="spellEnd"/>
            <w:r>
              <w:t xml:space="preserve"> denna tidpunkt. Om inget slutdatum anges, gäller samtycket tills det blir </w:t>
            </w:r>
            <w:r w:rsidR="00A738DB">
              <w:t>avslutat</w:t>
            </w:r>
            <w:r>
              <w:t xml:space="preserve"> eller makulerat.</w:t>
            </w:r>
          </w:p>
        </w:tc>
        <w:tc>
          <w:tcPr>
            <w:tcW w:w="1559" w:type="dxa"/>
          </w:tcPr>
          <w:p w14:paraId="45E61906" w14:textId="77777777" w:rsidR="001642F1" w:rsidRDefault="001642F1" w:rsidP="00496978">
            <w:r>
              <w:t>0..1</w:t>
            </w:r>
          </w:p>
        </w:tc>
      </w:tr>
      <w:tr w:rsidR="001642F1" w14:paraId="33FDCA8B" w14:textId="77777777" w:rsidTr="00496978">
        <w:tc>
          <w:tcPr>
            <w:tcW w:w="1951" w:type="dxa"/>
          </w:tcPr>
          <w:p w14:paraId="64995C3E" w14:textId="77777777" w:rsidR="001642F1" w:rsidRDefault="001642F1" w:rsidP="00496978">
            <w:proofErr w:type="spellStart"/>
            <w:r>
              <w:t>representedBy</w:t>
            </w:r>
            <w:proofErr w:type="spellEnd"/>
          </w:p>
        </w:tc>
        <w:tc>
          <w:tcPr>
            <w:tcW w:w="3119" w:type="dxa"/>
          </w:tcPr>
          <w:p w14:paraId="6A74A3FE" w14:textId="77777777" w:rsidR="001642F1" w:rsidRPr="00EA0163" w:rsidRDefault="001642F1" w:rsidP="00496978">
            <w:pPr>
              <w:rPr>
                <w:lang w:val="en-US"/>
              </w:rPr>
            </w:pPr>
            <w:proofErr w:type="gramStart"/>
            <w:r w:rsidRPr="00EA0163">
              <w:rPr>
                <w:lang w:val="en-US"/>
              </w:rPr>
              <w:t>urn:riv</w:t>
            </w:r>
            <w:proofErr w:type="gramEnd"/>
            <w:r w:rsidRPr="00EA0163">
              <w:rPr>
                <w:lang w:val="en-US"/>
              </w:rPr>
              <w:t>:</w:t>
            </w:r>
            <w:proofErr w:type="gramStart"/>
            <w:r w:rsidRPr="00EA0163">
              <w:rPr>
                <w:lang w:val="en-US"/>
              </w:rPr>
              <w:t>informationsecurity:authorization</w:t>
            </w:r>
            <w:proofErr w:type="gramEnd"/>
            <w:r w:rsidRPr="00EA0163">
              <w:rPr>
                <w:lang w:val="en-US"/>
              </w:rPr>
              <w:t>:consent:</w:t>
            </w:r>
            <w:proofErr w:type="gramStart"/>
            <w:r w:rsidRPr="00EA0163">
              <w:rPr>
                <w:lang w:val="en-US"/>
              </w:rPr>
              <w:t>2:IIType</w:t>
            </w:r>
            <w:proofErr w:type="gramEnd"/>
          </w:p>
        </w:tc>
        <w:tc>
          <w:tcPr>
            <w:tcW w:w="3685" w:type="dxa"/>
          </w:tcPr>
          <w:p w14:paraId="17C42F94" w14:textId="00B29C89" w:rsidR="001642F1" w:rsidRDefault="001642F1" w:rsidP="00496978">
            <w:r>
              <w:t xml:space="preserve">Ej obligatorisk personidentitet på företrädare/vårdnadshavare som företräder </w:t>
            </w:r>
            <w:r w:rsidR="004709C3">
              <w:t>patienten/brukaren</w:t>
            </w:r>
            <w:r>
              <w:t>.</w:t>
            </w:r>
            <w:r w:rsidR="009F4943">
              <w:t xml:space="preserve"> Värdet ska anges om samtycket är inhämtat från företrädare/vårdnadshavare.</w:t>
            </w:r>
          </w:p>
        </w:tc>
        <w:tc>
          <w:tcPr>
            <w:tcW w:w="1559" w:type="dxa"/>
          </w:tcPr>
          <w:p w14:paraId="5C61EE3F" w14:textId="77777777" w:rsidR="001642F1" w:rsidRDefault="001642F1" w:rsidP="00496978">
            <w:r>
              <w:t>0..1</w:t>
            </w:r>
          </w:p>
        </w:tc>
      </w:tr>
      <w:tr w:rsidR="001642F1" w14:paraId="1D9035F2" w14:textId="77777777" w:rsidTr="00496978">
        <w:tc>
          <w:tcPr>
            <w:tcW w:w="1951" w:type="dxa"/>
          </w:tcPr>
          <w:p w14:paraId="2A50004D" w14:textId="77777777" w:rsidR="001642F1" w:rsidRDefault="001642F1" w:rsidP="00496978">
            <w:proofErr w:type="spellStart"/>
            <w:r>
              <w:t>registrationAction</w:t>
            </w:r>
            <w:proofErr w:type="spellEnd"/>
          </w:p>
        </w:tc>
        <w:tc>
          <w:tcPr>
            <w:tcW w:w="3119" w:type="dxa"/>
          </w:tcPr>
          <w:p w14:paraId="5A286097" w14:textId="77777777" w:rsidR="001642F1" w:rsidRPr="00EA0163" w:rsidRDefault="001642F1" w:rsidP="00496978">
            <w:pPr>
              <w:rPr>
                <w:lang w:val="en-US"/>
              </w:rPr>
            </w:pPr>
            <w:proofErr w:type="gramStart"/>
            <w:r w:rsidRPr="00EA0163">
              <w:rPr>
                <w:lang w:val="en-US"/>
              </w:rPr>
              <w:t>urn:riv</w:t>
            </w:r>
            <w:proofErr w:type="gramEnd"/>
            <w:r w:rsidRPr="00EA0163">
              <w:rPr>
                <w:lang w:val="en-US"/>
              </w:rPr>
              <w:t>:</w:t>
            </w:r>
            <w:proofErr w:type="gramStart"/>
            <w:r w:rsidRPr="00EA0163">
              <w:rPr>
                <w:lang w:val="en-US"/>
              </w:rPr>
              <w:t>informationsecurity:authorization</w:t>
            </w:r>
            <w:proofErr w:type="gramEnd"/>
            <w:r w:rsidRPr="00EA0163">
              <w:rPr>
                <w:lang w:val="en-US"/>
              </w:rPr>
              <w:t>:consent:</w:t>
            </w:r>
            <w:proofErr w:type="gramStart"/>
            <w:r w:rsidRPr="00EA0163">
              <w:rPr>
                <w:lang w:val="en-US"/>
              </w:rPr>
              <w:t>2:ActionType</w:t>
            </w:r>
            <w:proofErr w:type="gramEnd"/>
          </w:p>
        </w:tc>
        <w:tc>
          <w:tcPr>
            <w:tcW w:w="3685" w:type="dxa"/>
          </w:tcPr>
          <w:p w14:paraId="5A0E59CB" w14:textId="77777777" w:rsidR="001642F1" w:rsidRDefault="001642F1" w:rsidP="00496978">
            <w:r>
              <w:t>Identifierar de personer som begärt och registrerat intyget samt tidpunkter för dessa.</w:t>
            </w:r>
          </w:p>
        </w:tc>
        <w:tc>
          <w:tcPr>
            <w:tcW w:w="1559" w:type="dxa"/>
          </w:tcPr>
          <w:p w14:paraId="7397B1E3" w14:textId="77777777" w:rsidR="001642F1" w:rsidRDefault="001642F1" w:rsidP="00496978">
            <w:r>
              <w:t>1..1</w:t>
            </w:r>
          </w:p>
        </w:tc>
      </w:tr>
      <w:tr w:rsidR="001642F1" w14:paraId="0802282C" w14:textId="77777777" w:rsidTr="00496978">
        <w:tc>
          <w:tcPr>
            <w:tcW w:w="1951" w:type="dxa"/>
            <w:shd w:val="clear" w:color="auto" w:fill="F9F9F9" w:themeFill="background1" w:themeFillShade="F9"/>
            <w:vAlign w:val="bottom"/>
          </w:tcPr>
          <w:p w14:paraId="40724EB8" w14:textId="77777777" w:rsidR="001642F1" w:rsidRDefault="001642F1" w:rsidP="00496978">
            <w:pPr>
              <w:rPr>
                <w:b/>
              </w:rPr>
            </w:pPr>
            <w:r>
              <w:rPr>
                <w:b/>
                <w:i/>
              </w:rPr>
              <w:t>Svar</w:t>
            </w:r>
          </w:p>
        </w:tc>
        <w:tc>
          <w:tcPr>
            <w:tcW w:w="3119" w:type="dxa"/>
            <w:shd w:val="clear" w:color="auto" w:fill="F9F9F9" w:themeFill="background1" w:themeFillShade="F9"/>
            <w:vAlign w:val="bottom"/>
          </w:tcPr>
          <w:p w14:paraId="7C42BF75" w14:textId="77777777" w:rsidR="001642F1" w:rsidRDefault="001642F1" w:rsidP="00496978">
            <w:pPr>
              <w:rPr>
                <w:b/>
              </w:rPr>
            </w:pPr>
          </w:p>
        </w:tc>
        <w:tc>
          <w:tcPr>
            <w:tcW w:w="3685" w:type="dxa"/>
            <w:shd w:val="clear" w:color="auto" w:fill="F9F9F9" w:themeFill="background1" w:themeFillShade="F9"/>
            <w:vAlign w:val="bottom"/>
          </w:tcPr>
          <w:p w14:paraId="27B7EACF" w14:textId="77777777" w:rsidR="001642F1" w:rsidRDefault="001642F1" w:rsidP="00496978">
            <w:pPr>
              <w:rPr>
                <w:b/>
              </w:rPr>
            </w:pPr>
          </w:p>
        </w:tc>
        <w:tc>
          <w:tcPr>
            <w:tcW w:w="1559" w:type="dxa"/>
            <w:shd w:val="clear" w:color="auto" w:fill="F9F9F9" w:themeFill="background1" w:themeFillShade="F9"/>
            <w:vAlign w:val="bottom"/>
          </w:tcPr>
          <w:p w14:paraId="55B7D20D" w14:textId="77777777" w:rsidR="001642F1" w:rsidRDefault="001642F1" w:rsidP="00496978">
            <w:pPr>
              <w:rPr>
                <w:b/>
              </w:rPr>
            </w:pPr>
          </w:p>
        </w:tc>
      </w:tr>
      <w:tr w:rsidR="001642F1" w14:paraId="2B9C037B" w14:textId="77777777" w:rsidTr="00496978">
        <w:tc>
          <w:tcPr>
            <w:tcW w:w="1951" w:type="dxa"/>
          </w:tcPr>
          <w:p w14:paraId="55CBE597" w14:textId="77777777" w:rsidR="001642F1" w:rsidRDefault="001642F1" w:rsidP="00496978">
            <w:proofErr w:type="spellStart"/>
            <w:r>
              <w:t>result</w:t>
            </w:r>
            <w:proofErr w:type="spellEnd"/>
          </w:p>
        </w:tc>
        <w:tc>
          <w:tcPr>
            <w:tcW w:w="3119" w:type="dxa"/>
          </w:tcPr>
          <w:p w14:paraId="0A33C83F" w14:textId="77777777" w:rsidR="001642F1" w:rsidRPr="00EA0163" w:rsidRDefault="001642F1" w:rsidP="00496978">
            <w:pPr>
              <w:rPr>
                <w:lang w:val="en-US"/>
              </w:rPr>
            </w:pPr>
            <w:proofErr w:type="gramStart"/>
            <w:r w:rsidRPr="00EA0163">
              <w:rPr>
                <w:lang w:val="en-US"/>
              </w:rPr>
              <w:t>urn:riv</w:t>
            </w:r>
            <w:proofErr w:type="gramEnd"/>
            <w:r w:rsidRPr="00EA0163">
              <w:rPr>
                <w:lang w:val="en-US"/>
              </w:rPr>
              <w:t>:</w:t>
            </w:r>
            <w:proofErr w:type="gramStart"/>
            <w:r w:rsidRPr="00EA0163">
              <w:rPr>
                <w:lang w:val="en-US"/>
              </w:rPr>
              <w:t>informationsecurity:authorization</w:t>
            </w:r>
            <w:proofErr w:type="gramEnd"/>
            <w:r w:rsidRPr="00EA0163">
              <w:rPr>
                <w:lang w:val="en-US"/>
              </w:rPr>
              <w:t>:consent:</w:t>
            </w:r>
            <w:proofErr w:type="gramStart"/>
            <w:r w:rsidRPr="00EA0163">
              <w:rPr>
                <w:lang w:val="en-US"/>
              </w:rPr>
              <w:t>2:ResultType</w:t>
            </w:r>
            <w:proofErr w:type="gramEnd"/>
          </w:p>
        </w:tc>
        <w:tc>
          <w:tcPr>
            <w:tcW w:w="3685" w:type="dxa"/>
          </w:tcPr>
          <w:p w14:paraId="7F95CC0F" w14:textId="77777777" w:rsidR="001642F1" w:rsidRDefault="001642F1" w:rsidP="00496978">
            <w:r>
              <w:t>Status för om tjänsten utfördes.</w:t>
            </w:r>
          </w:p>
        </w:tc>
        <w:tc>
          <w:tcPr>
            <w:tcW w:w="1559" w:type="dxa"/>
          </w:tcPr>
          <w:p w14:paraId="30C25DFA" w14:textId="77777777" w:rsidR="001642F1" w:rsidRDefault="001642F1" w:rsidP="00496978">
            <w:r>
              <w:t>1..1</w:t>
            </w:r>
          </w:p>
        </w:tc>
      </w:tr>
    </w:tbl>
    <w:p w14:paraId="1B3E6059" w14:textId="77777777" w:rsidR="001642F1" w:rsidRPr="00ED19D0" w:rsidRDefault="001642F1" w:rsidP="001642F1">
      <w:pPr>
        <w:pStyle w:val="Brdtext"/>
      </w:pPr>
    </w:p>
    <w:p w14:paraId="430307EE" w14:textId="77777777" w:rsidR="001642F1" w:rsidRDefault="001642F1" w:rsidP="001642F1">
      <w:pPr>
        <w:pStyle w:val="Numreradrubrik3"/>
      </w:pPr>
      <w:bookmarkStart w:id="1251" w:name="_Toc32421621"/>
      <w:bookmarkStart w:id="1252" w:name="_Toc216183261"/>
      <w:proofErr w:type="spellStart"/>
      <w:r>
        <w:lastRenderedPageBreak/>
        <w:t>Övriga</w:t>
      </w:r>
      <w:proofErr w:type="spellEnd"/>
      <w:r>
        <w:t xml:space="preserve"> </w:t>
      </w:r>
      <w:proofErr w:type="spellStart"/>
      <w:r>
        <w:t>regler</w:t>
      </w:r>
      <w:bookmarkEnd w:id="1251"/>
      <w:bookmarkEnd w:id="1252"/>
      <w:proofErr w:type="spellEnd"/>
    </w:p>
    <w:p w14:paraId="40BF3B73" w14:textId="2CE85547" w:rsidR="001642F1" w:rsidRPr="003B7E0A" w:rsidRDefault="001642F1" w:rsidP="001642F1">
      <w:r>
        <w:t>N/A</w:t>
      </w:r>
    </w:p>
    <w:p w14:paraId="03587629" w14:textId="77777777" w:rsidR="001642F1" w:rsidRDefault="001642F1" w:rsidP="001642F1">
      <w:pPr>
        <w:pStyle w:val="Numreradrubrik3"/>
      </w:pPr>
      <w:bookmarkStart w:id="1253" w:name="_Toc216183262"/>
      <w:r w:rsidRPr="00776D68">
        <w:t xml:space="preserve">Icke </w:t>
      </w:r>
      <w:proofErr w:type="spellStart"/>
      <w:r w:rsidRPr="00776D68">
        <w:t>funktionella</w:t>
      </w:r>
      <w:proofErr w:type="spellEnd"/>
      <w:r w:rsidRPr="00776D68">
        <w:t xml:space="preserve"> </w:t>
      </w:r>
      <w:proofErr w:type="spellStart"/>
      <w:r w:rsidRPr="00776D68">
        <w:t>krav</w:t>
      </w:r>
      <w:bookmarkEnd w:id="1253"/>
      <w:proofErr w:type="spellEnd"/>
    </w:p>
    <w:p w14:paraId="73B9AC07" w14:textId="77777777" w:rsidR="001642F1" w:rsidRPr="00776D68" w:rsidRDefault="001642F1" w:rsidP="001642F1">
      <w:r>
        <w:t>N/A</w:t>
      </w:r>
    </w:p>
    <w:p w14:paraId="35097E08" w14:textId="77777777" w:rsidR="001642F1" w:rsidRPr="00776D68" w:rsidRDefault="001642F1" w:rsidP="001642F1">
      <w:pPr>
        <w:pStyle w:val="Numreradrubrik3"/>
      </w:pPr>
      <w:bookmarkStart w:id="1254" w:name="_Toc216183263"/>
      <w:r w:rsidRPr="00776D68">
        <w:t>SLA-</w:t>
      </w:r>
      <w:proofErr w:type="spellStart"/>
      <w:r w:rsidRPr="00776D68">
        <w:t>krav</w:t>
      </w:r>
      <w:bookmarkEnd w:id="1254"/>
      <w:proofErr w:type="spellEnd"/>
    </w:p>
    <w:p w14:paraId="4834CB8D" w14:textId="77777777" w:rsidR="001642F1" w:rsidRDefault="001642F1" w:rsidP="001642F1">
      <w:pPr>
        <w:rPr>
          <w:color w:val="A33662" w:themeColor="accent1"/>
        </w:rPr>
      </w:pPr>
    </w:p>
    <w:tbl>
      <w:tblPr>
        <w:tblW w:w="91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0"/>
        <w:gridCol w:w="5424"/>
        <w:gridCol w:w="1506"/>
      </w:tblGrid>
      <w:tr w:rsidR="001642F1" w14:paraId="774E7234" w14:textId="77777777" w:rsidTr="00496978">
        <w:trPr>
          <w:trHeight w:val="380"/>
        </w:trPr>
        <w:tc>
          <w:tcPr>
            <w:tcW w:w="2170" w:type="dxa"/>
            <w:shd w:val="clear" w:color="auto" w:fill="D9D9D9"/>
            <w:vAlign w:val="bottom"/>
          </w:tcPr>
          <w:p w14:paraId="2C71C77A" w14:textId="77777777" w:rsidR="001642F1" w:rsidRDefault="001642F1" w:rsidP="00496978">
            <w:r>
              <w:rPr>
                <w:b/>
              </w:rPr>
              <w:t>Kategori</w:t>
            </w:r>
          </w:p>
        </w:tc>
        <w:tc>
          <w:tcPr>
            <w:tcW w:w="5424" w:type="dxa"/>
            <w:shd w:val="clear" w:color="auto" w:fill="D9D9D9"/>
            <w:vAlign w:val="bottom"/>
          </w:tcPr>
          <w:p w14:paraId="23FE5256" w14:textId="77777777" w:rsidR="001642F1" w:rsidRDefault="001642F1" w:rsidP="00496978">
            <w:r>
              <w:rPr>
                <w:b/>
              </w:rPr>
              <w:t>Värde</w:t>
            </w:r>
          </w:p>
        </w:tc>
        <w:tc>
          <w:tcPr>
            <w:tcW w:w="1506" w:type="dxa"/>
            <w:shd w:val="clear" w:color="auto" w:fill="D9D9D9"/>
            <w:vAlign w:val="bottom"/>
          </w:tcPr>
          <w:p w14:paraId="6EA97DDD" w14:textId="77777777" w:rsidR="001642F1" w:rsidRDefault="001642F1" w:rsidP="00496978">
            <w:r>
              <w:rPr>
                <w:b/>
              </w:rPr>
              <w:t>Kommentar</w:t>
            </w:r>
          </w:p>
        </w:tc>
      </w:tr>
      <w:tr w:rsidR="001642F1" w14:paraId="1D38040D" w14:textId="77777777" w:rsidTr="00496978">
        <w:tc>
          <w:tcPr>
            <w:tcW w:w="2170" w:type="dxa"/>
          </w:tcPr>
          <w:p w14:paraId="17803CE3" w14:textId="77777777" w:rsidR="001642F1" w:rsidRDefault="001642F1" w:rsidP="00496978">
            <w:r>
              <w:t>Svarstid</w:t>
            </w:r>
          </w:p>
        </w:tc>
        <w:tc>
          <w:tcPr>
            <w:tcW w:w="5424" w:type="dxa"/>
          </w:tcPr>
          <w:p w14:paraId="2DAC9E04" w14:textId="77777777" w:rsidR="001642F1" w:rsidRDefault="001642F1" w:rsidP="00496978"/>
        </w:tc>
        <w:tc>
          <w:tcPr>
            <w:tcW w:w="1506" w:type="dxa"/>
          </w:tcPr>
          <w:p w14:paraId="5236D937" w14:textId="77777777" w:rsidR="001642F1" w:rsidRDefault="001642F1" w:rsidP="00496978"/>
        </w:tc>
      </w:tr>
      <w:tr w:rsidR="001642F1" w14:paraId="3549F088" w14:textId="77777777" w:rsidTr="00496978">
        <w:tc>
          <w:tcPr>
            <w:tcW w:w="2170" w:type="dxa"/>
          </w:tcPr>
          <w:p w14:paraId="09001DE0" w14:textId="77777777" w:rsidR="001642F1" w:rsidRDefault="001642F1" w:rsidP="00496978">
            <w:r>
              <w:t>Tillgänglighet</w:t>
            </w:r>
          </w:p>
        </w:tc>
        <w:tc>
          <w:tcPr>
            <w:tcW w:w="5424" w:type="dxa"/>
          </w:tcPr>
          <w:p w14:paraId="6486C1DC" w14:textId="77777777" w:rsidR="001642F1" w:rsidRDefault="001642F1" w:rsidP="00496978"/>
        </w:tc>
        <w:tc>
          <w:tcPr>
            <w:tcW w:w="1506" w:type="dxa"/>
          </w:tcPr>
          <w:p w14:paraId="20C80A90" w14:textId="77777777" w:rsidR="001642F1" w:rsidRDefault="001642F1" w:rsidP="00496978"/>
        </w:tc>
      </w:tr>
      <w:tr w:rsidR="001642F1" w14:paraId="418B09B1" w14:textId="77777777" w:rsidTr="00496978">
        <w:tc>
          <w:tcPr>
            <w:tcW w:w="2170" w:type="dxa"/>
          </w:tcPr>
          <w:p w14:paraId="709D706A" w14:textId="77777777" w:rsidR="001642F1" w:rsidRDefault="001642F1" w:rsidP="00496978">
            <w:r>
              <w:t>Last</w:t>
            </w:r>
          </w:p>
        </w:tc>
        <w:tc>
          <w:tcPr>
            <w:tcW w:w="5424" w:type="dxa"/>
          </w:tcPr>
          <w:p w14:paraId="62EE78A2" w14:textId="77777777" w:rsidR="001642F1" w:rsidRDefault="001642F1" w:rsidP="00496978"/>
        </w:tc>
        <w:tc>
          <w:tcPr>
            <w:tcW w:w="1506" w:type="dxa"/>
          </w:tcPr>
          <w:p w14:paraId="7196CEDE" w14:textId="77777777" w:rsidR="001642F1" w:rsidRDefault="001642F1" w:rsidP="00496978"/>
        </w:tc>
      </w:tr>
      <w:tr w:rsidR="001642F1" w14:paraId="6BAAE994" w14:textId="77777777" w:rsidTr="00496978">
        <w:tc>
          <w:tcPr>
            <w:tcW w:w="2170" w:type="dxa"/>
          </w:tcPr>
          <w:p w14:paraId="0DFFACA3" w14:textId="77777777" w:rsidR="001642F1" w:rsidRDefault="001642F1" w:rsidP="00496978">
            <w:r>
              <w:t>Aktualitet</w:t>
            </w:r>
          </w:p>
        </w:tc>
        <w:tc>
          <w:tcPr>
            <w:tcW w:w="5424" w:type="dxa"/>
          </w:tcPr>
          <w:p w14:paraId="248E9AD2" w14:textId="77777777" w:rsidR="001642F1" w:rsidRDefault="001642F1" w:rsidP="00496978">
            <w:r>
              <w:t>Tjänsten garanterar att registrering av samtycke skett då anropet genomförts utan fel. Registreringen speglas omedelbart i svar från frågor till samtyckestjänsten.</w:t>
            </w:r>
          </w:p>
        </w:tc>
        <w:tc>
          <w:tcPr>
            <w:tcW w:w="1506" w:type="dxa"/>
          </w:tcPr>
          <w:p w14:paraId="0DD62736" w14:textId="77777777" w:rsidR="001642F1" w:rsidRDefault="001642F1" w:rsidP="00496978"/>
        </w:tc>
      </w:tr>
    </w:tbl>
    <w:p w14:paraId="16CFBDFE" w14:textId="77777777" w:rsidR="001642F1" w:rsidRDefault="001642F1" w:rsidP="001642F1">
      <w:pPr>
        <w:rPr>
          <w:color w:val="A33662" w:themeColor="accent1"/>
        </w:rPr>
      </w:pPr>
    </w:p>
    <w:p w14:paraId="5049A15D" w14:textId="77777777" w:rsidR="001642F1" w:rsidRDefault="001642F1" w:rsidP="001642F1"/>
    <w:p w14:paraId="7589F574" w14:textId="08785AAE" w:rsidR="001642F1" w:rsidRDefault="001642F1" w:rsidP="00B45A75">
      <w:pPr>
        <w:spacing w:line="240" w:lineRule="auto"/>
      </w:pPr>
      <w:r>
        <w:br w:type="page"/>
      </w:r>
    </w:p>
    <w:p w14:paraId="489A5BC6" w14:textId="77777777" w:rsidR="001642F1" w:rsidRPr="0035387C" w:rsidRDefault="001642F1" w:rsidP="001642F1">
      <w:pPr>
        <w:pStyle w:val="Numreradrubrik2"/>
      </w:pPr>
      <w:bookmarkStart w:id="1255" w:name="_Toc32421623"/>
      <w:bookmarkStart w:id="1256" w:name="_Toc216183264"/>
      <w:proofErr w:type="spellStart"/>
      <w:r w:rsidRPr="0035387C">
        <w:lastRenderedPageBreak/>
        <w:t>CancelExtendedConsent</w:t>
      </w:r>
      <w:bookmarkEnd w:id="1255"/>
      <w:bookmarkEnd w:id="1256"/>
      <w:proofErr w:type="spellEnd"/>
    </w:p>
    <w:p w14:paraId="274A7DC1" w14:textId="33FACEC9" w:rsidR="001642F1" w:rsidRPr="003B7E0A" w:rsidRDefault="001642F1" w:rsidP="001642F1">
      <w:r>
        <w:t xml:space="preserve">Tjänst som </w:t>
      </w:r>
      <w:r w:rsidR="00A738DB">
        <w:t>avslutar</w:t>
      </w:r>
      <w:r>
        <w:t xml:space="preserve"> ett samtycke i samtyckestjänsten. Intyget raderas inte från samtyckestjänsten utan markeras som </w:t>
      </w:r>
      <w:r w:rsidR="00A738DB">
        <w:t>avslutat</w:t>
      </w:r>
      <w:r>
        <w:t xml:space="preserve"> (ej längre giltig) för historikens skull. Ett </w:t>
      </w:r>
      <w:r w:rsidR="001F19D2">
        <w:t>avslutat</w:t>
      </w:r>
      <w:r>
        <w:t xml:space="preserve"> samtycke kan ej återtas.</w:t>
      </w:r>
    </w:p>
    <w:p w14:paraId="6FC71B9E" w14:textId="77777777" w:rsidR="001642F1" w:rsidRDefault="001642F1" w:rsidP="001642F1">
      <w:pPr>
        <w:pStyle w:val="Numreradrubrik3"/>
      </w:pPr>
      <w:bookmarkStart w:id="1257" w:name="_Toc32421624"/>
      <w:bookmarkStart w:id="1258" w:name="_Toc216183265"/>
      <w:r>
        <w:t>Version</w:t>
      </w:r>
      <w:bookmarkEnd w:id="1257"/>
      <w:bookmarkEnd w:id="1258"/>
      <w:r>
        <w:t xml:space="preserve"> </w:t>
      </w:r>
    </w:p>
    <w:p w14:paraId="447B79AE" w14:textId="77777777" w:rsidR="001642F1" w:rsidRDefault="001642F1" w:rsidP="001642F1">
      <w:r>
        <w:t>2.0</w:t>
      </w:r>
    </w:p>
    <w:p w14:paraId="4FF7D6A9" w14:textId="31DDF265" w:rsidR="001642F1" w:rsidRDefault="007861C6" w:rsidP="007861C6">
      <w:pPr>
        <w:pStyle w:val="Numreradrubrik3"/>
      </w:pPr>
      <w:bookmarkStart w:id="1259" w:name="_Toc216183266"/>
      <w:proofErr w:type="spellStart"/>
      <w:r>
        <w:t>Meddelandeinformationsmodell</w:t>
      </w:r>
      <w:bookmarkEnd w:id="1259"/>
      <w:proofErr w:type="spellEnd"/>
    </w:p>
    <w:p w14:paraId="46A3B70A" w14:textId="77777777" w:rsidR="007861C6" w:rsidRDefault="007861C6" w:rsidP="007861C6">
      <w:pPr>
        <w:rPr>
          <w:lang w:val="en-US"/>
        </w:rPr>
      </w:pPr>
    </w:p>
    <w:p w14:paraId="5343E35A" w14:textId="67D20B81" w:rsidR="007861C6" w:rsidRPr="007861C6" w:rsidRDefault="007861C6" w:rsidP="007861C6">
      <w:r w:rsidRPr="007861C6">
        <w:rPr>
          <w:noProof/>
        </w:rPr>
        <w:drawing>
          <wp:inline distT="0" distB="0" distL="0" distR="0" wp14:anchorId="7A70C509" wp14:editId="09299B37">
            <wp:extent cx="3352800" cy="1988152"/>
            <wp:effectExtent l="0" t="0" r="0" b="0"/>
            <wp:docPr id="45133525" name="Bildobjekt 15"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3525" name="Bildobjekt 15" descr="En bild som visar text, skärmbild, Teckensnitt, linje&#10;&#10;Automatiskt genererad beskrivni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62689" cy="1994016"/>
                    </a:xfrm>
                    <a:prstGeom prst="rect">
                      <a:avLst/>
                    </a:prstGeom>
                    <a:noFill/>
                    <a:ln>
                      <a:noFill/>
                    </a:ln>
                  </pic:spPr>
                </pic:pic>
              </a:graphicData>
            </a:graphic>
          </wp:inline>
        </w:drawing>
      </w:r>
    </w:p>
    <w:p w14:paraId="0836E6C1" w14:textId="77777777" w:rsidR="007861C6" w:rsidRPr="007861C6" w:rsidRDefault="007861C6" w:rsidP="007861C6">
      <w:pPr>
        <w:rPr>
          <w:lang w:val="en-US"/>
        </w:rPr>
      </w:pPr>
    </w:p>
    <w:p w14:paraId="71F2F20D" w14:textId="77777777" w:rsidR="001642F1" w:rsidRDefault="001642F1" w:rsidP="001642F1">
      <w:pPr>
        <w:pStyle w:val="Numreradrubrik3"/>
      </w:pPr>
      <w:bookmarkStart w:id="1260" w:name="_Toc32421625"/>
      <w:bookmarkStart w:id="1261" w:name="_Toc216183267"/>
      <w:proofErr w:type="spellStart"/>
      <w:r>
        <w:t>Fältregler</w:t>
      </w:r>
      <w:bookmarkEnd w:id="1260"/>
      <w:bookmarkEnd w:id="1261"/>
      <w:proofErr w:type="spellEnd"/>
    </w:p>
    <w:p w14:paraId="103CC2B4" w14:textId="77777777" w:rsidR="001642F1" w:rsidRPr="00362F4C" w:rsidRDefault="001642F1" w:rsidP="001642F1"/>
    <w:tbl>
      <w:tblPr>
        <w:tblW w:w="1042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4"/>
        <w:gridCol w:w="3119"/>
        <w:gridCol w:w="3827"/>
        <w:gridCol w:w="1559"/>
      </w:tblGrid>
      <w:tr w:rsidR="001642F1" w14:paraId="78D9E687" w14:textId="77777777" w:rsidTr="00496978">
        <w:trPr>
          <w:trHeight w:val="380"/>
        </w:trPr>
        <w:tc>
          <w:tcPr>
            <w:tcW w:w="1924" w:type="dxa"/>
            <w:shd w:val="clear" w:color="auto" w:fill="D9D9D9"/>
            <w:vAlign w:val="bottom"/>
          </w:tcPr>
          <w:p w14:paraId="06062F1D" w14:textId="77777777" w:rsidR="001642F1" w:rsidRDefault="001642F1" w:rsidP="00496978">
            <w:r>
              <w:rPr>
                <w:b/>
              </w:rPr>
              <w:t>Namn</w:t>
            </w:r>
          </w:p>
        </w:tc>
        <w:tc>
          <w:tcPr>
            <w:tcW w:w="3119" w:type="dxa"/>
            <w:shd w:val="clear" w:color="auto" w:fill="D9D9D9"/>
            <w:vAlign w:val="bottom"/>
          </w:tcPr>
          <w:p w14:paraId="364A1618" w14:textId="77777777" w:rsidR="001642F1" w:rsidRDefault="001642F1" w:rsidP="00496978">
            <w:proofErr w:type="spellStart"/>
            <w:r>
              <w:rPr>
                <w:b/>
              </w:rPr>
              <w:t>Datatyp</w:t>
            </w:r>
            <w:proofErr w:type="spellEnd"/>
          </w:p>
        </w:tc>
        <w:tc>
          <w:tcPr>
            <w:tcW w:w="3827" w:type="dxa"/>
            <w:shd w:val="clear" w:color="auto" w:fill="D9D9D9"/>
            <w:vAlign w:val="bottom"/>
          </w:tcPr>
          <w:p w14:paraId="533E7727" w14:textId="77777777" w:rsidR="001642F1" w:rsidRDefault="001642F1" w:rsidP="00496978">
            <w:r>
              <w:rPr>
                <w:b/>
              </w:rPr>
              <w:t>Beskrivning</w:t>
            </w:r>
          </w:p>
        </w:tc>
        <w:tc>
          <w:tcPr>
            <w:tcW w:w="1559" w:type="dxa"/>
            <w:shd w:val="clear" w:color="auto" w:fill="D9D9D9"/>
            <w:vAlign w:val="bottom"/>
          </w:tcPr>
          <w:p w14:paraId="1E6DE43E" w14:textId="77777777" w:rsidR="001642F1" w:rsidRDefault="001642F1" w:rsidP="00496978">
            <w:proofErr w:type="spellStart"/>
            <w:r>
              <w:rPr>
                <w:b/>
              </w:rPr>
              <w:t>Kardinalitet</w:t>
            </w:r>
            <w:proofErr w:type="spellEnd"/>
          </w:p>
        </w:tc>
      </w:tr>
      <w:tr w:rsidR="001642F1" w14:paraId="6EAEFB71" w14:textId="77777777" w:rsidTr="00496978">
        <w:tc>
          <w:tcPr>
            <w:tcW w:w="1924" w:type="dxa"/>
            <w:shd w:val="clear" w:color="auto" w:fill="F9F9F9"/>
            <w:vAlign w:val="bottom"/>
          </w:tcPr>
          <w:p w14:paraId="5A6DB83C" w14:textId="77777777" w:rsidR="001642F1" w:rsidRDefault="001642F1" w:rsidP="00496978">
            <w:r>
              <w:rPr>
                <w:b/>
                <w:i/>
              </w:rPr>
              <w:t>Begäran</w:t>
            </w:r>
          </w:p>
        </w:tc>
        <w:tc>
          <w:tcPr>
            <w:tcW w:w="3119" w:type="dxa"/>
            <w:shd w:val="clear" w:color="auto" w:fill="F9F9F9"/>
            <w:vAlign w:val="bottom"/>
          </w:tcPr>
          <w:p w14:paraId="3E41C4EA" w14:textId="77777777" w:rsidR="001642F1" w:rsidRDefault="001642F1" w:rsidP="00496978"/>
        </w:tc>
        <w:tc>
          <w:tcPr>
            <w:tcW w:w="3827" w:type="dxa"/>
            <w:shd w:val="clear" w:color="auto" w:fill="F9F9F9"/>
            <w:vAlign w:val="bottom"/>
          </w:tcPr>
          <w:p w14:paraId="7C2C2D28" w14:textId="77777777" w:rsidR="001642F1" w:rsidRDefault="001642F1" w:rsidP="00496978"/>
        </w:tc>
        <w:tc>
          <w:tcPr>
            <w:tcW w:w="1559" w:type="dxa"/>
            <w:shd w:val="clear" w:color="auto" w:fill="F9F9F9"/>
            <w:vAlign w:val="bottom"/>
          </w:tcPr>
          <w:p w14:paraId="45CD43CD" w14:textId="77777777" w:rsidR="001642F1" w:rsidRDefault="001642F1" w:rsidP="00496978"/>
        </w:tc>
      </w:tr>
      <w:tr w:rsidR="001642F1" w14:paraId="1DABF36E" w14:textId="77777777" w:rsidTr="00496978">
        <w:tc>
          <w:tcPr>
            <w:tcW w:w="1924" w:type="dxa"/>
          </w:tcPr>
          <w:p w14:paraId="49F11470" w14:textId="77777777" w:rsidR="001642F1" w:rsidRDefault="001642F1" w:rsidP="00496978">
            <w:proofErr w:type="spellStart"/>
            <w:r>
              <w:t>assertionId</w:t>
            </w:r>
            <w:proofErr w:type="spellEnd"/>
          </w:p>
        </w:tc>
        <w:tc>
          <w:tcPr>
            <w:tcW w:w="3119" w:type="dxa"/>
          </w:tcPr>
          <w:p w14:paraId="40A9E63A" w14:textId="77777777" w:rsidR="001642F1" w:rsidRPr="00362F4C" w:rsidRDefault="001642F1" w:rsidP="00496978">
            <w:pPr>
              <w:rPr>
                <w:lang w:val="en-US"/>
              </w:rPr>
            </w:pPr>
            <w:proofErr w:type="gramStart"/>
            <w:r w:rsidRPr="00362F4C">
              <w:rPr>
                <w:lang w:val="en-US"/>
              </w:rPr>
              <w:t>urn:riv</w:t>
            </w:r>
            <w:proofErr w:type="gramEnd"/>
            <w:r w:rsidRPr="00362F4C">
              <w:rPr>
                <w:lang w:val="en-US"/>
              </w:rPr>
              <w:t>:</w:t>
            </w:r>
            <w:proofErr w:type="gramStart"/>
            <w:r w:rsidRPr="00362F4C">
              <w:rPr>
                <w:lang w:val="en-US"/>
              </w:rPr>
              <w:t>informationsecurity:authorization</w:t>
            </w:r>
            <w:proofErr w:type="gramEnd"/>
            <w:r w:rsidRPr="00362F4C">
              <w:rPr>
                <w:lang w:val="en-US"/>
              </w:rPr>
              <w:t>:consent:</w:t>
            </w:r>
            <w:proofErr w:type="gramStart"/>
            <w:r w:rsidRPr="00362F4C">
              <w:rPr>
                <w:lang w:val="en-US"/>
              </w:rPr>
              <w:t>2:Id</w:t>
            </w:r>
            <w:proofErr w:type="gramEnd"/>
          </w:p>
        </w:tc>
        <w:tc>
          <w:tcPr>
            <w:tcW w:w="3827" w:type="dxa"/>
          </w:tcPr>
          <w:p w14:paraId="50F21B3B" w14:textId="3DB452A2" w:rsidR="001642F1" w:rsidRDefault="001642F1" w:rsidP="00496978">
            <w:r>
              <w:t xml:space="preserve">Identifierare för det intyg som skall </w:t>
            </w:r>
            <w:r w:rsidR="001F19D2">
              <w:t>avslutas</w:t>
            </w:r>
            <w:r>
              <w:t>.</w:t>
            </w:r>
          </w:p>
        </w:tc>
        <w:tc>
          <w:tcPr>
            <w:tcW w:w="1559" w:type="dxa"/>
          </w:tcPr>
          <w:p w14:paraId="730B904E" w14:textId="77777777" w:rsidR="001642F1" w:rsidRDefault="001642F1" w:rsidP="00496978">
            <w:r>
              <w:t>1..1</w:t>
            </w:r>
          </w:p>
        </w:tc>
      </w:tr>
      <w:tr w:rsidR="001642F1" w14:paraId="0FE21023" w14:textId="77777777" w:rsidTr="00496978">
        <w:tc>
          <w:tcPr>
            <w:tcW w:w="1924" w:type="dxa"/>
          </w:tcPr>
          <w:p w14:paraId="68A6766F" w14:textId="77777777" w:rsidR="001642F1" w:rsidRDefault="001642F1" w:rsidP="00496978">
            <w:proofErr w:type="spellStart"/>
            <w:r>
              <w:t>cancellationAction</w:t>
            </w:r>
            <w:proofErr w:type="spellEnd"/>
          </w:p>
        </w:tc>
        <w:tc>
          <w:tcPr>
            <w:tcW w:w="3119" w:type="dxa"/>
          </w:tcPr>
          <w:p w14:paraId="551A785C" w14:textId="77777777" w:rsidR="001642F1" w:rsidRPr="00362F4C" w:rsidRDefault="001642F1" w:rsidP="00496978">
            <w:pPr>
              <w:rPr>
                <w:lang w:val="en-US"/>
              </w:rPr>
            </w:pPr>
            <w:proofErr w:type="gramStart"/>
            <w:r w:rsidRPr="00362F4C">
              <w:rPr>
                <w:lang w:val="en-US"/>
              </w:rPr>
              <w:t>urn:riv</w:t>
            </w:r>
            <w:proofErr w:type="gramEnd"/>
            <w:r w:rsidRPr="00362F4C">
              <w:rPr>
                <w:lang w:val="en-US"/>
              </w:rPr>
              <w:t>:</w:t>
            </w:r>
            <w:proofErr w:type="gramStart"/>
            <w:r w:rsidRPr="00362F4C">
              <w:rPr>
                <w:lang w:val="en-US"/>
              </w:rPr>
              <w:t>informationsecurity:authorization</w:t>
            </w:r>
            <w:proofErr w:type="gramEnd"/>
            <w:r w:rsidRPr="00362F4C">
              <w:rPr>
                <w:lang w:val="en-US"/>
              </w:rPr>
              <w:t>:consent:</w:t>
            </w:r>
            <w:proofErr w:type="gramStart"/>
            <w:r w:rsidRPr="00362F4C">
              <w:rPr>
                <w:lang w:val="en-US"/>
              </w:rPr>
              <w:t>2:ActionType</w:t>
            </w:r>
            <w:proofErr w:type="gramEnd"/>
          </w:p>
        </w:tc>
        <w:tc>
          <w:tcPr>
            <w:tcW w:w="3827" w:type="dxa"/>
          </w:tcPr>
          <w:p w14:paraId="73883ACF" w14:textId="27B749CD" w:rsidR="001642F1" w:rsidRDefault="001642F1" w:rsidP="00496978">
            <w:r>
              <w:t xml:space="preserve">Identifierar de personer som begärt och registrerat </w:t>
            </w:r>
            <w:r w:rsidR="001F19D2">
              <w:t>avslutandet</w:t>
            </w:r>
            <w:r>
              <w:t xml:space="preserve"> samt tidpunkter för dessa. En anledning till </w:t>
            </w:r>
            <w:r w:rsidR="001F19D2">
              <w:t>avslutande</w:t>
            </w:r>
            <w:r>
              <w:t xml:space="preserve"> i fritext kan även ges.</w:t>
            </w:r>
          </w:p>
        </w:tc>
        <w:tc>
          <w:tcPr>
            <w:tcW w:w="1559" w:type="dxa"/>
          </w:tcPr>
          <w:p w14:paraId="4C450BCA" w14:textId="77777777" w:rsidR="001642F1" w:rsidRDefault="001642F1" w:rsidP="00496978">
            <w:r>
              <w:t>1..1</w:t>
            </w:r>
          </w:p>
        </w:tc>
      </w:tr>
      <w:tr w:rsidR="001642F1" w14:paraId="66D1F333" w14:textId="77777777" w:rsidTr="00496978">
        <w:tc>
          <w:tcPr>
            <w:tcW w:w="1924" w:type="dxa"/>
            <w:shd w:val="clear" w:color="auto" w:fill="F9F9F9"/>
            <w:vAlign w:val="bottom"/>
          </w:tcPr>
          <w:p w14:paraId="6E91DAB1" w14:textId="77777777" w:rsidR="001642F1" w:rsidRDefault="001642F1" w:rsidP="00496978">
            <w:r>
              <w:rPr>
                <w:b/>
                <w:i/>
              </w:rPr>
              <w:t>Svar</w:t>
            </w:r>
          </w:p>
        </w:tc>
        <w:tc>
          <w:tcPr>
            <w:tcW w:w="3119" w:type="dxa"/>
            <w:shd w:val="clear" w:color="auto" w:fill="F9F9F9"/>
            <w:vAlign w:val="bottom"/>
          </w:tcPr>
          <w:p w14:paraId="6C7F992E" w14:textId="77777777" w:rsidR="001642F1" w:rsidRDefault="001642F1" w:rsidP="00496978"/>
        </w:tc>
        <w:tc>
          <w:tcPr>
            <w:tcW w:w="3827" w:type="dxa"/>
            <w:shd w:val="clear" w:color="auto" w:fill="F9F9F9"/>
            <w:vAlign w:val="bottom"/>
          </w:tcPr>
          <w:p w14:paraId="762474AA" w14:textId="77777777" w:rsidR="001642F1" w:rsidRDefault="001642F1" w:rsidP="00496978"/>
        </w:tc>
        <w:tc>
          <w:tcPr>
            <w:tcW w:w="1559" w:type="dxa"/>
            <w:shd w:val="clear" w:color="auto" w:fill="F9F9F9"/>
            <w:vAlign w:val="bottom"/>
          </w:tcPr>
          <w:p w14:paraId="6F9CA0CE" w14:textId="77777777" w:rsidR="001642F1" w:rsidRDefault="001642F1" w:rsidP="00496978"/>
        </w:tc>
      </w:tr>
      <w:tr w:rsidR="001642F1" w14:paraId="7F5FF58F" w14:textId="77777777" w:rsidTr="00496978">
        <w:tc>
          <w:tcPr>
            <w:tcW w:w="1924" w:type="dxa"/>
          </w:tcPr>
          <w:p w14:paraId="1F6BC8D1" w14:textId="77777777" w:rsidR="001642F1" w:rsidRDefault="001642F1" w:rsidP="00496978">
            <w:proofErr w:type="spellStart"/>
            <w:r>
              <w:lastRenderedPageBreak/>
              <w:t>result</w:t>
            </w:r>
            <w:proofErr w:type="spellEnd"/>
          </w:p>
        </w:tc>
        <w:tc>
          <w:tcPr>
            <w:tcW w:w="3119" w:type="dxa"/>
          </w:tcPr>
          <w:p w14:paraId="0503B2E0" w14:textId="77777777" w:rsidR="001642F1" w:rsidRPr="00362F4C" w:rsidRDefault="001642F1" w:rsidP="00496978">
            <w:pPr>
              <w:rPr>
                <w:lang w:val="en-US"/>
              </w:rPr>
            </w:pPr>
            <w:proofErr w:type="gramStart"/>
            <w:r w:rsidRPr="00362F4C">
              <w:rPr>
                <w:lang w:val="en-US"/>
              </w:rPr>
              <w:t>urn:riv</w:t>
            </w:r>
            <w:proofErr w:type="gramEnd"/>
            <w:r w:rsidRPr="00362F4C">
              <w:rPr>
                <w:lang w:val="en-US"/>
              </w:rPr>
              <w:t>:</w:t>
            </w:r>
            <w:proofErr w:type="gramStart"/>
            <w:r w:rsidRPr="00362F4C">
              <w:rPr>
                <w:lang w:val="en-US"/>
              </w:rPr>
              <w:t>informationsecurity:authorization</w:t>
            </w:r>
            <w:proofErr w:type="gramEnd"/>
            <w:r w:rsidRPr="00362F4C">
              <w:rPr>
                <w:lang w:val="en-US"/>
              </w:rPr>
              <w:t>:consent:</w:t>
            </w:r>
            <w:proofErr w:type="gramStart"/>
            <w:r w:rsidRPr="00362F4C">
              <w:rPr>
                <w:lang w:val="en-US"/>
              </w:rPr>
              <w:t>2:ResultType</w:t>
            </w:r>
            <w:proofErr w:type="gramEnd"/>
          </w:p>
        </w:tc>
        <w:tc>
          <w:tcPr>
            <w:tcW w:w="3827" w:type="dxa"/>
          </w:tcPr>
          <w:p w14:paraId="79F1F0A5" w14:textId="77777777" w:rsidR="001642F1" w:rsidRDefault="001642F1" w:rsidP="00496978">
            <w:r>
              <w:t>Status för om tjänsten utfördes.</w:t>
            </w:r>
          </w:p>
        </w:tc>
        <w:tc>
          <w:tcPr>
            <w:tcW w:w="1559" w:type="dxa"/>
          </w:tcPr>
          <w:p w14:paraId="51A9EFC3" w14:textId="77777777" w:rsidR="001642F1" w:rsidRDefault="001642F1" w:rsidP="00496978">
            <w:r>
              <w:t>1..1</w:t>
            </w:r>
          </w:p>
        </w:tc>
      </w:tr>
    </w:tbl>
    <w:p w14:paraId="39D30976" w14:textId="77777777" w:rsidR="001642F1" w:rsidRPr="00ED19D0" w:rsidRDefault="001642F1" w:rsidP="001642F1">
      <w:pPr>
        <w:pStyle w:val="Brdtext"/>
      </w:pPr>
    </w:p>
    <w:p w14:paraId="701ED2B9" w14:textId="77777777" w:rsidR="001642F1" w:rsidRDefault="001642F1" w:rsidP="001642F1">
      <w:pPr>
        <w:pStyle w:val="Numreradrubrik3"/>
      </w:pPr>
      <w:bookmarkStart w:id="1262" w:name="_Toc32421626"/>
      <w:bookmarkStart w:id="1263" w:name="_Toc216183268"/>
      <w:proofErr w:type="spellStart"/>
      <w:r>
        <w:t>Övriga</w:t>
      </w:r>
      <w:proofErr w:type="spellEnd"/>
      <w:r>
        <w:t xml:space="preserve"> </w:t>
      </w:r>
      <w:proofErr w:type="spellStart"/>
      <w:r>
        <w:t>regler</w:t>
      </w:r>
      <w:bookmarkEnd w:id="1262"/>
      <w:bookmarkEnd w:id="1263"/>
      <w:proofErr w:type="spellEnd"/>
    </w:p>
    <w:p w14:paraId="7CA78597" w14:textId="23D4799C" w:rsidR="001642F1" w:rsidRPr="003B7E0A" w:rsidRDefault="001642F1" w:rsidP="001642F1">
      <w:r>
        <w:t>N/A</w:t>
      </w:r>
    </w:p>
    <w:p w14:paraId="41BCDA15" w14:textId="77777777" w:rsidR="001642F1" w:rsidRDefault="001642F1" w:rsidP="001642F1">
      <w:pPr>
        <w:pStyle w:val="Numreradrubrik3"/>
      </w:pPr>
      <w:bookmarkStart w:id="1264" w:name="_Toc216183269"/>
      <w:r w:rsidRPr="00776D68">
        <w:t xml:space="preserve">Icke </w:t>
      </w:r>
      <w:proofErr w:type="spellStart"/>
      <w:r w:rsidRPr="00776D68">
        <w:t>funktionella</w:t>
      </w:r>
      <w:proofErr w:type="spellEnd"/>
      <w:r w:rsidRPr="00776D68">
        <w:t xml:space="preserve"> </w:t>
      </w:r>
      <w:proofErr w:type="spellStart"/>
      <w:r w:rsidRPr="00776D68">
        <w:t>krav</w:t>
      </w:r>
      <w:bookmarkEnd w:id="1264"/>
      <w:proofErr w:type="spellEnd"/>
    </w:p>
    <w:p w14:paraId="4138D6E6" w14:textId="294A2BEB" w:rsidR="001642F1" w:rsidRPr="00776D68" w:rsidRDefault="001642F1" w:rsidP="001642F1">
      <w:r>
        <w:t>N/A</w:t>
      </w:r>
    </w:p>
    <w:p w14:paraId="3C991025" w14:textId="77777777" w:rsidR="001642F1" w:rsidRPr="00776D68" w:rsidRDefault="001642F1" w:rsidP="001642F1">
      <w:pPr>
        <w:pStyle w:val="Numreradrubrik3"/>
      </w:pPr>
      <w:bookmarkStart w:id="1265" w:name="_Toc216183270"/>
      <w:r w:rsidRPr="00776D68">
        <w:t>SLA-</w:t>
      </w:r>
      <w:proofErr w:type="spellStart"/>
      <w:r w:rsidRPr="00776D68">
        <w:t>krav</w:t>
      </w:r>
      <w:bookmarkEnd w:id="1265"/>
      <w:proofErr w:type="spellEnd"/>
    </w:p>
    <w:p w14:paraId="570D2612" w14:textId="77777777" w:rsidR="001642F1" w:rsidRDefault="001642F1" w:rsidP="001642F1">
      <w:pPr>
        <w:rPr>
          <w:color w:val="A33662" w:themeColor="accent1"/>
        </w:rPr>
      </w:pPr>
    </w:p>
    <w:tbl>
      <w:tblPr>
        <w:tblW w:w="91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0"/>
        <w:gridCol w:w="5283"/>
        <w:gridCol w:w="1647"/>
      </w:tblGrid>
      <w:tr w:rsidR="001642F1" w14:paraId="4E01FE93" w14:textId="77777777" w:rsidTr="00496978">
        <w:trPr>
          <w:trHeight w:val="380"/>
        </w:trPr>
        <w:tc>
          <w:tcPr>
            <w:tcW w:w="2170" w:type="dxa"/>
            <w:shd w:val="clear" w:color="auto" w:fill="D9D9D9"/>
            <w:vAlign w:val="bottom"/>
          </w:tcPr>
          <w:p w14:paraId="2E7A5715" w14:textId="77777777" w:rsidR="001642F1" w:rsidRDefault="001642F1" w:rsidP="00496978">
            <w:r>
              <w:rPr>
                <w:b/>
              </w:rPr>
              <w:t>Kategori</w:t>
            </w:r>
          </w:p>
        </w:tc>
        <w:tc>
          <w:tcPr>
            <w:tcW w:w="5283" w:type="dxa"/>
            <w:shd w:val="clear" w:color="auto" w:fill="D9D9D9"/>
            <w:vAlign w:val="bottom"/>
          </w:tcPr>
          <w:p w14:paraId="266B929A" w14:textId="77777777" w:rsidR="001642F1" w:rsidRDefault="001642F1" w:rsidP="00496978">
            <w:r>
              <w:rPr>
                <w:b/>
              </w:rPr>
              <w:t>Värde</w:t>
            </w:r>
          </w:p>
        </w:tc>
        <w:tc>
          <w:tcPr>
            <w:tcW w:w="1647" w:type="dxa"/>
            <w:shd w:val="clear" w:color="auto" w:fill="D9D9D9"/>
            <w:vAlign w:val="bottom"/>
          </w:tcPr>
          <w:p w14:paraId="07E3ECD9" w14:textId="77777777" w:rsidR="001642F1" w:rsidRDefault="001642F1" w:rsidP="00496978">
            <w:r>
              <w:rPr>
                <w:b/>
              </w:rPr>
              <w:t>Kommentar</w:t>
            </w:r>
          </w:p>
        </w:tc>
      </w:tr>
      <w:tr w:rsidR="001642F1" w14:paraId="3EABCDBF" w14:textId="77777777" w:rsidTr="00496978">
        <w:tc>
          <w:tcPr>
            <w:tcW w:w="2170" w:type="dxa"/>
          </w:tcPr>
          <w:p w14:paraId="3D901AA7" w14:textId="77777777" w:rsidR="001642F1" w:rsidRDefault="001642F1" w:rsidP="00496978">
            <w:r>
              <w:t>Svarstid</w:t>
            </w:r>
          </w:p>
        </w:tc>
        <w:tc>
          <w:tcPr>
            <w:tcW w:w="5283" w:type="dxa"/>
          </w:tcPr>
          <w:p w14:paraId="5C5B5CEC" w14:textId="77777777" w:rsidR="001642F1" w:rsidRDefault="001642F1" w:rsidP="00496978"/>
        </w:tc>
        <w:tc>
          <w:tcPr>
            <w:tcW w:w="1647" w:type="dxa"/>
          </w:tcPr>
          <w:p w14:paraId="3808A4EC" w14:textId="77777777" w:rsidR="001642F1" w:rsidRDefault="001642F1" w:rsidP="00496978"/>
        </w:tc>
      </w:tr>
      <w:tr w:rsidR="001642F1" w14:paraId="2D960C69" w14:textId="77777777" w:rsidTr="00496978">
        <w:tc>
          <w:tcPr>
            <w:tcW w:w="2170" w:type="dxa"/>
          </w:tcPr>
          <w:p w14:paraId="6000F452" w14:textId="77777777" w:rsidR="001642F1" w:rsidRDefault="001642F1" w:rsidP="00496978">
            <w:r>
              <w:t>Tillgänglighet</w:t>
            </w:r>
          </w:p>
        </w:tc>
        <w:tc>
          <w:tcPr>
            <w:tcW w:w="5283" w:type="dxa"/>
          </w:tcPr>
          <w:p w14:paraId="1FA9E920" w14:textId="77777777" w:rsidR="001642F1" w:rsidRDefault="001642F1" w:rsidP="00496978"/>
        </w:tc>
        <w:tc>
          <w:tcPr>
            <w:tcW w:w="1647" w:type="dxa"/>
          </w:tcPr>
          <w:p w14:paraId="5461235A" w14:textId="77777777" w:rsidR="001642F1" w:rsidRDefault="001642F1" w:rsidP="00496978"/>
        </w:tc>
      </w:tr>
      <w:tr w:rsidR="001642F1" w14:paraId="21809BC1" w14:textId="77777777" w:rsidTr="00496978">
        <w:tc>
          <w:tcPr>
            <w:tcW w:w="2170" w:type="dxa"/>
          </w:tcPr>
          <w:p w14:paraId="7066F461" w14:textId="77777777" w:rsidR="001642F1" w:rsidRDefault="001642F1" w:rsidP="00496978">
            <w:r>
              <w:t>Last</w:t>
            </w:r>
          </w:p>
        </w:tc>
        <w:tc>
          <w:tcPr>
            <w:tcW w:w="5283" w:type="dxa"/>
          </w:tcPr>
          <w:p w14:paraId="38BA1E15" w14:textId="77777777" w:rsidR="001642F1" w:rsidRDefault="001642F1" w:rsidP="00496978"/>
        </w:tc>
        <w:tc>
          <w:tcPr>
            <w:tcW w:w="1647" w:type="dxa"/>
          </w:tcPr>
          <w:p w14:paraId="5720D462" w14:textId="77777777" w:rsidR="001642F1" w:rsidRDefault="001642F1" w:rsidP="00496978"/>
        </w:tc>
      </w:tr>
      <w:tr w:rsidR="001642F1" w14:paraId="23D0EE6F" w14:textId="77777777" w:rsidTr="00496978">
        <w:tc>
          <w:tcPr>
            <w:tcW w:w="2170" w:type="dxa"/>
          </w:tcPr>
          <w:p w14:paraId="5DE40105" w14:textId="77777777" w:rsidR="001642F1" w:rsidRDefault="001642F1" w:rsidP="00496978">
            <w:r>
              <w:t>Aktualitet</w:t>
            </w:r>
          </w:p>
        </w:tc>
        <w:tc>
          <w:tcPr>
            <w:tcW w:w="5283" w:type="dxa"/>
          </w:tcPr>
          <w:p w14:paraId="0F0808B7" w14:textId="40A9A4E3" w:rsidR="001642F1" w:rsidRDefault="001642F1" w:rsidP="00496978">
            <w:r>
              <w:t xml:space="preserve">Tjänsten garanterar att </w:t>
            </w:r>
            <w:r w:rsidR="001F19D2">
              <w:t>avslutande</w:t>
            </w:r>
            <w:r>
              <w:t xml:space="preserve"> av samtycket skett då anropet genomförts utan fel. </w:t>
            </w:r>
            <w:r w:rsidR="001F19D2">
              <w:t>Avslutande</w:t>
            </w:r>
            <w:r>
              <w:t xml:space="preserve"> speglas omedelbart i svar från frågor genom tjänsterna.</w:t>
            </w:r>
          </w:p>
        </w:tc>
        <w:tc>
          <w:tcPr>
            <w:tcW w:w="1647" w:type="dxa"/>
          </w:tcPr>
          <w:p w14:paraId="42431D89" w14:textId="77777777" w:rsidR="001642F1" w:rsidRDefault="001642F1" w:rsidP="00496978"/>
        </w:tc>
      </w:tr>
    </w:tbl>
    <w:p w14:paraId="05CD8753" w14:textId="77777777" w:rsidR="001642F1" w:rsidRDefault="001642F1" w:rsidP="001642F1">
      <w:pPr>
        <w:spacing w:line="240" w:lineRule="auto"/>
      </w:pPr>
      <w:r>
        <w:br w:type="page"/>
      </w:r>
    </w:p>
    <w:p w14:paraId="38CD294F" w14:textId="77777777" w:rsidR="001642F1" w:rsidRPr="0035387C" w:rsidRDefault="001642F1" w:rsidP="001642F1">
      <w:pPr>
        <w:pStyle w:val="Numreradrubrik2"/>
      </w:pPr>
      <w:bookmarkStart w:id="1266" w:name="_Toc32421628"/>
      <w:bookmarkStart w:id="1267" w:name="_Toc216183271"/>
      <w:proofErr w:type="spellStart"/>
      <w:r w:rsidRPr="0035387C">
        <w:lastRenderedPageBreak/>
        <w:t>DeleteExtendedConsent</w:t>
      </w:r>
      <w:bookmarkEnd w:id="1266"/>
      <w:bookmarkEnd w:id="1267"/>
      <w:proofErr w:type="spellEnd"/>
    </w:p>
    <w:p w14:paraId="31B69158" w14:textId="77777777" w:rsidR="001642F1" w:rsidRDefault="001642F1" w:rsidP="001642F1">
      <w:r>
        <w:t xml:space="preserve">Tjänst som makulerar ett samtycke i samtyckestjänsten. Makulering av samtycke används enbart för borttagning av felregistrerade samtycken.        </w:t>
      </w:r>
    </w:p>
    <w:p w14:paraId="4F25AE59" w14:textId="1D838C79" w:rsidR="001642F1" w:rsidRPr="003B7E0A" w:rsidRDefault="001642F1" w:rsidP="001642F1">
      <w:r>
        <w:t>Samtycket raderas inte från samtyckestjänst utan markeras som makulerad (ej längre giltig) för historikens skull. En makulering kan ej återtas.</w:t>
      </w:r>
    </w:p>
    <w:p w14:paraId="739E6BF0" w14:textId="77777777" w:rsidR="001642F1" w:rsidRDefault="001642F1" w:rsidP="001642F1">
      <w:pPr>
        <w:pStyle w:val="Numreradrubrik3"/>
      </w:pPr>
      <w:bookmarkStart w:id="1268" w:name="_Toc32421629"/>
      <w:bookmarkStart w:id="1269" w:name="_Toc216183272"/>
      <w:r>
        <w:t>Version</w:t>
      </w:r>
      <w:bookmarkEnd w:id="1268"/>
      <w:bookmarkEnd w:id="1269"/>
      <w:r>
        <w:t xml:space="preserve"> </w:t>
      </w:r>
    </w:p>
    <w:p w14:paraId="1F9FCDB3" w14:textId="77777777" w:rsidR="001642F1" w:rsidRDefault="001642F1" w:rsidP="001642F1">
      <w:r>
        <w:t>2.0</w:t>
      </w:r>
    </w:p>
    <w:p w14:paraId="50A31B13" w14:textId="11B1D6CC" w:rsidR="001642F1" w:rsidRDefault="007861C6" w:rsidP="007861C6">
      <w:pPr>
        <w:pStyle w:val="Numreradrubrik3"/>
      </w:pPr>
      <w:bookmarkStart w:id="1270" w:name="_Toc216183273"/>
      <w:proofErr w:type="spellStart"/>
      <w:r>
        <w:t>Meddelandeinformationsmodell</w:t>
      </w:r>
      <w:bookmarkEnd w:id="1270"/>
      <w:proofErr w:type="spellEnd"/>
    </w:p>
    <w:p w14:paraId="0840DB8F" w14:textId="77777777" w:rsidR="007861C6" w:rsidRDefault="007861C6" w:rsidP="007861C6">
      <w:pPr>
        <w:rPr>
          <w:lang w:val="en-US"/>
        </w:rPr>
      </w:pPr>
    </w:p>
    <w:p w14:paraId="63BFF969" w14:textId="34324AB2" w:rsidR="007861C6" w:rsidRPr="007861C6" w:rsidRDefault="007861C6" w:rsidP="007861C6">
      <w:r w:rsidRPr="007861C6">
        <w:rPr>
          <w:noProof/>
        </w:rPr>
        <w:drawing>
          <wp:inline distT="0" distB="0" distL="0" distR="0" wp14:anchorId="51C73EC5" wp14:editId="682861BE">
            <wp:extent cx="3424237" cy="2069323"/>
            <wp:effectExtent l="0" t="0" r="5080" b="7620"/>
            <wp:docPr id="1105285238" name="Bildobjekt 17"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85238" name="Bildobjekt 17" descr="En bild som visar text, skärmbild, Teckensnitt, linje&#10;&#10;Automatiskt genererad beskrivni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29964" cy="2072784"/>
                    </a:xfrm>
                    <a:prstGeom prst="rect">
                      <a:avLst/>
                    </a:prstGeom>
                    <a:noFill/>
                    <a:ln>
                      <a:noFill/>
                    </a:ln>
                  </pic:spPr>
                </pic:pic>
              </a:graphicData>
            </a:graphic>
          </wp:inline>
        </w:drawing>
      </w:r>
    </w:p>
    <w:p w14:paraId="1B407E30" w14:textId="77777777" w:rsidR="007861C6" w:rsidRPr="007861C6" w:rsidRDefault="007861C6" w:rsidP="007861C6">
      <w:pPr>
        <w:rPr>
          <w:lang w:val="en-US"/>
        </w:rPr>
      </w:pPr>
    </w:p>
    <w:p w14:paraId="1C5299F2" w14:textId="77777777" w:rsidR="001642F1" w:rsidRDefault="001642F1" w:rsidP="001642F1">
      <w:pPr>
        <w:pStyle w:val="Numreradrubrik3"/>
      </w:pPr>
      <w:bookmarkStart w:id="1271" w:name="_Toc32421630"/>
      <w:bookmarkStart w:id="1272" w:name="_Toc216183274"/>
      <w:proofErr w:type="spellStart"/>
      <w:r>
        <w:t>Fältregler</w:t>
      </w:r>
      <w:bookmarkEnd w:id="1271"/>
      <w:bookmarkEnd w:id="1272"/>
      <w:proofErr w:type="spellEnd"/>
    </w:p>
    <w:tbl>
      <w:tblPr>
        <w:tblW w:w="1042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1"/>
        <w:gridCol w:w="3260"/>
        <w:gridCol w:w="3969"/>
        <w:gridCol w:w="1559"/>
      </w:tblGrid>
      <w:tr w:rsidR="001642F1" w14:paraId="733004AE" w14:textId="77777777" w:rsidTr="00496978">
        <w:trPr>
          <w:trHeight w:val="380"/>
        </w:trPr>
        <w:tc>
          <w:tcPr>
            <w:tcW w:w="1641" w:type="dxa"/>
            <w:shd w:val="clear" w:color="auto" w:fill="D9D9D9"/>
            <w:vAlign w:val="bottom"/>
          </w:tcPr>
          <w:p w14:paraId="27E89DED" w14:textId="77777777" w:rsidR="001642F1" w:rsidRDefault="001642F1" w:rsidP="00496978">
            <w:r>
              <w:rPr>
                <w:b/>
              </w:rPr>
              <w:t>Namn</w:t>
            </w:r>
          </w:p>
        </w:tc>
        <w:tc>
          <w:tcPr>
            <w:tcW w:w="3260" w:type="dxa"/>
            <w:shd w:val="clear" w:color="auto" w:fill="D9D9D9"/>
            <w:vAlign w:val="bottom"/>
          </w:tcPr>
          <w:p w14:paraId="21FF4BBD" w14:textId="77777777" w:rsidR="001642F1" w:rsidRDefault="001642F1" w:rsidP="00496978">
            <w:proofErr w:type="spellStart"/>
            <w:r>
              <w:rPr>
                <w:b/>
              </w:rPr>
              <w:t>Datatyp</w:t>
            </w:r>
            <w:proofErr w:type="spellEnd"/>
          </w:p>
        </w:tc>
        <w:tc>
          <w:tcPr>
            <w:tcW w:w="3969" w:type="dxa"/>
            <w:shd w:val="clear" w:color="auto" w:fill="D9D9D9"/>
            <w:vAlign w:val="bottom"/>
          </w:tcPr>
          <w:p w14:paraId="5A0965CE" w14:textId="77777777" w:rsidR="001642F1" w:rsidRDefault="001642F1" w:rsidP="00496978">
            <w:r>
              <w:rPr>
                <w:b/>
              </w:rPr>
              <w:t>Beskrivning</w:t>
            </w:r>
          </w:p>
        </w:tc>
        <w:tc>
          <w:tcPr>
            <w:tcW w:w="1559" w:type="dxa"/>
            <w:shd w:val="clear" w:color="auto" w:fill="D9D9D9"/>
            <w:vAlign w:val="bottom"/>
          </w:tcPr>
          <w:p w14:paraId="35936900" w14:textId="77777777" w:rsidR="001642F1" w:rsidRDefault="001642F1" w:rsidP="00496978">
            <w:proofErr w:type="spellStart"/>
            <w:r>
              <w:rPr>
                <w:b/>
              </w:rPr>
              <w:t>Kardinalitet</w:t>
            </w:r>
            <w:proofErr w:type="spellEnd"/>
          </w:p>
        </w:tc>
      </w:tr>
      <w:tr w:rsidR="001642F1" w14:paraId="1C3B28C1" w14:textId="77777777" w:rsidTr="00496978">
        <w:tc>
          <w:tcPr>
            <w:tcW w:w="1641" w:type="dxa"/>
            <w:shd w:val="clear" w:color="auto" w:fill="F9F9F9"/>
            <w:vAlign w:val="bottom"/>
          </w:tcPr>
          <w:p w14:paraId="143085B1" w14:textId="77777777" w:rsidR="001642F1" w:rsidRDefault="001642F1" w:rsidP="00496978">
            <w:r>
              <w:rPr>
                <w:b/>
                <w:i/>
              </w:rPr>
              <w:t>Begäran</w:t>
            </w:r>
          </w:p>
        </w:tc>
        <w:tc>
          <w:tcPr>
            <w:tcW w:w="3260" w:type="dxa"/>
            <w:shd w:val="clear" w:color="auto" w:fill="F9F9F9"/>
            <w:vAlign w:val="bottom"/>
          </w:tcPr>
          <w:p w14:paraId="2485A228" w14:textId="77777777" w:rsidR="001642F1" w:rsidRDefault="001642F1" w:rsidP="00496978"/>
        </w:tc>
        <w:tc>
          <w:tcPr>
            <w:tcW w:w="3969" w:type="dxa"/>
            <w:shd w:val="clear" w:color="auto" w:fill="F9F9F9"/>
            <w:vAlign w:val="bottom"/>
          </w:tcPr>
          <w:p w14:paraId="35AA9D9E" w14:textId="77777777" w:rsidR="001642F1" w:rsidRDefault="001642F1" w:rsidP="00496978"/>
        </w:tc>
        <w:tc>
          <w:tcPr>
            <w:tcW w:w="1559" w:type="dxa"/>
            <w:shd w:val="clear" w:color="auto" w:fill="F9F9F9"/>
            <w:vAlign w:val="bottom"/>
          </w:tcPr>
          <w:p w14:paraId="6D6D7C01" w14:textId="77777777" w:rsidR="001642F1" w:rsidRDefault="001642F1" w:rsidP="00496978"/>
        </w:tc>
      </w:tr>
      <w:tr w:rsidR="001642F1" w14:paraId="1C860480" w14:textId="77777777" w:rsidTr="00496978">
        <w:tc>
          <w:tcPr>
            <w:tcW w:w="1641" w:type="dxa"/>
          </w:tcPr>
          <w:p w14:paraId="2497274B" w14:textId="77777777" w:rsidR="001642F1" w:rsidRDefault="001642F1" w:rsidP="00496978">
            <w:proofErr w:type="spellStart"/>
            <w:r>
              <w:t>assertionId</w:t>
            </w:r>
            <w:proofErr w:type="spellEnd"/>
          </w:p>
        </w:tc>
        <w:tc>
          <w:tcPr>
            <w:tcW w:w="3260" w:type="dxa"/>
          </w:tcPr>
          <w:p w14:paraId="55CB1E0B" w14:textId="77777777" w:rsidR="001642F1" w:rsidRPr="00362F4C" w:rsidRDefault="001642F1" w:rsidP="00496978">
            <w:pPr>
              <w:rPr>
                <w:lang w:val="en-US"/>
              </w:rPr>
            </w:pPr>
            <w:proofErr w:type="gramStart"/>
            <w:r w:rsidRPr="00362F4C">
              <w:rPr>
                <w:lang w:val="en-US"/>
              </w:rPr>
              <w:t>urn:riv</w:t>
            </w:r>
            <w:proofErr w:type="gramEnd"/>
            <w:r w:rsidRPr="00362F4C">
              <w:rPr>
                <w:lang w:val="en-US"/>
              </w:rPr>
              <w:t>:</w:t>
            </w:r>
            <w:proofErr w:type="gramStart"/>
            <w:r w:rsidRPr="00362F4C">
              <w:rPr>
                <w:lang w:val="en-US"/>
              </w:rPr>
              <w:t>informationsecurity:authorization</w:t>
            </w:r>
            <w:proofErr w:type="gramEnd"/>
            <w:r w:rsidRPr="00362F4C">
              <w:rPr>
                <w:lang w:val="en-US"/>
              </w:rPr>
              <w:t>:consent:</w:t>
            </w:r>
            <w:proofErr w:type="gramStart"/>
            <w:r w:rsidRPr="00362F4C">
              <w:rPr>
                <w:lang w:val="en-US"/>
              </w:rPr>
              <w:t>2:Id</w:t>
            </w:r>
            <w:proofErr w:type="gramEnd"/>
          </w:p>
        </w:tc>
        <w:tc>
          <w:tcPr>
            <w:tcW w:w="3969" w:type="dxa"/>
          </w:tcPr>
          <w:p w14:paraId="6C4C75DE" w14:textId="77777777" w:rsidR="001642F1" w:rsidRDefault="001642F1" w:rsidP="00496978">
            <w:r>
              <w:t>Identifierar det intyg som skall makuleras.</w:t>
            </w:r>
          </w:p>
        </w:tc>
        <w:tc>
          <w:tcPr>
            <w:tcW w:w="1559" w:type="dxa"/>
          </w:tcPr>
          <w:p w14:paraId="4C52B8BD" w14:textId="77777777" w:rsidR="001642F1" w:rsidRDefault="001642F1" w:rsidP="00496978">
            <w:r>
              <w:t>1..1</w:t>
            </w:r>
          </w:p>
        </w:tc>
      </w:tr>
      <w:tr w:rsidR="001642F1" w14:paraId="3FBC1F81" w14:textId="77777777" w:rsidTr="00496978">
        <w:tc>
          <w:tcPr>
            <w:tcW w:w="1641" w:type="dxa"/>
          </w:tcPr>
          <w:p w14:paraId="5C67742C" w14:textId="77777777" w:rsidR="001642F1" w:rsidRDefault="001642F1" w:rsidP="00496978">
            <w:proofErr w:type="spellStart"/>
            <w:r>
              <w:t>deletionAction</w:t>
            </w:r>
            <w:proofErr w:type="spellEnd"/>
          </w:p>
        </w:tc>
        <w:tc>
          <w:tcPr>
            <w:tcW w:w="3260" w:type="dxa"/>
          </w:tcPr>
          <w:p w14:paraId="07E09561" w14:textId="77777777" w:rsidR="001642F1" w:rsidRPr="00362F4C" w:rsidRDefault="001642F1" w:rsidP="00496978">
            <w:pPr>
              <w:rPr>
                <w:lang w:val="en-US"/>
              </w:rPr>
            </w:pPr>
            <w:proofErr w:type="gramStart"/>
            <w:r w:rsidRPr="00362F4C">
              <w:rPr>
                <w:lang w:val="en-US"/>
              </w:rPr>
              <w:t>urn:riv</w:t>
            </w:r>
            <w:proofErr w:type="gramEnd"/>
            <w:r w:rsidRPr="00362F4C">
              <w:rPr>
                <w:lang w:val="en-US"/>
              </w:rPr>
              <w:t>:</w:t>
            </w:r>
            <w:proofErr w:type="gramStart"/>
            <w:r w:rsidRPr="00362F4C">
              <w:rPr>
                <w:lang w:val="en-US"/>
              </w:rPr>
              <w:t>informationsecurity:authorization</w:t>
            </w:r>
            <w:proofErr w:type="gramEnd"/>
            <w:r w:rsidRPr="00362F4C">
              <w:rPr>
                <w:lang w:val="en-US"/>
              </w:rPr>
              <w:t>:consent:</w:t>
            </w:r>
            <w:proofErr w:type="gramStart"/>
            <w:r w:rsidRPr="00362F4C">
              <w:rPr>
                <w:lang w:val="en-US"/>
              </w:rPr>
              <w:t>2:ActionType</w:t>
            </w:r>
            <w:proofErr w:type="gramEnd"/>
          </w:p>
        </w:tc>
        <w:tc>
          <w:tcPr>
            <w:tcW w:w="3969" w:type="dxa"/>
          </w:tcPr>
          <w:p w14:paraId="4DCF521A" w14:textId="77777777" w:rsidR="001642F1" w:rsidRDefault="001642F1" w:rsidP="00496978">
            <w:r>
              <w:t>Identifierar de personer som begärt och utfört makulering samt tidpunkter för dessa. En anledning till makuleringen i fritext kan även ges.</w:t>
            </w:r>
          </w:p>
        </w:tc>
        <w:tc>
          <w:tcPr>
            <w:tcW w:w="1559" w:type="dxa"/>
          </w:tcPr>
          <w:p w14:paraId="258D7B33" w14:textId="77777777" w:rsidR="001642F1" w:rsidRDefault="001642F1" w:rsidP="00496978">
            <w:r>
              <w:t>1..1</w:t>
            </w:r>
          </w:p>
        </w:tc>
      </w:tr>
      <w:tr w:rsidR="001642F1" w14:paraId="71E0A356" w14:textId="77777777" w:rsidTr="00496978">
        <w:tc>
          <w:tcPr>
            <w:tcW w:w="1641" w:type="dxa"/>
            <w:shd w:val="clear" w:color="auto" w:fill="F9F9F9"/>
            <w:vAlign w:val="bottom"/>
          </w:tcPr>
          <w:p w14:paraId="2F1178BF" w14:textId="77777777" w:rsidR="001642F1" w:rsidRDefault="001642F1" w:rsidP="00496978">
            <w:r>
              <w:rPr>
                <w:b/>
                <w:i/>
              </w:rPr>
              <w:t>Svar</w:t>
            </w:r>
          </w:p>
        </w:tc>
        <w:tc>
          <w:tcPr>
            <w:tcW w:w="3260" w:type="dxa"/>
            <w:shd w:val="clear" w:color="auto" w:fill="F9F9F9"/>
            <w:vAlign w:val="bottom"/>
          </w:tcPr>
          <w:p w14:paraId="4C520BE8" w14:textId="77777777" w:rsidR="001642F1" w:rsidRDefault="001642F1" w:rsidP="00496978"/>
        </w:tc>
        <w:tc>
          <w:tcPr>
            <w:tcW w:w="3969" w:type="dxa"/>
            <w:shd w:val="clear" w:color="auto" w:fill="F9F9F9"/>
            <w:vAlign w:val="bottom"/>
          </w:tcPr>
          <w:p w14:paraId="029F98EE" w14:textId="77777777" w:rsidR="001642F1" w:rsidRDefault="001642F1" w:rsidP="00496978"/>
        </w:tc>
        <w:tc>
          <w:tcPr>
            <w:tcW w:w="1559" w:type="dxa"/>
            <w:shd w:val="clear" w:color="auto" w:fill="F9F9F9"/>
            <w:vAlign w:val="bottom"/>
          </w:tcPr>
          <w:p w14:paraId="3FBA872D" w14:textId="77777777" w:rsidR="001642F1" w:rsidRDefault="001642F1" w:rsidP="00496978"/>
        </w:tc>
      </w:tr>
      <w:tr w:rsidR="001642F1" w14:paraId="63C564BD" w14:textId="77777777" w:rsidTr="00496978">
        <w:tc>
          <w:tcPr>
            <w:tcW w:w="1641" w:type="dxa"/>
          </w:tcPr>
          <w:p w14:paraId="51E710DA" w14:textId="77777777" w:rsidR="001642F1" w:rsidRDefault="001642F1" w:rsidP="00496978">
            <w:proofErr w:type="spellStart"/>
            <w:r>
              <w:lastRenderedPageBreak/>
              <w:t>result</w:t>
            </w:r>
            <w:proofErr w:type="spellEnd"/>
          </w:p>
        </w:tc>
        <w:tc>
          <w:tcPr>
            <w:tcW w:w="3260" w:type="dxa"/>
          </w:tcPr>
          <w:p w14:paraId="287E69B7" w14:textId="77777777" w:rsidR="001642F1" w:rsidRPr="00362F4C" w:rsidRDefault="001642F1" w:rsidP="00496978">
            <w:pPr>
              <w:rPr>
                <w:lang w:val="en-US"/>
              </w:rPr>
            </w:pPr>
            <w:proofErr w:type="gramStart"/>
            <w:r w:rsidRPr="00362F4C">
              <w:rPr>
                <w:lang w:val="en-US"/>
              </w:rPr>
              <w:t>urn:riv</w:t>
            </w:r>
            <w:proofErr w:type="gramEnd"/>
            <w:r w:rsidRPr="00362F4C">
              <w:rPr>
                <w:lang w:val="en-US"/>
              </w:rPr>
              <w:t>:</w:t>
            </w:r>
            <w:proofErr w:type="gramStart"/>
            <w:r w:rsidRPr="00362F4C">
              <w:rPr>
                <w:lang w:val="en-US"/>
              </w:rPr>
              <w:t>informationsecurity:authorization</w:t>
            </w:r>
            <w:proofErr w:type="gramEnd"/>
            <w:r w:rsidRPr="00362F4C">
              <w:rPr>
                <w:lang w:val="en-US"/>
              </w:rPr>
              <w:t>:consent:</w:t>
            </w:r>
            <w:proofErr w:type="gramStart"/>
            <w:r w:rsidRPr="00362F4C">
              <w:rPr>
                <w:lang w:val="en-US"/>
              </w:rPr>
              <w:t>2:ResultType</w:t>
            </w:r>
            <w:proofErr w:type="gramEnd"/>
          </w:p>
        </w:tc>
        <w:tc>
          <w:tcPr>
            <w:tcW w:w="3969" w:type="dxa"/>
          </w:tcPr>
          <w:p w14:paraId="14AA6840" w14:textId="77777777" w:rsidR="001642F1" w:rsidRDefault="001642F1" w:rsidP="00496978">
            <w:r>
              <w:t>Status för om tjänsten utfördes.</w:t>
            </w:r>
          </w:p>
        </w:tc>
        <w:tc>
          <w:tcPr>
            <w:tcW w:w="1559" w:type="dxa"/>
          </w:tcPr>
          <w:p w14:paraId="686E1FC3" w14:textId="77777777" w:rsidR="001642F1" w:rsidRDefault="001642F1" w:rsidP="00496978">
            <w:r>
              <w:t>1..1</w:t>
            </w:r>
          </w:p>
        </w:tc>
      </w:tr>
    </w:tbl>
    <w:p w14:paraId="26B68BE4" w14:textId="77777777" w:rsidR="001642F1" w:rsidRPr="00ED19D0" w:rsidRDefault="001642F1" w:rsidP="001642F1">
      <w:pPr>
        <w:pStyle w:val="Brdtext"/>
      </w:pPr>
    </w:p>
    <w:p w14:paraId="44216C84" w14:textId="77777777" w:rsidR="001642F1" w:rsidRDefault="001642F1" w:rsidP="001642F1">
      <w:pPr>
        <w:pStyle w:val="Numreradrubrik3"/>
      </w:pPr>
      <w:bookmarkStart w:id="1273" w:name="_Toc32421631"/>
      <w:bookmarkStart w:id="1274" w:name="_Toc216183275"/>
      <w:proofErr w:type="spellStart"/>
      <w:r>
        <w:t>Övriga</w:t>
      </w:r>
      <w:proofErr w:type="spellEnd"/>
      <w:r>
        <w:t xml:space="preserve"> </w:t>
      </w:r>
      <w:proofErr w:type="spellStart"/>
      <w:r>
        <w:t>regler</w:t>
      </w:r>
      <w:bookmarkEnd w:id="1273"/>
      <w:bookmarkEnd w:id="1274"/>
      <w:proofErr w:type="spellEnd"/>
    </w:p>
    <w:p w14:paraId="0AF15CED" w14:textId="5AB0B6FA" w:rsidR="001642F1" w:rsidRPr="003B7E0A" w:rsidRDefault="001642F1" w:rsidP="001642F1">
      <w:pPr>
        <w:rPr>
          <w:i/>
          <w:sz w:val="22"/>
          <w:u w:val="single"/>
        </w:rPr>
      </w:pPr>
      <w:r>
        <w:t>N/A</w:t>
      </w:r>
    </w:p>
    <w:p w14:paraId="68869748" w14:textId="77777777" w:rsidR="001642F1" w:rsidRDefault="001642F1" w:rsidP="001642F1">
      <w:pPr>
        <w:pStyle w:val="Numreradrubrik3"/>
      </w:pPr>
      <w:bookmarkStart w:id="1275" w:name="_Toc216183276"/>
      <w:r w:rsidRPr="00776D68">
        <w:t xml:space="preserve">Icke </w:t>
      </w:r>
      <w:proofErr w:type="spellStart"/>
      <w:r w:rsidRPr="00776D68">
        <w:t>funktionella</w:t>
      </w:r>
      <w:proofErr w:type="spellEnd"/>
      <w:r w:rsidRPr="00776D68">
        <w:t xml:space="preserve"> </w:t>
      </w:r>
      <w:proofErr w:type="spellStart"/>
      <w:r w:rsidRPr="00776D68">
        <w:t>krav</w:t>
      </w:r>
      <w:bookmarkEnd w:id="1275"/>
      <w:proofErr w:type="spellEnd"/>
    </w:p>
    <w:p w14:paraId="0E66A549" w14:textId="77777777" w:rsidR="001642F1" w:rsidRPr="00362F4C" w:rsidRDefault="001642F1" w:rsidP="001642F1">
      <w:r>
        <w:t>N/A</w:t>
      </w:r>
    </w:p>
    <w:p w14:paraId="12DFAC3A" w14:textId="77777777" w:rsidR="001642F1" w:rsidRPr="00776D68" w:rsidRDefault="001642F1" w:rsidP="001642F1">
      <w:pPr>
        <w:pStyle w:val="Numreradrubrik3"/>
      </w:pPr>
      <w:bookmarkStart w:id="1276" w:name="_Toc216183277"/>
      <w:r w:rsidRPr="00776D68">
        <w:t>SLA-</w:t>
      </w:r>
      <w:proofErr w:type="spellStart"/>
      <w:r w:rsidRPr="00776D68">
        <w:t>krav</w:t>
      </w:r>
      <w:bookmarkEnd w:id="1276"/>
      <w:proofErr w:type="spellEnd"/>
    </w:p>
    <w:tbl>
      <w:tblPr>
        <w:tblW w:w="91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0"/>
        <w:gridCol w:w="5424"/>
        <w:gridCol w:w="1506"/>
      </w:tblGrid>
      <w:tr w:rsidR="001642F1" w14:paraId="0BF45846" w14:textId="77777777" w:rsidTr="00496978">
        <w:trPr>
          <w:trHeight w:val="380"/>
        </w:trPr>
        <w:tc>
          <w:tcPr>
            <w:tcW w:w="2170" w:type="dxa"/>
            <w:shd w:val="clear" w:color="auto" w:fill="D9D9D9"/>
            <w:vAlign w:val="bottom"/>
          </w:tcPr>
          <w:p w14:paraId="29DEE438" w14:textId="77777777" w:rsidR="001642F1" w:rsidRDefault="001642F1" w:rsidP="00496978">
            <w:r>
              <w:rPr>
                <w:b/>
              </w:rPr>
              <w:t>Kategori</w:t>
            </w:r>
          </w:p>
        </w:tc>
        <w:tc>
          <w:tcPr>
            <w:tcW w:w="5424" w:type="dxa"/>
            <w:shd w:val="clear" w:color="auto" w:fill="D9D9D9"/>
            <w:vAlign w:val="bottom"/>
          </w:tcPr>
          <w:p w14:paraId="66E60631" w14:textId="77777777" w:rsidR="001642F1" w:rsidRDefault="001642F1" w:rsidP="00496978">
            <w:r>
              <w:rPr>
                <w:b/>
              </w:rPr>
              <w:t>Värde</w:t>
            </w:r>
          </w:p>
        </w:tc>
        <w:tc>
          <w:tcPr>
            <w:tcW w:w="1506" w:type="dxa"/>
            <w:shd w:val="clear" w:color="auto" w:fill="D9D9D9"/>
            <w:vAlign w:val="bottom"/>
          </w:tcPr>
          <w:p w14:paraId="21887B71" w14:textId="77777777" w:rsidR="001642F1" w:rsidRDefault="001642F1" w:rsidP="00496978">
            <w:r>
              <w:rPr>
                <w:b/>
              </w:rPr>
              <w:t>Kommentar</w:t>
            </w:r>
          </w:p>
        </w:tc>
      </w:tr>
      <w:tr w:rsidR="001642F1" w14:paraId="2083E620" w14:textId="77777777" w:rsidTr="00496978">
        <w:tc>
          <w:tcPr>
            <w:tcW w:w="2170" w:type="dxa"/>
          </w:tcPr>
          <w:p w14:paraId="37EB2E14" w14:textId="77777777" w:rsidR="001642F1" w:rsidRDefault="001642F1" w:rsidP="00496978">
            <w:r>
              <w:t>Svarstid</w:t>
            </w:r>
          </w:p>
        </w:tc>
        <w:tc>
          <w:tcPr>
            <w:tcW w:w="5424" w:type="dxa"/>
          </w:tcPr>
          <w:p w14:paraId="54537507" w14:textId="77777777" w:rsidR="001642F1" w:rsidRDefault="001642F1" w:rsidP="00496978"/>
        </w:tc>
        <w:tc>
          <w:tcPr>
            <w:tcW w:w="1506" w:type="dxa"/>
          </w:tcPr>
          <w:p w14:paraId="20BD7D7D" w14:textId="77777777" w:rsidR="001642F1" w:rsidRDefault="001642F1" w:rsidP="00496978"/>
        </w:tc>
      </w:tr>
      <w:tr w:rsidR="001642F1" w14:paraId="59169C00" w14:textId="77777777" w:rsidTr="00496978">
        <w:tc>
          <w:tcPr>
            <w:tcW w:w="2170" w:type="dxa"/>
          </w:tcPr>
          <w:p w14:paraId="7F201890" w14:textId="77777777" w:rsidR="001642F1" w:rsidRDefault="001642F1" w:rsidP="00496978">
            <w:r>
              <w:t>Tillgänglighet</w:t>
            </w:r>
          </w:p>
        </w:tc>
        <w:tc>
          <w:tcPr>
            <w:tcW w:w="5424" w:type="dxa"/>
          </w:tcPr>
          <w:p w14:paraId="0D5B3C55" w14:textId="77777777" w:rsidR="001642F1" w:rsidRDefault="001642F1" w:rsidP="00496978"/>
        </w:tc>
        <w:tc>
          <w:tcPr>
            <w:tcW w:w="1506" w:type="dxa"/>
          </w:tcPr>
          <w:p w14:paraId="002651A3" w14:textId="77777777" w:rsidR="001642F1" w:rsidRDefault="001642F1" w:rsidP="00496978"/>
        </w:tc>
      </w:tr>
      <w:tr w:rsidR="001642F1" w14:paraId="3C304DB0" w14:textId="77777777" w:rsidTr="00496978">
        <w:tc>
          <w:tcPr>
            <w:tcW w:w="2170" w:type="dxa"/>
          </w:tcPr>
          <w:p w14:paraId="536B9846" w14:textId="77777777" w:rsidR="001642F1" w:rsidRDefault="001642F1" w:rsidP="00496978">
            <w:r>
              <w:t>Last</w:t>
            </w:r>
          </w:p>
        </w:tc>
        <w:tc>
          <w:tcPr>
            <w:tcW w:w="5424" w:type="dxa"/>
          </w:tcPr>
          <w:p w14:paraId="61BD8959" w14:textId="77777777" w:rsidR="001642F1" w:rsidRDefault="001642F1" w:rsidP="00496978"/>
        </w:tc>
        <w:tc>
          <w:tcPr>
            <w:tcW w:w="1506" w:type="dxa"/>
          </w:tcPr>
          <w:p w14:paraId="3F4B05F5" w14:textId="77777777" w:rsidR="001642F1" w:rsidRDefault="001642F1" w:rsidP="00496978"/>
        </w:tc>
      </w:tr>
      <w:tr w:rsidR="001642F1" w14:paraId="2B2FC9C9" w14:textId="77777777" w:rsidTr="00496978">
        <w:tc>
          <w:tcPr>
            <w:tcW w:w="2170" w:type="dxa"/>
          </w:tcPr>
          <w:p w14:paraId="24212FEE" w14:textId="77777777" w:rsidR="001642F1" w:rsidRDefault="001642F1" w:rsidP="00496978">
            <w:r>
              <w:t>Aktualitet</w:t>
            </w:r>
          </w:p>
        </w:tc>
        <w:tc>
          <w:tcPr>
            <w:tcW w:w="5424" w:type="dxa"/>
          </w:tcPr>
          <w:p w14:paraId="283892E2" w14:textId="77777777" w:rsidR="001642F1" w:rsidRDefault="001642F1" w:rsidP="00496978">
            <w:r>
              <w:t>Tjänsten garanterar att makulering av samtycke skett då anropet genomförts utan fel. Makuleringen speglas omedelbart i svar från frågor genom tjänsterna.</w:t>
            </w:r>
          </w:p>
        </w:tc>
        <w:tc>
          <w:tcPr>
            <w:tcW w:w="1506" w:type="dxa"/>
          </w:tcPr>
          <w:p w14:paraId="1D679E47" w14:textId="77777777" w:rsidR="001642F1" w:rsidRDefault="001642F1" w:rsidP="00496978"/>
        </w:tc>
      </w:tr>
    </w:tbl>
    <w:p w14:paraId="3C4E5DAB" w14:textId="021C0855" w:rsidR="001642F1" w:rsidRDefault="001642F1" w:rsidP="001642F1"/>
    <w:p w14:paraId="256C3B78" w14:textId="77777777" w:rsidR="001642F1" w:rsidRDefault="001642F1" w:rsidP="001642F1">
      <w:pPr>
        <w:spacing w:line="240" w:lineRule="auto"/>
      </w:pPr>
      <w:r>
        <w:br w:type="page"/>
      </w:r>
    </w:p>
    <w:p w14:paraId="64F1A47F" w14:textId="703AB16D" w:rsidR="005729E6" w:rsidRPr="0035387C" w:rsidRDefault="005729E6" w:rsidP="005729E6">
      <w:pPr>
        <w:pStyle w:val="Numreradrubrik2"/>
      </w:pPr>
      <w:bookmarkStart w:id="1277" w:name="_Toc216183278"/>
      <w:proofErr w:type="spellStart"/>
      <w:r w:rsidRPr="0035387C">
        <w:lastRenderedPageBreak/>
        <w:t>Get</w:t>
      </w:r>
      <w:r>
        <w:t>All</w:t>
      </w:r>
      <w:r w:rsidRPr="0035387C">
        <w:t>ExtendedConsentsForPatient</w:t>
      </w:r>
      <w:bookmarkEnd w:id="1277"/>
      <w:proofErr w:type="spellEnd"/>
    </w:p>
    <w:p w14:paraId="2540888F" w14:textId="713AC394" w:rsidR="005729E6" w:rsidRDefault="005729E6" w:rsidP="005729E6">
      <w:r>
        <w:t>Tjänst som läser registrerade samtyckesintyg för en viss patient</w:t>
      </w:r>
      <w:r w:rsidR="00262B00">
        <w:t>/brukare</w:t>
      </w:r>
      <w:r>
        <w:t xml:space="preserve"> med utökad information.</w:t>
      </w:r>
    </w:p>
    <w:p w14:paraId="37C3A96C" w14:textId="472763EB" w:rsidR="005729E6" w:rsidRDefault="005729E6" w:rsidP="005729E6">
      <w:r>
        <w:t xml:space="preserve">Det är valbart om ogiltiga (makulerade och utgångna) samtyckesintyg skall returneras. </w:t>
      </w:r>
    </w:p>
    <w:p w14:paraId="13968BC6" w14:textId="74F38301" w:rsidR="005729E6" w:rsidRPr="007861C6" w:rsidRDefault="005729E6" w:rsidP="005729E6">
      <w:r>
        <w:t>Tjänsten kan användas för att söka patients</w:t>
      </w:r>
      <w:r w:rsidR="00262B00">
        <w:t>/brukares</w:t>
      </w:r>
      <w:r>
        <w:t xml:space="preserve"> samtliga samtycken. Aktören är </w:t>
      </w:r>
      <w:r w:rsidR="004709C3">
        <w:t>patienten/brukaren</w:t>
      </w:r>
      <w:r>
        <w:t xml:space="preserve"> själv eller patients legala ombud.</w:t>
      </w:r>
    </w:p>
    <w:p w14:paraId="117CD950" w14:textId="77777777" w:rsidR="005729E6" w:rsidRDefault="005729E6" w:rsidP="005729E6">
      <w:pPr>
        <w:pStyle w:val="Numreradrubrik3"/>
      </w:pPr>
      <w:bookmarkStart w:id="1278" w:name="_Toc216183279"/>
      <w:r>
        <w:t>Version</w:t>
      </w:r>
      <w:bookmarkEnd w:id="1278"/>
      <w:r>
        <w:t xml:space="preserve"> </w:t>
      </w:r>
    </w:p>
    <w:p w14:paraId="7DA9963E" w14:textId="00E5BB32" w:rsidR="005729E6" w:rsidRDefault="001B2AD2" w:rsidP="005729E6">
      <w:r>
        <w:t>1</w:t>
      </w:r>
      <w:r w:rsidR="005729E6">
        <w:t>.0</w:t>
      </w:r>
    </w:p>
    <w:p w14:paraId="6DF5D3F6" w14:textId="3B33C422" w:rsidR="005729E6" w:rsidRDefault="007861C6" w:rsidP="007861C6">
      <w:pPr>
        <w:pStyle w:val="Numreradrubrik3"/>
      </w:pPr>
      <w:bookmarkStart w:id="1279" w:name="_Toc216183280"/>
      <w:proofErr w:type="spellStart"/>
      <w:r>
        <w:t>Meddelandeinformationsmodell</w:t>
      </w:r>
      <w:bookmarkEnd w:id="1279"/>
      <w:proofErr w:type="spellEnd"/>
    </w:p>
    <w:p w14:paraId="159C1B79" w14:textId="77777777" w:rsidR="007861C6" w:rsidRDefault="007861C6" w:rsidP="007861C6">
      <w:pPr>
        <w:rPr>
          <w:lang w:val="en-US"/>
        </w:rPr>
      </w:pPr>
    </w:p>
    <w:p w14:paraId="5D61FD4D" w14:textId="142C2307" w:rsidR="007861C6" w:rsidRPr="007861C6" w:rsidRDefault="007861C6" w:rsidP="007861C6">
      <w:r w:rsidRPr="007861C6">
        <w:rPr>
          <w:noProof/>
        </w:rPr>
        <w:drawing>
          <wp:inline distT="0" distB="0" distL="0" distR="0" wp14:anchorId="26B73466" wp14:editId="1A2D2A98">
            <wp:extent cx="3873141" cy="2495550"/>
            <wp:effectExtent l="0" t="0" r="0" b="0"/>
            <wp:docPr id="1732980588" name="Bildobjekt 19" descr="En bild som visar text, skärmbild,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80588" name="Bildobjekt 19" descr="En bild som visar text, skärmbild, Teckensnitt, diagram&#10;&#10;Automatiskt genererad beskrivni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79198" cy="2499453"/>
                    </a:xfrm>
                    <a:prstGeom prst="rect">
                      <a:avLst/>
                    </a:prstGeom>
                    <a:noFill/>
                    <a:ln>
                      <a:noFill/>
                    </a:ln>
                  </pic:spPr>
                </pic:pic>
              </a:graphicData>
            </a:graphic>
          </wp:inline>
        </w:drawing>
      </w:r>
    </w:p>
    <w:p w14:paraId="682B6636" w14:textId="77777777" w:rsidR="007861C6" w:rsidRPr="007861C6" w:rsidRDefault="007861C6" w:rsidP="007861C6">
      <w:pPr>
        <w:rPr>
          <w:lang w:val="en-US"/>
        </w:rPr>
      </w:pPr>
    </w:p>
    <w:p w14:paraId="0AD185EC" w14:textId="77777777" w:rsidR="005729E6" w:rsidRDefault="005729E6" w:rsidP="005729E6">
      <w:pPr>
        <w:pStyle w:val="Numreradrubrik3"/>
      </w:pPr>
      <w:bookmarkStart w:id="1280" w:name="_Toc216183281"/>
      <w:proofErr w:type="spellStart"/>
      <w:r>
        <w:t>Fältregler</w:t>
      </w:r>
      <w:bookmarkEnd w:id="1280"/>
      <w:proofErr w:type="spellEnd"/>
    </w:p>
    <w:tbl>
      <w:tblPr>
        <w:tblW w:w="1014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2977"/>
        <w:gridCol w:w="3402"/>
        <w:gridCol w:w="1559"/>
      </w:tblGrid>
      <w:tr w:rsidR="005729E6" w14:paraId="09BC73DC" w14:textId="77777777" w:rsidTr="00496978">
        <w:trPr>
          <w:trHeight w:val="380"/>
        </w:trPr>
        <w:tc>
          <w:tcPr>
            <w:tcW w:w="2208" w:type="dxa"/>
            <w:shd w:val="clear" w:color="auto" w:fill="D9D9D9"/>
            <w:vAlign w:val="bottom"/>
          </w:tcPr>
          <w:p w14:paraId="230B6476" w14:textId="77777777" w:rsidR="005729E6" w:rsidRDefault="005729E6" w:rsidP="00496978">
            <w:r>
              <w:rPr>
                <w:b/>
              </w:rPr>
              <w:t>Namn</w:t>
            </w:r>
          </w:p>
        </w:tc>
        <w:tc>
          <w:tcPr>
            <w:tcW w:w="2977" w:type="dxa"/>
            <w:shd w:val="clear" w:color="auto" w:fill="D9D9D9"/>
            <w:vAlign w:val="bottom"/>
          </w:tcPr>
          <w:p w14:paraId="0719BF6A" w14:textId="77777777" w:rsidR="005729E6" w:rsidRDefault="005729E6" w:rsidP="00496978">
            <w:proofErr w:type="spellStart"/>
            <w:r>
              <w:rPr>
                <w:b/>
              </w:rPr>
              <w:t>Datatyp</w:t>
            </w:r>
            <w:proofErr w:type="spellEnd"/>
          </w:p>
        </w:tc>
        <w:tc>
          <w:tcPr>
            <w:tcW w:w="3402" w:type="dxa"/>
            <w:shd w:val="clear" w:color="auto" w:fill="D9D9D9"/>
            <w:vAlign w:val="bottom"/>
          </w:tcPr>
          <w:p w14:paraId="01D0EFFF" w14:textId="77777777" w:rsidR="005729E6" w:rsidRDefault="005729E6" w:rsidP="00496978">
            <w:r>
              <w:rPr>
                <w:b/>
              </w:rPr>
              <w:t>Beskrivning</w:t>
            </w:r>
          </w:p>
        </w:tc>
        <w:tc>
          <w:tcPr>
            <w:tcW w:w="1559" w:type="dxa"/>
            <w:shd w:val="clear" w:color="auto" w:fill="D9D9D9"/>
            <w:vAlign w:val="bottom"/>
          </w:tcPr>
          <w:p w14:paraId="4793BCBD" w14:textId="77777777" w:rsidR="005729E6" w:rsidRDefault="005729E6" w:rsidP="00496978">
            <w:proofErr w:type="spellStart"/>
            <w:r>
              <w:rPr>
                <w:b/>
              </w:rPr>
              <w:t>Kardinalitet</w:t>
            </w:r>
            <w:proofErr w:type="spellEnd"/>
          </w:p>
        </w:tc>
      </w:tr>
      <w:tr w:rsidR="005729E6" w14:paraId="1A739597" w14:textId="77777777" w:rsidTr="00496978">
        <w:tc>
          <w:tcPr>
            <w:tcW w:w="2208" w:type="dxa"/>
            <w:shd w:val="clear" w:color="auto" w:fill="F9F9F9"/>
            <w:vAlign w:val="bottom"/>
          </w:tcPr>
          <w:p w14:paraId="1DB57732" w14:textId="77777777" w:rsidR="005729E6" w:rsidRDefault="005729E6" w:rsidP="00496978">
            <w:r>
              <w:rPr>
                <w:b/>
                <w:i/>
              </w:rPr>
              <w:t>Begäran</w:t>
            </w:r>
          </w:p>
        </w:tc>
        <w:tc>
          <w:tcPr>
            <w:tcW w:w="2977" w:type="dxa"/>
            <w:shd w:val="clear" w:color="auto" w:fill="F9F9F9"/>
            <w:vAlign w:val="bottom"/>
          </w:tcPr>
          <w:p w14:paraId="55AA7C73" w14:textId="77777777" w:rsidR="005729E6" w:rsidRDefault="005729E6" w:rsidP="00496978"/>
        </w:tc>
        <w:tc>
          <w:tcPr>
            <w:tcW w:w="3402" w:type="dxa"/>
            <w:shd w:val="clear" w:color="auto" w:fill="F9F9F9"/>
            <w:vAlign w:val="bottom"/>
          </w:tcPr>
          <w:p w14:paraId="087525F7" w14:textId="77777777" w:rsidR="005729E6" w:rsidRDefault="005729E6" w:rsidP="00496978"/>
        </w:tc>
        <w:tc>
          <w:tcPr>
            <w:tcW w:w="1559" w:type="dxa"/>
            <w:shd w:val="clear" w:color="auto" w:fill="F9F9F9"/>
            <w:vAlign w:val="bottom"/>
          </w:tcPr>
          <w:p w14:paraId="113E3493" w14:textId="77777777" w:rsidR="005729E6" w:rsidRDefault="005729E6" w:rsidP="00496978"/>
        </w:tc>
      </w:tr>
      <w:tr w:rsidR="005729E6" w14:paraId="0F666DE2" w14:textId="77777777" w:rsidTr="00496978">
        <w:tc>
          <w:tcPr>
            <w:tcW w:w="2208" w:type="dxa"/>
          </w:tcPr>
          <w:p w14:paraId="6B0C4937" w14:textId="77777777" w:rsidR="005729E6" w:rsidRDefault="005729E6" w:rsidP="00496978">
            <w:proofErr w:type="spellStart"/>
            <w:r>
              <w:t>patientId</w:t>
            </w:r>
            <w:proofErr w:type="spellEnd"/>
          </w:p>
        </w:tc>
        <w:tc>
          <w:tcPr>
            <w:tcW w:w="2977" w:type="dxa"/>
          </w:tcPr>
          <w:p w14:paraId="5161A224" w14:textId="77777777" w:rsidR="005729E6" w:rsidRPr="00BE3EB3" w:rsidRDefault="005729E6" w:rsidP="00496978">
            <w:pPr>
              <w:rPr>
                <w:lang w:val="en-US"/>
              </w:rPr>
            </w:pPr>
            <w:proofErr w:type="gramStart"/>
            <w:r w:rsidRPr="00BE3EB3">
              <w:rPr>
                <w:lang w:val="en-US"/>
              </w:rPr>
              <w:t>urn:riv</w:t>
            </w:r>
            <w:proofErr w:type="gramEnd"/>
            <w:r w:rsidRPr="00BE3EB3">
              <w:rPr>
                <w:lang w:val="en-US"/>
              </w:rPr>
              <w:t>:</w:t>
            </w:r>
            <w:proofErr w:type="gramStart"/>
            <w:r w:rsidRPr="00BE3EB3">
              <w:rPr>
                <w:lang w:val="en-US"/>
              </w:rPr>
              <w:t>informationsecurity:authorization</w:t>
            </w:r>
            <w:proofErr w:type="gramEnd"/>
            <w:r w:rsidRPr="00BE3EB3">
              <w:rPr>
                <w:lang w:val="en-US"/>
              </w:rPr>
              <w:t>:consent:</w:t>
            </w:r>
            <w:proofErr w:type="gramStart"/>
            <w:r w:rsidRPr="00BE3EB3">
              <w:rPr>
                <w:lang w:val="en-US"/>
              </w:rPr>
              <w:t>2:IIType</w:t>
            </w:r>
            <w:proofErr w:type="gramEnd"/>
          </w:p>
        </w:tc>
        <w:tc>
          <w:tcPr>
            <w:tcW w:w="3402" w:type="dxa"/>
          </w:tcPr>
          <w:p w14:paraId="29960CEE" w14:textId="40C81EBA" w:rsidR="005729E6" w:rsidRDefault="005729E6" w:rsidP="00496978">
            <w:r>
              <w:t xml:space="preserve">Personidentitet på </w:t>
            </w:r>
            <w:r w:rsidR="004709C3">
              <w:t>patienten/brukaren</w:t>
            </w:r>
            <w:r>
              <w:t xml:space="preserve"> vars samtycken skall hämtas.</w:t>
            </w:r>
          </w:p>
        </w:tc>
        <w:tc>
          <w:tcPr>
            <w:tcW w:w="1559" w:type="dxa"/>
          </w:tcPr>
          <w:p w14:paraId="7C7AD5BB" w14:textId="77777777" w:rsidR="005729E6" w:rsidRDefault="005729E6" w:rsidP="00496978">
            <w:r>
              <w:t>1..1</w:t>
            </w:r>
          </w:p>
        </w:tc>
      </w:tr>
      <w:tr w:rsidR="005729E6" w14:paraId="4A48613A" w14:textId="77777777" w:rsidTr="00496978">
        <w:tc>
          <w:tcPr>
            <w:tcW w:w="2208" w:type="dxa"/>
          </w:tcPr>
          <w:p w14:paraId="67922FD2" w14:textId="77777777" w:rsidR="005729E6" w:rsidRDefault="005729E6" w:rsidP="00496978">
            <w:proofErr w:type="spellStart"/>
            <w:r>
              <w:t>getCancelledFlag</w:t>
            </w:r>
            <w:proofErr w:type="spellEnd"/>
          </w:p>
        </w:tc>
        <w:tc>
          <w:tcPr>
            <w:tcW w:w="2977" w:type="dxa"/>
          </w:tcPr>
          <w:p w14:paraId="6E417862" w14:textId="77777777" w:rsidR="005729E6" w:rsidRDefault="005729E6" w:rsidP="00496978">
            <w:proofErr w:type="spellStart"/>
            <w:proofErr w:type="gramStart"/>
            <w:r>
              <w:t>xs:Boolean</w:t>
            </w:r>
            <w:proofErr w:type="spellEnd"/>
            <w:proofErr w:type="gramEnd"/>
          </w:p>
        </w:tc>
        <w:tc>
          <w:tcPr>
            <w:tcW w:w="3402" w:type="dxa"/>
          </w:tcPr>
          <w:p w14:paraId="60B4336C" w14:textId="77777777" w:rsidR="005729E6" w:rsidRDefault="005729E6" w:rsidP="00496978">
            <w:r>
              <w:t>Flagga som avgör om ogiltiga samtyckesintyg skall returneras.</w:t>
            </w:r>
          </w:p>
        </w:tc>
        <w:tc>
          <w:tcPr>
            <w:tcW w:w="1559" w:type="dxa"/>
          </w:tcPr>
          <w:p w14:paraId="7C259EC2" w14:textId="77777777" w:rsidR="005729E6" w:rsidRDefault="005729E6" w:rsidP="00496978">
            <w:r>
              <w:t>1..1</w:t>
            </w:r>
          </w:p>
        </w:tc>
      </w:tr>
      <w:tr w:rsidR="005729E6" w14:paraId="1791571E" w14:textId="77777777" w:rsidTr="00496978">
        <w:tc>
          <w:tcPr>
            <w:tcW w:w="2208" w:type="dxa"/>
            <w:shd w:val="clear" w:color="auto" w:fill="F9F9F9"/>
            <w:vAlign w:val="bottom"/>
          </w:tcPr>
          <w:p w14:paraId="55C6C583" w14:textId="77777777" w:rsidR="005729E6" w:rsidRDefault="005729E6" w:rsidP="00496978">
            <w:r>
              <w:rPr>
                <w:b/>
                <w:i/>
              </w:rPr>
              <w:lastRenderedPageBreak/>
              <w:t>Svar</w:t>
            </w:r>
          </w:p>
        </w:tc>
        <w:tc>
          <w:tcPr>
            <w:tcW w:w="2977" w:type="dxa"/>
            <w:shd w:val="clear" w:color="auto" w:fill="F9F9F9"/>
            <w:vAlign w:val="bottom"/>
          </w:tcPr>
          <w:p w14:paraId="45940B74" w14:textId="77777777" w:rsidR="005729E6" w:rsidRDefault="005729E6" w:rsidP="00496978"/>
        </w:tc>
        <w:tc>
          <w:tcPr>
            <w:tcW w:w="3402" w:type="dxa"/>
            <w:shd w:val="clear" w:color="auto" w:fill="F9F9F9"/>
            <w:vAlign w:val="bottom"/>
          </w:tcPr>
          <w:p w14:paraId="5B884B50" w14:textId="77777777" w:rsidR="005729E6" w:rsidRDefault="005729E6" w:rsidP="00496978"/>
        </w:tc>
        <w:tc>
          <w:tcPr>
            <w:tcW w:w="1559" w:type="dxa"/>
            <w:shd w:val="clear" w:color="auto" w:fill="F9F9F9"/>
            <w:vAlign w:val="bottom"/>
          </w:tcPr>
          <w:p w14:paraId="16BE24AA" w14:textId="77777777" w:rsidR="005729E6" w:rsidRDefault="005729E6" w:rsidP="00496978"/>
        </w:tc>
      </w:tr>
      <w:tr w:rsidR="005729E6" w14:paraId="0229BA3C" w14:textId="77777777" w:rsidTr="00496978">
        <w:tc>
          <w:tcPr>
            <w:tcW w:w="2208" w:type="dxa"/>
          </w:tcPr>
          <w:p w14:paraId="3DC7C6B5" w14:textId="77777777" w:rsidR="005729E6" w:rsidRDefault="005729E6" w:rsidP="00496978">
            <w:proofErr w:type="spellStart"/>
            <w:r>
              <w:t>getExtendedConsentsResult</w:t>
            </w:r>
            <w:proofErr w:type="spellEnd"/>
          </w:p>
        </w:tc>
        <w:tc>
          <w:tcPr>
            <w:tcW w:w="2977" w:type="dxa"/>
          </w:tcPr>
          <w:p w14:paraId="341ED90F" w14:textId="77777777" w:rsidR="005729E6" w:rsidRPr="00BE3EB3" w:rsidRDefault="005729E6" w:rsidP="00496978">
            <w:pPr>
              <w:rPr>
                <w:lang w:val="en-US"/>
              </w:rPr>
            </w:pPr>
            <w:proofErr w:type="gramStart"/>
            <w:r w:rsidRPr="00BE3EB3">
              <w:rPr>
                <w:lang w:val="en-US"/>
              </w:rPr>
              <w:t>urn:riv</w:t>
            </w:r>
            <w:proofErr w:type="gramEnd"/>
            <w:r w:rsidRPr="00BE3EB3">
              <w:rPr>
                <w:lang w:val="en-US"/>
              </w:rPr>
              <w:t>:</w:t>
            </w:r>
            <w:proofErr w:type="gramStart"/>
            <w:r w:rsidRPr="00BE3EB3">
              <w:rPr>
                <w:lang w:val="en-US"/>
              </w:rPr>
              <w:t>informationsecurity:authorization</w:t>
            </w:r>
            <w:proofErr w:type="gramEnd"/>
            <w:r w:rsidRPr="00BE3EB3">
              <w:rPr>
                <w:lang w:val="en-US"/>
              </w:rPr>
              <w:t>:consent:</w:t>
            </w:r>
            <w:proofErr w:type="gramStart"/>
            <w:r w:rsidRPr="00BE3EB3">
              <w:rPr>
                <w:lang w:val="en-US"/>
              </w:rPr>
              <w:t>2:GetExtendedConsentsResultType</w:t>
            </w:r>
            <w:proofErr w:type="gramEnd"/>
          </w:p>
        </w:tc>
        <w:tc>
          <w:tcPr>
            <w:tcW w:w="3402" w:type="dxa"/>
          </w:tcPr>
          <w:p w14:paraId="1E79DCFB" w14:textId="77777777" w:rsidR="005729E6" w:rsidRDefault="005729E6" w:rsidP="00496978">
            <w:r>
              <w:t>Utökad information för samtycke.</w:t>
            </w:r>
          </w:p>
        </w:tc>
        <w:tc>
          <w:tcPr>
            <w:tcW w:w="1559" w:type="dxa"/>
          </w:tcPr>
          <w:p w14:paraId="441F5C6E" w14:textId="77777777" w:rsidR="005729E6" w:rsidRDefault="005729E6" w:rsidP="00496978">
            <w:r>
              <w:t>1..1</w:t>
            </w:r>
          </w:p>
        </w:tc>
      </w:tr>
    </w:tbl>
    <w:p w14:paraId="73DD48E0" w14:textId="77777777" w:rsidR="005729E6" w:rsidRPr="00ED19D0" w:rsidRDefault="005729E6" w:rsidP="005729E6">
      <w:pPr>
        <w:pStyle w:val="Brdtext"/>
      </w:pPr>
    </w:p>
    <w:p w14:paraId="0B419F22" w14:textId="77777777" w:rsidR="005729E6" w:rsidRDefault="005729E6" w:rsidP="005729E6">
      <w:pPr>
        <w:pStyle w:val="Numreradrubrik3"/>
      </w:pPr>
      <w:bookmarkStart w:id="1281" w:name="_Toc216183282"/>
      <w:proofErr w:type="spellStart"/>
      <w:r>
        <w:t>Övriga</w:t>
      </w:r>
      <w:proofErr w:type="spellEnd"/>
      <w:r>
        <w:t xml:space="preserve"> </w:t>
      </w:r>
      <w:proofErr w:type="spellStart"/>
      <w:r>
        <w:t>regler</w:t>
      </w:r>
      <w:bookmarkEnd w:id="1281"/>
      <w:proofErr w:type="spellEnd"/>
    </w:p>
    <w:p w14:paraId="7CCB4269" w14:textId="4868776D" w:rsidR="005729E6" w:rsidRPr="003B7E0A" w:rsidRDefault="005729E6" w:rsidP="005729E6">
      <w:r w:rsidRPr="0050023F">
        <w:t>N/A</w:t>
      </w:r>
    </w:p>
    <w:p w14:paraId="1CBFB7D9" w14:textId="77777777" w:rsidR="005729E6" w:rsidRDefault="005729E6" w:rsidP="005729E6">
      <w:pPr>
        <w:pStyle w:val="Numreradrubrik3"/>
      </w:pPr>
      <w:bookmarkStart w:id="1282" w:name="_Toc216183283"/>
      <w:r w:rsidRPr="00776D68">
        <w:t xml:space="preserve">Icke </w:t>
      </w:r>
      <w:proofErr w:type="spellStart"/>
      <w:r w:rsidRPr="00776D68">
        <w:t>funktionella</w:t>
      </w:r>
      <w:proofErr w:type="spellEnd"/>
      <w:r w:rsidRPr="00776D68">
        <w:t xml:space="preserve"> </w:t>
      </w:r>
      <w:proofErr w:type="spellStart"/>
      <w:r w:rsidRPr="00776D68">
        <w:t>krav</w:t>
      </w:r>
      <w:bookmarkEnd w:id="1282"/>
      <w:proofErr w:type="spellEnd"/>
    </w:p>
    <w:p w14:paraId="58E4936F" w14:textId="6ABA6BEF" w:rsidR="005729E6" w:rsidRPr="00776D68" w:rsidRDefault="005729E6" w:rsidP="005729E6">
      <w:r>
        <w:t>N/A</w:t>
      </w:r>
    </w:p>
    <w:p w14:paraId="53F90149" w14:textId="77777777" w:rsidR="005729E6" w:rsidRPr="00776D68" w:rsidRDefault="005729E6" w:rsidP="005729E6">
      <w:pPr>
        <w:pStyle w:val="Numreradrubrik3"/>
      </w:pPr>
      <w:bookmarkStart w:id="1283" w:name="_Toc216183284"/>
      <w:r w:rsidRPr="00776D68">
        <w:t>SLA-</w:t>
      </w:r>
      <w:proofErr w:type="spellStart"/>
      <w:r w:rsidRPr="00776D68">
        <w:t>krav</w:t>
      </w:r>
      <w:bookmarkEnd w:id="1283"/>
      <w:proofErr w:type="spellEnd"/>
    </w:p>
    <w:p w14:paraId="12B336F2" w14:textId="77777777" w:rsidR="005729E6" w:rsidRDefault="005729E6" w:rsidP="005729E6">
      <w:pPr>
        <w:rPr>
          <w:color w:val="A33662" w:themeColor="accent1"/>
        </w:rPr>
      </w:pPr>
    </w:p>
    <w:tbl>
      <w:tblPr>
        <w:tblW w:w="91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0"/>
        <w:gridCol w:w="3599"/>
        <w:gridCol w:w="3331"/>
      </w:tblGrid>
      <w:tr w:rsidR="005729E6" w14:paraId="159C7FF0" w14:textId="77777777" w:rsidTr="00496978">
        <w:trPr>
          <w:trHeight w:val="380"/>
        </w:trPr>
        <w:tc>
          <w:tcPr>
            <w:tcW w:w="2170" w:type="dxa"/>
            <w:shd w:val="clear" w:color="auto" w:fill="D9D9D9"/>
            <w:vAlign w:val="bottom"/>
          </w:tcPr>
          <w:p w14:paraId="004FAB33" w14:textId="77777777" w:rsidR="005729E6" w:rsidRDefault="005729E6" w:rsidP="00496978">
            <w:r>
              <w:rPr>
                <w:b/>
              </w:rPr>
              <w:t>Kategori</w:t>
            </w:r>
          </w:p>
        </w:tc>
        <w:tc>
          <w:tcPr>
            <w:tcW w:w="3599" w:type="dxa"/>
            <w:shd w:val="clear" w:color="auto" w:fill="D9D9D9"/>
            <w:vAlign w:val="bottom"/>
          </w:tcPr>
          <w:p w14:paraId="0B67695F" w14:textId="77777777" w:rsidR="005729E6" w:rsidRDefault="005729E6" w:rsidP="00496978">
            <w:r>
              <w:rPr>
                <w:b/>
              </w:rPr>
              <w:t>Värde</w:t>
            </w:r>
          </w:p>
        </w:tc>
        <w:tc>
          <w:tcPr>
            <w:tcW w:w="3331" w:type="dxa"/>
            <w:shd w:val="clear" w:color="auto" w:fill="D9D9D9"/>
            <w:vAlign w:val="bottom"/>
          </w:tcPr>
          <w:p w14:paraId="19420A94" w14:textId="77777777" w:rsidR="005729E6" w:rsidRDefault="005729E6" w:rsidP="00496978">
            <w:r>
              <w:rPr>
                <w:b/>
              </w:rPr>
              <w:t>Kommentar</w:t>
            </w:r>
          </w:p>
        </w:tc>
      </w:tr>
      <w:tr w:rsidR="005729E6" w14:paraId="6099D14B" w14:textId="77777777" w:rsidTr="00496978">
        <w:tc>
          <w:tcPr>
            <w:tcW w:w="2170" w:type="dxa"/>
          </w:tcPr>
          <w:p w14:paraId="2FE4DCEA" w14:textId="77777777" w:rsidR="005729E6" w:rsidRDefault="005729E6" w:rsidP="00496978">
            <w:r>
              <w:t>Svarstid</w:t>
            </w:r>
          </w:p>
        </w:tc>
        <w:tc>
          <w:tcPr>
            <w:tcW w:w="3599" w:type="dxa"/>
          </w:tcPr>
          <w:p w14:paraId="79FBBA1C" w14:textId="77777777" w:rsidR="005729E6" w:rsidRDefault="005729E6" w:rsidP="00496978"/>
        </w:tc>
        <w:tc>
          <w:tcPr>
            <w:tcW w:w="3331" w:type="dxa"/>
          </w:tcPr>
          <w:p w14:paraId="491FB61A" w14:textId="77777777" w:rsidR="005729E6" w:rsidRDefault="005729E6" w:rsidP="00496978"/>
        </w:tc>
      </w:tr>
      <w:tr w:rsidR="005729E6" w14:paraId="6713BB41" w14:textId="77777777" w:rsidTr="00496978">
        <w:tc>
          <w:tcPr>
            <w:tcW w:w="2170" w:type="dxa"/>
          </w:tcPr>
          <w:p w14:paraId="07FF1FE3" w14:textId="77777777" w:rsidR="005729E6" w:rsidRDefault="005729E6" w:rsidP="00496978">
            <w:r>
              <w:t>Tillgänglighet</w:t>
            </w:r>
          </w:p>
        </w:tc>
        <w:tc>
          <w:tcPr>
            <w:tcW w:w="3599" w:type="dxa"/>
          </w:tcPr>
          <w:p w14:paraId="617701AF" w14:textId="77777777" w:rsidR="005729E6" w:rsidRDefault="005729E6" w:rsidP="00496978"/>
        </w:tc>
        <w:tc>
          <w:tcPr>
            <w:tcW w:w="3331" w:type="dxa"/>
          </w:tcPr>
          <w:p w14:paraId="2D887596" w14:textId="77777777" w:rsidR="005729E6" w:rsidRDefault="005729E6" w:rsidP="00496978"/>
        </w:tc>
      </w:tr>
      <w:tr w:rsidR="005729E6" w14:paraId="0CD8C78E" w14:textId="77777777" w:rsidTr="00496978">
        <w:tc>
          <w:tcPr>
            <w:tcW w:w="2170" w:type="dxa"/>
          </w:tcPr>
          <w:p w14:paraId="7B039C8E" w14:textId="77777777" w:rsidR="005729E6" w:rsidRDefault="005729E6" w:rsidP="00496978">
            <w:r>
              <w:t>Last</w:t>
            </w:r>
          </w:p>
        </w:tc>
        <w:tc>
          <w:tcPr>
            <w:tcW w:w="3599" w:type="dxa"/>
          </w:tcPr>
          <w:p w14:paraId="5499DBA9" w14:textId="77777777" w:rsidR="005729E6" w:rsidRDefault="005729E6" w:rsidP="00496978"/>
        </w:tc>
        <w:tc>
          <w:tcPr>
            <w:tcW w:w="3331" w:type="dxa"/>
          </w:tcPr>
          <w:p w14:paraId="2D8CC7C6" w14:textId="77777777" w:rsidR="005729E6" w:rsidRDefault="005729E6" w:rsidP="00496978"/>
        </w:tc>
      </w:tr>
      <w:tr w:rsidR="005729E6" w14:paraId="1D3447E3" w14:textId="77777777" w:rsidTr="00496978">
        <w:tc>
          <w:tcPr>
            <w:tcW w:w="2170" w:type="dxa"/>
          </w:tcPr>
          <w:p w14:paraId="736C5724" w14:textId="77777777" w:rsidR="005729E6" w:rsidRDefault="005729E6" w:rsidP="00496978">
            <w:r>
              <w:t>Aktualitet</w:t>
            </w:r>
          </w:p>
        </w:tc>
        <w:tc>
          <w:tcPr>
            <w:tcW w:w="3599" w:type="dxa"/>
          </w:tcPr>
          <w:p w14:paraId="1E580800" w14:textId="77777777" w:rsidR="005729E6" w:rsidRDefault="005729E6" w:rsidP="00496978">
            <w:r>
              <w:t>Grundprincipen är att de senaste registrerade intygsuppgifterna i samtyckestjänsten returneras.</w:t>
            </w:r>
          </w:p>
        </w:tc>
        <w:tc>
          <w:tcPr>
            <w:tcW w:w="3331" w:type="dxa"/>
          </w:tcPr>
          <w:p w14:paraId="3237AEA9" w14:textId="77777777" w:rsidR="005729E6" w:rsidRDefault="005729E6" w:rsidP="00496978"/>
        </w:tc>
      </w:tr>
    </w:tbl>
    <w:p w14:paraId="79B695AB" w14:textId="77777777" w:rsidR="005729E6" w:rsidRDefault="005729E6" w:rsidP="005729E6">
      <w:pPr>
        <w:rPr>
          <w:color w:val="A33662" w:themeColor="accent1"/>
        </w:rPr>
      </w:pPr>
    </w:p>
    <w:p w14:paraId="6C98C8E4" w14:textId="77777777" w:rsidR="005729E6" w:rsidRDefault="005729E6" w:rsidP="005729E6">
      <w:pPr>
        <w:rPr>
          <w:color w:val="A33662" w:themeColor="accent1"/>
        </w:rPr>
      </w:pPr>
    </w:p>
    <w:p w14:paraId="29AB08D4" w14:textId="776A2D54" w:rsidR="007A3798" w:rsidRPr="0035387C" w:rsidRDefault="007A3798" w:rsidP="007A3798">
      <w:pPr>
        <w:pStyle w:val="Numreradrubrik2"/>
      </w:pPr>
      <w:bookmarkStart w:id="1284" w:name="_Toc216183285"/>
      <w:proofErr w:type="spellStart"/>
      <w:r>
        <w:t>EndConsentBy</w:t>
      </w:r>
      <w:r w:rsidRPr="0035387C">
        <w:t>Patient</w:t>
      </w:r>
      <w:bookmarkEnd w:id="1284"/>
      <w:proofErr w:type="spellEnd"/>
    </w:p>
    <w:p w14:paraId="217E78B2" w14:textId="2D3EF508" w:rsidR="007A3798" w:rsidRDefault="007A3798" w:rsidP="007A3798">
      <w:r>
        <w:t xml:space="preserve">Tjänst som ger patient/brukare möjlighet att avsluta ett tidigare givet samtycke i förtid. </w:t>
      </w:r>
    </w:p>
    <w:p w14:paraId="650C906C" w14:textId="3F67BD40" w:rsidR="007A3798" w:rsidRDefault="007A3798" w:rsidP="007A3798">
      <w:r>
        <w:t xml:space="preserve">Tjänsten förutsätter att giltiga samtycken först har inhämtats via tjänstekontraktet </w:t>
      </w:r>
      <w:proofErr w:type="spellStart"/>
      <w:r>
        <w:t>GetAllExtendedConsentsForPatient</w:t>
      </w:r>
      <w:proofErr w:type="spellEnd"/>
      <w:r>
        <w:t>, varifrån det unika id för samtycket som ska avslutas också hämtas.</w:t>
      </w:r>
    </w:p>
    <w:p w14:paraId="0624F07E" w14:textId="4EBA8852" w:rsidR="007A3798" w:rsidRPr="007861C6" w:rsidRDefault="007A3798" w:rsidP="007A3798">
      <w:r>
        <w:t>Aktören är patienten/brukaren själv eller patients legala ombud.</w:t>
      </w:r>
    </w:p>
    <w:p w14:paraId="522ABF8E" w14:textId="77777777" w:rsidR="007A3798" w:rsidRDefault="007A3798" w:rsidP="007A3798">
      <w:pPr>
        <w:pStyle w:val="Numreradrubrik3"/>
      </w:pPr>
      <w:bookmarkStart w:id="1285" w:name="_Toc216183286"/>
      <w:r>
        <w:t>Version</w:t>
      </w:r>
      <w:bookmarkEnd w:id="1285"/>
      <w:r>
        <w:t xml:space="preserve"> </w:t>
      </w:r>
    </w:p>
    <w:p w14:paraId="4D0383C0" w14:textId="77777777" w:rsidR="007A3798" w:rsidRDefault="007A3798" w:rsidP="007A3798">
      <w:r>
        <w:t>1.0</w:t>
      </w:r>
    </w:p>
    <w:p w14:paraId="1AE23C70" w14:textId="77777777" w:rsidR="007A3798" w:rsidRDefault="007A3798" w:rsidP="007A3798">
      <w:pPr>
        <w:pStyle w:val="Numreradrubrik3"/>
      </w:pPr>
      <w:bookmarkStart w:id="1286" w:name="_Toc216183287"/>
      <w:proofErr w:type="spellStart"/>
      <w:r>
        <w:lastRenderedPageBreak/>
        <w:t>Meddelandeinformationsmodell</w:t>
      </w:r>
      <w:bookmarkEnd w:id="1286"/>
      <w:proofErr w:type="spellEnd"/>
    </w:p>
    <w:p w14:paraId="74354670" w14:textId="77777777" w:rsidR="007A3798" w:rsidRDefault="007A3798" w:rsidP="007A3798">
      <w:pPr>
        <w:rPr>
          <w:lang w:val="en-US"/>
        </w:rPr>
      </w:pPr>
    </w:p>
    <w:p w14:paraId="1D5F6CEB" w14:textId="5FDBDFBF" w:rsidR="00AD06EE" w:rsidRPr="00AD06EE" w:rsidRDefault="00AD06EE" w:rsidP="00AD06EE">
      <w:r w:rsidRPr="00AD06EE">
        <w:rPr>
          <w:noProof/>
        </w:rPr>
        <w:drawing>
          <wp:inline distT="0" distB="0" distL="0" distR="0" wp14:anchorId="59729F8B" wp14:editId="2B41875B">
            <wp:extent cx="3124200" cy="2188231"/>
            <wp:effectExtent l="0" t="0" r="0" b="2540"/>
            <wp:docPr id="867403748" name="Bildobjekt 90"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03748" name="Bildobjekt 90" descr="En bild som visar text, skärmbild, Teckensnitt&#10;&#10;AI-genererat innehåll kan vara felaktig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27912" cy="2190831"/>
                    </a:xfrm>
                    <a:prstGeom prst="rect">
                      <a:avLst/>
                    </a:prstGeom>
                    <a:noFill/>
                    <a:ln>
                      <a:noFill/>
                    </a:ln>
                  </pic:spPr>
                </pic:pic>
              </a:graphicData>
            </a:graphic>
          </wp:inline>
        </w:drawing>
      </w:r>
    </w:p>
    <w:p w14:paraId="2AF3B471" w14:textId="7603EA0D" w:rsidR="007A3798" w:rsidRPr="00920C86" w:rsidRDefault="007A3798" w:rsidP="007A3798"/>
    <w:p w14:paraId="625E1FA0" w14:textId="77777777" w:rsidR="007A3798" w:rsidRDefault="007A3798" w:rsidP="007A3798">
      <w:pPr>
        <w:pStyle w:val="Numreradrubrik3"/>
      </w:pPr>
      <w:bookmarkStart w:id="1287" w:name="_Toc216183288"/>
      <w:proofErr w:type="spellStart"/>
      <w:r>
        <w:t>Fältregler</w:t>
      </w:r>
      <w:bookmarkEnd w:id="1287"/>
      <w:proofErr w:type="spellEnd"/>
    </w:p>
    <w:tbl>
      <w:tblPr>
        <w:tblW w:w="1014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2977"/>
        <w:gridCol w:w="3402"/>
        <w:gridCol w:w="1559"/>
      </w:tblGrid>
      <w:tr w:rsidR="007A3798" w14:paraId="6FC6B1A4" w14:textId="77777777" w:rsidTr="005C48D8">
        <w:trPr>
          <w:trHeight w:val="380"/>
        </w:trPr>
        <w:tc>
          <w:tcPr>
            <w:tcW w:w="2208" w:type="dxa"/>
            <w:shd w:val="clear" w:color="auto" w:fill="D9D9D9"/>
            <w:vAlign w:val="bottom"/>
          </w:tcPr>
          <w:p w14:paraId="4FF02F64" w14:textId="77777777" w:rsidR="007A3798" w:rsidRDefault="007A3798" w:rsidP="005C48D8">
            <w:r>
              <w:rPr>
                <w:b/>
              </w:rPr>
              <w:t>Namn</w:t>
            </w:r>
          </w:p>
        </w:tc>
        <w:tc>
          <w:tcPr>
            <w:tcW w:w="2977" w:type="dxa"/>
            <w:shd w:val="clear" w:color="auto" w:fill="D9D9D9"/>
            <w:vAlign w:val="bottom"/>
          </w:tcPr>
          <w:p w14:paraId="4C56E93E" w14:textId="77777777" w:rsidR="007A3798" w:rsidRDefault="007A3798" w:rsidP="005C48D8">
            <w:proofErr w:type="spellStart"/>
            <w:r>
              <w:rPr>
                <w:b/>
              </w:rPr>
              <w:t>Datatyp</w:t>
            </w:r>
            <w:proofErr w:type="spellEnd"/>
          </w:p>
        </w:tc>
        <w:tc>
          <w:tcPr>
            <w:tcW w:w="3402" w:type="dxa"/>
            <w:shd w:val="clear" w:color="auto" w:fill="D9D9D9"/>
            <w:vAlign w:val="bottom"/>
          </w:tcPr>
          <w:p w14:paraId="3D3EC82A" w14:textId="77777777" w:rsidR="007A3798" w:rsidRDefault="007A3798" w:rsidP="005C48D8">
            <w:r>
              <w:rPr>
                <w:b/>
              </w:rPr>
              <w:t>Beskrivning</w:t>
            </w:r>
          </w:p>
        </w:tc>
        <w:tc>
          <w:tcPr>
            <w:tcW w:w="1559" w:type="dxa"/>
            <w:shd w:val="clear" w:color="auto" w:fill="D9D9D9"/>
            <w:vAlign w:val="bottom"/>
          </w:tcPr>
          <w:p w14:paraId="2C91C887" w14:textId="77777777" w:rsidR="007A3798" w:rsidRDefault="007A3798" w:rsidP="005C48D8">
            <w:proofErr w:type="spellStart"/>
            <w:r>
              <w:rPr>
                <w:b/>
              </w:rPr>
              <w:t>Kardinalitet</w:t>
            </w:r>
            <w:proofErr w:type="spellEnd"/>
          </w:p>
        </w:tc>
      </w:tr>
      <w:tr w:rsidR="007A3798" w14:paraId="22BF9644" w14:textId="77777777" w:rsidTr="005C48D8">
        <w:tc>
          <w:tcPr>
            <w:tcW w:w="2208" w:type="dxa"/>
            <w:shd w:val="clear" w:color="auto" w:fill="F9F9F9"/>
            <w:vAlign w:val="bottom"/>
          </w:tcPr>
          <w:p w14:paraId="3499CF2C" w14:textId="77777777" w:rsidR="007A3798" w:rsidRDefault="007A3798" w:rsidP="005C48D8">
            <w:r>
              <w:rPr>
                <w:b/>
                <w:i/>
              </w:rPr>
              <w:t>Begäran</w:t>
            </w:r>
          </w:p>
        </w:tc>
        <w:tc>
          <w:tcPr>
            <w:tcW w:w="2977" w:type="dxa"/>
            <w:shd w:val="clear" w:color="auto" w:fill="F9F9F9"/>
            <w:vAlign w:val="bottom"/>
          </w:tcPr>
          <w:p w14:paraId="0BADA8B9" w14:textId="77777777" w:rsidR="007A3798" w:rsidRDefault="007A3798" w:rsidP="005C48D8"/>
        </w:tc>
        <w:tc>
          <w:tcPr>
            <w:tcW w:w="3402" w:type="dxa"/>
            <w:shd w:val="clear" w:color="auto" w:fill="F9F9F9"/>
            <w:vAlign w:val="bottom"/>
          </w:tcPr>
          <w:p w14:paraId="202E7D9A" w14:textId="77777777" w:rsidR="007A3798" w:rsidRDefault="007A3798" w:rsidP="005C48D8"/>
        </w:tc>
        <w:tc>
          <w:tcPr>
            <w:tcW w:w="1559" w:type="dxa"/>
            <w:shd w:val="clear" w:color="auto" w:fill="F9F9F9"/>
            <w:vAlign w:val="bottom"/>
          </w:tcPr>
          <w:p w14:paraId="32953FDC" w14:textId="77777777" w:rsidR="007A3798" w:rsidRDefault="007A3798" w:rsidP="005C48D8"/>
        </w:tc>
      </w:tr>
      <w:tr w:rsidR="00FC3465" w14:paraId="168B2E1D" w14:textId="77777777" w:rsidTr="005C48D8">
        <w:tc>
          <w:tcPr>
            <w:tcW w:w="2208" w:type="dxa"/>
          </w:tcPr>
          <w:p w14:paraId="2AF48326" w14:textId="41E26521" w:rsidR="00FC3465" w:rsidRDefault="00FC3465" w:rsidP="00FC3465">
            <w:proofErr w:type="spellStart"/>
            <w:r>
              <w:t>assertionId</w:t>
            </w:r>
            <w:proofErr w:type="spellEnd"/>
          </w:p>
        </w:tc>
        <w:tc>
          <w:tcPr>
            <w:tcW w:w="2977" w:type="dxa"/>
          </w:tcPr>
          <w:p w14:paraId="0158177C" w14:textId="510BCC2F" w:rsidR="00FC3465" w:rsidRPr="00BE3EB3" w:rsidRDefault="00FC3465" w:rsidP="00FC3465">
            <w:pPr>
              <w:rPr>
                <w:lang w:val="en-US"/>
              </w:rPr>
            </w:pPr>
            <w:proofErr w:type="gramStart"/>
            <w:r w:rsidRPr="00362F4C">
              <w:rPr>
                <w:lang w:val="en-US"/>
              </w:rPr>
              <w:t>urn:riv</w:t>
            </w:r>
            <w:proofErr w:type="gramEnd"/>
            <w:r w:rsidRPr="00362F4C">
              <w:rPr>
                <w:lang w:val="en-US"/>
              </w:rPr>
              <w:t>:</w:t>
            </w:r>
            <w:proofErr w:type="gramStart"/>
            <w:r w:rsidRPr="00362F4C">
              <w:rPr>
                <w:lang w:val="en-US"/>
              </w:rPr>
              <w:t>informationsecurity:authorization</w:t>
            </w:r>
            <w:proofErr w:type="gramEnd"/>
            <w:r w:rsidRPr="00362F4C">
              <w:rPr>
                <w:lang w:val="en-US"/>
              </w:rPr>
              <w:t>:consent:</w:t>
            </w:r>
            <w:proofErr w:type="gramStart"/>
            <w:r w:rsidRPr="00362F4C">
              <w:rPr>
                <w:lang w:val="en-US"/>
              </w:rPr>
              <w:t>2:Id</w:t>
            </w:r>
            <w:proofErr w:type="gramEnd"/>
          </w:p>
        </w:tc>
        <w:tc>
          <w:tcPr>
            <w:tcW w:w="3402" w:type="dxa"/>
          </w:tcPr>
          <w:p w14:paraId="2B8998E2" w14:textId="4A354B4A" w:rsidR="00FC3465" w:rsidRDefault="009F4943" w:rsidP="00FC3465">
            <w:r>
              <w:t>Unikt id som i</w:t>
            </w:r>
            <w:r w:rsidR="00FC3465">
              <w:t>dentifierar det intyg som skall avslutas.</w:t>
            </w:r>
          </w:p>
        </w:tc>
        <w:tc>
          <w:tcPr>
            <w:tcW w:w="1559" w:type="dxa"/>
          </w:tcPr>
          <w:p w14:paraId="58BAEFB7" w14:textId="6C4AAF10" w:rsidR="00FC3465" w:rsidRDefault="00FC3465" w:rsidP="00FC3465">
            <w:r>
              <w:t>1..1</w:t>
            </w:r>
          </w:p>
        </w:tc>
      </w:tr>
      <w:tr w:rsidR="009F4943" w14:paraId="20845D04" w14:textId="77777777" w:rsidTr="005C48D8">
        <w:tc>
          <w:tcPr>
            <w:tcW w:w="2208" w:type="dxa"/>
          </w:tcPr>
          <w:p w14:paraId="083B7EFC" w14:textId="27BE3AC0" w:rsidR="009F4943" w:rsidRDefault="009F4943" w:rsidP="00FC3465">
            <w:proofErr w:type="spellStart"/>
            <w:r>
              <w:t>patientId</w:t>
            </w:r>
            <w:proofErr w:type="spellEnd"/>
          </w:p>
        </w:tc>
        <w:tc>
          <w:tcPr>
            <w:tcW w:w="2977" w:type="dxa"/>
          </w:tcPr>
          <w:p w14:paraId="6D834317" w14:textId="411D0EBA" w:rsidR="009F4943" w:rsidRPr="00362F4C" w:rsidRDefault="009F4943" w:rsidP="00FC3465">
            <w:pPr>
              <w:rPr>
                <w:lang w:val="en-US"/>
              </w:rPr>
            </w:pPr>
            <w:proofErr w:type="gramStart"/>
            <w:r w:rsidRPr="00362F4C">
              <w:rPr>
                <w:lang w:val="en-US"/>
              </w:rPr>
              <w:t>urn:riv</w:t>
            </w:r>
            <w:proofErr w:type="gramEnd"/>
            <w:r w:rsidRPr="00362F4C">
              <w:rPr>
                <w:lang w:val="en-US"/>
              </w:rPr>
              <w:t>:</w:t>
            </w:r>
            <w:proofErr w:type="gramStart"/>
            <w:r w:rsidRPr="00362F4C">
              <w:rPr>
                <w:lang w:val="en-US"/>
              </w:rPr>
              <w:t>informationsecurity:authorization</w:t>
            </w:r>
            <w:proofErr w:type="gramEnd"/>
            <w:r w:rsidRPr="00362F4C">
              <w:rPr>
                <w:lang w:val="en-US"/>
              </w:rPr>
              <w:t>:consent:</w:t>
            </w:r>
            <w:proofErr w:type="gramStart"/>
            <w:r w:rsidRPr="00362F4C">
              <w:rPr>
                <w:lang w:val="en-US"/>
              </w:rPr>
              <w:t>2</w:t>
            </w:r>
            <w:r>
              <w:rPr>
                <w:lang w:val="en-US"/>
              </w:rPr>
              <w:t>:IIType</w:t>
            </w:r>
            <w:proofErr w:type="gramEnd"/>
          </w:p>
        </w:tc>
        <w:tc>
          <w:tcPr>
            <w:tcW w:w="3402" w:type="dxa"/>
          </w:tcPr>
          <w:p w14:paraId="5FB1B660" w14:textId="07612532" w:rsidR="009F4943" w:rsidRDefault="009F4943" w:rsidP="00FC3465">
            <w:r>
              <w:t>Personidentitet på patienten/brukaren vars samtycken skall hämtas.</w:t>
            </w:r>
          </w:p>
        </w:tc>
        <w:tc>
          <w:tcPr>
            <w:tcW w:w="1559" w:type="dxa"/>
          </w:tcPr>
          <w:p w14:paraId="3FAE65CE" w14:textId="5465362F" w:rsidR="009F4943" w:rsidRDefault="009F4943" w:rsidP="00FC3465">
            <w:r>
              <w:t>1..1</w:t>
            </w:r>
          </w:p>
        </w:tc>
      </w:tr>
      <w:tr w:rsidR="009F4943" w14:paraId="5FDE3869" w14:textId="77777777" w:rsidTr="005C48D8">
        <w:tc>
          <w:tcPr>
            <w:tcW w:w="2208" w:type="dxa"/>
          </w:tcPr>
          <w:p w14:paraId="2AA0AB21" w14:textId="01B1D13A" w:rsidR="009F4943" w:rsidRDefault="009F4943" w:rsidP="00FC3465">
            <w:proofErr w:type="spellStart"/>
            <w:r>
              <w:t>representedById</w:t>
            </w:r>
            <w:proofErr w:type="spellEnd"/>
          </w:p>
        </w:tc>
        <w:tc>
          <w:tcPr>
            <w:tcW w:w="2977" w:type="dxa"/>
          </w:tcPr>
          <w:p w14:paraId="70D1CFC7" w14:textId="0AC9540A" w:rsidR="009F4943" w:rsidRPr="00362F4C" w:rsidRDefault="009F4943" w:rsidP="00FC3465">
            <w:pPr>
              <w:rPr>
                <w:lang w:val="en-US"/>
              </w:rPr>
            </w:pPr>
            <w:proofErr w:type="gramStart"/>
            <w:r w:rsidRPr="00362F4C">
              <w:rPr>
                <w:lang w:val="en-US"/>
              </w:rPr>
              <w:t>urn:riv</w:t>
            </w:r>
            <w:proofErr w:type="gramEnd"/>
            <w:r w:rsidRPr="00362F4C">
              <w:rPr>
                <w:lang w:val="en-US"/>
              </w:rPr>
              <w:t>:</w:t>
            </w:r>
            <w:proofErr w:type="gramStart"/>
            <w:r w:rsidRPr="00362F4C">
              <w:rPr>
                <w:lang w:val="en-US"/>
              </w:rPr>
              <w:t>informationsecurity:authorization</w:t>
            </w:r>
            <w:proofErr w:type="gramEnd"/>
            <w:r w:rsidRPr="00362F4C">
              <w:rPr>
                <w:lang w:val="en-US"/>
              </w:rPr>
              <w:t>:consent:</w:t>
            </w:r>
            <w:proofErr w:type="gramStart"/>
            <w:r w:rsidRPr="00362F4C">
              <w:rPr>
                <w:lang w:val="en-US"/>
              </w:rPr>
              <w:t>2</w:t>
            </w:r>
            <w:r>
              <w:rPr>
                <w:lang w:val="en-US"/>
              </w:rPr>
              <w:t>:IIType</w:t>
            </w:r>
            <w:proofErr w:type="gramEnd"/>
          </w:p>
        </w:tc>
        <w:tc>
          <w:tcPr>
            <w:tcW w:w="3402" w:type="dxa"/>
          </w:tcPr>
          <w:p w14:paraId="3C1CE760" w14:textId="4A804D44" w:rsidR="009F4943" w:rsidRDefault="009F4943" w:rsidP="00FC3465">
            <w:r>
              <w:t>Personidentitet för den företrädare/vårdnadshavare som företräder patienten/brukaren.</w:t>
            </w:r>
            <w:r>
              <w:br/>
              <w:t>Ska anges om samtycket avslutas av företrädare/vårdnadshavare.</w:t>
            </w:r>
          </w:p>
        </w:tc>
        <w:tc>
          <w:tcPr>
            <w:tcW w:w="1559" w:type="dxa"/>
          </w:tcPr>
          <w:p w14:paraId="3BE51EE0" w14:textId="186DB7FF" w:rsidR="009F4943" w:rsidRDefault="009F4943" w:rsidP="00FC3465">
            <w:r>
              <w:t>0..1</w:t>
            </w:r>
          </w:p>
        </w:tc>
      </w:tr>
      <w:tr w:rsidR="00AD06EE" w14:paraId="56E6FA08" w14:textId="77777777" w:rsidTr="005C48D8">
        <w:tc>
          <w:tcPr>
            <w:tcW w:w="2208" w:type="dxa"/>
          </w:tcPr>
          <w:p w14:paraId="7474DC9C" w14:textId="40335B12" w:rsidR="00AD06EE" w:rsidRDefault="00AD06EE" w:rsidP="00AD06EE">
            <w:proofErr w:type="spellStart"/>
            <w:r>
              <w:t>endDateTime</w:t>
            </w:r>
            <w:proofErr w:type="spellEnd"/>
          </w:p>
        </w:tc>
        <w:tc>
          <w:tcPr>
            <w:tcW w:w="2977" w:type="dxa"/>
          </w:tcPr>
          <w:p w14:paraId="424030DA" w14:textId="73C0444A" w:rsidR="00AD06EE" w:rsidRDefault="00AD06EE" w:rsidP="00AD06EE">
            <w:proofErr w:type="spellStart"/>
            <w:proofErr w:type="gramStart"/>
            <w:r>
              <w:t>xs:dateTime</w:t>
            </w:r>
            <w:proofErr w:type="spellEnd"/>
            <w:proofErr w:type="gramEnd"/>
          </w:p>
        </w:tc>
        <w:tc>
          <w:tcPr>
            <w:tcW w:w="3402" w:type="dxa"/>
          </w:tcPr>
          <w:p w14:paraId="339EEF7E" w14:textId="15D42335" w:rsidR="00AD06EE" w:rsidRDefault="00AD06EE" w:rsidP="00AD06EE">
            <w:r>
              <w:t xml:space="preserve">Frivillig tidpunkt/tidsstämpel för när samtycket ska avslutas. Tidstämpeln ska som tidigast vara nuvarande tidpunkt, alternativt före en tidigare given sista giltighetstidpunkt som är i framtiden. Om ingen tidpunkt anges ska producenten tolka </w:t>
            </w:r>
            <w:r>
              <w:lastRenderedPageBreak/>
              <w:t>samtyckets nya giltighetstidpunkt t o m nuvarande tidpunkt.</w:t>
            </w:r>
          </w:p>
        </w:tc>
        <w:tc>
          <w:tcPr>
            <w:tcW w:w="1559" w:type="dxa"/>
          </w:tcPr>
          <w:p w14:paraId="73567582" w14:textId="638322C8" w:rsidR="00AD06EE" w:rsidRDefault="00AD06EE" w:rsidP="00AD06EE">
            <w:r>
              <w:lastRenderedPageBreak/>
              <w:t>0..1</w:t>
            </w:r>
          </w:p>
        </w:tc>
      </w:tr>
      <w:tr w:rsidR="007A3798" w14:paraId="49BDBCFC" w14:textId="77777777" w:rsidTr="005C48D8">
        <w:tc>
          <w:tcPr>
            <w:tcW w:w="2208" w:type="dxa"/>
            <w:shd w:val="clear" w:color="auto" w:fill="F9F9F9"/>
            <w:vAlign w:val="bottom"/>
          </w:tcPr>
          <w:p w14:paraId="7612DDD8" w14:textId="77777777" w:rsidR="007A3798" w:rsidRDefault="007A3798" w:rsidP="005C48D8">
            <w:r>
              <w:rPr>
                <w:b/>
                <w:i/>
              </w:rPr>
              <w:t>Svar</w:t>
            </w:r>
          </w:p>
        </w:tc>
        <w:tc>
          <w:tcPr>
            <w:tcW w:w="2977" w:type="dxa"/>
            <w:shd w:val="clear" w:color="auto" w:fill="F9F9F9"/>
            <w:vAlign w:val="bottom"/>
          </w:tcPr>
          <w:p w14:paraId="4CD5989C" w14:textId="77777777" w:rsidR="007A3798" w:rsidRDefault="007A3798" w:rsidP="005C48D8"/>
        </w:tc>
        <w:tc>
          <w:tcPr>
            <w:tcW w:w="3402" w:type="dxa"/>
            <w:shd w:val="clear" w:color="auto" w:fill="F9F9F9"/>
            <w:vAlign w:val="bottom"/>
          </w:tcPr>
          <w:p w14:paraId="394C7D4D" w14:textId="77777777" w:rsidR="007A3798" w:rsidRDefault="007A3798" w:rsidP="005C48D8"/>
        </w:tc>
        <w:tc>
          <w:tcPr>
            <w:tcW w:w="1559" w:type="dxa"/>
            <w:shd w:val="clear" w:color="auto" w:fill="F9F9F9"/>
            <w:vAlign w:val="bottom"/>
          </w:tcPr>
          <w:p w14:paraId="466FCAA4" w14:textId="77777777" w:rsidR="007A3798" w:rsidRDefault="007A3798" w:rsidP="005C48D8"/>
        </w:tc>
      </w:tr>
      <w:tr w:rsidR="00FC3465" w14:paraId="19DD4415" w14:textId="77777777" w:rsidTr="005C48D8">
        <w:tc>
          <w:tcPr>
            <w:tcW w:w="2208" w:type="dxa"/>
          </w:tcPr>
          <w:p w14:paraId="0F07ED5C" w14:textId="6AE38AC5" w:rsidR="00FC3465" w:rsidRDefault="00FC3465" w:rsidP="00FC3465">
            <w:proofErr w:type="spellStart"/>
            <w:r>
              <w:t>result</w:t>
            </w:r>
            <w:proofErr w:type="spellEnd"/>
          </w:p>
        </w:tc>
        <w:tc>
          <w:tcPr>
            <w:tcW w:w="2977" w:type="dxa"/>
          </w:tcPr>
          <w:p w14:paraId="3E29A5C8" w14:textId="2523ED83" w:rsidR="00FC3465" w:rsidRPr="00BE3EB3" w:rsidRDefault="00FC3465" w:rsidP="00FC3465">
            <w:pPr>
              <w:rPr>
                <w:lang w:val="en-US"/>
              </w:rPr>
            </w:pPr>
            <w:proofErr w:type="gramStart"/>
            <w:r w:rsidRPr="00362F4C">
              <w:rPr>
                <w:lang w:val="en-US"/>
              </w:rPr>
              <w:t>urn:riv</w:t>
            </w:r>
            <w:proofErr w:type="gramEnd"/>
            <w:r w:rsidRPr="00362F4C">
              <w:rPr>
                <w:lang w:val="en-US"/>
              </w:rPr>
              <w:t>:</w:t>
            </w:r>
            <w:proofErr w:type="gramStart"/>
            <w:r w:rsidRPr="00362F4C">
              <w:rPr>
                <w:lang w:val="en-US"/>
              </w:rPr>
              <w:t>informationsecurity:authorization</w:t>
            </w:r>
            <w:proofErr w:type="gramEnd"/>
            <w:r w:rsidRPr="00362F4C">
              <w:rPr>
                <w:lang w:val="en-US"/>
              </w:rPr>
              <w:t>:consent:</w:t>
            </w:r>
            <w:proofErr w:type="gramStart"/>
            <w:r w:rsidRPr="00362F4C">
              <w:rPr>
                <w:lang w:val="en-US"/>
              </w:rPr>
              <w:t>2:ResultType</w:t>
            </w:r>
            <w:proofErr w:type="gramEnd"/>
          </w:p>
        </w:tc>
        <w:tc>
          <w:tcPr>
            <w:tcW w:w="3402" w:type="dxa"/>
          </w:tcPr>
          <w:p w14:paraId="5EC9CECF" w14:textId="44E2309D" w:rsidR="00FC3465" w:rsidRDefault="00FC3465" w:rsidP="00FC3465">
            <w:r>
              <w:t>Status för om tjänsten utfördes.</w:t>
            </w:r>
          </w:p>
        </w:tc>
        <w:tc>
          <w:tcPr>
            <w:tcW w:w="1559" w:type="dxa"/>
          </w:tcPr>
          <w:p w14:paraId="7F0FBD47" w14:textId="426D5EDF" w:rsidR="00FC3465" w:rsidRDefault="00FC3465" w:rsidP="00FC3465">
            <w:r>
              <w:t>1..1</w:t>
            </w:r>
          </w:p>
        </w:tc>
      </w:tr>
    </w:tbl>
    <w:p w14:paraId="588993B2" w14:textId="77777777" w:rsidR="007A3798" w:rsidRPr="00ED19D0" w:rsidRDefault="007A3798" w:rsidP="007A3798">
      <w:pPr>
        <w:pStyle w:val="Brdtext"/>
      </w:pPr>
    </w:p>
    <w:p w14:paraId="30F40B1A" w14:textId="77777777" w:rsidR="007A3798" w:rsidRDefault="007A3798" w:rsidP="007A3798">
      <w:pPr>
        <w:pStyle w:val="Numreradrubrik3"/>
      </w:pPr>
      <w:bookmarkStart w:id="1288" w:name="_Toc216183289"/>
      <w:proofErr w:type="spellStart"/>
      <w:r>
        <w:t>Övriga</w:t>
      </w:r>
      <w:proofErr w:type="spellEnd"/>
      <w:r>
        <w:t xml:space="preserve"> </w:t>
      </w:r>
      <w:proofErr w:type="spellStart"/>
      <w:r>
        <w:t>regler</w:t>
      </w:r>
      <w:bookmarkEnd w:id="1288"/>
      <w:proofErr w:type="spellEnd"/>
    </w:p>
    <w:p w14:paraId="1D5AAC74" w14:textId="77777777" w:rsidR="007A3798" w:rsidRPr="003B7E0A" w:rsidRDefault="007A3798" w:rsidP="007A3798">
      <w:r w:rsidRPr="0050023F">
        <w:t>N/A</w:t>
      </w:r>
    </w:p>
    <w:p w14:paraId="3A96A6F9" w14:textId="77777777" w:rsidR="007A3798" w:rsidRDefault="007A3798" w:rsidP="007A3798">
      <w:pPr>
        <w:pStyle w:val="Numreradrubrik3"/>
      </w:pPr>
      <w:bookmarkStart w:id="1289" w:name="_Toc216183290"/>
      <w:r w:rsidRPr="00776D68">
        <w:t xml:space="preserve">Icke </w:t>
      </w:r>
      <w:proofErr w:type="spellStart"/>
      <w:r w:rsidRPr="00776D68">
        <w:t>funktionella</w:t>
      </w:r>
      <w:proofErr w:type="spellEnd"/>
      <w:r w:rsidRPr="00776D68">
        <w:t xml:space="preserve"> </w:t>
      </w:r>
      <w:proofErr w:type="spellStart"/>
      <w:r w:rsidRPr="00776D68">
        <w:t>krav</w:t>
      </w:r>
      <w:bookmarkEnd w:id="1289"/>
      <w:proofErr w:type="spellEnd"/>
    </w:p>
    <w:p w14:paraId="40906736" w14:textId="77777777" w:rsidR="007A3798" w:rsidRPr="00776D68" w:rsidRDefault="007A3798" w:rsidP="007A3798">
      <w:r>
        <w:t>N/A</w:t>
      </w:r>
    </w:p>
    <w:p w14:paraId="7ED46AC4" w14:textId="77777777" w:rsidR="007A3798" w:rsidRPr="00776D68" w:rsidRDefault="007A3798" w:rsidP="007A3798">
      <w:pPr>
        <w:pStyle w:val="Numreradrubrik3"/>
      </w:pPr>
      <w:bookmarkStart w:id="1290" w:name="_Toc216183291"/>
      <w:r w:rsidRPr="00776D68">
        <w:t>SLA-</w:t>
      </w:r>
      <w:proofErr w:type="spellStart"/>
      <w:r w:rsidRPr="00776D68">
        <w:t>krav</w:t>
      </w:r>
      <w:bookmarkEnd w:id="1290"/>
      <w:proofErr w:type="spellEnd"/>
    </w:p>
    <w:p w14:paraId="3610CD7A" w14:textId="77777777" w:rsidR="007A3798" w:rsidRDefault="007A3798" w:rsidP="007A3798">
      <w:pPr>
        <w:rPr>
          <w:color w:val="A33662" w:themeColor="accent1"/>
        </w:rPr>
      </w:pPr>
    </w:p>
    <w:tbl>
      <w:tblPr>
        <w:tblW w:w="91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0"/>
        <w:gridCol w:w="3599"/>
        <w:gridCol w:w="3331"/>
      </w:tblGrid>
      <w:tr w:rsidR="007A3798" w14:paraId="4FF9B4A7" w14:textId="77777777" w:rsidTr="005C48D8">
        <w:trPr>
          <w:trHeight w:val="380"/>
        </w:trPr>
        <w:tc>
          <w:tcPr>
            <w:tcW w:w="2170" w:type="dxa"/>
            <w:shd w:val="clear" w:color="auto" w:fill="D9D9D9"/>
            <w:vAlign w:val="bottom"/>
          </w:tcPr>
          <w:p w14:paraId="3DA786EE" w14:textId="77777777" w:rsidR="007A3798" w:rsidRDefault="007A3798" w:rsidP="005C48D8">
            <w:r>
              <w:rPr>
                <w:b/>
              </w:rPr>
              <w:t>Kategori</w:t>
            </w:r>
          </w:p>
        </w:tc>
        <w:tc>
          <w:tcPr>
            <w:tcW w:w="3599" w:type="dxa"/>
            <w:shd w:val="clear" w:color="auto" w:fill="D9D9D9"/>
            <w:vAlign w:val="bottom"/>
          </w:tcPr>
          <w:p w14:paraId="5EF0287C" w14:textId="77777777" w:rsidR="007A3798" w:rsidRDefault="007A3798" w:rsidP="005C48D8">
            <w:r>
              <w:rPr>
                <w:b/>
              </w:rPr>
              <w:t>Värde</w:t>
            </w:r>
          </w:p>
        </w:tc>
        <w:tc>
          <w:tcPr>
            <w:tcW w:w="3331" w:type="dxa"/>
            <w:shd w:val="clear" w:color="auto" w:fill="D9D9D9"/>
            <w:vAlign w:val="bottom"/>
          </w:tcPr>
          <w:p w14:paraId="3E4DF696" w14:textId="77777777" w:rsidR="007A3798" w:rsidRDefault="007A3798" w:rsidP="005C48D8">
            <w:r>
              <w:rPr>
                <w:b/>
              </w:rPr>
              <w:t>Kommentar</w:t>
            </w:r>
          </w:p>
        </w:tc>
      </w:tr>
      <w:tr w:rsidR="007A3798" w14:paraId="1C892D89" w14:textId="77777777" w:rsidTr="005C48D8">
        <w:tc>
          <w:tcPr>
            <w:tcW w:w="2170" w:type="dxa"/>
          </w:tcPr>
          <w:p w14:paraId="3994548B" w14:textId="77777777" w:rsidR="007A3798" w:rsidRDefault="007A3798" w:rsidP="005C48D8">
            <w:r>
              <w:t>Svarstid</w:t>
            </w:r>
          </w:p>
        </w:tc>
        <w:tc>
          <w:tcPr>
            <w:tcW w:w="3599" w:type="dxa"/>
          </w:tcPr>
          <w:p w14:paraId="0A7C253A" w14:textId="77777777" w:rsidR="007A3798" w:rsidRDefault="007A3798" w:rsidP="005C48D8"/>
        </w:tc>
        <w:tc>
          <w:tcPr>
            <w:tcW w:w="3331" w:type="dxa"/>
          </w:tcPr>
          <w:p w14:paraId="57ACD58C" w14:textId="77777777" w:rsidR="007A3798" w:rsidRDefault="007A3798" w:rsidP="005C48D8"/>
        </w:tc>
      </w:tr>
      <w:tr w:rsidR="007A3798" w14:paraId="2658779E" w14:textId="77777777" w:rsidTr="005C48D8">
        <w:tc>
          <w:tcPr>
            <w:tcW w:w="2170" w:type="dxa"/>
          </w:tcPr>
          <w:p w14:paraId="55A493CB" w14:textId="77777777" w:rsidR="007A3798" w:rsidRDefault="007A3798" w:rsidP="005C48D8">
            <w:r>
              <w:t>Tillgänglighet</w:t>
            </w:r>
          </w:p>
        </w:tc>
        <w:tc>
          <w:tcPr>
            <w:tcW w:w="3599" w:type="dxa"/>
          </w:tcPr>
          <w:p w14:paraId="25C6C756" w14:textId="77777777" w:rsidR="007A3798" w:rsidRDefault="007A3798" w:rsidP="005C48D8"/>
        </w:tc>
        <w:tc>
          <w:tcPr>
            <w:tcW w:w="3331" w:type="dxa"/>
          </w:tcPr>
          <w:p w14:paraId="55D9F9FE" w14:textId="77777777" w:rsidR="007A3798" w:rsidRDefault="007A3798" w:rsidP="005C48D8"/>
        </w:tc>
      </w:tr>
      <w:tr w:rsidR="007A3798" w14:paraId="1E51BA0A" w14:textId="77777777" w:rsidTr="005C48D8">
        <w:tc>
          <w:tcPr>
            <w:tcW w:w="2170" w:type="dxa"/>
          </w:tcPr>
          <w:p w14:paraId="2AF1A2EB" w14:textId="77777777" w:rsidR="007A3798" w:rsidRDefault="007A3798" w:rsidP="005C48D8">
            <w:r>
              <w:t>Last</w:t>
            </w:r>
          </w:p>
        </w:tc>
        <w:tc>
          <w:tcPr>
            <w:tcW w:w="3599" w:type="dxa"/>
          </w:tcPr>
          <w:p w14:paraId="1303E5E5" w14:textId="77777777" w:rsidR="007A3798" w:rsidRDefault="007A3798" w:rsidP="005C48D8"/>
        </w:tc>
        <w:tc>
          <w:tcPr>
            <w:tcW w:w="3331" w:type="dxa"/>
          </w:tcPr>
          <w:p w14:paraId="17973179" w14:textId="77777777" w:rsidR="007A3798" w:rsidRDefault="007A3798" w:rsidP="005C48D8"/>
        </w:tc>
      </w:tr>
      <w:tr w:rsidR="007A3798" w14:paraId="4E9D95A0" w14:textId="77777777" w:rsidTr="005C48D8">
        <w:tc>
          <w:tcPr>
            <w:tcW w:w="2170" w:type="dxa"/>
          </w:tcPr>
          <w:p w14:paraId="405AC542" w14:textId="77777777" w:rsidR="007A3798" w:rsidRDefault="007A3798" w:rsidP="005C48D8">
            <w:r>
              <w:t>Aktualitet</w:t>
            </w:r>
          </w:p>
        </w:tc>
        <w:tc>
          <w:tcPr>
            <w:tcW w:w="3599" w:type="dxa"/>
          </w:tcPr>
          <w:p w14:paraId="754E5495" w14:textId="77777777" w:rsidR="007A3798" w:rsidRDefault="007A3798" w:rsidP="005C48D8">
            <w:r>
              <w:t>Grundprincipen är att de senaste registrerade intygsuppgifterna i samtyckestjänsten returneras.</w:t>
            </w:r>
          </w:p>
        </w:tc>
        <w:tc>
          <w:tcPr>
            <w:tcW w:w="3331" w:type="dxa"/>
          </w:tcPr>
          <w:p w14:paraId="590FCFA3" w14:textId="77777777" w:rsidR="007A3798" w:rsidRDefault="007A3798" w:rsidP="005C48D8"/>
        </w:tc>
      </w:tr>
    </w:tbl>
    <w:p w14:paraId="0E820D2B" w14:textId="77777777" w:rsidR="007A3798" w:rsidRDefault="007A3798" w:rsidP="007A3798">
      <w:pPr>
        <w:rPr>
          <w:color w:val="A33662" w:themeColor="accent1"/>
        </w:rPr>
      </w:pPr>
    </w:p>
    <w:p w14:paraId="353B7EF5" w14:textId="77777777" w:rsidR="00B4098F" w:rsidRDefault="00B4098F" w:rsidP="00B4098F">
      <w:pPr>
        <w:rPr>
          <w:color w:val="A33662" w:themeColor="accent1"/>
        </w:rPr>
      </w:pPr>
    </w:p>
    <w:p w14:paraId="2E3FEFA2" w14:textId="77777777" w:rsidR="007A3798" w:rsidRDefault="007A3798" w:rsidP="007A3798">
      <w:pPr>
        <w:rPr>
          <w:color w:val="A33662" w:themeColor="accent1"/>
        </w:rPr>
      </w:pPr>
    </w:p>
    <w:p w14:paraId="65D8D87D" w14:textId="77777777" w:rsidR="007A3798" w:rsidRDefault="007A3798" w:rsidP="007A3798"/>
    <w:p w14:paraId="20165B25" w14:textId="77777777" w:rsidR="005729E6" w:rsidRDefault="005729E6" w:rsidP="005729E6"/>
    <w:p w14:paraId="249EB8C0" w14:textId="14B3624D" w:rsidR="005729E6" w:rsidRDefault="005729E6" w:rsidP="005729E6">
      <w:pPr>
        <w:spacing w:line="240" w:lineRule="auto"/>
      </w:pPr>
      <w:r>
        <w:br w:type="page"/>
      </w:r>
    </w:p>
    <w:p w14:paraId="443235F9" w14:textId="77777777" w:rsidR="001642F1" w:rsidRDefault="001642F1" w:rsidP="00A85095">
      <w:pPr>
        <w:pStyle w:val="Numreradrubrik1"/>
      </w:pPr>
      <w:bookmarkStart w:id="1291" w:name="_Toc32421633"/>
      <w:bookmarkStart w:id="1292" w:name="_Toc216183292"/>
      <w:proofErr w:type="spellStart"/>
      <w:r>
        <w:lastRenderedPageBreak/>
        <w:t>Datatyper</w:t>
      </w:r>
      <w:bookmarkEnd w:id="1291"/>
      <w:bookmarkEnd w:id="1292"/>
      <w:proofErr w:type="spellEnd"/>
    </w:p>
    <w:p w14:paraId="148D6622" w14:textId="0CCB99C7" w:rsidR="001642F1" w:rsidRDefault="001642F1" w:rsidP="001642F1">
      <w:proofErr w:type="spellStart"/>
      <w:r>
        <w:t>Kaptitlet</w:t>
      </w:r>
      <w:proofErr w:type="spellEnd"/>
      <w:r>
        <w:t xml:space="preserve"> beskriver alla datatyper som används av tjänsterna, version 2.0.</w:t>
      </w:r>
    </w:p>
    <w:p w14:paraId="0F93D2A3" w14:textId="77777777" w:rsidR="001642F1" w:rsidRPr="00563A75" w:rsidRDefault="001642F1" w:rsidP="00A85095">
      <w:pPr>
        <w:pStyle w:val="Numreradrubrik2"/>
      </w:pPr>
      <w:bookmarkStart w:id="1293" w:name="_Toc32421634"/>
      <w:bookmarkStart w:id="1294" w:name="_Toc216183293"/>
      <w:proofErr w:type="spellStart"/>
      <w:r w:rsidRPr="00563A75">
        <w:t>Datatyper</w:t>
      </w:r>
      <w:proofErr w:type="spellEnd"/>
      <w:r w:rsidRPr="00563A75">
        <w:t xml:space="preserve"> </w:t>
      </w:r>
      <w:proofErr w:type="spellStart"/>
      <w:r w:rsidRPr="00563A75">
        <w:t>från</w:t>
      </w:r>
      <w:proofErr w:type="spellEnd"/>
      <w:r w:rsidRPr="00563A75">
        <w:t xml:space="preserve"> </w:t>
      </w:r>
      <w:proofErr w:type="spellStart"/>
      <w:r w:rsidRPr="00563A75">
        <w:t>namnrymd</w:t>
      </w:r>
      <w:proofErr w:type="spellEnd"/>
      <w:r w:rsidRPr="00563A75">
        <w:t xml:space="preserve"> </w:t>
      </w:r>
      <w:proofErr w:type="gramStart"/>
      <w:r w:rsidRPr="00563A75">
        <w:t>urn:riv</w:t>
      </w:r>
      <w:proofErr w:type="gramEnd"/>
      <w:r w:rsidRPr="00563A75">
        <w:t>:</w:t>
      </w:r>
      <w:proofErr w:type="gramStart"/>
      <w:r w:rsidRPr="00563A75">
        <w:t>informationsecurity:authorization</w:t>
      </w:r>
      <w:proofErr w:type="gramEnd"/>
      <w:r w:rsidRPr="00563A75">
        <w:t>:consent:2</w:t>
      </w:r>
      <w:bookmarkEnd w:id="1293"/>
      <w:bookmarkEnd w:id="1294"/>
    </w:p>
    <w:p w14:paraId="078062D4" w14:textId="79D7149F" w:rsidR="001642F1" w:rsidRDefault="001642F1" w:rsidP="001642F1">
      <w:r>
        <w:t xml:space="preserve">Nedan beskrivs komplexa och simpla datatyper som är deklarerade i den beroende namnrymden </w:t>
      </w:r>
      <w:proofErr w:type="gramStart"/>
      <w:r>
        <w:t>urn:riv</w:t>
      </w:r>
      <w:proofErr w:type="gramEnd"/>
      <w:r>
        <w:t>:</w:t>
      </w:r>
      <w:proofErr w:type="gramStart"/>
      <w:r>
        <w:t>informationsecurity:authorization</w:t>
      </w:r>
      <w:proofErr w:type="gramEnd"/>
      <w:r>
        <w:t>:consent:2, version 2.0. Dessa datatyper är vanligt förekommande i övriga tjänster senare i kapitlet.</w:t>
      </w:r>
    </w:p>
    <w:p w14:paraId="635C0946" w14:textId="77777777" w:rsidR="001642F1" w:rsidRPr="00563A75" w:rsidRDefault="001642F1" w:rsidP="00A85095">
      <w:pPr>
        <w:pStyle w:val="Numreradrubrik3"/>
      </w:pPr>
      <w:bookmarkStart w:id="1295" w:name="_Toc32421635"/>
      <w:bookmarkStart w:id="1296" w:name="_Toc216183294"/>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2:AccessingActorType</w:t>
      </w:r>
      <w:bookmarkEnd w:id="1295"/>
      <w:bookmarkEnd w:id="1296"/>
      <w:proofErr w:type="gramEnd"/>
    </w:p>
    <w:p w14:paraId="18F33741" w14:textId="4B3F13D8" w:rsidR="001642F1" w:rsidRDefault="001642F1" w:rsidP="001642F1">
      <w:proofErr w:type="spellStart"/>
      <w:r>
        <w:t>Datatyp</w:t>
      </w:r>
      <w:proofErr w:type="spellEnd"/>
      <w:r>
        <w:t xml:space="preserve"> som identifierar en medarbetare/person som vill ha åtkomst till specifik information.</w:t>
      </w:r>
    </w:p>
    <w:p w14:paraId="459B7F1F" w14:textId="77777777" w:rsidR="001642F1" w:rsidRDefault="001642F1" w:rsidP="001642F1"/>
    <w:tbl>
      <w:tblPr>
        <w:tblStyle w:val="Tabellrutnt"/>
        <w:tblW w:w="9100" w:type="dxa"/>
        <w:tblLayout w:type="fixed"/>
        <w:tblLook w:val="04A0" w:firstRow="1" w:lastRow="0" w:firstColumn="1" w:lastColumn="0" w:noHBand="0" w:noVBand="1"/>
      </w:tblPr>
      <w:tblGrid>
        <w:gridCol w:w="2520"/>
        <w:gridCol w:w="1807"/>
        <w:gridCol w:w="3589"/>
        <w:gridCol w:w="1184"/>
      </w:tblGrid>
      <w:tr w:rsidR="001642F1" w14:paraId="03FEB66E" w14:textId="77777777" w:rsidTr="00496978">
        <w:trPr>
          <w:trHeight w:val="384"/>
        </w:trPr>
        <w:tc>
          <w:tcPr>
            <w:tcW w:w="2800" w:type="dxa"/>
            <w:shd w:val="clear" w:color="auto" w:fill="D9D9D9" w:themeFill="background1" w:themeFillShade="D9"/>
            <w:vAlign w:val="bottom"/>
          </w:tcPr>
          <w:p w14:paraId="79689F2D" w14:textId="77777777" w:rsidR="001642F1" w:rsidRDefault="001642F1" w:rsidP="00496978">
            <w:pPr>
              <w:rPr>
                <w:b/>
              </w:rPr>
            </w:pPr>
            <w:r>
              <w:rPr>
                <w:b/>
              </w:rPr>
              <w:t>Namn</w:t>
            </w:r>
          </w:p>
        </w:tc>
        <w:tc>
          <w:tcPr>
            <w:tcW w:w="2000" w:type="dxa"/>
            <w:shd w:val="clear" w:color="auto" w:fill="D9D9D9" w:themeFill="background1" w:themeFillShade="D9"/>
            <w:vAlign w:val="bottom"/>
          </w:tcPr>
          <w:p w14:paraId="3DAF7629" w14:textId="77777777" w:rsidR="001642F1" w:rsidRDefault="001642F1" w:rsidP="00496978">
            <w:pPr>
              <w:rPr>
                <w:b/>
              </w:rPr>
            </w:pPr>
            <w:proofErr w:type="spellStart"/>
            <w:r>
              <w:rPr>
                <w:b/>
              </w:rPr>
              <w:t>Datatyp</w:t>
            </w:r>
            <w:proofErr w:type="spellEnd"/>
          </w:p>
        </w:tc>
        <w:tc>
          <w:tcPr>
            <w:tcW w:w="4000" w:type="dxa"/>
            <w:shd w:val="clear" w:color="auto" w:fill="D9D9D9" w:themeFill="background1" w:themeFillShade="D9"/>
            <w:vAlign w:val="bottom"/>
          </w:tcPr>
          <w:p w14:paraId="0F54E3A1" w14:textId="77777777" w:rsidR="001642F1" w:rsidRDefault="001642F1" w:rsidP="00496978">
            <w:pPr>
              <w:rPr>
                <w:b/>
              </w:rPr>
            </w:pPr>
            <w:r>
              <w:rPr>
                <w:b/>
              </w:rPr>
              <w:t>Beskrivning</w:t>
            </w:r>
          </w:p>
        </w:tc>
        <w:tc>
          <w:tcPr>
            <w:tcW w:w="1300" w:type="dxa"/>
            <w:shd w:val="clear" w:color="auto" w:fill="D9D9D9" w:themeFill="background1" w:themeFillShade="D9"/>
            <w:vAlign w:val="bottom"/>
          </w:tcPr>
          <w:p w14:paraId="46AD5E12" w14:textId="77777777" w:rsidR="001642F1" w:rsidRDefault="001642F1" w:rsidP="00496978">
            <w:pPr>
              <w:rPr>
                <w:b/>
              </w:rPr>
            </w:pPr>
            <w:proofErr w:type="spellStart"/>
            <w:r>
              <w:rPr>
                <w:b/>
              </w:rPr>
              <w:t>Kardinalitet</w:t>
            </w:r>
            <w:proofErr w:type="spellEnd"/>
          </w:p>
        </w:tc>
      </w:tr>
      <w:tr w:rsidR="001642F1" w14:paraId="3FA671C1" w14:textId="77777777" w:rsidTr="00496978">
        <w:tc>
          <w:tcPr>
            <w:tcW w:w="2800" w:type="dxa"/>
          </w:tcPr>
          <w:p w14:paraId="5DA93DED" w14:textId="77777777" w:rsidR="001642F1" w:rsidRDefault="001642F1" w:rsidP="00496978">
            <w:proofErr w:type="spellStart"/>
            <w:r>
              <w:t>employeeId</w:t>
            </w:r>
            <w:proofErr w:type="spellEnd"/>
          </w:p>
        </w:tc>
        <w:tc>
          <w:tcPr>
            <w:tcW w:w="2000" w:type="dxa"/>
          </w:tcPr>
          <w:p w14:paraId="40B98E21" w14:textId="77777777" w:rsidR="001642F1" w:rsidRDefault="001642F1" w:rsidP="00496978">
            <w:proofErr w:type="spellStart"/>
            <w:r>
              <w:t>HsaId</w:t>
            </w:r>
            <w:proofErr w:type="spellEnd"/>
          </w:p>
        </w:tc>
        <w:tc>
          <w:tcPr>
            <w:tcW w:w="4000" w:type="dxa"/>
          </w:tcPr>
          <w:p w14:paraId="298E6A72" w14:textId="77777777" w:rsidR="001642F1" w:rsidRDefault="001642F1" w:rsidP="00496978">
            <w:r>
              <w:t>Id för medarbetaren/personen.</w:t>
            </w:r>
          </w:p>
        </w:tc>
        <w:tc>
          <w:tcPr>
            <w:tcW w:w="1300" w:type="dxa"/>
          </w:tcPr>
          <w:p w14:paraId="579664D0" w14:textId="77777777" w:rsidR="001642F1" w:rsidRDefault="001642F1" w:rsidP="00496978">
            <w:r>
              <w:t>1</w:t>
            </w:r>
          </w:p>
        </w:tc>
      </w:tr>
      <w:tr w:rsidR="001642F1" w14:paraId="256621BD" w14:textId="77777777" w:rsidTr="00496978">
        <w:tc>
          <w:tcPr>
            <w:tcW w:w="2800" w:type="dxa"/>
          </w:tcPr>
          <w:p w14:paraId="6F66CC0E" w14:textId="77777777" w:rsidR="001642F1" w:rsidRDefault="001642F1" w:rsidP="00496978">
            <w:proofErr w:type="spellStart"/>
            <w:r>
              <w:t>careProviderId</w:t>
            </w:r>
            <w:proofErr w:type="spellEnd"/>
          </w:p>
        </w:tc>
        <w:tc>
          <w:tcPr>
            <w:tcW w:w="2000" w:type="dxa"/>
          </w:tcPr>
          <w:p w14:paraId="55AF3836" w14:textId="77777777" w:rsidR="001642F1" w:rsidRDefault="001642F1" w:rsidP="00496978">
            <w:proofErr w:type="spellStart"/>
            <w:r>
              <w:t>HsaId</w:t>
            </w:r>
            <w:proofErr w:type="spellEnd"/>
          </w:p>
        </w:tc>
        <w:tc>
          <w:tcPr>
            <w:tcW w:w="4000" w:type="dxa"/>
          </w:tcPr>
          <w:p w14:paraId="3E0C44A9" w14:textId="77777777" w:rsidR="001642F1" w:rsidRDefault="001642F1" w:rsidP="00496978">
            <w:r>
              <w:t>Id på medarbetarens vårdgivare enligt aktuellt medarbetaruppdrag.</w:t>
            </w:r>
          </w:p>
        </w:tc>
        <w:tc>
          <w:tcPr>
            <w:tcW w:w="1300" w:type="dxa"/>
          </w:tcPr>
          <w:p w14:paraId="77B2E773" w14:textId="77777777" w:rsidR="001642F1" w:rsidRDefault="001642F1" w:rsidP="00496978">
            <w:r>
              <w:t>1</w:t>
            </w:r>
          </w:p>
        </w:tc>
      </w:tr>
      <w:tr w:rsidR="001642F1" w14:paraId="75D5CB29" w14:textId="77777777" w:rsidTr="00496978">
        <w:tc>
          <w:tcPr>
            <w:tcW w:w="2800" w:type="dxa"/>
          </w:tcPr>
          <w:p w14:paraId="5A2905FB" w14:textId="77777777" w:rsidR="001642F1" w:rsidRDefault="001642F1" w:rsidP="00496978">
            <w:proofErr w:type="spellStart"/>
            <w:r>
              <w:t>careUnitId</w:t>
            </w:r>
            <w:proofErr w:type="spellEnd"/>
          </w:p>
        </w:tc>
        <w:tc>
          <w:tcPr>
            <w:tcW w:w="2000" w:type="dxa"/>
          </w:tcPr>
          <w:p w14:paraId="72D76278" w14:textId="77777777" w:rsidR="001642F1" w:rsidRDefault="001642F1" w:rsidP="00496978">
            <w:proofErr w:type="spellStart"/>
            <w:r>
              <w:t>HsaId</w:t>
            </w:r>
            <w:proofErr w:type="spellEnd"/>
          </w:p>
        </w:tc>
        <w:tc>
          <w:tcPr>
            <w:tcW w:w="4000" w:type="dxa"/>
          </w:tcPr>
          <w:p w14:paraId="4BE99233" w14:textId="77777777" w:rsidR="001642F1" w:rsidRDefault="001642F1" w:rsidP="00496978">
            <w:r>
              <w:t>Id på medarbetarens vårdenhet enligt aktuellt medarbetaruppdrag.</w:t>
            </w:r>
          </w:p>
        </w:tc>
        <w:tc>
          <w:tcPr>
            <w:tcW w:w="1300" w:type="dxa"/>
          </w:tcPr>
          <w:p w14:paraId="5A9A8B10" w14:textId="77777777" w:rsidR="001642F1" w:rsidRDefault="001642F1" w:rsidP="00496978">
            <w:r>
              <w:t>1</w:t>
            </w:r>
          </w:p>
        </w:tc>
      </w:tr>
    </w:tbl>
    <w:p w14:paraId="19F09CD0" w14:textId="77777777" w:rsidR="001642F1" w:rsidRDefault="001642F1" w:rsidP="001642F1">
      <w:pPr>
        <w:rPr>
          <w:lang w:val="en-US"/>
        </w:rPr>
      </w:pPr>
    </w:p>
    <w:p w14:paraId="3EBC9E98" w14:textId="77777777" w:rsidR="001642F1" w:rsidRPr="00563A75" w:rsidRDefault="001642F1" w:rsidP="00A85095">
      <w:pPr>
        <w:pStyle w:val="Numreradrubrik3"/>
      </w:pPr>
      <w:bookmarkStart w:id="1297" w:name="_Toc32421636"/>
      <w:bookmarkStart w:id="1298" w:name="_Toc216183295"/>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2:ActionType</w:t>
      </w:r>
      <w:bookmarkEnd w:id="1297"/>
      <w:bookmarkEnd w:id="1298"/>
      <w:proofErr w:type="gramEnd"/>
    </w:p>
    <w:p w14:paraId="26C40F31" w14:textId="0237F8D3" w:rsidR="001642F1" w:rsidRDefault="001642F1" w:rsidP="001642F1">
      <w:proofErr w:type="spellStart"/>
      <w:r>
        <w:t>Datatyp</w:t>
      </w:r>
      <w:proofErr w:type="spellEnd"/>
      <w:r>
        <w:t xml:space="preserve"> som representerar den eller de aktörer/personer som begärt och/eller utfört en åtgärd med</w:t>
      </w:r>
      <w:r w:rsidR="003B7E0A">
        <w:t xml:space="preserve"> </w:t>
      </w:r>
      <w:r>
        <w:t>en möjlig orsak/anledning angivet som fritext.</w:t>
      </w:r>
    </w:p>
    <w:p w14:paraId="4A8787B8" w14:textId="77777777" w:rsidR="001642F1" w:rsidRDefault="001642F1" w:rsidP="001642F1"/>
    <w:tbl>
      <w:tblPr>
        <w:tblStyle w:val="Tabellrutnt"/>
        <w:tblW w:w="9100" w:type="dxa"/>
        <w:tblLayout w:type="fixed"/>
        <w:tblLook w:val="04A0" w:firstRow="1" w:lastRow="0" w:firstColumn="1" w:lastColumn="0" w:noHBand="0" w:noVBand="1"/>
      </w:tblPr>
      <w:tblGrid>
        <w:gridCol w:w="2520"/>
        <w:gridCol w:w="1807"/>
        <w:gridCol w:w="3589"/>
        <w:gridCol w:w="1184"/>
      </w:tblGrid>
      <w:tr w:rsidR="001642F1" w14:paraId="5B1EEEF2" w14:textId="77777777" w:rsidTr="00496978">
        <w:trPr>
          <w:trHeight w:val="384"/>
        </w:trPr>
        <w:tc>
          <w:tcPr>
            <w:tcW w:w="2800" w:type="dxa"/>
            <w:shd w:val="clear" w:color="auto" w:fill="D9D9D9" w:themeFill="background1" w:themeFillShade="D9"/>
            <w:vAlign w:val="bottom"/>
          </w:tcPr>
          <w:p w14:paraId="4C6E6B2B" w14:textId="77777777" w:rsidR="001642F1" w:rsidRDefault="001642F1" w:rsidP="00496978">
            <w:pPr>
              <w:rPr>
                <w:b/>
              </w:rPr>
            </w:pPr>
            <w:r>
              <w:rPr>
                <w:b/>
              </w:rPr>
              <w:t>Namn</w:t>
            </w:r>
          </w:p>
        </w:tc>
        <w:tc>
          <w:tcPr>
            <w:tcW w:w="2000" w:type="dxa"/>
            <w:shd w:val="clear" w:color="auto" w:fill="D9D9D9" w:themeFill="background1" w:themeFillShade="D9"/>
            <w:vAlign w:val="bottom"/>
          </w:tcPr>
          <w:p w14:paraId="43123BD8" w14:textId="77777777" w:rsidR="001642F1" w:rsidRDefault="001642F1" w:rsidP="00496978">
            <w:pPr>
              <w:rPr>
                <w:b/>
              </w:rPr>
            </w:pPr>
            <w:proofErr w:type="spellStart"/>
            <w:r>
              <w:rPr>
                <w:b/>
              </w:rPr>
              <w:t>Datatyp</w:t>
            </w:r>
            <w:proofErr w:type="spellEnd"/>
          </w:p>
        </w:tc>
        <w:tc>
          <w:tcPr>
            <w:tcW w:w="4000" w:type="dxa"/>
            <w:shd w:val="clear" w:color="auto" w:fill="D9D9D9" w:themeFill="background1" w:themeFillShade="D9"/>
            <w:vAlign w:val="bottom"/>
          </w:tcPr>
          <w:p w14:paraId="2D8EA489" w14:textId="77777777" w:rsidR="001642F1" w:rsidRDefault="001642F1" w:rsidP="00496978">
            <w:pPr>
              <w:rPr>
                <w:b/>
              </w:rPr>
            </w:pPr>
            <w:r>
              <w:rPr>
                <w:b/>
              </w:rPr>
              <w:t>Beskrivning</w:t>
            </w:r>
          </w:p>
        </w:tc>
        <w:tc>
          <w:tcPr>
            <w:tcW w:w="1300" w:type="dxa"/>
            <w:shd w:val="clear" w:color="auto" w:fill="D9D9D9" w:themeFill="background1" w:themeFillShade="D9"/>
            <w:vAlign w:val="bottom"/>
          </w:tcPr>
          <w:p w14:paraId="544AF828" w14:textId="77777777" w:rsidR="001642F1" w:rsidRDefault="001642F1" w:rsidP="00496978">
            <w:pPr>
              <w:rPr>
                <w:b/>
              </w:rPr>
            </w:pPr>
            <w:proofErr w:type="spellStart"/>
            <w:r>
              <w:rPr>
                <w:b/>
              </w:rPr>
              <w:t>Kardinalitet</w:t>
            </w:r>
            <w:proofErr w:type="spellEnd"/>
          </w:p>
        </w:tc>
      </w:tr>
      <w:tr w:rsidR="001642F1" w14:paraId="118149BC" w14:textId="77777777" w:rsidTr="00496978">
        <w:tc>
          <w:tcPr>
            <w:tcW w:w="2800" w:type="dxa"/>
          </w:tcPr>
          <w:p w14:paraId="4CC1A0A4" w14:textId="77777777" w:rsidR="001642F1" w:rsidRDefault="001642F1" w:rsidP="00496978">
            <w:proofErr w:type="spellStart"/>
            <w:r>
              <w:t>requestDate</w:t>
            </w:r>
            <w:proofErr w:type="spellEnd"/>
          </w:p>
        </w:tc>
        <w:tc>
          <w:tcPr>
            <w:tcW w:w="2000" w:type="dxa"/>
          </w:tcPr>
          <w:p w14:paraId="3B3C8E8B" w14:textId="77777777" w:rsidR="001642F1" w:rsidRDefault="001642F1" w:rsidP="00496978">
            <w:proofErr w:type="spellStart"/>
            <w:proofErr w:type="gramStart"/>
            <w:r>
              <w:t>xs:DateTime</w:t>
            </w:r>
            <w:proofErr w:type="spellEnd"/>
            <w:proofErr w:type="gramEnd"/>
          </w:p>
        </w:tc>
        <w:tc>
          <w:tcPr>
            <w:tcW w:w="4000" w:type="dxa"/>
          </w:tcPr>
          <w:p w14:paraId="1D35319B" w14:textId="77777777" w:rsidR="001642F1" w:rsidRDefault="001642F1" w:rsidP="00496978">
            <w:r>
              <w:t>Tidpunkt då åtgärden begärdes.</w:t>
            </w:r>
          </w:p>
        </w:tc>
        <w:tc>
          <w:tcPr>
            <w:tcW w:w="1300" w:type="dxa"/>
          </w:tcPr>
          <w:p w14:paraId="1CBCC93F" w14:textId="77777777" w:rsidR="001642F1" w:rsidRDefault="001642F1" w:rsidP="00496978">
            <w:r>
              <w:t>1</w:t>
            </w:r>
          </w:p>
        </w:tc>
      </w:tr>
      <w:tr w:rsidR="001642F1" w14:paraId="531673AF" w14:textId="77777777" w:rsidTr="00496978">
        <w:tc>
          <w:tcPr>
            <w:tcW w:w="2800" w:type="dxa"/>
          </w:tcPr>
          <w:p w14:paraId="27F66E97" w14:textId="77777777" w:rsidR="001642F1" w:rsidRDefault="001642F1" w:rsidP="00496978">
            <w:proofErr w:type="spellStart"/>
            <w:r>
              <w:t>requestedBy</w:t>
            </w:r>
            <w:proofErr w:type="spellEnd"/>
          </w:p>
        </w:tc>
        <w:tc>
          <w:tcPr>
            <w:tcW w:w="2000" w:type="dxa"/>
          </w:tcPr>
          <w:p w14:paraId="33FD60A9" w14:textId="77777777" w:rsidR="001642F1" w:rsidRDefault="001642F1" w:rsidP="00496978">
            <w:proofErr w:type="spellStart"/>
            <w:r>
              <w:t>ActorType</w:t>
            </w:r>
            <w:proofErr w:type="spellEnd"/>
          </w:p>
        </w:tc>
        <w:tc>
          <w:tcPr>
            <w:tcW w:w="4000" w:type="dxa"/>
          </w:tcPr>
          <w:p w14:paraId="1A720A04" w14:textId="79822CF7" w:rsidR="001642F1" w:rsidRDefault="001642F1" w:rsidP="00496978">
            <w:r>
              <w:t>Anger vem som begärt åtgärden.</w:t>
            </w:r>
            <w:r w:rsidR="00F40C10">
              <w:t xml:space="preserve"> Om samtycket är givet för specifik vårdpersonal ska </w:t>
            </w:r>
            <w:proofErr w:type="spellStart"/>
            <w:r w:rsidR="00F40C10">
              <w:t>requestedBy</w:t>
            </w:r>
            <w:proofErr w:type="spellEnd"/>
            <w:r w:rsidR="00F40C10">
              <w:t xml:space="preserve"> vara lika med </w:t>
            </w:r>
            <w:proofErr w:type="spellStart"/>
            <w:r w:rsidR="00F40C10">
              <w:t>employeeId</w:t>
            </w:r>
            <w:proofErr w:type="spellEnd"/>
            <w:r w:rsidR="00F40C10">
              <w:t xml:space="preserve"> i samtycket. </w:t>
            </w:r>
          </w:p>
        </w:tc>
        <w:tc>
          <w:tcPr>
            <w:tcW w:w="1300" w:type="dxa"/>
          </w:tcPr>
          <w:p w14:paraId="23F6EE08" w14:textId="77777777" w:rsidR="001642F1" w:rsidRDefault="001642F1" w:rsidP="00496978">
            <w:r>
              <w:t>1</w:t>
            </w:r>
          </w:p>
        </w:tc>
      </w:tr>
      <w:tr w:rsidR="001642F1" w14:paraId="55BEBBA2" w14:textId="77777777" w:rsidTr="00496978">
        <w:tc>
          <w:tcPr>
            <w:tcW w:w="2800" w:type="dxa"/>
          </w:tcPr>
          <w:p w14:paraId="1F60E50E" w14:textId="77777777" w:rsidR="001642F1" w:rsidRDefault="001642F1" w:rsidP="00496978">
            <w:proofErr w:type="spellStart"/>
            <w:r>
              <w:t>registrationDate</w:t>
            </w:r>
            <w:proofErr w:type="spellEnd"/>
          </w:p>
        </w:tc>
        <w:tc>
          <w:tcPr>
            <w:tcW w:w="2000" w:type="dxa"/>
          </w:tcPr>
          <w:p w14:paraId="634013D0" w14:textId="77777777" w:rsidR="001642F1" w:rsidRDefault="001642F1" w:rsidP="00496978">
            <w:proofErr w:type="spellStart"/>
            <w:proofErr w:type="gramStart"/>
            <w:r>
              <w:t>xs:DateTime</w:t>
            </w:r>
            <w:proofErr w:type="spellEnd"/>
            <w:proofErr w:type="gramEnd"/>
          </w:p>
        </w:tc>
        <w:tc>
          <w:tcPr>
            <w:tcW w:w="4000" w:type="dxa"/>
          </w:tcPr>
          <w:p w14:paraId="2C450893" w14:textId="77777777" w:rsidR="001642F1" w:rsidRDefault="001642F1" w:rsidP="00496978">
            <w:r>
              <w:t>Tidpunkt då händelsen registrerades. Kan vara samma tidpunkt som när åtgärden begärdes.</w:t>
            </w:r>
          </w:p>
        </w:tc>
        <w:tc>
          <w:tcPr>
            <w:tcW w:w="1300" w:type="dxa"/>
          </w:tcPr>
          <w:p w14:paraId="6F66CC76" w14:textId="77777777" w:rsidR="001642F1" w:rsidRDefault="001642F1" w:rsidP="00496978">
            <w:r>
              <w:t>1</w:t>
            </w:r>
          </w:p>
        </w:tc>
      </w:tr>
      <w:tr w:rsidR="001642F1" w14:paraId="38B22D50" w14:textId="77777777" w:rsidTr="00496978">
        <w:tc>
          <w:tcPr>
            <w:tcW w:w="2800" w:type="dxa"/>
          </w:tcPr>
          <w:p w14:paraId="11311DEE" w14:textId="77777777" w:rsidR="001642F1" w:rsidRDefault="001642F1" w:rsidP="00496978">
            <w:proofErr w:type="spellStart"/>
            <w:r>
              <w:t>registeredBy</w:t>
            </w:r>
            <w:proofErr w:type="spellEnd"/>
          </w:p>
        </w:tc>
        <w:tc>
          <w:tcPr>
            <w:tcW w:w="2000" w:type="dxa"/>
          </w:tcPr>
          <w:p w14:paraId="2455F267" w14:textId="77777777" w:rsidR="001642F1" w:rsidRDefault="001642F1" w:rsidP="00496978">
            <w:proofErr w:type="spellStart"/>
            <w:r>
              <w:t>ActorType</w:t>
            </w:r>
            <w:proofErr w:type="spellEnd"/>
          </w:p>
        </w:tc>
        <w:tc>
          <w:tcPr>
            <w:tcW w:w="4000" w:type="dxa"/>
          </w:tcPr>
          <w:p w14:paraId="10412313" w14:textId="77E9D266" w:rsidR="001642F1" w:rsidRDefault="001642F1" w:rsidP="00496978">
            <w:r>
              <w:t xml:space="preserve">Anger vem som registrerat åtgärden. Detta värde kan vara </w:t>
            </w:r>
            <w:r>
              <w:lastRenderedPageBreak/>
              <w:t>samma som den som begärt åtgärden.</w:t>
            </w:r>
          </w:p>
        </w:tc>
        <w:tc>
          <w:tcPr>
            <w:tcW w:w="1300" w:type="dxa"/>
          </w:tcPr>
          <w:p w14:paraId="2DEB5896" w14:textId="77777777" w:rsidR="001642F1" w:rsidRDefault="001642F1" w:rsidP="00496978">
            <w:r>
              <w:lastRenderedPageBreak/>
              <w:t>1</w:t>
            </w:r>
          </w:p>
        </w:tc>
      </w:tr>
      <w:tr w:rsidR="001642F1" w14:paraId="2BE0D86E" w14:textId="77777777" w:rsidTr="00496978">
        <w:tc>
          <w:tcPr>
            <w:tcW w:w="2800" w:type="dxa"/>
          </w:tcPr>
          <w:p w14:paraId="26812018" w14:textId="77777777" w:rsidR="001642F1" w:rsidRDefault="001642F1" w:rsidP="00496978">
            <w:proofErr w:type="spellStart"/>
            <w:r>
              <w:t>reasonText</w:t>
            </w:r>
            <w:proofErr w:type="spellEnd"/>
          </w:p>
        </w:tc>
        <w:tc>
          <w:tcPr>
            <w:tcW w:w="2000" w:type="dxa"/>
          </w:tcPr>
          <w:p w14:paraId="42B8FDE1" w14:textId="77777777" w:rsidR="001642F1" w:rsidRDefault="001642F1" w:rsidP="00496978">
            <w:proofErr w:type="spellStart"/>
            <w:r>
              <w:t>ReasonText</w:t>
            </w:r>
            <w:proofErr w:type="spellEnd"/>
          </w:p>
        </w:tc>
        <w:tc>
          <w:tcPr>
            <w:tcW w:w="4000" w:type="dxa"/>
          </w:tcPr>
          <w:p w14:paraId="4DF06D51" w14:textId="77777777" w:rsidR="001642F1" w:rsidRDefault="001642F1" w:rsidP="00496978">
            <w:proofErr w:type="spellStart"/>
            <w:r>
              <w:t>Optionellt</w:t>
            </w:r>
            <w:proofErr w:type="spellEnd"/>
            <w:r>
              <w:t xml:space="preserve"> </w:t>
            </w:r>
            <w:proofErr w:type="gramStart"/>
            <w:r>
              <w:t>fritext fält</w:t>
            </w:r>
            <w:proofErr w:type="gramEnd"/>
            <w:r>
              <w:t xml:space="preserve"> som anger orsaken/anledningen till åtgärden.</w:t>
            </w:r>
          </w:p>
        </w:tc>
        <w:tc>
          <w:tcPr>
            <w:tcW w:w="1300" w:type="dxa"/>
          </w:tcPr>
          <w:p w14:paraId="1B9E8855" w14:textId="77777777" w:rsidR="001642F1" w:rsidRDefault="001642F1" w:rsidP="00496978">
            <w:r>
              <w:t>0..1</w:t>
            </w:r>
          </w:p>
        </w:tc>
      </w:tr>
    </w:tbl>
    <w:p w14:paraId="6BDBCC99" w14:textId="77777777" w:rsidR="001642F1" w:rsidRPr="00563A75" w:rsidRDefault="001642F1" w:rsidP="00A85095">
      <w:pPr>
        <w:pStyle w:val="Numreradrubrik3"/>
      </w:pPr>
      <w:bookmarkStart w:id="1299" w:name="_Toc32421637"/>
      <w:bookmarkStart w:id="1300" w:name="_Toc216183296"/>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2:ActorType</w:t>
      </w:r>
      <w:bookmarkEnd w:id="1299"/>
      <w:bookmarkEnd w:id="1300"/>
      <w:proofErr w:type="gramEnd"/>
    </w:p>
    <w:p w14:paraId="6A450536" w14:textId="77777777" w:rsidR="001642F1" w:rsidRDefault="001642F1" w:rsidP="001642F1">
      <w:proofErr w:type="spellStart"/>
      <w:r>
        <w:t>Datatyp</w:t>
      </w:r>
      <w:proofErr w:type="spellEnd"/>
      <w:r>
        <w:t xml:space="preserve"> som identifierar en medarbetare/person.</w:t>
      </w:r>
    </w:p>
    <w:p w14:paraId="74E5DDBA" w14:textId="77777777" w:rsidR="001642F1" w:rsidRDefault="001642F1" w:rsidP="001642F1"/>
    <w:tbl>
      <w:tblPr>
        <w:tblStyle w:val="Tabellrutnt"/>
        <w:tblW w:w="9100" w:type="dxa"/>
        <w:tblLayout w:type="fixed"/>
        <w:tblLook w:val="04A0" w:firstRow="1" w:lastRow="0" w:firstColumn="1" w:lastColumn="0" w:noHBand="0" w:noVBand="1"/>
      </w:tblPr>
      <w:tblGrid>
        <w:gridCol w:w="2520"/>
        <w:gridCol w:w="1807"/>
        <w:gridCol w:w="3589"/>
        <w:gridCol w:w="1184"/>
      </w:tblGrid>
      <w:tr w:rsidR="001642F1" w14:paraId="2964A9AC" w14:textId="77777777" w:rsidTr="00496978">
        <w:trPr>
          <w:trHeight w:val="384"/>
        </w:trPr>
        <w:tc>
          <w:tcPr>
            <w:tcW w:w="2800" w:type="dxa"/>
            <w:shd w:val="clear" w:color="auto" w:fill="D9D9D9" w:themeFill="background1" w:themeFillShade="D9"/>
            <w:vAlign w:val="bottom"/>
          </w:tcPr>
          <w:p w14:paraId="3178251A" w14:textId="77777777" w:rsidR="001642F1" w:rsidRDefault="001642F1" w:rsidP="00496978">
            <w:pPr>
              <w:rPr>
                <w:b/>
              </w:rPr>
            </w:pPr>
            <w:r>
              <w:rPr>
                <w:b/>
              </w:rPr>
              <w:t>Namn</w:t>
            </w:r>
          </w:p>
        </w:tc>
        <w:tc>
          <w:tcPr>
            <w:tcW w:w="2000" w:type="dxa"/>
            <w:shd w:val="clear" w:color="auto" w:fill="D9D9D9" w:themeFill="background1" w:themeFillShade="D9"/>
            <w:vAlign w:val="bottom"/>
          </w:tcPr>
          <w:p w14:paraId="69342C16" w14:textId="77777777" w:rsidR="001642F1" w:rsidRDefault="001642F1" w:rsidP="00496978">
            <w:pPr>
              <w:rPr>
                <w:b/>
              </w:rPr>
            </w:pPr>
            <w:proofErr w:type="spellStart"/>
            <w:r>
              <w:rPr>
                <w:b/>
              </w:rPr>
              <w:t>Datatyp</w:t>
            </w:r>
            <w:proofErr w:type="spellEnd"/>
          </w:p>
        </w:tc>
        <w:tc>
          <w:tcPr>
            <w:tcW w:w="4000" w:type="dxa"/>
            <w:shd w:val="clear" w:color="auto" w:fill="D9D9D9" w:themeFill="background1" w:themeFillShade="D9"/>
            <w:vAlign w:val="bottom"/>
          </w:tcPr>
          <w:p w14:paraId="118C3970" w14:textId="77777777" w:rsidR="001642F1" w:rsidRDefault="001642F1" w:rsidP="00496978">
            <w:pPr>
              <w:rPr>
                <w:b/>
              </w:rPr>
            </w:pPr>
            <w:r>
              <w:rPr>
                <w:b/>
              </w:rPr>
              <w:t>Beskrivning</w:t>
            </w:r>
          </w:p>
        </w:tc>
        <w:tc>
          <w:tcPr>
            <w:tcW w:w="1300" w:type="dxa"/>
            <w:shd w:val="clear" w:color="auto" w:fill="D9D9D9" w:themeFill="background1" w:themeFillShade="D9"/>
            <w:vAlign w:val="bottom"/>
          </w:tcPr>
          <w:p w14:paraId="4B843150" w14:textId="77777777" w:rsidR="001642F1" w:rsidRDefault="001642F1" w:rsidP="00496978">
            <w:pPr>
              <w:rPr>
                <w:b/>
              </w:rPr>
            </w:pPr>
            <w:proofErr w:type="spellStart"/>
            <w:r>
              <w:rPr>
                <w:b/>
              </w:rPr>
              <w:t>Kardinalitet</w:t>
            </w:r>
            <w:proofErr w:type="spellEnd"/>
          </w:p>
        </w:tc>
      </w:tr>
      <w:tr w:rsidR="001642F1" w14:paraId="6CA975A7" w14:textId="77777777" w:rsidTr="00496978">
        <w:tc>
          <w:tcPr>
            <w:tcW w:w="2800" w:type="dxa"/>
          </w:tcPr>
          <w:p w14:paraId="15CDFCA2" w14:textId="77777777" w:rsidR="001642F1" w:rsidRDefault="001642F1" w:rsidP="00496978">
            <w:proofErr w:type="spellStart"/>
            <w:r>
              <w:t>employeeId</w:t>
            </w:r>
            <w:proofErr w:type="spellEnd"/>
          </w:p>
        </w:tc>
        <w:tc>
          <w:tcPr>
            <w:tcW w:w="2000" w:type="dxa"/>
          </w:tcPr>
          <w:p w14:paraId="1A61A1D4" w14:textId="77777777" w:rsidR="001642F1" w:rsidRDefault="001642F1" w:rsidP="00496978">
            <w:proofErr w:type="spellStart"/>
            <w:r>
              <w:t>HsaId</w:t>
            </w:r>
            <w:proofErr w:type="spellEnd"/>
          </w:p>
        </w:tc>
        <w:tc>
          <w:tcPr>
            <w:tcW w:w="4000" w:type="dxa"/>
          </w:tcPr>
          <w:p w14:paraId="2E8A06BA" w14:textId="77777777" w:rsidR="001642F1" w:rsidRDefault="001642F1" w:rsidP="00496978">
            <w:r>
              <w:t>Id för medarbetaren/personen.</w:t>
            </w:r>
          </w:p>
        </w:tc>
        <w:tc>
          <w:tcPr>
            <w:tcW w:w="1300" w:type="dxa"/>
          </w:tcPr>
          <w:p w14:paraId="0030D6B4" w14:textId="77777777" w:rsidR="001642F1" w:rsidRDefault="001642F1" w:rsidP="00496978">
            <w:r>
              <w:t>1</w:t>
            </w:r>
          </w:p>
        </w:tc>
      </w:tr>
      <w:tr w:rsidR="001642F1" w14:paraId="1454B5FD" w14:textId="77777777" w:rsidTr="00496978">
        <w:tc>
          <w:tcPr>
            <w:tcW w:w="2800" w:type="dxa"/>
          </w:tcPr>
          <w:p w14:paraId="3C1385B3" w14:textId="77777777" w:rsidR="001642F1" w:rsidRDefault="001642F1" w:rsidP="00496978">
            <w:proofErr w:type="spellStart"/>
            <w:r>
              <w:t>assignmentId</w:t>
            </w:r>
            <w:proofErr w:type="spellEnd"/>
          </w:p>
        </w:tc>
        <w:tc>
          <w:tcPr>
            <w:tcW w:w="2000" w:type="dxa"/>
          </w:tcPr>
          <w:p w14:paraId="53FCF9D2" w14:textId="77777777" w:rsidR="001642F1" w:rsidRDefault="001642F1" w:rsidP="00496978">
            <w:proofErr w:type="spellStart"/>
            <w:r>
              <w:t>HsaId</w:t>
            </w:r>
            <w:proofErr w:type="spellEnd"/>
          </w:p>
        </w:tc>
        <w:tc>
          <w:tcPr>
            <w:tcW w:w="4000" w:type="dxa"/>
          </w:tcPr>
          <w:p w14:paraId="2B08C64E" w14:textId="77777777" w:rsidR="001642F1" w:rsidRDefault="001642F1" w:rsidP="00496978">
            <w:proofErr w:type="spellStart"/>
            <w:r>
              <w:t>Optionellt</w:t>
            </w:r>
            <w:proofErr w:type="spellEnd"/>
            <w:r>
              <w:t xml:space="preserve"> id för medarbetarens aktuella uppdrag.</w:t>
            </w:r>
          </w:p>
        </w:tc>
        <w:tc>
          <w:tcPr>
            <w:tcW w:w="1300" w:type="dxa"/>
          </w:tcPr>
          <w:p w14:paraId="0AAC7016" w14:textId="77777777" w:rsidR="001642F1" w:rsidRDefault="001642F1" w:rsidP="00496978">
            <w:r>
              <w:t>0..1</w:t>
            </w:r>
          </w:p>
        </w:tc>
      </w:tr>
      <w:tr w:rsidR="001642F1" w14:paraId="36EF43F6" w14:textId="77777777" w:rsidTr="00496978">
        <w:tc>
          <w:tcPr>
            <w:tcW w:w="2800" w:type="dxa"/>
          </w:tcPr>
          <w:p w14:paraId="10D67504" w14:textId="77777777" w:rsidR="001642F1" w:rsidRDefault="001642F1" w:rsidP="00496978">
            <w:proofErr w:type="spellStart"/>
            <w:r>
              <w:t>assignmentName</w:t>
            </w:r>
            <w:proofErr w:type="spellEnd"/>
          </w:p>
        </w:tc>
        <w:tc>
          <w:tcPr>
            <w:tcW w:w="2000" w:type="dxa"/>
          </w:tcPr>
          <w:p w14:paraId="0E53E695" w14:textId="77777777" w:rsidR="001642F1" w:rsidRDefault="001642F1" w:rsidP="00496978">
            <w:proofErr w:type="spellStart"/>
            <w:r>
              <w:t>AssignmentNameType</w:t>
            </w:r>
            <w:proofErr w:type="spellEnd"/>
          </w:p>
        </w:tc>
        <w:tc>
          <w:tcPr>
            <w:tcW w:w="4000" w:type="dxa"/>
          </w:tcPr>
          <w:p w14:paraId="43C1AA96" w14:textId="77777777" w:rsidR="001642F1" w:rsidRDefault="001642F1" w:rsidP="00496978">
            <w:proofErr w:type="spellStart"/>
            <w:r>
              <w:t>Optionellt</w:t>
            </w:r>
            <w:proofErr w:type="spellEnd"/>
            <w:r>
              <w:t xml:space="preserve"> namn på medarbetarens aktuella uppdrag.</w:t>
            </w:r>
          </w:p>
        </w:tc>
        <w:tc>
          <w:tcPr>
            <w:tcW w:w="1300" w:type="dxa"/>
          </w:tcPr>
          <w:p w14:paraId="77BA08C4" w14:textId="77777777" w:rsidR="001642F1" w:rsidRDefault="001642F1" w:rsidP="00496978">
            <w:r>
              <w:t>0..1</w:t>
            </w:r>
          </w:p>
        </w:tc>
      </w:tr>
    </w:tbl>
    <w:p w14:paraId="140EF87B" w14:textId="77777777" w:rsidR="001642F1" w:rsidRDefault="001642F1" w:rsidP="001642F1">
      <w:pPr>
        <w:rPr>
          <w:lang w:val="en-US"/>
        </w:rPr>
      </w:pPr>
    </w:p>
    <w:p w14:paraId="1D5F3E6F" w14:textId="77777777" w:rsidR="001642F1" w:rsidRDefault="001642F1" w:rsidP="001642F1">
      <w:pPr>
        <w:rPr>
          <w:lang w:val="en-US"/>
        </w:rPr>
      </w:pPr>
    </w:p>
    <w:p w14:paraId="69EAE131" w14:textId="77777777" w:rsidR="001642F1" w:rsidRPr="00563A75" w:rsidRDefault="001642F1" w:rsidP="00A85095">
      <w:pPr>
        <w:pStyle w:val="Numreradrubrik3"/>
      </w:pPr>
      <w:bookmarkStart w:id="1301" w:name="_Toc32421638"/>
      <w:bookmarkStart w:id="1302" w:name="_Toc216183297"/>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2:AssertionTypeType</w:t>
      </w:r>
      <w:bookmarkEnd w:id="1301"/>
      <w:bookmarkEnd w:id="1302"/>
      <w:proofErr w:type="gramEnd"/>
    </w:p>
    <w:p w14:paraId="72CE0FD5" w14:textId="6ECAEC19" w:rsidR="001642F1" w:rsidRDefault="001642F1" w:rsidP="001642F1">
      <w:r>
        <w:t>Enumerationsvärde som anger typ av intyg som ger direktåtkomst till information från andra vå</w:t>
      </w:r>
      <w:r w:rsidR="00262B00">
        <w:t>r</w:t>
      </w:r>
      <w:r>
        <w:t>d</w:t>
      </w:r>
      <w:r w:rsidR="00262B00">
        <w:t>-/omsorgs</w:t>
      </w:r>
      <w:r>
        <w:t xml:space="preserve">givare enligt </w:t>
      </w:r>
      <w:r w:rsidR="00262B00">
        <w:t>SVOD</w:t>
      </w:r>
      <w:r>
        <w:t>.</w:t>
      </w:r>
    </w:p>
    <w:p w14:paraId="664241F5" w14:textId="7CE811BA" w:rsidR="001642F1" w:rsidRDefault="001642F1" w:rsidP="001642F1">
      <w:r>
        <w:t xml:space="preserve">Kan vara </w:t>
      </w:r>
      <w:r w:rsidR="004709C3">
        <w:t>patientens/brukarens</w:t>
      </w:r>
      <w:r>
        <w:t xml:space="preserve"> samtycke eller nödsituation.</w:t>
      </w:r>
    </w:p>
    <w:p w14:paraId="16E93D48" w14:textId="77777777" w:rsidR="001642F1" w:rsidRDefault="001642F1" w:rsidP="001642F1"/>
    <w:tbl>
      <w:tblPr>
        <w:tblStyle w:val="Tabellrutnt"/>
        <w:tblW w:w="9100" w:type="dxa"/>
        <w:tblLayout w:type="fixed"/>
        <w:tblLook w:val="04A0" w:firstRow="1" w:lastRow="0" w:firstColumn="1" w:lastColumn="0" w:noHBand="0" w:noVBand="1"/>
      </w:tblPr>
      <w:tblGrid>
        <w:gridCol w:w="2534"/>
        <w:gridCol w:w="6566"/>
      </w:tblGrid>
      <w:tr w:rsidR="001642F1" w14:paraId="04FC6A98" w14:textId="77777777" w:rsidTr="00496978">
        <w:trPr>
          <w:trHeight w:val="384"/>
        </w:trPr>
        <w:tc>
          <w:tcPr>
            <w:tcW w:w="2800" w:type="dxa"/>
            <w:shd w:val="clear" w:color="auto" w:fill="D9D9D9" w:themeFill="background1" w:themeFillShade="D9"/>
            <w:vAlign w:val="bottom"/>
          </w:tcPr>
          <w:p w14:paraId="0CE0AE81" w14:textId="77777777" w:rsidR="001642F1" w:rsidRDefault="001642F1" w:rsidP="00496978">
            <w:pPr>
              <w:rPr>
                <w:b/>
              </w:rPr>
            </w:pPr>
            <w:r>
              <w:rPr>
                <w:b/>
              </w:rPr>
              <w:t>Värde</w:t>
            </w:r>
          </w:p>
        </w:tc>
        <w:tc>
          <w:tcPr>
            <w:tcW w:w="7300" w:type="dxa"/>
            <w:shd w:val="clear" w:color="auto" w:fill="D9D9D9" w:themeFill="background1" w:themeFillShade="D9"/>
            <w:vAlign w:val="bottom"/>
          </w:tcPr>
          <w:p w14:paraId="229338F2" w14:textId="77777777" w:rsidR="001642F1" w:rsidRDefault="001642F1" w:rsidP="00496978">
            <w:pPr>
              <w:rPr>
                <w:b/>
              </w:rPr>
            </w:pPr>
            <w:r>
              <w:rPr>
                <w:b/>
              </w:rPr>
              <w:t>Beskrivning</w:t>
            </w:r>
          </w:p>
        </w:tc>
      </w:tr>
      <w:tr w:rsidR="001642F1" w14:paraId="59C2A228" w14:textId="77777777" w:rsidTr="00496978">
        <w:tc>
          <w:tcPr>
            <w:tcW w:w="2800" w:type="dxa"/>
          </w:tcPr>
          <w:p w14:paraId="6291F20E" w14:textId="77777777" w:rsidR="001642F1" w:rsidRDefault="001642F1" w:rsidP="00496978">
            <w:r>
              <w:t>"</w:t>
            </w:r>
            <w:proofErr w:type="spellStart"/>
            <w:r>
              <w:t>Consent</w:t>
            </w:r>
            <w:proofErr w:type="spellEnd"/>
            <w:r>
              <w:t>"</w:t>
            </w:r>
          </w:p>
        </w:tc>
        <w:tc>
          <w:tcPr>
            <w:tcW w:w="7300" w:type="dxa"/>
          </w:tcPr>
          <w:p w14:paraId="13FFDCB4" w14:textId="77777777" w:rsidR="001642F1" w:rsidRDefault="001642F1" w:rsidP="00496978">
            <w:r>
              <w:t>Patienten/Företrädaren har givit sitt samtycke.</w:t>
            </w:r>
          </w:p>
        </w:tc>
      </w:tr>
      <w:tr w:rsidR="001642F1" w14:paraId="1E588115" w14:textId="77777777" w:rsidTr="00496978">
        <w:tc>
          <w:tcPr>
            <w:tcW w:w="2800" w:type="dxa"/>
          </w:tcPr>
          <w:p w14:paraId="1AD3BE49" w14:textId="77777777" w:rsidR="001642F1" w:rsidRDefault="001642F1" w:rsidP="00496978">
            <w:r>
              <w:t>"</w:t>
            </w:r>
            <w:proofErr w:type="spellStart"/>
            <w:r>
              <w:t>Emergency</w:t>
            </w:r>
            <w:proofErr w:type="spellEnd"/>
            <w:r>
              <w:t>"</w:t>
            </w:r>
          </w:p>
        </w:tc>
        <w:tc>
          <w:tcPr>
            <w:tcW w:w="7300" w:type="dxa"/>
          </w:tcPr>
          <w:p w14:paraId="4837C39F" w14:textId="77777777" w:rsidR="001642F1" w:rsidRDefault="001642F1" w:rsidP="00496978">
            <w:r>
              <w:t>Nödsituation föreligger. Patientens samtycke kunde ej inhämtas.</w:t>
            </w:r>
          </w:p>
        </w:tc>
      </w:tr>
    </w:tbl>
    <w:p w14:paraId="3532EAED" w14:textId="77777777" w:rsidR="001642F1" w:rsidRPr="004E782D" w:rsidRDefault="001642F1" w:rsidP="001642F1"/>
    <w:p w14:paraId="7D6B6913" w14:textId="77777777" w:rsidR="001642F1" w:rsidRPr="00563A75" w:rsidRDefault="001642F1" w:rsidP="001642F1">
      <w:pPr>
        <w:pStyle w:val="Rubrik3"/>
      </w:pPr>
      <w:bookmarkStart w:id="1303" w:name="_Toc32421639"/>
      <w:bookmarkStart w:id="1304" w:name="_Toc216183298"/>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2:AssignmentNameType</w:t>
      </w:r>
      <w:bookmarkEnd w:id="1303"/>
      <w:bookmarkEnd w:id="1304"/>
      <w:proofErr w:type="gramEnd"/>
    </w:p>
    <w:p w14:paraId="669586F8" w14:textId="38517046" w:rsidR="001642F1" w:rsidRDefault="001642F1" w:rsidP="001642F1">
      <w:proofErr w:type="spellStart"/>
      <w:r>
        <w:t>Datatyp</w:t>
      </w:r>
      <w:proofErr w:type="spellEnd"/>
      <w:r>
        <w:t xml:space="preserve"> som representerar namn på medarbetaruppdrag.</w:t>
      </w:r>
    </w:p>
    <w:p w14:paraId="1167D407" w14:textId="77777777" w:rsidR="001642F1" w:rsidRDefault="001642F1" w:rsidP="001642F1">
      <w:r>
        <w:t xml:space="preserve">Restriktionstyp: </w:t>
      </w:r>
      <w:proofErr w:type="spellStart"/>
      <w:proofErr w:type="gramStart"/>
      <w:r>
        <w:t>xs:string</w:t>
      </w:r>
      <w:proofErr w:type="spellEnd"/>
      <w:proofErr w:type="gramEnd"/>
    </w:p>
    <w:p w14:paraId="573DD4A7" w14:textId="77777777" w:rsidR="001642F1" w:rsidRDefault="001642F1" w:rsidP="001642F1">
      <w:r>
        <w:t>Maxlängd: 256</w:t>
      </w:r>
    </w:p>
    <w:p w14:paraId="7A13E8C6" w14:textId="77777777" w:rsidR="001642F1" w:rsidRDefault="001642F1" w:rsidP="001642F1"/>
    <w:p w14:paraId="68D5F986" w14:textId="77777777" w:rsidR="001642F1" w:rsidRDefault="001642F1" w:rsidP="001642F1"/>
    <w:p w14:paraId="73D284C9" w14:textId="77777777" w:rsidR="001642F1" w:rsidRPr="00563A75" w:rsidRDefault="001642F1" w:rsidP="00A85095">
      <w:pPr>
        <w:pStyle w:val="Numreradrubrik3"/>
      </w:pPr>
      <w:bookmarkStart w:id="1305" w:name="_Toc32421640"/>
      <w:bookmarkStart w:id="1306" w:name="_Toc216183299"/>
      <w:proofErr w:type="gramStart"/>
      <w:r w:rsidRPr="00563A75">
        <w:lastRenderedPageBreak/>
        <w:t>urn:riv</w:t>
      </w:r>
      <w:proofErr w:type="gramEnd"/>
      <w:r w:rsidRPr="00563A75">
        <w:t>:</w:t>
      </w:r>
      <w:proofErr w:type="gramStart"/>
      <w:r w:rsidRPr="00563A75">
        <w:t>informationsecurity:authorization</w:t>
      </w:r>
      <w:proofErr w:type="gramEnd"/>
      <w:r w:rsidRPr="00563A75">
        <w:t>:consent:</w:t>
      </w:r>
      <w:proofErr w:type="gramStart"/>
      <w:r w:rsidRPr="00563A75">
        <w:t>2:CancelledAssertionType</w:t>
      </w:r>
      <w:bookmarkEnd w:id="1305"/>
      <w:bookmarkEnd w:id="1306"/>
      <w:proofErr w:type="gramEnd"/>
    </w:p>
    <w:p w14:paraId="6E3CFD91" w14:textId="25156780" w:rsidR="001642F1" w:rsidRDefault="001642F1" w:rsidP="001642F1">
      <w:proofErr w:type="spellStart"/>
      <w:r>
        <w:t>Datatyp</w:t>
      </w:r>
      <w:proofErr w:type="spellEnd"/>
      <w:r>
        <w:t xml:space="preserve"> som representerar ett makulerat eller </w:t>
      </w:r>
      <w:r w:rsidR="001F19D2">
        <w:t>avslutat</w:t>
      </w:r>
      <w:r>
        <w:t xml:space="preserve"> samtycke samt tidpunkten när makuleringen eller </w:t>
      </w:r>
      <w:r w:rsidR="00730746">
        <w:t>avslutandet</w:t>
      </w:r>
      <w:r>
        <w:t xml:space="preserve"> utfördes.</w:t>
      </w:r>
    </w:p>
    <w:p w14:paraId="34D888E8" w14:textId="77777777" w:rsidR="001642F1" w:rsidRDefault="001642F1" w:rsidP="001642F1"/>
    <w:tbl>
      <w:tblPr>
        <w:tblStyle w:val="Tabellrutnt"/>
        <w:tblW w:w="9100" w:type="dxa"/>
        <w:tblLayout w:type="fixed"/>
        <w:tblLook w:val="04A0" w:firstRow="1" w:lastRow="0" w:firstColumn="1" w:lastColumn="0" w:noHBand="0" w:noVBand="1"/>
      </w:tblPr>
      <w:tblGrid>
        <w:gridCol w:w="2520"/>
        <w:gridCol w:w="1807"/>
        <w:gridCol w:w="3589"/>
        <w:gridCol w:w="1184"/>
      </w:tblGrid>
      <w:tr w:rsidR="001642F1" w14:paraId="79927D22" w14:textId="77777777" w:rsidTr="00496978">
        <w:trPr>
          <w:trHeight w:val="384"/>
        </w:trPr>
        <w:tc>
          <w:tcPr>
            <w:tcW w:w="2800" w:type="dxa"/>
            <w:shd w:val="clear" w:color="auto" w:fill="D9D9D9" w:themeFill="background1" w:themeFillShade="D9"/>
            <w:vAlign w:val="bottom"/>
          </w:tcPr>
          <w:p w14:paraId="7208EF0A" w14:textId="77777777" w:rsidR="001642F1" w:rsidRDefault="001642F1" w:rsidP="00496978">
            <w:pPr>
              <w:rPr>
                <w:b/>
              </w:rPr>
            </w:pPr>
            <w:r>
              <w:rPr>
                <w:b/>
              </w:rPr>
              <w:t>Namn</w:t>
            </w:r>
          </w:p>
        </w:tc>
        <w:tc>
          <w:tcPr>
            <w:tcW w:w="2000" w:type="dxa"/>
            <w:shd w:val="clear" w:color="auto" w:fill="D9D9D9" w:themeFill="background1" w:themeFillShade="D9"/>
            <w:vAlign w:val="bottom"/>
          </w:tcPr>
          <w:p w14:paraId="5BC74CC4" w14:textId="77777777" w:rsidR="001642F1" w:rsidRDefault="001642F1" w:rsidP="00496978">
            <w:pPr>
              <w:rPr>
                <w:b/>
              </w:rPr>
            </w:pPr>
            <w:proofErr w:type="spellStart"/>
            <w:r>
              <w:rPr>
                <w:b/>
              </w:rPr>
              <w:t>Datatyp</w:t>
            </w:r>
            <w:proofErr w:type="spellEnd"/>
          </w:p>
        </w:tc>
        <w:tc>
          <w:tcPr>
            <w:tcW w:w="4000" w:type="dxa"/>
            <w:shd w:val="clear" w:color="auto" w:fill="D9D9D9" w:themeFill="background1" w:themeFillShade="D9"/>
            <w:vAlign w:val="bottom"/>
          </w:tcPr>
          <w:p w14:paraId="07D8D80B" w14:textId="77777777" w:rsidR="001642F1" w:rsidRDefault="001642F1" w:rsidP="00496978">
            <w:pPr>
              <w:rPr>
                <w:b/>
              </w:rPr>
            </w:pPr>
            <w:r>
              <w:rPr>
                <w:b/>
              </w:rPr>
              <w:t>Beskrivning</w:t>
            </w:r>
          </w:p>
        </w:tc>
        <w:tc>
          <w:tcPr>
            <w:tcW w:w="1300" w:type="dxa"/>
            <w:shd w:val="clear" w:color="auto" w:fill="D9D9D9" w:themeFill="background1" w:themeFillShade="D9"/>
            <w:vAlign w:val="bottom"/>
          </w:tcPr>
          <w:p w14:paraId="24E4D37F" w14:textId="77777777" w:rsidR="001642F1" w:rsidRDefault="001642F1" w:rsidP="00496978">
            <w:pPr>
              <w:rPr>
                <w:b/>
              </w:rPr>
            </w:pPr>
            <w:proofErr w:type="spellStart"/>
            <w:r>
              <w:rPr>
                <w:b/>
              </w:rPr>
              <w:t>Kardinalitet</w:t>
            </w:r>
            <w:proofErr w:type="spellEnd"/>
          </w:p>
        </w:tc>
      </w:tr>
      <w:tr w:rsidR="001642F1" w14:paraId="6B70D0F9" w14:textId="77777777" w:rsidTr="00496978">
        <w:tc>
          <w:tcPr>
            <w:tcW w:w="2800" w:type="dxa"/>
          </w:tcPr>
          <w:p w14:paraId="03D784EE" w14:textId="77777777" w:rsidR="001642F1" w:rsidRDefault="001642F1" w:rsidP="00496978">
            <w:proofErr w:type="spellStart"/>
            <w:r>
              <w:t>assertionId</w:t>
            </w:r>
            <w:proofErr w:type="spellEnd"/>
          </w:p>
        </w:tc>
        <w:tc>
          <w:tcPr>
            <w:tcW w:w="2000" w:type="dxa"/>
          </w:tcPr>
          <w:p w14:paraId="7E13506F" w14:textId="77777777" w:rsidR="001642F1" w:rsidRDefault="001642F1" w:rsidP="00496978">
            <w:r>
              <w:t>Id</w:t>
            </w:r>
          </w:p>
        </w:tc>
        <w:tc>
          <w:tcPr>
            <w:tcW w:w="4000" w:type="dxa"/>
          </w:tcPr>
          <w:p w14:paraId="4601B872" w14:textId="07D6446D" w:rsidR="001642F1" w:rsidRDefault="001642F1" w:rsidP="00496978">
            <w:r>
              <w:t xml:space="preserve">Id på det makulerade eller </w:t>
            </w:r>
            <w:r w:rsidR="005E63AB">
              <w:t>avslutade</w:t>
            </w:r>
            <w:r>
              <w:t xml:space="preserve"> samtycket.</w:t>
            </w:r>
          </w:p>
        </w:tc>
        <w:tc>
          <w:tcPr>
            <w:tcW w:w="1300" w:type="dxa"/>
          </w:tcPr>
          <w:p w14:paraId="4B0DCCA6" w14:textId="77777777" w:rsidR="001642F1" w:rsidRDefault="001642F1" w:rsidP="00496978">
            <w:r>
              <w:t>1</w:t>
            </w:r>
          </w:p>
        </w:tc>
      </w:tr>
      <w:tr w:rsidR="001642F1" w14:paraId="23F7A8FE" w14:textId="77777777" w:rsidTr="00496978">
        <w:tc>
          <w:tcPr>
            <w:tcW w:w="2800" w:type="dxa"/>
          </w:tcPr>
          <w:p w14:paraId="620DC409" w14:textId="77777777" w:rsidR="001642F1" w:rsidRDefault="001642F1" w:rsidP="00496978">
            <w:proofErr w:type="spellStart"/>
            <w:r>
              <w:t>cancellationDate</w:t>
            </w:r>
            <w:proofErr w:type="spellEnd"/>
          </w:p>
        </w:tc>
        <w:tc>
          <w:tcPr>
            <w:tcW w:w="2000" w:type="dxa"/>
          </w:tcPr>
          <w:p w14:paraId="4526768B" w14:textId="77777777" w:rsidR="001642F1" w:rsidRDefault="001642F1" w:rsidP="00496978">
            <w:proofErr w:type="spellStart"/>
            <w:proofErr w:type="gramStart"/>
            <w:r>
              <w:t>xs:DateTime</w:t>
            </w:r>
            <w:proofErr w:type="spellEnd"/>
            <w:proofErr w:type="gramEnd"/>
          </w:p>
        </w:tc>
        <w:tc>
          <w:tcPr>
            <w:tcW w:w="4000" w:type="dxa"/>
          </w:tcPr>
          <w:p w14:paraId="6F9E9433" w14:textId="5FA2D6F7" w:rsidR="001642F1" w:rsidRDefault="001642F1" w:rsidP="00496978">
            <w:r>
              <w:t xml:space="preserve">Tidpunkt när makuleringen eller </w:t>
            </w:r>
            <w:r w:rsidR="00730746">
              <w:t>avslutandet</w:t>
            </w:r>
            <w:r>
              <w:t xml:space="preserve"> utfördes.</w:t>
            </w:r>
          </w:p>
        </w:tc>
        <w:tc>
          <w:tcPr>
            <w:tcW w:w="1300" w:type="dxa"/>
          </w:tcPr>
          <w:p w14:paraId="31A86356" w14:textId="77777777" w:rsidR="001642F1" w:rsidRDefault="001642F1" w:rsidP="00496978">
            <w:r>
              <w:t>1</w:t>
            </w:r>
          </w:p>
        </w:tc>
      </w:tr>
    </w:tbl>
    <w:p w14:paraId="6F1AEE70" w14:textId="77777777" w:rsidR="001642F1" w:rsidRPr="00563A75" w:rsidRDefault="001642F1" w:rsidP="00A85095">
      <w:pPr>
        <w:pStyle w:val="Numreradrubrik3"/>
      </w:pPr>
      <w:bookmarkStart w:id="1307" w:name="_Toc32421641"/>
      <w:bookmarkStart w:id="1308" w:name="_Toc216183300"/>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2:CheckResultType</w:t>
      </w:r>
      <w:bookmarkEnd w:id="1307"/>
      <w:bookmarkEnd w:id="1308"/>
      <w:proofErr w:type="gramEnd"/>
    </w:p>
    <w:p w14:paraId="773A3A8A" w14:textId="77777777" w:rsidR="001642F1" w:rsidRDefault="001642F1" w:rsidP="001642F1">
      <w:proofErr w:type="spellStart"/>
      <w:r>
        <w:t>Datatyp</w:t>
      </w:r>
      <w:proofErr w:type="spellEnd"/>
      <w:r>
        <w:t xml:space="preserve"> som anger om det finns ett giltigt samtycke, alternativt intyg om nödsituation, gällande åtkomst för viss aktör. </w:t>
      </w:r>
    </w:p>
    <w:p w14:paraId="5729242D" w14:textId="274CFB0F" w:rsidR="001642F1" w:rsidRDefault="001642F1" w:rsidP="001642F1">
      <w:r>
        <w:t xml:space="preserve">Datatypen utökar datatypen </w:t>
      </w:r>
      <w:proofErr w:type="spellStart"/>
      <w:r>
        <w:t>Result</w:t>
      </w:r>
      <w:proofErr w:type="spellEnd"/>
      <w:r>
        <w:t>.</w:t>
      </w:r>
    </w:p>
    <w:p w14:paraId="605DB40D" w14:textId="77777777" w:rsidR="001642F1" w:rsidRDefault="001642F1" w:rsidP="001642F1"/>
    <w:tbl>
      <w:tblPr>
        <w:tblStyle w:val="Tabellrutnt"/>
        <w:tblW w:w="9100" w:type="dxa"/>
        <w:tblLayout w:type="fixed"/>
        <w:tblLook w:val="04A0" w:firstRow="1" w:lastRow="0" w:firstColumn="1" w:lastColumn="0" w:noHBand="0" w:noVBand="1"/>
      </w:tblPr>
      <w:tblGrid>
        <w:gridCol w:w="2520"/>
        <w:gridCol w:w="1807"/>
        <w:gridCol w:w="3589"/>
        <w:gridCol w:w="1184"/>
      </w:tblGrid>
      <w:tr w:rsidR="001642F1" w14:paraId="49190E9E" w14:textId="77777777" w:rsidTr="00496978">
        <w:trPr>
          <w:trHeight w:val="384"/>
        </w:trPr>
        <w:tc>
          <w:tcPr>
            <w:tcW w:w="2800" w:type="dxa"/>
            <w:shd w:val="clear" w:color="auto" w:fill="D9D9D9" w:themeFill="background1" w:themeFillShade="D9"/>
            <w:vAlign w:val="bottom"/>
          </w:tcPr>
          <w:p w14:paraId="05D15189" w14:textId="77777777" w:rsidR="001642F1" w:rsidRDefault="001642F1" w:rsidP="00496978">
            <w:pPr>
              <w:rPr>
                <w:b/>
              </w:rPr>
            </w:pPr>
            <w:r>
              <w:rPr>
                <w:b/>
              </w:rPr>
              <w:t>Namn</w:t>
            </w:r>
          </w:p>
        </w:tc>
        <w:tc>
          <w:tcPr>
            <w:tcW w:w="2000" w:type="dxa"/>
            <w:shd w:val="clear" w:color="auto" w:fill="D9D9D9" w:themeFill="background1" w:themeFillShade="D9"/>
            <w:vAlign w:val="bottom"/>
          </w:tcPr>
          <w:p w14:paraId="4A319D15" w14:textId="77777777" w:rsidR="001642F1" w:rsidRDefault="001642F1" w:rsidP="00496978">
            <w:pPr>
              <w:rPr>
                <w:b/>
              </w:rPr>
            </w:pPr>
            <w:proofErr w:type="spellStart"/>
            <w:r>
              <w:rPr>
                <w:b/>
              </w:rPr>
              <w:t>Datatyp</w:t>
            </w:r>
            <w:proofErr w:type="spellEnd"/>
          </w:p>
        </w:tc>
        <w:tc>
          <w:tcPr>
            <w:tcW w:w="4000" w:type="dxa"/>
            <w:shd w:val="clear" w:color="auto" w:fill="D9D9D9" w:themeFill="background1" w:themeFillShade="D9"/>
            <w:vAlign w:val="bottom"/>
          </w:tcPr>
          <w:p w14:paraId="6C63FDD3" w14:textId="77777777" w:rsidR="001642F1" w:rsidRDefault="001642F1" w:rsidP="00496978">
            <w:pPr>
              <w:rPr>
                <w:b/>
              </w:rPr>
            </w:pPr>
            <w:r>
              <w:rPr>
                <w:b/>
              </w:rPr>
              <w:t>Beskrivning</w:t>
            </w:r>
          </w:p>
        </w:tc>
        <w:tc>
          <w:tcPr>
            <w:tcW w:w="1300" w:type="dxa"/>
            <w:shd w:val="clear" w:color="auto" w:fill="D9D9D9" w:themeFill="background1" w:themeFillShade="D9"/>
            <w:vAlign w:val="bottom"/>
          </w:tcPr>
          <w:p w14:paraId="530D87A1" w14:textId="77777777" w:rsidR="001642F1" w:rsidRDefault="001642F1" w:rsidP="00496978">
            <w:pPr>
              <w:rPr>
                <w:b/>
              </w:rPr>
            </w:pPr>
            <w:proofErr w:type="spellStart"/>
            <w:r>
              <w:rPr>
                <w:b/>
              </w:rPr>
              <w:t>Kardinalitet</w:t>
            </w:r>
            <w:proofErr w:type="spellEnd"/>
          </w:p>
        </w:tc>
      </w:tr>
      <w:tr w:rsidR="001642F1" w14:paraId="6E0FFC2B" w14:textId="77777777" w:rsidTr="00496978">
        <w:tc>
          <w:tcPr>
            <w:tcW w:w="2800" w:type="dxa"/>
          </w:tcPr>
          <w:p w14:paraId="6152A926" w14:textId="77777777" w:rsidR="001642F1" w:rsidRDefault="001642F1" w:rsidP="00496978">
            <w:proofErr w:type="spellStart"/>
            <w:r>
              <w:t>result</w:t>
            </w:r>
            <w:proofErr w:type="spellEnd"/>
          </w:p>
        </w:tc>
        <w:tc>
          <w:tcPr>
            <w:tcW w:w="2000" w:type="dxa"/>
          </w:tcPr>
          <w:p w14:paraId="3B300A45" w14:textId="77777777" w:rsidR="001642F1" w:rsidRDefault="001642F1" w:rsidP="00496978">
            <w:proofErr w:type="spellStart"/>
            <w:r>
              <w:t>ResultType</w:t>
            </w:r>
            <w:proofErr w:type="spellEnd"/>
          </w:p>
        </w:tc>
        <w:tc>
          <w:tcPr>
            <w:tcW w:w="4000" w:type="dxa"/>
          </w:tcPr>
          <w:p w14:paraId="3D06CF62" w14:textId="77777777" w:rsidR="001642F1" w:rsidRDefault="001642F1" w:rsidP="00496978"/>
        </w:tc>
        <w:tc>
          <w:tcPr>
            <w:tcW w:w="1300" w:type="dxa"/>
          </w:tcPr>
          <w:p w14:paraId="494EC608" w14:textId="77777777" w:rsidR="001642F1" w:rsidRDefault="001642F1" w:rsidP="00496978">
            <w:r>
              <w:t>1</w:t>
            </w:r>
          </w:p>
        </w:tc>
      </w:tr>
      <w:tr w:rsidR="001642F1" w14:paraId="3C470D25" w14:textId="77777777" w:rsidTr="00496978">
        <w:tc>
          <w:tcPr>
            <w:tcW w:w="2800" w:type="dxa"/>
          </w:tcPr>
          <w:p w14:paraId="7649E099" w14:textId="77777777" w:rsidR="001642F1" w:rsidRDefault="001642F1" w:rsidP="00496978">
            <w:proofErr w:type="spellStart"/>
            <w:r>
              <w:t>hasConsent</w:t>
            </w:r>
            <w:proofErr w:type="spellEnd"/>
          </w:p>
        </w:tc>
        <w:tc>
          <w:tcPr>
            <w:tcW w:w="2000" w:type="dxa"/>
          </w:tcPr>
          <w:p w14:paraId="0B3A4BD7" w14:textId="77777777" w:rsidR="001642F1" w:rsidRDefault="001642F1" w:rsidP="00496978">
            <w:proofErr w:type="spellStart"/>
            <w:proofErr w:type="gramStart"/>
            <w:r>
              <w:t>xs:Boolean</w:t>
            </w:r>
            <w:proofErr w:type="spellEnd"/>
            <w:proofErr w:type="gramEnd"/>
          </w:p>
        </w:tc>
        <w:tc>
          <w:tcPr>
            <w:tcW w:w="4000" w:type="dxa"/>
          </w:tcPr>
          <w:p w14:paraId="567C2D21" w14:textId="77777777" w:rsidR="001642F1" w:rsidRDefault="001642F1" w:rsidP="00496978">
            <w:r>
              <w:t>Anger om aktören har ett giltigt samtycke, alternativt intyg om nödsituation, gällande åtkomst.</w:t>
            </w:r>
          </w:p>
        </w:tc>
        <w:tc>
          <w:tcPr>
            <w:tcW w:w="1300" w:type="dxa"/>
          </w:tcPr>
          <w:p w14:paraId="74DC2367" w14:textId="77777777" w:rsidR="001642F1" w:rsidRDefault="001642F1" w:rsidP="00496978">
            <w:r>
              <w:t>1</w:t>
            </w:r>
          </w:p>
        </w:tc>
      </w:tr>
      <w:tr w:rsidR="001642F1" w14:paraId="73990C29" w14:textId="77777777" w:rsidTr="00496978">
        <w:tc>
          <w:tcPr>
            <w:tcW w:w="2800" w:type="dxa"/>
          </w:tcPr>
          <w:p w14:paraId="0CD01F7C" w14:textId="77777777" w:rsidR="001642F1" w:rsidRDefault="001642F1" w:rsidP="00496978">
            <w:proofErr w:type="spellStart"/>
            <w:r>
              <w:t>assertionType</w:t>
            </w:r>
            <w:proofErr w:type="spellEnd"/>
          </w:p>
        </w:tc>
        <w:tc>
          <w:tcPr>
            <w:tcW w:w="2000" w:type="dxa"/>
          </w:tcPr>
          <w:p w14:paraId="27547FC3" w14:textId="77777777" w:rsidR="001642F1" w:rsidRDefault="001642F1" w:rsidP="00496978">
            <w:proofErr w:type="spellStart"/>
            <w:r>
              <w:t>AssertionTypeType</w:t>
            </w:r>
            <w:proofErr w:type="spellEnd"/>
          </w:p>
        </w:tc>
        <w:tc>
          <w:tcPr>
            <w:tcW w:w="4000" w:type="dxa"/>
          </w:tcPr>
          <w:p w14:paraId="6FB619A7" w14:textId="77777777" w:rsidR="001642F1" w:rsidRDefault="001642F1" w:rsidP="00496978">
            <w:r>
              <w:t>Anger vilken typ av intyg som hittades.</w:t>
            </w:r>
          </w:p>
          <w:p w14:paraId="38031640" w14:textId="77777777" w:rsidR="001642F1" w:rsidRDefault="001642F1" w:rsidP="00496978">
            <w:r>
              <w:t>Om olika typer av samtyckesintyg finns registrerade returneras endast typen för det senaste registrerade intyget.</w:t>
            </w:r>
          </w:p>
        </w:tc>
        <w:tc>
          <w:tcPr>
            <w:tcW w:w="1300" w:type="dxa"/>
          </w:tcPr>
          <w:p w14:paraId="69797561" w14:textId="77777777" w:rsidR="001642F1" w:rsidRDefault="001642F1" w:rsidP="00496978">
            <w:r>
              <w:t>0..1</w:t>
            </w:r>
          </w:p>
        </w:tc>
      </w:tr>
    </w:tbl>
    <w:p w14:paraId="51747FBF" w14:textId="77777777" w:rsidR="001642F1" w:rsidRDefault="001642F1" w:rsidP="001642F1">
      <w:pPr>
        <w:rPr>
          <w:lang w:val="en-US"/>
        </w:rPr>
      </w:pPr>
    </w:p>
    <w:p w14:paraId="7D55B027" w14:textId="77777777" w:rsidR="001642F1" w:rsidRPr="00563A75" w:rsidRDefault="001642F1" w:rsidP="00A85095">
      <w:pPr>
        <w:pStyle w:val="Numreradrubrik3"/>
      </w:pPr>
      <w:bookmarkStart w:id="1309" w:name="_Toc32421642"/>
      <w:bookmarkStart w:id="1310" w:name="_Toc216183301"/>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2:ExtendedPDLAssertionType</w:t>
      </w:r>
      <w:bookmarkEnd w:id="1309"/>
      <w:bookmarkEnd w:id="1310"/>
      <w:proofErr w:type="gramEnd"/>
    </w:p>
    <w:p w14:paraId="5B53CC57" w14:textId="0B0F4F01" w:rsidR="001642F1" w:rsidRDefault="001642F1" w:rsidP="001642F1">
      <w:proofErr w:type="spellStart"/>
      <w:r>
        <w:t>Datatyp</w:t>
      </w:r>
      <w:proofErr w:type="spellEnd"/>
      <w:r>
        <w:t xml:space="preserve"> som representerar ett samtycke med ett utökat format. Innehåller information vem som har begärt respektive registrerat samtycket, samt om och när samtycket är </w:t>
      </w:r>
      <w:r w:rsidR="00730746">
        <w:t>avslutat</w:t>
      </w:r>
      <w:r>
        <w:t xml:space="preserve"> eller makulerat.</w:t>
      </w:r>
    </w:p>
    <w:p w14:paraId="38D30F54" w14:textId="77777777" w:rsidR="001642F1" w:rsidRDefault="001642F1" w:rsidP="001642F1">
      <w:r>
        <w:t xml:space="preserve">Datatypen utökar datatypen </w:t>
      </w:r>
      <w:proofErr w:type="spellStart"/>
      <w:r>
        <w:t>PDLAssertion</w:t>
      </w:r>
      <w:proofErr w:type="spellEnd"/>
      <w:r>
        <w:t>.</w:t>
      </w:r>
    </w:p>
    <w:p w14:paraId="13FFEEAC" w14:textId="77777777" w:rsidR="001642F1" w:rsidRDefault="001642F1" w:rsidP="001642F1"/>
    <w:tbl>
      <w:tblPr>
        <w:tblStyle w:val="Tabellrutnt"/>
        <w:tblW w:w="9100" w:type="dxa"/>
        <w:tblLayout w:type="fixed"/>
        <w:tblLook w:val="04A0" w:firstRow="1" w:lastRow="0" w:firstColumn="1" w:lastColumn="0" w:noHBand="0" w:noVBand="1"/>
      </w:tblPr>
      <w:tblGrid>
        <w:gridCol w:w="2520"/>
        <w:gridCol w:w="1807"/>
        <w:gridCol w:w="3589"/>
        <w:gridCol w:w="1184"/>
      </w:tblGrid>
      <w:tr w:rsidR="001642F1" w14:paraId="2363BB20" w14:textId="77777777" w:rsidTr="00496978">
        <w:trPr>
          <w:trHeight w:val="384"/>
        </w:trPr>
        <w:tc>
          <w:tcPr>
            <w:tcW w:w="2800" w:type="dxa"/>
            <w:shd w:val="clear" w:color="auto" w:fill="D9D9D9" w:themeFill="background1" w:themeFillShade="D9"/>
            <w:vAlign w:val="bottom"/>
          </w:tcPr>
          <w:p w14:paraId="5C73F833" w14:textId="77777777" w:rsidR="001642F1" w:rsidRDefault="001642F1" w:rsidP="00496978">
            <w:pPr>
              <w:rPr>
                <w:b/>
              </w:rPr>
            </w:pPr>
            <w:r>
              <w:rPr>
                <w:b/>
              </w:rPr>
              <w:lastRenderedPageBreak/>
              <w:t>Namn</w:t>
            </w:r>
          </w:p>
        </w:tc>
        <w:tc>
          <w:tcPr>
            <w:tcW w:w="2000" w:type="dxa"/>
            <w:shd w:val="clear" w:color="auto" w:fill="D9D9D9" w:themeFill="background1" w:themeFillShade="D9"/>
            <w:vAlign w:val="bottom"/>
          </w:tcPr>
          <w:p w14:paraId="6805B3D0" w14:textId="77777777" w:rsidR="001642F1" w:rsidRDefault="001642F1" w:rsidP="00496978">
            <w:pPr>
              <w:rPr>
                <w:b/>
              </w:rPr>
            </w:pPr>
            <w:proofErr w:type="spellStart"/>
            <w:r>
              <w:rPr>
                <w:b/>
              </w:rPr>
              <w:t>Datatyp</w:t>
            </w:r>
            <w:proofErr w:type="spellEnd"/>
          </w:p>
        </w:tc>
        <w:tc>
          <w:tcPr>
            <w:tcW w:w="4000" w:type="dxa"/>
            <w:shd w:val="clear" w:color="auto" w:fill="D9D9D9" w:themeFill="background1" w:themeFillShade="D9"/>
            <w:vAlign w:val="bottom"/>
          </w:tcPr>
          <w:p w14:paraId="3DD012FF" w14:textId="77777777" w:rsidR="001642F1" w:rsidRDefault="001642F1" w:rsidP="00496978">
            <w:pPr>
              <w:rPr>
                <w:b/>
              </w:rPr>
            </w:pPr>
            <w:r>
              <w:rPr>
                <w:b/>
              </w:rPr>
              <w:t>Beskrivning</w:t>
            </w:r>
          </w:p>
        </w:tc>
        <w:tc>
          <w:tcPr>
            <w:tcW w:w="1300" w:type="dxa"/>
            <w:shd w:val="clear" w:color="auto" w:fill="D9D9D9" w:themeFill="background1" w:themeFillShade="D9"/>
            <w:vAlign w:val="bottom"/>
          </w:tcPr>
          <w:p w14:paraId="727591B5" w14:textId="77777777" w:rsidR="001642F1" w:rsidRDefault="001642F1" w:rsidP="00496978">
            <w:pPr>
              <w:rPr>
                <w:b/>
              </w:rPr>
            </w:pPr>
            <w:proofErr w:type="spellStart"/>
            <w:r>
              <w:rPr>
                <w:b/>
              </w:rPr>
              <w:t>Kardinalitet</w:t>
            </w:r>
            <w:proofErr w:type="spellEnd"/>
          </w:p>
        </w:tc>
      </w:tr>
      <w:tr w:rsidR="001642F1" w14:paraId="265C2354" w14:textId="77777777" w:rsidTr="00496978">
        <w:tc>
          <w:tcPr>
            <w:tcW w:w="2800" w:type="dxa"/>
          </w:tcPr>
          <w:p w14:paraId="440E8388" w14:textId="77777777" w:rsidR="001642F1" w:rsidRDefault="001642F1" w:rsidP="00496978">
            <w:proofErr w:type="spellStart"/>
            <w:r>
              <w:t>pDLAssertion</w:t>
            </w:r>
            <w:proofErr w:type="spellEnd"/>
          </w:p>
        </w:tc>
        <w:tc>
          <w:tcPr>
            <w:tcW w:w="2000" w:type="dxa"/>
          </w:tcPr>
          <w:p w14:paraId="7BD8C820" w14:textId="77777777" w:rsidR="001642F1" w:rsidRDefault="001642F1" w:rsidP="00496978">
            <w:proofErr w:type="spellStart"/>
            <w:r>
              <w:t>PDLAssertionType</w:t>
            </w:r>
            <w:proofErr w:type="spellEnd"/>
          </w:p>
        </w:tc>
        <w:tc>
          <w:tcPr>
            <w:tcW w:w="4000" w:type="dxa"/>
          </w:tcPr>
          <w:p w14:paraId="46827E04" w14:textId="77777777" w:rsidR="001642F1" w:rsidRDefault="001642F1" w:rsidP="00496978"/>
        </w:tc>
        <w:tc>
          <w:tcPr>
            <w:tcW w:w="1300" w:type="dxa"/>
          </w:tcPr>
          <w:p w14:paraId="17294C2D" w14:textId="77777777" w:rsidR="001642F1" w:rsidRDefault="001642F1" w:rsidP="00496978">
            <w:r>
              <w:t>1</w:t>
            </w:r>
          </w:p>
        </w:tc>
      </w:tr>
      <w:tr w:rsidR="001642F1" w14:paraId="733787F0" w14:textId="77777777" w:rsidTr="00496978">
        <w:tc>
          <w:tcPr>
            <w:tcW w:w="2800" w:type="dxa"/>
          </w:tcPr>
          <w:p w14:paraId="37C42435" w14:textId="77777777" w:rsidR="001642F1" w:rsidRDefault="001642F1" w:rsidP="00496978">
            <w:proofErr w:type="spellStart"/>
            <w:r>
              <w:t>representedBy</w:t>
            </w:r>
            <w:proofErr w:type="spellEnd"/>
          </w:p>
        </w:tc>
        <w:tc>
          <w:tcPr>
            <w:tcW w:w="2000" w:type="dxa"/>
          </w:tcPr>
          <w:p w14:paraId="7AADE529" w14:textId="77777777" w:rsidR="001642F1" w:rsidRDefault="001642F1" w:rsidP="00496978">
            <w:proofErr w:type="spellStart"/>
            <w:r>
              <w:t>IIType</w:t>
            </w:r>
            <w:proofErr w:type="spellEnd"/>
          </w:p>
        </w:tc>
        <w:tc>
          <w:tcPr>
            <w:tcW w:w="4000" w:type="dxa"/>
          </w:tcPr>
          <w:p w14:paraId="7C3D42E9" w14:textId="02C2C3E3" w:rsidR="001642F1" w:rsidRDefault="001642F1" w:rsidP="00496978">
            <w:r>
              <w:t xml:space="preserve">Personidentitet på den företrädare/vårdnadshavare som företräder </w:t>
            </w:r>
            <w:r w:rsidR="004709C3">
              <w:t>patienten/brukaren</w:t>
            </w:r>
            <w:r>
              <w:t>.</w:t>
            </w:r>
          </w:p>
          <w:p w14:paraId="553CEFEF" w14:textId="0FDA8582" w:rsidR="001642F1" w:rsidRDefault="001642F1" w:rsidP="00496978">
            <w:r>
              <w:t>Värdet är ej obligatoriskt</w:t>
            </w:r>
            <w:r w:rsidR="009F4943">
              <w:t xml:space="preserve"> men ska finnas om samtycket gavs av företrädare/vårdnadshavare.</w:t>
            </w:r>
          </w:p>
        </w:tc>
        <w:tc>
          <w:tcPr>
            <w:tcW w:w="1300" w:type="dxa"/>
          </w:tcPr>
          <w:p w14:paraId="1DCD9771" w14:textId="77777777" w:rsidR="001642F1" w:rsidRDefault="001642F1" w:rsidP="00496978">
            <w:r>
              <w:t>0..1</w:t>
            </w:r>
          </w:p>
        </w:tc>
      </w:tr>
      <w:tr w:rsidR="001642F1" w14:paraId="337EF32F" w14:textId="77777777" w:rsidTr="00496978">
        <w:tc>
          <w:tcPr>
            <w:tcW w:w="2800" w:type="dxa"/>
          </w:tcPr>
          <w:p w14:paraId="346703BD" w14:textId="77777777" w:rsidR="001642F1" w:rsidRDefault="001642F1" w:rsidP="00496978">
            <w:proofErr w:type="spellStart"/>
            <w:r>
              <w:t>registrationInfo</w:t>
            </w:r>
            <w:proofErr w:type="spellEnd"/>
          </w:p>
        </w:tc>
        <w:tc>
          <w:tcPr>
            <w:tcW w:w="2000" w:type="dxa"/>
          </w:tcPr>
          <w:p w14:paraId="6F0745BF" w14:textId="77777777" w:rsidR="001642F1" w:rsidRDefault="001642F1" w:rsidP="00496978">
            <w:proofErr w:type="spellStart"/>
            <w:r>
              <w:t>ActionType</w:t>
            </w:r>
            <w:proofErr w:type="spellEnd"/>
          </w:p>
        </w:tc>
        <w:tc>
          <w:tcPr>
            <w:tcW w:w="4000" w:type="dxa"/>
          </w:tcPr>
          <w:p w14:paraId="050B934C" w14:textId="77777777" w:rsidR="001642F1" w:rsidRDefault="001642F1" w:rsidP="00496978">
            <w:r>
              <w:t>Innehåller information om vem som begärt och registrerat samtycket samt tidpunkten för begäran och registreringen.</w:t>
            </w:r>
          </w:p>
        </w:tc>
        <w:tc>
          <w:tcPr>
            <w:tcW w:w="1300" w:type="dxa"/>
          </w:tcPr>
          <w:p w14:paraId="281E7518" w14:textId="77777777" w:rsidR="001642F1" w:rsidRDefault="001642F1" w:rsidP="00496978">
            <w:r>
              <w:t>1</w:t>
            </w:r>
          </w:p>
        </w:tc>
      </w:tr>
      <w:tr w:rsidR="001642F1" w14:paraId="34F325DC" w14:textId="77777777" w:rsidTr="00496978">
        <w:tc>
          <w:tcPr>
            <w:tcW w:w="2800" w:type="dxa"/>
          </w:tcPr>
          <w:p w14:paraId="28442745" w14:textId="77777777" w:rsidR="001642F1" w:rsidRDefault="001642F1" w:rsidP="00496978">
            <w:proofErr w:type="spellStart"/>
            <w:r>
              <w:t>cancellationInfo</w:t>
            </w:r>
            <w:proofErr w:type="spellEnd"/>
          </w:p>
        </w:tc>
        <w:tc>
          <w:tcPr>
            <w:tcW w:w="2000" w:type="dxa"/>
          </w:tcPr>
          <w:p w14:paraId="59A349B2" w14:textId="77777777" w:rsidR="001642F1" w:rsidRDefault="001642F1" w:rsidP="00496978">
            <w:proofErr w:type="spellStart"/>
            <w:r>
              <w:t>ActionType</w:t>
            </w:r>
            <w:proofErr w:type="spellEnd"/>
          </w:p>
        </w:tc>
        <w:tc>
          <w:tcPr>
            <w:tcW w:w="4000" w:type="dxa"/>
          </w:tcPr>
          <w:p w14:paraId="684F2461" w14:textId="69C1BBFC" w:rsidR="001642F1" w:rsidRDefault="001642F1" w:rsidP="00496978">
            <w:r>
              <w:t>Information om en eventuell utför</w:t>
            </w:r>
            <w:r w:rsidR="00730746">
              <w:t>t</w:t>
            </w:r>
            <w:r>
              <w:t xml:space="preserve"> </w:t>
            </w:r>
            <w:r w:rsidR="00730746">
              <w:t>avslutande</w:t>
            </w:r>
            <w:r>
              <w:t xml:space="preserve"> av samtycket</w:t>
            </w:r>
            <w:r w:rsidR="00730746">
              <w:t>, när avslutandet registrerats från vård- och omsorgen</w:t>
            </w:r>
            <w:r>
              <w:t xml:space="preserve">. Innehåller vem som begärt och registrerat </w:t>
            </w:r>
            <w:r w:rsidR="00730746">
              <w:t>avslutandet</w:t>
            </w:r>
            <w:r>
              <w:t xml:space="preserve">, tidpunkten för begäran och registreringen av </w:t>
            </w:r>
            <w:r w:rsidR="00730746">
              <w:t>avslutandet</w:t>
            </w:r>
            <w:r>
              <w:t xml:space="preserve">, samt anledningen till </w:t>
            </w:r>
            <w:r w:rsidR="00730746">
              <w:t>avslutandet</w:t>
            </w:r>
            <w:r>
              <w:t>.</w:t>
            </w:r>
          </w:p>
        </w:tc>
        <w:tc>
          <w:tcPr>
            <w:tcW w:w="1300" w:type="dxa"/>
          </w:tcPr>
          <w:p w14:paraId="3F337A99" w14:textId="77777777" w:rsidR="001642F1" w:rsidRDefault="001642F1" w:rsidP="00496978">
            <w:r>
              <w:t>0..1</w:t>
            </w:r>
          </w:p>
        </w:tc>
      </w:tr>
      <w:tr w:rsidR="001642F1" w14:paraId="7D167A4B" w14:textId="77777777" w:rsidTr="00496978">
        <w:tc>
          <w:tcPr>
            <w:tcW w:w="2800" w:type="dxa"/>
          </w:tcPr>
          <w:p w14:paraId="6F004070" w14:textId="77777777" w:rsidR="001642F1" w:rsidRDefault="001642F1" w:rsidP="00496978">
            <w:proofErr w:type="spellStart"/>
            <w:r>
              <w:t>deletionInfo</w:t>
            </w:r>
            <w:proofErr w:type="spellEnd"/>
          </w:p>
        </w:tc>
        <w:tc>
          <w:tcPr>
            <w:tcW w:w="2000" w:type="dxa"/>
          </w:tcPr>
          <w:p w14:paraId="77B4E885" w14:textId="77777777" w:rsidR="001642F1" w:rsidRDefault="001642F1" w:rsidP="00496978">
            <w:proofErr w:type="spellStart"/>
            <w:r>
              <w:t>ActionType</w:t>
            </w:r>
            <w:proofErr w:type="spellEnd"/>
          </w:p>
        </w:tc>
        <w:tc>
          <w:tcPr>
            <w:tcW w:w="4000" w:type="dxa"/>
          </w:tcPr>
          <w:p w14:paraId="72491C71" w14:textId="77777777" w:rsidR="001642F1" w:rsidRDefault="001642F1" w:rsidP="00496978">
            <w:r>
              <w:t>Information om en eventuell utförd makulering av samtycket. Innehåller vem som begärt och registrerat makuleringen, tidpunkten för begäran och registreringen av makuleringen, samt anledningen till makuleringen.</w:t>
            </w:r>
          </w:p>
        </w:tc>
        <w:tc>
          <w:tcPr>
            <w:tcW w:w="1300" w:type="dxa"/>
          </w:tcPr>
          <w:p w14:paraId="79D50B11" w14:textId="77777777" w:rsidR="001642F1" w:rsidRDefault="001642F1" w:rsidP="00496978">
            <w:r>
              <w:t>0..1</w:t>
            </w:r>
          </w:p>
        </w:tc>
      </w:tr>
    </w:tbl>
    <w:p w14:paraId="625E7778" w14:textId="77777777" w:rsidR="001642F1" w:rsidRDefault="001642F1" w:rsidP="001642F1">
      <w:pPr>
        <w:rPr>
          <w:lang w:val="en-US"/>
        </w:rPr>
      </w:pPr>
    </w:p>
    <w:p w14:paraId="5D1A29E8" w14:textId="77777777" w:rsidR="001642F1" w:rsidRDefault="001642F1" w:rsidP="001642F1">
      <w:pPr>
        <w:rPr>
          <w:lang w:val="en-US"/>
        </w:rPr>
      </w:pPr>
    </w:p>
    <w:p w14:paraId="4FC69806" w14:textId="77777777" w:rsidR="001642F1" w:rsidRPr="00563A75" w:rsidRDefault="001642F1" w:rsidP="00A85095">
      <w:pPr>
        <w:pStyle w:val="Numreradrubrik3"/>
      </w:pPr>
      <w:bookmarkStart w:id="1311" w:name="_Toc32421643"/>
      <w:bookmarkStart w:id="1312" w:name="_Toc216183302"/>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2:GetAllAssertionsResultType</w:t>
      </w:r>
      <w:bookmarkEnd w:id="1311"/>
      <w:bookmarkEnd w:id="1312"/>
      <w:proofErr w:type="gramEnd"/>
    </w:p>
    <w:p w14:paraId="10C309DB" w14:textId="02DF7DC7" w:rsidR="001642F1" w:rsidRDefault="001642F1" w:rsidP="001642F1">
      <w:proofErr w:type="spellStart"/>
      <w:r>
        <w:t>Datatyp</w:t>
      </w:r>
      <w:proofErr w:type="spellEnd"/>
      <w:r>
        <w:t xml:space="preserve"> som representerar en lista med giltiga intyg tillsammans med en lista av makulerade och </w:t>
      </w:r>
      <w:r w:rsidR="00730746">
        <w:t>avslutade</w:t>
      </w:r>
      <w:r>
        <w:t xml:space="preserve"> intyg. Den används för att dela upp svaret från tjänsten i mindre delar baserat på tidpunkt.</w:t>
      </w:r>
    </w:p>
    <w:p w14:paraId="255DCAB6" w14:textId="77777777" w:rsidR="001642F1" w:rsidRDefault="001642F1" w:rsidP="001642F1">
      <w:r>
        <w:t>Datatypen innehåller information om det finns ytterligare intyg att hämta samt en ny starttidpunkt för när nästa sekvens av intyg startar.</w:t>
      </w:r>
    </w:p>
    <w:p w14:paraId="1A366BC8" w14:textId="77777777" w:rsidR="001642F1" w:rsidRDefault="001642F1" w:rsidP="001642F1">
      <w:r>
        <w:t xml:space="preserve">Datatypen utökar datatypen </w:t>
      </w:r>
      <w:proofErr w:type="spellStart"/>
      <w:r>
        <w:t>Result</w:t>
      </w:r>
      <w:proofErr w:type="spellEnd"/>
      <w:r>
        <w:t>.</w:t>
      </w:r>
    </w:p>
    <w:p w14:paraId="34D18BF5" w14:textId="77777777" w:rsidR="001642F1" w:rsidRDefault="001642F1" w:rsidP="001642F1"/>
    <w:tbl>
      <w:tblPr>
        <w:tblStyle w:val="Tabellrutnt"/>
        <w:tblW w:w="9100" w:type="dxa"/>
        <w:tblLayout w:type="fixed"/>
        <w:tblLook w:val="04A0" w:firstRow="1" w:lastRow="0" w:firstColumn="1" w:lastColumn="0" w:noHBand="0" w:noVBand="1"/>
      </w:tblPr>
      <w:tblGrid>
        <w:gridCol w:w="2520"/>
        <w:gridCol w:w="1807"/>
        <w:gridCol w:w="3589"/>
        <w:gridCol w:w="1184"/>
      </w:tblGrid>
      <w:tr w:rsidR="001642F1" w14:paraId="75079B99" w14:textId="77777777" w:rsidTr="00496978">
        <w:trPr>
          <w:trHeight w:val="384"/>
        </w:trPr>
        <w:tc>
          <w:tcPr>
            <w:tcW w:w="2800" w:type="dxa"/>
            <w:shd w:val="clear" w:color="auto" w:fill="D9D9D9" w:themeFill="background1" w:themeFillShade="D9"/>
            <w:vAlign w:val="bottom"/>
          </w:tcPr>
          <w:p w14:paraId="65F30799" w14:textId="77777777" w:rsidR="001642F1" w:rsidRDefault="001642F1" w:rsidP="00496978">
            <w:pPr>
              <w:rPr>
                <w:b/>
              </w:rPr>
            </w:pPr>
            <w:r>
              <w:rPr>
                <w:b/>
              </w:rPr>
              <w:lastRenderedPageBreak/>
              <w:t>Namn</w:t>
            </w:r>
          </w:p>
        </w:tc>
        <w:tc>
          <w:tcPr>
            <w:tcW w:w="2000" w:type="dxa"/>
            <w:shd w:val="clear" w:color="auto" w:fill="D9D9D9" w:themeFill="background1" w:themeFillShade="D9"/>
            <w:vAlign w:val="bottom"/>
          </w:tcPr>
          <w:p w14:paraId="3777715E" w14:textId="77777777" w:rsidR="001642F1" w:rsidRDefault="001642F1" w:rsidP="00496978">
            <w:pPr>
              <w:rPr>
                <w:b/>
              </w:rPr>
            </w:pPr>
            <w:proofErr w:type="spellStart"/>
            <w:r>
              <w:rPr>
                <w:b/>
              </w:rPr>
              <w:t>Datatyp</w:t>
            </w:r>
            <w:proofErr w:type="spellEnd"/>
          </w:p>
        </w:tc>
        <w:tc>
          <w:tcPr>
            <w:tcW w:w="4000" w:type="dxa"/>
            <w:shd w:val="clear" w:color="auto" w:fill="D9D9D9" w:themeFill="background1" w:themeFillShade="D9"/>
            <w:vAlign w:val="bottom"/>
          </w:tcPr>
          <w:p w14:paraId="7C44F57E" w14:textId="77777777" w:rsidR="001642F1" w:rsidRDefault="001642F1" w:rsidP="00496978">
            <w:pPr>
              <w:rPr>
                <w:b/>
              </w:rPr>
            </w:pPr>
            <w:r>
              <w:rPr>
                <w:b/>
              </w:rPr>
              <w:t>Beskrivning</w:t>
            </w:r>
          </w:p>
        </w:tc>
        <w:tc>
          <w:tcPr>
            <w:tcW w:w="1300" w:type="dxa"/>
            <w:shd w:val="clear" w:color="auto" w:fill="D9D9D9" w:themeFill="background1" w:themeFillShade="D9"/>
            <w:vAlign w:val="bottom"/>
          </w:tcPr>
          <w:p w14:paraId="7C8AD483" w14:textId="77777777" w:rsidR="001642F1" w:rsidRDefault="001642F1" w:rsidP="00496978">
            <w:pPr>
              <w:rPr>
                <w:b/>
              </w:rPr>
            </w:pPr>
            <w:proofErr w:type="spellStart"/>
            <w:r>
              <w:rPr>
                <w:b/>
              </w:rPr>
              <w:t>Kardinalitet</w:t>
            </w:r>
            <w:proofErr w:type="spellEnd"/>
          </w:p>
        </w:tc>
      </w:tr>
      <w:tr w:rsidR="001642F1" w14:paraId="21CAE20D" w14:textId="77777777" w:rsidTr="00496978">
        <w:tc>
          <w:tcPr>
            <w:tcW w:w="2800" w:type="dxa"/>
          </w:tcPr>
          <w:p w14:paraId="3FE94015" w14:textId="77777777" w:rsidR="001642F1" w:rsidRDefault="001642F1" w:rsidP="00496978">
            <w:proofErr w:type="spellStart"/>
            <w:r>
              <w:t>result</w:t>
            </w:r>
            <w:proofErr w:type="spellEnd"/>
          </w:p>
        </w:tc>
        <w:tc>
          <w:tcPr>
            <w:tcW w:w="2000" w:type="dxa"/>
          </w:tcPr>
          <w:p w14:paraId="724C3713" w14:textId="77777777" w:rsidR="001642F1" w:rsidRDefault="001642F1" w:rsidP="00496978">
            <w:proofErr w:type="spellStart"/>
            <w:r>
              <w:t>ResultType</w:t>
            </w:r>
            <w:proofErr w:type="spellEnd"/>
          </w:p>
        </w:tc>
        <w:tc>
          <w:tcPr>
            <w:tcW w:w="4000" w:type="dxa"/>
          </w:tcPr>
          <w:p w14:paraId="70E9BEBF" w14:textId="77777777" w:rsidR="001642F1" w:rsidRDefault="001642F1" w:rsidP="00496978"/>
        </w:tc>
        <w:tc>
          <w:tcPr>
            <w:tcW w:w="1300" w:type="dxa"/>
          </w:tcPr>
          <w:p w14:paraId="5247A67D" w14:textId="77777777" w:rsidR="001642F1" w:rsidRDefault="001642F1" w:rsidP="00496978">
            <w:r>
              <w:t>1</w:t>
            </w:r>
          </w:p>
        </w:tc>
      </w:tr>
      <w:tr w:rsidR="001642F1" w14:paraId="3387874E" w14:textId="77777777" w:rsidTr="00496978">
        <w:tc>
          <w:tcPr>
            <w:tcW w:w="2800" w:type="dxa"/>
          </w:tcPr>
          <w:p w14:paraId="7F4EE1FD" w14:textId="77777777" w:rsidR="001642F1" w:rsidRDefault="001642F1" w:rsidP="00496978">
            <w:proofErr w:type="spellStart"/>
            <w:r>
              <w:t>moreOnOrAfter</w:t>
            </w:r>
            <w:proofErr w:type="spellEnd"/>
          </w:p>
        </w:tc>
        <w:tc>
          <w:tcPr>
            <w:tcW w:w="2000" w:type="dxa"/>
          </w:tcPr>
          <w:p w14:paraId="10409BE0" w14:textId="77777777" w:rsidR="001642F1" w:rsidRDefault="001642F1" w:rsidP="00496978">
            <w:proofErr w:type="spellStart"/>
            <w:proofErr w:type="gramStart"/>
            <w:r>
              <w:t>xs:DateTime</w:t>
            </w:r>
            <w:proofErr w:type="spellEnd"/>
            <w:proofErr w:type="gramEnd"/>
          </w:p>
        </w:tc>
        <w:tc>
          <w:tcPr>
            <w:tcW w:w="4000" w:type="dxa"/>
          </w:tcPr>
          <w:p w14:paraId="19A8A8AF" w14:textId="77777777" w:rsidR="001642F1" w:rsidRDefault="001642F1" w:rsidP="00496978">
            <w:r>
              <w:t xml:space="preserve">Anger fr.o.m. vilken tidpunkt ytterligare samtyckesintyg finns att hämta. Tidpunkten kan användas iterativt i anrop till tjänsten som ett värde till parametern </w:t>
            </w:r>
            <w:proofErr w:type="spellStart"/>
            <w:r>
              <w:t>CreatedOnOrAfter</w:t>
            </w:r>
            <w:proofErr w:type="spellEnd"/>
            <w:r>
              <w:t xml:space="preserve">. </w:t>
            </w:r>
          </w:p>
          <w:p w14:paraId="765BFFE9" w14:textId="77777777" w:rsidR="001642F1" w:rsidRDefault="001642F1" w:rsidP="00496978">
            <w:r>
              <w:t>Om inga fler samtyckesintyg finns att tillgå returneras ändå en tidpunkt vilket då får representera nästa möjliga hämtningstidpunkt, dvs nya samtyckesintyg kommer att bli registrerade efter denna tidpunkt.</w:t>
            </w:r>
          </w:p>
        </w:tc>
        <w:tc>
          <w:tcPr>
            <w:tcW w:w="1300" w:type="dxa"/>
          </w:tcPr>
          <w:p w14:paraId="427592A4" w14:textId="77777777" w:rsidR="001642F1" w:rsidRDefault="001642F1" w:rsidP="00496978">
            <w:r>
              <w:t>1</w:t>
            </w:r>
          </w:p>
        </w:tc>
      </w:tr>
      <w:tr w:rsidR="001642F1" w14:paraId="4627E91F" w14:textId="77777777" w:rsidTr="00496978">
        <w:tc>
          <w:tcPr>
            <w:tcW w:w="2800" w:type="dxa"/>
          </w:tcPr>
          <w:p w14:paraId="715E7A20" w14:textId="77777777" w:rsidR="001642F1" w:rsidRDefault="001642F1" w:rsidP="00496978">
            <w:proofErr w:type="spellStart"/>
            <w:r>
              <w:t>hasMore</w:t>
            </w:r>
            <w:proofErr w:type="spellEnd"/>
          </w:p>
        </w:tc>
        <w:tc>
          <w:tcPr>
            <w:tcW w:w="2000" w:type="dxa"/>
          </w:tcPr>
          <w:p w14:paraId="507FFFB5" w14:textId="77777777" w:rsidR="001642F1" w:rsidRDefault="001642F1" w:rsidP="00496978">
            <w:proofErr w:type="spellStart"/>
            <w:proofErr w:type="gramStart"/>
            <w:r>
              <w:t>xs:Boolean</w:t>
            </w:r>
            <w:proofErr w:type="spellEnd"/>
            <w:proofErr w:type="gramEnd"/>
          </w:p>
        </w:tc>
        <w:tc>
          <w:tcPr>
            <w:tcW w:w="4000" w:type="dxa"/>
          </w:tcPr>
          <w:p w14:paraId="598193C0" w14:textId="77777777" w:rsidR="001642F1" w:rsidRDefault="001642F1" w:rsidP="00496978">
            <w:r>
              <w:t xml:space="preserve">Anger om det finns ytterligare samtycken att hämta. Om fler samtycken finns att hämta bör hämtningen utgå fr.o.m. den tidpunkt som anges i </w:t>
            </w:r>
            <w:proofErr w:type="spellStart"/>
            <w:r>
              <w:t>MoreOnOrAfter</w:t>
            </w:r>
            <w:proofErr w:type="spellEnd"/>
            <w:r>
              <w:t>.</w:t>
            </w:r>
          </w:p>
        </w:tc>
        <w:tc>
          <w:tcPr>
            <w:tcW w:w="1300" w:type="dxa"/>
          </w:tcPr>
          <w:p w14:paraId="5B0E1426" w14:textId="77777777" w:rsidR="001642F1" w:rsidRDefault="001642F1" w:rsidP="00496978">
            <w:r>
              <w:t>1</w:t>
            </w:r>
          </w:p>
        </w:tc>
      </w:tr>
      <w:tr w:rsidR="001642F1" w14:paraId="3BAB38F3" w14:textId="77777777" w:rsidTr="00496978">
        <w:tc>
          <w:tcPr>
            <w:tcW w:w="2800" w:type="dxa"/>
          </w:tcPr>
          <w:p w14:paraId="042712A5" w14:textId="77777777" w:rsidR="001642F1" w:rsidRDefault="001642F1" w:rsidP="00496978">
            <w:proofErr w:type="spellStart"/>
            <w:r>
              <w:t>assertions</w:t>
            </w:r>
            <w:proofErr w:type="spellEnd"/>
          </w:p>
        </w:tc>
        <w:tc>
          <w:tcPr>
            <w:tcW w:w="2000" w:type="dxa"/>
          </w:tcPr>
          <w:p w14:paraId="6A03093F" w14:textId="77777777" w:rsidR="001642F1" w:rsidRDefault="001642F1" w:rsidP="00496978">
            <w:proofErr w:type="spellStart"/>
            <w:r>
              <w:t>PDLAssertionType</w:t>
            </w:r>
            <w:proofErr w:type="spellEnd"/>
          </w:p>
        </w:tc>
        <w:tc>
          <w:tcPr>
            <w:tcW w:w="4000" w:type="dxa"/>
          </w:tcPr>
          <w:p w14:paraId="1186B6C4" w14:textId="77777777" w:rsidR="001642F1" w:rsidRDefault="001642F1" w:rsidP="00496978">
            <w:r>
              <w:t>Lista med giltiga intyg.</w:t>
            </w:r>
          </w:p>
        </w:tc>
        <w:tc>
          <w:tcPr>
            <w:tcW w:w="1300" w:type="dxa"/>
          </w:tcPr>
          <w:p w14:paraId="781E40DC" w14:textId="77777777" w:rsidR="001642F1" w:rsidRDefault="001642F1" w:rsidP="00496978">
            <w:r>
              <w:t>0..*</w:t>
            </w:r>
          </w:p>
        </w:tc>
      </w:tr>
      <w:tr w:rsidR="001642F1" w14:paraId="477CF957" w14:textId="77777777" w:rsidTr="00496978">
        <w:tc>
          <w:tcPr>
            <w:tcW w:w="2800" w:type="dxa"/>
          </w:tcPr>
          <w:p w14:paraId="32B49406" w14:textId="77777777" w:rsidR="001642F1" w:rsidRDefault="001642F1" w:rsidP="00496978">
            <w:proofErr w:type="spellStart"/>
            <w:r>
              <w:t>cancelledAssertions</w:t>
            </w:r>
            <w:proofErr w:type="spellEnd"/>
          </w:p>
        </w:tc>
        <w:tc>
          <w:tcPr>
            <w:tcW w:w="2000" w:type="dxa"/>
          </w:tcPr>
          <w:p w14:paraId="549F8A89" w14:textId="77777777" w:rsidR="001642F1" w:rsidRDefault="001642F1" w:rsidP="00496978">
            <w:proofErr w:type="spellStart"/>
            <w:r>
              <w:t>CancelledAssertionType</w:t>
            </w:r>
            <w:proofErr w:type="spellEnd"/>
          </w:p>
        </w:tc>
        <w:tc>
          <w:tcPr>
            <w:tcW w:w="4000" w:type="dxa"/>
          </w:tcPr>
          <w:p w14:paraId="07929A3E" w14:textId="35926D92" w:rsidR="001642F1" w:rsidRDefault="001642F1" w:rsidP="00496978">
            <w:r>
              <w:t>Lista med ej utgångna</w:t>
            </w:r>
            <w:r w:rsidR="00730746">
              <w:t xml:space="preserve"> och</w:t>
            </w:r>
            <w:r>
              <w:t xml:space="preserve"> makulerade intyg.</w:t>
            </w:r>
          </w:p>
        </w:tc>
        <w:tc>
          <w:tcPr>
            <w:tcW w:w="1300" w:type="dxa"/>
          </w:tcPr>
          <w:p w14:paraId="1E33E24A" w14:textId="77777777" w:rsidR="001642F1" w:rsidRDefault="001642F1" w:rsidP="00496978">
            <w:r>
              <w:t>0..*</w:t>
            </w:r>
          </w:p>
        </w:tc>
      </w:tr>
    </w:tbl>
    <w:p w14:paraId="20764AE2" w14:textId="77777777" w:rsidR="001642F1" w:rsidRDefault="001642F1" w:rsidP="001642F1">
      <w:pPr>
        <w:rPr>
          <w:lang w:val="en-US"/>
        </w:rPr>
      </w:pPr>
    </w:p>
    <w:p w14:paraId="7523967E" w14:textId="77777777" w:rsidR="001642F1" w:rsidRDefault="001642F1" w:rsidP="001642F1">
      <w:pPr>
        <w:rPr>
          <w:lang w:val="en-US"/>
        </w:rPr>
      </w:pPr>
    </w:p>
    <w:p w14:paraId="71514A2B" w14:textId="77777777" w:rsidR="001642F1" w:rsidRPr="00563A75" w:rsidRDefault="001642F1" w:rsidP="00A85095">
      <w:pPr>
        <w:pStyle w:val="Numreradrubrik3"/>
      </w:pPr>
      <w:bookmarkStart w:id="1313" w:name="_Toc32421644"/>
      <w:bookmarkStart w:id="1314" w:name="_Toc216183303"/>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2:GetConsentsResultType</w:t>
      </w:r>
      <w:bookmarkEnd w:id="1313"/>
      <w:bookmarkEnd w:id="1314"/>
      <w:proofErr w:type="gramEnd"/>
    </w:p>
    <w:p w14:paraId="56975120" w14:textId="77777777" w:rsidR="001642F1" w:rsidRDefault="001642F1" w:rsidP="001642F1">
      <w:proofErr w:type="spellStart"/>
      <w:r>
        <w:t>Datatyp</w:t>
      </w:r>
      <w:proofErr w:type="spellEnd"/>
      <w:r>
        <w:t xml:space="preserve"> som innehåller resultatet från en hämtning av samtyckesintyg enligt det utökade formatet tillsammans med hämtade samtyckesintyg.</w:t>
      </w:r>
    </w:p>
    <w:p w14:paraId="06101C0F" w14:textId="77777777" w:rsidR="001642F1" w:rsidRDefault="001642F1" w:rsidP="001642F1">
      <w:r>
        <w:t xml:space="preserve">Datatypen utökar datatypen </w:t>
      </w:r>
      <w:proofErr w:type="spellStart"/>
      <w:r>
        <w:t>Result</w:t>
      </w:r>
      <w:proofErr w:type="spellEnd"/>
      <w:r>
        <w:t>.</w:t>
      </w:r>
    </w:p>
    <w:p w14:paraId="3311205A" w14:textId="77777777" w:rsidR="001642F1" w:rsidRDefault="001642F1" w:rsidP="001642F1"/>
    <w:tbl>
      <w:tblPr>
        <w:tblStyle w:val="Tabellrutnt"/>
        <w:tblW w:w="9100" w:type="dxa"/>
        <w:tblLayout w:type="fixed"/>
        <w:tblLook w:val="04A0" w:firstRow="1" w:lastRow="0" w:firstColumn="1" w:lastColumn="0" w:noHBand="0" w:noVBand="1"/>
      </w:tblPr>
      <w:tblGrid>
        <w:gridCol w:w="2520"/>
        <w:gridCol w:w="1807"/>
        <w:gridCol w:w="3589"/>
        <w:gridCol w:w="1184"/>
      </w:tblGrid>
      <w:tr w:rsidR="001642F1" w14:paraId="489B7982" w14:textId="77777777" w:rsidTr="00496978">
        <w:trPr>
          <w:trHeight w:val="384"/>
        </w:trPr>
        <w:tc>
          <w:tcPr>
            <w:tcW w:w="2800" w:type="dxa"/>
            <w:shd w:val="clear" w:color="auto" w:fill="D9D9D9" w:themeFill="background1" w:themeFillShade="D9"/>
            <w:vAlign w:val="bottom"/>
          </w:tcPr>
          <w:p w14:paraId="3312D950" w14:textId="77777777" w:rsidR="001642F1" w:rsidRDefault="001642F1" w:rsidP="00496978">
            <w:pPr>
              <w:rPr>
                <w:b/>
              </w:rPr>
            </w:pPr>
            <w:r>
              <w:rPr>
                <w:b/>
              </w:rPr>
              <w:t>Namn</w:t>
            </w:r>
          </w:p>
        </w:tc>
        <w:tc>
          <w:tcPr>
            <w:tcW w:w="2000" w:type="dxa"/>
            <w:shd w:val="clear" w:color="auto" w:fill="D9D9D9" w:themeFill="background1" w:themeFillShade="D9"/>
            <w:vAlign w:val="bottom"/>
          </w:tcPr>
          <w:p w14:paraId="7527A9E0" w14:textId="77777777" w:rsidR="001642F1" w:rsidRDefault="001642F1" w:rsidP="00496978">
            <w:pPr>
              <w:rPr>
                <w:b/>
              </w:rPr>
            </w:pPr>
            <w:proofErr w:type="spellStart"/>
            <w:r>
              <w:rPr>
                <w:b/>
              </w:rPr>
              <w:t>Datatyp</w:t>
            </w:r>
            <w:proofErr w:type="spellEnd"/>
          </w:p>
        </w:tc>
        <w:tc>
          <w:tcPr>
            <w:tcW w:w="4000" w:type="dxa"/>
            <w:shd w:val="clear" w:color="auto" w:fill="D9D9D9" w:themeFill="background1" w:themeFillShade="D9"/>
            <w:vAlign w:val="bottom"/>
          </w:tcPr>
          <w:p w14:paraId="0DACF216" w14:textId="77777777" w:rsidR="001642F1" w:rsidRDefault="001642F1" w:rsidP="00496978">
            <w:pPr>
              <w:rPr>
                <w:b/>
              </w:rPr>
            </w:pPr>
            <w:r>
              <w:rPr>
                <w:b/>
              </w:rPr>
              <w:t>Beskrivning</w:t>
            </w:r>
          </w:p>
        </w:tc>
        <w:tc>
          <w:tcPr>
            <w:tcW w:w="1300" w:type="dxa"/>
            <w:shd w:val="clear" w:color="auto" w:fill="D9D9D9" w:themeFill="background1" w:themeFillShade="D9"/>
            <w:vAlign w:val="bottom"/>
          </w:tcPr>
          <w:p w14:paraId="3ECFE546" w14:textId="77777777" w:rsidR="001642F1" w:rsidRDefault="001642F1" w:rsidP="00496978">
            <w:pPr>
              <w:rPr>
                <w:b/>
              </w:rPr>
            </w:pPr>
            <w:proofErr w:type="spellStart"/>
            <w:r>
              <w:rPr>
                <w:b/>
              </w:rPr>
              <w:t>Kardinalitet</w:t>
            </w:r>
            <w:proofErr w:type="spellEnd"/>
          </w:p>
        </w:tc>
      </w:tr>
      <w:tr w:rsidR="001642F1" w14:paraId="3AA04C51" w14:textId="77777777" w:rsidTr="00496978">
        <w:tc>
          <w:tcPr>
            <w:tcW w:w="2800" w:type="dxa"/>
          </w:tcPr>
          <w:p w14:paraId="0F914A38" w14:textId="77777777" w:rsidR="001642F1" w:rsidRDefault="001642F1" w:rsidP="00496978">
            <w:proofErr w:type="spellStart"/>
            <w:r>
              <w:t>result</w:t>
            </w:r>
            <w:proofErr w:type="spellEnd"/>
          </w:p>
        </w:tc>
        <w:tc>
          <w:tcPr>
            <w:tcW w:w="2000" w:type="dxa"/>
          </w:tcPr>
          <w:p w14:paraId="53D8FF97" w14:textId="77777777" w:rsidR="001642F1" w:rsidRDefault="001642F1" w:rsidP="00496978">
            <w:proofErr w:type="spellStart"/>
            <w:r>
              <w:t>ResultType</w:t>
            </w:r>
            <w:proofErr w:type="spellEnd"/>
          </w:p>
        </w:tc>
        <w:tc>
          <w:tcPr>
            <w:tcW w:w="4000" w:type="dxa"/>
          </w:tcPr>
          <w:p w14:paraId="46D21501" w14:textId="77777777" w:rsidR="001642F1" w:rsidRDefault="001642F1" w:rsidP="00496978"/>
        </w:tc>
        <w:tc>
          <w:tcPr>
            <w:tcW w:w="1300" w:type="dxa"/>
          </w:tcPr>
          <w:p w14:paraId="047C9657" w14:textId="77777777" w:rsidR="001642F1" w:rsidRDefault="001642F1" w:rsidP="00496978">
            <w:r>
              <w:t>1</w:t>
            </w:r>
          </w:p>
        </w:tc>
      </w:tr>
      <w:tr w:rsidR="001642F1" w14:paraId="583C2FED" w14:textId="77777777" w:rsidTr="00496978">
        <w:tc>
          <w:tcPr>
            <w:tcW w:w="2800" w:type="dxa"/>
          </w:tcPr>
          <w:p w14:paraId="329C888F" w14:textId="77777777" w:rsidR="001642F1" w:rsidRDefault="001642F1" w:rsidP="00496978">
            <w:proofErr w:type="spellStart"/>
            <w:r>
              <w:t>pdlAssertions</w:t>
            </w:r>
            <w:proofErr w:type="spellEnd"/>
          </w:p>
        </w:tc>
        <w:tc>
          <w:tcPr>
            <w:tcW w:w="2000" w:type="dxa"/>
          </w:tcPr>
          <w:p w14:paraId="3A2F9437" w14:textId="77777777" w:rsidR="001642F1" w:rsidRDefault="001642F1" w:rsidP="00496978">
            <w:proofErr w:type="spellStart"/>
            <w:r>
              <w:t>PDLAssertionType</w:t>
            </w:r>
            <w:proofErr w:type="spellEnd"/>
          </w:p>
        </w:tc>
        <w:tc>
          <w:tcPr>
            <w:tcW w:w="4000" w:type="dxa"/>
          </w:tcPr>
          <w:p w14:paraId="4E55D9A5" w14:textId="77777777" w:rsidR="001642F1" w:rsidRDefault="001642F1" w:rsidP="00496978">
            <w:r>
              <w:t>Lista med hämtade intyg.</w:t>
            </w:r>
          </w:p>
        </w:tc>
        <w:tc>
          <w:tcPr>
            <w:tcW w:w="1300" w:type="dxa"/>
          </w:tcPr>
          <w:p w14:paraId="4E8B7CB6" w14:textId="77777777" w:rsidR="001642F1" w:rsidRDefault="001642F1" w:rsidP="00496978">
            <w:r>
              <w:t>0..*</w:t>
            </w:r>
          </w:p>
        </w:tc>
      </w:tr>
    </w:tbl>
    <w:p w14:paraId="180780D3" w14:textId="77777777" w:rsidR="001642F1" w:rsidRDefault="001642F1" w:rsidP="001642F1">
      <w:pPr>
        <w:rPr>
          <w:lang w:val="en-US"/>
        </w:rPr>
      </w:pPr>
    </w:p>
    <w:p w14:paraId="72E5DD71" w14:textId="77777777" w:rsidR="001642F1" w:rsidRDefault="001642F1" w:rsidP="001642F1">
      <w:pPr>
        <w:rPr>
          <w:lang w:val="en-US"/>
        </w:rPr>
      </w:pPr>
    </w:p>
    <w:p w14:paraId="776D1A21" w14:textId="77777777" w:rsidR="001642F1" w:rsidRPr="00563A75" w:rsidRDefault="001642F1" w:rsidP="00A85095">
      <w:pPr>
        <w:pStyle w:val="Numreradrubrik3"/>
      </w:pPr>
      <w:bookmarkStart w:id="1315" w:name="_Toc32421645"/>
      <w:bookmarkStart w:id="1316" w:name="_Toc216183304"/>
      <w:proofErr w:type="gramStart"/>
      <w:r w:rsidRPr="00563A75">
        <w:lastRenderedPageBreak/>
        <w:t>urn:riv</w:t>
      </w:r>
      <w:proofErr w:type="gramEnd"/>
      <w:r w:rsidRPr="00563A75">
        <w:t>:</w:t>
      </w:r>
      <w:proofErr w:type="gramStart"/>
      <w:r w:rsidRPr="00563A75">
        <w:t>informationsecurity:authorization</w:t>
      </w:r>
      <w:proofErr w:type="gramEnd"/>
      <w:r w:rsidRPr="00563A75">
        <w:t>:consent:</w:t>
      </w:r>
      <w:proofErr w:type="gramStart"/>
      <w:r w:rsidRPr="00563A75">
        <w:t>2:GetExtendedConsentsResultType</w:t>
      </w:r>
      <w:bookmarkEnd w:id="1315"/>
      <w:bookmarkEnd w:id="1316"/>
      <w:proofErr w:type="gramEnd"/>
    </w:p>
    <w:p w14:paraId="2F905B5A" w14:textId="77777777" w:rsidR="001642F1" w:rsidRDefault="001642F1" w:rsidP="001642F1">
      <w:proofErr w:type="spellStart"/>
      <w:r>
        <w:t>Datatyp</w:t>
      </w:r>
      <w:proofErr w:type="spellEnd"/>
      <w:r>
        <w:t xml:space="preserve"> som innehåller resultatet från en hämtning av samtyckesintyg enligt det utökade formatet tillsammans med hämtade samtyckesintyg.</w:t>
      </w:r>
    </w:p>
    <w:p w14:paraId="500D4CCF" w14:textId="77777777" w:rsidR="001642F1" w:rsidRDefault="001642F1" w:rsidP="001642F1">
      <w:r>
        <w:t xml:space="preserve">Datatypen utökar datatypen </w:t>
      </w:r>
      <w:proofErr w:type="spellStart"/>
      <w:r>
        <w:t>Result</w:t>
      </w:r>
      <w:proofErr w:type="spellEnd"/>
      <w:r>
        <w:t>.</w:t>
      </w:r>
    </w:p>
    <w:p w14:paraId="2948751F" w14:textId="77777777" w:rsidR="001642F1" w:rsidRDefault="001642F1" w:rsidP="001642F1"/>
    <w:tbl>
      <w:tblPr>
        <w:tblStyle w:val="Tabellrutnt"/>
        <w:tblW w:w="9100" w:type="dxa"/>
        <w:tblLayout w:type="fixed"/>
        <w:tblLook w:val="04A0" w:firstRow="1" w:lastRow="0" w:firstColumn="1" w:lastColumn="0" w:noHBand="0" w:noVBand="1"/>
      </w:tblPr>
      <w:tblGrid>
        <w:gridCol w:w="2520"/>
        <w:gridCol w:w="1807"/>
        <w:gridCol w:w="3589"/>
        <w:gridCol w:w="1184"/>
      </w:tblGrid>
      <w:tr w:rsidR="001642F1" w14:paraId="230E8FA8" w14:textId="77777777" w:rsidTr="00496978">
        <w:trPr>
          <w:trHeight w:val="384"/>
        </w:trPr>
        <w:tc>
          <w:tcPr>
            <w:tcW w:w="2800" w:type="dxa"/>
            <w:shd w:val="clear" w:color="auto" w:fill="D9D9D9" w:themeFill="background1" w:themeFillShade="D9"/>
            <w:vAlign w:val="bottom"/>
          </w:tcPr>
          <w:p w14:paraId="5BC1EA85" w14:textId="77777777" w:rsidR="001642F1" w:rsidRDefault="001642F1" w:rsidP="00496978">
            <w:pPr>
              <w:rPr>
                <w:b/>
              </w:rPr>
            </w:pPr>
            <w:r>
              <w:rPr>
                <w:b/>
              </w:rPr>
              <w:t>Namn</w:t>
            </w:r>
          </w:p>
        </w:tc>
        <w:tc>
          <w:tcPr>
            <w:tcW w:w="2000" w:type="dxa"/>
            <w:shd w:val="clear" w:color="auto" w:fill="D9D9D9" w:themeFill="background1" w:themeFillShade="D9"/>
            <w:vAlign w:val="bottom"/>
          </w:tcPr>
          <w:p w14:paraId="394EDC5D" w14:textId="77777777" w:rsidR="001642F1" w:rsidRDefault="001642F1" w:rsidP="00496978">
            <w:pPr>
              <w:rPr>
                <w:b/>
              </w:rPr>
            </w:pPr>
            <w:proofErr w:type="spellStart"/>
            <w:r>
              <w:rPr>
                <w:b/>
              </w:rPr>
              <w:t>Datatyp</w:t>
            </w:r>
            <w:proofErr w:type="spellEnd"/>
          </w:p>
        </w:tc>
        <w:tc>
          <w:tcPr>
            <w:tcW w:w="4000" w:type="dxa"/>
            <w:shd w:val="clear" w:color="auto" w:fill="D9D9D9" w:themeFill="background1" w:themeFillShade="D9"/>
            <w:vAlign w:val="bottom"/>
          </w:tcPr>
          <w:p w14:paraId="2168B2C7" w14:textId="77777777" w:rsidR="001642F1" w:rsidRDefault="001642F1" w:rsidP="00496978">
            <w:pPr>
              <w:rPr>
                <w:b/>
              </w:rPr>
            </w:pPr>
            <w:r>
              <w:rPr>
                <w:b/>
              </w:rPr>
              <w:t>Beskrivning</w:t>
            </w:r>
          </w:p>
        </w:tc>
        <w:tc>
          <w:tcPr>
            <w:tcW w:w="1300" w:type="dxa"/>
            <w:shd w:val="clear" w:color="auto" w:fill="D9D9D9" w:themeFill="background1" w:themeFillShade="D9"/>
            <w:vAlign w:val="bottom"/>
          </w:tcPr>
          <w:p w14:paraId="489F51B6" w14:textId="77777777" w:rsidR="001642F1" w:rsidRDefault="001642F1" w:rsidP="00496978">
            <w:pPr>
              <w:rPr>
                <w:b/>
              </w:rPr>
            </w:pPr>
            <w:proofErr w:type="spellStart"/>
            <w:r>
              <w:rPr>
                <w:b/>
              </w:rPr>
              <w:t>Kardinalitet</w:t>
            </w:r>
            <w:proofErr w:type="spellEnd"/>
          </w:p>
        </w:tc>
      </w:tr>
      <w:tr w:rsidR="001642F1" w14:paraId="34F9049A" w14:textId="77777777" w:rsidTr="00496978">
        <w:tc>
          <w:tcPr>
            <w:tcW w:w="2800" w:type="dxa"/>
          </w:tcPr>
          <w:p w14:paraId="00A9E006" w14:textId="77777777" w:rsidR="001642F1" w:rsidRDefault="001642F1" w:rsidP="00496978">
            <w:proofErr w:type="spellStart"/>
            <w:r>
              <w:t>result</w:t>
            </w:r>
            <w:proofErr w:type="spellEnd"/>
          </w:p>
        </w:tc>
        <w:tc>
          <w:tcPr>
            <w:tcW w:w="2000" w:type="dxa"/>
          </w:tcPr>
          <w:p w14:paraId="1003FE4E" w14:textId="77777777" w:rsidR="001642F1" w:rsidRDefault="001642F1" w:rsidP="00496978">
            <w:proofErr w:type="spellStart"/>
            <w:r>
              <w:t>ResultType</w:t>
            </w:r>
            <w:proofErr w:type="spellEnd"/>
          </w:p>
        </w:tc>
        <w:tc>
          <w:tcPr>
            <w:tcW w:w="4000" w:type="dxa"/>
          </w:tcPr>
          <w:p w14:paraId="043FABB1" w14:textId="77777777" w:rsidR="001642F1" w:rsidRDefault="001642F1" w:rsidP="00496978"/>
        </w:tc>
        <w:tc>
          <w:tcPr>
            <w:tcW w:w="1300" w:type="dxa"/>
          </w:tcPr>
          <w:p w14:paraId="19AA4A81" w14:textId="77777777" w:rsidR="001642F1" w:rsidRDefault="001642F1" w:rsidP="00496978">
            <w:r>
              <w:t>1</w:t>
            </w:r>
          </w:p>
        </w:tc>
      </w:tr>
      <w:tr w:rsidR="001642F1" w14:paraId="7AE6314E" w14:textId="77777777" w:rsidTr="00496978">
        <w:tc>
          <w:tcPr>
            <w:tcW w:w="2800" w:type="dxa"/>
          </w:tcPr>
          <w:p w14:paraId="50325FF3" w14:textId="77777777" w:rsidR="001642F1" w:rsidRDefault="001642F1" w:rsidP="00496978">
            <w:proofErr w:type="spellStart"/>
            <w:r>
              <w:t>pdlAssertions</w:t>
            </w:r>
            <w:proofErr w:type="spellEnd"/>
          </w:p>
        </w:tc>
        <w:tc>
          <w:tcPr>
            <w:tcW w:w="2000" w:type="dxa"/>
          </w:tcPr>
          <w:p w14:paraId="3797C0DC" w14:textId="77777777" w:rsidR="001642F1" w:rsidRDefault="001642F1" w:rsidP="00496978">
            <w:proofErr w:type="spellStart"/>
            <w:r>
              <w:t>ExtendedPDLAssertionType</w:t>
            </w:r>
            <w:proofErr w:type="spellEnd"/>
          </w:p>
        </w:tc>
        <w:tc>
          <w:tcPr>
            <w:tcW w:w="4000" w:type="dxa"/>
          </w:tcPr>
          <w:p w14:paraId="53CE9655" w14:textId="77777777" w:rsidR="001642F1" w:rsidRDefault="001642F1" w:rsidP="00496978"/>
        </w:tc>
        <w:tc>
          <w:tcPr>
            <w:tcW w:w="1300" w:type="dxa"/>
          </w:tcPr>
          <w:p w14:paraId="376A0FA0" w14:textId="77777777" w:rsidR="001642F1" w:rsidRDefault="001642F1" w:rsidP="00496978">
            <w:r>
              <w:t>0..*</w:t>
            </w:r>
          </w:p>
        </w:tc>
      </w:tr>
    </w:tbl>
    <w:p w14:paraId="6BFE88C6" w14:textId="77777777" w:rsidR="001642F1" w:rsidRDefault="001642F1" w:rsidP="001642F1">
      <w:pPr>
        <w:rPr>
          <w:lang w:val="en-US"/>
        </w:rPr>
      </w:pPr>
    </w:p>
    <w:p w14:paraId="1ED2157C" w14:textId="77777777" w:rsidR="001642F1" w:rsidRDefault="001642F1" w:rsidP="001642F1">
      <w:pPr>
        <w:rPr>
          <w:lang w:val="en-US"/>
        </w:rPr>
      </w:pPr>
    </w:p>
    <w:p w14:paraId="7C8EEBC4" w14:textId="77777777" w:rsidR="001642F1" w:rsidRPr="00563A75" w:rsidRDefault="001642F1" w:rsidP="00A85095">
      <w:pPr>
        <w:pStyle w:val="Numreradrubrik3"/>
      </w:pPr>
      <w:bookmarkStart w:id="1317" w:name="_Toc32421646"/>
      <w:bookmarkStart w:id="1318" w:name="_Toc216183305"/>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2:HsaId</w:t>
      </w:r>
      <w:bookmarkEnd w:id="1317"/>
      <w:bookmarkEnd w:id="1318"/>
      <w:proofErr w:type="gramEnd"/>
    </w:p>
    <w:p w14:paraId="11F7C77A" w14:textId="77777777" w:rsidR="001642F1" w:rsidRDefault="001642F1" w:rsidP="001642F1">
      <w:proofErr w:type="spellStart"/>
      <w:r>
        <w:t>Datatyp</w:t>
      </w:r>
      <w:proofErr w:type="spellEnd"/>
      <w:r>
        <w:t xml:space="preserve"> som representerar det unika nummer som identifierar en anställd, uppdragstagare, strukturenhet eller en HCC funktion (HSA-id).</w:t>
      </w:r>
    </w:p>
    <w:p w14:paraId="0FCBE14E" w14:textId="4F483FD2" w:rsidR="001642F1" w:rsidRDefault="001642F1" w:rsidP="001642F1">
      <w:r>
        <w:t>Specificerat enligt HSA-schema tjänsteträdet version 3.9.</w:t>
      </w:r>
    </w:p>
    <w:p w14:paraId="1B8F1C2B" w14:textId="77777777" w:rsidR="001642F1" w:rsidRDefault="001642F1" w:rsidP="001642F1">
      <w:r>
        <w:t xml:space="preserve">Restriktionstyp: </w:t>
      </w:r>
      <w:proofErr w:type="spellStart"/>
      <w:proofErr w:type="gramStart"/>
      <w:r>
        <w:t>xs:string</w:t>
      </w:r>
      <w:proofErr w:type="spellEnd"/>
      <w:proofErr w:type="gramEnd"/>
    </w:p>
    <w:p w14:paraId="7A913AF6" w14:textId="21C53F2C" w:rsidR="001642F1" w:rsidRDefault="001642F1" w:rsidP="001642F1">
      <w:r>
        <w:t>Maxlängd: 32</w:t>
      </w:r>
    </w:p>
    <w:p w14:paraId="308FF318" w14:textId="77777777" w:rsidR="001642F1" w:rsidRPr="00563A75" w:rsidRDefault="001642F1" w:rsidP="00A85095">
      <w:pPr>
        <w:pStyle w:val="Numreradrubrik3"/>
      </w:pPr>
      <w:bookmarkStart w:id="1319" w:name="_Toc32421647"/>
      <w:bookmarkStart w:id="1320" w:name="_Toc216183306"/>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2:IIType</w:t>
      </w:r>
      <w:bookmarkEnd w:id="1319"/>
      <w:bookmarkEnd w:id="1320"/>
      <w:proofErr w:type="gramEnd"/>
    </w:p>
    <w:p w14:paraId="1D6D9FC9" w14:textId="77777777" w:rsidR="001642F1" w:rsidRDefault="001642F1" w:rsidP="001642F1">
      <w:r>
        <w:t>En universellt unik identifierare.</w:t>
      </w:r>
    </w:p>
    <w:p w14:paraId="1197A11D" w14:textId="77777777" w:rsidR="001642F1" w:rsidRDefault="001642F1" w:rsidP="001642F1"/>
    <w:tbl>
      <w:tblPr>
        <w:tblStyle w:val="Tabellrutnt"/>
        <w:tblW w:w="9100" w:type="dxa"/>
        <w:tblLayout w:type="fixed"/>
        <w:tblLook w:val="04A0" w:firstRow="1" w:lastRow="0" w:firstColumn="1" w:lastColumn="0" w:noHBand="0" w:noVBand="1"/>
      </w:tblPr>
      <w:tblGrid>
        <w:gridCol w:w="2520"/>
        <w:gridCol w:w="1807"/>
        <w:gridCol w:w="3589"/>
        <w:gridCol w:w="1184"/>
      </w:tblGrid>
      <w:tr w:rsidR="001642F1" w14:paraId="2B6EEE4B" w14:textId="77777777" w:rsidTr="00496978">
        <w:trPr>
          <w:trHeight w:val="384"/>
        </w:trPr>
        <w:tc>
          <w:tcPr>
            <w:tcW w:w="2800" w:type="dxa"/>
            <w:shd w:val="clear" w:color="auto" w:fill="D9D9D9" w:themeFill="background1" w:themeFillShade="D9"/>
            <w:vAlign w:val="bottom"/>
          </w:tcPr>
          <w:p w14:paraId="010C86C4" w14:textId="77777777" w:rsidR="001642F1" w:rsidRDefault="001642F1" w:rsidP="00496978">
            <w:pPr>
              <w:rPr>
                <w:b/>
              </w:rPr>
            </w:pPr>
            <w:r>
              <w:rPr>
                <w:b/>
              </w:rPr>
              <w:t>Namn</w:t>
            </w:r>
          </w:p>
        </w:tc>
        <w:tc>
          <w:tcPr>
            <w:tcW w:w="2000" w:type="dxa"/>
            <w:shd w:val="clear" w:color="auto" w:fill="D9D9D9" w:themeFill="background1" w:themeFillShade="D9"/>
            <w:vAlign w:val="bottom"/>
          </w:tcPr>
          <w:p w14:paraId="589ACDA4" w14:textId="77777777" w:rsidR="001642F1" w:rsidRDefault="001642F1" w:rsidP="00496978">
            <w:pPr>
              <w:rPr>
                <w:b/>
              </w:rPr>
            </w:pPr>
            <w:proofErr w:type="spellStart"/>
            <w:r>
              <w:rPr>
                <w:b/>
              </w:rPr>
              <w:t>Datatyp</w:t>
            </w:r>
            <w:proofErr w:type="spellEnd"/>
          </w:p>
        </w:tc>
        <w:tc>
          <w:tcPr>
            <w:tcW w:w="4000" w:type="dxa"/>
            <w:shd w:val="clear" w:color="auto" w:fill="D9D9D9" w:themeFill="background1" w:themeFillShade="D9"/>
            <w:vAlign w:val="bottom"/>
          </w:tcPr>
          <w:p w14:paraId="45CFEE83" w14:textId="77777777" w:rsidR="001642F1" w:rsidRDefault="001642F1" w:rsidP="00496978">
            <w:pPr>
              <w:rPr>
                <w:b/>
              </w:rPr>
            </w:pPr>
            <w:r>
              <w:rPr>
                <w:b/>
              </w:rPr>
              <w:t>Beskrivning</w:t>
            </w:r>
          </w:p>
        </w:tc>
        <w:tc>
          <w:tcPr>
            <w:tcW w:w="1300" w:type="dxa"/>
            <w:shd w:val="clear" w:color="auto" w:fill="D9D9D9" w:themeFill="background1" w:themeFillShade="D9"/>
            <w:vAlign w:val="bottom"/>
          </w:tcPr>
          <w:p w14:paraId="54FDE60A" w14:textId="77777777" w:rsidR="001642F1" w:rsidRDefault="001642F1" w:rsidP="00496978">
            <w:pPr>
              <w:rPr>
                <w:b/>
              </w:rPr>
            </w:pPr>
            <w:proofErr w:type="spellStart"/>
            <w:r>
              <w:rPr>
                <w:b/>
              </w:rPr>
              <w:t>Kardinalitet</w:t>
            </w:r>
            <w:proofErr w:type="spellEnd"/>
          </w:p>
        </w:tc>
      </w:tr>
      <w:tr w:rsidR="001642F1" w14:paraId="73FD00DB" w14:textId="77777777" w:rsidTr="00496978">
        <w:tc>
          <w:tcPr>
            <w:tcW w:w="2800" w:type="dxa"/>
          </w:tcPr>
          <w:p w14:paraId="59B872DC" w14:textId="77777777" w:rsidR="001642F1" w:rsidRDefault="001642F1" w:rsidP="00496978">
            <w:proofErr w:type="spellStart"/>
            <w:r>
              <w:t>root</w:t>
            </w:r>
            <w:proofErr w:type="spellEnd"/>
          </w:p>
        </w:tc>
        <w:tc>
          <w:tcPr>
            <w:tcW w:w="2000" w:type="dxa"/>
          </w:tcPr>
          <w:p w14:paraId="141B43EE" w14:textId="77777777" w:rsidR="001642F1" w:rsidRDefault="001642F1" w:rsidP="00496978">
            <w:proofErr w:type="spellStart"/>
            <w:proofErr w:type="gramStart"/>
            <w:r>
              <w:t>xs:String</w:t>
            </w:r>
            <w:proofErr w:type="spellEnd"/>
            <w:proofErr w:type="gramEnd"/>
          </w:p>
        </w:tc>
        <w:tc>
          <w:tcPr>
            <w:tcW w:w="4000" w:type="dxa"/>
          </w:tcPr>
          <w:p w14:paraId="7509CB6A" w14:textId="77777777" w:rsidR="001642F1" w:rsidRDefault="001642F1" w:rsidP="00496978">
            <w:r>
              <w:t xml:space="preserve">Fältet </w:t>
            </w:r>
            <w:proofErr w:type="spellStart"/>
            <w:r>
              <w:t>root</w:t>
            </w:r>
            <w:proofErr w:type="spellEnd"/>
            <w:r>
              <w:t xml:space="preserve"> sätts till OID för kodverket för identifieraren (extension)</w:t>
            </w:r>
          </w:p>
          <w:p w14:paraId="13CD8611" w14:textId="77777777" w:rsidR="001642F1" w:rsidRDefault="001642F1" w:rsidP="00496978">
            <w:r>
              <w:t>Som exempel för svenskt personnummer skall Skatteverkets OID för personnummer (</w:t>
            </w:r>
            <w:proofErr w:type="gramStart"/>
            <w:r>
              <w:t>1.2.752.129</w:t>
            </w:r>
            <w:proofErr w:type="gramEnd"/>
            <w:r>
              <w:t>.2.1.3.1) användas.</w:t>
            </w:r>
          </w:p>
        </w:tc>
        <w:tc>
          <w:tcPr>
            <w:tcW w:w="1300" w:type="dxa"/>
          </w:tcPr>
          <w:p w14:paraId="4E9CE4A9" w14:textId="77777777" w:rsidR="001642F1" w:rsidRDefault="001642F1" w:rsidP="00496978">
            <w:r>
              <w:t>1</w:t>
            </w:r>
          </w:p>
        </w:tc>
      </w:tr>
      <w:tr w:rsidR="001642F1" w14:paraId="37932B39" w14:textId="77777777" w:rsidTr="00496978">
        <w:tc>
          <w:tcPr>
            <w:tcW w:w="2800" w:type="dxa"/>
          </w:tcPr>
          <w:p w14:paraId="4C16CD1D" w14:textId="77777777" w:rsidR="001642F1" w:rsidRDefault="001642F1" w:rsidP="00496978">
            <w:r>
              <w:t>extension</w:t>
            </w:r>
          </w:p>
        </w:tc>
        <w:tc>
          <w:tcPr>
            <w:tcW w:w="2000" w:type="dxa"/>
          </w:tcPr>
          <w:p w14:paraId="21C7BF9B" w14:textId="77777777" w:rsidR="001642F1" w:rsidRDefault="001642F1" w:rsidP="00496978">
            <w:proofErr w:type="spellStart"/>
            <w:proofErr w:type="gramStart"/>
            <w:r>
              <w:t>xs:String</w:t>
            </w:r>
            <w:proofErr w:type="spellEnd"/>
            <w:proofErr w:type="gramEnd"/>
          </w:p>
        </w:tc>
        <w:tc>
          <w:tcPr>
            <w:tcW w:w="4000" w:type="dxa"/>
          </w:tcPr>
          <w:p w14:paraId="070E70A2" w14:textId="77777777" w:rsidR="001642F1" w:rsidRDefault="001642F1" w:rsidP="00496978">
            <w:proofErr w:type="gramStart"/>
            <w:r>
              <w:t>Ett id</w:t>
            </w:r>
            <w:proofErr w:type="gramEnd"/>
            <w:r>
              <w:t xml:space="preserve"> som tillsammans med värdet i </w:t>
            </w:r>
            <w:proofErr w:type="spellStart"/>
            <w:r>
              <w:t>root</w:t>
            </w:r>
            <w:proofErr w:type="spellEnd"/>
            <w:r>
              <w:t xml:space="preserve"> är unikt. Som exempel för svensk personidentitet så är extension lika med personnummer.</w:t>
            </w:r>
          </w:p>
        </w:tc>
        <w:tc>
          <w:tcPr>
            <w:tcW w:w="1300" w:type="dxa"/>
          </w:tcPr>
          <w:p w14:paraId="5003A9BA" w14:textId="77777777" w:rsidR="001642F1" w:rsidRDefault="001642F1" w:rsidP="00496978">
            <w:r>
              <w:t>0..1</w:t>
            </w:r>
          </w:p>
        </w:tc>
      </w:tr>
    </w:tbl>
    <w:p w14:paraId="23EDFDB4" w14:textId="77777777" w:rsidR="001642F1" w:rsidRDefault="001642F1" w:rsidP="001642F1">
      <w:pPr>
        <w:rPr>
          <w:lang w:val="en-US"/>
        </w:rPr>
      </w:pPr>
    </w:p>
    <w:p w14:paraId="7C2AAD9E" w14:textId="77777777" w:rsidR="001642F1" w:rsidRDefault="001642F1" w:rsidP="001642F1">
      <w:pPr>
        <w:rPr>
          <w:lang w:val="en-US"/>
        </w:rPr>
      </w:pPr>
    </w:p>
    <w:p w14:paraId="0C536E54" w14:textId="77777777" w:rsidR="001642F1" w:rsidRPr="00563A75" w:rsidRDefault="001642F1" w:rsidP="00A85095">
      <w:pPr>
        <w:pStyle w:val="Numreradrubrik3"/>
      </w:pPr>
      <w:bookmarkStart w:id="1321" w:name="_Toc32421648"/>
      <w:bookmarkStart w:id="1322" w:name="_Toc216183307"/>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2:Id</w:t>
      </w:r>
      <w:bookmarkEnd w:id="1321"/>
      <w:bookmarkEnd w:id="1322"/>
      <w:proofErr w:type="gramEnd"/>
    </w:p>
    <w:p w14:paraId="0B93C916" w14:textId="27153355" w:rsidR="001642F1" w:rsidRDefault="001642F1" w:rsidP="001642F1">
      <w:proofErr w:type="spellStart"/>
      <w:r>
        <w:t>Datatyp</w:t>
      </w:r>
      <w:proofErr w:type="spellEnd"/>
      <w:r>
        <w:t xml:space="preserve"> som representerar ett unikt identifikationsnummer enligt formatet för UUID (</w:t>
      </w:r>
      <w:proofErr w:type="spellStart"/>
      <w:r>
        <w:t>Universally</w:t>
      </w:r>
      <w:proofErr w:type="spellEnd"/>
      <w:r>
        <w:t xml:space="preserve"> </w:t>
      </w:r>
      <w:proofErr w:type="spellStart"/>
      <w:r>
        <w:t>Unique</w:t>
      </w:r>
      <w:proofErr w:type="spellEnd"/>
      <w:r>
        <w:t xml:space="preserve"> </w:t>
      </w:r>
      <w:proofErr w:type="spellStart"/>
      <w:r>
        <w:t>Identifier</w:t>
      </w:r>
      <w:proofErr w:type="spellEnd"/>
      <w:r>
        <w:t>).</w:t>
      </w:r>
    </w:p>
    <w:p w14:paraId="3F9614F4" w14:textId="77777777" w:rsidR="001642F1" w:rsidRDefault="001642F1" w:rsidP="001642F1">
      <w:r>
        <w:t xml:space="preserve">Restriktionstyp: </w:t>
      </w:r>
      <w:proofErr w:type="spellStart"/>
      <w:proofErr w:type="gramStart"/>
      <w:r>
        <w:t>xs:string</w:t>
      </w:r>
      <w:proofErr w:type="spellEnd"/>
      <w:proofErr w:type="gramEnd"/>
    </w:p>
    <w:p w14:paraId="75F5A709" w14:textId="735F0E21" w:rsidR="001642F1" w:rsidRDefault="001642F1" w:rsidP="001642F1">
      <w:r>
        <w:t>Maxlängd: 36</w:t>
      </w:r>
    </w:p>
    <w:p w14:paraId="6C15FEA0" w14:textId="77777777" w:rsidR="001642F1" w:rsidRPr="00563A75" w:rsidRDefault="001642F1" w:rsidP="00A85095">
      <w:pPr>
        <w:pStyle w:val="Numreradrubrik3"/>
      </w:pPr>
      <w:bookmarkStart w:id="1323" w:name="_Toc32421649"/>
      <w:bookmarkStart w:id="1324" w:name="_Toc216183308"/>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2:OwnerId</w:t>
      </w:r>
      <w:bookmarkEnd w:id="1323"/>
      <w:bookmarkEnd w:id="1324"/>
      <w:proofErr w:type="gramEnd"/>
    </w:p>
    <w:p w14:paraId="0E41015B" w14:textId="6D95BE40" w:rsidR="001642F1" w:rsidRDefault="001642F1" w:rsidP="001642F1">
      <w:proofErr w:type="spellStart"/>
      <w:r>
        <w:t>Datatyp</w:t>
      </w:r>
      <w:proofErr w:type="spellEnd"/>
      <w:r>
        <w:t xml:space="preserve"> som identifierar systemet som registrerade/skapade </w:t>
      </w:r>
      <w:r w:rsidR="00262B00">
        <w:t>artefakten</w:t>
      </w:r>
      <w:r>
        <w:t xml:space="preserve">. Används endast för tekniskt bruk för </w:t>
      </w:r>
      <w:proofErr w:type="gramStart"/>
      <w:r>
        <w:t>t.ex.</w:t>
      </w:r>
      <w:proofErr w:type="gramEnd"/>
      <w:r>
        <w:t xml:space="preserve"> uppföljning och spårning.</w:t>
      </w:r>
    </w:p>
    <w:p w14:paraId="6EDDB3E8" w14:textId="77777777" w:rsidR="001642F1" w:rsidRDefault="001642F1" w:rsidP="001642F1">
      <w:r>
        <w:t xml:space="preserve">Restriktionstyp: </w:t>
      </w:r>
      <w:proofErr w:type="spellStart"/>
      <w:proofErr w:type="gramStart"/>
      <w:r>
        <w:t>xs:string</w:t>
      </w:r>
      <w:proofErr w:type="spellEnd"/>
      <w:proofErr w:type="gramEnd"/>
    </w:p>
    <w:p w14:paraId="4A4BBFCB" w14:textId="77777777" w:rsidR="001642F1" w:rsidRDefault="001642F1" w:rsidP="001642F1">
      <w:r>
        <w:t>Maxlängd: 512</w:t>
      </w:r>
    </w:p>
    <w:p w14:paraId="5709B9F8" w14:textId="77777777" w:rsidR="001642F1" w:rsidRDefault="001642F1" w:rsidP="001642F1"/>
    <w:p w14:paraId="2B303629" w14:textId="77777777" w:rsidR="001642F1" w:rsidRPr="00563A75" w:rsidRDefault="001642F1" w:rsidP="00A85095">
      <w:pPr>
        <w:pStyle w:val="Numreradrubrik3"/>
      </w:pPr>
      <w:bookmarkStart w:id="1325" w:name="_Toc32421650"/>
      <w:bookmarkStart w:id="1326" w:name="_Toc216183309"/>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2:PDLAssertionType</w:t>
      </w:r>
      <w:bookmarkEnd w:id="1325"/>
      <w:bookmarkEnd w:id="1326"/>
      <w:proofErr w:type="gramEnd"/>
    </w:p>
    <w:p w14:paraId="739A9F47" w14:textId="77777777" w:rsidR="001642F1" w:rsidRDefault="001642F1" w:rsidP="001642F1">
      <w:proofErr w:type="spellStart"/>
      <w:r>
        <w:t>Datatyp</w:t>
      </w:r>
      <w:proofErr w:type="spellEnd"/>
      <w:r>
        <w:t xml:space="preserve"> som representerar ett intyg som ger direktåtkomst till andra vårdgivares information enligt PDL. Datatypen beskriver grundformatet för ett intyg.</w:t>
      </w:r>
    </w:p>
    <w:p w14:paraId="0DDD6593" w14:textId="77777777" w:rsidR="001642F1" w:rsidRDefault="001642F1" w:rsidP="001642F1"/>
    <w:tbl>
      <w:tblPr>
        <w:tblStyle w:val="Tabellrutnt"/>
        <w:tblW w:w="9100" w:type="dxa"/>
        <w:tblLayout w:type="fixed"/>
        <w:tblLook w:val="04A0" w:firstRow="1" w:lastRow="0" w:firstColumn="1" w:lastColumn="0" w:noHBand="0" w:noVBand="1"/>
      </w:tblPr>
      <w:tblGrid>
        <w:gridCol w:w="2520"/>
        <w:gridCol w:w="1807"/>
        <w:gridCol w:w="3589"/>
        <w:gridCol w:w="1184"/>
      </w:tblGrid>
      <w:tr w:rsidR="001642F1" w14:paraId="2D6A6812" w14:textId="77777777" w:rsidTr="00496978">
        <w:trPr>
          <w:trHeight w:val="384"/>
        </w:trPr>
        <w:tc>
          <w:tcPr>
            <w:tcW w:w="2800" w:type="dxa"/>
            <w:shd w:val="clear" w:color="auto" w:fill="D9D9D9" w:themeFill="background1" w:themeFillShade="D9"/>
            <w:vAlign w:val="bottom"/>
          </w:tcPr>
          <w:p w14:paraId="018E78C5" w14:textId="77777777" w:rsidR="001642F1" w:rsidRDefault="001642F1" w:rsidP="00496978">
            <w:pPr>
              <w:rPr>
                <w:b/>
              </w:rPr>
            </w:pPr>
            <w:r>
              <w:rPr>
                <w:b/>
              </w:rPr>
              <w:t>Namn</w:t>
            </w:r>
          </w:p>
        </w:tc>
        <w:tc>
          <w:tcPr>
            <w:tcW w:w="2000" w:type="dxa"/>
            <w:shd w:val="clear" w:color="auto" w:fill="D9D9D9" w:themeFill="background1" w:themeFillShade="D9"/>
            <w:vAlign w:val="bottom"/>
          </w:tcPr>
          <w:p w14:paraId="51BBD22A" w14:textId="77777777" w:rsidR="001642F1" w:rsidRDefault="001642F1" w:rsidP="00496978">
            <w:pPr>
              <w:rPr>
                <w:b/>
              </w:rPr>
            </w:pPr>
            <w:proofErr w:type="spellStart"/>
            <w:r>
              <w:rPr>
                <w:b/>
              </w:rPr>
              <w:t>Datatyp</w:t>
            </w:r>
            <w:proofErr w:type="spellEnd"/>
          </w:p>
        </w:tc>
        <w:tc>
          <w:tcPr>
            <w:tcW w:w="4000" w:type="dxa"/>
            <w:shd w:val="clear" w:color="auto" w:fill="D9D9D9" w:themeFill="background1" w:themeFillShade="D9"/>
            <w:vAlign w:val="bottom"/>
          </w:tcPr>
          <w:p w14:paraId="2D7A82BB" w14:textId="77777777" w:rsidR="001642F1" w:rsidRDefault="001642F1" w:rsidP="00496978">
            <w:pPr>
              <w:rPr>
                <w:b/>
              </w:rPr>
            </w:pPr>
            <w:r>
              <w:rPr>
                <w:b/>
              </w:rPr>
              <w:t>Beskrivning</w:t>
            </w:r>
          </w:p>
        </w:tc>
        <w:tc>
          <w:tcPr>
            <w:tcW w:w="1300" w:type="dxa"/>
            <w:shd w:val="clear" w:color="auto" w:fill="D9D9D9" w:themeFill="background1" w:themeFillShade="D9"/>
            <w:vAlign w:val="bottom"/>
          </w:tcPr>
          <w:p w14:paraId="4FF60D55" w14:textId="77777777" w:rsidR="001642F1" w:rsidRDefault="001642F1" w:rsidP="00496978">
            <w:pPr>
              <w:rPr>
                <w:b/>
              </w:rPr>
            </w:pPr>
            <w:proofErr w:type="spellStart"/>
            <w:r>
              <w:rPr>
                <w:b/>
              </w:rPr>
              <w:t>Kardinalitet</w:t>
            </w:r>
            <w:proofErr w:type="spellEnd"/>
          </w:p>
        </w:tc>
      </w:tr>
      <w:tr w:rsidR="001642F1" w14:paraId="4C35D2F1" w14:textId="77777777" w:rsidTr="00496978">
        <w:tc>
          <w:tcPr>
            <w:tcW w:w="2800" w:type="dxa"/>
          </w:tcPr>
          <w:p w14:paraId="66274D7C" w14:textId="77777777" w:rsidR="001642F1" w:rsidRDefault="001642F1" w:rsidP="00496978">
            <w:proofErr w:type="spellStart"/>
            <w:r>
              <w:t>assertionId</w:t>
            </w:r>
            <w:proofErr w:type="spellEnd"/>
          </w:p>
        </w:tc>
        <w:tc>
          <w:tcPr>
            <w:tcW w:w="2000" w:type="dxa"/>
          </w:tcPr>
          <w:p w14:paraId="0CD46AD0" w14:textId="77777777" w:rsidR="001642F1" w:rsidRDefault="001642F1" w:rsidP="00496978">
            <w:r>
              <w:t>Id</w:t>
            </w:r>
          </w:p>
        </w:tc>
        <w:tc>
          <w:tcPr>
            <w:tcW w:w="4000" w:type="dxa"/>
          </w:tcPr>
          <w:p w14:paraId="4C125C18" w14:textId="77777777" w:rsidR="001642F1" w:rsidRDefault="001642F1" w:rsidP="00496978">
            <w:r>
              <w:t>Unik, global identifierare för intyget.</w:t>
            </w:r>
          </w:p>
        </w:tc>
        <w:tc>
          <w:tcPr>
            <w:tcW w:w="1300" w:type="dxa"/>
          </w:tcPr>
          <w:p w14:paraId="7763D6D6" w14:textId="77777777" w:rsidR="001642F1" w:rsidRDefault="001642F1" w:rsidP="00496978">
            <w:r>
              <w:t>1</w:t>
            </w:r>
          </w:p>
        </w:tc>
      </w:tr>
      <w:tr w:rsidR="001642F1" w14:paraId="0EFA872D" w14:textId="77777777" w:rsidTr="00496978">
        <w:tc>
          <w:tcPr>
            <w:tcW w:w="2800" w:type="dxa"/>
          </w:tcPr>
          <w:p w14:paraId="47EA437D" w14:textId="77777777" w:rsidR="001642F1" w:rsidRDefault="001642F1" w:rsidP="00496978">
            <w:proofErr w:type="spellStart"/>
            <w:r>
              <w:t>assertionType</w:t>
            </w:r>
            <w:proofErr w:type="spellEnd"/>
          </w:p>
        </w:tc>
        <w:tc>
          <w:tcPr>
            <w:tcW w:w="2000" w:type="dxa"/>
          </w:tcPr>
          <w:p w14:paraId="012BE762" w14:textId="77777777" w:rsidR="001642F1" w:rsidRDefault="001642F1" w:rsidP="00496978">
            <w:proofErr w:type="spellStart"/>
            <w:r>
              <w:t>AssertionTypeType</w:t>
            </w:r>
            <w:proofErr w:type="spellEnd"/>
          </w:p>
        </w:tc>
        <w:tc>
          <w:tcPr>
            <w:tcW w:w="4000" w:type="dxa"/>
          </w:tcPr>
          <w:p w14:paraId="0C584D55" w14:textId="21278AEF" w:rsidR="001642F1" w:rsidRDefault="001642F1" w:rsidP="00496978">
            <w:r>
              <w:t xml:space="preserve">Typ av intyg som ger direktåtkomst till information från andra </w:t>
            </w:r>
            <w:proofErr w:type="spellStart"/>
            <w:r>
              <w:t>vådgivare</w:t>
            </w:r>
            <w:proofErr w:type="spellEnd"/>
            <w:r>
              <w:t xml:space="preserve"> enligt PDL. Kan vara </w:t>
            </w:r>
            <w:r w:rsidR="004709C3">
              <w:t>patientens/brukarens</w:t>
            </w:r>
            <w:r>
              <w:t xml:space="preserve"> samtycke eller nödsituation.</w:t>
            </w:r>
          </w:p>
        </w:tc>
        <w:tc>
          <w:tcPr>
            <w:tcW w:w="1300" w:type="dxa"/>
          </w:tcPr>
          <w:p w14:paraId="329B683C" w14:textId="77777777" w:rsidR="001642F1" w:rsidRDefault="001642F1" w:rsidP="00496978">
            <w:r>
              <w:t>1</w:t>
            </w:r>
          </w:p>
        </w:tc>
      </w:tr>
      <w:tr w:rsidR="001642F1" w14:paraId="0D1E52E7" w14:textId="77777777" w:rsidTr="00496978">
        <w:tc>
          <w:tcPr>
            <w:tcW w:w="2800" w:type="dxa"/>
          </w:tcPr>
          <w:p w14:paraId="3C207C1D" w14:textId="77777777" w:rsidR="001642F1" w:rsidRDefault="001642F1" w:rsidP="00496978">
            <w:proofErr w:type="spellStart"/>
            <w:r>
              <w:t>scope</w:t>
            </w:r>
            <w:proofErr w:type="spellEnd"/>
          </w:p>
        </w:tc>
        <w:tc>
          <w:tcPr>
            <w:tcW w:w="2000" w:type="dxa"/>
          </w:tcPr>
          <w:p w14:paraId="45462D8E" w14:textId="77777777" w:rsidR="001642F1" w:rsidRDefault="001642F1" w:rsidP="00496978">
            <w:proofErr w:type="spellStart"/>
            <w:r>
              <w:t>ScopeType</w:t>
            </w:r>
            <w:proofErr w:type="spellEnd"/>
          </w:p>
        </w:tc>
        <w:tc>
          <w:tcPr>
            <w:tcW w:w="4000" w:type="dxa"/>
          </w:tcPr>
          <w:p w14:paraId="304E679F" w14:textId="77777777" w:rsidR="001642F1" w:rsidRDefault="001642F1" w:rsidP="00496978">
            <w:r>
              <w:t>Omfånget/tillämpningsområde på samtycket.</w:t>
            </w:r>
          </w:p>
        </w:tc>
        <w:tc>
          <w:tcPr>
            <w:tcW w:w="1300" w:type="dxa"/>
          </w:tcPr>
          <w:p w14:paraId="4AE9F9BB" w14:textId="77777777" w:rsidR="001642F1" w:rsidRDefault="001642F1" w:rsidP="00496978">
            <w:r>
              <w:t>1</w:t>
            </w:r>
          </w:p>
        </w:tc>
      </w:tr>
      <w:tr w:rsidR="001642F1" w14:paraId="1B494FA7" w14:textId="77777777" w:rsidTr="00496978">
        <w:tc>
          <w:tcPr>
            <w:tcW w:w="2800" w:type="dxa"/>
          </w:tcPr>
          <w:p w14:paraId="5F5F24D5" w14:textId="77777777" w:rsidR="001642F1" w:rsidRDefault="001642F1" w:rsidP="00496978">
            <w:proofErr w:type="spellStart"/>
            <w:r>
              <w:t>careProviderId</w:t>
            </w:r>
            <w:proofErr w:type="spellEnd"/>
          </w:p>
        </w:tc>
        <w:tc>
          <w:tcPr>
            <w:tcW w:w="2000" w:type="dxa"/>
          </w:tcPr>
          <w:p w14:paraId="6014F311" w14:textId="77777777" w:rsidR="001642F1" w:rsidRDefault="001642F1" w:rsidP="00496978">
            <w:proofErr w:type="spellStart"/>
            <w:r>
              <w:t>HsaId</w:t>
            </w:r>
            <w:proofErr w:type="spellEnd"/>
          </w:p>
        </w:tc>
        <w:tc>
          <w:tcPr>
            <w:tcW w:w="4000" w:type="dxa"/>
          </w:tcPr>
          <w:p w14:paraId="1EBDBE67" w14:textId="77777777" w:rsidR="001642F1" w:rsidRDefault="001642F1" w:rsidP="00496978">
            <w:r>
              <w:t>Vårdgivare id. Intyget kopplas till den vårdgivare som medarbetaren är kopplad till via dennes aktuella medarbetaruppdrag.</w:t>
            </w:r>
          </w:p>
        </w:tc>
        <w:tc>
          <w:tcPr>
            <w:tcW w:w="1300" w:type="dxa"/>
          </w:tcPr>
          <w:p w14:paraId="703E261E" w14:textId="77777777" w:rsidR="001642F1" w:rsidRDefault="001642F1" w:rsidP="00496978">
            <w:r>
              <w:t>1</w:t>
            </w:r>
          </w:p>
        </w:tc>
      </w:tr>
      <w:tr w:rsidR="001642F1" w14:paraId="1AB92844" w14:textId="77777777" w:rsidTr="00496978">
        <w:tc>
          <w:tcPr>
            <w:tcW w:w="2800" w:type="dxa"/>
          </w:tcPr>
          <w:p w14:paraId="66816BCB" w14:textId="77777777" w:rsidR="001642F1" w:rsidRDefault="001642F1" w:rsidP="00496978">
            <w:proofErr w:type="spellStart"/>
            <w:r>
              <w:t>careUnitId</w:t>
            </w:r>
            <w:proofErr w:type="spellEnd"/>
          </w:p>
        </w:tc>
        <w:tc>
          <w:tcPr>
            <w:tcW w:w="2000" w:type="dxa"/>
          </w:tcPr>
          <w:p w14:paraId="0E113872" w14:textId="77777777" w:rsidR="001642F1" w:rsidRDefault="001642F1" w:rsidP="00496978">
            <w:proofErr w:type="spellStart"/>
            <w:r>
              <w:t>HsaId</w:t>
            </w:r>
            <w:proofErr w:type="spellEnd"/>
          </w:p>
        </w:tc>
        <w:tc>
          <w:tcPr>
            <w:tcW w:w="4000" w:type="dxa"/>
          </w:tcPr>
          <w:p w14:paraId="45AF1DE5" w14:textId="77777777" w:rsidR="001642F1" w:rsidRDefault="001642F1" w:rsidP="00496978">
            <w:r>
              <w:t>Vårdenhets id. Intyget kopplas till den vårdenhet som medarbetaren är kopplad till via dennes aktuella medarbetaruppdrag.</w:t>
            </w:r>
          </w:p>
        </w:tc>
        <w:tc>
          <w:tcPr>
            <w:tcW w:w="1300" w:type="dxa"/>
          </w:tcPr>
          <w:p w14:paraId="6A1AA1AC" w14:textId="77777777" w:rsidR="001642F1" w:rsidRDefault="001642F1" w:rsidP="00496978">
            <w:r>
              <w:t>1</w:t>
            </w:r>
          </w:p>
        </w:tc>
      </w:tr>
      <w:tr w:rsidR="001642F1" w14:paraId="58013742" w14:textId="77777777" w:rsidTr="00496978">
        <w:tc>
          <w:tcPr>
            <w:tcW w:w="2800" w:type="dxa"/>
          </w:tcPr>
          <w:p w14:paraId="4C4A77F1" w14:textId="77777777" w:rsidR="001642F1" w:rsidRDefault="001642F1" w:rsidP="00496978">
            <w:proofErr w:type="spellStart"/>
            <w:r>
              <w:lastRenderedPageBreak/>
              <w:t>employeeId</w:t>
            </w:r>
            <w:proofErr w:type="spellEnd"/>
          </w:p>
        </w:tc>
        <w:tc>
          <w:tcPr>
            <w:tcW w:w="2000" w:type="dxa"/>
          </w:tcPr>
          <w:p w14:paraId="5FE83E14" w14:textId="77777777" w:rsidR="001642F1" w:rsidRDefault="001642F1" w:rsidP="00496978">
            <w:proofErr w:type="spellStart"/>
            <w:r>
              <w:t>HsaId</w:t>
            </w:r>
            <w:proofErr w:type="spellEnd"/>
          </w:p>
        </w:tc>
        <w:tc>
          <w:tcPr>
            <w:tcW w:w="4000" w:type="dxa"/>
          </w:tcPr>
          <w:p w14:paraId="6BA263D3" w14:textId="77777777" w:rsidR="001642F1" w:rsidRDefault="001642F1" w:rsidP="00496978">
            <w:r>
              <w:t>Medarbetare id. Om samtycket är personligt anges medarbetarens id. Om samtycket gäller all behörig personal på vårdenheten skall inget värde anges.</w:t>
            </w:r>
          </w:p>
        </w:tc>
        <w:tc>
          <w:tcPr>
            <w:tcW w:w="1300" w:type="dxa"/>
          </w:tcPr>
          <w:p w14:paraId="4FDC7855" w14:textId="77777777" w:rsidR="001642F1" w:rsidRDefault="001642F1" w:rsidP="00496978">
            <w:r>
              <w:t>0..1</w:t>
            </w:r>
          </w:p>
        </w:tc>
      </w:tr>
      <w:tr w:rsidR="001642F1" w14:paraId="6B5D20AE" w14:textId="77777777" w:rsidTr="00496978">
        <w:tc>
          <w:tcPr>
            <w:tcW w:w="2800" w:type="dxa"/>
          </w:tcPr>
          <w:p w14:paraId="41B1CBC6" w14:textId="77777777" w:rsidR="001642F1" w:rsidRDefault="001642F1" w:rsidP="00496978">
            <w:proofErr w:type="spellStart"/>
            <w:r>
              <w:t>startDate</w:t>
            </w:r>
            <w:proofErr w:type="spellEnd"/>
          </w:p>
        </w:tc>
        <w:tc>
          <w:tcPr>
            <w:tcW w:w="2000" w:type="dxa"/>
          </w:tcPr>
          <w:p w14:paraId="5CE33AE0" w14:textId="77777777" w:rsidR="001642F1" w:rsidRDefault="001642F1" w:rsidP="00496978">
            <w:proofErr w:type="spellStart"/>
            <w:proofErr w:type="gramStart"/>
            <w:r>
              <w:t>xs:DateTime</w:t>
            </w:r>
            <w:proofErr w:type="spellEnd"/>
            <w:proofErr w:type="gramEnd"/>
          </w:p>
        </w:tc>
        <w:tc>
          <w:tcPr>
            <w:tcW w:w="4000" w:type="dxa"/>
          </w:tcPr>
          <w:p w14:paraId="14569C50" w14:textId="77777777" w:rsidR="001642F1" w:rsidRDefault="001642F1" w:rsidP="00496978">
            <w:r>
              <w:t>Startdatum för vilken giltighetstid samtycket avser.</w:t>
            </w:r>
          </w:p>
        </w:tc>
        <w:tc>
          <w:tcPr>
            <w:tcW w:w="1300" w:type="dxa"/>
          </w:tcPr>
          <w:p w14:paraId="59B762FB" w14:textId="77777777" w:rsidR="001642F1" w:rsidRDefault="001642F1" w:rsidP="00496978">
            <w:r>
              <w:t>1</w:t>
            </w:r>
          </w:p>
        </w:tc>
      </w:tr>
      <w:tr w:rsidR="001642F1" w14:paraId="40287919" w14:textId="77777777" w:rsidTr="00496978">
        <w:tc>
          <w:tcPr>
            <w:tcW w:w="2800" w:type="dxa"/>
          </w:tcPr>
          <w:p w14:paraId="6EBBA9D2" w14:textId="77777777" w:rsidR="001642F1" w:rsidRDefault="001642F1" w:rsidP="00496978">
            <w:proofErr w:type="spellStart"/>
            <w:r>
              <w:t>endDate</w:t>
            </w:r>
            <w:proofErr w:type="spellEnd"/>
          </w:p>
        </w:tc>
        <w:tc>
          <w:tcPr>
            <w:tcW w:w="2000" w:type="dxa"/>
          </w:tcPr>
          <w:p w14:paraId="306ECBCF" w14:textId="77777777" w:rsidR="001642F1" w:rsidRDefault="001642F1" w:rsidP="00496978">
            <w:proofErr w:type="spellStart"/>
            <w:proofErr w:type="gramStart"/>
            <w:r>
              <w:t>xs:DateTime</w:t>
            </w:r>
            <w:proofErr w:type="spellEnd"/>
            <w:proofErr w:type="gramEnd"/>
          </w:p>
        </w:tc>
        <w:tc>
          <w:tcPr>
            <w:tcW w:w="4000" w:type="dxa"/>
          </w:tcPr>
          <w:p w14:paraId="258D9B0B" w14:textId="67874FA7" w:rsidR="001642F1" w:rsidRDefault="001642F1" w:rsidP="00496978">
            <w:proofErr w:type="spellStart"/>
            <w:r>
              <w:t>Optionellt</w:t>
            </w:r>
            <w:proofErr w:type="spellEnd"/>
            <w:r>
              <w:t xml:space="preserve"> slutdatum för vilken giltighetstid samtycket avser. Om ett slutdatum är angivet gäller samtycket </w:t>
            </w:r>
            <w:proofErr w:type="spellStart"/>
            <w:r>
              <w:t>t.o.m</w:t>
            </w:r>
            <w:proofErr w:type="spellEnd"/>
            <w:r>
              <w:t xml:space="preserve"> denna tidpunkt. </w:t>
            </w:r>
            <w:r w:rsidR="00B1045C">
              <w:t xml:space="preserve">Slutdatum kan ha angivits i samband med att samtycket inhämtades och registrerades eller om patient i efterhand valt att avsluta samtycket. </w:t>
            </w:r>
            <w:r w:rsidR="00B1045C">
              <w:br/>
            </w:r>
            <w:r>
              <w:t xml:space="preserve">Om inget slutdatum anges, gäller samtycket tills det blir </w:t>
            </w:r>
            <w:r w:rsidR="00730746">
              <w:t>avslutat</w:t>
            </w:r>
            <w:r>
              <w:t xml:space="preserve"> eller makulerat.</w:t>
            </w:r>
          </w:p>
        </w:tc>
        <w:tc>
          <w:tcPr>
            <w:tcW w:w="1300" w:type="dxa"/>
          </w:tcPr>
          <w:p w14:paraId="4481BC7A" w14:textId="77777777" w:rsidR="001642F1" w:rsidRDefault="001642F1" w:rsidP="00496978">
            <w:r>
              <w:t>0..1</w:t>
            </w:r>
          </w:p>
        </w:tc>
      </w:tr>
      <w:tr w:rsidR="001642F1" w14:paraId="75297F0F" w14:textId="77777777" w:rsidTr="00496978">
        <w:tc>
          <w:tcPr>
            <w:tcW w:w="2800" w:type="dxa"/>
          </w:tcPr>
          <w:p w14:paraId="6BBA99AF" w14:textId="77777777" w:rsidR="001642F1" w:rsidRDefault="001642F1" w:rsidP="00496978">
            <w:proofErr w:type="spellStart"/>
            <w:r>
              <w:t>ownerId</w:t>
            </w:r>
            <w:proofErr w:type="spellEnd"/>
          </w:p>
        </w:tc>
        <w:tc>
          <w:tcPr>
            <w:tcW w:w="2000" w:type="dxa"/>
          </w:tcPr>
          <w:p w14:paraId="70A6B419" w14:textId="77777777" w:rsidR="001642F1" w:rsidRDefault="001642F1" w:rsidP="00496978">
            <w:proofErr w:type="spellStart"/>
            <w:r>
              <w:t>OwnerId</w:t>
            </w:r>
            <w:proofErr w:type="spellEnd"/>
          </w:p>
        </w:tc>
        <w:tc>
          <w:tcPr>
            <w:tcW w:w="4000" w:type="dxa"/>
          </w:tcPr>
          <w:p w14:paraId="46582814" w14:textId="77777777" w:rsidR="001642F1" w:rsidRDefault="001642F1" w:rsidP="00496978">
            <w:proofErr w:type="spellStart"/>
            <w:r>
              <w:t>Optionell</w:t>
            </w:r>
            <w:proofErr w:type="spellEnd"/>
            <w:r>
              <w:t xml:space="preserve"> identifierare för det system som skapade samtycket. Används endast för tekniskt bruk för </w:t>
            </w:r>
            <w:proofErr w:type="gramStart"/>
            <w:r>
              <w:t>t.ex.</w:t>
            </w:r>
            <w:proofErr w:type="gramEnd"/>
            <w:r>
              <w:t xml:space="preserve"> uppföljning och spårning.</w:t>
            </w:r>
          </w:p>
        </w:tc>
        <w:tc>
          <w:tcPr>
            <w:tcW w:w="1300" w:type="dxa"/>
          </w:tcPr>
          <w:p w14:paraId="3F0670FD" w14:textId="77777777" w:rsidR="001642F1" w:rsidRDefault="001642F1" w:rsidP="00496978">
            <w:r>
              <w:t>0..1</w:t>
            </w:r>
          </w:p>
        </w:tc>
      </w:tr>
      <w:tr w:rsidR="001642F1" w14:paraId="69DAE4D4" w14:textId="77777777" w:rsidTr="00496978">
        <w:tc>
          <w:tcPr>
            <w:tcW w:w="2800" w:type="dxa"/>
          </w:tcPr>
          <w:p w14:paraId="53FC6AE5" w14:textId="77777777" w:rsidR="001642F1" w:rsidRDefault="001642F1" w:rsidP="00496978">
            <w:proofErr w:type="spellStart"/>
            <w:r>
              <w:t>patientId</w:t>
            </w:r>
            <w:proofErr w:type="spellEnd"/>
          </w:p>
        </w:tc>
        <w:tc>
          <w:tcPr>
            <w:tcW w:w="2000" w:type="dxa"/>
          </w:tcPr>
          <w:p w14:paraId="159DA431" w14:textId="77777777" w:rsidR="001642F1" w:rsidRDefault="001642F1" w:rsidP="00496978">
            <w:proofErr w:type="spellStart"/>
            <w:r>
              <w:t>IIType</w:t>
            </w:r>
            <w:proofErr w:type="spellEnd"/>
          </w:p>
        </w:tc>
        <w:tc>
          <w:tcPr>
            <w:tcW w:w="4000" w:type="dxa"/>
          </w:tcPr>
          <w:p w14:paraId="5BB0ACD6" w14:textId="5D9FB4EE" w:rsidR="001642F1" w:rsidRDefault="001642F1" w:rsidP="00496978">
            <w:r>
              <w:t xml:space="preserve">Personidentitet på </w:t>
            </w:r>
            <w:r w:rsidR="004709C3">
              <w:t>patienten/brukaren</w:t>
            </w:r>
            <w:r>
              <w:t xml:space="preserve"> som intyget avser.</w:t>
            </w:r>
          </w:p>
        </w:tc>
        <w:tc>
          <w:tcPr>
            <w:tcW w:w="1300" w:type="dxa"/>
          </w:tcPr>
          <w:p w14:paraId="23E3810F" w14:textId="77777777" w:rsidR="001642F1" w:rsidRDefault="001642F1" w:rsidP="00496978">
            <w:r>
              <w:t>1</w:t>
            </w:r>
          </w:p>
        </w:tc>
      </w:tr>
    </w:tbl>
    <w:p w14:paraId="0D8984B1" w14:textId="77777777" w:rsidR="001642F1" w:rsidRDefault="001642F1" w:rsidP="001642F1">
      <w:pPr>
        <w:rPr>
          <w:lang w:val="en-US"/>
        </w:rPr>
      </w:pPr>
    </w:p>
    <w:p w14:paraId="6FB42E73" w14:textId="77777777" w:rsidR="001642F1" w:rsidRDefault="001642F1" w:rsidP="001642F1">
      <w:pPr>
        <w:rPr>
          <w:lang w:val="en-US"/>
        </w:rPr>
      </w:pPr>
    </w:p>
    <w:p w14:paraId="6E66DBCC" w14:textId="77777777" w:rsidR="001642F1" w:rsidRPr="00563A75" w:rsidRDefault="001642F1" w:rsidP="00A85095">
      <w:pPr>
        <w:pStyle w:val="Numreradrubrik3"/>
      </w:pPr>
      <w:bookmarkStart w:id="1327" w:name="_Toc32421651"/>
      <w:bookmarkStart w:id="1328" w:name="_Toc216183310"/>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2:ReasonText</w:t>
      </w:r>
      <w:bookmarkEnd w:id="1327"/>
      <w:bookmarkEnd w:id="1328"/>
      <w:proofErr w:type="gramEnd"/>
    </w:p>
    <w:p w14:paraId="752C4A41" w14:textId="4F85B13C" w:rsidR="001642F1" w:rsidRDefault="001642F1" w:rsidP="001642F1">
      <w:proofErr w:type="spellStart"/>
      <w:r>
        <w:t>Datatyp</w:t>
      </w:r>
      <w:proofErr w:type="spellEnd"/>
      <w:r>
        <w:t xml:space="preserve"> som representerar en orsak eller anledning till en viss åtgärd.</w:t>
      </w:r>
    </w:p>
    <w:p w14:paraId="3F299B52" w14:textId="77777777" w:rsidR="001642F1" w:rsidRDefault="001642F1" w:rsidP="001642F1">
      <w:r>
        <w:t xml:space="preserve">Restriktionstyp: </w:t>
      </w:r>
      <w:proofErr w:type="spellStart"/>
      <w:proofErr w:type="gramStart"/>
      <w:r>
        <w:t>xs:string</w:t>
      </w:r>
      <w:proofErr w:type="spellEnd"/>
      <w:proofErr w:type="gramEnd"/>
    </w:p>
    <w:p w14:paraId="21F16368" w14:textId="56ED25C2" w:rsidR="001642F1" w:rsidRDefault="001642F1" w:rsidP="001642F1">
      <w:r>
        <w:t>Maxlängd: 1024</w:t>
      </w:r>
    </w:p>
    <w:p w14:paraId="447F4068" w14:textId="77777777" w:rsidR="001642F1" w:rsidRPr="00563A75" w:rsidRDefault="001642F1" w:rsidP="00A85095">
      <w:pPr>
        <w:pStyle w:val="Numreradrubrik3"/>
      </w:pPr>
      <w:bookmarkStart w:id="1329" w:name="_Toc32421652"/>
      <w:bookmarkStart w:id="1330" w:name="_Toc216183311"/>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2:ResultType</w:t>
      </w:r>
      <w:bookmarkEnd w:id="1329"/>
      <w:bookmarkEnd w:id="1330"/>
      <w:proofErr w:type="gramEnd"/>
    </w:p>
    <w:p w14:paraId="60D6B563" w14:textId="77777777" w:rsidR="001642F1" w:rsidRDefault="001642F1" w:rsidP="001642F1">
      <w:proofErr w:type="spellStart"/>
      <w:r>
        <w:t>Datatyp</w:t>
      </w:r>
      <w:proofErr w:type="spellEnd"/>
      <w:r>
        <w:t xml:space="preserve"> som returneras som ett generellt svar från alla förändrande tjänster, </w:t>
      </w:r>
      <w:proofErr w:type="gramStart"/>
      <w:r>
        <w:t>t.ex.</w:t>
      </w:r>
      <w:proofErr w:type="gramEnd"/>
      <w:r>
        <w:t xml:space="preserve"> skapa, radera, </w:t>
      </w:r>
      <w:proofErr w:type="gramStart"/>
      <w:r>
        <w:t>etc.</w:t>
      </w:r>
      <w:proofErr w:type="gramEnd"/>
      <w:r>
        <w:t xml:space="preserve"> </w:t>
      </w:r>
    </w:p>
    <w:p w14:paraId="27F98E7A" w14:textId="77777777" w:rsidR="001642F1" w:rsidRDefault="001642F1" w:rsidP="001642F1">
      <w:r>
        <w:t xml:space="preserve">En tjänstekonsument skall alltid kontrollera att resultatkoden inte innehåller fel för att på så sätt veta om anropet lyckades. </w:t>
      </w:r>
    </w:p>
    <w:p w14:paraId="2BDBAD4C" w14:textId="77777777" w:rsidR="001642F1" w:rsidRDefault="001642F1" w:rsidP="001642F1">
      <w:r>
        <w:t>Alla svarskoder förutom OK och INFO betyder att åtgärden inte genomfördes.</w:t>
      </w:r>
    </w:p>
    <w:p w14:paraId="25940152" w14:textId="77777777" w:rsidR="001642F1" w:rsidRDefault="001642F1" w:rsidP="001642F1"/>
    <w:p w14:paraId="3A036FEB" w14:textId="77777777" w:rsidR="001642F1" w:rsidRDefault="001642F1" w:rsidP="001642F1"/>
    <w:tbl>
      <w:tblPr>
        <w:tblStyle w:val="Tabellrutnt"/>
        <w:tblW w:w="9100" w:type="dxa"/>
        <w:tblLayout w:type="fixed"/>
        <w:tblLook w:val="04A0" w:firstRow="1" w:lastRow="0" w:firstColumn="1" w:lastColumn="0" w:noHBand="0" w:noVBand="1"/>
      </w:tblPr>
      <w:tblGrid>
        <w:gridCol w:w="2520"/>
        <w:gridCol w:w="1807"/>
        <w:gridCol w:w="3589"/>
        <w:gridCol w:w="1184"/>
      </w:tblGrid>
      <w:tr w:rsidR="001642F1" w14:paraId="6269FDEB" w14:textId="77777777" w:rsidTr="00496978">
        <w:trPr>
          <w:trHeight w:val="384"/>
        </w:trPr>
        <w:tc>
          <w:tcPr>
            <w:tcW w:w="2800" w:type="dxa"/>
            <w:shd w:val="clear" w:color="auto" w:fill="D9D9D9" w:themeFill="background1" w:themeFillShade="D9"/>
            <w:vAlign w:val="bottom"/>
          </w:tcPr>
          <w:p w14:paraId="30E96F00" w14:textId="77777777" w:rsidR="001642F1" w:rsidRDefault="001642F1" w:rsidP="00496978">
            <w:pPr>
              <w:rPr>
                <w:b/>
              </w:rPr>
            </w:pPr>
            <w:r>
              <w:rPr>
                <w:b/>
              </w:rPr>
              <w:t>Namn</w:t>
            </w:r>
          </w:p>
        </w:tc>
        <w:tc>
          <w:tcPr>
            <w:tcW w:w="2000" w:type="dxa"/>
            <w:shd w:val="clear" w:color="auto" w:fill="D9D9D9" w:themeFill="background1" w:themeFillShade="D9"/>
            <w:vAlign w:val="bottom"/>
          </w:tcPr>
          <w:p w14:paraId="06542AAC" w14:textId="77777777" w:rsidR="001642F1" w:rsidRDefault="001642F1" w:rsidP="00496978">
            <w:pPr>
              <w:rPr>
                <w:b/>
              </w:rPr>
            </w:pPr>
            <w:proofErr w:type="spellStart"/>
            <w:r>
              <w:rPr>
                <w:b/>
              </w:rPr>
              <w:t>Datatyp</w:t>
            </w:r>
            <w:proofErr w:type="spellEnd"/>
          </w:p>
        </w:tc>
        <w:tc>
          <w:tcPr>
            <w:tcW w:w="4000" w:type="dxa"/>
            <w:shd w:val="clear" w:color="auto" w:fill="D9D9D9" w:themeFill="background1" w:themeFillShade="D9"/>
            <w:vAlign w:val="bottom"/>
          </w:tcPr>
          <w:p w14:paraId="65F5A987" w14:textId="77777777" w:rsidR="001642F1" w:rsidRDefault="001642F1" w:rsidP="00496978">
            <w:pPr>
              <w:rPr>
                <w:b/>
              </w:rPr>
            </w:pPr>
            <w:r>
              <w:rPr>
                <w:b/>
              </w:rPr>
              <w:t>Beskrivning</w:t>
            </w:r>
          </w:p>
        </w:tc>
        <w:tc>
          <w:tcPr>
            <w:tcW w:w="1300" w:type="dxa"/>
            <w:shd w:val="clear" w:color="auto" w:fill="D9D9D9" w:themeFill="background1" w:themeFillShade="D9"/>
            <w:vAlign w:val="bottom"/>
          </w:tcPr>
          <w:p w14:paraId="1C757DDB" w14:textId="77777777" w:rsidR="001642F1" w:rsidRDefault="001642F1" w:rsidP="00496978">
            <w:pPr>
              <w:rPr>
                <w:b/>
              </w:rPr>
            </w:pPr>
            <w:proofErr w:type="spellStart"/>
            <w:r>
              <w:rPr>
                <w:b/>
              </w:rPr>
              <w:t>Kardinalitet</w:t>
            </w:r>
            <w:proofErr w:type="spellEnd"/>
          </w:p>
        </w:tc>
      </w:tr>
      <w:tr w:rsidR="001642F1" w14:paraId="4C095780" w14:textId="77777777" w:rsidTr="00496978">
        <w:tc>
          <w:tcPr>
            <w:tcW w:w="2800" w:type="dxa"/>
          </w:tcPr>
          <w:p w14:paraId="173F0587" w14:textId="77777777" w:rsidR="001642F1" w:rsidRDefault="001642F1" w:rsidP="00496978">
            <w:proofErr w:type="spellStart"/>
            <w:r>
              <w:t>resultCode</w:t>
            </w:r>
            <w:proofErr w:type="spellEnd"/>
          </w:p>
        </w:tc>
        <w:tc>
          <w:tcPr>
            <w:tcW w:w="2000" w:type="dxa"/>
          </w:tcPr>
          <w:p w14:paraId="67C3C7C2" w14:textId="77777777" w:rsidR="001642F1" w:rsidRDefault="001642F1" w:rsidP="00496978">
            <w:proofErr w:type="spellStart"/>
            <w:r>
              <w:t>ResultCodeType</w:t>
            </w:r>
            <w:proofErr w:type="spellEnd"/>
          </w:p>
        </w:tc>
        <w:tc>
          <w:tcPr>
            <w:tcW w:w="4000" w:type="dxa"/>
          </w:tcPr>
          <w:p w14:paraId="5CD354C3" w14:textId="77777777" w:rsidR="001642F1" w:rsidRDefault="001642F1" w:rsidP="00496978">
            <w:r>
              <w:t>Anger svarskod för åtgärden.</w:t>
            </w:r>
          </w:p>
        </w:tc>
        <w:tc>
          <w:tcPr>
            <w:tcW w:w="1300" w:type="dxa"/>
          </w:tcPr>
          <w:p w14:paraId="32679D46" w14:textId="77777777" w:rsidR="001642F1" w:rsidRDefault="001642F1" w:rsidP="00496978">
            <w:r>
              <w:t>1</w:t>
            </w:r>
          </w:p>
        </w:tc>
      </w:tr>
      <w:tr w:rsidR="001642F1" w14:paraId="01E62CD6" w14:textId="77777777" w:rsidTr="00496978">
        <w:tc>
          <w:tcPr>
            <w:tcW w:w="2800" w:type="dxa"/>
          </w:tcPr>
          <w:p w14:paraId="1D6EB7DF" w14:textId="77777777" w:rsidR="001642F1" w:rsidRDefault="001642F1" w:rsidP="00496978">
            <w:proofErr w:type="spellStart"/>
            <w:r>
              <w:t>resultText</w:t>
            </w:r>
            <w:proofErr w:type="spellEnd"/>
          </w:p>
        </w:tc>
        <w:tc>
          <w:tcPr>
            <w:tcW w:w="2000" w:type="dxa"/>
          </w:tcPr>
          <w:p w14:paraId="3B90AED8" w14:textId="77777777" w:rsidR="001642F1" w:rsidRDefault="001642F1" w:rsidP="00496978">
            <w:proofErr w:type="spellStart"/>
            <w:proofErr w:type="gramStart"/>
            <w:r>
              <w:t>xs:String</w:t>
            </w:r>
            <w:proofErr w:type="spellEnd"/>
            <w:proofErr w:type="gramEnd"/>
          </w:p>
        </w:tc>
        <w:tc>
          <w:tcPr>
            <w:tcW w:w="4000" w:type="dxa"/>
          </w:tcPr>
          <w:p w14:paraId="38905D3A" w14:textId="77777777" w:rsidR="001642F1" w:rsidRDefault="001642F1" w:rsidP="00496978">
            <w:proofErr w:type="spellStart"/>
            <w:r>
              <w:t>Optionellt</w:t>
            </w:r>
            <w:proofErr w:type="spellEnd"/>
            <w:r>
              <w:t xml:space="preserve"> felmeddelande som innehåller information om felet som uppstod. Fältet är tomt om resultatkoden är "OK".</w:t>
            </w:r>
          </w:p>
        </w:tc>
        <w:tc>
          <w:tcPr>
            <w:tcW w:w="1300" w:type="dxa"/>
          </w:tcPr>
          <w:p w14:paraId="15553BDC" w14:textId="77777777" w:rsidR="001642F1" w:rsidRDefault="001642F1" w:rsidP="00496978">
            <w:r>
              <w:t>0..1</w:t>
            </w:r>
          </w:p>
        </w:tc>
      </w:tr>
    </w:tbl>
    <w:p w14:paraId="5CC05610" w14:textId="77777777" w:rsidR="001642F1" w:rsidRDefault="001642F1" w:rsidP="001642F1">
      <w:pPr>
        <w:rPr>
          <w:lang w:val="en-US"/>
        </w:rPr>
      </w:pPr>
    </w:p>
    <w:p w14:paraId="59B29879" w14:textId="77777777" w:rsidR="001642F1" w:rsidRPr="00563A75" w:rsidRDefault="001642F1" w:rsidP="00A85095">
      <w:pPr>
        <w:pStyle w:val="Numreradrubrik3"/>
      </w:pPr>
      <w:bookmarkStart w:id="1331" w:name="_Toc32421653"/>
      <w:bookmarkStart w:id="1332" w:name="_Toc216183312"/>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2:ResultCodeType</w:t>
      </w:r>
      <w:bookmarkEnd w:id="1331"/>
      <w:bookmarkEnd w:id="1332"/>
      <w:proofErr w:type="gramEnd"/>
    </w:p>
    <w:p w14:paraId="3390530B" w14:textId="77777777" w:rsidR="001642F1" w:rsidRDefault="001642F1" w:rsidP="001642F1">
      <w:r>
        <w:t>Enumerationsvärde som anger de svarskoder som finns.</w:t>
      </w:r>
    </w:p>
    <w:p w14:paraId="42CE94DA" w14:textId="77777777" w:rsidR="001642F1" w:rsidRDefault="001642F1" w:rsidP="001642F1"/>
    <w:tbl>
      <w:tblPr>
        <w:tblStyle w:val="Tabellrutnt"/>
        <w:tblW w:w="9100" w:type="dxa"/>
        <w:tblLayout w:type="fixed"/>
        <w:tblLook w:val="04A0" w:firstRow="1" w:lastRow="0" w:firstColumn="1" w:lastColumn="0" w:noHBand="0" w:noVBand="1"/>
      </w:tblPr>
      <w:tblGrid>
        <w:gridCol w:w="2534"/>
        <w:gridCol w:w="6566"/>
      </w:tblGrid>
      <w:tr w:rsidR="001642F1" w14:paraId="09647D1F" w14:textId="77777777" w:rsidTr="00496978">
        <w:trPr>
          <w:trHeight w:val="384"/>
        </w:trPr>
        <w:tc>
          <w:tcPr>
            <w:tcW w:w="2800" w:type="dxa"/>
            <w:shd w:val="clear" w:color="auto" w:fill="D9D9D9" w:themeFill="background1" w:themeFillShade="D9"/>
            <w:vAlign w:val="bottom"/>
          </w:tcPr>
          <w:p w14:paraId="0A315075" w14:textId="77777777" w:rsidR="001642F1" w:rsidRDefault="001642F1" w:rsidP="00496978">
            <w:pPr>
              <w:rPr>
                <w:b/>
              </w:rPr>
            </w:pPr>
            <w:r>
              <w:rPr>
                <w:b/>
              </w:rPr>
              <w:t>Värde</w:t>
            </w:r>
          </w:p>
        </w:tc>
        <w:tc>
          <w:tcPr>
            <w:tcW w:w="7300" w:type="dxa"/>
            <w:shd w:val="clear" w:color="auto" w:fill="D9D9D9" w:themeFill="background1" w:themeFillShade="D9"/>
            <w:vAlign w:val="bottom"/>
          </w:tcPr>
          <w:p w14:paraId="20E84324" w14:textId="77777777" w:rsidR="001642F1" w:rsidRDefault="001642F1" w:rsidP="00496978">
            <w:pPr>
              <w:rPr>
                <w:b/>
              </w:rPr>
            </w:pPr>
            <w:r>
              <w:rPr>
                <w:b/>
              </w:rPr>
              <w:t>Beskrivning</w:t>
            </w:r>
          </w:p>
        </w:tc>
      </w:tr>
      <w:tr w:rsidR="001642F1" w14:paraId="6B490E39" w14:textId="77777777" w:rsidTr="00496978">
        <w:tc>
          <w:tcPr>
            <w:tcW w:w="2800" w:type="dxa"/>
          </w:tcPr>
          <w:p w14:paraId="6F20B4D9" w14:textId="77777777" w:rsidR="001642F1" w:rsidRDefault="001642F1" w:rsidP="00496978">
            <w:r>
              <w:t>"OK"</w:t>
            </w:r>
          </w:p>
        </w:tc>
        <w:tc>
          <w:tcPr>
            <w:tcW w:w="7300" w:type="dxa"/>
          </w:tcPr>
          <w:p w14:paraId="54C6D793" w14:textId="77777777" w:rsidR="001642F1" w:rsidRDefault="001642F1" w:rsidP="00496978">
            <w:r>
              <w:t>Transaktionen har utförts enligt uppdraget.</w:t>
            </w:r>
          </w:p>
        </w:tc>
      </w:tr>
      <w:tr w:rsidR="001642F1" w14:paraId="5A55894A" w14:textId="77777777" w:rsidTr="00496978">
        <w:tc>
          <w:tcPr>
            <w:tcW w:w="2800" w:type="dxa"/>
          </w:tcPr>
          <w:p w14:paraId="6CB38928" w14:textId="77777777" w:rsidR="001642F1" w:rsidRDefault="001642F1" w:rsidP="00496978">
            <w:r>
              <w:t>"INFO"</w:t>
            </w:r>
          </w:p>
        </w:tc>
        <w:tc>
          <w:tcPr>
            <w:tcW w:w="7300" w:type="dxa"/>
          </w:tcPr>
          <w:p w14:paraId="3EA1A577" w14:textId="77777777" w:rsidR="001642F1" w:rsidRDefault="001642F1" w:rsidP="00496978">
            <w:r>
              <w:t>Transaktionen har utförts enligt begäran, men det finns ett meddelande som konsumenten måste visa upp för användaren (om tillämpbart). Exempel på detta kan vara "kom fastande".</w:t>
            </w:r>
          </w:p>
        </w:tc>
      </w:tr>
      <w:tr w:rsidR="001642F1" w14:paraId="5B1E2E4F" w14:textId="77777777" w:rsidTr="00496978">
        <w:tc>
          <w:tcPr>
            <w:tcW w:w="2800" w:type="dxa"/>
          </w:tcPr>
          <w:p w14:paraId="1E80CB87" w14:textId="77777777" w:rsidR="001642F1" w:rsidRDefault="001642F1" w:rsidP="00496978">
            <w:r>
              <w:t>"ERROR"</w:t>
            </w:r>
          </w:p>
        </w:tc>
        <w:tc>
          <w:tcPr>
            <w:tcW w:w="7300" w:type="dxa"/>
          </w:tcPr>
          <w:p w14:paraId="4E0CC63F" w14:textId="24B0A0FA" w:rsidR="001642F1" w:rsidRDefault="001642F1" w:rsidP="00496978">
            <w:r>
              <w:t>Transaktionen har INTE kunnat utföras p.g.a</w:t>
            </w:r>
            <w:r w:rsidR="00262B00">
              <w:t>.</w:t>
            </w:r>
            <w:r>
              <w:t xml:space="preserve"> ett logiskt fel. Det finns ett meddelande som konsumenten måste visa upp. Exempel på detta kan vara "tiden har bokats av annan patient".</w:t>
            </w:r>
          </w:p>
        </w:tc>
      </w:tr>
      <w:tr w:rsidR="001642F1" w14:paraId="68F41B0C" w14:textId="77777777" w:rsidTr="00496978">
        <w:tc>
          <w:tcPr>
            <w:tcW w:w="2800" w:type="dxa"/>
          </w:tcPr>
          <w:p w14:paraId="2FE37B38" w14:textId="77777777" w:rsidR="001642F1" w:rsidRDefault="001642F1" w:rsidP="00496978">
            <w:r>
              <w:t>"VALIDATION_ERROR"</w:t>
            </w:r>
          </w:p>
        </w:tc>
        <w:tc>
          <w:tcPr>
            <w:tcW w:w="7300" w:type="dxa"/>
          </w:tcPr>
          <w:p w14:paraId="44FAEA1C" w14:textId="77777777" w:rsidR="001642F1" w:rsidRDefault="001642F1" w:rsidP="00496978">
            <w:r>
              <w:t xml:space="preserve">En eller flera </w:t>
            </w:r>
            <w:proofErr w:type="spellStart"/>
            <w:r>
              <w:t>inparametrar</w:t>
            </w:r>
            <w:proofErr w:type="spellEnd"/>
            <w:r>
              <w:t xml:space="preserve"> innehåller felaktiga värden. Angiven tjänst utfördes ej.</w:t>
            </w:r>
          </w:p>
        </w:tc>
      </w:tr>
      <w:tr w:rsidR="001642F1" w14:paraId="7C3B5D03" w14:textId="77777777" w:rsidTr="00496978">
        <w:tc>
          <w:tcPr>
            <w:tcW w:w="2800" w:type="dxa"/>
          </w:tcPr>
          <w:p w14:paraId="77BE8442" w14:textId="77777777" w:rsidR="001642F1" w:rsidRDefault="001642F1" w:rsidP="00496978">
            <w:r>
              <w:t>"ACCESSDENIED"</w:t>
            </w:r>
          </w:p>
        </w:tc>
        <w:tc>
          <w:tcPr>
            <w:tcW w:w="7300" w:type="dxa"/>
          </w:tcPr>
          <w:p w14:paraId="62E4BD34" w14:textId="77777777" w:rsidR="001642F1" w:rsidRDefault="001642F1" w:rsidP="00496978">
            <w:r>
              <w:t>Behörighet saknas för att utföra begärd tjänst. Angiven tjänst utfördes ej.</w:t>
            </w:r>
          </w:p>
        </w:tc>
      </w:tr>
      <w:tr w:rsidR="001642F1" w14:paraId="0E06815D" w14:textId="77777777" w:rsidTr="00496978">
        <w:tc>
          <w:tcPr>
            <w:tcW w:w="2800" w:type="dxa"/>
          </w:tcPr>
          <w:p w14:paraId="0C6C363A" w14:textId="77777777" w:rsidR="001642F1" w:rsidRDefault="001642F1" w:rsidP="00496978">
            <w:r>
              <w:t>"NOTFOUND"</w:t>
            </w:r>
          </w:p>
        </w:tc>
        <w:tc>
          <w:tcPr>
            <w:tcW w:w="7300" w:type="dxa"/>
          </w:tcPr>
          <w:p w14:paraId="2E69058B" w14:textId="053E018F" w:rsidR="001642F1" w:rsidRDefault="001642F1" w:rsidP="00496978">
            <w:r>
              <w:t xml:space="preserve">Angiven </w:t>
            </w:r>
            <w:r w:rsidR="00262B00">
              <w:t>artefakt</w:t>
            </w:r>
            <w:r>
              <w:t xml:space="preserve"> finns ej. Angiven tjänst utfördes ej.</w:t>
            </w:r>
          </w:p>
        </w:tc>
      </w:tr>
      <w:tr w:rsidR="001642F1" w14:paraId="04B75DC2" w14:textId="77777777" w:rsidTr="00496978">
        <w:tc>
          <w:tcPr>
            <w:tcW w:w="2800" w:type="dxa"/>
          </w:tcPr>
          <w:p w14:paraId="2A9D746D" w14:textId="77777777" w:rsidR="001642F1" w:rsidRDefault="001642F1" w:rsidP="00496978">
            <w:r>
              <w:t>"ALREADYEXISTS"</w:t>
            </w:r>
          </w:p>
        </w:tc>
        <w:tc>
          <w:tcPr>
            <w:tcW w:w="7300" w:type="dxa"/>
          </w:tcPr>
          <w:p w14:paraId="75883071" w14:textId="2A7EB127" w:rsidR="001642F1" w:rsidRDefault="001642F1" w:rsidP="00496978">
            <w:r>
              <w:t xml:space="preserve">Angiven </w:t>
            </w:r>
            <w:r w:rsidR="00262B00">
              <w:t>artefakt</w:t>
            </w:r>
            <w:r>
              <w:t xml:space="preserve"> finns redan. Angiven tjänst utfördes ej.</w:t>
            </w:r>
          </w:p>
        </w:tc>
      </w:tr>
      <w:tr w:rsidR="001642F1" w14:paraId="6B1005B4" w14:textId="77777777" w:rsidTr="00496978">
        <w:tc>
          <w:tcPr>
            <w:tcW w:w="2800" w:type="dxa"/>
          </w:tcPr>
          <w:p w14:paraId="099494F3" w14:textId="77777777" w:rsidR="001642F1" w:rsidRDefault="001642F1" w:rsidP="00496978">
            <w:r>
              <w:t>"INVALIDSTATE"</w:t>
            </w:r>
          </w:p>
        </w:tc>
        <w:tc>
          <w:tcPr>
            <w:tcW w:w="7300" w:type="dxa"/>
          </w:tcPr>
          <w:p w14:paraId="2422EDF8" w14:textId="27E075A6" w:rsidR="001642F1" w:rsidRDefault="001642F1" w:rsidP="00496978">
            <w:r>
              <w:t xml:space="preserve">Angiven tjänst utfördes ej då tjänsten eller </w:t>
            </w:r>
            <w:r w:rsidR="00262B00">
              <w:t>artefakten</w:t>
            </w:r>
            <w:r>
              <w:t xml:space="preserve"> var i ett felaktigt tillstånd.</w:t>
            </w:r>
          </w:p>
        </w:tc>
      </w:tr>
    </w:tbl>
    <w:p w14:paraId="60B7B696" w14:textId="77777777" w:rsidR="001642F1" w:rsidRPr="004E782D" w:rsidRDefault="001642F1" w:rsidP="001642F1"/>
    <w:p w14:paraId="02E47D6D" w14:textId="77777777" w:rsidR="001642F1" w:rsidRPr="00563A75" w:rsidRDefault="001642F1" w:rsidP="00A85095">
      <w:pPr>
        <w:pStyle w:val="Numreradrubrik3"/>
      </w:pPr>
      <w:bookmarkStart w:id="1333" w:name="_Toc32421654"/>
      <w:bookmarkStart w:id="1334" w:name="_Toc216183313"/>
      <w:proofErr w:type="gramStart"/>
      <w:r w:rsidRPr="00563A75">
        <w:t>urn:riv</w:t>
      </w:r>
      <w:proofErr w:type="gramEnd"/>
      <w:r w:rsidRPr="00563A75">
        <w:t>:</w:t>
      </w:r>
      <w:proofErr w:type="gramStart"/>
      <w:r w:rsidRPr="00563A75">
        <w:t>informationsecurity:authorization</w:t>
      </w:r>
      <w:proofErr w:type="gramEnd"/>
      <w:r w:rsidRPr="00563A75">
        <w:t>:consent:</w:t>
      </w:r>
      <w:proofErr w:type="gramStart"/>
      <w:r w:rsidRPr="00563A75">
        <w:t>2:ScopeType</w:t>
      </w:r>
      <w:bookmarkEnd w:id="1333"/>
      <w:bookmarkEnd w:id="1334"/>
      <w:proofErr w:type="gramEnd"/>
    </w:p>
    <w:p w14:paraId="7E235445" w14:textId="62CE70F2" w:rsidR="001642F1" w:rsidRDefault="001642F1" w:rsidP="001642F1">
      <w:r>
        <w:t>Enumerationsvärde som anger omfånget/tillämpningsområde på intyget.</w:t>
      </w:r>
    </w:p>
    <w:tbl>
      <w:tblPr>
        <w:tblStyle w:val="Tabellrutnt"/>
        <w:tblW w:w="9100" w:type="dxa"/>
        <w:tblLayout w:type="fixed"/>
        <w:tblLook w:val="04A0" w:firstRow="1" w:lastRow="0" w:firstColumn="1" w:lastColumn="0" w:noHBand="0" w:noVBand="1"/>
      </w:tblPr>
      <w:tblGrid>
        <w:gridCol w:w="2534"/>
        <w:gridCol w:w="6566"/>
      </w:tblGrid>
      <w:tr w:rsidR="001642F1" w14:paraId="3DFCD16B" w14:textId="77777777" w:rsidTr="00496978">
        <w:trPr>
          <w:trHeight w:val="384"/>
        </w:trPr>
        <w:tc>
          <w:tcPr>
            <w:tcW w:w="2800" w:type="dxa"/>
            <w:shd w:val="clear" w:color="auto" w:fill="D9D9D9" w:themeFill="background1" w:themeFillShade="D9"/>
            <w:vAlign w:val="bottom"/>
          </w:tcPr>
          <w:p w14:paraId="2C64D414" w14:textId="77777777" w:rsidR="001642F1" w:rsidRDefault="001642F1" w:rsidP="00496978">
            <w:pPr>
              <w:rPr>
                <w:b/>
              </w:rPr>
            </w:pPr>
            <w:r>
              <w:rPr>
                <w:b/>
              </w:rPr>
              <w:t>Värde</w:t>
            </w:r>
          </w:p>
        </w:tc>
        <w:tc>
          <w:tcPr>
            <w:tcW w:w="7300" w:type="dxa"/>
            <w:shd w:val="clear" w:color="auto" w:fill="D9D9D9" w:themeFill="background1" w:themeFillShade="D9"/>
            <w:vAlign w:val="bottom"/>
          </w:tcPr>
          <w:p w14:paraId="3328C43B" w14:textId="77777777" w:rsidR="001642F1" w:rsidRDefault="001642F1" w:rsidP="00496978">
            <w:pPr>
              <w:rPr>
                <w:b/>
              </w:rPr>
            </w:pPr>
            <w:r>
              <w:rPr>
                <w:b/>
              </w:rPr>
              <w:t>Beskrivning</w:t>
            </w:r>
          </w:p>
        </w:tc>
      </w:tr>
      <w:tr w:rsidR="001642F1" w14:paraId="75EF603B" w14:textId="77777777" w:rsidTr="00496978">
        <w:tc>
          <w:tcPr>
            <w:tcW w:w="2800" w:type="dxa"/>
          </w:tcPr>
          <w:p w14:paraId="26FAC260" w14:textId="77777777" w:rsidR="001642F1" w:rsidRDefault="001642F1" w:rsidP="00496978">
            <w:r>
              <w:t>"</w:t>
            </w:r>
            <w:proofErr w:type="spellStart"/>
            <w:r>
              <w:t>NationalLevel</w:t>
            </w:r>
            <w:proofErr w:type="spellEnd"/>
            <w:r>
              <w:t>"</w:t>
            </w:r>
          </w:p>
        </w:tc>
        <w:tc>
          <w:tcPr>
            <w:tcW w:w="7300" w:type="dxa"/>
          </w:tcPr>
          <w:p w14:paraId="7CFFA1CE" w14:textId="77777777" w:rsidR="001642F1" w:rsidRDefault="001642F1" w:rsidP="00496978">
            <w:r>
              <w:t>Intyget gäller på nationell nivå.</w:t>
            </w:r>
          </w:p>
        </w:tc>
      </w:tr>
    </w:tbl>
    <w:p w14:paraId="7B4BB622" w14:textId="77777777" w:rsidR="001642F1" w:rsidRPr="0036269D" w:rsidRDefault="001642F1" w:rsidP="001642F1"/>
    <w:p w14:paraId="22973C8D" w14:textId="77777777" w:rsidR="001642F1" w:rsidRPr="0036269D" w:rsidRDefault="001642F1" w:rsidP="001642F1"/>
    <w:p w14:paraId="1EFAACFD" w14:textId="77777777" w:rsidR="001642F1" w:rsidRPr="00563A75" w:rsidRDefault="001642F1" w:rsidP="00A85095">
      <w:pPr>
        <w:pStyle w:val="Numreradrubrik3"/>
      </w:pPr>
      <w:bookmarkStart w:id="1335" w:name="_Toc32421655"/>
      <w:bookmarkStart w:id="1336" w:name="_Toc216183314"/>
      <w:proofErr w:type="spellStart"/>
      <w:r w:rsidRPr="00563A75">
        <w:lastRenderedPageBreak/>
        <w:t>Datatyper</w:t>
      </w:r>
      <w:proofErr w:type="spellEnd"/>
      <w:r w:rsidRPr="00563A75">
        <w:t xml:space="preserve"> </w:t>
      </w:r>
      <w:proofErr w:type="spellStart"/>
      <w:r w:rsidRPr="00563A75">
        <w:t>från</w:t>
      </w:r>
      <w:proofErr w:type="spellEnd"/>
      <w:r w:rsidRPr="00563A75">
        <w:t xml:space="preserve"> </w:t>
      </w:r>
      <w:proofErr w:type="spellStart"/>
      <w:r w:rsidRPr="00563A75">
        <w:t>namnrymd</w:t>
      </w:r>
      <w:proofErr w:type="spellEnd"/>
      <w:r w:rsidRPr="00563A75">
        <w:t xml:space="preserve"> </w:t>
      </w:r>
      <w:proofErr w:type="gramStart"/>
      <w:r w:rsidRPr="00563A75">
        <w:t>urn:riv</w:t>
      </w:r>
      <w:proofErr w:type="gramEnd"/>
      <w:r w:rsidRPr="00563A75">
        <w:t>:</w:t>
      </w:r>
      <w:proofErr w:type="gramStart"/>
      <w:r w:rsidRPr="00563A75">
        <w:t>informationsecurity:authorization</w:t>
      </w:r>
      <w:proofErr w:type="gramEnd"/>
      <w:r w:rsidRPr="00563A75">
        <w:t>:consent:2</w:t>
      </w:r>
      <w:bookmarkEnd w:id="1335"/>
      <w:bookmarkEnd w:id="1336"/>
    </w:p>
    <w:p w14:paraId="11CB2F7E" w14:textId="77777777" w:rsidR="001642F1" w:rsidRDefault="001642F1" w:rsidP="001642F1">
      <w:r>
        <w:t xml:space="preserve">Nedan beskrivs komplexa och simpla datatyper som är deklarerade i aktuell namnrymd </w:t>
      </w:r>
      <w:proofErr w:type="gramStart"/>
      <w:r>
        <w:t>urn:riv</w:t>
      </w:r>
      <w:proofErr w:type="gramEnd"/>
      <w:r>
        <w:t>:</w:t>
      </w:r>
      <w:proofErr w:type="gramStart"/>
      <w:r>
        <w:t>informationsecurity:authorization</w:t>
      </w:r>
      <w:proofErr w:type="gramEnd"/>
      <w:r>
        <w:t>:consent:2, version 2.0. Dessa datatyper är vanligt förekommande i övriga tjänster senare i kapitlet.</w:t>
      </w:r>
    </w:p>
    <w:p w14:paraId="3AE9B67C" w14:textId="77777777" w:rsidR="001642F1" w:rsidRDefault="001642F1" w:rsidP="001642F1"/>
    <w:sectPr w:rsidR="001642F1" w:rsidSect="00D834D3">
      <w:headerReference w:type="default" r:id="rId47"/>
      <w:footerReference w:type="default" r:id="rId48"/>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B31B0" w14:textId="77777777" w:rsidR="00406885" w:rsidRDefault="00406885" w:rsidP="000E2576">
      <w:r>
        <w:separator/>
      </w:r>
    </w:p>
  </w:endnote>
  <w:endnote w:type="continuationSeparator" w:id="0">
    <w:p w14:paraId="519A9A0A" w14:textId="77777777" w:rsidR="00406885" w:rsidRDefault="00406885"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BD6420" w14:paraId="3CD33480" w14:textId="77777777" w:rsidTr="00D566B5">
      <w:tc>
        <w:tcPr>
          <w:tcW w:w="8500" w:type="dxa"/>
        </w:tcPr>
        <w:p w14:paraId="4CB24C3C" w14:textId="77777777"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0D3198">
            <w:rPr>
              <w:rFonts w:asciiTheme="minorHAnsi" w:hAnsiTheme="minorHAnsi" w:cstheme="minorHAnsi"/>
              <w:noProof/>
              <w:sz w:val="15"/>
              <w:szCs w:val="15"/>
            </w:rPr>
            <w:t>Dokument1</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sdt>
            <w:sdtPr>
              <w:rPr>
                <w:rFonts w:asciiTheme="minorHAnsi" w:hAnsiTheme="minorHAnsi" w:cstheme="minorHAnsi"/>
                <w:sz w:val="15"/>
                <w:szCs w:val="15"/>
              </w:rPr>
              <w:id w:val="-2115424456"/>
              <w:temporary/>
              <w:showingPlcHdr/>
            </w:sdtPr>
            <w:sdtContent>
              <w:r w:rsidR="00801A8B" w:rsidRPr="00136BE5">
                <w:rPr>
                  <w:rStyle w:val="Platshllartext"/>
                  <w:rFonts w:asciiTheme="minorHAnsi" w:hAnsiTheme="minorHAnsi" w:cstheme="minorHAnsi"/>
                  <w:sz w:val="15"/>
                  <w:szCs w:val="15"/>
                </w:rPr>
                <w:t>Ange namn</w:t>
              </w:r>
            </w:sdtContent>
          </w:sdt>
        </w:p>
      </w:tc>
      <w:tc>
        <w:tcPr>
          <w:tcW w:w="560" w:type="dxa"/>
          <w:vAlign w:val="bottom"/>
        </w:tcPr>
        <w:p w14:paraId="6F236B2B" w14:textId="77777777" w:rsidR="00801A8B" w:rsidRPr="00BD6420" w:rsidRDefault="00801A8B" w:rsidP="004C0E62">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0D91F14A"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BF42A" w14:textId="77777777" w:rsidR="00406885" w:rsidRDefault="00406885" w:rsidP="000E2576">
      <w:r>
        <w:separator/>
      </w:r>
    </w:p>
  </w:footnote>
  <w:footnote w:type="continuationSeparator" w:id="0">
    <w:p w14:paraId="4FCB8758" w14:textId="77777777" w:rsidR="00406885" w:rsidRDefault="00406885"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669A2841" w14:textId="77777777" w:rsidTr="00146B6A">
      <w:trPr>
        <w:trHeight w:val="751"/>
      </w:trPr>
      <w:tc>
        <w:tcPr>
          <w:tcW w:w="3327" w:type="dxa"/>
          <w:vAlign w:val="bottom"/>
        </w:tcPr>
        <w:p w14:paraId="2CB55E13" w14:textId="77777777" w:rsidR="00801A8B" w:rsidRPr="005E4C67" w:rsidRDefault="00801A8B" w:rsidP="005E4C67">
          <w:r w:rsidRPr="005E4C67">
            <w:rPr>
              <w:noProof/>
            </w:rPr>
            <w:drawing>
              <wp:inline distT="0" distB="0" distL="0" distR="0" wp14:anchorId="7361FE8A" wp14:editId="116EEDAB">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4E6D585" w14:textId="499A0CDA" w:rsidR="00801A8B" w:rsidRPr="005E4C67" w:rsidRDefault="00801A8B" w:rsidP="005E4C67">
          <w:pPr>
            <w:pStyle w:val="Sidhuvud"/>
          </w:pPr>
          <w:r w:rsidRPr="005E4C67">
            <w:t xml:space="preserve">Version </w:t>
          </w:r>
          <w:r w:rsidR="00D17209">
            <w:rPr>
              <w:rFonts w:asciiTheme="minorHAnsi" w:hAnsiTheme="minorHAnsi" w:cstheme="minorHAnsi"/>
              <w:sz w:val="15"/>
              <w:szCs w:val="15"/>
            </w:rPr>
            <w:t>2.0.</w:t>
          </w:r>
          <w:r w:rsidR="00A55769">
            <w:rPr>
              <w:rFonts w:asciiTheme="minorHAnsi" w:hAnsiTheme="minorHAnsi" w:cstheme="minorHAnsi"/>
              <w:sz w:val="15"/>
              <w:szCs w:val="15"/>
            </w:rPr>
            <w:t>4</w:t>
          </w:r>
          <w:r w:rsidRPr="005E4C67">
            <w:t xml:space="preserve"> </w:t>
          </w:r>
          <w:r w:rsidRPr="005E4C67">
            <w:rPr>
              <w:color w:val="A33662" w:themeColor="accent1"/>
            </w:rPr>
            <w:t>|</w:t>
          </w:r>
          <w:r w:rsidRPr="005E4C67">
            <w:t xml:space="preserve"> datum </w:t>
          </w:r>
          <w:sdt>
            <w:sdtPr>
              <w:rPr>
                <w:rFonts w:asciiTheme="minorHAnsi" w:hAnsiTheme="minorHAnsi" w:cstheme="minorHAnsi"/>
                <w:sz w:val="15"/>
                <w:szCs w:val="15"/>
              </w:rPr>
              <w:id w:val="-786121496"/>
              <w:date w:fullDate="2024-11-04T00:00:00Z">
                <w:dateFormat w:val="yyyy-MM-dd"/>
                <w:lid w:val="sv-SE"/>
                <w:storeMappedDataAs w:val="dateTime"/>
                <w:calendar w:val="gregorian"/>
              </w:date>
            </w:sdtPr>
            <w:sdtContent>
              <w:r w:rsidR="00D17209">
                <w:rPr>
                  <w:rFonts w:asciiTheme="minorHAnsi" w:hAnsiTheme="minorHAnsi" w:cstheme="minorHAnsi"/>
                  <w:sz w:val="15"/>
                  <w:szCs w:val="15"/>
                </w:rPr>
                <w:t>2024-11-04</w:t>
              </w:r>
            </w:sdtContent>
          </w:sdt>
        </w:p>
      </w:tc>
    </w:tr>
  </w:tbl>
  <w:p w14:paraId="430736C1"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5021F17"/>
    <w:multiLevelType w:val="multilevel"/>
    <w:tmpl w:val="EE945E7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3" w15:restartNumberingAfterBreak="0">
    <w:nsid w:val="175D0AAB"/>
    <w:multiLevelType w:val="hybridMultilevel"/>
    <w:tmpl w:val="0A8298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C982DBF"/>
    <w:multiLevelType w:val="hybridMultilevel"/>
    <w:tmpl w:val="701A10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9A1442F"/>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89E3CD9"/>
    <w:multiLevelType w:val="multilevel"/>
    <w:tmpl w:val="466E642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0"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412F771C"/>
    <w:multiLevelType w:val="hybridMultilevel"/>
    <w:tmpl w:val="0E7892CC"/>
    <w:lvl w:ilvl="0" w:tplc="1F44EDCE">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E842B2"/>
    <w:multiLevelType w:val="hybridMultilevel"/>
    <w:tmpl w:val="D9144C5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D426E93"/>
    <w:multiLevelType w:val="hybridMultilevel"/>
    <w:tmpl w:val="95E032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90436562">
    <w:abstractNumId w:val="25"/>
  </w:num>
  <w:num w:numId="2" w16cid:durableId="1580479449">
    <w:abstractNumId w:val="3"/>
  </w:num>
  <w:num w:numId="3" w16cid:durableId="829760486">
    <w:abstractNumId w:val="2"/>
  </w:num>
  <w:num w:numId="4" w16cid:durableId="151986884">
    <w:abstractNumId w:val="1"/>
  </w:num>
  <w:num w:numId="5" w16cid:durableId="1191457964">
    <w:abstractNumId w:val="0"/>
  </w:num>
  <w:num w:numId="6" w16cid:durableId="346638623">
    <w:abstractNumId w:val="9"/>
  </w:num>
  <w:num w:numId="7" w16cid:durableId="631398706">
    <w:abstractNumId w:val="7"/>
  </w:num>
  <w:num w:numId="8" w16cid:durableId="712584536">
    <w:abstractNumId w:val="6"/>
  </w:num>
  <w:num w:numId="9" w16cid:durableId="1168441861">
    <w:abstractNumId w:val="5"/>
  </w:num>
  <w:num w:numId="10" w16cid:durableId="1731464897">
    <w:abstractNumId w:val="4"/>
  </w:num>
  <w:num w:numId="11" w16cid:durableId="959995470">
    <w:abstractNumId w:val="11"/>
  </w:num>
  <w:num w:numId="12" w16cid:durableId="1129477042">
    <w:abstractNumId w:val="9"/>
  </w:num>
  <w:num w:numId="13" w16cid:durableId="11258542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03719492">
    <w:abstractNumId w:val="14"/>
  </w:num>
  <w:num w:numId="15" w16cid:durableId="1730105977">
    <w:abstractNumId w:val="10"/>
  </w:num>
  <w:num w:numId="16" w16cid:durableId="848787170">
    <w:abstractNumId w:val="18"/>
  </w:num>
  <w:num w:numId="17" w16cid:durableId="454296120">
    <w:abstractNumId w:val="8"/>
  </w:num>
  <w:num w:numId="18" w16cid:durableId="602491535">
    <w:abstractNumId w:val="17"/>
  </w:num>
  <w:num w:numId="19" w16cid:durableId="1485704780">
    <w:abstractNumId w:val="22"/>
  </w:num>
  <w:num w:numId="20" w16cid:durableId="744882386">
    <w:abstractNumId w:val="16"/>
  </w:num>
  <w:num w:numId="21" w16cid:durableId="2062172221">
    <w:abstractNumId w:val="19"/>
  </w:num>
  <w:num w:numId="22" w16cid:durableId="954605154">
    <w:abstractNumId w:val="12"/>
  </w:num>
  <w:num w:numId="23" w16cid:durableId="197550163">
    <w:abstractNumId w:val="24"/>
  </w:num>
  <w:num w:numId="24" w16cid:durableId="731150769">
    <w:abstractNumId w:val="23"/>
  </w:num>
  <w:num w:numId="25" w16cid:durableId="2140295749">
    <w:abstractNumId w:val="21"/>
  </w:num>
  <w:num w:numId="26" w16cid:durableId="803423688">
    <w:abstractNumId w:val="15"/>
  </w:num>
  <w:num w:numId="27" w16cid:durableId="164371301">
    <w:abstractNumId w:val="20"/>
  </w:num>
  <w:num w:numId="28" w16cid:durableId="4995890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98"/>
    <w:rsid w:val="00005124"/>
    <w:rsid w:val="00010CDF"/>
    <w:rsid w:val="0001581C"/>
    <w:rsid w:val="00017CA5"/>
    <w:rsid w:val="00023CF5"/>
    <w:rsid w:val="000304A9"/>
    <w:rsid w:val="0003102D"/>
    <w:rsid w:val="00035827"/>
    <w:rsid w:val="000428AA"/>
    <w:rsid w:val="00060CC2"/>
    <w:rsid w:val="00081E07"/>
    <w:rsid w:val="00083807"/>
    <w:rsid w:val="000879D1"/>
    <w:rsid w:val="00090603"/>
    <w:rsid w:val="000927CE"/>
    <w:rsid w:val="000A259F"/>
    <w:rsid w:val="000A7CF6"/>
    <w:rsid w:val="000C19EE"/>
    <w:rsid w:val="000C60F9"/>
    <w:rsid w:val="000D29F7"/>
    <w:rsid w:val="000D3198"/>
    <w:rsid w:val="000D4286"/>
    <w:rsid w:val="000D787A"/>
    <w:rsid w:val="000E2576"/>
    <w:rsid w:val="0010206C"/>
    <w:rsid w:val="00102CED"/>
    <w:rsid w:val="00104807"/>
    <w:rsid w:val="00106E6E"/>
    <w:rsid w:val="0011207E"/>
    <w:rsid w:val="00114876"/>
    <w:rsid w:val="00116342"/>
    <w:rsid w:val="00136BE5"/>
    <w:rsid w:val="00136C6B"/>
    <w:rsid w:val="00142663"/>
    <w:rsid w:val="00146B6A"/>
    <w:rsid w:val="001475CC"/>
    <w:rsid w:val="00154B2E"/>
    <w:rsid w:val="00154C20"/>
    <w:rsid w:val="00156BE3"/>
    <w:rsid w:val="001604D6"/>
    <w:rsid w:val="001642F1"/>
    <w:rsid w:val="00181EB3"/>
    <w:rsid w:val="0019680D"/>
    <w:rsid w:val="00197244"/>
    <w:rsid w:val="001A0BF2"/>
    <w:rsid w:val="001A7D3F"/>
    <w:rsid w:val="001B2002"/>
    <w:rsid w:val="001B2AD2"/>
    <w:rsid w:val="001B3569"/>
    <w:rsid w:val="001B4544"/>
    <w:rsid w:val="001B4BB9"/>
    <w:rsid w:val="001D25B8"/>
    <w:rsid w:val="001F0E16"/>
    <w:rsid w:val="001F19D2"/>
    <w:rsid w:val="00203578"/>
    <w:rsid w:val="0021531E"/>
    <w:rsid w:val="00220B93"/>
    <w:rsid w:val="002304BA"/>
    <w:rsid w:val="0023309C"/>
    <w:rsid w:val="002346A2"/>
    <w:rsid w:val="00235637"/>
    <w:rsid w:val="00237D8B"/>
    <w:rsid w:val="002611BD"/>
    <w:rsid w:val="00262B00"/>
    <w:rsid w:val="00282463"/>
    <w:rsid w:val="002A223C"/>
    <w:rsid w:val="002A52E1"/>
    <w:rsid w:val="002A7A6B"/>
    <w:rsid w:val="002E062A"/>
    <w:rsid w:val="002F7366"/>
    <w:rsid w:val="00317330"/>
    <w:rsid w:val="00324BC6"/>
    <w:rsid w:val="00332872"/>
    <w:rsid w:val="00342B5C"/>
    <w:rsid w:val="0035044E"/>
    <w:rsid w:val="00352018"/>
    <w:rsid w:val="003534FD"/>
    <w:rsid w:val="0036067A"/>
    <w:rsid w:val="00363622"/>
    <w:rsid w:val="00380291"/>
    <w:rsid w:val="0038463B"/>
    <w:rsid w:val="00396E88"/>
    <w:rsid w:val="003977E2"/>
    <w:rsid w:val="003A0FEC"/>
    <w:rsid w:val="003B7E0A"/>
    <w:rsid w:val="003C5252"/>
    <w:rsid w:val="003D1AD5"/>
    <w:rsid w:val="003F0BD7"/>
    <w:rsid w:val="003F5536"/>
    <w:rsid w:val="004016B0"/>
    <w:rsid w:val="00406885"/>
    <w:rsid w:val="00411FB3"/>
    <w:rsid w:val="00415636"/>
    <w:rsid w:val="004178BA"/>
    <w:rsid w:val="004333A3"/>
    <w:rsid w:val="00437ED3"/>
    <w:rsid w:val="004457CA"/>
    <w:rsid w:val="00452146"/>
    <w:rsid w:val="004539FA"/>
    <w:rsid w:val="004579C9"/>
    <w:rsid w:val="0046254F"/>
    <w:rsid w:val="00463F60"/>
    <w:rsid w:val="0046651D"/>
    <w:rsid w:val="00466ABB"/>
    <w:rsid w:val="004709C3"/>
    <w:rsid w:val="00472FE4"/>
    <w:rsid w:val="0047383C"/>
    <w:rsid w:val="00476DDD"/>
    <w:rsid w:val="00481060"/>
    <w:rsid w:val="00483F66"/>
    <w:rsid w:val="004845C8"/>
    <w:rsid w:val="00485AA1"/>
    <w:rsid w:val="00493BA1"/>
    <w:rsid w:val="0049637C"/>
    <w:rsid w:val="004A233D"/>
    <w:rsid w:val="004C0E62"/>
    <w:rsid w:val="004C7468"/>
    <w:rsid w:val="004E08FC"/>
    <w:rsid w:val="004E0B05"/>
    <w:rsid w:val="004E1B5F"/>
    <w:rsid w:val="004E5F95"/>
    <w:rsid w:val="004E608D"/>
    <w:rsid w:val="004F2653"/>
    <w:rsid w:val="004F4B47"/>
    <w:rsid w:val="004F6E9F"/>
    <w:rsid w:val="00502996"/>
    <w:rsid w:val="005218F7"/>
    <w:rsid w:val="00523AC9"/>
    <w:rsid w:val="00527819"/>
    <w:rsid w:val="00531996"/>
    <w:rsid w:val="005377E7"/>
    <w:rsid w:val="00545C1C"/>
    <w:rsid w:val="00546514"/>
    <w:rsid w:val="005472E2"/>
    <w:rsid w:val="005517DF"/>
    <w:rsid w:val="005537A8"/>
    <w:rsid w:val="005729E6"/>
    <w:rsid w:val="00575871"/>
    <w:rsid w:val="00585216"/>
    <w:rsid w:val="00586919"/>
    <w:rsid w:val="00594D98"/>
    <w:rsid w:val="005A3784"/>
    <w:rsid w:val="005A403A"/>
    <w:rsid w:val="005A6F62"/>
    <w:rsid w:val="005B2751"/>
    <w:rsid w:val="005B7E27"/>
    <w:rsid w:val="005C026C"/>
    <w:rsid w:val="005C4A0C"/>
    <w:rsid w:val="005C6423"/>
    <w:rsid w:val="005D7BAA"/>
    <w:rsid w:val="005E00FB"/>
    <w:rsid w:val="005E0CDB"/>
    <w:rsid w:val="005E4C67"/>
    <w:rsid w:val="005E63AB"/>
    <w:rsid w:val="005F29FB"/>
    <w:rsid w:val="005F3630"/>
    <w:rsid w:val="00606B0F"/>
    <w:rsid w:val="006108A6"/>
    <w:rsid w:val="006137D6"/>
    <w:rsid w:val="00634C38"/>
    <w:rsid w:val="0064534A"/>
    <w:rsid w:val="00646E07"/>
    <w:rsid w:val="006516AF"/>
    <w:rsid w:val="00657347"/>
    <w:rsid w:val="00661CE0"/>
    <w:rsid w:val="0066768F"/>
    <w:rsid w:val="00693ED8"/>
    <w:rsid w:val="00697C2E"/>
    <w:rsid w:val="006A60A8"/>
    <w:rsid w:val="006B3AC6"/>
    <w:rsid w:val="006C0636"/>
    <w:rsid w:val="006C4DA1"/>
    <w:rsid w:val="006D5282"/>
    <w:rsid w:val="006E1CCC"/>
    <w:rsid w:val="006E43A5"/>
    <w:rsid w:val="006E6496"/>
    <w:rsid w:val="00707E20"/>
    <w:rsid w:val="00730746"/>
    <w:rsid w:val="00732E7B"/>
    <w:rsid w:val="00737193"/>
    <w:rsid w:val="00751C69"/>
    <w:rsid w:val="00761F78"/>
    <w:rsid w:val="00766BEC"/>
    <w:rsid w:val="00771A2B"/>
    <w:rsid w:val="00772B6E"/>
    <w:rsid w:val="007829D2"/>
    <w:rsid w:val="00783074"/>
    <w:rsid w:val="0078522D"/>
    <w:rsid w:val="007861C6"/>
    <w:rsid w:val="007A0B53"/>
    <w:rsid w:val="007A3798"/>
    <w:rsid w:val="007B4BD6"/>
    <w:rsid w:val="007B634A"/>
    <w:rsid w:val="007C3DE4"/>
    <w:rsid w:val="007C5139"/>
    <w:rsid w:val="007E16FA"/>
    <w:rsid w:val="007F21EC"/>
    <w:rsid w:val="007F28EA"/>
    <w:rsid w:val="007F469B"/>
    <w:rsid w:val="007F7C49"/>
    <w:rsid w:val="00801A8B"/>
    <w:rsid w:val="00801BBF"/>
    <w:rsid w:val="00816FA9"/>
    <w:rsid w:val="008215CB"/>
    <w:rsid w:val="00822A22"/>
    <w:rsid w:val="00826C8A"/>
    <w:rsid w:val="00834506"/>
    <w:rsid w:val="00834E7E"/>
    <w:rsid w:val="008503D8"/>
    <w:rsid w:val="00850DEA"/>
    <w:rsid w:val="008574B7"/>
    <w:rsid w:val="00870403"/>
    <w:rsid w:val="0087533D"/>
    <w:rsid w:val="00875CBE"/>
    <w:rsid w:val="008A35EE"/>
    <w:rsid w:val="008A525C"/>
    <w:rsid w:val="008C117C"/>
    <w:rsid w:val="008C247E"/>
    <w:rsid w:val="008C5285"/>
    <w:rsid w:val="008D4F31"/>
    <w:rsid w:val="008E52C9"/>
    <w:rsid w:val="008F6C53"/>
    <w:rsid w:val="00904C53"/>
    <w:rsid w:val="00910C25"/>
    <w:rsid w:val="0091229C"/>
    <w:rsid w:val="00916AE0"/>
    <w:rsid w:val="00920C86"/>
    <w:rsid w:val="00924DE8"/>
    <w:rsid w:val="009255D9"/>
    <w:rsid w:val="00934D21"/>
    <w:rsid w:val="00947BCD"/>
    <w:rsid w:val="00962B8F"/>
    <w:rsid w:val="00972D16"/>
    <w:rsid w:val="00973775"/>
    <w:rsid w:val="00976057"/>
    <w:rsid w:val="0099293C"/>
    <w:rsid w:val="00994605"/>
    <w:rsid w:val="009A2E65"/>
    <w:rsid w:val="009B2791"/>
    <w:rsid w:val="009B36CA"/>
    <w:rsid w:val="009C7311"/>
    <w:rsid w:val="009D509B"/>
    <w:rsid w:val="009E6EF9"/>
    <w:rsid w:val="009E7B9D"/>
    <w:rsid w:val="009E7F82"/>
    <w:rsid w:val="009F18FB"/>
    <w:rsid w:val="009F4943"/>
    <w:rsid w:val="00A076D6"/>
    <w:rsid w:val="00A1255C"/>
    <w:rsid w:val="00A16575"/>
    <w:rsid w:val="00A17B37"/>
    <w:rsid w:val="00A17C0E"/>
    <w:rsid w:val="00A2125B"/>
    <w:rsid w:val="00A23320"/>
    <w:rsid w:val="00A273A8"/>
    <w:rsid w:val="00A3727B"/>
    <w:rsid w:val="00A40FB5"/>
    <w:rsid w:val="00A51CEF"/>
    <w:rsid w:val="00A55769"/>
    <w:rsid w:val="00A5787C"/>
    <w:rsid w:val="00A613DB"/>
    <w:rsid w:val="00A6449E"/>
    <w:rsid w:val="00A70BAD"/>
    <w:rsid w:val="00A738DB"/>
    <w:rsid w:val="00A809CE"/>
    <w:rsid w:val="00A80C68"/>
    <w:rsid w:val="00A85095"/>
    <w:rsid w:val="00A87B49"/>
    <w:rsid w:val="00A96DA2"/>
    <w:rsid w:val="00AA3A34"/>
    <w:rsid w:val="00AA5C9A"/>
    <w:rsid w:val="00AB167A"/>
    <w:rsid w:val="00AB24CA"/>
    <w:rsid w:val="00AB2B16"/>
    <w:rsid w:val="00AB57E2"/>
    <w:rsid w:val="00AC2F28"/>
    <w:rsid w:val="00AD06EE"/>
    <w:rsid w:val="00AD354E"/>
    <w:rsid w:val="00AD5832"/>
    <w:rsid w:val="00AF49F3"/>
    <w:rsid w:val="00AF5B57"/>
    <w:rsid w:val="00B00491"/>
    <w:rsid w:val="00B076DA"/>
    <w:rsid w:val="00B1045C"/>
    <w:rsid w:val="00B1580D"/>
    <w:rsid w:val="00B30455"/>
    <w:rsid w:val="00B32309"/>
    <w:rsid w:val="00B367DF"/>
    <w:rsid w:val="00B4098F"/>
    <w:rsid w:val="00B40A72"/>
    <w:rsid w:val="00B4285A"/>
    <w:rsid w:val="00B45A75"/>
    <w:rsid w:val="00B54AD7"/>
    <w:rsid w:val="00B55D62"/>
    <w:rsid w:val="00B64139"/>
    <w:rsid w:val="00B6416A"/>
    <w:rsid w:val="00B70471"/>
    <w:rsid w:val="00B71B19"/>
    <w:rsid w:val="00B87660"/>
    <w:rsid w:val="00B87A6D"/>
    <w:rsid w:val="00B95B29"/>
    <w:rsid w:val="00B97A8D"/>
    <w:rsid w:val="00BB48AC"/>
    <w:rsid w:val="00BB70B3"/>
    <w:rsid w:val="00BB7B8B"/>
    <w:rsid w:val="00BD4BA7"/>
    <w:rsid w:val="00BD6420"/>
    <w:rsid w:val="00BE0327"/>
    <w:rsid w:val="00BE3F3D"/>
    <w:rsid w:val="00BF2DAB"/>
    <w:rsid w:val="00C02681"/>
    <w:rsid w:val="00C041C2"/>
    <w:rsid w:val="00C045C4"/>
    <w:rsid w:val="00C066E7"/>
    <w:rsid w:val="00C079B5"/>
    <w:rsid w:val="00C13434"/>
    <w:rsid w:val="00C14FF4"/>
    <w:rsid w:val="00C3352D"/>
    <w:rsid w:val="00C4216C"/>
    <w:rsid w:val="00C47C4D"/>
    <w:rsid w:val="00C50A0E"/>
    <w:rsid w:val="00C63DA4"/>
    <w:rsid w:val="00C812D1"/>
    <w:rsid w:val="00C821DC"/>
    <w:rsid w:val="00C93484"/>
    <w:rsid w:val="00C9357E"/>
    <w:rsid w:val="00CA48AD"/>
    <w:rsid w:val="00CB05EA"/>
    <w:rsid w:val="00CB222E"/>
    <w:rsid w:val="00CB5589"/>
    <w:rsid w:val="00CC149C"/>
    <w:rsid w:val="00CC3124"/>
    <w:rsid w:val="00CC3657"/>
    <w:rsid w:val="00CE2411"/>
    <w:rsid w:val="00CE4E3C"/>
    <w:rsid w:val="00CF2163"/>
    <w:rsid w:val="00CF34F7"/>
    <w:rsid w:val="00D01F71"/>
    <w:rsid w:val="00D02A34"/>
    <w:rsid w:val="00D05202"/>
    <w:rsid w:val="00D06460"/>
    <w:rsid w:val="00D070FF"/>
    <w:rsid w:val="00D16CD4"/>
    <w:rsid w:val="00D17209"/>
    <w:rsid w:val="00D1745B"/>
    <w:rsid w:val="00D21734"/>
    <w:rsid w:val="00D2298A"/>
    <w:rsid w:val="00D25DE5"/>
    <w:rsid w:val="00D37668"/>
    <w:rsid w:val="00D418A2"/>
    <w:rsid w:val="00D4779E"/>
    <w:rsid w:val="00D566B5"/>
    <w:rsid w:val="00D67D8F"/>
    <w:rsid w:val="00D714A2"/>
    <w:rsid w:val="00D73B6F"/>
    <w:rsid w:val="00D834D3"/>
    <w:rsid w:val="00D8778F"/>
    <w:rsid w:val="00D916E0"/>
    <w:rsid w:val="00D94510"/>
    <w:rsid w:val="00DC35A7"/>
    <w:rsid w:val="00DE5F5E"/>
    <w:rsid w:val="00DE6E17"/>
    <w:rsid w:val="00DF0444"/>
    <w:rsid w:val="00DF19B1"/>
    <w:rsid w:val="00DF42CC"/>
    <w:rsid w:val="00DF7389"/>
    <w:rsid w:val="00E0380E"/>
    <w:rsid w:val="00E05BFC"/>
    <w:rsid w:val="00E1144B"/>
    <w:rsid w:val="00E115CC"/>
    <w:rsid w:val="00E13892"/>
    <w:rsid w:val="00E15BFD"/>
    <w:rsid w:val="00E1692E"/>
    <w:rsid w:val="00E2707E"/>
    <w:rsid w:val="00E33025"/>
    <w:rsid w:val="00E47380"/>
    <w:rsid w:val="00E47A71"/>
    <w:rsid w:val="00E50040"/>
    <w:rsid w:val="00E62BCE"/>
    <w:rsid w:val="00E66CA0"/>
    <w:rsid w:val="00E777B9"/>
    <w:rsid w:val="00E9115C"/>
    <w:rsid w:val="00EA2371"/>
    <w:rsid w:val="00EA678D"/>
    <w:rsid w:val="00EB1E30"/>
    <w:rsid w:val="00EB2983"/>
    <w:rsid w:val="00EB60E6"/>
    <w:rsid w:val="00EC15A1"/>
    <w:rsid w:val="00EC5EB1"/>
    <w:rsid w:val="00EC613E"/>
    <w:rsid w:val="00EC7B44"/>
    <w:rsid w:val="00ED6C6F"/>
    <w:rsid w:val="00EF58B6"/>
    <w:rsid w:val="00F0761C"/>
    <w:rsid w:val="00F2680D"/>
    <w:rsid w:val="00F32B4C"/>
    <w:rsid w:val="00F40C10"/>
    <w:rsid w:val="00F45938"/>
    <w:rsid w:val="00F4778E"/>
    <w:rsid w:val="00F51074"/>
    <w:rsid w:val="00F51384"/>
    <w:rsid w:val="00F51FCB"/>
    <w:rsid w:val="00F5205D"/>
    <w:rsid w:val="00F61558"/>
    <w:rsid w:val="00F61F0E"/>
    <w:rsid w:val="00F6408C"/>
    <w:rsid w:val="00F70CBD"/>
    <w:rsid w:val="00F81F6C"/>
    <w:rsid w:val="00FB0432"/>
    <w:rsid w:val="00FB3A1B"/>
    <w:rsid w:val="00FC3465"/>
    <w:rsid w:val="00FC6F9F"/>
    <w:rsid w:val="00FD10D7"/>
    <w:rsid w:val="00FD205C"/>
    <w:rsid w:val="00FE75F9"/>
    <w:rsid w:val="00FF43D1"/>
    <w:rsid w:val="00FF4960"/>
    <w:rsid w:val="00FF5FDA"/>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D1DF"/>
  <w15:chartTrackingRefBased/>
  <w15:docId w15:val="{18F45939-A16C-423E-A94B-DAF60B7E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uiPriority w:val="9"/>
    <w:qFormat/>
    <w:rsid w:val="000E2576"/>
    <w:pPr>
      <w:spacing w:after="40"/>
      <w:outlineLvl w:val="1"/>
    </w:pPr>
    <w:rPr>
      <w:bCs/>
      <w:sz w:val="28"/>
    </w:rPr>
  </w:style>
  <w:style w:type="paragraph" w:styleId="Rubrik3">
    <w:name w:val="heading 3"/>
    <w:basedOn w:val="Rubrik2"/>
    <w:next w:val="Normal"/>
    <w:link w:val="Rubrik3Char"/>
    <w:uiPriority w:val="9"/>
    <w:qFormat/>
    <w:rsid w:val="00761F78"/>
    <w:pPr>
      <w:outlineLvl w:val="2"/>
    </w:pPr>
    <w:rPr>
      <w:sz w:val="20"/>
      <w:szCs w:val="24"/>
    </w:rPr>
  </w:style>
  <w:style w:type="paragraph" w:styleId="Rubrik4">
    <w:name w:val="heading 4"/>
    <w:basedOn w:val="Rubrik3"/>
    <w:next w:val="Normal"/>
    <w:link w:val="Rubrik4Char"/>
    <w:uiPriority w:val="9"/>
    <w:qFormat/>
    <w:rsid w:val="0046254F"/>
    <w:pPr>
      <w:outlineLvl w:val="3"/>
    </w:pPr>
    <w:rPr>
      <w:iCs/>
    </w:rPr>
  </w:style>
  <w:style w:type="paragraph" w:styleId="Rubrik5">
    <w:name w:val="heading 5"/>
    <w:basedOn w:val="Rubrik4"/>
    <w:next w:val="Normal"/>
    <w:link w:val="Rubrik5Char"/>
    <w:uiPriority w:val="9"/>
    <w:qFormat/>
    <w:rsid w:val="00A16575"/>
    <w:pPr>
      <w:outlineLvl w:val="4"/>
    </w:pPr>
    <w:rPr>
      <w:bCs w:val="0"/>
      <w:i/>
      <w:sz w:val="19"/>
    </w:rPr>
  </w:style>
  <w:style w:type="paragraph" w:styleId="Rubrik6">
    <w:name w:val="heading 6"/>
    <w:basedOn w:val="Rubrik5"/>
    <w:next w:val="Normal"/>
    <w:link w:val="Rubrik6Char"/>
    <w:qFormat/>
    <w:rsid w:val="00A16575"/>
    <w:pPr>
      <w:outlineLvl w:val="5"/>
    </w:pPr>
    <w:rPr>
      <w:bCs/>
      <w:iCs w:val="0"/>
    </w:rPr>
  </w:style>
  <w:style w:type="paragraph" w:styleId="Rubrik7">
    <w:name w:val="heading 7"/>
    <w:basedOn w:val="Rubrik6"/>
    <w:next w:val="Normal"/>
    <w:link w:val="Rubrik7Char"/>
    <w:rsid w:val="00A16575"/>
    <w:pPr>
      <w:outlineLvl w:val="6"/>
    </w:pPr>
    <w:rPr>
      <w:iCs/>
    </w:rPr>
  </w:style>
  <w:style w:type="paragraph" w:styleId="Rubrik8">
    <w:name w:val="heading 8"/>
    <w:basedOn w:val="Rubrik7"/>
    <w:next w:val="Normal"/>
    <w:link w:val="Rubrik8Char"/>
    <w:rsid w:val="00934D21"/>
    <w:pPr>
      <w:outlineLvl w:val="7"/>
    </w:pPr>
    <w:rPr>
      <w:bCs w:val="0"/>
    </w:rPr>
  </w:style>
  <w:style w:type="paragraph" w:styleId="Rubrik9">
    <w:name w:val="heading 9"/>
    <w:basedOn w:val="Rubrik8"/>
    <w:next w:val="Normal"/>
    <w:link w:val="Rubrik9Char"/>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uiPriority w:val="9"/>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uiPriority w:val="9"/>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uiPriority w:val="9"/>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E115CC"/>
    <w:pPr>
      <w:spacing w:before="360" w:after="0" w:line="204" w:lineRule="auto"/>
      <w:ind w:right="2552"/>
      <w:contextualSpacing/>
    </w:pPr>
    <w:rPr>
      <w:rFonts w:asciiTheme="majorHAnsi" w:eastAsiaTheme="majorEastAsia" w:hAnsiTheme="majorHAnsi" w:cstheme="majorBidi"/>
      <w:b/>
      <w:bCs/>
      <w:color w:val="A33662" w:themeColor="accent1"/>
      <w:sz w:val="84"/>
      <w:szCs w:val="48"/>
      <w:lang w:val="en-US"/>
    </w:rPr>
  </w:style>
  <w:style w:type="character" w:customStyle="1" w:styleId="RubrikChar">
    <w:name w:val="Rubrik Char"/>
    <w:basedOn w:val="Standardstycketeckensnitt"/>
    <w:link w:val="Rubrik"/>
    <w:uiPriority w:val="34"/>
    <w:rsid w:val="00E115CC"/>
    <w:rPr>
      <w:rFonts w:asciiTheme="majorHAnsi" w:eastAsiaTheme="majorEastAsia" w:hAnsiTheme="majorHAnsi" w:cstheme="majorBidi"/>
      <w:b/>
      <w:bCs/>
      <w:color w:val="A33662" w:themeColor="accent1"/>
      <w:sz w:val="84"/>
      <w:szCs w:val="48"/>
      <w:lang w:val="en-US"/>
    </w:rPr>
  </w:style>
  <w:style w:type="paragraph" w:styleId="Underrubrik">
    <w:name w:val="Subtitle"/>
    <w:basedOn w:val="Rubrik"/>
    <w:next w:val="Normal"/>
    <w:link w:val="UnderrubrikChar"/>
    <w:uiPriority w:val="35"/>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35"/>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rsid w:val="00972D16"/>
    <w:pPr>
      <w:spacing w:after="100"/>
      <w:ind w:left="1276"/>
    </w:pPr>
  </w:style>
  <w:style w:type="paragraph" w:styleId="Innehll5">
    <w:name w:val="toc 5"/>
    <w:basedOn w:val="Normal"/>
    <w:next w:val="Normal"/>
    <w:uiPriority w:val="39"/>
    <w:rsid w:val="00972D16"/>
    <w:pPr>
      <w:spacing w:after="100"/>
      <w:ind w:left="1701"/>
    </w:pPr>
  </w:style>
  <w:style w:type="paragraph" w:styleId="Innehll6">
    <w:name w:val="toc 6"/>
    <w:basedOn w:val="Normal"/>
    <w:next w:val="Normal"/>
    <w:uiPriority w:val="39"/>
    <w:rsid w:val="00972D16"/>
    <w:pPr>
      <w:spacing w:after="100"/>
      <w:ind w:left="2126"/>
    </w:pPr>
  </w:style>
  <w:style w:type="paragraph" w:styleId="Innehll7">
    <w:name w:val="toc 7"/>
    <w:basedOn w:val="Normal"/>
    <w:next w:val="Normal"/>
    <w:uiPriority w:val="39"/>
    <w:rsid w:val="00972D16"/>
    <w:pPr>
      <w:spacing w:after="100"/>
      <w:ind w:left="2552"/>
    </w:pPr>
  </w:style>
  <w:style w:type="paragraph" w:styleId="Innehll8">
    <w:name w:val="toc 8"/>
    <w:basedOn w:val="Normal"/>
    <w:next w:val="Normal"/>
    <w:uiPriority w:val="39"/>
    <w:rsid w:val="00972D16"/>
    <w:pPr>
      <w:spacing w:after="100"/>
      <w:ind w:left="2977"/>
    </w:pPr>
  </w:style>
  <w:style w:type="paragraph" w:styleId="Innehll9">
    <w:name w:val="toc 9"/>
    <w:basedOn w:val="Normal"/>
    <w:next w:val="Normal"/>
    <w:uiPriority w:val="39"/>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en-US"/>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en-US"/>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976057"/>
    <w:rPr>
      <w:color w:val="4AE0F4" w:themeColor="hyperlink"/>
      <w:u w:val="single"/>
    </w:rPr>
  </w:style>
  <w:style w:type="paragraph" w:styleId="Liststycke">
    <w:name w:val="List Paragraph"/>
    <w:basedOn w:val="Normal"/>
    <w:link w:val="ListstyckeChar"/>
    <w:uiPriority w:val="34"/>
    <w:qFormat/>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sz w:val="24"/>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rsid w:val="00AF49F3"/>
  </w:style>
  <w:style w:type="paragraph" w:styleId="Brdtext">
    <w:name w:val="Body Text"/>
    <w:basedOn w:val="Normal"/>
    <w:link w:val="BrdtextChar"/>
    <w:rsid w:val="00AF49F3"/>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AF49F3"/>
    <w:rPr>
      <w:rFonts w:ascii="Times New Roman" w:eastAsia="Times New Roman" w:hAnsi="Times New Roman" w:cs="Times New Roman"/>
      <w:sz w:val="22"/>
      <w:szCs w:val="24"/>
      <w:lang w:eastAsia="en-GB"/>
    </w:rPr>
  </w:style>
  <w:style w:type="paragraph" w:customStyle="1" w:styleId="TableParagraph">
    <w:name w:val="Table Paragraph"/>
    <w:basedOn w:val="Normal"/>
    <w:uiPriority w:val="1"/>
    <w:qFormat/>
    <w:rsid w:val="00B54AD7"/>
    <w:pPr>
      <w:widowControl w:val="0"/>
      <w:spacing w:after="0" w:line="280" w:lineRule="atLeast"/>
    </w:pPr>
    <w:rPr>
      <w:rFonts w:eastAsiaTheme="minorHAnsi"/>
      <w:sz w:val="22"/>
      <w:szCs w:val="22"/>
      <w:lang w:eastAsia="en-US"/>
    </w:rPr>
  </w:style>
  <w:style w:type="character" w:styleId="Olstomnmnande">
    <w:name w:val="Unresolved Mention"/>
    <w:basedOn w:val="Standardstycketeckensnitt"/>
    <w:uiPriority w:val="99"/>
    <w:semiHidden/>
    <w:unhideWhenUsed/>
    <w:rsid w:val="003C5252"/>
    <w:rPr>
      <w:color w:val="605E5C"/>
      <w:shd w:val="clear" w:color="auto" w:fill="E1DFDD"/>
    </w:rPr>
  </w:style>
  <w:style w:type="paragraph" w:styleId="Normalwebb">
    <w:name w:val="Normal (Web)"/>
    <w:basedOn w:val="Normal"/>
    <w:uiPriority w:val="99"/>
    <w:semiHidden/>
    <w:unhideWhenUsed/>
    <w:rsid w:val="007861C6"/>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customStyle="1" w:styleId="TableText">
    <w:name w:val="Table Text"/>
    <w:basedOn w:val="Brdtext"/>
    <w:rsid w:val="004709C3"/>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commentcontentpara">
    <w:name w:val="commentcontentpara"/>
    <w:basedOn w:val="Normal"/>
    <w:rsid w:val="00546514"/>
    <w:pPr>
      <w:spacing w:before="100" w:beforeAutospacing="1" w:after="100" w:afterAutospacing="1" w:line="240" w:lineRule="auto"/>
    </w:pPr>
    <w:rPr>
      <w:rFonts w:ascii="Times New Roman" w:eastAsia="Times New Roman" w:hAnsi="Times New Roman" w:cs="Times New Roman"/>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34553">
      <w:bodyDiv w:val="1"/>
      <w:marLeft w:val="0"/>
      <w:marRight w:val="0"/>
      <w:marTop w:val="0"/>
      <w:marBottom w:val="0"/>
      <w:divBdr>
        <w:top w:val="none" w:sz="0" w:space="0" w:color="auto"/>
        <w:left w:val="none" w:sz="0" w:space="0" w:color="auto"/>
        <w:bottom w:val="none" w:sz="0" w:space="0" w:color="auto"/>
        <w:right w:val="none" w:sz="0" w:space="0" w:color="auto"/>
      </w:divBdr>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45847480">
      <w:bodyDiv w:val="1"/>
      <w:marLeft w:val="0"/>
      <w:marRight w:val="0"/>
      <w:marTop w:val="0"/>
      <w:marBottom w:val="0"/>
      <w:divBdr>
        <w:top w:val="none" w:sz="0" w:space="0" w:color="auto"/>
        <w:left w:val="none" w:sz="0" w:space="0" w:color="auto"/>
        <w:bottom w:val="none" w:sz="0" w:space="0" w:color="auto"/>
        <w:right w:val="none" w:sz="0" w:space="0" w:color="auto"/>
      </w:divBdr>
    </w:div>
    <w:div w:id="260575211">
      <w:bodyDiv w:val="1"/>
      <w:marLeft w:val="0"/>
      <w:marRight w:val="0"/>
      <w:marTop w:val="0"/>
      <w:marBottom w:val="0"/>
      <w:divBdr>
        <w:top w:val="none" w:sz="0" w:space="0" w:color="auto"/>
        <w:left w:val="none" w:sz="0" w:space="0" w:color="auto"/>
        <w:bottom w:val="none" w:sz="0" w:space="0" w:color="auto"/>
        <w:right w:val="none" w:sz="0" w:space="0" w:color="auto"/>
      </w:divBdr>
    </w:div>
    <w:div w:id="329677406">
      <w:bodyDiv w:val="1"/>
      <w:marLeft w:val="0"/>
      <w:marRight w:val="0"/>
      <w:marTop w:val="0"/>
      <w:marBottom w:val="0"/>
      <w:divBdr>
        <w:top w:val="none" w:sz="0" w:space="0" w:color="auto"/>
        <w:left w:val="none" w:sz="0" w:space="0" w:color="auto"/>
        <w:bottom w:val="none" w:sz="0" w:space="0" w:color="auto"/>
        <w:right w:val="none" w:sz="0" w:space="0" w:color="auto"/>
      </w:divBdr>
    </w:div>
    <w:div w:id="401291662">
      <w:bodyDiv w:val="1"/>
      <w:marLeft w:val="0"/>
      <w:marRight w:val="0"/>
      <w:marTop w:val="0"/>
      <w:marBottom w:val="0"/>
      <w:divBdr>
        <w:top w:val="none" w:sz="0" w:space="0" w:color="auto"/>
        <w:left w:val="none" w:sz="0" w:space="0" w:color="auto"/>
        <w:bottom w:val="none" w:sz="0" w:space="0" w:color="auto"/>
        <w:right w:val="none" w:sz="0" w:space="0" w:color="auto"/>
      </w:divBdr>
    </w:div>
    <w:div w:id="453207482">
      <w:bodyDiv w:val="1"/>
      <w:marLeft w:val="0"/>
      <w:marRight w:val="0"/>
      <w:marTop w:val="0"/>
      <w:marBottom w:val="0"/>
      <w:divBdr>
        <w:top w:val="none" w:sz="0" w:space="0" w:color="auto"/>
        <w:left w:val="none" w:sz="0" w:space="0" w:color="auto"/>
        <w:bottom w:val="none" w:sz="0" w:space="0" w:color="auto"/>
        <w:right w:val="none" w:sz="0" w:space="0" w:color="auto"/>
      </w:divBdr>
    </w:div>
    <w:div w:id="478614314">
      <w:bodyDiv w:val="1"/>
      <w:marLeft w:val="0"/>
      <w:marRight w:val="0"/>
      <w:marTop w:val="0"/>
      <w:marBottom w:val="0"/>
      <w:divBdr>
        <w:top w:val="none" w:sz="0" w:space="0" w:color="auto"/>
        <w:left w:val="none" w:sz="0" w:space="0" w:color="auto"/>
        <w:bottom w:val="none" w:sz="0" w:space="0" w:color="auto"/>
        <w:right w:val="none" w:sz="0" w:space="0" w:color="auto"/>
      </w:divBdr>
    </w:div>
    <w:div w:id="517623330">
      <w:bodyDiv w:val="1"/>
      <w:marLeft w:val="0"/>
      <w:marRight w:val="0"/>
      <w:marTop w:val="0"/>
      <w:marBottom w:val="0"/>
      <w:divBdr>
        <w:top w:val="none" w:sz="0" w:space="0" w:color="auto"/>
        <w:left w:val="none" w:sz="0" w:space="0" w:color="auto"/>
        <w:bottom w:val="none" w:sz="0" w:space="0" w:color="auto"/>
        <w:right w:val="none" w:sz="0" w:space="0" w:color="auto"/>
      </w:divBdr>
    </w:div>
    <w:div w:id="546380086">
      <w:bodyDiv w:val="1"/>
      <w:marLeft w:val="0"/>
      <w:marRight w:val="0"/>
      <w:marTop w:val="0"/>
      <w:marBottom w:val="0"/>
      <w:divBdr>
        <w:top w:val="none" w:sz="0" w:space="0" w:color="auto"/>
        <w:left w:val="none" w:sz="0" w:space="0" w:color="auto"/>
        <w:bottom w:val="none" w:sz="0" w:space="0" w:color="auto"/>
        <w:right w:val="none" w:sz="0" w:space="0" w:color="auto"/>
      </w:divBdr>
    </w:div>
    <w:div w:id="600842918">
      <w:bodyDiv w:val="1"/>
      <w:marLeft w:val="0"/>
      <w:marRight w:val="0"/>
      <w:marTop w:val="0"/>
      <w:marBottom w:val="0"/>
      <w:divBdr>
        <w:top w:val="none" w:sz="0" w:space="0" w:color="auto"/>
        <w:left w:val="none" w:sz="0" w:space="0" w:color="auto"/>
        <w:bottom w:val="none" w:sz="0" w:space="0" w:color="auto"/>
        <w:right w:val="none" w:sz="0" w:space="0" w:color="auto"/>
      </w:divBdr>
    </w:div>
    <w:div w:id="650869842">
      <w:bodyDiv w:val="1"/>
      <w:marLeft w:val="0"/>
      <w:marRight w:val="0"/>
      <w:marTop w:val="0"/>
      <w:marBottom w:val="0"/>
      <w:divBdr>
        <w:top w:val="none" w:sz="0" w:space="0" w:color="auto"/>
        <w:left w:val="none" w:sz="0" w:space="0" w:color="auto"/>
        <w:bottom w:val="none" w:sz="0" w:space="0" w:color="auto"/>
        <w:right w:val="none" w:sz="0" w:space="0" w:color="auto"/>
      </w:divBdr>
    </w:div>
    <w:div w:id="690225646">
      <w:bodyDiv w:val="1"/>
      <w:marLeft w:val="0"/>
      <w:marRight w:val="0"/>
      <w:marTop w:val="0"/>
      <w:marBottom w:val="0"/>
      <w:divBdr>
        <w:top w:val="none" w:sz="0" w:space="0" w:color="auto"/>
        <w:left w:val="none" w:sz="0" w:space="0" w:color="auto"/>
        <w:bottom w:val="none" w:sz="0" w:space="0" w:color="auto"/>
        <w:right w:val="none" w:sz="0" w:space="0" w:color="auto"/>
      </w:divBdr>
    </w:div>
    <w:div w:id="792939536">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940989904">
      <w:bodyDiv w:val="1"/>
      <w:marLeft w:val="0"/>
      <w:marRight w:val="0"/>
      <w:marTop w:val="0"/>
      <w:marBottom w:val="0"/>
      <w:divBdr>
        <w:top w:val="none" w:sz="0" w:space="0" w:color="auto"/>
        <w:left w:val="none" w:sz="0" w:space="0" w:color="auto"/>
        <w:bottom w:val="none" w:sz="0" w:space="0" w:color="auto"/>
        <w:right w:val="none" w:sz="0" w:space="0" w:color="auto"/>
      </w:divBdr>
    </w:div>
    <w:div w:id="970941080">
      <w:bodyDiv w:val="1"/>
      <w:marLeft w:val="0"/>
      <w:marRight w:val="0"/>
      <w:marTop w:val="0"/>
      <w:marBottom w:val="0"/>
      <w:divBdr>
        <w:top w:val="none" w:sz="0" w:space="0" w:color="auto"/>
        <w:left w:val="none" w:sz="0" w:space="0" w:color="auto"/>
        <w:bottom w:val="none" w:sz="0" w:space="0" w:color="auto"/>
        <w:right w:val="none" w:sz="0" w:space="0" w:color="auto"/>
      </w:divBdr>
    </w:div>
    <w:div w:id="1003120296">
      <w:bodyDiv w:val="1"/>
      <w:marLeft w:val="0"/>
      <w:marRight w:val="0"/>
      <w:marTop w:val="0"/>
      <w:marBottom w:val="0"/>
      <w:divBdr>
        <w:top w:val="none" w:sz="0" w:space="0" w:color="auto"/>
        <w:left w:val="none" w:sz="0" w:space="0" w:color="auto"/>
        <w:bottom w:val="none" w:sz="0" w:space="0" w:color="auto"/>
        <w:right w:val="none" w:sz="0" w:space="0" w:color="auto"/>
      </w:divBdr>
    </w:div>
    <w:div w:id="1092972339">
      <w:bodyDiv w:val="1"/>
      <w:marLeft w:val="0"/>
      <w:marRight w:val="0"/>
      <w:marTop w:val="0"/>
      <w:marBottom w:val="0"/>
      <w:divBdr>
        <w:top w:val="none" w:sz="0" w:space="0" w:color="auto"/>
        <w:left w:val="none" w:sz="0" w:space="0" w:color="auto"/>
        <w:bottom w:val="none" w:sz="0" w:space="0" w:color="auto"/>
        <w:right w:val="none" w:sz="0" w:space="0" w:color="auto"/>
      </w:divBdr>
      <w:divsChild>
        <w:div w:id="1971520123">
          <w:marLeft w:val="0"/>
          <w:marRight w:val="0"/>
          <w:marTop w:val="0"/>
          <w:marBottom w:val="0"/>
          <w:divBdr>
            <w:top w:val="none" w:sz="0" w:space="0" w:color="auto"/>
            <w:left w:val="none" w:sz="0" w:space="0" w:color="auto"/>
            <w:bottom w:val="none" w:sz="0" w:space="0" w:color="auto"/>
            <w:right w:val="none" w:sz="0" w:space="0" w:color="auto"/>
          </w:divBdr>
        </w:div>
      </w:divsChild>
    </w:div>
    <w:div w:id="1248883729">
      <w:bodyDiv w:val="1"/>
      <w:marLeft w:val="0"/>
      <w:marRight w:val="0"/>
      <w:marTop w:val="0"/>
      <w:marBottom w:val="0"/>
      <w:divBdr>
        <w:top w:val="none" w:sz="0" w:space="0" w:color="auto"/>
        <w:left w:val="none" w:sz="0" w:space="0" w:color="auto"/>
        <w:bottom w:val="none" w:sz="0" w:space="0" w:color="auto"/>
        <w:right w:val="none" w:sz="0" w:space="0" w:color="auto"/>
      </w:divBdr>
    </w:div>
    <w:div w:id="1277255813">
      <w:bodyDiv w:val="1"/>
      <w:marLeft w:val="0"/>
      <w:marRight w:val="0"/>
      <w:marTop w:val="0"/>
      <w:marBottom w:val="0"/>
      <w:divBdr>
        <w:top w:val="none" w:sz="0" w:space="0" w:color="auto"/>
        <w:left w:val="none" w:sz="0" w:space="0" w:color="auto"/>
        <w:bottom w:val="none" w:sz="0" w:space="0" w:color="auto"/>
        <w:right w:val="none" w:sz="0" w:space="0" w:color="auto"/>
      </w:divBdr>
    </w:div>
    <w:div w:id="1327779615">
      <w:bodyDiv w:val="1"/>
      <w:marLeft w:val="0"/>
      <w:marRight w:val="0"/>
      <w:marTop w:val="0"/>
      <w:marBottom w:val="0"/>
      <w:divBdr>
        <w:top w:val="none" w:sz="0" w:space="0" w:color="auto"/>
        <w:left w:val="none" w:sz="0" w:space="0" w:color="auto"/>
        <w:bottom w:val="none" w:sz="0" w:space="0" w:color="auto"/>
        <w:right w:val="none" w:sz="0" w:space="0" w:color="auto"/>
      </w:divBdr>
    </w:div>
    <w:div w:id="1650211482">
      <w:bodyDiv w:val="1"/>
      <w:marLeft w:val="0"/>
      <w:marRight w:val="0"/>
      <w:marTop w:val="0"/>
      <w:marBottom w:val="0"/>
      <w:divBdr>
        <w:top w:val="none" w:sz="0" w:space="0" w:color="auto"/>
        <w:left w:val="none" w:sz="0" w:space="0" w:color="auto"/>
        <w:bottom w:val="none" w:sz="0" w:space="0" w:color="auto"/>
        <w:right w:val="none" w:sz="0" w:space="0" w:color="auto"/>
      </w:divBdr>
    </w:div>
    <w:div w:id="1737239722">
      <w:bodyDiv w:val="1"/>
      <w:marLeft w:val="0"/>
      <w:marRight w:val="0"/>
      <w:marTop w:val="0"/>
      <w:marBottom w:val="0"/>
      <w:divBdr>
        <w:top w:val="none" w:sz="0" w:space="0" w:color="auto"/>
        <w:left w:val="none" w:sz="0" w:space="0" w:color="auto"/>
        <w:bottom w:val="none" w:sz="0" w:space="0" w:color="auto"/>
        <w:right w:val="none" w:sz="0" w:space="0" w:color="auto"/>
      </w:divBdr>
    </w:div>
    <w:div w:id="1830903222">
      <w:bodyDiv w:val="1"/>
      <w:marLeft w:val="0"/>
      <w:marRight w:val="0"/>
      <w:marTop w:val="0"/>
      <w:marBottom w:val="0"/>
      <w:divBdr>
        <w:top w:val="none" w:sz="0" w:space="0" w:color="auto"/>
        <w:left w:val="none" w:sz="0" w:space="0" w:color="auto"/>
        <w:bottom w:val="none" w:sz="0" w:space="0" w:color="auto"/>
        <w:right w:val="none" w:sz="0" w:space="0" w:color="auto"/>
      </w:divBdr>
    </w:div>
    <w:div w:id="1884563726">
      <w:bodyDiv w:val="1"/>
      <w:marLeft w:val="0"/>
      <w:marRight w:val="0"/>
      <w:marTop w:val="0"/>
      <w:marBottom w:val="0"/>
      <w:divBdr>
        <w:top w:val="none" w:sz="0" w:space="0" w:color="auto"/>
        <w:left w:val="none" w:sz="0" w:space="0" w:color="auto"/>
        <w:bottom w:val="none" w:sz="0" w:space="0" w:color="auto"/>
        <w:right w:val="none" w:sz="0" w:space="0" w:color="auto"/>
      </w:divBdr>
    </w:div>
    <w:div w:id="1990476933">
      <w:bodyDiv w:val="1"/>
      <w:marLeft w:val="0"/>
      <w:marRight w:val="0"/>
      <w:marTop w:val="0"/>
      <w:marBottom w:val="0"/>
      <w:divBdr>
        <w:top w:val="none" w:sz="0" w:space="0" w:color="auto"/>
        <w:left w:val="none" w:sz="0" w:space="0" w:color="auto"/>
        <w:bottom w:val="none" w:sz="0" w:space="0" w:color="auto"/>
        <w:right w:val="none" w:sz="0" w:space="0" w:color="auto"/>
      </w:divBdr>
    </w:div>
    <w:div w:id="2027562049">
      <w:bodyDiv w:val="1"/>
      <w:marLeft w:val="0"/>
      <w:marRight w:val="0"/>
      <w:marTop w:val="0"/>
      <w:marBottom w:val="0"/>
      <w:divBdr>
        <w:top w:val="none" w:sz="0" w:space="0" w:color="auto"/>
        <w:left w:val="none" w:sz="0" w:space="0" w:color="auto"/>
        <w:bottom w:val="none" w:sz="0" w:space="0" w:color="auto"/>
        <w:right w:val="none" w:sz="0" w:space="0" w:color="auto"/>
      </w:divBdr>
    </w:div>
    <w:div w:id="2069840468">
      <w:bodyDiv w:val="1"/>
      <w:marLeft w:val="0"/>
      <w:marRight w:val="0"/>
      <w:marTop w:val="0"/>
      <w:marBottom w:val="0"/>
      <w:divBdr>
        <w:top w:val="none" w:sz="0" w:space="0" w:color="auto"/>
        <w:left w:val="none" w:sz="0" w:space="0" w:color="auto"/>
        <w:bottom w:val="none" w:sz="0" w:space="0" w:color="auto"/>
        <w:right w:val="none" w:sz="0" w:space="0" w:color="auto"/>
      </w:divBdr>
    </w:div>
    <w:div w:id="2094279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rivta.se/documents/ARK_0036/" TargetMode="External"/><Relationship Id="rId26" Type="http://schemas.openxmlformats.org/officeDocument/2006/relationships/image" Target="media/image10.jpg"/><Relationship Id="rId39" Type="http://schemas.openxmlformats.org/officeDocument/2006/relationships/image" Target="media/image23.jpeg"/><Relationship Id="rId21" Type="http://schemas.openxmlformats.org/officeDocument/2006/relationships/image" Target="media/image5.jpg"/><Relationship Id="rId34" Type="http://schemas.openxmlformats.org/officeDocument/2006/relationships/image" Target="media/image18.png"/><Relationship Id="rId42" Type="http://schemas.openxmlformats.org/officeDocument/2006/relationships/image" Target="media/image26.jpeg"/><Relationship Id="rId47" Type="http://schemas.openxmlformats.org/officeDocument/2006/relationships/header" Target="header1.xml"/><Relationship Id="rId50"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ocialstyrelsen.se/regler-och-riktlinjer/foreskrifter-och-allmanna-rad/konsoliderade-foreskrifter/201640-om-journalforing-och-behandling-av-personuppgifter-i-halso--och-sjukvarden/" TargetMode="External"/><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jpg"/><Relationship Id="rId32" Type="http://schemas.openxmlformats.org/officeDocument/2006/relationships/image" Target="media/image16.jpg"/><Relationship Id="rId37" Type="http://schemas.openxmlformats.org/officeDocument/2006/relationships/image" Target="media/image21.png"/><Relationship Id="rId40" Type="http://schemas.openxmlformats.org/officeDocument/2006/relationships/image" Target="media/image24.jpeg"/><Relationship Id="rId45" Type="http://schemas.openxmlformats.org/officeDocument/2006/relationships/image" Target="media/image29.jpeg"/><Relationship Id="rId5" Type="http://schemas.openxmlformats.org/officeDocument/2006/relationships/numbering" Target="numbering.xml"/><Relationship Id="rId15" Type="http://schemas.openxmlformats.org/officeDocument/2006/relationships/hyperlink" Target="https://www.riksdagen.se/sv/dokument-och-lagar/dokument/svensk-forfattningssamling/lag-2022913-om-sammanhallen-vard-och_sfs-2022-913" TargetMode="External"/><Relationship Id="rId23" Type="http://schemas.openxmlformats.org/officeDocument/2006/relationships/image" Target="media/image7.png"/><Relationship Id="rId28" Type="http://schemas.openxmlformats.org/officeDocument/2006/relationships/image" Target="media/image12.jp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rivta.se/documents/ARK_0005/" TargetMode="External"/><Relationship Id="rId31" Type="http://schemas.openxmlformats.org/officeDocument/2006/relationships/image" Target="media/image15.png"/><Relationship Id="rId44" Type="http://schemas.openxmlformats.org/officeDocument/2006/relationships/image" Target="media/image2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31/PDLiP_RIV_1.0.pdf"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jp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rivta.se/"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jpeg"/><Relationship Id="rId46" Type="http://schemas.openxmlformats.org/officeDocument/2006/relationships/image" Target="media/image30.jpeg"/><Relationship Id="rId20" Type="http://schemas.openxmlformats.org/officeDocument/2006/relationships/image" Target="media/image4.png"/><Relationship Id="rId41"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32.svg"/><Relationship Id="rId1"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89AAF8AAA14D71ACFD3DC723AA45DE"/>
        <w:category>
          <w:name w:val="Allmänt"/>
          <w:gallery w:val="placeholder"/>
        </w:category>
        <w:types>
          <w:type w:val="bbPlcHdr"/>
        </w:types>
        <w:behaviors>
          <w:behavior w:val="content"/>
        </w:behaviors>
        <w:guid w:val="{FCDB509C-D44A-483D-9C2E-5234E5EB7E3C}"/>
      </w:docPartPr>
      <w:docPartBody>
        <w:p w:rsidR="00BE459C" w:rsidRDefault="002B5480">
          <w:pPr>
            <w:pStyle w:val="E689AAF8AAA14D71ACFD3DC723AA45DE"/>
          </w:pPr>
          <w:r w:rsidRPr="0066768F">
            <w:rPr>
              <w:rStyle w:val="Platshllartext"/>
            </w:rPr>
            <w:t>Rubrik</w:t>
          </w:r>
        </w:p>
      </w:docPartBody>
    </w:docPart>
    <w:docPart>
      <w:docPartPr>
        <w:name w:val="E21585DDF8224C1EBDD3A897001FA7A8"/>
        <w:category>
          <w:name w:val="Allmänt"/>
          <w:gallery w:val="placeholder"/>
        </w:category>
        <w:types>
          <w:type w:val="bbPlcHdr"/>
        </w:types>
        <w:behaviors>
          <w:behavior w:val="content"/>
        </w:behaviors>
        <w:guid w:val="{9214EA4F-3B53-4C42-877A-6DC111325B44}"/>
      </w:docPartPr>
      <w:docPartBody>
        <w:p w:rsidR="00BE459C" w:rsidRDefault="002B5480">
          <w:pPr>
            <w:pStyle w:val="E21585DDF8224C1EBDD3A897001FA7A8"/>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80"/>
    <w:rsid w:val="00017CA5"/>
    <w:rsid w:val="000476AD"/>
    <w:rsid w:val="00063390"/>
    <w:rsid w:val="00064792"/>
    <w:rsid w:val="00155828"/>
    <w:rsid w:val="0015610E"/>
    <w:rsid w:val="001A0BF2"/>
    <w:rsid w:val="001F0E16"/>
    <w:rsid w:val="00234EB9"/>
    <w:rsid w:val="002A7A6B"/>
    <w:rsid w:val="002B5480"/>
    <w:rsid w:val="002C375D"/>
    <w:rsid w:val="003534FD"/>
    <w:rsid w:val="00380FD3"/>
    <w:rsid w:val="00390E21"/>
    <w:rsid w:val="00396E88"/>
    <w:rsid w:val="004136A1"/>
    <w:rsid w:val="00437ED3"/>
    <w:rsid w:val="00450B17"/>
    <w:rsid w:val="004D2C10"/>
    <w:rsid w:val="004E608D"/>
    <w:rsid w:val="00653F49"/>
    <w:rsid w:val="006A3997"/>
    <w:rsid w:val="00726AA7"/>
    <w:rsid w:val="007D290A"/>
    <w:rsid w:val="008C117C"/>
    <w:rsid w:val="008D7BC0"/>
    <w:rsid w:val="008F2FD4"/>
    <w:rsid w:val="00962B8F"/>
    <w:rsid w:val="00994605"/>
    <w:rsid w:val="00A03D89"/>
    <w:rsid w:val="00A03EE0"/>
    <w:rsid w:val="00A17C0E"/>
    <w:rsid w:val="00AB3897"/>
    <w:rsid w:val="00B00870"/>
    <w:rsid w:val="00B40A72"/>
    <w:rsid w:val="00BE459C"/>
    <w:rsid w:val="00BF5C0A"/>
    <w:rsid w:val="00C3352D"/>
    <w:rsid w:val="00CA0627"/>
    <w:rsid w:val="00CA48AD"/>
    <w:rsid w:val="00CB222E"/>
    <w:rsid w:val="00CC0104"/>
    <w:rsid w:val="00CD4A0E"/>
    <w:rsid w:val="00DC35A7"/>
    <w:rsid w:val="00DF7389"/>
    <w:rsid w:val="00E04AC8"/>
    <w:rsid w:val="00F54361"/>
    <w:rsid w:val="00FB0432"/>
    <w:rsid w:val="00FC134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E689AAF8AAA14D71ACFD3DC723AA45DE">
    <w:name w:val="E689AAF8AAA14D71ACFD3DC723AA45DE"/>
  </w:style>
  <w:style w:type="paragraph" w:customStyle="1" w:styleId="E21585DDF8224C1EBDD3A897001FA7A8">
    <w:name w:val="E21585DDF8224C1EBDD3A897001FA7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52B3021D623C149A416FCCB45D446D5" ma:contentTypeVersion="11" ma:contentTypeDescription="Skapa ett nytt dokument." ma:contentTypeScope="" ma:versionID="4221527ed16ec7a086e2ce696472574a">
  <xsd:schema xmlns:xsd="http://www.w3.org/2001/XMLSchema" xmlns:xs="http://www.w3.org/2001/XMLSchema" xmlns:p="http://schemas.microsoft.com/office/2006/metadata/properties" xmlns:ns2="487580d6-f222-4b83-bd5a-86f48a7dd48d" xmlns:ns3="96e90e32-a5b9-491f-ac7c-54ba1b7efc67" targetNamespace="http://schemas.microsoft.com/office/2006/metadata/properties" ma:root="true" ma:fieldsID="2686d652b766f488fbfc9de13a9a8bc5" ns2:_="" ns3:_="">
    <xsd:import namespace="487580d6-f222-4b83-bd5a-86f48a7dd48d"/>
    <xsd:import namespace="96e90e32-a5b9-491f-ac7c-54ba1b7efc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580d6-f222-4b83-bd5a-86f48a7dd4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6e90e32-a5b9-491f-ac7c-54ba1b7efc6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30d0a4e-4dbe-4aa7-93c1-8c2edea8e49c}" ma:internalName="TaxCatchAll" ma:showField="CatchAllData" ma:web="96e90e32-a5b9-491f-ac7c-54ba1b7efc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87580d6-f222-4b83-bd5a-86f48a7dd48d">
      <Terms xmlns="http://schemas.microsoft.com/office/infopath/2007/PartnerControls"/>
    </lcf76f155ced4ddcb4097134ff3c332f>
    <TaxCatchAll xmlns="96e90e32-a5b9-491f-ac7c-54ba1b7efc67" xsi:nil="true"/>
  </documentManagement>
</p:properties>
</file>

<file path=customXml/itemProps1.xml><?xml version="1.0" encoding="utf-8"?>
<ds:datastoreItem xmlns:ds="http://schemas.openxmlformats.org/officeDocument/2006/customXml" ds:itemID="{A4FE8A04-6023-46CB-A639-84A851A0A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580d6-f222-4b83-bd5a-86f48a7dd48d"/>
    <ds:schemaRef ds:uri="96e90e32-a5b9-491f-ac7c-54ba1b7efc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487580d6-f222-4b83-bd5a-86f48a7dd48d"/>
    <ds:schemaRef ds:uri="96e90e32-a5b9-491f-ac7c-54ba1b7efc67"/>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5348</TotalTime>
  <Pages>70</Pages>
  <Words>11616</Words>
  <Characters>61566</Characters>
  <Application>Microsoft Office Word</Application>
  <DocSecurity>0</DocSecurity>
  <Lines>513</Lines>
  <Paragraphs>146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Samtycke</vt:lpstr>
      <vt:lpstr/>
    </vt:vector>
  </TitlesOfParts>
  <Company/>
  <LinksUpToDate>false</LinksUpToDate>
  <CharactersWithSpaces>73036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Samtycke</dc:title>
  <dc:subject>Tjänstekontraktsbeskrivning Version 2.0.4                             2025-04-03</dc:subject>
  <dc:creator>Blomberg Tobias</dc:creator>
  <cp:keywords/>
  <dc:description/>
  <cp:lastModifiedBy>Thomas Fafoutis</cp:lastModifiedBy>
  <cp:revision>42</cp:revision>
  <cp:lastPrinted>2019-02-18T10:06:00Z</cp:lastPrinted>
  <dcterms:created xsi:type="dcterms:W3CDTF">2023-03-20T10:35:00Z</dcterms:created>
  <dcterms:modified xsi:type="dcterms:W3CDTF">2025-12-09T13:33:00Z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0x010100C52B3021D623C149A416FCCB45D446D5</vt:lpwstr>
  </property>
  <property fmtid="{D5CDD505-2E9C-101B-9397-08002B2CF9AE}" pid="3" name="Order">
    <vt:r8>33400</vt:r8>
  </property>
</Properties>
</file>