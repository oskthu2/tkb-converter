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8C3B" w14:textId="77777777" w:rsidR="00F25F5B" w:rsidRDefault="00F25F5B" w:rsidP="000F2D78">
      <w:pPr>
        <w:tabs>
          <w:tab w:val="left" w:pos="2552"/>
        </w:tabs>
        <w:spacing w:line="240" w:lineRule="auto"/>
      </w:pPr>
      <w:bookmarkStart w:id="0" w:name="Subject"/>
    </w:p>
    <w:p w14:paraId="43FF9ECE" w14:textId="77777777" w:rsidR="00F25F5B" w:rsidRDefault="00F25F5B" w:rsidP="00F25F5B">
      <w:pPr>
        <w:tabs>
          <w:tab w:val="left" w:pos="2552"/>
        </w:tabs>
        <w:spacing w:line="240" w:lineRule="auto"/>
        <w:jc w:val="center"/>
      </w:pPr>
    </w:p>
    <w:p w14:paraId="407C29D7" w14:textId="77777777" w:rsidR="00F25F5B" w:rsidRDefault="00F25F5B" w:rsidP="00F25F5B">
      <w:pPr>
        <w:tabs>
          <w:tab w:val="left" w:pos="2552"/>
        </w:tabs>
        <w:spacing w:line="240" w:lineRule="auto"/>
        <w:jc w:val="center"/>
      </w:pPr>
    </w:p>
    <w:p w14:paraId="765DF13F" w14:textId="77777777" w:rsidR="00F25F5B" w:rsidRDefault="00F25F5B" w:rsidP="00F25F5B">
      <w:pPr>
        <w:tabs>
          <w:tab w:val="left" w:pos="2552"/>
        </w:tabs>
        <w:spacing w:line="240" w:lineRule="auto"/>
        <w:jc w:val="center"/>
      </w:pPr>
    </w:p>
    <w:p w14:paraId="0CFCFD6B" w14:textId="77777777" w:rsidR="00F25F5B" w:rsidRDefault="00F25F5B" w:rsidP="00F25F5B">
      <w:pPr>
        <w:tabs>
          <w:tab w:val="left" w:pos="2552"/>
        </w:tabs>
        <w:spacing w:line="240" w:lineRule="auto"/>
        <w:jc w:val="center"/>
      </w:pPr>
    </w:p>
    <w:p w14:paraId="6092AB57" w14:textId="77777777" w:rsidR="00F25F5B" w:rsidRDefault="00F25F5B" w:rsidP="00F25F5B">
      <w:pPr>
        <w:tabs>
          <w:tab w:val="left" w:pos="2552"/>
        </w:tabs>
        <w:spacing w:line="240" w:lineRule="auto"/>
        <w:jc w:val="center"/>
      </w:pPr>
    </w:p>
    <w:p w14:paraId="75C40EA8" w14:textId="77777777" w:rsidR="00F25F5B" w:rsidRDefault="00F25F5B" w:rsidP="00F25F5B">
      <w:pPr>
        <w:tabs>
          <w:tab w:val="left" w:pos="2552"/>
        </w:tabs>
        <w:spacing w:line="240" w:lineRule="auto"/>
        <w:jc w:val="center"/>
      </w:pPr>
    </w:p>
    <w:p w14:paraId="7D732C01" w14:textId="77777777" w:rsidR="00F25F5B" w:rsidRDefault="00F25F5B" w:rsidP="00F25F5B">
      <w:pPr>
        <w:tabs>
          <w:tab w:val="left" w:pos="2552"/>
        </w:tabs>
        <w:spacing w:line="240" w:lineRule="auto"/>
        <w:jc w:val="center"/>
      </w:pPr>
    </w:p>
    <w:p w14:paraId="466C0EA2" w14:textId="77777777" w:rsidR="00F25F5B" w:rsidRDefault="00F25F5B" w:rsidP="00F25F5B">
      <w:pPr>
        <w:tabs>
          <w:tab w:val="left" w:pos="2552"/>
        </w:tabs>
        <w:spacing w:line="240" w:lineRule="auto"/>
        <w:jc w:val="center"/>
      </w:pPr>
    </w:p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8866A6" w:rsidRPr="00AC5707" w14:paraId="32971FCA" w14:textId="77777777" w:rsidTr="008866A6">
        <w:trPr>
          <w:cantSplit/>
        </w:trPr>
        <w:tc>
          <w:tcPr>
            <w:tcW w:w="284" w:type="dxa"/>
            <w:shd w:val="clear" w:color="auto" w:fill="auto"/>
          </w:tcPr>
          <w:p w14:paraId="3A7A48D3" w14:textId="77777777" w:rsidR="008866A6" w:rsidRPr="004A7C1C" w:rsidRDefault="008866A6" w:rsidP="008866A6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004896AE" w14:textId="77777777" w:rsidR="008866A6" w:rsidRPr="00AC5707" w:rsidRDefault="008866A6" w:rsidP="008866A6">
            <w:pPr>
              <w:pStyle w:val="Rubrik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r w:rsidR="00482DAF">
              <w:rPr>
                <w:color w:val="008000"/>
              </w:rPr>
              <w:t xml:space="preserve">operativt </w:t>
            </w:r>
            <w:proofErr w:type="spellStart"/>
            <w:proofErr w:type="gramStart"/>
            <w:r w:rsidR="00482DAF">
              <w:rPr>
                <w:color w:val="008000"/>
              </w:rPr>
              <w:t>processtöd:tillgängliggöra</w:t>
            </w:r>
            <w:proofErr w:type="spellEnd"/>
            <w:proofErr w:type="gramEnd"/>
            <w:r w:rsidR="00482DAF">
              <w:rPr>
                <w:color w:val="008000"/>
              </w:rPr>
              <w:t xml:space="preserve"> tjänst: vårdochomsorgsutbud</w:t>
            </w:r>
            <w:r w:rsidRPr="00AC5707">
              <w:rPr>
                <w:color w:val="008000"/>
              </w:rPr>
              <w:fldChar w:fldCharType="end"/>
            </w:r>
          </w:p>
          <w:p w14:paraId="7BC94462" w14:textId="77777777" w:rsidR="008866A6" w:rsidRDefault="00F92772" w:rsidP="008866A6">
            <w:pPr>
              <w:pStyle w:val="FrsttsbladUnderrubrik"/>
            </w:pPr>
            <w:r>
              <w:t xml:space="preserve">Tjänstekontraktsbeskrivning </w:t>
            </w:r>
            <w:r w:rsidR="008D5316">
              <w:t>Vård- och omsorgsutbud</w:t>
            </w:r>
          </w:p>
          <w:p w14:paraId="73516620" w14:textId="68AA7F17" w:rsidR="008866A6" w:rsidRPr="0039481C" w:rsidRDefault="008866A6" w:rsidP="008866A6">
            <w:pPr>
              <w:pStyle w:val="Brd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7B008F">
              <w:rPr>
                <w:color w:val="008000"/>
                <w:sz w:val="32"/>
              </w:rPr>
              <w:t>3.0</w:t>
            </w:r>
            <w:r w:rsidR="000D4E05" w:rsidRPr="0039481C">
              <w:rPr>
                <w:sz w:val="32"/>
              </w:rPr>
              <w:t xml:space="preserve"> </w:t>
            </w:r>
          </w:p>
          <w:p w14:paraId="14C7D1E3" w14:textId="77777777" w:rsidR="008866A6" w:rsidRDefault="008866A6" w:rsidP="007D7250">
            <w:pPr>
              <w:pStyle w:val="Brdtext"/>
              <w:rPr>
                <w:color w:val="008000"/>
                <w:sz w:val="32"/>
              </w:rPr>
            </w:pPr>
          </w:p>
          <w:p w14:paraId="50CBB978" w14:textId="4E426838" w:rsidR="007D7250" w:rsidRPr="007D7250" w:rsidRDefault="007D7250" w:rsidP="005761AD">
            <w:pPr>
              <w:pStyle w:val="Brdtext"/>
              <w:rPr>
                <w:color w:val="008000"/>
                <w:sz w:val="32"/>
              </w:rPr>
            </w:pPr>
            <w:r>
              <w:rPr>
                <w:color w:val="008000"/>
                <w:sz w:val="32"/>
              </w:rPr>
              <w:fldChar w:fldCharType="begin"/>
            </w:r>
            <w:r>
              <w:rPr>
                <w:color w:val="008000"/>
                <w:sz w:val="32"/>
              </w:rPr>
              <w:instrText xml:space="preserve"> DOCPROPERTY "datumpubliserad" \* MERGEFORMAT </w:instrText>
            </w:r>
            <w:r>
              <w:rPr>
                <w:color w:val="008000"/>
                <w:sz w:val="32"/>
              </w:rPr>
              <w:fldChar w:fldCharType="separate"/>
            </w:r>
            <w:r w:rsidR="00ED4962">
              <w:rPr>
                <w:color w:val="008000"/>
                <w:sz w:val="32"/>
              </w:rPr>
              <w:t>202</w:t>
            </w:r>
            <w:r w:rsidR="007B008F">
              <w:rPr>
                <w:color w:val="008000"/>
                <w:sz w:val="32"/>
              </w:rPr>
              <w:t>3</w:t>
            </w:r>
            <w:r w:rsidR="00ED4962">
              <w:rPr>
                <w:color w:val="008000"/>
                <w:sz w:val="32"/>
              </w:rPr>
              <w:t>-0</w:t>
            </w:r>
            <w:r w:rsidR="007B008F">
              <w:rPr>
                <w:color w:val="008000"/>
                <w:sz w:val="32"/>
              </w:rPr>
              <w:t>4</w:t>
            </w:r>
            <w:r w:rsidR="00ED4962">
              <w:rPr>
                <w:color w:val="008000"/>
                <w:sz w:val="32"/>
              </w:rPr>
              <w:t>-2</w:t>
            </w:r>
            <w:r w:rsidR="00BB7E8A">
              <w:rPr>
                <w:color w:val="008000"/>
                <w:sz w:val="32"/>
              </w:rPr>
              <w:t>5</w:t>
            </w:r>
            <w:r>
              <w:rPr>
                <w:color w:val="008000"/>
                <w:sz w:val="32"/>
              </w:rPr>
              <w:fldChar w:fldCharType="end"/>
            </w:r>
          </w:p>
        </w:tc>
      </w:tr>
    </w:tbl>
    <w:p w14:paraId="6AAB5123" w14:textId="77DB3D72" w:rsidR="00F25F5B" w:rsidRPr="00374342" w:rsidRDefault="00F25F5B" w:rsidP="008866A6">
      <w:pPr>
        <w:pStyle w:val="Rubrik"/>
        <w:rPr>
          <w:rFonts w:asciiTheme="majorHAnsi" w:eastAsiaTheme="majorEastAsia" w:hAnsiTheme="majorHAnsi" w:cstheme="majorBidi"/>
          <w:b w:val="0"/>
          <w:color w:val="365F91" w:themeColor="accent1" w:themeShade="BF"/>
          <w:sz w:val="28"/>
        </w:rPr>
      </w:pPr>
      <w:r>
        <w:br w:type="page"/>
      </w:r>
      <w:r w:rsidR="00F754D5">
        <w:lastRenderedPageBreak/>
        <w:tab/>
      </w:r>
    </w:p>
    <w:sdt>
      <w:sdtPr>
        <w:rPr>
          <w:rFonts w:ascii="Georgia" w:eastAsia="Calibri" w:hAnsi="Georgia" w:cs="Times New Roman"/>
          <w:b w:val="0"/>
          <w:bCs w:val="0"/>
          <w:color w:val="auto"/>
          <w:sz w:val="20"/>
          <w:szCs w:val="22"/>
        </w:rPr>
        <w:id w:val="881634126"/>
        <w:docPartObj>
          <w:docPartGallery w:val="Table of Contents"/>
          <w:docPartUnique/>
        </w:docPartObj>
      </w:sdtPr>
      <w:sdtEndPr/>
      <w:sdtContent>
        <w:p w14:paraId="495493DD" w14:textId="77777777" w:rsidR="00793064" w:rsidRDefault="00793064" w:rsidP="00F25F5B">
          <w:pPr>
            <w:pStyle w:val="Innehllsfrteckningsrubrik"/>
          </w:pPr>
          <w:r>
            <w:t>Innehåll</w:t>
          </w:r>
        </w:p>
        <w:p w14:paraId="6820E48A" w14:textId="34C01F07" w:rsidR="00B455BE" w:rsidRDefault="00793064">
          <w:pPr>
            <w:pStyle w:val="Innehll1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972125" w:history="1">
            <w:r w:rsidR="00B455BE" w:rsidRPr="00006743">
              <w:rPr>
                <w:rStyle w:val="Hyperlnk"/>
                <w:noProof/>
              </w:rPr>
              <w:t>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Inledning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_Toc113972125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13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50EC6DE1" w14:textId="05BE06D7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26" w:history="1">
            <w:r w:rsidR="00B455BE" w:rsidRPr="00006743">
              <w:rPr>
                <w:rStyle w:val="Hyperlnk"/>
                <w:noProof/>
              </w:rPr>
              <w:t>1.1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Svenskt namn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_Toc113972126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13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19403239" w14:textId="5DCBBB6C" w:rsidR="00B455BE" w:rsidRDefault="003475BE">
          <w:pPr>
            <w:pStyle w:val="Innehll1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27" w:history="1">
            <w:r w:rsidR="00B455BE" w:rsidRPr="00006743">
              <w:rPr>
                <w:rStyle w:val="Hyperlnk"/>
                <w:noProof/>
              </w:rPr>
              <w:t>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Versionsinformation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_Toc113972127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4ED3743F" w14:textId="7C11ED5E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28" w:history="1">
            <w:r w:rsidR="00B455BE" w:rsidRPr="00006743">
              <w:rPr>
                <w:rStyle w:val="Hyperlnk"/>
                <w:noProof/>
              </w:rPr>
              <w:t>2.1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Version 2.1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_Toc113972128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211F6FED" w14:textId="32FAC449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29" w:history="1">
            <w:r w:rsidR="00B455BE" w:rsidRPr="00006743">
              <w:rPr>
                <w:rStyle w:val="Hyperlnk"/>
                <w:noProof/>
              </w:rPr>
              <w:t>2.1.1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Oförändrade tjänstekontrakt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_Toc113972129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4E15A52C" w14:textId="7C523067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0" w:history="1">
            <w:r w:rsidR="00B455BE" w:rsidRPr="00006743">
              <w:rPr>
                <w:rStyle w:val="Hyperlnk"/>
                <w:noProof/>
              </w:rPr>
              <w:t>2.1.2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Nya tjänstekontrakt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_Toc113972130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2F6E6D2A" w14:textId="1B373DEB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1" w:history="1">
            <w:r w:rsidR="00B455BE" w:rsidRPr="00006743">
              <w:rPr>
                <w:rStyle w:val="Hyperlnk"/>
                <w:noProof/>
              </w:rPr>
              <w:t>2.1.3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Förändrade tjänstekontrakt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_Toc113972131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3A5EB87A" w14:textId="06D3235F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2" w:history="1">
            <w:r w:rsidR="00B455BE" w:rsidRPr="00006743">
              <w:rPr>
                <w:rStyle w:val="Hyperlnk"/>
                <w:noProof/>
              </w:rPr>
              <w:t>2.1.4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Utgångna tjänstekontrakt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_Toc113972132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5ED80074" w14:textId="2B836A6A" w:rsidR="00B455BE" w:rsidRDefault="003475BE">
          <w:pPr>
            <w:pStyle w:val="Innehll1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3" w:history="1">
            <w:r w:rsidR="00B455BE" w:rsidRPr="00006743">
              <w:rPr>
                <w:rStyle w:val="Hyperlnk"/>
                <w:noProof/>
              </w:rPr>
              <w:t>3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Tjänstedomänens arkitektur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_Toc113972133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15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1F963DB5" w14:textId="17AA9B65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4" w:history="1">
            <w:r w:rsidR="00B455BE" w:rsidRPr="00006743">
              <w:rPr>
                <w:rStyle w:val="Hyperlnk"/>
                <w:noProof/>
              </w:rPr>
              <w:t>3.1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Flöden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_Toc113972134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15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61C9FAE1" w14:textId="54CF9F4B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5" w:history="1">
            <w:r w:rsidR="00B455BE" w:rsidRPr="00006743">
              <w:rPr>
                <w:rStyle w:val="Hyperlnk"/>
                <w:noProof/>
              </w:rPr>
              <w:t>3.1.1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Hämta utbudsinformation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_Toc113972135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15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1CAA7770" w14:textId="7160BE95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6" w:history="1">
            <w:r w:rsidR="00B455BE" w:rsidRPr="00006743">
              <w:rPr>
                <w:rStyle w:val="Hyperlnk"/>
                <w:noProof/>
              </w:rPr>
              <w:t>3.1.2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Sök vård- och omsorgstjänster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_Toc113972136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16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52B4B42A" w14:textId="67B00AC4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7" w:history="1">
            <w:r w:rsidR="00B455BE" w:rsidRPr="00006743">
              <w:rPr>
                <w:rStyle w:val="Hyperlnk"/>
                <w:noProof/>
              </w:rPr>
              <w:t>3.2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Adressering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_Toc113972137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19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79709D19" w14:textId="3408FE19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8" w:history="1">
            <w:r w:rsidR="00B455BE" w:rsidRPr="00006743">
              <w:rPr>
                <w:rStyle w:val="Hyperlnk"/>
                <w:noProof/>
              </w:rPr>
              <w:t>3.2.1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Sammanfattning adressering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_Toc113972138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20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7047D339" w14:textId="00326DFE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39" w:history="1">
            <w:r w:rsidR="00B455BE" w:rsidRPr="00006743">
              <w:rPr>
                <w:rStyle w:val="Hyperlnk"/>
                <w:noProof/>
              </w:rPr>
              <w:t>3.3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Aggregering och engagemangsindex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_Toc113972139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20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0E7F1763" w14:textId="2796BF69" w:rsidR="00B455BE" w:rsidRDefault="003475BE">
          <w:pPr>
            <w:pStyle w:val="Innehll1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0" w:history="1">
            <w:r w:rsidR="00B455BE" w:rsidRPr="00006743">
              <w:rPr>
                <w:rStyle w:val="Hyperlnk"/>
                <w:noProof/>
              </w:rPr>
              <w:t>4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Tjänstedomänens krav och regler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_Toc113972140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21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3CB0F72C" w14:textId="66F7BF1A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1" w:history="1">
            <w:r w:rsidR="00B455BE" w:rsidRPr="00006743">
              <w:rPr>
                <w:rStyle w:val="Hyperlnk"/>
                <w:noProof/>
              </w:rPr>
              <w:t>4.1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Informationssäkerhet och juridik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_Toc113972141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21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6C073464" w14:textId="7AED1279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2" w:history="1">
            <w:r w:rsidR="00B455BE" w:rsidRPr="00006743">
              <w:rPr>
                <w:rStyle w:val="Hyperlnk"/>
                <w:noProof/>
              </w:rPr>
              <w:t>4.2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Icke-funktionella krav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_Toc113972142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21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6B71BF43" w14:textId="08B139E9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3" w:history="1">
            <w:r w:rsidR="00B455BE" w:rsidRPr="00006743">
              <w:rPr>
                <w:rStyle w:val="Hyperlnk"/>
                <w:noProof/>
              </w:rPr>
              <w:t>4.2.1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SLA-krav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_Toc113972143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21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05C34C94" w14:textId="32F18758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4" w:history="1">
            <w:r w:rsidR="00B455BE" w:rsidRPr="00006743">
              <w:rPr>
                <w:rStyle w:val="Hyperlnk"/>
                <w:noProof/>
              </w:rPr>
              <w:t>4.2.2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Övriga krav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_Toc113972144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305D7826" w14:textId="3BD30215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5" w:history="1">
            <w:r w:rsidR="00B455BE" w:rsidRPr="00006743">
              <w:rPr>
                <w:rStyle w:val="Hyperlnk"/>
                <w:noProof/>
              </w:rPr>
              <w:t>4.3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Felhantering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_Toc113972145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0CD70DFE" w14:textId="099341BE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6" w:history="1">
            <w:r w:rsidR="00B455BE" w:rsidRPr="00006743">
              <w:rPr>
                <w:rStyle w:val="Hyperlnk"/>
                <w:noProof/>
              </w:rPr>
              <w:t>4.3.1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Krav på en tjänsteproducent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_Toc113972146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314087FD" w14:textId="5D1A2837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7" w:history="1">
            <w:r w:rsidR="00B455BE" w:rsidRPr="00006743">
              <w:rPr>
                <w:rStyle w:val="Hyperlnk"/>
                <w:noProof/>
              </w:rPr>
              <w:t>4.3.2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Krav på en tjänstekonsument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_Toc113972147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13ADD007" w14:textId="3FC50E4F" w:rsidR="00B455BE" w:rsidRDefault="003475BE">
          <w:pPr>
            <w:pStyle w:val="Innehll1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8" w:history="1">
            <w:r w:rsidR="00B455BE" w:rsidRPr="00006743">
              <w:rPr>
                <w:rStyle w:val="Hyperlnk"/>
                <w:noProof/>
              </w:rPr>
              <w:t>5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Tjänstedomänens meddelandemodeller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_Toc113972148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23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0E124B3A" w14:textId="4CCD3CDF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49" w:history="1">
            <w:r w:rsidR="00B455BE" w:rsidRPr="00006743">
              <w:rPr>
                <w:rStyle w:val="Hyperlnk"/>
                <w:noProof/>
              </w:rPr>
              <w:t>5.1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V-MIM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_Toc113972149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23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6EDCA9C3" w14:textId="3BB66712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0" w:history="1">
            <w:r w:rsidR="00B455BE" w:rsidRPr="00006743">
              <w:rPr>
                <w:rStyle w:val="Hyperlnk"/>
                <w:noProof/>
              </w:rPr>
              <w:t>5.1.1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GetOfferingCatalogues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_Toc113972150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23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226998CD" w14:textId="062FE1B6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1" w:history="1">
            <w:r w:rsidR="00B455BE" w:rsidRPr="00006743">
              <w:rPr>
                <w:rStyle w:val="Hyperlnk"/>
                <w:noProof/>
              </w:rPr>
              <w:t>5.1.2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GetCareServiceOfferings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_Toc113972151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25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4817A6CC" w14:textId="35146038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2" w:history="1">
            <w:r w:rsidR="00B455BE" w:rsidRPr="00006743">
              <w:rPr>
                <w:rStyle w:val="Hyperlnk"/>
                <w:noProof/>
              </w:rPr>
              <w:t>5.2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Formatregler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_Toc113972152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30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4E66AE09" w14:textId="05E89415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3" w:history="1">
            <w:r w:rsidR="00B455BE" w:rsidRPr="00006743">
              <w:rPr>
                <w:rStyle w:val="Hyperlnk"/>
                <w:noProof/>
              </w:rPr>
              <w:t>5.2.1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Format för datum och tidpunkter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_Toc113972153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30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542F6583" w14:textId="030B25F4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4" w:history="1">
            <w:r w:rsidR="00B455BE" w:rsidRPr="00006743">
              <w:rPr>
                <w:rStyle w:val="Hyperlnk"/>
                <w:noProof/>
              </w:rPr>
              <w:t>5.2.2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Format för kalenderangivelser - öppettider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_Toc113972154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30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39562F0D" w14:textId="63C3F214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5" w:history="1">
            <w:r w:rsidR="00B455BE" w:rsidRPr="00006743">
              <w:rPr>
                <w:rStyle w:val="Hyperlnk"/>
                <w:noProof/>
              </w:rPr>
              <w:t>5.2.3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RDF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_Toc113972155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3A57E51B" w14:textId="0870D3C2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6" w:history="1">
            <w:r w:rsidR="00B455BE" w:rsidRPr="00006743">
              <w:rPr>
                <w:rStyle w:val="Hyperlnk"/>
                <w:noProof/>
              </w:rPr>
              <w:t>5.2.4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URI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_Toc113972156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58FD1F6A" w14:textId="37136A9B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7" w:history="1">
            <w:r w:rsidR="00B455BE" w:rsidRPr="00006743">
              <w:rPr>
                <w:rStyle w:val="Hyperlnk"/>
                <w:noProof/>
              </w:rPr>
              <w:t>5.2.5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ITU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_Toc113972157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01AB00D9" w14:textId="794173F0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8" w:history="1">
            <w:r w:rsidR="00B455BE" w:rsidRPr="00006743">
              <w:rPr>
                <w:rStyle w:val="Hyperlnk"/>
                <w:noProof/>
              </w:rPr>
              <w:t>5.2.6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RFC2822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_Toc113972158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184C486C" w14:textId="69BB21BC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59" w:history="1">
            <w:r w:rsidR="00B455BE" w:rsidRPr="00006743">
              <w:rPr>
                <w:rStyle w:val="Hyperlnk"/>
                <w:noProof/>
              </w:rPr>
              <w:t>5.2.7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SWEREF 99 TM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_Toc113972159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33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41830492" w14:textId="4DBF4EBB" w:rsidR="00B455BE" w:rsidRDefault="003475BE">
          <w:pPr>
            <w:pStyle w:val="Innehll1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0" w:history="1">
            <w:r w:rsidR="00B455BE" w:rsidRPr="00006743">
              <w:rPr>
                <w:rStyle w:val="Hyperlnk"/>
                <w:noProof/>
              </w:rPr>
              <w:t>6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Tjänstekontrakt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_Toc113972160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5A531B65" w14:textId="5D19934E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1" w:history="1">
            <w:r w:rsidR="00B455BE" w:rsidRPr="00006743">
              <w:rPr>
                <w:rStyle w:val="Hyperlnk"/>
                <w:noProof/>
              </w:rPr>
              <w:t>6.1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GetOfferingCatalogues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_Toc113972161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414EE109" w14:textId="46502C07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2" w:history="1">
            <w:r w:rsidR="00B455BE" w:rsidRPr="00006743">
              <w:rPr>
                <w:rStyle w:val="Hyperlnk"/>
                <w:noProof/>
              </w:rPr>
              <w:t>6.1.1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Version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_Toc113972162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0A1BECF7" w14:textId="69DA08D8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3" w:history="1">
            <w:r w:rsidR="00B455BE" w:rsidRPr="00006743">
              <w:rPr>
                <w:rStyle w:val="Hyperlnk"/>
                <w:noProof/>
              </w:rPr>
              <w:t>6.1.2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Fältregler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_Toc113972163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34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6C5E7946" w14:textId="0CD864F3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4" w:history="1">
            <w:r w:rsidR="00B455BE" w:rsidRPr="00006743">
              <w:rPr>
                <w:rStyle w:val="Hyperlnk"/>
                <w:noProof/>
              </w:rPr>
              <w:t>6.1.3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Övriga regler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_Toc113972164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37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7F5F5F72" w14:textId="7C26BF54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5" w:history="1">
            <w:r w:rsidR="00B455BE" w:rsidRPr="00006743">
              <w:rPr>
                <w:rStyle w:val="Hyperlnk"/>
                <w:noProof/>
              </w:rPr>
              <w:t>6.1.4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Annan information om kontraktet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_Toc113972165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37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08DDA3B6" w14:textId="2F42CB5F" w:rsidR="00B455BE" w:rsidRDefault="003475BE">
          <w:pPr>
            <w:pStyle w:val="Innehll2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6" w:history="1">
            <w:r w:rsidR="00B455BE" w:rsidRPr="00006743">
              <w:rPr>
                <w:rStyle w:val="Hyperlnk"/>
                <w:noProof/>
              </w:rPr>
              <w:t>6.2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GetCareServiceOfferings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_Toc113972166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38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39DE2401" w14:textId="102BB5C3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7" w:history="1">
            <w:r w:rsidR="00B455BE" w:rsidRPr="00006743">
              <w:rPr>
                <w:rStyle w:val="Hyperlnk"/>
                <w:noProof/>
              </w:rPr>
              <w:t>6.2.1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Version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_Toc113972167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38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1A181E9F" w14:textId="2EE285AF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8" w:history="1">
            <w:r w:rsidR="00B455BE" w:rsidRPr="00006743">
              <w:rPr>
                <w:rStyle w:val="Hyperlnk"/>
                <w:noProof/>
              </w:rPr>
              <w:t>6.2.2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Fältregler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_Toc113972168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38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2A5B6E96" w14:textId="73BD225A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69" w:history="1">
            <w:r w:rsidR="00B455BE" w:rsidRPr="00006743">
              <w:rPr>
                <w:rStyle w:val="Hyperlnk"/>
                <w:noProof/>
              </w:rPr>
              <w:t>6.2.3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Övriga regler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_Toc113972169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71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10AE4C82" w14:textId="4E2FAD8F" w:rsidR="00B455BE" w:rsidRDefault="003475BE">
          <w:pPr>
            <w:pStyle w:val="Innehll3"/>
            <w:rPr>
              <w:rFonts w:asciiTheme="minorHAnsi" w:eastAsiaTheme="minorEastAsia" w:hAnsiTheme="minorHAnsi" w:cstheme="minorBidi"/>
              <w:noProof/>
              <w:sz w:val="22"/>
              <w:lang w:eastAsia="sv-SE"/>
            </w:rPr>
          </w:pPr>
          <w:hyperlink w:anchor="_Toc113972170" w:history="1">
            <w:r w:rsidR="00B455BE" w:rsidRPr="00006743">
              <w:rPr>
                <w:rStyle w:val="Hyperlnk"/>
                <w:noProof/>
              </w:rPr>
              <w:t>6.2.4</w:t>
            </w:r>
            <w:r w:rsidR="00B455BE">
              <w:rPr>
                <w:rFonts w:asciiTheme="minorHAnsi" w:eastAsiaTheme="minorEastAsia" w:hAnsiTheme="minorHAnsi" w:cstheme="minorBidi"/>
                <w:noProof/>
                <w:sz w:val="22"/>
                <w:lang w:eastAsia="sv-SE"/>
              </w:rPr>
              <w:tab/>
            </w:r>
            <w:r w:rsidR="00B455BE" w:rsidRPr="00006743">
              <w:rPr>
                <w:rStyle w:val="Hyperlnk"/>
                <w:noProof/>
              </w:rPr>
              <w:t>Annan information om kontraktet</w:t>
            </w:r>
            <w:r w:rsidR="00B455BE">
              <w:rPr>
                <w:noProof/>
                <w:webHidden/>
              </w:rPr>
              <w:tab/>
            </w:r>
            <w:r w:rsidR="00B455BE">
              <w:rPr>
                <w:noProof/>
                <w:webHidden/>
              </w:rPr>
              <w:fldChar w:fldCharType="begin"/>
            </w:r>
            <w:r w:rsidR="00B455BE">
              <w:rPr>
                <w:noProof/>
                <w:webHidden/>
              </w:rPr>
              <w:instrText xml:space="preserve"> PAGEREF _Toc113972170 \h </w:instrText>
            </w:r>
            <w:r w:rsidR="00B455BE">
              <w:rPr>
                <w:noProof/>
                <w:webHidden/>
              </w:rPr>
            </w:r>
            <w:r w:rsidR="00B455BE">
              <w:rPr>
                <w:noProof/>
                <w:webHidden/>
              </w:rPr>
              <w:fldChar w:fldCharType="separate"/>
            </w:r>
            <w:r w:rsidR="00B455BE">
              <w:rPr>
                <w:noProof/>
                <w:webHidden/>
              </w:rPr>
              <w:t>72</w:t>
            </w:r>
            <w:r w:rsidR="00B455BE">
              <w:rPr>
                <w:noProof/>
                <w:webHidden/>
              </w:rPr>
              <w:fldChar w:fldCharType="end"/>
            </w:r>
          </w:hyperlink>
        </w:p>
        <w:p w14:paraId="55DF989C" w14:textId="09B9CCCE" w:rsidR="00793064" w:rsidRDefault="00793064">
          <w:r>
            <w:fldChar w:fldCharType="end"/>
          </w:r>
        </w:p>
      </w:sdtContent>
    </w:sdt>
    <w:p w14:paraId="7DEE8C48" w14:textId="77777777" w:rsidR="00793064" w:rsidRDefault="00793064">
      <w:pPr>
        <w:spacing w:line="240" w:lineRule="auto"/>
        <w:rPr>
          <w:rFonts w:eastAsia="Times New Roman"/>
          <w:bCs/>
          <w:sz w:val="30"/>
          <w:szCs w:val="28"/>
        </w:rPr>
      </w:pPr>
      <w:r>
        <w:br w:type="page"/>
      </w:r>
    </w:p>
    <w:p w14:paraId="4388B0C6" w14:textId="77777777" w:rsidR="0039481C" w:rsidRPr="00210991" w:rsidRDefault="0039481C" w:rsidP="0039481C">
      <w:pPr>
        <w:rPr>
          <w:rStyle w:val="BrdtextChar"/>
          <w:rFonts w:eastAsia="Calibri"/>
          <w:szCs w:val="20"/>
        </w:rPr>
      </w:pPr>
      <w:bookmarkStart w:id="1" w:name="Radera3"/>
      <w:bookmarkEnd w:id="0"/>
      <w:bookmarkEnd w:id="1"/>
      <w:r w:rsidRPr="00D23023">
        <w:rPr>
          <w:b/>
        </w:rPr>
        <w:lastRenderedPageBreak/>
        <w:t>Revisionshistorik</w:t>
      </w:r>
    </w:p>
    <w:p w14:paraId="6DF27744" w14:textId="77777777" w:rsidR="0039481C" w:rsidRDefault="0039481C" w:rsidP="0039481C"/>
    <w:tbl>
      <w:tblPr>
        <w:tblW w:w="10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04"/>
        <w:gridCol w:w="1560"/>
        <w:gridCol w:w="5208"/>
        <w:gridCol w:w="2126"/>
      </w:tblGrid>
      <w:tr w:rsidR="00382834" w:rsidRPr="000C2908" w14:paraId="1AF9FDF7" w14:textId="77777777" w:rsidTr="00382834">
        <w:trPr>
          <w:tblHeader/>
        </w:trPr>
        <w:tc>
          <w:tcPr>
            <w:tcW w:w="1304" w:type="dxa"/>
            <w:shd w:val="clear" w:color="auto" w:fill="DDD9C3" w:themeFill="background2" w:themeFillShade="E6"/>
          </w:tcPr>
          <w:p w14:paraId="09D655A8" w14:textId="77777777" w:rsidR="00382834" w:rsidRPr="000C2908" w:rsidRDefault="00382834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Version</w:t>
            </w:r>
          </w:p>
        </w:tc>
        <w:tc>
          <w:tcPr>
            <w:tcW w:w="1560" w:type="dxa"/>
            <w:shd w:val="clear" w:color="auto" w:fill="DDD9C3" w:themeFill="background2" w:themeFillShade="E6"/>
          </w:tcPr>
          <w:p w14:paraId="7EA0BB82" w14:textId="77777777" w:rsidR="00382834" w:rsidRPr="000C2908" w:rsidRDefault="00382834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Revision Datum</w:t>
            </w:r>
          </w:p>
        </w:tc>
        <w:tc>
          <w:tcPr>
            <w:tcW w:w="5208" w:type="dxa"/>
            <w:shd w:val="clear" w:color="auto" w:fill="DDD9C3" w:themeFill="background2" w:themeFillShade="E6"/>
          </w:tcPr>
          <w:p w14:paraId="7746743E" w14:textId="77777777" w:rsidR="00382834" w:rsidRPr="000C2908" w:rsidRDefault="00382834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Beskrivning av ändringar</w:t>
            </w:r>
          </w:p>
        </w:tc>
        <w:tc>
          <w:tcPr>
            <w:tcW w:w="2126" w:type="dxa"/>
            <w:shd w:val="clear" w:color="auto" w:fill="DDD9C3" w:themeFill="background2" w:themeFillShade="E6"/>
          </w:tcPr>
          <w:p w14:paraId="64E65ED7" w14:textId="77777777" w:rsidR="00382834" w:rsidRPr="000C2908" w:rsidRDefault="00382834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Ändringar gjorda av</w:t>
            </w:r>
          </w:p>
        </w:tc>
      </w:tr>
      <w:tr w:rsidR="00382834" w:rsidRPr="000C2908" w14:paraId="03FB3D00" w14:textId="77777777" w:rsidTr="00382834">
        <w:tc>
          <w:tcPr>
            <w:tcW w:w="1304" w:type="dxa"/>
          </w:tcPr>
          <w:p w14:paraId="0390B44A" w14:textId="77777777" w:rsidR="00382834" w:rsidRPr="000C2908" w:rsidRDefault="00382834" w:rsidP="00225D58">
            <w:pPr>
              <w:pStyle w:val="TableText"/>
              <w:rPr>
                <w:rFonts w:ascii="Georgia" w:hAnsi="Georgia"/>
              </w:rPr>
            </w:pPr>
            <w:r w:rsidRPr="00EA0ADA"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61614044" w14:textId="77777777" w:rsidR="00382834" w:rsidRPr="000C2908" w:rsidRDefault="00382834" w:rsidP="00225D58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2016-11-10</w:t>
            </w:r>
          </w:p>
        </w:tc>
        <w:tc>
          <w:tcPr>
            <w:tcW w:w="5208" w:type="dxa"/>
          </w:tcPr>
          <w:p w14:paraId="6AEB522F" w14:textId="77777777" w:rsidR="00382834" w:rsidRPr="000C2908" w:rsidRDefault="00382834" w:rsidP="00225D58">
            <w:pPr>
              <w:pStyle w:val="TableText"/>
              <w:tabs>
                <w:tab w:val="right" w:pos="3176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Första versionen</w:t>
            </w:r>
          </w:p>
        </w:tc>
        <w:tc>
          <w:tcPr>
            <w:tcW w:w="2126" w:type="dxa"/>
          </w:tcPr>
          <w:p w14:paraId="60BCBAFA" w14:textId="77777777" w:rsidR="00382834" w:rsidRPr="000C2908" w:rsidRDefault="00382834" w:rsidP="00225D58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Björn Skeppner</w:t>
            </w:r>
          </w:p>
        </w:tc>
      </w:tr>
      <w:tr w:rsidR="00382834" w:rsidRPr="000C2908" w14:paraId="5E5724EE" w14:textId="77777777" w:rsidTr="00382834">
        <w:tc>
          <w:tcPr>
            <w:tcW w:w="1304" w:type="dxa"/>
          </w:tcPr>
          <w:p w14:paraId="585FE6D1" w14:textId="77777777" w:rsidR="00382834" w:rsidRPr="000C2908" w:rsidRDefault="00382834" w:rsidP="00225D58">
            <w:pPr>
              <w:pStyle w:val="TableText"/>
              <w:rPr>
                <w:rFonts w:ascii="Georgia" w:hAnsi="Georgia"/>
              </w:rPr>
            </w:pPr>
            <w:r w:rsidRPr="00EA0ADA"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7226B424" w14:textId="77777777" w:rsidR="00382834" w:rsidRPr="000C2908" w:rsidRDefault="00382834" w:rsidP="00225D58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2016-11-21</w:t>
            </w:r>
          </w:p>
        </w:tc>
        <w:tc>
          <w:tcPr>
            <w:tcW w:w="5208" w:type="dxa"/>
          </w:tcPr>
          <w:p w14:paraId="51D9CF93" w14:textId="77777777" w:rsidR="00382834" w:rsidRPr="000C2908" w:rsidRDefault="00382834" w:rsidP="00225D58">
            <w:pPr>
              <w:pStyle w:val="TableText"/>
              <w:tabs>
                <w:tab w:val="right" w:pos="3176"/>
              </w:tabs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Uppdaterat kapitel 1 och 2</w:t>
            </w:r>
          </w:p>
        </w:tc>
        <w:tc>
          <w:tcPr>
            <w:tcW w:w="2126" w:type="dxa"/>
          </w:tcPr>
          <w:p w14:paraId="2BFD160B" w14:textId="77777777" w:rsidR="00382834" w:rsidRPr="000C2908" w:rsidRDefault="00382834" w:rsidP="00225D58">
            <w:pPr>
              <w:pStyle w:val="TableTex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2B13D2C4" w14:textId="77777777" w:rsidTr="00382834">
        <w:tc>
          <w:tcPr>
            <w:tcW w:w="1304" w:type="dxa"/>
          </w:tcPr>
          <w:p w14:paraId="503095AD" w14:textId="77777777" w:rsidR="00382834" w:rsidRPr="007F7DB0" w:rsidRDefault="00382834" w:rsidP="00225D58">
            <w:pPr>
              <w:pStyle w:val="TableText"/>
              <w:rPr>
                <w:rFonts w:ascii="Georgia" w:hAnsi="Georgia"/>
              </w:rPr>
            </w:pPr>
            <w:r w:rsidRPr="00EA0ADA"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72EAF82B" w14:textId="77777777" w:rsidR="00382834" w:rsidRPr="007F7DB0" w:rsidRDefault="00382834" w:rsidP="00225D58">
            <w:pPr>
              <w:pStyle w:val="TableText"/>
              <w:rPr>
                <w:rFonts w:ascii="Georgia" w:hAnsi="Georgia"/>
              </w:rPr>
            </w:pPr>
            <w:r w:rsidRPr="007F7DB0">
              <w:rPr>
                <w:rFonts w:ascii="Georgia" w:hAnsi="Georgia"/>
              </w:rPr>
              <w:t>2016-11-24</w:t>
            </w:r>
          </w:p>
        </w:tc>
        <w:tc>
          <w:tcPr>
            <w:tcW w:w="5208" w:type="dxa"/>
          </w:tcPr>
          <w:p w14:paraId="3B3F8029" w14:textId="77777777" w:rsidR="00382834" w:rsidRPr="007F7DB0" w:rsidRDefault="00382834" w:rsidP="00225D58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7F7DB0">
              <w:rPr>
                <w:rFonts w:ascii="Georgia" w:hAnsi="Georgia"/>
              </w:rPr>
              <w:t>Lagt till arbetsflöden och sekvensdiagram</w:t>
            </w:r>
          </w:p>
        </w:tc>
        <w:tc>
          <w:tcPr>
            <w:tcW w:w="2126" w:type="dxa"/>
          </w:tcPr>
          <w:p w14:paraId="0E246629" w14:textId="77777777" w:rsidR="00382834" w:rsidRPr="007F7DB0" w:rsidRDefault="00382834" w:rsidP="00225D58">
            <w:pPr>
              <w:pStyle w:val="TableText"/>
              <w:rPr>
                <w:rFonts w:ascii="Georgia" w:hAnsi="Georgia"/>
              </w:rPr>
            </w:pPr>
            <w:proofErr w:type="spellStart"/>
            <w:r w:rsidRPr="007F7DB0">
              <w:rPr>
                <w:rFonts w:ascii="Georgia" w:hAnsi="Georgia"/>
              </w:rPr>
              <w:t>Nadeem</w:t>
            </w:r>
            <w:proofErr w:type="spellEnd"/>
            <w:r w:rsidRPr="007F7DB0">
              <w:rPr>
                <w:rFonts w:ascii="Georgia" w:hAnsi="Georgia"/>
              </w:rPr>
              <w:t xml:space="preserve"> </w:t>
            </w:r>
            <w:proofErr w:type="spellStart"/>
            <w:r w:rsidRPr="007F7DB0">
              <w:rPr>
                <w:rFonts w:ascii="Georgia" w:hAnsi="Georgia"/>
              </w:rPr>
              <w:t>Hossain</w:t>
            </w:r>
            <w:proofErr w:type="spellEnd"/>
          </w:p>
          <w:p w14:paraId="256FEE64" w14:textId="77777777" w:rsidR="00382834" w:rsidRPr="007F7DB0" w:rsidRDefault="00382834" w:rsidP="00225D58">
            <w:pPr>
              <w:pStyle w:val="TableText"/>
              <w:rPr>
                <w:rFonts w:ascii="Georgia" w:hAnsi="Georgia"/>
              </w:rPr>
            </w:pPr>
            <w:r w:rsidRPr="007F7DB0">
              <w:rPr>
                <w:rFonts w:ascii="Georgia" w:hAnsi="Georgia"/>
              </w:rPr>
              <w:t xml:space="preserve">David </w:t>
            </w:r>
            <w:proofErr w:type="spellStart"/>
            <w:r w:rsidRPr="007F7DB0">
              <w:rPr>
                <w:rFonts w:ascii="Georgia" w:hAnsi="Georgia"/>
              </w:rPr>
              <w:t>Komar</w:t>
            </w:r>
            <w:proofErr w:type="spellEnd"/>
          </w:p>
        </w:tc>
      </w:tr>
      <w:tr w:rsidR="00382834" w:rsidRPr="000308E4" w14:paraId="2AA5DA8A" w14:textId="77777777" w:rsidTr="00382834">
        <w:tc>
          <w:tcPr>
            <w:tcW w:w="1304" w:type="dxa"/>
          </w:tcPr>
          <w:p w14:paraId="32897927" w14:textId="77777777" w:rsidR="00382834" w:rsidRPr="000308E4" w:rsidRDefault="00382834" w:rsidP="00225D58">
            <w:pPr>
              <w:pStyle w:val="TableText"/>
              <w:rPr>
                <w:rFonts w:ascii="Georgia" w:hAnsi="Georgia"/>
              </w:rPr>
            </w:pPr>
            <w:r w:rsidRPr="00EA0ADA"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5EF99FBD" w14:textId="77777777" w:rsidR="00382834" w:rsidRPr="000308E4" w:rsidRDefault="00382834" w:rsidP="00225D58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2016-11-25</w:t>
            </w:r>
          </w:p>
        </w:tc>
        <w:tc>
          <w:tcPr>
            <w:tcW w:w="5208" w:type="dxa"/>
          </w:tcPr>
          <w:p w14:paraId="2971F5F2" w14:textId="77777777" w:rsidR="00382834" w:rsidRPr="000308E4" w:rsidRDefault="00382834" w:rsidP="005761AD">
            <w:pPr>
              <w:pStyle w:val="TableText"/>
              <w:tabs>
                <w:tab w:val="right" w:pos="3176"/>
              </w:tabs>
              <w:ind w:left="0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Lagt till beskrivningar till vissa flöden</w:t>
            </w:r>
          </w:p>
        </w:tc>
        <w:tc>
          <w:tcPr>
            <w:tcW w:w="2126" w:type="dxa"/>
          </w:tcPr>
          <w:p w14:paraId="13F5080E" w14:textId="77777777" w:rsidR="00382834" w:rsidRPr="0001564D" w:rsidRDefault="00382834" w:rsidP="00225D58">
            <w:pPr>
              <w:pStyle w:val="TableTex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0ABD6F5D" w14:textId="77777777" w:rsidTr="00382834">
        <w:tc>
          <w:tcPr>
            <w:tcW w:w="1304" w:type="dxa"/>
          </w:tcPr>
          <w:p w14:paraId="37BDAFEF" w14:textId="77777777" w:rsidR="00382834" w:rsidRPr="0001564D" w:rsidRDefault="00382834" w:rsidP="00225D58">
            <w:pPr>
              <w:pStyle w:val="TableText"/>
              <w:rPr>
                <w:rFonts w:ascii="Georgia" w:hAnsi="Georgia"/>
              </w:rPr>
            </w:pPr>
            <w:r w:rsidRPr="00EA0ADA"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03132876" w14:textId="77777777" w:rsidR="00382834" w:rsidRPr="0001564D" w:rsidRDefault="00382834" w:rsidP="00225D58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2016-11-26</w:t>
            </w:r>
          </w:p>
        </w:tc>
        <w:tc>
          <w:tcPr>
            <w:tcW w:w="5208" w:type="dxa"/>
          </w:tcPr>
          <w:p w14:paraId="1103F908" w14:textId="77777777" w:rsidR="00382834" w:rsidRPr="0001564D" w:rsidRDefault="00382834" w:rsidP="005761A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Arbetat med fältregeltabellen skapad</w:t>
            </w:r>
          </w:p>
        </w:tc>
        <w:tc>
          <w:tcPr>
            <w:tcW w:w="2126" w:type="dxa"/>
          </w:tcPr>
          <w:p w14:paraId="60756A4B" w14:textId="77777777" w:rsidR="00382834" w:rsidRPr="0001564D" w:rsidRDefault="00382834" w:rsidP="00225D58">
            <w:pPr>
              <w:pStyle w:val="TableTex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35C22A5F" w14:textId="77777777" w:rsidTr="00382834">
        <w:tc>
          <w:tcPr>
            <w:tcW w:w="1304" w:type="dxa"/>
          </w:tcPr>
          <w:p w14:paraId="2065E94D" w14:textId="77777777" w:rsidR="00382834" w:rsidRDefault="00382834" w:rsidP="00225D58">
            <w:pPr>
              <w:pStyle w:val="TableText"/>
              <w:rPr>
                <w:rFonts w:ascii="Georgia" w:hAnsi="Georgia"/>
              </w:rPr>
            </w:pPr>
            <w:r w:rsidRPr="00EA0ADA"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00B3F064" w14:textId="77777777" w:rsidR="00382834" w:rsidRPr="0001564D" w:rsidRDefault="00382834" w:rsidP="00225D58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2016-11-27</w:t>
            </w:r>
          </w:p>
        </w:tc>
        <w:tc>
          <w:tcPr>
            <w:tcW w:w="5208" w:type="dxa"/>
          </w:tcPr>
          <w:p w14:paraId="1219CF66" w14:textId="77777777" w:rsidR="00382834" w:rsidRPr="0001564D" w:rsidRDefault="00382834" w:rsidP="005761A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 ovan</w:t>
            </w:r>
          </w:p>
        </w:tc>
        <w:tc>
          <w:tcPr>
            <w:tcW w:w="2126" w:type="dxa"/>
          </w:tcPr>
          <w:p w14:paraId="03362FD6" w14:textId="77777777" w:rsidR="00382834" w:rsidRPr="0001564D" w:rsidRDefault="00382834" w:rsidP="00225D58">
            <w:pPr>
              <w:pStyle w:val="TableTex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7E969ADE" w14:textId="77777777" w:rsidTr="00382834">
        <w:tc>
          <w:tcPr>
            <w:tcW w:w="1304" w:type="dxa"/>
          </w:tcPr>
          <w:p w14:paraId="74E03F3F" w14:textId="77777777" w:rsidR="00382834" w:rsidRDefault="00382834" w:rsidP="00225D58">
            <w:pPr>
              <w:pStyle w:val="TableText"/>
              <w:rPr>
                <w:rFonts w:ascii="Georgia" w:hAnsi="Georgia"/>
              </w:rPr>
            </w:pPr>
            <w:r w:rsidRPr="00EA0ADA"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59E751B1" w14:textId="77777777" w:rsidR="00382834" w:rsidRPr="0001564D" w:rsidRDefault="00382834" w:rsidP="00225D58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2016-11-28</w:t>
            </w:r>
          </w:p>
        </w:tc>
        <w:tc>
          <w:tcPr>
            <w:tcW w:w="5208" w:type="dxa"/>
          </w:tcPr>
          <w:p w14:paraId="1A35CC3E" w14:textId="77777777" w:rsidR="00382834" w:rsidRPr="0001564D" w:rsidRDefault="00382834" w:rsidP="005761A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Fältregeltabellen och uppdatering av arbetsflödesdiagrammen</w:t>
            </w:r>
          </w:p>
        </w:tc>
        <w:tc>
          <w:tcPr>
            <w:tcW w:w="2126" w:type="dxa"/>
          </w:tcPr>
          <w:p w14:paraId="1CE9314E" w14:textId="77777777" w:rsidR="00382834" w:rsidRPr="0001564D" w:rsidRDefault="00382834" w:rsidP="00225D58">
            <w:pPr>
              <w:pStyle w:val="TableTex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776230DC" w14:textId="77777777" w:rsidTr="00382834">
        <w:tc>
          <w:tcPr>
            <w:tcW w:w="1304" w:type="dxa"/>
          </w:tcPr>
          <w:p w14:paraId="72C02CA8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517E2C88" w14:textId="77777777" w:rsidR="00382834" w:rsidRPr="0001564D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2016-11-29</w:t>
            </w:r>
          </w:p>
        </w:tc>
        <w:tc>
          <w:tcPr>
            <w:tcW w:w="5208" w:type="dxa"/>
          </w:tcPr>
          <w:p w14:paraId="707F2EDA" w14:textId="77777777" w:rsidR="00382834" w:rsidRDefault="00382834" w:rsidP="005761A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Uppdaterat resten av dokumentet</w:t>
            </w:r>
          </w:p>
        </w:tc>
        <w:tc>
          <w:tcPr>
            <w:tcW w:w="2126" w:type="dxa"/>
          </w:tcPr>
          <w:p w14:paraId="5A354C0B" w14:textId="77777777" w:rsidR="00382834" w:rsidRPr="0001564D" w:rsidRDefault="00382834" w:rsidP="0098331F">
            <w:pPr>
              <w:pStyle w:val="TableTex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6B52DE7D" w14:textId="77777777" w:rsidTr="00382834">
        <w:tc>
          <w:tcPr>
            <w:tcW w:w="1304" w:type="dxa"/>
          </w:tcPr>
          <w:p w14:paraId="0CF95C97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5561B949" w14:textId="77777777" w:rsidR="00382834" w:rsidRPr="0001564D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2016-12-07</w:t>
            </w:r>
          </w:p>
        </w:tc>
        <w:tc>
          <w:tcPr>
            <w:tcW w:w="5208" w:type="dxa"/>
          </w:tcPr>
          <w:p w14:paraId="210E1AB6" w14:textId="77777777" w:rsidR="00382834" w:rsidRPr="0001564D" w:rsidRDefault="00382834" w:rsidP="005761A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Interna granskningar</w:t>
            </w:r>
          </w:p>
        </w:tc>
        <w:tc>
          <w:tcPr>
            <w:tcW w:w="2126" w:type="dxa"/>
          </w:tcPr>
          <w:p w14:paraId="35236EE4" w14:textId="77777777" w:rsidR="00382834" w:rsidRPr="0001564D" w:rsidRDefault="00382834" w:rsidP="00225D58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382834" w:rsidRPr="000C2908" w14:paraId="023C1A30" w14:textId="77777777" w:rsidTr="00382834">
        <w:tc>
          <w:tcPr>
            <w:tcW w:w="1304" w:type="dxa"/>
          </w:tcPr>
          <w:p w14:paraId="652E5207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2.0_utkast</w:t>
            </w:r>
          </w:p>
        </w:tc>
        <w:tc>
          <w:tcPr>
            <w:tcW w:w="1560" w:type="dxa"/>
          </w:tcPr>
          <w:p w14:paraId="3D0DB0AF" w14:textId="77777777" w:rsidR="00382834" w:rsidRPr="008055D7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2016-12-10</w:t>
            </w:r>
          </w:p>
        </w:tc>
        <w:tc>
          <w:tcPr>
            <w:tcW w:w="5208" w:type="dxa"/>
          </w:tcPr>
          <w:p w14:paraId="513FF0C1" w14:textId="77777777" w:rsidR="00382834" w:rsidRPr="008055D7" w:rsidRDefault="00382834" w:rsidP="005761A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Uppdatering efter granskning</w:t>
            </w:r>
          </w:p>
        </w:tc>
        <w:tc>
          <w:tcPr>
            <w:tcW w:w="2126" w:type="dxa"/>
          </w:tcPr>
          <w:p w14:paraId="1D040B62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3F2F3B62" w14:textId="77777777" w:rsidTr="00382834">
        <w:tc>
          <w:tcPr>
            <w:tcW w:w="1304" w:type="dxa"/>
          </w:tcPr>
          <w:p w14:paraId="56C5435B" w14:textId="77777777" w:rsidR="00382834" w:rsidRPr="0001564D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2.0_RC1</w:t>
            </w:r>
          </w:p>
        </w:tc>
        <w:tc>
          <w:tcPr>
            <w:tcW w:w="1560" w:type="dxa"/>
          </w:tcPr>
          <w:p w14:paraId="68B5E26F" w14:textId="77777777" w:rsidR="00382834" w:rsidRPr="00337395" w:rsidRDefault="00382834" w:rsidP="0098331F">
            <w:pPr>
              <w:pStyle w:val="TableText"/>
              <w:rPr>
                <w:rFonts w:ascii="Georgia" w:hAnsi="Georgia"/>
                <w:highlight w:val="yellow"/>
              </w:rPr>
            </w:pPr>
            <w:r>
              <w:rPr>
                <w:rFonts w:ascii="Georgia" w:hAnsi="Georgia"/>
              </w:rPr>
              <w:t>2016-12-12</w:t>
            </w:r>
          </w:p>
        </w:tc>
        <w:tc>
          <w:tcPr>
            <w:tcW w:w="5208" w:type="dxa"/>
          </w:tcPr>
          <w:p w14:paraId="24BCAE24" w14:textId="77777777" w:rsidR="00382834" w:rsidRPr="000C2908" w:rsidRDefault="00382834" w:rsidP="005761A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highlight w:val="yellow"/>
              </w:rPr>
            </w:pPr>
            <w:r>
              <w:rPr>
                <w:rFonts w:ascii="Georgia" w:hAnsi="Georgia"/>
              </w:rPr>
              <w:t>För granskning A&amp;R Inera</w:t>
            </w:r>
          </w:p>
        </w:tc>
        <w:tc>
          <w:tcPr>
            <w:tcW w:w="2126" w:type="dxa"/>
          </w:tcPr>
          <w:p w14:paraId="7571718B" w14:textId="77777777" w:rsidR="00382834" w:rsidRPr="0001564D" w:rsidRDefault="00382834" w:rsidP="0098331F">
            <w:pPr>
              <w:pStyle w:val="TableTex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527EEF78" w14:textId="77777777" w:rsidTr="00382834">
        <w:tc>
          <w:tcPr>
            <w:tcW w:w="1304" w:type="dxa"/>
          </w:tcPr>
          <w:p w14:paraId="1205E2F0" w14:textId="77777777" w:rsidR="00382834" w:rsidRPr="0001564D" w:rsidRDefault="00382834" w:rsidP="005761AD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2.0_RC2</w:t>
            </w:r>
          </w:p>
        </w:tc>
        <w:tc>
          <w:tcPr>
            <w:tcW w:w="1560" w:type="dxa"/>
          </w:tcPr>
          <w:p w14:paraId="06DFDDD8" w14:textId="77777777" w:rsidR="00382834" w:rsidRPr="00337395" w:rsidRDefault="00382834" w:rsidP="005761AD">
            <w:pPr>
              <w:pStyle w:val="TableText"/>
              <w:rPr>
                <w:rFonts w:ascii="Georgia" w:hAnsi="Georgia"/>
                <w:highlight w:val="yellow"/>
              </w:rPr>
            </w:pPr>
            <w:r>
              <w:rPr>
                <w:rFonts w:ascii="Georgia" w:hAnsi="Georgia"/>
              </w:rPr>
              <w:t>2016-12-21</w:t>
            </w:r>
          </w:p>
        </w:tc>
        <w:tc>
          <w:tcPr>
            <w:tcW w:w="5208" w:type="dxa"/>
          </w:tcPr>
          <w:p w14:paraId="554E53FA" w14:textId="77777777" w:rsidR="00382834" w:rsidRPr="000C2908" w:rsidRDefault="00382834" w:rsidP="005761A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highlight w:val="yellow"/>
              </w:rPr>
            </w:pPr>
            <w:r w:rsidRPr="00657777">
              <w:rPr>
                <w:rFonts w:ascii="Georgia" w:hAnsi="Georgia"/>
              </w:rPr>
              <w:t xml:space="preserve">Tagit bort </w:t>
            </w:r>
            <w:proofErr w:type="spellStart"/>
            <w:r w:rsidRPr="00657777">
              <w:rPr>
                <w:rFonts w:ascii="Georgia" w:hAnsi="Georgia"/>
              </w:rPr>
              <w:t>ResultType</w:t>
            </w:r>
            <w:proofErr w:type="spellEnd"/>
            <w:r w:rsidRPr="00657777">
              <w:rPr>
                <w:rFonts w:ascii="Georgia" w:hAnsi="Georgia"/>
              </w:rPr>
              <w:t xml:space="preserve"> från </w:t>
            </w:r>
            <w:proofErr w:type="spellStart"/>
            <w:r w:rsidRPr="00657777">
              <w:rPr>
                <w:rFonts w:ascii="Georgia" w:hAnsi="Georgia"/>
              </w:rPr>
              <w:t>GetOfferings</w:t>
            </w:r>
            <w:proofErr w:type="spellEnd"/>
            <w:r w:rsidRPr="00657777">
              <w:rPr>
                <w:rFonts w:ascii="Georgia" w:hAnsi="Georgia"/>
              </w:rPr>
              <w:t xml:space="preserve"> och </w:t>
            </w:r>
            <w:proofErr w:type="spellStart"/>
            <w:r w:rsidRPr="00657777">
              <w:rPr>
                <w:rFonts w:ascii="Georgia" w:hAnsi="Georgia"/>
              </w:rPr>
              <w:t>GetServiceProviders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2126" w:type="dxa"/>
          </w:tcPr>
          <w:p w14:paraId="38F8739D" w14:textId="77777777" w:rsidR="00382834" w:rsidRPr="0001564D" w:rsidRDefault="00382834" w:rsidP="005761AD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Björn Skeppner, </w:t>
            </w:r>
            <w:proofErr w:type="spellStart"/>
            <w:r>
              <w:rPr>
                <w:rFonts w:ascii="Georgia" w:hAnsi="Georgia"/>
              </w:rPr>
              <w:t>Nadeem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Hossain</w:t>
            </w:r>
            <w:proofErr w:type="spellEnd"/>
          </w:p>
        </w:tc>
      </w:tr>
      <w:tr w:rsidR="00382834" w:rsidRPr="000C2908" w14:paraId="7A28B843" w14:textId="77777777" w:rsidTr="00382834">
        <w:tc>
          <w:tcPr>
            <w:tcW w:w="1304" w:type="dxa"/>
          </w:tcPr>
          <w:p w14:paraId="6AB5AEF3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570590BE" w14:textId="77777777" w:rsidR="00382834" w:rsidRPr="00337395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2017-02-15</w:t>
            </w:r>
          </w:p>
        </w:tc>
        <w:tc>
          <w:tcPr>
            <w:tcW w:w="5208" w:type="dxa"/>
          </w:tcPr>
          <w:p w14:paraId="0B8EBB84" w14:textId="77777777" w:rsidR="00382834" w:rsidRPr="00A6446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fritextsökning i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</w:p>
        </w:tc>
        <w:tc>
          <w:tcPr>
            <w:tcW w:w="2126" w:type="dxa"/>
          </w:tcPr>
          <w:p w14:paraId="7DBC7F68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2AB172B8" w14:textId="77777777" w:rsidTr="00382834">
        <w:tc>
          <w:tcPr>
            <w:tcW w:w="1304" w:type="dxa"/>
          </w:tcPr>
          <w:p w14:paraId="0731D79B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1E291320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 w:rsidRPr="009A16BF">
              <w:rPr>
                <w:rFonts w:ascii="Georgia" w:hAnsi="Georgia"/>
              </w:rPr>
              <w:t>2017-04-07</w:t>
            </w:r>
          </w:p>
        </w:tc>
        <w:tc>
          <w:tcPr>
            <w:tcW w:w="5208" w:type="dxa"/>
          </w:tcPr>
          <w:p w14:paraId="28CF86D9" w14:textId="77777777" w:rsidR="00382834" w:rsidRDefault="00382834" w:rsidP="00514E96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Tagit bort en </w:t>
            </w:r>
            <w:proofErr w:type="spellStart"/>
            <w:r>
              <w:rPr>
                <w:rFonts w:ascii="Georgia" w:hAnsi="Georgia"/>
              </w:rPr>
              <w:t>targetGroupAge</w:t>
            </w:r>
            <w:proofErr w:type="spellEnd"/>
            <w:r>
              <w:rPr>
                <w:rFonts w:ascii="Georgia" w:hAnsi="Georgia"/>
              </w:rPr>
              <w:t xml:space="preserve"> från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 xml:space="preserve">. Korrigerat namn på fält i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 xml:space="preserve"> och </w:t>
            </w:r>
            <w:proofErr w:type="spellStart"/>
            <w:r>
              <w:rPr>
                <w:rFonts w:ascii="Georgia" w:hAnsi="Georgia"/>
              </w:rPr>
              <w:t>UpdateOfferings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2126" w:type="dxa"/>
          </w:tcPr>
          <w:p w14:paraId="3C74EC9A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Emma Molin</w:t>
            </w:r>
          </w:p>
        </w:tc>
      </w:tr>
      <w:tr w:rsidR="00382834" w:rsidRPr="000C2908" w14:paraId="430562C0" w14:textId="77777777" w:rsidTr="00382834">
        <w:tc>
          <w:tcPr>
            <w:tcW w:w="1304" w:type="dxa"/>
          </w:tcPr>
          <w:p w14:paraId="748AC43F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0A97A910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2017-06-21</w:t>
            </w:r>
          </w:p>
        </w:tc>
        <w:tc>
          <w:tcPr>
            <w:tcW w:w="5208" w:type="dxa"/>
          </w:tcPr>
          <w:p w14:paraId="773D8E2C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Tagit bort </w:t>
            </w:r>
            <w:proofErr w:type="spellStart"/>
            <w:r w:rsidRPr="001C6BD0">
              <w:rPr>
                <w:rFonts w:ascii="Georgia" w:hAnsi="Georgia"/>
              </w:rPr>
              <w:t>partOfUnitName</w:t>
            </w:r>
            <w:proofErr w:type="spellEnd"/>
            <w:r>
              <w:rPr>
                <w:rFonts w:ascii="Georgia" w:hAnsi="Georgia"/>
              </w:rPr>
              <w:t xml:space="preserve"> som ersatts av fritextsökning. Uppdaterat beskrivning och </w:t>
            </w:r>
            <w:proofErr w:type="spellStart"/>
            <w:r>
              <w:rPr>
                <w:rFonts w:ascii="Georgia" w:hAnsi="Georgia"/>
              </w:rPr>
              <w:t>kardinalitet</w:t>
            </w:r>
            <w:proofErr w:type="spellEnd"/>
            <w:r>
              <w:rPr>
                <w:rFonts w:ascii="Georgia" w:hAnsi="Georgia"/>
              </w:rPr>
              <w:t xml:space="preserve"> för fritextsökning. Ändrat </w:t>
            </w:r>
            <w:proofErr w:type="spellStart"/>
            <w:r>
              <w:rPr>
                <w:rFonts w:ascii="Georgia" w:hAnsi="Georgia"/>
              </w:rPr>
              <w:t>kardinalitet</w:t>
            </w:r>
            <w:proofErr w:type="spellEnd"/>
            <w:r>
              <w:rPr>
                <w:rFonts w:ascii="Georgia" w:hAnsi="Georgia"/>
              </w:rPr>
              <w:t xml:space="preserve"> på </w:t>
            </w:r>
            <w:proofErr w:type="spellStart"/>
            <w:r>
              <w:rPr>
                <w:rFonts w:ascii="Georgia" w:hAnsi="Georgia"/>
              </w:rPr>
              <w:t>typeOfBusiness</w:t>
            </w:r>
            <w:proofErr w:type="spellEnd"/>
            <w:r>
              <w:rPr>
                <w:rFonts w:ascii="Georgia" w:hAnsi="Georgia"/>
              </w:rPr>
              <w:t xml:space="preserve"> till </w:t>
            </w:r>
            <w:proofErr w:type="gramStart"/>
            <w:r>
              <w:rPr>
                <w:rFonts w:ascii="Georgia" w:hAnsi="Georgia"/>
              </w:rPr>
              <w:t>0..</w:t>
            </w:r>
            <w:proofErr w:type="gramEnd"/>
            <w:r>
              <w:rPr>
                <w:rFonts w:ascii="Georgia" w:hAnsi="Georgia"/>
              </w:rPr>
              <w:t>*.</w:t>
            </w:r>
          </w:p>
          <w:p w14:paraId="0F841324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Tillägg av regel för att beskriva hur CVType hanteras i begäran.</w:t>
            </w:r>
          </w:p>
          <w:p w14:paraId="58DF07F2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Förtydligat avsnitt 3.3 </w:t>
            </w:r>
            <w:r w:rsidRPr="00FA1FB6">
              <w:rPr>
                <w:rFonts w:ascii="Georgia" w:hAnsi="Georgia"/>
              </w:rPr>
              <w:t xml:space="preserve">Aggregering </w:t>
            </w:r>
          </w:p>
          <w:p w14:paraId="7F40ADC5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FA1FB6">
              <w:rPr>
                <w:rFonts w:ascii="Georgia" w:hAnsi="Georgia"/>
              </w:rPr>
              <w:t>och engagemangsindex</w:t>
            </w:r>
            <w:r>
              <w:rPr>
                <w:rFonts w:ascii="Georgia" w:hAnsi="Georgia"/>
              </w:rPr>
              <w:t>.</w:t>
            </w:r>
          </w:p>
          <w:p w14:paraId="6F575D1E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Bytt ut </w:t>
            </w:r>
            <w:proofErr w:type="spellStart"/>
            <w:r>
              <w:rPr>
                <w:rFonts w:ascii="Georgia" w:hAnsi="Georgia"/>
              </w:rPr>
              <w:t>ADType</w:t>
            </w:r>
            <w:proofErr w:type="spellEnd"/>
            <w:r>
              <w:rPr>
                <w:rFonts w:ascii="Georgia" w:hAnsi="Georgia"/>
              </w:rPr>
              <w:t xml:space="preserve"> till string.</w:t>
            </w:r>
          </w:p>
        </w:tc>
        <w:tc>
          <w:tcPr>
            <w:tcW w:w="2126" w:type="dxa"/>
          </w:tcPr>
          <w:p w14:paraId="059C402A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Thomas Siltberg</w:t>
            </w:r>
          </w:p>
        </w:tc>
      </w:tr>
      <w:tr w:rsidR="00382834" w:rsidRPr="000C2908" w14:paraId="79E11D36" w14:textId="77777777" w:rsidTr="00382834">
        <w:tc>
          <w:tcPr>
            <w:tcW w:w="1304" w:type="dxa"/>
          </w:tcPr>
          <w:p w14:paraId="40AA2881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5AE0C503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2017-07-06</w:t>
            </w:r>
          </w:p>
        </w:tc>
        <w:tc>
          <w:tcPr>
            <w:tcW w:w="5208" w:type="dxa"/>
          </w:tcPr>
          <w:p w14:paraId="7BF2F05C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Uppdaterat MIM för </w:t>
            </w:r>
            <w:proofErr w:type="spellStart"/>
            <w:r>
              <w:rPr>
                <w:rFonts w:ascii="Georgia" w:hAnsi="Georgia"/>
              </w:rPr>
              <w:t>GetServiceProviders</w:t>
            </w:r>
            <w:proofErr w:type="spellEnd"/>
            <w:r>
              <w:rPr>
                <w:rFonts w:ascii="Georgia" w:hAnsi="Georgia"/>
              </w:rPr>
              <w:t xml:space="preserve">,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 xml:space="preserve">, </w:t>
            </w:r>
            <w:proofErr w:type="spellStart"/>
            <w:r>
              <w:rPr>
                <w:rFonts w:ascii="Georgia" w:hAnsi="Georgia"/>
              </w:rPr>
              <w:t>UpdateOfferings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31FBE552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NI 2016:1 </w:t>
            </w:r>
            <w:r w:rsidRPr="0030364D">
              <w:rPr>
                <w:rFonts w:ascii="Georgia" w:hAnsi="Georgia"/>
              </w:rPr>
              <w:sym w:font="Wingdings" w:char="F0E0"/>
            </w:r>
            <w:r>
              <w:rPr>
                <w:rFonts w:ascii="Georgia" w:hAnsi="Georgia"/>
              </w:rPr>
              <w:t xml:space="preserve"> NI 2017.</w:t>
            </w:r>
          </w:p>
          <w:p w14:paraId="279943D9" w14:textId="77777777" w:rsidR="00382834" w:rsidRDefault="00382834" w:rsidP="00EF4E96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Uppdaterat beskrivningarna för parametrarna i begäran (samtliga).</w:t>
            </w:r>
          </w:p>
          <w:p w14:paraId="3DCC9321" w14:textId="77777777" w:rsidR="00382834" w:rsidRPr="00EF4E96" w:rsidRDefault="00382834" w:rsidP="00EF4E96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Ändrat fritextsökning </w:t>
            </w:r>
            <w:r w:rsidRPr="00EF4E96">
              <w:rPr>
                <w:rFonts w:ascii="Georgia" w:hAnsi="Georgia"/>
              </w:rPr>
              <w:t xml:space="preserve">till </w:t>
            </w:r>
            <w:proofErr w:type="gramStart"/>
            <w:r w:rsidRPr="00EF4E96">
              <w:rPr>
                <w:rFonts w:ascii="Georgia" w:hAnsi="Georgia"/>
              </w:rPr>
              <w:t>0..</w:t>
            </w:r>
            <w:proofErr w:type="gramEnd"/>
            <w:r w:rsidRPr="00EF4E96">
              <w:rPr>
                <w:rFonts w:ascii="Georgia" w:hAnsi="Georgia"/>
              </w:rPr>
              <w:t>*</w:t>
            </w:r>
            <w:r>
              <w:rPr>
                <w:rFonts w:ascii="Georgia" w:hAnsi="Georgia"/>
              </w:rPr>
              <w:t xml:space="preserve"> i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 w:rsidRPr="00EF4E96">
              <w:rPr>
                <w:rFonts w:ascii="Georgia" w:hAnsi="Georgia"/>
              </w:rPr>
              <w:t>.</w:t>
            </w:r>
          </w:p>
          <w:p w14:paraId="6C3534C6" w14:textId="77777777" w:rsidR="00382834" w:rsidRPr="00EF4E96" w:rsidRDefault="00382834" w:rsidP="00EF4E96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EF4E96">
              <w:rPr>
                <w:rFonts w:ascii="Georgia" w:hAnsi="Georgia"/>
              </w:rPr>
              <w:t>Uppdaterat flödet för utbudsansvariga organisationer</w:t>
            </w:r>
            <w:r>
              <w:rPr>
                <w:rFonts w:ascii="Georgia" w:hAnsi="Georgia"/>
              </w:rPr>
              <w:t>.</w:t>
            </w:r>
          </w:p>
          <w:p w14:paraId="50367D53" w14:textId="77777777" w:rsidR="00382834" w:rsidRPr="00EF4E96" w:rsidRDefault="00382834" w:rsidP="00EF4E96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EF4E96">
              <w:rPr>
                <w:rFonts w:ascii="Georgia" w:hAnsi="Georgia"/>
              </w:rPr>
              <w:t xml:space="preserve">Uppdaterat sökområde i begäran för </w:t>
            </w:r>
            <w:proofErr w:type="spellStart"/>
            <w:r>
              <w:rPr>
                <w:rFonts w:ascii="Georgia" w:hAnsi="Georgia"/>
              </w:rPr>
              <w:t>g</w:t>
            </w:r>
            <w:r w:rsidRPr="00EF4E96">
              <w:rPr>
                <w:rFonts w:ascii="Georgia" w:hAnsi="Georgia"/>
              </w:rPr>
              <w:t>etOfferings</w:t>
            </w:r>
            <w:proofErr w:type="spellEnd"/>
            <w:r w:rsidRPr="00EF4E96">
              <w:rPr>
                <w:rFonts w:ascii="Georgia" w:hAnsi="Georgia"/>
              </w:rPr>
              <w:t>.</w:t>
            </w:r>
          </w:p>
          <w:p w14:paraId="5572BA7C" w14:textId="77777777" w:rsidR="00382834" w:rsidRPr="00EF4E96" w:rsidRDefault="00382834" w:rsidP="00EF4E96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EF4E96">
              <w:rPr>
                <w:rFonts w:ascii="Georgia" w:hAnsi="Georgia"/>
              </w:rPr>
              <w:t>Fälten beskrivning (</w:t>
            </w:r>
            <w:proofErr w:type="spellStart"/>
            <w:r w:rsidRPr="00EF4E96">
              <w:rPr>
                <w:rFonts w:ascii="Georgia" w:hAnsi="Georgia"/>
              </w:rPr>
              <w:t>description</w:t>
            </w:r>
            <w:proofErr w:type="spellEnd"/>
            <w:r w:rsidRPr="00EF4E96">
              <w:rPr>
                <w:rFonts w:ascii="Georgia" w:hAnsi="Georgia"/>
              </w:rPr>
              <w:t>)</w:t>
            </w:r>
            <w:r>
              <w:rPr>
                <w:rFonts w:ascii="Georgia" w:hAnsi="Georgia"/>
              </w:rPr>
              <w:t>:</w:t>
            </w:r>
            <w:r w:rsidRPr="00EF4E96">
              <w:rPr>
                <w:rFonts w:ascii="Georgia" w:hAnsi="Georgia"/>
              </w:rPr>
              <w:t xml:space="preserve"> </w:t>
            </w:r>
            <w:r>
              <w:rPr>
                <w:rFonts w:ascii="Georgia" w:hAnsi="Georgia"/>
              </w:rPr>
              <w:t>l</w:t>
            </w:r>
            <w:r w:rsidRPr="00EF4E96">
              <w:rPr>
                <w:rFonts w:ascii="Georgia" w:hAnsi="Georgia"/>
              </w:rPr>
              <w:t xml:space="preserve">agt till att </w:t>
            </w:r>
            <w:r>
              <w:rPr>
                <w:rFonts w:ascii="Georgia" w:hAnsi="Georgia"/>
              </w:rPr>
              <w:t>beskrivning ska anges på minst svenska och för invånare + förtydligat beskrivning av filterparametrarna roll och språk.</w:t>
            </w:r>
          </w:p>
          <w:p w14:paraId="2D68FF04" w14:textId="77777777" w:rsidR="00382834" w:rsidRPr="00EF4E96" w:rsidRDefault="00382834" w:rsidP="00EF4E96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EF4E96">
              <w:rPr>
                <w:rFonts w:ascii="Georgia" w:hAnsi="Georgia"/>
              </w:rPr>
              <w:t xml:space="preserve">Lagt till urval av </w:t>
            </w:r>
            <w:proofErr w:type="spellStart"/>
            <w:r w:rsidRPr="00EF4E96">
              <w:rPr>
                <w:rFonts w:ascii="Georgia" w:hAnsi="Georgia"/>
              </w:rPr>
              <w:t>snomed</w:t>
            </w:r>
            <w:proofErr w:type="spellEnd"/>
            <w:r w:rsidRPr="00EF4E96">
              <w:rPr>
                <w:rFonts w:ascii="Georgia" w:hAnsi="Georgia"/>
              </w:rPr>
              <w:t>-koder för roll</w:t>
            </w:r>
            <w:r>
              <w:rPr>
                <w:rFonts w:ascii="Georgia" w:hAnsi="Georgia"/>
              </w:rPr>
              <w:t>.</w:t>
            </w:r>
          </w:p>
          <w:p w14:paraId="300BF95F" w14:textId="77777777" w:rsidR="00382834" w:rsidRPr="00EF4E96" w:rsidRDefault="00382834" w:rsidP="00EF4E96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EF4E96">
              <w:rPr>
                <w:rFonts w:ascii="Georgia" w:hAnsi="Georgia"/>
              </w:rPr>
              <w:t xml:space="preserve">Bytt fältnamn för vård- och omsorgstjänst till </w:t>
            </w:r>
            <w:proofErr w:type="spellStart"/>
            <w:r w:rsidRPr="00EF4E96">
              <w:rPr>
                <w:rFonts w:ascii="Georgia" w:hAnsi="Georgia"/>
              </w:rPr>
              <w:t>careService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566A7ED6" w14:textId="77777777" w:rsidR="00382834" w:rsidRDefault="00382834" w:rsidP="009D5110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EF4E96">
              <w:rPr>
                <w:rFonts w:ascii="Georgia" w:hAnsi="Georgia"/>
              </w:rPr>
              <w:t>Lagt till</w:t>
            </w:r>
            <w:r>
              <w:rPr>
                <w:rFonts w:ascii="Georgia" w:hAnsi="Georgia"/>
              </w:rPr>
              <w:t xml:space="preserve"> remissmall i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 xml:space="preserve"> och </w:t>
            </w:r>
            <w:proofErr w:type="spellStart"/>
            <w:r>
              <w:rPr>
                <w:rFonts w:ascii="Georgia" w:hAnsi="Georgia"/>
              </w:rPr>
              <w:t>u</w:t>
            </w:r>
            <w:r w:rsidRPr="00EF4E96">
              <w:rPr>
                <w:rFonts w:ascii="Georgia" w:hAnsi="Georgia"/>
              </w:rPr>
              <w:t>pdateOfferings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4E90C2F7" w14:textId="77777777" w:rsidR="00382834" w:rsidRDefault="00382834" w:rsidP="009D5110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9D5110">
              <w:rPr>
                <w:rFonts w:ascii="Georgia" w:hAnsi="Georgia"/>
              </w:rPr>
              <w:t>Korrigerat beskrivningen för typ av vård- och omsorgstjänst</w:t>
            </w:r>
            <w:r>
              <w:rPr>
                <w:rFonts w:ascii="Georgia" w:hAnsi="Georgia"/>
              </w:rPr>
              <w:t>.</w:t>
            </w:r>
          </w:p>
          <w:p w14:paraId="229454CD" w14:textId="77777777" w:rsidR="00382834" w:rsidRDefault="00382834" w:rsidP="009D5110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9D5110">
              <w:rPr>
                <w:rFonts w:ascii="Georgia" w:hAnsi="Georgia"/>
              </w:rPr>
              <w:lastRenderedPageBreak/>
              <w:t xml:space="preserve">Lagt till id för utbudsansvarig organisation i begäran för </w:t>
            </w:r>
            <w:proofErr w:type="spellStart"/>
            <w:r w:rsidRPr="009D5110"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2F85F27F" w14:textId="77777777" w:rsidR="00382834" w:rsidRDefault="00382834" w:rsidP="009D5110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in en nivå överst i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 xml:space="preserve"> och </w:t>
            </w:r>
            <w:proofErr w:type="spellStart"/>
            <w:r>
              <w:rPr>
                <w:rFonts w:ascii="Georgia" w:hAnsi="Georgia"/>
              </w:rPr>
              <w:t>updateOfferings</w:t>
            </w:r>
            <w:proofErr w:type="spellEnd"/>
            <w:r>
              <w:rPr>
                <w:rFonts w:ascii="Georgia" w:hAnsi="Georgia"/>
              </w:rPr>
              <w:t xml:space="preserve"> som är Vård- och omsorgstjänst (</w:t>
            </w:r>
            <w:proofErr w:type="spellStart"/>
            <w:r>
              <w:rPr>
                <w:rFonts w:ascii="Georgia" w:hAnsi="Georgia"/>
              </w:rPr>
              <w:t>careService</w:t>
            </w:r>
            <w:proofErr w:type="spellEnd"/>
            <w:r>
              <w:rPr>
                <w:rFonts w:ascii="Georgia" w:hAnsi="Georgia"/>
              </w:rPr>
              <w:t>).</w:t>
            </w:r>
          </w:p>
          <w:p w14:paraId="40B4CA8D" w14:textId="77777777" w:rsidR="00382834" w:rsidRDefault="00382834" w:rsidP="00630C15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Uppdaterat </w:t>
            </w:r>
            <w:proofErr w:type="spellStart"/>
            <w:r>
              <w:rPr>
                <w:rFonts w:ascii="Georgia" w:hAnsi="Georgia"/>
              </w:rPr>
              <w:t>oid</w:t>
            </w:r>
            <w:proofErr w:type="spellEnd"/>
            <w:r>
              <w:rPr>
                <w:rFonts w:ascii="Georgia" w:hAnsi="Georgia"/>
              </w:rPr>
              <w:t xml:space="preserve"> för organisationsnummer.</w:t>
            </w:r>
          </w:p>
          <w:p w14:paraId="72CB69F2" w14:textId="77777777" w:rsidR="00382834" w:rsidRDefault="00382834" w:rsidP="00630C15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beskrivning för vård- och omsorgstjänst som saknades i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 xml:space="preserve"> och </w:t>
            </w:r>
            <w:proofErr w:type="spellStart"/>
            <w:r>
              <w:rPr>
                <w:rFonts w:ascii="Georgia" w:hAnsi="Georgia"/>
              </w:rPr>
              <w:t>updateOfferings</w:t>
            </w:r>
            <w:proofErr w:type="spellEnd"/>
            <w:r>
              <w:rPr>
                <w:rFonts w:ascii="Georgia" w:hAnsi="Georgia"/>
              </w:rPr>
              <w:t xml:space="preserve"> fältregler. </w:t>
            </w:r>
          </w:p>
          <w:p w14:paraId="00AC6A3F" w14:textId="77777777" w:rsidR="00382834" w:rsidRDefault="00382834" w:rsidP="00630C15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Korrigerat attributnamn roll till </w:t>
            </w:r>
            <w:proofErr w:type="spellStart"/>
            <w:r>
              <w:rPr>
                <w:rFonts w:ascii="Georgia" w:hAnsi="Georgia"/>
              </w:rPr>
              <w:t>riktadTillRoll</w:t>
            </w:r>
            <w:proofErr w:type="spellEnd"/>
            <w:r>
              <w:rPr>
                <w:rFonts w:ascii="Georgia" w:hAnsi="Georgia"/>
              </w:rPr>
              <w:t xml:space="preserve"> (i beskrivning).</w:t>
            </w:r>
          </w:p>
          <w:p w14:paraId="717493C7" w14:textId="77777777" w:rsidR="00382834" w:rsidRDefault="00382834" w:rsidP="00630C15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</w:p>
        </w:tc>
        <w:tc>
          <w:tcPr>
            <w:tcW w:w="2126" w:type="dxa"/>
          </w:tcPr>
          <w:p w14:paraId="20562F89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Malin Ljunggren</w:t>
            </w:r>
          </w:p>
        </w:tc>
      </w:tr>
      <w:tr w:rsidR="00382834" w:rsidRPr="000C2908" w14:paraId="57579DCA" w14:textId="77777777" w:rsidTr="00382834">
        <w:tc>
          <w:tcPr>
            <w:tcW w:w="1304" w:type="dxa"/>
          </w:tcPr>
          <w:p w14:paraId="4C2A9B46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1993B39C" w14:textId="77777777" w:rsidR="00382834" w:rsidRDefault="00382834" w:rsidP="00AE642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2017-09-11</w:t>
            </w:r>
          </w:p>
        </w:tc>
        <w:tc>
          <w:tcPr>
            <w:tcW w:w="5208" w:type="dxa"/>
          </w:tcPr>
          <w:p w14:paraId="525E1FB8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1C1FF9">
              <w:rPr>
                <w:rFonts w:ascii="Georgia" w:hAnsi="Georgia"/>
              </w:rPr>
              <w:t>Uppdaterat</w:t>
            </w:r>
            <w:r>
              <w:rPr>
                <w:rFonts w:ascii="Georgia" w:hAnsi="Georgia"/>
              </w:rPr>
              <w:t>:</w:t>
            </w:r>
          </w:p>
          <w:p w14:paraId="7FF3AA96" w14:textId="77777777" w:rsidR="00382834" w:rsidRPr="001C1FF9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-</w:t>
            </w:r>
            <w:r w:rsidRPr="001C1FF9">
              <w:rPr>
                <w:rFonts w:ascii="Georgia" w:hAnsi="Georgia"/>
              </w:rPr>
              <w:t>arbe</w:t>
            </w:r>
            <w:r>
              <w:rPr>
                <w:rFonts w:ascii="Georgia" w:hAnsi="Georgia"/>
              </w:rPr>
              <w:t xml:space="preserve">tsflöde för Hitta utbud och </w:t>
            </w:r>
            <w:r w:rsidRPr="001C1FF9">
              <w:rPr>
                <w:rFonts w:ascii="Georgia" w:hAnsi="Georgia"/>
              </w:rPr>
              <w:t>Sök vård- och omsorgstjänster</w:t>
            </w:r>
          </w:p>
          <w:p w14:paraId="41E4270A" w14:textId="77777777" w:rsidR="00382834" w:rsidRPr="001C1FF9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-sekvens för S</w:t>
            </w:r>
            <w:r w:rsidRPr="001C1FF9">
              <w:rPr>
                <w:rFonts w:ascii="Georgia" w:hAnsi="Georgia"/>
              </w:rPr>
              <w:t>ök vård- och omsorgstjänst</w:t>
            </w:r>
          </w:p>
          <w:p w14:paraId="68BA8FDC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-</w:t>
            </w:r>
            <w:r w:rsidRPr="001C1FF9">
              <w:rPr>
                <w:rFonts w:ascii="Georgia" w:hAnsi="Georgia"/>
              </w:rPr>
              <w:t xml:space="preserve">kapitlet adressering (system- och </w:t>
            </w:r>
            <w:proofErr w:type="spellStart"/>
            <w:r w:rsidRPr="001C1FF9">
              <w:rPr>
                <w:rFonts w:ascii="Georgia" w:hAnsi="Georgia"/>
              </w:rPr>
              <w:t>verksamhetsadresserat</w:t>
            </w:r>
            <w:proofErr w:type="spellEnd"/>
            <w:r w:rsidRPr="001C1FF9">
              <w:rPr>
                <w:rFonts w:ascii="Georgia" w:hAnsi="Georgia"/>
              </w:rPr>
              <w:t>)</w:t>
            </w:r>
          </w:p>
          <w:p w14:paraId="582DD3F8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-utbudsansvarig organisation till </w:t>
            </w:r>
            <w:proofErr w:type="spellStart"/>
            <w:r>
              <w:rPr>
                <w:rFonts w:ascii="Georgia" w:hAnsi="Georgia"/>
              </w:rPr>
              <w:t>providingOrganization</w:t>
            </w:r>
            <w:proofErr w:type="spellEnd"/>
          </w:p>
          <w:p w14:paraId="7129C441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- utförande enhet till </w:t>
            </w:r>
            <w:proofErr w:type="spellStart"/>
            <w:r>
              <w:rPr>
                <w:rFonts w:ascii="Georgia" w:hAnsi="Georgia"/>
              </w:rPr>
              <w:t>performingOrganization</w:t>
            </w:r>
            <w:proofErr w:type="spellEnd"/>
          </w:p>
          <w:p w14:paraId="6A5AF8C8" w14:textId="77777777" w:rsidR="00382834" w:rsidRPr="001C1FF9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organisation som utförande enhet tillhör till </w:t>
            </w:r>
            <w:proofErr w:type="spellStart"/>
            <w:r>
              <w:rPr>
                <w:rFonts w:ascii="Georgia" w:hAnsi="Georgia"/>
              </w:rPr>
              <w:t>resposibleOrganization</w:t>
            </w:r>
            <w:proofErr w:type="spellEnd"/>
            <w:r>
              <w:rPr>
                <w:rFonts w:ascii="Georgia" w:hAnsi="Georgia"/>
              </w:rPr>
              <w:t xml:space="preserve"> </w:t>
            </w:r>
          </w:p>
          <w:p w14:paraId="3F070492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</w:rPr>
              <w:t xml:space="preserve">-vård- och omsorgstjänstens id och referens till vård- och omsorgstjänst från </w:t>
            </w:r>
            <w:r>
              <w:rPr>
                <w:rFonts w:ascii="Georgia" w:hAnsi="Georgia"/>
                <w:spacing w:val="-1"/>
              </w:rPr>
              <w:t>UUIDv4 till II.</w:t>
            </w:r>
          </w:p>
          <w:p w14:paraId="0B472ECF" w14:textId="77777777" w:rsidR="00382834" w:rsidRDefault="00382834" w:rsidP="0098331F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</w:p>
        </w:tc>
        <w:tc>
          <w:tcPr>
            <w:tcW w:w="2126" w:type="dxa"/>
          </w:tcPr>
          <w:p w14:paraId="44DB5F8A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39AAD3A0" w14:textId="77777777" w:rsidTr="00382834">
        <w:tc>
          <w:tcPr>
            <w:tcW w:w="1304" w:type="dxa"/>
          </w:tcPr>
          <w:p w14:paraId="574D4405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4A375466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2017-10-09</w:t>
            </w:r>
          </w:p>
        </w:tc>
        <w:tc>
          <w:tcPr>
            <w:tcW w:w="5208" w:type="dxa"/>
          </w:tcPr>
          <w:p w14:paraId="47ADAC10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Uppdaterat texter. </w:t>
            </w:r>
          </w:p>
          <w:p w14:paraId="6CAEC7F0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övriga regler för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08393222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</w:t>
            </w:r>
            <w:proofErr w:type="spellStart"/>
            <w:r>
              <w:rPr>
                <w:rFonts w:ascii="Georgia" w:hAnsi="Georgia"/>
              </w:rPr>
              <w:t>oid</w:t>
            </w:r>
            <w:proofErr w:type="spellEnd"/>
            <w:r>
              <w:rPr>
                <w:rFonts w:ascii="Georgia" w:hAnsi="Georgia"/>
              </w:rPr>
              <w:t xml:space="preserve"> för språk och koder för finansieringsform.</w:t>
            </w:r>
          </w:p>
          <w:p w14:paraId="15450437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Tagit bort UUID från kapitlet formatregler.</w:t>
            </w:r>
          </w:p>
          <w:p w14:paraId="13BF7EDC" w14:textId="77777777" w:rsidR="00382834" w:rsidRPr="001C1FF9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</w:p>
        </w:tc>
        <w:tc>
          <w:tcPr>
            <w:tcW w:w="2126" w:type="dxa"/>
          </w:tcPr>
          <w:p w14:paraId="34727F56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Ljunggren, Thomas Siltberg</w:t>
            </w:r>
          </w:p>
        </w:tc>
      </w:tr>
      <w:tr w:rsidR="00382834" w:rsidRPr="000C2908" w14:paraId="3B164AD1" w14:textId="77777777" w:rsidTr="00382834">
        <w:tc>
          <w:tcPr>
            <w:tcW w:w="1304" w:type="dxa"/>
          </w:tcPr>
          <w:p w14:paraId="6985684E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3DFF679B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2017-10-12</w:t>
            </w:r>
          </w:p>
        </w:tc>
        <w:tc>
          <w:tcPr>
            <w:tcW w:w="5208" w:type="dxa"/>
          </w:tcPr>
          <w:p w14:paraId="0A367509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rader för </w:t>
            </w:r>
            <w:proofErr w:type="spellStart"/>
            <w:r>
              <w:rPr>
                <w:rFonts w:ascii="Georgia" w:hAnsi="Georgia"/>
              </w:rPr>
              <w:t>longitude</w:t>
            </w:r>
            <w:proofErr w:type="spellEnd"/>
            <w:r>
              <w:rPr>
                <w:rFonts w:ascii="Georgia" w:hAnsi="Georgia"/>
              </w:rPr>
              <w:t xml:space="preserve"> och </w:t>
            </w:r>
            <w:proofErr w:type="spellStart"/>
            <w:r>
              <w:rPr>
                <w:rFonts w:ascii="Georgia" w:hAnsi="Georgia"/>
              </w:rPr>
              <w:t>latitude</w:t>
            </w:r>
            <w:proofErr w:type="spellEnd"/>
            <w:r>
              <w:rPr>
                <w:rFonts w:ascii="Georgia" w:hAnsi="Georgia"/>
              </w:rPr>
              <w:t xml:space="preserve"> för polygon.</w:t>
            </w:r>
          </w:p>
          <w:p w14:paraId="663497EF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fler regler för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 xml:space="preserve"> och </w:t>
            </w:r>
            <w:proofErr w:type="spellStart"/>
            <w:r>
              <w:rPr>
                <w:rFonts w:ascii="Georgia" w:hAnsi="Georgia"/>
              </w:rPr>
              <w:t>updateOfferings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0AB59879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Tagit bort </w:t>
            </w:r>
            <w:proofErr w:type="spellStart"/>
            <w:r>
              <w:rPr>
                <w:rFonts w:ascii="Georgia" w:hAnsi="Georgia"/>
              </w:rPr>
              <w:t>ResultType</w:t>
            </w:r>
            <w:proofErr w:type="spellEnd"/>
            <w:r>
              <w:rPr>
                <w:rFonts w:ascii="Georgia" w:hAnsi="Georgia"/>
              </w:rPr>
              <w:t xml:space="preserve"> i </w:t>
            </w:r>
            <w:proofErr w:type="spellStart"/>
            <w:r>
              <w:rPr>
                <w:rFonts w:ascii="Georgia" w:hAnsi="Georgia"/>
              </w:rPr>
              <w:t>updateOfferings</w:t>
            </w:r>
            <w:proofErr w:type="spellEnd"/>
            <w:r>
              <w:rPr>
                <w:rFonts w:ascii="Georgia" w:hAnsi="Georgia"/>
              </w:rPr>
              <w:t xml:space="preserve"> (ska ligga direkt i svaret). </w:t>
            </w:r>
          </w:p>
        </w:tc>
        <w:tc>
          <w:tcPr>
            <w:tcW w:w="2126" w:type="dxa"/>
          </w:tcPr>
          <w:p w14:paraId="73A71BF7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78D346EA" w14:textId="77777777" w:rsidTr="00382834">
        <w:tc>
          <w:tcPr>
            <w:tcW w:w="1304" w:type="dxa"/>
          </w:tcPr>
          <w:p w14:paraId="6140FE2E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156404C7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2017-10-18</w:t>
            </w:r>
          </w:p>
        </w:tc>
        <w:tc>
          <w:tcPr>
            <w:tcW w:w="5208" w:type="dxa"/>
          </w:tcPr>
          <w:p w14:paraId="39180682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Ändrat namn på </w:t>
            </w:r>
            <w:proofErr w:type="spellStart"/>
            <w:r>
              <w:rPr>
                <w:rFonts w:ascii="Georgia" w:hAnsi="Georgia"/>
              </w:rPr>
              <w:t>getOfferings</w:t>
            </w:r>
            <w:proofErr w:type="spellEnd"/>
            <w:r>
              <w:rPr>
                <w:rFonts w:ascii="Georgia" w:hAnsi="Georgia"/>
              </w:rPr>
              <w:t xml:space="preserve"> till </w:t>
            </w:r>
            <w:proofErr w:type="spellStart"/>
            <w:r>
              <w:rPr>
                <w:rFonts w:ascii="Georgia" w:hAnsi="Georgia"/>
              </w:rPr>
              <w:t>GetCareServiceOfferings</w:t>
            </w:r>
            <w:proofErr w:type="spellEnd"/>
            <w:r>
              <w:rPr>
                <w:rFonts w:ascii="Georgia" w:hAnsi="Georgia"/>
              </w:rPr>
              <w:t xml:space="preserve"> och </w:t>
            </w:r>
            <w:proofErr w:type="spellStart"/>
            <w:r>
              <w:rPr>
                <w:rFonts w:ascii="Georgia" w:hAnsi="Georgia"/>
              </w:rPr>
              <w:t>UpdateOfferings</w:t>
            </w:r>
            <w:proofErr w:type="spellEnd"/>
            <w:r>
              <w:rPr>
                <w:rFonts w:ascii="Georgia" w:hAnsi="Georgia"/>
              </w:rPr>
              <w:t xml:space="preserve"> till </w:t>
            </w:r>
            <w:proofErr w:type="spellStart"/>
            <w:r>
              <w:rPr>
                <w:rFonts w:ascii="Georgia" w:hAnsi="Georgia"/>
              </w:rPr>
              <w:t>UpdateCareServiceOfferings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2126" w:type="dxa"/>
          </w:tcPr>
          <w:p w14:paraId="69BE7640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7A0619A9" w14:textId="77777777" w:rsidTr="00382834">
        <w:tc>
          <w:tcPr>
            <w:tcW w:w="1304" w:type="dxa"/>
          </w:tcPr>
          <w:p w14:paraId="5C548042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30C94A8E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2017-10-19</w:t>
            </w:r>
          </w:p>
        </w:tc>
        <w:tc>
          <w:tcPr>
            <w:tcW w:w="5208" w:type="dxa"/>
          </w:tcPr>
          <w:p w14:paraId="353DF69D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Ändrat </w:t>
            </w:r>
            <w:proofErr w:type="spellStart"/>
            <w:r>
              <w:rPr>
                <w:rFonts w:ascii="Georgia" w:hAnsi="Georgia"/>
              </w:rPr>
              <w:t>StringListType</w:t>
            </w:r>
            <w:proofErr w:type="spellEnd"/>
            <w:r>
              <w:rPr>
                <w:rFonts w:ascii="Georgia" w:hAnsi="Georgia"/>
              </w:rPr>
              <w:t xml:space="preserve"> till String och </w:t>
            </w:r>
            <w:proofErr w:type="gramStart"/>
            <w:r>
              <w:rPr>
                <w:rFonts w:ascii="Georgia" w:hAnsi="Georgia"/>
              </w:rPr>
              <w:t>0..</w:t>
            </w:r>
            <w:proofErr w:type="gramEnd"/>
            <w:r>
              <w:rPr>
                <w:rFonts w:ascii="Georgia" w:hAnsi="Georgia"/>
              </w:rPr>
              <w:t>*.</w:t>
            </w:r>
          </w:p>
          <w:p w14:paraId="252AB463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Uppdaterat RFC822 till RFC2822.</w:t>
            </w:r>
          </w:p>
        </w:tc>
        <w:tc>
          <w:tcPr>
            <w:tcW w:w="2126" w:type="dxa"/>
          </w:tcPr>
          <w:p w14:paraId="7256FB26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7E5534C5" w14:textId="77777777" w:rsidTr="00382834">
        <w:tc>
          <w:tcPr>
            <w:tcW w:w="1304" w:type="dxa"/>
          </w:tcPr>
          <w:p w14:paraId="57135BC8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1CB4FD5F" w14:textId="77777777" w:rsidR="00382834" w:rsidRDefault="00382834" w:rsidP="00BE3CC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2017-10-25</w:t>
            </w:r>
          </w:p>
        </w:tc>
        <w:tc>
          <w:tcPr>
            <w:tcW w:w="5208" w:type="dxa"/>
          </w:tcPr>
          <w:p w14:paraId="6668E6B3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Ändrat namn på tjänstekontraktet </w:t>
            </w:r>
            <w:proofErr w:type="spellStart"/>
            <w:r>
              <w:rPr>
                <w:rFonts w:ascii="Georgia" w:hAnsi="Georgia"/>
              </w:rPr>
              <w:t>GetServiceProviders</w:t>
            </w:r>
            <w:proofErr w:type="spellEnd"/>
            <w:r>
              <w:rPr>
                <w:rFonts w:ascii="Georgia" w:hAnsi="Georgia"/>
              </w:rPr>
              <w:t xml:space="preserve"> till </w:t>
            </w:r>
            <w:proofErr w:type="spellStart"/>
            <w:r>
              <w:rPr>
                <w:rFonts w:ascii="Georgia" w:hAnsi="Georgia"/>
              </w:rPr>
              <w:t>GetOfferingCatalogues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61673BEA" w14:textId="77777777" w:rsidR="00382834" w:rsidRDefault="00382834" w:rsidP="001C1FF9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</w:p>
        </w:tc>
        <w:tc>
          <w:tcPr>
            <w:tcW w:w="2126" w:type="dxa"/>
          </w:tcPr>
          <w:p w14:paraId="50726682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Ljunggren, Thomas Siltberg</w:t>
            </w:r>
          </w:p>
        </w:tc>
      </w:tr>
      <w:tr w:rsidR="00382834" w:rsidRPr="000C2908" w14:paraId="3AA881E7" w14:textId="77777777" w:rsidTr="00382834">
        <w:tc>
          <w:tcPr>
            <w:tcW w:w="1304" w:type="dxa"/>
          </w:tcPr>
          <w:p w14:paraId="25D6771C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2FA4254B" w14:textId="77777777" w:rsidR="00382834" w:rsidRDefault="00382834" w:rsidP="00BE3CC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2017-10-30</w:t>
            </w:r>
          </w:p>
        </w:tc>
        <w:tc>
          <w:tcPr>
            <w:tcW w:w="5208" w:type="dxa"/>
          </w:tcPr>
          <w:p w14:paraId="473789F5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Tagit bort attributet Finansieringsform och </w:t>
            </w:r>
            <w:proofErr w:type="gramStart"/>
            <w:r>
              <w:rPr>
                <w:rFonts w:ascii="Georgia" w:hAnsi="Georgia"/>
              </w:rPr>
              <w:t>istället</w:t>
            </w:r>
            <w:proofErr w:type="gramEnd"/>
            <w:r>
              <w:rPr>
                <w:rFonts w:ascii="Georgia" w:hAnsi="Georgia"/>
              </w:rPr>
              <w:t xml:space="preserve"> lagt till ”Offentlig huvudman” i Organisation.</w:t>
            </w:r>
          </w:p>
          <w:p w14:paraId="38B4626F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GetCareServiceOfferings</w:t>
            </w:r>
            <w:proofErr w:type="spellEnd"/>
            <w:r>
              <w:rPr>
                <w:rFonts w:ascii="Georgia" w:hAnsi="Georgia"/>
              </w:rPr>
              <w:t>: Lagt ”id för utbudsansvarig organisation” och ”offentlig huvudman” på översta nivån i begäran.</w:t>
            </w:r>
          </w:p>
          <w:p w14:paraId="7B30FB69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Uppdaterat </w:t>
            </w:r>
            <w:proofErr w:type="spellStart"/>
            <w:r>
              <w:rPr>
                <w:rFonts w:ascii="Georgia" w:hAnsi="Georgia"/>
              </w:rPr>
              <w:t>MIM:ar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2126" w:type="dxa"/>
          </w:tcPr>
          <w:p w14:paraId="2129E91A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Ljunggren, Thomas Siltberg</w:t>
            </w:r>
          </w:p>
        </w:tc>
      </w:tr>
      <w:tr w:rsidR="00382834" w:rsidRPr="000C2908" w14:paraId="0F18CD62" w14:textId="77777777" w:rsidTr="00382834">
        <w:tc>
          <w:tcPr>
            <w:tcW w:w="1304" w:type="dxa"/>
          </w:tcPr>
          <w:p w14:paraId="6D8C6025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2.0_RC3</w:t>
            </w:r>
          </w:p>
        </w:tc>
        <w:tc>
          <w:tcPr>
            <w:tcW w:w="1560" w:type="dxa"/>
          </w:tcPr>
          <w:p w14:paraId="3D51547E" w14:textId="77777777" w:rsidR="00382834" w:rsidRDefault="00382834" w:rsidP="00BE3CC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2017-11-09</w:t>
            </w:r>
          </w:p>
        </w:tc>
        <w:tc>
          <w:tcPr>
            <w:tcW w:w="5208" w:type="dxa"/>
          </w:tcPr>
          <w:p w14:paraId="742332B9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Uppdaterat SLA-kraven.</w:t>
            </w:r>
          </w:p>
          <w:p w14:paraId="055DD1F4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 xml:space="preserve">Ändrat text på Beskrivning (för vård- och omsorgstjänst och nationellt överenskommen beskrivning) till ”Om beskrivning </w:t>
            </w:r>
            <w:proofErr w:type="gramStart"/>
            <w:r>
              <w:rPr>
                <w:rFonts w:ascii="Georgia" w:hAnsi="Georgia"/>
              </w:rPr>
              <w:t>anges..</w:t>
            </w:r>
            <w:proofErr w:type="gramEnd"/>
            <w:r>
              <w:rPr>
                <w:rFonts w:ascii="Georgia" w:hAnsi="Georgia"/>
              </w:rPr>
              <w:t>” istället för ”Det ska åtminstone finnas en…”</w:t>
            </w:r>
          </w:p>
          <w:p w14:paraId="7B4C4319" w14:textId="77777777" w:rsidR="00382834" w:rsidRDefault="00382834" w:rsidP="0049379C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Uppdaterat text i fritextsökning (</w:t>
            </w:r>
            <w:proofErr w:type="spellStart"/>
            <w:r>
              <w:rPr>
                <w:rFonts w:ascii="Georgia" w:hAnsi="Georgia"/>
              </w:rPr>
              <w:t>GetCareServiceOfferings</w:t>
            </w:r>
            <w:proofErr w:type="spellEnd"/>
            <w:r>
              <w:rPr>
                <w:rFonts w:ascii="Georgia" w:hAnsi="Georgia"/>
              </w:rPr>
              <w:t>).</w:t>
            </w:r>
          </w:p>
          <w:p w14:paraId="37B6FE88" w14:textId="77777777" w:rsidR="00382834" w:rsidRPr="0049379C" w:rsidRDefault="00382834" w:rsidP="0049379C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49379C">
              <w:rPr>
                <w:rFonts w:ascii="Georgia" w:hAnsi="Georgia"/>
              </w:rPr>
              <w:t xml:space="preserve">Lagt till root och extension på </w:t>
            </w:r>
            <w:proofErr w:type="spellStart"/>
            <w:r w:rsidRPr="0049379C">
              <w:rPr>
                <w:rFonts w:ascii="Georgia" w:hAnsi="Georgia"/>
              </w:rPr>
              <w:t>careServiceId</w:t>
            </w:r>
            <w:proofErr w:type="spellEnd"/>
            <w:r w:rsidRPr="0049379C">
              <w:rPr>
                <w:rFonts w:ascii="Georgia" w:hAnsi="Georgia"/>
              </w:rPr>
              <w:t xml:space="preserve"> och </w:t>
            </w:r>
            <w:proofErr w:type="spellStart"/>
            <w:r w:rsidRPr="0049379C">
              <w:rPr>
                <w:rFonts w:ascii="Georgia" w:hAnsi="Georgia"/>
              </w:rPr>
              <w:t>referenceToCareServiceId</w:t>
            </w:r>
            <w:proofErr w:type="spellEnd"/>
          </w:p>
          <w:p w14:paraId="024F8957" w14:textId="77777777" w:rsidR="00382834" w:rsidRPr="0049379C" w:rsidRDefault="00382834" w:rsidP="0049379C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49379C">
              <w:rPr>
                <w:rFonts w:ascii="Georgia" w:hAnsi="Georgia"/>
              </w:rPr>
              <w:t xml:space="preserve">Begäran i </w:t>
            </w:r>
            <w:proofErr w:type="spellStart"/>
            <w:r w:rsidRPr="0049379C">
              <w:rPr>
                <w:rFonts w:ascii="Georgia" w:hAnsi="Georgia"/>
              </w:rPr>
              <w:t>GetCareServiceOfferings</w:t>
            </w:r>
            <w:proofErr w:type="spellEnd"/>
            <w:r w:rsidRPr="0049379C">
              <w:rPr>
                <w:rFonts w:ascii="Georgia" w:hAnsi="Georgia"/>
              </w:rPr>
              <w:t xml:space="preserve">: flyttat upp </w:t>
            </w:r>
            <w:proofErr w:type="spellStart"/>
            <w:r w:rsidRPr="0049379C">
              <w:rPr>
                <w:rFonts w:ascii="Georgia" w:hAnsi="Georgia"/>
              </w:rPr>
              <w:t>providingOrganizationId</w:t>
            </w:r>
            <w:proofErr w:type="spellEnd"/>
            <w:r w:rsidRPr="0049379C">
              <w:rPr>
                <w:rFonts w:ascii="Georgia" w:hAnsi="Georgia"/>
              </w:rPr>
              <w:t xml:space="preserve"> och </w:t>
            </w:r>
            <w:proofErr w:type="spellStart"/>
            <w:r w:rsidRPr="0049379C">
              <w:rPr>
                <w:rFonts w:ascii="Georgia" w:hAnsi="Georgia"/>
              </w:rPr>
              <w:t>publicProvider</w:t>
            </w:r>
            <w:proofErr w:type="spellEnd"/>
            <w:r w:rsidRPr="0049379C">
              <w:rPr>
                <w:rFonts w:ascii="Georgia" w:hAnsi="Georgia"/>
              </w:rPr>
              <w:t xml:space="preserve"> en nivå</w:t>
            </w:r>
          </w:p>
          <w:p w14:paraId="40549197" w14:textId="77777777" w:rsidR="00382834" w:rsidRPr="0049379C" w:rsidRDefault="00382834" w:rsidP="0049379C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49379C">
              <w:rPr>
                <w:rFonts w:ascii="Georgia" w:hAnsi="Georgia"/>
              </w:rPr>
              <w:t xml:space="preserve"> + ändrat </w:t>
            </w:r>
            <w:proofErr w:type="spellStart"/>
            <w:r w:rsidRPr="0049379C">
              <w:rPr>
                <w:rFonts w:ascii="Georgia" w:hAnsi="Georgia"/>
              </w:rPr>
              <w:t>providingOrganizationId</w:t>
            </w:r>
            <w:proofErr w:type="spellEnd"/>
            <w:r w:rsidRPr="0049379C">
              <w:rPr>
                <w:rFonts w:ascii="Georgia" w:hAnsi="Georgia"/>
              </w:rPr>
              <w:t xml:space="preserve"> till </w:t>
            </w:r>
            <w:proofErr w:type="gramStart"/>
            <w:r w:rsidRPr="0049379C">
              <w:rPr>
                <w:rFonts w:ascii="Georgia" w:hAnsi="Georgia"/>
              </w:rPr>
              <w:t>0..</w:t>
            </w:r>
            <w:proofErr w:type="gramEnd"/>
            <w:r w:rsidRPr="0049379C">
              <w:rPr>
                <w:rFonts w:ascii="Georgia" w:hAnsi="Georgia"/>
              </w:rPr>
              <w:t>*</w:t>
            </w:r>
          </w:p>
          <w:p w14:paraId="07623689" w14:textId="77777777" w:rsidR="00382834" w:rsidRPr="0049379C" w:rsidRDefault="00382834" w:rsidP="0049379C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49379C">
              <w:rPr>
                <w:rFonts w:ascii="Georgia" w:hAnsi="Georgia"/>
              </w:rPr>
              <w:t xml:space="preserve">Lagt till </w:t>
            </w:r>
            <w:proofErr w:type="spellStart"/>
            <w:r w:rsidRPr="0049379C">
              <w:rPr>
                <w:rFonts w:ascii="Georgia" w:hAnsi="Georgia"/>
              </w:rPr>
              <w:t>true</w:t>
            </w:r>
            <w:proofErr w:type="spellEnd"/>
            <w:r w:rsidRPr="0049379C">
              <w:rPr>
                <w:rFonts w:ascii="Georgia" w:hAnsi="Georgia"/>
              </w:rPr>
              <w:t xml:space="preserve"> och </w:t>
            </w:r>
            <w:proofErr w:type="spellStart"/>
            <w:r w:rsidRPr="0049379C">
              <w:rPr>
                <w:rFonts w:ascii="Georgia" w:hAnsi="Georgia"/>
              </w:rPr>
              <w:t>false</w:t>
            </w:r>
            <w:proofErr w:type="spellEnd"/>
            <w:r w:rsidRPr="0049379C">
              <w:rPr>
                <w:rFonts w:ascii="Georgia" w:hAnsi="Georgia"/>
              </w:rPr>
              <w:t xml:space="preserve"> i beskrivning av fältet obligatorisk (under remissmall).</w:t>
            </w:r>
          </w:p>
          <w:p w14:paraId="5DD2E6BB" w14:textId="77777777" w:rsidR="00382834" w:rsidRPr="0049379C" w:rsidRDefault="00382834" w:rsidP="0049379C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49379C">
              <w:rPr>
                <w:rFonts w:ascii="Georgia" w:hAnsi="Georgia"/>
              </w:rPr>
              <w:t xml:space="preserve">Lagt till exempel för patientavgift (för </w:t>
            </w:r>
            <w:proofErr w:type="spellStart"/>
            <w:r w:rsidRPr="0049379C">
              <w:rPr>
                <w:rFonts w:ascii="Georgia" w:hAnsi="Georgia"/>
              </w:rPr>
              <w:t>value</w:t>
            </w:r>
            <w:proofErr w:type="spellEnd"/>
            <w:r w:rsidRPr="0049379C">
              <w:rPr>
                <w:rFonts w:ascii="Georgia" w:hAnsi="Georgia"/>
              </w:rPr>
              <w:t xml:space="preserve"> och </w:t>
            </w:r>
            <w:proofErr w:type="spellStart"/>
            <w:r w:rsidRPr="0049379C">
              <w:rPr>
                <w:rFonts w:ascii="Georgia" w:hAnsi="Georgia"/>
              </w:rPr>
              <w:t>currency</w:t>
            </w:r>
            <w:proofErr w:type="spellEnd"/>
            <w:r w:rsidRPr="0049379C">
              <w:rPr>
                <w:rFonts w:ascii="Georgia" w:hAnsi="Georgia"/>
              </w:rPr>
              <w:t>)</w:t>
            </w:r>
          </w:p>
          <w:p w14:paraId="7EEA8047" w14:textId="77777777" w:rsidR="00382834" w:rsidRDefault="00382834" w:rsidP="0049379C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 w:rsidRPr="0049379C">
              <w:rPr>
                <w:rFonts w:ascii="Georgia" w:hAnsi="Georgia"/>
              </w:rPr>
              <w:t>Lagt till beskrivning på Virtuell plats.</w:t>
            </w:r>
          </w:p>
          <w:p w14:paraId="054816A9" w14:textId="77777777" w:rsidR="00382834" w:rsidRDefault="00382834" w:rsidP="0049379C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Tagit bort </w:t>
            </w:r>
            <w:r w:rsidRPr="008D14B1">
              <w:rPr>
                <w:rFonts w:ascii="Georgia" w:hAnsi="Georgia"/>
              </w:rPr>
              <w:t xml:space="preserve">samt </w:t>
            </w:r>
            <w:proofErr w:type="spellStart"/>
            <w:r w:rsidRPr="008D14B1">
              <w:rPr>
                <w:rFonts w:ascii="Georgia" w:hAnsi="Georgia"/>
              </w:rPr>
              <w:t>errorCode</w:t>
            </w:r>
            <w:proofErr w:type="spellEnd"/>
            <w:r w:rsidRPr="008D14B1">
              <w:rPr>
                <w:rFonts w:ascii="Georgia" w:hAnsi="Georgia"/>
              </w:rPr>
              <w:t xml:space="preserve"> = INVALID_UPDATE</w:t>
            </w:r>
            <w:r>
              <w:rPr>
                <w:rFonts w:ascii="Georgia" w:hAnsi="Georgia"/>
              </w:rPr>
              <w:t>.</w:t>
            </w:r>
          </w:p>
        </w:tc>
        <w:tc>
          <w:tcPr>
            <w:tcW w:w="2126" w:type="dxa"/>
          </w:tcPr>
          <w:p w14:paraId="399A1667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 w:rsidRPr="00BA2704">
              <w:rPr>
                <w:rFonts w:ascii="Georgia" w:hAnsi="Georgia"/>
              </w:rPr>
              <w:lastRenderedPageBreak/>
              <w:t>Malin Ljunggren</w:t>
            </w:r>
          </w:p>
        </w:tc>
      </w:tr>
      <w:tr w:rsidR="00382834" w:rsidRPr="000C2908" w14:paraId="51C652BD" w14:textId="77777777" w:rsidTr="00382834">
        <w:tc>
          <w:tcPr>
            <w:tcW w:w="1304" w:type="dxa"/>
          </w:tcPr>
          <w:p w14:paraId="458BDB67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2.0_RC4</w:t>
            </w:r>
          </w:p>
        </w:tc>
        <w:tc>
          <w:tcPr>
            <w:tcW w:w="1560" w:type="dxa"/>
          </w:tcPr>
          <w:p w14:paraId="216CDE1B" w14:textId="77777777" w:rsidR="00382834" w:rsidRDefault="00382834" w:rsidP="00BE3CC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2017-12-01</w:t>
            </w:r>
          </w:p>
        </w:tc>
        <w:tc>
          <w:tcPr>
            <w:tcW w:w="5208" w:type="dxa"/>
          </w:tcPr>
          <w:p w14:paraId="6891638F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Ändrat versionsnummer på </w:t>
            </w:r>
            <w:proofErr w:type="spellStart"/>
            <w:r>
              <w:rPr>
                <w:rFonts w:ascii="Georgia" w:hAnsi="Georgia"/>
              </w:rPr>
              <w:t>GetOfferingCatalogues</w:t>
            </w:r>
            <w:proofErr w:type="spellEnd"/>
            <w:r>
              <w:rPr>
                <w:rFonts w:ascii="Georgia" w:hAnsi="Georgia"/>
              </w:rPr>
              <w:t xml:space="preserve"> till 1.0.</w:t>
            </w:r>
          </w:p>
          <w:p w14:paraId="2CA5562B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</w:p>
          <w:p w14:paraId="5DE774B4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Kompletterat samtliga fält ’beskrivning’ med att d</w:t>
            </w:r>
            <w:r w:rsidRPr="00E41B9D">
              <w:rPr>
                <w:rFonts w:ascii="Georgia" w:hAnsi="Georgia"/>
              </w:rPr>
              <w:t>et får endast finnas en beskrivning med samma kombination av språk och roll</w:t>
            </w:r>
            <w:r>
              <w:rPr>
                <w:rFonts w:ascii="Georgia" w:hAnsi="Georgia"/>
              </w:rPr>
              <w:t>.</w:t>
            </w:r>
          </w:p>
        </w:tc>
        <w:tc>
          <w:tcPr>
            <w:tcW w:w="2126" w:type="dxa"/>
          </w:tcPr>
          <w:p w14:paraId="1375095E" w14:textId="77777777" w:rsidR="00382834" w:rsidRPr="00BA270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7B88439A" w14:textId="77777777" w:rsidTr="00382834">
        <w:tc>
          <w:tcPr>
            <w:tcW w:w="1304" w:type="dxa"/>
          </w:tcPr>
          <w:p w14:paraId="4060F8D2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63367A29" w14:textId="77777777" w:rsidR="00382834" w:rsidRDefault="00382834" w:rsidP="00BE3CC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2018-01-17</w:t>
            </w:r>
          </w:p>
        </w:tc>
        <w:tc>
          <w:tcPr>
            <w:tcW w:w="5208" w:type="dxa"/>
          </w:tcPr>
          <w:p w14:paraId="3BF969FC" w14:textId="77777777" w:rsidR="00382834" w:rsidRDefault="00382834" w:rsidP="00FF3A0D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Korrigerat nivå för </w:t>
            </w:r>
            <w:proofErr w:type="spellStart"/>
            <w:r>
              <w:rPr>
                <w:rFonts w:ascii="Georgia" w:hAnsi="Georgia"/>
              </w:rPr>
              <w:t>logicalAddress</w:t>
            </w:r>
            <w:proofErr w:type="spellEnd"/>
            <w:r>
              <w:rPr>
                <w:rFonts w:ascii="Georgia" w:hAnsi="Georgia"/>
              </w:rPr>
              <w:t xml:space="preserve"> i fältregeltabell (under </w:t>
            </w:r>
            <w:proofErr w:type="spellStart"/>
            <w:r>
              <w:rPr>
                <w:rFonts w:ascii="Georgia" w:hAnsi="Georgia"/>
              </w:rPr>
              <w:t>indicator</w:t>
            </w:r>
            <w:proofErr w:type="spellEnd"/>
            <w:r>
              <w:rPr>
                <w:rFonts w:ascii="Georgia" w:hAnsi="Georgia"/>
              </w:rPr>
              <w:t>).</w:t>
            </w:r>
          </w:p>
        </w:tc>
        <w:tc>
          <w:tcPr>
            <w:tcW w:w="2126" w:type="dxa"/>
          </w:tcPr>
          <w:p w14:paraId="6A63C262" w14:textId="77777777" w:rsidR="00382834" w:rsidRDefault="00382834" w:rsidP="0098331F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2B836B79" w14:textId="77777777" w:rsidTr="00382834">
        <w:tc>
          <w:tcPr>
            <w:tcW w:w="1304" w:type="dxa"/>
          </w:tcPr>
          <w:p w14:paraId="35965F89" w14:textId="77777777" w:rsidR="00382834" w:rsidRDefault="00382834" w:rsidP="00DA3A01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64DBD685" w14:textId="77777777" w:rsidR="00382834" w:rsidRDefault="00382834" w:rsidP="00DA3A01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2018-02-08</w:t>
            </w:r>
          </w:p>
        </w:tc>
        <w:tc>
          <w:tcPr>
            <w:tcW w:w="5208" w:type="dxa"/>
          </w:tcPr>
          <w:p w14:paraId="60C19EA8" w14:textId="77777777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Korrigerat </w:t>
            </w:r>
            <w:proofErr w:type="spellStart"/>
            <w:r>
              <w:rPr>
                <w:rFonts w:ascii="Georgia" w:hAnsi="Georgia"/>
              </w:rPr>
              <w:t>kardinalitet</w:t>
            </w:r>
            <w:proofErr w:type="spellEnd"/>
            <w:r>
              <w:rPr>
                <w:rFonts w:ascii="Georgia" w:hAnsi="Georgia"/>
              </w:rPr>
              <w:t xml:space="preserve"> på adress (till remissmall) från </w:t>
            </w:r>
            <w:proofErr w:type="gramStart"/>
            <w:r>
              <w:rPr>
                <w:rFonts w:ascii="Georgia" w:hAnsi="Georgia"/>
              </w:rPr>
              <w:t>0..</w:t>
            </w:r>
            <w:proofErr w:type="gramEnd"/>
            <w:r>
              <w:rPr>
                <w:rFonts w:ascii="Georgia" w:hAnsi="Georgia"/>
              </w:rPr>
              <w:t>1 till 1..1 (endast i fältregeltabell).</w:t>
            </w:r>
          </w:p>
          <w:p w14:paraId="7EF073E9" w14:textId="77777777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</w:t>
            </w:r>
            <w:proofErr w:type="gramStart"/>
            <w:r>
              <w:rPr>
                <w:rFonts w:ascii="Georgia" w:hAnsi="Georgia"/>
              </w:rPr>
              <w:t>fält ägarform</w:t>
            </w:r>
            <w:proofErr w:type="gramEnd"/>
            <w:r>
              <w:rPr>
                <w:rFonts w:ascii="Georgia" w:hAnsi="Georgia"/>
              </w:rPr>
              <w:t>.</w:t>
            </w:r>
          </w:p>
          <w:p w14:paraId="699BAC86" w14:textId="77777777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Ändrat </w:t>
            </w:r>
            <w:proofErr w:type="spellStart"/>
            <w:r>
              <w:rPr>
                <w:rFonts w:ascii="Georgia" w:hAnsi="Georgia"/>
              </w:rPr>
              <w:t>kardinalitet</w:t>
            </w:r>
            <w:proofErr w:type="spellEnd"/>
            <w:r>
              <w:rPr>
                <w:rFonts w:ascii="Georgia" w:hAnsi="Georgia"/>
              </w:rPr>
              <w:t xml:space="preserve"> på språk från </w:t>
            </w:r>
            <w:proofErr w:type="gramStart"/>
            <w:r>
              <w:rPr>
                <w:rFonts w:ascii="Georgia" w:hAnsi="Georgia"/>
              </w:rPr>
              <w:t>1..</w:t>
            </w:r>
            <w:proofErr w:type="gramEnd"/>
            <w:r>
              <w:rPr>
                <w:rFonts w:ascii="Georgia" w:hAnsi="Georgia"/>
              </w:rPr>
              <w:t>1 till 0..1</w:t>
            </w:r>
          </w:p>
          <w:p w14:paraId="14368CB0" w14:textId="77777777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Delat på klassen organisation till organisation och utbudsansvarig organisation.</w:t>
            </w:r>
          </w:p>
          <w:p w14:paraId="0BC00705" w14:textId="77777777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Ändrat på fältet ålder så att start och end är </w:t>
            </w:r>
            <w:proofErr w:type="gramStart"/>
            <w:r>
              <w:rPr>
                <w:rFonts w:ascii="Georgia" w:hAnsi="Georgia"/>
              </w:rPr>
              <w:t>0..</w:t>
            </w:r>
            <w:proofErr w:type="gramEnd"/>
            <w:r>
              <w:rPr>
                <w:rFonts w:ascii="Georgia" w:hAnsi="Georgia"/>
              </w:rPr>
              <w:t>1.</w:t>
            </w:r>
          </w:p>
          <w:p w14:paraId="69E37BE1" w14:textId="77777777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searchLocation</w:t>
            </w:r>
            <w:proofErr w:type="spellEnd"/>
            <w:r>
              <w:rPr>
                <w:rFonts w:ascii="Georgia" w:hAnsi="Georgia"/>
              </w:rPr>
              <w:t xml:space="preserve"> ändrad till </w:t>
            </w:r>
            <w:proofErr w:type="spellStart"/>
            <w:r>
              <w:rPr>
                <w:rFonts w:ascii="Georgia" w:hAnsi="Georgia"/>
              </w:rPr>
              <w:t>location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4228D1F3" w14:textId="77777777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Uppdaterat länk till SCB.</w:t>
            </w:r>
          </w:p>
          <w:p w14:paraId="4CD2D2BD" w14:textId="6A1F4AA2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Uppdaterat fälten som beskrivs i </w:t>
            </w:r>
            <w:proofErr w:type="spellStart"/>
            <w:r>
              <w:rPr>
                <w:rFonts w:ascii="Georgia" w:hAnsi="Georgia"/>
              </w:rPr>
              <w:t>searchTerm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60D9FE71" w14:textId="52701C09" w:rsidR="00382834" w:rsidRDefault="00382834" w:rsidP="00DA3A01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Uppdaterat värdena för </w:t>
            </w:r>
            <w:proofErr w:type="spellStart"/>
            <w:r w:rsidRPr="0062489A">
              <w:rPr>
                <w:rFonts w:ascii="Georgia" w:hAnsi="Georgia"/>
              </w:rPr>
              <w:t>careServiceStatusEnum</w:t>
            </w:r>
            <w:proofErr w:type="spellEnd"/>
            <w:r>
              <w:rPr>
                <w:rFonts w:ascii="Georgia" w:hAnsi="Georgia"/>
              </w:rPr>
              <w:t xml:space="preserve"> (versaler).</w:t>
            </w:r>
          </w:p>
        </w:tc>
        <w:tc>
          <w:tcPr>
            <w:tcW w:w="2126" w:type="dxa"/>
          </w:tcPr>
          <w:p w14:paraId="260314A9" w14:textId="77777777" w:rsidR="00382834" w:rsidRDefault="00382834" w:rsidP="00DA3A01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24198522" w14:textId="77777777" w:rsidTr="00382834">
        <w:tc>
          <w:tcPr>
            <w:tcW w:w="1304" w:type="dxa"/>
          </w:tcPr>
          <w:p w14:paraId="34EA3264" w14:textId="1767A42B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179BEE56" w14:textId="7E11B592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2018-02-19</w:t>
            </w:r>
          </w:p>
        </w:tc>
        <w:tc>
          <w:tcPr>
            <w:tcW w:w="5208" w:type="dxa"/>
          </w:tcPr>
          <w:p w14:paraId="086FABD6" w14:textId="77777777" w:rsidR="00382834" w:rsidRDefault="00382834" w:rsidP="00204502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Uppdaterat kodverket ägarform. </w:t>
            </w:r>
          </w:p>
          <w:p w14:paraId="54132212" w14:textId="3F1FE5B8" w:rsidR="00382834" w:rsidRDefault="00382834" w:rsidP="00204502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ägarform i svaret i </w:t>
            </w:r>
            <w:proofErr w:type="spellStart"/>
            <w:r>
              <w:rPr>
                <w:rFonts w:ascii="Georgia" w:hAnsi="Georgia"/>
              </w:rPr>
              <w:t>GetCareServiceOfferings</w:t>
            </w:r>
            <w:proofErr w:type="spellEnd"/>
            <w:r>
              <w:rPr>
                <w:rFonts w:ascii="Georgia" w:hAnsi="Georgia"/>
              </w:rPr>
              <w:t>.</w:t>
            </w:r>
          </w:p>
        </w:tc>
        <w:tc>
          <w:tcPr>
            <w:tcW w:w="2126" w:type="dxa"/>
          </w:tcPr>
          <w:p w14:paraId="7D0EFBA8" w14:textId="45BC876E" w:rsidR="00382834" w:rsidRDefault="00382834" w:rsidP="00204502">
            <w:pPr>
              <w:pStyle w:val="TableText"/>
              <w:rPr>
                <w:rFonts w:ascii="Georgia" w:hAnsi="Georgia"/>
              </w:rPr>
            </w:pPr>
            <w:r w:rsidRPr="00C70087"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53E8816F" w14:textId="77777777" w:rsidTr="00382834">
        <w:tc>
          <w:tcPr>
            <w:tcW w:w="1304" w:type="dxa"/>
          </w:tcPr>
          <w:p w14:paraId="05A05D2A" w14:textId="4F946F37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7422C51C" w14:textId="5E80F34C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2018-02-22</w:t>
            </w:r>
          </w:p>
        </w:tc>
        <w:tc>
          <w:tcPr>
            <w:tcW w:w="5208" w:type="dxa"/>
          </w:tcPr>
          <w:p w14:paraId="74F0C47C" w14:textId="61DD89AE" w:rsidR="00382834" w:rsidRDefault="00382834" w:rsidP="00204502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Lagt till en regel i samtliga tjänstekontrakt (ägarform - offentlig huvudman)</w:t>
            </w:r>
          </w:p>
        </w:tc>
        <w:tc>
          <w:tcPr>
            <w:tcW w:w="2126" w:type="dxa"/>
          </w:tcPr>
          <w:p w14:paraId="6B62A4CC" w14:textId="77777777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  <w:p w14:paraId="53AECDBE" w14:textId="2F12FA39" w:rsidR="00382834" w:rsidRPr="00C70087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Thomas Siltberg</w:t>
            </w:r>
          </w:p>
        </w:tc>
      </w:tr>
      <w:tr w:rsidR="00382834" w:rsidRPr="000C2908" w14:paraId="41C7F55C" w14:textId="77777777" w:rsidTr="00382834">
        <w:tc>
          <w:tcPr>
            <w:tcW w:w="1304" w:type="dxa"/>
          </w:tcPr>
          <w:p w14:paraId="31F7D2E3" w14:textId="690AA18E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0B621F2B" w14:textId="732BF775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2018-03-16</w:t>
            </w:r>
          </w:p>
        </w:tc>
        <w:tc>
          <w:tcPr>
            <w:tcW w:w="5208" w:type="dxa"/>
          </w:tcPr>
          <w:p w14:paraId="75C58CF0" w14:textId="77777777" w:rsidR="00382834" w:rsidRDefault="00382834" w:rsidP="00204502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Uppdaterat beskrivningar för </w:t>
            </w:r>
            <w:proofErr w:type="gramStart"/>
            <w:r>
              <w:rPr>
                <w:rFonts w:ascii="Georgia" w:hAnsi="Georgia"/>
              </w:rPr>
              <w:t>flödet  Hämta</w:t>
            </w:r>
            <w:proofErr w:type="gramEnd"/>
            <w:r>
              <w:rPr>
                <w:rFonts w:ascii="Georgia" w:hAnsi="Georgia"/>
              </w:rPr>
              <w:t xml:space="preserve"> utbudsinformation och tjänstekontrakt </w:t>
            </w:r>
            <w:proofErr w:type="spellStart"/>
            <w:r>
              <w:rPr>
                <w:rFonts w:ascii="Georgia" w:hAnsi="Georgia"/>
              </w:rPr>
              <w:t>GetOfferingCatalogues</w:t>
            </w:r>
            <w:proofErr w:type="spellEnd"/>
            <w:r>
              <w:rPr>
                <w:rFonts w:ascii="Georgia" w:hAnsi="Georgia"/>
              </w:rPr>
              <w:t>.</w:t>
            </w:r>
          </w:p>
          <w:p w14:paraId="4E5259C9" w14:textId="219B3A73" w:rsidR="00382834" w:rsidRDefault="00382834" w:rsidP="00204502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Lagt till </w:t>
            </w:r>
            <w:proofErr w:type="spellStart"/>
            <w:r>
              <w:rPr>
                <w:rFonts w:ascii="Georgia" w:hAnsi="Georgia"/>
              </w:rPr>
              <w:t>oid</w:t>
            </w:r>
            <w:proofErr w:type="spellEnd"/>
            <w:r>
              <w:rPr>
                <w:rFonts w:ascii="Georgia" w:hAnsi="Georgia"/>
              </w:rPr>
              <w:t xml:space="preserve"> för HSA verksamhetskod.</w:t>
            </w:r>
          </w:p>
        </w:tc>
        <w:tc>
          <w:tcPr>
            <w:tcW w:w="2126" w:type="dxa"/>
          </w:tcPr>
          <w:p w14:paraId="484B5174" w14:textId="75EC8003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43A5CA0A" w14:textId="77777777" w:rsidTr="00382834">
        <w:tc>
          <w:tcPr>
            <w:tcW w:w="1304" w:type="dxa"/>
          </w:tcPr>
          <w:p w14:paraId="507F57CD" w14:textId="2073A2BD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405829DE" w14:textId="7F56BDED" w:rsidR="00382834" w:rsidRDefault="00382834" w:rsidP="0020450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2018-05-04</w:t>
            </w:r>
          </w:p>
        </w:tc>
        <w:tc>
          <w:tcPr>
            <w:tcW w:w="5208" w:type="dxa"/>
          </w:tcPr>
          <w:p w14:paraId="114AEDB0" w14:textId="0F716D6C" w:rsidR="00382834" w:rsidRDefault="00382834" w:rsidP="00204502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Ändrat </w:t>
            </w:r>
            <w:proofErr w:type="spellStart"/>
            <w:r>
              <w:rPr>
                <w:rFonts w:ascii="Georgia" w:hAnsi="Georgia"/>
              </w:rPr>
              <w:t>PositiveIntType</w:t>
            </w:r>
            <w:proofErr w:type="spellEnd"/>
            <w:r>
              <w:rPr>
                <w:rFonts w:ascii="Georgia" w:hAnsi="Georgia"/>
              </w:rPr>
              <w:t xml:space="preserve"> till </w:t>
            </w:r>
            <w:proofErr w:type="spellStart"/>
            <w:r>
              <w:rPr>
                <w:rFonts w:ascii="Georgia" w:hAnsi="Georgia"/>
              </w:rPr>
              <w:t>int</w:t>
            </w:r>
            <w:proofErr w:type="spellEnd"/>
            <w:r>
              <w:rPr>
                <w:rFonts w:ascii="Georgia" w:hAnsi="Georgia"/>
              </w:rPr>
              <w:t xml:space="preserve"> och </w:t>
            </w:r>
            <w:proofErr w:type="spellStart"/>
            <w:r>
              <w:rPr>
                <w:rFonts w:ascii="Georgia" w:hAnsi="Georgia"/>
              </w:rPr>
              <w:t>OrgType</w:t>
            </w:r>
            <w:proofErr w:type="spellEnd"/>
            <w:r>
              <w:rPr>
                <w:rFonts w:ascii="Georgia" w:hAnsi="Georgia"/>
              </w:rPr>
              <w:t xml:space="preserve"> till </w:t>
            </w:r>
            <w:proofErr w:type="spellStart"/>
            <w:r w:rsidRPr="003167CE">
              <w:rPr>
                <w:rFonts w:ascii="Georgia" w:hAnsi="Georgia"/>
              </w:rPr>
              <w:t>ProvidingOrganizationType</w:t>
            </w:r>
            <w:proofErr w:type="spellEnd"/>
            <w:r>
              <w:rPr>
                <w:rFonts w:ascii="Georgia" w:hAnsi="Georgia"/>
              </w:rPr>
              <w:t xml:space="preserve"> för utbudsansvarig organisation enligt schemat.</w:t>
            </w:r>
          </w:p>
        </w:tc>
        <w:tc>
          <w:tcPr>
            <w:tcW w:w="2126" w:type="dxa"/>
          </w:tcPr>
          <w:p w14:paraId="028D29B8" w14:textId="0CA60956" w:rsidR="00382834" w:rsidRDefault="00382834" w:rsidP="00204502">
            <w:pPr>
              <w:pStyle w:val="TableText"/>
              <w:rPr>
                <w:rFonts w:ascii="Georgia" w:hAnsi="Georgia"/>
              </w:rPr>
            </w:pPr>
            <w:r w:rsidRPr="00F43D57"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6DBFEF12" w14:textId="77777777" w:rsidTr="00382834">
        <w:tc>
          <w:tcPr>
            <w:tcW w:w="1304" w:type="dxa"/>
          </w:tcPr>
          <w:p w14:paraId="0A60DCB3" w14:textId="6D158CB0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2.0_RC5</w:t>
            </w:r>
          </w:p>
        </w:tc>
        <w:tc>
          <w:tcPr>
            <w:tcW w:w="1560" w:type="dxa"/>
          </w:tcPr>
          <w:p w14:paraId="40FF87A2" w14:textId="6EC32FB3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2018-05-17</w:t>
            </w:r>
          </w:p>
        </w:tc>
        <w:tc>
          <w:tcPr>
            <w:tcW w:w="5208" w:type="dxa"/>
          </w:tcPr>
          <w:p w14:paraId="26032C11" w14:textId="53242FF6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Korrigerat några stavfel.</w:t>
            </w:r>
          </w:p>
        </w:tc>
        <w:tc>
          <w:tcPr>
            <w:tcW w:w="2126" w:type="dxa"/>
          </w:tcPr>
          <w:p w14:paraId="62BE5653" w14:textId="6710FDC8" w:rsidR="00382834" w:rsidRPr="00F43D57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2E076246" w14:textId="77777777" w:rsidTr="00382834">
        <w:tc>
          <w:tcPr>
            <w:tcW w:w="1304" w:type="dxa"/>
          </w:tcPr>
          <w:p w14:paraId="5F18297E" w14:textId="670B5129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3CFCB944" w14:textId="3969100E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2018-06-13</w:t>
            </w:r>
          </w:p>
        </w:tc>
        <w:tc>
          <w:tcPr>
            <w:tcW w:w="5208" w:type="dxa"/>
          </w:tcPr>
          <w:p w14:paraId="4342A4C2" w14:textId="044A2A5A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Lagt till i fältet Geografiskt område (</w:t>
            </w:r>
            <w:proofErr w:type="spellStart"/>
            <w:r>
              <w:rPr>
                <w:rFonts w:ascii="Georgia" w:hAnsi="Georgia"/>
                <w:spacing w:val="-1"/>
              </w:rPr>
              <w:t>geographicalLocation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) – </w:t>
            </w:r>
            <w:proofErr w:type="spellStart"/>
            <w:r>
              <w:rPr>
                <w:rFonts w:ascii="Georgia" w:hAnsi="Georgia"/>
                <w:spacing w:val="-1"/>
              </w:rPr>
              <w:t>tk</w:t>
            </w:r>
            <w:proofErr w:type="spellEnd"/>
            <w:r>
              <w:rPr>
                <w:rFonts w:ascii="Georgia" w:hAnsi="Georgia"/>
                <w:spacing w:val="-1"/>
              </w:rPr>
              <w:t xml:space="preserve"> </w:t>
            </w:r>
            <w:proofErr w:type="spellStart"/>
            <w:r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>:</w:t>
            </w:r>
          </w:p>
          <w:p w14:paraId="465C2E29" w14:textId="35F6E789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  <w:spacing w:val="-1"/>
              </w:rPr>
              <w:t>P</w:t>
            </w:r>
            <w:r w:rsidRPr="00E7658C">
              <w:rPr>
                <w:rFonts w:ascii="Georgia" w:hAnsi="Georgia"/>
                <w:spacing w:val="-1"/>
              </w:rPr>
              <w:t>roducenter behöver inte svara baserat på polygon</w:t>
            </w:r>
            <w:r>
              <w:rPr>
                <w:rFonts w:ascii="Georgia" w:hAnsi="Georgia"/>
                <w:spacing w:val="-1"/>
              </w:rPr>
              <w:t>er</w:t>
            </w:r>
            <w:r w:rsidRPr="00E7658C">
              <w:rPr>
                <w:rFonts w:ascii="Georgia" w:hAnsi="Georgia"/>
                <w:spacing w:val="-1"/>
              </w:rPr>
              <w:t xml:space="preserve"> i </w:t>
            </w:r>
            <w:r>
              <w:rPr>
                <w:rFonts w:ascii="Georgia" w:hAnsi="Georgia"/>
                <w:spacing w:val="-1"/>
              </w:rPr>
              <w:t>Övrigt område (</w:t>
            </w:r>
            <w:proofErr w:type="spellStart"/>
            <w:r w:rsidRPr="00E7658C">
              <w:rPr>
                <w:rFonts w:ascii="Georgia" w:hAnsi="Georgia"/>
                <w:spacing w:val="-1"/>
              </w:rPr>
              <w:t>otherLocation</w:t>
            </w:r>
            <w:proofErr w:type="spellEnd"/>
            <w:r>
              <w:rPr>
                <w:rFonts w:ascii="Georgia" w:hAnsi="Georgia"/>
                <w:spacing w:val="-1"/>
              </w:rPr>
              <w:t>)</w:t>
            </w:r>
            <w:r w:rsidRPr="00E7658C">
              <w:rPr>
                <w:rFonts w:ascii="Georgia" w:hAnsi="Georgia"/>
                <w:spacing w:val="-1"/>
              </w:rPr>
              <w:t>.</w:t>
            </w:r>
          </w:p>
        </w:tc>
        <w:tc>
          <w:tcPr>
            <w:tcW w:w="2126" w:type="dxa"/>
          </w:tcPr>
          <w:p w14:paraId="5963A72C" w14:textId="630F093B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4736C630" w14:textId="77777777" w:rsidTr="00382834">
        <w:tc>
          <w:tcPr>
            <w:tcW w:w="1304" w:type="dxa"/>
          </w:tcPr>
          <w:p w14:paraId="2EA37418" w14:textId="70D51726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4FA9906A" w14:textId="10CFE1FA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2018-09-12</w:t>
            </w:r>
          </w:p>
        </w:tc>
        <w:tc>
          <w:tcPr>
            <w:tcW w:w="5208" w:type="dxa"/>
          </w:tcPr>
          <w:p w14:paraId="3716083A" w14:textId="29F61D51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Korrigerat vilka </w:t>
            </w:r>
            <w:proofErr w:type="spellStart"/>
            <w:r>
              <w:rPr>
                <w:rFonts w:ascii="Georgia" w:hAnsi="Georgia"/>
                <w:spacing w:val="-1"/>
              </w:rPr>
              <w:t>id’n</w:t>
            </w:r>
            <w:proofErr w:type="spellEnd"/>
            <w:r>
              <w:rPr>
                <w:rFonts w:ascii="Georgia" w:hAnsi="Georgia"/>
                <w:spacing w:val="-1"/>
              </w:rPr>
              <w:t xml:space="preserve"> som kan anges för </w:t>
            </w:r>
            <w:proofErr w:type="spellStart"/>
            <w:r>
              <w:rPr>
                <w:rFonts w:ascii="Georgia" w:hAnsi="Georgia"/>
                <w:spacing w:val="-1"/>
              </w:rPr>
              <w:t>Providing</w:t>
            </w:r>
            <w:proofErr w:type="spellEnd"/>
            <w:r>
              <w:rPr>
                <w:rFonts w:ascii="Georgia" w:hAnsi="Georgia"/>
                <w:spacing w:val="-1"/>
              </w:rPr>
              <w:t xml:space="preserve"> </w:t>
            </w:r>
            <w:proofErr w:type="spellStart"/>
            <w:r>
              <w:rPr>
                <w:rFonts w:ascii="Georgia" w:hAnsi="Georgia"/>
                <w:spacing w:val="-1"/>
              </w:rPr>
              <w:t>organization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 i begäran för </w:t>
            </w:r>
            <w:proofErr w:type="spellStart"/>
            <w:r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>.</w:t>
            </w:r>
          </w:p>
        </w:tc>
        <w:tc>
          <w:tcPr>
            <w:tcW w:w="2126" w:type="dxa"/>
          </w:tcPr>
          <w:p w14:paraId="63466B1D" w14:textId="21C7944E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391F31C3" w14:textId="77777777" w:rsidTr="00382834">
        <w:tc>
          <w:tcPr>
            <w:tcW w:w="1304" w:type="dxa"/>
          </w:tcPr>
          <w:p w14:paraId="4A2009E3" w14:textId="098D78E3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4A2827B9" w14:textId="4C4992B4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2018-09-13</w:t>
            </w:r>
          </w:p>
        </w:tc>
        <w:tc>
          <w:tcPr>
            <w:tcW w:w="5208" w:type="dxa"/>
          </w:tcPr>
          <w:p w14:paraId="0188D162" w14:textId="5214D5B3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Uppdaterat tabellen för </w:t>
            </w:r>
            <w:proofErr w:type="spellStart"/>
            <w:r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 xml:space="preserve"> i kapitel 5.</w:t>
            </w:r>
          </w:p>
        </w:tc>
        <w:tc>
          <w:tcPr>
            <w:tcW w:w="2126" w:type="dxa"/>
          </w:tcPr>
          <w:p w14:paraId="78D542A9" w14:textId="3CFAEEFC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617F411F" w14:textId="77777777" w:rsidTr="00382834">
        <w:tc>
          <w:tcPr>
            <w:tcW w:w="1304" w:type="dxa"/>
          </w:tcPr>
          <w:p w14:paraId="5E39BF9D" w14:textId="31BD82ED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6878E391" w14:textId="707C201E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2018-10-31</w:t>
            </w:r>
          </w:p>
        </w:tc>
        <w:tc>
          <w:tcPr>
            <w:tcW w:w="5208" w:type="dxa"/>
          </w:tcPr>
          <w:p w14:paraId="00BF2359" w14:textId="0ADB9F5A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Lagt till remisskrav i </w:t>
            </w:r>
            <w:proofErr w:type="spellStart"/>
            <w:r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 xml:space="preserve"> och </w:t>
            </w:r>
            <w:proofErr w:type="spellStart"/>
            <w:r>
              <w:rPr>
                <w:rFonts w:ascii="Georgia" w:hAnsi="Georgia"/>
                <w:spacing w:val="-1"/>
              </w:rPr>
              <w:t>UpdateCareServiceOfferings</w:t>
            </w:r>
            <w:proofErr w:type="spellEnd"/>
          </w:p>
        </w:tc>
        <w:tc>
          <w:tcPr>
            <w:tcW w:w="2126" w:type="dxa"/>
          </w:tcPr>
          <w:p w14:paraId="3FBBAF80" w14:textId="12E306ED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Ljunggren</w:t>
            </w:r>
          </w:p>
        </w:tc>
      </w:tr>
      <w:tr w:rsidR="00382834" w:rsidRPr="000C2908" w14:paraId="22954DD1" w14:textId="77777777" w:rsidTr="00382834">
        <w:tc>
          <w:tcPr>
            <w:tcW w:w="1304" w:type="dxa"/>
          </w:tcPr>
          <w:p w14:paraId="3855FD7D" w14:textId="3EC4545A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2.0_Rc5</w:t>
            </w:r>
          </w:p>
        </w:tc>
        <w:tc>
          <w:tcPr>
            <w:tcW w:w="1560" w:type="dxa"/>
          </w:tcPr>
          <w:p w14:paraId="55EA8178" w14:textId="46383974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2019-01-28</w:t>
            </w:r>
          </w:p>
        </w:tc>
        <w:tc>
          <w:tcPr>
            <w:tcW w:w="5208" w:type="dxa"/>
          </w:tcPr>
          <w:p w14:paraId="2075C95D" w14:textId="2ED5EA0A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Uppdaterat beskrivningar för Typ av vård- och omsorgstjänst för begäran och svar med </w:t>
            </w:r>
            <w:proofErr w:type="spellStart"/>
            <w:r>
              <w:rPr>
                <w:rFonts w:ascii="Georgia" w:hAnsi="Georgia"/>
                <w:spacing w:val="-1"/>
              </w:rPr>
              <w:t>infomration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 om nationella utbudkodvalet och verksamhetkod + Ändrat alla SNOMED CT till </w:t>
            </w:r>
            <w:proofErr w:type="spellStart"/>
            <w:r>
              <w:rPr>
                <w:rFonts w:ascii="Georgia" w:hAnsi="Georgia"/>
                <w:spacing w:val="-1"/>
              </w:rPr>
              <w:t>Snomed</w:t>
            </w:r>
            <w:proofErr w:type="spellEnd"/>
            <w:r>
              <w:rPr>
                <w:rFonts w:ascii="Georgia" w:hAnsi="Georgia"/>
                <w:spacing w:val="-1"/>
              </w:rPr>
              <w:t xml:space="preserve"> CT</w:t>
            </w:r>
          </w:p>
        </w:tc>
        <w:tc>
          <w:tcPr>
            <w:tcW w:w="2126" w:type="dxa"/>
          </w:tcPr>
          <w:p w14:paraId="61BAB66C" w14:textId="3E043161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Malin Lindberg</w:t>
            </w:r>
          </w:p>
        </w:tc>
      </w:tr>
      <w:tr w:rsidR="00382834" w:rsidRPr="000C2908" w14:paraId="17916A0E" w14:textId="77777777" w:rsidTr="00382834">
        <w:tc>
          <w:tcPr>
            <w:tcW w:w="1304" w:type="dxa"/>
          </w:tcPr>
          <w:p w14:paraId="3BD33D16" w14:textId="7BEBE206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2.0_RC6</w:t>
            </w:r>
          </w:p>
        </w:tc>
        <w:tc>
          <w:tcPr>
            <w:tcW w:w="1560" w:type="dxa"/>
          </w:tcPr>
          <w:p w14:paraId="31DB5401" w14:textId="46675EF0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2020-08-31</w:t>
            </w:r>
          </w:p>
        </w:tc>
        <w:tc>
          <w:tcPr>
            <w:tcW w:w="5208" w:type="dxa"/>
          </w:tcPr>
          <w:p w14:paraId="6C845352" w14:textId="77777777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Tagit bort användning av terminologiserver från sekvensdiagrammet för Sök vård- och omsorgstjänster, eftersom den tänkta terminologiservern inte är aktuell för realisering. </w:t>
            </w:r>
          </w:p>
          <w:p w14:paraId="17914294" w14:textId="77777777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Tagit bort referens R18 (som gällde terminologiservern).</w:t>
            </w:r>
          </w:p>
          <w:p w14:paraId="5B53DFA4" w14:textId="77777777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Tagit bort ”Sök i terminologitjänst” från listan på obligatoriska tjänstekontrakt.</w:t>
            </w:r>
          </w:p>
          <w:p w14:paraId="68707078" w14:textId="77777777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Lagt till </w:t>
            </w:r>
            <w:proofErr w:type="spellStart"/>
            <w:r>
              <w:rPr>
                <w:rFonts w:ascii="Georgia" w:hAnsi="Georgia"/>
                <w:spacing w:val="-1"/>
              </w:rPr>
              <w:t>formatsregel</w:t>
            </w:r>
            <w:proofErr w:type="spellEnd"/>
            <w:r>
              <w:rPr>
                <w:rFonts w:ascii="Georgia" w:hAnsi="Georgia"/>
                <w:spacing w:val="-1"/>
              </w:rPr>
              <w:t xml:space="preserve"> som anger att geografisk position ska anges enligt referensmodellen SWEREF 99 i decimalform.</w:t>
            </w:r>
          </w:p>
          <w:p w14:paraId="060E15B1" w14:textId="77777777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Lagt till information om att anropsbehörighet för </w:t>
            </w:r>
            <w:proofErr w:type="spellStart"/>
            <w:r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 xml:space="preserve"> enbart ska kontrolleras på tjänstekontraktet, och inte på logisk adressat.</w:t>
            </w:r>
          </w:p>
          <w:p w14:paraId="146015EC" w14:textId="77777777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Korrigerat </w:t>
            </w:r>
            <w:proofErr w:type="spellStart"/>
            <w:r>
              <w:rPr>
                <w:rFonts w:ascii="Georgia" w:hAnsi="Georgia"/>
                <w:spacing w:val="-1"/>
              </w:rPr>
              <w:t>kardinalitet</w:t>
            </w:r>
            <w:proofErr w:type="spellEnd"/>
            <w:r>
              <w:rPr>
                <w:rFonts w:ascii="Georgia" w:hAnsi="Georgia"/>
                <w:spacing w:val="-1"/>
              </w:rPr>
              <w:t xml:space="preserve"> för </w:t>
            </w:r>
            <w:proofErr w:type="spellStart"/>
            <w:r>
              <w:rPr>
                <w:rFonts w:ascii="Georgia" w:hAnsi="Georgia"/>
                <w:spacing w:val="-1"/>
              </w:rPr>
              <w:t>ProvidingOrganization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 i </w:t>
            </w:r>
            <w:proofErr w:type="spellStart"/>
            <w:r>
              <w:rPr>
                <w:rFonts w:ascii="Georgia" w:hAnsi="Georgia"/>
                <w:spacing w:val="-1"/>
              </w:rPr>
              <w:t>requestet</w:t>
            </w:r>
            <w:proofErr w:type="spellEnd"/>
            <w:r>
              <w:rPr>
                <w:rFonts w:ascii="Georgia" w:hAnsi="Georgia"/>
                <w:spacing w:val="-1"/>
              </w:rPr>
              <w:t xml:space="preserve"> för </w:t>
            </w:r>
            <w:proofErr w:type="spellStart"/>
            <w:r>
              <w:rPr>
                <w:rFonts w:ascii="Georgia" w:hAnsi="Georgia"/>
                <w:spacing w:val="-1"/>
              </w:rPr>
              <w:t>GetOfferingCatalogues</w:t>
            </w:r>
            <w:proofErr w:type="spellEnd"/>
            <w:r>
              <w:rPr>
                <w:rFonts w:ascii="Georgia" w:hAnsi="Georgia"/>
                <w:spacing w:val="-1"/>
              </w:rPr>
              <w:t xml:space="preserve"> till </w:t>
            </w:r>
            <w:proofErr w:type="gramStart"/>
            <w:r>
              <w:rPr>
                <w:rFonts w:ascii="Georgia" w:hAnsi="Georgia"/>
                <w:spacing w:val="-1"/>
              </w:rPr>
              <w:t>0..</w:t>
            </w:r>
            <w:proofErr w:type="gramEnd"/>
            <w:r>
              <w:rPr>
                <w:rFonts w:ascii="Georgia" w:hAnsi="Georgia"/>
                <w:spacing w:val="-1"/>
              </w:rPr>
              <w:t>1, så det överensstämmer med schema och modell.</w:t>
            </w:r>
          </w:p>
          <w:p w14:paraId="46326A21" w14:textId="127C1835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Ändrat tjänstekontraktet </w:t>
            </w:r>
            <w:proofErr w:type="spellStart"/>
            <w:r>
              <w:rPr>
                <w:rFonts w:ascii="Georgia" w:hAnsi="Georgia"/>
                <w:spacing w:val="-1"/>
              </w:rPr>
              <w:t>GetOfferingCatalogues</w:t>
            </w:r>
            <w:proofErr w:type="spellEnd"/>
            <w:r>
              <w:rPr>
                <w:rFonts w:ascii="Georgia" w:hAnsi="Georgia"/>
                <w:spacing w:val="-1"/>
              </w:rPr>
              <w:t xml:space="preserve"> så att en utbudskatalog kan relateras till flera utbudsansvariga organisationer. På så sätt får konsumenten veta vilka utbudsansvariga organisationer som kan hanteras i ett anrop till en viss utbudskatalog.</w:t>
            </w:r>
          </w:p>
        </w:tc>
        <w:tc>
          <w:tcPr>
            <w:tcW w:w="2126" w:type="dxa"/>
          </w:tcPr>
          <w:p w14:paraId="171E3D92" w14:textId="28D6EA30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Johan Zetterström</w:t>
            </w:r>
          </w:p>
        </w:tc>
      </w:tr>
      <w:tr w:rsidR="00382834" w:rsidRPr="000C2908" w14:paraId="77D635DB" w14:textId="77777777" w:rsidTr="00382834">
        <w:tc>
          <w:tcPr>
            <w:tcW w:w="1304" w:type="dxa"/>
          </w:tcPr>
          <w:p w14:paraId="499BDC29" w14:textId="050AE66D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2.0_RC6</w:t>
            </w:r>
          </w:p>
        </w:tc>
        <w:tc>
          <w:tcPr>
            <w:tcW w:w="1560" w:type="dxa"/>
          </w:tcPr>
          <w:p w14:paraId="7B59F884" w14:textId="659C892A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2020-09-08</w:t>
            </w:r>
          </w:p>
        </w:tc>
        <w:tc>
          <w:tcPr>
            <w:tcW w:w="5208" w:type="dxa"/>
          </w:tcPr>
          <w:p w14:paraId="459FE82C" w14:textId="4A19B7DC" w:rsidR="00382834" w:rsidRDefault="00382834" w:rsidP="00363C37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Ändrat format för geografisk position till SWEREF 99 TM. Bytt namn på </w:t>
            </w:r>
            <w:proofErr w:type="spellStart"/>
            <w:r>
              <w:rPr>
                <w:rFonts w:ascii="Georgia" w:hAnsi="Georgia"/>
                <w:spacing w:val="-1"/>
              </w:rPr>
              <w:t>latitude</w:t>
            </w:r>
            <w:proofErr w:type="spellEnd"/>
            <w:r>
              <w:rPr>
                <w:rFonts w:ascii="Georgia" w:hAnsi="Georgia"/>
                <w:spacing w:val="-1"/>
              </w:rPr>
              <w:t xml:space="preserve"> och </w:t>
            </w:r>
            <w:proofErr w:type="spellStart"/>
            <w:r>
              <w:rPr>
                <w:rFonts w:ascii="Georgia" w:hAnsi="Georgia"/>
                <w:spacing w:val="-1"/>
              </w:rPr>
              <w:t>longitude</w:t>
            </w:r>
            <w:proofErr w:type="spellEnd"/>
            <w:r>
              <w:rPr>
                <w:rFonts w:ascii="Georgia" w:hAnsi="Georgia"/>
                <w:spacing w:val="-1"/>
              </w:rPr>
              <w:t xml:space="preserve"> till </w:t>
            </w:r>
            <w:proofErr w:type="spellStart"/>
            <w:r>
              <w:rPr>
                <w:rFonts w:ascii="Georgia" w:hAnsi="Georgia"/>
                <w:spacing w:val="-1"/>
              </w:rPr>
              <w:t>north</w:t>
            </w:r>
            <w:proofErr w:type="spellEnd"/>
            <w:r>
              <w:rPr>
                <w:rFonts w:ascii="Georgia" w:hAnsi="Georgia"/>
                <w:spacing w:val="-1"/>
              </w:rPr>
              <w:t xml:space="preserve"> och </w:t>
            </w:r>
            <w:proofErr w:type="spellStart"/>
            <w:r>
              <w:rPr>
                <w:rFonts w:ascii="Georgia" w:hAnsi="Georgia"/>
                <w:spacing w:val="-1"/>
              </w:rPr>
              <w:t>east</w:t>
            </w:r>
            <w:proofErr w:type="spellEnd"/>
            <w:r>
              <w:rPr>
                <w:rFonts w:ascii="Georgia" w:hAnsi="Georgia"/>
                <w:spacing w:val="-1"/>
              </w:rPr>
              <w:t xml:space="preserve"> och ändrat </w:t>
            </w:r>
            <w:proofErr w:type="spellStart"/>
            <w:r>
              <w:rPr>
                <w:rFonts w:ascii="Georgia" w:hAnsi="Georgia"/>
                <w:spacing w:val="-1"/>
              </w:rPr>
              <w:t>datatyp</w:t>
            </w:r>
            <w:proofErr w:type="spellEnd"/>
            <w:r>
              <w:rPr>
                <w:rFonts w:ascii="Georgia" w:hAnsi="Georgia"/>
                <w:spacing w:val="-1"/>
              </w:rPr>
              <w:t xml:space="preserve"> för dessa till long</w:t>
            </w:r>
          </w:p>
        </w:tc>
        <w:tc>
          <w:tcPr>
            <w:tcW w:w="2126" w:type="dxa"/>
          </w:tcPr>
          <w:p w14:paraId="229AC284" w14:textId="3D791C26" w:rsidR="00382834" w:rsidRDefault="00382834" w:rsidP="00363C37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Johan Zetterström</w:t>
            </w:r>
          </w:p>
        </w:tc>
      </w:tr>
      <w:tr w:rsidR="00382834" w:rsidRPr="000C2908" w14:paraId="0C49EC7B" w14:textId="77777777" w:rsidTr="00382834">
        <w:tc>
          <w:tcPr>
            <w:tcW w:w="1304" w:type="dxa"/>
          </w:tcPr>
          <w:p w14:paraId="4420A57E" w14:textId="5551B071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2.0_RC6</w:t>
            </w:r>
          </w:p>
        </w:tc>
        <w:tc>
          <w:tcPr>
            <w:tcW w:w="1560" w:type="dxa"/>
          </w:tcPr>
          <w:p w14:paraId="3379B648" w14:textId="1F059A7D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2020-12-09</w:t>
            </w:r>
          </w:p>
        </w:tc>
        <w:tc>
          <w:tcPr>
            <w:tcW w:w="5208" w:type="dxa"/>
          </w:tcPr>
          <w:p w14:paraId="189F3BCA" w14:textId="77777777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Tagit bort tjänstekontraktet </w:t>
            </w:r>
            <w:proofErr w:type="spellStart"/>
            <w:r>
              <w:rPr>
                <w:rFonts w:ascii="Georgia" w:hAnsi="Georgia"/>
                <w:spacing w:val="-1"/>
              </w:rPr>
              <w:t>UpdateCareServiceOfferings</w:t>
            </w:r>
            <w:proofErr w:type="spellEnd"/>
            <w:r>
              <w:rPr>
                <w:rFonts w:ascii="Georgia" w:hAnsi="Georgia"/>
                <w:spacing w:val="-1"/>
              </w:rPr>
              <w:t xml:space="preserve"> (</w:t>
            </w:r>
            <w:proofErr w:type="spellStart"/>
            <w:r>
              <w:rPr>
                <w:rFonts w:ascii="Georgia" w:hAnsi="Georgia"/>
                <w:spacing w:val="-1"/>
              </w:rPr>
              <w:t>UpdateHealthcareOfferings</w:t>
            </w:r>
            <w:proofErr w:type="spellEnd"/>
            <w:r>
              <w:rPr>
                <w:rFonts w:ascii="Georgia" w:hAnsi="Georgia"/>
                <w:spacing w:val="-1"/>
              </w:rPr>
              <w:t xml:space="preserve"> i version 1.0). Intresse för användning av kontraktet saknas. Utan uppdateringsmöjlighet förenklas användningsmönster inom domänen. </w:t>
            </w:r>
          </w:p>
          <w:p w14:paraId="5F52A406" w14:textId="5FB08FCB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I kap 3.2, lagt till ett förtydligande om varför systembaserad adressering används.</w:t>
            </w:r>
            <w:r>
              <w:rPr>
                <w:rFonts w:ascii="Georgia" w:hAnsi="Georgia"/>
                <w:spacing w:val="-1"/>
              </w:rPr>
              <w:tab/>
            </w:r>
          </w:p>
        </w:tc>
        <w:tc>
          <w:tcPr>
            <w:tcW w:w="2126" w:type="dxa"/>
          </w:tcPr>
          <w:p w14:paraId="006B590B" w14:textId="00ACE5C2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Johan Zetterström</w:t>
            </w:r>
          </w:p>
        </w:tc>
      </w:tr>
      <w:tr w:rsidR="00382834" w:rsidRPr="000C2908" w14:paraId="4D36D26D" w14:textId="77777777" w:rsidTr="00382834">
        <w:tc>
          <w:tcPr>
            <w:tcW w:w="1304" w:type="dxa"/>
          </w:tcPr>
          <w:p w14:paraId="7543DE23" w14:textId="357CFD0C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2.0_RC6</w:t>
            </w:r>
          </w:p>
        </w:tc>
        <w:tc>
          <w:tcPr>
            <w:tcW w:w="1560" w:type="dxa"/>
          </w:tcPr>
          <w:p w14:paraId="47ADE3A5" w14:textId="1D67CD21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2020-12-29</w:t>
            </w:r>
          </w:p>
        </w:tc>
        <w:tc>
          <w:tcPr>
            <w:tcW w:w="5208" w:type="dxa"/>
          </w:tcPr>
          <w:p w14:paraId="5F9B9378" w14:textId="77777777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Rättat typ för </w:t>
            </w:r>
            <w:proofErr w:type="spellStart"/>
            <w:r>
              <w:rPr>
                <w:rFonts w:ascii="Georgia" w:hAnsi="Georgia"/>
                <w:spacing w:val="-1"/>
              </w:rPr>
              <w:t>providingOrganization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 i </w:t>
            </w:r>
            <w:proofErr w:type="spellStart"/>
            <w:r>
              <w:rPr>
                <w:rFonts w:ascii="Georgia" w:hAnsi="Georgia"/>
                <w:spacing w:val="-1"/>
              </w:rPr>
              <w:t>requestet</w:t>
            </w:r>
            <w:proofErr w:type="spellEnd"/>
            <w:r>
              <w:rPr>
                <w:rFonts w:ascii="Georgia" w:hAnsi="Georgia"/>
                <w:spacing w:val="-1"/>
              </w:rPr>
              <w:t xml:space="preserve"> för </w:t>
            </w:r>
            <w:proofErr w:type="spellStart"/>
            <w:r>
              <w:rPr>
                <w:rFonts w:ascii="Georgia" w:hAnsi="Georgia"/>
                <w:spacing w:val="-1"/>
              </w:rPr>
              <w:t>getOfferingCatalogues</w:t>
            </w:r>
            <w:proofErr w:type="spellEnd"/>
            <w:r>
              <w:rPr>
                <w:rFonts w:ascii="Georgia" w:hAnsi="Georgia"/>
                <w:spacing w:val="-1"/>
              </w:rPr>
              <w:t xml:space="preserve">, ska vara </w:t>
            </w:r>
            <w:proofErr w:type="spellStart"/>
            <w:r>
              <w:rPr>
                <w:rFonts w:ascii="Georgia" w:hAnsi="Georgia"/>
                <w:spacing w:val="-1"/>
              </w:rPr>
              <w:t>SearchProvidingOrganizationType</w:t>
            </w:r>
            <w:proofErr w:type="spellEnd"/>
            <w:r>
              <w:rPr>
                <w:rFonts w:ascii="Georgia" w:hAnsi="Georgia"/>
                <w:spacing w:val="-1"/>
              </w:rPr>
              <w:t>.</w:t>
            </w:r>
          </w:p>
          <w:p w14:paraId="66C76F4C" w14:textId="6C9E0DE5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Rättat </w:t>
            </w:r>
            <w:proofErr w:type="spellStart"/>
            <w:r>
              <w:rPr>
                <w:rFonts w:ascii="Georgia" w:hAnsi="Georgia"/>
                <w:spacing w:val="-1"/>
              </w:rPr>
              <w:t>inkonsistent</w:t>
            </w:r>
            <w:proofErr w:type="spellEnd"/>
            <w:r>
              <w:rPr>
                <w:rFonts w:ascii="Georgia" w:hAnsi="Georgia"/>
                <w:spacing w:val="-1"/>
              </w:rPr>
              <w:t xml:space="preserve"> information kring </w:t>
            </w:r>
            <w:proofErr w:type="spellStart"/>
            <w:r>
              <w:rPr>
                <w:rFonts w:ascii="Georgia" w:hAnsi="Georgia"/>
                <w:spacing w:val="-1"/>
              </w:rPr>
              <w:t>description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 för alla typer av organisationer. Nu finns elementet för </w:t>
            </w:r>
            <w:proofErr w:type="spellStart"/>
            <w:r>
              <w:rPr>
                <w:rFonts w:ascii="Georgia" w:hAnsi="Georgia"/>
                <w:spacing w:val="-1"/>
              </w:rPr>
              <w:t>ProvidingOrganization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, </w:t>
            </w:r>
            <w:proofErr w:type="spellStart"/>
            <w:r>
              <w:rPr>
                <w:rFonts w:ascii="Georgia" w:hAnsi="Georgia"/>
                <w:spacing w:val="-1"/>
              </w:rPr>
              <w:t>PerformingOrganization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 och </w:t>
            </w:r>
            <w:proofErr w:type="spellStart"/>
            <w:r>
              <w:rPr>
                <w:rFonts w:ascii="Georgia" w:hAnsi="Georgia"/>
                <w:spacing w:val="-1"/>
              </w:rPr>
              <w:t>ResponsibleOrganization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 i </w:t>
            </w:r>
            <w:proofErr w:type="spellStart"/>
            <w:r>
              <w:rPr>
                <w:rFonts w:ascii="Georgia" w:hAnsi="Georgia"/>
                <w:spacing w:val="-1"/>
              </w:rPr>
              <w:t>MIM:ar</w:t>
            </w:r>
            <w:proofErr w:type="spellEnd"/>
            <w:r>
              <w:rPr>
                <w:rFonts w:ascii="Georgia" w:hAnsi="Georgia"/>
                <w:spacing w:val="-1"/>
              </w:rPr>
              <w:t xml:space="preserve">, fältregler och </w:t>
            </w:r>
            <w:proofErr w:type="spellStart"/>
            <w:r>
              <w:rPr>
                <w:rFonts w:ascii="Georgia" w:hAnsi="Georgia"/>
                <w:spacing w:val="-1"/>
              </w:rPr>
              <w:t>xml-scheman</w:t>
            </w:r>
            <w:proofErr w:type="spellEnd"/>
            <w:r>
              <w:rPr>
                <w:rFonts w:ascii="Georgia" w:hAnsi="Georgia"/>
                <w:spacing w:val="-1"/>
              </w:rPr>
              <w:t>.</w:t>
            </w:r>
          </w:p>
          <w:p w14:paraId="78412CB4" w14:textId="77777777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Uppdaterat beskrivningarna för </w:t>
            </w:r>
            <w:proofErr w:type="spellStart"/>
            <w:r>
              <w:rPr>
                <w:rFonts w:ascii="Georgia" w:hAnsi="Georgia"/>
                <w:spacing w:val="-1"/>
              </w:rPr>
              <w:t>ProvidingOrganization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/id i </w:t>
            </w:r>
            <w:proofErr w:type="spellStart"/>
            <w:r>
              <w:rPr>
                <w:rFonts w:ascii="Georgia" w:hAnsi="Georgia"/>
                <w:spacing w:val="-1"/>
              </w:rPr>
              <w:t>GetOfferingCatalogues</w:t>
            </w:r>
            <w:proofErr w:type="spellEnd"/>
            <w:r>
              <w:rPr>
                <w:rFonts w:ascii="Georgia" w:hAnsi="Georgia"/>
                <w:spacing w:val="-1"/>
              </w:rPr>
              <w:t xml:space="preserve"> så att de överensstämmer med </w:t>
            </w:r>
            <w:proofErr w:type="spellStart"/>
            <w:r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>.</w:t>
            </w:r>
          </w:p>
          <w:p w14:paraId="75E994E6" w14:textId="77777777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Uppdaterat </w:t>
            </w:r>
            <w:proofErr w:type="spellStart"/>
            <w:r>
              <w:rPr>
                <w:rFonts w:ascii="Georgia" w:hAnsi="Georgia"/>
                <w:spacing w:val="-1"/>
              </w:rPr>
              <w:t>enum</w:t>
            </w:r>
            <w:proofErr w:type="spellEnd"/>
            <w:r>
              <w:rPr>
                <w:rFonts w:ascii="Georgia" w:hAnsi="Georgia"/>
                <w:spacing w:val="-1"/>
              </w:rPr>
              <w:t xml:space="preserve"> för RIVTA-version</w:t>
            </w:r>
          </w:p>
          <w:p w14:paraId="20C3CC53" w14:textId="77777777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I fältreglerna för </w:t>
            </w:r>
            <w:proofErr w:type="spellStart"/>
            <w:r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 xml:space="preserve">, rättat så att alla element tillhörande </w:t>
            </w:r>
            <w:proofErr w:type="spellStart"/>
            <w:r>
              <w:rPr>
                <w:rFonts w:ascii="Georgia" w:hAnsi="Georgia"/>
                <w:spacing w:val="-1"/>
              </w:rPr>
              <w:t>careService</w:t>
            </w:r>
            <w:proofErr w:type="spellEnd"/>
            <w:r>
              <w:rPr>
                <w:rFonts w:ascii="Georgia" w:hAnsi="Georgia"/>
                <w:spacing w:val="-1"/>
              </w:rPr>
              <w:t>/</w:t>
            </w:r>
            <w:proofErr w:type="spellStart"/>
            <w:r>
              <w:rPr>
                <w:rFonts w:ascii="Georgia" w:hAnsi="Georgia"/>
                <w:spacing w:val="-1"/>
              </w:rPr>
              <w:t>description</w:t>
            </w:r>
            <w:proofErr w:type="spellEnd"/>
            <w:r>
              <w:rPr>
                <w:rFonts w:ascii="Georgia" w:hAnsi="Georgia"/>
                <w:spacing w:val="-1"/>
              </w:rPr>
              <w:t xml:space="preserve"> ligger på rätt plats i tabellen.</w:t>
            </w:r>
          </w:p>
          <w:p w14:paraId="5C3E0ABF" w14:textId="77777777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Tagit bort Interaktion från Vård- och omsorgstjänst. Information om vilka tjänstekontrakt som stödjs ska i stället läsas via tjänstekontraktet </w:t>
            </w:r>
            <w:proofErr w:type="spellStart"/>
            <w:r>
              <w:rPr>
                <w:rFonts w:ascii="Georgia" w:hAnsi="Georgia"/>
                <w:spacing w:val="-1"/>
              </w:rPr>
              <w:t>GetSupportedServiceContracts</w:t>
            </w:r>
            <w:proofErr w:type="spellEnd"/>
            <w:r>
              <w:rPr>
                <w:rFonts w:ascii="Georgia" w:hAnsi="Georgia"/>
                <w:spacing w:val="-1"/>
              </w:rPr>
              <w:t>, med id på utförande enhet som nyckel.</w:t>
            </w:r>
          </w:p>
          <w:p w14:paraId="7502FF63" w14:textId="13B8DEB8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Lagt till attributet </w:t>
            </w:r>
            <w:proofErr w:type="gramStart"/>
            <w:r>
              <w:rPr>
                <w:rFonts w:ascii="Georgia" w:hAnsi="Georgia"/>
                <w:spacing w:val="-1"/>
              </w:rPr>
              <w:t>original enhets</w:t>
            </w:r>
            <w:proofErr w:type="gramEnd"/>
            <w:r>
              <w:rPr>
                <w:rFonts w:ascii="Georgia" w:hAnsi="Georgia"/>
                <w:spacing w:val="-1"/>
              </w:rPr>
              <w:t xml:space="preserve"> id i Utförande organisation, för att hantera att en viss enhet kan förekomma med olika identiteter i olika utbudsansvariga organisationers kataloger. Om </w:t>
            </w:r>
            <w:proofErr w:type="gramStart"/>
            <w:r>
              <w:rPr>
                <w:rFonts w:ascii="Georgia" w:hAnsi="Georgia"/>
                <w:spacing w:val="-1"/>
              </w:rPr>
              <w:t>original enhets</w:t>
            </w:r>
            <w:proofErr w:type="gramEnd"/>
            <w:r>
              <w:rPr>
                <w:rFonts w:ascii="Georgia" w:hAnsi="Georgia"/>
                <w:spacing w:val="-1"/>
              </w:rPr>
              <w:t xml:space="preserve"> id är </w:t>
            </w:r>
            <w:proofErr w:type="spellStart"/>
            <w:r>
              <w:rPr>
                <w:rFonts w:ascii="Georgia" w:hAnsi="Georgia"/>
                <w:spacing w:val="-1"/>
              </w:rPr>
              <w:t>populerat</w:t>
            </w:r>
            <w:proofErr w:type="spellEnd"/>
            <w:r>
              <w:rPr>
                <w:rFonts w:ascii="Georgia" w:hAnsi="Georgia"/>
                <w:spacing w:val="-1"/>
              </w:rPr>
              <w:t xml:space="preserve"> så är det detta id som ska användas som nyckel i anrop till </w:t>
            </w:r>
            <w:proofErr w:type="spellStart"/>
            <w:r>
              <w:rPr>
                <w:rFonts w:ascii="Georgia" w:hAnsi="Georgia"/>
                <w:spacing w:val="-1"/>
              </w:rPr>
              <w:t>GetSupportedServiceContracts</w:t>
            </w:r>
            <w:proofErr w:type="spellEnd"/>
            <w:r>
              <w:rPr>
                <w:rFonts w:ascii="Georgia" w:hAnsi="Georgia"/>
                <w:spacing w:val="-1"/>
              </w:rPr>
              <w:t>.</w:t>
            </w:r>
          </w:p>
        </w:tc>
        <w:tc>
          <w:tcPr>
            <w:tcW w:w="2126" w:type="dxa"/>
          </w:tcPr>
          <w:p w14:paraId="0F0C7FFD" w14:textId="09A91CE9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Johan Zetterström</w:t>
            </w:r>
          </w:p>
        </w:tc>
      </w:tr>
      <w:tr w:rsidR="00382834" w:rsidRPr="000C2908" w14:paraId="48D5B0D0" w14:textId="77777777" w:rsidTr="00382834">
        <w:tc>
          <w:tcPr>
            <w:tcW w:w="1304" w:type="dxa"/>
          </w:tcPr>
          <w:p w14:paraId="15A765FF" w14:textId="02612E62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2.0_RC7</w:t>
            </w:r>
          </w:p>
        </w:tc>
        <w:tc>
          <w:tcPr>
            <w:tcW w:w="1560" w:type="dxa"/>
          </w:tcPr>
          <w:p w14:paraId="52009D6F" w14:textId="3BC82DD9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2021-09-02</w:t>
            </w:r>
          </w:p>
        </w:tc>
        <w:tc>
          <w:tcPr>
            <w:tcW w:w="5208" w:type="dxa"/>
          </w:tcPr>
          <w:p w14:paraId="5823BD84" w14:textId="77777777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Rättat språk</w:t>
            </w:r>
            <w:r>
              <w:rPr>
                <w:rFonts w:ascii="Georgia" w:hAnsi="Georgia"/>
                <w:spacing w:val="-1"/>
              </w:rPr>
              <w:br/>
              <w:t>Ändrat remissmall till remissanvisning</w:t>
            </w:r>
          </w:p>
          <w:p w14:paraId="4E65015A" w14:textId="77777777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Uppdaterade modeller</w:t>
            </w:r>
          </w:p>
          <w:p w14:paraId="13F1ADC5" w14:textId="77777777" w:rsidR="00382834" w:rsidRDefault="00382834" w:rsidP="00F6270A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Rättat länkar i referensförteckningen, och tagit bort referenser som inte användes i dokumentet.</w:t>
            </w:r>
          </w:p>
          <w:p w14:paraId="29738AD7" w14:textId="77777777" w:rsidR="00382834" w:rsidRDefault="00382834" w:rsidP="00F6270A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Rättat regel för </w:t>
            </w:r>
            <w:proofErr w:type="spellStart"/>
            <w:r>
              <w:rPr>
                <w:rFonts w:ascii="Georgia" w:hAnsi="Georgia"/>
                <w:spacing w:val="-1"/>
              </w:rPr>
              <w:t>GetOfferingCatalogues</w:t>
            </w:r>
            <w:proofErr w:type="spellEnd"/>
            <w:r>
              <w:rPr>
                <w:rFonts w:ascii="Georgia" w:hAnsi="Georgia"/>
                <w:spacing w:val="-1"/>
              </w:rPr>
              <w:t xml:space="preserve"> och </w:t>
            </w:r>
            <w:proofErr w:type="spellStart"/>
            <w:r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 xml:space="preserve"> som angav att ägarform ”Övrigt” kunde vara offentlig eller privat huvudman. Ägarform ”Övrigt” används enbart för privat huvudman.</w:t>
            </w:r>
          </w:p>
          <w:p w14:paraId="633CAFD1" w14:textId="77777777" w:rsidR="00382834" w:rsidRDefault="00382834" w:rsidP="00F6270A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Tagit bort attributet </w:t>
            </w:r>
            <w:proofErr w:type="gramStart"/>
            <w:r>
              <w:rPr>
                <w:rFonts w:ascii="Georgia" w:hAnsi="Georgia"/>
                <w:spacing w:val="-1"/>
              </w:rPr>
              <w:t>original enhets</w:t>
            </w:r>
            <w:proofErr w:type="gramEnd"/>
            <w:r>
              <w:rPr>
                <w:rFonts w:ascii="Georgia" w:hAnsi="Georgia"/>
                <w:spacing w:val="-1"/>
              </w:rPr>
              <w:t xml:space="preserve"> id från utförande organisation. Enhetens id förväntas alltid kunna användas som nyckel vid anrop till </w:t>
            </w:r>
            <w:proofErr w:type="spellStart"/>
            <w:r>
              <w:rPr>
                <w:rFonts w:ascii="Georgia" w:hAnsi="Georgia"/>
                <w:spacing w:val="-1"/>
              </w:rPr>
              <w:t>GetSupportedServiceContracts</w:t>
            </w:r>
            <w:proofErr w:type="spellEnd"/>
            <w:r>
              <w:rPr>
                <w:rFonts w:ascii="Georgia" w:hAnsi="Georgia"/>
                <w:spacing w:val="-1"/>
              </w:rPr>
              <w:t>.</w:t>
            </w:r>
          </w:p>
          <w:p w14:paraId="7CA49532" w14:textId="36B7B219" w:rsidR="00382834" w:rsidRDefault="00382834" w:rsidP="00F6270A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Ändrat Utbudsansvarig organisation till Katalogansvarig organisation.</w:t>
            </w:r>
          </w:p>
        </w:tc>
        <w:tc>
          <w:tcPr>
            <w:tcW w:w="2126" w:type="dxa"/>
          </w:tcPr>
          <w:p w14:paraId="0DB90CD4" w14:textId="77777777" w:rsidR="00382834" w:rsidRDefault="00382834" w:rsidP="0092682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Torbjörn Dahlin</w:t>
            </w:r>
          </w:p>
          <w:p w14:paraId="0F2DCF79" w14:textId="77777777" w:rsidR="00382834" w:rsidRDefault="00382834" w:rsidP="0092682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Robert Meriruoho</w:t>
            </w:r>
          </w:p>
          <w:p w14:paraId="1180FF5A" w14:textId="77777777" w:rsidR="00382834" w:rsidRDefault="00382834" w:rsidP="0092682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Stefano Testi</w:t>
            </w:r>
          </w:p>
          <w:p w14:paraId="50FC9241" w14:textId="12EFDF5E" w:rsidR="00382834" w:rsidRDefault="00382834" w:rsidP="0092682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Johan Zetterström</w:t>
            </w:r>
          </w:p>
        </w:tc>
      </w:tr>
      <w:tr w:rsidR="00382834" w:rsidRPr="000C2908" w14:paraId="5833BF11" w14:textId="77777777" w:rsidTr="00382834">
        <w:tc>
          <w:tcPr>
            <w:tcW w:w="1304" w:type="dxa"/>
          </w:tcPr>
          <w:p w14:paraId="39FD7215" w14:textId="7E78CA8E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2.0</w:t>
            </w:r>
          </w:p>
        </w:tc>
        <w:tc>
          <w:tcPr>
            <w:tcW w:w="1560" w:type="dxa"/>
          </w:tcPr>
          <w:p w14:paraId="4B0E5696" w14:textId="52649969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2021-09-27</w:t>
            </w:r>
          </w:p>
        </w:tc>
        <w:tc>
          <w:tcPr>
            <w:tcW w:w="5208" w:type="dxa"/>
          </w:tcPr>
          <w:p w14:paraId="001C92DC" w14:textId="27F966A4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Uppdaterat versionsnummer och publiceringsdatum inför release</w:t>
            </w:r>
          </w:p>
        </w:tc>
        <w:tc>
          <w:tcPr>
            <w:tcW w:w="2126" w:type="dxa"/>
          </w:tcPr>
          <w:p w14:paraId="633AB7A5" w14:textId="34B2CAC2" w:rsidR="00382834" w:rsidRDefault="00382834" w:rsidP="00926822">
            <w:pPr>
              <w:pStyle w:val="TableText"/>
              <w:rPr>
                <w:rFonts w:ascii="Georgia" w:hAnsi="Georgia"/>
              </w:rPr>
            </w:pPr>
            <w:r w:rsidRPr="00F754D5">
              <w:rPr>
                <w:rFonts w:ascii="Georgia" w:hAnsi="Georgia"/>
              </w:rPr>
              <w:t>Johan Zetterström</w:t>
            </w:r>
          </w:p>
        </w:tc>
      </w:tr>
      <w:tr w:rsidR="00382834" w:rsidRPr="000C2908" w14:paraId="7FC71735" w14:textId="77777777" w:rsidTr="00382834">
        <w:tc>
          <w:tcPr>
            <w:tcW w:w="1304" w:type="dxa"/>
          </w:tcPr>
          <w:p w14:paraId="67DFD0C6" w14:textId="2937E59B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2.1</w:t>
            </w:r>
            <w:r>
              <w:rPr>
                <w:rFonts w:ascii="Georgia" w:hAnsi="Georgia"/>
              </w:rPr>
              <w:softHyphen/>
              <w:t>_RC1</w:t>
            </w:r>
          </w:p>
        </w:tc>
        <w:tc>
          <w:tcPr>
            <w:tcW w:w="1560" w:type="dxa"/>
          </w:tcPr>
          <w:p w14:paraId="1059231C" w14:textId="29AB4549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2022-09-13</w:t>
            </w:r>
          </w:p>
        </w:tc>
        <w:tc>
          <w:tcPr>
            <w:tcW w:w="5208" w:type="dxa"/>
          </w:tcPr>
          <w:p w14:paraId="46A4A138" w14:textId="364B5C24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proofErr w:type="spellStart"/>
            <w:r>
              <w:rPr>
                <w:rFonts w:ascii="Georgia" w:hAnsi="Georgia"/>
                <w:spacing w:val="-1"/>
              </w:rPr>
              <w:t>Kardinaliteten</w:t>
            </w:r>
            <w:proofErr w:type="spellEnd"/>
            <w:r>
              <w:rPr>
                <w:rFonts w:ascii="Georgia" w:hAnsi="Georgia"/>
                <w:spacing w:val="-1"/>
              </w:rPr>
              <w:t xml:space="preserve"> för elementet</w:t>
            </w:r>
            <w:proofErr w:type="gramStart"/>
            <w:r>
              <w:rPr>
                <w:rFonts w:ascii="Georgia" w:hAnsi="Georgia"/>
                <w:spacing w:val="-1"/>
              </w:rPr>
              <w:t xml:space="preserve"> ..</w:t>
            </w:r>
            <w:proofErr w:type="gramEnd"/>
            <w:r>
              <w:rPr>
                <w:rFonts w:ascii="Georgia" w:hAnsi="Georgia"/>
                <w:spacing w:val="-1"/>
              </w:rPr>
              <w:t>/</w:t>
            </w:r>
            <w:proofErr w:type="spellStart"/>
            <w:r>
              <w:rPr>
                <w:rFonts w:ascii="Georgia" w:hAnsi="Georgia"/>
                <w:spacing w:val="-1"/>
              </w:rPr>
              <w:t>careServiceId</w:t>
            </w:r>
            <w:proofErr w:type="spellEnd"/>
            <w:r>
              <w:rPr>
                <w:rFonts w:ascii="Georgia" w:hAnsi="Georgia"/>
                <w:spacing w:val="-1"/>
              </w:rPr>
              <w:t xml:space="preserve"> för svarsdelen i </w:t>
            </w:r>
            <w:proofErr w:type="spellStart"/>
            <w:r w:rsidRPr="00833B5B">
              <w:rPr>
                <w:rFonts w:ascii="Georgia" w:hAnsi="Georgia"/>
                <w:spacing w:val="-1"/>
              </w:rPr>
              <w:t>GetCareServiceOfferings</w:t>
            </w:r>
            <w:proofErr w:type="spellEnd"/>
            <w:r>
              <w:rPr>
                <w:rFonts w:ascii="Georgia" w:hAnsi="Georgia"/>
                <w:spacing w:val="-1"/>
              </w:rPr>
              <w:t xml:space="preserve"> ändrat från 1..1 till 0..1</w:t>
            </w:r>
          </w:p>
        </w:tc>
        <w:tc>
          <w:tcPr>
            <w:tcW w:w="2126" w:type="dxa"/>
          </w:tcPr>
          <w:p w14:paraId="66AD2A0D" w14:textId="77777777" w:rsidR="00382834" w:rsidRDefault="00382834" w:rsidP="0092682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Dan Svedén</w:t>
            </w:r>
          </w:p>
          <w:p w14:paraId="34C9B617" w14:textId="06B06407" w:rsidR="00382834" w:rsidRPr="00F754D5" w:rsidRDefault="00382834" w:rsidP="0092682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Tobias Blomberg</w:t>
            </w:r>
          </w:p>
        </w:tc>
      </w:tr>
      <w:tr w:rsidR="00382834" w:rsidRPr="000C2908" w14:paraId="319C8F83" w14:textId="77777777" w:rsidTr="00382834">
        <w:tc>
          <w:tcPr>
            <w:tcW w:w="1304" w:type="dxa"/>
          </w:tcPr>
          <w:p w14:paraId="28D0A60F" w14:textId="6E3072AA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2.1</w:t>
            </w:r>
          </w:p>
        </w:tc>
        <w:tc>
          <w:tcPr>
            <w:tcW w:w="1560" w:type="dxa"/>
          </w:tcPr>
          <w:p w14:paraId="677F4F9C" w14:textId="30341D89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2022-12-01</w:t>
            </w:r>
          </w:p>
        </w:tc>
        <w:tc>
          <w:tcPr>
            <w:tcW w:w="5208" w:type="dxa"/>
          </w:tcPr>
          <w:p w14:paraId="1A1DFC6D" w14:textId="18340BDA" w:rsidR="00382834" w:rsidRDefault="00382834" w:rsidP="00747613">
            <w:pPr>
              <w:pStyle w:val="TableText"/>
              <w:tabs>
                <w:tab w:val="right" w:pos="3176"/>
              </w:tabs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Version fastställd</w:t>
            </w:r>
          </w:p>
        </w:tc>
        <w:tc>
          <w:tcPr>
            <w:tcW w:w="2126" w:type="dxa"/>
          </w:tcPr>
          <w:p w14:paraId="6B611853" w14:textId="77777777" w:rsidR="00382834" w:rsidRDefault="00382834" w:rsidP="00ED496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Dan Svedén</w:t>
            </w:r>
          </w:p>
          <w:p w14:paraId="0B699288" w14:textId="06EF078A" w:rsidR="00382834" w:rsidRDefault="00382834" w:rsidP="00ED496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Tobias Blomberg</w:t>
            </w:r>
          </w:p>
        </w:tc>
      </w:tr>
      <w:tr w:rsidR="00382834" w:rsidRPr="000C2908" w14:paraId="59479EE7" w14:textId="77777777" w:rsidTr="00382834">
        <w:tc>
          <w:tcPr>
            <w:tcW w:w="1304" w:type="dxa"/>
          </w:tcPr>
          <w:p w14:paraId="400A4FB3" w14:textId="06685281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3.0</w:t>
            </w:r>
          </w:p>
        </w:tc>
        <w:tc>
          <w:tcPr>
            <w:tcW w:w="1560" w:type="dxa"/>
          </w:tcPr>
          <w:p w14:paraId="66A04D95" w14:textId="69F78639" w:rsidR="00382834" w:rsidRDefault="00382834" w:rsidP="00747613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2023-04-25</w:t>
            </w:r>
          </w:p>
        </w:tc>
        <w:tc>
          <w:tcPr>
            <w:tcW w:w="5208" w:type="dxa"/>
          </w:tcPr>
          <w:p w14:paraId="7CD2497F" w14:textId="77777777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Justerat beskrivningen av Ägarform i båda tjänstekontrakten så att fältet hänvisar till ett kodverk </w:t>
            </w:r>
            <w:proofErr w:type="gramStart"/>
            <w:r>
              <w:rPr>
                <w:rFonts w:ascii="Georgia" w:hAnsi="Georgia"/>
                <w:spacing w:val="-1"/>
              </w:rPr>
              <w:t>istället</w:t>
            </w:r>
            <w:proofErr w:type="gramEnd"/>
            <w:r>
              <w:rPr>
                <w:rFonts w:ascii="Georgia" w:hAnsi="Georgia"/>
                <w:spacing w:val="-1"/>
              </w:rPr>
              <w:t xml:space="preserve"> för enskilda koder. </w:t>
            </w:r>
          </w:p>
          <w:p w14:paraId="3977292B" w14:textId="77777777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Justerat beskrivningen för organisations-id så att den blir tydligare.</w:t>
            </w:r>
          </w:p>
          <w:p w14:paraId="5796D7DC" w14:textId="77777777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Lagt till information om att koden ”övrigt” för kön inte är tillämplig i GCSO</w:t>
            </w:r>
          </w:p>
          <w:p w14:paraId="281595BA" w14:textId="77777777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Lagt till information om varifrån kod ska hämtas för Typ av egenskap i GCSO</w:t>
            </w:r>
          </w:p>
          <w:p w14:paraId="1F6DEC7D" w14:textId="289C78CF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Ändrat datatypen för</w:t>
            </w:r>
            <w:proofErr w:type="gramStart"/>
            <w:r>
              <w:rPr>
                <w:rFonts w:ascii="Georgia" w:hAnsi="Georgia"/>
                <w:spacing w:val="-1"/>
              </w:rPr>
              <w:t xml:space="preserve"> </w:t>
            </w:r>
            <w:r w:rsidR="003475BE">
              <w:rPr>
                <w:rFonts w:ascii="Georgia" w:hAnsi="Georgia"/>
                <w:spacing w:val="-1"/>
              </w:rPr>
              <w:t>..</w:t>
            </w:r>
            <w:proofErr w:type="gramEnd"/>
            <w:r w:rsidR="003475BE">
              <w:rPr>
                <w:rFonts w:ascii="Georgia" w:hAnsi="Georgia"/>
                <w:spacing w:val="-1"/>
              </w:rPr>
              <w:t>/../</w:t>
            </w:r>
            <w:proofErr w:type="spellStart"/>
            <w:r w:rsidR="003475BE">
              <w:rPr>
                <w:rFonts w:ascii="Georgia" w:hAnsi="Georgia"/>
                <w:spacing w:val="-1"/>
              </w:rPr>
              <w:t>purpose</w:t>
            </w:r>
            <w:proofErr w:type="spellEnd"/>
            <w:r>
              <w:rPr>
                <w:rFonts w:ascii="Georgia" w:hAnsi="Georgia"/>
                <w:spacing w:val="-1"/>
              </w:rPr>
              <w:t xml:space="preserve"> i GCSO från CVType till String</w:t>
            </w:r>
          </w:p>
          <w:p w14:paraId="574A7E9C" w14:textId="77777777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Justerat beskrivningen av </w:t>
            </w:r>
            <w:r w:rsidRPr="00682C48">
              <w:rPr>
                <w:rFonts w:ascii="Georgia" w:hAnsi="Georgia"/>
                <w:spacing w:val="-1"/>
              </w:rPr>
              <w:t>Typ av medium</w:t>
            </w:r>
            <w:r>
              <w:rPr>
                <w:rFonts w:ascii="Georgia" w:hAnsi="Georgia"/>
                <w:spacing w:val="-1"/>
              </w:rPr>
              <w:t xml:space="preserve"> i GCSO så att den hänvisar till ett kodverk </w:t>
            </w:r>
            <w:proofErr w:type="gramStart"/>
            <w:r>
              <w:rPr>
                <w:rFonts w:ascii="Georgia" w:hAnsi="Georgia"/>
                <w:spacing w:val="-1"/>
              </w:rPr>
              <w:t>istället</w:t>
            </w:r>
            <w:proofErr w:type="gramEnd"/>
            <w:r>
              <w:rPr>
                <w:rFonts w:ascii="Georgia" w:hAnsi="Georgia"/>
                <w:spacing w:val="-1"/>
              </w:rPr>
              <w:t xml:space="preserve"> för enskilda koder.</w:t>
            </w:r>
          </w:p>
          <w:p w14:paraId="5FE81DBB" w14:textId="65119D1B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Ändrat datatypen för</w:t>
            </w:r>
            <w:proofErr w:type="gramStart"/>
            <w:r>
              <w:rPr>
                <w:rFonts w:ascii="Georgia" w:hAnsi="Georgia"/>
                <w:spacing w:val="-1"/>
              </w:rPr>
              <w:t xml:space="preserve"> </w:t>
            </w:r>
            <w:r w:rsidR="003475BE">
              <w:rPr>
                <w:rFonts w:ascii="Georgia" w:hAnsi="Georgia"/>
                <w:spacing w:val="-1"/>
              </w:rPr>
              <w:t>..</w:t>
            </w:r>
            <w:proofErr w:type="gramEnd"/>
            <w:r w:rsidR="003475BE">
              <w:rPr>
                <w:rFonts w:ascii="Georgia" w:hAnsi="Georgia"/>
                <w:spacing w:val="-1"/>
              </w:rPr>
              <w:t>/../</w:t>
            </w:r>
            <w:proofErr w:type="spellStart"/>
            <w:r w:rsidR="003475BE" w:rsidRPr="00D40F20">
              <w:rPr>
                <w:rFonts w:ascii="Georgia" w:hAnsi="Georgia"/>
                <w:spacing w:val="-1"/>
              </w:rPr>
              <w:t>typeOfCooperation</w:t>
            </w:r>
            <w:proofErr w:type="spellEnd"/>
            <w:r w:rsidR="003475BE">
              <w:rPr>
                <w:rFonts w:ascii="Georgia" w:hAnsi="Georgia"/>
                <w:spacing w:val="-1"/>
              </w:rPr>
              <w:t xml:space="preserve"> </w:t>
            </w:r>
            <w:r>
              <w:rPr>
                <w:rFonts w:ascii="Georgia" w:hAnsi="Georgia"/>
                <w:spacing w:val="-1"/>
              </w:rPr>
              <w:t>i GCSO från CVType till String</w:t>
            </w:r>
          </w:p>
          <w:p w14:paraId="0CD09E90" w14:textId="1A0BC2D4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Lagt till information om varifrån kod ska hämtas för </w:t>
            </w:r>
            <w:r w:rsidRPr="00CA5D26">
              <w:rPr>
                <w:rFonts w:ascii="Georgia" w:hAnsi="Georgia"/>
                <w:spacing w:val="-1"/>
              </w:rPr>
              <w:t>Typ av resurs</w:t>
            </w:r>
            <w:r>
              <w:rPr>
                <w:rFonts w:ascii="Georgia" w:hAnsi="Georgia"/>
                <w:spacing w:val="-1"/>
              </w:rPr>
              <w:t xml:space="preserve"> i GCSO</w:t>
            </w:r>
          </w:p>
          <w:p w14:paraId="6F1C7050" w14:textId="76F2105F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Ändrat datatypen för</w:t>
            </w:r>
            <w:proofErr w:type="gramStart"/>
            <w:r>
              <w:rPr>
                <w:rFonts w:ascii="Georgia" w:hAnsi="Georgia"/>
                <w:spacing w:val="-1"/>
              </w:rPr>
              <w:t xml:space="preserve"> </w:t>
            </w:r>
            <w:r w:rsidR="00A84B9D" w:rsidRPr="00A84B9D">
              <w:rPr>
                <w:rFonts w:ascii="Georgia" w:hAnsi="Georgia"/>
                <w:spacing w:val="-1"/>
              </w:rPr>
              <w:t>..</w:t>
            </w:r>
            <w:proofErr w:type="gramEnd"/>
            <w:r w:rsidR="00A84B9D" w:rsidRPr="00A84B9D">
              <w:rPr>
                <w:rFonts w:ascii="Georgia" w:hAnsi="Georgia"/>
                <w:spacing w:val="-1"/>
              </w:rPr>
              <w:t>/../</w:t>
            </w:r>
            <w:proofErr w:type="spellStart"/>
            <w:r w:rsidR="00A84B9D" w:rsidRPr="00A84B9D">
              <w:rPr>
                <w:rFonts w:ascii="Georgia" w:hAnsi="Georgia"/>
                <w:spacing w:val="-1"/>
              </w:rPr>
              <w:t>resourceAttribute</w:t>
            </w:r>
            <w:proofErr w:type="spellEnd"/>
            <w:r>
              <w:rPr>
                <w:rFonts w:ascii="Georgia" w:hAnsi="Georgia"/>
                <w:spacing w:val="-1"/>
              </w:rPr>
              <w:t xml:space="preserve"> i GCSO från CVType till String</w:t>
            </w:r>
          </w:p>
          <w:p w14:paraId="775E31D8" w14:textId="77777777" w:rsidR="00382834" w:rsidRDefault="00382834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 xml:space="preserve">Lagt till information om varifrån kod ska hämtas för </w:t>
            </w:r>
            <w:r w:rsidRPr="00CA5D26">
              <w:rPr>
                <w:rFonts w:ascii="Georgia" w:hAnsi="Georgia"/>
                <w:spacing w:val="-1"/>
              </w:rPr>
              <w:t xml:space="preserve">Typ av </w:t>
            </w:r>
            <w:r>
              <w:rPr>
                <w:rFonts w:ascii="Georgia" w:hAnsi="Georgia"/>
                <w:spacing w:val="-1"/>
              </w:rPr>
              <w:t>Störning i GCSO</w:t>
            </w:r>
          </w:p>
          <w:p w14:paraId="2ECD38E1" w14:textId="751F92F1" w:rsidR="00F958D9" w:rsidRDefault="00C949A8" w:rsidP="00382834">
            <w:pPr>
              <w:pStyle w:val="TableText"/>
              <w:numPr>
                <w:ilvl w:val="0"/>
                <w:numId w:val="45"/>
              </w:numPr>
              <w:tabs>
                <w:tab w:val="right" w:pos="3176"/>
              </w:tabs>
              <w:ind w:left="508"/>
              <w:jc w:val="left"/>
              <w:rPr>
                <w:rFonts w:ascii="Georgia" w:hAnsi="Georgia"/>
                <w:spacing w:val="-1"/>
              </w:rPr>
            </w:pPr>
            <w:r>
              <w:rPr>
                <w:rFonts w:ascii="Georgia" w:hAnsi="Georgia"/>
                <w:spacing w:val="-1"/>
              </w:rPr>
              <w:t>Uppdaterat versionsavsnittet</w:t>
            </w:r>
          </w:p>
        </w:tc>
        <w:tc>
          <w:tcPr>
            <w:tcW w:w="2126" w:type="dxa"/>
          </w:tcPr>
          <w:p w14:paraId="780533A8" w14:textId="77777777" w:rsidR="00382834" w:rsidRDefault="00382834" w:rsidP="00382834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Dan Svedén</w:t>
            </w:r>
          </w:p>
          <w:p w14:paraId="120BCADC" w14:textId="7A9BA7CB" w:rsidR="00382834" w:rsidRDefault="00382834" w:rsidP="00382834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Tobias Blomberg</w:t>
            </w:r>
          </w:p>
        </w:tc>
      </w:tr>
    </w:tbl>
    <w:p w14:paraId="6BBEC5AA" w14:textId="77777777" w:rsidR="0039481C" w:rsidRDefault="0039481C" w:rsidP="009C5B3B">
      <w:pPr>
        <w:pStyle w:val="Innehll1"/>
      </w:pPr>
    </w:p>
    <w:p w14:paraId="14A9BD84" w14:textId="7CC2F477" w:rsidR="0039481C" w:rsidRDefault="001706EF" w:rsidP="0039481C">
      <w:pPr>
        <w:rPr>
          <w:sz w:val="36"/>
        </w:rPr>
      </w:pPr>
      <w:r>
        <w:rPr>
          <w:sz w:val="36"/>
        </w:rPr>
        <w:br w:type="page"/>
      </w:r>
    </w:p>
    <w:p w14:paraId="16DA4DE2" w14:textId="77777777" w:rsidR="0039481C" w:rsidRDefault="0039481C" w:rsidP="0039481C">
      <w:pPr>
        <w:rPr>
          <w:b/>
        </w:rPr>
      </w:pPr>
      <w:r>
        <w:rPr>
          <w:b/>
        </w:rPr>
        <w:lastRenderedPageBreak/>
        <w:t xml:space="preserve">Referenser </w:t>
      </w:r>
    </w:p>
    <w:p w14:paraId="4FEA8867" w14:textId="77777777" w:rsidR="0039481C" w:rsidRDefault="0039481C" w:rsidP="0039481C">
      <w:pPr>
        <w:rPr>
          <w:b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0"/>
        <w:gridCol w:w="1327"/>
        <w:gridCol w:w="1367"/>
        <w:gridCol w:w="7056"/>
      </w:tblGrid>
      <w:tr w:rsidR="0039481C" w:rsidRPr="000C2908" w14:paraId="28455BBC" w14:textId="77777777" w:rsidTr="004E34E5">
        <w:tc>
          <w:tcPr>
            <w:tcW w:w="335" w:type="pct"/>
            <w:shd w:val="clear" w:color="auto" w:fill="DDD9C3" w:themeFill="background2" w:themeFillShade="E6"/>
          </w:tcPr>
          <w:p w14:paraId="737FC52F" w14:textId="77777777" w:rsidR="0039481C" w:rsidRPr="000C2908" w:rsidRDefault="0039481C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Namn</w:t>
            </w:r>
          </w:p>
        </w:tc>
        <w:tc>
          <w:tcPr>
            <w:tcW w:w="635" w:type="pct"/>
            <w:shd w:val="clear" w:color="auto" w:fill="DDD9C3" w:themeFill="background2" w:themeFillShade="E6"/>
          </w:tcPr>
          <w:p w14:paraId="07BCA040" w14:textId="77777777" w:rsidR="0039481C" w:rsidRPr="000C2908" w:rsidRDefault="0039481C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Dokument</w:t>
            </w:r>
          </w:p>
        </w:tc>
        <w:tc>
          <w:tcPr>
            <w:tcW w:w="654" w:type="pct"/>
            <w:shd w:val="clear" w:color="auto" w:fill="DDD9C3" w:themeFill="background2" w:themeFillShade="E6"/>
          </w:tcPr>
          <w:p w14:paraId="6A5C7A9C" w14:textId="77777777" w:rsidR="0039481C" w:rsidRPr="000C2908" w:rsidRDefault="0039481C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Kommentar</w:t>
            </w:r>
          </w:p>
        </w:tc>
        <w:tc>
          <w:tcPr>
            <w:tcW w:w="3376" w:type="pct"/>
            <w:shd w:val="clear" w:color="auto" w:fill="DDD9C3" w:themeFill="background2" w:themeFillShade="E6"/>
          </w:tcPr>
          <w:p w14:paraId="78D897D2" w14:textId="77777777" w:rsidR="0039481C" w:rsidRPr="000C2908" w:rsidRDefault="0039481C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Länk</w:t>
            </w:r>
          </w:p>
        </w:tc>
      </w:tr>
      <w:tr w:rsidR="0039481C" w:rsidRPr="000C2908" w14:paraId="62356372" w14:textId="77777777" w:rsidTr="004E34E5">
        <w:tc>
          <w:tcPr>
            <w:tcW w:w="335" w:type="pct"/>
          </w:tcPr>
          <w:p w14:paraId="07DD0C4C" w14:textId="77777777" w:rsidR="0039481C" w:rsidRPr="004971FA" w:rsidRDefault="004971FA" w:rsidP="0039481C">
            <w:pPr>
              <w:pStyle w:val="TableText"/>
              <w:rPr>
                <w:rFonts w:ascii="Georgia" w:hAnsi="Georgia"/>
              </w:rPr>
            </w:pPr>
            <w:r w:rsidRPr="004971FA">
              <w:rPr>
                <w:rFonts w:ascii="Georgia" w:hAnsi="Georgia"/>
              </w:rPr>
              <w:t>R1</w:t>
            </w:r>
          </w:p>
        </w:tc>
        <w:tc>
          <w:tcPr>
            <w:tcW w:w="635" w:type="pct"/>
          </w:tcPr>
          <w:p w14:paraId="462D80A6" w14:textId="77777777" w:rsidR="0039481C" w:rsidRPr="000C2908" w:rsidRDefault="0039481C" w:rsidP="00225D58">
            <w:pPr>
              <w:pStyle w:val="TableText"/>
              <w:jc w:val="left"/>
              <w:rPr>
                <w:rFonts w:ascii="Georgia" w:hAnsi="Georgia"/>
              </w:rPr>
            </w:pPr>
            <w:proofErr w:type="spellStart"/>
            <w:r w:rsidRPr="000C2908">
              <w:rPr>
                <w:rFonts w:ascii="Georgia" w:hAnsi="Georgia"/>
              </w:rPr>
              <w:t>Arkitekturella</w:t>
            </w:r>
            <w:proofErr w:type="spellEnd"/>
            <w:r w:rsidRPr="000C2908">
              <w:rPr>
                <w:rFonts w:ascii="Georgia" w:hAnsi="Georgia"/>
              </w:rPr>
              <w:t xml:space="preserve"> beslut – </w:t>
            </w:r>
            <w:r w:rsidR="003975B7" w:rsidRPr="00225D58">
              <w:rPr>
                <w:rFonts w:ascii="Georgia" w:hAnsi="Georgia"/>
              </w:rPr>
              <w:fldChar w:fldCharType="begin"/>
            </w:r>
            <w:r w:rsidR="003975B7" w:rsidRPr="00225D58">
              <w:rPr>
                <w:rFonts w:ascii="Georgia" w:hAnsi="Georgia"/>
              </w:rPr>
              <w:instrText xml:space="preserve"> TITLE  \* MERGEFORMAT </w:instrText>
            </w:r>
            <w:r w:rsidR="003975B7" w:rsidRPr="00225D58">
              <w:rPr>
                <w:rFonts w:ascii="Georgia" w:hAnsi="Georgia"/>
              </w:rPr>
              <w:fldChar w:fldCharType="separate"/>
            </w:r>
            <w:r w:rsidR="00482DAF">
              <w:rPr>
                <w:rFonts w:ascii="Georgia" w:hAnsi="Georgia"/>
              </w:rPr>
              <w:t xml:space="preserve">operativt </w:t>
            </w:r>
            <w:proofErr w:type="spellStart"/>
            <w:proofErr w:type="gramStart"/>
            <w:r w:rsidR="00482DAF">
              <w:rPr>
                <w:rFonts w:ascii="Georgia" w:hAnsi="Georgia"/>
              </w:rPr>
              <w:t>processtöd:tillgängliggöra</w:t>
            </w:r>
            <w:proofErr w:type="spellEnd"/>
            <w:proofErr w:type="gramEnd"/>
            <w:r w:rsidR="00482DAF">
              <w:rPr>
                <w:rFonts w:ascii="Georgia" w:hAnsi="Georgia"/>
              </w:rPr>
              <w:t xml:space="preserve"> tjänst: vårdochomsorgsutbud</w:t>
            </w:r>
            <w:r w:rsidR="003975B7" w:rsidRPr="00225D58">
              <w:rPr>
                <w:rFonts w:ascii="Georgia" w:hAnsi="Georgia"/>
              </w:rPr>
              <w:fldChar w:fldCharType="end"/>
            </w:r>
          </w:p>
        </w:tc>
        <w:tc>
          <w:tcPr>
            <w:tcW w:w="654" w:type="pct"/>
          </w:tcPr>
          <w:p w14:paraId="5AAD2D41" w14:textId="77777777" w:rsidR="0039481C" w:rsidRPr="000C2908" w:rsidRDefault="0039481C" w:rsidP="00225D58">
            <w:pPr>
              <w:pStyle w:val="TableText"/>
              <w:jc w:val="lef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Obligatoriskt</w:t>
            </w:r>
          </w:p>
        </w:tc>
        <w:tc>
          <w:tcPr>
            <w:tcW w:w="3376" w:type="pct"/>
          </w:tcPr>
          <w:p w14:paraId="40AE055C" w14:textId="77777777" w:rsidR="0039481C" w:rsidRDefault="003475BE" w:rsidP="00225D58">
            <w:pPr>
              <w:pStyle w:val="TableText"/>
              <w:jc w:val="left"/>
              <w:rPr>
                <w:rFonts w:ascii="Georgia" w:hAnsi="Georgia"/>
              </w:rPr>
            </w:pPr>
            <w:hyperlink r:id="rId11" w:history="1">
              <w:r w:rsidR="00262779" w:rsidRPr="00E670D5">
                <w:rPr>
                  <w:rStyle w:val="Hyperlnk"/>
                  <w:rFonts w:ascii="Georgia" w:hAnsi="Georgia"/>
                </w:rPr>
                <w:t>http://rivta.se/domains/supportprocess_serviceprovisioning_healthcareoffering.html</w:t>
              </w:r>
            </w:hyperlink>
          </w:p>
          <w:p w14:paraId="6F105FBA" w14:textId="77777777" w:rsidR="00262779" w:rsidRPr="000C2908" w:rsidRDefault="00262779" w:rsidP="00225D58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39481C" w:rsidRPr="000C2908" w14:paraId="717E2877" w14:textId="77777777" w:rsidTr="004E34E5">
        <w:tc>
          <w:tcPr>
            <w:tcW w:w="335" w:type="pct"/>
          </w:tcPr>
          <w:p w14:paraId="3534F670" w14:textId="77777777" w:rsidR="0039481C" w:rsidRPr="000C2908" w:rsidRDefault="0039481C" w:rsidP="0039481C">
            <w:pPr>
              <w:pStyle w:val="TableTex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R2</w:t>
            </w:r>
          </w:p>
        </w:tc>
        <w:tc>
          <w:tcPr>
            <w:tcW w:w="635" w:type="pct"/>
          </w:tcPr>
          <w:p w14:paraId="4BDF015A" w14:textId="77777777" w:rsidR="0039481C" w:rsidRPr="000C2908" w:rsidRDefault="0039481C" w:rsidP="00225D58">
            <w:pPr>
              <w:pStyle w:val="TableText"/>
              <w:jc w:val="lef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>RIVTA flera dokument</w:t>
            </w:r>
          </w:p>
        </w:tc>
        <w:tc>
          <w:tcPr>
            <w:tcW w:w="654" w:type="pct"/>
          </w:tcPr>
          <w:p w14:paraId="4543AB4B" w14:textId="60AC271F" w:rsidR="0039481C" w:rsidRPr="000C2908" w:rsidRDefault="0039481C" w:rsidP="00225D58">
            <w:pPr>
              <w:pStyle w:val="TableText"/>
              <w:jc w:val="left"/>
              <w:rPr>
                <w:rFonts w:ascii="Georgia" w:hAnsi="Georgia"/>
              </w:rPr>
            </w:pPr>
            <w:r w:rsidRPr="000C2908">
              <w:rPr>
                <w:rFonts w:ascii="Georgia" w:hAnsi="Georgia"/>
              </w:rPr>
              <w:t xml:space="preserve">Finns på </w:t>
            </w:r>
            <w:r w:rsidR="00901BD8">
              <w:rPr>
                <w:rFonts w:ascii="Georgia" w:hAnsi="Georgia"/>
              </w:rPr>
              <w:t>w</w:t>
            </w:r>
            <w:r w:rsidRPr="000C2908">
              <w:rPr>
                <w:rFonts w:ascii="Georgia" w:hAnsi="Georgia"/>
              </w:rPr>
              <w:t>ebben</w:t>
            </w:r>
          </w:p>
        </w:tc>
        <w:tc>
          <w:tcPr>
            <w:tcW w:w="3376" w:type="pct"/>
          </w:tcPr>
          <w:p w14:paraId="500F2EAB" w14:textId="77777777" w:rsidR="00F92772" w:rsidRPr="000C2908" w:rsidRDefault="003475BE" w:rsidP="00225D58">
            <w:pPr>
              <w:pStyle w:val="TableText"/>
              <w:jc w:val="left"/>
              <w:rPr>
                <w:rFonts w:ascii="Georgia" w:hAnsi="Georgia"/>
              </w:rPr>
            </w:pPr>
            <w:hyperlink r:id="rId12" w:history="1">
              <w:r w:rsidR="0039481C" w:rsidRPr="000C2908">
                <w:rPr>
                  <w:rStyle w:val="Hyperlnk"/>
                  <w:rFonts w:ascii="Georgia" w:hAnsi="Georgia"/>
                </w:rPr>
                <w:t>http://rivta.se/</w:t>
              </w:r>
            </w:hyperlink>
            <w:r w:rsidR="0039481C" w:rsidRPr="000C2908">
              <w:rPr>
                <w:rFonts w:ascii="Georgia" w:hAnsi="Georgia"/>
              </w:rPr>
              <w:t xml:space="preserve"> </w:t>
            </w:r>
          </w:p>
        </w:tc>
      </w:tr>
      <w:tr w:rsidR="00F92772" w:rsidRPr="004971FA" w14:paraId="34123690" w14:textId="77777777" w:rsidTr="004E34E5">
        <w:tc>
          <w:tcPr>
            <w:tcW w:w="335" w:type="pct"/>
          </w:tcPr>
          <w:p w14:paraId="0FE34EFA" w14:textId="77777777" w:rsidR="00F92772" w:rsidRPr="004971FA" w:rsidRDefault="00F92772" w:rsidP="00F92772">
            <w:pPr>
              <w:pStyle w:val="TableText"/>
              <w:rPr>
                <w:rFonts w:ascii="Georgia" w:hAnsi="Georgia"/>
              </w:rPr>
            </w:pPr>
            <w:r w:rsidRPr="004971FA">
              <w:rPr>
                <w:rFonts w:ascii="Georgia" w:hAnsi="Georgia"/>
              </w:rPr>
              <w:t>R3</w:t>
            </w:r>
          </w:p>
        </w:tc>
        <w:tc>
          <w:tcPr>
            <w:tcW w:w="635" w:type="pct"/>
          </w:tcPr>
          <w:p w14:paraId="1E59761C" w14:textId="77777777" w:rsidR="00F92772" w:rsidRPr="004971FA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  <w:r w:rsidRPr="004971FA">
              <w:rPr>
                <w:rFonts w:ascii="Georgia" w:hAnsi="Georgia"/>
              </w:rPr>
              <w:t>RIV Tekniska Anvisningar Översikt, avsnitt 8.3</w:t>
            </w:r>
          </w:p>
        </w:tc>
        <w:tc>
          <w:tcPr>
            <w:tcW w:w="654" w:type="pct"/>
          </w:tcPr>
          <w:p w14:paraId="6914C6DE" w14:textId="77777777" w:rsidR="00F92772" w:rsidRPr="004971FA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  <w:r w:rsidRPr="004971FA"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5D1E236A" w14:textId="77777777" w:rsidR="00F92772" w:rsidRPr="008D61FC" w:rsidRDefault="003475BE" w:rsidP="00225D58">
            <w:pPr>
              <w:pStyle w:val="TableText"/>
              <w:jc w:val="left"/>
              <w:rPr>
                <w:rFonts w:ascii="Georgia" w:hAnsi="Georgia"/>
              </w:rPr>
            </w:pPr>
            <w:hyperlink r:id="rId13" w:history="1">
              <w:r w:rsidR="00F92772" w:rsidRPr="008D61FC">
                <w:rPr>
                  <w:rStyle w:val="Hyperlnk"/>
                  <w:rFonts w:ascii="Georgia" w:hAnsi="Georgia"/>
                </w:rPr>
                <w:t>http://rivta.se/documents/ARK_0001/</w:t>
              </w:r>
            </w:hyperlink>
          </w:p>
          <w:p w14:paraId="68418182" w14:textId="77777777" w:rsidR="00F92772" w:rsidRPr="008D61FC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F92772" w:rsidRPr="000C2908" w14:paraId="3F7E7921" w14:textId="77777777" w:rsidTr="004E34E5">
        <w:tc>
          <w:tcPr>
            <w:tcW w:w="335" w:type="pct"/>
          </w:tcPr>
          <w:p w14:paraId="39C40017" w14:textId="77777777" w:rsidR="00F92772" w:rsidRPr="000C2908" w:rsidRDefault="00F92772" w:rsidP="00F9277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R4</w:t>
            </w:r>
          </w:p>
        </w:tc>
        <w:tc>
          <w:tcPr>
            <w:tcW w:w="635" w:type="pct"/>
          </w:tcPr>
          <w:p w14:paraId="2F443AAA" w14:textId="77777777" w:rsidR="00F92772" w:rsidRPr="000C2908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RFC för </w:t>
            </w:r>
            <w:proofErr w:type="spellStart"/>
            <w:r>
              <w:rPr>
                <w:rFonts w:ascii="Georgia" w:hAnsi="Georgia"/>
              </w:rPr>
              <w:t>iCalendar</w:t>
            </w:r>
            <w:proofErr w:type="spellEnd"/>
          </w:p>
        </w:tc>
        <w:tc>
          <w:tcPr>
            <w:tcW w:w="654" w:type="pct"/>
          </w:tcPr>
          <w:p w14:paraId="678B4A19" w14:textId="77777777" w:rsidR="00F92772" w:rsidRPr="000C2908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65A67FB7" w14:textId="77777777" w:rsidR="00F92772" w:rsidRPr="008D61FC" w:rsidRDefault="003475BE" w:rsidP="00225D58">
            <w:pPr>
              <w:pStyle w:val="TableText"/>
              <w:jc w:val="left"/>
              <w:rPr>
                <w:rFonts w:ascii="Georgia" w:hAnsi="Georgia"/>
              </w:rPr>
            </w:pPr>
            <w:hyperlink r:id="rId14" w:history="1">
              <w:r w:rsidR="00F92772" w:rsidRPr="008D61FC">
                <w:rPr>
                  <w:rStyle w:val="Hyperlnk"/>
                  <w:rFonts w:ascii="Georgia" w:hAnsi="Georgia"/>
                </w:rPr>
                <w:t>http://tools.ietf.org/html/rfc5545</w:t>
              </w:r>
            </w:hyperlink>
          </w:p>
        </w:tc>
      </w:tr>
      <w:tr w:rsidR="00F92772" w:rsidRPr="000C2908" w14:paraId="0EC0D32E" w14:textId="77777777" w:rsidTr="004E34E5">
        <w:tc>
          <w:tcPr>
            <w:tcW w:w="335" w:type="pct"/>
          </w:tcPr>
          <w:p w14:paraId="71F9C52C" w14:textId="77777777" w:rsidR="00F92772" w:rsidRPr="000C2908" w:rsidRDefault="00F92772" w:rsidP="00F9277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R5</w:t>
            </w:r>
          </w:p>
        </w:tc>
        <w:tc>
          <w:tcPr>
            <w:tcW w:w="635" w:type="pct"/>
          </w:tcPr>
          <w:p w14:paraId="160E0F30" w14:textId="4765C66C" w:rsidR="00F92772" w:rsidRPr="000C2908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Errata för </w:t>
            </w:r>
            <w:proofErr w:type="spellStart"/>
            <w:r>
              <w:rPr>
                <w:rFonts w:ascii="Georgia" w:hAnsi="Georgia"/>
              </w:rPr>
              <w:t>iCalendar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 w:rsidR="00160745">
              <w:rPr>
                <w:rFonts w:ascii="Georgia" w:hAnsi="Georgia"/>
              </w:rPr>
              <w:t>RFC:n</w:t>
            </w:r>
            <w:proofErr w:type="spellEnd"/>
            <w:r w:rsidR="00160745">
              <w:rPr>
                <w:rFonts w:ascii="Georgia" w:hAnsi="Georgia"/>
              </w:rPr>
              <w:t xml:space="preserve"> </w:t>
            </w:r>
          </w:p>
        </w:tc>
        <w:tc>
          <w:tcPr>
            <w:tcW w:w="654" w:type="pct"/>
          </w:tcPr>
          <w:p w14:paraId="346974FD" w14:textId="77777777" w:rsidR="00F92772" w:rsidRPr="000C2908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4CB9CB80" w14:textId="77777777" w:rsidR="00F92772" w:rsidRPr="008D61FC" w:rsidRDefault="003475BE" w:rsidP="00225D58">
            <w:pPr>
              <w:pStyle w:val="TableText"/>
              <w:jc w:val="left"/>
              <w:rPr>
                <w:rFonts w:ascii="Georgia" w:hAnsi="Georgia"/>
              </w:rPr>
            </w:pPr>
            <w:hyperlink r:id="rId15" w:history="1">
              <w:r w:rsidR="00F92772" w:rsidRPr="008D61FC">
                <w:rPr>
                  <w:rStyle w:val="Hyperlnk"/>
                  <w:rFonts w:ascii="Georgia" w:hAnsi="Georgia"/>
                </w:rPr>
                <w:t>http://www.rfc-editor.org/errata_search.php?rfc=5545&amp;rec_status=15&amp;presentation=table</w:t>
              </w:r>
            </w:hyperlink>
          </w:p>
        </w:tc>
      </w:tr>
      <w:tr w:rsidR="00F92772" w:rsidRPr="000C2908" w14:paraId="5B77AFC4" w14:textId="77777777" w:rsidTr="004E34E5">
        <w:tc>
          <w:tcPr>
            <w:tcW w:w="335" w:type="pct"/>
          </w:tcPr>
          <w:p w14:paraId="167251D9" w14:textId="77777777" w:rsidR="00F92772" w:rsidRDefault="00F92772" w:rsidP="00F92772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R6</w:t>
            </w:r>
          </w:p>
        </w:tc>
        <w:tc>
          <w:tcPr>
            <w:tcW w:w="635" w:type="pct"/>
          </w:tcPr>
          <w:p w14:paraId="3ABAA5E8" w14:textId="77777777" w:rsidR="00F92772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ISO8601-standard för tidsformat</w:t>
            </w:r>
          </w:p>
        </w:tc>
        <w:tc>
          <w:tcPr>
            <w:tcW w:w="654" w:type="pct"/>
          </w:tcPr>
          <w:p w14:paraId="257B9857" w14:textId="77777777" w:rsidR="00F92772" w:rsidRDefault="00F92772" w:rsidP="00225D58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118FFA08" w14:textId="77777777" w:rsidR="00F92772" w:rsidRPr="008D61FC" w:rsidRDefault="003475BE" w:rsidP="00225D58">
            <w:pPr>
              <w:pStyle w:val="TableText"/>
              <w:jc w:val="left"/>
              <w:rPr>
                <w:rFonts w:ascii="Georgia" w:hAnsi="Georgia"/>
              </w:rPr>
            </w:pPr>
            <w:hyperlink r:id="rId16" w:history="1">
              <w:r w:rsidR="00F92772" w:rsidRPr="008D61FC">
                <w:rPr>
                  <w:rStyle w:val="Hyperlnk"/>
                  <w:rFonts w:ascii="Georgia" w:hAnsi="Georgia"/>
                </w:rPr>
                <w:t>http://en.wikipedia.org/wiki/ISO_8601</w:t>
              </w:r>
            </w:hyperlink>
          </w:p>
        </w:tc>
      </w:tr>
      <w:tr w:rsidR="00E6413C" w:rsidRPr="000C2908" w14:paraId="2548715D" w14:textId="77777777" w:rsidTr="004E34E5">
        <w:tc>
          <w:tcPr>
            <w:tcW w:w="335" w:type="pct"/>
          </w:tcPr>
          <w:p w14:paraId="199EC826" w14:textId="77777777" w:rsidR="00E6413C" w:rsidRDefault="00E6413C" w:rsidP="00E6413C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R7</w:t>
            </w:r>
          </w:p>
        </w:tc>
        <w:tc>
          <w:tcPr>
            <w:tcW w:w="635" w:type="pct"/>
          </w:tcPr>
          <w:p w14:paraId="7B711A64" w14:textId="7A9E4CBF" w:rsidR="00E6413C" w:rsidRDefault="00E6413C" w:rsidP="00E6413C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Riksavtal för utomlänsvård</w:t>
            </w:r>
          </w:p>
        </w:tc>
        <w:tc>
          <w:tcPr>
            <w:tcW w:w="654" w:type="pct"/>
          </w:tcPr>
          <w:p w14:paraId="3D0E5E32" w14:textId="77777777" w:rsidR="00E6413C" w:rsidRDefault="00E6413C" w:rsidP="00E6413C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3FB8483B" w14:textId="77777777" w:rsidR="00E6413C" w:rsidRPr="00E72B88" w:rsidRDefault="003475BE" w:rsidP="00E6413C">
            <w:pPr>
              <w:pStyle w:val="TableText"/>
              <w:jc w:val="left"/>
              <w:rPr>
                <w:rFonts w:ascii="Georgia" w:hAnsi="Georgia"/>
              </w:rPr>
            </w:pPr>
            <w:hyperlink r:id="rId17" w:history="1">
              <w:r w:rsidR="00E6413C" w:rsidRPr="00E72B88">
                <w:rPr>
                  <w:rStyle w:val="Hyperlnk"/>
                  <w:rFonts w:ascii="Georgia" w:hAnsi="Georgia"/>
                </w:rPr>
                <w:t>https://skr.se/tjanster/merfranskr/rapporterochskrifter/publikationer/riksavtalforutomlansvardochkommentarer.30105.html</w:t>
              </w:r>
            </w:hyperlink>
          </w:p>
          <w:p w14:paraId="6B408558" w14:textId="25F326C3" w:rsidR="00E6413C" w:rsidRPr="008D61FC" w:rsidRDefault="00E6413C" w:rsidP="00E6413C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4E34E5" w:rsidRPr="00E71D8D" w14:paraId="5C22C10F" w14:textId="0C722FBF" w:rsidTr="004E34E5">
        <w:tc>
          <w:tcPr>
            <w:tcW w:w="335" w:type="pct"/>
          </w:tcPr>
          <w:p w14:paraId="60E36ED7" w14:textId="4EC90000" w:rsidR="004E34E5" w:rsidRDefault="004E34E5" w:rsidP="004E34E5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R8</w:t>
            </w:r>
          </w:p>
        </w:tc>
        <w:tc>
          <w:tcPr>
            <w:tcW w:w="635" w:type="pct"/>
          </w:tcPr>
          <w:p w14:paraId="10202385" w14:textId="3F686D3B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Informationsspecifikation - Remisshantering</w:t>
            </w:r>
          </w:p>
        </w:tc>
        <w:tc>
          <w:tcPr>
            <w:tcW w:w="654" w:type="pct"/>
          </w:tcPr>
          <w:p w14:paraId="3BFF70FF" w14:textId="34FBC5B5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511E17E6" w14:textId="17413484" w:rsidR="00E71D8D" w:rsidRDefault="003475BE" w:rsidP="00E71D8D">
            <w:pPr>
              <w:pStyle w:val="TableText"/>
              <w:ind w:left="0"/>
              <w:jc w:val="left"/>
              <w:rPr>
                <w:rFonts w:ascii="Georgia" w:hAnsi="Georgia"/>
              </w:rPr>
            </w:pPr>
            <w:hyperlink r:id="rId18" w:history="1">
              <w:r w:rsidR="00E71D8D" w:rsidRPr="0054139F">
                <w:rPr>
                  <w:rStyle w:val="Hyperlnk"/>
                  <w:rFonts w:ascii="Georgia" w:hAnsi="Georgia"/>
                </w:rPr>
                <w:t>https://bitbucket.org/rivta-domains/riv.clinicalprocess.activity.request/src/master/docs/IS_clinicalprocess_activity_request.docx</w:t>
              </w:r>
            </w:hyperlink>
          </w:p>
          <w:p w14:paraId="5A111DAD" w14:textId="77777777" w:rsidR="00E71D8D" w:rsidRPr="00E71D8D" w:rsidRDefault="00E71D8D" w:rsidP="00E71D8D">
            <w:pPr>
              <w:pStyle w:val="TableText"/>
              <w:ind w:left="0"/>
              <w:jc w:val="left"/>
              <w:rPr>
                <w:rFonts w:ascii="Georgia" w:hAnsi="Georgia"/>
              </w:rPr>
            </w:pPr>
          </w:p>
          <w:p w14:paraId="4F2BBDF2" w14:textId="45B6AF5C" w:rsidR="004E34E5" w:rsidRPr="00E71D8D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4E34E5" w:rsidRPr="000441F2" w14:paraId="70D1355A" w14:textId="77777777" w:rsidTr="004E34E5">
        <w:tc>
          <w:tcPr>
            <w:tcW w:w="335" w:type="pct"/>
          </w:tcPr>
          <w:p w14:paraId="3C55359D" w14:textId="1011EE4C" w:rsidR="004E34E5" w:rsidRDefault="004E34E5" w:rsidP="004E34E5">
            <w:pPr>
              <w:pStyle w:val="TableText"/>
              <w:rPr>
                <w:rFonts w:ascii="Georgia" w:hAnsi="Georgia"/>
              </w:rPr>
            </w:pPr>
            <w:r w:rsidRPr="00D26DD1">
              <w:rPr>
                <w:rFonts w:ascii="Georgia" w:hAnsi="Georgia"/>
              </w:rPr>
              <w:t>R</w:t>
            </w:r>
            <w:r>
              <w:rPr>
                <w:rFonts w:ascii="Georgia" w:hAnsi="Georgia"/>
              </w:rPr>
              <w:t>9</w:t>
            </w:r>
          </w:p>
        </w:tc>
        <w:tc>
          <w:tcPr>
            <w:tcW w:w="635" w:type="pct"/>
          </w:tcPr>
          <w:p w14:paraId="2BF6A7B8" w14:textId="77777777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Informationsspecifikation – Vård- och omsorgsutbud</w:t>
            </w:r>
          </w:p>
        </w:tc>
        <w:tc>
          <w:tcPr>
            <w:tcW w:w="654" w:type="pct"/>
          </w:tcPr>
          <w:p w14:paraId="308D15F6" w14:textId="77777777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Bilaga</w:t>
            </w:r>
          </w:p>
        </w:tc>
        <w:tc>
          <w:tcPr>
            <w:tcW w:w="3376" w:type="pct"/>
          </w:tcPr>
          <w:p w14:paraId="5C7ADAFF" w14:textId="51B0E5F4" w:rsidR="004E34E5" w:rsidRDefault="00E71D8D" w:rsidP="00E71D8D">
            <w:pPr>
              <w:pStyle w:val="TableText"/>
              <w:ind w:left="0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Bifogad fil</w:t>
            </w:r>
          </w:p>
          <w:p w14:paraId="4D55D4CA" w14:textId="030E73BD" w:rsidR="00E71D8D" w:rsidRPr="00E71D8D" w:rsidRDefault="00E71D8D" w:rsidP="004E34E5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4E34E5" w:rsidRPr="000C2908" w14:paraId="0BA54220" w14:textId="77777777" w:rsidTr="004E34E5">
        <w:tc>
          <w:tcPr>
            <w:tcW w:w="335" w:type="pct"/>
          </w:tcPr>
          <w:p w14:paraId="24F8B416" w14:textId="1AEF9B79" w:rsidR="004E34E5" w:rsidRPr="00D26DD1" w:rsidRDefault="004E34E5" w:rsidP="004E34E5">
            <w:pPr>
              <w:pStyle w:val="TableText"/>
              <w:rPr>
                <w:rFonts w:ascii="Georgia" w:hAnsi="Georgia"/>
              </w:rPr>
            </w:pPr>
            <w:r w:rsidRPr="00D26DD1">
              <w:rPr>
                <w:rFonts w:ascii="Georgia" w:hAnsi="Georgia"/>
              </w:rPr>
              <w:t>R1</w:t>
            </w:r>
            <w:r>
              <w:rPr>
                <w:rFonts w:ascii="Georgia" w:hAnsi="Georgia"/>
              </w:rPr>
              <w:t>0</w:t>
            </w:r>
          </w:p>
        </w:tc>
        <w:tc>
          <w:tcPr>
            <w:tcW w:w="635" w:type="pct"/>
          </w:tcPr>
          <w:p w14:paraId="7421632A" w14:textId="77777777" w:rsidR="004E34E5" w:rsidRPr="00D26DD1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Kravkatalog utbud 2.0</w:t>
            </w:r>
          </w:p>
        </w:tc>
        <w:tc>
          <w:tcPr>
            <w:tcW w:w="654" w:type="pct"/>
          </w:tcPr>
          <w:p w14:paraId="3FE644C9" w14:textId="77777777" w:rsidR="004E34E5" w:rsidRPr="00D26DD1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Framtagen i projektet</w:t>
            </w:r>
          </w:p>
        </w:tc>
        <w:tc>
          <w:tcPr>
            <w:tcW w:w="3376" w:type="pct"/>
          </w:tcPr>
          <w:p w14:paraId="7FE996AD" w14:textId="77777777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 w:rsidRPr="008D61FC">
              <w:rPr>
                <w:rFonts w:ascii="Georgia" w:hAnsi="Georgia"/>
              </w:rPr>
              <w:t>Bifogad fil</w:t>
            </w:r>
          </w:p>
          <w:p w14:paraId="3F466BE0" w14:textId="77777777" w:rsidR="004E34E5" w:rsidRPr="008D61FC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4E34E5" w:rsidRPr="000C2908" w14:paraId="1115E6F0" w14:textId="77777777" w:rsidTr="004E34E5">
        <w:tc>
          <w:tcPr>
            <w:tcW w:w="335" w:type="pct"/>
          </w:tcPr>
          <w:p w14:paraId="5DE67F9E" w14:textId="752C3DD5" w:rsidR="004E34E5" w:rsidRPr="00D26DD1" w:rsidRDefault="004E34E5" w:rsidP="004E34E5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R11</w:t>
            </w:r>
          </w:p>
        </w:tc>
        <w:tc>
          <w:tcPr>
            <w:tcW w:w="635" w:type="pct"/>
          </w:tcPr>
          <w:p w14:paraId="6EBAC0DD" w14:textId="77777777" w:rsidR="004E34E5" w:rsidRPr="00D26DD1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Ärendehantering</w:t>
            </w:r>
          </w:p>
        </w:tc>
        <w:tc>
          <w:tcPr>
            <w:tcW w:w="654" w:type="pct"/>
          </w:tcPr>
          <w:p w14:paraId="0D85D0C7" w14:textId="77777777" w:rsidR="004E34E5" w:rsidRPr="00D26DD1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Ärendehantering för kontrakt i tjänstedomänen.</w:t>
            </w:r>
          </w:p>
        </w:tc>
        <w:tc>
          <w:tcPr>
            <w:tcW w:w="3376" w:type="pct"/>
          </w:tcPr>
          <w:p w14:paraId="620B749E" w14:textId="5BB1BB03" w:rsidR="004E34E5" w:rsidRDefault="003475BE" w:rsidP="004E34E5">
            <w:pPr>
              <w:pStyle w:val="TableText"/>
              <w:jc w:val="left"/>
              <w:rPr>
                <w:rStyle w:val="Hyperlnk"/>
                <w:rFonts w:ascii="Georgia" w:hAnsi="Georgia"/>
              </w:rPr>
            </w:pPr>
            <w:hyperlink r:id="rId19" w:history="1">
              <w:r w:rsidR="004E34E5" w:rsidRPr="00C97F9E">
                <w:rPr>
                  <w:rStyle w:val="Hyperlnk"/>
                </w:rPr>
                <w:t>https://bitbucket.org/rivta-domains/riv.supportprocess.serviceprovisioning.healthcareoffering/</w:t>
              </w:r>
            </w:hyperlink>
          </w:p>
          <w:p w14:paraId="651FD406" w14:textId="709A1458" w:rsidR="004E34E5" w:rsidRPr="008D61FC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4E34E5" w:rsidRPr="000C2908" w14:paraId="6914DD23" w14:textId="77777777" w:rsidTr="004E34E5">
        <w:trPr>
          <w:trHeight w:val="732"/>
        </w:trPr>
        <w:tc>
          <w:tcPr>
            <w:tcW w:w="335" w:type="pct"/>
          </w:tcPr>
          <w:p w14:paraId="4E4421F6" w14:textId="0C1B2A67" w:rsidR="004E34E5" w:rsidRDefault="004E34E5" w:rsidP="004E34E5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R12</w:t>
            </w:r>
          </w:p>
        </w:tc>
        <w:tc>
          <w:tcPr>
            <w:tcW w:w="635" w:type="pct"/>
          </w:tcPr>
          <w:p w14:paraId="26D7AEF7" w14:textId="77777777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Kvalitetsindikatorer</w:t>
            </w:r>
          </w:p>
        </w:tc>
        <w:tc>
          <w:tcPr>
            <w:tcW w:w="654" w:type="pct"/>
          </w:tcPr>
          <w:p w14:paraId="3B5FEFFB" w14:textId="77777777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0B79D1AD" w14:textId="1D75A1D4" w:rsidR="004E34E5" w:rsidRDefault="003475BE" w:rsidP="004E34E5">
            <w:pPr>
              <w:pStyle w:val="TableText"/>
              <w:jc w:val="left"/>
              <w:rPr>
                <w:rStyle w:val="Hyperlnk"/>
                <w:rFonts w:ascii="Georgia" w:hAnsi="Georgia"/>
              </w:rPr>
            </w:pPr>
            <w:hyperlink r:id="rId20" w:history="1">
              <w:r w:rsidR="004E34E5" w:rsidRPr="00C97F9E">
                <w:rPr>
                  <w:rStyle w:val="Hyperlnk"/>
                </w:rPr>
                <w:t>https://bitbucket.org/rivta-domains/riv-skl.followup.groupoutcomes.qualityreporting/</w:t>
              </w:r>
            </w:hyperlink>
          </w:p>
          <w:p w14:paraId="39FE3A71" w14:textId="5DDC49F8" w:rsidR="004E34E5" w:rsidRPr="008D61FC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4E34E5" w:rsidRPr="000C2908" w14:paraId="122500EE" w14:textId="77777777" w:rsidTr="004E34E5">
        <w:tc>
          <w:tcPr>
            <w:tcW w:w="335" w:type="pct"/>
          </w:tcPr>
          <w:p w14:paraId="60746A9E" w14:textId="0936692B" w:rsidR="004E34E5" w:rsidRDefault="004E34E5" w:rsidP="004E34E5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R13</w:t>
            </w:r>
          </w:p>
        </w:tc>
        <w:tc>
          <w:tcPr>
            <w:tcW w:w="635" w:type="pct"/>
          </w:tcPr>
          <w:p w14:paraId="6D2B269B" w14:textId="72A15575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Läns- och kommunkoder</w:t>
            </w:r>
          </w:p>
        </w:tc>
        <w:tc>
          <w:tcPr>
            <w:tcW w:w="654" w:type="pct"/>
          </w:tcPr>
          <w:p w14:paraId="2B750823" w14:textId="77777777" w:rsidR="004E34E5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277D1FB0" w14:textId="4245C2C8" w:rsidR="004E34E5" w:rsidRDefault="003475BE" w:rsidP="004E34E5">
            <w:pPr>
              <w:pStyle w:val="TableText"/>
              <w:jc w:val="left"/>
              <w:rPr>
                <w:rFonts w:ascii="Georgia" w:hAnsi="Georgia"/>
              </w:rPr>
            </w:pPr>
            <w:hyperlink r:id="rId21" w:history="1">
              <w:r w:rsidR="004E34E5" w:rsidRPr="00C97F9E">
                <w:rPr>
                  <w:rStyle w:val="Hyperlnk"/>
                  <w:rFonts w:ascii="Georgia" w:hAnsi="Georgia"/>
                </w:rPr>
                <w:t>http://www.scb.se/hitta-statistik/regional-statistik-och-kartor/regionala-indelningar/lan-och-kommuner/lan-och-kommuner-i-kodnummerordning</w:t>
              </w:r>
            </w:hyperlink>
          </w:p>
          <w:p w14:paraId="1D63A105" w14:textId="094E539E" w:rsidR="004E34E5" w:rsidRPr="008D61FC" w:rsidRDefault="004E34E5" w:rsidP="004E34E5">
            <w:pPr>
              <w:pStyle w:val="TableText"/>
              <w:jc w:val="left"/>
              <w:rPr>
                <w:rFonts w:ascii="Georgia" w:hAnsi="Georgia"/>
              </w:rPr>
            </w:pPr>
          </w:p>
        </w:tc>
      </w:tr>
      <w:tr w:rsidR="00A16EB9" w:rsidRPr="000C2908" w14:paraId="50972086" w14:textId="77777777" w:rsidTr="004E34E5">
        <w:tc>
          <w:tcPr>
            <w:tcW w:w="335" w:type="pct"/>
          </w:tcPr>
          <w:p w14:paraId="66FA2003" w14:textId="7407AED6" w:rsidR="00A16EB9" w:rsidRDefault="00A16EB9" w:rsidP="00A16EB9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R14</w:t>
            </w:r>
          </w:p>
        </w:tc>
        <w:tc>
          <w:tcPr>
            <w:tcW w:w="635" w:type="pct"/>
          </w:tcPr>
          <w:p w14:paraId="24AAF46C" w14:textId="65CB40D3" w:rsidR="00A16EB9" w:rsidRDefault="00A16EB9" w:rsidP="00A16EB9">
            <w:pPr>
              <w:pStyle w:val="TableText"/>
              <w:jc w:val="left"/>
              <w:rPr>
                <w:rFonts w:ascii="Georgia" w:hAnsi="Georgia"/>
              </w:rPr>
            </w:pPr>
            <w:r w:rsidRPr="00D35DA5">
              <w:rPr>
                <w:rFonts w:ascii="Georgia" w:hAnsi="Georgia"/>
              </w:rPr>
              <w:t>Lista över vanligt förekommande kodverk och identifierare</w:t>
            </w:r>
          </w:p>
        </w:tc>
        <w:tc>
          <w:tcPr>
            <w:tcW w:w="654" w:type="pct"/>
          </w:tcPr>
          <w:p w14:paraId="4D6FAB33" w14:textId="4182CCDF" w:rsidR="00A16EB9" w:rsidRDefault="00A16EB9" w:rsidP="00A16EB9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5007A6CF" w14:textId="51FA6845" w:rsidR="00A16EB9" w:rsidRDefault="003475BE" w:rsidP="00A16EB9">
            <w:pPr>
              <w:pStyle w:val="TableText"/>
              <w:jc w:val="left"/>
            </w:pPr>
            <w:hyperlink r:id="rId22" w:history="1">
              <w:r w:rsidR="00A16EB9" w:rsidRPr="00D35DA5">
                <w:rPr>
                  <w:rStyle w:val="Hyperlnk"/>
                  <w:rFonts w:ascii="Georgia" w:hAnsi="Georgia"/>
                </w:rPr>
                <w:t>https://bitbucket.org/rivta-domains/best-practice/wiki/ListOfCommonlyUsedCodeSystems</w:t>
              </w:r>
            </w:hyperlink>
          </w:p>
        </w:tc>
      </w:tr>
      <w:tr w:rsidR="00A16EB9" w:rsidRPr="000C2908" w14:paraId="7A3986DD" w14:textId="77777777" w:rsidTr="004E34E5">
        <w:tc>
          <w:tcPr>
            <w:tcW w:w="335" w:type="pct"/>
          </w:tcPr>
          <w:p w14:paraId="45805ED6" w14:textId="0E7EF011" w:rsidR="00A16EB9" w:rsidRDefault="00A16EB9" w:rsidP="00A16EB9">
            <w:pPr>
              <w:pStyle w:val="TableTex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R15</w:t>
            </w:r>
          </w:p>
        </w:tc>
        <w:tc>
          <w:tcPr>
            <w:tcW w:w="635" w:type="pct"/>
          </w:tcPr>
          <w:p w14:paraId="36CC7D37" w14:textId="77777777" w:rsidR="00A16EB9" w:rsidRPr="00626ED6" w:rsidRDefault="00A16EB9" w:rsidP="00A16EB9">
            <w:pPr>
              <w:pStyle w:val="TableText"/>
              <w:rPr>
                <w:rFonts w:ascii="Georgia" w:hAnsi="Georgia"/>
                <w:lang w:val="en-US"/>
              </w:rPr>
            </w:pPr>
            <w:r w:rsidRPr="00626ED6">
              <w:rPr>
                <w:rFonts w:ascii="Georgia" w:hAnsi="Georgia"/>
                <w:lang w:val="en-US"/>
              </w:rPr>
              <w:t>ISO 639-3:2007</w:t>
            </w:r>
          </w:p>
          <w:p w14:paraId="68C315C6" w14:textId="5DEC73EE" w:rsidR="00A16EB9" w:rsidRPr="00A16EB9" w:rsidRDefault="00A16EB9" w:rsidP="00A16EB9">
            <w:pPr>
              <w:pStyle w:val="TableText"/>
              <w:jc w:val="left"/>
              <w:rPr>
                <w:rFonts w:ascii="Georgia" w:hAnsi="Georgia"/>
                <w:lang w:val="en-US"/>
              </w:rPr>
            </w:pPr>
            <w:r w:rsidRPr="00626ED6">
              <w:rPr>
                <w:rFonts w:ascii="Georgia" w:hAnsi="Georgia"/>
                <w:lang w:val="en-US"/>
              </w:rPr>
              <w:t>Codes for the representation of names of languages — Part 3: Alpha-3 code for comprehensive coverage of languages</w:t>
            </w:r>
          </w:p>
        </w:tc>
        <w:tc>
          <w:tcPr>
            <w:tcW w:w="654" w:type="pct"/>
          </w:tcPr>
          <w:p w14:paraId="1F274B90" w14:textId="53286034" w:rsidR="00A16EB9" w:rsidRDefault="00A16EB9" w:rsidP="00A16EB9">
            <w:pPr>
              <w:pStyle w:val="TableText"/>
              <w:jc w:val="lef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Finns på webben</w:t>
            </w:r>
          </w:p>
        </w:tc>
        <w:tc>
          <w:tcPr>
            <w:tcW w:w="3376" w:type="pct"/>
          </w:tcPr>
          <w:p w14:paraId="4EFF9690" w14:textId="77777777" w:rsidR="00A16EB9" w:rsidRDefault="003475BE" w:rsidP="00A16EB9">
            <w:pPr>
              <w:pStyle w:val="TableText"/>
              <w:jc w:val="left"/>
            </w:pPr>
            <w:hyperlink r:id="rId23" w:history="1">
              <w:r w:rsidR="00A16EB9" w:rsidRPr="00783C45">
                <w:rPr>
                  <w:rStyle w:val="Hyperlnk"/>
                </w:rPr>
                <w:t>https://www.iso.org/standard/39534.html</w:t>
              </w:r>
            </w:hyperlink>
          </w:p>
          <w:p w14:paraId="418A85BD" w14:textId="77777777" w:rsidR="00A16EB9" w:rsidRDefault="00A16EB9" w:rsidP="00A16EB9">
            <w:pPr>
              <w:pStyle w:val="TableText"/>
              <w:jc w:val="left"/>
            </w:pPr>
          </w:p>
        </w:tc>
      </w:tr>
    </w:tbl>
    <w:p w14:paraId="4DC00B12" w14:textId="77777777" w:rsidR="0039481C" w:rsidRDefault="0039481C" w:rsidP="0039481C">
      <w:pPr>
        <w:rPr>
          <w:b/>
        </w:rPr>
      </w:pPr>
    </w:p>
    <w:p w14:paraId="5B7580E3" w14:textId="77777777" w:rsidR="0039481C" w:rsidRDefault="0039481C" w:rsidP="0039481C">
      <w:pPr>
        <w:pStyle w:val="Rubrik1"/>
      </w:pPr>
      <w:bookmarkStart w:id="2" w:name="_Toc357754843"/>
      <w:bookmarkStart w:id="3" w:name="_Toc243452541"/>
      <w:bookmarkStart w:id="4" w:name="_Toc113972125"/>
      <w:r>
        <w:t>Inledning</w:t>
      </w:r>
      <w:bookmarkEnd w:id="2"/>
      <w:bookmarkEnd w:id="3"/>
      <w:bookmarkEnd w:id="4"/>
    </w:p>
    <w:p w14:paraId="45DE6C04" w14:textId="77777777" w:rsidR="001E1774" w:rsidRDefault="0039481C" w:rsidP="001E1774">
      <w:pPr>
        <w:tabs>
          <w:tab w:val="left" w:pos="2552"/>
        </w:tabs>
        <w:spacing w:line="240" w:lineRule="auto"/>
      </w:pPr>
      <w:r w:rsidRPr="00F92772">
        <w:t>Detta är beskrivningen av tjänstekontrakten i tjänstedomänen</w:t>
      </w:r>
      <w:r w:rsidR="001E1774">
        <w:t xml:space="preserve"> </w:t>
      </w:r>
    </w:p>
    <w:p w14:paraId="00E2B058" w14:textId="77777777" w:rsidR="001E1774" w:rsidRDefault="001E1774" w:rsidP="001E1774">
      <w:pPr>
        <w:tabs>
          <w:tab w:val="left" w:pos="2552"/>
        </w:tabs>
        <w:spacing w:line="240" w:lineRule="auto"/>
      </w:pPr>
    </w:p>
    <w:p w14:paraId="1393E01C" w14:textId="45F03F50" w:rsidR="007D7250" w:rsidRDefault="00991CCB" w:rsidP="001E1774">
      <w:pPr>
        <w:tabs>
          <w:tab w:val="left" w:pos="2552"/>
        </w:tabs>
        <w:spacing w:line="240" w:lineRule="auto"/>
      </w:pPr>
      <w:r w:rsidRPr="00364DF6">
        <w:rPr>
          <w:color w:val="76923C" w:themeColor="accent3" w:themeShade="BF"/>
        </w:rPr>
        <w:fldChar w:fldCharType="begin"/>
      </w:r>
      <w:r w:rsidRPr="00364DF6">
        <w:rPr>
          <w:color w:val="76923C" w:themeColor="accent3" w:themeShade="BF"/>
        </w:rPr>
        <w:instrText xml:space="preserve"> DOCPROPERTY "Domain_1" \* MERGEFORMAT </w:instrText>
      </w:r>
      <w:r w:rsidRPr="00364DF6">
        <w:rPr>
          <w:color w:val="76923C" w:themeColor="accent3" w:themeShade="BF"/>
        </w:rPr>
        <w:fldChar w:fldCharType="separate"/>
      </w:r>
      <w:r w:rsidR="002C06F9" w:rsidRPr="002C06F9">
        <w:rPr>
          <w:b/>
          <w:color w:val="76923C" w:themeColor="accent3" w:themeShade="BF"/>
        </w:rPr>
        <w:t>supportprocess</w:t>
      </w:r>
      <w:r w:rsidRPr="00364DF6">
        <w:rPr>
          <w:color w:val="76923C" w:themeColor="accent3" w:themeShade="BF"/>
        </w:rPr>
        <w:fldChar w:fldCharType="end"/>
      </w:r>
      <w:r w:rsidRPr="00364DF6">
        <w:rPr>
          <w:color w:val="76923C" w:themeColor="accent3" w:themeShade="BF"/>
        </w:rPr>
        <w:t xml:space="preserve">: </w:t>
      </w:r>
      <w:r w:rsidRPr="00364DF6">
        <w:rPr>
          <w:color w:val="76923C" w:themeColor="accent3" w:themeShade="BF"/>
        </w:rPr>
        <w:fldChar w:fldCharType="begin"/>
      </w:r>
      <w:r w:rsidRPr="00364DF6">
        <w:rPr>
          <w:color w:val="76923C" w:themeColor="accent3" w:themeShade="BF"/>
        </w:rPr>
        <w:instrText xml:space="preserve"> DOCPROPERTY "Domain_2" \* MERGEFORMAT </w:instrText>
      </w:r>
      <w:r w:rsidRPr="00364DF6">
        <w:rPr>
          <w:color w:val="76923C" w:themeColor="accent3" w:themeShade="BF"/>
        </w:rPr>
        <w:fldChar w:fldCharType="separate"/>
      </w:r>
      <w:proofErr w:type="spellStart"/>
      <w:r w:rsidR="002C06F9" w:rsidRPr="002C06F9">
        <w:rPr>
          <w:b/>
          <w:color w:val="76923C" w:themeColor="accent3" w:themeShade="BF"/>
        </w:rPr>
        <w:t>serviceprovisioning</w:t>
      </w:r>
      <w:r w:rsidRPr="00364DF6">
        <w:rPr>
          <w:color w:val="76923C" w:themeColor="accent3" w:themeShade="BF"/>
        </w:rPr>
        <w:fldChar w:fldCharType="end"/>
      </w:r>
      <w:r>
        <w:rPr>
          <w:color w:val="76923C" w:themeColor="accent3" w:themeShade="BF"/>
        </w:rPr>
        <w:t>:</w:t>
      </w:r>
      <w:r w:rsidRPr="00364DF6">
        <w:rPr>
          <w:color w:val="76923C" w:themeColor="accent3" w:themeShade="BF"/>
        </w:rPr>
        <w:fldChar w:fldCharType="begin"/>
      </w:r>
      <w:r w:rsidRPr="00364DF6">
        <w:rPr>
          <w:color w:val="76923C" w:themeColor="accent3" w:themeShade="BF"/>
        </w:rPr>
        <w:instrText xml:space="preserve"> DOCPROPERTY "Domain_3" \* MERGEFORMAT </w:instrText>
      </w:r>
      <w:r w:rsidRPr="00364DF6">
        <w:rPr>
          <w:color w:val="76923C" w:themeColor="accent3" w:themeShade="BF"/>
        </w:rPr>
        <w:fldChar w:fldCharType="separate"/>
      </w:r>
      <w:r w:rsidR="002C06F9" w:rsidRPr="002C06F9">
        <w:rPr>
          <w:b/>
          <w:color w:val="76923C" w:themeColor="accent3" w:themeShade="BF"/>
        </w:rPr>
        <w:t>healthcareoffering</w:t>
      </w:r>
      <w:proofErr w:type="spellEnd"/>
      <w:r w:rsidRPr="00364DF6">
        <w:rPr>
          <w:color w:val="76923C" w:themeColor="accent3" w:themeShade="BF"/>
        </w:rPr>
        <w:fldChar w:fldCharType="end"/>
      </w:r>
      <w:r>
        <w:rPr>
          <w:color w:val="76923C" w:themeColor="accent3" w:themeShade="BF"/>
        </w:rPr>
        <w:br/>
      </w:r>
      <w:r w:rsidR="00BB1452">
        <w:rPr>
          <w:i/>
        </w:rPr>
        <w:br/>
      </w:r>
      <w:r w:rsidR="0039481C" w:rsidRPr="00F92772">
        <w:t xml:space="preserve">Tjänstekontrakten är baserade på RIVTA 2.1 [R2] och reglerade genom </w:t>
      </w:r>
      <w:proofErr w:type="spellStart"/>
      <w:r w:rsidR="0039481C" w:rsidRPr="00F92772">
        <w:t>arkitekturella</w:t>
      </w:r>
      <w:proofErr w:type="spellEnd"/>
      <w:r w:rsidR="0039481C" w:rsidRPr="00F92772">
        <w:t xml:space="preserve"> beslut [R1]</w:t>
      </w:r>
      <w:r w:rsidR="007D7250" w:rsidRPr="00F92772">
        <w:t>.</w:t>
      </w:r>
      <w:r w:rsidR="0039481C">
        <w:t xml:space="preserve"> </w:t>
      </w:r>
    </w:p>
    <w:p w14:paraId="2B09583C" w14:textId="77777777" w:rsidR="0039481C" w:rsidRDefault="0039481C" w:rsidP="0039481C"/>
    <w:p w14:paraId="208AAE68" w14:textId="71AB4E90" w:rsidR="001E1774" w:rsidRDefault="00F92772" w:rsidP="0039481C">
      <w:pPr>
        <w:rPr>
          <w:lang w:eastAsia="sv-SE"/>
        </w:rPr>
      </w:pPr>
      <w:r w:rsidRPr="005F2E17">
        <w:rPr>
          <w:lang w:eastAsia="sv-SE"/>
        </w:rPr>
        <w:t>Denna informationsdomän hanterar det detaljerade utbudet beskrivet som vård- och omsorgstjänster. En vård- och omsorgstjänst motsvarar något specifikt som en verksamhet kan</w:t>
      </w:r>
      <w:r w:rsidR="00FC76F5">
        <w:rPr>
          <w:lang w:eastAsia="sv-SE"/>
        </w:rPr>
        <w:t xml:space="preserve"> erbjuda att</w:t>
      </w:r>
      <w:r w:rsidRPr="005F2E17">
        <w:rPr>
          <w:lang w:eastAsia="sv-SE"/>
        </w:rPr>
        <w:t xml:space="preserve"> utföra under vården av en patient. Detta skulle exempelvis kunna vara en viss operation eller undersökning. </w:t>
      </w:r>
    </w:p>
    <w:p w14:paraId="03519B3F" w14:textId="77777777" w:rsidR="001E1774" w:rsidRDefault="001E1774" w:rsidP="0039481C">
      <w:pPr>
        <w:rPr>
          <w:lang w:eastAsia="sv-SE"/>
        </w:rPr>
      </w:pPr>
    </w:p>
    <w:p w14:paraId="6CBD7858" w14:textId="0064DC1F" w:rsidR="00F92772" w:rsidRDefault="00F92772" w:rsidP="0039481C">
      <w:pPr>
        <w:rPr>
          <w:lang w:eastAsia="sv-SE"/>
        </w:rPr>
      </w:pPr>
      <w:r w:rsidRPr="005F2E17">
        <w:rPr>
          <w:lang w:eastAsia="sv-SE"/>
        </w:rPr>
        <w:t xml:space="preserve">Informationen inom domänen ska vara tillräcklig för att patient och </w:t>
      </w:r>
      <w:r w:rsidR="00231C98">
        <w:rPr>
          <w:lang w:eastAsia="sv-SE"/>
        </w:rPr>
        <w:t>remittent,</w:t>
      </w:r>
      <w:r w:rsidRPr="005F2E17">
        <w:rPr>
          <w:lang w:eastAsia="sv-SE"/>
        </w:rPr>
        <w:t xml:space="preserve"> eller invånaren på egen hand ska kunna hitta rätt vård- och omsorgstjänst hos rätt utförare baserat på </w:t>
      </w:r>
      <w:r w:rsidR="00970924">
        <w:rPr>
          <w:lang w:eastAsia="sv-SE"/>
        </w:rPr>
        <w:t>kriterier</w:t>
      </w:r>
      <w:r w:rsidRPr="005F2E17">
        <w:rPr>
          <w:lang w:eastAsia="sv-SE"/>
        </w:rPr>
        <w:t xml:space="preserve"> såsom </w:t>
      </w:r>
      <w:r w:rsidR="00413181">
        <w:rPr>
          <w:lang w:eastAsia="sv-SE"/>
        </w:rPr>
        <w:t xml:space="preserve">typ av tjänst, </w:t>
      </w:r>
      <w:r w:rsidR="001E1774">
        <w:rPr>
          <w:lang w:eastAsia="sv-SE"/>
        </w:rPr>
        <w:t>öppe</w:t>
      </w:r>
      <w:r w:rsidR="005C31F4">
        <w:rPr>
          <w:lang w:eastAsia="sv-SE"/>
        </w:rPr>
        <w:t>t</w:t>
      </w:r>
      <w:r w:rsidR="001E1774">
        <w:rPr>
          <w:lang w:eastAsia="sv-SE"/>
        </w:rPr>
        <w:t xml:space="preserve">tider, </w:t>
      </w:r>
      <w:r w:rsidRPr="005F2E17">
        <w:rPr>
          <w:lang w:eastAsia="sv-SE"/>
        </w:rPr>
        <w:t xml:space="preserve">väntetider, </w:t>
      </w:r>
      <w:r w:rsidR="00413181">
        <w:rPr>
          <w:lang w:eastAsia="sv-SE"/>
        </w:rPr>
        <w:t xml:space="preserve">plats och </w:t>
      </w:r>
      <w:r w:rsidRPr="005F2E17">
        <w:rPr>
          <w:lang w:eastAsia="sv-SE"/>
        </w:rPr>
        <w:t>geografiska avstånd</w:t>
      </w:r>
      <w:r w:rsidR="001E1774">
        <w:rPr>
          <w:lang w:eastAsia="sv-SE"/>
        </w:rPr>
        <w:t xml:space="preserve">, målgrupp som tjänsten vänder sig till, </w:t>
      </w:r>
      <w:r w:rsidRPr="005F2E17">
        <w:rPr>
          <w:lang w:eastAsia="sv-SE"/>
        </w:rPr>
        <w:t>eller eventuella önskade tilläggstjänster såsom tillgång till diabetessköterska eller sjukgymnast.</w:t>
      </w:r>
    </w:p>
    <w:p w14:paraId="3BBEAFDC" w14:textId="77777777" w:rsidR="005D3A26" w:rsidRDefault="005D3A26" w:rsidP="0039481C">
      <w:pPr>
        <w:rPr>
          <w:lang w:eastAsia="sv-SE"/>
        </w:rPr>
      </w:pPr>
    </w:p>
    <w:p w14:paraId="1D6D62AA" w14:textId="36BEC148" w:rsidR="005D3A26" w:rsidRDefault="005D3A26" w:rsidP="005D3A26">
      <w:pPr>
        <w:tabs>
          <w:tab w:val="left" w:pos="2552"/>
        </w:tabs>
        <w:spacing w:line="240" w:lineRule="auto"/>
      </w:pPr>
      <w:r>
        <w:t xml:space="preserve">Tjänstekontrakten inom denna domän gör det möjligt att söka efter vem som kan </w:t>
      </w:r>
      <w:r w:rsidR="00126207">
        <w:t xml:space="preserve">erbjuda </w:t>
      </w:r>
      <w:r>
        <w:t>en viss typ av vård</w:t>
      </w:r>
      <w:r w:rsidR="00126207">
        <w:t>- och omsorgs</w:t>
      </w:r>
      <w:r>
        <w:t xml:space="preserve">tjänst, var </w:t>
      </w:r>
      <w:r w:rsidR="00B824CB">
        <w:t>tjänsten utförs</w:t>
      </w:r>
      <w:r>
        <w:t xml:space="preserve">, samt </w:t>
      </w:r>
      <w:r w:rsidR="00E509BD">
        <w:t>hur e</w:t>
      </w:r>
      <w:r w:rsidR="00B824CB">
        <w:t>xempelvis</w:t>
      </w:r>
      <w:r w:rsidR="00E509BD">
        <w:t xml:space="preserve"> </w:t>
      </w:r>
      <w:r>
        <w:t xml:space="preserve">remiss </w:t>
      </w:r>
      <w:r w:rsidR="00E509BD">
        <w:t xml:space="preserve">kan skickas </w:t>
      </w:r>
      <w:r>
        <w:t xml:space="preserve">till den enhet som </w:t>
      </w:r>
      <w:r w:rsidR="00B824CB">
        <w:t xml:space="preserve">erbjuder </w:t>
      </w:r>
      <w:r>
        <w:t>tjänsten.</w:t>
      </w:r>
    </w:p>
    <w:p w14:paraId="086EE223" w14:textId="77777777" w:rsidR="005D3A26" w:rsidRDefault="005D3A26" w:rsidP="0039481C"/>
    <w:p w14:paraId="20E60C0B" w14:textId="4F09CA5C" w:rsidR="00675772" w:rsidRDefault="0039481C" w:rsidP="0039481C">
      <w:r w:rsidRPr="005D3A26">
        <w:t xml:space="preserve">Tjänstekontraktsbeskrivningen är en kravspecifikation. Den ska fungera som ett teknikneutralt, formellt regelverk som reglerar integrationskrav för parter (tjänstekonsumenter och tjänsteproducenter) som avser ansluta system för </w:t>
      </w:r>
      <w:r w:rsidRPr="005D3A26">
        <w:lastRenderedPageBreak/>
        <w:t xml:space="preserve">samverkan enligt dessa tjänstekontrakt. Tjänstekontraktsbeskrivningen är också ett viktigt underlag för skapande av de tekniska kontrakten (scheman och WSDL-filer). </w:t>
      </w:r>
    </w:p>
    <w:p w14:paraId="3468C5BB" w14:textId="77777777" w:rsidR="0030364D" w:rsidRPr="005D3A26" w:rsidRDefault="0030364D" w:rsidP="0039481C"/>
    <w:p w14:paraId="32767891" w14:textId="57DAA101" w:rsidR="0039481C" w:rsidRPr="005D3A26" w:rsidRDefault="0039481C" w:rsidP="0039481C">
      <w:r w:rsidRPr="005D3A26">
        <w:t xml:space="preserve">Detta dokument kompletterar reglerna i de tekniska kontrakten. Tjänsteproducenter </w:t>
      </w:r>
      <w:r w:rsidR="00675772">
        <w:t xml:space="preserve">(TP) </w:t>
      </w:r>
      <w:r w:rsidRPr="005D3A26">
        <w:t xml:space="preserve">och tjänstekonsumenter </w:t>
      </w:r>
      <w:r w:rsidR="00675772">
        <w:t xml:space="preserve">(TK) </w:t>
      </w:r>
      <w:r w:rsidRPr="005D3A26">
        <w:t>ska m</w:t>
      </w:r>
      <w:r w:rsidR="00EE76D8">
        <w:t xml:space="preserve">ed </w:t>
      </w:r>
      <w:r w:rsidRPr="005D3A26">
        <w:t>a</w:t>
      </w:r>
      <w:r w:rsidR="00EE76D8">
        <w:t xml:space="preserve">ndra </w:t>
      </w:r>
      <w:r w:rsidRPr="005D3A26">
        <w:t>o</w:t>
      </w:r>
      <w:r w:rsidR="00EE76D8">
        <w:t>rd</w:t>
      </w:r>
      <w:r w:rsidRPr="005D3A26">
        <w:t xml:space="preserve"> följa såväl de maskintolkbara reglerna i de tekniska kontrakten, som de regler som uttrycks verbalt i detta dokument.</w:t>
      </w:r>
    </w:p>
    <w:p w14:paraId="05FC2028" w14:textId="77777777" w:rsidR="00D720D4" w:rsidRDefault="00D720D4" w:rsidP="0039481C"/>
    <w:p w14:paraId="346A4AF7" w14:textId="77777777" w:rsidR="003D6708" w:rsidRDefault="003D6708" w:rsidP="00D720D4">
      <w:pPr>
        <w:pStyle w:val="Rubrik2"/>
      </w:pPr>
      <w:bookmarkStart w:id="5" w:name="_Toc113972126"/>
      <w:bookmarkStart w:id="6" w:name="_Toc269040962"/>
      <w:r>
        <w:t>Svenskt namn</w:t>
      </w:r>
      <w:bookmarkEnd w:id="5"/>
    </w:p>
    <w:p w14:paraId="6CCAB48D" w14:textId="77777777" w:rsidR="003D6708" w:rsidRPr="00905B23" w:rsidRDefault="003D6708" w:rsidP="003D6708">
      <w:pPr>
        <w:rPr>
          <w:b/>
          <w:color w:val="76923C" w:themeColor="accent3" w:themeShade="BF"/>
        </w:rPr>
      </w:pPr>
      <w:r w:rsidRPr="00905B23">
        <w:rPr>
          <w:b/>
          <w:color w:val="76923C" w:themeColor="accent3" w:themeShade="BF"/>
        </w:rPr>
        <w:fldChar w:fldCharType="begin"/>
      </w:r>
      <w:r w:rsidR="00680827" w:rsidRPr="00905B23">
        <w:rPr>
          <w:b/>
          <w:color w:val="76923C" w:themeColor="accent3" w:themeShade="BF"/>
        </w:rPr>
        <w:instrText xml:space="preserve"> DOCPROPERTY "svenamn</w:instrText>
      </w:r>
      <w:r w:rsidRPr="00905B23">
        <w:rPr>
          <w:b/>
          <w:color w:val="76923C" w:themeColor="accent3" w:themeShade="BF"/>
        </w:rPr>
        <w:instrText xml:space="preserve">" \* MERGEFORMAT </w:instrText>
      </w:r>
      <w:r w:rsidRPr="00905B23">
        <w:rPr>
          <w:b/>
          <w:color w:val="76923C" w:themeColor="accent3" w:themeShade="BF"/>
        </w:rPr>
        <w:fldChar w:fldCharType="separate"/>
      </w:r>
      <w:r w:rsidR="00482DAF">
        <w:rPr>
          <w:b/>
          <w:color w:val="76923C" w:themeColor="accent3" w:themeShade="BF"/>
        </w:rPr>
        <w:t xml:space="preserve">operativt </w:t>
      </w:r>
      <w:proofErr w:type="spellStart"/>
      <w:proofErr w:type="gramStart"/>
      <w:r w:rsidR="00482DAF">
        <w:rPr>
          <w:b/>
          <w:color w:val="76923C" w:themeColor="accent3" w:themeShade="BF"/>
        </w:rPr>
        <w:t>processtöd:tillgängliggöra</w:t>
      </w:r>
      <w:proofErr w:type="spellEnd"/>
      <w:proofErr w:type="gramEnd"/>
      <w:r w:rsidR="00482DAF">
        <w:rPr>
          <w:b/>
          <w:color w:val="76923C" w:themeColor="accent3" w:themeShade="BF"/>
        </w:rPr>
        <w:t xml:space="preserve"> </w:t>
      </w:r>
      <w:proofErr w:type="spellStart"/>
      <w:r w:rsidR="00482DAF">
        <w:rPr>
          <w:b/>
          <w:color w:val="76923C" w:themeColor="accent3" w:themeShade="BF"/>
        </w:rPr>
        <w:t>tjänst:vårdochomsorgsutbud</w:t>
      </w:r>
      <w:proofErr w:type="spellEnd"/>
      <w:r w:rsidRPr="00905B23">
        <w:rPr>
          <w:b/>
          <w:color w:val="76923C" w:themeColor="accent3" w:themeShade="BF"/>
        </w:rPr>
        <w:fldChar w:fldCharType="end"/>
      </w:r>
    </w:p>
    <w:p w14:paraId="377D88B9" w14:textId="77777777" w:rsidR="00680827" w:rsidRDefault="00680827" w:rsidP="003D6708">
      <w:pPr>
        <w:rPr>
          <w:b/>
          <w:color w:val="76923C" w:themeColor="accent3" w:themeShade="BF"/>
        </w:rPr>
      </w:pPr>
      <w:r w:rsidRPr="00C9798A">
        <w:rPr>
          <w:b/>
          <w:color w:val="76923C" w:themeColor="accent3" w:themeShade="BF"/>
        </w:rPr>
        <w:fldChar w:fldCharType="begin"/>
      </w:r>
      <w:r w:rsidRPr="00C9798A">
        <w:rPr>
          <w:b/>
          <w:color w:val="76923C" w:themeColor="accent3" w:themeShade="BF"/>
        </w:rPr>
        <w:instrText xml:space="preserve"> DOCPROPERTY "svekortnamn" \* MERGEFORMAT </w:instrText>
      </w:r>
      <w:r w:rsidRPr="00C9798A">
        <w:rPr>
          <w:b/>
          <w:color w:val="76923C" w:themeColor="accent3" w:themeShade="BF"/>
        </w:rPr>
        <w:fldChar w:fldCharType="separate"/>
      </w:r>
      <w:r w:rsidR="00482DAF">
        <w:rPr>
          <w:b/>
          <w:color w:val="76923C" w:themeColor="accent3" w:themeShade="BF"/>
        </w:rPr>
        <w:t xml:space="preserve">vårdochomsorgsutbud </w:t>
      </w:r>
      <w:r w:rsidRPr="00C9798A">
        <w:rPr>
          <w:b/>
          <w:color w:val="76923C" w:themeColor="accent3" w:themeShade="BF"/>
        </w:rPr>
        <w:fldChar w:fldCharType="end"/>
      </w:r>
      <w:r w:rsidR="00337395">
        <w:rPr>
          <w:b/>
          <w:color w:val="76923C" w:themeColor="accent3" w:themeShade="BF"/>
        </w:rPr>
        <w:t xml:space="preserve"> </w:t>
      </w:r>
    </w:p>
    <w:p w14:paraId="65F2F2A7" w14:textId="77777777" w:rsidR="00337395" w:rsidRPr="00C9798A" w:rsidRDefault="00337395" w:rsidP="003D6708">
      <w:pPr>
        <w:rPr>
          <w:b/>
        </w:rPr>
      </w:pPr>
    </w:p>
    <w:bookmarkEnd w:id="6"/>
    <w:p w14:paraId="3453DB84" w14:textId="77777777" w:rsidR="006A7665" w:rsidRDefault="006A7665">
      <w:pPr>
        <w:spacing w:line="240" w:lineRule="auto"/>
        <w:rPr>
          <w:b/>
        </w:rPr>
      </w:pPr>
    </w:p>
    <w:p w14:paraId="1019318B" w14:textId="77777777" w:rsidR="0039481C" w:rsidRDefault="0039481C" w:rsidP="0039481C">
      <w:pPr>
        <w:pStyle w:val="Rubrik1"/>
      </w:pPr>
      <w:bookmarkStart w:id="7" w:name="_Toc198086678"/>
      <w:bookmarkStart w:id="8" w:name="_Toc224960918"/>
      <w:bookmarkStart w:id="9" w:name="_Toc357754844"/>
      <w:bookmarkStart w:id="10" w:name="_Toc243452542"/>
      <w:bookmarkStart w:id="11" w:name="_Toc113972127"/>
      <w:bookmarkStart w:id="12" w:name="_Toc163300578"/>
      <w:bookmarkStart w:id="13" w:name="_Toc163300880"/>
      <w:bookmarkStart w:id="14" w:name="_Toc198366954"/>
      <w:r>
        <w:t>Versionsinformation</w:t>
      </w:r>
      <w:bookmarkEnd w:id="7"/>
      <w:bookmarkEnd w:id="8"/>
      <w:bookmarkEnd w:id="9"/>
      <w:bookmarkEnd w:id="10"/>
      <w:bookmarkEnd w:id="11"/>
    </w:p>
    <w:p w14:paraId="318E6C20" w14:textId="77777777" w:rsidR="00876832" w:rsidRDefault="0039481C" w:rsidP="0039481C">
      <w:r w:rsidRPr="00876832">
        <w:t>Denna revision av tjänstekontraktsbeskrivningen handlar om</w:t>
      </w:r>
      <w:r w:rsidR="008055D7" w:rsidRPr="00876832">
        <w:t xml:space="preserve"> domänen</w:t>
      </w:r>
      <w:r w:rsidR="00876832">
        <w:t>:</w:t>
      </w:r>
    </w:p>
    <w:p w14:paraId="3FD6DE2B" w14:textId="25A58C7B" w:rsidR="00400DE6" w:rsidRDefault="00991CCB" w:rsidP="0039481C">
      <w:pPr>
        <w:rPr>
          <w:color w:val="76923C" w:themeColor="accent3" w:themeShade="BF"/>
        </w:rPr>
      </w:pPr>
      <w:r w:rsidRPr="00364DF6">
        <w:rPr>
          <w:color w:val="76923C" w:themeColor="accent3" w:themeShade="BF"/>
        </w:rPr>
        <w:fldChar w:fldCharType="begin"/>
      </w:r>
      <w:r w:rsidRPr="00364DF6">
        <w:rPr>
          <w:color w:val="76923C" w:themeColor="accent3" w:themeShade="BF"/>
        </w:rPr>
        <w:instrText xml:space="preserve"> DOCPROPERTY "Domain_1" \* MERGEFORMAT </w:instrText>
      </w:r>
      <w:r w:rsidRPr="00364DF6">
        <w:rPr>
          <w:color w:val="76923C" w:themeColor="accent3" w:themeShade="BF"/>
        </w:rPr>
        <w:fldChar w:fldCharType="separate"/>
      </w:r>
      <w:r w:rsidR="002C06F9" w:rsidRPr="002C06F9">
        <w:rPr>
          <w:b/>
          <w:color w:val="76923C" w:themeColor="accent3" w:themeShade="BF"/>
        </w:rPr>
        <w:t>supportprocess</w:t>
      </w:r>
      <w:r w:rsidRPr="00364DF6">
        <w:rPr>
          <w:color w:val="76923C" w:themeColor="accent3" w:themeShade="BF"/>
        </w:rPr>
        <w:fldChar w:fldCharType="end"/>
      </w:r>
      <w:r w:rsidRPr="00364DF6">
        <w:rPr>
          <w:color w:val="76923C" w:themeColor="accent3" w:themeShade="BF"/>
        </w:rPr>
        <w:t xml:space="preserve">: </w:t>
      </w:r>
      <w:r w:rsidRPr="00364DF6">
        <w:rPr>
          <w:color w:val="76923C" w:themeColor="accent3" w:themeShade="BF"/>
        </w:rPr>
        <w:fldChar w:fldCharType="begin"/>
      </w:r>
      <w:r w:rsidRPr="00364DF6">
        <w:rPr>
          <w:color w:val="76923C" w:themeColor="accent3" w:themeShade="BF"/>
        </w:rPr>
        <w:instrText xml:space="preserve"> DOCPROPERTY "Domain_2" \* MERGEFORMAT </w:instrText>
      </w:r>
      <w:r w:rsidRPr="00364DF6">
        <w:rPr>
          <w:color w:val="76923C" w:themeColor="accent3" w:themeShade="BF"/>
        </w:rPr>
        <w:fldChar w:fldCharType="separate"/>
      </w:r>
      <w:proofErr w:type="spellStart"/>
      <w:r w:rsidR="002C06F9" w:rsidRPr="002C06F9">
        <w:rPr>
          <w:b/>
          <w:color w:val="76923C" w:themeColor="accent3" w:themeShade="BF"/>
        </w:rPr>
        <w:t>serviceprovisioning</w:t>
      </w:r>
      <w:r w:rsidRPr="00364DF6">
        <w:rPr>
          <w:color w:val="76923C" w:themeColor="accent3" w:themeShade="BF"/>
        </w:rPr>
        <w:fldChar w:fldCharType="end"/>
      </w:r>
      <w:r>
        <w:rPr>
          <w:color w:val="76923C" w:themeColor="accent3" w:themeShade="BF"/>
        </w:rPr>
        <w:t>:</w:t>
      </w:r>
      <w:r w:rsidRPr="00364DF6">
        <w:rPr>
          <w:color w:val="76923C" w:themeColor="accent3" w:themeShade="BF"/>
        </w:rPr>
        <w:fldChar w:fldCharType="begin"/>
      </w:r>
      <w:r w:rsidRPr="00364DF6">
        <w:rPr>
          <w:color w:val="76923C" w:themeColor="accent3" w:themeShade="BF"/>
        </w:rPr>
        <w:instrText xml:space="preserve"> DOCPROPERTY "Domain_3" \* MERGEFORMAT </w:instrText>
      </w:r>
      <w:r w:rsidRPr="00364DF6">
        <w:rPr>
          <w:color w:val="76923C" w:themeColor="accent3" w:themeShade="BF"/>
        </w:rPr>
        <w:fldChar w:fldCharType="separate"/>
      </w:r>
      <w:r w:rsidR="002C06F9" w:rsidRPr="002C06F9">
        <w:rPr>
          <w:b/>
          <w:color w:val="76923C" w:themeColor="accent3" w:themeShade="BF"/>
        </w:rPr>
        <w:t>healthcareoffering</w:t>
      </w:r>
      <w:proofErr w:type="spellEnd"/>
      <w:r w:rsidRPr="00364DF6">
        <w:rPr>
          <w:color w:val="76923C" w:themeColor="accent3" w:themeShade="BF"/>
        </w:rPr>
        <w:fldChar w:fldCharType="end"/>
      </w:r>
      <w:r w:rsidR="008574CF">
        <w:rPr>
          <w:color w:val="76923C" w:themeColor="accent3" w:themeShade="BF"/>
        </w:rPr>
        <w:t xml:space="preserve"> </w:t>
      </w:r>
    </w:p>
    <w:p w14:paraId="3115E998" w14:textId="77777777" w:rsidR="00675772" w:rsidRDefault="00675772" w:rsidP="0039481C"/>
    <w:p w14:paraId="30AF3B1F" w14:textId="6A530596" w:rsidR="0039481C" w:rsidRDefault="0039481C" w:rsidP="0039481C">
      <w:r w:rsidRPr="00876832">
        <w:t xml:space="preserve">Observera att version för detta dokument och </w:t>
      </w:r>
      <w:r w:rsidR="003674B1">
        <w:t>tjänste</w:t>
      </w:r>
      <w:r w:rsidRPr="00876832">
        <w:t xml:space="preserve">domänen måste vara lika. Detta för att spårbarheten inte ska brytas. </w:t>
      </w:r>
      <w:r w:rsidR="00CB0686" w:rsidRPr="00876832">
        <w:br/>
      </w:r>
    </w:p>
    <w:p w14:paraId="4D7BD201" w14:textId="35240E4B" w:rsidR="0039481C" w:rsidRDefault="0039481C" w:rsidP="0039481C">
      <w:pPr>
        <w:pStyle w:val="Rubrik2"/>
      </w:pPr>
      <w:bookmarkStart w:id="15" w:name="_Toc357754845"/>
      <w:bookmarkStart w:id="16" w:name="_Toc243452543"/>
      <w:bookmarkStart w:id="17" w:name="_Toc113972128"/>
      <w:bookmarkStart w:id="18" w:name="_Toc163300882"/>
      <w:r w:rsidRPr="002D2D99">
        <w:t>Version</w:t>
      </w:r>
      <w:r>
        <w:t xml:space="preserve"> </w:t>
      </w:r>
      <w:bookmarkEnd w:id="15"/>
      <w:bookmarkEnd w:id="16"/>
      <w:bookmarkEnd w:id="17"/>
      <w:r w:rsidR="006F3045">
        <w:rPr>
          <w:color w:val="008000"/>
        </w:rPr>
        <w:t>3.0</w:t>
      </w:r>
    </w:p>
    <w:p w14:paraId="22343D9E" w14:textId="77777777" w:rsidR="0039481C" w:rsidRDefault="0039481C" w:rsidP="00876832">
      <w:pPr>
        <w:pStyle w:val="Rubrik3"/>
      </w:pPr>
      <w:bookmarkStart w:id="19" w:name="_Toc243452544"/>
      <w:bookmarkStart w:id="20" w:name="_Toc113972129"/>
      <w:r>
        <w:t>Oförändrade tjänstekontrakt</w:t>
      </w:r>
      <w:bookmarkEnd w:id="19"/>
      <w:bookmarkEnd w:id="20"/>
    </w:p>
    <w:p w14:paraId="492C944A" w14:textId="77777777" w:rsidR="00876832" w:rsidRDefault="00876832" w:rsidP="00876832">
      <w:r>
        <w:t>Inga oförändrade tjänstekontrakt ingår i denna version</w:t>
      </w:r>
      <w:r w:rsidR="00FD37AA">
        <w:t xml:space="preserve">. </w:t>
      </w:r>
    </w:p>
    <w:p w14:paraId="4E41B612" w14:textId="77777777" w:rsidR="00876832" w:rsidRPr="00876832" w:rsidRDefault="00876832" w:rsidP="00876832"/>
    <w:p w14:paraId="49F2AC8D" w14:textId="77777777" w:rsidR="0039481C" w:rsidRDefault="0039481C" w:rsidP="0039481C">
      <w:pPr>
        <w:pStyle w:val="Rubrik3"/>
      </w:pPr>
      <w:bookmarkStart w:id="21" w:name="_Toc243452545"/>
      <w:bookmarkStart w:id="22" w:name="_Toc113972130"/>
      <w:r>
        <w:t>Nya tjänstekontrakt</w:t>
      </w:r>
      <w:bookmarkEnd w:id="21"/>
      <w:bookmarkEnd w:id="22"/>
    </w:p>
    <w:p w14:paraId="2DEF2998" w14:textId="2DB8C4F8" w:rsidR="006F3045" w:rsidRPr="006F3045" w:rsidRDefault="006F3045" w:rsidP="006F3045">
      <w:r>
        <w:t>Inga nya tjänstekontrakt ingår i denna version.</w:t>
      </w:r>
    </w:p>
    <w:p w14:paraId="0E7EEEDE" w14:textId="77777777" w:rsidR="0039481C" w:rsidRPr="00400DE6" w:rsidRDefault="00400DE6" w:rsidP="00400DE6">
      <w:pPr>
        <w:ind w:left="360"/>
        <w:rPr>
          <w:highlight w:val="yellow"/>
        </w:rPr>
      </w:pPr>
      <w:r w:rsidRPr="00400DE6">
        <w:tab/>
      </w:r>
    </w:p>
    <w:p w14:paraId="369E6D87" w14:textId="77777777" w:rsidR="0039481C" w:rsidRDefault="0039481C" w:rsidP="0039481C">
      <w:pPr>
        <w:pStyle w:val="Rubrik3"/>
      </w:pPr>
      <w:bookmarkStart w:id="23" w:name="_Toc243452546"/>
      <w:bookmarkStart w:id="24" w:name="_Toc113972131"/>
      <w:r>
        <w:t>Förändrade tjänstekontrakt</w:t>
      </w:r>
      <w:bookmarkEnd w:id="23"/>
      <w:bookmarkEnd w:id="24"/>
    </w:p>
    <w:p w14:paraId="015DB80A" w14:textId="1113B2CB" w:rsidR="006F3045" w:rsidRPr="006F3045" w:rsidRDefault="006F3045" w:rsidP="006F3045">
      <w:pPr>
        <w:pStyle w:val="Liststycke"/>
        <w:numPr>
          <w:ilvl w:val="0"/>
          <w:numId w:val="30"/>
        </w:numPr>
      </w:pPr>
      <w:proofErr w:type="spellStart"/>
      <w:r w:rsidRPr="00400DE6">
        <w:t>Get</w:t>
      </w:r>
      <w:r>
        <w:t>OfferingCatalogues</w:t>
      </w:r>
      <w:proofErr w:type="spellEnd"/>
      <w:r>
        <w:t>, version 2.0</w:t>
      </w:r>
    </w:p>
    <w:p w14:paraId="76DC9454" w14:textId="225D29AE" w:rsidR="0098331F" w:rsidRDefault="00B13ACD" w:rsidP="00B13ACD">
      <w:pPr>
        <w:pStyle w:val="Liststycke"/>
        <w:numPr>
          <w:ilvl w:val="0"/>
          <w:numId w:val="30"/>
        </w:numPr>
      </w:pPr>
      <w:proofErr w:type="spellStart"/>
      <w:r w:rsidRPr="00B13ACD">
        <w:t>GetCareServiceOfferings</w:t>
      </w:r>
      <w:proofErr w:type="spellEnd"/>
      <w:r w:rsidR="0098331F">
        <w:t xml:space="preserve">, version </w:t>
      </w:r>
      <w:r w:rsidR="006F3045">
        <w:t>3.0</w:t>
      </w:r>
    </w:p>
    <w:p w14:paraId="574BE0AD" w14:textId="77777777" w:rsidR="005F6E73" w:rsidRPr="00400DE6" w:rsidRDefault="005F6E73" w:rsidP="005F6E73"/>
    <w:p w14:paraId="14F73BBF" w14:textId="4BBDB815" w:rsidR="0028759B" w:rsidRPr="005F6E73" w:rsidRDefault="005F6E73" w:rsidP="0028759B">
      <w:pPr>
        <w:rPr>
          <w:i/>
        </w:rPr>
      </w:pPr>
      <w:r w:rsidRPr="005F6E73">
        <w:rPr>
          <w:i/>
        </w:rPr>
        <w:t xml:space="preserve">OBS: </w:t>
      </w:r>
      <w:proofErr w:type="spellStart"/>
      <w:r w:rsidR="00B13ACD" w:rsidRPr="00B13ACD">
        <w:rPr>
          <w:i/>
        </w:rPr>
        <w:t>GetCareServiceOfferings</w:t>
      </w:r>
      <w:proofErr w:type="spellEnd"/>
      <w:r w:rsidR="00B13ACD" w:rsidRPr="00B13ACD">
        <w:rPr>
          <w:i/>
        </w:rPr>
        <w:t xml:space="preserve"> </w:t>
      </w:r>
      <w:r w:rsidRPr="00B13ACD">
        <w:rPr>
          <w:i/>
        </w:rPr>
        <w:t xml:space="preserve">är ett nytt namn på det tidigare kontraktet </w:t>
      </w:r>
      <w:proofErr w:type="spellStart"/>
      <w:r w:rsidRPr="00B13ACD">
        <w:rPr>
          <w:i/>
        </w:rPr>
        <w:t>GetHealthcareOfferings</w:t>
      </w:r>
      <w:proofErr w:type="spellEnd"/>
      <w:r w:rsidR="00002164" w:rsidRPr="00B13ACD">
        <w:rPr>
          <w:i/>
        </w:rPr>
        <w:t xml:space="preserve"> i version 1.0 av tjänstedomänen</w:t>
      </w:r>
      <w:r w:rsidR="000854AF">
        <w:rPr>
          <w:i/>
        </w:rPr>
        <w:t>.</w:t>
      </w:r>
    </w:p>
    <w:p w14:paraId="6BBBBB44" w14:textId="77777777" w:rsidR="005F6E73" w:rsidRPr="0028759B" w:rsidRDefault="005F6E73" w:rsidP="0028759B"/>
    <w:p w14:paraId="1C0C1857" w14:textId="3848DD4C" w:rsidR="0039481C" w:rsidRDefault="0039481C" w:rsidP="005F6E73">
      <w:pPr>
        <w:pStyle w:val="Brdtext"/>
      </w:pPr>
      <w:r w:rsidRPr="00FD37AA">
        <w:t xml:space="preserve">Nedan redovisas kompatibilitet mellan konsument och producent för tjänstekontrakten som finns i flera versioner. Kompatibilitet avser här såväl format som semantik. För definition av kompatibilitet mellan format, se </w:t>
      </w:r>
      <w:r w:rsidR="006A548A" w:rsidRPr="006A548A">
        <w:t>https://inera.atlassian.net/wiki/spaces/RTA/pages/3632911/RIV+Tekniska+Anvisningar+versikt</w:t>
      </w:r>
    </w:p>
    <w:p w14:paraId="170E862B" w14:textId="77777777" w:rsidR="0039481C" w:rsidRPr="00865734" w:rsidRDefault="0039481C" w:rsidP="0039481C">
      <w:pPr>
        <w:shd w:val="clear" w:color="auto" w:fill="FFFFFF"/>
        <w:rPr>
          <w:rFonts w:eastAsia="Times New Roman" w:cs="Arial"/>
          <w:color w:val="222222"/>
          <w:sz w:val="19"/>
          <w:szCs w:val="19"/>
          <w:lang w:eastAsia="sv-SE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730"/>
        <w:gridCol w:w="1754"/>
        <w:gridCol w:w="1688"/>
        <w:gridCol w:w="2787"/>
      </w:tblGrid>
      <w:tr w:rsidR="0039481C" w:rsidRPr="000C2908" w14:paraId="38135C1E" w14:textId="77777777" w:rsidTr="00BC1561">
        <w:tc>
          <w:tcPr>
            <w:tcW w:w="2730" w:type="dxa"/>
            <w:hideMark/>
          </w:tcPr>
          <w:p w14:paraId="233DDAD1" w14:textId="77777777" w:rsidR="0039481C" w:rsidRPr="000C2908" w:rsidRDefault="0039481C" w:rsidP="0039481C">
            <w:pPr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sv-SE"/>
              </w:rPr>
            </w:pPr>
            <w:r w:rsidRPr="000C2908">
              <w:rPr>
                <w:rFonts w:eastAsia="Times New Roman" w:cs="Arial"/>
                <w:b/>
                <w:szCs w:val="20"/>
                <w:lang w:eastAsia="sv-SE"/>
              </w:rPr>
              <w:t>Tjänstekontrakt</w:t>
            </w:r>
          </w:p>
        </w:tc>
        <w:tc>
          <w:tcPr>
            <w:tcW w:w="1754" w:type="dxa"/>
            <w:hideMark/>
          </w:tcPr>
          <w:p w14:paraId="17004A70" w14:textId="77777777" w:rsidR="0039481C" w:rsidRPr="000C2908" w:rsidRDefault="0039481C" w:rsidP="0039481C">
            <w:pPr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sv-SE"/>
              </w:rPr>
            </w:pPr>
            <w:r w:rsidRPr="000C2908">
              <w:rPr>
                <w:rFonts w:eastAsia="Times New Roman" w:cs="Arial"/>
                <w:b/>
                <w:szCs w:val="20"/>
                <w:lang w:eastAsia="sv-SE"/>
              </w:rPr>
              <w:t>Konsument</w:t>
            </w:r>
          </w:p>
        </w:tc>
        <w:tc>
          <w:tcPr>
            <w:tcW w:w="1688" w:type="dxa"/>
            <w:hideMark/>
          </w:tcPr>
          <w:p w14:paraId="01345B3F" w14:textId="77777777" w:rsidR="0039481C" w:rsidRPr="000C2908" w:rsidRDefault="0039481C" w:rsidP="0039481C">
            <w:pPr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sv-SE"/>
              </w:rPr>
            </w:pPr>
            <w:r w:rsidRPr="000C2908">
              <w:rPr>
                <w:rFonts w:eastAsia="Times New Roman" w:cs="Arial"/>
                <w:b/>
                <w:szCs w:val="20"/>
                <w:lang w:eastAsia="sv-SE"/>
              </w:rPr>
              <w:t>Producent</w:t>
            </w:r>
          </w:p>
        </w:tc>
        <w:tc>
          <w:tcPr>
            <w:tcW w:w="2787" w:type="dxa"/>
            <w:hideMark/>
          </w:tcPr>
          <w:p w14:paraId="509D27F9" w14:textId="77777777" w:rsidR="0039481C" w:rsidRPr="000C2908" w:rsidRDefault="0039481C" w:rsidP="0039481C">
            <w:pPr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sv-SE"/>
              </w:rPr>
            </w:pPr>
            <w:r w:rsidRPr="000C2908">
              <w:rPr>
                <w:rFonts w:eastAsia="Times New Roman" w:cs="Arial"/>
                <w:b/>
                <w:szCs w:val="20"/>
                <w:lang w:eastAsia="sv-SE"/>
              </w:rPr>
              <w:t>Kompatibilitet</w:t>
            </w:r>
          </w:p>
        </w:tc>
      </w:tr>
      <w:tr w:rsidR="00F958D9" w:rsidRPr="000C2908" w14:paraId="7E0EE861" w14:textId="77777777" w:rsidTr="00BC1561">
        <w:tc>
          <w:tcPr>
            <w:tcW w:w="2730" w:type="dxa"/>
            <w:vMerge w:val="restart"/>
          </w:tcPr>
          <w:p w14:paraId="57C607F1" w14:textId="0AB81093" w:rsidR="00F958D9" w:rsidRPr="000C2908" w:rsidRDefault="00F958D9" w:rsidP="0039481C">
            <w:pPr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sv-SE"/>
              </w:rPr>
            </w:pPr>
            <w:proofErr w:type="spellStart"/>
            <w:r w:rsidRPr="00400DE6">
              <w:t>Get</w:t>
            </w:r>
            <w:r>
              <w:t>OfferingCatalogues</w:t>
            </w:r>
            <w:proofErr w:type="spellEnd"/>
          </w:p>
        </w:tc>
        <w:tc>
          <w:tcPr>
            <w:tcW w:w="1754" w:type="dxa"/>
          </w:tcPr>
          <w:p w14:paraId="632B889B" w14:textId="3666DE8B" w:rsidR="00F958D9" w:rsidRPr="00BB67FD" w:rsidRDefault="00F958D9" w:rsidP="0039481C">
            <w:pPr>
              <w:spacing w:before="100" w:beforeAutospacing="1" w:after="100" w:afterAutospacing="1"/>
              <w:rPr>
                <w:rFonts w:eastAsia="Times New Roman" w:cs="Arial"/>
                <w:bCs/>
                <w:szCs w:val="20"/>
                <w:lang w:eastAsia="sv-SE"/>
              </w:rPr>
            </w:pPr>
            <w:r w:rsidRPr="00BB67FD">
              <w:rPr>
                <w:rFonts w:eastAsia="Times New Roman" w:cs="Arial"/>
                <w:bCs/>
                <w:szCs w:val="20"/>
                <w:lang w:eastAsia="sv-SE"/>
              </w:rPr>
              <w:t>1.0</w:t>
            </w:r>
          </w:p>
        </w:tc>
        <w:tc>
          <w:tcPr>
            <w:tcW w:w="1688" w:type="dxa"/>
          </w:tcPr>
          <w:p w14:paraId="18249D45" w14:textId="525BAC57" w:rsidR="00F958D9" w:rsidRPr="00BB67FD" w:rsidRDefault="00F958D9" w:rsidP="0039481C">
            <w:pPr>
              <w:spacing w:before="100" w:beforeAutospacing="1" w:after="100" w:afterAutospacing="1"/>
              <w:rPr>
                <w:rFonts w:eastAsia="Times New Roman" w:cs="Arial"/>
                <w:bCs/>
                <w:szCs w:val="20"/>
                <w:lang w:eastAsia="sv-SE"/>
              </w:rPr>
            </w:pPr>
            <w:r w:rsidRPr="00BB67FD">
              <w:rPr>
                <w:rFonts w:eastAsia="Times New Roman" w:cs="Arial"/>
                <w:bCs/>
                <w:szCs w:val="20"/>
                <w:lang w:eastAsia="sv-SE"/>
              </w:rPr>
              <w:t>2.0</w:t>
            </w:r>
          </w:p>
        </w:tc>
        <w:tc>
          <w:tcPr>
            <w:tcW w:w="2787" w:type="dxa"/>
          </w:tcPr>
          <w:p w14:paraId="4FB21650" w14:textId="66BE2000" w:rsidR="00F958D9" w:rsidRPr="000C2908" w:rsidRDefault="00F958D9" w:rsidP="0039481C">
            <w:pPr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sv-SE"/>
              </w:rPr>
            </w:pPr>
            <w:r w:rsidRPr="00146B27">
              <w:rPr>
                <w:rFonts w:eastAsia="Times New Roman" w:cs="Arial"/>
                <w:szCs w:val="20"/>
                <w:lang w:eastAsia="sv-SE"/>
              </w:rPr>
              <w:t>Ej kompatibel</w:t>
            </w:r>
          </w:p>
        </w:tc>
      </w:tr>
      <w:tr w:rsidR="00F958D9" w:rsidRPr="000C2908" w14:paraId="6A430392" w14:textId="77777777" w:rsidTr="00BC1561">
        <w:tc>
          <w:tcPr>
            <w:tcW w:w="2730" w:type="dxa"/>
            <w:vMerge/>
          </w:tcPr>
          <w:p w14:paraId="03628E31" w14:textId="77777777" w:rsidR="00F958D9" w:rsidRPr="00400DE6" w:rsidRDefault="00F958D9" w:rsidP="0039481C">
            <w:pPr>
              <w:spacing w:before="100" w:beforeAutospacing="1" w:after="100" w:afterAutospacing="1"/>
            </w:pPr>
          </w:p>
        </w:tc>
        <w:tc>
          <w:tcPr>
            <w:tcW w:w="1754" w:type="dxa"/>
          </w:tcPr>
          <w:p w14:paraId="76F59EF3" w14:textId="56F5F41C" w:rsidR="00F958D9" w:rsidRPr="00BB67FD" w:rsidRDefault="00F958D9" w:rsidP="0039481C">
            <w:pPr>
              <w:spacing w:before="100" w:beforeAutospacing="1" w:after="100" w:afterAutospacing="1"/>
              <w:rPr>
                <w:rFonts w:eastAsia="Times New Roman" w:cs="Arial"/>
                <w:bCs/>
                <w:szCs w:val="20"/>
                <w:lang w:eastAsia="sv-SE"/>
              </w:rPr>
            </w:pPr>
            <w:r w:rsidRPr="00BB67FD">
              <w:rPr>
                <w:rFonts w:eastAsia="Times New Roman" w:cs="Arial"/>
                <w:bCs/>
                <w:szCs w:val="20"/>
                <w:lang w:eastAsia="sv-SE"/>
              </w:rPr>
              <w:t>2.0</w:t>
            </w:r>
          </w:p>
        </w:tc>
        <w:tc>
          <w:tcPr>
            <w:tcW w:w="1688" w:type="dxa"/>
          </w:tcPr>
          <w:p w14:paraId="47DFD679" w14:textId="341032AD" w:rsidR="00F958D9" w:rsidRPr="00BB67FD" w:rsidRDefault="00F958D9" w:rsidP="0039481C">
            <w:pPr>
              <w:spacing w:before="100" w:beforeAutospacing="1" w:after="100" w:afterAutospacing="1"/>
              <w:rPr>
                <w:rFonts w:eastAsia="Times New Roman" w:cs="Arial"/>
                <w:bCs/>
                <w:szCs w:val="20"/>
                <w:lang w:eastAsia="sv-SE"/>
              </w:rPr>
            </w:pPr>
            <w:r w:rsidRPr="00BB67FD">
              <w:rPr>
                <w:rFonts w:eastAsia="Times New Roman" w:cs="Arial"/>
                <w:bCs/>
                <w:szCs w:val="20"/>
                <w:lang w:eastAsia="sv-SE"/>
              </w:rPr>
              <w:t>1.0</w:t>
            </w:r>
          </w:p>
        </w:tc>
        <w:tc>
          <w:tcPr>
            <w:tcW w:w="2787" w:type="dxa"/>
          </w:tcPr>
          <w:p w14:paraId="7133C615" w14:textId="26DE8EE6" w:rsidR="00F958D9" w:rsidRPr="000C2908" w:rsidRDefault="00F958D9" w:rsidP="0039481C">
            <w:pPr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sv-SE"/>
              </w:rPr>
            </w:pPr>
            <w:r w:rsidRPr="00146B27">
              <w:rPr>
                <w:rFonts w:eastAsia="Times New Roman" w:cs="Arial"/>
                <w:szCs w:val="20"/>
                <w:lang w:eastAsia="sv-SE"/>
              </w:rPr>
              <w:t>Ej kompatibel</w:t>
            </w:r>
          </w:p>
        </w:tc>
      </w:tr>
      <w:tr w:rsidR="00BC1561" w:rsidRPr="000C2908" w14:paraId="72083C61" w14:textId="77777777" w:rsidTr="00BC1561">
        <w:tc>
          <w:tcPr>
            <w:tcW w:w="2730" w:type="dxa"/>
            <w:vMerge w:val="restart"/>
            <w:hideMark/>
          </w:tcPr>
          <w:p w14:paraId="59C1B5FA" w14:textId="77777777" w:rsidR="00BC1561" w:rsidRPr="000C2908" w:rsidRDefault="00BC1561" w:rsidP="0028759B">
            <w:pPr>
              <w:spacing w:before="100" w:beforeAutospacing="1" w:after="100" w:afterAutospacing="1"/>
              <w:rPr>
                <w:rFonts w:eastAsia="Times New Roman" w:cs="Arial"/>
                <w:szCs w:val="20"/>
                <w:highlight w:val="yellow"/>
                <w:lang w:eastAsia="sv-SE"/>
              </w:rPr>
            </w:pPr>
            <w:proofErr w:type="spellStart"/>
            <w:r w:rsidRPr="00B13ACD">
              <w:t>GetCareServiceOfferings</w:t>
            </w:r>
            <w:proofErr w:type="spellEnd"/>
          </w:p>
        </w:tc>
        <w:tc>
          <w:tcPr>
            <w:tcW w:w="1754" w:type="dxa"/>
            <w:hideMark/>
          </w:tcPr>
          <w:p w14:paraId="776F11CE" w14:textId="3ED74A27" w:rsidR="00BC1561" w:rsidRPr="00146B27" w:rsidRDefault="004D0E0D" w:rsidP="0039481C">
            <w:pPr>
              <w:spacing w:before="100" w:beforeAutospacing="1" w:after="100" w:afterAutospacing="1"/>
              <w:rPr>
                <w:rFonts w:eastAsia="Times New Roman" w:cs="Arial"/>
                <w:szCs w:val="20"/>
                <w:lang w:eastAsia="sv-SE"/>
              </w:rPr>
            </w:pPr>
            <w:r>
              <w:rPr>
                <w:rFonts w:eastAsia="Times New Roman" w:cs="Arial"/>
                <w:szCs w:val="20"/>
                <w:lang w:eastAsia="sv-SE"/>
              </w:rPr>
              <w:t>2</w:t>
            </w:r>
            <w:r w:rsidR="00BC1561" w:rsidRPr="00146B27">
              <w:rPr>
                <w:rFonts w:eastAsia="Times New Roman" w:cs="Arial"/>
                <w:szCs w:val="20"/>
                <w:lang w:eastAsia="sv-SE"/>
              </w:rPr>
              <w:t>.</w:t>
            </w:r>
            <w:r w:rsidR="007F4C28">
              <w:rPr>
                <w:rFonts w:eastAsia="Times New Roman" w:cs="Arial"/>
                <w:szCs w:val="20"/>
                <w:lang w:eastAsia="sv-SE"/>
              </w:rPr>
              <w:t>1</w:t>
            </w:r>
          </w:p>
        </w:tc>
        <w:tc>
          <w:tcPr>
            <w:tcW w:w="1688" w:type="dxa"/>
            <w:hideMark/>
          </w:tcPr>
          <w:p w14:paraId="7B0B11CE" w14:textId="3775D0D0" w:rsidR="00BC1561" w:rsidRPr="00146B27" w:rsidRDefault="007F4C28" w:rsidP="0039481C">
            <w:pPr>
              <w:spacing w:before="100" w:beforeAutospacing="1" w:after="100" w:afterAutospacing="1"/>
              <w:rPr>
                <w:rFonts w:eastAsia="Times New Roman" w:cs="Arial"/>
                <w:szCs w:val="20"/>
                <w:lang w:eastAsia="sv-SE"/>
              </w:rPr>
            </w:pPr>
            <w:r>
              <w:rPr>
                <w:rFonts w:eastAsia="Times New Roman" w:cs="Arial"/>
                <w:szCs w:val="20"/>
                <w:lang w:eastAsia="sv-SE"/>
              </w:rPr>
              <w:t>3</w:t>
            </w:r>
            <w:r w:rsidR="00BC1561" w:rsidRPr="00146B27">
              <w:rPr>
                <w:rFonts w:eastAsia="Times New Roman" w:cs="Arial"/>
                <w:szCs w:val="20"/>
                <w:lang w:eastAsia="sv-SE"/>
              </w:rPr>
              <w:t>.0</w:t>
            </w:r>
          </w:p>
        </w:tc>
        <w:tc>
          <w:tcPr>
            <w:tcW w:w="2787" w:type="dxa"/>
            <w:hideMark/>
          </w:tcPr>
          <w:p w14:paraId="72B70358" w14:textId="1F39FE22" w:rsidR="00BC1561" w:rsidRPr="00146B27" w:rsidRDefault="007F4C28" w:rsidP="009E37F9">
            <w:pPr>
              <w:spacing w:before="100" w:beforeAutospacing="1" w:after="100" w:afterAutospacing="1"/>
              <w:rPr>
                <w:rFonts w:eastAsia="Times New Roman" w:cs="Arial"/>
                <w:szCs w:val="20"/>
                <w:lang w:eastAsia="sv-SE"/>
              </w:rPr>
            </w:pPr>
            <w:r w:rsidRPr="00146B27">
              <w:rPr>
                <w:rFonts w:eastAsia="Times New Roman" w:cs="Arial"/>
                <w:szCs w:val="20"/>
                <w:lang w:eastAsia="sv-SE"/>
              </w:rPr>
              <w:t>Ej kompatibel</w:t>
            </w:r>
          </w:p>
        </w:tc>
      </w:tr>
      <w:tr w:rsidR="00BC1561" w:rsidRPr="000C2908" w14:paraId="5F99ADC8" w14:textId="77777777" w:rsidTr="00BC1561">
        <w:tc>
          <w:tcPr>
            <w:tcW w:w="2730" w:type="dxa"/>
            <w:vMerge/>
          </w:tcPr>
          <w:p w14:paraId="4101475B" w14:textId="77777777" w:rsidR="00BC1561" w:rsidRDefault="00BC1561" w:rsidP="009E37F9">
            <w:pPr>
              <w:spacing w:before="100" w:beforeAutospacing="1" w:after="100" w:afterAutospacing="1"/>
            </w:pPr>
          </w:p>
        </w:tc>
        <w:tc>
          <w:tcPr>
            <w:tcW w:w="1754" w:type="dxa"/>
          </w:tcPr>
          <w:p w14:paraId="691B3A1C" w14:textId="7090CD1C" w:rsidR="00BC1561" w:rsidRPr="00146B27" w:rsidRDefault="007F4C28" w:rsidP="009E37F9">
            <w:pPr>
              <w:spacing w:before="100" w:beforeAutospacing="1" w:after="100" w:afterAutospacing="1"/>
              <w:rPr>
                <w:rFonts w:eastAsia="Times New Roman" w:cs="Arial"/>
                <w:szCs w:val="20"/>
                <w:lang w:eastAsia="sv-SE"/>
              </w:rPr>
            </w:pPr>
            <w:r>
              <w:rPr>
                <w:rFonts w:eastAsia="Times New Roman" w:cs="Arial"/>
                <w:szCs w:val="20"/>
                <w:lang w:eastAsia="sv-SE"/>
              </w:rPr>
              <w:t>3</w:t>
            </w:r>
            <w:r w:rsidR="00BC1561" w:rsidRPr="00146B27">
              <w:rPr>
                <w:rFonts w:eastAsia="Times New Roman" w:cs="Arial"/>
                <w:szCs w:val="20"/>
                <w:lang w:eastAsia="sv-SE"/>
              </w:rPr>
              <w:t>.0</w:t>
            </w:r>
          </w:p>
        </w:tc>
        <w:tc>
          <w:tcPr>
            <w:tcW w:w="1688" w:type="dxa"/>
          </w:tcPr>
          <w:p w14:paraId="54912C06" w14:textId="4482BA8D" w:rsidR="00BC1561" w:rsidRPr="00146B27" w:rsidRDefault="007F4C28" w:rsidP="009E37F9">
            <w:pPr>
              <w:spacing w:before="100" w:beforeAutospacing="1" w:after="100" w:afterAutospacing="1"/>
              <w:rPr>
                <w:rFonts w:eastAsia="Times New Roman" w:cs="Arial"/>
                <w:szCs w:val="20"/>
                <w:lang w:eastAsia="sv-SE"/>
              </w:rPr>
            </w:pPr>
            <w:r>
              <w:rPr>
                <w:rFonts w:eastAsia="Times New Roman" w:cs="Arial"/>
                <w:szCs w:val="20"/>
                <w:lang w:eastAsia="sv-SE"/>
              </w:rPr>
              <w:t>2</w:t>
            </w:r>
            <w:r w:rsidR="00BC1561" w:rsidRPr="00146B27">
              <w:rPr>
                <w:rFonts w:eastAsia="Times New Roman" w:cs="Arial"/>
                <w:szCs w:val="20"/>
                <w:lang w:eastAsia="sv-SE"/>
              </w:rPr>
              <w:t>.</w:t>
            </w:r>
            <w:r>
              <w:rPr>
                <w:rFonts w:eastAsia="Times New Roman" w:cs="Arial"/>
                <w:szCs w:val="20"/>
                <w:lang w:eastAsia="sv-SE"/>
              </w:rPr>
              <w:t>1</w:t>
            </w:r>
          </w:p>
        </w:tc>
        <w:tc>
          <w:tcPr>
            <w:tcW w:w="2787" w:type="dxa"/>
          </w:tcPr>
          <w:p w14:paraId="6052B293" w14:textId="77777777" w:rsidR="00BC1561" w:rsidRPr="00146B27" w:rsidRDefault="00BC1561" w:rsidP="009E37F9">
            <w:pPr>
              <w:spacing w:before="100" w:beforeAutospacing="1" w:after="100" w:afterAutospacing="1"/>
              <w:rPr>
                <w:rFonts w:eastAsia="Times New Roman" w:cs="Arial"/>
                <w:szCs w:val="20"/>
                <w:lang w:eastAsia="sv-SE"/>
              </w:rPr>
            </w:pPr>
            <w:r w:rsidRPr="00146B27">
              <w:rPr>
                <w:rFonts w:eastAsia="Times New Roman" w:cs="Arial"/>
                <w:szCs w:val="20"/>
                <w:lang w:eastAsia="sv-SE"/>
              </w:rPr>
              <w:t>Ej kompatibel</w:t>
            </w:r>
          </w:p>
        </w:tc>
      </w:tr>
    </w:tbl>
    <w:p w14:paraId="7ADBAED8" w14:textId="77777777" w:rsidR="0039481C" w:rsidRPr="0038515C" w:rsidRDefault="0039481C" w:rsidP="0039481C"/>
    <w:p w14:paraId="58CF9232" w14:textId="77777777" w:rsidR="0039481C" w:rsidRDefault="0039481C" w:rsidP="0039481C">
      <w:pPr>
        <w:pStyle w:val="Rubrik3"/>
      </w:pPr>
      <w:bookmarkStart w:id="25" w:name="_Toc243452547"/>
      <w:bookmarkStart w:id="26" w:name="_Toc113972132"/>
      <w:r>
        <w:t>Utgångna tjänstekontrakt</w:t>
      </w:r>
      <w:bookmarkEnd w:id="25"/>
      <w:bookmarkEnd w:id="26"/>
    </w:p>
    <w:p w14:paraId="0831E704" w14:textId="51B58C15" w:rsidR="00F958D9" w:rsidRDefault="00F958D9" w:rsidP="00F958D9">
      <w:r>
        <w:t xml:space="preserve">Inga utgångna tjänstekontrakt i denna version. </w:t>
      </w:r>
    </w:p>
    <w:p w14:paraId="5DFAC059" w14:textId="77777777" w:rsidR="0039481C" w:rsidRPr="0028759B" w:rsidRDefault="0039481C" w:rsidP="0028759B">
      <w:pPr>
        <w:rPr>
          <w:color w:val="4F81BD" w:themeColor="accent1"/>
        </w:rPr>
      </w:pPr>
    </w:p>
    <w:p w14:paraId="63FFDEDB" w14:textId="77777777" w:rsidR="00F10D77" w:rsidRDefault="00F10D77">
      <w:pPr>
        <w:spacing w:line="240" w:lineRule="auto"/>
        <w:rPr>
          <w:rFonts w:eastAsia="Times New Roman"/>
          <w:bCs/>
          <w:sz w:val="30"/>
          <w:szCs w:val="28"/>
        </w:rPr>
      </w:pPr>
      <w:bookmarkStart w:id="27" w:name="_Toc357754847"/>
      <w:bookmarkStart w:id="28" w:name="_Toc243452549"/>
      <w:bookmarkEnd w:id="18"/>
      <w:r>
        <w:br w:type="page"/>
      </w:r>
    </w:p>
    <w:p w14:paraId="6A155BCF" w14:textId="77777777" w:rsidR="0039481C" w:rsidRDefault="0039481C" w:rsidP="0039481C">
      <w:pPr>
        <w:pStyle w:val="Rubrik1"/>
      </w:pPr>
      <w:bookmarkStart w:id="29" w:name="_Toc113972133"/>
      <w:r>
        <w:lastRenderedPageBreak/>
        <w:t>Tjänstedomänens arkitektur</w:t>
      </w:r>
      <w:bookmarkEnd w:id="27"/>
      <w:bookmarkEnd w:id="28"/>
      <w:bookmarkEnd w:id="29"/>
    </w:p>
    <w:p w14:paraId="507015C0" w14:textId="77777777" w:rsidR="0039481C" w:rsidRPr="00455C6F" w:rsidRDefault="0039481C" w:rsidP="0039481C">
      <w:r w:rsidRPr="00455C6F">
        <w:t>Detta kapitel beskriver de flöden som är relevanta för tjänstedomänen. Beskrivningarna är i form av modeller, för</w:t>
      </w:r>
      <w:r w:rsidRPr="0085644F">
        <w:rPr>
          <w:color w:val="4F81BD" w:themeColor="accent1"/>
        </w:rPr>
        <w:t xml:space="preserve"> </w:t>
      </w:r>
      <w:r w:rsidRPr="00455C6F">
        <w:t xml:space="preserve">varje flöde finns dels ett arbetsflöde som beskriver vilka steg som ingår i </w:t>
      </w:r>
      <w:proofErr w:type="gramStart"/>
      <w:r w:rsidRPr="00455C6F">
        <w:t>flödet och dels</w:t>
      </w:r>
      <w:proofErr w:type="gramEnd"/>
      <w:r w:rsidRPr="00455C6F">
        <w:t xml:space="preserve"> ett sekvensdiagram som tar hänsyn till vilka tjänstekontrakt som nyttjas i de olika stegen. </w:t>
      </w:r>
    </w:p>
    <w:p w14:paraId="76FF42C2" w14:textId="77777777" w:rsidR="0039481C" w:rsidRDefault="0039481C" w:rsidP="0039481C">
      <w:pPr>
        <w:rPr>
          <w:color w:val="4F81BD" w:themeColor="accent1"/>
        </w:rPr>
      </w:pPr>
    </w:p>
    <w:p w14:paraId="39B10EC7" w14:textId="77777777" w:rsidR="0039481C" w:rsidRDefault="0039481C" w:rsidP="0039481C">
      <w:pPr>
        <w:pStyle w:val="Rubrik2"/>
      </w:pPr>
      <w:bookmarkStart w:id="30" w:name="_Toc357754848"/>
      <w:bookmarkStart w:id="31" w:name="_Toc243452550"/>
      <w:bookmarkStart w:id="32" w:name="_Toc113972134"/>
      <w:r>
        <w:t>Flöden</w:t>
      </w:r>
      <w:bookmarkEnd w:id="30"/>
      <w:bookmarkEnd w:id="31"/>
      <w:bookmarkEnd w:id="32"/>
    </w:p>
    <w:p w14:paraId="5890BD56" w14:textId="77777777" w:rsidR="004A06C9" w:rsidRPr="004A06C9" w:rsidRDefault="004A06C9" w:rsidP="004A06C9"/>
    <w:p w14:paraId="43BC6C4D" w14:textId="77777777" w:rsidR="002F0227" w:rsidRDefault="002F0227" w:rsidP="002F0227">
      <w:pPr>
        <w:pStyle w:val="Rubrik3"/>
      </w:pPr>
      <w:bookmarkStart w:id="33" w:name="_Toc113972135"/>
      <w:r>
        <w:t>Hämta</w:t>
      </w:r>
      <w:r w:rsidRPr="005503DE">
        <w:t xml:space="preserve"> </w:t>
      </w:r>
      <w:r w:rsidR="00FA1BBF">
        <w:t>utbud</w:t>
      </w:r>
      <w:r w:rsidR="00D5710A">
        <w:t>sinformation</w:t>
      </w:r>
      <w:bookmarkEnd w:id="33"/>
    </w:p>
    <w:p w14:paraId="2E939A91" w14:textId="67866086" w:rsidR="002F0227" w:rsidRPr="00EE7D37" w:rsidRDefault="002F0227" w:rsidP="002F0227">
      <w:r>
        <w:t>Detta flöde beskriver behovet av att hämta en lista på</w:t>
      </w:r>
      <w:r w:rsidR="00FA1BBF">
        <w:t xml:space="preserve"> tillgängliga</w:t>
      </w:r>
      <w:r>
        <w:t xml:space="preserve"> </w:t>
      </w:r>
      <w:r w:rsidR="00FA1BBF">
        <w:t xml:space="preserve">utbud </w:t>
      </w:r>
      <w:r w:rsidR="00906C52">
        <w:t>som finns</w:t>
      </w:r>
      <w:r w:rsidR="009B1A48">
        <w:t xml:space="preserve"> som en </w:t>
      </w:r>
      <w:r w:rsidR="00D322E3">
        <w:t>katalogans</w:t>
      </w:r>
      <w:r w:rsidR="0056385D">
        <w:t>varig</w:t>
      </w:r>
      <w:r w:rsidR="00D322E3">
        <w:t xml:space="preserve"> </w:t>
      </w:r>
      <w:r w:rsidR="009B1A48">
        <w:t>organisation tillhandahåller</w:t>
      </w:r>
      <w:r>
        <w:t xml:space="preserve">. Med </w:t>
      </w:r>
      <w:r w:rsidR="0056385D">
        <w:t xml:space="preserve">katalogansvarig </w:t>
      </w:r>
      <w:r>
        <w:t>organisation menas den organisation s</w:t>
      </w:r>
      <w:r w:rsidR="009B1A48">
        <w:t>om är ansvarig för innehållet i utbudskatalogen</w:t>
      </w:r>
      <w:r>
        <w:t>. Detta behöver göras innan</w:t>
      </w:r>
      <w:r w:rsidR="009B1A48">
        <w:t xml:space="preserve"> man hämtar</w:t>
      </w:r>
      <w:r>
        <w:t xml:space="preserve"> vård- och omsorgstjänster </w:t>
      </w:r>
      <w:r w:rsidR="009B1A48">
        <w:t xml:space="preserve">från en viss utbudskatalog </w:t>
      </w:r>
      <w:r>
        <w:t>(</w:t>
      </w:r>
      <w:r w:rsidR="009B1A48">
        <w:t xml:space="preserve">se </w:t>
      </w:r>
      <w:r>
        <w:t>flöde Hämta Vård</w:t>
      </w:r>
      <w:r w:rsidR="00CA4D2A">
        <w:t>- och omsorgstjänster)</w:t>
      </w:r>
      <w:r>
        <w:t>.</w:t>
      </w:r>
    </w:p>
    <w:p w14:paraId="6F9D8949" w14:textId="77777777" w:rsidR="002F0227" w:rsidRDefault="002F0227" w:rsidP="002F0227">
      <w:pPr>
        <w:rPr>
          <w:color w:val="4F81BD" w:themeColor="accent1"/>
        </w:rPr>
      </w:pPr>
    </w:p>
    <w:p w14:paraId="09A8A2D8" w14:textId="77777777" w:rsidR="002F0227" w:rsidRPr="005503DE" w:rsidRDefault="002F0227" w:rsidP="00E44C78">
      <w:pPr>
        <w:pStyle w:val="Rubrik4"/>
      </w:pPr>
      <w:r>
        <w:t>Arbetsflöde</w:t>
      </w:r>
    </w:p>
    <w:p w14:paraId="257BEC8C" w14:textId="77777777" w:rsidR="002F0227" w:rsidRDefault="00633A6C" w:rsidP="002F0227">
      <w:r w:rsidRPr="00633A6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75ED62" wp14:editId="7E209D0B">
            <wp:extent cx="5266667" cy="2085714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738E" w14:textId="77777777" w:rsidR="002F0227" w:rsidRPr="005503DE" w:rsidRDefault="002F0227" w:rsidP="002F0227"/>
    <w:p w14:paraId="7713C701" w14:textId="77777777" w:rsidR="002F0227" w:rsidRDefault="002F0227" w:rsidP="002F0227">
      <w:pPr>
        <w:pStyle w:val="Rubrik5"/>
      </w:pPr>
      <w:r w:rsidRPr="00E131FD">
        <w:t>Roller</w:t>
      </w:r>
    </w:p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7030"/>
      </w:tblGrid>
      <w:tr w:rsidR="002F0227" w:rsidRPr="000D195E" w14:paraId="2609334C" w14:textId="77777777" w:rsidTr="005050D2">
        <w:trPr>
          <w:trHeight w:val="348"/>
        </w:trPr>
        <w:tc>
          <w:tcPr>
            <w:tcW w:w="1049" w:type="pct"/>
            <w:shd w:val="clear" w:color="auto" w:fill="D9D9D9"/>
          </w:tcPr>
          <w:p w14:paraId="4CC668F3" w14:textId="77777777" w:rsidR="002F0227" w:rsidRPr="000D195E" w:rsidRDefault="002F0227" w:rsidP="005050D2">
            <w:pPr>
              <w:tabs>
                <w:tab w:val="left" w:pos="567"/>
              </w:tabs>
              <w:jc w:val="center"/>
            </w:pPr>
            <w:r w:rsidRPr="000D195E">
              <w:t>Namn/beteckning</w:t>
            </w:r>
          </w:p>
        </w:tc>
        <w:tc>
          <w:tcPr>
            <w:tcW w:w="3951" w:type="pct"/>
            <w:shd w:val="clear" w:color="auto" w:fill="D9D9D9"/>
          </w:tcPr>
          <w:p w14:paraId="72B50838" w14:textId="77777777" w:rsidR="002F0227" w:rsidRPr="000D195E" w:rsidRDefault="002F0227" w:rsidP="005050D2">
            <w:pPr>
              <w:tabs>
                <w:tab w:val="left" w:pos="567"/>
              </w:tabs>
            </w:pPr>
            <w:r w:rsidRPr="000D195E">
              <w:t>Beskrivning</w:t>
            </w:r>
            <w:r>
              <w:t xml:space="preserve"> alt. Referens</w:t>
            </w:r>
          </w:p>
        </w:tc>
      </w:tr>
      <w:tr w:rsidR="002F0227" w:rsidRPr="000D195E" w14:paraId="04A459CA" w14:textId="77777777" w:rsidTr="005050D2">
        <w:trPr>
          <w:trHeight w:val="709"/>
        </w:trPr>
        <w:tc>
          <w:tcPr>
            <w:tcW w:w="1049" w:type="pct"/>
          </w:tcPr>
          <w:p w14:paraId="4A01B443" w14:textId="77777777" w:rsidR="002F0227" w:rsidRPr="000D195E" w:rsidRDefault="002F0227" w:rsidP="005050D2">
            <w:pPr>
              <w:tabs>
                <w:tab w:val="left" w:pos="567"/>
              </w:tabs>
            </w:pPr>
            <w:r>
              <w:t>Tjänstekonsument</w:t>
            </w:r>
          </w:p>
        </w:tc>
        <w:tc>
          <w:tcPr>
            <w:tcW w:w="3951" w:type="pct"/>
          </w:tcPr>
          <w:p w14:paraId="3E6D5D62" w14:textId="7E6E8D73" w:rsidR="002F0227" w:rsidRPr="002C19E2" w:rsidRDefault="000F1044" w:rsidP="005050D2">
            <w:r>
              <w:t xml:space="preserve">System som begär information om </w:t>
            </w:r>
            <w:r w:rsidR="00676338">
              <w:t>katalog</w:t>
            </w:r>
            <w:r>
              <w:t>ansvariga organisationer</w:t>
            </w:r>
          </w:p>
        </w:tc>
      </w:tr>
      <w:tr w:rsidR="002F0227" w:rsidRPr="000D195E" w14:paraId="5024D3AD" w14:textId="77777777" w:rsidTr="005050D2">
        <w:trPr>
          <w:trHeight w:val="709"/>
        </w:trPr>
        <w:tc>
          <w:tcPr>
            <w:tcW w:w="1049" w:type="pct"/>
          </w:tcPr>
          <w:p w14:paraId="30153E0D" w14:textId="77777777" w:rsidR="002F0227" w:rsidRDefault="002F0227" w:rsidP="005050D2">
            <w:pPr>
              <w:tabs>
                <w:tab w:val="left" w:pos="567"/>
              </w:tabs>
            </w:pPr>
            <w:r>
              <w:t>Tjänsteproducent</w:t>
            </w:r>
          </w:p>
        </w:tc>
        <w:tc>
          <w:tcPr>
            <w:tcW w:w="3951" w:type="pct"/>
          </w:tcPr>
          <w:p w14:paraId="39FA3DE2" w14:textId="77777777" w:rsidR="002F0227" w:rsidRDefault="002F0227" w:rsidP="005050D2">
            <w:r>
              <w:t>System som svarar på förfrågan</w:t>
            </w:r>
          </w:p>
        </w:tc>
      </w:tr>
    </w:tbl>
    <w:p w14:paraId="2FD9861D" w14:textId="77777777" w:rsidR="002F0227" w:rsidRDefault="002F0227" w:rsidP="002D2D99"/>
    <w:p w14:paraId="46FAE073" w14:textId="77777777" w:rsidR="002F0227" w:rsidRDefault="002F0227" w:rsidP="002D2D99"/>
    <w:p w14:paraId="2181746B" w14:textId="77777777" w:rsidR="002F0227" w:rsidRDefault="002F0227" w:rsidP="002F0227">
      <w:pPr>
        <w:pStyle w:val="Rubrik4"/>
      </w:pPr>
      <w:r>
        <w:lastRenderedPageBreak/>
        <w:t>Sekvensdiagram</w:t>
      </w:r>
    </w:p>
    <w:p w14:paraId="7E5C0223" w14:textId="77777777" w:rsidR="002F0227" w:rsidRDefault="002F0227" w:rsidP="002F0227"/>
    <w:p w14:paraId="2ACAEDAE" w14:textId="77777777" w:rsidR="002F0227" w:rsidRPr="00BD66F6" w:rsidRDefault="008A5AA4" w:rsidP="002F0227">
      <w:r>
        <w:rPr>
          <w:noProof/>
        </w:rPr>
        <w:drawing>
          <wp:inline distT="0" distB="0" distL="0" distR="0" wp14:anchorId="4435A409" wp14:editId="58E2BC9E">
            <wp:extent cx="5907036" cy="2258573"/>
            <wp:effectExtent l="0" t="0" r="0" b="8890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tOfferingCatalogu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7036" cy="225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F484" w14:textId="77777777" w:rsidR="002F0227" w:rsidRDefault="002F0227" w:rsidP="002F0227">
      <w:pPr>
        <w:rPr>
          <w:color w:val="4F81BD" w:themeColor="accent1"/>
        </w:rPr>
      </w:pPr>
    </w:p>
    <w:p w14:paraId="7A0D50A7" w14:textId="77777777" w:rsidR="002F0227" w:rsidRDefault="002F0227" w:rsidP="002D2D99"/>
    <w:p w14:paraId="6BDC1BAA" w14:textId="77777777" w:rsidR="0039481C" w:rsidRDefault="002F0227" w:rsidP="0039481C">
      <w:pPr>
        <w:pStyle w:val="Rubrik3"/>
      </w:pPr>
      <w:bookmarkStart w:id="34" w:name="_Toc113972136"/>
      <w:r>
        <w:t>Sök vård- och omsorgstjänster</w:t>
      </w:r>
      <w:bookmarkEnd w:id="34"/>
    </w:p>
    <w:p w14:paraId="761E327B" w14:textId="1D6EA3A8" w:rsidR="00F10D77" w:rsidRDefault="00455C6F" w:rsidP="00455C6F">
      <w:r>
        <w:t xml:space="preserve">Denna flödesbeskrivning visar processen för en </w:t>
      </w:r>
      <w:r w:rsidR="009B19F4">
        <w:t>användare</w:t>
      </w:r>
      <w:r w:rsidR="00CE48ED">
        <w:t xml:space="preserve"> </w:t>
      </w:r>
      <w:r>
        <w:t>(hälso- och sjukvårdspersonal</w:t>
      </w:r>
      <w:r w:rsidR="007400F7">
        <w:t xml:space="preserve">, invånare </w:t>
      </w:r>
      <w:proofErr w:type="gramStart"/>
      <w:r w:rsidR="002F0227">
        <w:t>etc.</w:t>
      </w:r>
      <w:proofErr w:type="gramEnd"/>
      <w:r w:rsidR="009B19F4">
        <w:t>)</w:t>
      </w:r>
      <w:r w:rsidR="00CE48ED">
        <w:t xml:space="preserve"> </w:t>
      </w:r>
      <w:r>
        <w:t xml:space="preserve">som har behov av att hitta enheter som </w:t>
      </w:r>
      <w:r w:rsidR="00F51719">
        <w:t xml:space="preserve">erbjuder </w:t>
      </w:r>
      <w:r>
        <w:t>en viss typ av vård</w:t>
      </w:r>
      <w:r w:rsidR="002F0227">
        <w:t>- och omsorgs</w:t>
      </w:r>
      <w:r>
        <w:t>tjänst. Exempel på vård</w:t>
      </w:r>
      <w:r w:rsidR="002F0227">
        <w:t>- och omsorgs</w:t>
      </w:r>
      <w:r>
        <w:t xml:space="preserve">tjänst </w:t>
      </w:r>
      <w:r w:rsidR="002F0227">
        <w:t>kan</w:t>
      </w:r>
      <w:r>
        <w:t xml:space="preserve"> vara ”</w:t>
      </w:r>
      <w:proofErr w:type="spellStart"/>
      <w:r w:rsidR="006A548A">
        <w:t>Tonsillektomi</w:t>
      </w:r>
      <w:proofErr w:type="spellEnd"/>
      <w:r w:rsidR="006A548A">
        <w:t>”</w:t>
      </w:r>
      <w:r w:rsidR="009A4757">
        <w:t xml:space="preserve"> på So</w:t>
      </w:r>
      <w:r w:rsidR="00815DBA">
        <w:t>ph</w:t>
      </w:r>
      <w:r w:rsidR="009A4757">
        <w:t>iahemmet eller</w:t>
      </w:r>
      <w:r>
        <w:t xml:space="preserve"> ”Psykoterapi</w:t>
      </w:r>
      <w:r w:rsidR="006A548A">
        <w:t>”</w:t>
      </w:r>
      <w:r w:rsidR="009A4757">
        <w:t xml:space="preserve"> på </w:t>
      </w:r>
      <w:r w:rsidR="009A4757" w:rsidRPr="009A4757">
        <w:t>Capio Citykliniken Malmö Centrum</w:t>
      </w:r>
      <w:r w:rsidR="00911858">
        <w:t xml:space="preserve">. </w:t>
      </w:r>
      <w:r w:rsidR="00D2152F">
        <w:t xml:space="preserve">Innan </w:t>
      </w:r>
      <w:r w:rsidR="00911858">
        <w:t>vård- och omsorgstjänster</w:t>
      </w:r>
      <w:r w:rsidR="00D2152F">
        <w:t xml:space="preserve"> hämtas behöver flödet för att hitta utbudsinformation tillämpas (se flöde Hitta utbudsinformation).</w:t>
      </w:r>
    </w:p>
    <w:p w14:paraId="7F837DE8" w14:textId="77777777" w:rsidR="00F10D77" w:rsidRDefault="00F10D77" w:rsidP="00F10D77">
      <w:pPr>
        <w:jc w:val="center"/>
      </w:pPr>
    </w:p>
    <w:p w14:paraId="72823CC4" w14:textId="77777777" w:rsidR="0039481C" w:rsidRDefault="0039481C" w:rsidP="0039481C">
      <w:pPr>
        <w:pStyle w:val="Rubrik4"/>
      </w:pPr>
      <w:r>
        <w:t>Arbetsflöde</w:t>
      </w:r>
    </w:p>
    <w:p w14:paraId="0962256A" w14:textId="08B20949" w:rsidR="005106A5" w:rsidRDefault="00F447DC" w:rsidP="005106A5">
      <w:r w:rsidRPr="00F447DC">
        <w:rPr>
          <w:noProof/>
        </w:rPr>
        <w:drawing>
          <wp:inline distT="0" distB="0" distL="0" distR="0" wp14:anchorId="311AEFE4" wp14:editId="743B65B2">
            <wp:extent cx="6645910" cy="2033905"/>
            <wp:effectExtent l="0" t="0" r="2540" b="4445"/>
            <wp:docPr id="14" name="Bildobjek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10E1" w14:textId="25B9625D" w:rsidR="004376B1" w:rsidRDefault="004376B1" w:rsidP="005106A5"/>
    <w:p w14:paraId="228E3226" w14:textId="22C30E06" w:rsidR="005E7263" w:rsidRDefault="005E7263">
      <w:pPr>
        <w:spacing w:line="240" w:lineRule="auto"/>
      </w:pPr>
      <w:r>
        <w:br w:type="page"/>
      </w:r>
    </w:p>
    <w:p w14:paraId="2FFDC9BB" w14:textId="77777777" w:rsidR="00F27A73" w:rsidRDefault="00F27A73" w:rsidP="005106A5"/>
    <w:tbl>
      <w:tblPr>
        <w:tblW w:w="10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4"/>
        <w:gridCol w:w="8334"/>
      </w:tblGrid>
      <w:tr w:rsidR="00F27A73" w:rsidRPr="000D195E" w14:paraId="747A7323" w14:textId="77777777" w:rsidTr="00020853">
        <w:trPr>
          <w:trHeight w:val="348"/>
          <w:tblHeader/>
        </w:trPr>
        <w:tc>
          <w:tcPr>
            <w:tcW w:w="1068" w:type="pct"/>
            <w:shd w:val="clear" w:color="auto" w:fill="D9D9D9"/>
          </w:tcPr>
          <w:p w14:paraId="4426AE4D" w14:textId="77777777" w:rsidR="00F27A73" w:rsidRPr="002B6B8C" w:rsidRDefault="00F27A73" w:rsidP="00D97A25">
            <w:pPr>
              <w:tabs>
                <w:tab w:val="left" w:pos="567"/>
              </w:tabs>
              <w:rPr>
                <w:rFonts w:cs="Arial"/>
                <w:szCs w:val="20"/>
              </w:rPr>
            </w:pPr>
            <w:r w:rsidRPr="002B6B8C">
              <w:rPr>
                <w:rFonts w:cs="Arial"/>
                <w:szCs w:val="20"/>
              </w:rPr>
              <w:t>Namn/beteckning</w:t>
            </w:r>
          </w:p>
        </w:tc>
        <w:tc>
          <w:tcPr>
            <w:tcW w:w="3932" w:type="pct"/>
            <w:shd w:val="clear" w:color="auto" w:fill="D9D9D9"/>
          </w:tcPr>
          <w:p w14:paraId="1AF9994A" w14:textId="77777777" w:rsidR="00F27A73" w:rsidRPr="002B6B8C" w:rsidRDefault="00F27A73" w:rsidP="00D97A25">
            <w:pPr>
              <w:tabs>
                <w:tab w:val="left" w:pos="567"/>
              </w:tabs>
              <w:rPr>
                <w:rFonts w:cs="Arial"/>
                <w:szCs w:val="20"/>
              </w:rPr>
            </w:pPr>
            <w:r w:rsidRPr="002B6B8C">
              <w:rPr>
                <w:rFonts w:cs="Arial"/>
                <w:szCs w:val="20"/>
              </w:rPr>
              <w:t xml:space="preserve">Beskrivning alt. </w:t>
            </w:r>
            <w:r w:rsidR="003B1AB7" w:rsidRPr="002B6B8C">
              <w:rPr>
                <w:rFonts w:cs="Arial"/>
                <w:szCs w:val="20"/>
              </w:rPr>
              <w:t>R</w:t>
            </w:r>
            <w:r w:rsidRPr="002B6B8C">
              <w:rPr>
                <w:rFonts w:cs="Arial"/>
                <w:szCs w:val="20"/>
              </w:rPr>
              <w:t>eferens</w:t>
            </w:r>
          </w:p>
        </w:tc>
      </w:tr>
      <w:tr w:rsidR="00F27A73" w:rsidRPr="000D195E" w14:paraId="6C0753C9" w14:textId="77777777" w:rsidTr="00D97A25">
        <w:trPr>
          <w:trHeight w:val="709"/>
        </w:trPr>
        <w:tc>
          <w:tcPr>
            <w:tcW w:w="1068" w:type="pct"/>
          </w:tcPr>
          <w:p w14:paraId="189FFBF4" w14:textId="77777777" w:rsidR="00F27A73" w:rsidRPr="002B6B8C" w:rsidRDefault="007400F7" w:rsidP="00B06F3F">
            <w:pPr>
              <w:pStyle w:val="Brdtext"/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1. Behov av att hitta</w:t>
            </w:r>
            <w:r w:rsidR="00B06F3F" w:rsidRPr="002B6B8C">
              <w:rPr>
                <w:rFonts w:ascii="Georgia" w:hAnsi="Georgia" w:cs="Arial"/>
                <w:b/>
                <w:sz w:val="20"/>
                <w:szCs w:val="20"/>
              </w:rPr>
              <w:t xml:space="preserve"> </w:t>
            </w:r>
            <w:r w:rsidR="00F27A73" w:rsidRPr="002B6B8C">
              <w:rPr>
                <w:rFonts w:ascii="Georgia" w:hAnsi="Georgia" w:cs="Arial"/>
                <w:b/>
                <w:sz w:val="20"/>
                <w:szCs w:val="20"/>
              </w:rPr>
              <w:t>vård- och omsorgstjänst</w:t>
            </w:r>
          </w:p>
        </w:tc>
        <w:tc>
          <w:tcPr>
            <w:tcW w:w="3932" w:type="pct"/>
          </w:tcPr>
          <w:p w14:paraId="4C918B65" w14:textId="77777777" w:rsidR="009065EC" w:rsidRPr="002B6B8C" w:rsidRDefault="009065EC" w:rsidP="009065EC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Det finns behov av att hitta </w:t>
            </w:r>
            <w:r w:rsidR="005B2043">
              <w:rPr>
                <w:rFonts w:ascii="Georgia" w:hAnsi="Georgia" w:cs="Arial"/>
                <w:sz w:val="20"/>
                <w:szCs w:val="20"/>
              </w:rPr>
              <w:t>utförare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inom hälso- och sjukvården eller inom socialtjänsten som kan erbjuda en </w:t>
            </w:r>
            <w:r w:rsidR="003124CE">
              <w:rPr>
                <w:rFonts w:ascii="Georgia" w:hAnsi="Georgia" w:cs="Arial"/>
                <w:sz w:val="20"/>
                <w:szCs w:val="20"/>
              </w:rPr>
              <w:t xml:space="preserve">typ av </w:t>
            </w:r>
            <w:r w:rsidRPr="002B6B8C">
              <w:rPr>
                <w:rFonts w:ascii="Georgia" w:hAnsi="Georgia" w:cs="Arial"/>
                <w:sz w:val="20"/>
                <w:szCs w:val="20"/>
              </w:rPr>
              <w:t>vård- och omsorgstjänst.</w:t>
            </w:r>
          </w:p>
          <w:p w14:paraId="069D6DAC" w14:textId="5E44B6FE" w:rsidR="009065EC" w:rsidRPr="002B6B8C" w:rsidRDefault="009065EC" w:rsidP="009065EC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Det kan exempelvis vara en remittent som ska remittera en patient och </w:t>
            </w:r>
            <w:r w:rsidR="00B66865">
              <w:rPr>
                <w:rFonts w:ascii="Georgia" w:hAnsi="Georgia" w:cs="Arial"/>
                <w:sz w:val="20"/>
                <w:szCs w:val="20"/>
              </w:rPr>
              <w:t xml:space="preserve">som 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därmed </w:t>
            </w:r>
            <w:r w:rsidR="00B66865" w:rsidRPr="002B6B8C">
              <w:rPr>
                <w:rFonts w:ascii="Georgia" w:hAnsi="Georgia" w:cs="Arial"/>
                <w:sz w:val="20"/>
                <w:szCs w:val="20"/>
              </w:rPr>
              <w:t xml:space="preserve">har 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behov av att hitta en remissmottagare som </w:t>
            </w:r>
            <w:r w:rsidR="00B6161B">
              <w:rPr>
                <w:rFonts w:ascii="Georgia" w:hAnsi="Georgia" w:cs="Arial"/>
                <w:sz w:val="20"/>
                <w:szCs w:val="20"/>
              </w:rPr>
              <w:t>erbjuder</w:t>
            </w:r>
            <w:r w:rsidR="00B6161B" w:rsidRPr="002B6B8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2B6B8C">
              <w:rPr>
                <w:rFonts w:ascii="Georgia" w:hAnsi="Georgia" w:cs="Arial"/>
                <w:sz w:val="20"/>
                <w:szCs w:val="20"/>
              </w:rPr>
              <w:t>en viss typ av vård- och omsorgstjänst.</w:t>
            </w:r>
          </w:p>
          <w:p w14:paraId="60851A00" w14:textId="77777777" w:rsidR="009065EC" w:rsidRPr="002B6B8C" w:rsidRDefault="009065EC" w:rsidP="009065EC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Det kan även vara en invånare som är i behov av att ta prover och behöver hitta en vårdenhet som utför denna provtagning eller att hitta närmaste akutsjukvård.   </w:t>
            </w:r>
          </w:p>
          <w:p w14:paraId="6D436CE1" w14:textId="44CADF19" w:rsidR="00F27A73" w:rsidRPr="002B6B8C" w:rsidRDefault="009065EC" w:rsidP="00D97A25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Enligt </w:t>
            </w:r>
            <w:proofErr w:type="spellStart"/>
            <w:r w:rsidR="00F27A73" w:rsidRPr="002B6B8C">
              <w:rPr>
                <w:rFonts w:ascii="Georgia" w:hAnsi="Georgia" w:cs="Arial"/>
                <w:sz w:val="20"/>
                <w:szCs w:val="20"/>
              </w:rPr>
              <w:t>patientlagen</w:t>
            </w:r>
            <w:proofErr w:type="spellEnd"/>
            <w:r w:rsidR="00F27A73" w:rsidRPr="002B6B8C">
              <w:rPr>
                <w:rFonts w:ascii="Georgia" w:hAnsi="Georgia" w:cs="Arial"/>
                <w:sz w:val="20"/>
                <w:szCs w:val="20"/>
              </w:rPr>
              <w:t xml:space="preserve"> (2014:821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) ska </w:t>
            </w:r>
            <w:r w:rsidR="00F27A73" w:rsidRPr="002B6B8C">
              <w:rPr>
                <w:rFonts w:ascii="Georgia" w:hAnsi="Georgia" w:cs="Arial"/>
                <w:sz w:val="20"/>
                <w:szCs w:val="20"/>
              </w:rPr>
              <w:t>patienten ha möjlighet att välja var i landet denne ska få vård.</w:t>
            </w:r>
          </w:p>
          <w:p w14:paraId="4EB4EFBE" w14:textId="35DDAA29" w:rsidR="00F27A73" w:rsidRPr="002B6B8C" w:rsidRDefault="00F27A73" w:rsidP="00D97A25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i/>
                <w:sz w:val="20"/>
                <w:szCs w:val="20"/>
              </w:rPr>
              <w:t xml:space="preserve">9 </w:t>
            </w:r>
            <w:r w:rsidR="009E29D4">
              <w:rPr>
                <w:rFonts w:ascii="Georgia" w:hAnsi="Georgia" w:cs="Arial"/>
                <w:i/>
                <w:sz w:val="20"/>
                <w:szCs w:val="20"/>
              </w:rPr>
              <w:t>k</w:t>
            </w:r>
            <w:r w:rsidRPr="002B6B8C">
              <w:rPr>
                <w:rFonts w:ascii="Georgia" w:hAnsi="Georgia" w:cs="Arial"/>
                <w:i/>
                <w:sz w:val="20"/>
                <w:szCs w:val="20"/>
              </w:rPr>
              <w:t>ap. Val av Utförare - 1 § En patient som omfattas av e</w:t>
            </w:r>
            <w:r w:rsidR="00774F54">
              <w:rPr>
                <w:rFonts w:ascii="Georgia" w:hAnsi="Georgia" w:cs="Arial"/>
                <w:i/>
                <w:sz w:val="20"/>
                <w:szCs w:val="20"/>
              </w:rPr>
              <w:t>n</w:t>
            </w:r>
            <w:r w:rsidRPr="002B6B8C">
              <w:rPr>
                <w:rFonts w:ascii="Georgia" w:hAnsi="Georgia" w:cs="Arial"/>
                <w:i/>
                <w:sz w:val="20"/>
                <w:szCs w:val="20"/>
              </w:rPr>
              <w:t xml:space="preserve"> </w:t>
            </w:r>
            <w:r w:rsidR="00774F54">
              <w:rPr>
                <w:rFonts w:ascii="Georgia" w:hAnsi="Georgia" w:cs="Arial"/>
                <w:i/>
                <w:sz w:val="20"/>
                <w:szCs w:val="20"/>
              </w:rPr>
              <w:t>regions</w:t>
            </w:r>
            <w:r w:rsidRPr="002B6B8C">
              <w:rPr>
                <w:rFonts w:ascii="Georgia" w:hAnsi="Georgia" w:cs="Arial"/>
                <w:i/>
                <w:sz w:val="20"/>
                <w:szCs w:val="20"/>
              </w:rPr>
              <w:t xml:space="preserve"> ansvar för hälso- och sjukvård ska inom eller utom de</w:t>
            </w:r>
            <w:r w:rsidR="00774F54">
              <w:rPr>
                <w:rFonts w:ascii="Georgia" w:hAnsi="Georgia" w:cs="Arial"/>
                <w:i/>
                <w:sz w:val="20"/>
                <w:szCs w:val="20"/>
              </w:rPr>
              <w:t xml:space="preserve">nna region </w:t>
            </w:r>
            <w:r w:rsidRPr="002B6B8C">
              <w:rPr>
                <w:rFonts w:ascii="Georgia" w:hAnsi="Georgia" w:cs="Arial"/>
                <w:i/>
                <w:sz w:val="20"/>
                <w:szCs w:val="20"/>
              </w:rPr>
              <w:t>få möjlighet att välja utförare av offentligt finansierad öppen vård.</w:t>
            </w:r>
            <w:r w:rsidRPr="002B6B8C">
              <w:rPr>
                <w:rFonts w:ascii="Georgia" w:hAnsi="Georgia" w:cs="Arial"/>
                <w:sz w:val="20"/>
                <w:szCs w:val="20"/>
              </w:rPr>
              <w:br/>
            </w:r>
            <w:r w:rsidRPr="002B6B8C">
              <w:rPr>
                <w:rFonts w:ascii="Georgia" w:hAnsi="Georgia" w:cs="Arial"/>
                <w:sz w:val="20"/>
                <w:szCs w:val="20"/>
              </w:rPr>
              <w:br/>
              <w:t xml:space="preserve">Exempel på information som det kan finnas behov av att hitta för en </w:t>
            </w:r>
            <w:r w:rsidR="00F9644B" w:rsidRPr="002B6B8C">
              <w:rPr>
                <w:rFonts w:ascii="Georgia" w:hAnsi="Georgia" w:cs="Arial"/>
                <w:sz w:val="20"/>
                <w:szCs w:val="20"/>
              </w:rPr>
              <w:t>hälso- och sjukvårdspersonal</w:t>
            </w:r>
            <w:r w:rsidRPr="002B6B8C">
              <w:rPr>
                <w:rFonts w:ascii="Georgia" w:hAnsi="Georgia" w:cs="Arial"/>
                <w:sz w:val="20"/>
                <w:szCs w:val="20"/>
              </w:rPr>
              <w:t>:</w:t>
            </w:r>
          </w:p>
          <w:p w14:paraId="0E5E3D8B" w14:textId="0647CC67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vilka tider en viss</w:t>
            </w:r>
            <w:r w:rsidR="007400F7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EE0D42">
              <w:rPr>
                <w:rFonts w:ascii="Georgia" w:hAnsi="Georgia" w:cs="Arial"/>
                <w:sz w:val="20"/>
                <w:szCs w:val="20"/>
              </w:rPr>
              <w:t>aktivitet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utförs på </w:t>
            </w:r>
          </w:p>
          <w:p w14:paraId="506BB817" w14:textId="0B792DBD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vilka specialistmottagningar i landet som </w:t>
            </w:r>
            <w:r w:rsidR="00EE0D42">
              <w:rPr>
                <w:rFonts w:ascii="Georgia" w:hAnsi="Georgia" w:cs="Arial"/>
                <w:sz w:val="20"/>
                <w:szCs w:val="20"/>
              </w:rPr>
              <w:t>erbjuder</w:t>
            </w:r>
            <w:r w:rsidR="00EE0D42" w:rsidRPr="002B6B8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2B6B8C">
              <w:rPr>
                <w:rFonts w:ascii="Georgia" w:hAnsi="Georgia" w:cs="Arial"/>
                <w:sz w:val="20"/>
                <w:szCs w:val="20"/>
              </w:rPr>
              <w:t>en specifik</w:t>
            </w:r>
            <w:r w:rsidR="007400F7">
              <w:rPr>
                <w:rFonts w:ascii="Georgia" w:hAnsi="Georgia" w:cs="Arial"/>
                <w:sz w:val="20"/>
                <w:szCs w:val="20"/>
              </w:rPr>
              <w:t xml:space="preserve"> typ av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F9644B" w:rsidRPr="002B6B8C">
              <w:rPr>
                <w:rFonts w:ascii="Georgia" w:hAnsi="Georgia" w:cs="Arial"/>
                <w:sz w:val="20"/>
                <w:szCs w:val="20"/>
              </w:rPr>
              <w:t>vård- 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>tjänst</w:t>
            </w:r>
          </w:p>
          <w:p w14:paraId="4F8225D8" w14:textId="77777777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vilka väntetider som finns för en viss </w:t>
            </w:r>
            <w:r w:rsidR="008B0BAD" w:rsidRPr="002B6B8C">
              <w:rPr>
                <w:rFonts w:ascii="Georgia" w:hAnsi="Georgia" w:cs="Arial"/>
                <w:sz w:val="20"/>
                <w:szCs w:val="20"/>
              </w:rPr>
              <w:t>vård- 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tjänst </w:t>
            </w:r>
          </w:p>
          <w:p w14:paraId="4EF2A0FD" w14:textId="42DC667B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vilka kompetenser som finns att tillgå där en </w:t>
            </w:r>
            <w:r w:rsidR="008B0BAD" w:rsidRPr="002B6B8C">
              <w:rPr>
                <w:rFonts w:ascii="Georgia" w:hAnsi="Georgia" w:cs="Arial"/>
                <w:sz w:val="20"/>
                <w:szCs w:val="20"/>
              </w:rPr>
              <w:t>vård-och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tjänst </w:t>
            </w:r>
            <w:r w:rsidR="006F0C40">
              <w:rPr>
                <w:rFonts w:ascii="Georgia" w:hAnsi="Georgia" w:cs="Arial"/>
                <w:sz w:val="20"/>
                <w:szCs w:val="20"/>
              </w:rPr>
              <w:t>erbjuds</w:t>
            </w:r>
            <w:r w:rsidRPr="002B6B8C">
              <w:rPr>
                <w:rFonts w:ascii="Georgia" w:hAnsi="Georgia" w:cs="Arial"/>
                <w:sz w:val="20"/>
                <w:szCs w:val="20"/>
              </w:rPr>
              <w:t>, exempelvis psykolog, arbetsterapeut</w:t>
            </w:r>
          </w:p>
          <w:p w14:paraId="4D16FBBA" w14:textId="68299FA3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vilken (medicinteknisk) utrustning som en </w:t>
            </w:r>
            <w:r w:rsidR="008B0BAD" w:rsidRPr="002B6B8C">
              <w:rPr>
                <w:rFonts w:ascii="Georgia" w:hAnsi="Georgia" w:cs="Arial"/>
                <w:sz w:val="20"/>
                <w:szCs w:val="20"/>
              </w:rPr>
              <w:t>vård- 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>tjänst kan erbjuda, exempelvis bassäng</w:t>
            </w:r>
          </w:p>
          <w:p w14:paraId="05C3E50B" w14:textId="77777777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om det finns en vård</w:t>
            </w:r>
            <w:r w:rsidR="00F9644B" w:rsidRPr="002B6B8C">
              <w:rPr>
                <w:rFonts w:ascii="Georgia" w:hAnsi="Georgia" w:cs="Arial"/>
                <w:sz w:val="20"/>
                <w:szCs w:val="20"/>
              </w:rPr>
              <w:t>- 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tjänst som kan erbjudas </w:t>
            </w:r>
            <w:r w:rsidR="00A632BE">
              <w:rPr>
                <w:rFonts w:ascii="Georgia" w:hAnsi="Georgia" w:cs="Arial"/>
                <w:sz w:val="20"/>
                <w:szCs w:val="20"/>
              </w:rPr>
              <w:t>digitalt</w:t>
            </w:r>
          </w:p>
          <w:p w14:paraId="47367BA3" w14:textId="06C00421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om det finns några störningar som gör att en vård</w:t>
            </w:r>
            <w:r w:rsidR="008E51F3">
              <w:rPr>
                <w:rFonts w:ascii="Georgia" w:hAnsi="Georgia" w:cs="Arial"/>
                <w:sz w:val="20"/>
                <w:szCs w:val="20"/>
              </w:rPr>
              <w:t>- 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>tjänst inte är tillgänglig under en viss period</w:t>
            </w:r>
          </w:p>
          <w:p w14:paraId="1031EF3D" w14:textId="1FDE2328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vilken </w:t>
            </w:r>
            <w:r w:rsidR="00A632BE">
              <w:rPr>
                <w:rFonts w:ascii="Georgia" w:hAnsi="Georgia" w:cs="Arial"/>
                <w:sz w:val="20"/>
                <w:szCs w:val="20"/>
              </w:rPr>
              <w:t>post</w:t>
            </w:r>
            <w:r w:rsidRPr="002B6B8C">
              <w:rPr>
                <w:rFonts w:ascii="Georgia" w:hAnsi="Georgia" w:cs="Arial"/>
                <w:sz w:val="20"/>
                <w:szCs w:val="20"/>
              </w:rPr>
              <w:t>adress en remiss ska skickas till om det ej går att skicka elektroniskt</w:t>
            </w:r>
          </w:p>
          <w:p w14:paraId="66B3B486" w14:textId="77777777" w:rsidR="00F27A73" w:rsidRPr="002B6B8C" w:rsidRDefault="00F27A73" w:rsidP="00D97A25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</w:p>
          <w:p w14:paraId="17216FD2" w14:textId="77777777" w:rsidR="00F27A73" w:rsidRPr="002B6B8C" w:rsidRDefault="00F27A73" w:rsidP="00D97A25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Exempel på information som det kan finnas behov av att hitta för en invånare:</w:t>
            </w:r>
          </w:p>
          <w:p w14:paraId="30B1438D" w14:textId="4653C18F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när, var och hu</w:t>
            </w:r>
            <w:r w:rsidR="005A6FE5" w:rsidRPr="002B6B8C">
              <w:rPr>
                <w:rFonts w:ascii="Georgia" w:hAnsi="Georgia" w:cs="Arial"/>
                <w:sz w:val="20"/>
                <w:szCs w:val="20"/>
              </w:rPr>
              <w:t>r det går att få kontakt med primärvård</w:t>
            </w:r>
            <w:r w:rsidR="00E30E13">
              <w:rPr>
                <w:rFonts w:ascii="Georgia" w:hAnsi="Georgia" w:cs="Arial"/>
                <w:sz w:val="20"/>
                <w:szCs w:val="20"/>
              </w:rPr>
              <w:t xml:space="preserve"> som erbjuder vaccination mot säsongsinfluensa</w:t>
            </w:r>
          </w:p>
          <w:p w14:paraId="1B793F7B" w14:textId="557F35E6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om ett barn kan tas emot av en specialistmottagning</w:t>
            </w:r>
            <w:r w:rsidR="004471C9">
              <w:rPr>
                <w:rFonts w:ascii="Georgia" w:hAnsi="Georgia" w:cs="Arial"/>
                <w:sz w:val="20"/>
                <w:szCs w:val="20"/>
              </w:rPr>
              <w:t xml:space="preserve"> som utför </w:t>
            </w:r>
            <w:r w:rsidR="00976892">
              <w:rPr>
                <w:rFonts w:ascii="Georgia" w:hAnsi="Georgia" w:cs="Arial"/>
                <w:sz w:val="20"/>
                <w:szCs w:val="20"/>
              </w:rPr>
              <w:t>hörselkontroll</w:t>
            </w:r>
          </w:p>
          <w:p w14:paraId="1585218F" w14:textId="6B1209C9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vilka tider en </w:t>
            </w:r>
            <w:r w:rsidR="00753C05">
              <w:rPr>
                <w:rFonts w:ascii="Georgia" w:hAnsi="Georgia" w:cs="Arial"/>
                <w:sz w:val="20"/>
                <w:szCs w:val="20"/>
              </w:rPr>
              <w:t>aktivitet</w:t>
            </w:r>
            <w:r w:rsidR="00753C05" w:rsidRPr="002B6B8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utförs på </w:t>
            </w:r>
          </w:p>
          <w:p w14:paraId="2F65368E" w14:textId="27F8620E" w:rsidR="00BC1E72" w:rsidRPr="002B6B8C" w:rsidRDefault="00BC1E72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om en tjänst kan </w:t>
            </w:r>
            <w:r w:rsidR="00753C05">
              <w:rPr>
                <w:rFonts w:ascii="Georgia" w:hAnsi="Georgia" w:cs="Arial"/>
                <w:sz w:val="20"/>
                <w:szCs w:val="20"/>
              </w:rPr>
              <w:t>erbjudas</w:t>
            </w:r>
            <w:r w:rsidR="00753C05" w:rsidRPr="002B6B8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2B6B8C">
              <w:rPr>
                <w:rFonts w:ascii="Georgia" w:hAnsi="Georgia" w:cs="Arial"/>
                <w:sz w:val="20"/>
                <w:szCs w:val="20"/>
              </w:rPr>
              <w:t>digitalt</w:t>
            </w:r>
            <w:r w:rsidR="00876998" w:rsidRPr="002B6B8C">
              <w:rPr>
                <w:rFonts w:ascii="Georgia" w:hAnsi="Georgia" w:cs="Arial"/>
                <w:sz w:val="20"/>
                <w:szCs w:val="20"/>
              </w:rPr>
              <w:t xml:space="preserve"> och i så fall hur</w:t>
            </w:r>
            <w:r w:rsidR="00E57EBD">
              <w:rPr>
                <w:rFonts w:ascii="Georgia" w:hAnsi="Georgia" w:cs="Arial"/>
                <w:sz w:val="20"/>
                <w:szCs w:val="20"/>
              </w:rPr>
              <w:t xml:space="preserve"> den nås</w:t>
            </w:r>
          </w:p>
          <w:p w14:paraId="58EAA3A0" w14:textId="742B69DF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vilka specialistmottagningar i landet som </w:t>
            </w:r>
            <w:r w:rsidR="004111EB">
              <w:rPr>
                <w:rFonts w:ascii="Georgia" w:hAnsi="Georgia" w:cs="Arial"/>
                <w:sz w:val="20"/>
                <w:szCs w:val="20"/>
              </w:rPr>
              <w:t>erbjuder</w:t>
            </w:r>
            <w:r w:rsidR="004111EB" w:rsidRPr="002B6B8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en specifik </w:t>
            </w:r>
            <w:r w:rsidR="00D2649A">
              <w:rPr>
                <w:rFonts w:ascii="Georgia" w:hAnsi="Georgia" w:cs="Arial"/>
                <w:sz w:val="20"/>
                <w:szCs w:val="20"/>
              </w:rPr>
              <w:t xml:space="preserve">typ av </w:t>
            </w:r>
            <w:r w:rsidRPr="002B6B8C">
              <w:rPr>
                <w:rFonts w:ascii="Georgia" w:hAnsi="Georgia" w:cs="Arial"/>
                <w:sz w:val="20"/>
                <w:szCs w:val="20"/>
              </w:rPr>
              <w:t>vård</w:t>
            </w:r>
            <w:r w:rsidR="005A6FE5" w:rsidRPr="002B6B8C">
              <w:rPr>
                <w:rFonts w:ascii="Georgia" w:hAnsi="Georgia" w:cs="Arial"/>
                <w:sz w:val="20"/>
                <w:szCs w:val="20"/>
              </w:rPr>
              <w:t>- 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>tjänst</w:t>
            </w:r>
          </w:p>
          <w:p w14:paraId="3C941A40" w14:textId="77777777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vilka väntetider som finns för en viss vård</w:t>
            </w:r>
            <w:r w:rsidR="005A6FE5" w:rsidRPr="002B6B8C">
              <w:rPr>
                <w:rFonts w:ascii="Georgia" w:hAnsi="Georgia" w:cs="Arial"/>
                <w:sz w:val="20"/>
                <w:szCs w:val="20"/>
              </w:rPr>
              <w:t>- 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tjänst </w:t>
            </w:r>
          </w:p>
          <w:p w14:paraId="18BFDD06" w14:textId="77777777" w:rsidR="00F27A73" w:rsidRPr="002B6B8C" w:rsidRDefault="00F27A73" w:rsidP="00D97A25">
            <w:pPr>
              <w:pStyle w:val="Brdtext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lastRenderedPageBreak/>
              <w:t xml:space="preserve">hur bra bedömningar en </w:t>
            </w:r>
            <w:r w:rsidR="005A6FE5" w:rsidRPr="002B6B8C">
              <w:rPr>
                <w:rFonts w:ascii="Georgia" w:hAnsi="Georgia" w:cs="Arial"/>
                <w:sz w:val="20"/>
                <w:szCs w:val="20"/>
              </w:rPr>
              <w:t>mottagning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har fått av andra invånare</w:t>
            </w:r>
          </w:p>
          <w:p w14:paraId="138EE581" w14:textId="77777777" w:rsidR="00F27A73" w:rsidRPr="002B6B8C" w:rsidRDefault="00F27A73" w:rsidP="00D97A25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F27A73" w:rsidRPr="000D195E" w14:paraId="04D89320" w14:textId="77777777" w:rsidTr="00D97A25">
        <w:trPr>
          <w:trHeight w:val="709"/>
        </w:trPr>
        <w:tc>
          <w:tcPr>
            <w:tcW w:w="1068" w:type="pct"/>
          </w:tcPr>
          <w:p w14:paraId="7026429F" w14:textId="77777777" w:rsidR="00F27A73" w:rsidRPr="002B6B8C" w:rsidRDefault="00F27A73" w:rsidP="00D97A25">
            <w:pPr>
              <w:tabs>
                <w:tab w:val="left" w:pos="567"/>
              </w:tabs>
              <w:rPr>
                <w:rFonts w:cs="Arial"/>
                <w:szCs w:val="20"/>
              </w:rPr>
            </w:pPr>
            <w:r w:rsidRPr="002B6B8C">
              <w:rPr>
                <w:rFonts w:cs="Arial"/>
                <w:b/>
                <w:szCs w:val="20"/>
              </w:rPr>
              <w:lastRenderedPageBreak/>
              <w:t xml:space="preserve">2. </w:t>
            </w:r>
            <w:r w:rsidRPr="002B6B8C">
              <w:rPr>
                <w:rFonts w:eastAsia="Times New Roman" w:cs="Arial"/>
                <w:b/>
                <w:szCs w:val="20"/>
                <w:lang w:eastAsia="en-GB"/>
              </w:rPr>
              <w:t xml:space="preserve">Sök </w:t>
            </w:r>
            <w:r w:rsidR="00B06F3F" w:rsidRPr="002B6B8C">
              <w:rPr>
                <w:rFonts w:eastAsia="Times New Roman" w:cs="Arial"/>
                <w:b/>
                <w:szCs w:val="20"/>
                <w:lang w:eastAsia="en-GB"/>
              </w:rPr>
              <w:t>vård- och omsorgs</w:t>
            </w:r>
            <w:r w:rsidRPr="002B6B8C">
              <w:rPr>
                <w:rFonts w:eastAsia="Times New Roman" w:cs="Arial"/>
                <w:b/>
                <w:szCs w:val="20"/>
                <w:lang w:eastAsia="en-GB"/>
              </w:rPr>
              <w:t>tjänst</w:t>
            </w:r>
          </w:p>
        </w:tc>
        <w:tc>
          <w:tcPr>
            <w:tcW w:w="3932" w:type="pct"/>
          </w:tcPr>
          <w:p w14:paraId="06D6D0AA" w14:textId="77777777" w:rsidR="00F27A73" w:rsidRPr="002B6B8C" w:rsidRDefault="008B0BAD" w:rsidP="00D97A25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eastAsia="Calibri" w:hAnsi="Georgia" w:cs="Arial"/>
                <w:sz w:val="20"/>
                <w:szCs w:val="20"/>
                <w:lang w:eastAsia="en-US"/>
              </w:rPr>
              <w:t>Personen som är i behov av att hitta en lämplig utförare av en</w:t>
            </w:r>
            <w:r w:rsidR="00D464C1">
              <w:rPr>
                <w:rFonts w:ascii="Georgia" w:eastAsia="Calibri" w:hAnsi="Georgia" w:cs="Arial"/>
                <w:sz w:val="20"/>
                <w:szCs w:val="20"/>
                <w:lang w:eastAsia="en-US"/>
              </w:rPr>
              <w:t xml:space="preserve"> viss typ av</w:t>
            </w:r>
            <w:r w:rsidRPr="002B6B8C">
              <w:rPr>
                <w:rFonts w:ascii="Georgia" w:eastAsia="Calibri" w:hAnsi="Georgia" w:cs="Arial"/>
                <w:sz w:val="20"/>
                <w:szCs w:val="20"/>
                <w:lang w:eastAsia="en-US"/>
              </w:rPr>
              <w:t xml:space="preserve"> vård- och omsorgstjänst, gör en sökning. </w:t>
            </w:r>
            <w:r w:rsidR="00F27A73" w:rsidRPr="002B6B8C">
              <w:rPr>
                <w:rFonts w:ascii="Georgia" w:hAnsi="Georgia" w:cs="Arial"/>
                <w:sz w:val="20"/>
                <w:szCs w:val="20"/>
              </w:rPr>
              <w:t>Information att filtrera på:</w:t>
            </w:r>
          </w:p>
          <w:p w14:paraId="7A0FC9D1" w14:textId="77777777" w:rsidR="00F27A73" w:rsidRPr="002B6B8C" w:rsidRDefault="00F27A73" w:rsidP="00D97A25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typ av </w:t>
            </w:r>
            <w:r w:rsidR="00DD56CB" w:rsidRPr="002B6B8C">
              <w:rPr>
                <w:rFonts w:ascii="Georgia" w:hAnsi="Georgia" w:cs="Arial"/>
                <w:sz w:val="20"/>
                <w:szCs w:val="20"/>
              </w:rPr>
              <w:t>vård- och omsorgs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tjänst </w:t>
            </w:r>
          </w:p>
          <w:p w14:paraId="4ABE62BE" w14:textId="6864D0A8" w:rsidR="00DD56CB" w:rsidRPr="002B6B8C" w:rsidRDefault="00DD56CB" w:rsidP="00D97A25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om vård- och omsorgstjänsten </w:t>
            </w:r>
            <w:r w:rsidR="005638D7">
              <w:rPr>
                <w:rFonts w:ascii="Georgia" w:hAnsi="Georgia" w:cs="Arial"/>
                <w:sz w:val="20"/>
                <w:szCs w:val="20"/>
              </w:rPr>
              <w:t>erbjuds</w:t>
            </w:r>
            <w:r w:rsidR="005638D7" w:rsidRPr="002B6B8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2B6B8C">
              <w:rPr>
                <w:rFonts w:ascii="Georgia" w:hAnsi="Georgia" w:cs="Arial"/>
                <w:sz w:val="20"/>
                <w:szCs w:val="20"/>
              </w:rPr>
              <w:t>virtuellt eller fysiskt</w:t>
            </w:r>
          </w:p>
          <w:p w14:paraId="04DEEAC5" w14:textId="3CCBB48B" w:rsidR="00F27A73" w:rsidRPr="002B6B8C" w:rsidRDefault="00F27A73" w:rsidP="00DD56CB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vilken </w:t>
            </w:r>
            <w:r w:rsidR="00DD56CB" w:rsidRPr="002B6B8C">
              <w:rPr>
                <w:rFonts w:ascii="Georgia" w:hAnsi="Georgia" w:cs="Arial"/>
                <w:sz w:val="20"/>
                <w:szCs w:val="20"/>
              </w:rPr>
              <w:t>organi</w:t>
            </w:r>
            <w:r w:rsidR="008B0BAD" w:rsidRPr="002B6B8C">
              <w:rPr>
                <w:rFonts w:ascii="Georgia" w:hAnsi="Georgia" w:cs="Arial"/>
                <w:sz w:val="20"/>
                <w:szCs w:val="20"/>
              </w:rPr>
              <w:t xml:space="preserve">satorisk enhet </w:t>
            </w:r>
            <w:r w:rsidR="00DD56CB" w:rsidRPr="002B6B8C">
              <w:rPr>
                <w:rFonts w:ascii="Georgia" w:hAnsi="Georgia" w:cs="Arial"/>
                <w:sz w:val="20"/>
                <w:szCs w:val="20"/>
              </w:rPr>
              <w:t xml:space="preserve">som </w:t>
            </w:r>
            <w:r w:rsidR="005638D7">
              <w:rPr>
                <w:rFonts w:ascii="Georgia" w:hAnsi="Georgia" w:cs="Arial"/>
                <w:sz w:val="20"/>
                <w:szCs w:val="20"/>
              </w:rPr>
              <w:t>erbjuder</w:t>
            </w:r>
            <w:r w:rsidR="005638D7" w:rsidRPr="002B6B8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D56CB" w:rsidRPr="002B6B8C">
              <w:rPr>
                <w:rFonts w:ascii="Georgia" w:hAnsi="Georgia" w:cs="Arial"/>
                <w:sz w:val="20"/>
                <w:szCs w:val="20"/>
              </w:rPr>
              <w:t>vård- och omsorgstjänsten</w:t>
            </w:r>
          </w:p>
          <w:p w14:paraId="76E12F93" w14:textId="77777777" w:rsidR="008B0BAD" w:rsidRPr="002B6B8C" w:rsidRDefault="008B0BAD" w:rsidP="00DD56CB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vilken verksamhet som bedrivs</w:t>
            </w:r>
          </w:p>
          <w:p w14:paraId="37EB1A75" w14:textId="2D1A46DE" w:rsidR="00F27A73" w:rsidRPr="002B6B8C" w:rsidRDefault="00F27A73" w:rsidP="00D97A25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vilket kön </w:t>
            </w:r>
            <w:r w:rsidR="00DD56CB" w:rsidRPr="002B6B8C">
              <w:rPr>
                <w:rFonts w:ascii="Georgia" w:hAnsi="Georgia" w:cs="Arial"/>
                <w:sz w:val="20"/>
                <w:szCs w:val="20"/>
              </w:rPr>
              <w:t>invånaren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har</w:t>
            </w:r>
          </w:p>
          <w:p w14:paraId="5162BE50" w14:textId="56DC5F92" w:rsidR="00F27A73" w:rsidRPr="002B6B8C" w:rsidRDefault="00F27A73" w:rsidP="00D97A25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vilken ålder </w:t>
            </w:r>
            <w:r w:rsidR="00DD56CB" w:rsidRPr="002B6B8C">
              <w:rPr>
                <w:rFonts w:ascii="Georgia" w:hAnsi="Georgia" w:cs="Arial"/>
                <w:sz w:val="20"/>
                <w:szCs w:val="20"/>
              </w:rPr>
              <w:t>invånaren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har</w:t>
            </w:r>
          </w:p>
          <w:p w14:paraId="542BEBA9" w14:textId="5F4B4705" w:rsidR="00DD56CB" w:rsidRPr="002B6B8C" w:rsidRDefault="00DD56CB" w:rsidP="00D97A25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om invånaren har några andra egenskaper (exempelvis i graviditetsvecka 32)</w:t>
            </w:r>
          </w:p>
          <w:p w14:paraId="33FCA21D" w14:textId="77777777" w:rsidR="00F27A73" w:rsidRPr="002B6B8C" w:rsidRDefault="00F27A73" w:rsidP="00D97A25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önskat län och/eller kommun</w:t>
            </w:r>
          </w:p>
          <w:p w14:paraId="7DE405B4" w14:textId="4810D3FC" w:rsidR="00F27A73" w:rsidRPr="002B6B8C" w:rsidRDefault="00F27A73" w:rsidP="00D97A25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geografisk</w:t>
            </w:r>
            <w:r w:rsidR="001D272B">
              <w:rPr>
                <w:rFonts w:ascii="Georgia" w:hAnsi="Georgia" w:cs="Arial"/>
                <w:sz w:val="20"/>
                <w:szCs w:val="20"/>
              </w:rPr>
              <w:t>a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koordinat</w:t>
            </w:r>
            <w:r w:rsidR="001D272B">
              <w:rPr>
                <w:rFonts w:ascii="Georgia" w:hAnsi="Georgia" w:cs="Arial"/>
                <w:sz w:val="20"/>
                <w:szCs w:val="20"/>
              </w:rPr>
              <w:t>er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+ en viss radie från koordinate</w:t>
            </w:r>
            <w:r w:rsidR="001D272B">
              <w:rPr>
                <w:rFonts w:ascii="Georgia" w:hAnsi="Georgia" w:cs="Arial"/>
                <w:sz w:val="20"/>
                <w:szCs w:val="20"/>
              </w:rPr>
              <w:t>r</w:t>
            </w:r>
            <w:r w:rsidRPr="002B6B8C">
              <w:rPr>
                <w:rFonts w:ascii="Georgia" w:hAnsi="Georgia" w:cs="Arial"/>
                <w:sz w:val="20"/>
                <w:szCs w:val="20"/>
              </w:rPr>
              <w:t>n</w:t>
            </w:r>
            <w:r w:rsidR="001D272B">
              <w:rPr>
                <w:rFonts w:ascii="Georgia" w:hAnsi="Georgia" w:cs="Arial"/>
                <w:sz w:val="20"/>
                <w:szCs w:val="20"/>
              </w:rPr>
              <w:t>a</w:t>
            </w:r>
          </w:p>
          <w:p w14:paraId="2FBBBC0F" w14:textId="77777777" w:rsidR="00F27A73" w:rsidRPr="002B6B8C" w:rsidRDefault="00F27A73" w:rsidP="00D97A25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 xml:space="preserve">vilken </w:t>
            </w:r>
            <w:proofErr w:type="gramStart"/>
            <w:r w:rsidRPr="002B6B8C">
              <w:rPr>
                <w:rFonts w:ascii="Georgia" w:hAnsi="Georgia" w:cs="Arial"/>
                <w:sz w:val="20"/>
                <w:szCs w:val="20"/>
              </w:rPr>
              <w:t>roll personen</w:t>
            </w:r>
            <w:proofErr w:type="gramEnd"/>
            <w:r w:rsidRPr="002B6B8C">
              <w:rPr>
                <w:rFonts w:ascii="Georgia" w:hAnsi="Georgia" w:cs="Arial"/>
                <w:sz w:val="20"/>
                <w:szCs w:val="20"/>
              </w:rPr>
              <w:t xml:space="preserve"> har som gör sökningen </w:t>
            </w:r>
          </w:p>
          <w:p w14:paraId="502A540E" w14:textId="77777777" w:rsidR="009D3BCA" w:rsidRPr="002B6B8C" w:rsidRDefault="00F27A73" w:rsidP="009D3BCA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vilket språk personen som söker önskar få svar på</w:t>
            </w:r>
          </w:p>
          <w:p w14:paraId="02E7774E" w14:textId="48A14715" w:rsidR="009D3BCA" w:rsidRPr="002B6B8C" w:rsidRDefault="00633A6C" w:rsidP="009D3BCA">
            <w:pPr>
              <w:pStyle w:val="Brdtext"/>
              <w:numPr>
                <w:ilvl w:val="0"/>
                <w:numId w:val="33"/>
              </w:num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om den </w:t>
            </w:r>
            <w:r w:rsidR="00B22D56">
              <w:rPr>
                <w:rFonts w:ascii="Georgia" w:hAnsi="Georgia" w:cs="Arial"/>
                <w:sz w:val="20"/>
                <w:szCs w:val="20"/>
              </w:rPr>
              <w:t>katalog</w:t>
            </w:r>
            <w:r>
              <w:rPr>
                <w:rFonts w:ascii="Georgia" w:hAnsi="Georgia" w:cs="Arial"/>
                <w:sz w:val="20"/>
                <w:szCs w:val="20"/>
              </w:rPr>
              <w:t>ansvariga organisationen är offentlig huvudman eller ej</w:t>
            </w:r>
          </w:p>
        </w:tc>
      </w:tr>
      <w:tr w:rsidR="00F27A73" w:rsidRPr="000D195E" w14:paraId="07456B10" w14:textId="77777777" w:rsidTr="00D97A25">
        <w:trPr>
          <w:trHeight w:val="709"/>
        </w:trPr>
        <w:tc>
          <w:tcPr>
            <w:tcW w:w="1068" w:type="pct"/>
          </w:tcPr>
          <w:p w14:paraId="0390F76A" w14:textId="77777777" w:rsidR="00F27A73" w:rsidRPr="002B6B8C" w:rsidRDefault="00F27A73" w:rsidP="00D97A25">
            <w:pPr>
              <w:pStyle w:val="Brdtext"/>
              <w:rPr>
                <w:rFonts w:ascii="Georgia" w:hAnsi="Georgia" w:cs="Arial"/>
                <w:b/>
                <w:sz w:val="20"/>
                <w:szCs w:val="20"/>
              </w:rPr>
            </w:pPr>
            <w:r w:rsidRPr="002B6B8C">
              <w:rPr>
                <w:rFonts w:ascii="Georgia" w:hAnsi="Georgia" w:cs="Arial"/>
                <w:b/>
                <w:sz w:val="20"/>
                <w:szCs w:val="20"/>
              </w:rPr>
              <w:t xml:space="preserve">3. </w:t>
            </w:r>
            <w:r w:rsidR="00B06F3F" w:rsidRPr="002B6B8C">
              <w:rPr>
                <w:rFonts w:ascii="Georgia" w:hAnsi="Georgia" w:cs="Arial"/>
                <w:b/>
                <w:sz w:val="20"/>
                <w:szCs w:val="20"/>
              </w:rPr>
              <w:t>Visa sökresultat</w:t>
            </w:r>
          </w:p>
          <w:p w14:paraId="6B705E3C" w14:textId="77777777" w:rsidR="00F27A73" w:rsidRPr="002B6B8C" w:rsidRDefault="00F27A73" w:rsidP="00D97A25">
            <w:pPr>
              <w:tabs>
                <w:tab w:val="left" w:pos="567"/>
              </w:tabs>
              <w:rPr>
                <w:rFonts w:cs="Arial"/>
                <w:b/>
                <w:szCs w:val="20"/>
              </w:rPr>
            </w:pPr>
          </w:p>
        </w:tc>
        <w:tc>
          <w:tcPr>
            <w:tcW w:w="3932" w:type="pct"/>
          </w:tcPr>
          <w:p w14:paraId="50DC1258" w14:textId="77777777" w:rsidR="008B0BAD" w:rsidRPr="002B6B8C" w:rsidRDefault="008B0BAD" w:rsidP="008B0BAD">
            <w:pPr>
              <w:spacing w:before="100" w:beforeAutospacing="1" w:after="100" w:afterAutospacing="1" w:line="240" w:lineRule="auto"/>
              <w:rPr>
                <w:rFonts w:eastAsia="Times New Roman" w:cs="Arial"/>
                <w:szCs w:val="20"/>
                <w:lang w:eastAsia="sv-SE"/>
              </w:rPr>
            </w:pPr>
            <w:r w:rsidRPr="008B0BAD">
              <w:rPr>
                <w:rFonts w:eastAsia="Times New Roman" w:cs="Arial"/>
                <w:szCs w:val="20"/>
                <w:lang w:eastAsia="sv-SE"/>
              </w:rPr>
              <w:t xml:space="preserve">Baserat på den gjorda sökningen, ges ett svar tillbaka som matchar sökkriterierna. </w:t>
            </w:r>
          </w:p>
          <w:p w14:paraId="25B89828" w14:textId="464D50BD" w:rsidR="00CA4D2A" w:rsidRDefault="00F27A73" w:rsidP="00CA4D2A">
            <w:pPr>
              <w:spacing w:before="100" w:beforeAutospacing="1" w:after="100" w:afterAutospacing="1" w:line="240" w:lineRule="auto"/>
              <w:rPr>
                <w:rFonts w:cs="Arial"/>
                <w:szCs w:val="20"/>
              </w:rPr>
            </w:pPr>
            <w:r w:rsidRPr="002B6B8C">
              <w:rPr>
                <w:rFonts w:cs="Arial"/>
                <w:szCs w:val="20"/>
              </w:rPr>
              <w:t xml:space="preserve">En sökning som inte motsvarar förväntningarna korrigeras och en ny sökning görs. </w:t>
            </w:r>
          </w:p>
          <w:p w14:paraId="35B1F65F" w14:textId="1F1F2A5E" w:rsidR="00BB1E2A" w:rsidRPr="00BB1E2A" w:rsidRDefault="00B06F3F" w:rsidP="00BB1E2A">
            <w:pPr>
              <w:spacing w:before="100" w:beforeAutospacing="1" w:after="100" w:afterAutospacing="1" w:line="240" w:lineRule="auto"/>
              <w:rPr>
                <w:rFonts w:cs="Arial"/>
                <w:szCs w:val="20"/>
              </w:rPr>
            </w:pPr>
            <w:r w:rsidRPr="002B6B8C">
              <w:rPr>
                <w:rFonts w:cs="Arial"/>
                <w:szCs w:val="20"/>
              </w:rPr>
              <w:t>Mer detaljerad information läses för att vidare ku</w:t>
            </w:r>
            <w:r w:rsidR="008B0BAD" w:rsidRPr="002B6B8C">
              <w:rPr>
                <w:rFonts w:cs="Arial"/>
                <w:szCs w:val="20"/>
              </w:rPr>
              <w:t xml:space="preserve">nna avgöra om den valda enheten och den vård- och omsorgstjänst som </w:t>
            </w:r>
            <w:r w:rsidR="006F57F8">
              <w:rPr>
                <w:rFonts w:cs="Arial"/>
                <w:szCs w:val="20"/>
              </w:rPr>
              <w:t>erbjuds</w:t>
            </w:r>
            <w:r w:rsidR="006F57F8" w:rsidRPr="002B6B8C">
              <w:rPr>
                <w:rFonts w:cs="Arial"/>
                <w:szCs w:val="20"/>
              </w:rPr>
              <w:t xml:space="preserve"> </w:t>
            </w:r>
            <w:r w:rsidR="008B0BAD" w:rsidRPr="002B6B8C">
              <w:rPr>
                <w:rFonts w:cs="Arial"/>
                <w:szCs w:val="20"/>
              </w:rPr>
              <w:t>motsvarar det behov som finns</w:t>
            </w:r>
            <w:r w:rsidRPr="002B6B8C">
              <w:rPr>
                <w:rFonts w:cs="Arial"/>
                <w:szCs w:val="20"/>
              </w:rPr>
              <w:t>. Om inte, görs en ny sökning</w:t>
            </w:r>
            <w:r w:rsidR="00BB1E2A">
              <w:rPr>
                <w:rFonts w:cs="Arial"/>
                <w:szCs w:val="20"/>
              </w:rPr>
              <w:t>.</w:t>
            </w:r>
            <w:r w:rsidR="00BB1E2A">
              <w:rPr>
                <w:rFonts w:cs="Arial"/>
                <w:szCs w:val="20"/>
              </w:rPr>
              <w:br/>
            </w:r>
          </w:p>
        </w:tc>
      </w:tr>
      <w:tr w:rsidR="00F27A73" w:rsidRPr="000D195E" w14:paraId="5CD97208" w14:textId="77777777" w:rsidTr="00D97A25">
        <w:trPr>
          <w:trHeight w:val="709"/>
        </w:trPr>
        <w:tc>
          <w:tcPr>
            <w:tcW w:w="1068" w:type="pct"/>
          </w:tcPr>
          <w:p w14:paraId="0D290268" w14:textId="77777777" w:rsidR="00F27A73" w:rsidRPr="002B6B8C" w:rsidRDefault="00F27A73" w:rsidP="00B06F3F">
            <w:pPr>
              <w:pStyle w:val="Brdtext"/>
              <w:rPr>
                <w:rFonts w:ascii="Georgia" w:hAnsi="Georgia" w:cs="Arial"/>
                <w:b/>
                <w:sz w:val="20"/>
                <w:szCs w:val="20"/>
              </w:rPr>
            </w:pPr>
            <w:r w:rsidRPr="002B6B8C">
              <w:rPr>
                <w:rFonts w:ascii="Georgia" w:hAnsi="Georgia" w:cs="Arial"/>
                <w:b/>
                <w:sz w:val="20"/>
                <w:szCs w:val="20"/>
              </w:rPr>
              <w:t>5.</w:t>
            </w:r>
            <w:r w:rsidR="00B06F3F" w:rsidRPr="002B6B8C">
              <w:rPr>
                <w:rFonts w:ascii="Georgia" w:hAnsi="Georgia" w:cs="Arial"/>
                <w:b/>
                <w:sz w:val="20"/>
                <w:szCs w:val="20"/>
              </w:rPr>
              <w:t xml:space="preserve">Val av utförare </w:t>
            </w:r>
            <w:r w:rsidR="00DF4AD1">
              <w:rPr>
                <w:rFonts w:ascii="Georgia" w:hAnsi="Georgia" w:cs="Arial"/>
                <w:b/>
                <w:sz w:val="20"/>
                <w:szCs w:val="20"/>
              </w:rPr>
              <w:t>och typ av vård- och omsorgstjänst</w:t>
            </w:r>
          </w:p>
        </w:tc>
        <w:tc>
          <w:tcPr>
            <w:tcW w:w="3932" w:type="pct"/>
          </w:tcPr>
          <w:p w14:paraId="794E0F18" w14:textId="3A037DE7" w:rsidR="00CA4D2A" w:rsidRPr="00CA4D2A" w:rsidRDefault="008B0BAD" w:rsidP="00CA4D2A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Då personen som letar efter utförar</w:t>
            </w:r>
            <w:r w:rsidR="00BB1E2A">
              <w:rPr>
                <w:rFonts w:ascii="Georgia" w:hAnsi="Georgia" w:cs="Arial"/>
                <w:sz w:val="20"/>
                <w:szCs w:val="20"/>
              </w:rPr>
              <w:t xml:space="preserve">e av en </w:t>
            </w:r>
            <w:r w:rsidR="00D72F01">
              <w:rPr>
                <w:rFonts w:ascii="Georgia" w:hAnsi="Georgia" w:cs="Arial"/>
                <w:sz w:val="20"/>
                <w:szCs w:val="20"/>
              </w:rPr>
              <w:t xml:space="preserve">typ av </w:t>
            </w:r>
            <w:r w:rsidR="00BB1E2A">
              <w:rPr>
                <w:rFonts w:ascii="Georgia" w:hAnsi="Georgia" w:cs="Arial"/>
                <w:sz w:val="20"/>
                <w:szCs w:val="20"/>
              </w:rPr>
              <w:t>vård- och omsorgstjänst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hittar någon</w:t>
            </w:r>
            <w:r w:rsidR="00BB1E2A">
              <w:rPr>
                <w:rFonts w:ascii="Georgia" w:hAnsi="Georgia" w:cs="Arial"/>
                <w:sz w:val="20"/>
                <w:szCs w:val="20"/>
              </w:rPr>
              <w:t xml:space="preserve"> som motsvarar det efterfrågade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 fortsätter den aktuella processen.</w:t>
            </w:r>
            <w:r w:rsidR="00CA4D2A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CA4D2A">
              <w:rPr>
                <w:rFonts w:ascii="Georgia" w:hAnsi="Georgia" w:cs="Arial"/>
                <w:sz w:val="20"/>
                <w:szCs w:val="20"/>
              </w:rPr>
              <w:br/>
            </w:r>
            <w:r w:rsidR="003124CE">
              <w:rPr>
                <w:rFonts w:cs="Arial"/>
                <w:szCs w:val="20"/>
              </w:rPr>
              <w:br/>
            </w:r>
            <w:r w:rsidRPr="002B6B8C">
              <w:rPr>
                <w:rFonts w:cs="Arial"/>
                <w:szCs w:val="20"/>
              </w:rPr>
              <w:t xml:space="preserve">För en remittent kan detta innebära att skicka en remiss till </w:t>
            </w:r>
            <w:r w:rsidR="00C76F30">
              <w:rPr>
                <w:rFonts w:cs="Arial"/>
                <w:szCs w:val="20"/>
              </w:rPr>
              <w:t>den som erbjuder</w:t>
            </w:r>
            <w:r w:rsidR="00CA4D2A">
              <w:rPr>
                <w:rFonts w:cs="Arial"/>
                <w:szCs w:val="20"/>
              </w:rPr>
              <w:t xml:space="preserve"> </w:t>
            </w:r>
            <w:r w:rsidR="00F237C7">
              <w:rPr>
                <w:rFonts w:cs="Arial"/>
                <w:szCs w:val="20"/>
              </w:rPr>
              <w:t xml:space="preserve">en </w:t>
            </w:r>
            <w:r w:rsidR="00CA4D2A">
              <w:rPr>
                <w:rFonts w:cs="Arial"/>
                <w:szCs w:val="20"/>
              </w:rPr>
              <w:t xml:space="preserve">vårdtjänst. </w:t>
            </w:r>
          </w:p>
          <w:p w14:paraId="42A5F837" w14:textId="77777777" w:rsidR="00CA4D2A" w:rsidRPr="00CA4D2A" w:rsidRDefault="008B0BAD" w:rsidP="00CA4D2A">
            <w:pPr>
              <w:tabs>
                <w:tab w:val="left" w:pos="567"/>
              </w:tabs>
              <w:rPr>
                <w:rFonts w:eastAsia="Times New Roman" w:cs="Arial"/>
                <w:szCs w:val="20"/>
                <w:lang w:eastAsia="en-GB"/>
              </w:rPr>
            </w:pPr>
            <w:r w:rsidRPr="002B6B8C">
              <w:rPr>
                <w:rFonts w:cs="Arial"/>
                <w:szCs w:val="20"/>
              </w:rPr>
              <w:t>För en invånare kan det innebära att besöka akutmottagningen som bäst matchar den gjorda sökningen, eller att brukaren väljer en utförare av beviljade</w:t>
            </w:r>
            <w:r w:rsidR="00CA4D2A">
              <w:rPr>
                <w:rFonts w:cs="Arial"/>
                <w:szCs w:val="20"/>
              </w:rPr>
              <w:t xml:space="preserve"> insatser inom socialtjänsten. </w:t>
            </w:r>
          </w:p>
          <w:p w14:paraId="7430306B" w14:textId="77777777" w:rsidR="00CA4D2A" w:rsidRDefault="00CA4D2A" w:rsidP="008B0BAD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</w:p>
          <w:p w14:paraId="77BE5BEC" w14:textId="4CB3F16C" w:rsidR="00B06F3F" w:rsidRPr="002B6B8C" w:rsidRDefault="00F27A73" w:rsidP="008B0BAD">
            <w:pPr>
              <w:pStyle w:val="Brdtext"/>
              <w:rPr>
                <w:rFonts w:ascii="Georgia" w:hAnsi="Georgia" w:cs="Arial"/>
                <w:sz w:val="20"/>
                <w:szCs w:val="20"/>
              </w:rPr>
            </w:pPr>
            <w:r w:rsidRPr="002B6B8C">
              <w:rPr>
                <w:rFonts w:ascii="Georgia" w:hAnsi="Georgia" w:cs="Arial"/>
                <w:sz w:val="20"/>
                <w:szCs w:val="20"/>
              </w:rPr>
              <w:t>Flöde för att skicka remisser finns beskrivet i informationsspecifikationen till remissdomänen</w:t>
            </w:r>
            <w:r w:rsidR="003124CE">
              <w:rPr>
                <w:rFonts w:ascii="Georgia" w:hAnsi="Georgia" w:cs="Arial"/>
                <w:sz w:val="20"/>
                <w:szCs w:val="20"/>
              </w:rPr>
              <w:t xml:space="preserve"> [</w:t>
            </w:r>
            <w:r w:rsidR="00EC09BF">
              <w:rPr>
                <w:rFonts w:ascii="Georgia" w:hAnsi="Georgia" w:cs="Arial"/>
                <w:sz w:val="20"/>
                <w:szCs w:val="20"/>
              </w:rPr>
              <w:t>R8</w:t>
            </w:r>
            <w:r w:rsidR="003124CE">
              <w:rPr>
                <w:rFonts w:ascii="Georgia" w:hAnsi="Georgia" w:cs="Arial"/>
                <w:sz w:val="20"/>
                <w:szCs w:val="20"/>
              </w:rPr>
              <w:t>]</w:t>
            </w:r>
            <w:r w:rsidRPr="002B6B8C">
              <w:rPr>
                <w:rFonts w:ascii="Georgia" w:hAnsi="Georgia" w:cs="Arial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2B6B8C">
              <w:rPr>
                <w:rFonts w:ascii="Georgia" w:hAnsi="Georgia" w:cs="Arial"/>
                <w:sz w:val="20"/>
                <w:szCs w:val="20"/>
              </w:rPr>
              <w:t>clinicalprocess:activity</w:t>
            </w:r>
            <w:proofErr w:type="gramEnd"/>
            <w:r w:rsidRPr="002B6B8C">
              <w:rPr>
                <w:rFonts w:ascii="Georgia" w:hAnsi="Georgia" w:cs="Arial"/>
                <w:sz w:val="20"/>
                <w:szCs w:val="20"/>
              </w:rPr>
              <w:t>:request</w:t>
            </w:r>
            <w:proofErr w:type="spellEnd"/>
          </w:p>
        </w:tc>
      </w:tr>
    </w:tbl>
    <w:p w14:paraId="1CF87C24" w14:textId="77777777" w:rsidR="004376B1" w:rsidRPr="005106A5" w:rsidRDefault="004376B1" w:rsidP="005106A5"/>
    <w:p w14:paraId="03BF45C0" w14:textId="77777777" w:rsidR="0039481C" w:rsidRDefault="0039481C" w:rsidP="0039481C">
      <w:pPr>
        <w:pStyle w:val="Rubrik5"/>
      </w:pPr>
      <w:r w:rsidRPr="00E131FD">
        <w:lastRenderedPageBreak/>
        <w:t>Roller</w:t>
      </w:r>
    </w:p>
    <w:p w14:paraId="5BE393F7" w14:textId="77777777" w:rsidR="00283F8B" w:rsidRPr="00283F8B" w:rsidRDefault="00283F8B" w:rsidP="00943580"/>
    <w:tbl>
      <w:tblPr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7030"/>
      </w:tblGrid>
      <w:tr w:rsidR="00F27A73" w:rsidRPr="000D195E" w14:paraId="382AF918" w14:textId="77777777" w:rsidTr="00D97A25">
        <w:trPr>
          <w:trHeight w:val="348"/>
        </w:trPr>
        <w:tc>
          <w:tcPr>
            <w:tcW w:w="1049" w:type="pct"/>
            <w:shd w:val="clear" w:color="auto" w:fill="D9D9D9"/>
          </w:tcPr>
          <w:p w14:paraId="44B053EE" w14:textId="77777777" w:rsidR="00F27A73" w:rsidRPr="000D195E" w:rsidRDefault="00F27A73" w:rsidP="00D97A25">
            <w:pPr>
              <w:tabs>
                <w:tab w:val="left" w:pos="567"/>
              </w:tabs>
              <w:jc w:val="center"/>
            </w:pPr>
            <w:r w:rsidRPr="000D195E">
              <w:t>Namn/beteckning</w:t>
            </w:r>
          </w:p>
        </w:tc>
        <w:tc>
          <w:tcPr>
            <w:tcW w:w="3951" w:type="pct"/>
            <w:shd w:val="clear" w:color="auto" w:fill="D9D9D9"/>
          </w:tcPr>
          <w:p w14:paraId="3B90AC33" w14:textId="77777777" w:rsidR="00F27A73" w:rsidRPr="000D195E" w:rsidRDefault="00F27A73" w:rsidP="00D97A25">
            <w:pPr>
              <w:tabs>
                <w:tab w:val="left" w:pos="567"/>
              </w:tabs>
            </w:pPr>
            <w:r w:rsidRPr="000D195E">
              <w:t>Beskrivning</w:t>
            </w:r>
            <w:r>
              <w:t xml:space="preserve"> alt. referens</w:t>
            </w:r>
          </w:p>
        </w:tc>
      </w:tr>
      <w:tr w:rsidR="00F27A73" w:rsidRPr="000D195E" w14:paraId="0E063BFE" w14:textId="77777777" w:rsidTr="00D97A25">
        <w:trPr>
          <w:trHeight w:val="709"/>
        </w:trPr>
        <w:tc>
          <w:tcPr>
            <w:tcW w:w="1049" w:type="pct"/>
          </w:tcPr>
          <w:p w14:paraId="63A2DC04" w14:textId="77777777" w:rsidR="00F27A73" w:rsidRPr="000D195E" w:rsidRDefault="00DA2A95" w:rsidP="00D97A25">
            <w:pPr>
              <w:tabs>
                <w:tab w:val="left" w:pos="567"/>
              </w:tabs>
            </w:pPr>
            <w:r>
              <w:t>Användare</w:t>
            </w:r>
          </w:p>
        </w:tc>
        <w:tc>
          <w:tcPr>
            <w:tcW w:w="3951" w:type="pct"/>
          </w:tcPr>
          <w:p w14:paraId="79DF7E89" w14:textId="070DC716" w:rsidR="002B6B8C" w:rsidRPr="002C19E2" w:rsidRDefault="00DA2A95" w:rsidP="002F0227">
            <w:r>
              <w:t>Användare</w:t>
            </w:r>
            <w:r w:rsidR="00F27A73">
              <w:t xml:space="preserve"> som önskar hitta en enhet som </w:t>
            </w:r>
            <w:r w:rsidR="00277D00">
              <w:t>erbjuder</w:t>
            </w:r>
            <w:r w:rsidR="00F27A73">
              <w:t xml:space="preserve"> efterfrågad</w:t>
            </w:r>
            <w:r w:rsidR="00562B7C">
              <w:t xml:space="preserve"> </w:t>
            </w:r>
            <w:r w:rsidR="002B6B8C">
              <w:t>vård- och omsorgs</w:t>
            </w:r>
            <w:r w:rsidR="00F27A73">
              <w:t>tjänst.</w:t>
            </w:r>
            <w:r w:rsidR="002F0227">
              <w:t xml:space="preserve"> </w:t>
            </w:r>
          </w:p>
        </w:tc>
      </w:tr>
    </w:tbl>
    <w:p w14:paraId="20383A3F" w14:textId="77777777" w:rsidR="00F27A73" w:rsidRPr="00F27A73" w:rsidRDefault="00F27A73" w:rsidP="00F27A73"/>
    <w:p w14:paraId="281F347E" w14:textId="77777777" w:rsidR="004502BD" w:rsidRDefault="004502BD" w:rsidP="002D2D99"/>
    <w:p w14:paraId="502D82B1" w14:textId="77777777" w:rsidR="0039481C" w:rsidRDefault="0039481C" w:rsidP="0039481C">
      <w:pPr>
        <w:pStyle w:val="Rubrik4"/>
      </w:pPr>
      <w:r>
        <w:t>Sekvensdiagram</w:t>
      </w:r>
    </w:p>
    <w:p w14:paraId="7CFB8DA0" w14:textId="3E050A0B" w:rsidR="004376B1" w:rsidRDefault="004376B1" w:rsidP="004376B1">
      <w:r>
        <w:t xml:space="preserve">Nedanstående diagram beskriver vilka tjänstekontrakt som används i det ovan beskrivna flödet. </w:t>
      </w:r>
      <w:r w:rsidR="001E5E6E">
        <w:t>T</w:t>
      </w:r>
      <w:r w:rsidR="00911858">
        <w:t>jänstekonsumenten</w:t>
      </w:r>
      <w:r>
        <w:t xml:space="preserve"> </w:t>
      </w:r>
      <w:r w:rsidR="001E5E6E">
        <w:t xml:space="preserve">skickar </w:t>
      </w:r>
      <w:r>
        <w:t xml:space="preserve">en fråga med tjänstekontraktet </w:t>
      </w:r>
      <w:proofErr w:type="spellStart"/>
      <w:r w:rsidR="00B13ACD">
        <w:t>Get</w:t>
      </w:r>
      <w:r w:rsidR="00B13ACD" w:rsidRPr="00B13ACD">
        <w:t>CareServiceOfferings</w:t>
      </w:r>
      <w:proofErr w:type="spellEnd"/>
      <w:r w:rsidR="00B13ACD">
        <w:t xml:space="preserve"> </w:t>
      </w:r>
      <w:r>
        <w:t xml:space="preserve">till tjänsteproducenter av utbudsinformation. </w:t>
      </w:r>
      <w:r w:rsidR="003124CE">
        <w:t xml:space="preserve">Vid behov görs ytterligare frågor med tjänstekontraktet </w:t>
      </w:r>
      <w:proofErr w:type="spellStart"/>
      <w:r w:rsidR="003124CE">
        <w:t>GetCareServiceOfferings</w:t>
      </w:r>
      <w:proofErr w:type="spellEnd"/>
      <w:r w:rsidR="003124CE">
        <w:t xml:space="preserve"> </w:t>
      </w:r>
      <w:r w:rsidR="00B30375">
        <w:t xml:space="preserve">för att möjliggöra </w:t>
      </w:r>
      <w:r w:rsidR="00302A76">
        <w:t>urval av</w:t>
      </w:r>
      <w:r w:rsidR="00B30375">
        <w:t xml:space="preserve"> vård- och omsorgstjänster med olika filtreringar. </w:t>
      </w:r>
      <w:r>
        <w:t xml:space="preserve">Information om väntetider och kvalitetsindikatorer </w:t>
      </w:r>
      <w:r w:rsidR="00D81E01">
        <w:t xml:space="preserve">[R12] </w:t>
      </w:r>
      <w:r w:rsidR="004A06C9">
        <w:t xml:space="preserve">kan vid behov </w:t>
      </w:r>
      <w:r>
        <w:t>inhämtas från tjänsteproducent av indikatorer</w:t>
      </w:r>
      <w:r w:rsidR="0033342E">
        <w:t xml:space="preserve"> (domän: </w:t>
      </w:r>
      <w:proofErr w:type="spellStart"/>
      <w:proofErr w:type="gramStart"/>
      <w:r w:rsidR="0033342E" w:rsidRPr="0033342E">
        <w:t>followup:groupoutcomes</w:t>
      </w:r>
      <w:proofErr w:type="gramEnd"/>
      <w:r w:rsidR="0033342E" w:rsidRPr="0033342E">
        <w:t>:qualityreporting</w:t>
      </w:r>
      <w:proofErr w:type="spellEnd"/>
      <w:r w:rsidR="0033342E">
        <w:t>)</w:t>
      </w:r>
      <w:r>
        <w:t>.</w:t>
      </w:r>
    </w:p>
    <w:p w14:paraId="59751E59" w14:textId="77777777" w:rsidR="004376B1" w:rsidRPr="004376B1" w:rsidRDefault="004376B1" w:rsidP="004376B1"/>
    <w:p w14:paraId="7D1A1378" w14:textId="0F337DE7" w:rsidR="004502BD" w:rsidRPr="004502BD" w:rsidRDefault="001E5E6E" w:rsidP="004502BD">
      <w:r w:rsidRPr="001E5E6E">
        <w:rPr>
          <w:noProof/>
        </w:rPr>
        <w:drawing>
          <wp:inline distT="0" distB="0" distL="0" distR="0" wp14:anchorId="4571B8BF" wp14:editId="79799C09">
            <wp:extent cx="6645910" cy="2722245"/>
            <wp:effectExtent l="0" t="0" r="0" b="0"/>
            <wp:docPr id="9" name="Bildobjekt 9" descr="En bild som visar skärmbild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93D6" w14:textId="77777777" w:rsidR="0039481C" w:rsidRDefault="0039481C" w:rsidP="0039481C">
      <w:pPr>
        <w:rPr>
          <w:color w:val="4F81BD" w:themeColor="accent1"/>
        </w:rPr>
      </w:pPr>
    </w:p>
    <w:p w14:paraId="5FD9477D" w14:textId="77777777" w:rsidR="0039481C" w:rsidRPr="000F72A4" w:rsidRDefault="0039481C" w:rsidP="0039481C">
      <w:pPr>
        <w:pStyle w:val="Rubrik2"/>
      </w:pPr>
      <w:bookmarkStart w:id="35" w:name="_Toc357754849"/>
      <w:bookmarkStart w:id="36" w:name="_Toc243452554"/>
      <w:bookmarkStart w:id="37" w:name="_Toc113972137"/>
      <w:r w:rsidRPr="000F72A4">
        <w:t>Adressering</w:t>
      </w:r>
      <w:bookmarkEnd w:id="35"/>
      <w:bookmarkEnd w:id="36"/>
      <w:bookmarkEnd w:id="37"/>
    </w:p>
    <w:p w14:paraId="2D9882F1" w14:textId="7D8124C2" w:rsidR="005A162A" w:rsidRDefault="005A162A" w:rsidP="005A162A">
      <w:r w:rsidRPr="0040135A">
        <w:t xml:space="preserve">Domänen är </w:t>
      </w:r>
      <w:r w:rsidR="00FD2380">
        <w:t>system</w:t>
      </w:r>
      <w:r w:rsidRPr="0040135A">
        <w:t>adresserad där varje adress motsvarar e</w:t>
      </w:r>
      <w:r w:rsidR="00FD2380">
        <w:t xml:space="preserve">tt system som tillhandahåller utbudsinformation för en eller flera </w:t>
      </w:r>
      <w:r w:rsidR="007641BA">
        <w:t>katalog</w:t>
      </w:r>
      <w:r w:rsidR="00FD2380">
        <w:t xml:space="preserve">ansvariga organisationer. </w:t>
      </w:r>
      <w:r w:rsidR="006E5112">
        <w:t xml:space="preserve">Anledningen till att systemadressering används </w:t>
      </w:r>
      <w:proofErr w:type="gramStart"/>
      <w:r w:rsidR="006E5112">
        <w:t>istället</w:t>
      </w:r>
      <w:proofErr w:type="gramEnd"/>
      <w:r w:rsidR="006E5112">
        <w:t xml:space="preserve"> för verksamhetsbaserad adressering är att det medger att en </w:t>
      </w:r>
      <w:r w:rsidR="007641BA">
        <w:t>katalog</w:t>
      </w:r>
      <w:r w:rsidR="006E5112">
        <w:t xml:space="preserve">ansvarig organisation kan ha utbud i flera system. </w:t>
      </w:r>
      <w:r w:rsidR="00FD2380">
        <w:t xml:space="preserve">Tjänsten </w:t>
      </w:r>
      <w:proofErr w:type="spellStart"/>
      <w:r w:rsidR="00FD2380">
        <w:t>Get</w:t>
      </w:r>
      <w:r w:rsidR="008A5AA4">
        <w:t>OfferingCatalogues</w:t>
      </w:r>
      <w:proofErr w:type="spellEnd"/>
      <w:r w:rsidR="00FD2380">
        <w:t xml:space="preserve"> ger information om vilk</w:t>
      </w:r>
      <w:r w:rsidR="001A2DA2">
        <w:t>a</w:t>
      </w:r>
      <w:r w:rsidR="00FD2380">
        <w:t xml:space="preserve"> system som hanterar utbudsinformation för </w:t>
      </w:r>
      <w:r w:rsidR="009C0D8D">
        <w:t>vilka</w:t>
      </w:r>
      <w:r w:rsidR="00FD2380">
        <w:t xml:space="preserve"> </w:t>
      </w:r>
      <w:r w:rsidR="00D9512B">
        <w:t>katalog</w:t>
      </w:r>
      <w:r w:rsidR="00FD2380">
        <w:t>ansvarig</w:t>
      </w:r>
      <w:r w:rsidR="009C0D8D">
        <w:t>a</w:t>
      </w:r>
      <w:r w:rsidR="00FD2380">
        <w:t xml:space="preserve"> organisation</w:t>
      </w:r>
      <w:r w:rsidR="009C0D8D">
        <w:t>er</w:t>
      </w:r>
      <w:r w:rsidR="00FD2380">
        <w:t>.</w:t>
      </w:r>
    </w:p>
    <w:p w14:paraId="4EE42D0B" w14:textId="77777777" w:rsidR="00937BC9" w:rsidRDefault="00937BC9" w:rsidP="005A162A"/>
    <w:p w14:paraId="22A0E281" w14:textId="77777777" w:rsidR="00937BC9" w:rsidRDefault="00937BC9" w:rsidP="00937BC9">
      <w:pPr>
        <w:pStyle w:val="Rubrik3"/>
      </w:pPr>
      <w:bookmarkStart w:id="38" w:name="_Toc113972138"/>
      <w:r>
        <w:lastRenderedPageBreak/>
        <w:t>Sammanfattning adressering</w:t>
      </w:r>
      <w:bookmarkEnd w:id="38"/>
    </w:p>
    <w:p w14:paraId="111E2ABC" w14:textId="77777777" w:rsidR="00937BC9" w:rsidRPr="00937BC9" w:rsidRDefault="00937BC9" w:rsidP="00937BC9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10"/>
        <w:gridCol w:w="6096"/>
      </w:tblGrid>
      <w:tr w:rsidR="00937BC9" w:rsidRPr="003F45DF" w14:paraId="09AFF603" w14:textId="77777777" w:rsidTr="00937BC9">
        <w:tc>
          <w:tcPr>
            <w:tcW w:w="3210" w:type="dxa"/>
            <w:shd w:val="clear" w:color="auto" w:fill="D9D9D9" w:themeFill="background1" w:themeFillShade="D9"/>
          </w:tcPr>
          <w:p w14:paraId="4D5A26CB" w14:textId="77777777" w:rsidR="00937BC9" w:rsidRPr="003F45DF" w:rsidRDefault="00937BC9" w:rsidP="00D97A25">
            <w:pPr>
              <w:rPr>
                <w:b/>
              </w:rPr>
            </w:pPr>
            <w:r>
              <w:rPr>
                <w:b/>
              </w:rPr>
              <w:t>Åtkomst till utbud av</w:t>
            </w:r>
            <w:r w:rsidRPr="003F45DF">
              <w:rPr>
                <w:b/>
              </w:rPr>
              <w:t xml:space="preserve"> </w:t>
            </w:r>
            <w:r>
              <w:rPr>
                <w:b/>
              </w:rPr>
              <w:t>vårdtjänster</w:t>
            </w:r>
          </w:p>
        </w:tc>
        <w:tc>
          <w:tcPr>
            <w:tcW w:w="6096" w:type="dxa"/>
            <w:shd w:val="clear" w:color="auto" w:fill="D9D9D9" w:themeFill="background1" w:themeFillShade="D9"/>
          </w:tcPr>
          <w:p w14:paraId="168F11F1" w14:textId="77777777" w:rsidR="00937BC9" w:rsidRPr="003F45DF" w:rsidRDefault="00937BC9" w:rsidP="00D97A25">
            <w:pPr>
              <w:rPr>
                <w:b/>
              </w:rPr>
            </w:pPr>
            <w:r w:rsidRPr="003F45DF">
              <w:rPr>
                <w:b/>
              </w:rPr>
              <w:t>Logisk adress</w:t>
            </w:r>
          </w:p>
        </w:tc>
      </w:tr>
      <w:tr w:rsidR="00937BC9" w:rsidRPr="00E146AE" w14:paraId="57F2240A" w14:textId="77777777" w:rsidTr="00937BC9">
        <w:tc>
          <w:tcPr>
            <w:tcW w:w="3210" w:type="dxa"/>
          </w:tcPr>
          <w:p w14:paraId="3E7D920E" w14:textId="77777777" w:rsidR="00937BC9" w:rsidRPr="00E146AE" w:rsidRDefault="008A5AA4" w:rsidP="00D97A25">
            <w:proofErr w:type="spellStart"/>
            <w:r>
              <w:t>GetOfferingCatalogues</w:t>
            </w:r>
            <w:proofErr w:type="spellEnd"/>
          </w:p>
        </w:tc>
        <w:tc>
          <w:tcPr>
            <w:tcW w:w="6096" w:type="dxa"/>
          </w:tcPr>
          <w:p w14:paraId="7258E911" w14:textId="77777777" w:rsidR="00937BC9" w:rsidRPr="00943580" w:rsidRDefault="00937BC9" w:rsidP="005050D2">
            <w:r w:rsidRPr="00E146AE">
              <w:t>Ineras HSA-id</w:t>
            </w:r>
            <w:r>
              <w:t xml:space="preserve">: </w:t>
            </w:r>
            <w:r w:rsidR="005050D2">
              <w:t xml:space="preserve">SE165565594230-1000 </w:t>
            </w:r>
          </w:p>
        </w:tc>
      </w:tr>
      <w:tr w:rsidR="00937BC9" w:rsidRPr="00E146AE" w14:paraId="26A5A04B" w14:textId="77777777" w:rsidTr="00937BC9">
        <w:tc>
          <w:tcPr>
            <w:tcW w:w="3210" w:type="dxa"/>
          </w:tcPr>
          <w:p w14:paraId="7F5D7F00" w14:textId="3E35DB04" w:rsidR="00937BC9" w:rsidRPr="00E146AE" w:rsidRDefault="00937BC9" w:rsidP="00D97A25">
            <w:r w:rsidRPr="00E146AE">
              <w:t xml:space="preserve">För en </w:t>
            </w:r>
            <w:r w:rsidR="00DD6E3D">
              <w:t xml:space="preserve">specifik </w:t>
            </w:r>
            <w:r w:rsidR="004C08ED">
              <w:t>katalog</w:t>
            </w:r>
            <w:r w:rsidR="00DD6E3D">
              <w:t>ansvarig organisation</w:t>
            </w:r>
          </w:p>
        </w:tc>
        <w:tc>
          <w:tcPr>
            <w:tcW w:w="6096" w:type="dxa"/>
          </w:tcPr>
          <w:p w14:paraId="40DE2E5E" w14:textId="77777777" w:rsidR="00937BC9" w:rsidRPr="00E146AE" w:rsidRDefault="00DD6E3D" w:rsidP="00D97A25">
            <w:r>
              <w:t xml:space="preserve">Den logiska adress som ges vid slagning mot </w:t>
            </w:r>
            <w:proofErr w:type="spellStart"/>
            <w:r>
              <w:t>Get</w:t>
            </w:r>
            <w:r w:rsidR="008A5AA4">
              <w:t>OfferingCatalogues</w:t>
            </w:r>
            <w:proofErr w:type="spellEnd"/>
          </w:p>
        </w:tc>
      </w:tr>
    </w:tbl>
    <w:p w14:paraId="3B033669" w14:textId="77777777" w:rsidR="00937BC9" w:rsidRPr="00937BC9" w:rsidRDefault="00937BC9" w:rsidP="00937BC9"/>
    <w:p w14:paraId="054B39D5" w14:textId="77777777" w:rsidR="0039481C" w:rsidRDefault="0039481C" w:rsidP="0039481C">
      <w:pPr>
        <w:rPr>
          <w:highlight w:val="yellow"/>
        </w:rPr>
      </w:pPr>
    </w:p>
    <w:p w14:paraId="31F65222" w14:textId="77777777" w:rsidR="0039481C" w:rsidRPr="000F72A4" w:rsidRDefault="0039481C" w:rsidP="0039481C">
      <w:pPr>
        <w:pStyle w:val="Rubrik2"/>
      </w:pPr>
      <w:bookmarkStart w:id="39" w:name="_Toc357754850"/>
      <w:bookmarkStart w:id="40" w:name="_Toc243452555"/>
      <w:bookmarkStart w:id="41" w:name="_Toc113972139"/>
      <w:r w:rsidRPr="000F72A4">
        <w:t>Aggregering och engagemangsindex</w:t>
      </w:r>
      <w:bookmarkEnd w:id="39"/>
      <w:bookmarkEnd w:id="40"/>
      <w:bookmarkEnd w:id="41"/>
    </w:p>
    <w:p w14:paraId="51B9AD34" w14:textId="77777777" w:rsidR="005A162A" w:rsidRDefault="000F27DE" w:rsidP="005A162A">
      <w:r>
        <w:t>Ej tillämpbart för denna tjänstedomän.</w:t>
      </w:r>
    </w:p>
    <w:p w14:paraId="5B368F56" w14:textId="74D6CEEA" w:rsidR="005E7263" w:rsidRDefault="000F27DE" w:rsidP="005A162A">
      <w:r>
        <w:t xml:space="preserve">I de fall tjänstekonsument söker aggregerad information av utbud som erbjuds </w:t>
      </w:r>
      <w:r w:rsidR="0033342E">
        <w:t xml:space="preserve">från olika </w:t>
      </w:r>
      <w:r w:rsidR="008F1446">
        <w:t>katalog</w:t>
      </w:r>
      <w:r w:rsidR="0033342E">
        <w:t>ansvarig</w:t>
      </w:r>
      <w:r w:rsidR="009C0D8D">
        <w:t>a</w:t>
      </w:r>
      <w:r w:rsidR="0033342E">
        <w:t xml:space="preserve"> organisationer</w:t>
      </w:r>
      <w:r>
        <w:t xml:space="preserve">, används tjänsten </w:t>
      </w:r>
      <w:proofErr w:type="spellStart"/>
      <w:r>
        <w:t>G</w:t>
      </w:r>
      <w:r w:rsidR="00FA1FB6">
        <w:t>et</w:t>
      </w:r>
      <w:r w:rsidR="008A5AA4">
        <w:t>OfferingCatalogues</w:t>
      </w:r>
      <w:proofErr w:type="spellEnd"/>
      <w:r w:rsidR="00FA1FB6">
        <w:t xml:space="preserve"> enligt ovan. Tjänstekonsumenten använder sedan tjänsten </w:t>
      </w:r>
      <w:proofErr w:type="spellStart"/>
      <w:r w:rsidR="002862FB">
        <w:t>Get</w:t>
      </w:r>
      <w:r w:rsidR="002862FB" w:rsidRPr="00B13ACD">
        <w:t>CareServiceOfferings</w:t>
      </w:r>
      <w:proofErr w:type="spellEnd"/>
      <w:r w:rsidR="002862FB">
        <w:t xml:space="preserve"> </w:t>
      </w:r>
      <w:r w:rsidR="00FA1FB6">
        <w:t>för att hämta utbud</w:t>
      </w:r>
      <w:r w:rsidR="00754334">
        <w:t>sinformation</w:t>
      </w:r>
      <w:r w:rsidR="00FA1FB6">
        <w:t xml:space="preserve"> hos de </w:t>
      </w:r>
      <w:r w:rsidR="002100FD">
        <w:t>katalog</w:t>
      </w:r>
      <w:r w:rsidR="00FA1FB6">
        <w:t>ansvariga organisationerna och</w:t>
      </w:r>
      <w:r>
        <w:t xml:space="preserve"> </w:t>
      </w:r>
      <w:r w:rsidR="00FA1FB6">
        <w:t xml:space="preserve">svaren </w:t>
      </w:r>
      <w:r>
        <w:t>aggregeras av konsumenten själv på ett för ändamålet meningsfullt sätt.</w:t>
      </w:r>
    </w:p>
    <w:p w14:paraId="6FCCD394" w14:textId="77777777" w:rsidR="005E7263" w:rsidRDefault="005E7263">
      <w:pPr>
        <w:spacing w:line="240" w:lineRule="auto"/>
      </w:pPr>
      <w:r>
        <w:br w:type="page"/>
      </w:r>
    </w:p>
    <w:p w14:paraId="5725C236" w14:textId="77777777" w:rsidR="0039481C" w:rsidRDefault="0039481C" w:rsidP="0039481C">
      <w:pPr>
        <w:rPr>
          <w:color w:val="4F81BD" w:themeColor="accent1"/>
        </w:rPr>
      </w:pPr>
    </w:p>
    <w:p w14:paraId="5E988801" w14:textId="77777777" w:rsidR="00CB5B42" w:rsidRDefault="00CB5B42" w:rsidP="00CB5B42">
      <w:pPr>
        <w:pStyle w:val="Rubrik1"/>
      </w:pPr>
      <w:bookmarkStart w:id="42" w:name="_Toc224960921"/>
      <w:bookmarkStart w:id="43" w:name="_Toc357754852"/>
      <w:bookmarkStart w:id="44" w:name="_Toc243452557"/>
      <w:bookmarkStart w:id="45" w:name="_Toc450812201"/>
      <w:bookmarkStart w:id="46" w:name="_Toc113972140"/>
      <w:r>
        <w:t>Tjänstedomänens krav och regler</w:t>
      </w:r>
      <w:bookmarkEnd w:id="42"/>
      <w:bookmarkEnd w:id="43"/>
      <w:bookmarkEnd w:id="44"/>
      <w:bookmarkEnd w:id="45"/>
      <w:bookmarkEnd w:id="46"/>
    </w:p>
    <w:p w14:paraId="1CA667E8" w14:textId="77777777" w:rsidR="00CB5B42" w:rsidRDefault="00CB5B42" w:rsidP="00CB5B42">
      <w:r>
        <w:t>Dessa gäller alla tjänstekontrakt i hela tjänstedomänen om inte undantag görs för specifika tjänstekontrakt senare i dokumentet.</w:t>
      </w:r>
    </w:p>
    <w:p w14:paraId="36ECE515" w14:textId="77777777" w:rsidR="00CB5B42" w:rsidRDefault="00CB5B42" w:rsidP="00CB5B42"/>
    <w:p w14:paraId="391D1A24" w14:textId="77777777" w:rsidR="00CB5B42" w:rsidRDefault="00CB5B42" w:rsidP="00CB5B42">
      <w:pPr>
        <w:pStyle w:val="Rubrik2"/>
      </w:pPr>
      <w:bookmarkStart w:id="47" w:name="_Toc357754853"/>
      <w:bookmarkStart w:id="48" w:name="_Toc243452558"/>
      <w:bookmarkStart w:id="49" w:name="_Toc450812202"/>
      <w:bookmarkStart w:id="50" w:name="_Toc113972141"/>
      <w:r>
        <w:t>Informationssäkerhet och juridik</w:t>
      </w:r>
      <w:bookmarkEnd w:id="47"/>
      <w:bookmarkEnd w:id="48"/>
      <w:bookmarkEnd w:id="49"/>
      <w:bookmarkEnd w:id="50"/>
    </w:p>
    <w:p w14:paraId="2C80A3CE" w14:textId="26355C6B" w:rsidR="00CB5B42" w:rsidRPr="00D17692" w:rsidRDefault="00CB5B42" w:rsidP="00CB5B42">
      <w:r w:rsidRPr="00D17692">
        <w:t>Se informationsspecifikationen</w:t>
      </w:r>
      <w:r w:rsidR="00EE7D37">
        <w:t xml:space="preserve"> [</w:t>
      </w:r>
      <w:r w:rsidR="00B04486">
        <w:t>R9</w:t>
      </w:r>
      <w:r w:rsidR="00EE7D37">
        <w:t>]</w:t>
      </w:r>
      <w:r w:rsidRPr="00D17692">
        <w:t>.</w:t>
      </w:r>
    </w:p>
    <w:p w14:paraId="5E18EFAC" w14:textId="77777777" w:rsidR="00CB5B42" w:rsidRPr="00DE75E6" w:rsidRDefault="00CB5B42" w:rsidP="00CB5B42">
      <w:pPr>
        <w:rPr>
          <w:highlight w:val="yellow"/>
        </w:rPr>
      </w:pPr>
    </w:p>
    <w:p w14:paraId="7DAF9184" w14:textId="5E09DEAF" w:rsidR="00CB5B42" w:rsidRDefault="00CB5B42" w:rsidP="00CB5B42">
      <w:pPr>
        <w:pStyle w:val="Rubrik2"/>
      </w:pPr>
      <w:bookmarkStart w:id="51" w:name="_Toc243452559"/>
      <w:bookmarkStart w:id="52" w:name="_Toc450812203"/>
      <w:bookmarkStart w:id="53" w:name="_Toc113972142"/>
      <w:r>
        <w:t>Icke</w:t>
      </w:r>
      <w:r w:rsidR="00E4240F">
        <w:t>-</w:t>
      </w:r>
      <w:r>
        <w:t>funktionella krav</w:t>
      </w:r>
      <w:bookmarkEnd w:id="51"/>
      <w:bookmarkEnd w:id="52"/>
      <w:bookmarkEnd w:id="53"/>
    </w:p>
    <w:p w14:paraId="536E74B4" w14:textId="77777777" w:rsidR="00CB5B42" w:rsidRPr="00711B1C" w:rsidRDefault="00CB5B42" w:rsidP="00CB5B42">
      <w:pPr>
        <w:rPr>
          <w:color w:val="000000" w:themeColor="text1"/>
        </w:rPr>
      </w:pPr>
    </w:p>
    <w:p w14:paraId="4F80120E" w14:textId="3BB0C63A" w:rsidR="00CB5B42" w:rsidRDefault="00CB5B42" w:rsidP="00CB5B42">
      <w:pPr>
        <w:pStyle w:val="Rubrik3"/>
      </w:pPr>
      <w:bookmarkStart w:id="54" w:name="_Toc243452560"/>
      <w:bookmarkStart w:id="55" w:name="_Toc450812204"/>
      <w:bookmarkStart w:id="56" w:name="_Toc113972143"/>
      <w:r>
        <w:t>SLA</w:t>
      </w:r>
      <w:r w:rsidR="00E4240F">
        <w:t>-</w:t>
      </w:r>
      <w:r>
        <w:t>krav</w:t>
      </w:r>
      <w:bookmarkEnd w:id="54"/>
      <w:bookmarkEnd w:id="55"/>
      <w:bookmarkEnd w:id="56"/>
    </w:p>
    <w:p w14:paraId="7F4175CE" w14:textId="77777777" w:rsidR="00D12563" w:rsidRPr="00293EB6" w:rsidRDefault="00A211CA" w:rsidP="00D12563">
      <w:r w:rsidRPr="00A211CA">
        <w:t xml:space="preserve"> </w:t>
      </w:r>
      <w:r w:rsidR="00D12563" w:rsidRPr="00293EB6">
        <w:t xml:space="preserve">Följande SLA-krav gäller för producenter av tjänstekontraktet </w:t>
      </w:r>
      <w:proofErr w:type="spellStart"/>
      <w:r w:rsidR="00D12563" w:rsidRPr="00293EB6">
        <w:t>GetCareServiceOfferings</w:t>
      </w:r>
      <w:proofErr w:type="spellEnd"/>
      <w:r w:rsidR="00D12563" w:rsidRPr="00293EB6">
        <w:t>.</w:t>
      </w:r>
    </w:p>
    <w:tbl>
      <w:tblPr>
        <w:tblW w:w="96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4154"/>
        <w:gridCol w:w="3266"/>
      </w:tblGrid>
      <w:tr w:rsidR="00D12563" w:rsidRPr="00293EB6" w14:paraId="22C52507" w14:textId="77777777" w:rsidTr="00D12563">
        <w:tc>
          <w:tcPr>
            <w:tcW w:w="2268" w:type="dxa"/>
            <w:shd w:val="clear" w:color="auto" w:fill="F2F2F2"/>
          </w:tcPr>
          <w:p w14:paraId="0D514E0F" w14:textId="77777777" w:rsidR="00D12563" w:rsidRPr="00293EB6" w:rsidRDefault="00D12563" w:rsidP="00D12563">
            <w:pPr>
              <w:rPr>
                <w:b/>
              </w:rPr>
            </w:pPr>
            <w:r w:rsidRPr="00293EB6">
              <w:rPr>
                <w:b/>
              </w:rPr>
              <w:t>Kategori</w:t>
            </w:r>
          </w:p>
        </w:tc>
        <w:tc>
          <w:tcPr>
            <w:tcW w:w="4154" w:type="dxa"/>
            <w:shd w:val="clear" w:color="auto" w:fill="F2F2F2"/>
          </w:tcPr>
          <w:p w14:paraId="032C506C" w14:textId="77777777" w:rsidR="00D12563" w:rsidRPr="00293EB6" w:rsidRDefault="00D12563" w:rsidP="00D12563">
            <w:pPr>
              <w:rPr>
                <w:b/>
              </w:rPr>
            </w:pPr>
            <w:r w:rsidRPr="00293EB6">
              <w:rPr>
                <w:b/>
              </w:rPr>
              <w:t>Värde</w:t>
            </w:r>
          </w:p>
        </w:tc>
        <w:tc>
          <w:tcPr>
            <w:tcW w:w="3266" w:type="dxa"/>
            <w:shd w:val="clear" w:color="auto" w:fill="F2F2F2"/>
          </w:tcPr>
          <w:p w14:paraId="5615F0D6" w14:textId="77777777" w:rsidR="00D12563" w:rsidRPr="00293EB6" w:rsidRDefault="00D12563" w:rsidP="00D12563">
            <w:pPr>
              <w:rPr>
                <w:b/>
              </w:rPr>
            </w:pPr>
            <w:r w:rsidRPr="00293EB6">
              <w:rPr>
                <w:b/>
              </w:rPr>
              <w:t>Beskrivning</w:t>
            </w:r>
          </w:p>
        </w:tc>
      </w:tr>
      <w:tr w:rsidR="00D12563" w:rsidRPr="00293EB6" w14:paraId="3E27038C" w14:textId="77777777" w:rsidTr="00D12563">
        <w:tc>
          <w:tcPr>
            <w:tcW w:w="2268" w:type="dxa"/>
          </w:tcPr>
          <w:p w14:paraId="002A3B83" w14:textId="77777777" w:rsidR="00D12563" w:rsidRPr="00293EB6" w:rsidRDefault="00D12563" w:rsidP="00D12563">
            <w:r w:rsidRPr="00293EB6">
              <w:t>Svarstid</w:t>
            </w:r>
          </w:p>
        </w:tc>
        <w:tc>
          <w:tcPr>
            <w:tcW w:w="4154" w:type="dxa"/>
          </w:tcPr>
          <w:p w14:paraId="6F39CC61" w14:textId="600C00DB" w:rsidR="00D12563" w:rsidRPr="00293EB6" w:rsidRDefault="00D12563" w:rsidP="00D12563">
            <w:proofErr w:type="gramStart"/>
            <w:r w:rsidRPr="00293EB6">
              <w:t>&lt; 150</w:t>
            </w:r>
            <w:proofErr w:type="gramEnd"/>
            <w:r w:rsidR="00727107">
              <w:t xml:space="preserve"> </w:t>
            </w:r>
            <w:proofErr w:type="spellStart"/>
            <w:r w:rsidRPr="00293EB6">
              <w:t>ms</w:t>
            </w:r>
            <w:proofErr w:type="spellEnd"/>
            <w:r w:rsidRPr="00293EB6">
              <w:t xml:space="preserve"> </w:t>
            </w:r>
          </w:p>
        </w:tc>
        <w:tc>
          <w:tcPr>
            <w:tcW w:w="3266" w:type="dxa"/>
          </w:tcPr>
          <w:p w14:paraId="1762A37F" w14:textId="77777777" w:rsidR="00D12563" w:rsidRPr="00293EB6" w:rsidRDefault="00D12563" w:rsidP="00D12563">
            <w:r w:rsidRPr="00293EB6">
              <w:t>för anrop som returnerar &lt;= 10 poster</w:t>
            </w:r>
          </w:p>
        </w:tc>
      </w:tr>
      <w:tr w:rsidR="00D12563" w:rsidRPr="00293EB6" w14:paraId="3DDE8D23" w14:textId="77777777" w:rsidTr="00D12563">
        <w:tc>
          <w:tcPr>
            <w:tcW w:w="2268" w:type="dxa"/>
          </w:tcPr>
          <w:p w14:paraId="79BFE57A" w14:textId="77777777" w:rsidR="00D12563" w:rsidRPr="00293EB6" w:rsidRDefault="00D12563" w:rsidP="00D12563">
            <w:r w:rsidRPr="00293EB6">
              <w:t>Svarstid</w:t>
            </w:r>
          </w:p>
        </w:tc>
        <w:tc>
          <w:tcPr>
            <w:tcW w:w="4154" w:type="dxa"/>
          </w:tcPr>
          <w:p w14:paraId="51D36E6F" w14:textId="4789C2C6" w:rsidR="00D12563" w:rsidRPr="00293EB6" w:rsidRDefault="00D12563" w:rsidP="00D12563">
            <w:proofErr w:type="gramStart"/>
            <w:r w:rsidRPr="00293EB6">
              <w:t>&lt; 1</w:t>
            </w:r>
            <w:proofErr w:type="gramEnd"/>
            <w:r w:rsidR="00727107">
              <w:t xml:space="preserve"> </w:t>
            </w:r>
            <w:r w:rsidRPr="00293EB6">
              <w:t xml:space="preserve">s </w:t>
            </w:r>
          </w:p>
        </w:tc>
        <w:tc>
          <w:tcPr>
            <w:tcW w:w="3266" w:type="dxa"/>
          </w:tcPr>
          <w:p w14:paraId="37406E91" w14:textId="77777777" w:rsidR="00D12563" w:rsidRPr="00293EB6" w:rsidRDefault="00D12563" w:rsidP="00D12563">
            <w:r w:rsidRPr="00293EB6">
              <w:t>för anrop som returnerar &lt;= 100 poster</w:t>
            </w:r>
          </w:p>
        </w:tc>
      </w:tr>
      <w:tr w:rsidR="00D12563" w:rsidRPr="00293EB6" w14:paraId="073BF262" w14:textId="77777777" w:rsidTr="00D12563">
        <w:tc>
          <w:tcPr>
            <w:tcW w:w="2268" w:type="dxa"/>
          </w:tcPr>
          <w:p w14:paraId="1DD9571A" w14:textId="77777777" w:rsidR="00D12563" w:rsidRPr="00293EB6" w:rsidRDefault="00D12563" w:rsidP="00D12563">
            <w:r w:rsidRPr="00293EB6">
              <w:t>Svarstid</w:t>
            </w:r>
          </w:p>
        </w:tc>
        <w:tc>
          <w:tcPr>
            <w:tcW w:w="4154" w:type="dxa"/>
          </w:tcPr>
          <w:p w14:paraId="35EF3CB0" w14:textId="0B021161" w:rsidR="00D12563" w:rsidRPr="00293EB6" w:rsidRDefault="00D12563" w:rsidP="00D12563">
            <w:proofErr w:type="gramStart"/>
            <w:r w:rsidRPr="00293EB6">
              <w:t>&lt; 5</w:t>
            </w:r>
            <w:proofErr w:type="gramEnd"/>
            <w:r w:rsidR="00727107">
              <w:t xml:space="preserve"> </w:t>
            </w:r>
            <w:r w:rsidRPr="00293EB6">
              <w:t>s</w:t>
            </w:r>
          </w:p>
        </w:tc>
        <w:tc>
          <w:tcPr>
            <w:tcW w:w="3266" w:type="dxa"/>
          </w:tcPr>
          <w:p w14:paraId="35F80747" w14:textId="77777777" w:rsidR="00D12563" w:rsidRPr="00293EB6" w:rsidRDefault="00D12563" w:rsidP="00D12563">
            <w:r w:rsidRPr="00293EB6">
              <w:t xml:space="preserve">för anrop som </w:t>
            </w:r>
            <w:proofErr w:type="gramStart"/>
            <w:r w:rsidRPr="00293EB6">
              <w:t>returnerar &gt;</w:t>
            </w:r>
            <w:proofErr w:type="gramEnd"/>
            <w:r w:rsidRPr="00293EB6">
              <w:t xml:space="preserve"> 100 poster &lt;= 1000</w:t>
            </w:r>
          </w:p>
        </w:tc>
      </w:tr>
      <w:tr w:rsidR="00D12563" w:rsidRPr="00293EB6" w14:paraId="1476AC5E" w14:textId="77777777" w:rsidTr="00D12563">
        <w:tc>
          <w:tcPr>
            <w:tcW w:w="2268" w:type="dxa"/>
          </w:tcPr>
          <w:p w14:paraId="21CE46EF" w14:textId="77777777" w:rsidR="00D12563" w:rsidRPr="00293EB6" w:rsidRDefault="00D12563" w:rsidP="00D12563">
            <w:r w:rsidRPr="00293EB6">
              <w:t>Svarstid</w:t>
            </w:r>
          </w:p>
        </w:tc>
        <w:tc>
          <w:tcPr>
            <w:tcW w:w="4154" w:type="dxa"/>
          </w:tcPr>
          <w:p w14:paraId="0184148C" w14:textId="69617BD8" w:rsidR="00D12563" w:rsidRPr="00293EB6" w:rsidRDefault="00D12563" w:rsidP="00D12563">
            <w:r w:rsidRPr="00293EB6">
              <w:t>&lt;15</w:t>
            </w:r>
            <w:r w:rsidR="00727107">
              <w:t xml:space="preserve"> </w:t>
            </w:r>
            <w:r w:rsidRPr="00293EB6">
              <w:t>s</w:t>
            </w:r>
          </w:p>
        </w:tc>
        <w:tc>
          <w:tcPr>
            <w:tcW w:w="3266" w:type="dxa"/>
          </w:tcPr>
          <w:p w14:paraId="4314EA8B" w14:textId="77777777" w:rsidR="00D12563" w:rsidRPr="00293EB6" w:rsidRDefault="00D12563" w:rsidP="00D12563">
            <w:r w:rsidRPr="00293EB6">
              <w:t xml:space="preserve">För anrop som </w:t>
            </w:r>
            <w:proofErr w:type="gramStart"/>
            <w:r w:rsidRPr="00293EB6">
              <w:t>returnerar &gt;</w:t>
            </w:r>
            <w:proofErr w:type="gramEnd"/>
            <w:r w:rsidRPr="00293EB6">
              <w:t>= 1000 poster</w:t>
            </w:r>
          </w:p>
        </w:tc>
      </w:tr>
      <w:tr w:rsidR="00D12563" w:rsidRPr="00293EB6" w14:paraId="753C375F" w14:textId="77777777" w:rsidTr="00D12563">
        <w:tc>
          <w:tcPr>
            <w:tcW w:w="2268" w:type="dxa"/>
          </w:tcPr>
          <w:p w14:paraId="27BF573C" w14:textId="77777777" w:rsidR="00D12563" w:rsidRPr="00293EB6" w:rsidRDefault="00D12563" w:rsidP="00D12563">
            <w:r w:rsidRPr="00293EB6">
              <w:t>Tillgänglighet</w:t>
            </w:r>
          </w:p>
        </w:tc>
        <w:tc>
          <w:tcPr>
            <w:tcW w:w="4154" w:type="dxa"/>
          </w:tcPr>
          <w:p w14:paraId="72825E67" w14:textId="6316C5FD" w:rsidR="00D12563" w:rsidRPr="00293EB6" w:rsidRDefault="00B27865" w:rsidP="00D12563">
            <w:r>
              <w:t>Dygnet runt</w:t>
            </w:r>
            <w:r w:rsidR="0021129D">
              <w:t xml:space="preserve"> alla dagar i veckan</w:t>
            </w:r>
            <w:r w:rsidR="00D12563" w:rsidRPr="00293EB6">
              <w:t>, 99,5</w:t>
            </w:r>
            <w:r w:rsidR="00A358CF">
              <w:t xml:space="preserve"> </w:t>
            </w:r>
            <w:r w:rsidR="00D12563" w:rsidRPr="00293EB6">
              <w:t>%</w:t>
            </w:r>
          </w:p>
        </w:tc>
        <w:tc>
          <w:tcPr>
            <w:tcW w:w="3266" w:type="dxa"/>
          </w:tcPr>
          <w:p w14:paraId="0E6C8BCF" w14:textId="77777777" w:rsidR="00D12563" w:rsidRPr="00293EB6" w:rsidRDefault="00D12563" w:rsidP="00D12563"/>
        </w:tc>
      </w:tr>
      <w:tr w:rsidR="00D12563" w:rsidRPr="00293EB6" w14:paraId="570DD43E" w14:textId="77777777" w:rsidTr="00D12563">
        <w:tc>
          <w:tcPr>
            <w:tcW w:w="2268" w:type="dxa"/>
          </w:tcPr>
          <w:p w14:paraId="22253A0A" w14:textId="77777777" w:rsidR="00D12563" w:rsidRPr="00293EB6" w:rsidRDefault="00D12563" w:rsidP="00D12563">
            <w:r w:rsidRPr="00293EB6">
              <w:t>Last</w:t>
            </w:r>
          </w:p>
        </w:tc>
        <w:tc>
          <w:tcPr>
            <w:tcW w:w="4154" w:type="dxa"/>
          </w:tcPr>
          <w:p w14:paraId="0930554C" w14:textId="77777777" w:rsidR="00D12563" w:rsidRPr="00293EB6" w:rsidRDefault="00D12563" w:rsidP="00D12563">
            <w:r w:rsidRPr="00293EB6">
              <w:t>10 transaktioner per sekund</w:t>
            </w:r>
          </w:p>
        </w:tc>
        <w:tc>
          <w:tcPr>
            <w:tcW w:w="3266" w:type="dxa"/>
          </w:tcPr>
          <w:p w14:paraId="1E44F8E9" w14:textId="77777777" w:rsidR="00D12563" w:rsidRPr="00293EB6" w:rsidRDefault="00D12563" w:rsidP="00D12563"/>
        </w:tc>
      </w:tr>
      <w:tr w:rsidR="00D12563" w:rsidRPr="00293EB6" w14:paraId="5ABEA97E" w14:textId="77777777" w:rsidTr="00D12563">
        <w:tc>
          <w:tcPr>
            <w:tcW w:w="2268" w:type="dxa"/>
          </w:tcPr>
          <w:p w14:paraId="489420F2" w14:textId="77777777" w:rsidR="00D12563" w:rsidRPr="00293EB6" w:rsidRDefault="00D12563" w:rsidP="00D12563">
            <w:r w:rsidRPr="00293EB6">
              <w:t>Aktualitet</w:t>
            </w:r>
          </w:p>
        </w:tc>
        <w:tc>
          <w:tcPr>
            <w:tcW w:w="4154" w:type="dxa"/>
          </w:tcPr>
          <w:p w14:paraId="75C0B642" w14:textId="77777777" w:rsidR="00D12563" w:rsidRPr="00293EB6" w:rsidRDefault="00D12563" w:rsidP="00D12563">
            <w:r w:rsidRPr="00293EB6">
              <w:t>Ingen information får vara äldre än 80 timmar</w:t>
            </w:r>
          </w:p>
        </w:tc>
        <w:tc>
          <w:tcPr>
            <w:tcW w:w="3266" w:type="dxa"/>
          </w:tcPr>
          <w:p w14:paraId="7D1CF3B7" w14:textId="77777777" w:rsidR="00D12563" w:rsidRPr="00293EB6" w:rsidRDefault="00D12563" w:rsidP="00D12563"/>
        </w:tc>
      </w:tr>
    </w:tbl>
    <w:p w14:paraId="5F7923E8" w14:textId="77777777" w:rsidR="00D12563" w:rsidRPr="00293EB6" w:rsidRDefault="00D12563" w:rsidP="00D12563">
      <w:pPr>
        <w:spacing w:before="20" w:after="100" w:line="240" w:lineRule="auto"/>
        <w:rPr>
          <w:rFonts w:ascii="Times New Roman" w:eastAsia="Times New Roman" w:hAnsi="Times New Roman"/>
          <w:szCs w:val="24"/>
          <w:lang w:eastAsia="en-GB"/>
        </w:rPr>
      </w:pPr>
    </w:p>
    <w:p w14:paraId="45637304" w14:textId="77777777" w:rsidR="00D12563" w:rsidRPr="00293EB6" w:rsidRDefault="00D12563" w:rsidP="00D12563">
      <w:r w:rsidRPr="00293EB6">
        <w:t xml:space="preserve">Följande SLA-krav gäller för producenter av tjänstekontraktet </w:t>
      </w:r>
      <w:proofErr w:type="spellStart"/>
      <w:r w:rsidRPr="00293EB6">
        <w:t>GetOfferingCatalogues</w:t>
      </w:r>
      <w:proofErr w:type="spellEnd"/>
      <w:r w:rsidRPr="00293EB6">
        <w:t>.</w:t>
      </w:r>
    </w:p>
    <w:tbl>
      <w:tblPr>
        <w:tblW w:w="96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4154"/>
        <w:gridCol w:w="3266"/>
      </w:tblGrid>
      <w:tr w:rsidR="00D12563" w:rsidRPr="00293EB6" w14:paraId="2DBBF23D" w14:textId="77777777" w:rsidTr="00D12563">
        <w:tc>
          <w:tcPr>
            <w:tcW w:w="2268" w:type="dxa"/>
            <w:shd w:val="clear" w:color="auto" w:fill="F2F2F2"/>
          </w:tcPr>
          <w:p w14:paraId="13404456" w14:textId="77777777" w:rsidR="00D12563" w:rsidRPr="00293EB6" w:rsidRDefault="00D12563" w:rsidP="00D12563">
            <w:pPr>
              <w:rPr>
                <w:b/>
              </w:rPr>
            </w:pPr>
            <w:r w:rsidRPr="00293EB6">
              <w:rPr>
                <w:b/>
              </w:rPr>
              <w:t>Kategori</w:t>
            </w:r>
          </w:p>
        </w:tc>
        <w:tc>
          <w:tcPr>
            <w:tcW w:w="4154" w:type="dxa"/>
            <w:shd w:val="clear" w:color="auto" w:fill="F2F2F2"/>
          </w:tcPr>
          <w:p w14:paraId="238A4F97" w14:textId="77777777" w:rsidR="00D12563" w:rsidRPr="00293EB6" w:rsidRDefault="00D12563" w:rsidP="00D12563">
            <w:pPr>
              <w:rPr>
                <w:b/>
              </w:rPr>
            </w:pPr>
            <w:r w:rsidRPr="00293EB6">
              <w:rPr>
                <w:b/>
              </w:rPr>
              <w:t>Värde</w:t>
            </w:r>
          </w:p>
        </w:tc>
        <w:tc>
          <w:tcPr>
            <w:tcW w:w="3266" w:type="dxa"/>
            <w:shd w:val="clear" w:color="auto" w:fill="F2F2F2"/>
          </w:tcPr>
          <w:p w14:paraId="0C1C1E1D" w14:textId="77777777" w:rsidR="00D12563" w:rsidRPr="00293EB6" w:rsidRDefault="00D12563" w:rsidP="00D12563">
            <w:pPr>
              <w:rPr>
                <w:b/>
              </w:rPr>
            </w:pPr>
            <w:r w:rsidRPr="00293EB6">
              <w:rPr>
                <w:b/>
              </w:rPr>
              <w:t>Beskrivning</w:t>
            </w:r>
          </w:p>
        </w:tc>
      </w:tr>
      <w:tr w:rsidR="00D12563" w:rsidRPr="00293EB6" w14:paraId="32E69E41" w14:textId="77777777" w:rsidTr="00D12563">
        <w:tc>
          <w:tcPr>
            <w:tcW w:w="2268" w:type="dxa"/>
          </w:tcPr>
          <w:p w14:paraId="1E48CE60" w14:textId="77777777" w:rsidR="00D12563" w:rsidRPr="005E7263" w:rsidRDefault="00D12563" w:rsidP="00D12563">
            <w:r w:rsidRPr="005E7263">
              <w:t xml:space="preserve">Svarstid </w:t>
            </w:r>
          </w:p>
        </w:tc>
        <w:tc>
          <w:tcPr>
            <w:tcW w:w="4154" w:type="dxa"/>
          </w:tcPr>
          <w:p w14:paraId="6A2205E6" w14:textId="034DE9EB" w:rsidR="00D12563" w:rsidRPr="006F5842" w:rsidRDefault="00D12563" w:rsidP="00D12563">
            <w:proofErr w:type="gramStart"/>
            <w:r w:rsidRPr="00E72D49">
              <w:t>&lt; 1</w:t>
            </w:r>
            <w:proofErr w:type="gramEnd"/>
            <w:r w:rsidRPr="00E72D49">
              <w:t xml:space="preserve"> sekund för 95</w:t>
            </w:r>
            <w:r w:rsidR="005044B1" w:rsidRPr="006F5842">
              <w:t xml:space="preserve"> </w:t>
            </w:r>
            <w:r w:rsidRPr="006F5842">
              <w:t xml:space="preserve">% av alla anrop </w:t>
            </w:r>
          </w:p>
        </w:tc>
        <w:tc>
          <w:tcPr>
            <w:tcW w:w="3266" w:type="dxa"/>
          </w:tcPr>
          <w:p w14:paraId="36493E45" w14:textId="77777777" w:rsidR="00D12563" w:rsidRPr="00293EB6" w:rsidRDefault="00D12563" w:rsidP="00D12563"/>
        </w:tc>
      </w:tr>
      <w:tr w:rsidR="00D12563" w:rsidRPr="00293EB6" w14:paraId="0E9231B5" w14:textId="77777777" w:rsidTr="00D12563">
        <w:tc>
          <w:tcPr>
            <w:tcW w:w="2268" w:type="dxa"/>
          </w:tcPr>
          <w:p w14:paraId="5451FE80" w14:textId="77777777" w:rsidR="00D12563" w:rsidRPr="005E7263" w:rsidRDefault="00D12563" w:rsidP="00D12563">
            <w:r w:rsidRPr="005E7263">
              <w:t>Tillgänglighet</w:t>
            </w:r>
          </w:p>
        </w:tc>
        <w:tc>
          <w:tcPr>
            <w:tcW w:w="4154" w:type="dxa"/>
          </w:tcPr>
          <w:p w14:paraId="689D5B00" w14:textId="0C978F53" w:rsidR="00D12563" w:rsidRPr="005E7263" w:rsidRDefault="0021129D" w:rsidP="00D12563">
            <w:r w:rsidRPr="00020853">
              <w:t>Dygnet runt alla dagar i veckan</w:t>
            </w:r>
            <w:r w:rsidR="00D12563" w:rsidRPr="00020853">
              <w:t>,</w:t>
            </w:r>
            <w:r w:rsidR="00D12563" w:rsidRPr="005E7263">
              <w:t xml:space="preserve"> 99,5</w:t>
            </w:r>
            <w:r w:rsidR="005044B1" w:rsidRPr="005E7263">
              <w:t xml:space="preserve"> </w:t>
            </w:r>
            <w:r w:rsidR="00D12563" w:rsidRPr="005E7263">
              <w:t>%</w:t>
            </w:r>
          </w:p>
        </w:tc>
        <w:tc>
          <w:tcPr>
            <w:tcW w:w="3266" w:type="dxa"/>
          </w:tcPr>
          <w:p w14:paraId="77B8FB6B" w14:textId="77777777" w:rsidR="00D12563" w:rsidRPr="00293EB6" w:rsidRDefault="00D12563" w:rsidP="00D12563"/>
        </w:tc>
      </w:tr>
      <w:tr w:rsidR="00D12563" w:rsidRPr="00293EB6" w14:paraId="0154D941" w14:textId="77777777" w:rsidTr="00D12563">
        <w:tc>
          <w:tcPr>
            <w:tcW w:w="2268" w:type="dxa"/>
          </w:tcPr>
          <w:p w14:paraId="1989ADB8" w14:textId="77777777" w:rsidR="00D12563" w:rsidRPr="00293EB6" w:rsidRDefault="00D12563" w:rsidP="00D12563">
            <w:r w:rsidRPr="00293EB6">
              <w:t>Last</w:t>
            </w:r>
          </w:p>
        </w:tc>
        <w:tc>
          <w:tcPr>
            <w:tcW w:w="4154" w:type="dxa"/>
          </w:tcPr>
          <w:p w14:paraId="51DA31D3" w14:textId="77777777" w:rsidR="00D12563" w:rsidRPr="00293EB6" w:rsidRDefault="00D12563" w:rsidP="00D12563">
            <w:r w:rsidRPr="00293EB6">
              <w:t>10 transaktioner per sekund</w:t>
            </w:r>
          </w:p>
        </w:tc>
        <w:tc>
          <w:tcPr>
            <w:tcW w:w="3266" w:type="dxa"/>
          </w:tcPr>
          <w:p w14:paraId="3AB65E85" w14:textId="77777777" w:rsidR="00D12563" w:rsidRPr="00293EB6" w:rsidRDefault="00D12563" w:rsidP="00D12563"/>
        </w:tc>
      </w:tr>
      <w:tr w:rsidR="00D12563" w:rsidRPr="00293EB6" w14:paraId="43EB5997" w14:textId="77777777" w:rsidTr="00D12563">
        <w:tc>
          <w:tcPr>
            <w:tcW w:w="2268" w:type="dxa"/>
          </w:tcPr>
          <w:p w14:paraId="2F1F4A49" w14:textId="77777777" w:rsidR="00D12563" w:rsidRPr="00293EB6" w:rsidRDefault="00D12563" w:rsidP="00D12563">
            <w:r w:rsidRPr="00293EB6">
              <w:t>Aktualitet</w:t>
            </w:r>
          </w:p>
        </w:tc>
        <w:tc>
          <w:tcPr>
            <w:tcW w:w="4154" w:type="dxa"/>
          </w:tcPr>
          <w:p w14:paraId="5E71AAC9" w14:textId="77777777" w:rsidR="00D12563" w:rsidRPr="00293EB6" w:rsidRDefault="00D12563" w:rsidP="00D12563">
            <w:r w:rsidRPr="00293EB6">
              <w:t>Ingen information får vara äldre än 80 timmar</w:t>
            </w:r>
          </w:p>
        </w:tc>
        <w:tc>
          <w:tcPr>
            <w:tcW w:w="3266" w:type="dxa"/>
          </w:tcPr>
          <w:p w14:paraId="49B1C550" w14:textId="77777777" w:rsidR="00D12563" w:rsidRPr="00293EB6" w:rsidRDefault="00D12563" w:rsidP="00D12563"/>
        </w:tc>
      </w:tr>
    </w:tbl>
    <w:p w14:paraId="425F4CD0" w14:textId="77777777" w:rsidR="00D12563" w:rsidRDefault="00D12563" w:rsidP="0039481C">
      <w:pPr>
        <w:pStyle w:val="Brdtext"/>
      </w:pPr>
    </w:p>
    <w:p w14:paraId="5D12B03C" w14:textId="77777777" w:rsidR="0039481C" w:rsidRDefault="0039481C" w:rsidP="0039481C">
      <w:pPr>
        <w:pStyle w:val="Rubrik3"/>
      </w:pPr>
      <w:bookmarkStart w:id="57" w:name="_Toc243452561"/>
      <w:bookmarkStart w:id="58" w:name="_Toc113972144"/>
      <w:r>
        <w:lastRenderedPageBreak/>
        <w:t>Övriga krav</w:t>
      </w:r>
      <w:bookmarkEnd w:id="57"/>
      <w:bookmarkEnd w:id="58"/>
    </w:p>
    <w:p w14:paraId="30FFE47C" w14:textId="77777777" w:rsidR="0039481C" w:rsidRPr="007C5E55" w:rsidRDefault="0039481C" w:rsidP="0039481C"/>
    <w:p w14:paraId="63ED3818" w14:textId="77777777" w:rsidR="0039481C" w:rsidRDefault="0039481C" w:rsidP="0039481C">
      <w:pPr>
        <w:pStyle w:val="Rubrik2"/>
      </w:pPr>
      <w:bookmarkStart w:id="59" w:name="_Toc357754854"/>
      <w:bookmarkStart w:id="60" w:name="_Toc243452562"/>
      <w:bookmarkStart w:id="61" w:name="_Toc113972145"/>
      <w:bookmarkStart w:id="62" w:name="_Toc224960922"/>
      <w:bookmarkStart w:id="63" w:name="_Toc357754855"/>
      <w:bookmarkEnd w:id="12"/>
      <w:bookmarkEnd w:id="13"/>
      <w:bookmarkEnd w:id="14"/>
      <w:r>
        <w:t>Felhantering</w:t>
      </w:r>
      <w:bookmarkEnd w:id="59"/>
      <w:bookmarkEnd w:id="60"/>
      <w:bookmarkEnd w:id="61"/>
    </w:p>
    <w:p w14:paraId="1E8DE2C3" w14:textId="77777777" w:rsidR="00CB5B42" w:rsidRPr="00CB5B42" w:rsidRDefault="00CB5B42" w:rsidP="00CB5B42"/>
    <w:p w14:paraId="444117D9" w14:textId="77777777" w:rsidR="00CB5B42" w:rsidRDefault="00CB5B42" w:rsidP="00CB5B42">
      <w:pPr>
        <w:pStyle w:val="Rubrik3"/>
      </w:pPr>
      <w:bookmarkStart w:id="64" w:name="_Toc243452563"/>
      <w:bookmarkStart w:id="65" w:name="_Toc450812207"/>
      <w:bookmarkStart w:id="66" w:name="_Toc113972146"/>
      <w:bookmarkStart w:id="67" w:name="_Toc243452565"/>
      <w:r>
        <w:t>Krav på en tjänsteproducent</w:t>
      </w:r>
      <w:bookmarkEnd w:id="64"/>
      <w:bookmarkEnd w:id="65"/>
      <w:bookmarkEnd w:id="66"/>
    </w:p>
    <w:p w14:paraId="103CC4D7" w14:textId="77777777" w:rsidR="00CB5B42" w:rsidRDefault="00CB5B42" w:rsidP="00CB5B42">
      <w:pPr>
        <w:pStyle w:val="Rubrik4"/>
      </w:pPr>
      <w:r>
        <w:t xml:space="preserve">Logiska fel </w:t>
      </w:r>
    </w:p>
    <w:p w14:paraId="065819E4" w14:textId="5331DF0F" w:rsidR="00CB5B42" w:rsidRDefault="00CB5B42" w:rsidP="00CB5B42">
      <w:r>
        <w:t>V</w:t>
      </w:r>
      <w:r w:rsidRPr="00365624">
        <w:t xml:space="preserve">id ett logiskt fel ska </w:t>
      </w:r>
      <w:proofErr w:type="spellStart"/>
      <w:r w:rsidR="00494791">
        <w:t>resultCode</w:t>
      </w:r>
      <w:proofErr w:type="spellEnd"/>
      <w:r w:rsidR="00494791">
        <w:t xml:space="preserve"> sättas till ERROR. O</w:t>
      </w:r>
      <w:r w:rsidRPr="00365624">
        <w:t xml:space="preserve">m </w:t>
      </w:r>
      <w:proofErr w:type="spellStart"/>
      <w:r w:rsidR="00494791">
        <w:t>resultText</w:t>
      </w:r>
      <w:proofErr w:type="spellEnd"/>
      <w:r w:rsidRPr="00365624">
        <w:t xml:space="preserve"> innehåller ett meddelande så ska det vara sådant att det kan visas för en användare</w:t>
      </w:r>
      <w:r>
        <w:t>.</w:t>
      </w:r>
      <w:r w:rsidR="00477F66">
        <w:t xml:space="preserve"> Detta gäller dock enbart för skrivande/uppdaterande tjänster.</w:t>
      </w:r>
    </w:p>
    <w:p w14:paraId="7CE5F2A0" w14:textId="3B472E92" w:rsidR="00CB5B42" w:rsidRDefault="00CB5B42" w:rsidP="00CB5B42">
      <w:r>
        <w:t>Respektive kontrakt beskriver närmare vilka logiska fel som ska returneras.</w:t>
      </w:r>
    </w:p>
    <w:p w14:paraId="1C99EA2D" w14:textId="77777777" w:rsidR="00CB5B42" w:rsidRDefault="00CB5B42" w:rsidP="00CB5B42">
      <w:pPr>
        <w:rPr>
          <w:color w:val="4F81BD" w:themeColor="accent1"/>
        </w:rPr>
      </w:pPr>
    </w:p>
    <w:p w14:paraId="57B9722D" w14:textId="77777777" w:rsidR="00CB5B42" w:rsidRDefault="00CB5B42" w:rsidP="00CB5B42">
      <w:pPr>
        <w:pStyle w:val="Rubrik3"/>
      </w:pPr>
      <w:bookmarkStart w:id="68" w:name="_Toc243452564"/>
      <w:bookmarkStart w:id="69" w:name="_Toc450812208"/>
      <w:bookmarkStart w:id="70" w:name="_Toc113972147"/>
      <w:r>
        <w:t>Krav på en tjänstekonsument</w:t>
      </w:r>
      <w:bookmarkEnd w:id="68"/>
      <w:bookmarkEnd w:id="69"/>
      <w:bookmarkEnd w:id="70"/>
    </w:p>
    <w:p w14:paraId="005DFA2C" w14:textId="125A1B34" w:rsidR="005E7263" w:rsidRDefault="00CB5B42" w:rsidP="00CB5B42">
      <w:r>
        <w:t>N/A</w:t>
      </w:r>
    </w:p>
    <w:p w14:paraId="25D25815" w14:textId="77777777" w:rsidR="005E7263" w:rsidRDefault="005E7263">
      <w:pPr>
        <w:spacing w:line="240" w:lineRule="auto"/>
      </w:pPr>
      <w:r>
        <w:br w:type="page"/>
      </w:r>
    </w:p>
    <w:p w14:paraId="4181244B" w14:textId="77777777" w:rsidR="00CB5B42" w:rsidRPr="00C0000E" w:rsidRDefault="00CB5B42" w:rsidP="00CB5B42"/>
    <w:p w14:paraId="30532AF3" w14:textId="77777777" w:rsidR="0039481C" w:rsidRDefault="0039481C" w:rsidP="0039481C">
      <w:pPr>
        <w:pStyle w:val="Rubrik1"/>
      </w:pPr>
      <w:bookmarkStart w:id="71" w:name="_Toc113972148"/>
      <w:r>
        <w:t xml:space="preserve">Tjänstedomänens </w:t>
      </w:r>
      <w:bookmarkEnd w:id="62"/>
      <w:r>
        <w:t>meddelandemodeller</w:t>
      </w:r>
      <w:bookmarkEnd w:id="63"/>
      <w:bookmarkEnd w:id="67"/>
      <w:bookmarkEnd w:id="71"/>
    </w:p>
    <w:p w14:paraId="01A37244" w14:textId="77777777" w:rsidR="0039481C" w:rsidRDefault="0039481C" w:rsidP="0039481C">
      <w:bookmarkStart w:id="72" w:name="_Toc224960923"/>
      <w:r w:rsidRPr="00943580">
        <w:t>Här beskrivs de meddelandemodeller som tjänstekontrakten bygger på. För varje meddelandemodell beskrivs hur mappning ser ut mot schema (XSD) för tjänstekontrakt.</w:t>
      </w:r>
    </w:p>
    <w:p w14:paraId="76634F3A" w14:textId="77777777" w:rsidR="00854FFD" w:rsidRPr="00943580" w:rsidRDefault="00854FFD" w:rsidP="0039481C"/>
    <w:p w14:paraId="5AE34A92" w14:textId="46627508" w:rsidR="00854FFD" w:rsidRPr="00CB6ADD" w:rsidRDefault="00854FFD" w:rsidP="00854FFD">
      <w:r w:rsidRPr="00CB6ADD">
        <w:t xml:space="preserve">För mappning mot RIM (bland annat NI </w:t>
      </w:r>
      <w:r w:rsidR="000A3801">
        <w:t>2021</w:t>
      </w:r>
      <w:r w:rsidR="00CE6BFB">
        <w:t>:2</w:t>
      </w:r>
      <w:r w:rsidRPr="00CB6ADD">
        <w:t>) se informationsspecifikationen [</w:t>
      </w:r>
      <w:r w:rsidR="00952AB6" w:rsidRPr="00CB6ADD">
        <w:t>R</w:t>
      </w:r>
      <w:r w:rsidR="00952AB6">
        <w:t>9</w:t>
      </w:r>
      <w:r w:rsidRPr="00CB6ADD">
        <w:t>].</w:t>
      </w:r>
    </w:p>
    <w:p w14:paraId="5CB0BAFF" w14:textId="77777777" w:rsidR="00854FFD" w:rsidRPr="007E3F3B" w:rsidRDefault="00854FFD" w:rsidP="0039481C">
      <w:pPr>
        <w:rPr>
          <w:i/>
        </w:rPr>
      </w:pPr>
    </w:p>
    <w:p w14:paraId="0302C16D" w14:textId="77777777" w:rsidR="007E3F3B" w:rsidRPr="007E3F3B" w:rsidRDefault="007E3F3B" w:rsidP="0039481C">
      <w:pPr>
        <w:rPr>
          <w:i/>
        </w:rPr>
      </w:pPr>
    </w:p>
    <w:p w14:paraId="1BC31E95" w14:textId="77777777" w:rsidR="002F003C" w:rsidRDefault="0039481C" w:rsidP="002F003C">
      <w:pPr>
        <w:pStyle w:val="Rubrik2"/>
      </w:pPr>
      <w:bookmarkStart w:id="73" w:name="_Toc357754856"/>
      <w:bookmarkStart w:id="74" w:name="_Toc243452566"/>
      <w:bookmarkStart w:id="75" w:name="_Toc113972149"/>
      <w:r w:rsidRPr="002F003C">
        <w:t>V-MIM</w:t>
      </w:r>
      <w:bookmarkEnd w:id="73"/>
      <w:bookmarkEnd w:id="74"/>
      <w:bookmarkEnd w:id="75"/>
    </w:p>
    <w:p w14:paraId="27790583" w14:textId="77777777" w:rsidR="0007056D" w:rsidRDefault="0007056D" w:rsidP="0007056D"/>
    <w:p w14:paraId="68D532BA" w14:textId="77777777" w:rsidR="0007056D" w:rsidRDefault="0007056D" w:rsidP="00231C98">
      <w:pPr>
        <w:pStyle w:val="Rubrik3"/>
      </w:pPr>
      <w:bookmarkStart w:id="76" w:name="_Toc113972150"/>
      <w:proofErr w:type="spellStart"/>
      <w:r>
        <w:t>Get</w:t>
      </w:r>
      <w:r w:rsidR="008A5AA4">
        <w:t>OfferingCatalogues</w:t>
      </w:r>
      <w:bookmarkEnd w:id="76"/>
      <w:proofErr w:type="spellEnd"/>
    </w:p>
    <w:p w14:paraId="5607F5FE" w14:textId="77777777" w:rsidR="0007056D" w:rsidRPr="00B35AE0" w:rsidRDefault="0007056D" w:rsidP="00231C98">
      <w:pPr>
        <w:keepNext/>
      </w:pPr>
      <w:r>
        <w:t>Begäran visas nedan med rosa bakgrund och svaret med vit bakgrund.</w:t>
      </w:r>
    </w:p>
    <w:p w14:paraId="0A74E4BF" w14:textId="77777777" w:rsidR="0007056D" w:rsidRDefault="0007056D" w:rsidP="00231C98">
      <w:pPr>
        <w:keepNext/>
      </w:pPr>
    </w:p>
    <w:p w14:paraId="4EEA4546" w14:textId="000E9A82" w:rsidR="003D24E1" w:rsidRPr="0014114E" w:rsidRDefault="00010F46" w:rsidP="00231C98">
      <w:pPr>
        <w:keepNext/>
      </w:pPr>
      <w:r w:rsidRPr="00010F46">
        <w:rPr>
          <w:noProof/>
        </w:rPr>
        <w:t xml:space="preserve"> </w:t>
      </w:r>
      <w:r w:rsidRPr="00010F46">
        <w:rPr>
          <w:noProof/>
        </w:rPr>
        <w:drawing>
          <wp:inline distT="0" distB="0" distL="0" distR="0" wp14:anchorId="209C8787" wp14:editId="65223AC2">
            <wp:extent cx="4524366" cy="4203609"/>
            <wp:effectExtent l="0" t="0" r="0" b="635"/>
            <wp:docPr id="8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3686" cy="422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66F0" w14:textId="4A308DE5" w:rsidR="0007056D" w:rsidRDefault="0007056D" w:rsidP="0007056D"/>
    <w:p w14:paraId="6EB4D9EE" w14:textId="4B4A164A" w:rsidR="0007056D" w:rsidRDefault="0007056D" w:rsidP="0007056D">
      <w:pPr>
        <w:spacing w:line="240" w:lineRule="auto"/>
        <w:rPr>
          <w:rFonts w:eastAsia="Times New Roman"/>
          <w:bCs/>
          <w:iCs/>
          <w:sz w:val="24"/>
        </w:rPr>
      </w:pPr>
    </w:p>
    <w:p w14:paraId="2B196A03" w14:textId="77777777" w:rsidR="0007056D" w:rsidRDefault="0007056D" w:rsidP="0007056D">
      <w:pPr>
        <w:pStyle w:val="Rubrik4"/>
      </w:pPr>
      <w:r>
        <w:t>Begäran</w:t>
      </w:r>
    </w:p>
    <w:p w14:paraId="0904B3F5" w14:textId="77777777" w:rsidR="0007056D" w:rsidRDefault="0007056D" w:rsidP="0007056D"/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094"/>
        <w:gridCol w:w="3392"/>
      </w:tblGrid>
      <w:tr w:rsidR="0007056D" w:rsidRPr="000C2908" w14:paraId="57C86D40" w14:textId="77777777" w:rsidTr="00A952B7">
        <w:tc>
          <w:tcPr>
            <w:tcW w:w="3094" w:type="dxa"/>
            <w:tcBorders>
              <w:bottom w:val="single" w:sz="4" w:space="0" w:color="auto"/>
            </w:tcBorders>
            <w:shd w:val="clear" w:color="auto" w:fill="4F81BD"/>
          </w:tcPr>
          <w:p w14:paraId="147880B1" w14:textId="77777777" w:rsidR="0007056D" w:rsidRPr="000C2908" w:rsidRDefault="0007056D" w:rsidP="00A952B7">
            <w:pPr>
              <w:rPr>
                <w:b/>
                <w:bCs/>
                <w:szCs w:val="20"/>
              </w:rPr>
            </w:pPr>
            <w:proofErr w:type="spellStart"/>
            <w:r w:rsidRPr="000C2908">
              <w:rPr>
                <w:b/>
                <w:bCs/>
                <w:szCs w:val="20"/>
              </w:rPr>
              <w:t>Klass.attribut</w:t>
            </w:r>
            <w:proofErr w:type="spellEnd"/>
          </w:p>
        </w:tc>
        <w:tc>
          <w:tcPr>
            <w:tcW w:w="3392" w:type="dxa"/>
            <w:tcBorders>
              <w:bottom w:val="single" w:sz="4" w:space="0" w:color="auto"/>
            </w:tcBorders>
            <w:shd w:val="clear" w:color="auto" w:fill="4F81BD"/>
          </w:tcPr>
          <w:p w14:paraId="6DEDD31A" w14:textId="77777777" w:rsidR="0007056D" w:rsidRPr="000C2908" w:rsidRDefault="0007056D" w:rsidP="00A952B7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Mappning mot XSD</w:t>
            </w:r>
          </w:p>
        </w:tc>
      </w:tr>
      <w:tr w:rsidR="0007056D" w:rsidRPr="00951DEA" w14:paraId="09E465E3" w14:textId="77777777" w:rsidTr="00A952B7"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4242A" w14:textId="77777777" w:rsidR="0007056D" w:rsidRPr="00951DEA" w:rsidRDefault="0007056D" w:rsidP="00A952B7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proofErr w:type="spellStart"/>
            <w:r w:rsidRPr="00911E2C">
              <w:rPr>
                <w:b/>
                <w:bCs/>
                <w:szCs w:val="20"/>
              </w:rPr>
              <w:t>Get</w:t>
            </w:r>
            <w:r w:rsidR="008A5AA4">
              <w:rPr>
                <w:b/>
                <w:bCs/>
                <w:szCs w:val="20"/>
              </w:rPr>
              <w:t>OfferingCatalogues</w:t>
            </w:r>
            <w:proofErr w:type="spellEnd"/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3907" w14:textId="77777777" w:rsidR="0007056D" w:rsidRPr="00310B6C" w:rsidRDefault="00310B6C" w:rsidP="00A952B7">
            <w:pPr>
              <w:rPr>
                <w:b/>
                <w:szCs w:val="20"/>
              </w:rPr>
            </w:pPr>
            <w:proofErr w:type="spellStart"/>
            <w:r w:rsidRPr="00310B6C">
              <w:rPr>
                <w:b/>
                <w:szCs w:val="20"/>
              </w:rPr>
              <w:t>GetOfferingCatalogues</w:t>
            </w:r>
            <w:proofErr w:type="spellEnd"/>
          </w:p>
        </w:tc>
      </w:tr>
      <w:tr w:rsidR="00BA2BD4" w:rsidRPr="000C2908" w14:paraId="1B694010" w14:textId="77777777" w:rsidTr="00A952B7"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56C9E" w14:textId="6ADD1F2A" w:rsidR="00BA2BD4" w:rsidRPr="0066372C" w:rsidRDefault="002A360D" w:rsidP="00A952B7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Katalog</w:t>
            </w:r>
            <w:r w:rsidR="00BA2BD4" w:rsidRPr="0066372C">
              <w:rPr>
                <w:b/>
                <w:bCs/>
                <w:szCs w:val="20"/>
              </w:rPr>
              <w:t>ansvarig Organisation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A7E2" w14:textId="77777777" w:rsidR="00BA2BD4" w:rsidRPr="0066372C" w:rsidRDefault="00BA2BD4" w:rsidP="00A952B7">
            <w:pPr>
              <w:rPr>
                <w:b/>
                <w:szCs w:val="20"/>
              </w:rPr>
            </w:pPr>
            <w:proofErr w:type="spellStart"/>
            <w:r w:rsidRPr="0066372C">
              <w:rPr>
                <w:b/>
                <w:szCs w:val="20"/>
              </w:rPr>
              <w:t>providingOrganization</w:t>
            </w:r>
            <w:proofErr w:type="spellEnd"/>
          </w:p>
        </w:tc>
      </w:tr>
      <w:tr w:rsidR="0007056D" w:rsidRPr="000C2908" w14:paraId="4DE79BEB" w14:textId="77777777" w:rsidTr="00A952B7"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B756D" w14:textId="3B77BE31" w:rsidR="0007056D" w:rsidRPr="0066372C" w:rsidRDefault="0007056D" w:rsidP="00A952B7">
            <w:pPr>
              <w:rPr>
                <w:bCs/>
                <w:szCs w:val="20"/>
              </w:rPr>
            </w:pPr>
            <w:r w:rsidRPr="0066372C">
              <w:rPr>
                <w:bCs/>
                <w:szCs w:val="20"/>
              </w:rPr>
              <w:t>id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9CFF" w14:textId="77777777" w:rsidR="0007056D" w:rsidRPr="0066372C" w:rsidRDefault="00697CFF" w:rsidP="00A952B7">
            <w:pPr>
              <w:rPr>
                <w:szCs w:val="20"/>
              </w:rPr>
            </w:pPr>
            <w:proofErr w:type="spellStart"/>
            <w:r w:rsidRPr="0066372C">
              <w:rPr>
                <w:szCs w:val="20"/>
              </w:rPr>
              <w:t>providingOrganization</w:t>
            </w:r>
            <w:r w:rsidR="0007056D" w:rsidRPr="0066372C">
              <w:rPr>
                <w:szCs w:val="20"/>
              </w:rPr>
              <w:t>Id</w:t>
            </w:r>
            <w:proofErr w:type="spellEnd"/>
          </w:p>
        </w:tc>
      </w:tr>
      <w:tr w:rsidR="001D4B8D" w:rsidRPr="000C2908" w14:paraId="1E79A9F3" w14:textId="77777777" w:rsidTr="00A952B7"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56E2F" w14:textId="77777777" w:rsidR="001D4B8D" w:rsidRPr="00911E2C" w:rsidRDefault="00FC7FC4" w:rsidP="00A952B7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ägarform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E121" w14:textId="77777777" w:rsidR="001D4B8D" w:rsidRDefault="00FC7FC4" w:rsidP="00A952B7">
            <w:pPr>
              <w:rPr>
                <w:szCs w:val="20"/>
              </w:rPr>
            </w:pPr>
            <w:r>
              <w:rPr>
                <w:szCs w:val="20"/>
              </w:rPr>
              <w:t>management</w:t>
            </w:r>
          </w:p>
        </w:tc>
      </w:tr>
      <w:tr w:rsidR="0007056D" w:rsidRPr="000C2908" w14:paraId="38376B41" w14:textId="77777777" w:rsidTr="00A952B7"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859A" w14:textId="77777777" w:rsidR="0007056D" w:rsidRPr="00911E2C" w:rsidRDefault="00324AC0" w:rsidP="00A952B7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offentlig huvudman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32E0" w14:textId="77777777" w:rsidR="0007056D" w:rsidRPr="00951DEA" w:rsidRDefault="00F6496A" w:rsidP="00A952B7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publicProvider</w:t>
            </w:r>
            <w:proofErr w:type="spellEnd"/>
          </w:p>
        </w:tc>
      </w:tr>
    </w:tbl>
    <w:p w14:paraId="411A7913" w14:textId="77777777" w:rsidR="0007056D" w:rsidRDefault="0007056D" w:rsidP="0007056D"/>
    <w:p w14:paraId="2FA3AD4A" w14:textId="77777777" w:rsidR="0007056D" w:rsidRDefault="0007056D" w:rsidP="0007056D"/>
    <w:p w14:paraId="353BAC20" w14:textId="77777777" w:rsidR="0007056D" w:rsidRDefault="0007056D" w:rsidP="0007056D"/>
    <w:p w14:paraId="4D4722F6" w14:textId="77777777" w:rsidR="0007056D" w:rsidRDefault="0007056D" w:rsidP="0007056D">
      <w:pPr>
        <w:pStyle w:val="Rubrik4"/>
      </w:pPr>
      <w:r>
        <w:t>Svar</w:t>
      </w:r>
    </w:p>
    <w:p w14:paraId="3D152151" w14:textId="77777777" w:rsidR="0007056D" w:rsidRPr="004A35B0" w:rsidRDefault="0007056D" w:rsidP="0007056D"/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550"/>
        <w:gridCol w:w="3550"/>
      </w:tblGrid>
      <w:tr w:rsidR="0007056D" w:rsidRPr="000C2908" w14:paraId="6CCE553A" w14:textId="77777777" w:rsidTr="00E63E09">
        <w:tc>
          <w:tcPr>
            <w:tcW w:w="3550" w:type="dxa"/>
            <w:tcBorders>
              <w:bottom w:val="single" w:sz="4" w:space="0" w:color="auto"/>
            </w:tcBorders>
            <w:shd w:val="clear" w:color="auto" w:fill="4F81BD"/>
          </w:tcPr>
          <w:p w14:paraId="6EABF41E" w14:textId="77777777" w:rsidR="0007056D" w:rsidRPr="000C2908" w:rsidRDefault="0007056D" w:rsidP="00A952B7">
            <w:pPr>
              <w:rPr>
                <w:b/>
                <w:bCs/>
                <w:szCs w:val="20"/>
              </w:rPr>
            </w:pPr>
            <w:proofErr w:type="spellStart"/>
            <w:r w:rsidRPr="000C2908">
              <w:rPr>
                <w:b/>
                <w:bCs/>
                <w:szCs w:val="20"/>
              </w:rPr>
              <w:t>Klass.attribut</w:t>
            </w:r>
            <w:proofErr w:type="spellEnd"/>
          </w:p>
        </w:tc>
        <w:tc>
          <w:tcPr>
            <w:tcW w:w="3550" w:type="dxa"/>
            <w:tcBorders>
              <w:bottom w:val="single" w:sz="4" w:space="0" w:color="auto"/>
            </w:tcBorders>
            <w:shd w:val="clear" w:color="auto" w:fill="4F81BD"/>
          </w:tcPr>
          <w:p w14:paraId="55C11EFB" w14:textId="77777777" w:rsidR="0007056D" w:rsidRPr="000C2908" w:rsidRDefault="0007056D" w:rsidP="00A952B7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Mappning mot XSD</w:t>
            </w:r>
          </w:p>
        </w:tc>
      </w:tr>
      <w:tr w:rsidR="0007056D" w:rsidRPr="00951DEA" w14:paraId="4BD8E75F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88E4D" w14:textId="77777777" w:rsidR="0007056D" w:rsidRPr="00951DEA" w:rsidRDefault="0007056D" w:rsidP="00A952B7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proofErr w:type="spellStart"/>
            <w:r w:rsidRPr="0000613F">
              <w:rPr>
                <w:b/>
                <w:bCs/>
                <w:szCs w:val="20"/>
              </w:rPr>
              <w:t>Get</w:t>
            </w:r>
            <w:r w:rsidR="008A5AA4">
              <w:rPr>
                <w:b/>
                <w:bCs/>
                <w:szCs w:val="20"/>
              </w:rPr>
              <w:t>OfferingCatalogues</w:t>
            </w:r>
            <w:r w:rsidRPr="0000613F">
              <w:rPr>
                <w:b/>
                <w:bCs/>
                <w:szCs w:val="20"/>
              </w:rPr>
              <w:t>Response</w:t>
            </w:r>
            <w:proofErr w:type="spell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001B" w14:textId="77777777" w:rsidR="0007056D" w:rsidRPr="00B56500" w:rsidRDefault="00B56500" w:rsidP="00A952B7">
            <w:pPr>
              <w:rPr>
                <w:b/>
                <w:szCs w:val="20"/>
              </w:rPr>
            </w:pPr>
            <w:proofErr w:type="spellStart"/>
            <w:r w:rsidRPr="00B56500">
              <w:rPr>
                <w:b/>
                <w:szCs w:val="20"/>
              </w:rPr>
              <w:t>GetOfferingCataloguesResponse</w:t>
            </w:r>
            <w:proofErr w:type="spellEnd"/>
          </w:p>
        </w:tc>
      </w:tr>
      <w:tr w:rsidR="00247041" w:rsidRPr="000C2908" w14:paraId="20809C82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10000" w14:textId="1FCE7554" w:rsidR="00247041" w:rsidRPr="0000613F" w:rsidRDefault="00247041" w:rsidP="00C1654D">
            <w:pPr>
              <w:rPr>
                <w:b/>
                <w:bCs/>
                <w:szCs w:val="20"/>
              </w:rPr>
            </w:pPr>
            <w:r w:rsidRPr="0000613F">
              <w:rPr>
                <w:b/>
                <w:bCs/>
                <w:szCs w:val="20"/>
              </w:rPr>
              <w:t>Utbud</w:t>
            </w:r>
            <w:r w:rsidR="009C0D8D">
              <w:rPr>
                <w:b/>
                <w:bCs/>
                <w:szCs w:val="20"/>
              </w:rPr>
              <w:t>skatalog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EDB3" w14:textId="77777777" w:rsidR="00247041" w:rsidRPr="009462E3" w:rsidRDefault="00224EE2" w:rsidP="00C1654D">
            <w:pPr>
              <w:rPr>
                <w:b/>
                <w:szCs w:val="20"/>
              </w:rPr>
            </w:pPr>
            <w:proofErr w:type="spellStart"/>
            <w:r w:rsidRPr="00224EE2">
              <w:rPr>
                <w:b/>
                <w:szCs w:val="20"/>
              </w:rPr>
              <w:t>offeringCatalogue</w:t>
            </w:r>
            <w:proofErr w:type="spellEnd"/>
          </w:p>
        </w:tc>
      </w:tr>
      <w:tr w:rsidR="00231C98" w:rsidRPr="00951DEA" w14:paraId="7826114E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0EEB7" w14:textId="7BC83709" w:rsidR="00231C98" w:rsidRPr="0000613F" w:rsidRDefault="009772F8" w:rsidP="00231C98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Katalog</w:t>
            </w:r>
            <w:r w:rsidR="00BA2BD4">
              <w:rPr>
                <w:b/>
                <w:bCs/>
                <w:szCs w:val="20"/>
              </w:rPr>
              <w:t>ansvarig organisation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918A" w14:textId="77777777" w:rsidR="00231C98" w:rsidRPr="00951DEA" w:rsidRDefault="00224EE2" w:rsidP="00224EE2">
            <w:pPr>
              <w:tabs>
                <w:tab w:val="left" w:pos="1213"/>
              </w:tabs>
              <w:rPr>
                <w:szCs w:val="20"/>
              </w:rPr>
            </w:pPr>
            <w:proofErr w:type="spellStart"/>
            <w:r w:rsidRPr="00224EE2">
              <w:rPr>
                <w:b/>
                <w:bCs/>
                <w:szCs w:val="20"/>
              </w:rPr>
              <w:t>providingOrganization</w:t>
            </w:r>
            <w:proofErr w:type="spellEnd"/>
          </w:p>
        </w:tc>
      </w:tr>
      <w:tr w:rsidR="00231C98" w:rsidRPr="00951DEA" w14:paraId="5ADE9A19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2CF30" w14:textId="133C7F3A" w:rsidR="00231C98" w:rsidRPr="00020853" w:rsidRDefault="009772F8" w:rsidP="00231C98">
            <w:pPr>
              <w:tabs>
                <w:tab w:val="left" w:pos="1213"/>
              </w:tabs>
              <w:rPr>
                <w:szCs w:val="20"/>
              </w:rPr>
            </w:pPr>
            <w:proofErr w:type="spellStart"/>
            <w:r w:rsidRPr="00020853">
              <w:rPr>
                <w:szCs w:val="20"/>
              </w:rPr>
              <w:t>Katalog</w:t>
            </w:r>
            <w:r w:rsidR="00BA2BD4" w:rsidRPr="00253AD1">
              <w:rPr>
                <w:szCs w:val="20"/>
              </w:rPr>
              <w:t>sansvarig</w:t>
            </w:r>
            <w:proofErr w:type="spellEnd"/>
            <w:r w:rsidR="00BA2BD4" w:rsidRPr="00253AD1">
              <w:rPr>
                <w:szCs w:val="20"/>
              </w:rPr>
              <w:t xml:space="preserve"> o</w:t>
            </w:r>
            <w:r w:rsidR="00231C98" w:rsidRPr="00253AD1">
              <w:rPr>
                <w:szCs w:val="20"/>
              </w:rPr>
              <w:t>rganisation.</w:t>
            </w:r>
            <w:r w:rsidR="00231C98" w:rsidRPr="00E72D49">
              <w:rPr>
                <w:szCs w:val="20"/>
              </w:rPr>
              <w:t>id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519C" w14:textId="77777777" w:rsidR="00231C98" w:rsidRPr="00951DEA" w:rsidRDefault="00A47F9B" w:rsidP="00231C98">
            <w:pPr>
              <w:rPr>
                <w:szCs w:val="20"/>
              </w:rPr>
            </w:pPr>
            <w:r>
              <w:rPr>
                <w:szCs w:val="20"/>
              </w:rPr>
              <w:t>i</w:t>
            </w:r>
            <w:r w:rsidR="009D3CAD">
              <w:rPr>
                <w:szCs w:val="20"/>
              </w:rPr>
              <w:t>d</w:t>
            </w:r>
          </w:p>
        </w:tc>
      </w:tr>
      <w:tr w:rsidR="00231C98" w:rsidRPr="00951DEA" w14:paraId="7601C4DC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A956A" w14:textId="12E983BA" w:rsidR="00231C98" w:rsidRPr="00020853" w:rsidRDefault="009772F8" w:rsidP="00231C98">
            <w:pPr>
              <w:tabs>
                <w:tab w:val="left" w:pos="1213"/>
              </w:tabs>
              <w:rPr>
                <w:szCs w:val="20"/>
              </w:rPr>
            </w:pPr>
            <w:r w:rsidRPr="00020853">
              <w:rPr>
                <w:szCs w:val="20"/>
              </w:rPr>
              <w:t>Katalog</w:t>
            </w:r>
            <w:r w:rsidR="00BA2BD4" w:rsidRPr="00253AD1">
              <w:rPr>
                <w:szCs w:val="20"/>
              </w:rPr>
              <w:t xml:space="preserve">ansvarig </w:t>
            </w:r>
            <w:proofErr w:type="spellStart"/>
            <w:proofErr w:type="gramStart"/>
            <w:r w:rsidR="00BA2BD4" w:rsidRPr="00253AD1">
              <w:rPr>
                <w:szCs w:val="20"/>
              </w:rPr>
              <w:t>o</w:t>
            </w:r>
            <w:r w:rsidR="00231C98" w:rsidRPr="00253AD1">
              <w:rPr>
                <w:szCs w:val="20"/>
              </w:rPr>
              <w:t>rganisation.</w:t>
            </w:r>
            <w:r w:rsidR="00231C98" w:rsidRPr="00E72D49">
              <w:rPr>
                <w:szCs w:val="20"/>
              </w:rPr>
              <w:t>namn</w:t>
            </w:r>
            <w:proofErr w:type="spellEnd"/>
            <w:proofErr w:type="gram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BF4C" w14:textId="77777777" w:rsidR="00231C98" w:rsidRPr="00951DEA" w:rsidRDefault="00A47F9B" w:rsidP="00231C98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n</w:t>
            </w:r>
            <w:r w:rsidR="009D3CAD">
              <w:rPr>
                <w:szCs w:val="20"/>
              </w:rPr>
              <w:t>ame</w:t>
            </w:r>
            <w:proofErr w:type="spellEnd"/>
          </w:p>
        </w:tc>
      </w:tr>
      <w:tr w:rsidR="000852EB" w:rsidRPr="00951DEA" w14:paraId="3D81C227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A2EAC" w14:textId="236F3E21" w:rsidR="000852EB" w:rsidRPr="00E72D49" w:rsidRDefault="009772F8" w:rsidP="00231C98">
            <w:pPr>
              <w:tabs>
                <w:tab w:val="left" w:pos="1213"/>
              </w:tabs>
              <w:rPr>
                <w:szCs w:val="20"/>
              </w:rPr>
            </w:pPr>
            <w:r w:rsidRPr="00020853">
              <w:rPr>
                <w:szCs w:val="20"/>
              </w:rPr>
              <w:t>Katalog</w:t>
            </w:r>
            <w:r w:rsidR="00BA2BD4" w:rsidRPr="00253AD1">
              <w:rPr>
                <w:szCs w:val="20"/>
              </w:rPr>
              <w:t xml:space="preserve">ansvarig </w:t>
            </w:r>
            <w:proofErr w:type="spellStart"/>
            <w:proofErr w:type="gramStart"/>
            <w:r w:rsidR="00BA2BD4" w:rsidRPr="00253AD1">
              <w:rPr>
                <w:szCs w:val="20"/>
              </w:rPr>
              <w:t>o</w:t>
            </w:r>
            <w:r w:rsidR="000852EB" w:rsidRPr="00253AD1">
              <w:rPr>
                <w:szCs w:val="20"/>
              </w:rPr>
              <w:t>rganisation.</w:t>
            </w:r>
            <w:r w:rsidR="00FC7FC4" w:rsidRPr="00E72D49">
              <w:rPr>
                <w:szCs w:val="20"/>
              </w:rPr>
              <w:t>ägarform</w:t>
            </w:r>
            <w:proofErr w:type="spellEnd"/>
            <w:proofErr w:type="gram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54F9" w14:textId="77777777" w:rsidR="000852EB" w:rsidRDefault="00FC7FC4" w:rsidP="00231C98">
            <w:pPr>
              <w:rPr>
                <w:szCs w:val="20"/>
              </w:rPr>
            </w:pPr>
            <w:r>
              <w:rPr>
                <w:szCs w:val="20"/>
              </w:rPr>
              <w:t>management</w:t>
            </w:r>
          </w:p>
        </w:tc>
      </w:tr>
      <w:tr w:rsidR="00324AC0" w:rsidRPr="00951DEA" w14:paraId="7C8408D0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22903" w14:textId="7DAF3D5E" w:rsidR="00324AC0" w:rsidRPr="00E72D49" w:rsidRDefault="009772F8" w:rsidP="00231C98">
            <w:pPr>
              <w:tabs>
                <w:tab w:val="left" w:pos="1213"/>
              </w:tabs>
              <w:rPr>
                <w:szCs w:val="20"/>
              </w:rPr>
            </w:pPr>
            <w:r w:rsidRPr="00020853">
              <w:rPr>
                <w:szCs w:val="20"/>
              </w:rPr>
              <w:t>Katalog</w:t>
            </w:r>
            <w:r w:rsidR="00BA2BD4" w:rsidRPr="00253AD1">
              <w:rPr>
                <w:szCs w:val="20"/>
              </w:rPr>
              <w:t xml:space="preserve">ansvarig </w:t>
            </w:r>
            <w:proofErr w:type="spellStart"/>
            <w:proofErr w:type="gramStart"/>
            <w:r w:rsidR="00BA2BD4" w:rsidRPr="00253AD1">
              <w:rPr>
                <w:szCs w:val="20"/>
              </w:rPr>
              <w:t>o</w:t>
            </w:r>
            <w:r w:rsidR="00324AC0" w:rsidRPr="00253AD1">
              <w:rPr>
                <w:szCs w:val="20"/>
              </w:rPr>
              <w:t>rganisation.offentlig</w:t>
            </w:r>
            <w:proofErr w:type="spellEnd"/>
            <w:proofErr w:type="gramEnd"/>
            <w:r w:rsidR="00324AC0" w:rsidRPr="00253AD1">
              <w:rPr>
                <w:szCs w:val="20"/>
              </w:rPr>
              <w:t xml:space="preserve"> huvudman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1F93" w14:textId="77777777" w:rsidR="00324AC0" w:rsidRDefault="00324AC0" w:rsidP="00231C98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publicProvider</w:t>
            </w:r>
            <w:proofErr w:type="spellEnd"/>
          </w:p>
        </w:tc>
      </w:tr>
      <w:tr w:rsidR="00E63E09" w:rsidRPr="00951DEA" w14:paraId="19B4D301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E2D31" w14:textId="110EEF45" w:rsidR="00E63E09" w:rsidRDefault="00E63E09" w:rsidP="00E63E09">
            <w:pPr>
              <w:tabs>
                <w:tab w:val="left" w:pos="1213"/>
              </w:tabs>
              <w:rPr>
                <w:bCs/>
                <w:szCs w:val="20"/>
              </w:rPr>
            </w:pPr>
            <w:r w:rsidRPr="00B30C6A">
              <w:rPr>
                <w:b/>
                <w:bCs/>
                <w:szCs w:val="20"/>
              </w:rPr>
              <w:t>Beskrivning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A8E8" w14:textId="1D1A0D49" w:rsidR="00E63E09" w:rsidRDefault="00E63E09" w:rsidP="00E63E09">
            <w:pPr>
              <w:rPr>
                <w:szCs w:val="20"/>
              </w:rPr>
            </w:pPr>
            <w:proofErr w:type="spellStart"/>
            <w:r w:rsidRPr="00783160">
              <w:rPr>
                <w:b/>
                <w:szCs w:val="20"/>
              </w:rPr>
              <w:t>description</w:t>
            </w:r>
            <w:proofErr w:type="spellEnd"/>
          </w:p>
        </w:tc>
      </w:tr>
      <w:tr w:rsidR="00E63E09" w:rsidRPr="00951DEA" w14:paraId="4112434A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584DC" w14:textId="19F18C8C" w:rsidR="00E63E09" w:rsidRPr="00B30C6A" w:rsidRDefault="00E63E09" w:rsidP="00E63E09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Beskrivning.</w:t>
            </w:r>
            <w:r w:rsidRPr="00B30C6A">
              <w:rPr>
                <w:bCs/>
                <w:szCs w:val="20"/>
              </w:rPr>
              <w:t>text</w:t>
            </w:r>
            <w:proofErr w:type="spell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9C2D" w14:textId="62A9840A" w:rsidR="00E63E09" w:rsidRPr="00783160" w:rsidRDefault="00E63E09" w:rsidP="00E63E09">
            <w:pPr>
              <w:rPr>
                <w:b/>
                <w:szCs w:val="20"/>
              </w:rPr>
            </w:pPr>
            <w:r w:rsidRPr="00B3160B">
              <w:rPr>
                <w:szCs w:val="20"/>
              </w:rPr>
              <w:t>text</w:t>
            </w:r>
          </w:p>
        </w:tc>
      </w:tr>
      <w:tr w:rsidR="00E63E09" w:rsidRPr="00951DEA" w14:paraId="17739C75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A4E2E" w14:textId="1C3B61C8" w:rsidR="00E63E09" w:rsidRPr="00B30C6A" w:rsidRDefault="00E63E09" w:rsidP="00E63E09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Beskrivning.</w:t>
            </w:r>
            <w:r w:rsidRPr="00B30C6A">
              <w:rPr>
                <w:bCs/>
                <w:szCs w:val="20"/>
              </w:rPr>
              <w:t>språk</w:t>
            </w:r>
            <w:proofErr w:type="spell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1153" w14:textId="2D22E995" w:rsidR="00E63E09" w:rsidRPr="00783160" w:rsidRDefault="00E63E09" w:rsidP="00E63E09">
            <w:pPr>
              <w:rPr>
                <w:b/>
                <w:szCs w:val="20"/>
              </w:rPr>
            </w:pPr>
            <w:proofErr w:type="spellStart"/>
            <w:r w:rsidRPr="00B3160B">
              <w:rPr>
                <w:szCs w:val="20"/>
              </w:rPr>
              <w:t>language</w:t>
            </w:r>
            <w:proofErr w:type="spellEnd"/>
          </w:p>
        </w:tc>
      </w:tr>
      <w:tr w:rsidR="00E63E09" w:rsidRPr="00951DEA" w14:paraId="25025373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BA3F1" w14:textId="5C3038CE" w:rsidR="00E63E09" w:rsidRPr="00B30C6A" w:rsidRDefault="00E63E09" w:rsidP="00E63E09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Beskrivning.</w:t>
            </w:r>
            <w:r w:rsidR="001F5F5B">
              <w:rPr>
                <w:bCs/>
                <w:szCs w:val="20"/>
              </w:rPr>
              <w:t>roll</w:t>
            </w:r>
            <w:proofErr w:type="spell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4A90" w14:textId="3C602DEA" w:rsidR="00E63E09" w:rsidRPr="00783160" w:rsidRDefault="00E63E09" w:rsidP="00E63E09">
            <w:pPr>
              <w:rPr>
                <w:b/>
                <w:szCs w:val="20"/>
              </w:rPr>
            </w:pPr>
            <w:proofErr w:type="spellStart"/>
            <w:r w:rsidRPr="00B3160B">
              <w:rPr>
                <w:szCs w:val="20"/>
              </w:rPr>
              <w:t>role</w:t>
            </w:r>
            <w:proofErr w:type="spellEnd"/>
          </w:p>
        </w:tc>
      </w:tr>
      <w:tr w:rsidR="00231C98" w:rsidRPr="000C2908" w14:paraId="1111B6AD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31F87" w14:textId="77777777" w:rsidR="00231C98" w:rsidRPr="0000613F" w:rsidRDefault="00231C98" w:rsidP="00231C98">
            <w:pPr>
              <w:rPr>
                <w:b/>
                <w:bCs/>
                <w:szCs w:val="20"/>
              </w:rPr>
            </w:pPr>
            <w:r w:rsidRPr="0000613F">
              <w:rPr>
                <w:b/>
                <w:bCs/>
                <w:szCs w:val="20"/>
              </w:rPr>
              <w:t>Interaktion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6392" w14:textId="77777777" w:rsidR="00231C98" w:rsidRPr="009462E3" w:rsidRDefault="00224EE2" w:rsidP="00231C98">
            <w:pPr>
              <w:rPr>
                <w:b/>
                <w:szCs w:val="20"/>
              </w:rPr>
            </w:pPr>
            <w:proofErr w:type="spellStart"/>
            <w:r w:rsidRPr="00224EE2">
              <w:rPr>
                <w:b/>
                <w:szCs w:val="20"/>
              </w:rPr>
              <w:t>interaction</w:t>
            </w:r>
            <w:proofErr w:type="spellEnd"/>
          </w:p>
        </w:tc>
      </w:tr>
      <w:tr w:rsidR="00231C98" w:rsidRPr="000C2908" w14:paraId="7A048A0B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9CE21" w14:textId="77777777" w:rsidR="00231C98" w:rsidRPr="0000613F" w:rsidRDefault="00231C98" w:rsidP="00231C9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Interaktion.</w:t>
            </w:r>
            <w:r w:rsidRPr="0000613F">
              <w:rPr>
                <w:bCs/>
                <w:szCs w:val="20"/>
              </w:rPr>
              <w:t>logisk</w:t>
            </w:r>
            <w:proofErr w:type="spellEnd"/>
            <w:r w:rsidRPr="0000613F">
              <w:rPr>
                <w:bCs/>
                <w:szCs w:val="20"/>
              </w:rPr>
              <w:t xml:space="preserve"> adress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CC88" w14:textId="77777777" w:rsidR="00231C98" w:rsidRPr="00951DEA" w:rsidRDefault="00231C98" w:rsidP="00231C98">
            <w:pPr>
              <w:rPr>
                <w:szCs w:val="20"/>
              </w:rPr>
            </w:pPr>
            <w:proofErr w:type="spellStart"/>
            <w:r w:rsidRPr="001E4018">
              <w:rPr>
                <w:szCs w:val="20"/>
              </w:rPr>
              <w:t>logicalAddress</w:t>
            </w:r>
            <w:proofErr w:type="spellEnd"/>
          </w:p>
        </w:tc>
      </w:tr>
      <w:tr w:rsidR="00231C98" w:rsidRPr="000C2908" w14:paraId="23BEDB12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0C5F4" w14:textId="77777777" w:rsidR="00231C98" w:rsidRPr="0000613F" w:rsidRDefault="00231C98" w:rsidP="00231C9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Interaktion.</w:t>
            </w:r>
            <w:r w:rsidRPr="0000613F">
              <w:rPr>
                <w:bCs/>
                <w:szCs w:val="20"/>
              </w:rPr>
              <w:t>namn</w:t>
            </w:r>
            <w:proofErr w:type="spell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E228" w14:textId="77777777" w:rsidR="00231C98" w:rsidRPr="00951DEA" w:rsidRDefault="00231C98" w:rsidP="00231C98">
            <w:pPr>
              <w:rPr>
                <w:szCs w:val="20"/>
              </w:rPr>
            </w:pPr>
            <w:proofErr w:type="spellStart"/>
            <w:r w:rsidRPr="001E4018">
              <w:rPr>
                <w:szCs w:val="20"/>
              </w:rPr>
              <w:t>name</w:t>
            </w:r>
            <w:proofErr w:type="spellEnd"/>
          </w:p>
        </w:tc>
      </w:tr>
      <w:tr w:rsidR="00231C98" w:rsidRPr="000C2908" w14:paraId="6CD9C08B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70067" w14:textId="77777777" w:rsidR="00231C98" w:rsidRPr="0000613F" w:rsidRDefault="00231C98" w:rsidP="00231C9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Interaktion.</w:t>
            </w:r>
            <w:r w:rsidRPr="0000613F">
              <w:rPr>
                <w:bCs/>
                <w:szCs w:val="20"/>
              </w:rPr>
              <w:t>huvudversion</w:t>
            </w:r>
            <w:proofErr w:type="spell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5878" w14:textId="77777777" w:rsidR="00231C98" w:rsidRPr="00951DEA" w:rsidRDefault="00231C98" w:rsidP="00231C98">
            <w:pPr>
              <w:rPr>
                <w:szCs w:val="20"/>
              </w:rPr>
            </w:pPr>
            <w:proofErr w:type="spellStart"/>
            <w:r w:rsidRPr="001E4018">
              <w:rPr>
                <w:szCs w:val="20"/>
              </w:rPr>
              <w:t>majorVersion</w:t>
            </w:r>
            <w:proofErr w:type="spellEnd"/>
          </w:p>
        </w:tc>
      </w:tr>
      <w:tr w:rsidR="00231C98" w:rsidRPr="000C2908" w14:paraId="6E29D3B5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C833D" w14:textId="77777777" w:rsidR="00231C98" w:rsidRPr="0000613F" w:rsidRDefault="00231C98" w:rsidP="00231C9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Interaktion.d</w:t>
            </w:r>
            <w:r w:rsidRPr="0000613F">
              <w:rPr>
                <w:bCs/>
                <w:szCs w:val="20"/>
              </w:rPr>
              <w:t>elversion</w:t>
            </w:r>
            <w:proofErr w:type="spell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A6FB" w14:textId="77777777" w:rsidR="00231C98" w:rsidRPr="00951DEA" w:rsidRDefault="00231C98" w:rsidP="00231C98">
            <w:pPr>
              <w:rPr>
                <w:szCs w:val="20"/>
              </w:rPr>
            </w:pPr>
            <w:proofErr w:type="spellStart"/>
            <w:r w:rsidRPr="001E4018">
              <w:rPr>
                <w:szCs w:val="20"/>
              </w:rPr>
              <w:t>minorVersion</w:t>
            </w:r>
            <w:proofErr w:type="spellEnd"/>
          </w:p>
        </w:tc>
      </w:tr>
      <w:tr w:rsidR="00231C98" w:rsidRPr="000C2908" w14:paraId="3F937639" w14:textId="77777777" w:rsidTr="00E63E09"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BAF94" w14:textId="77777777" w:rsidR="00231C98" w:rsidRPr="0000613F" w:rsidRDefault="00231C98" w:rsidP="00231C9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Interaktion.r</w:t>
            </w:r>
            <w:r w:rsidRPr="0000613F">
              <w:rPr>
                <w:bCs/>
                <w:szCs w:val="20"/>
              </w:rPr>
              <w:t>ivtaversion</w:t>
            </w:r>
            <w:proofErr w:type="spellEnd"/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9F1A" w14:textId="77777777" w:rsidR="00231C98" w:rsidRPr="00951DEA" w:rsidRDefault="00231C98" w:rsidP="00231C98">
            <w:pPr>
              <w:rPr>
                <w:szCs w:val="20"/>
              </w:rPr>
            </w:pPr>
            <w:proofErr w:type="spellStart"/>
            <w:r w:rsidRPr="001E4018">
              <w:rPr>
                <w:szCs w:val="20"/>
              </w:rPr>
              <w:t>rivtaVersion</w:t>
            </w:r>
            <w:proofErr w:type="spellEnd"/>
          </w:p>
        </w:tc>
      </w:tr>
    </w:tbl>
    <w:p w14:paraId="172B3104" w14:textId="77777777" w:rsidR="0007056D" w:rsidRDefault="0007056D" w:rsidP="0007056D"/>
    <w:p w14:paraId="12A65DAC" w14:textId="1DB48879" w:rsidR="00AA05D1" w:rsidRDefault="00AA05D1">
      <w:pPr>
        <w:spacing w:line="240" w:lineRule="auto"/>
      </w:pPr>
      <w:r>
        <w:br w:type="page"/>
      </w:r>
    </w:p>
    <w:p w14:paraId="31E45915" w14:textId="77777777" w:rsidR="00E63E09" w:rsidRPr="0007056D" w:rsidRDefault="00E63E09" w:rsidP="0007056D"/>
    <w:p w14:paraId="7BA598F5" w14:textId="77777777" w:rsidR="0039481C" w:rsidRDefault="0039481C" w:rsidP="002F003C">
      <w:pPr>
        <w:pStyle w:val="Rubrik3"/>
      </w:pPr>
      <w:r w:rsidRPr="007E3F3B">
        <w:t xml:space="preserve"> </w:t>
      </w:r>
      <w:bookmarkStart w:id="77" w:name="_Toc113972151"/>
      <w:proofErr w:type="spellStart"/>
      <w:r w:rsidR="002862FB">
        <w:t>Get</w:t>
      </w:r>
      <w:r w:rsidR="002862FB" w:rsidRPr="00B13ACD">
        <w:t>CareServiceOfferings</w:t>
      </w:r>
      <w:bookmarkEnd w:id="77"/>
      <w:proofErr w:type="spellEnd"/>
    </w:p>
    <w:p w14:paraId="6AD912DE" w14:textId="7EFB922D" w:rsidR="00AA05D1" w:rsidRDefault="00905B23" w:rsidP="00AA05D1">
      <w:r>
        <w:t xml:space="preserve">Begäran visas nedan med rosa bakgrund och svaret med </w:t>
      </w:r>
      <w:r w:rsidR="00247041">
        <w:t>vit</w:t>
      </w:r>
      <w:r>
        <w:t xml:space="preserve"> bakgrund.</w:t>
      </w:r>
    </w:p>
    <w:p w14:paraId="67766B45" w14:textId="77777777" w:rsidR="00AA05D1" w:rsidRDefault="00AA05D1" w:rsidP="00AA05D1"/>
    <w:p w14:paraId="1D3CA28D" w14:textId="21BC4B37" w:rsidR="00AA05D1" w:rsidRDefault="00FC3C13" w:rsidP="00AA05D1">
      <w:pPr>
        <w:sectPr w:rsidR="00AA05D1" w:rsidSect="0044490E">
          <w:headerReference w:type="default" r:id="rId29"/>
          <w:footerReference w:type="default" r:id="rId30"/>
          <w:headerReference w:type="first" r:id="rId31"/>
          <w:footerReference w:type="first" r:id="rId32"/>
          <w:pgSz w:w="11906" w:h="16838" w:code="9"/>
          <w:pgMar w:top="3232" w:right="720" w:bottom="720" w:left="720" w:header="0" w:footer="907" w:gutter="0"/>
          <w:cols w:space="708"/>
          <w:titlePg/>
          <w:docGrid w:linePitch="360"/>
        </w:sectPr>
      </w:pPr>
      <w:r w:rsidRPr="00FC3C13">
        <w:rPr>
          <w:noProof/>
        </w:rPr>
        <w:drawing>
          <wp:inline distT="0" distB="0" distL="0" distR="0" wp14:anchorId="4F9E42AA" wp14:editId="51C55FE2">
            <wp:extent cx="6645910" cy="4577080"/>
            <wp:effectExtent l="0" t="0" r="0" b="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21EC" w14:textId="77777777" w:rsidR="00AA05D1" w:rsidRDefault="00AA05D1" w:rsidP="00F754D5"/>
    <w:p w14:paraId="60327AAE" w14:textId="77777777" w:rsidR="0039481C" w:rsidRDefault="002F003C" w:rsidP="002F003C">
      <w:pPr>
        <w:pStyle w:val="Rubrik4"/>
      </w:pPr>
      <w:r w:rsidRPr="002F003C">
        <w:t>Begäran</w:t>
      </w:r>
    </w:p>
    <w:p w14:paraId="0B995190" w14:textId="77777777" w:rsidR="00947EC5" w:rsidRPr="00947EC5" w:rsidRDefault="00947EC5" w:rsidP="00947EC5">
      <w:pPr>
        <w:rPr>
          <w:i/>
        </w:rPr>
      </w:pP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790"/>
        <w:gridCol w:w="4305"/>
      </w:tblGrid>
      <w:tr w:rsidR="004971FA" w:rsidRPr="000C2908" w14:paraId="0BC600F1" w14:textId="77777777" w:rsidTr="00294E4D">
        <w:tc>
          <w:tcPr>
            <w:tcW w:w="3790" w:type="dxa"/>
            <w:tcBorders>
              <w:bottom w:val="single" w:sz="4" w:space="0" w:color="auto"/>
            </w:tcBorders>
            <w:shd w:val="clear" w:color="auto" w:fill="4F81BD"/>
          </w:tcPr>
          <w:p w14:paraId="13DAA774" w14:textId="77777777" w:rsidR="004971FA" w:rsidRPr="000C2908" w:rsidRDefault="004971FA" w:rsidP="00D97A25">
            <w:pPr>
              <w:rPr>
                <w:b/>
                <w:bCs/>
                <w:szCs w:val="20"/>
              </w:rPr>
            </w:pPr>
            <w:bookmarkStart w:id="85" w:name="_Toc176141590"/>
            <w:bookmarkStart w:id="86" w:name="_Toc176141594"/>
            <w:bookmarkStart w:id="87" w:name="_Toc182360207"/>
            <w:bookmarkStart w:id="88" w:name="_Toc182360366"/>
            <w:bookmarkStart w:id="89" w:name="_Toc182362292"/>
            <w:bookmarkEnd w:id="85"/>
            <w:bookmarkEnd w:id="86"/>
            <w:bookmarkEnd w:id="87"/>
            <w:bookmarkEnd w:id="88"/>
            <w:bookmarkEnd w:id="89"/>
            <w:proofErr w:type="spellStart"/>
            <w:r w:rsidRPr="000C2908">
              <w:rPr>
                <w:b/>
                <w:bCs/>
                <w:szCs w:val="20"/>
              </w:rPr>
              <w:t>Klass.attribut</w:t>
            </w:r>
            <w:proofErr w:type="spellEnd"/>
          </w:p>
        </w:tc>
        <w:tc>
          <w:tcPr>
            <w:tcW w:w="4305" w:type="dxa"/>
            <w:tcBorders>
              <w:bottom w:val="single" w:sz="4" w:space="0" w:color="auto"/>
            </w:tcBorders>
            <w:shd w:val="clear" w:color="auto" w:fill="4F81BD"/>
          </w:tcPr>
          <w:p w14:paraId="4656D213" w14:textId="77777777" w:rsidR="004971FA" w:rsidRPr="000C2908" w:rsidRDefault="004971FA" w:rsidP="00D97A25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Mappning mot XSD</w:t>
            </w:r>
          </w:p>
        </w:tc>
      </w:tr>
      <w:tr w:rsidR="004971FA" w:rsidRPr="00951DEA" w14:paraId="2FCB26AB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ECF74" w14:textId="77777777" w:rsidR="004971FA" w:rsidRPr="00D86FBD" w:rsidRDefault="002862FB" w:rsidP="00D97A25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proofErr w:type="spellStart"/>
            <w:r w:rsidRPr="00D86FBD">
              <w:rPr>
                <w:b/>
              </w:rPr>
              <w:t>GetCareServiceOfferings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6DEF" w14:textId="77777777" w:rsidR="004971FA" w:rsidRPr="00B5457C" w:rsidRDefault="00B5457C" w:rsidP="00D97A25">
            <w:pPr>
              <w:rPr>
                <w:b/>
                <w:szCs w:val="20"/>
              </w:rPr>
            </w:pPr>
            <w:proofErr w:type="spellStart"/>
            <w:r w:rsidRPr="00B5457C">
              <w:rPr>
                <w:b/>
                <w:szCs w:val="20"/>
              </w:rPr>
              <w:t>GetCareServiceOfferings</w:t>
            </w:r>
            <w:proofErr w:type="spellEnd"/>
          </w:p>
        </w:tc>
      </w:tr>
      <w:tr w:rsidR="004971FA" w:rsidRPr="000C2908" w14:paraId="52C31F73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7347B" w14:textId="77777777" w:rsidR="004971FA" w:rsidRPr="00951DEA" w:rsidRDefault="002862FB" w:rsidP="00D97A25">
            <w:pPr>
              <w:rPr>
                <w:bCs/>
                <w:szCs w:val="20"/>
              </w:rPr>
            </w:pPr>
            <w:r>
              <w:t>Get</w:t>
            </w:r>
            <w:r w:rsidRPr="00B13ACD">
              <w:t>CareServiceOfferings</w:t>
            </w:r>
            <w:r w:rsidR="004971FA">
              <w:rPr>
                <w:bCs/>
                <w:szCs w:val="20"/>
              </w:rPr>
              <w:t>.i</w:t>
            </w:r>
            <w:r w:rsidR="004971FA" w:rsidRPr="00951DEA">
              <w:rPr>
                <w:bCs/>
                <w:szCs w:val="20"/>
              </w:rPr>
              <w:t>d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1BAB" w14:textId="77777777" w:rsidR="004971FA" w:rsidRPr="00951DEA" w:rsidRDefault="009D5110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careServiceId</w:t>
            </w:r>
            <w:proofErr w:type="spellEnd"/>
          </w:p>
        </w:tc>
      </w:tr>
      <w:tr w:rsidR="004971FA" w:rsidRPr="000C2908" w14:paraId="0C9A4813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A5EB0" w14:textId="77777777" w:rsidR="004971FA" w:rsidRPr="00951DEA" w:rsidRDefault="002862FB" w:rsidP="00D97A25">
            <w:pPr>
              <w:rPr>
                <w:bCs/>
                <w:szCs w:val="20"/>
              </w:rPr>
            </w:pPr>
            <w:proofErr w:type="spellStart"/>
            <w:r>
              <w:t>Get</w:t>
            </w:r>
            <w:r w:rsidRPr="00B13ACD">
              <w:t>CareServiceOfferings</w:t>
            </w:r>
            <w:r w:rsidR="004971FA">
              <w:rPr>
                <w:bCs/>
                <w:szCs w:val="20"/>
              </w:rPr>
              <w:t>.typ</w:t>
            </w:r>
            <w:proofErr w:type="spellEnd"/>
            <w:r w:rsidR="004971FA">
              <w:rPr>
                <w:bCs/>
                <w:szCs w:val="20"/>
              </w:rPr>
              <w:t xml:space="preserve"> av vård- och omsorgstjänst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4C99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F725EE">
              <w:rPr>
                <w:szCs w:val="20"/>
              </w:rPr>
              <w:t>typeOf</w:t>
            </w:r>
            <w:r w:rsidR="009D5110">
              <w:rPr>
                <w:szCs w:val="20"/>
              </w:rPr>
              <w:t>CareService</w:t>
            </w:r>
            <w:proofErr w:type="spellEnd"/>
          </w:p>
        </w:tc>
      </w:tr>
      <w:tr w:rsidR="004971FA" w:rsidRPr="000C2908" w14:paraId="011332B4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BC71D" w14:textId="77777777" w:rsidR="004971FA" w:rsidRPr="00951DEA" w:rsidRDefault="002862FB" w:rsidP="00D97A25">
            <w:pPr>
              <w:rPr>
                <w:bCs/>
                <w:szCs w:val="20"/>
              </w:rPr>
            </w:pPr>
            <w:proofErr w:type="spellStart"/>
            <w:r>
              <w:t>Get</w:t>
            </w:r>
            <w:r w:rsidRPr="00B13ACD">
              <w:t>CareServiceOfferings</w:t>
            </w:r>
            <w:r w:rsidR="004971FA">
              <w:rPr>
                <w:bCs/>
                <w:szCs w:val="20"/>
              </w:rPr>
              <w:t>.typ</w:t>
            </w:r>
            <w:proofErr w:type="spellEnd"/>
            <w:r w:rsidR="004971FA">
              <w:rPr>
                <w:bCs/>
                <w:szCs w:val="20"/>
              </w:rPr>
              <w:t xml:space="preserve"> av plats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5E94" w14:textId="3EED2D93" w:rsidR="004971FA" w:rsidRPr="00951DEA" w:rsidRDefault="00CF30EB" w:rsidP="00D97A25">
            <w:pPr>
              <w:rPr>
                <w:szCs w:val="20"/>
              </w:rPr>
            </w:pPr>
            <w:proofErr w:type="spellStart"/>
            <w:r w:rsidRPr="00CF30EB">
              <w:rPr>
                <w:szCs w:val="20"/>
              </w:rPr>
              <w:t>typeOfPlace</w:t>
            </w:r>
            <w:proofErr w:type="spellEnd"/>
          </w:p>
        </w:tc>
      </w:tr>
      <w:tr w:rsidR="00294E4D" w:rsidRPr="000C2908" w14:paraId="596B42DE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A4D79" w14:textId="57552EF5" w:rsidR="00294E4D" w:rsidRDefault="00294E4D" w:rsidP="00294E4D">
            <w:proofErr w:type="spellStart"/>
            <w:r>
              <w:t>Get</w:t>
            </w:r>
            <w:r w:rsidRPr="00B13ACD">
              <w:t>CareServiceOfferings</w:t>
            </w:r>
            <w:r>
              <w:rPr>
                <w:bCs/>
                <w:szCs w:val="20"/>
              </w:rPr>
              <w:t>.</w:t>
            </w:r>
            <w:r w:rsidRPr="00A51106">
              <w:rPr>
                <w:bCs/>
                <w:szCs w:val="20"/>
              </w:rPr>
              <w:t>typ</w:t>
            </w:r>
            <w:proofErr w:type="spellEnd"/>
            <w:r w:rsidRPr="00A51106">
              <w:rPr>
                <w:bCs/>
                <w:szCs w:val="20"/>
              </w:rPr>
              <w:t xml:space="preserve"> av verksamhet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F7A5" w14:textId="517977DA" w:rsidR="00294E4D" w:rsidRPr="00CF30EB" w:rsidRDefault="00294E4D" w:rsidP="00294E4D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typeOfBusiness</w:t>
            </w:r>
            <w:proofErr w:type="spellEnd"/>
          </w:p>
        </w:tc>
      </w:tr>
      <w:tr w:rsidR="00294E4D" w:rsidRPr="000C2908" w14:paraId="7B6E1370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3D73E" w14:textId="6EC030FB" w:rsidR="00294E4D" w:rsidRDefault="00294E4D" w:rsidP="00294E4D">
            <w:proofErr w:type="spellStart"/>
            <w:r>
              <w:t>Get</w:t>
            </w:r>
            <w:r w:rsidRPr="00B13ACD">
              <w:t>CareServiceOfferings</w:t>
            </w:r>
            <w:r>
              <w:rPr>
                <w:bCs/>
                <w:szCs w:val="20"/>
              </w:rPr>
              <w:t>.språk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55BC3" w14:textId="3F2252D3" w:rsidR="00294E4D" w:rsidRPr="00CF30EB" w:rsidRDefault="00294E4D" w:rsidP="00294E4D">
            <w:pPr>
              <w:rPr>
                <w:szCs w:val="20"/>
              </w:rPr>
            </w:pPr>
            <w:proofErr w:type="spellStart"/>
            <w:r w:rsidRPr="00F725EE">
              <w:rPr>
                <w:szCs w:val="20"/>
              </w:rPr>
              <w:t>actorLanguage</w:t>
            </w:r>
            <w:proofErr w:type="spellEnd"/>
          </w:p>
        </w:tc>
      </w:tr>
      <w:tr w:rsidR="00294E4D" w:rsidRPr="000C2908" w14:paraId="123490E2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CDC2F" w14:textId="24960995" w:rsidR="00294E4D" w:rsidRDefault="00294E4D" w:rsidP="00294E4D">
            <w:pPr>
              <w:rPr>
                <w:bCs/>
                <w:szCs w:val="20"/>
              </w:rPr>
            </w:pPr>
            <w:proofErr w:type="spellStart"/>
            <w:r>
              <w:t>Get</w:t>
            </w:r>
            <w:r w:rsidRPr="00B13ACD">
              <w:t>CareServiceOfferings</w:t>
            </w:r>
            <w:r>
              <w:rPr>
                <w:bCs/>
                <w:szCs w:val="20"/>
              </w:rPr>
              <w:t>.roll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EB24" w14:textId="7FEB1CD0" w:rsidR="00294E4D" w:rsidRPr="00F725EE" w:rsidRDefault="00294E4D" w:rsidP="00294E4D">
            <w:pPr>
              <w:rPr>
                <w:szCs w:val="20"/>
              </w:rPr>
            </w:pPr>
            <w:proofErr w:type="spellStart"/>
            <w:r w:rsidRPr="00F725EE">
              <w:rPr>
                <w:szCs w:val="20"/>
              </w:rPr>
              <w:t>actorRole</w:t>
            </w:r>
            <w:proofErr w:type="spellEnd"/>
          </w:p>
        </w:tc>
      </w:tr>
      <w:tr w:rsidR="00294E4D" w:rsidRPr="000C2908" w14:paraId="42C307C5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FB190" w14:textId="346B4AEF" w:rsidR="00294E4D" w:rsidRDefault="007A19A8" w:rsidP="00294E4D">
            <w:proofErr w:type="spellStart"/>
            <w:r>
              <w:t>Get</w:t>
            </w:r>
            <w:r w:rsidRPr="00B13ACD">
              <w:t>CareServiceOfferings</w:t>
            </w:r>
            <w:r w:rsidR="00294E4D">
              <w:rPr>
                <w:bCs/>
                <w:szCs w:val="20"/>
              </w:rPr>
              <w:t>.</w:t>
            </w:r>
            <w:r w:rsidR="00294E4D" w:rsidRPr="00A51106">
              <w:rPr>
                <w:bCs/>
                <w:szCs w:val="20"/>
              </w:rPr>
              <w:t>enhets</w:t>
            </w:r>
            <w:proofErr w:type="spellEnd"/>
            <w:r w:rsidR="00294E4D" w:rsidRPr="00A51106">
              <w:rPr>
                <w:bCs/>
                <w:szCs w:val="20"/>
              </w:rPr>
              <w:t xml:space="preserve"> id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C50B" w14:textId="1F6D60D7" w:rsidR="00294E4D" w:rsidRDefault="00294E4D" w:rsidP="00294E4D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performingOrganization</w:t>
            </w:r>
            <w:r w:rsidRPr="00F725EE">
              <w:rPr>
                <w:szCs w:val="20"/>
              </w:rPr>
              <w:t>Id</w:t>
            </w:r>
            <w:proofErr w:type="spellEnd"/>
          </w:p>
        </w:tc>
      </w:tr>
      <w:tr w:rsidR="007A19A8" w:rsidRPr="000C2908" w14:paraId="6063B9FD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3DAC3" w14:textId="478AB777" w:rsidR="007A19A8" w:rsidRDefault="007A19A8" w:rsidP="007A19A8">
            <w:pPr>
              <w:rPr>
                <w:bCs/>
                <w:szCs w:val="20"/>
              </w:rPr>
            </w:pPr>
            <w:proofErr w:type="spellStart"/>
            <w:r>
              <w:t>Get</w:t>
            </w:r>
            <w:r w:rsidRPr="00B13ACD">
              <w:t>CareServiceOfferings</w:t>
            </w:r>
            <w:r>
              <w:rPr>
                <w:bCs/>
                <w:szCs w:val="20"/>
              </w:rPr>
              <w:t>.</w:t>
            </w:r>
            <w:r w:rsidRPr="00A51106">
              <w:rPr>
                <w:bCs/>
                <w:szCs w:val="20"/>
              </w:rPr>
              <w:t>ålder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C317E" w14:textId="77EBBB95" w:rsidR="007A19A8" w:rsidRDefault="007A19A8" w:rsidP="007A19A8">
            <w:pPr>
              <w:rPr>
                <w:szCs w:val="20"/>
              </w:rPr>
            </w:pPr>
            <w:proofErr w:type="spellStart"/>
            <w:r w:rsidRPr="00F725EE">
              <w:rPr>
                <w:szCs w:val="20"/>
              </w:rPr>
              <w:t>targetGroupAge</w:t>
            </w:r>
            <w:proofErr w:type="spellEnd"/>
          </w:p>
        </w:tc>
      </w:tr>
      <w:tr w:rsidR="007A19A8" w:rsidRPr="000C2908" w14:paraId="026E76E8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8EDBE" w14:textId="22F9F1C8" w:rsidR="007A19A8" w:rsidRDefault="007A19A8" w:rsidP="007A19A8">
            <w:pPr>
              <w:rPr>
                <w:bCs/>
                <w:szCs w:val="20"/>
              </w:rPr>
            </w:pPr>
            <w:proofErr w:type="spellStart"/>
            <w:r>
              <w:t>Get</w:t>
            </w:r>
            <w:r w:rsidRPr="00B13ACD">
              <w:t>CareServiceOfferings</w:t>
            </w:r>
            <w:r>
              <w:rPr>
                <w:bCs/>
                <w:szCs w:val="20"/>
              </w:rPr>
              <w:t>.</w:t>
            </w:r>
            <w:r w:rsidRPr="00A51106">
              <w:rPr>
                <w:bCs/>
                <w:szCs w:val="20"/>
              </w:rPr>
              <w:t>kön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579CC" w14:textId="678C93AA" w:rsidR="007A19A8" w:rsidRDefault="007A19A8" w:rsidP="007A19A8">
            <w:pPr>
              <w:rPr>
                <w:szCs w:val="20"/>
              </w:rPr>
            </w:pPr>
            <w:proofErr w:type="spellStart"/>
            <w:r w:rsidRPr="00F725EE">
              <w:rPr>
                <w:szCs w:val="20"/>
              </w:rPr>
              <w:t>targetGroupGender</w:t>
            </w:r>
            <w:proofErr w:type="spellEnd"/>
          </w:p>
        </w:tc>
      </w:tr>
      <w:tr w:rsidR="007A19A8" w:rsidRPr="000C2908" w14:paraId="58A7E8FE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4FAFC" w14:textId="179B30ED" w:rsidR="007A19A8" w:rsidRDefault="007A19A8" w:rsidP="007A19A8">
            <w:proofErr w:type="spellStart"/>
            <w:r>
              <w:t>Get</w:t>
            </w:r>
            <w:r w:rsidRPr="00B13ACD">
              <w:t>CareServiceOfferings</w:t>
            </w:r>
            <w:r>
              <w:rPr>
                <w:bCs/>
                <w:szCs w:val="20"/>
              </w:rPr>
              <w:t>.fritextsökning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6712" w14:textId="00D6427A" w:rsidR="007A19A8" w:rsidRDefault="007A19A8" w:rsidP="007A19A8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searchTerm</w:t>
            </w:r>
            <w:proofErr w:type="spellEnd"/>
          </w:p>
        </w:tc>
      </w:tr>
      <w:tr w:rsidR="007A19A8" w:rsidRPr="000C2908" w14:paraId="3B6665E9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6E88D" w14:textId="13ECF50C" w:rsidR="007A19A8" w:rsidRPr="000852EB" w:rsidRDefault="00A217A2" w:rsidP="007A19A8">
            <w:pPr>
              <w:rPr>
                <w:b/>
              </w:rPr>
            </w:pPr>
            <w:r>
              <w:rPr>
                <w:b/>
                <w:bCs/>
                <w:szCs w:val="20"/>
              </w:rPr>
              <w:t>Katalog</w:t>
            </w:r>
            <w:r w:rsidR="007A19A8" w:rsidRPr="000852EB">
              <w:rPr>
                <w:b/>
              </w:rPr>
              <w:t>ansvarig organisation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1068" w14:textId="77777777" w:rsidR="007A19A8" w:rsidRDefault="007A19A8" w:rsidP="007A19A8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providingOrganization</w:t>
            </w:r>
            <w:proofErr w:type="spellEnd"/>
          </w:p>
        </w:tc>
      </w:tr>
      <w:tr w:rsidR="007A19A8" w:rsidRPr="000C2908" w14:paraId="36CE9D1A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0667F" w14:textId="76B4295C" w:rsidR="007A19A8" w:rsidRPr="007E5FCC" w:rsidRDefault="00A217A2" w:rsidP="007A19A8">
            <w:pPr>
              <w:rPr>
                <w:szCs w:val="20"/>
              </w:rPr>
            </w:pPr>
            <w:r w:rsidRPr="007E5FCC">
              <w:rPr>
                <w:szCs w:val="20"/>
              </w:rPr>
              <w:t>Katalog</w:t>
            </w:r>
            <w:r w:rsidR="007A19A8" w:rsidRPr="007E5FCC">
              <w:rPr>
                <w:szCs w:val="20"/>
              </w:rPr>
              <w:t xml:space="preserve">ansvarig organisation.id för </w:t>
            </w:r>
            <w:r w:rsidRPr="007E5FCC">
              <w:rPr>
                <w:szCs w:val="20"/>
              </w:rPr>
              <w:t>katalog</w:t>
            </w:r>
            <w:r w:rsidR="007A19A8" w:rsidRPr="007E5FCC">
              <w:rPr>
                <w:szCs w:val="20"/>
              </w:rPr>
              <w:t>ansvarig organisation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0196" w14:textId="77777777" w:rsidR="007A19A8" w:rsidRPr="00F725EE" w:rsidRDefault="007A19A8" w:rsidP="007A19A8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providingOrganizationId</w:t>
            </w:r>
            <w:proofErr w:type="spellEnd"/>
          </w:p>
        </w:tc>
      </w:tr>
      <w:tr w:rsidR="007A19A8" w:rsidRPr="000C2908" w14:paraId="0D538384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DBE78" w14:textId="3A078687" w:rsidR="007A19A8" w:rsidRPr="007E5FCC" w:rsidRDefault="00A07312" w:rsidP="007A19A8">
            <w:pPr>
              <w:rPr>
                <w:szCs w:val="20"/>
              </w:rPr>
            </w:pPr>
            <w:r w:rsidRPr="007E5FCC">
              <w:rPr>
                <w:szCs w:val="20"/>
              </w:rPr>
              <w:t>Katalog</w:t>
            </w:r>
            <w:r w:rsidR="007A19A8" w:rsidRPr="007E5FCC">
              <w:rPr>
                <w:szCs w:val="20"/>
              </w:rPr>
              <w:t xml:space="preserve">ansvarig </w:t>
            </w:r>
            <w:proofErr w:type="spellStart"/>
            <w:proofErr w:type="gramStart"/>
            <w:r w:rsidR="007A19A8" w:rsidRPr="007E5FCC">
              <w:rPr>
                <w:szCs w:val="20"/>
              </w:rPr>
              <w:t>organisation.ägarform</w:t>
            </w:r>
            <w:proofErr w:type="spellEnd"/>
            <w:proofErr w:type="gram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DB23" w14:textId="77777777" w:rsidR="007A19A8" w:rsidRDefault="007A19A8" w:rsidP="007A19A8">
            <w:pPr>
              <w:rPr>
                <w:szCs w:val="20"/>
              </w:rPr>
            </w:pPr>
            <w:r>
              <w:rPr>
                <w:szCs w:val="20"/>
              </w:rPr>
              <w:t>management</w:t>
            </w:r>
          </w:p>
        </w:tc>
      </w:tr>
      <w:tr w:rsidR="007A19A8" w:rsidRPr="000C2908" w14:paraId="035DBFD9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92276" w14:textId="4DC0C461" w:rsidR="007A19A8" w:rsidRPr="007E5FCC" w:rsidRDefault="00A07312" w:rsidP="007A19A8">
            <w:r w:rsidRPr="007E5FCC">
              <w:rPr>
                <w:szCs w:val="20"/>
              </w:rPr>
              <w:t>Katalog</w:t>
            </w:r>
            <w:r w:rsidR="007A19A8" w:rsidRPr="007E5FCC">
              <w:t xml:space="preserve">ansvarig </w:t>
            </w:r>
            <w:proofErr w:type="spellStart"/>
            <w:proofErr w:type="gramStart"/>
            <w:r w:rsidR="007A19A8" w:rsidRPr="007E5FCC">
              <w:t>organisation.offentlig</w:t>
            </w:r>
            <w:proofErr w:type="spellEnd"/>
            <w:proofErr w:type="gramEnd"/>
            <w:r w:rsidR="007A19A8" w:rsidRPr="007E5FCC">
              <w:t xml:space="preserve"> huvudman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FBF5" w14:textId="77777777" w:rsidR="007A19A8" w:rsidRDefault="007A19A8" w:rsidP="007A19A8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publicProvider</w:t>
            </w:r>
            <w:proofErr w:type="spellEnd"/>
          </w:p>
        </w:tc>
      </w:tr>
      <w:tr w:rsidR="007A19A8" w:rsidRPr="000C2908" w14:paraId="151026F8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10295" w14:textId="77777777" w:rsidR="007A19A8" w:rsidRPr="004F3147" w:rsidRDefault="007A19A8" w:rsidP="007A19A8">
            <w:pPr>
              <w:rPr>
                <w:b/>
                <w:bCs/>
                <w:szCs w:val="20"/>
              </w:rPr>
            </w:pPr>
            <w:r w:rsidRPr="004F3147">
              <w:rPr>
                <w:b/>
                <w:bCs/>
                <w:szCs w:val="20"/>
              </w:rPr>
              <w:t>Sökområde (begäran)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D550" w14:textId="778EE2BF" w:rsidR="007A19A8" w:rsidRPr="009E56FC" w:rsidRDefault="007A19A8" w:rsidP="007A19A8">
            <w:pPr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l</w:t>
            </w:r>
            <w:r w:rsidRPr="009E56FC">
              <w:rPr>
                <w:b/>
                <w:szCs w:val="20"/>
              </w:rPr>
              <w:t>ocation</w:t>
            </w:r>
            <w:proofErr w:type="spellEnd"/>
          </w:p>
        </w:tc>
      </w:tr>
      <w:tr w:rsidR="007A19A8" w:rsidRPr="000C2908" w14:paraId="6930FD49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3C7D2" w14:textId="77777777" w:rsidR="007A19A8" w:rsidRPr="00697CFF" w:rsidRDefault="007A19A8" w:rsidP="007A19A8">
            <w:pPr>
              <w:rPr>
                <w:b/>
                <w:bCs/>
                <w:szCs w:val="20"/>
              </w:rPr>
            </w:pPr>
            <w:r w:rsidRPr="009D1CC3">
              <w:rPr>
                <w:b/>
                <w:bCs/>
                <w:szCs w:val="20"/>
              </w:rPr>
              <w:t xml:space="preserve">Geografiskt </w:t>
            </w:r>
            <w:r w:rsidRPr="00697CFF">
              <w:rPr>
                <w:b/>
                <w:bCs/>
                <w:szCs w:val="20"/>
              </w:rPr>
              <w:t>område (begäran)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80F5" w14:textId="77777777" w:rsidR="007A19A8" w:rsidRPr="00B3160B" w:rsidRDefault="007A19A8" w:rsidP="007A19A8">
            <w:pPr>
              <w:rPr>
                <w:szCs w:val="20"/>
              </w:rPr>
            </w:pPr>
          </w:p>
        </w:tc>
      </w:tr>
      <w:tr w:rsidR="007A19A8" w:rsidRPr="000C2908" w14:paraId="5E858AE5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1C1E6" w14:textId="77777777" w:rsidR="007A19A8" w:rsidRPr="004F3147" w:rsidRDefault="007A19A8" w:rsidP="007A19A8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Geografiskt </w:t>
            </w:r>
            <w:proofErr w:type="spellStart"/>
            <w:proofErr w:type="gramStart"/>
            <w:r w:rsidRPr="004F3147">
              <w:rPr>
                <w:bCs/>
                <w:szCs w:val="20"/>
              </w:rPr>
              <w:t>område.geografiska</w:t>
            </w:r>
            <w:proofErr w:type="spellEnd"/>
            <w:proofErr w:type="gramEnd"/>
            <w:r w:rsidRPr="004F3147">
              <w:rPr>
                <w:bCs/>
                <w:szCs w:val="20"/>
              </w:rPr>
              <w:t xml:space="preserve"> koordinater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4902" w14:textId="77777777" w:rsidR="007A19A8" w:rsidRPr="00951DEA" w:rsidRDefault="007A19A8" w:rsidP="007A19A8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geographicalCoordinates</w:t>
            </w:r>
            <w:proofErr w:type="spellEnd"/>
          </w:p>
        </w:tc>
      </w:tr>
      <w:tr w:rsidR="007A19A8" w:rsidRPr="000C2908" w14:paraId="36CFBD53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E63BC" w14:textId="77777777" w:rsidR="007A19A8" w:rsidRPr="000B050D" w:rsidRDefault="007A19A8" w:rsidP="007A19A8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Geografiskt </w:t>
            </w:r>
            <w:proofErr w:type="spellStart"/>
            <w:proofErr w:type="gramStart"/>
            <w:r>
              <w:rPr>
                <w:bCs/>
                <w:szCs w:val="20"/>
              </w:rPr>
              <w:t>område.</w:t>
            </w:r>
            <w:r w:rsidRPr="000B050D">
              <w:rPr>
                <w:bCs/>
                <w:szCs w:val="20"/>
              </w:rPr>
              <w:t>radie</w:t>
            </w:r>
            <w:proofErr w:type="spellEnd"/>
            <w:proofErr w:type="gram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0D65" w14:textId="77777777" w:rsidR="007A19A8" w:rsidRPr="00951DEA" w:rsidRDefault="007A19A8" w:rsidP="007A19A8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radius</w:t>
            </w:r>
            <w:proofErr w:type="spellEnd"/>
          </w:p>
        </w:tc>
      </w:tr>
      <w:tr w:rsidR="007A19A8" w:rsidRPr="000C2908" w14:paraId="04269C59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EE6A0" w14:textId="77777777" w:rsidR="007A19A8" w:rsidRPr="000B050D" w:rsidRDefault="007A19A8" w:rsidP="007A19A8">
            <w:pPr>
              <w:rPr>
                <w:b/>
                <w:bCs/>
                <w:szCs w:val="20"/>
              </w:rPr>
            </w:pPr>
            <w:r w:rsidRPr="000B050D">
              <w:rPr>
                <w:b/>
                <w:bCs/>
                <w:szCs w:val="20"/>
              </w:rPr>
              <w:t>Län (begäran)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8149" w14:textId="77777777" w:rsidR="007A19A8" w:rsidRPr="00951DEA" w:rsidRDefault="007A19A8" w:rsidP="007A19A8">
            <w:pPr>
              <w:rPr>
                <w:szCs w:val="20"/>
              </w:rPr>
            </w:pPr>
          </w:p>
        </w:tc>
      </w:tr>
      <w:tr w:rsidR="007A19A8" w:rsidRPr="000C2908" w14:paraId="79B05296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8B91A" w14:textId="77777777" w:rsidR="007A19A8" w:rsidRPr="000B050D" w:rsidRDefault="007A19A8" w:rsidP="007A19A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Län.</w:t>
            </w:r>
            <w:r w:rsidRPr="000B050D">
              <w:rPr>
                <w:bCs/>
                <w:szCs w:val="20"/>
              </w:rPr>
              <w:t>länskod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122D" w14:textId="77777777" w:rsidR="007A19A8" w:rsidRPr="00951DEA" w:rsidRDefault="007A19A8" w:rsidP="007A19A8">
            <w:pPr>
              <w:rPr>
                <w:szCs w:val="20"/>
              </w:rPr>
            </w:pPr>
            <w:proofErr w:type="spellStart"/>
            <w:r w:rsidRPr="00F725EE">
              <w:rPr>
                <w:szCs w:val="20"/>
              </w:rPr>
              <w:t>county</w:t>
            </w:r>
            <w:proofErr w:type="spellEnd"/>
          </w:p>
        </w:tc>
      </w:tr>
      <w:tr w:rsidR="007A19A8" w:rsidRPr="000C2908" w14:paraId="7FBF135C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D49A3" w14:textId="77777777" w:rsidR="007A19A8" w:rsidRPr="00A51106" w:rsidRDefault="007A19A8" w:rsidP="007A19A8">
            <w:pPr>
              <w:rPr>
                <w:b/>
                <w:bCs/>
                <w:szCs w:val="20"/>
              </w:rPr>
            </w:pPr>
            <w:r w:rsidRPr="00A51106">
              <w:rPr>
                <w:b/>
                <w:bCs/>
                <w:szCs w:val="20"/>
              </w:rPr>
              <w:t>Kommun (begäran)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E9E1" w14:textId="77777777" w:rsidR="007A19A8" w:rsidRPr="00951DEA" w:rsidRDefault="007A19A8" w:rsidP="007A19A8">
            <w:pPr>
              <w:rPr>
                <w:szCs w:val="20"/>
              </w:rPr>
            </w:pPr>
          </w:p>
        </w:tc>
      </w:tr>
      <w:tr w:rsidR="007A19A8" w:rsidRPr="000C2908" w14:paraId="156DAD32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69A38" w14:textId="77777777" w:rsidR="007A19A8" w:rsidRPr="00A51106" w:rsidRDefault="007A19A8" w:rsidP="007A19A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Kommun.</w:t>
            </w:r>
            <w:r w:rsidRPr="00A51106">
              <w:rPr>
                <w:bCs/>
                <w:szCs w:val="20"/>
              </w:rPr>
              <w:t>kommunkod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4276" w14:textId="77777777" w:rsidR="007A19A8" w:rsidRPr="00951DEA" w:rsidRDefault="007A19A8" w:rsidP="007A19A8">
            <w:pPr>
              <w:rPr>
                <w:szCs w:val="20"/>
              </w:rPr>
            </w:pPr>
            <w:proofErr w:type="spellStart"/>
            <w:r w:rsidRPr="00F725EE">
              <w:rPr>
                <w:szCs w:val="20"/>
              </w:rPr>
              <w:t>municipality</w:t>
            </w:r>
            <w:proofErr w:type="spellEnd"/>
          </w:p>
        </w:tc>
      </w:tr>
      <w:tr w:rsidR="007A19A8" w:rsidRPr="000C2908" w14:paraId="37F6B585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97182" w14:textId="77777777" w:rsidR="007A19A8" w:rsidRPr="00A51106" w:rsidRDefault="007A19A8" w:rsidP="007A19A8">
            <w:pPr>
              <w:rPr>
                <w:b/>
                <w:bCs/>
                <w:szCs w:val="20"/>
              </w:rPr>
            </w:pPr>
            <w:r w:rsidRPr="00A51106">
              <w:rPr>
                <w:b/>
                <w:bCs/>
                <w:szCs w:val="20"/>
              </w:rPr>
              <w:t>Egenskap (begäran)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4636A" w14:textId="77777777" w:rsidR="007A19A8" w:rsidRPr="00951DEA" w:rsidRDefault="007A19A8" w:rsidP="007A19A8">
            <w:pPr>
              <w:rPr>
                <w:szCs w:val="20"/>
              </w:rPr>
            </w:pPr>
          </w:p>
        </w:tc>
      </w:tr>
      <w:tr w:rsidR="007A19A8" w:rsidRPr="000C2908" w14:paraId="081C5A39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E8B42" w14:textId="77777777" w:rsidR="007A19A8" w:rsidRPr="000B050D" w:rsidRDefault="007A19A8" w:rsidP="007A19A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Egenskap.</w:t>
            </w:r>
            <w:r w:rsidRPr="00A51106">
              <w:rPr>
                <w:bCs/>
                <w:szCs w:val="20"/>
              </w:rPr>
              <w:t>typ</w:t>
            </w:r>
            <w:proofErr w:type="spellEnd"/>
            <w:r w:rsidRPr="00A51106">
              <w:rPr>
                <w:bCs/>
                <w:szCs w:val="20"/>
              </w:rPr>
              <w:t xml:space="preserve"> av egenskap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1194" w14:textId="77777777" w:rsidR="007A19A8" w:rsidRPr="00951DEA" w:rsidRDefault="007A19A8" w:rsidP="007A19A8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typeOfPersonalAttribute</w:t>
            </w:r>
            <w:proofErr w:type="spellEnd"/>
          </w:p>
        </w:tc>
      </w:tr>
      <w:tr w:rsidR="007A19A8" w:rsidRPr="000C2908" w14:paraId="0D800A4F" w14:textId="77777777" w:rsidTr="00294E4D"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DEF22" w14:textId="77777777" w:rsidR="007A19A8" w:rsidRPr="000B050D" w:rsidRDefault="007A19A8" w:rsidP="007A19A8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Egenskap.</w:t>
            </w:r>
            <w:r w:rsidRPr="00A51106">
              <w:rPr>
                <w:bCs/>
                <w:szCs w:val="20"/>
              </w:rPr>
              <w:t>värde</w:t>
            </w:r>
            <w:proofErr w:type="spellEnd"/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CE8F" w14:textId="77777777" w:rsidR="007A19A8" w:rsidRPr="00951DEA" w:rsidRDefault="007A19A8" w:rsidP="007A19A8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attributeValue</w:t>
            </w:r>
            <w:proofErr w:type="spellEnd"/>
          </w:p>
        </w:tc>
      </w:tr>
    </w:tbl>
    <w:p w14:paraId="4D486F33" w14:textId="77777777" w:rsidR="0039481C" w:rsidRDefault="0039481C" w:rsidP="0039481C"/>
    <w:p w14:paraId="6EDECC7E" w14:textId="77777777" w:rsidR="002F003C" w:rsidRDefault="002F003C" w:rsidP="0039481C"/>
    <w:p w14:paraId="7457FD39" w14:textId="05A8B594" w:rsidR="009D1CC3" w:rsidRDefault="009D1CC3" w:rsidP="0039481C"/>
    <w:p w14:paraId="344AA41E" w14:textId="77777777" w:rsidR="00E42FBE" w:rsidRDefault="00E42FBE" w:rsidP="0039481C"/>
    <w:p w14:paraId="6E9A72DC" w14:textId="77777777" w:rsidR="0039481C" w:rsidRDefault="002F003C" w:rsidP="002F003C">
      <w:pPr>
        <w:pStyle w:val="Rubrik4"/>
      </w:pPr>
      <w:r>
        <w:lastRenderedPageBreak/>
        <w:t xml:space="preserve">Svar </w:t>
      </w:r>
    </w:p>
    <w:p w14:paraId="36354534" w14:textId="77777777" w:rsidR="00947EC5" w:rsidRPr="00947EC5" w:rsidRDefault="00947EC5" w:rsidP="00947EC5"/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3761"/>
        <w:gridCol w:w="3761"/>
      </w:tblGrid>
      <w:tr w:rsidR="004971FA" w:rsidRPr="000C2908" w14:paraId="6F76A1D8" w14:textId="77777777" w:rsidTr="00861A1F">
        <w:tc>
          <w:tcPr>
            <w:tcW w:w="3761" w:type="dxa"/>
            <w:tcBorders>
              <w:bottom w:val="single" w:sz="4" w:space="0" w:color="auto"/>
            </w:tcBorders>
            <w:shd w:val="clear" w:color="auto" w:fill="4F81BD"/>
          </w:tcPr>
          <w:p w14:paraId="34ACA94B" w14:textId="77777777" w:rsidR="004971FA" w:rsidRPr="000C2908" w:rsidRDefault="004971FA" w:rsidP="00D97A25">
            <w:pPr>
              <w:rPr>
                <w:b/>
                <w:bCs/>
                <w:szCs w:val="20"/>
              </w:rPr>
            </w:pPr>
            <w:proofErr w:type="spellStart"/>
            <w:r w:rsidRPr="000C2908">
              <w:rPr>
                <w:b/>
                <w:bCs/>
                <w:szCs w:val="20"/>
              </w:rPr>
              <w:t>Klass.attribut</w:t>
            </w:r>
            <w:proofErr w:type="spellEnd"/>
          </w:p>
        </w:tc>
        <w:tc>
          <w:tcPr>
            <w:tcW w:w="3761" w:type="dxa"/>
            <w:tcBorders>
              <w:bottom w:val="single" w:sz="4" w:space="0" w:color="auto"/>
            </w:tcBorders>
            <w:shd w:val="clear" w:color="auto" w:fill="4F81BD"/>
          </w:tcPr>
          <w:p w14:paraId="5EE76E12" w14:textId="77777777" w:rsidR="004971FA" w:rsidRPr="000C2908" w:rsidRDefault="004971FA" w:rsidP="00D97A25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Mappning mot XSD</w:t>
            </w:r>
          </w:p>
        </w:tc>
      </w:tr>
      <w:tr w:rsidR="00D86FBD" w:rsidRPr="00951DEA" w14:paraId="0485E46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BDE98" w14:textId="77777777" w:rsidR="00D86FBD" w:rsidRPr="00A51106" w:rsidRDefault="00D86FBD" w:rsidP="00D97A25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proofErr w:type="spellStart"/>
            <w:r w:rsidRPr="00D86FBD">
              <w:rPr>
                <w:b/>
              </w:rPr>
              <w:t>GetCareServiceOfferings</w:t>
            </w:r>
            <w:r>
              <w:rPr>
                <w:b/>
              </w:rPr>
              <w:t>Response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4243" w14:textId="77777777" w:rsidR="00D86FBD" w:rsidRPr="00CB020C" w:rsidRDefault="00CB020C" w:rsidP="00D97A25">
            <w:pPr>
              <w:rPr>
                <w:b/>
                <w:szCs w:val="20"/>
              </w:rPr>
            </w:pPr>
            <w:proofErr w:type="spellStart"/>
            <w:r w:rsidRPr="00CB020C">
              <w:rPr>
                <w:b/>
                <w:szCs w:val="20"/>
              </w:rPr>
              <w:t>GetCareServiceOfferingsResponse</w:t>
            </w:r>
            <w:proofErr w:type="spellEnd"/>
          </w:p>
        </w:tc>
      </w:tr>
      <w:tr w:rsidR="004971FA" w:rsidRPr="00951DEA" w14:paraId="3893571C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7F1CD" w14:textId="77777777" w:rsidR="004971FA" w:rsidRPr="00951DEA" w:rsidRDefault="004971FA" w:rsidP="00D97A25">
            <w:pPr>
              <w:tabs>
                <w:tab w:val="left" w:pos="1213"/>
              </w:tabs>
              <w:rPr>
                <w:b/>
                <w:bCs/>
                <w:szCs w:val="20"/>
              </w:rPr>
            </w:pPr>
            <w:r w:rsidRPr="00A51106">
              <w:rPr>
                <w:b/>
                <w:bCs/>
                <w:szCs w:val="20"/>
              </w:rPr>
              <w:t>Vård- och omsorgstjänst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09A9" w14:textId="77777777" w:rsidR="004971FA" w:rsidRPr="0061349C" w:rsidRDefault="000C5EC0" w:rsidP="00D97A25">
            <w:pPr>
              <w:rPr>
                <w:b/>
                <w:szCs w:val="20"/>
              </w:rPr>
            </w:pPr>
            <w:proofErr w:type="spellStart"/>
            <w:r w:rsidRPr="0061349C">
              <w:rPr>
                <w:b/>
                <w:szCs w:val="20"/>
              </w:rPr>
              <w:t>careService</w:t>
            </w:r>
            <w:proofErr w:type="spellEnd"/>
          </w:p>
        </w:tc>
      </w:tr>
      <w:tr w:rsidR="004971FA" w:rsidRPr="00951DEA" w14:paraId="6FD7ED5E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1A84A" w14:textId="77777777" w:rsidR="004971FA" w:rsidRPr="00A51106" w:rsidRDefault="004971FA" w:rsidP="00D97A25">
            <w:pPr>
              <w:tabs>
                <w:tab w:val="left" w:pos="1213"/>
              </w:tabs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Vård- och </w:t>
            </w:r>
            <w:proofErr w:type="spellStart"/>
            <w:proofErr w:type="gramStart"/>
            <w:r>
              <w:rPr>
                <w:bCs/>
                <w:szCs w:val="20"/>
              </w:rPr>
              <w:t>omsorgstjänst.</w:t>
            </w:r>
            <w:r w:rsidRPr="00A51106">
              <w:rPr>
                <w:bCs/>
                <w:szCs w:val="20"/>
              </w:rPr>
              <w:t>Id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CD91" w14:textId="77777777" w:rsidR="004971FA" w:rsidRPr="00951DEA" w:rsidRDefault="009D1CC3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careService</w:t>
            </w:r>
            <w:r w:rsidRPr="00B3160B">
              <w:rPr>
                <w:szCs w:val="20"/>
              </w:rPr>
              <w:t>Id</w:t>
            </w:r>
            <w:proofErr w:type="spellEnd"/>
          </w:p>
        </w:tc>
      </w:tr>
      <w:tr w:rsidR="004971FA" w:rsidRPr="000C2908" w14:paraId="1CE11811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A2A1B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Vård- och </w:t>
            </w:r>
            <w:proofErr w:type="spellStart"/>
            <w:r>
              <w:rPr>
                <w:bCs/>
                <w:szCs w:val="20"/>
              </w:rPr>
              <w:t>omsorgstjänst.</w:t>
            </w:r>
            <w:r w:rsidRPr="00A51106">
              <w:rPr>
                <w:bCs/>
                <w:szCs w:val="20"/>
              </w:rPr>
              <w:t>typ</w:t>
            </w:r>
            <w:proofErr w:type="spellEnd"/>
            <w:r w:rsidRPr="00A51106">
              <w:rPr>
                <w:bCs/>
                <w:szCs w:val="20"/>
              </w:rPr>
              <w:t xml:space="preserve"> av vård- och omsorgstjänst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2A80" w14:textId="77777777" w:rsidR="004971FA" w:rsidRPr="00951DEA" w:rsidRDefault="009D1CC3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typeOf</w:t>
            </w:r>
            <w:r>
              <w:rPr>
                <w:szCs w:val="20"/>
              </w:rPr>
              <w:t>CareService</w:t>
            </w:r>
            <w:proofErr w:type="spellEnd"/>
          </w:p>
        </w:tc>
      </w:tr>
      <w:tr w:rsidR="004971FA" w:rsidRPr="000C2908" w14:paraId="1D566F3F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4F40F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Vård- och </w:t>
            </w:r>
            <w:proofErr w:type="spellStart"/>
            <w:proofErr w:type="gramStart"/>
            <w:r>
              <w:rPr>
                <w:bCs/>
                <w:szCs w:val="20"/>
              </w:rPr>
              <w:t>omsorgstjänst.g</w:t>
            </w:r>
            <w:r w:rsidRPr="00A51106">
              <w:rPr>
                <w:bCs/>
                <w:szCs w:val="20"/>
              </w:rPr>
              <w:t>iltighet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998B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validity</w:t>
            </w:r>
            <w:proofErr w:type="spellEnd"/>
          </w:p>
        </w:tc>
      </w:tr>
      <w:tr w:rsidR="004971FA" w:rsidRPr="000C2908" w14:paraId="207A4F89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69723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Vård- och </w:t>
            </w:r>
            <w:proofErr w:type="spellStart"/>
            <w:proofErr w:type="gramStart"/>
            <w:r>
              <w:rPr>
                <w:bCs/>
                <w:szCs w:val="20"/>
              </w:rPr>
              <w:t>omsorgstjänst.s</w:t>
            </w:r>
            <w:r w:rsidRPr="00A51106">
              <w:rPr>
                <w:bCs/>
                <w:szCs w:val="20"/>
              </w:rPr>
              <w:t>tatus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C59F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offeringStatus</w:t>
            </w:r>
            <w:proofErr w:type="spellEnd"/>
          </w:p>
        </w:tc>
      </w:tr>
      <w:tr w:rsidR="004971FA" w:rsidRPr="000C2908" w14:paraId="33C5926F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A0E65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Vård- och </w:t>
            </w:r>
            <w:proofErr w:type="spellStart"/>
            <w:proofErr w:type="gramStart"/>
            <w:r>
              <w:rPr>
                <w:bCs/>
                <w:szCs w:val="20"/>
              </w:rPr>
              <w:t>omsorgstjänst.v</w:t>
            </w:r>
            <w:r w:rsidRPr="00B53E28">
              <w:rPr>
                <w:bCs/>
                <w:szCs w:val="20"/>
              </w:rPr>
              <w:t>årdval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E114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careOption</w:t>
            </w:r>
            <w:proofErr w:type="spellEnd"/>
          </w:p>
        </w:tc>
      </w:tr>
      <w:tr w:rsidR="00A9345D" w:rsidRPr="000C2908" w14:paraId="0C7B6A32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35D45" w14:textId="47ACF870" w:rsidR="00A9345D" w:rsidRDefault="00A9345D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Vård- och </w:t>
            </w:r>
            <w:proofErr w:type="spellStart"/>
            <w:proofErr w:type="gramStart"/>
            <w:r>
              <w:rPr>
                <w:bCs/>
                <w:szCs w:val="20"/>
              </w:rPr>
              <w:t>omsorgstjänst.remisskrav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D543" w14:textId="03E0B5B0" w:rsidR="00A9345D" w:rsidRPr="00B3160B" w:rsidRDefault="00A9345D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referralRequired</w:t>
            </w:r>
            <w:proofErr w:type="spellEnd"/>
          </w:p>
        </w:tc>
      </w:tr>
      <w:tr w:rsidR="004971FA" w:rsidRPr="000C2908" w14:paraId="017FAF73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CA0FE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Patientavgift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2D67" w14:textId="77777777" w:rsidR="004971FA" w:rsidRPr="00951DEA" w:rsidRDefault="004971FA" w:rsidP="00D97A25">
            <w:pPr>
              <w:rPr>
                <w:szCs w:val="20"/>
              </w:rPr>
            </w:pPr>
          </w:p>
        </w:tc>
      </w:tr>
      <w:tr w:rsidR="004971FA" w:rsidRPr="000C2908" w14:paraId="1B928FF9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A78F7" w14:textId="77777777" w:rsidR="004971FA" w:rsidRPr="00A51106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Patientavgift.</w:t>
            </w:r>
            <w:r w:rsidRPr="00B53E28">
              <w:rPr>
                <w:bCs/>
                <w:szCs w:val="20"/>
              </w:rPr>
              <w:t>avgift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5952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patientFee</w:t>
            </w:r>
            <w:proofErr w:type="spellEnd"/>
          </w:p>
        </w:tc>
      </w:tr>
      <w:tr w:rsidR="004971FA" w:rsidRPr="000C2908" w14:paraId="41792ADA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9F1E9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Indikator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6928" w14:textId="77777777" w:rsidR="004971FA" w:rsidRPr="00817765" w:rsidRDefault="000C5EC0" w:rsidP="00D97A25">
            <w:pPr>
              <w:rPr>
                <w:b/>
                <w:szCs w:val="20"/>
              </w:rPr>
            </w:pPr>
            <w:proofErr w:type="spellStart"/>
            <w:r w:rsidRPr="00817765">
              <w:rPr>
                <w:b/>
                <w:szCs w:val="20"/>
              </w:rPr>
              <w:t>indicator</w:t>
            </w:r>
            <w:proofErr w:type="spellEnd"/>
          </w:p>
        </w:tc>
      </w:tr>
      <w:tr w:rsidR="004971FA" w:rsidRPr="000C2908" w14:paraId="1B486552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DC8D5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Indikator.</w:t>
            </w:r>
            <w:r w:rsidRPr="00B53E28">
              <w:rPr>
                <w:bCs/>
                <w:szCs w:val="20"/>
              </w:rPr>
              <w:t>id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72D6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indicatorId</w:t>
            </w:r>
            <w:proofErr w:type="spellEnd"/>
          </w:p>
        </w:tc>
      </w:tr>
      <w:tr w:rsidR="00A333DB" w:rsidRPr="000C2908" w14:paraId="0A2283FC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63ABB8" w14:textId="77777777" w:rsidR="00A333DB" w:rsidRDefault="00A333DB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Indikator.logisk</w:t>
            </w:r>
            <w:proofErr w:type="spellEnd"/>
            <w:r>
              <w:rPr>
                <w:bCs/>
                <w:szCs w:val="20"/>
              </w:rPr>
              <w:t xml:space="preserve"> adress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7CC5" w14:textId="77777777" w:rsidR="00A333DB" w:rsidRPr="00B3160B" w:rsidRDefault="00A333DB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logicalAddress</w:t>
            </w:r>
            <w:proofErr w:type="spellEnd"/>
          </w:p>
        </w:tc>
      </w:tr>
      <w:tr w:rsidR="004971FA" w:rsidRPr="000C2908" w14:paraId="0D415724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E1C08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Målgrupp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55AB" w14:textId="77777777" w:rsidR="004971FA" w:rsidRPr="00817765" w:rsidRDefault="000C5EC0" w:rsidP="00D97A25">
            <w:pPr>
              <w:rPr>
                <w:b/>
                <w:szCs w:val="20"/>
              </w:rPr>
            </w:pPr>
            <w:proofErr w:type="spellStart"/>
            <w:r w:rsidRPr="00817765">
              <w:rPr>
                <w:b/>
                <w:szCs w:val="20"/>
              </w:rPr>
              <w:t>targetGroup</w:t>
            </w:r>
            <w:proofErr w:type="spellEnd"/>
          </w:p>
        </w:tc>
      </w:tr>
      <w:tr w:rsidR="004971FA" w:rsidRPr="000C2908" w14:paraId="00123811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8C7A3" w14:textId="77777777" w:rsidR="004971FA" w:rsidRPr="00A51106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Målgrupp.</w:t>
            </w:r>
            <w:r w:rsidRPr="00B53E28">
              <w:rPr>
                <w:bCs/>
                <w:szCs w:val="20"/>
              </w:rPr>
              <w:t>ålder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7D9A" w14:textId="77777777" w:rsidR="004971FA" w:rsidRPr="00951DEA" w:rsidRDefault="004971FA" w:rsidP="00D97A25">
            <w:pPr>
              <w:rPr>
                <w:szCs w:val="20"/>
              </w:rPr>
            </w:pPr>
            <w:r w:rsidRPr="00B3160B">
              <w:rPr>
                <w:szCs w:val="20"/>
              </w:rPr>
              <w:t>age</w:t>
            </w:r>
          </w:p>
        </w:tc>
      </w:tr>
      <w:tr w:rsidR="004971FA" w:rsidRPr="000C2908" w14:paraId="55C8900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DA3B7" w14:textId="77777777" w:rsidR="004971FA" w:rsidRPr="00A51106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Målgrupp.</w:t>
            </w:r>
            <w:r w:rsidRPr="00B53E28">
              <w:rPr>
                <w:bCs/>
                <w:szCs w:val="20"/>
              </w:rPr>
              <w:t>kön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7E84" w14:textId="77777777" w:rsidR="004971FA" w:rsidRPr="00951DEA" w:rsidRDefault="004971FA" w:rsidP="00D97A25">
            <w:pPr>
              <w:rPr>
                <w:szCs w:val="20"/>
              </w:rPr>
            </w:pPr>
            <w:r w:rsidRPr="00B3160B">
              <w:rPr>
                <w:szCs w:val="20"/>
              </w:rPr>
              <w:t>gender</w:t>
            </w:r>
          </w:p>
        </w:tc>
      </w:tr>
      <w:tr w:rsidR="004971FA" w:rsidRPr="000C2908" w14:paraId="0F931774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A42F9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Egenskap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098C" w14:textId="77777777" w:rsidR="004971FA" w:rsidRPr="00783160" w:rsidRDefault="000C5EC0" w:rsidP="00D97A25">
            <w:pPr>
              <w:rPr>
                <w:b/>
                <w:szCs w:val="20"/>
              </w:rPr>
            </w:pPr>
            <w:proofErr w:type="spellStart"/>
            <w:r w:rsidRPr="00783160">
              <w:rPr>
                <w:b/>
                <w:szCs w:val="20"/>
              </w:rPr>
              <w:t>targetGroupAttribute</w:t>
            </w:r>
            <w:proofErr w:type="spellEnd"/>
          </w:p>
        </w:tc>
      </w:tr>
      <w:tr w:rsidR="004971FA" w:rsidRPr="000C2908" w14:paraId="3FB82E03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77D95" w14:textId="77777777" w:rsidR="004971FA" w:rsidRPr="00A51106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Egenskap.</w:t>
            </w:r>
            <w:r w:rsidRPr="00B53E28">
              <w:rPr>
                <w:bCs/>
                <w:szCs w:val="20"/>
              </w:rPr>
              <w:t>typ</w:t>
            </w:r>
            <w:proofErr w:type="spellEnd"/>
            <w:r w:rsidRPr="00B53E28">
              <w:rPr>
                <w:bCs/>
                <w:szCs w:val="20"/>
              </w:rPr>
              <w:t xml:space="preserve"> av egenskap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78B2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typeOfPersonalAttribute</w:t>
            </w:r>
            <w:proofErr w:type="spellEnd"/>
          </w:p>
        </w:tc>
      </w:tr>
      <w:tr w:rsidR="004971FA" w:rsidRPr="000C2908" w14:paraId="47A27618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A11C4" w14:textId="77777777" w:rsidR="004971FA" w:rsidRPr="00A51106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Egenskap.</w:t>
            </w:r>
            <w:r w:rsidRPr="00B53E28">
              <w:rPr>
                <w:bCs/>
                <w:szCs w:val="20"/>
              </w:rPr>
              <w:t>värde</w:t>
            </w:r>
            <w:proofErr w:type="spellEnd"/>
            <w:r w:rsidRPr="00B53E28">
              <w:rPr>
                <w:bCs/>
                <w:szCs w:val="20"/>
              </w:rPr>
              <w:t xml:space="preserve"> 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5C87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attributeValue</w:t>
            </w:r>
            <w:proofErr w:type="spellEnd"/>
          </w:p>
        </w:tc>
      </w:tr>
      <w:tr w:rsidR="00E52221" w:rsidRPr="000C2908" w14:paraId="286332D1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94266" w14:textId="7CEE5CA8" w:rsidR="00E52221" w:rsidRPr="00E52221" w:rsidRDefault="00E52221" w:rsidP="00D97A25">
            <w:pPr>
              <w:rPr>
                <w:b/>
                <w:bCs/>
                <w:szCs w:val="20"/>
              </w:rPr>
            </w:pPr>
            <w:r w:rsidRPr="00F754D5">
              <w:rPr>
                <w:b/>
                <w:bCs/>
                <w:szCs w:val="20"/>
              </w:rPr>
              <w:t>Remis</w:t>
            </w:r>
            <w:r w:rsidR="00426684" w:rsidRPr="00F754D5">
              <w:rPr>
                <w:b/>
                <w:bCs/>
                <w:szCs w:val="20"/>
              </w:rPr>
              <w:t>sa</w:t>
            </w:r>
            <w:r w:rsidR="00FB2CFB" w:rsidRPr="00F754D5">
              <w:rPr>
                <w:b/>
                <w:bCs/>
                <w:szCs w:val="20"/>
              </w:rPr>
              <w:t>nvisning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0811" w14:textId="77777777" w:rsidR="00E52221" w:rsidRPr="00783160" w:rsidRDefault="000C5EC0" w:rsidP="00D97A25">
            <w:pPr>
              <w:rPr>
                <w:b/>
                <w:szCs w:val="20"/>
              </w:rPr>
            </w:pPr>
            <w:proofErr w:type="spellStart"/>
            <w:r w:rsidRPr="00783160">
              <w:rPr>
                <w:b/>
                <w:szCs w:val="20"/>
              </w:rPr>
              <w:t>requestTemplate</w:t>
            </w:r>
            <w:proofErr w:type="spellEnd"/>
          </w:p>
        </w:tc>
      </w:tr>
      <w:tr w:rsidR="00E52221" w:rsidRPr="000C2908" w14:paraId="05272814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15013" w14:textId="77777777" w:rsidR="00E52221" w:rsidRDefault="00E52221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adress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9BB4" w14:textId="77777777" w:rsidR="00E52221" w:rsidRPr="00B3160B" w:rsidRDefault="00147952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address</w:t>
            </w:r>
            <w:proofErr w:type="spellEnd"/>
          </w:p>
        </w:tc>
      </w:tr>
      <w:tr w:rsidR="00E52221" w:rsidRPr="000C2908" w14:paraId="66A5B7D6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9447B" w14:textId="77777777" w:rsidR="00E52221" w:rsidRDefault="00E52221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obligatorisk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0BE3" w14:textId="77777777" w:rsidR="00E52221" w:rsidRPr="00B3160B" w:rsidRDefault="00147952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mandatory</w:t>
            </w:r>
            <w:proofErr w:type="spellEnd"/>
          </w:p>
        </w:tc>
      </w:tr>
      <w:tr w:rsidR="004971FA" w:rsidRPr="000C2908" w14:paraId="0A8CD8D2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A8BAB" w14:textId="77777777" w:rsidR="004971FA" w:rsidRPr="00B30C6A" w:rsidRDefault="004971FA" w:rsidP="00D97A25">
            <w:pPr>
              <w:rPr>
                <w:b/>
                <w:bCs/>
                <w:szCs w:val="20"/>
              </w:rPr>
            </w:pPr>
            <w:r w:rsidRPr="00B30C6A">
              <w:rPr>
                <w:b/>
                <w:bCs/>
                <w:szCs w:val="20"/>
              </w:rPr>
              <w:t>Beskrivning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13C9" w14:textId="77777777" w:rsidR="004971FA" w:rsidRPr="00783160" w:rsidRDefault="000C5EC0" w:rsidP="00D97A25">
            <w:pPr>
              <w:rPr>
                <w:b/>
                <w:szCs w:val="20"/>
              </w:rPr>
            </w:pPr>
            <w:proofErr w:type="spellStart"/>
            <w:r w:rsidRPr="00783160">
              <w:rPr>
                <w:b/>
                <w:szCs w:val="20"/>
              </w:rPr>
              <w:t>description</w:t>
            </w:r>
            <w:proofErr w:type="spellEnd"/>
          </w:p>
        </w:tc>
      </w:tr>
      <w:tr w:rsidR="004971FA" w:rsidRPr="000C2908" w14:paraId="362007D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98C0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Beskrivning.</w:t>
            </w:r>
            <w:r w:rsidRPr="00B30C6A">
              <w:rPr>
                <w:bCs/>
                <w:szCs w:val="20"/>
              </w:rPr>
              <w:t>text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DAE2" w14:textId="77777777" w:rsidR="004971FA" w:rsidRPr="00951DEA" w:rsidRDefault="004971FA" w:rsidP="00D97A25">
            <w:pPr>
              <w:rPr>
                <w:szCs w:val="20"/>
              </w:rPr>
            </w:pPr>
            <w:r w:rsidRPr="00B3160B">
              <w:rPr>
                <w:szCs w:val="20"/>
              </w:rPr>
              <w:t>text</w:t>
            </w:r>
          </w:p>
        </w:tc>
      </w:tr>
      <w:tr w:rsidR="004971FA" w:rsidRPr="000C2908" w14:paraId="71B1E9FD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980C6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Beskrivning.</w:t>
            </w:r>
            <w:r w:rsidRPr="00B30C6A">
              <w:rPr>
                <w:bCs/>
                <w:szCs w:val="20"/>
              </w:rPr>
              <w:t>språk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F237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language</w:t>
            </w:r>
            <w:proofErr w:type="spellEnd"/>
          </w:p>
        </w:tc>
      </w:tr>
      <w:tr w:rsidR="004971FA" w:rsidRPr="000C2908" w14:paraId="5F5DB438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A9016" w14:textId="1A92C539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Beskrivning.</w:t>
            </w:r>
            <w:r w:rsidR="001F5F5B">
              <w:rPr>
                <w:bCs/>
                <w:szCs w:val="20"/>
              </w:rPr>
              <w:t>roll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7B88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role</w:t>
            </w:r>
            <w:proofErr w:type="spellEnd"/>
          </w:p>
        </w:tc>
      </w:tr>
      <w:tr w:rsidR="004971FA" w:rsidRPr="000C2908" w14:paraId="502B0BCE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7C1CE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Plats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CE8E" w14:textId="77777777" w:rsidR="004971FA" w:rsidRPr="00EF5F00" w:rsidRDefault="000C5EC0" w:rsidP="00D97A25">
            <w:pPr>
              <w:rPr>
                <w:b/>
                <w:szCs w:val="20"/>
              </w:rPr>
            </w:pPr>
            <w:proofErr w:type="spellStart"/>
            <w:r w:rsidRPr="00EF5F00">
              <w:rPr>
                <w:b/>
                <w:szCs w:val="20"/>
              </w:rPr>
              <w:t>location</w:t>
            </w:r>
            <w:proofErr w:type="spellEnd"/>
          </w:p>
        </w:tc>
      </w:tr>
      <w:tr w:rsidR="004971FA" w:rsidRPr="000C2908" w14:paraId="7283D9C5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0BF2C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Geografiskt område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AC96" w14:textId="77777777" w:rsidR="004971FA" w:rsidRPr="00EF5F00" w:rsidRDefault="000C5EC0" w:rsidP="00D97A25">
            <w:pPr>
              <w:rPr>
                <w:b/>
                <w:szCs w:val="20"/>
              </w:rPr>
            </w:pPr>
            <w:proofErr w:type="spellStart"/>
            <w:r w:rsidRPr="00EF5F00">
              <w:rPr>
                <w:b/>
                <w:szCs w:val="20"/>
              </w:rPr>
              <w:t>geographicalLocation</w:t>
            </w:r>
            <w:proofErr w:type="spellEnd"/>
          </w:p>
        </w:tc>
      </w:tr>
      <w:tr w:rsidR="004971FA" w:rsidRPr="000C2908" w14:paraId="5F212ECF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64E41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Län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FED5" w14:textId="77777777" w:rsidR="004971FA" w:rsidRPr="00951DEA" w:rsidRDefault="004971FA" w:rsidP="00D97A25">
            <w:pPr>
              <w:rPr>
                <w:szCs w:val="20"/>
              </w:rPr>
            </w:pPr>
          </w:p>
        </w:tc>
      </w:tr>
      <w:tr w:rsidR="004971FA" w:rsidRPr="000C2908" w14:paraId="5CE3D7CA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D97BD" w14:textId="77777777" w:rsidR="004971FA" w:rsidRPr="00A51106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Län.</w:t>
            </w:r>
            <w:r w:rsidRPr="00B53E28">
              <w:rPr>
                <w:bCs/>
                <w:szCs w:val="20"/>
              </w:rPr>
              <w:t>länskod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EDA5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county</w:t>
            </w:r>
            <w:proofErr w:type="spellEnd"/>
          </w:p>
        </w:tc>
      </w:tr>
      <w:tr w:rsidR="004971FA" w:rsidRPr="000C2908" w14:paraId="21D619CA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A3C2C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Kommun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2B04" w14:textId="77777777" w:rsidR="004971FA" w:rsidRPr="00951DEA" w:rsidRDefault="004971FA" w:rsidP="00D97A25">
            <w:pPr>
              <w:rPr>
                <w:szCs w:val="20"/>
              </w:rPr>
            </w:pPr>
          </w:p>
        </w:tc>
      </w:tr>
      <w:tr w:rsidR="004971FA" w:rsidRPr="000C2908" w14:paraId="0D8CED3C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80C10" w14:textId="77777777" w:rsidR="004971FA" w:rsidRPr="00A51106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Kommun.</w:t>
            </w:r>
            <w:r w:rsidRPr="00B53E28">
              <w:rPr>
                <w:bCs/>
                <w:szCs w:val="20"/>
              </w:rPr>
              <w:t>kommunkod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85B3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municipality</w:t>
            </w:r>
            <w:proofErr w:type="spellEnd"/>
          </w:p>
        </w:tc>
      </w:tr>
      <w:tr w:rsidR="004971FA" w:rsidRPr="000C2908" w14:paraId="0A101400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5DC07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Övrigt område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274" w14:textId="77777777" w:rsidR="004971FA" w:rsidRPr="00F74CCB" w:rsidRDefault="000C5EC0" w:rsidP="00D97A25">
            <w:pPr>
              <w:rPr>
                <w:b/>
                <w:szCs w:val="20"/>
              </w:rPr>
            </w:pPr>
            <w:proofErr w:type="spellStart"/>
            <w:r w:rsidRPr="00F74CCB">
              <w:rPr>
                <w:b/>
                <w:szCs w:val="20"/>
              </w:rPr>
              <w:t>otherLocation</w:t>
            </w:r>
            <w:proofErr w:type="spellEnd"/>
          </w:p>
        </w:tc>
      </w:tr>
      <w:tr w:rsidR="004971FA" w:rsidRPr="000C2908" w14:paraId="207FE0D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BFEE5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Övrigt </w:t>
            </w:r>
            <w:proofErr w:type="spellStart"/>
            <w:proofErr w:type="gramStart"/>
            <w:r>
              <w:rPr>
                <w:bCs/>
                <w:szCs w:val="20"/>
              </w:rPr>
              <w:t>område.</w:t>
            </w:r>
            <w:r w:rsidRPr="00B53E28">
              <w:rPr>
                <w:bCs/>
                <w:szCs w:val="20"/>
              </w:rPr>
              <w:t>polygon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E6831" w14:textId="77777777" w:rsidR="004971FA" w:rsidRPr="00951DEA" w:rsidRDefault="004971FA" w:rsidP="00D97A25">
            <w:pPr>
              <w:rPr>
                <w:szCs w:val="20"/>
              </w:rPr>
            </w:pPr>
            <w:r w:rsidRPr="00B3160B">
              <w:rPr>
                <w:szCs w:val="20"/>
              </w:rPr>
              <w:t>polygon</w:t>
            </w:r>
          </w:p>
        </w:tc>
      </w:tr>
      <w:tr w:rsidR="004971FA" w:rsidRPr="000C2908" w14:paraId="223588B1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1650E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lastRenderedPageBreak/>
              <w:t xml:space="preserve">Övrigt </w:t>
            </w:r>
            <w:proofErr w:type="spellStart"/>
            <w:proofErr w:type="gramStart"/>
            <w:r>
              <w:rPr>
                <w:bCs/>
                <w:szCs w:val="20"/>
              </w:rPr>
              <w:t>område.</w:t>
            </w:r>
            <w:r w:rsidRPr="00B53E28">
              <w:rPr>
                <w:bCs/>
                <w:szCs w:val="20"/>
              </w:rPr>
              <w:t>benämning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B8D5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name</w:t>
            </w:r>
            <w:proofErr w:type="spellEnd"/>
          </w:p>
        </w:tc>
      </w:tr>
      <w:tr w:rsidR="004971FA" w:rsidRPr="000C2908" w14:paraId="1187363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9A273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Fysisk plats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FFCE" w14:textId="77777777" w:rsidR="004971FA" w:rsidRPr="00F74CCB" w:rsidRDefault="000C5EC0" w:rsidP="00D97A25">
            <w:pPr>
              <w:rPr>
                <w:b/>
                <w:szCs w:val="20"/>
              </w:rPr>
            </w:pPr>
            <w:proofErr w:type="spellStart"/>
            <w:r w:rsidRPr="00F74CCB">
              <w:rPr>
                <w:b/>
                <w:szCs w:val="20"/>
              </w:rPr>
              <w:t>physicalLocation</w:t>
            </w:r>
            <w:proofErr w:type="spellEnd"/>
          </w:p>
        </w:tc>
      </w:tr>
      <w:tr w:rsidR="004971FA" w:rsidRPr="000C2908" w14:paraId="27FB8899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78E30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Fysisk </w:t>
            </w:r>
            <w:proofErr w:type="spellStart"/>
            <w:proofErr w:type="gramStart"/>
            <w:r>
              <w:rPr>
                <w:bCs/>
                <w:szCs w:val="20"/>
              </w:rPr>
              <w:t>plats.</w:t>
            </w:r>
            <w:r w:rsidRPr="00B53E28">
              <w:rPr>
                <w:bCs/>
                <w:szCs w:val="20"/>
              </w:rPr>
              <w:t>b</w:t>
            </w:r>
            <w:r w:rsidR="00BA38C0">
              <w:rPr>
                <w:bCs/>
                <w:szCs w:val="20"/>
              </w:rPr>
              <w:t>elägenhet</w:t>
            </w:r>
            <w:r w:rsidRPr="00B53E28">
              <w:rPr>
                <w:bCs/>
                <w:szCs w:val="20"/>
              </w:rPr>
              <w:t>sadress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6F5F" w14:textId="77777777" w:rsidR="004971FA" w:rsidRPr="00951DEA" w:rsidRDefault="007D25C9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location</w:t>
            </w:r>
            <w:r w:rsidR="004971FA" w:rsidRPr="00B3160B">
              <w:rPr>
                <w:szCs w:val="20"/>
              </w:rPr>
              <w:t>Address</w:t>
            </w:r>
            <w:proofErr w:type="spellEnd"/>
          </w:p>
        </w:tc>
      </w:tr>
      <w:tr w:rsidR="004971FA" w:rsidRPr="000C2908" w14:paraId="74E13F0F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41D6F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Fysisk </w:t>
            </w:r>
            <w:proofErr w:type="spellStart"/>
            <w:proofErr w:type="gramStart"/>
            <w:r>
              <w:rPr>
                <w:bCs/>
                <w:szCs w:val="20"/>
              </w:rPr>
              <w:t>plats.</w:t>
            </w:r>
            <w:r w:rsidRPr="00B53E28">
              <w:rPr>
                <w:bCs/>
                <w:szCs w:val="20"/>
              </w:rPr>
              <w:t>geografiska</w:t>
            </w:r>
            <w:proofErr w:type="spellEnd"/>
            <w:proofErr w:type="gramEnd"/>
            <w:r w:rsidRPr="00B53E28">
              <w:rPr>
                <w:bCs/>
                <w:szCs w:val="20"/>
              </w:rPr>
              <w:t xml:space="preserve"> koordinater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32F2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geographicalCoordinates</w:t>
            </w:r>
            <w:proofErr w:type="spellEnd"/>
          </w:p>
        </w:tc>
      </w:tr>
      <w:tr w:rsidR="004971FA" w:rsidRPr="000C2908" w14:paraId="5026D29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D17CB" w14:textId="77777777" w:rsidR="004971FA" w:rsidRPr="00B53E28" w:rsidRDefault="004971FA" w:rsidP="00D97A25">
            <w:pPr>
              <w:rPr>
                <w:b/>
                <w:bCs/>
                <w:szCs w:val="20"/>
              </w:rPr>
            </w:pPr>
            <w:r w:rsidRPr="00B53E28">
              <w:rPr>
                <w:b/>
                <w:bCs/>
                <w:szCs w:val="20"/>
              </w:rPr>
              <w:t>Virtuell plats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653E" w14:textId="77777777" w:rsidR="004971FA" w:rsidRPr="00F74CCB" w:rsidRDefault="000C5EC0" w:rsidP="00D97A25">
            <w:pPr>
              <w:rPr>
                <w:b/>
                <w:szCs w:val="20"/>
              </w:rPr>
            </w:pPr>
            <w:proofErr w:type="spellStart"/>
            <w:r w:rsidRPr="00F74CCB">
              <w:rPr>
                <w:b/>
                <w:szCs w:val="20"/>
              </w:rPr>
              <w:t>virtualLocation</w:t>
            </w:r>
            <w:proofErr w:type="spellEnd"/>
          </w:p>
        </w:tc>
      </w:tr>
      <w:tr w:rsidR="004971FA" w:rsidRPr="000C2908" w14:paraId="300EE1EC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9D5A0" w14:textId="77777777" w:rsidR="004971FA" w:rsidRPr="00A51106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Virtuell plats.</w:t>
            </w:r>
            <w:r w:rsidR="000B112F">
              <w:rPr>
                <w:bCs/>
                <w:szCs w:val="20"/>
              </w:rPr>
              <w:t>id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551D" w14:textId="77777777" w:rsidR="004971FA" w:rsidRPr="00951DEA" w:rsidRDefault="00EE1AC2" w:rsidP="00D97A25">
            <w:pPr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</w:tr>
      <w:tr w:rsidR="004971FA" w:rsidRPr="000C2908" w14:paraId="086F4EF3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DF0E7" w14:textId="77777777" w:rsidR="004971FA" w:rsidRPr="005140E3" w:rsidRDefault="004971FA" w:rsidP="00D97A25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Kontaktuppgift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BA6A" w14:textId="77777777" w:rsidR="004971FA" w:rsidRPr="00F74CCB" w:rsidRDefault="009B33C8" w:rsidP="00D97A25">
            <w:pPr>
              <w:rPr>
                <w:b/>
                <w:szCs w:val="20"/>
              </w:rPr>
            </w:pPr>
            <w:proofErr w:type="spellStart"/>
            <w:r w:rsidRPr="00F74CCB">
              <w:rPr>
                <w:b/>
                <w:szCs w:val="20"/>
              </w:rPr>
              <w:t>contactInformation</w:t>
            </w:r>
            <w:proofErr w:type="spellEnd"/>
          </w:p>
        </w:tc>
      </w:tr>
      <w:tr w:rsidR="004971FA" w:rsidRPr="000C2908" w14:paraId="4F4CCCF6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47CF8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Kontaktuppgift.</w:t>
            </w:r>
            <w:r w:rsidRPr="005140E3">
              <w:rPr>
                <w:bCs/>
                <w:szCs w:val="20"/>
              </w:rPr>
              <w:t>rangordning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14E1" w14:textId="77777777" w:rsidR="004971FA" w:rsidRPr="00951DEA" w:rsidRDefault="004971FA" w:rsidP="00D97A25">
            <w:pPr>
              <w:rPr>
                <w:szCs w:val="20"/>
              </w:rPr>
            </w:pPr>
            <w:r w:rsidRPr="00B3160B">
              <w:rPr>
                <w:szCs w:val="20"/>
              </w:rPr>
              <w:t>ranking</w:t>
            </w:r>
          </w:p>
        </w:tc>
      </w:tr>
      <w:tr w:rsidR="004971FA" w:rsidRPr="000C2908" w14:paraId="673D002C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FCF4F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Kontaktuppgift.</w:t>
            </w:r>
            <w:r w:rsidRPr="005140E3">
              <w:rPr>
                <w:bCs/>
                <w:szCs w:val="20"/>
              </w:rPr>
              <w:t>för</w:t>
            </w:r>
            <w:proofErr w:type="spellEnd"/>
            <w:r w:rsidRPr="005140E3">
              <w:rPr>
                <w:bCs/>
                <w:szCs w:val="20"/>
              </w:rPr>
              <w:t xml:space="preserve"> roll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F0A8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forRole</w:t>
            </w:r>
            <w:proofErr w:type="spellEnd"/>
          </w:p>
        </w:tc>
      </w:tr>
      <w:tr w:rsidR="004971FA" w:rsidRPr="000C2908" w14:paraId="736DD1EF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C7918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Kontaktuppgift.</w:t>
            </w:r>
            <w:r w:rsidRPr="005140E3">
              <w:rPr>
                <w:bCs/>
                <w:szCs w:val="20"/>
              </w:rPr>
              <w:t>syfte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50C7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purpose</w:t>
            </w:r>
            <w:proofErr w:type="spellEnd"/>
          </w:p>
        </w:tc>
      </w:tr>
      <w:tr w:rsidR="004971FA" w:rsidRPr="000C2908" w14:paraId="16A156ED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BB08A" w14:textId="60B0B57D" w:rsidR="004971FA" w:rsidRPr="005140E3" w:rsidRDefault="001D0E0B" w:rsidP="00D97A25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Adress för telekommunikation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7B91" w14:textId="77777777" w:rsidR="004971FA" w:rsidRPr="00F74CCB" w:rsidRDefault="009B33C8" w:rsidP="00D97A25">
            <w:pPr>
              <w:rPr>
                <w:b/>
                <w:szCs w:val="20"/>
              </w:rPr>
            </w:pPr>
            <w:proofErr w:type="spellStart"/>
            <w:r w:rsidRPr="00F74CCB">
              <w:rPr>
                <w:b/>
                <w:szCs w:val="20"/>
              </w:rPr>
              <w:t>telecom</w:t>
            </w:r>
            <w:proofErr w:type="spellEnd"/>
          </w:p>
        </w:tc>
      </w:tr>
      <w:tr w:rsidR="004971FA" w:rsidRPr="000C2908" w14:paraId="7013D1B1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06F21" w14:textId="75BD4D58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Telekom.</w:t>
            </w:r>
            <w:r w:rsidRPr="005140E3">
              <w:rPr>
                <w:bCs/>
                <w:szCs w:val="20"/>
              </w:rPr>
              <w:t>typ</w:t>
            </w:r>
            <w:proofErr w:type="spellEnd"/>
            <w:r w:rsidRPr="005140E3">
              <w:rPr>
                <w:bCs/>
                <w:szCs w:val="20"/>
              </w:rPr>
              <w:t xml:space="preserve"> av </w:t>
            </w:r>
            <w:r w:rsidR="0094090F">
              <w:rPr>
                <w:bCs/>
                <w:szCs w:val="20"/>
              </w:rPr>
              <w:t>medium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2533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typeOfTelecom</w:t>
            </w:r>
            <w:proofErr w:type="spellEnd"/>
          </w:p>
        </w:tc>
      </w:tr>
      <w:tr w:rsidR="004971FA" w:rsidRPr="000C2908" w14:paraId="320607E2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606E09" w14:textId="29A6A05B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Telekom.</w:t>
            </w:r>
            <w:r w:rsidR="00622F65">
              <w:rPr>
                <w:bCs/>
                <w:szCs w:val="20"/>
              </w:rPr>
              <w:t>adress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1720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contactPoint</w:t>
            </w:r>
            <w:proofErr w:type="spellEnd"/>
          </w:p>
        </w:tc>
      </w:tr>
      <w:tr w:rsidR="004971FA" w:rsidRPr="000C2908" w14:paraId="3D403A00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93A1A" w14:textId="7A4D25CC" w:rsidR="004971FA" w:rsidRPr="005140E3" w:rsidRDefault="0009581C" w:rsidP="00D97A25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Posta</w:t>
            </w:r>
            <w:r w:rsidR="004971FA" w:rsidRPr="005140E3">
              <w:rPr>
                <w:b/>
                <w:bCs/>
                <w:szCs w:val="20"/>
              </w:rPr>
              <w:t>dress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B87B" w14:textId="77777777" w:rsidR="004971FA" w:rsidRPr="00951DEA" w:rsidRDefault="004971FA" w:rsidP="00D97A25">
            <w:pPr>
              <w:rPr>
                <w:szCs w:val="20"/>
              </w:rPr>
            </w:pPr>
          </w:p>
        </w:tc>
      </w:tr>
      <w:tr w:rsidR="004971FA" w:rsidRPr="000C2908" w14:paraId="19A31329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DDA61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Adress.</w:t>
            </w:r>
            <w:r w:rsidRPr="005140E3">
              <w:rPr>
                <w:bCs/>
                <w:szCs w:val="20"/>
              </w:rPr>
              <w:t>adress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A6EA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address</w:t>
            </w:r>
            <w:proofErr w:type="spellEnd"/>
          </w:p>
        </w:tc>
      </w:tr>
      <w:tr w:rsidR="004971FA" w:rsidRPr="000C2908" w14:paraId="66B049D8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2CF8F" w14:textId="77777777" w:rsidR="004971FA" w:rsidRPr="005140E3" w:rsidRDefault="004971FA" w:rsidP="00D97A25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Samverkan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553F" w14:textId="77777777" w:rsidR="004971FA" w:rsidRPr="00F74E7D" w:rsidRDefault="009B33C8" w:rsidP="00D97A25">
            <w:pPr>
              <w:rPr>
                <w:b/>
                <w:szCs w:val="20"/>
              </w:rPr>
            </w:pPr>
            <w:proofErr w:type="spellStart"/>
            <w:r w:rsidRPr="00F74E7D">
              <w:rPr>
                <w:b/>
                <w:szCs w:val="20"/>
              </w:rPr>
              <w:t>cooperation</w:t>
            </w:r>
            <w:proofErr w:type="spellEnd"/>
          </w:p>
        </w:tc>
      </w:tr>
      <w:tr w:rsidR="004971FA" w:rsidRPr="000C2908" w14:paraId="5831C1A2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DDC55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Samverkan.</w:t>
            </w:r>
            <w:r w:rsidRPr="005140E3">
              <w:rPr>
                <w:bCs/>
                <w:szCs w:val="20"/>
              </w:rPr>
              <w:t>typ</w:t>
            </w:r>
            <w:proofErr w:type="spellEnd"/>
            <w:r w:rsidRPr="005140E3">
              <w:rPr>
                <w:bCs/>
                <w:szCs w:val="20"/>
              </w:rPr>
              <w:t xml:space="preserve"> av samverkan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BD4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typeOfCooperation</w:t>
            </w:r>
            <w:proofErr w:type="spellEnd"/>
          </w:p>
        </w:tc>
      </w:tr>
      <w:tr w:rsidR="004971FA" w:rsidRPr="000C2908" w14:paraId="4372D84C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E5A2B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Samverkan.G</w:t>
            </w:r>
            <w:r w:rsidRPr="005140E3">
              <w:rPr>
                <w:bCs/>
                <w:szCs w:val="20"/>
              </w:rPr>
              <w:t>iltighet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CFD3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validity</w:t>
            </w:r>
            <w:proofErr w:type="spellEnd"/>
          </w:p>
        </w:tc>
      </w:tr>
      <w:tr w:rsidR="004971FA" w:rsidRPr="000C2908" w14:paraId="20C8C835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0C52F" w14:textId="77777777" w:rsidR="004971FA" w:rsidRPr="005140E3" w:rsidRDefault="004971FA" w:rsidP="00D97A25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Referens till vård- och omsorgstjänst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734A" w14:textId="77777777" w:rsidR="004971FA" w:rsidRPr="00951DEA" w:rsidRDefault="004971FA" w:rsidP="00D97A25">
            <w:pPr>
              <w:rPr>
                <w:szCs w:val="20"/>
              </w:rPr>
            </w:pPr>
          </w:p>
        </w:tc>
      </w:tr>
      <w:tr w:rsidR="004971FA" w:rsidRPr="000C2908" w14:paraId="26F7B0B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56980" w14:textId="77777777" w:rsidR="004971FA" w:rsidRPr="00B53E28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Referens till vård- och omsorgstjänst.</w:t>
            </w:r>
            <w:r w:rsidRPr="005140E3">
              <w:rPr>
                <w:bCs/>
                <w:szCs w:val="20"/>
              </w:rPr>
              <w:t>id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41F2" w14:textId="77777777" w:rsidR="004971FA" w:rsidRPr="00951DEA" w:rsidRDefault="001723D6" w:rsidP="00D97A25">
            <w:pPr>
              <w:rPr>
                <w:szCs w:val="20"/>
              </w:rPr>
            </w:pPr>
            <w:proofErr w:type="spellStart"/>
            <w:r w:rsidRPr="00B3160B">
              <w:rPr>
                <w:szCs w:val="20"/>
              </w:rPr>
              <w:t>referenceTo</w:t>
            </w:r>
            <w:r>
              <w:rPr>
                <w:szCs w:val="20"/>
              </w:rPr>
              <w:t>CareService</w:t>
            </w:r>
            <w:r w:rsidRPr="00B3160B">
              <w:rPr>
                <w:szCs w:val="20"/>
              </w:rPr>
              <w:t>Id</w:t>
            </w:r>
            <w:proofErr w:type="spellEnd"/>
          </w:p>
        </w:tc>
      </w:tr>
      <w:tr w:rsidR="004971FA" w:rsidRPr="000C2908" w14:paraId="620BAE32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3211E" w14:textId="77777777" w:rsidR="004971FA" w:rsidRPr="005140E3" w:rsidRDefault="004971FA" w:rsidP="00D97A25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Resurs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3E10" w14:textId="77777777" w:rsidR="004971FA" w:rsidRPr="00E82828" w:rsidRDefault="001723D6" w:rsidP="00D97A25">
            <w:pPr>
              <w:rPr>
                <w:b/>
                <w:szCs w:val="20"/>
              </w:rPr>
            </w:pPr>
            <w:proofErr w:type="spellStart"/>
            <w:r w:rsidRPr="00E82828">
              <w:rPr>
                <w:b/>
                <w:szCs w:val="20"/>
              </w:rPr>
              <w:t>resource</w:t>
            </w:r>
            <w:proofErr w:type="spellEnd"/>
          </w:p>
        </w:tc>
      </w:tr>
      <w:tr w:rsidR="004971FA" w:rsidRPr="000C2908" w14:paraId="27298066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6B1D1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Resurs.</w:t>
            </w:r>
            <w:r w:rsidRPr="005140E3">
              <w:rPr>
                <w:bCs/>
                <w:szCs w:val="20"/>
              </w:rPr>
              <w:t>typ</w:t>
            </w:r>
            <w:proofErr w:type="spellEnd"/>
            <w:r w:rsidRPr="005140E3">
              <w:rPr>
                <w:bCs/>
                <w:szCs w:val="20"/>
              </w:rPr>
              <w:t xml:space="preserve"> av resurs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9037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6B2EB5">
              <w:rPr>
                <w:szCs w:val="20"/>
              </w:rPr>
              <w:t>typeOfResource</w:t>
            </w:r>
            <w:proofErr w:type="spellEnd"/>
          </w:p>
        </w:tc>
      </w:tr>
      <w:tr w:rsidR="004971FA" w:rsidRPr="000C2908" w14:paraId="16F51549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F8A8A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Resurs.</w:t>
            </w:r>
            <w:r w:rsidRPr="005140E3">
              <w:rPr>
                <w:bCs/>
                <w:szCs w:val="20"/>
              </w:rPr>
              <w:t>egenskap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C6E6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6B2EB5">
              <w:rPr>
                <w:szCs w:val="20"/>
              </w:rPr>
              <w:t>resourceAttribute</w:t>
            </w:r>
            <w:proofErr w:type="spellEnd"/>
          </w:p>
        </w:tc>
      </w:tr>
      <w:tr w:rsidR="004971FA" w:rsidRPr="000C2908" w14:paraId="22EE8ACE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E600B" w14:textId="77777777" w:rsidR="004971FA" w:rsidRPr="005140E3" w:rsidRDefault="004971FA" w:rsidP="00D97A25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Kalendertid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7920" w14:textId="77777777" w:rsidR="004971FA" w:rsidRPr="00951DEA" w:rsidRDefault="004971FA" w:rsidP="00D97A25">
            <w:pPr>
              <w:rPr>
                <w:szCs w:val="20"/>
              </w:rPr>
            </w:pPr>
          </w:p>
        </w:tc>
      </w:tr>
      <w:tr w:rsidR="004971FA" w:rsidRPr="000C2908" w14:paraId="204ABD8C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FD3EF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Kalendertid.</w:t>
            </w:r>
            <w:r w:rsidRPr="005140E3">
              <w:rPr>
                <w:bCs/>
                <w:szCs w:val="20"/>
              </w:rPr>
              <w:t>tid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3C28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6B2EB5">
              <w:rPr>
                <w:szCs w:val="20"/>
              </w:rPr>
              <w:t>availableTime</w:t>
            </w:r>
            <w:proofErr w:type="spellEnd"/>
          </w:p>
        </w:tc>
      </w:tr>
      <w:tr w:rsidR="004971FA" w:rsidRPr="000C2908" w14:paraId="78C9579F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676CD" w14:textId="77777777" w:rsidR="004971FA" w:rsidRPr="005140E3" w:rsidRDefault="004971FA" w:rsidP="00D97A25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Störningsinformation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999A" w14:textId="77777777" w:rsidR="004971FA" w:rsidRPr="00E82828" w:rsidRDefault="001723D6" w:rsidP="00D97A25">
            <w:pPr>
              <w:rPr>
                <w:b/>
                <w:szCs w:val="20"/>
              </w:rPr>
            </w:pPr>
            <w:proofErr w:type="spellStart"/>
            <w:r w:rsidRPr="00E82828">
              <w:rPr>
                <w:b/>
                <w:szCs w:val="20"/>
              </w:rPr>
              <w:t>interferenceInformation</w:t>
            </w:r>
            <w:proofErr w:type="spellEnd"/>
          </w:p>
        </w:tc>
      </w:tr>
      <w:tr w:rsidR="004971FA" w:rsidRPr="000C2908" w14:paraId="6C461C79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3752E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Störningsinformation.</w:t>
            </w:r>
            <w:r w:rsidRPr="005140E3">
              <w:rPr>
                <w:bCs/>
                <w:szCs w:val="20"/>
              </w:rPr>
              <w:t>datumperiod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60D1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6B2EB5">
              <w:rPr>
                <w:szCs w:val="20"/>
              </w:rPr>
              <w:t>datePeriod</w:t>
            </w:r>
            <w:proofErr w:type="spellEnd"/>
          </w:p>
        </w:tc>
      </w:tr>
      <w:tr w:rsidR="004971FA" w:rsidRPr="000C2908" w14:paraId="6EC55383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F3309" w14:textId="77777777" w:rsidR="004971FA" w:rsidRPr="00B53E28" w:rsidRDefault="004971FA" w:rsidP="00D97A25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Störningsinformation.</w:t>
            </w:r>
            <w:r w:rsidRPr="005140E3">
              <w:rPr>
                <w:bCs/>
                <w:szCs w:val="20"/>
              </w:rPr>
              <w:t>typ</w:t>
            </w:r>
            <w:proofErr w:type="spellEnd"/>
            <w:r w:rsidRPr="005140E3">
              <w:rPr>
                <w:bCs/>
                <w:szCs w:val="20"/>
              </w:rPr>
              <w:t xml:space="preserve"> av störning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BB75" w14:textId="77777777" w:rsidR="004971FA" w:rsidRPr="00951DEA" w:rsidRDefault="004971FA" w:rsidP="00D97A25">
            <w:pPr>
              <w:rPr>
                <w:szCs w:val="20"/>
              </w:rPr>
            </w:pPr>
            <w:proofErr w:type="spellStart"/>
            <w:r w:rsidRPr="006B2EB5">
              <w:rPr>
                <w:szCs w:val="20"/>
              </w:rPr>
              <w:t>typeOfInterference</w:t>
            </w:r>
            <w:proofErr w:type="spellEnd"/>
          </w:p>
        </w:tc>
      </w:tr>
      <w:tr w:rsidR="004971FA" w:rsidRPr="000C2908" w14:paraId="32C48812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1CAE4" w14:textId="77777777" w:rsidR="004971FA" w:rsidRPr="005140E3" w:rsidRDefault="004971FA" w:rsidP="00D97A25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Utbud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61DF" w14:textId="77777777" w:rsidR="004971FA" w:rsidRPr="00951DEA" w:rsidRDefault="004971FA" w:rsidP="00D97A25">
            <w:pPr>
              <w:rPr>
                <w:szCs w:val="20"/>
              </w:rPr>
            </w:pPr>
          </w:p>
        </w:tc>
      </w:tr>
      <w:tr w:rsidR="004971FA" w:rsidRPr="000C2908" w14:paraId="29E215B0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4EF22" w14:textId="7CAFF49F" w:rsidR="004971FA" w:rsidRPr="005140E3" w:rsidRDefault="006930FC" w:rsidP="00D97A25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Katalogansvarig</w:t>
            </w:r>
            <w:r w:rsidR="00AF18EC">
              <w:rPr>
                <w:b/>
                <w:bCs/>
                <w:szCs w:val="20"/>
              </w:rPr>
              <w:t xml:space="preserve"> o</w:t>
            </w:r>
            <w:r w:rsidR="004971FA" w:rsidRPr="005140E3">
              <w:rPr>
                <w:b/>
                <w:bCs/>
                <w:szCs w:val="20"/>
              </w:rPr>
              <w:t>rganisation</w:t>
            </w:r>
            <w:r w:rsidR="00697CFF">
              <w:rPr>
                <w:b/>
                <w:bCs/>
                <w:szCs w:val="20"/>
              </w:rPr>
              <w:t xml:space="preserve"> 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6C7F7" w14:textId="77777777" w:rsidR="004971FA" w:rsidRPr="00E82828" w:rsidRDefault="009462E3" w:rsidP="00D97A25">
            <w:pPr>
              <w:rPr>
                <w:b/>
                <w:szCs w:val="20"/>
              </w:rPr>
            </w:pPr>
            <w:proofErr w:type="spellStart"/>
            <w:r w:rsidRPr="00E82828">
              <w:rPr>
                <w:b/>
                <w:szCs w:val="20"/>
              </w:rPr>
              <w:t>providingO</w:t>
            </w:r>
            <w:r w:rsidR="001723D6" w:rsidRPr="00E82828">
              <w:rPr>
                <w:b/>
                <w:szCs w:val="20"/>
              </w:rPr>
              <w:t>rg</w:t>
            </w:r>
            <w:r w:rsidR="00DF4AD1" w:rsidRPr="00E82828">
              <w:rPr>
                <w:b/>
                <w:szCs w:val="20"/>
              </w:rPr>
              <w:t>ani</w:t>
            </w:r>
            <w:r w:rsidR="00465B7B" w:rsidRPr="00E82828">
              <w:rPr>
                <w:b/>
                <w:szCs w:val="20"/>
              </w:rPr>
              <w:t>z</w:t>
            </w:r>
            <w:r w:rsidR="00DF4AD1" w:rsidRPr="00E82828">
              <w:rPr>
                <w:b/>
                <w:szCs w:val="20"/>
              </w:rPr>
              <w:t>ation</w:t>
            </w:r>
            <w:proofErr w:type="spellEnd"/>
          </w:p>
        </w:tc>
      </w:tr>
      <w:tr w:rsidR="004971FA" w:rsidRPr="000C2908" w14:paraId="6081235A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6DB4D" w14:textId="05487F29" w:rsidR="004971FA" w:rsidRPr="006F5842" w:rsidRDefault="006930FC" w:rsidP="00D97A25">
            <w:pPr>
              <w:rPr>
                <w:szCs w:val="20"/>
              </w:rPr>
            </w:pPr>
            <w:r w:rsidRPr="009D5875">
              <w:rPr>
                <w:szCs w:val="20"/>
              </w:rPr>
              <w:t xml:space="preserve">Katalogansvarig </w:t>
            </w:r>
            <w:r w:rsidR="00281700" w:rsidRPr="006F5842">
              <w:rPr>
                <w:szCs w:val="20"/>
              </w:rPr>
              <w:t>o</w:t>
            </w:r>
            <w:r w:rsidR="004971FA" w:rsidRPr="006F5842">
              <w:rPr>
                <w:szCs w:val="20"/>
              </w:rPr>
              <w:t>rganisation.id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F50F" w14:textId="77777777" w:rsidR="004971FA" w:rsidRPr="00951DEA" w:rsidRDefault="00465B7B" w:rsidP="00D97A25">
            <w:pPr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</w:tr>
      <w:tr w:rsidR="004971FA" w:rsidRPr="000C2908" w14:paraId="474C7794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62AE8" w14:textId="49430410" w:rsidR="004971FA" w:rsidRPr="006F5842" w:rsidRDefault="006930FC" w:rsidP="00D97A25">
            <w:pPr>
              <w:rPr>
                <w:szCs w:val="20"/>
              </w:rPr>
            </w:pPr>
            <w:r w:rsidRPr="009D5875">
              <w:rPr>
                <w:szCs w:val="20"/>
              </w:rPr>
              <w:t xml:space="preserve">Katalogansvarig </w:t>
            </w:r>
            <w:proofErr w:type="spellStart"/>
            <w:proofErr w:type="gramStart"/>
            <w:r w:rsidR="00281700" w:rsidRPr="006F5842">
              <w:rPr>
                <w:szCs w:val="20"/>
              </w:rPr>
              <w:t>o</w:t>
            </w:r>
            <w:r w:rsidR="004971FA" w:rsidRPr="006F5842">
              <w:rPr>
                <w:szCs w:val="20"/>
              </w:rPr>
              <w:t>rganisation.namn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DFC0" w14:textId="77777777" w:rsidR="004971FA" w:rsidRPr="00951DEA" w:rsidRDefault="00465B7B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name</w:t>
            </w:r>
            <w:proofErr w:type="spellEnd"/>
          </w:p>
        </w:tc>
      </w:tr>
      <w:tr w:rsidR="000852EB" w:rsidRPr="000C2908" w14:paraId="4B0B8C29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456C2" w14:textId="2AFFAE2F" w:rsidR="000852EB" w:rsidRPr="006F5842" w:rsidRDefault="006930FC" w:rsidP="00D97A25">
            <w:pPr>
              <w:rPr>
                <w:szCs w:val="20"/>
              </w:rPr>
            </w:pPr>
            <w:r w:rsidRPr="009D5875">
              <w:rPr>
                <w:szCs w:val="20"/>
              </w:rPr>
              <w:t xml:space="preserve">Katalogansvarig </w:t>
            </w:r>
            <w:proofErr w:type="spellStart"/>
            <w:proofErr w:type="gramStart"/>
            <w:r w:rsidR="00281700" w:rsidRPr="006F5842">
              <w:rPr>
                <w:szCs w:val="20"/>
              </w:rPr>
              <w:t>o</w:t>
            </w:r>
            <w:r w:rsidR="000852EB" w:rsidRPr="006F5842">
              <w:rPr>
                <w:szCs w:val="20"/>
              </w:rPr>
              <w:t>rganisation.</w:t>
            </w:r>
            <w:r w:rsidR="00FC7FC4" w:rsidRPr="006F5842">
              <w:rPr>
                <w:szCs w:val="20"/>
              </w:rPr>
              <w:t>ägarform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4331" w14:textId="77777777" w:rsidR="000852EB" w:rsidRDefault="00FC7FC4" w:rsidP="00D97A25">
            <w:pPr>
              <w:rPr>
                <w:szCs w:val="20"/>
              </w:rPr>
            </w:pPr>
            <w:r>
              <w:rPr>
                <w:szCs w:val="20"/>
              </w:rPr>
              <w:t>management</w:t>
            </w:r>
          </w:p>
        </w:tc>
      </w:tr>
      <w:tr w:rsidR="004C72F8" w:rsidRPr="000C2908" w14:paraId="3A55C055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CE72D" w14:textId="2DCA08C8" w:rsidR="004C72F8" w:rsidRPr="009D5875" w:rsidRDefault="006930FC" w:rsidP="00D97A25">
            <w:pPr>
              <w:rPr>
                <w:szCs w:val="20"/>
              </w:rPr>
            </w:pPr>
            <w:r w:rsidRPr="009D5875">
              <w:rPr>
                <w:szCs w:val="20"/>
              </w:rPr>
              <w:t xml:space="preserve">Katalogansvarig </w:t>
            </w:r>
            <w:proofErr w:type="spellStart"/>
            <w:proofErr w:type="gramStart"/>
            <w:r w:rsidR="00281700" w:rsidRPr="006F5842">
              <w:rPr>
                <w:szCs w:val="20"/>
              </w:rPr>
              <w:t>o</w:t>
            </w:r>
            <w:r w:rsidR="004C72F8" w:rsidRPr="006F5842">
              <w:rPr>
                <w:szCs w:val="20"/>
              </w:rPr>
              <w:t>rganisation.offentlig</w:t>
            </w:r>
            <w:proofErr w:type="spellEnd"/>
            <w:proofErr w:type="gramEnd"/>
            <w:r w:rsidR="004C72F8" w:rsidRPr="006F5842">
              <w:rPr>
                <w:szCs w:val="20"/>
              </w:rPr>
              <w:t xml:space="preserve"> huvudman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5A81" w14:textId="77777777" w:rsidR="004C72F8" w:rsidRDefault="004C72F8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publicProvider</w:t>
            </w:r>
            <w:proofErr w:type="spellEnd"/>
          </w:p>
        </w:tc>
      </w:tr>
      <w:tr w:rsidR="004971FA" w:rsidRPr="000C2908" w14:paraId="24FBE786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062EF" w14:textId="77777777" w:rsidR="004971FA" w:rsidRPr="005140E3" w:rsidRDefault="004971FA" w:rsidP="00D97A25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Organisatorisk enhet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2D70" w14:textId="77777777" w:rsidR="004971FA" w:rsidRPr="00E0793A" w:rsidRDefault="002F7BFC" w:rsidP="00D97A25">
            <w:pPr>
              <w:rPr>
                <w:b/>
                <w:szCs w:val="20"/>
              </w:rPr>
            </w:pPr>
            <w:proofErr w:type="spellStart"/>
            <w:r w:rsidRPr="00E0793A">
              <w:rPr>
                <w:b/>
                <w:szCs w:val="20"/>
              </w:rPr>
              <w:t>performingO</w:t>
            </w:r>
            <w:r w:rsidR="00173370" w:rsidRPr="00E0793A">
              <w:rPr>
                <w:b/>
                <w:szCs w:val="20"/>
              </w:rPr>
              <w:t>rg</w:t>
            </w:r>
            <w:r w:rsidR="00465B7B" w:rsidRPr="00E0793A">
              <w:rPr>
                <w:b/>
                <w:szCs w:val="20"/>
              </w:rPr>
              <w:t>aniz</w:t>
            </w:r>
            <w:r w:rsidR="00DF4AD1" w:rsidRPr="00E0793A">
              <w:rPr>
                <w:b/>
                <w:szCs w:val="20"/>
              </w:rPr>
              <w:t>ation</w:t>
            </w:r>
            <w:proofErr w:type="spellEnd"/>
          </w:p>
        </w:tc>
      </w:tr>
      <w:tr w:rsidR="004971FA" w:rsidRPr="000C2908" w14:paraId="1F47F740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DBE3E" w14:textId="77777777" w:rsidR="004971FA" w:rsidRPr="005140E3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Organisatorisk </w:t>
            </w:r>
            <w:proofErr w:type="spellStart"/>
            <w:proofErr w:type="gramStart"/>
            <w:r>
              <w:rPr>
                <w:bCs/>
                <w:szCs w:val="20"/>
              </w:rPr>
              <w:t>enhet.</w:t>
            </w:r>
            <w:r w:rsidRPr="005140E3">
              <w:rPr>
                <w:bCs/>
                <w:szCs w:val="20"/>
              </w:rPr>
              <w:t>enhets</w:t>
            </w:r>
            <w:proofErr w:type="spellEnd"/>
            <w:proofErr w:type="gramEnd"/>
            <w:r w:rsidRPr="005140E3">
              <w:rPr>
                <w:bCs/>
                <w:szCs w:val="20"/>
              </w:rPr>
              <w:t xml:space="preserve"> id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4410" w14:textId="77777777" w:rsidR="004971FA" w:rsidRPr="00951DEA" w:rsidRDefault="000A3BC5" w:rsidP="00D97A25">
            <w:pPr>
              <w:rPr>
                <w:szCs w:val="20"/>
              </w:rPr>
            </w:pPr>
            <w:r>
              <w:rPr>
                <w:szCs w:val="20"/>
              </w:rPr>
              <w:t>i</w:t>
            </w:r>
            <w:r w:rsidR="00465B7B">
              <w:rPr>
                <w:szCs w:val="20"/>
              </w:rPr>
              <w:t>d</w:t>
            </w:r>
          </w:p>
        </w:tc>
      </w:tr>
      <w:tr w:rsidR="004971FA" w:rsidRPr="000C2908" w14:paraId="6DE37F98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51922" w14:textId="77777777" w:rsidR="004971FA" w:rsidRPr="005140E3" w:rsidRDefault="004971FA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Organisatorisk </w:t>
            </w:r>
            <w:proofErr w:type="spellStart"/>
            <w:proofErr w:type="gramStart"/>
            <w:r>
              <w:rPr>
                <w:bCs/>
                <w:szCs w:val="20"/>
              </w:rPr>
              <w:t>enhet.</w:t>
            </w:r>
            <w:r w:rsidRPr="005140E3">
              <w:rPr>
                <w:bCs/>
                <w:szCs w:val="20"/>
              </w:rPr>
              <w:t>enhetsnamn</w:t>
            </w:r>
            <w:proofErr w:type="spellEnd"/>
            <w:proofErr w:type="gram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00BF" w14:textId="77777777" w:rsidR="004971FA" w:rsidRPr="00951DEA" w:rsidRDefault="00465B7B" w:rsidP="00D97A25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name</w:t>
            </w:r>
            <w:proofErr w:type="spellEnd"/>
          </w:p>
        </w:tc>
      </w:tr>
      <w:tr w:rsidR="009462E3" w:rsidRPr="000C2908" w14:paraId="6D7B6AD6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2CCC0" w14:textId="77777777" w:rsidR="009462E3" w:rsidRPr="009462E3" w:rsidRDefault="009462E3" w:rsidP="00D97A25">
            <w:pPr>
              <w:rPr>
                <w:b/>
                <w:bCs/>
                <w:szCs w:val="20"/>
              </w:rPr>
            </w:pPr>
            <w:r w:rsidRPr="009462E3">
              <w:rPr>
                <w:b/>
                <w:bCs/>
                <w:szCs w:val="20"/>
              </w:rPr>
              <w:lastRenderedPageBreak/>
              <w:t>Organisation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B632" w14:textId="77777777" w:rsidR="009462E3" w:rsidRPr="00935750" w:rsidRDefault="009462E3" w:rsidP="00D97A25">
            <w:pPr>
              <w:rPr>
                <w:b/>
                <w:szCs w:val="20"/>
              </w:rPr>
            </w:pPr>
            <w:proofErr w:type="spellStart"/>
            <w:r w:rsidRPr="00935750">
              <w:rPr>
                <w:b/>
                <w:szCs w:val="20"/>
              </w:rPr>
              <w:t>responsibleOrganisation</w:t>
            </w:r>
            <w:proofErr w:type="spellEnd"/>
          </w:p>
        </w:tc>
      </w:tr>
      <w:tr w:rsidR="009462E3" w:rsidRPr="000C2908" w14:paraId="5132834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E894E" w14:textId="77777777" w:rsidR="009462E3" w:rsidRDefault="009462E3" w:rsidP="00D97A2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Organisation.id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4F06" w14:textId="77777777" w:rsidR="009462E3" w:rsidRPr="006B2EB5" w:rsidRDefault="00465B7B" w:rsidP="00D97A25">
            <w:pPr>
              <w:rPr>
                <w:szCs w:val="20"/>
              </w:rPr>
            </w:pPr>
            <w:r>
              <w:rPr>
                <w:szCs w:val="20"/>
              </w:rPr>
              <w:t>id</w:t>
            </w:r>
          </w:p>
        </w:tc>
      </w:tr>
      <w:tr w:rsidR="00861A1F" w:rsidRPr="000C2908" w14:paraId="2AD45EB3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31C6D" w14:textId="77777777" w:rsidR="00861A1F" w:rsidRDefault="00861A1F" w:rsidP="00861A1F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Organisation.namn</w:t>
            </w:r>
            <w:proofErr w:type="spellEnd"/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4F13" w14:textId="77777777" w:rsidR="00861A1F" w:rsidRPr="006B2EB5" w:rsidRDefault="00861A1F" w:rsidP="00861A1F">
            <w:pPr>
              <w:rPr>
                <w:szCs w:val="20"/>
              </w:rPr>
            </w:pPr>
            <w:proofErr w:type="spellStart"/>
            <w:r>
              <w:rPr>
                <w:szCs w:val="20"/>
              </w:rPr>
              <w:t>name</w:t>
            </w:r>
            <w:proofErr w:type="spellEnd"/>
          </w:p>
        </w:tc>
      </w:tr>
      <w:tr w:rsidR="00861A1F" w:rsidRPr="000C2908" w14:paraId="29643541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1C7DA" w14:textId="77777777" w:rsidR="00861A1F" w:rsidRPr="005140E3" w:rsidRDefault="00861A1F" w:rsidP="00861A1F">
            <w:pPr>
              <w:rPr>
                <w:b/>
                <w:bCs/>
                <w:szCs w:val="20"/>
              </w:rPr>
            </w:pPr>
            <w:r w:rsidRPr="005140E3">
              <w:rPr>
                <w:b/>
                <w:bCs/>
                <w:szCs w:val="20"/>
              </w:rPr>
              <w:t>Verksamhet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D354" w14:textId="77777777" w:rsidR="00861A1F" w:rsidRPr="00951DEA" w:rsidRDefault="00861A1F" w:rsidP="00861A1F">
            <w:pPr>
              <w:rPr>
                <w:szCs w:val="20"/>
              </w:rPr>
            </w:pPr>
          </w:p>
        </w:tc>
      </w:tr>
      <w:tr w:rsidR="00861A1F" w:rsidRPr="000C2908" w14:paraId="7F52C947" w14:textId="77777777" w:rsidTr="00861A1F"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BBC22" w14:textId="20B3CDBB" w:rsidR="00861A1F" w:rsidRPr="005140E3" w:rsidRDefault="00861A1F" w:rsidP="00861A1F">
            <w:pPr>
              <w:rPr>
                <w:bCs/>
                <w:szCs w:val="20"/>
              </w:rPr>
            </w:pPr>
            <w:proofErr w:type="spellStart"/>
            <w:r>
              <w:rPr>
                <w:bCs/>
                <w:szCs w:val="20"/>
              </w:rPr>
              <w:t>Verksamh</w:t>
            </w:r>
            <w:r w:rsidR="00D70964">
              <w:rPr>
                <w:bCs/>
                <w:szCs w:val="20"/>
              </w:rPr>
              <w:t>e</w:t>
            </w:r>
            <w:r>
              <w:rPr>
                <w:bCs/>
                <w:szCs w:val="20"/>
              </w:rPr>
              <w:t>t.</w:t>
            </w:r>
            <w:r w:rsidRPr="005140E3">
              <w:rPr>
                <w:bCs/>
                <w:szCs w:val="20"/>
              </w:rPr>
              <w:t>typ</w:t>
            </w:r>
            <w:proofErr w:type="spellEnd"/>
            <w:r w:rsidRPr="005140E3">
              <w:rPr>
                <w:bCs/>
                <w:szCs w:val="20"/>
              </w:rPr>
              <w:t xml:space="preserve"> av verksamhet</w:t>
            </w:r>
          </w:p>
        </w:tc>
        <w:tc>
          <w:tcPr>
            <w:tcW w:w="3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1CB2" w14:textId="77777777" w:rsidR="00861A1F" w:rsidRPr="00951DEA" w:rsidRDefault="00861A1F" w:rsidP="00861A1F">
            <w:pPr>
              <w:rPr>
                <w:szCs w:val="20"/>
              </w:rPr>
            </w:pPr>
            <w:proofErr w:type="spellStart"/>
            <w:r w:rsidRPr="006B2EB5">
              <w:rPr>
                <w:szCs w:val="20"/>
              </w:rPr>
              <w:t>typeOfBusiness</w:t>
            </w:r>
            <w:proofErr w:type="spellEnd"/>
          </w:p>
        </w:tc>
      </w:tr>
    </w:tbl>
    <w:p w14:paraId="2600A939" w14:textId="77777777" w:rsidR="00247041" w:rsidRDefault="00247041">
      <w:pPr>
        <w:spacing w:line="240" w:lineRule="auto"/>
        <w:rPr>
          <w:rFonts w:eastAsia="Times New Roman"/>
          <w:bCs/>
          <w:sz w:val="24"/>
        </w:rPr>
        <w:sectPr w:rsidR="00247041" w:rsidSect="0044490E">
          <w:pgSz w:w="11906" w:h="16838" w:code="9"/>
          <w:pgMar w:top="3232" w:right="720" w:bottom="720" w:left="720" w:header="0" w:footer="907" w:gutter="0"/>
          <w:cols w:space="708"/>
          <w:titlePg/>
          <w:docGrid w:linePitch="360"/>
        </w:sectPr>
      </w:pPr>
    </w:p>
    <w:p w14:paraId="35267818" w14:textId="77777777" w:rsidR="004A35B0" w:rsidRPr="004A35B0" w:rsidRDefault="004A35B0" w:rsidP="004A35B0"/>
    <w:p w14:paraId="1FD9F548" w14:textId="77777777" w:rsidR="00563A81" w:rsidRDefault="00563A81" w:rsidP="00563A81">
      <w:pPr>
        <w:pStyle w:val="Rubrik2"/>
      </w:pPr>
      <w:bookmarkStart w:id="90" w:name="_Toc357754857"/>
      <w:bookmarkStart w:id="91" w:name="_Toc243452567"/>
      <w:bookmarkStart w:id="92" w:name="_Toc450812216"/>
      <w:bookmarkStart w:id="93" w:name="_Toc113972152"/>
      <w:r>
        <w:t>Formatregler</w:t>
      </w:r>
      <w:bookmarkEnd w:id="90"/>
      <w:bookmarkEnd w:id="91"/>
      <w:bookmarkEnd w:id="92"/>
      <w:bookmarkEnd w:id="93"/>
    </w:p>
    <w:p w14:paraId="07A3865A" w14:textId="77777777" w:rsidR="00563A81" w:rsidRPr="00CC412F" w:rsidRDefault="00563A81" w:rsidP="00563A81">
      <w:pPr>
        <w:rPr>
          <w:b/>
        </w:rPr>
      </w:pPr>
    </w:p>
    <w:p w14:paraId="2765F134" w14:textId="77777777" w:rsidR="00563A81" w:rsidRPr="000C5BDE" w:rsidRDefault="00563A81" w:rsidP="00563A81">
      <w:pPr>
        <w:pStyle w:val="Rubrik3"/>
      </w:pPr>
      <w:bookmarkStart w:id="94" w:name="_Toc450812217"/>
      <w:bookmarkStart w:id="95" w:name="_Toc113972153"/>
      <w:r w:rsidRPr="000C5BDE">
        <w:t>Format för datum och tidpunkter</w:t>
      </w:r>
      <w:bookmarkEnd w:id="94"/>
      <w:bookmarkEnd w:id="95"/>
    </w:p>
    <w:p w14:paraId="0CE32ED0" w14:textId="77777777" w:rsidR="00DD3637" w:rsidRDefault="00563A81" w:rsidP="00563A81">
      <w:r w:rsidRPr="000E6F79">
        <w:rPr>
          <w:rFonts w:eastAsia="Times New Roman" w:cs="Arial"/>
          <w:color w:val="000000"/>
          <w:shd w:val="clear" w:color="auto" w:fill="FFFFFF"/>
        </w:rPr>
        <w:t>Datum anges på formatet</w:t>
      </w:r>
      <w:r w:rsidR="00D6158B">
        <w:rPr>
          <w:rFonts w:eastAsia="Times New Roman" w:cs="Arial"/>
          <w:color w:val="000000"/>
          <w:shd w:val="clear" w:color="auto" w:fill="FFFFFF"/>
        </w:rPr>
        <w:t xml:space="preserve"> ”ÅÅÅÅMMDD”. Detta motsvarar</w:t>
      </w:r>
      <w:r w:rsidRPr="000E6F79">
        <w:rPr>
          <w:rFonts w:eastAsia="Times New Roman" w:cs="Arial"/>
          <w:color w:val="000000"/>
          <w:shd w:val="clear" w:color="auto" w:fill="FFFFFF"/>
        </w:rPr>
        <w:t xml:space="preserve"> </w:t>
      </w:r>
      <w:r w:rsidR="00E37221">
        <w:rPr>
          <w:rFonts w:eastAsia="Times New Roman" w:cs="Arial"/>
          <w:color w:val="000000"/>
          <w:shd w:val="clear" w:color="auto" w:fill="FFFFFF"/>
        </w:rPr>
        <w:t xml:space="preserve">den </w:t>
      </w:r>
      <w:r w:rsidRPr="000E6F79">
        <w:rPr>
          <w:rFonts w:eastAsia="Times New Roman" w:cs="Arial"/>
          <w:color w:val="000000"/>
          <w:shd w:val="clear" w:color="auto" w:fill="FFFFFF"/>
        </w:rPr>
        <w:t xml:space="preserve">ISO 8601 och ISO 8824-kompatibla formatbeskrivningen ”YYYYMMDD” </w:t>
      </w:r>
      <w:r w:rsidRPr="000E6F79">
        <w:t>(se referens [</w:t>
      </w:r>
      <w:r>
        <w:t>R6</w:t>
      </w:r>
      <w:r w:rsidRPr="000E6F79">
        <w:t>]).</w:t>
      </w:r>
    </w:p>
    <w:p w14:paraId="028789A7" w14:textId="77777777" w:rsidR="00C1654D" w:rsidRPr="000E6F79" w:rsidRDefault="00C1654D" w:rsidP="00563A81">
      <w:pPr>
        <w:rPr>
          <w:rFonts w:eastAsia="Times New Roman"/>
        </w:rPr>
      </w:pPr>
    </w:p>
    <w:p w14:paraId="24B885F7" w14:textId="77777777" w:rsidR="00563A81" w:rsidRPr="00DF2F92" w:rsidRDefault="00563A81" w:rsidP="00563A81">
      <w:pPr>
        <w:spacing w:line="240" w:lineRule="auto"/>
        <w:rPr>
          <w:rFonts w:eastAsia="Times New Roman"/>
          <w:szCs w:val="20"/>
        </w:rPr>
      </w:pPr>
      <w:r w:rsidRPr="00DF2F92">
        <w:rPr>
          <w:rFonts w:eastAsia="Times New Roman" w:cs="Arial"/>
          <w:color w:val="000000"/>
          <w:szCs w:val="20"/>
          <w:shd w:val="clear" w:color="auto" w:fill="FFFFFF"/>
        </w:rPr>
        <w:t>Tidpunkter anges alltid på formatet ”</w:t>
      </w:r>
      <w:proofErr w:type="spellStart"/>
      <w:r w:rsidRPr="00DF2F92">
        <w:rPr>
          <w:rFonts w:eastAsia="Times New Roman" w:cs="Arial"/>
          <w:color w:val="000000"/>
          <w:szCs w:val="20"/>
          <w:shd w:val="clear" w:color="auto" w:fill="FFFFFF"/>
        </w:rPr>
        <w:t>ÅÅÅÅMMDDttmmss</w:t>
      </w:r>
      <w:proofErr w:type="spellEnd"/>
      <w:r w:rsidRPr="00DF2F92">
        <w:rPr>
          <w:rFonts w:eastAsia="Times New Roman" w:cs="Arial"/>
          <w:color w:val="000000"/>
          <w:szCs w:val="20"/>
          <w:shd w:val="clear" w:color="auto" w:fill="FFFFFF"/>
        </w:rPr>
        <w:t>”, vilket motsvarar den ISO 8601 och ISO 8824-kompatibla formatbeskrivningen ”</w:t>
      </w:r>
      <w:proofErr w:type="spellStart"/>
      <w:r w:rsidRPr="00DF2F92">
        <w:rPr>
          <w:rFonts w:eastAsia="Times New Roman" w:cs="Arial"/>
          <w:color w:val="000000"/>
          <w:szCs w:val="20"/>
          <w:shd w:val="clear" w:color="auto" w:fill="FFFFFF"/>
        </w:rPr>
        <w:t>YYYYMMDDhhmmss</w:t>
      </w:r>
      <w:proofErr w:type="spellEnd"/>
      <w:r w:rsidRPr="00DF2F92">
        <w:rPr>
          <w:rFonts w:eastAsia="Times New Roman" w:cs="Arial"/>
          <w:color w:val="000000"/>
          <w:szCs w:val="20"/>
          <w:shd w:val="clear" w:color="auto" w:fill="FFFFFF"/>
        </w:rPr>
        <w:t>”</w:t>
      </w:r>
      <w:r>
        <w:rPr>
          <w:rFonts w:eastAsia="Times New Roman" w:cs="Arial"/>
          <w:color w:val="000000"/>
          <w:szCs w:val="20"/>
          <w:shd w:val="clear" w:color="auto" w:fill="FFFFFF"/>
        </w:rPr>
        <w:t xml:space="preserve"> </w:t>
      </w:r>
      <w:r w:rsidRPr="000E6F79">
        <w:t>(se referens [</w:t>
      </w:r>
      <w:r>
        <w:t>R6</w:t>
      </w:r>
      <w:r w:rsidRPr="000E6F79">
        <w:t>]).</w:t>
      </w:r>
    </w:p>
    <w:p w14:paraId="55F81459" w14:textId="77777777" w:rsidR="00563A81" w:rsidRPr="00CC412F" w:rsidRDefault="00563A81" w:rsidP="00563A81">
      <w:pPr>
        <w:rPr>
          <w:b/>
        </w:rPr>
      </w:pPr>
    </w:p>
    <w:p w14:paraId="29316CFB" w14:textId="77777777" w:rsidR="00563A81" w:rsidRPr="00CC412F" w:rsidRDefault="00563A81" w:rsidP="00563A81">
      <w:pPr>
        <w:pStyle w:val="Rubrik4"/>
      </w:pPr>
      <w:r w:rsidRPr="00CC412F">
        <w:t>Tidszon för tidpunkter</w:t>
      </w:r>
    </w:p>
    <w:p w14:paraId="682E9A12" w14:textId="49519542" w:rsidR="00563A81" w:rsidRDefault="00563A81" w:rsidP="00563A81">
      <w:r w:rsidRPr="00C8549F">
        <w:t>Tidszon anges</w:t>
      </w:r>
      <w:r>
        <w:t xml:space="preserve"> inte i meddelandeformaten. All</w:t>
      </w:r>
      <w:r w:rsidRPr="00C8549F">
        <w:t xml:space="preserve"> information om datum och tidpunkter som utbyts via tjänsterna ska ange datum och tidpunkter i den tidszon som gäller/gällde i Sverige vid den tidpunkt som respektive datum- eller tidpunktsfält bär information om. Såväl tjänstekonsumenter som tjänsteproducenter ska med andra ord förutsätta att datum och</w:t>
      </w:r>
      <w:r w:rsidRPr="00CC412F">
        <w:t xml:space="preserve"> tidpunkter som utbyts är i tidszonerna CET (svensk normaltid) respektive CEST (svensk normaltid med justering för sommartid).</w:t>
      </w:r>
    </w:p>
    <w:p w14:paraId="5ED989EA" w14:textId="77777777" w:rsidR="00563A81" w:rsidRDefault="00563A81" w:rsidP="00563A81"/>
    <w:p w14:paraId="5A8CCCFE" w14:textId="24D4C430" w:rsidR="00563A81" w:rsidRDefault="00563A81" w:rsidP="00563A81">
      <w:pPr>
        <w:pStyle w:val="Rubrik3"/>
      </w:pPr>
      <w:bookmarkStart w:id="96" w:name="_Toc287724212"/>
      <w:bookmarkStart w:id="97" w:name="_Toc450812218"/>
      <w:bookmarkStart w:id="98" w:name="_Toc113972154"/>
      <w:r>
        <w:t>Format för kalenderangivelser</w:t>
      </w:r>
      <w:bookmarkEnd w:id="96"/>
      <w:r>
        <w:t xml:space="preserve"> - </w:t>
      </w:r>
      <w:bookmarkEnd w:id="97"/>
      <w:r w:rsidR="00EF300B">
        <w:t>öppettider</w:t>
      </w:r>
      <w:bookmarkEnd w:id="98"/>
    </w:p>
    <w:p w14:paraId="66A11732" w14:textId="719B7847" w:rsidR="00563A81" w:rsidRDefault="00563A81" w:rsidP="00563A81">
      <w:r>
        <w:t xml:space="preserve">Kalenderangivelser enligt </w:t>
      </w:r>
      <w:proofErr w:type="spellStart"/>
      <w:r>
        <w:t>iCalendar</w:t>
      </w:r>
      <w:proofErr w:type="spellEnd"/>
      <w:r>
        <w:t xml:space="preserve"> används för att ange starttid, </w:t>
      </w:r>
      <w:r w:rsidR="002E1453">
        <w:t>slut</w:t>
      </w:r>
      <w:r>
        <w:t>tid, intervall samt frekvens av aktivitet som beställs.</w:t>
      </w:r>
    </w:p>
    <w:p w14:paraId="4D03BAB8" w14:textId="77777777" w:rsidR="00563A81" w:rsidRDefault="00563A81" w:rsidP="00563A81">
      <w:r>
        <w:t xml:space="preserve">Format och regler för </w:t>
      </w:r>
      <w:proofErr w:type="spellStart"/>
      <w:r>
        <w:t>iCalendar</w:t>
      </w:r>
      <w:proofErr w:type="spellEnd"/>
      <w:r>
        <w:t xml:space="preserve"> är reglerat i RFC 5545 [R4], man bör även läsa errata [R5] för RFC 5545.</w:t>
      </w:r>
    </w:p>
    <w:p w14:paraId="231F11B7" w14:textId="77777777" w:rsidR="00563A81" w:rsidRDefault="00563A81" w:rsidP="00563A81"/>
    <w:p w14:paraId="79F77065" w14:textId="22F20470" w:rsidR="00563A81" w:rsidRDefault="00563A81" w:rsidP="00563A81">
      <w:r>
        <w:t xml:space="preserve">UTF-8 bör användas, varje rad ska </w:t>
      </w:r>
      <w:proofErr w:type="spellStart"/>
      <w:r>
        <w:t>termineras</w:t>
      </w:r>
      <w:proofErr w:type="spellEnd"/>
      <w:r>
        <w:t xml:space="preserve"> med CR+LF (hexadecimalt 0D0A), varje rad bör inte vara längre än 75 oktetter, nästföljande rad ska börja med ett space-</w:t>
      </w:r>
      <w:proofErr w:type="gramStart"/>
      <w:r>
        <w:t>tecken(</w:t>
      </w:r>
      <w:proofErr w:type="spellStart"/>
      <w:proofErr w:type="gramEnd"/>
      <w:r>
        <w:t>hex</w:t>
      </w:r>
      <w:proofErr w:type="spellEnd"/>
      <w:r>
        <w:t xml:space="preserve">: 20) eller </w:t>
      </w:r>
      <w:proofErr w:type="spellStart"/>
      <w:r>
        <w:t>tab</w:t>
      </w:r>
      <w:proofErr w:type="spellEnd"/>
      <w:r>
        <w:t>(</w:t>
      </w:r>
      <w:proofErr w:type="spellStart"/>
      <w:r>
        <w:t>hex</w:t>
      </w:r>
      <w:proofErr w:type="spellEnd"/>
      <w:r>
        <w:t>: 09).</w:t>
      </w:r>
    </w:p>
    <w:p w14:paraId="249FC782" w14:textId="77777777" w:rsidR="00563A81" w:rsidRDefault="00563A81" w:rsidP="00563A81"/>
    <w:p w14:paraId="20B58099" w14:textId="77777777" w:rsidR="00563A81" w:rsidRDefault="00563A81" w:rsidP="00563A81">
      <w:r>
        <w:t xml:space="preserve">Nedan listas exempel på kalenderangivelser, </w:t>
      </w:r>
      <w:r>
        <w:rPr>
          <w:b/>
          <w:bCs/>
        </w:rPr>
        <w:t>observera</w:t>
      </w:r>
      <w:r>
        <w:t xml:space="preserve"> att </w:t>
      </w:r>
      <w:proofErr w:type="spellStart"/>
      <w:r>
        <w:t>iCalendar</w:t>
      </w:r>
      <w:proofErr w:type="spellEnd"/>
      <w:r>
        <w:t xml:space="preserve"> inte är begränsad till dessa exempel och en producent eller konsument av </w:t>
      </w:r>
      <w:proofErr w:type="spellStart"/>
      <w:r>
        <w:t>iCalendar</w:t>
      </w:r>
      <w:proofErr w:type="spellEnd"/>
      <w:r>
        <w:t xml:space="preserve"> </w:t>
      </w:r>
      <w:r w:rsidRPr="00F51530">
        <w:rPr>
          <w:b/>
        </w:rPr>
        <w:t>måste</w:t>
      </w:r>
      <w:r>
        <w:t xml:space="preserve"> kunna tyda enligt RFC 5545 [R4].</w:t>
      </w:r>
    </w:p>
    <w:p w14:paraId="6E133429" w14:textId="77777777" w:rsidR="00563A81" w:rsidRDefault="00563A81" w:rsidP="00563A81"/>
    <w:p w14:paraId="71C50D24" w14:textId="77777777" w:rsidR="00563A81" w:rsidRDefault="00563A81" w:rsidP="00563A81">
      <w:r>
        <w:t xml:space="preserve">    Exempel 1: En kalenderangivelse med endast en starttid.</w:t>
      </w:r>
    </w:p>
    <w:tbl>
      <w:tblPr>
        <w:tblStyle w:val="Tabellrutnt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3"/>
        <w:gridCol w:w="4253"/>
      </w:tblGrid>
      <w:tr w:rsidR="00563A81" w14:paraId="4A1F25CD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2F960ED9" w14:textId="77777777" w:rsidR="00563A81" w:rsidRDefault="00563A81" w:rsidP="00B41AB3">
            <w:proofErr w:type="gramStart"/>
            <w:r w:rsidRPr="004523BC">
              <w:t>BEGIN:VCALENDAR</w:t>
            </w:r>
            <w:proofErr w:type="gramEnd"/>
          </w:p>
        </w:tc>
        <w:tc>
          <w:tcPr>
            <w:tcW w:w="4337" w:type="dxa"/>
            <w:shd w:val="clear" w:color="auto" w:fill="F2F2F2" w:themeFill="background1" w:themeFillShade="F2"/>
          </w:tcPr>
          <w:p w14:paraId="2AC45C8C" w14:textId="77777777" w:rsidR="00563A81" w:rsidRDefault="00563A81" w:rsidP="00B41AB3">
            <w:r>
              <w:t>Start på kalenderangivelse</w:t>
            </w:r>
          </w:p>
        </w:tc>
      </w:tr>
      <w:tr w:rsidR="00563A81" w14:paraId="4AD9DE4E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27F9F321" w14:textId="77777777" w:rsidR="00563A81" w:rsidRDefault="00563A81" w:rsidP="00B41AB3">
            <w:r w:rsidRPr="004523BC">
              <w:t>VERSION:2.0</w:t>
            </w:r>
          </w:p>
        </w:tc>
        <w:tc>
          <w:tcPr>
            <w:tcW w:w="4337" w:type="dxa"/>
            <w:shd w:val="clear" w:color="auto" w:fill="F2F2F2" w:themeFill="background1" w:themeFillShade="F2"/>
          </w:tcPr>
          <w:p w14:paraId="3AF101AB" w14:textId="77777777" w:rsidR="00563A81" w:rsidRDefault="00563A81" w:rsidP="00B41AB3">
            <w:r>
              <w:t>Alltid version 2.0</w:t>
            </w:r>
          </w:p>
        </w:tc>
      </w:tr>
      <w:tr w:rsidR="00563A81" w14:paraId="74575246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2332205E" w14:textId="77777777" w:rsidR="00563A81" w:rsidRDefault="00563A81" w:rsidP="00B41AB3">
            <w:r w:rsidRPr="004523BC">
              <w:t>PRODID:-//</w:t>
            </w:r>
            <w:proofErr w:type="spellStart"/>
            <w:r w:rsidRPr="004523BC">
              <w:t>xyz</w:t>
            </w:r>
            <w:proofErr w:type="spellEnd"/>
            <w:r w:rsidRPr="004523BC">
              <w:t xml:space="preserve"> </w:t>
            </w:r>
            <w:proofErr w:type="spellStart"/>
            <w:r w:rsidRPr="004523BC">
              <w:t>Corp</w:t>
            </w:r>
            <w:proofErr w:type="spellEnd"/>
            <w:r w:rsidRPr="004523BC">
              <w:t xml:space="preserve">//NONSGML PDA </w:t>
            </w:r>
            <w:proofErr w:type="spellStart"/>
            <w:r w:rsidRPr="004523BC">
              <w:t>Calendar</w:t>
            </w:r>
            <w:proofErr w:type="spellEnd"/>
            <w:r w:rsidRPr="004523BC">
              <w:t xml:space="preserve"> Version 1.0//EN</w:t>
            </w:r>
          </w:p>
        </w:tc>
        <w:tc>
          <w:tcPr>
            <w:tcW w:w="4337" w:type="dxa"/>
            <w:shd w:val="clear" w:color="auto" w:fill="F2F2F2" w:themeFill="background1" w:themeFillShade="F2"/>
          </w:tcPr>
          <w:p w14:paraId="55107B4E" w14:textId="77777777" w:rsidR="00563A81" w:rsidRDefault="00563A81" w:rsidP="00B41AB3">
            <w:r>
              <w:t>Identifierare av det system som skapade kalenderangivelsen.</w:t>
            </w:r>
          </w:p>
        </w:tc>
      </w:tr>
      <w:tr w:rsidR="00563A81" w14:paraId="4D835547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54FC39B2" w14:textId="77777777" w:rsidR="00563A81" w:rsidRDefault="00563A81" w:rsidP="00B41AB3">
            <w:proofErr w:type="gramStart"/>
            <w:r w:rsidRPr="004523BC">
              <w:t>BEGIN:VEVENT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6B3E3BA7" w14:textId="77777777" w:rsidR="00563A81" w:rsidRDefault="00563A81" w:rsidP="00B41AB3"/>
        </w:tc>
      </w:tr>
      <w:tr w:rsidR="00563A81" w14:paraId="0DF578C1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426B55F1" w14:textId="77777777" w:rsidR="00563A81" w:rsidRPr="005C6658" w:rsidRDefault="00563A81" w:rsidP="00B41AB3">
            <w:pPr>
              <w:rPr>
                <w:lang w:val="en-GB"/>
              </w:rPr>
            </w:pPr>
            <w:proofErr w:type="gramStart"/>
            <w:r w:rsidRPr="005C6658">
              <w:rPr>
                <w:lang w:val="en-GB"/>
              </w:rPr>
              <w:t>DTSTART;TZID</w:t>
            </w:r>
            <w:proofErr w:type="gramEnd"/>
            <w:r w:rsidRPr="005C6658">
              <w:rPr>
                <w:lang w:val="en-GB"/>
              </w:rPr>
              <w:t>=W. Europe Standard Time:20150121T100000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2ACCCD87" w14:textId="77777777" w:rsidR="00563A81" w:rsidRDefault="00563A81" w:rsidP="00B41AB3">
            <w:r>
              <w:t>Starttid med tidszonsangivelse.</w:t>
            </w:r>
          </w:p>
        </w:tc>
      </w:tr>
      <w:tr w:rsidR="00563A81" w14:paraId="5A0737D5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1D264D3F" w14:textId="77777777" w:rsidR="00563A81" w:rsidRDefault="00563A81" w:rsidP="00B41AB3">
            <w:r w:rsidRPr="004523BC">
              <w:t>SEQUENCE:0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616E2827" w14:textId="77777777" w:rsidR="00563A81" w:rsidRDefault="00563A81" w:rsidP="00B41AB3">
            <w:r>
              <w:t>Börjar alltid på 0, räknas upp vid varje uppdatering</w:t>
            </w:r>
          </w:p>
        </w:tc>
      </w:tr>
      <w:tr w:rsidR="00563A81" w14:paraId="45A3D7C2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61F5D426" w14:textId="77777777" w:rsidR="00563A81" w:rsidRDefault="00563A81" w:rsidP="00B41AB3">
            <w:proofErr w:type="gramStart"/>
            <w:r>
              <w:t>UID:uid</w:t>
            </w:r>
            <w:r w:rsidRPr="004523BC">
              <w:t>@example.com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2ED8939E" w14:textId="77777777" w:rsidR="00563A81" w:rsidRDefault="00563A81" w:rsidP="00B41AB3">
            <w:r>
              <w:t>Unikt id för kalenderangivelse, återanvänds vid uppdatering.</w:t>
            </w:r>
          </w:p>
        </w:tc>
      </w:tr>
      <w:tr w:rsidR="00563A81" w14:paraId="1F598DF7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399912A1" w14:textId="77777777" w:rsidR="00563A81" w:rsidRDefault="00563A81" w:rsidP="00B41AB3">
            <w:proofErr w:type="gramStart"/>
            <w:r w:rsidRPr="004523BC">
              <w:t>END:VEVENT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406C8C92" w14:textId="77777777" w:rsidR="00563A81" w:rsidRDefault="00563A81" w:rsidP="00B41AB3"/>
        </w:tc>
      </w:tr>
      <w:tr w:rsidR="00563A81" w14:paraId="4FC6ADDD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49A7F6CD" w14:textId="77777777" w:rsidR="00563A81" w:rsidRPr="004F2D1F" w:rsidRDefault="00563A81" w:rsidP="00B41AB3">
            <w:proofErr w:type="gramStart"/>
            <w:r w:rsidRPr="004523BC">
              <w:t>END:VCALENDAR</w:t>
            </w:r>
            <w:proofErr w:type="gramEnd"/>
          </w:p>
        </w:tc>
        <w:tc>
          <w:tcPr>
            <w:tcW w:w="4337" w:type="dxa"/>
            <w:shd w:val="clear" w:color="auto" w:fill="F2F2F2" w:themeFill="background1" w:themeFillShade="F2"/>
          </w:tcPr>
          <w:p w14:paraId="4BB3E78B" w14:textId="77777777" w:rsidR="00563A81" w:rsidRDefault="00563A81" w:rsidP="00B41AB3"/>
        </w:tc>
      </w:tr>
    </w:tbl>
    <w:p w14:paraId="1408E67B" w14:textId="77777777" w:rsidR="00563A81" w:rsidRDefault="00563A81" w:rsidP="00563A81"/>
    <w:p w14:paraId="347EC571" w14:textId="358850A5" w:rsidR="00563A81" w:rsidRDefault="00563A81" w:rsidP="00563A81">
      <w:r>
        <w:t>Exempel 2: En kalenderangivelse med start</w:t>
      </w:r>
      <w:r w:rsidR="00E368EA">
        <w:t>-</w:t>
      </w:r>
      <w:r>
        <w:t xml:space="preserve"> och </w:t>
      </w:r>
      <w:r w:rsidRPr="004638C9">
        <w:t>sluttid</w:t>
      </w:r>
      <w:r>
        <w:t>.</w:t>
      </w:r>
    </w:p>
    <w:tbl>
      <w:tblPr>
        <w:tblStyle w:val="Tabellrutnt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3"/>
        <w:gridCol w:w="4253"/>
      </w:tblGrid>
      <w:tr w:rsidR="00563A81" w14:paraId="1CBAAE10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7E6941D6" w14:textId="77777777" w:rsidR="00563A81" w:rsidRDefault="00563A81" w:rsidP="00B41AB3">
            <w:proofErr w:type="gramStart"/>
            <w:r w:rsidRPr="004523BC">
              <w:t>BEGIN:VCALENDAR</w:t>
            </w:r>
            <w:proofErr w:type="gramEnd"/>
          </w:p>
        </w:tc>
        <w:tc>
          <w:tcPr>
            <w:tcW w:w="4337" w:type="dxa"/>
            <w:shd w:val="clear" w:color="auto" w:fill="F2F2F2" w:themeFill="background1" w:themeFillShade="F2"/>
          </w:tcPr>
          <w:p w14:paraId="270F9B04" w14:textId="77777777" w:rsidR="00563A81" w:rsidRDefault="00563A81" w:rsidP="00B41AB3">
            <w:r>
              <w:t>Start på kalenderangivelse</w:t>
            </w:r>
          </w:p>
        </w:tc>
      </w:tr>
      <w:tr w:rsidR="00563A81" w14:paraId="7AF20851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40B46BD6" w14:textId="77777777" w:rsidR="00563A81" w:rsidRDefault="00563A81" w:rsidP="00B41AB3">
            <w:r w:rsidRPr="004523BC">
              <w:t>VERSION:2.0</w:t>
            </w:r>
          </w:p>
        </w:tc>
        <w:tc>
          <w:tcPr>
            <w:tcW w:w="4337" w:type="dxa"/>
            <w:shd w:val="clear" w:color="auto" w:fill="F2F2F2" w:themeFill="background1" w:themeFillShade="F2"/>
          </w:tcPr>
          <w:p w14:paraId="6499CA48" w14:textId="77777777" w:rsidR="00563A81" w:rsidRDefault="00563A81" w:rsidP="00B41AB3">
            <w:r>
              <w:t>Alltid version 2.0</w:t>
            </w:r>
          </w:p>
        </w:tc>
      </w:tr>
      <w:tr w:rsidR="00563A81" w14:paraId="1D0427BD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3235F54D" w14:textId="77777777" w:rsidR="00563A81" w:rsidRDefault="00563A81" w:rsidP="00B41AB3">
            <w:r w:rsidRPr="004523BC">
              <w:t>PRODID:-//</w:t>
            </w:r>
            <w:proofErr w:type="spellStart"/>
            <w:r w:rsidRPr="004523BC">
              <w:t>xyz</w:t>
            </w:r>
            <w:proofErr w:type="spellEnd"/>
            <w:r w:rsidRPr="004523BC">
              <w:t xml:space="preserve"> </w:t>
            </w:r>
            <w:proofErr w:type="spellStart"/>
            <w:r w:rsidRPr="004523BC">
              <w:t>Corp</w:t>
            </w:r>
            <w:proofErr w:type="spellEnd"/>
            <w:r w:rsidRPr="004523BC">
              <w:t xml:space="preserve">//NONSGML PDA </w:t>
            </w:r>
            <w:proofErr w:type="spellStart"/>
            <w:r w:rsidRPr="004523BC">
              <w:t>Calendar</w:t>
            </w:r>
            <w:proofErr w:type="spellEnd"/>
            <w:r w:rsidRPr="004523BC">
              <w:t xml:space="preserve"> Version 1.0//EN</w:t>
            </w:r>
          </w:p>
        </w:tc>
        <w:tc>
          <w:tcPr>
            <w:tcW w:w="4337" w:type="dxa"/>
            <w:shd w:val="clear" w:color="auto" w:fill="F2F2F2" w:themeFill="background1" w:themeFillShade="F2"/>
          </w:tcPr>
          <w:p w14:paraId="5B1057C6" w14:textId="77777777" w:rsidR="00563A81" w:rsidRDefault="00563A81" w:rsidP="00B41AB3">
            <w:r>
              <w:t>Identifierare av det system som skapade kalenderangivelsen.</w:t>
            </w:r>
          </w:p>
        </w:tc>
      </w:tr>
      <w:tr w:rsidR="00563A81" w14:paraId="11F3EA4F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43754B36" w14:textId="77777777" w:rsidR="00563A81" w:rsidRDefault="00563A81" w:rsidP="00B41AB3">
            <w:proofErr w:type="gramStart"/>
            <w:r w:rsidRPr="004523BC">
              <w:t>BEGIN:VEVENT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05D33063" w14:textId="77777777" w:rsidR="00563A81" w:rsidRDefault="00563A81" w:rsidP="00B41AB3"/>
        </w:tc>
      </w:tr>
      <w:tr w:rsidR="00563A81" w14:paraId="14BD19DA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55708FD8" w14:textId="77777777" w:rsidR="00563A81" w:rsidRPr="005C6658" w:rsidRDefault="00563A81" w:rsidP="00B41AB3">
            <w:pPr>
              <w:rPr>
                <w:lang w:val="en-GB"/>
              </w:rPr>
            </w:pPr>
            <w:proofErr w:type="gramStart"/>
            <w:r w:rsidRPr="005C6658">
              <w:rPr>
                <w:lang w:val="en-GB"/>
              </w:rPr>
              <w:t>DTSTART;TZID</w:t>
            </w:r>
            <w:proofErr w:type="gramEnd"/>
            <w:r w:rsidRPr="005C6658">
              <w:rPr>
                <w:lang w:val="en-GB"/>
              </w:rPr>
              <w:t>=W. Europe Standard Time:20150121T100000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5A4B45AE" w14:textId="77777777" w:rsidR="00563A81" w:rsidRDefault="00563A81" w:rsidP="00B41AB3">
            <w:r>
              <w:t>Starttid med tidszonsangivelse.</w:t>
            </w:r>
          </w:p>
        </w:tc>
      </w:tr>
      <w:tr w:rsidR="00563A81" w14:paraId="2CA79515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35957A6A" w14:textId="77777777" w:rsidR="00563A81" w:rsidRPr="004638C9" w:rsidRDefault="00563A81" w:rsidP="00B41AB3">
            <w:pPr>
              <w:rPr>
                <w:lang w:val="en-GB"/>
              </w:rPr>
            </w:pPr>
            <w:proofErr w:type="gramStart"/>
            <w:r w:rsidRPr="004638C9">
              <w:rPr>
                <w:lang w:val="en-GB"/>
              </w:rPr>
              <w:t>DTEND;TZID</w:t>
            </w:r>
            <w:proofErr w:type="gramEnd"/>
            <w:r w:rsidRPr="004638C9">
              <w:rPr>
                <w:lang w:val="en-GB"/>
              </w:rPr>
              <w:t>=W. Europe Standard Time:20150127T120000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42861384" w14:textId="00B58267" w:rsidR="00563A81" w:rsidRPr="004638C9" w:rsidRDefault="004638C9" w:rsidP="00B41AB3">
            <w:r w:rsidRPr="004638C9">
              <w:t xml:space="preserve">Sluttid </w:t>
            </w:r>
            <w:r w:rsidR="00563A81" w:rsidRPr="004638C9">
              <w:t>med tidszonsangivelse.</w:t>
            </w:r>
          </w:p>
        </w:tc>
      </w:tr>
      <w:tr w:rsidR="00563A81" w14:paraId="7885E0D1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340F1036" w14:textId="77777777" w:rsidR="00563A81" w:rsidRDefault="00563A81" w:rsidP="00B41AB3">
            <w:r w:rsidRPr="004523BC">
              <w:t>SEQUENCE:0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40EDA954" w14:textId="77777777" w:rsidR="00563A81" w:rsidRDefault="00563A81" w:rsidP="00B41AB3">
            <w:r>
              <w:t>Börjar alltid på 0, räknas upp vid varje uppdatering</w:t>
            </w:r>
          </w:p>
        </w:tc>
      </w:tr>
      <w:tr w:rsidR="00563A81" w14:paraId="56194D45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430EA1F2" w14:textId="77777777" w:rsidR="00563A81" w:rsidRDefault="00563A81" w:rsidP="00B41AB3">
            <w:proofErr w:type="gramStart"/>
            <w:r>
              <w:t>UID:uid</w:t>
            </w:r>
            <w:r w:rsidRPr="004523BC">
              <w:t>@example.com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236789AC" w14:textId="77777777" w:rsidR="00563A81" w:rsidRDefault="00563A81" w:rsidP="00B41AB3">
            <w:r>
              <w:t>Unikt id för kalenderangivelse, återanvänds vid uppdatering.</w:t>
            </w:r>
          </w:p>
        </w:tc>
      </w:tr>
      <w:tr w:rsidR="00563A81" w14:paraId="208D7D23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23B63C57" w14:textId="77777777" w:rsidR="00563A81" w:rsidRDefault="00563A81" w:rsidP="00B41AB3">
            <w:proofErr w:type="gramStart"/>
            <w:r w:rsidRPr="004523BC">
              <w:t>END:VEVENT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21359B24" w14:textId="77777777" w:rsidR="00563A81" w:rsidRDefault="00563A81" w:rsidP="00B41AB3"/>
        </w:tc>
      </w:tr>
      <w:tr w:rsidR="00563A81" w14:paraId="29BB6BD9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6F065F02" w14:textId="77777777" w:rsidR="00563A81" w:rsidRPr="004F2D1F" w:rsidRDefault="00563A81" w:rsidP="00B41AB3">
            <w:proofErr w:type="gramStart"/>
            <w:r w:rsidRPr="004523BC">
              <w:t>END:VCALENDAR</w:t>
            </w:r>
            <w:proofErr w:type="gramEnd"/>
          </w:p>
        </w:tc>
        <w:tc>
          <w:tcPr>
            <w:tcW w:w="4337" w:type="dxa"/>
            <w:shd w:val="clear" w:color="auto" w:fill="F2F2F2" w:themeFill="background1" w:themeFillShade="F2"/>
          </w:tcPr>
          <w:p w14:paraId="6277D1E0" w14:textId="77777777" w:rsidR="00563A81" w:rsidRDefault="00563A81" w:rsidP="00B41AB3"/>
        </w:tc>
      </w:tr>
    </w:tbl>
    <w:p w14:paraId="162525C6" w14:textId="77777777" w:rsidR="00563A81" w:rsidRDefault="00563A81" w:rsidP="00563A81"/>
    <w:p w14:paraId="2A26CA6A" w14:textId="77777777" w:rsidR="00563A81" w:rsidRDefault="00563A81" w:rsidP="00563A81"/>
    <w:p w14:paraId="2D3001CD" w14:textId="77777777" w:rsidR="00563A81" w:rsidRDefault="00563A81" w:rsidP="00563A81">
      <w:r>
        <w:t>Exempel 3: En kalenderangivelse med ett återkommande event som upprepas fem gånger varannan dag.</w:t>
      </w:r>
    </w:p>
    <w:tbl>
      <w:tblPr>
        <w:tblStyle w:val="Tabellrutnt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8"/>
        <w:gridCol w:w="4208"/>
      </w:tblGrid>
      <w:tr w:rsidR="00563A81" w14:paraId="169AFE16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25C1DF47" w14:textId="77777777" w:rsidR="00563A81" w:rsidRDefault="00563A81" w:rsidP="00B41AB3">
            <w:proofErr w:type="gramStart"/>
            <w:r w:rsidRPr="0063186D">
              <w:t>BEGIN:VCALENDAR</w:t>
            </w:r>
            <w:proofErr w:type="gramEnd"/>
          </w:p>
        </w:tc>
        <w:tc>
          <w:tcPr>
            <w:tcW w:w="4337" w:type="dxa"/>
            <w:shd w:val="clear" w:color="auto" w:fill="F2F2F2" w:themeFill="background1" w:themeFillShade="F2"/>
          </w:tcPr>
          <w:p w14:paraId="199F7D6A" w14:textId="77777777" w:rsidR="00563A81" w:rsidRDefault="00563A81" w:rsidP="00B41AB3">
            <w:r>
              <w:t>Start på kalenderangivelse</w:t>
            </w:r>
          </w:p>
        </w:tc>
      </w:tr>
      <w:tr w:rsidR="00563A81" w14:paraId="30895417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53125CC5" w14:textId="77777777" w:rsidR="00563A81" w:rsidRDefault="00563A81" w:rsidP="00B41AB3">
            <w:proofErr w:type="gramStart"/>
            <w:r w:rsidRPr="0063186D">
              <w:t>METHOD:REQUEST</w:t>
            </w:r>
            <w:proofErr w:type="gramEnd"/>
          </w:p>
        </w:tc>
        <w:tc>
          <w:tcPr>
            <w:tcW w:w="4337" w:type="dxa"/>
            <w:shd w:val="clear" w:color="auto" w:fill="F2F2F2" w:themeFill="background1" w:themeFillShade="F2"/>
          </w:tcPr>
          <w:p w14:paraId="027DD60D" w14:textId="77777777" w:rsidR="00563A81" w:rsidRDefault="00563A81" w:rsidP="00B41AB3"/>
        </w:tc>
      </w:tr>
      <w:tr w:rsidR="00563A81" w14:paraId="5788254C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1F6BC602" w14:textId="77777777" w:rsidR="00563A81" w:rsidRDefault="00563A81" w:rsidP="00B41AB3">
            <w:r w:rsidRPr="0063186D">
              <w:t>PRODID:-//</w:t>
            </w:r>
            <w:proofErr w:type="spellStart"/>
            <w:r w:rsidRPr="0063186D">
              <w:t>xyz</w:t>
            </w:r>
            <w:proofErr w:type="spellEnd"/>
            <w:r w:rsidRPr="0063186D">
              <w:t xml:space="preserve"> </w:t>
            </w:r>
            <w:proofErr w:type="spellStart"/>
            <w:r w:rsidRPr="0063186D">
              <w:t>Corp</w:t>
            </w:r>
            <w:proofErr w:type="spellEnd"/>
            <w:r w:rsidRPr="0063186D">
              <w:t xml:space="preserve">//NONSGML PDA </w:t>
            </w:r>
            <w:proofErr w:type="spellStart"/>
            <w:r w:rsidRPr="0063186D">
              <w:t>Calendar</w:t>
            </w:r>
            <w:proofErr w:type="spellEnd"/>
            <w:r w:rsidRPr="0063186D">
              <w:t xml:space="preserve"> Version 1.0//EN</w:t>
            </w:r>
          </w:p>
        </w:tc>
        <w:tc>
          <w:tcPr>
            <w:tcW w:w="4337" w:type="dxa"/>
            <w:shd w:val="clear" w:color="auto" w:fill="F2F2F2" w:themeFill="background1" w:themeFillShade="F2"/>
          </w:tcPr>
          <w:p w14:paraId="0498086E" w14:textId="77777777" w:rsidR="00563A81" w:rsidRDefault="00563A81" w:rsidP="00B41AB3">
            <w:r>
              <w:t>Identifierare av det system som skapade kalenderangivelsen.</w:t>
            </w:r>
          </w:p>
        </w:tc>
      </w:tr>
      <w:tr w:rsidR="00563A81" w14:paraId="519B264C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1D0BBD70" w14:textId="77777777" w:rsidR="00563A81" w:rsidRDefault="00563A81" w:rsidP="00B41AB3">
            <w:r w:rsidRPr="0063186D">
              <w:t>VERSION:2.0</w:t>
            </w:r>
          </w:p>
        </w:tc>
        <w:tc>
          <w:tcPr>
            <w:tcW w:w="4337" w:type="dxa"/>
            <w:shd w:val="clear" w:color="auto" w:fill="F2F2F2" w:themeFill="background1" w:themeFillShade="F2"/>
          </w:tcPr>
          <w:p w14:paraId="666F2995" w14:textId="77777777" w:rsidR="00563A81" w:rsidRDefault="00563A81" w:rsidP="00B41AB3">
            <w:r>
              <w:t>Alltid version 2.0</w:t>
            </w:r>
          </w:p>
        </w:tc>
      </w:tr>
      <w:tr w:rsidR="00563A81" w14:paraId="2A572EC2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48192466" w14:textId="77777777" w:rsidR="00563A81" w:rsidRDefault="00563A81" w:rsidP="00B41AB3">
            <w:proofErr w:type="gramStart"/>
            <w:r w:rsidRPr="0063186D">
              <w:t>BEGIN:VEVENT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07964163" w14:textId="77777777" w:rsidR="00563A81" w:rsidRDefault="00563A81" w:rsidP="00B41AB3"/>
        </w:tc>
      </w:tr>
      <w:tr w:rsidR="00563A81" w14:paraId="29230A51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6DA9A05D" w14:textId="77777777" w:rsidR="00563A81" w:rsidRDefault="00563A81" w:rsidP="00B41AB3">
            <w:proofErr w:type="gramStart"/>
            <w:r w:rsidRPr="0063186D">
              <w:t>SUMMARY;LANGUAGE</w:t>
            </w:r>
            <w:proofErr w:type="gramEnd"/>
            <w:r w:rsidRPr="0063186D">
              <w:t>=</w:t>
            </w:r>
            <w:proofErr w:type="spellStart"/>
            <w:r w:rsidRPr="0063186D">
              <w:t>sv-SE:Insamling</w:t>
            </w:r>
            <w:proofErr w:type="spellEnd"/>
            <w:r w:rsidRPr="0063186D">
              <w:t xml:space="preserve"> av hälsodata i hemmet.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1F7A1276" w14:textId="77777777" w:rsidR="00563A81" w:rsidRDefault="00563A81" w:rsidP="00B41AB3">
            <w:r>
              <w:t xml:space="preserve">Beskrivning av kalenderangivelsen, den text som syns i kalendrar med stöd för </w:t>
            </w:r>
            <w:proofErr w:type="spellStart"/>
            <w:r>
              <w:t>iCalendar</w:t>
            </w:r>
            <w:proofErr w:type="spellEnd"/>
            <w:r>
              <w:t>.</w:t>
            </w:r>
          </w:p>
        </w:tc>
      </w:tr>
      <w:tr w:rsidR="00563A81" w14:paraId="0045EA6E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404F89E9" w14:textId="77777777" w:rsidR="00563A81" w:rsidRPr="005C6658" w:rsidRDefault="00563A81" w:rsidP="00B41AB3">
            <w:pPr>
              <w:rPr>
                <w:lang w:val="en-GB"/>
              </w:rPr>
            </w:pPr>
            <w:proofErr w:type="gramStart"/>
            <w:r w:rsidRPr="005C6658">
              <w:rPr>
                <w:lang w:val="en-GB"/>
              </w:rPr>
              <w:t>DTSTART;TZID</w:t>
            </w:r>
            <w:proofErr w:type="gramEnd"/>
            <w:r w:rsidRPr="005C6658">
              <w:rPr>
                <w:lang w:val="en-GB"/>
              </w:rPr>
              <w:t>=W. Europe Standard Time:20150119T100000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466A8A3C" w14:textId="77777777" w:rsidR="00563A81" w:rsidRDefault="00563A81" w:rsidP="00B41AB3">
            <w:r>
              <w:t>Starttid med tidszonangivelse</w:t>
            </w:r>
          </w:p>
        </w:tc>
      </w:tr>
      <w:tr w:rsidR="00563A81" w14:paraId="4A67E8FD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153F2E25" w14:textId="77777777" w:rsidR="00563A81" w:rsidRPr="005C6658" w:rsidRDefault="00563A81" w:rsidP="00B41AB3">
            <w:pPr>
              <w:rPr>
                <w:lang w:val="en-GB"/>
              </w:rPr>
            </w:pPr>
            <w:proofErr w:type="gramStart"/>
            <w:r w:rsidRPr="005C6658">
              <w:rPr>
                <w:lang w:val="en-GB"/>
              </w:rPr>
              <w:t>DTEND;TZID</w:t>
            </w:r>
            <w:proofErr w:type="gramEnd"/>
            <w:r w:rsidRPr="005C6658">
              <w:rPr>
                <w:lang w:val="en-GB"/>
              </w:rPr>
              <w:t>=W. Europe Standard Time:20150119T120000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33D9ED0D" w14:textId="5F658E71" w:rsidR="00563A81" w:rsidRDefault="005E58C2" w:rsidP="00B41AB3">
            <w:r>
              <w:t>S</w:t>
            </w:r>
            <w:r w:rsidR="00C70D23">
              <w:t>lut</w:t>
            </w:r>
            <w:r w:rsidR="00563A81">
              <w:t>tid med tidszonsangivelse</w:t>
            </w:r>
          </w:p>
        </w:tc>
      </w:tr>
      <w:tr w:rsidR="00563A81" w14:paraId="7DB22729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0F621917" w14:textId="77777777" w:rsidR="00563A81" w:rsidRPr="005C6658" w:rsidRDefault="00563A81" w:rsidP="00B41AB3">
            <w:pPr>
              <w:rPr>
                <w:lang w:val="en-GB"/>
              </w:rPr>
            </w:pPr>
            <w:proofErr w:type="gramStart"/>
            <w:r w:rsidRPr="005C6658">
              <w:rPr>
                <w:lang w:val="en-GB"/>
              </w:rPr>
              <w:t>RRULE:FREQ</w:t>
            </w:r>
            <w:proofErr w:type="gramEnd"/>
            <w:r w:rsidRPr="005C6658">
              <w:rPr>
                <w:lang w:val="en-GB"/>
              </w:rPr>
              <w:t>=DAILY;INTERVAL=2;COUNT=5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41693F67" w14:textId="77777777" w:rsidR="00563A81" w:rsidRDefault="00563A81" w:rsidP="00B41AB3">
            <w:r>
              <w:t>Regel som beskriver frekvens samt antal återkommande händelser.</w:t>
            </w:r>
          </w:p>
        </w:tc>
      </w:tr>
      <w:tr w:rsidR="00563A81" w14:paraId="2F621AD8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36953A72" w14:textId="77777777" w:rsidR="00563A81" w:rsidRPr="004523BC" w:rsidRDefault="00563A81" w:rsidP="00B41AB3">
            <w:proofErr w:type="gramStart"/>
            <w:r w:rsidRPr="0063186D">
              <w:t>UID:uid@example.com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15EFE648" w14:textId="77777777" w:rsidR="00563A81" w:rsidRDefault="00563A81" w:rsidP="00B41AB3">
            <w:r>
              <w:t>Unikt id för kalenderangivelse, återanvänds vid uppdatering.</w:t>
            </w:r>
          </w:p>
        </w:tc>
      </w:tr>
      <w:tr w:rsidR="00563A81" w14:paraId="28379EED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61AC9D45" w14:textId="77777777" w:rsidR="00563A81" w:rsidRPr="004523BC" w:rsidRDefault="00563A81" w:rsidP="00B41AB3">
            <w:r w:rsidRPr="0063186D">
              <w:t>DTSTAMP:20141209T125458Z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361A40E0" w14:textId="77777777" w:rsidR="00563A81" w:rsidRDefault="00563A81" w:rsidP="00B41AB3"/>
        </w:tc>
      </w:tr>
      <w:tr w:rsidR="00563A81" w14:paraId="32782A7F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78D8C3DC" w14:textId="77777777" w:rsidR="00563A81" w:rsidRPr="004523BC" w:rsidRDefault="00563A81" w:rsidP="00B41AB3">
            <w:r w:rsidRPr="0063186D">
              <w:t>SEQUENCE:0</w:t>
            </w:r>
          </w:p>
        </w:tc>
        <w:tc>
          <w:tcPr>
            <w:tcW w:w="4337" w:type="dxa"/>
            <w:shd w:val="clear" w:color="auto" w:fill="DDD9C3" w:themeFill="background2" w:themeFillShade="E6"/>
          </w:tcPr>
          <w:p w14:paraId="2EDEBFFD" w14:textId="77777777" w:rsidR="00563A81" w:rsidRDefault="00563A81" w:rsidP="00B41AB3">
            <w:r>
              <w:t>Börjar alltid på 0, räknas upp vid varje uppdatering</w:t>
            </w:r>
          </w:p>
        </w:tc>
      </w:tr>
      <w:tr w:rsidR="00563A81" w14:paraId="45F3A77D" w14:textId="77777777" w:rsidTr="00B41AB3">
        <w:tc>
          <w:tcPr>
            <w:tcW w:w="6345" w:type="dxa"/>
            <w:shd w:val="clear" w:color="auto" w:fill="DDD9C3" w:themeFill="background2" w:themeFillShade="E6"/>
          </w:tcPr>
          <w:p w14:paraId="47031EF5" w14:textId="77777777" w:rsidR="00563A81" w:rsidRPr="004523BC" w:rsidRDefault="00563A81" w:rsidP="00B41AB3">
            <w:proofErr w:type="gramStart"/>
            <w:r w:rsidRPr="0063186D">
              <w:t>END:VEVENT</w:t>
            </w:r>
            <w:proofErr w:type="gramEnd"/>
          </w:p>
        </w:tc>
        <w:tc>
          <w:tcPr>
            <w:tcW w:w="4337" w:type="dxa"/>
            <w:shd w:val="clear" w:color="auto" w:fill="DDD9C3" w:themeFill="background2" w:themeFillShade="E6"/>
          </w:tcPr>
          <w:p w14:paraId="5DC76828" w14:textId="77777777" w:rsidR="00563A81" w:rsidRDefault="00563A81" w:rsidP="00B41AB3"/>
        </w:tc>
      </w:tr>
      <w:tr w:rsidR="00563A81" w14:paraId="64D858B7" w14:textId="77777777" w:rsidTr="00B41AB3">
        <w:tc>
          <w:tcPr>
            <w:tcW w:w="6345" w:type="dxa"/>
            <w:shd w:val="clear" w:color="auto" w:fill="F2F2F2" w:themeFill="background1" w:themeFillShade="F2"/>
          </w:tcPr>
          <w:p w14:paraId="2F6D41E6" w14:textId="77777777" w:rsidR="00563A81" w:rsidRPr="004523BC" w:rsidRDefault="00563A81" w:rsidP="00B41AB3">
            <w:proofErr w:type="gramStart"/>
            <w:r w:rsidRPr="004523BC">
              <w:t>END:VCALENDAR</w:t>
            </w:r>
            <w:proofErr w:type="gramEnd"/>
          </w:p>
        </w:tc>
        <w:tc>
          <w:tcPr>
            <w:tcW w:w="4337" w:type="dxa"/>
            <w:shd w:val="clear" w:color="auto" w:fill="F2F2F2" w:themeFill="background1" w:themeFillShade="F2"/>
          </w:tcPr>
          <w:p w14:paraId="0D85E614" w14:textId="77777777" w:rsidR="00563A81" w:rsidRDefault="00563A81" w:rsidP="00B41AB3"/>
        </w:tc>
      </w:tr>
    </w:tbl>
    <w:p w14:paraId="5AD0614F" w14:textId="77777777" w:rsidR="00563A81" w:rsidRDefault="00563A81" w:rsidP="00563A81"/>
    <w:p w14:paraId="07320512" w14:textId="77777777" w:rsidR="00563A81" w:rsidRDefault="00563A81" w:rsidP="00563A81">
      <w:r>
        <w:t xml:space="preserve">Exempel på bibliotek för Java är iCal4J som kan producera och konsumera </w:t>
      </w:r>
      <w:proofErr w:type="spellStart"/>
      <w:r>
        <w:t>iCalendar</w:t>
      </w:r>
      <w:proofErr w:type="spellEnd"/>
      <w:r>
        <w:t>.</w:t>
      </w:r>
    </w:p>
    <w:p w14:paraId="24F93033" w14:textId="77777777" w:rsidR="00563A81" w:rsidRDefault="00563A81" w:rsidP="00563A81"/>
    <w:p w14:paraId="06BAD1E6" w14:textId="419D06FA" w:rsidR="00563A81" w:rsidRDefault="00563A81" w:rsidP="00563A81">
      <w:r>
        <w:lastRenderedPageBreak/>
        <w:t xml:space="preserve">För presentation i en html5-kapabel enhet/applikation </w:t>
      </w:r>
      <w:proofErr w:type="gramStart"/>
      <w:r>
        <w:t>t.ex.</w:t>
      </w:r>
      <w:proofErr w:type="gramEnd"/>
      <w:r>
        <w:t xml:space="preserve"> en browser se</w:t>
      </w:r>
      <w:r w:rsidR="009D5875">
        <w:t xml:space="preserve"> </w:t>
      </w:r>
      <w:hyperlink r:id="rId34" w:history="1">
        <w:r w:rsidR="009D5875" w:rsidRPr="00E2407A">
          <w:rPr>
            <w:rStyle w:val="Hyperlnk"/>
          </w:rPr>
          <w:t>http://microformats.org/wiki/hcalendar</w:t>
        </w:r>
      </w:hyperlink>
      <w:r w:rsidR="009D5875">
        <w:t xml:space="preserve">  </w:t>
      </w:r>
      <w:r>
        <w:t xml:space="preserve">det rådata enligt </w:t>
      </w:r>
      <w:proofErr w:type="spellStart"/>
      <w:r>
        <w:t>iCalendar</w:t>
      </w:r>
      <w:proofErr w:type="spellEnd"/>
      <w:r>
        <w:t xml:space="preserve">-formatet måste först transformeras till </w:t>
      </w:r>
      <w:proofErr w:type="spellStart"/>
      <w:r>
        <w:t>hcalendar</w:t>
      </w:r>
      <w:proofErr w:type="spellEnd"/>
      <w:r>
        <w:t xml:space="preserve"> för direkt visning i en html5-kapabel enhet.</w:t>
      </w:r>
    </w:p>
    <w:p w14:paraId="48130EF7" w14:textId="77777777" w:rsidR="00563A81" w:rsidRDefault="00563A81" w:rsidP="00563A81"/>
    <w:p w14:paraId="1E31EC3B" w14:textId="77777777" w:rsidR="00563A81" w:rsidRDefault="00563A81" w:rsidP="00563A81">
      <w:r>
        <w:t xml:space="preserve">De flesta kalenderapplikationer kan importera </w:t>
      </w:r>
      <w:proofErr w:type="spellStart"/>
      <w:r>
        <w:t>iCalendar</w:t>
      </w:r>
      <w:proofErr w:type="spellEnd"/>
      <w:r>
        <w:t xml:space="preserve"> ifrån fil med ändelsen .</w:t>
      </w:r>
      <w:proofErr w:type="spellStart"/>
      <w:r>
        <w:t>ics</w:t>
      </w:r>
      <w:proofErr w:type="spellEnd"/>
    </w:p>
    <w:p w14:paraId="7C404662" w14:textId="77777777" w:rsidR="00563A81" w:rsidRDefault="00563A81" w:rsidP="00563A81"/>
    <w:p w14:paraId="48D90B39" w14:textId="77777777" w:rsidR="00563A81" w:rsidRDefault="00563A81" w:rsidP="00563A81">
      <w:pPr>
        <w:pStyle w:val="Rubrik3"/>
      </w:pPr>
      <w:bookmarkStart w:id="99" w:name="_Toc450812220"/>
      <w:bookmarkStart w:id="100" w:name="_Toc113972155"/>
      <w:r>
        <w:t>RDF</w:t>
      </w:r>
      <w:bookmarkEnd w:id="99"/>
      <w:bookmarkEnd w:id="100"/>
    </w:p>
    <w:p w14:paraId="499059A8" w14:textId="1C13369D" w:rsidR="00563A81" w:rsidRDefault="00563A81" w:rsidP="00563A81">
      <w:r>
        <w:t xml:space="preserve">RDF står för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och är ett ramverk för att beskriva resurser såsom e-tjänster</w:t>
      </w:r>
      <w:r w:rsidR="007C31DF">
        <w:t>.</w:t>
      </w:r>
      <w:r>
        <w:t xml:space="preserve"> RDF har tagits fram för att system ska kunna få nödvändig semantisk information om andra system.</w:t>
      </w:r>
    </w:p>
    <w:p w14:paraId="41CC549A" w14:textId="77777777" w:rsidR="00837A35" w:rsidRDefault="00837A35" w:rsidP="00563A81"/>
    <w:p w14:paraId="56D6783A" w14:textId="77777777" w:rsidR="00837A35" w:rsidRDefault="00837A35" w:rsidP="00837A35">
      <w:pPr>
        <w:pStyle w:val="Rubrik3"/>
      </w:pPr>
      <w:bookmarkStart w:id="101" w:name="_Toc113972156"/>
      <w:r>
        <w:t>URI</w:t>
      </w:r>
      <w:bookmarkEnd w:id="101"/>
    </w:p>
    <w:p w14:paraId="7CCF3291" w14:textId="77777777" w:rsidR="006A227A" w:rsidRDefault="006A227A" w:rsidP="006A227A">
      <w:r>
        <w:t xml:space="preserve">URI står för </w:t>
      </w:r>
      <w:r w:rsidRPr="006A227A">
        <w:t xml:space="preserve">Uniform </w:t>
      </w:r>
      <w:proofErr w:type="spellStart"/>
      <w:r w:rsidRPr="006A227A">
        <w:t>Resource</w:t>
      </w:r>
      <w:proofErr w:type="spellEnd"/>
      <w:r w:rsidRPr="006A227A">
        <w:t xml:space="preserve"> </w:t>
      </w:r>
      <w:proofErr w:type="spellStart"/>
      <w:r w:rsidRPr="006A227A">
        <w:t>Identifier</w:t>
      </w:r>
      <w:proofErr w:type="spellEnd"/>
      <w:r>
        <w:t xml:space="preserve"> som består av en sträng av tecken som används för att identifiera eller namnge en resurs. Används främst för att referera till en resurs över ett nätverk. </w:t>
      </w:r>
      <w:r w:rsidRPr="006A227A">
        <w:t xml:space="preserve">En Uniform </w:t>
      </w:r>
      <w:proofErr w:type="spellStart"/>
      <w:r w:rsidRPr="006A227A">
        <w:t>Resource</w:t>
      </w:r>
      <w:proofErr w:type="spellEnd"/>
      <w:r w:rsidRPr="006A227A">
        <w:t xml:space="preserve"> </w:t>
      </w:r>
      <w:proofErr w:type="spellStart"/>
      <w:r w:rsidRPr="006A227A">
        <w:t>Locator</w:t>
      </w:r>
      <w:proofErr w:type="spellEnd"/>
      <w:r w:rsidRPr="006A227A">
        <w:t xml:space="preserve">, URL, är en URI, som förutom att identifiera en resurs även ger information hur man når resursen och var den finns. </w:t>
      </w:r>
    </w:p>
    <w:p w14:paraId="33D3DB4A" w14:textId="77777777" w:rsidR="006A227A" w:rsidRDefault="006A227A" w:rsidP="006A227A"/>
    <w:p w14:paraId="61906E09" w14:textId="77777777" w:rsidR="006A227A" w:rsidRDefault="006A227A" w:rsidP="006A227A">
      <w:r>
        <w:t>E</w:t>
      </w:r>
      <w:r w:rsidRPr="006A227A">
        <w:t>xempel</w:t>
      </w:r>
      <w:r>
        <w:t>:</w:t>
      </w:r>
      <w:r w:rsidRPr="006A227A">
        <w:t xml:space="preserve"> URL:en http://example.com/ är en URI som identifierar en resurs och som visar att en representation av den resursen (ingångssidans HTML-kod) kan hämtas med HTTP från en värddator med namnet example.com. </w:t>
      </w:r>
    </w:p>
    <w:p w14:paraId="7CDA4C65" w14:textId="77777777" w:rsidR="00837A35" w:rsidRDefault="00837A35" w:rsidP="00563A81"/>
    <w:p w14:paraId="5DB1CBEE" w14:textId="77777777" w:rsidR="006A227A" w:rsidRDefault="00837A35" w:rsidP="006A227A">
      <w:pPr>
        <w:pStyle w:val="Rubrik3"/>
      </w:pPr>
      <w:bookmarkStart w:id="102" w:name="_Toc113972157"/>
      <w:r>
        <w:t>ITU</w:t>
      </w:r>
      <w:bookmarkEnd w:id="102"/>
    </w:p>
    <w:p w14:paraId="08E95270" w14:textId="1CDD25A6" w:rsidR="00360793" w:rsidRDefault="00360793" w:rsidP="006A227A">
      <w:r>
        <w:t>Telefonnummer ska följa</w:t>
      </w:r>
      <w:r w:rsidR="00B347D6" w:rsidRPr="00B347D6">
        <w:t xml:space="preserve"> </w:t>
      </w:r>
      <w:hyperlink r:id="rId35" w:history="1">
        <w:r w:rsidR="009D5875" w:rsidRPr="00E2407A">
          <w:rPr>
            <w:rStyle w:val="Hyperlnk"/>
          </w:rPr>
          <w:t>https://www.pts.se/contentassets/3c43df1548f447ffa18bb43a84c4dadb/swedish-numbering-plan-for-telephony-acc-itu-180313.pdf</w:t>
        </w:r>
      </w:hyperlink>
      <w:r w:rsidR="009D5875">
        <w:t xml:space="preserve"> </w:t>
      </w:r>
      <w:r>
        <w:t xml:space="preserve"> </w:t>
      </w:r>
      <w:r w:rsidR="009D5875">
        <w:t xml:space="preserve"> </w:t>
      </w:r>
    </w:p>
    <w:p w14:paraId="7A0C5884" w14:textId="77777777" w:rsidR="00360793" w:rsidRDefault="00360793" w:rsidP="006A227A"/>
    <w:p w14:paraId="46ACCB3F" w14:textId="77777777" w:rsidR="007B7949" w:rsidRDefault="002A5AED" w:rsidP="006A227A">
      <w:r>
        <w:t>I</w:t>
      </w:r>
      <w:r w:rsidR="00C03A64">
        <w:t>nternationellt prefix + landsnummer + nationell destinationskod + abonnentnummer</w:t>
      </w:r>
    </w:p>
    <w:p w14:paraId="6DFDFD23" w14:textId="77777777" w:rsidR="002A5AED" w:rsidRDefault="002A5AED" w:rsidP="006A227A"/>
    <w:p w14:paraId="43E50BF8" w14:textId="77777777" w:rsidR="00C03A64" w:rsidRPr="009E5038" w:rsidRDefault="00C03A64" w:rsidP="006A227A">
      <w:pPr>
        <w:rPr>
          <w:i/>
        </w:rPr>
      </w:pPr>
      <w:r w:rsidRPr="009E5038">
        <w:rPr>
          <w:i/>
        </w:rPr>
        <w:t xml:space="preserve">Exempel: </w:t>
      </w:r>
    </w:p>
    <w:p w14:paraId="4509046E" w14:textId="77777777" w:rsidR="00C03A64" w:rsidRPr="009E5038" w:rsidRDefault="00C03A64" w:rsidP="006A227A">
      <w:pPr>
        <w:rPr>
          <w:i/>
        </w:rPr>
      </w:pPr>
      <w:r w:rsidRPr="009E5038">
        <w:rPr>
          <w:i/>
        </w:rPr>
        <w:t>Internationellt prefix: 00 eller +</w:t>
      </w:r>
    </w:p>
    <w:p w14:paraId="05FBD9EA" w14:textId="77777777" w:rsidR="00C03A64" w:rsidRPr="009E5038" w:rsidRDefault="00017204" w:rsidP="006A227A">
      <w:pPr>
        <w:rPr>
          <w:i/>
        </w:rPr>
      </w:pPr>
      <w:r w:rsidRPr="009E5038">
        <w:rPr>
          <w:i/>
        </w:rPr>
        <w:t>Lands</w:t>
      </w:r>
      <w:r w:rsidR="00C03A64" w:rsidRPr="009E5038">
        <w:rPr>
          <w:i/>
        </w:rPr>
        <w:t>nummer: 46</w:t>
      </w:r>
      <w:r w:rsidR="00E87897" w:rsidRPr="009E5038">
        <w:rPr>
          <w:i/>
        </w:rPr>
        <w:t xml:space="preserve"> (Sverige)</w:t>
      </w:r>
    </w:p>
    <w:p w14:paraId="29E39357" w14:textId="77777777" w:rsidR="00017204" w:rsidRPr="009E5038" w:rsidRDefault="00017204" w:rsidP="006A227A">
      <w:pPr>
        <w:rPr>
          <w:i/>
        </w:rPr>
      </w:pPr>
      <w:r w:rsidRPr="009E5038">
        <w:rPr>
          <w:i/>
        </w:rPr>
        <w:t xml:space="preserve">Nationell destinationskod </w:t>
      </w:r>
      <w:r w:rsidR="00E87897" w:rsidRPr="009E5038">
        <w:rPr>
          <w:i/>
        </w:rPr>
        <w:t xml:space="preserve">- geografiskt riktnummerområde: 0150 (Katrineholm) </w:t>
      </w:r>
    </w:p>
    <w:p w14:paraId="1A984653" w14:textId="77777777" w:rsidR="00C03A64" w:rsidRPr="009E5038" w:rsidRDefault="00C03A64" w:rsidP="006A227A">
      <w:pPr>
        <w:rPr>
          <w:i/>
        </w:rPr>
      </w:pPr>
      <w:r w:rsidRPr="009E5038">
        <w:rPr>
          <w:i/>
        </w:rPr>
        <w:t>Nationell destinationskod</w:t>
      </w:r>
      <w:r w:rsidR="00017204" w:rsidRPr="009E5038">
        <w:rPr>
          <w:i/>
        </w:rPr>
        <w:t xml:space="preserve"> </w:t>
      </w:r>
      <w:r w:rsidR="00E87897" w:rsidRPr="009E5038">
        <w:rPr>
          <w:i/>
        </w:rPr>
        <w:t>- icke-geografiska nummer</w:t>
      </w:r>
      <w:r w:rsidRPr="009E5038">
        <w:rPr>
          <w:i/>
        </w:rPr>
        <w:t>:</w:t>
      </w:r>
      <w:r w:rsidR="00017204" w:rsidRPr="009E5038">
        <w:rPr>
          <w:i/>
        </w:rPr>
        <w:t xml:space="preserve"> 070, 072, 073, 076, 079</w:t>
      </w:r>
      <w:r w:rsidR="00E87897" w:rsidRPr="009E5038">
        <w:rPr>
          <w:i/>
        </w:rPr>
        <w:t xml:space="preserve"> (mobiltelefoni)</w:t>
      </w:r>
    </w:p>
    <w:p w14:paraId="5ECEB033" w14:textId="77777777" w:rsidR="00017204" w:rsidRPr="006A227A" w:rsidRDefault="002A5AED" w:rsidP="006A227A">
      <w:r w:rsidRPr="009E5038">
        <w:rPr>
          <w:i/>
        </w:rPr>
        <w:t xml:space="preserve">Abonnentnummer: består av </w:t>
      </w:r>
      <w:proofErr w:type="gramStart"/>
      <w:r w:rsidRPr="009E5038">
        <w:rPr>
          <w:i/>
        </w:rPr>
        <w:t>5-8</w:t>
      </w:r>
      <w:proofErr w:type="gramEnd"/>
      <w:r w:rsidRPr="009E5038">
        <w:rPr>
          <w:i/>
        </w:rPr>
        <w:t xml:space="preserve"> siffror</w:t>
      </w:r>
    </w:p>
    <w:p w14:paraId="3A4A6A65" w14:textId="77777777" w:rsidR="006A227A" w:rsidRPr="006A227A" w:rsidRDefault="006A227A" w:rsidP="006A227A"/>
    <w:p w14:paraId="53E084AC" w14:textId="77777777" w:rsidR="009F68CD" w:rsidRDefault="00837A35" w:rsidP="009F68CD">
      <w:pPr>
        <w:pStyle w:val="Rubrik3"/>
      </w:pPr>
      <w:bookmarkStart w:id="103" w:name="_Toc113972158"/>
      <w:r>
        <w:t>RFC</w:t>
      </w:r>
      <w:r w:rsidR="0014386E">
        <w:t>2</w:t>
      </w:r>
      <w:r>
        <w:t>822</w:t>
      </w:r>
      <w:bookmarkEnd w:id="103"/>
    </w:p>
    <w:p w14:paraId="674EAE79" w14:textId="77777777" w:rsidR="00B4673A" w:rsidRPr="00B4673A" w:rsidRDefault="00B4673A" w:rsidP="00B4673A">
      <w:r>
        <w:t xml:space="preserve">E-postadress anges enligt format </w:t>
      </w:r>
      <w:hyperlink r:id="rId36" w:history="1">
        <w:r w:rsidRPr="0014386E">
          <w:rPr>
            <w:rStyle w:val="Hyperlnk"/>
          </w:rPr>
          <w:t>RFC</w:t>
        </w:r>
        <w:r w:rsidR="0014386E" w:rsidRPr="0014386E">
          <w:rPr>
            <w:rStyle w:val="Hyperlnk"/>
          </w:rPr>
          <w:t>2</w:t>
        </w:r>
        <w:r w:rsidRPr="0014386E">
          <w:rPr>
            <w:rStyle w:val="Hyperlnk"/>
          </w:rPr>
          <w:t>822</w:t>
        </w:r>
      </w:hyperlink>
      <w:r w:rsidR="0014386E">
        <w:t>.</w:t>
      </w:r>
    </w:p>
    <w:p w14:paraId="508838B0" w14:textId="77777777" w:rsidR="00B4673A" w:rsidRDefault="00B4673A" w:rsidP="00B4673A">
      <w:r w:rsidRPr="00EF58C9">
        <w:t>användarnamn@example.com</w:t>
      </w:r>
    </w:p>
    <w:p w14:paraId="14F3A4E3" w14:textId="77777777" w:rsidR="00B4673A" w:rsidRDefault="00B4673A" w:rsidP="00B4673A">
      <w:r>
        <w:t>example.com = domännamn</w:t>
      </w:r>
    </w:p>
    <w:p w14:paraId="581066A1" w14:textId="7EF39B4B" w:rsidR="00C8730D" w:rsidRDefault="00B4673A" w:rsidP="00B4673A">
      <w:proofErr w:type="spellStart"/>
      <w:r>
        <w:t>com</w:t>
      </w:r>
      <w:proofErr w:type="spellEnd"/>
      <w:r>
        <w:t>= toppdomän som anger namn eller organisation</w:t>
      </w:r>
    </w:p>
    <w:p w14:paraId="629996A3" w14:textId="77777777" w:rsidR="00C8730D" w:rsidRDefault="00C8730D" w:rsidP="00B4673A"/>
    <w:p w14:paraId="3B4CDB2B" w14:textId="3341D3CF" w:rsidR="00C8730D" w:rsidRDefault="00C8730D" w:rsidP="00C8730D">
      <w:pPr>
        <w:pStyle w:val="Rubrik3"/>
      </w:pPr>
      <w:bookmarkStart w:id="104" w:name="_Toc113972159"/>
      <w:r>
        <w:lastRenderedPageBreak/>
        <w:t>SWEREF 99</w:t>
      </w:r>
      <w:r w:rsidR="004441E1">
        <w:t xml:space="preserve"> TM</w:t>
      </w:r>
      <w:bookmarkEnd w:id="104"/>
    </w:p>
    <w:p w14:paraId="7049408D" w14:textId="2CB099D1" w:rsidR="00C8730D" w:rsidRDefault="00C8730D" w:rsidP="00C8730D">
      <w:r>
        <w:t xml:space="preserve">Geografiska koordinater anges enligt referenssystemet SWEREF </w:t>
      </w:r>
      <w:r w:rsidR="004441E1">
        <w:t>99 TM, med angivelse i meter</w:t>
      </w:r>
      <w:r>
        <w:t>.</w:t>
      </w:r>
    </w:p>
    <w:p w14:paraId="0CECA323" w14:textId="77777777" w:rsidR="00377693" w:rsidRDefault="00377693" w:rsidP="00C8730D"/>
    <w:p w14:paraId="72D6E4EA" w14:textId="5821349F" w:rsidR="00377693" w:rsidRPr="009E2182" w:rsidRDefault="00C8730D" w:rsidP="00C8730D">
      <w:pPr>
        <w:rPr>
          <w:i/>
          <w:iCs/>
          <w:lang w:val="en-US"/>
        </w:rPr>
      </w:pPr>
      <w:proofErr w:type="spellStart"/>
      <w:r w:rsidRPr="009E2182">
        <w:rPr>
          <w:i/>
          <w:iCs/>
          <w:lang w:val="en-US"/>
        </w:rPr>
        <w:t>Exempel</w:t>
      </w:r>
      <w:proofErr w:type="spellEnd"/>
      <w:r w:rsidRPr="009E2182">
        <w:rPr>
          <w:i/>
          <w:iCs/>
          <w:lang w:val="en-US"/>
        </w:rPr>
        <w:t>:</w:t>
      </w:r>
    </w:p>
    <w:p w14:paraId="3ED2C17D" w14:textId="27355A98" w:rsidR="00377693" w:rsidRPr="00377693" w:rsidRDefault="00377693" w:rsidP="00C8730D">
      <w:pPr>
        <w:rPr>
          <w:rFonts w:eastAsia="Times New Roman"/>
          <w:i/>
          <w:iCs/>
          <w:spacing w:val="-1"/>
          <w:lang w:val="en-GB"/>
        </w:rPr>
      </w:pPr>
      <w:proofErr w:type="spellStart"/>
      <w:r w:rsidRPr="00377693">
        <w:rPr>
          <w:rFonts w:eastAsia="Times New Roman"/>
          <w:i/>
          <w:iCs/>
          <w:spacing w:val="-1"/>
          <w:lang w:val="en-GB"/>
        </w:rPr>
        <w:t>geoLocation.</w:t>
      </w:r>
      <w:r w:rsidR="0087172C">
        <w:rPr>
          <w:rFonts w:eastAsia="Times New Roman"/>
          <w:i/>
          <w:iCs/>
          <w:spacing w:val="-1"/>
          <w:lang w:val="en-GB"/>
        </w:rPr>
        <w:t>north</w:t>
      </w:r>
      <w:proofErr w:type="spellEnd"/>
      <w:r w:rsidRPr="00377693">
        <w:rPr>
          <w:rFonts w:eastAsia="Times New Roman"/>
          <w:i/>
          <w:iCs/>
          <w:spacing w:val="-1"/>
          <w:lang w:val="en-GB"/>
        </w:rPr>
        <w:t xml:space="preserve"> = </w:t>
      </w:r>
      <w:r w:rsidR="0087172C">
        <w:rPr>
          <w:rFonts w:eastAsia="Times New Roman"/>
          <w:i/>
          <w:iCs/>
          <w:spacing w:val="-1"/>
          <w:lang w:val="en-GB"/>
        </w:rPr>
        <w:t>6407869</w:t>
      </w:r>
    </w:p>
    <w:p w14:paraId="62094FFC" w14:textId="0DAE2211" w:rsidR="00485FDF" w:rsidRDefault="00377693" w:rsidP="00C8730D">
      <w:pPr>
        <w:rPr>
          <w:rFonts w:eastAsia="Times New Roman"/>
          <w:i/>
          <w:iCs/>
          <w:spacing w:val="-1"/>
          <w:lang w:val="en-GB"/>
        </w:rPr>
      </w:pPr>
      <w:proofErr w:type="spellStart"/>
      <w:r w:rsidRPr="00377693">
        <w:rPr>
          <w:rFonts w:eastAsia="Times New Roman"/>
          <w:i/>
          <w:iCs/>
          <w:spacing w:val="-1"/>
          <w:lang w:val="en-GB"/>
        </w:rPr>
        <w:t>geoLocation.</w:t>
      </w:r>
      <w:r w:rsidR="0087172C">
        <w:rPr>
          <w:rFonts w:eastAsia="Times New Roman"/>
          <w:i/>
          <w:iCs/>
          <w:spacing w:val="-1"/>
          <w:lang w:val="en-GB"/>
        </w:rPr>
        <w:t>east</w:t>
      </w:r>
      <w:proofErr w:type="spellEnd"/>
      <w:r w:rsidRPr="00377693">
        <w:rPr>
          <w:rFonts w:eastAsia="Times New Roman"/>
          <w:i/>
          <w:iCs/>
          <w:spacing w:val="-1"/>
          <w:lang w:val="en-GB"/>
        </w:rPr>
        <w:t xml:space="preserve"> = </w:t>
      </w:r>
      <w:r w:rsidR="00797251">
        <w:rPr>
          <w:rFonts w:eastAsia="Times New Roman"/>
          <w:i/>
          <w:iCs/>
          <w:spacing w:val="-1"/>
          <w:lang w:val="en-GB"/>
        </w:rPr>
        <w:t>485748</w:t>
      </w:r>
    </w:p>
    <w:p w14:paraId="43C44118" w14:textId="3035471A" w:rsidR="002204D4" w:rsidRDefault="002204D4">
      <w:pPr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06F56EDD" w14:textId="77777777" w:rsidR="002204D4" w:rsidRPr="002204D4" w:rsidRDefault="002204D4" w:rsidP="00C8730D">
      <w:pPr>
        <w:rPr>
          <w:lang w:val="en-US"/>
        </w:rPr>
      </w:pPr>
    </w:p>
    <w:p w14:paraId="1A4E673E" w14:textId="77777777" w:rsidR="0039481C" w:rsidRDefault="0039481C" w:rsidP="000854AF">
      <w:pPr>
        <w:pStyle w:val="Rubrik1"/>
      </w:pPr>
      <w:bookmarkStart w:id="105" w:name="_Toc357754858"/>
      <w:bookmarkStart w:id="106" w:name="_Toc243452569"/>
      <w:bookmarkStart w:id="107" w:name="_Toc113972160"/>
      <w:r>
        <w:t>Tjänstekontrakt</w:t>
      </w:r>
      <w:bookmarkEnd w:id="72"/>
      <w:bookmarkEnd w:id="105"/>
      <w:bookmarkEnd w:id="106"/>
      <w:bookmarkEnd w:id="107"/>
    </w:p>
    <w:p w14:paraId="4CDB7031" w14:textId="77777777" w:rsidR="0007056D" w:rsidRDefault="0007056D" w:rsidP="0007056D"/>
    <w:p w14:paraId="196BEA42" w14:textId="77777777" w:rsidR="0007056D" w:rsidRPr="00B15954" w:rsidRDefault="009407C4" w:rsidP="0007056D">
      <w:pPr>
        <w:pStyle w:val="Rubrik2"/>
      </w:pPr>
      <w:bookmarkStart w:id="108" w:name="_Toc113972161"/>
      <w:proofErr w:type="spellStart"/>
      <w:r>
        <w:t>GetOfferingCatalogues</w:t>
      </w:r>
      <w:bookmarkEnd w:id="108"/>
      <w:proofErr w:type="spellEnd"/>
    </w:p>
    <w:p w14:paraId="5C06B360" w14:textId="666E00B6" w:rsidR="0002459B" w:rsidRDefault="0002459B" w:rsidP="0002459B">
      <w:r>
        <w:t xml:space="preserve">Hämtar information om </w:t>
      </w:r>
      <w:r w:rsidR="00B65344">
        <w:t>utbudskataloger, vilken adress de tillhandahålls på och vilk</w:t>
      </w:r>
      <w:r w:rsidR="00E92EFC">
        <w:t>a</w:t>
      </w:r>
      <w:r w:rsidR="00B65344">
        <w:t xml:space="preserve"> </w:t>
      </w:r>
      <w:r w:rsidR="009130EE">
        <w:t>katalog</w:t>
      </w:r>
      <w:r w:rsidR="0008745B">
        <w:t>ansvarig</w:t>
      </w:r>
      <w:r w:rsidR="00E92EFC">
        <w:t>a</w:t>
      </w:r>
      <w:r w:rsidR="0008745B">
        <w:t xml:space="preserve"> </w:t>
      </w:r>
      <w:r w:rsidR="00B65344">
        <w:t>organisation</w:t>
      </w:r>
      <w:r w:rsidR="00E92EFC">
        <w:t>er</w:t>
      </w:r>
      <w:r w:rsidR="00B65344">
        <w:t xml:space="preserve"> som </w:t>
      </w:r>
      <w:r w:rsidR="00E92EFC">
        <w:t>tillhandahåller utbud i</w:t>
      </w:r>
      <w:r w:rsidR="00B65344">
        <w:t xml:space="preserve"> respektive katalog</w:t>
      </w:r>
      <w:r>
        <w:t>.</w:t>
      </w:r>
    </w:p>
    <w:p w14:paraId="081C5C12" w14:textId="14011A89" w:rsidR="0007056D" w:rsidRDefault="00A53551" w:rsidP="0002459B">
      <w:r>
        <w:t>Katalog</w:t>
      </w:r>
      <w:r w:rsidR="0002459B">
        <w:t xml:space="preserve">ansvarig organisation är huvudansvarig organisation för de vård- och omsorgstjänster som de erbjuder. Ett utbud består av en eller flera vård- och omsorgstjänster som erbjuds av en </w:t>
      </w:r>
      <w:r w:rsidR="00EC7E6F">
        <w:t>katalog</w:t>
      </w:r>
      <w:r w:rsidR="0002459B">
        <w:t xml:space="preserve">ansvarig organisation och som hämtas med kontraktet </w:t>
      </w:r>
      <w:proofErr w:type="spellStart"/>
      <w:r w:rsidR="0002459B">
        <w:t>GetCareServiceOfferings</w:t>
      </w:r>
      <w:proofErr w:type="spellEnd"/>
      <w:r w:rsidR="0002459B">
        <w:t>.</w:t>
      </w:r>
      <w:r w:rsidR="0052277B">
        <w:t xml:space="preserve"> </w:t>
      </w:r>
    </w:p>
    <w:p w14:paraId="4304CB1F" w14:textId="77777777" w:rsidR="0007056D" w:rsidRPr="004971FA" w:rsidRDefault="0007056D" w:rsidP="0007056D"/>
    <w:p w14:paraId="29F14106" w14:textId="77777777" w:rsidR="0007056D" w:rsidRDefault="0007056D" w:rsidP="0007056D">
      <w:pPr>
        <w:pStyle w:val="Rubrik3"/>
      </w:pPr>
      <w:bookmarkStart w:id="109" w:name="_Toc113972162"/>
      <w:r>
        <w:t>Version</w:t>
      </w:r>
      <w:bookmarkEnd w:id="109"/>
    </w:p>
    <w:p w14:paraId="27585813" w14:textId="42CE9023" w:rsidR="0007056D" w:rsidRPr="00137DC2" w:rsidRDefault="0000404E" w:rsidP="0007056D">
      <w:r>
        <w:t>2.0</w:t>
      </w:r>
    </w:p>
    <w:p w14:paraId="0337A307" w14:textId="77777777" w:rsidR="0007056D" w:rsidRPr="00C55071" w:rsidRDefault="0007056D" w:rsidP="0007056D"/>
    <w:p w14:paraId="0875FA05" w14:textId="77777777" w:rsidR="0007056D" w:rsidRDefault="0007056D" w:rsidP="0007056D">
      <w:pPr>
        <w:pStyle w:val="Rubrik3"/>
      </w:pPr>
      <w:bookmarkStart w:id="110" w:name="_Toc113972163"/>
      <w:r>
        <w:t>Fältregler</w:t>
      </w:r>
      <w:bookmarkEnd w:id="110"/>
    </w:p>
    <w:p w14:paraId="31054752" w14:textId="77777777" w:rsidR="0007056D" w:rsidRPr="008D5316" w:rsidRDefault="0007056D" w:rsidP="0007056D">
      <w:r w:rsidRPr="008D5316">
        <w:t xml:space="preserve">Nedanstående tabell beskriver varje element i begäran och svar. Har namnet en * finns ytterligare regler för detta element och beskrivs mer i detalj i stycket Regler. </w:t>
      </w:r>
      <w:r w:rsidRPr="002E2238">
        <w:t xml:space="preserve">Text i kolumnen ’Beskrivning’ som anges på första raden och är </w:t>
      </w:r>
      <w:r w:rsidRPr="002E2238">
        <w:rPr>
          <w:b/>
        </w:rPr>
        <w:t>fet</w:t>
      </w:r>
      <w:r w:rsidRPr="002E2238">
        <w:t>markerad motsvarar den benämning som används i meddelandemodellen.</w:t>
      </w:r>
    </w:p>
    <w:p w14:paraId="328DD36C" w14:textId="77777777" w:rsidR="0007056D" w:rsidRDefault="0007056D" w:rsidP="0007056D"/>
    <w:tbl>
      <w:tblPr>
        <w:tblStyle w:val="Tabellrutnt"/>
        <w:tblW w:w="9889" w:type="dxa"/>
        <w:tblLayout w:type="fixed"/>
        <w:tblCellMar>
          <w:top w:w="119" w:type="dxa"/>
          <w:bottom w:w="238" w:type="dxa"/>
        </w:tblCellMar>
        <w:tblLook w:val="04A0" w:firstRow="1" w:lastRow="0" w:firstColumn="1" w:lastColumn="0" w:noHBand="0" w:noVBand="1"/>
      </w:tblPr>
      <w:tblGrid>
        <w:gridCol w:w="2235"/>
        <w:gridCol w:w="1842"/>
        <w:gridCol w:w="4111"/>
        <w:gridCol w:w="1701"/>
      </w:tblGrid>
      <w:tr w:rsidR="0007056D" w:rsidRPr="000C2908" w14:paraId="07348F95" w14:textId="77777777" w:rsidTr="009D5875">
        <w:trPr>
          <w:trHeight w:val="384"/>
          <w:tblHeader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14:paraId="05F49B23" w14:textId="77777777" w:rsidR="0007056D" w:rsidRPr="000C2908" w:rsidRDefault="0007056D" w:rsidP="00A952B7">
            <w:pPr>
              <w:rPr>
                <w:b/>
              </w:rPr>
            </w:pPr>
            <w:r w:rsidRPr="000C2908">
              <w:rPr>
                <w:b/>
              </w:rPr>
              <w:t>Namn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bottom"/>
          </w:tcPr>
          <w:p w14:paraId="13F02EB9" w14:textId="77777777" w:rsidR="0007056D" w:rsidRPr="000C2908" w:rsidRDefault="0007056D" w:rsidP="00A952B7">
            <w:pPr>
              <w:rPr>
                <w:b/>
              </w:rPr>
            </w:pPr>
            <w:r w:rsidRPr="000C2908">
              <w:rPr>
                <w:b/>
              </w:rPr>
              <w:t>Typ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bottom"/>
          </w:tcPr>
          <w:p w14:paraId="003D365B" w14:textId="77777777" w:rsidR="0007056D" w:rsidRPr="000C2908" w:rsidRDefault="0007056D" w:rsidP="00A952B7">
            <w:pPr>
              <w:rPr>
                <w:b/>
              </w:rPr>
            </w:pPr>
            <w:r w:rsidRPr="000C2908">
              <w:rPr>
                <w:b/>
              </w:rPr>
              <w:t>Beskrivning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14:paraId="475AF34C" w14:textId="77777777" w:rsidR="0007056D" w:rsidRPr="000C2908" w:rsidRDefault="0007056D" w:rsidP="00A952B7">
            <w:pPr>
              <w:jc w:val="center"/>
              <w:rPr>
                <w:b/>
              </w:rPr>
            </w:pPr>
            <w:r w:rsidRPr="000C2908">
              <w:rPr>
                <w:b/>
              </w:rPr>
              <w:t>Kardinalitet</w:t>
            </w:r>
          </w:p>
        </w:tc>
      </w:tr>
      <w:tr w:rsidR="0007056D" w:rsidRPr="000C2908" w14:paraId="480BF23D" w14:textId="77777777" w:rsidTr="0044490E">
        <w:tc>
          <w:tcPr>
            <w:tcW w:w="2235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0674EC99" w14:textId="77777777" w:rsidR="0007056D" w:rsidRPr="000C2908" w:rsidRDefault="0007056D" w:rsidP="00A952B7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0C2908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Begäran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EA5562A" w14:textId="77777777" w:rsidR="0007056D" w:rsidRPr="000C2908" w:rsidRDefault="0007056D" w:rsidP="00A952B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7E76605" w14:textId="77777777" w:rsidR="0007056D" w:rsidRPr="000C2908" w:rsidRDefault="0007056D" w:rsidP="00A952B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341A2B6" w14:textId="77777777" w:rsidR="0007056D" w:rsidRPr="000C2908" w:rsidRDefault="0007056D" w:rsidP="00A952B7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</w:tr>
      <w:tr w:rsidR="00EA4D47" w:rsidRPr="000C2908" w14:paraId="54635D75" w14:textId="77777777" w:rsidTr="0044490E">
        <w:tc>
          <w:tcPr>
            <w:tcW w:w="2235" w:type="dxa"/>
            <w:shd w:val="clear" w:color="auto" w:fill="FFFFFF" w:themeFill="background1"/>
          </w:tcPr>
          <w:p w14:paraId="0D58EB00" w14:textId="77777777" w:rsidR="00EA4D47" w:rsidRPr="0066372C" w:rsidRDefault="00EA4D47" w:rsidP="00A952B7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66372C">
              <w:rPr>
                <w:rFonts w:ascii="Georgia" w:eastAsia="Times New Roman" w:hAnsi="Georgia" w:cs="Times New Roman"/>
                <w:spacing w:val="-1"/>
                <w:sz w:val="20"/>
              </w:rPr>
              <w:t>providingOrganization</w:t>
            </w:r>
            <w:proofErr w:type="spellEnd"/>
          </w:p>
        </w:tc>
        <w:tc>
          <w:tcPr>
            <w:tcW w:w="1842" w:type="dxa"/>
            <w:shd w:val="clear" w:color="auto" w:fill="FFFFFF" w:themeFill="background1"/>
          </w:tcPr>
          <w:p w14:paraId="273C1480" w14:textId="41A5E32C" w:rsidR="00EA4D47" w:rsidRPr="000C2908" w:rsidRDefault="0044490E" w:rsidP="00A952B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Search</w:t>
            </w:r>
            <w:r w:rsidR="00EA4D47">
              <w:rPr>
                <w:rFonts w:ascii="Georgia" w:eastAsia="Times New Roman" w:hAnsi="Georgia" w:cs="Times New Roman"/>
                <w:spacing w:val="-1"/>
                <w:sz w:val="20"/>
              </w:rPr>
              <w:t>ProvidingOrganizationType</w:t>
            </w:r>
            <w:proofErr w:type="spellEnd"/>
          </w:p>
        </w:tc>
        <w:tc>
          <w:tcPr>
            <w:tcW w:w="4111" w:type="dxa"/>
            <w:shd w:val="clear" w:color="auto" w:fill="FFFFFF" w:themeFill="background1"/>
          </w:tcPr>
          <w:p w14:paraId="46EB4080" w14:textId="0963B3B1" w:rsidR="00EA4D47" w:rsidRPr="0066372C" w:rsidRDefault="007D2A6D" w:rsidP="00A952B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9D5875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 xml:space="preserve">Katalogansvarig </w:t>
            </w:r>
            <w:r w:rsidR="00EA4D47" w:rsidRPr="0066372C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organisation</w:t>
            </w:r>
          </w:p>
        </w:tc>
        <w:tc>
          <w:tcPr>
            <w:tcW w:w="1701" w:type="dxa"/>
            <w:shd w:val="clear" w:color="auto" w:fill="FFFFFF" w:themeFill="background1"/>
          </w:tcPr>
          <w:p w14:paraId="4A164BB6" w14:textId="41E1FF44" w:rsidR="00EA4D47" w:rsidRPr="000C2908" w:rsidRDefault="00E02E2B" w:rsidP="00A952B7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</w:t>
            </w:r>
            <w:r w:rsidR="0066372C">
              <w:rPr>
                <w:rFonts w:ascii="Georgia" w:eastAsia="Times New Roman" w:hAnsi="Georgia" w:cs="Times New Roman"/>
                <w:spacing w:val="-1"/>
                <w:sz w:val="20"/>
              </w:rPr>
              <w:t>..1</w:t>
            </w:r>
          </w:p>
        </w:tc>
      </w:tr>
      <w:tr w:rsidR="00A952B7" w:rsidRPr="000C2908" w14:paraId="427B8E7E" w14:textId="77777777" w:rsidTr="00A952B7">
        <w:tc>
          <w:tcPr>
            <w:tcW w:w="2235" w:type="dxa"/>
          </w:tcPr>
          <w:p w14:paraId="03053144" w14:textId="77777777" w:rsidR="00A952B7" w:rsidRPr="00821548" w:rsidRDefault="00795FED" w:rsidP="00A952B7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providingOrganizationId</w:t>
            </w:r>
            <w:proofErr w:type="spellEnd"/>
          </w:p>
          <w:p w14:paraId="793FB66C" w14:textId="77777777" w:rsidR="00A952B7" w:rsidRPr="00821548" w:rsidRDefault="00A952B7" w:rsidP="00A952B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1842" w:type="dxa"/>
          </w:tcPr>
          <w:p w14:paraId="1C463A56" w14:textId="77777777" w:rsidR="00A952B7" w:rsidRPr="00821548" w:rsidRDefault="003B2849" w:rsidP="00A952B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57393B49" w14:textId="50F15070" w:rsidR="00F131C4" w:rsidRDefault="00F131C4" w:rsidP="00F131C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 xml:space="preserve">Id på </w:t>
            </w:r>
            <w:r w:rsidR="007D2A6D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k</w:t>
            </w:r>
            <w:r w:rsidR="007D2A6D" w:rsidRPr="009D5875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 xml:space="preserve">atalogansvarig </w:t>
            </w: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organisation</w:t>
            </w:r>
          </w:p>
          <w:p w14:paraId="3FC6AC5E" w14:textId="77777777" w:rsidR="00DE7D7E" w:rsidRPr="00DE7D7E" w:rsidRDefault="00DE7D7E" w:rsidP="00DE7D7E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t>Id på katalogansvarig organisation</w:t>
            </w:r>
          </w:p>
          <w:p w14:paraId="43CF6BB0" w14:textId="77777777" w:rsidR="00DE7D7E" w:rsidRPr="00DE7D7E" w:rsidRDefault="00DE7D7E" w:rsidP="00DE7D7E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t>Begränsar sökningen så att endast poster med angivet id för katalogansvarig organisation returneras.</w:t>
            </w:r>
          </w:p>
          <w:p w14:paraId="07631B1A" w14:textId="77777777" w:rsidR="00DE7D7E" w:rsidRPr="00DE7D7E" w:rsidRDefault="00DE7D7E" w:rsidP="00DE7D7E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001377F6" w14:textId="77777777" w:rsidR="00DE7D7E" w:rsidRPr="00DE7D7E" w:rsidRDefault="00DE7D7E" w:rsidP="00DE7D7E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t>För Region, Kommun, Aktiebolag, Handelsbolag anges organisationsnummer (</w:t>
            </w:r>
            <w:proofErr w:type="spellStart"/>
            <w:proofErr w:type="gramStart"/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t>id.root</w:t>
            </w:r>
            <w:proofErr w:type="spellEnd"/>
            <w:proofErr w:type="gramEnd"/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t>: 1.3.7)</w:t>
            </w:r>
          </w:p>
          <w:p w14:paraId="05EDBEBC" w14:textId="77777777" w:rsidR="00DE7D7E" w:rsidRPr="00DE7D7E" w:rsidRDefault="00DE7D7E" w:rsidP="00DE7D7E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214E7DD" w14:textId="5CDE7FF6" w:rsidR="00A952B7" w:rsidRPr="007855C2" w:rsidRDefault="00DE7D7E" w:rsidP="007855C2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u w:val="single"/>
              </w:rPr>
            </w:pPr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För Enskild firma anges personnummer </w:t>
            </w:r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(</w:t>
            </w:r>
            <w:proofErr w:type="spellStart"/>
            <w:proofErr w:type="gramStart"/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t>id.root</w:t>
            </w:r>
            <w:proofErr w:type="spellEnd"/>
            <w:proofErr w:type="gramEnd"/>
            <w:r w:rsidRPr="00DE7D7E">
              <w:rPr>
                <w:rFonts w:ascii="Georgia" w:eastAsia="Times New Roman" w:hAnsi="Georgia" w:cs="Times New Roman"/>
                <w:spacing w:val="-1"/>
                <w:sz w:val="20"/>
              </w:rPr>
              <w:t>: 1.2.752.129.2.1.3.1)</w:t>
            </w:r>
          </w:p>
        </w:tc>
        <w:tc>
          <w:tcPr>
            <w:tcW w:w="1701" w:type="dxa"/>
          </w:tcPr>
          <w:p w14:paraId="470FC168" w14:textId="41DBC4F7" w:rsidR="00A952B7" w:rsidRPr="00821548" w:rsidRDefault="00A952B7" w:rsidP="00A952B7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</w:t>
            </w:r>
            <w:r w:rsidR="009A6A36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</w:tr>
      <w:tr w:rsidR="00787935" w:rsidRPr="000C2908" w14:paraId="02DBD484" w14:textId="77777777" w:rsidTr="00A952B7">
        <w:tc>
          <w:tcPr>
            <w:tcW w:w="2235" w:type="dxa"/>
          </w:tcPr>
          <w:p w14:paraId="19165E34" w14:textId="77777777" w:rsidR="00787935" w:rsidRDefault="00F830AD" w:rsidP="00787935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management</w:t>
            </w:r>
          </w:p>
        </w:tc>
        <w:tc>
          <w:tcPr>
            <w:tcW w:w="1842" w:type="dxa"/>
          </w:tcPr>
          <w:p w14:paraId="0A28AFFC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55F407C6" w14:textId="77777777" w:rsidR="00787935" w:rsidRDefault="00F830AD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Ägarform</w:t>
            </w:r>
          </w:p>
          <w:p w14:paraId="2EFBC88C" w14:textId="77777777" w:rsidR="0099780B" w:rsidRPr="001B7335" w:rsidRDefault="0099780B" w:rsidP="0099780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1B7335">
              <w:rPr>
                <w:rFonts w:ascii="Georgia" w:eastAsia="Times New Roman" w:hAnsi="Georgia" w:cs="Times New Roman"/>
                <w:spacing w:val="-1"/>
                <w:sz w:val="20"/>
              </w:rPr>
              <w:t>Begränsar sökningen så att endast poster med angiven ägarform för den katalogansvariga organisationen returneras.</w:t>
            </w:r>
          </w:p>
          <w:p w14:paraId="1556BC32" w14:textId="77777777" w:rsidR="00787935" w:rsidRPr="001B7335" w:rsidRDefault="00787935" w:rsidP="00AA7C7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013DB340" w14:textId="77777777" w:rsidR="001B7335" w:rsidRPr="001B7335" w:rsidRDefault="001B7335" w:rsidP="001B73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1B733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Anges med kod från kodverket HSA ägarform (OID </w:t>
            </w:r>
            <w:proofErr w:type="gramStart"/>
            <w:r w:rsidRPr="001B7335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Pr="001B733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.2.2.1.14) [R14]. </w:t>
            </w:r>
          </w:p>
          <w:p w14:paraId="37124CEE" w14:textId="77777777" w:rsidR="001B7335" w:rsidRPr="001B7335" w:rsidRDefault="001B7335" w:rsidP="001B73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36977EF3" w14:textId="541E2685" w:rsidR="0099780B" w:rsidRPr="00AA7C77" w:rsidRDefault="001B7335" w:rsidP="001B73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1B7335">
              <w:rPr>
                <w:rFonts w:ascii="Georgia" w:eastAsia="Times New Roman" w:hAnsi="Georgia" w:cs="Times New Roman"/>
                <w:spacing w:val="-1"/>
                <w:sz w:val="20"/>
              </w:rPr>
              <w:t>Observera att kodverk kan komma att kompletteras över tid vilket medför att nyttjare av tjänstekontraktet behöver vara förberedda på att nya koder kan tillkomma utan att versionen på tjänstekontraktet uppdateras.</w:t>
            </w:r>
          </w:p>
        </w:tc>
        <w:tc>
          <w:tcPr>
            <w:tcW w:w="1701" w:type="dxa"/>
          </w:tcPr>
          <w:p w14:paraId="6CEE08FD" w14:textId="27200416" w:rsidR="00787935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</w:t>
            </w:r>
            <w:r w:rsidR="009A6A36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</w:tr>
      <w:tr w:rsidR="00787935" w:rsidRPr="000C2908" w14:paraId="7295AA2D" w14:textId="77777777" w:rsidTr="00A952B7">
        <w:tc>
          <w:tcPr>
            <w:tcW w:w="2235" w:type="dxa"/>
          </w:tcPr>
          <w:p w14:paraId="46747025" w14:textId="17F319DC" w:rsidR="00787935" w:rsidRDefault="00787935" w:rsidP="00787935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publicProvider</w:t>
            </w:r>
            <w:proofErr w:type="spellEnd"/>
            <w:r w:rsidR="008121EC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7BFF0B04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Boolean</w:t>
            </w:r>
            <w:proofErr w:type="spellEnd"/>
          </w:p>
        </w:tc>
        <w:tc>
          <w:tcPr>
            <w:tcW w:w="4111" w:type="dxa"/>
          </w:tcPr>
          <w:p w14:paraId="0256858E" w14:textId="77777777" w:rsidR="00787935" w:rsidRPr="004F6922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Offentlig</w:t>
            </w:r>
            <w:r w:rsidRPr="004F6922">
              <w:rPr>
                <w:rFonts w:ascii="Georgia" w:hAnsi="Georgia"/>
                <w:b/>
                <w:sz w:val="20"/>
              </w:rPr>
              <w:t xml:space="preserve"> huvudman</w:t>
            </w:r>
          </w:p>
          <w:p w14:paraId="4C4E37AE" w14:textId="2205B0AF" w:rsidR="00787935" w:rsidRPr="004F6922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DF6B16">
              <w:rPr>
                <w:rFonts w:ascii="Georgia" w:hAnsi="Georgia"/>
                <w:sz w:val="20"/>
              </w:rPr>
              <w:t>Om satt till ’</w:t>
            </w:r>
            <w:proofErr w:type="spellStart"/>
            <w:r w:rsidRPr="00DF6B16">
              <w:rPr>
                <w:rFonts w:ascii="Georgia" w:hAnsi="Georgia"/>
                <w:sz w:val="20"/>
              </w:rPr>
              <w:t>true</w:t>
            </w:r>
            <w:proofErr w:type="spellEnd"/>
            <w:r w:rsidRPr="00DF6B16">
              <w:rPr>
                <w:rFonts w:ascii="Georgia" w:hAnsi="Georgia"/>
                <w:sz w:val="20"/>
              </w:rPr>
              <w:t xml:space="preserve">’ filtreras sökresultatet så att endast poster returneras där </w:t>
            </w:r>
            <w:r w:rsidR="00047D7C">
              <w:rPr>
                <w:rFonts w:ascii="Georgia" w:hAnsi="Georgia"/>
                <w:sz w:val="20"/>
              </w:rPr>
              <w:t>k</w:t>
            </w:r>
            <w:r w:rsidR="00047D7C" w:rsidRPr="009D5875">
              <w:rPr>
                <w:rFonts w:ascii="Georgia" w:hAnsi="Georgia"/>
                <w:sz w:val="20"/>
              </w:rPr>
              <w:t xml:space="preserve">atalogansvarig </w:t>
            </w:r>
            <w:r w:rsidRPr="00DF6B16">
              <w:rPr>
                <w:rFonts w:ascii="Georgia" w:hAnsi="Georgia"/>
                <w:sz w:val="20"/>
              </w:rPr>
              <w:t>organisation är en offentlig huvudman.</w:t>
            </w:r>
          </w:p>
        </w:tc>
        <w:tc>
          <w:tcPr>
            <w:tcW w:w="1701" w:type="dxa"/>
          </w:tcPr>
          <w:p w14:paraId="6FBAF6A9" w14:textId="77777777" w:rsidR="00787935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87935" w:rsidRPr="000C2908" w14:paraId="61629601" w14:textId="77777777" w:rsidTr="00A952B7">
        <w:tc>
          <w:tcPr>
            <w:tcW w:w="2235" w:type="dxa"/>
            <w:shd w:val="clear" w:color="auto" w:fill="F2F2F2" w:themeFill="background1" w:themeFillShade="F2"/>
          </w:tcPr>
          <w:p w14:paraId="72AE790E" w14:textId="77777777" w:rsidR="00787935" w:rsidRPr="000C2908" w:rsidRDefault="00787935" w:rsidP="00787935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Svar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2A66FFE7" w14:textId="77777777" w:rsidR="00787935" w:rsidRPr="000C2908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4111" w:type="dxa"/>
            <w:shd w:val="clear" w:color="auto" w:fill="F2F2F2" w:themeFill="background1" w:themeFillShade="F2"/>
          </w:tcPr>
          <w:p w14:paraId="4C741776" w14:textId="77777777" w:rsidR="00787935" w:rsidRPr="000C2908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1CB4DBD7" w14:textId="77777777" w:rsidR="00787935" w:rsidRPr="000C2908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</w:tr>
      <w:tr w:rsidR="00787935" w:rsidRPr="000C2908" w14:paraId="000684B5" w14:textId="77777777" w:rsidTr="00A952B7">
        <w:trPr>
          <w:trHeight w:val="211"/>
        </w:trPr>
        <w:tc>
          <w:tcPr>
            <w:tcW w:w="2235" w:type="dxa"/>
          </w:tcPr>
          <w:p w14:paraId="1E218878" w14:textId="77777777" w:rsidR="00787935" w:rsidRPr="005B4716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highlight w:val="yellow"/>
                <w:lang w:val="en-GB"/>
              </w:rPr>
            </w:pPr>
            <w:proofErr w:type="spellStart"/>
            <w:r w:rsidRPr="00DB3B5E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OfferingCatal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og</w:t>
            </w:r>
            <w:r w:rsidRPr="00DB3B5E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ue</w:t>
            </w:r>
            <w:proofErr w:type="spellEnd"/>
          </w:p>
        </w:tc>
        <w:tc>
          <w:tcPr>
            <w:tcW w:w="1842" w:type="dxa"/>
          </w:tcPr>
          <w:p w14:paraId="077D30D9" w14:textId="74544ECD" w:rsidR="00787935" w:rsidRPr="005B4716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highlight w:val="yellow"/>
                <w:lang w:val="en-GB"/>
              </w:rPr>
            </w:pPr>
            <w:proofErr w:type="spellStart"/>
            <w:r w:rsidRPr="00DB3B5E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OfferingCatalo</w:t>
            </w:r>
            <w:r w:rsidR="00176E0F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g</w:t>
            </w:r>
            <w:r w:rsidRPr="00DB3B5E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ueType</w:t>
            </w:r>
            <w:proofErr w:type="spellEnd"/>
          </w:p>
        </w:tc>
        <w:tc>
          <w:tcPr>
            <w:tcW w:w="4111" w:type="dxa"/>
          </w:tcPr>
          <w:p w14:paraId="68C7B2B8" w14:textId="0E1B31C7" w:rsidR="00787935" w:rsidRPr="00C75A8E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DB3B5E">
              <w:rPr>
                <w:rFonts w:ascii="Georgia" w:hAnsi="Georgia"/>
                <w:b/>
                <w:sz w:val="20"/>
              </w:rPr>
              <w:t>Utbud</w:t>
            </w:r>
            <w:r w:rsidR="00E92EFC">
              <w:rPr>
                <w:rFonts w:ascii="Georgia" w:hAnsi="Georgia"/>
                <w:b/>
                <w:sz w:val="20"/>
              </w:rPr>
              <w:t>skatalog</w:t>
            </w:r>
          </w:p>
        </w:tc>
        <w:tc>
          <w:tcPr>
            <w:tcW w:w="1701" w:type="dxa"/>
          </w:tcPr>
          <w:p w14:paraId="50203E65" w14:textId="77777777" w:rsidR="00787935" w:rsidRPr="00060B74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87935" w:rsidRPr="000C2908" w14:paraId="20E46BCE" w14:textId="77777777" w:rsidTr="00A952B7">
        <w:trPr>
          <w:trHeight w:val="211"/>
        </w:trPr>
        <w:tc>
          <w:tcPr>
            <w:tcW w:w="2235" w:type="dxa"/>
          </w:tcPr>
          <w:p w14:paraId="151DC955" w14:textId="77777777" w:rsidR="00787935" w:rsidRPr="00FB14E5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 w:rsidRPr="00FB14E5"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 w:rsidRPr="00FB14E5"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Pr="00FB14E5">
              <w:rPr>
                <w:rFonts w:ascii="Georgia" w:eastAsia="Times New Roman" w:hAnsi="Georgia" w:cs="Times New Roman"/>
                <w:spacing w:val="-1"/>
                <w:sz w:val="20"/>
              </w:rPr>
              <w:t>providingOrganization</w:t>
            </w:r>
            <w:proofErr w:type="spellEnd"/>
          </w:p>
        </w:tc>
        <w:tc>
          <w:tcPr>
            <w:tcW w:w="1842" w:type="dxa"/>
          </w:tcPr>
          <w:p w14:paraId="32C1707D" w14:textId="3BD67CD1" w:rsidR="00787935" w:rsidRDefault="00652FC3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652FC3">
              <w:rPr>
                <w:rFonts w:ascii="Georgia" w:eastAsia="Times New Roman" w:hAnsi="Georgia" w:cs="Times New Roman"/>
                <w:spacing w:val="-1"/>
                <w:sz w:val="20"/>
              </w:rPr>
              <w:t>ProvidingOrganizationType</w:t>
            </w:r>
            <w:proofErr w:type="spellEnd"/>
          </w:p>
        </w:tc>
        <w:tc>
          <w:tcPr>
            <w:tcW w:w="4111" w:type="dxa"/>
          </w:tcPr>
          <w:p w14:paraId="42052BCB" w14:textId="4F57EBF6" w:rsidR="00787935" w:rsidRPr="00A623A6" w:rsidRDefault="005E75E2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9D5875">
              <w:rPr>
                <w:rFonts w:ascii="Georgia" w:hAnsi="Georgia"/>
                <w:b/>
                <w:bCs/>
                <w:sz w:val="20"/>
              </w:rPr>
              <w:t>Katalog</w:t>
            </w:r>
            <w:r w:rsidR="00787935" w:rsidRPr="009D5875">
              <w:rPr>
                <w:rFonts w:ascii="Georgia" w:hAnsi="Georgia"/>
                <w:b/>
                <w:bCs/>
                <w:sz w:val="20"/>
              </w:rPr>
              <w:t>ansvarig</w:t>
            </w:r>
            <w:r w:rsidR="00787935">
              <w:rPr>
                <w:rFonts w:ascii="Georgia" w:hAnsi="Georgia"/>
                <w:b/>
                <w:sz w:val="20"/>
              </w:rPr>
              <w:t xml:space="preserve"> organisation</w:t>
            </w:r>
          </w:p>
        </w:tc>
        <w:tc>
          <w:tcPr>
            <w:tcW w:w="1701" w:type="dxa"/>
          </w:tcPr>
          <w:p w14:paraId="5B6DDDD7" w14:textId="7B7094D4" w:rsidR="00787935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</w:t>
            </w:r>
            <w:r w:rsidR="00E92EFC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</w:tr>
      <w:tr w:rsidR="00787935" w:rsidRPr="000C2908" w14:paraId="37940D0A" w14:textId="77777777" w:rsidTr="00A952B7">
        <w:trPr>
          <w:trHeight w:val="211"/>
        </w:trPr>
        <w:tc>
          <w:tcPr>
            <w:tcW w:w="2235" w:type="dxa"/>
          </w:tcPr>
          <w:p w14:paraId="76088A7C" w14:textId="77777777" w:rsidR="00787935" w:rsidRPr="00FB14E5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 w:rsidRPr="00FB14E5"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 w:rsidRPr="00FB14E5">
              <w:rPr>
                <w:rFonts w:ascii="Georgia" w:eastAsia="Times New Roman" w:hAnsi="Georgia" w:cs="Times New Roman"/>
                <w:spacing w:val="-1"/>
                <w:sz w:val="20"/>
              </w:rPr>
              <w:t>/../id</w:t>
            </w:r>
          </w:p>
        </w:tc>
        <w:tc>
          <w:tcPr>
            <w:tcW w:w="1842" w:type="dxa"/>
          </w:tcPr>
          <w:p w14:paraId="40B5B048" w14:textId="77777777" w:rsidR="00787935" w:rsidRPr="00532BF9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532BF9"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625EF682" w14:textId="77777777" w:rsidR="00F131C4" w:rsidRPr="00532BF9" w:rsidRDefault="00F131C4" w:rsidP="00F131C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bCs/>
                <w:sz w:val="20"/>
              </w:rPr>
            </w:pPr>
            <w:r w:rsidRPr="00532BF9">
              <w:rPr>
                <w:rFonts w:ascii="Georgia" w:hAnsi="Georgia"/>
                <w:b/>
                <w:bCs/>
                <w:sz w:val="20"/>
              </w:rPr>
              <w:t>Organisation id</w:t>
            </w:r>
          </w:p>
          <w:p w14:paraId="7023D335" w14:textId="403987E3" w:rsidR="00F131C4" w:rsidRPr="00532BF9" w:rsidRDefault="00F131C4" w:rsidP="00A9600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32BF9">
              <w:rPr>
                <w:rFonts w:ascii="Georgia" w:hAnsi="Georgia"/>
                <w:sz w:val="20"/>
              </w:rPr>
              <w:t xml:space="preserve">Id för den </w:t>
            </w:r>
            <w:r w:rsidR="007641BA" w:rsidRPr="00532BF9">
              <w:rPr>
                <w:rFonts w:ascii="Georgia" w:hAnsi="Georgia"/>
                <w:sz w:val="20"/>
              </w:rPr>
              <w:t>katalog</w:t>
            </w:r>
            <w:r w:rsidRPr="00532BF9">
              <w:rPr>
                <w:rFonts w:ascii="Georgia" w:hAnsi="Georgia"/>
                <w:sz w:val="20"/>
              </w:rPr>
              <w:t>ansvariga organisationen.</w:t>
            </w:r>
            <w:r w:rsidR="00A96001">
              <w:rPr>
                <w:rFonts w:ascii="Georgia" w:hAnsi="Georgia"/>
                <w:sz w:val="20"/>
              </w:rPr>
              <w:t xml:space="preserve"> I</w:t>
            </w:r>
            <w:r w:rsidR="00A96001" w:rsidRPr="003132A3">
              <w:rPr>
                <w:rFonts w:ascii="Georgia" w:hAnsi="Georgia"/>
                <w:sz w:val="20"/>
              </w:rPr>
              <w:t>nnehållet i id styrs av vilken typ av organisation det är</w:t>
            </w:r>
            <w:r w:rsidR="00A96001">
              <w:rPr>
                <w:rFonts w:ascii="Georgia" w:hAnsi="Georgia"/>
                <w:sz w:val="20"/>
              </w:rPr>
              <w:t>.</w:t>
            </w:r>
          </w:p>
          <w:p w14:paraId="296A8D5E" w14:textId="77777777" w:rsidR="00F131C4" w:rsidRPr="00532BF9" w:rsidRDefault="00F131C4" w:rsidP="00F131C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F37DBEE" w14:textId="77777777" w:rsidR="00532BF9" w:rsidRPr="00532BF9" w:rsidRDefault="00532BF9" w:rsidP="00532BF9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32BF9">
              <w:rPr>
                <w:rFonts w:ascii="Georgia" w:hAnsi="Georgia"/>
                <w:sz w:val="20"/>
              </w:rPr>
              <w:t>För Region, Kommun, Aktiebolag, Handelsbolag anges organisationsnummer (</w:t>
            </w:r>
            <w:proofErr w:type="spellStart"/>
            <w:proofErr w:type="gramStart"/>
            <w:r w:rsidRPr="00532BF9">
              <w:rPr>
                <w:rFonts w:ascii="Georgia" w:hAnsi="Georgia"/>
                <w:sz w:val="20"/>
              </w:rPr>
              <w:t>id.root</w:t>
            </w:r>
            <w:proofErr w:type="spellEnd"/>
            <w:proofErr w:type="gramEnd"/>
            <w:r w:rsidRPr="00532BF9">
              <w:rPr>
                <w:rFonts w:ascii="Georgia" w:hAnsi="Georgia"/>
                <w:sz w:val="20"/>
              </w:rPr>
              <w:t>: 1.3.7)</w:t>
            </w:r>
          </w:p>
          <w:p w14:paraId="1CFD3685" w14:textId="77777777" w:rsidR="00532BF9" w:rsidRPr="00532BF9" w:rsidRDefault="00532BF9" w:rsidP="00532BF9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5FCF609" w14:textId="392145F0" w:rsidR="00787935" w:rsidRPr="00532BF9" w:rsidRDefault="00532BF9" w:rsidP="00532BF9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32BF9">
              <w:rPr>
                <w:rFonts w:ascii="Georgia" w:hAnsi="Georgia"/>
                <w:sz w:val="20"/>
              </w:rPr>
              <w:lastRenderedPageBreak/>
              <w:t>För Enskild firma anges personnummer (</w:t>
            </w:r>
            <w:proofErr w:type="spellStart"/>
            <w:proofErr w:type="gramStart"/>
            <w:r w:rsidRPr="00532BF9">
              <w:rPr>
                <w:rFonts w:ascii="Georgia" w:hAnsi="Georgia"/>
                <w:sz w:val="20"/>
              </w:rPr>
              <w:t>id.root</w:t>
            </w:r>
            <w:proofErr w:type="spellEnd"/>
            <w:proofErr w:type="gramEnd"/>
            <w:r w:rsidRPr="00532BF9">
              <w:rPr>
                <w:rFonts w:ascii="Georgia" w:hAnsi="Georgia"/>
                <w:sz w:val="20"/>
              </w:rPr>
              <w:t>: 1.2.752.129.2.1.3.1)</w:t>
            </w:r>
          </w:p>
        </w:tc>
        <w:tc>
          <w:tcPr>
            <w:tcW w:w="1701" w:type="dxa"/>
          </w:tcPr>
          <w:p w14:paraId="447780C6" w14:textId="77777777" w:rsidR="00787935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1..1</w:t>
            </w:r>
          </w:p>
        </w:tc>
      </w:tr>
      <w:tr w:rsidR="00787935" w:rsidRPr="000C2908" w14:paraId="6547524E" w14:textId="77777777" w:rsidTr="00A952B7">
        <w:trPr>
          <w:trHeight w:val="211"/>
        </w:trPr>
        <w:tc>
          <w:tcPr>
            <w:tcW w:w="2235" w:type="dxa"/>
          </w:tcPr>
          <w:p w14:paraId="45C4FBB2" w14:textId="77777777" w:rsidR="00787935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/../name</w:t>
            </w:r>
          </w:p>
        </w:tc>
        <w:tc>
          <w:tcPr>
            <w:tcW w:w="1842" w:type="dxa"/>
          </w:tcPr>
          <w:p w14:paraId="30F8A4F2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string</w:t>
            </w:r>
          </w:p>
        </w:tc>
        <w:tc>
          <w:tcPr>
            <w:tcW w:w="4111" w:type="dxa"/>
          </w:tcPr>
          <w:p w14:paraId="4DDCA41E" w14:textId="397BCCAB" w:rsidR="00787935" w:rsidRPr="00060B74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623A6">
              <w:rPr>
                <w:rFonts w:ascii="Georgia" w:hAnsi="Georgia"/>
                <w:b/>
                <w:sz w:val="20"/>
              </w:rPr>
              <w:t>Namn</w:t>
            </w:r>
            <w:r>
              <w:rPr>
                <w:rFonts w:ascii="Georgia" w:hAnsi="Georgia"/>
                <w:sz w:val="20"/>
              </w:rPr>
              <w:t xml:space="preserve"> på </w:t>
            </w:r>
            <w:r w:rsidR="00CD7838">
              <w:rPr>
                <w:rFonts w:ascii="Georgia" w:hAnsi="Georgia"/>
                <w:sz w:val="20"/>
              </w:rPr>
              <w:t>katalog</w:t>
            </w:r>
            <w:r>
              <w:rPr>
                <w:rFonts w:ascii="Georgia" w:hAnsi="Georgia"/>
                <w:sz w:val="20"/>
              </w:rPr>
              <w:t>ansvarig organisation.</w:t>
            </w:r>
          </w:p>
        </w:tc>
        <w:tc>
          <w:tcPr>
            <w:tcW w:w="1701" w:type="dxa"/>
          </w:tcPr>
          <w:p w14:paraId="2490E253" w14:textId="77777777" w:rsidR="00787935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87935" w:rsidRPr="000C2908" w14:paraId="3289AAFF" w14:textId="77777777" w:rsidTr="00A952B7">
        <w:trPr>
          <w:trHeight w:val="211"/>
        </w:trPr>
        <w:tc>
          <w:tcPr>
            <w:tcW w:w="2235" w:type="dxa"/>
          </w:tcPr>
          <w:p w14:paraId="7C2D7776" w14:textId="77777777" w:rsidR="00787935" w:rsidRPr="00CB10AA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color w:val="000000" w:themeColor="text1"/>
                <w:spacing w:val="-1"/>
                <w:sz w:val="20"/>
                <w:lang w:val="en-GB"/>
              </w:rPr>
            </w:pPr>
            <w:proofErr w:type="gramStart"/>
            <w:r w:rsidRPr="00CB10AA">
              <w:rPr>
                <w:rFonts w:ascii="Georgia" w:eastAsia="Times New Roman" w:hAnsi="Georgia" w:cs="Times New Roman"/>
                <w:color w:val="000000" w:themeColor="text1"/>
                <w:spacing w:val="-1"/>
                <w:sz w:val="20"/>
                <w:lang w:val="en-GB"/>
              </w:rPr>
              <w:t>..</w:t>
            </w:r>
            <w:proofErr w:type="gramEnd"/>
            <w:r w:rsidRPr="00CB10AA">
              <w:rPr>
                <w:rFonts w:ascii="Georgia" w:eastAsia="Times New Roman" w:hAnsi="Georgia" w:cs="Times New Roman"/>
                <w:color w:val="000000" w:themeColor="text1"/>
                <w:spacing w:val="-1"/>
                <w:sz w:val="20"/>
                <w:lang w:val="en-GB"/>
              </w:rPr>
              <w:t>/../description</w:t>
            </w:r>
          </w:p>
        </w:tc>
        <w:tc>
          <w:tcPr>
            <w:tcW w:w="1842" w:type="dxa"/>
          </w:tcPr>
          <w:p w14:paraId="774CF71B" w14:textId="25246807" w:rsidR="00787935" w:rsidRPr="00CB10AA" w:rsidRDefault="00CB10AA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color w:val="000000" w:themeColor="text1"/>
                <w:spacing w:val="-1"/>
                <w:sz w:val="20"/>
                <w:lang w:val="en-GB"/>
              </w:rPr>
            </w:pPr>
            <w:proofErr w:type="spellStart"/>
            <w:r w:rsidRPr="00CB10AA">
              <w:rPr>
                <w:rFonts w:ascii="Georgia" w:eastAsia="Times New Roman" w:hAnsi="Georgia" w:cs="Times New Roman"/>
                <w:color w:val="000000" w:themeColor="text1"/>
                <w:spacing w:val="-1"/>
                <w:sz w:val="20"/>
                <w:lang w:val="en-GB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526C1ABB" w14:textId="66730552" w:rsidR="00CB10AA" w:rsidRPr="00CB10AA" w:rsidRDefault="00CB10AA" w:rsidP="00CB10AA">
            <w:pPr>
              <w:pStyle w:val="TableParagraph"/>
              <w:spacing w:line="226" w:lineRule="exact"/>
              <w:ind w:left="102"/>
              <w:rPr>
                <w:rFonts w:ascii="Georgia" w:hAnsi="Georgia"/>
                <w:color w:val="000000" w:themeColor="text1"/>
                <w:sz w:val="20"/>
              </w:rPr>
            </w:pPr>
            <w:r w:rsidRPr="00CB10AA">
              <w:rPr>
                <w:rFonts w:ascii="Georgia" w:hAnsi="Georgia"/>
                <w:b/>
                <w:color w:val="000000" w:themeColor="text1"/>
                <w:sz w:val="20"/>
              </w:rPr>
              <w:t>Beskrivning</w:t>
            </w:r>
            <w:r w:rsidRPr="00CB10AA">
              <w:rPr>
                <w:rFonts w:ascii="Georgia" w:hAnsi="Georgia"/>
                <w:color w:val="000000" w:themeColor="text1"/>
                <w:sz w:val="20"/>
              </w:rPr>
              <w:t xml:space="preserve"> av den </w:t>
            </w:r>
            <w:r w:rsidR="006C1518">
              <w:rPr>
                <w:rFonts w:ascii="Georgia" w:hAnsi="Georgia"/>
                <w:color w:val="000000" w:themeColor="text1"/>
                <w:sz w:val="20"/>
              </w:rPr>
              <w:t>katalog</w:t>
            </w:r>
            <w:r w:rsidRPr="00CB10AA">
              <w:rPr>
                <w:rFonts w:ascii="Georgia" w:hAnsi="Georgia"/>
                <w:color w:val="000000" w:themeColor="text1"/>
                <w:sz w:val="20"/>
              </w:rPr>
              <w:t>ansvariga organisationen. Om beskrivning anges ska de</w:t>
            </w:r>
            <w:r w:rsidR="0041247B">
              <w:rPr>
                <w:rFonts w:ascii="Georgia" w:hAnsi="Georgia"/>
                <w:color w:val="000000" w:themeColor="text1"/>
                <w:sz w:val="20"/>
              </w:rPr>
              <w:t>n</w:t>
            </w:r>
            <w:r w:rsidRPr="00CB10AA">
              <w:rPr>
                <w:rFonts w:ascii="Georgia" w:hAnsi="Georgia"/>
                <w:color w:val="000000" w:themeColor="text1"/>
                <w:sz w:val="20"/>
              </w:rPr>
              <w:t xml:space="preserve"> åtminstone finnas på svenska och vara anpassad för invånare.</w:t>
            </w:r>
          </w:p>
          <w:p w14:paraId="184A63CC" w14:textId="77777777" w:rsidR="00CB10AA" w:rsidRPr="00CB10AA" w:rsidRDefault="00CB10AA" w:rsidP="00CB10AA">
            <w:pPr>
              <w:pStyle w:val="TableParagraph"/>
              <w:spacing w:line="226" w:lineRule="exact"/>
              <w:ind w:left="102"/>
              <w:rPr>
                <w:rFonts w:ascii="Georgia" w:hAnsi="Georgia"/>
                <w:color w:val="000000" w:themeColor="text1"/>
                <w:sz w:val="20"/>
              </w:rPr>
            </w:pPr>
          </w:p>
          <w:p w14:paraId="5EB0AFC8" w14:textId="78E33B75" w:rsidR="00787935" w:rsidRPr="00CB10AA" w:rsidRDefault="00CB10AA" w:rsidP="00CB10AA">
            <w:pPr>
              <w:pStyle w:val="TableParagraph"/>
              <w:spacing w:line="226" w:lineRule="exact"/>
              <w:ind w:left="102"/>
              <w:rPr>
                <w:rFonts w:ascii="Georgia" w:hAnsi="Georgia"/>
                <w:color w:val="000000" w:themeColor="text1"/>
                <w:sz w:val="20"/>
              </w:rPr>
            </w:pPr>
            <w:r w:rsidRPr="00CB10AA">
              <w:rPr>
                <w:rFonts w:ascii="Georgia" w:hAnsi="Georgia"/>
                <w:color w:val="000000" w:themeColor="text1"/>
                <w:sz w:val="20"/>
              </w:rPr>
              <w:t>Det får endast finnas en beskrivning med samma kombination av språk och roll.</w:t>
            </w:r>
          </w:p>
        </w:tc>
        <w:tc>
          <w:tcPr>
            <w:tcW w:w="1701" w:type="dxa"/>
          </w:tcPr>
          <w:p w14:paraId="3B5477EE" w14:textId="1E933AD7" w:rsidR="00787935" w:rsidRPr="00CB10AA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color w:val="000000" w:themeColor="text1"/>
                <w:spacing w:val="-1"/>
                <w:sz w:val="20"/>
              </w:rPr>
            </w:pPr>
            <w:r w:rsidRPr="00CB10AA">
              <w:rPr>
                <w:rFonts w:ascii="Georgia" w:eastAsia="Times New Roman" w:hAnsi="Georgia" w:cs="Times New Roman"/>
                <w:color w:val="000000" w:themeColor="text1"/>
                <w:spacing w:val="-1"/>
                <w:sz w:val="20"/>
              </w:rPr>
              <w:t>0..</w:t>
            </w:r>
            <w:r w:rsidR="00CB10AA" w:rsidRPr="00CB10AA">
              <w:rPr>
                <w:rFonts w:ascii="Georgia" w:eastAsia="Times New Roman" w:hAnsi="Georgia" w:cs="Times New Roman"/>
                <w:color w:val="000000" w:themeColor="text1"/>
                <w:spacing w:val="-1"/>
                <w:sz w:val="20"/>
              </w:rPr>
              <w:t>*</w:t>
            </w:r>
          </w:p>
        </w:tc>
      </w:tr>
      <w:tr w:rsidR="00B0158F" w:rsidRPr="000C2908" w14:paraId="657DB7A9" w14:textId="77777777" w:rsidTr="00A952B7">
        <w:trPr>
          <w:trHeight w:val="211"/>
        </w:trPr>
        <w:tc>
          <w:tcPr>
            <w:tcW w:w="2235" w:type="dxa"/>
          </w:tcPr>
          <w:p w14:paraId="6671C1B1" w14:textId="77777777" w:rsidR="00B0158F" w:rsidRPr="007A2513" w:rsidRDefault="00B0158F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proofErr w:type="gramStart"/>
            <w:r w:rsidRPr="007A2513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..</w:t>
            </w:r>
            <w:proofErr w:type="gramEnd"/>
            <w:r w:rsidRPr="007A2513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/../</w:t>
            </w:r>
            <w:r w:rsidR="007A2513" w:rsidRPr="007A2513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management</w:t>
            </w:r>
          </w:p>
        </w:tc>
        <w:tc>
          <w:tcPr>
            <w:tcW w:w="1842" w:type="dxa"/>
          </w:tcPr>
          <w:p w14:paraId="352080F6" w14:textId="77777777" w:rsidR="00B0158F" w:rsidRPr="007A2513" w:rsidRDefault="00B0158F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r w:rsidRPr="007A2513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CVType</w:t>
            </w:r>
          </w:p>
        </w:tc>
        <w:tc>
          <w:tcPr>
            <w:tcW w:w="4111" w:type="dxa"/>
          </w:tcPr>
          <w:p w14:paraId="3B003928" w14:textId="77777777" w:rsidR="00B0158F" w:rsidRPr="007A2513" w:rsidRDefault="00F830AD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Ägarform</w:t>
            </w:r>
          </w:p>
          <w:p w14:paraId="129D7A91" w14:textId="65A00D34" w:rsidR="00B0158F" w:rsidRPr="007A2513" w:rsidRDefault="00B0158F" w:rsidP="00B0158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7A251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Anger </w:t>
            </w:r>
            <w:r w:rsidR="00F830AD">
              <w:rPr>
                <w:rFonts w:ascii="Georgia" w:eastAsia="Times New Roman" w:hAnsi="Georgia" w:cs="Times New Roman"/>
                <w:spacing w:val="-1"/>
                <w:sz w:val="20"/>
              </w:rPr>
              <w:t xml:space="preserve">ägarform för den </w:t>
            </w:r>
            <w:r w:rsidR="002F5953">
              <w:rPr>
                <w:rFonts w:ascii="Georgia" w:eastAsia="Times New Roman" w:hAnsi="Georgia" w:cs="Times New Roman"/>
                <w:spacing w:val="-1"/>
                <w:sz w:val="20"/>
              </w:rPr>
              <w:t>katalog</w:t>
            </w:r>
            <w:r w:rsidR="00F830AD">
              <w:rPr>
                <w:rFonts w:ascii="Georgia" w:eastAsia="Times New Roman" w:hAnsi="Georgia" w:cs="Times New Roman"/>
                <w:spacing w:val="-1"/>
                <w:sz w:val="20"/>
              </w:rPr>
              <w:t>ansvariga organisationen</w:t>
            </w:r>
            <w:r w:rsidRPr="007A2513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3E73C7A5" w14:textId="77777777" w:rsidR="00B0158F" w:rsidRPr="00F830AD" w:rsidRDefault="00B0158F" w:rsidP="00B0158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4D04466A" w14:textId="77777777" w:rsidR="00202FC7" w:rsidRPr="00202FC7" w:rsidRDefault="00202FC7" w:rsidP="00202FC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202F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Anges med kod från kodverket HSA ägarform (OID </w:t>
            </w:r>
            <w:proofErr w:type="gramStart"/>
            <w:r w:rsidRPr="00202FC7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Pr="00202F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.2.2.1.14) [R14]. </w:t>
            </w:r>
          </w:p>
          <w:p w14:paraId="380E2328" w14:textId="77777777" w:rsidR="00202FC7" w:rsidRPr="00202FC7" w:rsidRDefault="00202FC7" w:rsidP="00202FC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7197EF69" w14:textId="1167766C" w:rsidR="00B0158F" w:rsidRPr="00AA7C77" w:rsidRDefault="00202FC7" w:rsidP="00202FC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202FC7">
              <w:rPr>
                <w:rFonts w:ascii="Georgia" w:eastAsia="Times New Roman" w:hAnsi="Georgia" w:cs="Times New Roman"/>
                <w:spacing w:val="-1"/>
                <w:sz w:val="20"/>
              </w:rPr>
              <w:t>Observera att kodverk kan komma att kompletteras över tid vilket medför att nyttjare av tjänstekontraktet behöver vara förberedda på att nya koder kan tillkomma utan att versionen på tjänstekontraktet uppdateras.</w:t>
            </w:r>
          </w:p>
        </w:tc>
        <w:tc>
          <w:tcPr>
            <w:tcW w:w="1701" w:type="dxa"/>
          </w:tcPr>
          <w:p w14:paraId="6CC8915E" w14:textId="77777777" w:rsidR="00B0158F" w:rsidRPr="007A2513" w:rsidRDefault="00B0158F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7A2513"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87935" w:rsidRPr="000C2908" w14:paraId="511159F0" w14:textId="77777777" w:rsidTr="006F7A8A">
        <w:trPr>
          <w:trHeight w:val="211"/>
        </w:trPr>
        <w:tc>
          <w:tcPr>
            <w:tcW w:w="2235" w:type="dxa"/>
          </w:tcPr>
          <w:p w14:paraId="22FBB99E" w14:textId="6C126C1B" w:rsidR="00787935" w:rsidRPr="00FB14E5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 w:rsidRPr="00FB14E5"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 w:rsidRPr="00FB14E5"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publicProvider</w:t>
            </w:r>
            <w:proofErr w:type="spellEnd"/>
            <w:r w:rsidR="00202FC7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E0CB977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Boolean</w:t>
            </w:r>
            <w:proofErr w:type="spellEnd"/>
          </w:p>
        </w:tc>
        <w:tc>
          <w:tcPr>
            <w:tcW w:w="4111" w:type="dxa"/>
          </w:tcPr>
          <w:p w14:paraId="3933E69E" w14:textId="77777777" w:rsidR="00787935" w:rsidRPr="004F6922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O</w:t>
            </w:r>
            <w:r w:rsidRPr="004F6922">
              <w:rPr>
                <w:rFonts w:ascii="Georgia" w:hAnsi="Georgia"/>
                <w:b/>
                <w:sz w:val="20"/>
              </w:rPr>
              <w:t>ffentlig huvudman</w:t>
            </w:r>
          </w:p>
          <w:p w14:paraId="172313D1" w14:textId="48276BBE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om den </w:t>
            </w:r>
            <w:r w:rsidR="003C3DDD">
              <w:rPr>
                <w:rFonts w:ascii="Georgia" w:hAnsi="Georgia"/>
                <w:sz w:val="20"/>
              </w:rPr>
              <w:t>katalog</w:t>
            </w:r>
            <w:r>
              <w:rPr>
                <w:rFonts w:ascii="Georgia" w:hAnsi="Georgia"/>
                <w:sz w:val="20"/>
              </w:rPr>
              <w:t>ansvariga organisationen är en offentlig huvudman.</w:t>
            </w:r>
          </w:p>
          <w:p w14:paraId="37BBF94A" w14:textId="77777777" w:rsidR="00787935" w:rsidRPr="00747231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true</w:t>
            </w:r>
            <w:proofErr w:type="spellEnd"/>
            <w:r>
              <w:rPr>
                <w:rFonts w:ascii="Georgia" w:hAnsi="Georgia"/>
                <w:sz w:val="20"/>
              </w:rPr>
              <w:t xml:space="preserve"> = offentlig huvudman </w:t>
            </w:r>
          </w:p>
        </w:tc>
        <w:tc>
          <w:tcPr>
            <w:tcW w:w="1701" w:type="dxa"/>
          </w:tcPr>
          <w:p w14:paraId="415766D9" w14:textId="77777777" w:rsidR="00787935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87935" w:rsidRPr="000C2908" w14:paraId="72112357" w14:textId="77777777" w:rsidTr="00A952B7">
        <w:trPr>
          <w:trHeight w:val="211"/>
        </w:trPr>
        <w:tc>
          <w:tcPr>
            <w:tcW w:w="2235" w:type="dxa"/>
          </w:tcPr>
          <w:p w14:paraId="21B4347D" w14:textId="77777777" w:rsidR="00787935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interaction</w:t>
            </w:r>
            <w:proofErr w:type="spellEnd"/>
          </w:p>
        </w:tc>
        <w:tc>
          <w:tcPr>
            <w:tcW w:w="1842" w:type="dxa"/>
          </w:tcPr>
          <w:p w14:paraId="194E7342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InteractionType</w:t>
            </w:r>
            <w:proofErr w:type="spellEnd"/>
          </w:p>
        </w:tc>
        <w:tc>
          <w:tcPr>
            <w:tcW w:w="4111" w:type="dxa"/>
          </w:tcPr>
          <w:p w14:paraId="71A86844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A623A6">
              <w:rPr>
                <w:rFonts w:ascii="Georgia" w:hAnsi="Georgia"/>
                <w:b/>
                <w:sz w:val="20"/>
              </w:rPr>
              <w:t>Interaktion</w:t>
            </w:r>
          </w:p>
          <w:p w14:paraId="64B4E8DE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Pekar på var utbudskatalogen finns.  </w:t>
            </w:r>
          </w:p>
          <w:p w14:paraId="0B5689B5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1ED9E4D" w14:textId="2B5D286C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En </w:t>
            </w:r>
            <w:r w:rsidR="00311E2D">
              <w:rPr>
                <w:rFonts w:ascii="Georgia" w:hAnsi="Georgia"/>
                <w:sz w:val="20"/>
              </w:rPr>
              <w:t>katalog</w:t>
            </w:r>
            <w:r>
              <w:rPr>
                <w:rFonts w:ascii="Georgia" w:hAnsi="Georgia"/>
                <w:sz w:val="20"/>
              </w:rPr>
              <w:t xml:space="preserve">ansvarig organisation kan ha flera kataloger med olika systemadresser. </w:t>
            </w:r>
          </w:p>
        </w:tc>
        <w:tc>
          <w:tcPr>
            <w:tcW w:w="1701" w:type="dxa"/>
          </w:tcPr>
          <w:p w14:paraId="63DEB6A1" w14:textId="77777777" w:rsidR="00787935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87935" w:rsidRPr="00E637E8" w14:paraId="7A71D6AB" w14:textId="77777777" w:rsidTr="00A952B7">
        <w:tc>
          <w:tcPr>
            <w:tcW w:w="2235" w:type="dxa"/>
          </w:tcPr>
          <w:p w14:paraId="1685AD2E" w14:textId="77777777" w:rsidR="00787935" w:rsidRPr="00E637E8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../</w:t>
            </w:r>
            <w:proofErr w:type="spellStart"/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t>logicalAddress</w:t>
            </w:r>
            <w:proofErr w:type="spellEnd"/>
          </w:p>
        </w:tc>
        <w:tc>
          <w:tcPr>
            <w:tcW w:w="1842" w:type="dxa"/>
          </w:tcPr>
          <w:p w14:paraId="215178D5" w14:textId="77777777" w:rsidR="00787935" w:rsidRPr="00E637E8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4D9542EB" w14:textId="77777777" w:rsidR="00787935" w:rsidRPr="00556FEF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556FEF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Logisk adress</w:t>
            </w:r>
          </w:p>
          <w:p w14:paraId="72350C68" w14:textId="2FE48D41" w:rsidR="00787935" w:rsidRPr="00E637E8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t>Logisk adress som ska användas vid adressering.</w:t>
            </w:r>
          </w:p>
        </w:tc>
        <w:tc>
          <w:tcPr>
            <w:tcW w:w="1701" w:type="dxa"/>
          </w:tcPr>
          <w:p w14:paraId="7829E637" w14:textId="77777777" w:rsidR="00787935" w:rsidRPr="00E637E8" w:rsidRDefault="00787935" w:rsidP="00787935">
            <w:pPr>
              <w:pStyle w:val="TableParagraph"/>
              <w:spacing w:line="229" w:lineRule="exact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87935" w:rsidRPr="00E637E8" w14:paraId="40EDA903" w14:textId="77777777" w:rsidTr="00A952B7">
        <w:tc>
          <w:tcPr>
            <w:tcW w:w="2235" w:type="dxa"/>
          </w:tcPr>
          <w:p w14:paraId="7C4566B6" w14:textId="77777777" w:rsidR="00787935" w:rsidRPr="00E637E8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..</w:t>
            </w:r>
            <w:proofErr w:type="gramEnd"/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../</w:t>
            </w:r>
            <w:proofErr w:type="spellStart"/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t>name</w:t>
            </w:r>
            <w:proofErr w:type="spellEnd"/>
          </w:p>
        </w:tc>
        <w:tc>
          <w:tcPr>
            <w:tcW w:w="1842" w:type="dxa"/>
          </w:tcPr>
          <w:p w14:paraId="0D82596B" w14:textId="77777777" w:rsidR="00787935" w:rsidRPr="00E637E8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E637E8">
              <w:rPr>
                <w:rFonts w:ascii="Georgia" w:eastAsia="Times New Roman" w:hAnsi="Georgia" w:cs="Times New Roman"/>
                <w:spacing w:val="-1"/>
                <w:sz w:val="20"/>
              </w:rPr>
              <w:t>anyURI</w:t>
            </w:r>
            <w:proofErr w:type="spellEnd"/>
          </w:p>
        </w:tc>
        <w:tc>
          <w:tcPr>
            <w:tcW w:w="4111" w:type="dxa"/>
          </w:tcPr>
          <w:p w14:paraId="5CAD16BE" w14:textId="77777777" w:rsidR="00787935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Namn</w:t>
            </w:r>
            <w:r>
              <w:rPr>
                <w:rFonts w:ascii="Georgia" w:hAnsi="Georgia"/>
                <w:sz w:val="20"/>
              </w:rPr>
              <w:t xml:space="preserve"> på interaktion</w:t>
            </w:r>
          </w:p>
          <w:p w14:paraId="774E4BB0" w14:textId="77777777" w:rsidR="00787935" w:rsidRPr="00CC2B32" w:rsidRDefault="00787935" w:rsidP="00787935">
            <w:pPr>
              <w:pStyle w:val="TableParagraph"/>
              <w:spacing w:line="226" w:lineRule="exact"/>
              <w:rPr>
                <w:rFonts w:ascii="Georgia" w:hAnsi="Georgia"/>
                <w:sz w:val="20"/>
                <w:lang w:val="en-GB"/>
              </w:rPr>
            </w:pPr>
          </w:p>
        </w:tc>
        <w:tc>
          <w:tcPr>
            <w:tcW w:w="1701" w:type="dxa"/>
          </w:tcPr>
          <w:p w14:paraId="11BAA8E2" w14:textId="77777777" w:rsidR="00787935" w:rsidRPr="00E637E8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1..1</w:t>
            </w:r>
          </w:p>
        </w:tc>
      </w:tr>
      <w:tr w:rsidR="00787935" w:rsidRPr="000C2908" w14:paraId="1D46F383" w14:textId="77777777" w:rsidTr="00A952B7">
        <w:trPr>
          <w:trHeight w:val="253"/>
        </w:trPr>
        <w:tc>
          <w:tcPr>
            <w:tcW w:w="2235" w:type="dxa"/>
          </w:tcPr>
          <w:p w14:paraId="7879B9CB" w14:textId="77777777" w:rsidR="00787935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majorVersion</w:t>
            </w:r>
            <w:proofErr w:type="spellEnd"/>
          </w:p>
        </w:tc>
        <w:tc>
          <w:tcPr>
            <w:tcW w:w="1842" w:type="dxa"/>
          </w:tcPr>
          <w:p w14:paraId="70D99B8D" w14:textId="124976FE" w:rsidR="00787935" w:rsidRPr="00060B74" w:rsidRDefault="00F43D57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int</w:t>
            </w:r>
          </w:p>
        </w:tc>
        <w:tc>
          <w:tcPr>
            <w:tcW w:w="4111" w:type="dxa"/>
          </w:tcPr>
          <w:p w14:paraId="67316555" w14:textId="77777777" w:rsidR="00787935" w:rsidRPr="00060B74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Den </w:t>
            </w:r>
            <w:r w:rsidRPr="00556FEF">
              <w:rPr>
                <w:rFonts w:ascii="Georgia" w:hAnsi="Georgia"/>
                <w:b/>
                <w:sz w:val="20"/>
              </w:rPr>
              <w:t>majorversion</w:t>
            </w:r>
            <w:r>
              <w:rPr>
                <w:rFonts w:ascii="Georgia" w:hAnsi="Georgia"/>
                <w:sz w:val="20"/>
              </w:rPr>
              <w:t xml:space="preserve"> som stöds</w:t>
            </w:r>
          </w:p>
        </w:tc>
        <w:tc>
          <w:tcPr>
            <w:tcW w:w="1701" w:type="dxa"/>
          </w:tcPr>
          <w:p w14:paraId="6D096A7B" w14:textId="77777777" w:rsidR="00787935" w:rsidRPr="00060B74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</w:t>
            </w:r>
            <w:r w:rsidR="00125BE7">
              <w:rPr>
                <w:rFonts w:ascii="Georgia" w:eastAsia="Times New Roman" w:hAnsi="Georgia" w:cs="Times New Roman"/>
                <w:spacing w:val="-1"/>
                <w:sz w:val="20"/>
              </w:rPr>
              <w:t>..1</w:t>
            </w:r>
          </w:p>
        </w:tc>
      </w:tr>
      <w:tr w:rsidR="00787935" w:rsidRPr="000C2908" w14:paraId="61795F7D" w14:textId="77777777" w:rsidTr="00A952B7">
        <w:trPr>
          <w:trHeight w:val="211"/>
        </w:trPr>
        <w:tc>
          <w:tcPr>
            <w:tcW w:w="2235" w:type="dxa"/>
          </w:tcPr>
          <w:p w14:paraId="45F8A1C3" w14:textId="77777777" w:rsidR="00787935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minorVersion</w:t>
            </w:r>
            <w:proofErr w:type="spellEnd"/>
          </w:p>
        </w:tc>
        <w:tc>
          <w:tcPr>
            <w:tcW w:w="1842" w:type="dxa"/>
          </w:tcPr>
          <w:p w14:paraId="6E628004" w14:textId="2766AE30" w:rsidR="00787935" w:rsidRPr="00060B74" w:rsidRDefault="00F43D57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int</w:t>
            </w:r>
          </w:p>
        </w:tc>
        <w:tc>
          <w:tcPr>
            <w:tcW w:w="4111" w:type="dxa"/>
          </w:tcPr>
          <w:p w14:paraId="53D612E9" w14:textId="77777777" w:rsidR="00787935" w:rsidRPr="00060B74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Den </w:t>
            </w:r>
            <w:proofErr w:type="spellStart"/>
            <w:r w:rsidRPr="00556FEF">
              <w:rPr>
                <w:rFonts w:ascii="Georgia" w:hAnsi="Georgia"/>
                <w:b/>
                <w:sz w:val="20"/>
              </w:rPr>
              <w:t>minorversion</w:t>
            </w:r>
            <w:proofErr w:type="spellEnd"/>
            <w:r>
              <w:rPr>
                <w:rFonts w:ascii="Georgia" w:hAnsi="Georgia"/>
                <w:sz w:val="20"/>
              </w:rPr>
              <w:t xml:space="preserve"> som stöds</w:t>
            </w:r>
          </w:p>
        </w:tc>
        <w:tc>
          <w:tcPr>
            <w:tcW w:w="1701" w:type="dxa"/>
          </w:tcPr>
          <w:p w14:paraId="56A05F6B" w14:textId="77777777" w:rsidR="00787935" w:rsidRPr="00060B74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87935" w:rsidRPr="000C2908" w14:paraId="4B258A33" w14:textId="77777777" w:rsidTr="00A952B7">
        <w:trPr>
          <w:trHeight w:val="211"/>
        </w:trPr>
        <w:tc>
          <w:tcPr>
            <w:tcW w:w="2235" w:type="dxa"/>
          </w:tcPr>
          <w:p w14:paraId="08513387" w14:textId="77777777" w:rsidR="00787935" w:rsidRDefault="00787935" w:rsidP="00787935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rivtaVersion</w:t>
            </w:r>
            <w:proofErr w:type="spellEnd"/>
          </w:p>
        </w:tc>
        <w:tc>
          <w:tcPr>
            <w:tcW w:w="1842" w:type="dxa"/>
          </w:tcPr>
          <w:p w14:paraId="2E3271D9" w14:textId="77777777" w:rsidR="00787935" w:rsidRPr="00060B74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RIVTAVersionEnum</w:t>
            </w:r>
            <w:proofErr w:type="spellEnd"/>
          </w:p>
        </w:tc>
        <w:tc>
          <w:tcPr>
            <w:tcW w:w="4111" w:type="dxa"/>
          </w:tcPr>
          <w:p w14:paraId="60466753" w14:textId="77777777" w:rsidR="00787935" w:rsidRPr="00A623A6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proofErr w:type="spellStart"/>
            <w:r w:rsidRPr="00A623A6">
              <w:rPr>
                <w:rFonts w:ascii="Georgia" w:hAnsi="Georgia"/>
                <w:b/>
                <w:sz w:val="20"/>
              </w:rPr>
              <w:t>Rivtaversion</w:t>
            </w:r>
            <w:proofErr w:type="spellEnd"/>
          </w:p>
          <w:p w14:paraId="07F6BEA9" w14:textId="77777777" w:rsidR="00787935" w:rsidRPr="00060B74" w:rsidRDefault="00787935" w:rsidP="0078793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Version av RIVTA [2.0, 2.1]</w:t>
            </w:r>
          </w:p>
        </w:tc>
        <w:tc>
          <w:tcPr>
            <w:tcW w:w="1701" w:type="dxa"/>
          </w:tcPr>
          <w:p w14:paraId="1FFD1544" w14:textId="77777777" w:rsidR="00787935" w:rsidRDefault="00787935" w:rsidP="00787935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</w:tbl>
    <w:p w14:paraId="7A339EB7" w14:textId="77777777" w:rsidR="0007056D" w:rsidRDefault="0007056D" w:rsidP="0007056D"/>
    <w:p w14:paraId="295CCAAB" w14:textId="49BA2760" w:rsidR="0007056D" w:rsidRDefault="0007056D" w:rsidP="0007056D">
      <w:pPr>
        <w:pStyle w:val="Rubrik3"/>
      </w:pPr>
      <w:bookmarkStart w:id="111" w:name="_Toc113972164"/>
      <w:r>
        <w:t>Övriga regler</w:t>
      </w:r>
      <w:bookmarkEnd w:id="111"/>
    </w:p>
    <w:p w14:paraId="05856519" w14:textId="7CEB240E" w:rsidR="000F2284" w:rsidRDefault="000F2284" w:rsidP="000F2284">
      <w:r>
        <w:t>Regel 1:</w:t>
      </w:r>
    </w:p>
    <w:tbl>
      <w:tblPr>
        <w:tblStyle w:val="Tabellrutnt"/>
        <w:tblW w:w="0" w:type="auto"/>
        <w:tblInd w:w="108" w:type="dxa"/>
        <w:tblLook w:val="04A0" w:firstRow="1" w:lastRow="0" w:firstColumn="1" w:lastColumn="0" w:noHBand="0" w:noVBand="1"/>
      </w:tblPr>
      <w:tblGrid>
        <w:gridCol w:w="2235"/>
        <w:gridCol w:w="2423"/>
      </w:tblGrid>
      <w:tr w:rsidR="000F2284" w14:paraId="19D688FE" w14:textId="77777777" w:rsidTr="00B65344">
        <w:trPr>
          <w:trHeight w:val="229"/>
        </w:trPr>
        <w:tc>
          <w:tcPr>
            <w:tcW w:w="2235" w:type="dxa"/>
          </w:tcPr>
          <w:p w14:paraId="76BDE28F" w14:textId="2E2299DE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b/>
                <w:spacing w:val="-1"/>
                <w:sz w:val="20"/>
              </w:rPr>
            </w:pPr>
            <w:r>
              <w:rPr>
                <w:rFonts w:eastAsia="Times New Roman" w:cstheme="minorHAnsi"/>
                <w:b/>
                <w:spacing w:val="-1"/>
                <w:sz w:val="20"/>
              </w:rPr>
              <w:t>management</w:t>
            </w:r>
          </w:p>
        </w:tc>
        <w:tc>
          <w:tcPr>
            <w:tcW w:w="2423" w:type="dxa"/>
          </w:tcPr>
          <w:p w14:paraId="6DA97ABD" w14:textId="4F0BE6B2" w:rsidR="000F2284" w:rsidRPr="000F2284" w:rsidRDefault="003D45EA" w:rsidP="00B65344">
            <w:pPr>
              <w:pStyle w:val="TableParagraph"/>
              <w:spacing w:line="226" w:lineRule="exact"/>
              <w:rPr>
                <w:rFonts w:eastAsia="Times New Roman" w:cstheme="minorHAnsi"/>
                <w:b/>
                <w:spacing w:val="-1"/>
                <w:sz w:val="20"/>
              </w:rPr>
            </w:pPr>
            <w:proofErr w:type="spellStart"/>
            <w:r>
              <w:rPr>
                <w:rFonts w:eastAsia="Times New Roman" w:cstheme="minorHAnsi"/>
                <w:b/>
                <w:spacing w:val="-1"/>
                <w:sz w:val="20"/>
              </w:rPr>
              <w:t>publicProvider</w:t>
            </w:r>
            <w:proofErr w:type="spellEnd"/>
          </w:p>
        </w:tc>
      </w:tr>
      <w:tr w:rsidR="000F2284" w14:paraId="69B3FA60" w14:textId="77777777" w:rsidTr="00B65344">
        <w:trPr>
          <w:trHeight w:val="229"/>
        </w:trPr>
        <w:tc>
          <w:tcPr>
            <w:tcW w:w="2235" w:type="dxa"/>
          </w:tcPr>
          <w:p w14:paraId="56523424" w14:textId="64FEBAB4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Region</w:t>
            </w:r>
          </w:p>
        </w:tc>
        <w:tc>
          <w:tcPr>
            <w:tcW w:w="2423" w:type="dxa"/>
          </w:tcPr>
          <w:p w14:paraId="2AA727F0" w14:textId="77777777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true</w:t>
            </w:r>
            <w:proofErr w:type="spellEnd"/>
          </w:p>
        </w:tc>
      </w:tr>
      <w:tr w:rsidR="000F2284" w14:paraId="48CCBB47" w14:textId="77777777" w:rsidTr="00B65344">
        <w:trPr>
          <w:trHeight w:val="229"/>
        </w:trPr>
        <w:tc>
          <w:tcPr>
            <w:tcW w:w="2235" w:type="dxa"/>
          </w:tcPr>
          <w:p w14:paraId="38992D10" w14:textId="77777777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Kommun</w:t>
            </w:r>
          </w:p>
        </w:tc>
        <w:tc>
          <w:tcPr>
            <w:tcW w:w="2423" w:type="dxa"/>
          </w:tcPr>
          <w:p w14:paraId="67627FC6" w14:textId="77777777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true</w:t>
            </w:r>
            <w:proofErr w:type="spellEnd"/>
          </w:p>
        </w:tc>
      </w:tr>
      <w:tr w:rsidR="000F2284" w14:paraId="2B06D188" w14:textId="77777777" w:rsidTr="00B65344">
        <w:trPr>
          <w:trHeight w:val="217"/>
        </w:trPr>
        <w:tc>
          <w:tcPr>
            <w:tcW w:w="2235" w:type="dxa"/>
          </w:tcPr>
          <w:p w14:paraId="71395F4B" w14:textId="77777777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Statlig</w:t>
            </w:r>
          </w:p>
        </w:tc>
        <w:tc>
          <w:tcPr>
            <w:tcW w:w="2423" w:type="dxa"/>
          </w:tcPr>
          <w:p w14:paraId="4109AB8B" w14:textId="77777777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true</w:t>
            </w:r>
            <w:proofErr w:type="spellEnd"/>
          </w:p>
        </w:tc>
      </w:tr>
      <w:tr w:rsidR="000F2284" w14:paraId="7C4DF9A2" w14:textId="77777777" w:rsidTr="00B65344">
        <w:trPr>
          <w:trHeight w:val="229"/>
        </w:trPr>
        <w:tc>
          <w:tcPr>
            <w:tcW w:w="2235" w:type="dxa"/>
          </w:tcPr>
          <w:p w14:paraId="3FA126AC" w14:textId="77777777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Privat</w:t>
            </w:r>
          </w:p>
        </w:tc>
        <w:tc>
          <w:tcPr>
            <w:tcW w:w="2423" w:type="dxa"/>
          </w:tcPr>
          <w:p w14:paraId="24556D47" w14:textId="77777777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false</w:t>
            </w:r>
            <w:proofErr w:type="spellEnd"/>
          </w:p>
        </w:tc>
      </w:tr>
      <w:tr w:rsidR="000F2284" w14:paraId="088DDE2B" w14:textId="77777777" w:rsidTr="00B65344">
        <w:trPr>
          <w:trHeight w:val="229"/>
        </w:trPr>
        <w:tc>
          <w:tcPr>
            <w:tcW w:w="2235" w:type="dxa"/>
          </w:tcPr>
          <w:p w14:paraId="566EA892" w14:textId="77777777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Övrigt</w:t>
            </w:r>
          </w:p>
        </w:tc>
        <w:tc>
          <w:tcPr>
            <w:tcW w:w="2423" w:type="dxa"/>
          </w:tcPr>
          <w:p w14:paraId="6E45D874" w14:textId="6C5D9DFF" w:rsidR="000F2284" w:rsidRPr="000F2284" w:rsidRDefault="000F2284" w:rsidP="00B65344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false</w:t>
            </w:r>
            <w:proofErr w:type="spellEnd"/>
          </w:p>
        </w:tc>
      </w:tr>
    </w:tbl>
    <w:p w14:paraId="63D32FD5" w14:textId="77777777" w:rsidR="000F2284" w:rsidRPr="000F2284" w:rsidRDefault="000F2284" w:rsidP="000F2284"/>
    <w:p w14:paraId="67D7C315" w14:textId="77777777" w:rsidR="00843067" w:rsidRPr="00843067" w:rsidRDefault="00843067" w:rsidP="00843067"/>
    <w:p w14:paraId="5B63E8F9" w14:textId="77777777" w:rsidR="0007056D" w:rsidRPr="00776D68" w:rsidRDefault="0007056D" w:rsidP="0007056D">
      <w:pPr>
        <w:pStyle w:val="Rubrik4"/>
      </w:pPr>
      <w:r w:rsidRPr="00776D68">
        <w:t>Icke funktionella krav</w:t>
      </w:r>
    </w:p>
    <w:p w14:paraId="22ED8B53" w14:textId="77777777" w:rsidR="0007056D" w:rsidRPr="00776D68" w:rsidRDefault="0007056D" w:rsidP="0007056D">
      <w:pPr>
        <w:pStyle w:val="Rubrik5"/>
      </w:pPr>
      <w:r w:rsidRPr="00776D68">
        <w:t>SLA-krav</w:t>
      </w:r>
    </w:p>
    <w:p w14:paraId="0E06B417" w14:textId="77777777" w:rsidR="0007056D" w:rsidRDefault="0007056D" w:rsidP="0007056D">
      <w:pPr>
        <w:rPr>
          <w:spacing w:val="-1"/>
        </w:rPr>
      </w:pPr>
      <w:r>
        <w:rPr>
          <w:spacing w:val="-1"/>
        </w:rPr>
        <w:t>Se generella SLA-krav för tjänstedomänen.</w:t>
      </w:r>
    </w:p>
    <w:p w14:paraId="32378E07" w14:textId="77777777" w:rsidR="0007056D" w:rsidRPr="008B016A" w:rsidRDefault="0007056D" w:rsidP="0007056D"/>
    <w:p w14:paraId="18507AD0" w14:textId="77777777" w:rsidR="0007056D" w:rsidRPr="00776D68" w:rsidRDefault="0007056D" w:rsidP="0007056D">
      <w:pPr>
        <w:pStyle w:val="Rubrik3"/>
      </w:pPr>
      <w:bookmarkStart w:id="112" w:name="_Toc113972165"/>
      <w:r w:rsidRPr="00776D68">
        <w:t>Annan information om kontraktet</w:t>
      </w:r>
      <w:bookmarkEnd w:id="112"/>
    </w:p>
    <w:p w14:paraId="62842FFD" w14:textId="77777777" w:rsidR="0007056D" w:rsidRPr="00943580" w:rsidRDefault="0007056D" w:rsidP="0007056D">
      <w:pPr>
        <w:rPr>
          <w:spacing w:val="-1"/>
        </w:rPr>
      </w:pPr>
      <w:r w:rsidRPr="00943580">
        <w:rPr>
          <w:spacing w:val="-1"/>
        </w:rPr>
        <w:t>Ingen.</w:t>
      </w:r>
    </w:p>
    <w:p w14:paraId="0431E01F" w14:textId="77777777" w:rsidR="0007056D" w:rsidRDefault="0007056D" w:rsidP="0007056D"/>
    <w:p w14:paraId="086FA543" w14:textId="77777777" w:rsidR="0007056D" w:rsidRPr="0007056D" w:rsidRDefault="0007056D" w:rsidP="0007056D"/>
    <w:p w14:paraId="7FC951CD" w14:textId="77777777" w:rsidR="00202FC7" w:rsidRDefault="00202FC7">
      <w:pPr>
        <w:spacing w:line="240" w:lineRule="auto"/>
        <w:rPr>
          <w:rFonts w:eastAsia="Times New Roman"/>
          <w:bCs/>
          <w:sz w:val="24"/>
          <w:szCs w:val="26"/>
        </w:rPr>
      </w:pPr>
      <w:bookmarkStart w:id="113" w:name="_Toc113972166"/>
      <w:bookmarkStart w:id="114" w:name="_Hlk497467020"/>
      <w:r>
        <w:br w:type="page"/>
      </w:r>
    </w:p>
    <w:p w14:paraId="3E239DF5" w14:textId="19CA4517" w:rsidR="0039481C" w:rsidRDefault="002862FB" w:rsidP="0039481C">
      <w:pPr>
        <w:pStyle w:val="Rubrik2"/>
      </w:pPr>
      <w:proofErr w:type="spellStart"/>
      <w:r>
        <w:lastRenderedPageBreak/>
        <w:t>Get</w:t>
      </w:r>
      <w:r w:rsidRPr="00B13ACD">
        <w:t>CareServiceOfferings</w:t>
      </w:r>
      <w:bookmarkEnd w:id="113"/>
      <w:proofErr w:type="spellEnd"/>
    </w:p>
    <w:p w14:paraId="776F96B1" w14:textId="6E0BBE2B" w:rsidR="004971FA" w:rsidRDefault="00BA2704" w:rsidP="004971FA">
      <w:proofErr w:type="spellStart"/>
      <w:r>
        <w:t>Get</w:t>
      </w:r>
      <w:r w:rsidRPr="00B13ACD">
        <w:t>CareServiceOfferings</w:t>
      </w:r>
      <w:proofErr w:type="spellEnd"/>
      <w:r>
        <w:t xml:space="preserve"> hämtar de vård- och omsorgstjänster som ingår i det utbud som erbjuds av en </w:t>
      </w:r>
      <w:r w:rsidR="00B866C4">
        <w:t>katalog</w:t>
      </w:r>
      <w:r>
        <w:t>ansvarig organisation och som är tillgängliga baserat på användarens filterparametrar.</w:t>
      </w:r>
    </w:p>
    <w:p w14:paraId="0EF50A93" w14:textId="77777777" w:rsidR="00BA2704" w:rsidRPr="004971FA" w:rsidRDefault="00BA2704" w:rsidP="004971FA"/>
    <w:p w14:paraId="69A3700F" w14:textId="77777777" w:rsidR="0039481C" w:rsidRDefault="0039481C" w:rsidP="0039481C">
      <w:pPr>
        <w:pStyle w:val="Rubrik3"/>
      </w:pPr>
      <w:bookmarkStart w:id="115" w:name="_Toc243452571"/>
      <w:bookmarkStart w:id="116" w:name="_Toc113972167"/>
      <w:r>
        <w:t>Version</w:t>
      </w:r>
      <w:bookmarkEnd w:id="115"/>
      <w:bookmarkEnd w:id="116"/>
    </w:p>
    <w:p w14:paraId="3E0ED44E" w14:textId="54857636" w:rsidR="0039481C" w:rsidRDefault="00202FC7" w:rsidP="0039481C">
      <w:r>
        <w:t>3.0</w:t>
      </w:r>
    </w:p>
    <w:p w14:paraId="59F37A8B" w14:textId="77777777" w:rsidR="0039481C" w:rsidRPr="00C55071" w:rsidRDefault="0039481C" w:rsidP="0039481C"/>
    <w:p w14:paraId="6CB107E7" w14:textId="77777777" w:rsidR="0039481C" w:rsidRDefault="0039481C" w:rsidP="0039481C">
      <w:pPr>
        <w:pStyle w:val="Rubrik3"/>
      </w:pPr>
      <w:bookmarkStart w:id="117" w:name="_Toc243452572"/>
      <w:bookmarkStart w:id="118" w:name="_Toc113972168"/>
      <w:r>
        <w:t>Fältregler</w:t>
      </w:r>
      <w:bookmarkEnd w:id="117"/>
      <w:bookmarkEnd w:id="118"/>
    </w:p>
    <w:p w14:paraId="5E8907DA" w14:textId="538B635E" w:rsidR="0039481C" w:rsidRPr="00943580" w:rsidRDefault="0039481C" w:rsidP="0039481C">
      <w:r w:rsidRPr="00943580">
        <w:t xml:space="preserve">Nedanstående tabell beskriver varje element i begäran och svar. Har namnet en * finns ytterligare regler för detta element och beskrivs mer i detalj i stycket Regler. </w:t>
      </w:r>
      <w:r w:rsidR="00BB5B85" w:rsidRPr="002E2238">
        <w:t xml:space="preserve">Text i kolumnen ’Beskrivning’ som anges på första raden och är </w:t>
      </w:r>
      <w:r w:rsidR="00BB5B85" w:rsidRPr="002E2238">
        <w:rPr>
          <w:b/>
        </w:rPr>
        <w:t>fet</w:t>
      </w:r>
      <w:r w:rsidR="00BB5B85" w:rsidRPr="002E2238">
        <w:t>markerad motsvarar den benämning som används i meddelandemodellen.</w:t>
      </w:r>
    </w:p>
    <w:p w14:paraId="49FF156E" w14:textId="77777777" w:rsidR="0039481C" w:rsidRDefault="0039481C" w:rsidP="0039481C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9" w:type="dxa"/>
          <w:bottom w:w="238" w:type="dxa"/>
        </w:tblCellMar>
        <w:tblLook w:val="04A0" w:firstRow="1" w:lastRow="0" w:firstColumn="1" w:lastColumn="0" w:noHBand="0" w:noVBand="1"/>
      </w:tblPr>
      <w:tblGrid>
        <w:gridCol w:w="2235"/>
        <w:gridCol w:w="1842"/>
        <w:gridCol w:w="4111"/>
        <w:gridCol w:w="1701"/>
      </w:tblGrid>
      <w:tr w:rsidR="003C454C" w:rsidRPr="000C2908" w14:paraId="3A253A9A" w14:textId="77777777" w:rsidTr="008B11A1">
        <w:trPr>
          <w:trHeight w:val="384"/>
        </w:trPr>
        <w:tc>
          <w:tcPr>
            <w:tcW w:w="2235" w:type="dxa"/>
            <w:shd w:val="clear" w:color="auto" w:fill="D9D9D9" w:themeFill="background1" w:themeFillShade="D9"/>
            <w:vAlign w:val="bottom"/>
          </w:tcPr>
          <w:p w14:paraId="59E5F1A1" w14:textId="77777777" w:rsidR="003C454C" w:rsidRPr="000C2908" w:rsidRDefault="003C454C" w:rsidP="008B11A1">
            <w:pPr>
              <w:rPr>
                <w:b/>
              </w:rPr>
            </w:pPr>
            <w:r w:rsidRPr="000C2908">
              <w:rPr>
                <w:b/>
              </w:rPr>
              <w:t>Namn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bottom"/>
          </w:tcPr>
          <w:p w14:paraId="65739111" w14:textId="77777777" w:rsidR="003C454C" w:rsidRPr="000C2908" w:rsidRDefault="003C454C" w:rsidP="008B11A1">
            <w:pPr>
              <w:rPr>
                <w:b/>
              </w:rPr>
            </w:pPr>
            <w:r w:rsidRPr="000C2908">
              <w:rPr>
                <w:b/>
              </w:rPr>
              <w:t>Typ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bottom"/>
          </w:tcPr>
          <w:p w14:paraId="1D912261" w14:textId="77777777" w:rsidR="003C454C" w:rsidRPr="000C2908" w:rsidRDefault="003C454C" w:rsidP="008B11A1">
            <w:pPr>
              <w:rPr>
                <w:b/>
              </w:rPr>
            </w:pPr>
            <w:r w:rsidRPr="000C2908">
              <w:rPr>
                <w:b/>
              </w:rPr>
              <w:t>Beskrivning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bottom"/>
          </w:tcPr>
          <w:p w14:paraId="63E0979C" w14:textId="77777777" w:rsidR="003C454C" w:rsidRPr="000C2908" w:rsidRDefault="003C454C" w:rsidP="008B11A1">
            <w:pPr>
              <w:jc w:val="center"/>
              <w:rPr>
                <w:b/>
              </w:rPr>
            </w:pPr>
            <w:r w:rsidRPr="000C2908">
              <w:rPr>
                <w:b/>
              </w:rPr>
              <w:t>Kardinalitet</w:t>
            </w:r>
          </w:p>
        </w:tc>
      </w:tr>
      <w:tr w:rsidR="003C454C" w:rsidRPr="000C2908" w14:paraId="4D4271F8" w14:textId="77777777" w:rsidTr="008B11A1">
        <w:tc>
          <w:tcPr>
            <w:tcW w:w="2235" w:type="dxa"/>
            <w:shd w:val="clear" w:color="auto" w:fill="F2F2F2" w:themeFill="background1" w:themeFillShade="F2"/>
          </w:tcPr>
          <w:p w14:paraId="4145F43F" w14:textId="77777777" w:rsidR="003C454C" w:rsidRPr="000C2908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0C2908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Begäran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33B7E79C" w14:textId="77777777" w:rsidR="003C454C" w:rsidRPr="000C2908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4111" w:type="dxa"/>
            <w:shd w:val="clear" w:color="auto" w:fill="F2F2F2" w:themeFill="background1" w:themeFillShade="F2"/>
          </w:tcPr>
          <w:p w14:paraId="313D1388" w14:textId="77777777" w:rsidR="003C454C" w:rsidRPr="000C2908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F23034E" w14:textId="77777777" w:rsidR="003C454C" w:rsidRPr="000C2908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</w:tr>
      <w:tr w:rsidR="003C454C" w:rsidRPr="000C2908" w14:paraId="2F15BE51" w14:textId="77777777" w:rsidTr="008B11A1">
        <w:tc>
          <w:tcPr>
            <w:tcW w:w="2235" w:type="dxa"/>
          </w:tcPr>
          <w:p w14:paraId="091B1E80" w14:textId="77777777" w:rsidR="003C454C" w:rsidRPr="00821548" w:rsidRDefault="00BD5904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careServiceId</w:t>
            </w:r>
            <w:proofErr w:type="spellEnd"/>
          </w:p>
          <w:p w14:paraId="706DBB16" w14:textId="77777777" w:rsidR="003C454C" w:rsidRPr="00821548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1842" w:type="dxa"/>
          </w:tcPr>
          <w:p w14:paraId="3CAF29BD" w14:textId="77777777" w:rsidR="003C454C" w:rsidRPr="00821548" w:rsidRDefault="0082746F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26E0FD1F" w14:textId="77777777" w:rsidR="003C454C" w:rsidRPr="00061242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66372C">
              <w:rPr>
                <w:rFonts w:ascii="Georgia" w:eastAsia="Times New Roman" w:hAnsi="Georgia" w:cs="Times New Roman"/>
                <w:spacing w:val="-1"/>
                <w:sz w:val="20"/>
              </w:rPr>
              <w:t>Vård- och omsorgstjänstens</w:t>
            </w:r>
            <w:r w:rsidRPr="00061242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 xml:space="preserve"> id</w:t>
            </w:r>
          </w:p>
          <w:p w14:paraId="205B505A" w14:textId="3F9D954F" w:rsidR="003C454C" w:rsidRDefault="004A5F49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Begränsar sökningen</w:t>
            </w:r>
            <w:r w:rsidR="00484186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så att endast poster med angivet id för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vård- och omsorgstjänst </w:t>
            </w:r>
            <w:r w:rsidR="00BF40D7">
              <w:rPr>
                <w:rFonts w:ascii="Georgia" w:eastAsia="Times New Roman" w:hAnsi="Georgia" w:cs="Times New Roman"/>
                <w:spacing w:val="-1"/>
                <w:sz w:val="20"/>
              </w:rPr>
              <w:t>returneras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6A26481C" w14:textId="77777777" w:rsidR="00BA2704" w:rsidRDefault="00BA2704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9A95BF2" w14:textId="77777777" w:rsidR="00BA2704" w:rsidRDefault="00BA2704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Om HSA-id används:</w:t>
            </w:r>
          </w:p>
          <w:p w14:paraId="513943D5" w14:textId="77777777" w:rsidR="00BA2704" w:rsidRDefault="009830DD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830DD">
              <w:rPr>
                <w:rFonts w:ascii="Georgia" w:eastAsia="Times New Roman" w:hAnsi="Georgia" w:cs="Times New Roman"/>
                <w:spacing w:val="-1"/>
                <w:sz w:val="20"/>
              </w:rPr>
              <w:t>careServiceId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  <w:r w:rsidR="00BA2704">
              <w:rPr>
                <w:rFonts w:ascii="Georgia" w:eastAsia="Times New Roman" w:hAnsi="Georgia" w:cs="Times New Roman"/>
                <w:spacing w:val="-1"/>
                <w:sz w:val="20"/>
              </w:rPr>
              <w:t>root</w:t>
            </w:r>
            <w:proofErr w:type="spellEnd"/>
            <w:r w:rsidR="00BA2704"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</w:t>
            </w:r>
            <w:proofErr w:type="gramStart"/>
            <w:r w:rsidR="00BA2704" w:rsidRPr="00BA2704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="00BA2704" w:rsidRPr="00BA2704">
              <w:rPr>
                <w:rFonts w:ascii="Georgia" w:eastAsia="Times New Roman" w:hAnsi="Georgia" w:cs="Times New Roman"/>
                <w:spacing w:val="-1"/>
                <w:sz w:val="20"/>
              </w:rPr>
              <w:t>.2.1.4.1</w:t>
            </w:r>
          </w:p>
          <w:p w14:paraId="1CEC11F5" w14:textId="77777777" w:rsidR="00BA2704" w:rsidRDefault="009830DD" w:rsidP="00776830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830DD">
              <w:rPr>
                <w:rFonts w:ascii="Georgia" w:eastAsia="Times New Roman" w:hAnsi="Georgia" w:cs="Times New Roman"/>
                <w:spacing w:val="-1"/>
                <w:sz w:val="20"/>
              </w:rPr>
              <w:t>careServiceId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  <w:r w:rsidR="00BA2704">
              <w:rPr>
                <w:rFonts w:ascii="Georgia" w:eastAsia="Times New Roman" w:hAnsi="Georgia" w:cs="Times New Roman"/>
                <w:spacing w:val="-1"/>
                <w:sz w:val="20"/>
              </w:rPr>
              <w:t>extension</w:t>
            </w:r>
            <w:proofErr w:type="spellEnd"/>
            <w:r w:rsidR="00776830"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  <w:r w:rsidR="00776830" w:rsidRPr="0066522B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&lt;</w:t>
            </w:r>
            <w:proofErr w:type="spellStart"/>
            <w:r w:rsidR="00776830" w:rsidRPr="0066522B">
              <w:rPr>
                <w:rFonts w:ascii="Georgia" w:eastAsia="Times New Roman" w:hAnsi="Georgia" w:cs="Times New Roman"/>
                <w:spacing w:val="-1"/>
                <w:sz w:val="20"/>
              </w:rPr>
              <w:t>hsa</w:t>
            </w:r>
            <w:proofErr w:type="spellEnd"/>
            <w:r w:rsidR="00776830" w:rsidRPr="0066522B">
              <w:rPr>
                <w:rFonts w:ascii="Georgia" w:eastAsia="Times New Roman" w:hAnsi="Georgia" w:cs="Times New Roman"/>
                <w:spacing w:val="-1"/>
                <w:sz w:val="20"/>
              </w:rPr>
              <w:t>-id&gt;</w:t>
            </w:r>
          </w:p>
          <w:p w14:paraId="277993BC" w14:textId="77777777" w:rsidR="00776830" w:rsidRDefault="00776830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7E2561D1" w14:textId="77777777" w:rsidR="00BA2704" w:rsidRDefault="00BA2704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Om </w:t>
            </w:r>
            <w:r w:rsidRPr="00BA2704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ej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HSA-id:</w:t>
            </w:r>
          </w:p>
          <w:p w14:paraId="7B269CE9" w14:textId="77777777" w:rsidR="00BA2704" w:rsidRPr="008B1A73" w:rsidRDefault="009830DD" w:rsidP="00BA270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careServiceId.</w:t>
            </w:r>
            <w:r w:rsidR="00BA2704"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root</w:t>
            </w:r>
            <w:proofErr w:type="spellEnd"/>
            <w:r w:rsidR="00BA2704"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: </w:t>
            </w:r>
            <w:r w:rsidR="0066522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&lt;</w:t>
            </w:r>
            <w:r w:rsidR="00BA2704"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UUID</w:t>
            </w:r>
            <w:r w:rsidR="0066522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&gt;</w:t>
            </w:r>
          </w:p>
          <w:p w14:paraId="135E9EF1" w14:textId="77777777" w:rsidR="00BA2704" w:rsidRPr="008B1A73" w:rsidRDefault="009830DD" w:rsidP="00BA270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careServiceId.</w:t>
            </w:r>
            <w:r w:rsidR="00BA2704"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extension</w:t>
            </w:r>
            <w:proofErr w:type="spellEnd"/>
            <w:r w:rsidR="00BA2704"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: </w:t>
            </w:r>
            <w:proofErr w:type="spellStart"/>
            <w:r w:rsidR="0066522B"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>Anges</w:t>
            </w:r>
            <w:proofErr w:type="spellEnd"/>
            <w:r w:rsidR="0066522B"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 xml:space="preserve"> </w:t>
            </w:r>
            <w:proofErr w:type="spellStart"/>
            <w:r w:rsidR="0066522B"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>ej</w:t>
            </w:r>
            <w:proofErr w:type="spellEnd"/>
          </w:p>
        </w:tc>
        <w:tc>
          <w:tcPr>
            <w:tcW w:w="1701" w:type="dxa"/>
          </w:tcPr>
          <w:p w14:paraId="3004469D" w14:textId="77777777" w:rsidR="003C454C" w:rsidRPr="00821548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821548"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3C454C" w:rsidRPr="000C2908" w14:paraId="4AF326DB" w14:textId="77777777" w:rsidTr="008B11A1">
        <w:tc>
          <w:tcPr>
            <w:tcW w:w="2235" w:type="dxa"/>
          </w:tcPr>
          <w:p w14:paraId="7032F5A0" w14:textId="77777777" w:rsidR="003C454C" w:rsidRDefault="00CD045B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typeOfC</w:t>
            </w:r>
            <w:r w:rsidR="00BD5904">
              <w:rPr>
                <w:rFonts w:ascii="Georgia" w:eastAsia="Times New Roman" w:hAnsi="Georgia" w:cs="Times New Roman"/>
                <w:spacing w:val="-1"/>
                <w:sz w:val="20"/>
              </w:rPr>
              <w:t>areServic</w:t>
            </w:r>
            <w:r w:rsidR="005D7AFC">
              <w:rPr>
                <w:rFonts w:ascii="Georgia" w:eastAsia="Times New Roman" w:hAnsi="Georgia" w:cs="Times New Roman"/>
                <w:spacing w:val="-1"/>
                <w:sz w:val="20"/>
              </w:rPr>
              <w:t>e</w:t>
            </w:r>
            <w:proofErr w:type="spellEnd"/>
            <w:r w:rsidR="00220A03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6E05F0E9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2A4C64"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74F80929" w14:textId="77777777" w:rsidR="003C454C" w:rsidRPr="00CF1BC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  <w:szCs w:val="20"/>
              </w:rPr>
            </w:pPr>
            <w:r w:rsidRPr="00CF1BCC">
              <w:rPr>
                <w:rFonts w:ascii="Georgia" w:eastAsia="Times New Roman" w:hAnsi="Georgia" w:cs="Times New Roman"/>
                <w:b/>
                <w:spacing w:val="-1"/>
                <w:sz w:val="20"/>
                <w:szCs w:val="20"/>
              </w:rPr>
              <w:t>Typ av vård- och omsorgstjänst</w:t>
            </w:r>
          </w:p>
          <w:p w14:paraId="67DAF968" w14:textId="75FF530F" w:rsidR="00CF1BCC" w:rsidRPr="00CF1BCC" w:rsidRDefault="009658F2" w:rsidP="00CF1BCC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  <w:r>
              <w:rPr>
                <w:rFonts w:ascii="Georgia" w:hAnsi="Georgia"/>
                <w:spacing w:val="-1"/>
                <w:sz w:val="20"/>
                <w:szCs w:val="20"/>
              </w:rPr>
              <w:t>Begränsar</w:t>
            </w:r>
            <w:r w:rsidR="00C82508">
              <w:rPr>
                <w:rFonts w:ascii="Georgia" w:hAnsi="Georgia"/>
                <w:spacing w:val="-1"/>
                <w:sz w:val="20"/>
                <w:szCs w:val="20"/>
              </w:rPr>
              <w:t xml:space="preserve"> sökningen</w:t>
            </w:r>
            <w:r w:rsidR="00CF1BCC" w:rsidRPr="00CF1BCC">
              <w:rPr>
                <w:rFonts w:ascii="Georgia" w:hAnsi="Georgia"/>
                <w:spacing w:val="-1"/>
                <w:sz w:val="20"/>
                <w:szCs w:val="20"/>
              </w:rPr>
              <w:t xml:space="preserve"> så att endast poster med angiven typ av vård- och omsorgstjänst returneras. </w:t>
            </w:r>
          </w:p>
          <w:p w14:paraId="569EFD7F" w14:textId="77777777" w:rsidR="00CF1BCC" w:rsidRPr="00CF1BCC" w:rsidRDefault="00CF1BCC" w:rsidP="00CF1BCC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</w:p>
          <w:p w14:paraId="2C6FCE80" w14:textId="77777777" w:rsidR="00CF1BCC" w:rsidRPr="00ED32E8" w:rsidRDefault="00CF1BCC" w:rsidP="00CF1BCC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  <w:r w:rsidRPr="00ED32E8">
              <w:rPr>
                <w:rFonts w:ascii="Georgia" w:hAnsi="Georgia"/>
                <w:spacing w:val="-1"/>
                <w:sz w:val="20"/>
                <w:szCs w:val="20"/>
              </w:rPr>
              <w:t>Exempel:</w:t>
            </w:r>
          </w:p>
          <w:p w14:paraId="5851C46A" w14:textId="279FA29F" w:rsidR="00CF1BCC" w:rsidRPr="00ED32E8" w:rsidRDefault="00E5504D" w:rsidP="00CF1BCC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  <w:r w:rsidRPr="00ED32E8">
              <w:rPr>
                <w:rFonts w:ascii="Georgia" w:hAnsi="Georgia"/>
                <w:spacing w:val="-1"/>
                <w:sz w:val="20"/>
                <w:szCs w:val="20"/>
              </w:rPr>
              <w:t>Allergologisk konsultation</w:t>
            </w:r>
          </w:p>
          <w:p w14:paraId="53E8EE06" w14:textId="322E661C" w:rsidR="00CF1BCC" w:rsidRPr="00ED32E8" w:rsidRDefault="001A7F24" w:rsidP="00CF1BCC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  <w:r w:rsidRPr="00ED32E8">
              <w:rPr>
                <w:rFonts w:ascii="Georgia" w:hAnsi="Georgia"/>
                <w:sz w:val="20"/>
                <w:szCs w:val="20"/>
              </w:rPr>
              <w:t>Kognitiv beteendeterapi via internet</w:t>
            </w:r>
          </w:p>
          <w:p w14:paraId="2A003C04" w14:textId="77777777" w:rsidR="00CF1BCC" w:rsidRPr="00CF1BCC" w:rsidRDefault="00CF1BCC" w:rsidP="00CF1BCC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</w:p>
          <w:p w14:paraId="660B2524" w14:textId="2103D74F" w:rsidR="00CF1BCC" w:rsidRPr="00CF1BCC" w:rsidRDefault="00CF1BCC" w:rsidP="00CF1BCC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 xml:space="preserve">Då </w:t>
            </w:r>
            <w:proofErr w:type="spellStart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Snomed</w:t>
            </w:r>
            <w:proofErr w:type="spellEnd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 xml:space="preserve"> CT används:</w:t>
            </w:r>
          </w:p>
          <w:p w14:paraId="549CBF0D" w14:textId="1725D25C" w:rsidR="00CF1BCC" w:rsidRPr="00CF1BCC" w:rsidRDefault="00CF1BCC" w:rsidP="00CF1BCC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  <w:proofErr w:type="spellStart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typeOfCareService.codesystem</w:t>
            </w:r>
            <w:proofErr w:type="spellEnd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 xml:space="preserve">: </w:t>
            </w:r>
            <w:proofErr w:type="gramStart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1.2.752.116</w:t>
            </w:r>
            <w:proofErr w:type="gramEnd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.2.1.1</w:t>
            </w:r>
          </w:p>
          <w:p w14:paraId="3F442134" w14:textId="71F3534B" w:rsidR="00036C10" w:rsidRDefault="00CF1BCC" w:rsidP="00036C10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  <w:r w:rsidRPr="00CF1BCC">
              <w:rPr>
                <w:rFonts w:ascii="Georgia" w:hAnsi="Georgia"/>
                <w:spacing w:val="-1"/>
                <w:sz w:val="20"/>
                <w:szCs w:val="20"/>
              </w:rPr>
              <w:lastRenderedPageBreak/>
              <w:t xml:space="preserve">I första hand ska koder från det nationella utbudkodsurvalet användas men </w:t>
            </w:r>
            <w:proofErr w:type="spellStart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Snomed</w:t>
            </w:r>
            <w:proofErr w:type="spellEnd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 xml:space="preserve"> CT</w:t>
            </w:r>
            <w:r w:rsidR="00DF3308">
              <w:rPr>
                <w:rFonts w:ascii="Georgia" w:hAnsi="Georgia"/>
                <w:spacing w:val="-1"/>
                <w:sz w:val="20"/>
                <w:szCs w:val="20"/>
              </w:rPr>
              <w:t>-</w:t>
            </w:r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koder från lokalt urval kan förekomma.</w:t>
            </w:r>
          </w:p>
          <w:p w14:paraId="1945DB55" w14:textId="77777777" w:rsidR="00036C10" w:rsidRDefault="00036C10" w:rsidP="00036C10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</w:p>
          <w:p w14:paraId="5B04AC8B" w14:textId="77777777" w:rsidR="00036C10" w:rsidRDefault="00CF1BCC" w:rsidP="00036C10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szCs w:val="20"/>
              </w:rPr>
            </w:pPr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Då verksamhetskod används:</w:t>
            </w:r>
            <w:r w:rsidR="00036C10">
              <w:rPr>
                <w:rFonts w:ascii="Georgia" w:hAnsi="Georgia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typeOfCareService.codesystem</w:t>
            </w:r>
            <w:proofErr w:type="spellEnd"/>
            <w:r w:rsidRPr="00CF1BCC">
              <w:rPr>
                <w:rFonts w:ascii="Georgia" w:hAnsi="Georgia"/>
                <w:spacing w:val="-1"/>
                <w:sz w:val="20"/>
                <w:szCs w:val="20"/>
              </w:rPr>
              <w:t>:</w:t>
            </w:r>
            <w:r w:rsidR="00036C10">
              <w:rPr>
                <w:rFonts w:ascii="Georgia" w:hAnsi="Georgia"/>
                <w:spacing w:val="-1"/>
                <w:sz w:val="20"/>
                <w:szCs w:val="20"/>
              </w:rPr>
              <w:t xml:space="preserve"> </w:t>
            </w:r>
            <w:proofErr w:type="gramStart"/>
            <w:r w:rsidRPr="00CF1BCC">
              <w:rPr>
                <w:rFonts w:ascii="Georgia" w:hAnsi="Georgia"/>
                <w:sz w:val="20"/>
                <w:szCs w:val="20"/>
              </w:rPr>
              <w:t>1.2.752.129</w:t>
            </w:r>
            <w:proofErr w:type="gramEnd"/>
            <w:r w:rsidRPr="00CF1BCC">
              <w:rPr>
                <w:rFonts w:ascii="Georgia" w:hAnsi="Georgia"/>
                <w:sz w:val="20"/>
                <w:szCs w:val="20"/>
              </w:rPr>
              <w:t>.2.2.1.3</w:t>
            </w:r>
          </w:p>
          <w:p w14:paraId="7A12BE2C" w14:textId="66E1B4F4" w:rsidR="00AC5FF0" w:rsidRPr="00C82508" w:rsidRDefault="00036C10" w:rsidP="00C82508">
            <w:pPr>
              <w:pStyle w:val="TableParagraph"/>
              <w:spacing w:line="226" w:lineRule="exact"/>
              <w:ind w:left="102"/>
              <w:rPr>
                <w:rFonts w:ascii="Georgia" w:hAnsi="Georgia"/>
                <w:spacing w:val="-1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br/>
            </w:r>
            <w:r w:rsidR="00CF1BCC" w:rsidRPr="00CF1BCC">
              <w:rPr>
                <w:rFonts w:ascii="Georgia" w:hAnsi="Georgia"/>
                <w:sz w:val="20"/>
                <w:szCs w:val="20"/>
              </w:rPr>
              <w:t>Kod väljs från HSA verksamhetskodverk.</w:t>
            </w:r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r w:rsidR="00CF1BCC" w:rsidRPr="00CF1BCC">
              <w:rPr>
                <w:rFonts w:ascii="Georgia" w:hAnsi="Georgia"/>
                <w:sz w:val="20"/>
                <w:szCs w:val="20"/>
              </w:rPr>
              <w:t>Då en verksamhetskod används ska</w:t>
            </w:r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r w:rsidR="00CF1BCC" w:rsidRPr="00CF1BCC">
              <w:rPr>
                <w:rFonts w:ascii="Georgia" w:hAnsi="Georgia"/>
                <w:sz w:val="20"/>
                <w:szCs w:val="20"/>
              </w:rPr>
              <w:t>konsumenten logiskt lägga till prefixet</w:t>
            </w:r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r w:rsidR="00CF1BCC" w:rsidRPr="00CF1BCC">
              <w:rPr>
                <w:rFonts w:ascii="Georgia" w:hAnsi="Georgia"/>
                <w:sz w:val="20"/>
                <w:szCs w:val="20"/>
              </w:rPr>
              <w:t>”Vårdtjänster inom verksamhetsområdet</w:t>
            </w:r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r w:rsidR="00CF1BCC" w:rsidRPr="00CF1BCC">
              <w:rPr>
                <w:rFonts w:ascii="Georgia" w:hAnsi="Georgia"/>
                <w:sz w:val="20"/>
                <w:szCs w:val="20"/>
              </w:rPr>
              <w:t>…” till klartexten för verksamhetskoden.</w:t>
            </w:r>
          </w:p>
        </w:tc>
        <w:tc>
          <w:tcPr>
            <w:tcW w:w="1701" w:type="dxa"/>
          </w:tcPr>
          <w:p w14:paraId="3C169F89" w14:textId="77777777" w:rsidR="003C454C" w:rsidRPr="00821548" w:rsidRDefault="0001702E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3C454C" w:rsidRPr="000C2908" w14:paraId="20B511F4" w14:textId="77777777" w:rsidTr="008B11A1">
        <w:tc>
          <w:tcPr>
            <w:tcW w:w="2235" w:type="dxa"/>
          </w:tcPr>
          <w:p w14:paraId="6D268276" w14:textId="77777777" w:rsidR="003C454C" w:rsidRPr="002A4C64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EA77A7">
              <w:rPr>
                <w:rFonts w:ascii="Georgia" w:eastAsia="Times New Roman" w:hAnsi="Georgia" w:cs="Times New Roman"/>
                <w:spacing w:val="-1"/>
                <w:sz w:val="20"/>
              </w:rPr>
              <w:t>typeOfPlace</w:t>
            </w:r>
            <w:proofErr w:type="spellEnd"/>
          </w:p>
        </w:tc>
        <w:tc>
          <w:tcPr>
            <w:tcW w:w="1842" w:type="dxa"/>
          </w:tcPr>
          <w:p w14:paraId="7967E013" w14:textId="77777777" w:rsidR="003C454C" w:rsidRPr="002A4C64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C8719D">
              <w:rPr>
                <w:rFonts w:ascii="Georgia" w:eastAsia="Times New Roman" w:hAnsi="Georgia" w:cs="Times New Roman"/>
                <w:spacing w:val="-1"/>
                <w:sz w:val="20"/>
              </w:rPr>
              <w:t>TypeOfPlaceType</w:t>
            </w:r>
            <w:proofErr w:type="spellEnd"/>
          </w:p>
        </w:tc>
        <w:tc>
          <w:tcPr>
            <w:tcW w:w="4111" w:type="dxa"/>
          </w:tcPr>
          <w:p w14:paraId="210C38CF" w14:textId="77777777" w:rsidR="003C454C" w:rsidRPr="00837059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837059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Typ av plats</w:t>
            </w:r>
          </w:p>
          <w:p w14:paraId="6CEC1312" w14:textId="1208E716" w:rsidR="003C454C" w:rsidRDefault="004548D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angiven typ av plats 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som vård-och omsorgstjänsten </w:t>
            </w:r>
            <w:r w:rsidR="001B4B61">
              <w:rPr>
                <w:rFonts w:ascii="Georgia" w:eastAsia="Times New Roman" w:hAnsi="Georgia" w:cs="Times New Roman"/>
                <w:spacing w:val="-1"/>
                <w:sz w:val="20"/>
              </w:rPr>
              <w:t xml:space="preserve">erbjuds 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på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returneras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37A48A62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3E5D9A5B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En av följande:</w:t>
            </w:r>
          </w:p>
          <w:p w14:paraId="27F77D36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PHYSICAL – endast fysisk plats</w:t>
            </w:r>
          </w:p>
          <w:p w14:paraId="5C8B4686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VIRTUAL – endast virtuell plats </w:t>
            </w:r>
          </w:p>
          <w:p w14:paraId="661D6E93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ALL</w:t>
            </w:r>
            <w:r w:rsidR="00B27881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- både fysisk och virtuell plats</w:t>
            </w:r>
          </w:p>
        </w:tc>
        <w:tc>
          <w:tcPr>
            <w:tcW w:w="1701" w:type="dxa"/>
          </w:tcPr>
          <w:p w14:paraId="1227ECD3" w14:textId="77777777" w:rsidR="003C454C" w:rsidRPr="00821548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3C454C" w:rsidRPr="000C2908" w14:paraId="7515C7C2" w14:textId="77777777" w:rsidTr="008B11A1">
        <w:tc>
          <w:tcPr>
            <w:tcW w:w="2235" w:type="dxa"/>
          </w:tcPr>
          <w:p w14:paraId="5D7E7310" w14:textId="77777777" w:rsidR="003C454C" w:rsidRPr="00EA77A7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typeOfBusiness</w:t>
            </w:r>
            <w:proofErr w:type="spellEnd"/>
            <w:r w:rsidR="00220A03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57111A35" w14:textId="77777777" w:rsidR="003C454C" w:rsidRPr="00C8719D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B3160B"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46274496" w14:textId="77777777" w:rsidR="003C454C" w:rsidRPr="00837059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837059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Typ av verksamhet</w:t>
            </w:r>
          </w:p>
          <w:p w14:paraId="6B7F0675" w14:textId="77777777" w:rsidR="003C454C" w:rsidRDefault="004548D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Filtrerar sökresultatet så att endast poster med angiven typ av verksamhet returneras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032799CA" w14:textId="77777777" w:rsidR="0085786C" w:rsidRDefault="0085786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72428C70" w14:textId="29353EF5" w:rsidR="00E43146" w:rsidRDefault="00E43146" w:rsidP="00E43146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HSA verksamhetskod</w:t>
            </w:r>
          </w:p>
          <w:p w14:paraId="7E129F1E" w14:textId="77777777" w:rsidR="00E43146" w:rsidRDefault="00E43146" w:rsidP="00E43146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typeOfBusiness.codeSystem</w:t>
            </w:r>
            <w:proofErr w:type="spellEnd"/>
            <w:r>
              <w:rPr>
                <w:rFonts w:ascii="Georgia" w:hAnsi="Georgia"/>
                <w:sz w:val="20"/>
              </w:rPr>
              <w:t>:</w:t>
            </w:r>
          </w:p>
          <w:p w14:paraId="2143816C" w14:textId="2B6F3A9C" w:rsidR="0085786C" w:rsidRDefault="00E43146" w:rsidP="00E43146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 w:rsidRPr="008A41D9">
              <w:rPr>
                <w:rFonts w:ascii="Georgia" w:hAnsi="Georgia"/>
                <w:sz w:val="20"/>
              </w:rPr>
              <w:t>1.2.752.129</w:t>
            </w:r>
            <w:proofErr w:type="gramEnd"/>
            <w:r w:rsidRPr="008A41D9">
              <w:rPr>
                <w:rFonts w:ascii="Georgia" w:hAnsi="Georgia"/>
                <w:sz w:val="20"/>
              </w:rPr>
              <w:t>.2.2.1.3</w:t>
            </w:r>
          </w:p>
        </w:tc>
        <w:tc>
          <w:tcPr>
            <w:tcW w:w="1701" w:type="dxa"/>
          </w:tcPr>
          <w:p w14:paraId="35C8D811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861A1F" w:rsidRPr="000C2908" w14:paraId="41061FB3" w14:textId="77777777" w:rsidTr="008B11A1">
        <w:tc>
          <w:tcPr>
            <w:tcW w:w="2235" w:type="dxa"/>
          </w:tcPr>
          <w:p w14:paraId="5F9D5788" w14:textId="77777777" w:rsidR="00861A1F" w:rsidRDefault="00861A1F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providingOrganization</w:t>
            </w:r>
            <w:proofErr w:type="spellEnd"/>
          </w:p>
        </w:tc>
        <w:tc>
          <w:tcPr>
            <w:tcW w:w="1842" w:type="dxa"/>
          </w:tcPr>
          <w:p w14:paraId="3233F890" w14:textId="7ABCF678" w:rsidR="00861A1F" w:rsidRPr="00B3160B" w:rsidRDefault="00E926C3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searchProvidingOrganizationType</w:t>
            </w:r>
            <w:proofErr w:type="spellEnd"/>
          </w:p>
        </w:tc>
        <w:tc>
          <w:tcPr>
            <w:tcW w:w="4111" w:type="dxa"/>
          </w:tcPr>
          <w:p w14:paraId="0ED38555" w14:textId="7A95F3FB" w:rsidR="00861A1F" w:rsidRPr="00837059" w:rsidRDefault="00DA0CC1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Katalog</w:t>
            </w:r>
            <w:r w:rsidR="00861A1F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ansvarig organisation</w:t>
            </w:r>
          </w:p>
        </w:tc>
        <w:tc>
          <w:tcPr>
            <w:tcW w:w="1701" w:type="dxa"/>
          </w:tcPr>
          <w:p w14:paraId="63AEB943" w14:textId="77777777" w:rsidR="00861A1F" w:rsidRDefault="00861A1F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2A19BD" w:rsidRPr="000C2908" w14:paraId="7B0DB4DA" w14:textId="77777777" w:rsidTr="006F7A8A">
        <w:tc>
          <w:tcPr>
            <w:tcW w:w="2235" w:type="dxa"/>
          </w:tcPr>
          <w:p w14:paraId="22FAE022" w14:textId="77777777" w:rsidR="002A19BD" w:rsidRPr="00EA77A7" w:rsidRDefault="00861A1F" w:rsidP="006F7A8A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="002A19BD">
              <w:rPr>
                <w:rFonts w:ascii="Georgia" w:eastAsia="Times New Roman" w:hAnsi="Georgia" w:cs="Times New Roman"/>
                <w:spacing w:val="-1"/>
                <w:sz w:val="20"/>
              </w:rPr>
              <w:t>providingOrganizationId</w:t>
            </w:r>
            <w:proofErr w:type="spellEnd"/>
          </w:p>
        </w:tc>
        <w:tc>
          <w:tcPr>
            <w:tcW w:w="1842" w:type="dxa"/>
          </w:tcPr>
          <w:p w14:paraId="0D75447B" w14:textId="77777777" w:rsidR="002A19BD" w:rsidRPr="00EA77A7" w:rsidRDefault="002A19BD" w:rsidP="006F7A8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66D0EB23" w14:textId="65BDDED7" w:rsidR="002A19BD" w:rsidRDefault="002A19BD" w:rsidP="006F7A8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 xml:space="preserve">Id på </w:t>
            </w:r>
            <w:r w:rsidR="001007C9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katalog</w:t>
            </w: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ansvarig organisation</w:t>
            </w:r>
          </w:p>
          <w:p w14:paraId="77D9905A" w14:textId="401AC548" w:rsidR="002A19BD" w:rsidRDefault="002A19BD" w:rsidP="006F7A8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angivet id för </w:t>
            </w:r>
            <w:r w:rsidR="00E41D9C">
              <w:rPr>
                <w:rFonts w:ascii="Georgia" w:eastAsia="Times New Roman" w:hAnsi="Georgia" w:cs="Times New Roman"/>
                <w:spacing w:val="-1"/>
                <w:sz w:val="20"/>
              </w:rPr>
              <w:t>katalog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ansvarig organisation returneras.</w:t>
            </w:r>
          </w:p>
          <w:p w14:paraId="7083C973" w14:textId="77777777" w:rsidR="009830DD" w:rsidRDefault="009830DD" w:rsidP="006F7A8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6F1C5566" w14:textId="77777777" w:rsidR="00FF22DE" w:rsidRPr="00FF22DE" w:rsidRDefault="00FF22DE" w:rsidP="00FF22DE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FF22DE">
              <w:rPr>
                <w:rFonts w:ascii="Georgia" w:hAnsi="Georgia"/>
                <w:sz w:val="20"/>
              </w:rPr>
              <w:t>För Region, Kommun, Aktiebolag, Handelsbolag anges organisationsnummer (</w:t>
            </w:r>
            <w:proofErr w:type="spellStart"/>
            <w:proofErr w:type="gramStart"/>
            <w:r w:rsidRPr="00FF22DE">
              <w:rPr>
                <w:rFonts w:ascii="Georgia" w:hAnsi="Georgia"/>
                <w:sz w:val="20"/>
              </w:rPr>
              <w:t>id.root</w:t>
            </w:r>
            <w:proofErr w:type="spellEnd"/>
            <w:proofErr w:type="gramEnd"/>
            <w:r w:rsidRPr="00FF22DE">
              <w:rPr>
                <w:rFonts w:ascii="Georgia" w:hAnsi="Georgia"/>
                <w:sz w:val="20"/>
              </w:rPr>
              <w:t>: 1.3.7)</w:t>
            </w:r>
          </w:p>
          <w:p w14:paraId="2D051DE5" w14:textId="77777777" w:rsidR="00FF22DE" w:rsidRPr="00FF22DE" w:rsidRDefault="00FF22DE" w:rsidP="00FF22DE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25CB315" w14:textId="3858AD23" w:rsidR="009830DD" w:rsidRPr="00FF22DE" w:rsidRDefault="00FF22DE" w:rsidP="00FF22DE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FF22DE">
              <w:rPr>
                <w:rFonts w:ascii="Georgia" w:hAnsi="Georgia"/>
                <w:sz w:val="20"/>
              </w:rPr>
              <w:t xml:space="preserve">För Enskild firma anges personnummer </w:t>
            </w:r>
            <w:r w:rsidRPr="00FF22DE">
              <w:rPr>
                <w:rFonts w:ascii="Georgia" w:hAnsi="Georgia"/>
                <w:sz w:val="20"/>
              </w:rPr>
              <w:lastRenderedPageBreak/>
              <w:t>(</w:t>
            </w:r>
            <w:proofErr w:type="spellStart"/>
            <w:proofErr w:type="gramStart"/>
            <w:r w:rsidRPr="00FF22DE">
              <w:rPr>
                <w:rFonts w:ascii="Georgia" w:hAnsi="Georgia"/>
                <w:sz w:val="20"/>
              </w:rPr>
              <w:t>id.root</w:t>
            </w:r>
            <w:proofErr w:type="spellEnd"/>
            <w:proofErr w:type="gramEnd"/>
            <w:r w:rsidRPr="00FF22DE">
              <w:rPr>
                <w:rFonts w:ascii="Georgia" w:hAnsi="Georgia"/>
                <w:sz w:val="20"/>
              </w:rPr>
              <w:t>: 1.2.752.129.2.1.3.1)</w:t>
            </w:r>
          </w:p>
        </w:tc>
        <w:tc>
          <w:tcPr>
            <w:tcW w:w="1701" w:type="dxa"/>
          </w:tcPr>
          <w:p w14:paraId="494F1CB9" w14:textId="77777777" w:rsidR="002A19BD" w:rsidRDefault="002A19BD" w:rsidP="006F7A8A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EB51CA" w:rsidRPr="000C2908" w14:paraId="0AFB098C" w14:textId="77777777" w:rsidTr="006F7A8A">
        <w:tc>
          <w:tcPr>
            <w:tcW w:w="2235" w:type="dxa"/>
          </w:tcPr>
          <w:p w14:paraId="57E0129E" w14:textId="77777777" w:rsidR="00EB51CA" w:rsidRDefault="00861A1F" w:rsidP="006F7A8A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 w:rsidR="00951A81">
              <w:rPr>
                <w:rFonts w:ascii="Georgia" w:eastAsia="Times New Roman" w:hAnsi="Georgia" w:cs="Times New Roman"/>
                <w:spacing w:val="-1"/>
                <w:sz w:val="20"/>
              </w:rPr>
              <w:t>management</w:t>
            </w:r>
          </w:p>
        </w:tc>
        <w:tc>
          <w:tcPr>
            <w:tcW w:w="1842" w:type="dxa"/>
          </w:tcPr>
          <w:p w14:paraId="4A372851" w14:textId="77777777" w:rsidR="00EB51CA" w:rsidRDefault="00EB51CA" w:rsidP="006F7A8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41127B00" w14:textId="77777777" w:rsidR="00EB51CA" w:rsidRPr="00CB10AA" w:rsidRDefault="00951A81" w:rsidP="00EB51CA">
            <w:pPr>
              <w:pStyle w:val="TableParagraph"/>
              <w:spacing w:line="226" w:lineRule="exact"/>
              <w:ind w:left="102"/>
              <w:rPr>
                <w:rFonts w:ascii="Georgia" w:hAnsi="Georgia"/>
                <w:color w:val="000000" w:themeColor="text1"/>
                <w:sz w:val="20"/>
              </w:rPr>
            </w:pPr>
            <w:r w:rsidRPr="00CB10AA">
              <w:rPr>
                <w:rFonts w:ascii="Georgia" w:hAnsi="Georgia"/>
                <w:b/>
                <w:color w:val="000000" w:themeColor="text1"/>
                <w:sz w:val="20"/>
              </w:rPr>
              <w:t>Ägarform</w:t>
            </w:r>
          </w:p>
          <w:p w14:paraId="7D058517" w14:textId="5E0F3990" w:rsidR="00EB51CA" w:rsidRDefault="00EB51CA" w:rsidP="00EB51C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angiven </w:t>
            </w:r>
            <w:r w:rsidR="00951A81">
              <w:rPr>
                <w:rFonts w:ascii="Georgia" w:eastAsia="Times New Roman" w:hAnsi="Georgia" w:cs="Times New Roman"/>
                <w:spacing w:val="-1"/>
                <w:sz w:val="20"/>
              </w:rPr>
              <w:t>ägarform för den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="00CC0034">
              <w:rPr>
                <w:rFonts w:ascii="Georgia" w:eastAsia="Times New Roman" w:hAnsi="Georgia" w:cs="Times New Roman"/>
                <w:spacing w:val="-1"/>
                <w:sz w:val="20"/>
              </w:rPr>
              <w:t>katalog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ansvarig</w:t>
            </w:r>
            <w:r w:rsidR="00951A81">
              <w:rPr>
                <w:rFonts w:ascii="Georgia" w:eastAsia="Times New Roman" w:hAnsi="Georgia" w:cs="Times New Roman"/>
                <w:spacing w:val="-1"/>
                <w:sz w:val="20"/>
              </w:rPr>
              <w:t>a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organisation</w:t>
            </w:r>
            <w:r w:rsidR="00951A81">
              <w:rPr>
                <w:rFonts w:ascii="Georgia" w:eastAsia="Times New Roman" w:hAnsi="Georgia" w:cs="Times New Roman"/>
                <w:spacing w:val="-1"/>
                <w:sz w:val="20"/>
              </w:rPr>
              <w:t>en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returneras.</w:t>
            </w:r>
          </w:p>
          <w:p w14:paraId="57CFB83E" w14:textId="77777777" w:rsidR="00EB51CA" w:rsidRDefault="00EB51CA" w:rsidP="00EB51C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15814D7" w14:textId="77777777" w:rsidR="0022423F" w:rsidRPr="0022423F" w:rsidRDefault="0022423F" w:rsidP="0022423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22423F">
              <w:rPr>
                <w:rFonts w:ascii="Georgia" w:eastAsia="Times New Roman" w:hAnsi="Georgia" w:cs="Times New Roman"/>
                <w:spacing w:val="-1"/>
                <w:sz w:val="20"/>
              </w:rPr>
              <w:t xml:space="preserve">Anges med kod från kodverket HSA ägarform (OID </w:t>
            </w:r>
            <w:proofErr w:type="gramStart"/>
            <w:r w:rsidRPr="0022423F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Pr="0022423F">
              <w:rPr>
                <w:rFonts w:ascii="Georgia" w:eastAsia="Times New Roman" w:hAnsi="Georgia" w:cs="Times New Roman"/>
                <w:spacing w:val="-1"/>
                <w:sz w:val="20"/>
              </w:rPr>
              <w:t xml:space="preserve">.2.2.1.14) [R14]. </w:t>
            </w:r>
          </w:p>
          <w:p w14:paraId="4B243979" w14:textId="77777777" w:rsidR="0022423F" w:rsidRPr="0022423F" w:rsidRDefault="0022423F" w:rsidP="0022423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D6D34B8" w14:textId="47BDA7BB" w:rsidR="00EB51CA" w:rsidRPr="002921D6" w:rsidRDefault="0022423F" w:rsidP="0022423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22423F">
              <w:rPr>
                <w:rFonts w:ascii="Georgia" w:eastAsia="Times New Roman" w:hAnsi="Georgia" w:cs="Times New Roman"/>
                <w:spacing w:val="-1"/>
                <w:sz w:val="20"/>
              </w:rPr>
              <w:t>Observera att kodverk kan komma att kompletteras över tid vilket medför att nyttjare av tjänstekontraktet behöver vara förberedda på att nya koder kan tillkomma utan att versionen på tjänstekontraktet uppdateras.</w:t>
            </w:r>
          </w:p>
        </w:tc>
        <w:tc>
          <w:tcPr>
            <w:tcW w:w="1701" w:type="dxa"/>
          </w:tcPr>
          <w:p w14:paraId="518C35DC" w14:textId="0399B18E" w:rsidR="00EB51CA" w:rsidRDefault="00EB51CA" w:rsidP="006F7A8A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</w:t>
            </w:r>
            <w:r w:rsidR="00B27E14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</w:tr>
      <w:tr w:rsidR="002A19BD" w:rsidRPr="000C2908" w14:paraId="474DAEBB" w14:textId="77777777" w:rsidTr="006F7A8A">
        <w:tc>
          <w:tcPr>
            <w:tcW w:w="2235" w:type="dxa"/>
          </w:tcPr>
          <w:p w14:paraId="5BAA046B" w14:textId="77777777" w:rsidR="002A19BD" w:rsidRPr="00EA77A7" w:rsidRDefault="00861A1F" w:rsidP="006F7A8A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="002A19BD">
              <w:rPr>
                <w:rFonts w:ascii="Georgia" w:eastAsia="Times New Roman" w:hAnsi="Georgia" w:cs="Times New Roman"/>
                <w:spacing w:val="-1"/>
                <w:sz w:val="20"/>
              </w:rPr>
              <w:t>publicProvider</w:t>
            </w:r>
            <w:proofErr w:type="spellEnd"/>
          </w:p>
        </w:tc>
        <w:tc>
          <w:tcPr>
            <w:tcW w:w="1842" w:type="dxa"/>
          </w:tcPr>
          <w:p w14:paraId="24785E6E" w14:textId="77777777" w:rsidR="002A19BD" w:rsidRDefault="002A19BD" w:rsidP="006F7A8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Boolean</w:t>
            </w:r>
            <w:proofErr w:type="spellEnd"/>
          </w:p>
        </w:tc>
        <w:tc>
          <w:tcPr>
            <w:tcW w:w="4111" w:type="dxa"/>
          </w:tcPr>
          <w:p w14:paraId="38CB6878" w14:textId="77777777" w:rsidR="002A19BD" w:rsidRPr="00837059" w:rsidRDefault="002A19BD" w:rsidP="006F7A8A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Offentlig huvudman</w:t>
            </w:r>
          </w:p>
          <w:p w14:paraId="6E739A82" w14:textId="77777777" w:rsidR="002A19BD" w:rsidRDefault="002A19BD" w:rsidP="00FD60E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Filtrerar sökresultatet så att endast poster </w:t>
            </w:r>
            <w:r w:rsidR="00FD60E3">
              <w:rPr>
                <w:rFonts w:ascii="Georgia" w:hAnsi="Georgia"/>
                <w:sz w:val="20"/>
              </w:rPr>
              <w:t>där vård- och omsorgstjänst som erbjuds av</w:t>
            </w:r>
            <w:r>
              <w:rPr>
                <w:rFonts w:ascii="Georgia" w:hAnsi="Georgia"/>
                <w:sz w:val="20"/>
              </w:rPr>
              <w:t xml:space="preserve"> </w:t>
            </w:r>
            <w:r w:rsidR="009830DD">
              <w:rPr>
                <w:rFonts w:ascii="Georgia" w:hAnsi="Georgia"/>
                <w:sz w:val="20"/>
              </w:rPr>
              <w:t xml:space="preserve">en </w:t>
            </w:r>
            <w:r>
              <w:rPr>
                <w:rFonts w:ascii="Georgia" w:hAnsi="Georgia"/>
                <w:sz w:val="20"/>
              </w:rPr>
              <w:t>offentlig huvudman returneras</w:t>
            </w:r>
            <w:r w:rsidR="00FD60E3">
              <w:rPr>
                <w:rFonts w:ascii="Georgia" w:hAnsi="Georgia"/>
                <w:sz w:val="20"/>
              </w:rPr>
              <w:t xml:space="preserve"> o</w:t>
            </w:r>
            <w:r>
              <w:rPr>
                <w:rFonts w:ascii="Georgia" w:hAnsi="Georgia"/>
                <w:sz w:val="20"/>
              </w:rPr>
              <w:t xml:space="preserve">m fältet sätts till </w:t>
            </w:r>
            <w:proofErr w:type="spellStart"/>
            <w:r>
              <w:rPr>
                <w:rFonts w:ascii="Georgia" w:hAnsi="Georgia"/>
                <w:sz w:val="20"/>
              </w:rPr>
              <w:t>true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. </w:t>
            </w:r>
          </w:p>
          <w:p w14:paraId="63FB620A" w14:textId="77777777" w:rsidR="00FD60E3" w:rsidRDefault="00FD60E3" w:rsidP="00FD60E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Om fältet ej anges returneras vård- och omsorgstjänster som erbjuds av både offentlig och ej offentlig huvudman.</w:t>
            </w:r>
          </w:p>
        </w:tc>
        <w:tc>
          <w:tcPr>
            <w:tcW w:w="1701" w:type="dxa"/>
          </w:tcPr>
          <w:p w14:paraId="3DECFA5E" w14:textId="77777777" w:rsidR="002A19BD" w:rsidRPr="00821548" w:rsidRDefault="002A19BD" w:rsidP="006F7A8A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3C454C" w:rsidRPr="000C2908" w14:paraId="701376AD" w14:textId="77777777" w:rsidTr="0022423F">
        <w:trPr>
          <w:trHeight w:val="1573"/>
        </w:trPr>
        <w:tc>
          <w:tcPr>
            <w:tcW w:w="2235" w:type="dxa"/>
          </w:tcPr>
          <w:p w14:paraId="0A3519D3" w14:textId="77777777" w:rsidR="003C454C" w:rsidRPr="00EA77A7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320AF3">
              <w:rPr>
                <w:rFonts w:ascii="Georgia" w:eastAsia="Times New Roman" w:hAnsi="Georgia" w:cs="Times New Roman"/>
                <w:spacing w:val="-1"/>
                <w:sz w:val="20"/>
              </w:rPr>
              <w:t>actorLanguage</w:t>
            </w:r>
            <w:proofErr w:type="spellEnd"/>
            <w:r w:rsidR="00220A03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322C579E" w14:textId="77777777" w:rsidR="003C454C" w:rsidRPr="00EA77A7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320AF3"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6A2A296E" w14:textId="77777777" w:rsidR="003C454C" w:rsidRPr="00837059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837059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Språk</w:t>
            </w:r>
            <w:r w:rsidRPr="00837059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för aktör</w:t>
            </w:r>
          </w:p>
          <w:p w14:paraId="6E84436A" w14:textId="77777777" w:rsidR="003C454C" w:rsidRDefault="004D7893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Filtrerar sökresultat så att poster med angivet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språk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returneras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. </w:t>
            </w:r>
          </w:p>
          <w:p w14:paraId="631B2D45" w14:textId="77777777" w:rsidR="003C454C" w:rsidRPr="00556FEF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556FEF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Språk</w:t>
            </w:r>
            <w:proofErr w:type="spellEnd"/>
            <w:r w:rsidRPr="00556FEF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anges</w:t>
            </w:r>
            <w:proofErr w:type="spellEnd"/>
            <w:r w:rsidRPr="00556FEF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enligt</w:t>
            </w:r>
            <w:proofErr w:type="spellEnd"/>
            <w:r w:rsidRPr="00556FEF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ISO 639-</w:t>
            </w:r>
            <w:proofErr w:type="gramStart"/>
            <w:r w:rsidRPr="00556FEF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3:2007 ”Codes</w:t>
            </w:r>
            <w:proofErr w:type="gramEnd"/>
            <w:r w:rsidRPr="00556FEF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for the representation of names of languages -- Part 3: Alpha-3 code for    </w:t>
            </w:r>
          </w:p>
          <w:p w14:paraId="24A4A256" w14:textId="77777777" w:rsidR="003C454C" w:rsidRPr="008D553E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>comprehensive</w:t>
            </w:r>
            <w:proofErr w:type="spellEnd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proofErr w:type="spellStart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>coverage</w:t>
            </w:r>
            <w:proofErr w:type="spellEnd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proofErr w:type="spellStart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>of</w:t>
            </w:r>
            <w:proofErr w:type="spellEnd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proofErr w:type="spellStart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>languages</w:t>
            </w:r>
            <w:proofErr w:type="spellEnd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>”.</w:t>
            </w:r>
          </w:p>
          <w:p w14:paraId="5AF470CB" w14:textId="77777777" w:rsidR="00594C89" w:rsidRPr="008D553E" w:rsidRDefault="00594C89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6E97F462" w14:textId="0F643654" w:rsidR="00594C89" w:rsidRDefault="00983C08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Endast t</w:t>
            </w:r>
            <w:r w:rsidR="00594C89" w:rsidRPr="008D553E">
              <w:rPr>
                <w:rFonts w:ascii="Georgia" w:eastAsia="Times New Roman" w:hAnsi="Georgia" w:cs="Times New Roman"/>
                <w:spacing w:val="-1"/>
                <w:sz w:val="20"/>
              </w:rPr>
              <w:t>exter som finns beskrivna på det angivna språket</w:t>
            </w:r>
            <w:r w:rsidR="00DC3B7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ska</w:t>
            </w:r>
            <w:r w:rsidR="00594C89" w:rsidRPr="008D553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returneras. Om det saknas te</w:t>
            </w:r>
            <w:r w:rsidR="008E5F9A" w:rsidRPr="008D553E">
              <w:rPr>
                <w:rFonts w:ascii="Georgia" w:eastAsia="Times New Roman" w:hAnsi="Georgia" w:cs="Times New Roman"/>
                <w:spacing w:val="-1"/>
                <w:sz w:val="20"/>
              </w:rPr>
              <w:t>xt</w:t>
            </w:r>
            <w:r w:rsidR="00594C89" w:rsidRPr="008D553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="008E5F9A" w:rsidRPr="008D553E">
              <w:rPr>
                <w:rFonts w:ascii="Georgia" w:eastAsia="Times New Roman" w:hAnsi="Georgia" w:cs="Times New Roman"/>
                <w:spacing w:val="-1"/>
                <w:sz w:val="20"/>
              </w:rPr>
              <w:t>för</w:t>
            </w:r>
            <w:r w:rsidR="00594C89" w:rsidRPr="008D553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angivet språk, returneras texter på svenska</w:t>
            </w:r>
            <w:r w:rsidR="00DC3B7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. </w:t>
            </w:r>
          </w:p>
          <w:p w14:paraId="1284EAEB" w14:textId="6AFC5418" w:rsidR="007F5DEF" w:rsidRDefault="007F5DEF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Det är endast </w:t>
            </w:r>
            <w:r w:rsidR="00CA6828">
              <w:rPr>
                <w:rFonts w:ascii="Georgia" w:eastAsia="Times New Roman" w:hAnsi="Georgia" w:cs="Times New Roman"/>
                <w:spacing w:val="-1"/>
                <w:sz w:val="20"/>
              </w:rPr>
              <w:t xml:space="preserve">beskrivningar som </w:t>
            </w:r>
            <w:r w:rsidR="006B77EA">
              <w:rPr>
                <w:rFonts w:ascii="Georgia" w:eastAsia="Times New Roman" w:hAnsi="Georgia" w:cs="Times New Roman"/>
                <w:spacing w:val="-1"/>
                <w:sz w:val="20"/>
              </w:rPr>
              <w:t>ska</w:t>
            </w:r>
            <w:r w:rsidR="00CA6828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returneras på olika språk, ej </w:t>
            </w:r>
            <w:proofErr w:type="spellStart"/>
            <w:r w:rsidR="00CA6828">
              <w:rPr>
                <w:rFonts w:ascii="Georgia" w:eastAsia="Times New Roman" w:hAnsi="Georgia" w:cs="Times New Roman"/>
                <w:spacing w:val="-1"/>
                <w:sz w:val="20"/>
              </w:rPr>
              <w:t>displayName</w:t>
            </w:r>
            <w:proofErr w:type="spellEnd"/>
            <w:r w:rsidR="00CA6828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för CV-typerna.</w:t>
            </w:r>
          </w:p>
          <w:p w14:paraId="56874F3B" w14:textId="77777777" w:rsidR="008728E3" w:rsidRDefault="008728E3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FF77F8C" w14:textId="77777777" w:rsidR="003C454C" w:rsidRDefault="008728E3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Om språk ej anges, ska samtliga texter returneras.</w:t>
            </w:r>
          </w:p>
          <w:p w14:paraId="74E4F406" w14:textId="77777777" w:rsidR="006F7A8A" w:rsidRPr="008D553E" w:rsidRDefault="006F7A8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0E72860A" w14:textId="77777777" w:rsidR="003C454C" w:rsidRPr="008D553E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 xml:space="preserve">Exempel på </w:t>
            </w:r>
            <w:proofErr w:type="spellStart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>code</w:t>
            </w:r>
            <w:proofErr w:type="spellEnd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</w:p>
          <w:p w14:paraId="5A8CEAD9" w14:textId="77777777" w:rsidR="003C454C" w:rsidRPr="008D553E" w:rsidRDefault="008400A8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>swe</w:t>
            </w:r>
            <w:proofErr w:type="spellEnd"/>
            <w:r w:rsidRPr="008D553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(svenska)</w:t>
            </w:r>
          </w:p>
          <w:p w14:paraId="6B1A7007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eng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(engelska)</w:t>
            </w:r>
          </w:p>
          <w:p w14:paraId="7048BDA4" w14:textId="77777777" w:rsidR="003C454C" w:rsidRDefault="003C454C" w:rsidP="004D789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deu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(tyska)</w:t>
            </w:r>
          </w:p>
          <w:p w14:paraId="31A03B95" w14:textId="77777777" w:rsidR="00983C08" w:rsidRDefault="00983C08" w:rsidP="004D789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6B1A9878" w14:textId="77777777" w:rsidR="00983C08" w:rsidRDefault="00983C08" w:rsidP="004D789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actorLanguage.code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swe</w:t>
            </w:r>
            <w:proofErr w:type="spellEnd"/>
          </w:p>
          <w:p w14:paraId="76582F86" w14:textId="77777777" w:rsidR="00983C08" w:rsidRPr="00B93A85" w:rsidRDefault="00983C08" w:rsidP="004D789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B93A8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actorLanguage.displayName</w:t>
            </w:r>
            <w:proofErr w:type="spellEnd"/>
            <w:r w:rsidRPr="00B93A8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: Swedish</w:t>
            </w:r>
          </w:p>
          <w:p w14:paraId="3024124E" w14:textId="77777777" w:rsidR="00983C08" w:rsidRPr="00B93A85" w:rsidRDefault="00983C08" w:rsidP="004D789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B93A8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actorLanguage.codeSystem</w:t>
            </w:r>
            <w:proofErr w:type="spellEnd"/>
            <w:r w:rsidRPr="00B93A8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: </w:t>
            </w:r>
            <w:r w:rsidR="00056E95" w:rsidRPr="00B93A8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1.0.639.3</w:t>
            </w:r>
          </w:p>
        </w:tc>
        <w:tc>
          <w:tcPr>
            <w:tcW w:w="1701" w:type="dxa"/>
          </w:tcPr>
          <w:p w14:paraId="72DF0017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0..1</w:t>
            </w:r>
          </w:p>
        </w:tc>
      </w:tr>
      <w:tr w:rsidR="003C454C" w:rsidRPr="000C2908" w14:paraId="7BB23869" w14:textId="77777777" w:rsidTr="008B11A1">
        <w:tc>
          <w:tcPr>
            <w:tcW w:w="2235" w:type="dxa"/>
          </w:tcPr>
          <w:p w14:paraId="35BCC2A9" w14:textId="77777777" w:rsidR="003C454C" w:rsidRPr="00320AF3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actorRole</w:t>
            </w:r>
            <w:proofErr w:type="spellEnd"/>
            <w:r w:rsidR="00220A03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58491F5" w14:textId="77777777" w:rsidR="003C454C" w:rsidRPr="00320AF3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320AF3"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69E01F32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837059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Roll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för aktör</w:t>
            </w:r>
          </w:p>
          <w:p w14:paraId="5619AE09" w14:textId="77777777" w:rsidR="008E5F9A" w:rsidRDefault="00D404FF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Filtrerar sökresultatet så att poster med angiven roll returneras.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</w:p>
          <w:p w14:paraId="32366630" w14:textId="77777777" w:rsidR="008E5F9A" w:rsidRDefault="008E5F9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6BFB0DE3" w14:textId="77777777" w:rsidR="003C454C" w:rsidRDefault="00983C08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Endast t</w:t>
            </w:r>
            <w:r w:rsidR="00594C89">
              <w:rPr>
                <w:rFonts w:ascii="Georgia" w:eastAsia="Times New Roman" w:hAnsi="Georgia" w:cs="Times New Roman"/>
                <w:spacing w:val="-1"/>
                <w:sz w:val="20"/>
              </w:rPr>
              <w:t>exter som</w:t>
            </w:r>
            <w:r w:rsidR="008E5F9A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finns</w:t>
            </w:r>
            <w:r w:rsidR="00594C89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beskrivna för den angivna rollen returneras. </w:t>
            </w:r>
            <w:r w:rsidR="00F33A9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Om det saknas text för angiven roll, returneras texter anpassade för </w:t>
            </w:r>
            <w:r w:rsidR="00147952">
              <w:rPr>
                <w:rFonts w:ascii="Georgia" w:eastAsia="Times New Roman" w:hAnsi="Georgia" w:cs="Times New Roman"/>
                <w:spacing w:val="-1"/>
                <w:sz w:val="20"/>
              </w:rPr>
              <w:t>invånare (</w:t>
            </w:r>
            <w:r w:rsidR="00F33A93">
              <w:rPr>
                <w:rFonts w:ascii="Georgia" w:eastAsia="Times New Roman" w:hAnsi="Georgia" w:cs="Times New Roman"/>
                <w:spacing w:val="-1"/>
                <w:sz w:val="20"/>
              </w:rPr>
              <w:t>enskild person</w:t>
            </w:r>
            <w:r w:rsidR="00147952">
              <w:rPr>
                <w:rFonts w:ascii="Georgia" w:eastAsia="Times New Roman" w:hAnsi="Georgia" w:cs="Times New Roman"/>
                <w:spacing w:val="-1"/>
                <w:sz w:val="20"/>
              </w:rPr>
              <w:t>)</w:t>
            </w:r>
            <w:r w:rsidR="000C3FD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som alltid ska finnas</w:t>
            </w:r>
            <w:r w:rsidR="00594C89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om beskrivningstext finns</w:t>
            </w:r>
            <w:r w:rsidR="00F33A93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  <w:r w:rsidR="000C3FD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="00DC3B7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 </w:t>
            </w:r>
          </w:p>
          <w:p w14:paraId="19509E20" w14:textId="77777777" w:rsidR="004E0EBA" w:rsidRDefault="004E0EB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44CEF164" w14:textId="77777777" w:rsidR="004E0EBA" w:rsidRDefault="004E0EB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Om roll ej anges, ska </w:t>
            </w:r>
            <w:r w:rsidR="008728E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samtliga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text</w:t>
            </w:r>
            <w:r w:rsidR="008728E3">
              <w:rPr>
                <w:rFonts w:ascii="Georgia" w:eastAsia="Times New Roman" w:hAnsi="Georgia" w:cs="Times New Roman"/>
                <w:spacing w:val="-1"/>
                <w:sz w:val="20"/>
              </w:rPr>
              <w:t>er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="008728E3">
              <w:rPr>
                <w:rFonts w:ascii="Georgia" w:eastAsia="Times New Roman" w:hAnsi="Georgia" w:cs="Times New Roman"/>
                <w:spacing w:val="-1"/>
                <w:sz w:val="20"/>
              </w:rPr>
              <w:t>returneras.</w:t>
            </w:r>
          </w:p>
          <w:p w14:paraId="520F52E8" w14:textId="77777777" w:rsidR="00DC3B77" w:rsidRPr="00F725EE" w:rsidRDefault="00DC3B77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30EC765C" w14:textId="77777777" w:rsidR="00B82DAC" w:rsidRPr="00B82DAC" w:rsidRDefault="00B82DAC" w:rsidP="00B82DA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: 223366009</w:t>
            </w:r>
          </w:p>
          <w:p w14:paraId="7A85665C" w14:textId="77777777" w:rsidR="00B82DAC" w:rsidRPr="00B82DAC" w:rsidRDefault="00B82DAC" w:rsidP="00B82DA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: hälso- och sjukvårdspersonal</w:t>
            </w:r>
          </w:p>
          <w:p w14:paraId="6AB4C770" w14:textId="77777777" w:rsidR="00B82DAC" w:rsidRPr="00B82DAC" w:rsidRDefault="00B82DAC" w:rsidP="00B82DA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:  1.2.752.116.2.1.1</w:t>
            </w:r>
          </w:p>
          <w:p w14:paraId="345402CF" w14:textId="77777777" w:rsidR="00B82DAC" w:rsidRPr="00B82DAC" w:rsidRDefault="00B82DAC" w:rsidP="00B82DA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5FC80FD" w14:textId="77777777" w:rsidR="00B82DAC" w:rsidRPr="00B82DAC" w:rsidRDefault="00B82DAC" w:rsidP="00B82DA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257513009 </w:t>
            </w:r>
          </w:p>
          <w:p w14:paraId="12ED2FD2" w14:textId="77777777" w:rsidR="00B82DAC" w:rsidRDefault="00B82DAC" w:rsidP="00B82DA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: enskild person</w:t>
            </w:r>
          </w:p>
          <w:p w14:paraId="305050D3" w14:textId="77777777" w:rsidR="003C454C" w:rsidRDefault="00B82DAC" w:rsidP="00B82DA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 1.2.752.116.2.1.1 </w:t>
            </w:r>
          </w:p>
        </w:tc>
        <w:tc>
          <w:tcPr>
            <w:tcW w:w="1701" w:type="dxa"/>
          </w:tcPr>
          <w:p w14:paraId="143977B6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3C454C" w:rsidRPr="000C2908" w14:paraId="5C27139E" w14:textId="77777777" w:rsidTr="007C0433">
        <w:trPr>
          <w:trHeight w:val="733"/>
        </w:trPr>
        <w:tc>
          <w:tcPr>
            <w:tcW w:w="2235" w:type="dxa"/>
          </w:tcPr>
          <w:p w14:paraId="7F2B164B" w14:textId="77777777" w:rsidR="003C454C" w:rsidRPr="00821548" w:rsidRDefault="00943919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43919">
              <w:rPr>
                <w:rFonts w:ascii="Georgia" w:eastAsia="Times New Roman" w:hAnsi="Georgia" w:cs="Times New Roman"/>
                <w:spacing w:val="-1"/>
                <w:sz w:val="20"/>
              </w:rPr>
              <w:t>performingOrganization</w:t>
            </w:r>
            <w:proofErr w:type="spellEnd"/>
          </w:p>
        </w:tc>
        <w:tc>
          <w:tcPr>
            <w:tcW w:w="1842" w:type="dxa"/>
          </w:tcPr>
          <w:p w14:paraId="330328B8" w14:textId="77777777" w:rsidR="003C454C" w:rsidRPr="00821548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1B3DDCDC" w14:textId="760A84F1" w:rsidR="003C454C" w:rsidRPr="00C44371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proofErr w:type="spellStart"/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Enhets</w:t>
            </w:r>
            <w:r w:rsidR="000121FB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-</w:t>
            </w: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id</w:t>
            </w:r>
            <w:proofErr w:type="spellEnd"/>
          </w:p>
          <w:p w14:paraId="2F4E985F" w14:textId="77777777" w:rsidR="003C454C" w:rsidRDefault="00D404FF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Filtrerar sökresultatet så att endast poster med angivet id på utförande enhet returneras.</w:t>
            </w:r>
          </w:p>
          <w:p w14:paraId="7538540B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0CFD1A8B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Exempel för HSA-id:</w:t>
            </w:r>
          </w:p>
          <w:p w14:paraId="64EFF360" w14:textId="77777777" w:rsidR="003C454C" w:rsidRPr="00ED2D95" w:rsidRDefault="00FF3F11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performingOrganization</w:t>
            </w:r>
            <w:r w:rsidR="003C454C" w:rsidRPr="00ED2D95">
              <w:rPr>
                <w:rFonts w:ascii="Georgia" w:eastAsia="Times New Roman" w:hAnsi="Georgia" w:cs="Times New Roman"/>
                <w:spacing w:val="-1"/>
                <w:sz w:val="20"/>
              </w:rPr>
              <w:t>.root</w:t>
            </w:r>
            <w:proofErr w:type="spellEnd"/>
            <w:r w:rsidR="003C454C" w:rsidRPr="00ED2D9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=</w:t>
            </w:r>
            <w:proofErr w:type="gramStart"/>
            <w:r w:rsidR="003C454C" w:rsidRPr="00ED2D95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="003C454C" w:rsidRPr="00ED2D95">
              <w:rPr>
                <w:rFonts w:ascii="Georgia" w:eastAsia="Times New Roman" w:hAnsi="Georgia" w:cs="Times New Roman"/>
                <w:spacing w:val="-1"/>
                <w:sz w:val="20"/>
              </w:rPr>
              <w:t>.2.1.4.1</w:t>
            </w:r>
          </w:p>
          <w:p w14:paraId="6458A282" w14:textId="77777777" w:rsidR="003C454C" w:rsidRPr="00821548" w:rsidRDefault="00FF3F11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performingOrganization</w:t>
            </w:r>
            <w:r w:rsidR="003C454C" w:rsidRPr="00ED2D95">
              <w:rPr>
                <w:rFonts w:ascii="Georgia" w:eastAsia="Times New Roman" w:hAnsi="Georgia" w:cs="Times New Roman"/>
                <w:spacing w:val="-1"/>
                <w:sz w:val="20"/>
              </w:rPr>
              <w:t>.extension</w:t>
            </w:r>
            <w:proofErr w:type="spellEnd"/>
            <w:r w:rsidR="003C454C" w:rsidRPr="00ED2D9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= SE1234-1234</w:t>
            </w:r>
            <w:r w:rsidR="009830DD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(fiktivt id)</w:t>
            </w:r>
          </w:p>
        </w:tc>
        <w:tc>
          <w:tcPr>
            <w:tcW w:w="1701" w:type="dxa"/>
          </w:tcPr>
          <w:p w14:paraId="375F4000" w14:textId="77777777" w:rsidR="003C454C" w:rsidRPr="00821548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3C454C" w:rsidRPr="000C2908" w14:paraId="7E89946C" w14:textId="77777777" w:rsidTr="008B11A1">
        <w:tc>
          <w:tcPr>
            <w:tcW w:w="2235" w:type="dxa"/>
          </w:tcPr>
          <w:p w14:paraId="62288982" w14:textId="77777777" w:rsidR="003C454C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D850C7">
              <w:rPr>
                <w:rFonts w:ascii="Georgia" w:eastAsia="Times New Roman" w:hAnsi="Georgia" w:cs="Times New Roman"/>
                <w:spacing w:val="-1"/>
                <w:sz w:val="20"/>
              </w:rPr>
              <w:t>targetGroupAge</w:t>
            </w:r>
            <w:proofErr w:type="spellEnd"/>
          </w:p>
        </w:tc>
        <w:tc>
          <w:tcPr>
            <w:tcW w:w="1842" w:type="dxa"/>
          </w:tcPr>
          <w:p w14:paraId="48303CC2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int</w:t>
            </w:r>
            <w:proofErr w:type="spellEnd"/>
          </w:p>
        </w:tc>
        <w:tc>
          <w:tcPr>
            <w:tcW w:w="4111" w:type="dxa"/>
          </w:tcPr>
          <w:p w14:paraId="7D97B3F7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Ålder</w:t>
            </w:r>
          </w:p>
          <w:p w14:paraId="3FE01499" w14:textId="77777777" w:rsidR="003C454C" w:rsidRDefault="00D404FF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angiven ålder </w:t>
            </w:r>
            <w:r w:rsidR="00E800CE">
              <w:rPr>
                <w:rFonts w:ascii="Georgia" w:eastAsia="Times New Roman" w:hAnsi="Georgia" w:cs="Times New Roman"/>
                <w:spacing w:val="-1"/>
                <w:sz w:val="20"/>
              </w:rPr>
              <w:t>returneras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128313D1" w14:textId="690B3E4A" w:rsidR="003718DA" w:rsidRDefault="003718D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 xml:space="preserve">Åldern avser den person som söker </w:t>
            </w:r>
            <w:r w:rsidR="00CE0353">
              <w:rPr>
                <w:rFonts w:ascii="Georgia" w:eastAsia="Times New Roman" w:hAnsi="Georgia" w:cs="Times New Roman"/>
                <w:spacing w:val="-1"/>
                <w:sz w:val="20"/>
              </w:rPr>
              <w:t>hälso- och</w:t>
            </w:r>
            <w:r w:rsidR="00CD0F2B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sjukvård</w:t>
            </w:r>
            <w:r w:rsidR="00CE035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eller </w:t>
            </w:r>
            <w:r w:rsidR="00CD0F2B">
              <w:rPr>
                <w:rFonts w:ascii="Georgia" w:eastAsia="Times New Roman" w:hAnsi="Georgia" w:cs="Times New Roman"/>
                <w:spacing w:val="-1"/>
                <w:sz w:val="20"/>
              </w:rPr>
              <w:t>socialtjänst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</w:tc>
        <w:tc>
          <w:tcPr>
            <w:tcW w:w="1701" w:type="dxa"/>
          </w:tcPr>
          <w:p w14:paraId="499BF16C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0..1</w:t>
            </w:r>
          </w:p>
        </w:tc>
      </w:tr>
      <w:tr w:rsidR="003C454C" w:rsidRPr="000C2908" w14:paraId="7C79950E" w14:textId="77777777" w:rsidTr="008B11A1">
        <w:tc>
          <w:tcPr>
            <w:tcW w:w="2235" w:type="dxa"/>
          </w:tcPr>
          <w:p w14:paraId="7F0FEB6A" w14:textId="77777777" w:rsidR="003C454C" w:rsidRPr="00D850C7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targetGroupGender</w:t>
            </w:r>
            <w:proofErr w:type="spellEnd"/>
            <w:r w:rsidR="00220A03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0C74F33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19361D97" w14:textId="77777777" w:rsidR="003C454C" w:rsidRPr="00C44371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Kön</w:t>
            </w:r>
          </w:p>
          <w:p w14:paraId="4C19D6F6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Filtrera</w:t>
            </w:r>
            <w:r w:rsidR="00E800CE">
              <w:rPr>
                <w:rFonts w:ascii="Georgia" w:eastAsia="Times New Roman" w:hAnsi="Georgia" w:cs="Times New Roman"/>
                <w:spacing w:val="-1"/>
                <w:sz w:val="20"/>
              </w:rPr>
              <w:t>r sökresultatet så att endast poster med angivet kön returneras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1658828C" w14:textId="2F3282CA" w:rsidR="003718DA" w:rsidRDefault="003718D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Könet avser den person som söker </w:t>
            </w:r>
            <w:r w:rsidR="00CD0F2B">
              <w:rPr>
                <w:rFonts w:ascii="Georgia" w:eastAsia="Times New Roman" w:hAnsi="Georgia" w:cs="Times New Roman"/>
                <w:spacing w:val="-1"/>
                <w:sz w:val="20"/>
              </w:rPr>
              <w:t>hälso- och sjuk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vård eller </w:t>
            </w:r>
            <w:r w:rsidR="00CD0F2B">
              <w:rPr>
                <w:rFonts w:ascii="Georgia" w:eastAsia="Times New Roman" w:hAnsi="Georgia" w:cs="Times New Roman"/>
                <w:spacing w:val="-1"/>
                <w:sz w:val="20"/>
              </w:rPr>
              <w:t>socialtjänst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5C94ECE8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8515506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Kodverk:</w:t>
            </w:r>
          </w:p>
          <w:p w14:paraId="4337B1BA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Kv_kon</w:t>
            </w:r>
            <w:proofErr w:type="spellEnd"/>
          </w:p>
          <w:p w14:paraId="4AAA11A6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1=man</w:t>
            </w:r>
          </w:p>
          <w:p w14:paraId="7973E86A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2=kvinna</w:t>
            </w:r>
          </w:p>
          <w:p w14:paraId="1EC3B0D0" w14:textId="77777777" w:rsidR="004859A4" w:rsidRPr="005800EB" w:rsidRDefault="004859A4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72D20912" w14:textId="6CF7A2B5" w:rsidR="004859A4" w:rsidRPr="005800EB" w:rsidRDefault="004859A4" w:rsidP="005800E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800EB">
              <w:rPr>
                <w:rFonts w:ascii="Georgia" w:eastAsia="Times New Roman" w:hAnsi="Georgia" w:cs="Times New Roman"/>
                <w:spacing w:val="-1"/>
                <w:sz w:val="20"/>
              </w:rPr>
              <w:t xml:space="preserve">Koden </w:t>
            </w:r>
            <w:r w:rsidR="00C117F6">
              <w:rPr>
                <w:rFonts w:ascii="Georgia" w:eastAsia="Times New Roman" w:hAnsi="Georgia" w:cs="Times New Roman"/>
                <w:spacing w:val="-1"/>
                <w:sz w:val="20"/>
              </w:rPr>
              <w:t>”</w:t>
            </w:r>
            <w:r w:rsidRPr="005800EB">
              <w:rPr>
                <w:rFonts w:ascii="Georgia" w:eastAsia="Times New Roman" w:hAnsi="Georgia" w:cs="Times New Roman"/>
                <w:spacing w:val="-1"/>
                <w:sz w:val="20"/>
              </w:rPr>
              <w:t>Övrig</w:t>
            </w:r>
            <w:r w:rsidR="00C117F6">
              <w:rPr>
                <w:rFonts w:ascii="Georgia" w:eastAsia="Times New Roman" w:hAnsi="Georgia" w:cs="Times New Roman"/>
                <w:spacing w:val="-1"/>
                <w:sz w:val="20"/>
              </w:rPr>
              <w:t>”</w:t>
            </w:r>
            <w:r w:rsidRPr="005800EB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ej tillåten i detta attribut.</w:t>
            </w:r>
          </w:p>
          <w:p w14:paraId="6EA825EA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43C36224" w14:textId="77777777" w:rsidR="009830DD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Exempel </w:t>
            </w:r>
          </w:p>
          <w:p w14:paraId="3998DAB7" w14:textId="77777777" w:rsidR="003C454C" w:rsidRDefault="009830DD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targetGroupGender.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code</w:t>
            </w:r>
            <w:proofErr w:type="spellEnd"/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: 1</w:t>
            </w:r>
          </w:p>
          <w:p w14:paraId="380B7DF1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targetGroupGender.codesystem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</w:t>
            </w:r>
            <w:proofErr w:type="gramStart"/>
            <w:r w:rsidRPr="00F16F6B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Pr="00F16F6B">
              <w:rPr>
                <w:rFonts w:ascii="Georgia" w:eastAsia="Times New Roman" w:hAnsi="Georgia" w:cs="Times New Roman"/>
                <w:spacing w:val="-1"/>
                <w:sz w:val="20"/>
              </w:rPr>
              <w:t>.2.2.1.1</w:t>
            </w:r>
          </w:p>
        </w:tc>
        <w:tc>
          <w:tcPr>
            <w:tcW w:w="1701" w:type="dxa"/>
          </w:tcPr>
          <w:p w14:paraId="2BEB49C3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3C454C" w:rsidRPr="000C2908" w14:paraId="4723AA12" w14:textId="77777777" w:rsidTr="008B11A1">
        <w:tc>
          <w:tcPr>
            <w:tcW w:w="2235" w:type="dxa"/>
          </w:tcPr>
          <w:p w14:paraId="5F582468" w14:textId="77777777" w:rsidR="003C454C" w:rsidRDefault="00B27E14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,,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="003C454C" w:rsidRPr="008C5127">
              <w:rPr>
                <w:rFonts w:ascii="Georgia" w:eastAsia="Times New Roman" w:hAnsi="Georgia" w:cs="Times New Roman"/>
                <w:spacing w:val="-1"/>
                <w:sz w:val="20"/>
              </w:rPr>
              <w:t>targetGroupAttribute</w:t>
            </w:r>
            <w:proofErr w:type="spellEnd"/>
          </w:p>
        </w:tc>
        <w:tc>
          <w:tcPr>
            <w:tcW w:w="1842" w:type="dxa"/>
          </w:tcPr>
          <w:p w14:paraId="5379A064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8C5127">
              <w:rPr>
                <w:rFonts w:ascii="Georgia" w:eastAsia="Times New Roman" w:hAnsi="Georgia" w:cs="Times New Roman"/>
                <w:spacing w:val="-1"/>
                <w:sz w:val="20"/>
              </w:rPr>
              <w:t>TargetGroupAttributeType</w:t>
            </w:r>
            <w:proofErr w:type="spellEnd"/>
          </w:p>
        </w:tc>
        <w:tc>
          <w:tcPr>
            <w:tcW w:w="4111" w:type="dxa"/>
          </w:tcPr>
          <w:p w14:paraId="7C0B0AC5" w14:textId="77777777" w:rsidR="003C454C" w:rsidRPr="00C44371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Egenskap</w:t>
            </w:r>
          </w:p>
          <w:p w14:paraId="4EA91DBA" w14:textId="47E7116E" w:rsidR="003C454C" w:rsidRDefault="003718D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angiven egenskap returneras. Egenskap avser 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ytterligare information om den person som söker </w:t>
            </w:r>
            <w:r w:rsidR="00B71184">
              <w:rPr>
                <w:rFonts w:ascii="Georgia" w:eastAsia="Times New Roman" w:hAnsi="Georgia" w:cs="Times New Roman"/>
                <w:spacing w:val="-1"/>
                <w:sz w:val="20"/>
              </w:rPr>
              <w:t xml:space="preserve">hälso- och sjukvård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eller </w:t>
            </w:r>
            <w:r w:rsidR="00B71184">
              <w:rPr>
                <w:rFonts w:ascii="Georgia" w:eastAsia="Times New Roman" w:hAnsi="Georgia" w:cs="Times New Roman"/>
                <w:spacing w:val="-1"/>
                <w:sz w:val="20"/>
              </w:rPr>
              <w:t>socialtjänst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</w:tc>
        <w:tc>
          <w:tcPr>
            <w:tcW w:w="1701" w:type="dxa"/>
          </w:tcPr>
          <w:p w14:paraId="48E653A5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3C454C" w:rsidRPr="000C2908" w14:paraId="2D9C3680" w14:textId="77777777" w:rsidTr="008B11A1">
        <w:tc>
          <w:tcPr>
            <w:tcW w:w="2235" w:type="dxa"/>
          </w:tcPr>
          <w:p w14:paraId="3E40592B" w14:textId="77777777" w:rsidR="003C454C" w:rsidRPr="008C5127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 w:rsidR="00B27E14">
              <w:rPr>
                <w:rFonts w:ascii="Georgia" w:eastAsia="Times New Roman" w:hAnsi="Georgia" w:cs="Times New Roman"/>
                <w:spacing w:val="-1"/>
                <w:sz w:val="20"/>
              </w:rPr>
              <w:t>../</w:t>
            </w:r>
            <w:r>
              <w:t xml:space="preserve"> </w:t>
            </w:r>
            <w:proofErr w:type="spellStart"/>
            <w:r w:rsidRPr="008C5127">
              <w:rPr>
                <w:rFonts w:ascii="Georgia" w:eastAsia="Times New Roman" w:hAnsi="Georgia" w:cs="Times New Roman"/>
                <w:spacing w:val="-1"/>
                <w:sz w:val="20"/>
              </w:rPr>
              <w:t>typeOfPersonalAttribute</w:t>
            </w:r>
            <w:proofErr w:type="spellEnd"/>
            <w:r w:rsidR="00220A03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45A99E4A" w14:textId="77777777" w:rsidR="003C454C" w:rsidRPr="008C5127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172A444B" w14:textId="77777777" w:rsidR="003C454C" w:rsidRPr="00C44371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Typ av egenskap</w:t>
            </w:r>
          </w:p>
          <w:p w14:paraId="4B8AA8B1" w14:textId="77777777" w:rsidR="003718DA" w:rsidRDefault="003718D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angiven typ av egenskap returneras. </w:t>
            </w:r>
          </w:p>
          <w:p w14:paraId="21767807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8E76355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Exempel:</w:t>
            </w:r>
          </w:p>
          <w:p w14:paraId="3FDA95F6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Graviditetsvecka</w:t>
            </w:r>
          </w:p>
          <w:p w14:paraId="6F71CDD9" w14:textId="77777777" w:rsidR="00B6294D" w:rsidRDefault="00B6294D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3FB7CF4A" w14:textId="3A488B46" w:rsidR="003C454C" w:rsidRDefault="00B6294D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B6294D">
              <w:rPr>
                <w:rFonts w:ascii="Georgia" w:eastAsia="Times New Roman" w:hAnsi="Georgia" w:cs="Times New Roman"/>
                <w:spacing w:val="-1"/>
                <w:sz w:val="20"/>
              </w:rPr>
              <w:t xml:space="preserve">Kod från </w:t>
            </w:r>
            <w:proofErr w:type="spellStart"/>
            <w:r w:rsidRPr="00B6294D">
              <w:rPr>
                <w:rFonts w:ascii="Georgia" w:eastAsia="Times New Roman" w:hAnsi="Georgia" w:cs="Times New Roman"/>
                <w:spacing w:val="-1"/>
                <w:sz w:val="20"/>
              </w:rPr>
              <w:t>Snomed</w:t>
            </w:r>
            <w:proofErr w:type="spellEnd"/>
            <w:r w:rsidRPr="00B6294D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CT hierarkin </w:t>
            </w:r>
            <w:proofErr w:type="gramStart"/>
            <w:r w:rsidRPr="00B6294D">
              <w:rPr>
                <w:rFonts w:ascii="Georgia" w:eastAsia="Times New Roman" w:hAnsi="Georgia" w:cs="Times New Roman"/>
                <w:spacing w:val="-1"/>
                <w:sz w:val="20"/>
              </w:rPr>
              <w:t>363787002</w:t>
            </w:r>
            <w:proofErr w:type="gramEnd"/>
            <w:r w:rsidRPr="00B6294D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| observerbar företeelse |</w:t>
            </w:r>
          </w:p>
        </w:tc>
        <w:tc>
          <w:tcPr>
            <w:tcW w:w="1701" w:type="dxa"/>
          </w:tcPr>
          <w:p w14:paraId="09982A52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3C454C" w:rsidRPr="000C2908" w14:paraId="62201871" w14:textId="77777777" w:rsidTr="008B11A1">
        <w:tc>
          <w:tcPr>
            <w:tcW w:w="2235" w:type="dxa"/>
          </w:tcPr>
          <w:p w14:paraId="5CE39481" w14:textId="77777777" w:rsidR="003C454C" w:rsidRPr="008C5127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 w:rsidR="00B27E14">
              <w:rPr>
                <w:rFonts w:ascii="Georgia" w:eastAsia="Times New Roman" w:hAnsi="Georgia" w:cs="Times New Roman"/>
                <w:spacing w:val="-1"/>
                <w:sz w:val="20"/>
              </w:rPr>
              <w:t>../</w:t>
            </w:r>
            <w:proofErr w:type="spellStart"/>
            <w:r w:rsidRPr="008C5127">
              <w:rPr>
                <w:rFonts w:ascii="Georgia" w:eastAsia="Times New Roman" w:hAnsi="Georgia" w:cs="Times New Roman"/>
                <w:spacing w:val="-1"/>
                <w:sz w:val="20"/>
              </w:rPr>
              <w:t>attributeValue</w:t>
            </w:r>
            <w:proofErr w:type="spellEnd"/>
          </w:p>
        </w:tc>
        <w:tc>
          <w:tcPr>
            <w:tcW w:w="1842" w:type="dxa"/>
          </w:tcPr>
          <w:p w14:paraId="21C5080F" w14:textId="77777777" w:rsidR="003C454C" w:rsidRPr="008C5127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1ED2F035" w14:textId="77777777" w:rsidR="003C454C" w:rsidRPr="00C44371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Värde</w:t>
            </w:r>
          </w:p>
          <w:p w14:paraId="1D55E30B" w14:textId="77777777" w:rsidR="003C454C" w:rsidRDefault="00BD5904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angivet värde för egenskapen returneras. </w:t>
            </w:r>
          </w:p>
          <w:p w14:paraId="02F3E2E9" w14:textId="77777777" w:rsidR="00BD5904" w:rsidRDefault="00BD5904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6154A3D0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Exempel</w:t>
            </w:r>
            <w:r w:rsidR="00BD5904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relaterat till graviditetsvecka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</w:p>
          <w:p w14:paraId="0ADEFEDA" w14:textId="139152AF" w:rsidR="003C454C" w:rsidRDefault="003C454C" w:rsidP="00B6294D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18</w:t>
            </w:r>
          </w:p>
        </w:tc>
        <w:tc>
          <w:tcPr>
            <w:tcW w:w="1701" w:type="dxa"/>
          </w:tcPr>
          <w:p w14:paraId="27E39D8E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3C454C" w:rsidRPr="000C2908" w14:paraId="6AA97BB0" w14:textId="77777777" w:rsidTr="008B11A1">
        <w:tc>
          <w:tcPr>
            <w:tcW w:w="2235" w:type="dxa"/>
          </w:tcPr>
          <w:p w14:paraId="04568850" w14:textId="77777777" w:rsidR="003C454C" w:rsidRDefault="00B27E14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location</w:t>
            </w:r>
            <w:proofErr w:type="spellEnd"/>
          </w:p>
        </w:tc>
        <w:tc>
          <w:tcPr>
            <w:tcW w:w="1842" w:type="dxa"/>
          </w:tcPr>
          <w:p w14:paraId="06B80FB3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SearchLocationType</w:t>
            </w:r>
            <w:proofErr w:type="spellEnd"/>
          </w:p>
        </w:tc>
        <w:tc>
          <w:tcPr>
            <w:tcW w:w="4111" w:type="dxa"/>
          </w:tcPr>
          <w:p w14:paraId="5E3F0710" w14:textId="77777777" w:rsidR="003C454C" w:rsidRPr="00C44371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Sökområde</w:t>
            </w:r>
          </w:p>
          <w:p w14:paraId="32FEE421" w14:textId="77777777" w:rsidR="00FD0CEC" w:rsidRDefault="00BD5904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Filtrerar sökresultatet så att endast poster med angivet s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ök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område för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vård- och omsorgstjänst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en returneras. </w:t>
            </w:r>
          </w:p>
          <w:p w14:paraId="77828E5E" w14:textId="634DD0A3" w:rsidR="00FD0CEC" w:rsidRDefault="00BD5904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Sökområdet kan vara </w:t>
            </w:r>
            <w:r w:rsidR="009050B2">
              <w:rPr>
                <w:rFonts w:ascii="Georgia" w:eastAsia="Times New Roman" w:hAnsi="Georgia" w:cs="Times New Roman"/>
                <w:spacing w:val="-1"/>
                <w:sz w:val="20"/>
              </w:rPr>
              <w:t xml:space="preserve">ett 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geografiskt område</w:t>
            </w:r>
            <w:r w:rsidR="00394F7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, län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eller</w:t>
            </w:r>
            <w:r w:rsidR="00394F7E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kommun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669C97D2" w14:textId="77777777" w:rsidR="00FD0CEC" w:rsidRDefault="00FD0CE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0792DE1" w14:textId="77777777" w:rsidR="003C454C" w:rsidRDefault="00FD0CE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I de fall flera sökområden anges ska samtliga vård- och omsorgstjänster med något av de angivna sökområdena returneras.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</w:p>
        </w:tc>
        <w:tc>
          <w:tcPr>
            <w:tcW w:w="1701" w:type="dxa"/>
          </w:tcPr>
          <w:p w14:paraId="63E1DB5D" w14:textId="77777777" w:rsidR="003C454C" w:rsidRDefault="00D404FF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D404FF" w:rsidRPr="000C2908" w14:paraId="68255E7B" w14:textId="77777777" w:rsidTr="002D2D99">
        <w:tc>
          <w:tcPr>
            <w:tcW w:w="2235" w:type="dxa"/>
          </w:tcPr>
          <w:p w14:paraId="02FB0747" w14:textId="77777777" w:rsidR="00D404FF" w:rsidRDefault="00D404FF" w:rsidP="002D2D99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geographicalLocation</w:t>
            </w:r>
            <w:proofErr w:type="spellEnd"/>
          </w:p>
        </w:tc>
        <w:tc>
          <w:tcPr>
            <w:tcW w:w="1842" w:type="dxa"/>
          </w:tcPr>
          <w:p w14:paraId="7352D754" w14:textId="77777777" w:rsidR="00D404FF" w:rsidRPr="008C5127" w:rsidRDefault="000A141C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SearchG</w:t>
            </w:r>
            <w:r w:rsidR="004707AB">
              <w:rPr>
                <w:rFonts w:ascii="Georgia" w:eastAsia="Times New Roman" w:hAnsi="Georgia" w:cs="Times New Roman"/>
                <w:spacing w:val="-1"/>
                <w:sz w:val="20"/>
              </w:rPr>
              <w:t>eographicalLocationType</w:t>
            </w:r>
            <w:proofErr w:type="spellEnd"/>
          </w:p>
        </w:tc>
        <w:tc>
          <w:tcPr>
            <w:tcW w:w="4111" w:type="dxa"/>
          </w:tcPr>
          <w:p w14:paraId="4C1B959F" w14:textId="77777777" w:rsidR="00D404FF" w:rsidRDefault="00D404FF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Geografiskt område</w:t>
            </w:r>
          </w:p>
          <w:p w14:paraId="6ED5C995" w14:textId="542883C1" w:rsidR="00165EBF" w:rsidRDefault="007E6950" w:rsidP="00165EB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161C26"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angivet geografiskt område returneras. Till geografiskt område hör geografiska koordinater och radie som bildar en area. </w:t>
            </w:r>
            <w:r w:rsidR="00165EBF">
              <w:rPr>
                <w:rFonts w:ascii="Georgia" w:eastAsia="Times New Roman" w:hAnsi="Georgia" w:cs="Times New Roman"/>
                <w:spacing w:val="-1"/>
                <w:sz w:val="20"/>
              </w:rPr>
              <w:t>P</w:t>
            </w:r>
            <w:r w:rsidR="00165EBF" w:rsidRPr="00E7658C">
              <w:rPr>
                <w:rFonts w:ascii="Georgia" w:eastAsia="Times New Roman" w:hAnsi="Georgia" w:cs="Times New Roman"/>
                <w:spacing w:val="-1"/>
                <w:sz w:val="20"/>
              </w:rPr>
              <w:t>roducenter behöver inte svara baserat på polygon</w:t>
            </w:r>
            <w:r w:rsidR="00C27388">
              <w:rPr>
                <w:rFonts w:ascii="Georgia" w:eastAsia="Times New Roman" w:hAnsi="Georgia" w:cs="Times New Roman"/>
                <w:spacing w:val="-1"/>
                <w:sz w:val="20"/>
              </w:rPr>
              <w:t>er</w:t>
            </w:r>
            <w:r w:rsidR="00165EBF" w:rsidRPr="00E7658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i </w:t>
            </w:r>
            <w:r w:rsidR="00165EBF">
              <w:rPr>
                <w:rFonts w:ascii="Georgia" w:eastAsia="Times New Roman" w:hAnsi="Georgia" w:cs="Times New Roman"/>
                <w:spacing w:val="-1"/>
                <w:sz w:val="20"/>
              </w:rPr>
              <w:t>Övrigt område (</w:t>
            </w:r>
            <w:proofErr w:type="spellStart"/>
            <w:r w:rsidR="00165EBF" w:rsidRPr="00E7658C">
              <w:rPr>
                <w:rFonts w:ascii="Georgia" w:eastAsia="Times New Roman" w:hAnsi="Georgia" w:cs="Times New Roman"/>
                <w:spacing w:val="-1"/>
                <w:sz w:val="20"/>
              </w:rPr>
              <w:t>otherLocation</w:t>
            </w:r>
            <w:proofErr w:type="spellEnd"/>
            <w:r w:rsidR="00165EBF">
              <w:rPr>
                <w:rFonts w:ascii="Georgia" w:eastAsia="Times New Roman" w:hAnsi="Georgia" w:cs="Times New Roman"/>
                <w:spacing w:val="-1"/>
                <w:sz w:val="20"/>
              </w:rPr>
              <w:t>)</w:t>
            </w:r>
            <w:r w:rsidR="00165EBF" w:rsidRPr="00E7658C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064273AA" w14:textId="77777777" w:rsidR="00165EBF" w:rsidRDefault="00165EBF" w:rsidP="00165EB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947D917" w14:textId="1AA3500B" w:rsidR="00E7658C" w:rsidRPr="00D404FF" w:rsidRDefault="007E6950" w:rsidP="00165EB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161C26">
              <w:rPr>
                <w:rFonts w:ascii="Georgia" w:eastAsia="Times New Roman" w:hAnsi="Georgia" w:cs="Times New Roman"/>
                <w:spacing w:val="-1"/>
                <w:sz w:val="20"/>
              </w:rPr>
              <w:t>Svaret ska returnera vård- och omsorgstjänster med utförandeplats inom den arean.</w:t>
            </w:r>
          </w:p>
        </w:tc>
        <w:tc>
          <w:tcPr>
            <w:tcW w:w="1701" w:type="dxa"/>
          </w:tcPr>
          <w:p w14:paraId="34602983" w14:textId="77777777" w:rsidR="00D404FF" w:rsidRDefault="00D404FF" w:rsidP="002D2D9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394F7E" w:rsidRPr="000C2908" w14:paraId="7A299F2C" w14:textId="77777777" w:rsidTr="002D2D99">
        <w:tc>
          <w:tcPr>
            <w:tcW w:w="2235" w:type="dxa"/>
          </w:tcPr>
          <w:p w14:paraId="7CA670FE" w14:textId="77777777" w:rsidR="00394F7E" w:rsidRDefault="00394F7E" w:rsidP="002D2D99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 w:rsidR="004F736D">
              <w:rPr>
                <w:rFonts w:ascii="Georgia" w:eastAsia="Times New Roman" w:hAnsi="Georgia" w:cs="Times New Roman"/>
                <w:spacing w:val="-1"/>
                <w:sz w:val="20"/>
              </w:rPr>
              <w:t>../</w:t>
            </w:r>
            <w:proofErr w:type="spellStart"/>
            <w:r w:rsidRPr="008C5127">
              <w:rPr>
                <w:rFonts w:ascii="Georgia" w:eastAsia="Times New Roman" w:hAnsi="Georgia" w:cs="Times New Roman"/>
                <w:spacing w:val="-1"/>
                <w:sz w:val="20"/>
              </w:rPr>
              <w:t>geographicalCoordinates</w:t>
            </w:r>
            <w:proofErr w:type="spellEnd"/>
          </w:p>
        </w:tc>
        <w:tc>
          <w:tcPr>
            <w:tcW w:w="1842" w:type="dxa"/>
          </w:tcPr>
          <w:p w14:paraId="1849B816" w14:textId="77777777" w:rsidR="00394F7E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8C5127">
              <w:rPr>
                <w:rFonts w:ascii="Georgia" w:eastAsia="Times New Roman" w:hAnsi="Georgia" w:cs="Times New Roman"/>
                <w:spacing w:val="-1"/>
                <w:sz w:val="20"/>
              </w:rPr>
              <w:t>GeoLocationType</w:t>
            </w:r>
            <w:proofErr w:type="spellEnd"/>
          </w:p>
        </w:tc>
        <w:tc>
          <w:tcPr>
            <w:tcW w:w="4111" w:type="dxa"/>
          </w:tcPr>
          <w:p w14:paraId="5F27E88D" w14:textId="77777777" w:rsidR="00394F7E" w:rsidRPr="00C44371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Geografiska koordinater</w:t>
            </w:r>
          </w:p>
          <w:p w14:paraId="19114AC8" w14:textId="7F925890" w:rsidR="00394F7E" w:rsidRPr="00556FEF" w:rsidRDefault="00161C26" w:rsidP="00161C26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G</w:t>
            </w:r>
            <w:r w:rsidR="00394F7E">
              <w:rPr>
                <w:rFonts w:ascii="Georgia" w:eastAsia="Times New Roman" w:hAnsi="Georgia" w:cs="Times New Roman"/>
                <w:spacing w:val="-1"/>
                <w:sz w:val="20"/>
              </w:rPr>
              <w:t>eografisk lokalisering</w:t>
            </w:r>
            <w:r w:rsidR="009D5F91">
              <w:rPr>
                <w:rFonts w:ascii="Georgia" w:eastAsia="Times New Roman" w:hAnsi="Georgia" w:cs="Times New Roman"/>
                <w:spacing w:val="-1"/>
                <w:sz w:val="20"/>
              </w:rPr>
              <w:t>, dvs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den punkt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på en karta sökningen ska utgå ifrån.</w:t>
            </w:r>
            <w:r w:rsidR="00C8730D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</w:p>
        </w:tc>
        <w:tc>
          <w:tcPr>
            <w:tcW w:w="1701" w:type="dxa"/>
          </w:tcPr>
          <w:p w14:paraId="476EA12A" w14:textId="77777777" w:rsidR="00394F7E" w:rsidRDefault="00932DC6" w:rsidP="002D2D9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</w:t>
            </w:r>
            <w:r w:rsidR="00394F7E">
              <w:rPr>
                <w:rFonts w:ascii="Georgia" w:eastAsia="Times New Roman" w:hAnsi="Georgia" w:cs="Times New Roman"/>
                <w:spacing w:val="-1"/>
                <w:sz w:val="20"/>
              </w:rPr>
              <w:t>..1</w:t>
            </w:r>
          </w:p>
        </w:tc>
      </w:tr>
      <w:tr w:rsidR="00394F7E" w:rsidRPr="004F736D" w14:paraId="570CBE08" w14:textId="77777777" w:rsidTr="002D2D99">
        <w:tc>
          <w:tcPr>
            <w:tcW w:w="2235" w:type="dxa"/>
          </w:tcPr>
          <w:p w14:paraId="29CC4FCD" w14:textId="4AC1C9E0" w:rsidR="00394F7E" w:rsidRPr="004F736D" w:rsidRDefault="00394F7E" w:rsidP="002D2D99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</w:t>
            </w:r>
            <w:r w:rsidR="004F736D"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r w:rsid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</w:t>
            </w:r>
            <w:r w:rsidR="00797251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north</w:t>
            </w:r>
          </w:p>
        </w:tc>
        <w:tc>
          <w:tcPr>
            <w:tcW w:w="1842" w:type="dxa"/>
          </w:tcPr>
          <w:p w14:paraId="1E1E25D8" w14:textId="048816EE" w:rsidR="00394F7E" w:rsidRPr="004F736D" w:rsidRDefault="00F12999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long</w:t>
            </w:r>
          </w:p>
        </w:tc>
        <w:tc>
          <w:tcPr>
            <w:tcW w:w="4111" w:type="dxa"/>
          </w:tcPr>
          <w:p w14:paraId="059E960E" w14:textId="77777777" w:rsidR="00394F7E" w:rsidRPr="004F736D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Exempel</w:t>
            </w:r>
            <w:proofErr w:type="spellEnd"/>
          </w:p>
          <w:p w14:paraId="2FEF4E9C" w14:textId="641F74D9" w:rsidR="00394F7E" w:rsidRPr="004F736D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CC2B32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geoLocation.</w:t>
            </w:r>
            <w:r w:rsidR="00797251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north</w:t>
            </w:r>
            <w:proofErr w:type="spellEnd"/>
            <w:r w:rsidRPr="00CC2B32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 xml:space="preserve"> = </w:t>
            </w:r>
            <w:r w:rsidR="00797251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5407869</w:t>
            </w:r>
          </w:p>
        </w:tc>
        <w:tc>
          <w:tcPr>
            <w:tcW w:w="1701" w:type="dxa"/>
          </w:tcPr>
          <w:p w14:paraId="0AA78101" w14:textId="77777777" w:rsidR="00394F7E" w:rsidRPr="004F736D" w:rsidRDefault="00394F7E" w:rsidP="002D2D9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1..1</w:t>
            </w:r>
          </w:p>
        </w:tc>
      </w:tr>
      <w:tr w:rsidR="00394F7E" w:rsidRPr="004F736D" w14:paraId="7A1D81F0" w14:textId="77777777" w:rsidTr="002D2D99">
        <w:tc>
          <w:tcPr>
            <w:tcW w:w="2235" w:type="dxa"/>
          </w:tcPr>
          <w:p w14:paraId="1EE31B5D" w14:textId="2D621C82" w:rsidR="00394F7E" w:rsidRPr="004F736D" w:rsidRDefault="00394F7E" w:rsidP="002D2D99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</w:t>
            </w:r>
            <w:r w:rsid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../</w:t>
            </w:r>
            <w:r w:rsidR="00797251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east</w:t>
            </w:r>
          </w:p>
        </w:tc>
        <w:tc>
          <w:tcPr>
            <w:tcW w:w="1842" w:type="dxa"/>
          </w:tcPr>
          <w:p w14:paraId="099D8C31" w14:textId="46893790" w:rsidR="00394F7E" w:rsidRPr="004F736D" w:rsidRDefault="00F12999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long</w:t>
            </w:r>
          </w:p>
        </w:tc>
        <w:tc>
          <w:tcPr>
            <w:tcW w:w="4111" w:type="dxa"/>
          </w:tcPr>
          <w:p w14:paraId="7C17D943" w14:textId="77777777" w:rsidR="00394F7E" w:rsidRPr="004F736D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Exempel</w:t>
            </w:r>
            <w:proofErr w:type="spellEnd"/>
          </w:p>
          <w:p w14:paraId="39F6D8A6" w14:textId="7F631642" w:rsidR="00394F7E" w:rsidRPr="00161C26" w:rsidRDefault="00394F7E" w:rsidP="00161C26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</w:pPr>
            <w:proofErr w:type="spellStart"/>
            <w:r w:rsidRPr="00CC2B32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geoLocation.</w:t>
            </w:r>
            <w:r w:rsidR="00797251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east</w:t>
            </w:r>
            <w:proofErr w:type="spellEnd"/>
            <w:r w:rsidR="00161C26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 xml:space="preserve"> = </w:t>
            </w:r>
            <w:r w:rsidR="00797251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485784</w:t>
            </w:r>
          </w:p>
        </w:tc>
        <w:tc>
          <w:tcPr>
            <w:tcW w:w="1701" w:type="dxa"/>
          </w:tcPr>
          <w:p w14:paraId="4DE23524" w14:textId="77777777" w:rsidR="00394F7E" w:rsidRPr="004F736D" w:rsidRDefault="00394F7E" w:rsidP="002D2D9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1..1</w:t>
            </w:r>
          </w:p>
        </w:tc>
      </w:tr>
      <w:tr w:rsidR="00394F7E" w:rsidRPr="000C2908" w14:paraId="4462B083" w14:textId="77777777" w:rsidTr="002D2D99">
        <w:tc>
          <w:tcPr>
            <w:tcW w:w="2235" w:type="dxa"/>
          </w:tcPr>
          <w:p w14:paraId="590EC88D" w14:textId="77777777" w:rsidR="00394F7E" w:rsidRDefault="00394F7E" w:rsidP="002D2D99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 w:rsidRPr="004F736D"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 w:rsidRPr="004F736D"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 w:rsidR="004F736D" w:rsidRPr="004F736D"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r w:rsidR="004F736D"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Pr="004F736D">
              <w:rPr>
                <w:rFonts w:ascii="Georgia" w:eastAsia="Times New Roman" w:hAnsi="Georgia" w:cs="Times New Roman"/>
                <w:spacing w:val="-1"/>
                <w:sz w:val="20"/>
              </w:rPr>
              <w:t>r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adius</w:t>
            </w:r>
            <w:proofErr w:type="spellEnd"/>
          </w:p>
        </w:tc>
        <w:tc>
          <w:tcPr>
            <w:tcW w:w="1842" w:type="dxa"/>
          </w:tcPr>
          <w:p w14:paraId="2730A683" w14:textId="3A3D59BF" w:rsidR="00394F7E" w:rsidRDefault="00F43D57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int</w:t>
            </w:r>
            <w:proofErr w:type="spellEnd"/>
          </w:p>
        </w:tc>
        <w:tc>
          <w:tcPr>
            <w:tcW w:w="4111" w:type="dxa"/>
          </w:tcPr>
          <w:p w14:paraId="1070A88A" w14:textId="77777777" w:rsidR="00394F7E" w:rsidRPr="00C44371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Radie</w:t>
            </w:r>
          </w:p>
          <w:p w14:paraId="4CFE6B68" w14:textId="7C1FAC3B" w:rsidR="00394F7E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Radie utifrån den geografiska lokaliseringen angiven i </w:t>
            </w:r>
            <w:r w:rsidR="00176E0F">
              <w:rPr>
                <w:rFonts w:ascii="Georgia" w:eastAsia="Times New Roman" w:hAnsi="Georgia" w:cs="Times New Roman"/>
                <w:spacing w:val="-1"/>
                <w:sz w:val="20"/>
              </w:rPr>
              <w:t xml:space="preserve">positivt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heltal och i antal meter.</w:t>
            </w:r>
          </w:p>
          <w:p w14:paraId="576B543D" w14:textId="77777777" w:rsidR="00394F7E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Används för att söka inom ett område från de geografiska koordinaterna.</w:t>
            </w:r>
          </w:p>
        </w:tc>
        <w:tc>
          <w:tcPr>
            <w:tcW w:w="1701" w:type="dxa"/>
          </w:tcPr>
          <w:p w14:paraId="4B8B91BC" w14:textId="77777777" w:rsidR="00394F7E" w:rsidRDefault="00932DC6" w:rsidP="002D2D9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</w:t>
            </w:r>
            <w:r w:rsidR="00394F7E">
              <w:rPr>
                <w:rFonts w:ascii="Georgia" w:eastAsia="Times New Roman" w:hAnsi="Georgia" w:cs="Times New Roman"/>
                <w:spacing w:val="-1"/>
                <w:sz w:val="20"/>
              </w:rPr>
              <w:t>..1</w:t>
            </w:r>
          </w:p>
        </w:tc>
      </w:tr>
      <w:tr w:rsidR="00394F7E" w:rsidRPr="000C2908" w14:paraId="1787C101" w14:textId="77777777" w:rsidTr="002D2D99">
        <w:tc>
          <w:tcPr>
            <w:tcW w:w="2235" w:type="dxa"/>
          </w:tcPr>
          <w:p w14:paraId="191A7BEA" w14:textId="77777777" w:rsidR="00394F7E" w:rsidRDefault="00394F7E" w:rsidP="002D2D99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county</w:t>
            </w:r>
            <w:proofErr w:type="spellEnd"/>
            <w:r w:rsidR="00220A03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810902F" w14:textId="77777777" w:rsidR="00394F7E" w:rsidRPr="00320AF3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1E781C30" w14:textId="77777777" w:rsidR="00394F7E" w:rsidRPr="00C44371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C4437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Länskod</w:t>
            </w:r>
          </w:p>
          <w:p w14:paraId="00DE315D" w14:textId="77A8BA02" w:rsidR="00F36D5C" w:rsidRPr="00C31BC7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Filtrerar sökresultatet så att endast</w:t>
            </w:r>
            <w:r w:rsidR="00F129E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poster </w:t>
            </w:r>
            <w:r w:rsidR="00F129E3"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med angivet län returne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ras. L</w:t>
            </w:r>
            <w:r w:rsidRPr="00C31B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änskod enligt </w:t>
            </w:r>
            <w:r w:rsidR="00CC5643" w:rsidRPr="00C31BC7">
              <w:rPr>
                <w:rFonts w:ascii="Georgia" w:eastAsia="Times New Roman" w:hAnsi="Georgia" w:cs="Times New Roman"/>
                <w:spacing w:val="-1"/>
                <w:sz w:val="20"/>
              </w:rPr>
              <w:t>SCB</w:t>
            </w:r>
            <w:r w:rsidR="00CC5643"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  <w:r w:rsidR="00CC5643" w:rsidRPr="00C31B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s </w:t>
            </w:r>
            <w:r w:rsidRPr="00C31B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lista över </w:t>
            </w:r>
            <w:r w:rsidR="00444470">
              <w:rPr>
                <w:rFonts w:ascii="Georgia" w:eastAsia="Times New Roman" w:hAnsi="Georgia" w:cs="Times New Roman"/>
                <w:spacing w:val="-1"/>
                <w:sz w:val="20"/>
              </w:rPr>
              <w:t xml:space="preserve">län och </w:t>
            </w:r>
            <w:proofErr w:type="spellStart"/>
            <w:r w:rsidR="00A569EE">
              <w:rPr>
                <w:rFonts w:ascii="Georgia" w:eastAsia="Times New Roman" w:hAnsi="Georgia" w:cs="Times New Roman"/>
                <w:spacing w:val="-1"/>
                <w:sz w:val="20"/>
              </w:rPr>
              <w:t>ekom</w:t>
            </w:r>
            <w:r w:rsidRPr="00C31BC7">
              <w:rPr>
                <w:rFonts w:ascii="Georgia" w:eastAsia="Times New Roman" w:hAnsi="Georgia" w:cs="Times New Roman"/>
                <w:spacing w:val="-1"/>
                <w:sz w:val="20"/>
              </w:rPr>
              <w:t>er</w:t>
            </w:r>
            <w:proofErr w:type="spellEnd"/>
            <w:r w:rsidRPr="00C31B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, se referens </w:t>
            </w:r>
            <w:r w:rsidR="008C0F12" w:rsidRPr="00C31BC7">
              <w:rPr>
                <w:rFonts w:ascii="Georgia" w:eastAsia="Times New Roman" w:hAnsi="Georgia" w:cs="Times New Roman"/>
                <w:spacing w:val="-1"/>
                <w:sz w:val="20"/>
              </w:rPr>
              <w:t>R</w:t>
            </w:r>
            <w:r w:rsidR="008C0F12">
              <w:rPr>
                <w:rFonts w:ascii="Georgia" w:eastAsia="Times New Roman" w:hAnsi="Georgia" w:cs="Times New Roman"/>
                <w:spacing w:val="-1"/>
                <w:sz w:val="20"/>
              </w:rPr>
              <w:t>13</w:t>
            </w:r>
            <w:r w:rsidR="00C81F96">
              <w:rPr>
                <w:rFonts w:ascii="Georgia" w:eastAsia="Times New Roman" w:hAnsi="Georgia" w:cs="Times New Roman"/>
                <w:spacing w:val="-1"/>
                <w:sz w:val="20"/>
              </w:rPr>
              <w:t xml:space="preserve">. </w:t>
            </w:r>
            <w:r w:rsidR="00F129E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proofErr w:type="spellStart"/>
            <w:r w:rsidR="00F129E3">
              <w:rPr>
                <w:rFonts w:ascii="Georgia" w:eastAsia="Times New Roman" w:hAnsi="Georgia" w:cs="Times New Roman"/>
                <w:spacing w:val="-1"/>
                <w:sz w:val="20"/>
              </w:rPr>
              <w:t>Två</w:t>
            </w:r>
            <w:r w:rsidR="00C81F96">
              <w:rPr>
                <w:rFonts w:ascii="Georgia" w:eastAsia="Times New Roman" w:hAnsi="Georgia" w:cs="Times New Roman"/>
                <w:spacing w:val="-1"/>
                <w:sz w:val="20"/>
              </w:rPr>
              <w:t>ställig</w:t>
            </w:r>
            <w:proofErr w:type="spellEnd"/>
            <w:r w:rsidR="00C81F96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kod.</w:t>
            </w:r>
          </w:p>
          <w:p w14:paraId="67185AAE" w14:textId="77777777" w:rsidR="00394F7E" w:rsidRPr="00C31BC7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C5BB143" w14:textId="77777777" w:rsidR="00394F7E" w:rsidRPr="00A84B9D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A84B9D">
              <w:rPr>
                <w:rFonts w:ascii="Georgia" w:eastAsia="Times New Roman" w:hAnsi="Georgia" w:cs="Times New Roman"/>
                <w:spacing w:val="-1"/>
                <w:sz w:val="20"/>
              </w:rPr>
              <w:t>Exempel:</w:t>
            </w:r>
          </w:p>
          <w:p w14:paraId="54AC136E" w14:textId="77777777" w:rsidR="00394F7E" w:rsidRPr="00AA7C77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county.code</w:t>
            </w:r>
            <w:proofErr w:type="spellEnd"/>
            <w:proofErr w:type="gramEnd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05</w:t>
            </w:r>
          </w:p>
          <w:p w14:paraId="41096964" w14:textId="77777777" w:rsidR="00394F7E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county.codeSystem</w:t>
            </w:r>
            <w:proofErr w:type="spellEnd"/>
            <w:proofErr w:type="gramEnd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1.2.752.129.2.2.1.18</w:t>
            </w:r>
          </w:p>
          <w:p w14:paraId="687256B9" w14:textId="211CF4A7" w:rsidR="00C97735" w:rsidRPr="00AA7C77" w:rsidRDefault="00C97735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C9773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county.displayName</w:t>
            </w:r>
            <w:proofErr w:type="spellEnd"/>
            <w:proofErr w:type="gramEnd"/>
            <w:r w:rsidRPr="00C9773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</w:t>
            </w:r>
            <w:proofErr w:type="spellStart"/>
            <w:r w:rsidRPr="00C9773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Östergötlands</w:t>
            </w:r>
            <w:proofErr w:type="spellEnd"/>
            <w:r w:rsidRPr="00C9773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C9773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län</w:t>
            </w:r>
            <w:proofErr w:type="spellEnd"/>
          </w:p>
        </w:tc>
        <w:tc>
          <w:tcPr>
            <w:tcW w:w="1701" w:type="dxa"/>
          </w:tcPr>
          <w:p w14:paraId="0575E967" w14:textId="77777777" w:rsidR="00394F7E" w:rsidRDefault="00394F7E" w:rsidP="002D2D9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394F7E" w:rsidRPr="000C2908" w14:paraId="3FD858F0" w14:textId="77777777" w:rsidTr="002D2D99">
        <w:tc>
          <w:tcPr>
            <w:tcW w:w="2235" w:type="dxa"/>
          </w:tcPr>
          <w:p w14:paraId="4E03F9C3" w14:textId="77777777" w:rsidR="00394F7E" w:rsidRDefault="00394F7E" w:rsidP="002D2D99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municipality</w:t>
            </w:r>
            <w:proofErr w:type="spellEnd"/>
            <w:r w:rsidR="00220A03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099182BD" w14:textId="77777777" w:rsidR="00394F7E" w:rsidRPr="00AC7BB5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AC7BB5"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2E51386B" w14:textId="77777777" w:rsidR="00394F7E" w:rsidRPr="00AC7BB5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AC7BB5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Kommunkod</w:t>
            </w:r>
          </w:p>
          <w:p w14:paraId="7CEE3DB4" w14:textId="60AD7AE4" w:rsidR="00394F7E" w:rsidRPr="00AC7BB5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AC7BB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Sökning på kommun. Kommunkod enligt </w:t>
            </w:r>
            <w:proofErr w:type="spellStart"/>
            <w:r w:rsidRPr="00AC7BB5">
              <w:rPr>
                <w:rFonts w:ascii="Georgia" w:eastAsia="Times New Roman" w:hAnsi="Georgia" w:cs="Times New Roman"/>
                <w:spacing w:val="-1"/>
                <w:sz w:val="20"/>
              </w:rPr>
              <w:t>SCB’s</w:t>
            </w:r>
            <w:proofErr w:type="spellEnd"/>
            <w:r w:rsidRPr="00AC7BB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lista över </w:t>
            </w:r>
            <w:r w:rsidR="00AE4126" w:rsidRPr="00AC7BB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län och </w:t>
            </w:r>
            <w:r w:rsidRPr="00AC7BB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kommuner, se referens </w:t>
            </w:r>
            <w:r w:rsidR="005C42C6" w:rsidRPr="00AC7BB5">
              <w:rPr>
                <w:rFonts w:ascii="Georgia" w:eastAsia="Times New Roman" w:hAnsi="Georgia" w:cs="Times New Roman"/>
                <w:spacing w:val="-1"/>
                <w:sz w:val="20"/>
              </w:rPr>
              <w:t>R13</w:t>
            </w:r>
            <w:r w:rsidRPr="00AC7BB5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  <w:r w:rsidR="00C81F96" w:rsidRPr="00AC7BB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proofErr w:type="spellStart"/>
            <w:r w:rsidR="00F129E3" w:rsidRPr="00AC7BB5">
              <w:rPr>
                <w:rFonts w:ascii="Georgia" w:eastAsia="Times New Roman" w:hAnsi="Georgia" w:cs="Times New Roman"/>
                <w:spacing w:val="-1"/>
                <w:sz w:val="20"/>
              </w:rPr>
              <w:t>Fyrställig</w:t>
            </w:r>
            <w:proofErr w:type="spellEnd"/>
            <w:r w:rsidR="00F129E3" w:rsidRPr="00AC7BB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kod.</w:t>
            </w:r>
          </w:p>
          <w:p w14:paraId="5AC2249D" w14:textId="77777777" w:rsidR="00394F7E" w:rsidRPr="00AC7BB5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65038F8C" w14:textId="77777777" w:rsidR="00394F7E" w:rsidRPr="00AC7BB5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AC7BB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Exempel</w:t>
            </w:r>
            <w:proofErr w:type="spellEnd"/>
            <w:r w:rsidRPr="00AC7BB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:</w:t>
            </w:r>
          </w:p>
          <w:p w14:paraId="54A6D902" w14:textId="77777777" w:rsidR="00394F7E" w:rsidRPr="00AC7BB5" w:rsidRDefault="00394F7E" w:rsidP="002D2D9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C7BB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municipality.code</w:t>
            </w:r>
            <w:proofErr w:type="spellEnd"/>
            <w:proofErr w:type="gramEnd"/>
            <w:r w:rsidRPr="00AC7BB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0126</w:t>
            </w:r>
          </w:p>
          <w:p w14:paraId="2DDF5A4F" w14:textId="77777777" w:rsidR="00394F7E" w:rsidRPr="00AC7BB5" w:rsidRDefault="00394F7E" w:rsidP="00F129E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C7BB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municipality.codeSystem</w:t>
            </w:r>
            <w:proofErr w:type="spellEnd"/>
            <w:proofErr w:type="gramEnd"/>
            <w:r w:rsidRPr="00AC7BB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1.2.752.129.2.2.1.17</w:t>
            </w:r>
          </w:p>
          <w:p w14:paraId="1FDFF1D4" w14:textId="6C9848B0" w:rsidR="00AC7BB5" w:rsidRPr="00AC7BB5" w:rsidRDefault="00AC7BB5" w:rsidP="00F129E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C7BB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municipality.displayName</w:t>
            </w:r>
            <w:proofErr w:type="spellEnd"/>
            <w:proofErr w:type="gramEnd"/>
            <w:r w:rsidRPr="00AC7BB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Huddinge</w:t>
            </w:r>
          </w:p>
        </w:tc>
        <w:tc>
          <w:tcPr>
            <w:tcW w:w="1701" w:type="dxa"/>
          </w:tcPr>
          <w:p w14:paraId="6D4D0C28" w14:textId="77777777" w:rsidR="00394F7E" w:rsidRDefault="00394F7E" w:rsidP="002D2D9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FB2EBB" w:rsidRPr="00FB2EBB" w14:paraId="59C25510" w14:textId="77777777" w:rsidTr="008B11A1">
        <w:tc>
          <w:tcPr>
            <w:tcW w:w="2235" w:type="dxa"/>
          </w:tcPr>
          <w:p w14:paraId="69D8B325" w14:textId="77777777" w:rsidR="00FB2EBB" w:rsidRDefault="00FB2EBB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searchTerm</w:t>
            </w:r>
            <w:proofErr w:type="spellEnd"/>
          </w:p>
        </w:tc>
        <w:tc>
          <w:tcPr>
            <w:tcW w:w="1842" w:type="dxa"/>
          </w:tcPr>
          <w:p w14:paraId="395D88FB" w14:textId="77777777" w:rsidR="00FB2EBB" w:rsidRDefault="00FB2EBB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545CC64C" w14:textId="77777777" w:rsidR="00FB2EBB" w:rsidRDefault="00FB2EBB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0A141C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Fritextsökning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för att filtrera på vård- och omsorgstjänst baserat på text i nedan listade fritextfält.</w:t>
            </w:r>
          </w:p>
          <w:p w14:paraId="06302588" w14:textId="77777777" w:rsidR="00B84B15" w:rsidRDefault="00B84B15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001C96AC" w14:textId="77777777" w:rsidR="00FB2EBB" w:rsidRDefault="00E15350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E15350">
              <w:rPr>
                <w:rFonts w:ascii="Georgia" w:eastAsia="Times New Roman" w:hAnsi="Georgia" w:cs="Times New Roman"/>
                <w:spacing w:val="-1"/>
                <w:sz w:val="20"/>
              </w:rPr>
              <w:t xml:space="preserve">För de beskrivande texter nedan som förekommer i flera språk ska sökningen ske i texten som motsvarar det språk som anges i </w:t>
            </w:r>
            <w:proofErr w:type="spellStart"/>
            <w:r w:rsidRPr="00E15350">
              <w:rPr>
                <w:rFonts w:ascii="Georgia" w:eastAsia="Times New Roman" w:hAnsi="Georgia" w:cs="Times New Roman"/>
                <w:spacing w:val="-1"/>
                <w:sz w:val="20"/>
              </w:rPr>
              <w:t>actorLanguage</w:t>
            </w:r>
            <w:proofErr w:type="spellEnd"/>
            <w:r w:rsidRPr="00E15350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63CCE3CD" w14:textId="77777777" w:rsidR="00E15350" w:rsidRDefault="00E15350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464C2CD4" w14:textId="77777777" w:rsidR="00E15350" w:rsidRDefault="00E15350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E15350">
              <w:rPr>
                <w:rFonts w:ascii="Georgia" w:eastAsia="Times New Roman" w:hAnsi="Georgia" w:cs="Times New Roman"/>
                <w:spacing w:val="-1"/>
                <w:sz w:val="20"/>
              </w:rPr>
              <w:t xml:space="preserve">Anges inte </w:t>
            </w:r>
            <w:proofErr w:type="spellStart"/>
            <w:r w:rsidRPr="00E15350">
              <w:rPr>
                <w:rFonts w:ascii="Georgia" w:eastAsia="Times New Roman" w:hAnsi="Georgia" w:cs="Times New Roman"/>
                <w:spacing w:val="-1"/>
                <w:sz w:val="20"/>
              </w:rPr>
              <w:t>actorLanguage</w:t>
            </w:r>
            <w:proofErr w:type="spellEnd"/>
            <w:r w:rsidRPr="00E15350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ska texter för samtliga språk användas i sökningen.</w:t>
            </w:r>
          </w:p>
          <w:p w14:paraId="7360A4D1" w14:textId="77777777" w:rsidR="008F5EC8" w:rsidRDefault="008F5EC8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D9FE407" w14:textId="77777777" w:rsidR="00FB2EBB" w:rsidRDefault="00FB2EBB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Sökningen ska innehålla minst 3 tecken. Vård- och omsorgstjänst där 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sökbegreppet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överensstämmer med del av text i nedanstående fält ska returneras.</w:t>
            </w:r>
          </w:p>
          <w:p w14:paraId="59FBD55B" w14:textId="77777777" w:rsidR="00FB2EBB" w:rsidRDefault="00FB2EBB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D34E4B8" w14:textId="77777777" w:rsidR="00FB2EBB" w:rsidRDefault="00FB2EBB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I det fall fler sökbegrepp skickas med i begäran ska samtliga sökbegrepp återfinnas i något av nedanstående fält för att vård- och omsorgstjänsten ska returneras.</w:t>
            </w:r>
          </w:p>
          <w:p w14:paraId="61372675" w14:textId="77777777" w:rsidR="00FB2EBB" w:rsidRDefault="00FB2EBB" w:rsidP="00FB2EBB">
            <w:pPr>
              <w:pStyle w:val="TableParagraph"/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BCB3883" w14:textId="77777777" w:rsidR="00FB2EBB" w:rsidRDefault="00FB2EBB" w:rsidP="00FB2EB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1578A6">
              <w:rPr>
                <w:rFonts w:ascii="Georgia" w:eastAsia="Times New Roman" w:hAnsi="Georgia" w:cs="Times New Roman"/>
                <w:spacing w:val="-1"/>
                <w:sz w:val="20"/>
              </w:rPr>
              <w:t xml:space="preserve">Fritextsökning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ska ske i</w:t>
            </w:r>
            <w:r w:rsidRPr="001578A6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fälten:</w:t>
            </w:r>
          </w:p>
          <w:p w14:paraId="5E43C38B" w14:textId="77777777" w:rsidR="00B45629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r w:rsidR="00B45629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.description</w:t>
            </w:r>
            <w:r w:rsidR="00F06CE8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.text</w:t>
            </w:r>
            <w:proofErr w:type="spellEnd"/>
          </w:p>
          <w:p w14:paraId="68B1900C" w14:textId="77777777" w:rsidR="00FB2EBB" w:rsidRPr="0099070E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D07FE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typeOfCareService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FB2EBB" w:rsidRPr="0099070E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displayName</w:t>
            </w:r>
            <w:proofErr w:type="spellEnd"/>
            <w:proofErr w:type="gramEnd"/>
          </w:p>
          <w:p w14:paraId="7EF0136B" w14:textId="093613C5" w:rsidR="00FB2EBB" w:rsidRPr="00C71F05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lastRenderedPageBreak/>
              <w:t>careService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F06CE8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providingOrganization</w:t>
            </w:r>
            <w:proofErr w:type="spellEnd"/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F06CE8" w:rsidRPr="00C71F05" w:rsidDel="00F06CE8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Name</w:t>
            </w:r>
          </w:p>
          <w:p w14:paraId="5B25E1C3" w14:textId="7AA11ED7" w:rsidR="00FB2EBB" w:rsidRPr="00C71F05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F06CE8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providingOrganization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.description</w:t>
            </w:r>
            <w:proofErr w:type="spellEnd"/>
            <w:proofErr w:type="gramEnd"/>
          </w:p>
          <w:p w14:paraId="5752D346" w14:textId="77777777" w:rsidR="00FB2EBB" w:rsidRPr="00C71F05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.performingOrganization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n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ame</w:t>
            </w:r>
          </w:p>
          <w:p w14:paraId="1F8011AD" w14:textId="77777777" w:rsidR="00FB2EBB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r w:rsidR="00FB2EB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performingOrganization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.description</w:t>
            </w:r>
            <w:proofErr w:type="gramEnd"/>
            <w:r w:rsidR="00F06CE8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.text</w:t>
            </w:r>
            <w:proofErr w:type="spellEnd"/>
          </w:p>
          <w:p w14:paraId="0F32ED3F" w14:textId="77777777" w:rsidR="00FB2EBB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.performingOrganization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responibleO</w:t>
            </w:r>
            <w:r w:rsidR="00FB2EB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rg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anization</w:t>
            </w:r>
            <w:r w:rsidR="00FB2EB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n</w:t>
            </w:r>
            <w:r w:rsidR="00FB2EBB" w:rsidRPr="00FD5901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ame</w:t>
            </w:r>
          </w:p>
          <w:p w14:paraId="2FC443BC" w14:textId="77777777" w:rsidR="00FB2EBB" w:rsidRPr="00D5634A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proofErr w:type="spellEnd"/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performingOrganization</w:t>
            </w:r>
            <w:r w:rsidR="00A47F9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A47F9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responibleOrganization</w:t>
            </w:r>
            <w:r w:rsidR="00FB2EB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FB2EBB" w:rsidRPr="00C71F05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description</w:t>
            </w:r>
            <w:proofErr w:type="gramEnd"/>
            <w:r w:rsidR="00F06CE8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.text</w:t>
            </w:r>
            <w:proofErr w:type="spellEnd"/>
          </w:p>
          <w:p w14:paraId="17673F78" w14:textId="77777777" w:rsidR="00FB2EBB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r w:rsidR="00FB2EBB" w:rsidRPr="00D5634A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.location.geographicalLocation.municipality</w:t>
            </w:r>
            <w:proofErr w:type="gramEnd"/>
            <w:r w:rsidR="00FB2EB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</w:t>
            </w:r>
            <w:r w:rsidR="00FB2EBB" w:rsidRPr="00D5634A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displayName</w:t>
            </w:r>
          </w:p>
          <w:p w14:paraId="6EFA8C99" w14:textId="77777777" w:rsidR="00FB2EBB" w:rsidRPr="00FB2EBB" w:rsidRDefault="005D7AFC" w:rsidP="00FB2EBB">
            <w:pPr>
              <w:pStyle w:val="TableParagraph"/>
              <w:numPr>
                <w:ilvl w:val="0"/>
                <w:numId w:val="38"/>
              </w:numPr>
              <w:spacing w:line="226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</w:t>
            </w:r>
            <w:r w:rsidR="00FB2EBB" w:rsidRPr="00FB2EB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.location.geographicalLocation.county</w:t>
            </w:r>
            <w:proofErr w:type="gramEnd"/>
            <w:r w:rsidR="00FB2EBB" w:rsidRPr="00FB2EBB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.displayName</w:t>
            </w:r>
            <w:proofErr w:type="spellEnd"/>
          </w:p>
        </w:tc>
        <w:tc>
          <w:tcPr>
            <w:tcW w:w="1701" w:type="dxa"/>
          </w:tcPr>
          <w:p w14:paraId="1CF0B7A7" w14:textId="77777777" w:rsidR="00FB2EBB" w:rsidRPr="00FB2EBB" w:rsidRDefault="00FB2EBB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lastRenderedPageBreak/>
              <w:t>0..*</w:t>
            </w:r>
            <w:proofErr w:type="gramEnd"/>
          </w:p>
        </w:tc>
      </w:tr>
      <w:tr w:rsidR="003C454C" w:rsidRPr="000C2908" w14:paraId="137FAA68" w14:textId="77777777" w:rsidTr="008B11A1">
        <w:tc>
          <w:tcPr>
            <w:tcW w:w="2235" w:type="dxa"/>
            <w:shd w:val="clear" w:color="auto" w:fill="F2F2F2" w:themeFill="background1" w:themeFillShade="F2"/>
          </w:tcPr>
          <w:p w14:paraId="0F462706" w14:textId="77777777" w:rsidR="003C454C" w:rsidRPr="000C2908" w:rsidRDefault="003C454C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Svar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1153CD5A" w14:textId="77777777" w:rsidR="003C454C" w:rsidRPr="000C2908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4111" w:type="dxa"/>
            <w:shd w:val="clear" w:color="auto" w:fill="F2F2F2" w:themeFill="background1" w:themeFillShade="F2"/>
          </w:tcPr>
          <w:p w14:paraId="56F9A3B3" w14:textId="77777777" w:rsidR="003C454C" w:rsidRPr="000C2908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209F819" w14:textId="77777777" w:rsidR="003C454C" w:rsidRPr="000C2908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</w:tr>
      <w:tr w:rsidR="00CD045B" w:rsidRPr="000C2908" w14:paraId="7999C1DA" w14:textId="77777777" w:rsidTr="00D33B6E">
        <w:tc>
          <w:tcPr>
            <w:tcW w:w="2235" w:type="dxa"/>
            <w:shd w:val="clear" w:color="auto" w:fill="auto"/>
          </w:tcPr>
          <w:p w14:paraId="23B90AA9" w14:textId="77777777" w:rsidR="00CD045B" w:rsidRPr="00CD045B" w:rsidRDefault="00CD045B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CD045B">
              <w:rPr>
                <w:rFonts w:ascii="Georgia" w:eastAsia="Times New Roman" w:hAnsi="Georgia" w:cs="Times New Roman"/>
                <w:spacing w:val="-1"/>
                <w:sz w:val="20"/>
              </w:rPr>
              <w:t>careService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0CDAB5B0" w14:textId="77777777" w:rsidR="00CD045B" w:rsidRPr="000C2908" w:rsidRDefault="00CD045B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CareServiceType</w:t>
            </w:r>
            <w:proofErr w:type="spellEnd"/>
          </w:p>
        </w:tc>
        <w:tc>
          <w:tcPr>
            <w:tcW w:w="4111" w:type="dxa"/>
            <w:shd w:val="clear" w:color="auto" w:fill="auto"/>
          </w:tcPr>
          <w:p w14:paraId="3D78CE92" w14:textId="77777777" w:rsidR="00CD045B" w:rsidRPr="00A75726" w:rsidRDefault="00CD045B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A75726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Vård- och omsorgstjänst</w:t>
            </w:r>
          </w:p>
          <w:p w14:paraId="5E998244" w14:textId="0E493668" w:rsidR="0027346A" w:rsidRPr="000C2908" w:rsidRDefault="0027346A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De</w:t>
            </w:r>
            <w:r w:rsidR="009830DD">
              <w:rPr>
                <w:rFonts w:ascii="Georgia" w:eastAsia="Times New Roman" w:hAnsi="Georgia" w:cs="Times New Roman"/>
                <w:spacing w:val="-1"/>
                <w:sz w:val="20"/>
              </w:rPr>
              <w:t>n</w:t>
            </w:r>
            <w:r w:rsidRPr="0027346A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tjänst som </w:t>
            </w:r>
            <w:r w:rsidR="00AD5807">
              <w:rPr>
                <w:rFonts w:ascii="Georgia" w:eastAsia="Times New Roman" w:hAnsi="Georgia" w:cs="Times New Roman"/>
                <w:spacing w:val="-1"/>
                <w:sz w:val="20"/>
              </w:rPr>
              <w:t>erbjuds</w:t>
            </w:r>
            <w:r w:rsidR="00AD5807" w:rsidRPr="0027346A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Pr="0027346A">
              <w:rPr>
                <w:rFonts w:ascii="Georgia" w:eastAsia="Times New Roman" w:hAnsi="Georgia" w:cs="Times New Roman"/>
                <w:spacing w:val="-1"/>
                <w:sz w:val="20"/>
              </w:rPr>
              <w:t>av en organisatorisk enhet för att tillgodose behov av hälso- och sjukvård eller socialtjänst hos invånare.</w:t>
            </w:r>
          </w:p>
        </w:tc>
        <w:tc>
          <w:tcPr>
            <w:tcW w:w="1701" w:type="dxa"/>
            <w:shd w:val="clear" w:color="auto" w:fill="auto"/>
          </w:tcPr>
          <w:p w14:paraId="422752A1" w14:textId="77777777" w:rsidR="00CD045B" w:rsidRPr="000C2908" w:rsidRDefault="00CD045B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3C454C" w:rsidRPr="000C2908" w14:paraId="2BC6FF45" w14:textId="77777777" w:rsidTr="008B11A1">
        <w:tc>
          <w:tcPr>
            <w:tcW w:w="2235" w:type="dxa"/>
          </w:tcPr>
          <w:p w14:paraId="1AAEC075" w14:textId="77777777" w:rsidR="003C454C" w:rsidRPr="00821548" w:rsidRDefault="00CD045B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careServiceId</w:t>
            </w:r>
            <w:proofErr w:type="spellEnd"/>
          </w:p>
          <w:p w14:paraId="3D1A1083" w14:textId="77777777" w:rsidR="003C454C" w:rsidRPr="00821548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1842" w:type="dxa"/>
          </w:tcPr>
          <w:p w14:paraId="2BF83A6C" w14:textId="77777777" w:rsidR="003C454C" w:rsidRPr="00821548" w:rsidRDefault="00F129E3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6CE609FD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Vård- och omsorgstjänstens </w:t>
            </w:r>
            <w:r w:rsidRPr="00A33419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id</w:t>
            </w:r>
          </w:p>
          <w:p w14:paraId="501A170F" w14:textId="38534292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Innehåller vård- och omsorgstjänstens unika</w:t>
            </w:r>
            <w:r w:rsidR="00140C76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identifierare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13F386E0" w14:textId="77777777" w:rsidR="009830DD" w:rsidRDefault="009830DD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0089EC7C" w14:textId="77777777" w:rsidR="0066522B" w:rsidRDefault="0066522B" w:rsidP="0066522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Om HSA-id används:</w:t>
            </w:r>
          </w:p>
          <w:p w14:paraId="464211DC" w14:textId="77777777" w:rsidR="0066522B" w:rsidRDefault="0066522B" w:rsidP="0066522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830DD">
              <w:rPr>
                <w:rFonts w:ascii="Georgia" w:eastAsia="Times New Roman" w:hAnsi="Georgia" w:cs="Times New Roman"/>
                <w:spacing w:val="-1"/>
                <w:sz w:val="20"/>
              </w:rPr>
              <w:t>careServiceId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.root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</w:t>
            </w:r>
            <w:proofErr w:type="gramStart"/>
            <w:r w:rsidRPr="00BA2704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Pr="00BA2704">
              <w:rPr>
                <w:rFonts w:ascii="Georgia" w:eastAsia="Times New Roman" w:hAnsi="Georgia" w:cs="Times New Roman"/>
                <w:spacing w:val="-1"/>
                <w:sz w:val="20"/>
              </w:rPr>
              <w:t>.2.1.4.1</w:t>
            </w:r>
          </w:p>
          <w:p w14:paraId="6FB40355" w14:textId="77777777" w:rsidR="0066522B" w:rsidRDefault="0066522B" w:rsidP="0066522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830DD">
              <w:rPr>
                <w:rFonts w:ascii="Georgia" w:eastAsia="Times New Roman" w:hAnsi="Georgia" w:cs="Times New Roman"/>
                <w:spacing w:val="-1"/>
                <w:sz w:val="20"/>
              </w:rPr>
              <w:t>careServiceId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.extension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  <w:r w:rsidRPr="0066522B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&lt;</w:t>
            </w:r>
            <w:proofErr w:type="spellStart"/>
            <w:r w:rsidRPr="0066522B">
              <w:rPr>
                <w:rFonts w:ascii="Georgia" w:eastAsia="Times New Roman" w:hAnsi="Georgia" w:cs="Times New Roman"/>
                <w:spacing w:val="-1"/>
                <w:sz w:val="20"/>
              </w:rPr>
              <w:t>hsa</w:t>
            </w:r>
            <w:proofErr w:type="spellEnd"/>
            <w:r w:rsidRPr="0066522B">
              <w:rPr>
                <w:rFonts w:ascii="Georgia" w:eastAsia="Times New Roman" w:hAnsi="Georgia" w:cs="Times New Roman"/>
                <w:spacing w:val="-1"/>
                <w:sz w:val="20"/>
              </w:rPr>
              <w:t>-id&gt;</w:t>
            </w:r>
          </w:p>
          <w:p w14:paraId="67F0B416" w14:textId="77777777" w:rsidR="0066522B" w:rsidRDefault="0066522B" w:rsidP="0066522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8399287" w14:textId="77777777" w:rsidR="0066522B" w:rsidRDefault="0066522B" w:rsidP="0066522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Om </w:t>
            </w:r>
            <w:r w:rsidRPr="00BA2704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ej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HSA-id:</w:t>
            </w:r>
          </w:p>
          <w:p w14:paraId="73B6F30C" w14:textId="77777777" w:rsidR="0066522B" w:rsidRPr="008B1A73" w:rsidRDefault="0066522B" w:rsidP="0066522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careServiceId.root</w:t>
            </w:r>
            <w:proofErr w:type="spellEnd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: 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&lt;</w:t>
            </w:r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UUID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&gt;</w:t>
            </w:r>
          </w:p>
          <w:p w14:paraId="4C97016E" w14:textId="77777777" w:rsidR="009830DD" w:rsidRPr="008B1A73" w:rsidRDefault="0066522B" w:rsidP="0066522B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careServiceId.extension</w:t>
            </w:r>
            <w:proofErr w:type="spellEnd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: </w:t>
            </w:r>
            <w:proofErr w:type="spellStart"/>
            <w:r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>Anges</w:t>
            </w:r>
            <w:proofErr w:type="spellEnd"/>
            <w:r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>ej</w:t>
            </w:r>
            <w:proofErr w:type="spellEnd"/>
          </w:p>
        </w:tc>
        <w:tc>
          <w:tcPr>
            <w:tcW w:w="1701" w:type="dxa"/>
          </w:tcPr>
          <w:p w14:paraId="581EAC5B" w14:textId="69A6A582" w:rsidR="003C454C" w:rsidRPr="00821548" w:rsidRDefault="00397318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..1</w:t>
            </w:r>
          </w:p>
        </w:tc>
      </w:tr>
      <w:tr w:rsidR="003C454C" w:rsidRPr="000C2908" w14:paraId="57B032C1" w14:textId="77777777" w:rsidTr="008B11A1">
        <w:tc>
          <w:tcPr>
            <w:tcW w:w="2235" w:type="dxa"/>
          </w:tcPr>
          <w:p w14:paraId="0C3BB63D" w14:textId="77777777" w:rsidR="003C454C" w:rsidRDefault="00CD045B" w:rsidP="008B11A1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typeOfCareService</w:t>
            </w:r>
            <w:proofErr w:type="spellEnd"/>
          </w:p>
        </w:tc>
        <w:tc>
          <w:tcPr>
            <w:tcW w:w="1842" w:type="dxa"/>
          </w:tcPr>
          <w:p w14:paraId="69CAF02A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2A4C64"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296C6954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56FEF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Typ av vård- och omsorgstjänst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3F118ED6" w14:textId="77777777" w:rsidR="003C454C" w:rsidRPr="00B01FD5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56FEF">
              <w:rPr>
                <w:rFonts w:ascii="Georgia" w:eastAsia="Times New Roman" w:hAnsi="Georgia" w:cs="Times New Roman"/>
                <w:spacing w:val="-1"/>
                <w:sz w:val="20"/>
              </w:rPr>
              <w:t>Den specifika vård-</w:t>
            </w:r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och omsorgstjänsten </w:t>
            </w:r>
            <w:r w:rsidR="0027346A">
              <w:rPr>
                <w:rFonts w:ascii="Georgia" w:eastAsia="Times New Roman" w:hAnsi="Georgia" w:cs="Times New Roman"/>
                <w:spacing w:val="-1"/>
                <w:sz w:val="20"/>
              </w:rPr>
              <w:t>som erbjuds</w:t>
            </w:r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. </w:t>
            </w:r>
          </w:p>
          <w:p w14:paraId="1FA180FC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1DE03D7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>Exempel in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om hälso- och sjukvård:</w:t>
            </w:r>
          </w:p>
          <w:p w14:paraId="0D45FCBD" w14:textId="77873E1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-</w:t>
            </w:r>
            <w:r w:rsidR="00961ED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="00140C76">
              <w:rPr>
                <w:rFonts w:ascii="Georgia" w:eastAsia="Times New Roman" w:hAnsi="Georgia" w:cs="Times New Roman"/>
                <w:spacing w:val="-1"/>
                <w:sz w:val="20"/>
              </w:rPr>
              <w:t>insättning av totalprotes i höftled</w:t>
            </w:r>
          </w:p>
          <w:p w14:paraId="50FDA9E3" w14:textId="1A65FF01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-</w:t>
            </w:r>
            <w:r w:rsidR="00961ED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>rehabil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itering</w:t>
            </w:r>
            <w:r w:rsidR="00140C76">
              <w:rPr>
                <w:rFonts w:ascii="Georgia" w:eastAsia="Times New Roman" w:hAnsi="Georgia" w:cs="Times New Roman"/>
                <w:spacing w:val="-1"/>
                <w:sz w:val="20"/>
              </w:rPr>
              <w:t>smedicinsk konsultation</w:t>
            </w:r>
          </w:p>
          <w:p w14:paraId="661E40B1" w14:textId="334A6E62" w:rsidR="003C454C" w:rsidRPr="00B01FD5" w:rsidRDefault="003C454C" w:rsidP="00EA0DD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</w:p>
          <w:p w14:paraId="31A4BE90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82F623F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>Exempel inom socialtjänsten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</w:p>
          <w:p w14:paraId="6CD8CCBF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- </w:t>
            </w:r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>hjälp med inköp</w:t>
            </w:r>
          </w:p>
          <w:p w14:paraId="5433AEA0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- </w:t>
            </w:r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tillredning av måltider </w:t>
            </w:r>
            <w:proofErr w:type="gramStart"/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>m.m.</w:t>
            </w:r>
            <w:proofErr w:type="gramEnd"/>
            <w:r w:rsidRPr="00B01FD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</w:p>
          <w:p w14:paraId="070A8218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392D7E41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1514B8C" w14:textId="1093F7D0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Då 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S</w:t>
            </w:r>
            <w:r w:rsidR="00A6209A">
              <w:rPr>
                <w:rFonts w:ascii="Georgia" w:eastAsia="Times New Roman" w:hAnsi="Georgia" w:cs="Times New Roman"/>
                <w:spacing w:val="-1"/>
                <w:sz w:val="20"/>
              </w:rPr>
              <w:t>nomed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CT används:</w:t>
            </w:r>
          </w:p>
          <w:p w14:paraId="37C4D48F" w14:textId="5867A887" w:rsidR="001D1773" w:rsidRDefault="00692D1E" w:rsidP="001D177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szCs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typeOfCareService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.codesystem</w:t>
            </w:r>
            <w:proofErr w:type="spellEnd"/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</w:t>
            </w:r>
            <w:proofErr w:type="gramStart"/>
            <w:r w:rsidR="003C454C" w:rsidRPr="00332DEC">
              <w:rPr>
                <w:rFonts w:ascii="Georgia" w:eastAsia="Times New Roman" w:hAnsi="Georgia" w:cs="Times New Roman"/>
                <w:spacing w:val="-1"/>
                <w:sz w:val="20"/>
              </w:rPr>
              <w:t>1.2.752.116</w:t>
            </w:r>
            <w:proofErr w:type="gramEnd"/>
            <w:r w:rsidR="003C454C" w:rsidRPr="00332DEC">
              <w:rPr>
                <w:rFonts w:ascii="Georgia" w:eastAsia="Times New Roman" w:hAnsi="Georgia" w:cs="Times New Roman"/>
                <w:spacing w:val="-1"/>
                <w:sz w:val="20"/>
              </w:rPr>
              <w:t>.2.1.1</w:t>
            </w:r>
            <w:r w:rsidR="00D144AB">
              <w:rPr>
                <w:rFonts w:ascii="Georgia" w:eastAsia="Times New Roman" w:hAnsi="Georgia" w:cs="Times New Roman"/>
                <w:spacing w:val="-1"/>
                <w:sz w:val="20"/>
              </w:rPr>
              <w:br/>
            </w:r>
            <w:r w:rsidR="001D1773">
              <w:rPr>
                <w:rFonts w:ascii="Georgia" w:eastAsia="Times New Roman" w:hAnsi="Georgia" w:cs="Times New Roman"/>
                <w:spacing w:val="-1"/>
                <w:sz w:val="20"/>
              </w:rPr>
              <w:br/>
            </w:r>
            <w:r w:rsidR="00D144AB" w:rsidRPr="001D1773">
              <w:rPr>
                <w:rFonts w:ascii="Georgia" w:hAnsi="Georgia"/>
                <w:spacing w:val="-1"/>
                <w:sz w:val="20"/>
                <w:szCs w:val="20"/>
              </w:rPr>
              <w:t xml:space="preserve">I första hand ska koder från det nationella utbudkodsurvalet användas men </w:t>
            </w:r>
            <w:proofErr w:type="spellStart"/>
            <w:r w:rsidR="00D144AB" w:rsidRPr="001D1773">
              <w:rPr>
                <w:rFonts w:ascii="Georgia" w:hAnsi="Georgia"/>
                <w:spacing w:val="-1"/>
                <w:sz w:val="20"/>
                <w:szCs w:val="20"/>
              </w:rPr>
              <w:t>Snomed</w:t>
            </w:r>
            <w:proofErr w:type="spellEnd"/>
            <w:r w:rsidR="00D144AB" w:rsidRPr="001D1773">
              <w:rPr>
                <w:rFonts w:ascii="Georgia" w:hAnsi="Georgia"/>
                <w:spacing w:val="-1"/>
                <w:sz w:val="20"/>
                <w:szCs w:val="20"/>
              </w:rPr>
              <w:t xml:space="preserve"> CT</w:t>
            </w:r>
            <w:r w:rsidR="009A6030">
              <w:rPr>
                <w:rFonts w:ascii="Georgia" w:hAnsi="Georgia"/>
                <w:spacing w:val="-1"/>
                <w:sz w:val="20"/>
                <w:szCs w:val="20"/>
              </w:rPr>
              <w:t>-</w:t>
            </w:r>
            <w:r w:rsidR="00D144AB" w:rsidRPr="001D1773">
              <w:rPr>
                <w:rFonts w:ascii="Georgia" w:hAnsi="Georgia"/>
                <w:spacing w:val="-1"/>
                <w:sz w:val="20"/>
                <w:szCs w:val="20"/>
              </w:rPr>
              <w:t>koder från lokalt urval kan förekomma.</w:t>
            </w:r>
            <w:r w:rsidR="001D177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="001D1773">
              <w:rPr>
                <w:rFonts w:ascii="Georgia" w:eastAsia="Times New Roman" w:hAnsi="Georgia" w:cs="Times New Roman"/>
                <w:spacing w:val="-1"/>
                <w:sz w:val="20"/>
              </w:rPr>
              <w:br/>
            </w:r>
            <w:r w:rsidR="001D1773">
              <w:rPr>
                <w:rFonts w:ascii="Georgia" w:eastAsia="Times New Roman" w:hAnsi="Georgia" w:cs="Times New Roman"/>
                <w:spacing w:val="-1"/>
                <w:sz w:val="20"/>
              </w:rPr>
              <w:br/>
            </w:r>
            <w:r w:rsidR="00D144AB" w:rsidRPr="001D1773">
              <w:rPr>
                <w:rFonts w:ascii="Georgia" w:hAnsi="Georgia"/>
                <w:spacing w:val="-1"/>
                <w:sz w:val="20"/>
                <w:szCs w:val="20"/>
              </w:rPr>
              <w:t>Då verksamhetskod används:</w:t>
            </w:r>
            <w:r w:rsidR="001D177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proofErr w:type="spellStart"/>
            <w:r w:rsidR="00D144AB" w:rsidRPr="001D1773">
              <w:rPr>
                <w:rFonts w:ascii="Georgia" w:hAnsi="Georgia"/>
                <w:spacing w:val="-1"/>
                <w:sz w:val="20"/>
                <w:szCs w:val="20"/>
              </w:rPr>
              <w:t>typeOfCareService.codesystem</w:t>
            </w:r>
            <w:proofErr w:type="spellEnd"/>
            <w:r w:rsidR="00D144AB" w:rsidRPr="001D1773">
              <w:rPr>
                <w:rFonts w:ascii="Georgia" w:hAnsi="Georgia"/>
                <w:spacing w:val="-1"/>
                <w:sz w:val="20"/>
                <w:szCs w:val="20"/>
              </w:rPr>
              <w:t xml:space="preserve">: </w:t>
            </w:r>
            <w:proofErr w:type="gramStart"/>
            <w:r w:rsidR="00D144AB" w:rsidRPr="001D1773">
              <w:rPr>
                <w:rFonts w:ascii="Georgia" w:hAnsi="Georgia"/>
                <w:sz w:val="20"/>
                <w:szCs w:val="20"/>
              </w:rPr>
              <w:t>1.2.752.129</w:t>
            </w:r>
            <w:proofErr w:type="gramEnd"/>
            <w:r w:rsidR="00D144AB" w:rsidRPr="001D1773">
              <w:rPr>
                <w:rFonts w:ascii="Georgia" w:hAnsi="Georgia"/>
                <w:sz w:val="20"/>
                <w:szCs w:val="20"/>
              </w:rPr>
              <w:t>.2.2.1.3</w:t>
            </w:r>
          </w:p>
          <w:p w14:paraId="504BF7AE" w14:textId="77777777" w:rsidR="001D1773" w:rsidRDefault="001D1773" w:rsidP="001D177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szCs w:val="20"/>
              </w:rPr>
            </w:pPr>
          </w:p>
          <w:p w14:paraId="38B98357" w14:textId="77777777" w:rsidR="001D1773" w:rsidRDefault="00D144AB" w:rsidP="001D177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szCs w:val="20"/>
              </w:rPr>
            </w:pPr>
            <w:r w:rsidRPr="001D1773">
              <w:rPr>
                <w:rFonts w:ascii="Georgia" w:hAnsi="Georgia"/>
                <w:sz w:val="20"/>
                <w:szCs w:val="20"/>
              </w:rPr>
              <w:t>Kod väljs från HSA verksamhetskodverk.</w:t>
            </w:r>
            <w:r w:rsidR="001D1773">
              <w:rPr>
                <w:rFonts w:ascii="Georgia" w:hAnsi="Georgia"/>
                <w:sz w:val="20"/>
                <w:szCs w:val="20"/>
              </w:rPr>
              <w:t xml:space="preserve"> </w:t>
            </w:r>
          </w:p>
          <w:p w14:paraId="51017CC8" w14:textId="1BB915C4" w:rsidR="00D144AB" w:rsidRPr="001D1773" w:rsidRDefault="001D1773" w:rsidP="001D177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hAnsi="Georgia"/>
                <w:sz w:val="20"/>
                <w:szCs w:val="20"/>
              </w:rPr>
              <w:br/>
            </w:r>
            <w:r w:rsidR="00D144AB" w:rsidRPr="001D1773">
              <w:rPr>
                <w:rFonts w:ascii="Georgia" w:hAnsi="Georgia"/>
                <w:sz w:val="20"/>
                <w:szCs w:val="20"/>
              </w:rPr>
              <w:t>Då en verksamhetskod används ska konsumenten logiskt lägga till prefixet ”Vårdtjänster inom verksamhetsområdet …” till klartexten för verksamhetskoden.</w:t>
            </w:r>
          </w:p>
          <w:p w14:paraId="617286CA" w14:textId="77777777" w:rsidR="00D144AB" w:rsidRDefault="00D144AB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57090F0" w14:textId="6A751868" w:rsidR="00CA6828" w:rsidRDefault="00CA6828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9364A17" w14:textId="08ECBF8B" w:rsidR="00CA6828" w:rsidRDefault="00CA6828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typeOfCareService.displayName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</w:t>
            </w:r>
            <w:r w:rsidR="003347E8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text på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svenska även om annat språk är angivet i begäran. </w:t>
            </w:r>
          </w:p>
          <w:p w14:paraId="1A84B516" w14:textId="77777777" w:rsidR="00836C47" w:rsidRDefault="00836C47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7023CE67" w14:textId="122919BE" w:rsidR="00836C47" w:rsidRDefault="00CA6828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Framtagande av nationellt kodverk pågår</w:t>
            </w:r>
            <w:r w:rsidR="00836C47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</w:tc>
        <w:tc>
          <w:tcPr>
            <w:tcW w:w="1701" w:type="dxa"/>
          </w:tcPr>
          <w:p w14:paraId="28B23536" w14:textId="77777777" w:rsidR="003C454C" w:rsidRPr="00821548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1..1</w:t>
            </w:r>
          </w:p>
        </w:tc>
      </w:tr>
      <w:tr w:rsidR="00402595" w:rsidRPr="000C2908" w14:paraId="558DCF32" w14:textId="77777777" w:rsidTr="00C70087">
        <w:trPr>
          <w:trHeight w:val="211"/>
        </w:trPr>
        <w:tc>
          <w:tcPr>
            <w:tcW w:w="2235" w:type="dxa"/>
          </w:tcPr>
          <w:p w14:paraId="1D9803A9" w14:textId="77777777" w:rsidR="00402595" w:rsidRDefault="00402595" w:rsidP="00C70087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typeOfCareServicedescription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6BD1334C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53A9E0B2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991C98">
              <w:rPr>
                <w:rFonts w:ascii="Georgia" w:hAnsi="Georgia"/>
                <w:sz w:val="20"/>
              </w:rPr>
              <w:t>Nationell</w:t>
            </w:r>
            <w:r>
              <w:rPr>
                <w:rFonts w:ascii="Georgia" w:hAnsi="Georgia"/>
                <w:sz w:val="20"/>
              </w:rPr>
              <w:t>t</w:t>
            </w:r>
            <w:r w:rsidRPr="00991C98">
              <w:rPr>
                <w:rFonts w:ascii="Georgia" w:hAnsi="Georgia"/>
                <w:sz w:val="20"/>
              </w:rPr>
              <w:t xml:space="preserve"> överenskommen</w:t>
            </w:r>
            <w:r>
              <w:rPr>
                <w:rFonts w:ascii="Georgia" w:hAnsi="Georgia"/>
                <w:b/>
                <w:sz w:val="20"/>
              </w:rPr>
              <w:t xml:space="preserve"> b</w:t>
            </w:r>
            <w:r w:rsidRPr="00991C98">
              <w:rPr>
                <w:rFonts w:ascii="Georgia" w:hAnsi="Georgia"/>
                <w:b/>
                <w:sz w:val="20"/>
              </w:rPr>
              <w:t>eskrivning</w:t>
            </w:r>
            <w:r>
              <w:rPr>
                <w:rFonts w:ascii="Georgia" w:hAnsi="Georgia"/>
                <w:sz w:val="20"/>
              </w:rPr>
              <w:t xml:space="preserve"> av vård- och omsorgstjänsten.</w:t>
            </w:r>
          </w:p>
          <w:p w14:paraId="371DF0B2" w14:textId="2684C810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beskrivning anges ska de</w:t>
            </w:r>
            <w:r w:rsidR="00590E27">
              <w:rPr>
                <w:rFonts w:ascii="Georgia" w:hAnsi="Georgia"/>
                <w:sz w:val="20"/>
              </w:rPr>
              <w:t>n</w:t>
            </w:r>
            <w:r>
              <w:rPr>
                <w:rFonts w:ascii="Georgia" w:hAnsi="Georgia"/>
                <w:sz w:val="20"/>
              </w:rPr>
              <w:t xml:space="preserve"> åtminstone finnas på svenska och vara anpassad för invånare.</w:t>
            </w:r>
          </w:p>
          <w:p w14:paraId="12A7A2F3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423064A" w14:textId="77777777" w:rsidR="00402595" w:rsidRPr="007E6950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sz w:val="20"/>
              </w:rPr>
              <w:t>Det får endast finnas en beskrivning med samma kombination av språk och roll.</w:t>
            </w:r>
          </w:p>
        </w:tc>
        <w:tc>
          <w:tcPr>
            <w:tcW w:w="1701" w:type="dxa"/>
          </w:tcPr>
          <w:p w14:paraId="0EB51FB3" w14:textId="77777777" w:rsidR="00402595" w:rsidRDefault="00402595" w:rsidP="00C70087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402595" w:rsidRPr="000C2908" w14:paraId="40929195" w14:textId="77777777" w:rsidTr="00C70087">
        <w:trPr>
          <w:trHeight w:val="211"/>
        </w:trPr>
        <w:tc>
          <w:tcPr>
            <w:tcW w:w="2235" w:type="dxa"/>
          </w:tcPr>
          <w:p w14:paraId="3C52A1B5" w14:textId="77777777" w:rsidR="00402595" w:rsidRDefault="00402595" w:rsidP="00C70087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/../text</w:t>
            </w:r>
          </w:p>
        </w:tc>
        <w:tc>
          <w:tcPr>
            <w:tcW w:w="1842" w:type="dxa"/>
          </w:tcPr>
          <w:p w14:paraId="49126FD9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6359C287" w14:textId="77777777" w:rsidR="00402595" w:rsidRPr="00556FEF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Text</w:t>
            </w:r>
          </w:p>
          <w:p w14:paraId="0588A810" w14:textId="6B5D4D53" w:rsidR="00402595" w:rsidRPr="007E6950" w:rsidRDefault="00CE4ECB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402595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402595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</w:t>
            </w:r>
            <w:r w:rsidR="008C75A3"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66A41A51" w14:textId="77777777" w:rsidR="00402595" w:rsidRDefault="00402595" w:rsidP="00C70087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402595" w:rsidRPr="000C2908" w14:paraId="1D9C6B11" w14:textId="77777777" w:rsidTr="00C70087">
        <w:trPr>
          <w:trHeight w:val="211"/>
        </w:trPr>
        <w:tc>
          <w:tcPr>
            <w:tcW w:w="2235" w:type="dxa"/>
          </w:tcPr>
          <w:p w14:paraId="51E7DA25" w14:textId="77777777" w:rsidR="00402595" w:rsidRDefault="00402595" w:rsidP="00C70087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46A88F30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4B8A04CB" w14:textId="77777777" w:rsidR="00402595" w:rsidRPr="00556FEF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Språk</w:t>
            </w:r>
          </w:p>
          <w:p w14:paraId="08E6D038" w14:textId="4D9AEB71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</w:t>
            </w:r>
            <w:r w:rsidR="00CE4ECB">
              <w:rPr>
                <w:rFonts w:ascii="Georgia" w:hAnsi="Georgia"/>
                <w:sz w:val="20"/>
              </w:rPr>
              <w:t xml:space="preserve">kod för det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</w:t>
            </w:r>
            <w:r w:rsidR="00CE4ECB">
              <w:rPr>
                <w:rFonts w:ascii="Georgia" w:hAnsi="Georgia"/>
                <w:sz w:val="20"/>
              </w:rPr>
              <w:lastRenderedPageBreak/>
              <w:t>skrive</w:t>
            </w:r>
            <w:r w:rsidR="00192268">
              <w:rPr>
                <w:rFonts w:ascii="Georgia" w:hAnsi="Georgia"/>
                <w:sz w:val="20"/>
              </w:rPr>
              <w:t xml:space="preserve">n </w:t>
            </w:r>
            <w:r>
              <w:rPr>
                <w:rFonts w:ascii="Georgia" w:hAnsi="Georgia"/>
                <w:sz w:val="20"/>
              </w:rPr>
              <w:t xml:space="preserve">på. </w:t>
            </w:r>
          </w:p>
          <w:p w14:paraId="19CE9A1C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fältet inte används antas beskrivningen avse svenska.</w:t>
            </w:r>
          </w:p>
          <w:p w14:paraId="25FAECA1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654A8C4" w14:textId="2F3D4081" w:rsidR="00402595" w:rsidRPr="00556FEF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556FEF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556FEF">
              <w:rPr>
                <w:rFonts w:ascii="Georgia" w:hAnsi="Georgia"/>
                <w:sz w:val="20"/>
                <w:lang w:val="en-US"/>
              </w:rPr>
              <w:t xml:space="preserve"> for the representation of names of languages</w:t>
            </w:r>
            <w:r>
              <w:rPr>
                <w:rFonts w:ascii="Georgia" w:hAnsi="Georgia"/>
                <w:sz w:val="20"/>
                <w:lang w:val="en-US"/>
              </w:rPr>
              <w:t xml:space="preserve"> -- Part 3: Alpha-3 code for </w:t>
            </w: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18DB3D99" w14:textId="77777777" w:rsidR="00402595" w:rsidRPr="00556FEF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2DD6DA9E" w14:textId="77777777" w:rsidR="00402595" w:rsidRPr="00AB1702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B1702">
              <w:rPr>
                <w:rFonts w:ascii="Georgia" w:hAnsi="Georgia"/>
                <w:sz w:val="20"/>
              </w:rPr>
              <w:t xml:space="preserve">Exempel på </w:t>
            </w:r>
            <w:proofErr w:type="spellStart"/>
            <w:r w:rsidRPr="00AB1702">
              <w:rPr>
                <w:rFonts w:ascii="Georgia" w:hAnsi="Georgia"/>
                <w:sz w:val="20"/>
              </w:rPr>
              <w:t>code</w:t>
            </w:r>
            <w:proofErr w:type="spellEnd"/>
            <w:r w:rsidRPr="00AB1702">
              <w:rPr>
                <w:rFonts w:ascii="Georgia" w:hAnsi="Georgia"/>
                <w:sz w:val="20"/>
              </w:rPr>
              <w:t>:</w:t>
            </w:r>
          </w:p>
          <w:p w14:paraId="268DB68B" w14:textId="77777777" w:rsidR="00402595" w:rsidRPr="008D553E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8D553E">
              <w:rPr>
                <w:rFonts w:ascii="Georgia" w:hAnsi="Georgia"/>
                <w:sz w:val="20"/>
              </w:rPr>
              <w:t>swe</w:t>
            </w:r>
            <w:proofErr w:type="spellEnd"/>
            <w:r w:rsidRPr="008D553E">
              <w:rPr>
                <w:rFonts w:ascii="Georgia" w:hAnsi="Georgia"/>
                <w:sz w:val="20"/>
              </w:rPr>
              <w:t xml:space="preserve"> (svenska)</w:t>
            </w:r>
          </w:p>
          <w:p w14:paraId="25A0AF7D" w14:textId="77777777" w:rsidR="00402595" w:rsidRPr="00B90BD1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B90BD1">
              <w:rPr>
                <w:rFonts w:ascii="Georgia" w:hAnsi="Georgia"/>
                <w:sz w:val="20"/>
              </w:rPr>
              <w:t>eng</w:t>
            </w:r>
            <w:proofErr w:type="spellEnd"/>
            <w:r w:rsidRPr="00B90BD1">
              <w:rPr>
                <w:rFonts w:ascii="Georgia" w:hAnsi="Georgia"/>
                <w:sz w:val="20"/>
              </w:rPr>
              <w:t xml:space="preserve"> (engelska)</w:t>
            </w:r>
          </w:p>
          <w:p w14:paraId="207922B5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B90BD1">
              <w:rPr>
                <w:rFonts w:ascii="Georgia" w:hAnsi="Georgia"/>
                <w:sz w:val="20"/>
              </w:rPr>
              <w:t>deu</w:t>
            </w:r>
            <w:proofErr w:type="spellEnd"/>
            <w:r w:rsidRPr="00B90BD1">
              <w:rPr>
                <w:rFonts w:ascii="Georgia" w:hAnsi="Georgia"/>
                <w:sz w:val="20"/>
              </w:rPr>
              <w:t xml:space="preserve"> (tyska)</w:t>
            </w:r>
          </w:p>
          <w:p w14:paraId="62353A7D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F11CB37" w14:textId="77777777" w:rsidR="00402595" w:rsidRPr="007B008F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7B008F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7B008F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7B008F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58ADD5D8" w14:textId="77777777" w:rsidR="00402595" w:rsidRPr="00AB1702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1FF1A9A5" w14:textId="77777777" w:rsidR="00402595" w:rsidRPr="00CC6B32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  <w:lang w:val="en-US"/>
              </w:rPr>
            </w:pPr>
            <w:proofErr w:type="spellStart"/>
            <w:proofErr w:type="gramStart"/>
            <w:r w:rsidRPr="00B93A85">
              <w:rPr>
                <w:rFonts w:ascii="Georgia" w:hAnsi="Georgia"/>
                <w:sz w:val="20"/>
                <w:lang w:val="en-US"/>
              </w:rPr>
              <w:t>language.codesystem</w:t>
            </w:r>
            <w:proofErr w:type="spellEnd"/>
            <w:proofErr w:type="gramEnd"/>
            <w:r w:rsidRPr="00B93A85">
              <w:rPr>
                <w:rFonts w:ascii="Georgia" w:hAnsi="Georgia"/>
                <w:sz w:val="20"/>
                <w:lang w:val="en-US"/>
              </w:rPr>
              <w:t>: 1.0.639.3</w:t>
            </w:r>
          </w:p>
        </w:tc>
        <w:tc>
          <w:tcPr>
            <w:tcW w:w="1701" w:type="dxa"/>
          </w:tcPr>
          <w:p w14:paraId="1505E12E" w14:textId="77777777" w:rsidR="00402595" w:rsidRDefault="00402595" w:rsidP="00C70087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0..1</w:t>
            </w:r>
          </w:p>
        </w:tc>
      </w:tr>
      <w:tr w:rsidR="00402595" w:rsidRPr="000C2908" w14:paraId="71D49D4C" w14:textId="77777777" w:rsidTr="00C70087">
        <w:trPr>
          <w:trHeight w:val="211"/>
        </w:trPr>
        <w:tc>
          <w:tcPr>
            <w:tcW w:w="2235" w:type="dxa"/>
          </w:tcPr>
          <w:p w14:paraId="14C43E59" w14:textId="77777777" w:rsidR="00402595" w:rsidRDefault="00402595" w:rsidP="00C70087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4798A7A3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4663E0BF" w14:textId="4F9B4DFE" w:rsidR="00402595" w:rsidRPr="00091FB3" w:rsidRDefault="001F5F5B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00B1D2A3" w14:textId="3F034D3B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vilken </w:t>
            </w:r>
            <w:r w:rsidR="007C793D">
              <w:rPr>
                <w:rFonts w:ascii="Georgia" w:hAnsi="Georgia"/>
                <w:sz w:val="20"/>
              </w:rPr>
              <w:t xml:space="preserve">målgrupp </w:t>
            </w:r>
            <w:r>
              <w:rPr>
                <w:rFonts w:ascii="Georgia" w:hAnsi="Georgia"/>
                <w:sz w:val="20"/>
              </w:rPr>
              <w:t>beskrivningen rikt</w:t>
            </w:r>
            <w:r w:rsidR="00732926">
              <w:rPr>
                <w:rFonts w:ascii="Georgia" w:hAnsi="Georgia"/>
                <w:sz w:val="20"/>
              </w:rPr>
              <w:t>a</w:t>
            </w:r>
            <w:r w:rsidR="007641BA">
              <w:rPr>
                <w:rFonts w:ascii="Georgia" w:hAnsi="Georgia"/>
                <w:sz w:val="20"/>
              </w:rPr>
              <w:t>s</w:t>
            </w:r>
            <w:r>
              <w:rPr>
                <w:rFonts w:ascii="Georgia" w:hAnsi="Georgia"/>
                <w:sz w:val="20"/>
              </w:rPr>
              <w:t xml:space="preserve"> till. Kan vara till invånare</w:t>
            </w:r>
            <w:r w:rsidR="00732926">
              <w:rPr>
                <w:rFonts w:ascii="Georgia" w:hAnsi="Georgia"/>
                <w:sz w:val="20"/>
              </w:rPr>
              <w:t>, personal inom socialtjänsten</w:t>
            </w:r>
            <w:r>
              <w:rPr>
                <w:rFonts w:ascii="Georgia" w:hAnsi="Georgia"/>
                <w:sz w:val="20"/>
              </w:rPr>
              <w:t xml:space="preserve"> eller hälso- och sjukvårdspersonal.</w:t>
            </w:r>
          </w:p>
          <w:p w14:paraId="40EA6320" w14:textId="6274EAF3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roll inte anges, rikt</w:t>
            </w:r>
            <w:r w:rsidR="001C29B4">
              <w:rPr>
                <w:rFonts w:ascii="Georgia" w:hAnsi="Georgia"/>
                <w:sz w:val="20"/>
              </w:rPr>
              <w:t>as</w:t>
            </w:r>
            <w:r>
              <w:rPr>
                <w:rFonts w:ascii="Georgia" w:hAnsi="Georgia"/>
                <w:sz w:val="20"/>
              </w:rPr>
              <w:t xml:space="preserve"> beskrivningen till samtliga roller.</w:t>
            </w:r>
          </w:p>
          <w:p w14:paraId="7AE98708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BEE435A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Urval ur </w:t>
            </w:r>
            <w:proofErr w:type="spellStart"/>
            <w:r>
              <w:rPr>
                <w:rFonts w:ascii="Georgia" w:hAnsi="Georgia"/>
                <w:sz w:val="20"/>
              </w:rPr>
              <w:t>Snomed</w:t>
            </w:r>
            <w:proofErr w:type="spellEnd"/>
            <w:r>
              <w:rPr>
                <w:rFonts w:ascii="Georgia" w:hAnsi="Georgia"/>
                <w:sz w:val="20"/>
              </w:rPr>
              <w:t xml:space="preserve"> CT:</w:t>
            </w:r>
          </w:p>
          <w:p w14:paraId="2E9AC0DE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1E5D128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F136DF">
              <w:rPr>
                <w:rFonts w:ascii="Georgia" w:hAnsi="Georgia"/>
                <w:sz w:val="20"/>
              </w:rPr>
              <w:t>223366009</w:t>
            </w:r>
          </w:p>
          <w:p w14:paraId="68958A1A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F136DF">
              <w:rPr>
                <w:rFonts w:ascii="Georgia" w:hAnsi="Georgia"/>
                <w:sz w:val="20"/>
              </w:rPr>
              <w:t>hälso- och sjukvårdspersonal</w:t>
            </w:r>
          </w:p>
          <w:p w14:paraId="4BDFE57B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F136DF">
              <w:rPr>
                <w:rFonts w:ascii="Georgia" w:hAnsi="Georgia"/>
                <w:sz w:val="20"/>
              </w:rPr>
              <w:t>:  1.2.752.116.2.1.1</w:t>
            </w:r>
          </w:p>
          <w:p w14:paraId="67738EF3" w14:textId="77777777" w:rsidR="00402595" w:rsidRPr="00112217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73FF65D" w14:textId="77777777" w:rsidR="00402595" w:rsidRPr="00112217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 xml:space="preserve">: 257513009 </w:t>
            </w:r>
          </w:p>
          <w:p w14:paraId="4BDB31D0" w14:textId="77777777" w:rsidR="00402595" w:rsidRPr="00112217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enskild person</w:t>
            </w:r>
          </w:p>
          <w:p w14:paraId="3B85ED2F" w14:textId="77777777" w:rsidR="00402595" w:rsidRDefault="00402595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518D6C45" w14:textId="77777777" w:rsidR="003347E8" w:rsidRDefault="003347E8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AAFB9CF" w14:textId="044C3528" w:rsidR="006A1C03" w:rsidRDefault="006A1C03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 w:rsidR="00C1015B"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3091F8BE" w14:textId="00C85E08" w:rsidR="006A1C03" w:rsidRDefault="00C1015B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2E56E281" w14:textId="77777777" w:rsidR="00C1015B" w:rsidRDefault="00C1015B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312E536" w14:textId="32B7AF89" w:rsidR="003347E8" w:rsidRPr="007E6950" w:rsidRDefault="003347E8" w:rsidP="00C70087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76F00AA0" w14:textId="0290C17F" w:rsidR="00402595" w:rsidRDefault="00402595" w:rsidP="00C70087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  <w:r w:rsidR="003954AF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</w:p>
        </w:tc>
      </w:tr>
      <w:tr w:rsidR="003C454C" w:rsidRPr="000C2908" w14:paraId="63960238" w14:textId="77777777" w:rsidTr="008B11A1">
        <w:trPr>
          <w:trHeight w:val="211"/>
        </w:trPr>
        <w:tc>
          <w:tcPr>
            <w:tcW w:w="2235" w:type="dxa"/>
          </w:tcPr>
          <w:p w14:paraId="3C2103E7" w14:textId="77777777" w:rsidR="003C454C" w:rsidRPr="00087636" w:rsidRDefault="00CD045B" w:rsidP="008B11A1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validity</w:t>
            </w:r>
            <w:proofErr w:type="spellEnd"/>
            <w:r w:rsidR="005726D5"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599F9B7E" w14:textId="77777777" w:rsidR="003C454C" w:rsidRPr="00087636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DatePeriodType</w:t>
            </w:r>
            <w:proofErr w:type="spellEnd"/>
          </w:p>
        </w:tc>
        <w:tc>
          <w:tcPr>
            <w:tcW w:w="4111" w:type="dxa"/>
          </w:tcPr>
          <w:p w14:paraId="5B1D2429" w14:textId="77777777" w:rsidR="003C454C" w:rsidRPr="00556FEF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Giltighet</w:t>
            </w:r>
          </w:p>
          <w:p w14:paraId="08012E9C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B41AB3">
              <w:rPr>
                <w:rFonts w:ascii="Georgia" w:hAnsi="Georgia"/>
                <w:sz w:val="20"/>
              </w:rPr>
              <w:lastRenderedPageBreak/>
              <w:t xml:space="preserve">Giltighetstiden för </w:t>
            </w:r>
            <w:r>
              <w:rPr>
                <w:rFonts w:ascii="Georgia" w:hAnsi="Georgia"/>
                <w:sz w:val="20"/>
              </w:rPr>
              <w:t>vård- och omsorgs</w:t>
            </w:r>
            <w:r w:rsidRPr="00B41AB3">
              <w:rPr>
                <w:rFonts w:ascii="Georgia" w:hAnsi="Georgia"/>
                <w:sz w:val="20"/>
              </w:rPr>
              <w:t>tjänsten</w:t>
            </w:r>
            <w:r>
              <w:rPr>
                <w:rFonts w:ascii="Georgia" w:hAnsi="Georgia"/>
                <w:sz w:val="20"/>
              </w:rPr>
              <w:t>.</w:t>
            </w:r>
          </w:p>
          <w:p w14:paraId="3065D7DC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highlight w:val="yellow"/>
              </w:rPr>
            </w:pPr>
          </w:p>
          <w:p w14:paraId="4E16EDCF" w14:textId="1FEBDA8A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8F0B41">
              <w:rPr>
                <w:rFonts w:ascii="Georgia" w:hAnsi="Georgia"/>
                <w:sz w:val="20"/>
              </w:rPr>
              <w:t xml:space="preserve">Exempelvis höftledsoperation som utförs av den organisatoriska enheten x på platsen y </w:t>
            </w:r>
            <w:r w:rsidR="003D2BD9">
              <w:rPr>
                <w:rFonts w:ascii="Georgia" w:hAnsi="Georgia"/>
                <w:sz w:val="20"/>
              </w:rPr>
              <w:t xml:space="preserve">erbjuds </w:t>
            </w:r>
            <w:r w:rsidRPr="008F0B41">
              <w:rPr>
                <w:rFonts w:ascii="Georgia" w:hAnsi="Georgia"/>
                <w:sz w:val="20"/>
              </w:rPr>
              <w:t xml:space="preserve">under perioden </w:t>
            </w:r>
            <w:proofErr w:type="gramStart"/>
            <w:r w:rsidRPr="008F0B41">
              <w:rPr>
                <w:rFonts w:ascii="Georgia" w:hAnsi="Georgia"/>
                <w:sz w:val="20"/>
              </w:rPr>
              <w:t>201</w:t>
            </w:r>
            <w:r w:rsidR="00F350EB">
              <w:rPr>
                <w:rFonts w:ascii="Georgia" w:hAnsi="Georgia"/>
                <w:sz w:val="20"/>
              </w:rPr>
              <w:t>6</w:t>
            </w:r>
            <w:r w:rsidRPr="008F0B41">
              <w:rPr>
                <w:rFonts w:ascii="Georgia" w:hAnsi="Georgia"/>
                <w:sz w:val="20"/>
              </w:rPr>
              <w:t>0101-201</w:t>
            </w:r>
            <w:r w:rsidR="009830DD">
              <w:rPr>
                <w:rFonts w:ascii="Georgia" w:hAnsi="Georgia"/>
                <w:sz w:val="20"/>
              </w:rPr>
              <w:t>7</w:t>
            </w:r>
            <w:r w:rsidRPr="008F0B41">
              <w:rPr>
                <w:rFonts w:ascii="Georgia" w:hAnsi="Georgia"/>
                <w:sz w:val="20"/>
              </w:rPr>
              <w:t>1231</w:t>
            </w:r>
            <w:proofErr w:type="gramEnd"/>
            <w:r w:rsidRPr="008F0B41">
              <w:rPr>
                <w:rFonts w:ascii="Georgia" w:hAnsi="Georgia"/>
                <w:sz w:val="20"/>
              </w:rPr>
              <w:t>.</w:t>
            </w:r>
          </w:p>
          <w:p w14:paraId="60AE04B3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EF73374" w14:textId="140BE13E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Minst ett av periodens start och end </w:t>
            </w:r>
            <w:r w:rsidR="003D2BD9">
              <w:rPr>
                <w:rFonts w:ascii="Georgia" w:hAnsi="Georgia"/>
                <w:sz w:val="20"/>
              </w:rPr>
              <w:t xml:space="preserve">i </w:t>
            </w:r>
            <w:proofErr w:type="spellStart"/>
            <w:r w:rsidR="003D2BD9">
              <w:rPr>
                <w:rFonts w:ascii="Georgia" w:eastAsia="Times New Roman" w:hAnsi="Georgia" w:cs="Times New Roman"/>
                <w:spacing w:val="-1"/>
                <w:sz w:val="20"/>
              </w:rPr>
              <w:t>DatePeriodType</w:t>
            </w:r>
            <w:proofErr w:type="spellEnd"/>
            <w:r w:rsidR="003D2BD9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ska anges.</w:t>
            </w:r>
          </w:p>
          <w:p w14:paraId="3C7D963F" w14:textId="77777777" w:rsidR="003C454C" w:rsidRPr="006D510F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highlight w:val="yellow"/>
              </w:rPr>
            </w:pPr>
          </w:p>
        </w:tc>
        <w:tc>
          <w:tcPr>
            <w:tcW w:w="1701" w:type="dxa"/>
          </w:tcPr>
          <w:p w14:paraId="38F9D610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1..1</w:t>
            </w:r>
          </w:p>
        </w:tc>
      </w:tr>
      <w:tr w:rsidR="003C454C" w:rsidRPr="000C2908" w14:paraId="3F15AED8" w14:textId="77777777" w:rsidTr="008B11A1">
        <w:trPr>
          <w:trHeight w:val="211"/>
        </w:trPr>
        <w:tc>
          <w:tcPr>
            <w:tcW w:w="2235" w:type="dxa"/>
          </w:tcPr>
          <w:p w14:paraId="0CE01974" w14:textId="77777777" w:rsidR="003C454C" w:rsidRPr="00087636" w:rsidRDefault="00CD045B" w:rsidP="008B11A1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="007C0433">
              <w:rPr>
                <w:rFonts w:ascii="Georgia" w:eastAsia="Times New Roman" w:hAnsi="Georgia" w:cs="Times New Roman"/>
                <w:spacing w:val="-1"/>
                <w:sz w:val="20"/>
              </w:rPr>
              <w:t>careServiceStatus</w:t>
            </w:r>
            <w:proofErr w:type="spellEnd"/>
          </w:p>
        </w:tc>
        <w:tc>
          <w:tcPr>
            <w:tcW w:w="1842" w:type="dxa"/>
          </w:tcPr>
          <w:p w14:paraId="0C3D3B54" w14:textId="77777777" w:rsidR="003C454C" w:rsidRPr="00087636" w:rsidRDefault="00AA797D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CareService</w:t>
            </w:r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StatusEnum</w:t>
            </w:r>
            <w:proofErr w:type="spellEnd"/>
          </w:p>
        </w:tc>
        <w:tc>
          <w:tcPr>
            <w:tcW w:w="4111" w:type="dxa"/>
          </w:tcPr>
          <w:p w14:paraId="2419C43C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Status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0B89E68D" w14:textId="77777777" w:rsidR="003C454C" w:rsidRPr="006D510F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Status för vård- och omsorgstjänsten.</w:t>
            </w:r>
          </w:p>
          <w:p w14:paraId="445E5DE7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En av följande:</w:t>
            </w:r>
          </w:p>
          <w:p w14:paraId="734546F9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3C0B96A" w14:textId="4DCD3669" w:rsidR="003C454C" w:rsidRPr="006D510F" w:rsidRDefault="009D2B13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INACTIVE</w:t>
            </w:r>
            <w:r w:rsidRPr="006D510F">
              <w:rPr>
                <w:rFonts w:ascii="Georgia" w:hAnsi="Georgia"/>
                <w:sz w:val="20"/>
              </w:rPr>
              <w:t xml:space="preserve"> </w:t>
            </w:r>
            <w:r w:rsidR="003C454C" w:rsidRPr="006D510F">
              <w:rPr>
                <w:rFonts w:ascii="Georgia" w:hAnsi="Georgia"/>
                <w:sz w:val="20"/>
              </w:rPr>
              <w:t>= innan vård- och omsorgs</w:t>
            </w:r>
            <w:r w:rsidR="003C454C">
              <w:rPr>
                <w:rFonts w:ascii="Georgia" w:hAnsi="Georgia"/>
                <w:sz w:val="20"/>
              </w:rPr>
              <w:t>tjänsten är färdig att erbjudas.</w:t>
            </w:r>
          </w:p>
          <w:p w14:paraId="5395F431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AC5F017" w14:textId="54AD3050" w:rsidR="003C454C" w:rsidRDefault="009D2B13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ACTIVE</w:t>
            </w:r>
            <w:r w:rsidRPr="006D510F">
              <w:rPr>
                <w:rFonts w:ascii="Georgia" w:hAnsi="Georgia"/>
                <w:sz w:val="20"/>
              </w:rPr>
              <w:t xml:space="preserve"> </w:t>
            </w:r>
            <w:r w:rsidR="003C454C" w:rsidRPr="006D510F">
              <w:rPr>
                <w:rFonts w:ascii="Georgia" w:hAnsi="Georgia"/>
                <w:sz w:val="20"/>
              </w:rPr>
              <w:t>= vård- och omsorgstjänsten är färdigbeskriven och kan erbjudas</w:t>
            </w:r>
            <w:r w:rsidR="003C454C">
              <w:rPr>
                <w:rFonts w:ascii="Georgia" w:hAnsi="Georgia"/>
                <w:sz w:val="20"/>
              </w:rPr>
              <w:t>.</w:t>
            </w:r>
            <w:r w:rsidR="003C454C" w:rsidRPr="006D510F">
              <w:rPr>
                <w:rFonts w:ascii="Georgia" w:hAnsi="Georgia"/>
                <w:sz w:val="20"/>
              </w:rPr>
              <w:t xml:space="preserve"> </w:t>
            </w:r>
          </w:p>
          <w:p w14:paraId="56987899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257620B" w14:textId="708D9546" w:rsidR="003C454C" w:rsidRDefault="009D2B13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DEPRECATED</w:t>
            </w:r>
            <w:r w:rsidRPr="006D510F">
              <w:rPr>
                <w:rFonts w:ascii="Georgia" w:hAnsi="Georgia"/>
                <w:sz w:val="20"/>
              </w:rPr>
              <w:t xml:space="preserve"> </w:t>
            </w:r>
            <w:r w:rsidR="003C454C" w:rsidRPr="006D510F">
              <w:rPr>
                <w:rFonts w:ascii="Georgia" w:hAnsi="Georgia"/>
                <w:sz w:val="20"/>
              </w:rPr>
              <w:t>= vård- och omsorgstjänsten ska ej längre erbjudas</w:t>
            </w:r>
          </w:p>
        </w:tc>
        <w:tc>
          <w:tcPr>
            <w:tcW w:w="1701" w:type="dxa"/>
          </w:tcPr>
          <w:p w14:paraId="5D591F61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3C454C" w:rsidRPr="000C2908" w14:paraId="64C05245" w14:textId="77777777" w:rsidTr="008B11A1">
        <w:trPr>
          <w:trHeight w:val="211"/>
        </w:trPr>
        <w:tc>
          <w:tcPr>
            <w:tcW w:w="2235" w:type="dxa"/>
          </w:tcPr>
          <w:p w14:paraId="3DE16FCF" w14:textId="77777777" w:rsidR="003C454C" w:rsidRPr="00087636" w:rsidRDefault="00CD045B" w:rsidP="008B11A1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="003C454C">
              <w:rPr>
                <w:rFonts w:ascii="Georgia" w:eastAsia="Times New Roman" w:hAnsi="Georgia" w:cs="Times New Roman"/>
                <w:spacing w:val="-1"/>
                <w:sz w:val="20"/>
              </w:rPr>
              <w:t>careOption</w:t>
            </w:r>
            <w:proofErr w:type="spellEnd"/>
          </w:p>
        </w:tc>
        <w:tc>
          <w:tcPr>
            <w:tcW w:w="1842" w:type="dxa"/>
          </w:tcPr>
          <w:p w14:paraId="0C8B1BCA" w14:textId="77777777" w:rsidR="003C454C" w:rsidRPr="00087636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boolean</w:t>
            </w:r>
            <w:proofErr w:type="spellEnd"/>
          </w:p>
        </w:tc>
        <w:tc>
          <w:tcPr>
            <w:tcW w:w="4111" w:type="dxa"/>
          </w:tcPr>
          <w:p w14:paraId="4FB5C1B7" w14:textId="77777777" w:rsidR="003C454C" w:rsidRPr="00556FEF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Vårdval</w:t>
            </w:r>
          </w:p>
          <w:p w14:paraId="0AD55F34" w14:textId="77777777" w:rsidR="003C454C" w:rsidRDefault="003C454C" w:rsidP="008B11A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Sätts till </w:t>
            </w:r>
            <w:proofErr w:type="spellStart"/>
            <w:r>
              <w:rPr>
                <w:rFonts w:ascii="Georgia" w:hAnsi="Georgia"/>
                <w:sz w:val="20"/>
              </w:rPr>
              <w:t>true</w:t>
            </w:r>
            <w:proofErr w:type="spellEnd"/>
            <w:r w:rsidRPr="00876ABB">
              <w:rPr>
                <w:rFonts w:ascii="Georgia" w:hAnsi="Georgia"/>
                <w:sz w:val="20"/>
              </w:rPr>
              <w:t xml:space="preserve"> om vård- och omsorgstjänsten ingår i valfrihetssystem.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</w:tc>
        <w:tc>
          <w:tcPr>
            <w:tcW w:w="1701" w:type="dxa"/>
          </w:tcPr>
          <w:p w14:paraId="36B1F993" w14:textId="77777777" w:rsidR="003C454C" w:rsidRDefault="003C454C" w:rsidP="008B11A1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2AEA490A" w14:textId="77777777" w:rsidTr="008B11A1">
        <w:trPr>
          <w:trHeight w:val="211"/>
        </w:trPr>
        <w:tc>
          <w:tcPr>
            <w:tcW w:w="2235" w:type="dxa"/>
          </w:tcPr>
          <w:p w14:paraId="0AFC7928" w14:textId="686A2FDE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referralRequired</w:t>
            </w:r>
            <w:proofErr w:type="spellEnd"/>
          </w:p>
        </w:tc>
        <w:tc>
          <w:tcPr>
            <w:tcW w:w="1842" w:type="dxa"/>
          </w:tcPr>
          <w:p w14:paraId="12C0BC97" w14:textId="025224C6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boolean</w:t>
            </w:r>
            <w:proofErr w:type="spellEnd"/>
          </w:p>
        </w:tc>
        <w:tc>
          <w:tcPr>
            <w:tcW w:w="4111" w:type="dxa"/>
          </w:tcPr>
          <w:p w14:paraId="245982EB" w14:textId="77777777" w:rsidR="00B61BEF" w:rsidRP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B61BEF">
              <w:rPr>
                <w:rFonts w:ascii="Georgia" w:hAnsi="Georgia"/>
                <w:b/>
                <w:sz w:val="20"/>
              </w:rPr>
              <w:t>Remisskrav</w:t>
            </w:r>
          </w:p>
          <w:p w14:paraId="0D860594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B61BEF">
              <w:rPr>
                <w:rFonts w:ascii="Georgia" w:hAnsi="Georgia"/>
                <w:sz w:val="20"/>
              </w:rPr>
              <w:t xml:space="preserve">Anger om det finns krav på remiss för att uppsöka/ta del av vård- och omsorgstjänsten. </w:t>
            </w:r>
          </w:p>
          <w:p w14:paraId="6D975744" w14:textId="77777777" w:rsidR="00B61BEF" w:rsidRP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2D17003" w14:textId="00CD393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B61BEF">
              <w:rPr>
                <w:rFonts w:ascii="Georgia" w:hAnsi="Georgia"/>
                <w:sz w:val="20"/>
              </w:rPr>
              <w:t>För hälso- och sjukvården: Observera att den information som anges här är det eventuella krav på remiss från den organisation/region som ansvarar för att tillhandahålla vård- och omsorgstjänsten. Om remisskrav INTE finns för vård- och omsorgstjänsten, kan det ändå finnas krav från patientens hem</w:t>
            </w:r>
            <w:r w:rsidR="00774F54">
              <w:rPr>
                <w:rFonts w:ascii="Georgia" w:hAnsi="Georgia"/>
                <w:sz w:val="20"/>
              </w:rPr>
              <w:t>region</w:t>
            </w:r>
            <w:r w:rsidRPr="00B61BEF">
              <w:rPr>
                <w:rFonts w:ascii="Georgia" w:hAnsi="Georgia"/>
                <w:sz w:val="20"/>
              </w:rPr>
              <w:t xml:space="preserve"> för denna typ av vård- och omsorgstjänst. Om så är fallet behöver patienten en remiss från hem</w:t>
            </w:r>
            <w:r w:rsidR="004703D5">
              <w:rPr>
                <w:rFonts w:ascii="Georgia" w:hAnsi="Georgia"/>
                <w:sz w:val="20"/>
              </w:rPr>
              <w:t>regionen</w:t>
            </w:r>
            <w:r w:rsidRPr="00B61BEF">
              <w:rPr>
                <w:rFonts w:ascii="Georgia" w:hAnsi="Georgia"/>
                <w:sz w:val="20"/>
              </w:rPr>
              <w:t xml:space="preserve"> för att utförare av </w:t>
            </w:r>
            <w:r w:rsidR="007F48F9">
              <w:rPr>
                <w:rFonts w:ascii="Georgia" w:hAnsi="Georgia"/>
                <w:sz w:val="20"/>
              </w:rPr>
              <w:t xml:space="preserve">den erbjudna </w:t>
            </w:r>
            <w:r w:rsidRPr="00B61BEF">
              <w:rPr>
                <w:rFonts w:ascii="Georgia" w:hAnsi="Georgia"/>
                <w:sz w:val="20"/>
              </w:rPr>
              <w:t xml:space="preserve">vård- och omsorgstjänsten ska få </w:t>
            </w:r>
            <w:r w:rsidRPr="00B61BEF">
              <w:rPr>
                <w:rFonts w:ascii="Georgia" w:hAnsi="Georgia"/>
                <w:sz w:val="20"/>
              </w:rPr>
              <w:lastRenderedPageBreak/>
              <w:t>ersättning från hem</w:t>
            </w:r>
            <w:r w:rsidR="004703D5">
              <w:rPr>
                <w:rFonts w:ascii="Georgia" w:hAnsi="Georgia"/>
                <w:sz w:val="20"/>
              </w:rPr>
              <w:t>regionen</w:t>
            </w:r>
            <w:r w:rsidRPr="00B61BEF">
              <w:rPr>
                <w:rFonts w:ascii="Georgia" w:hAnsi="Georgia"/>
                <w:sz w:val="20"/>
              </w:rPr>
              <w:t xml:space="preserve">. </w:t>
            </w:r>
          </w:p>
          <w:p w14:paraId="40C80A1F" w14:textId="77777777" w:rsidR="00B61BEF" w:rsidRP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70FA428" w14:textId="26CCC471" w:rsidR="00B61BEF" w:rsidRP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B61BEF">
              <w:rPr>
                <w:rFonts w:ascii="Georgia" w:hAnsi="Georgia"/>
                <w:sz w:val="20"/>
              </w:rPr>
              <w:t>Reglerna för detta beskrivs i "Riksavtalet för utomlänsvård från och med 1 januari 2015" [</w:t>
            </w:r>
            <w:r w:rsidR="00273118" w:rsidRPr="00B61BEF">
              <w:rPr>
                <w:rFonts w:ascii="Georgia" w:hAnsi="Georgia"/>
                <w:sz w:val="20"/>
              </w:rPr>
              <w:t>R</w:t>
            </w:r>
            <w:r w:rsidR="00273118">
              <w:rPr>
                <w:rFonts w:ascii="Georgia" w:hAnsi="Georgia"/>
                <w:sz w:val="20"/>
              </w:rPr>
              <w:t>7</w:t>
            </w:r>
            <w:r w:rsidRPr="00B61BEF">
              <w:rPr>
                <w:rFonts w:ascii="Georgia" w:hAnsi="Georgia"/>
                <w:sz w:val="20"/>
              </w:rPr>
              <w:t xml:space="preserve">] sidan 17 under rubriken "Hemlandstingets remissregler tillämpas också i andra landsting" och "Vårdlandstingets remissregler tillämpas också för utomlänspatienter". </w:t>
            </w:r>
          </w:p>
        </w:tc>
        <w:tc>
          <w:tcPr>
            <w:tcW w:w="1701" w:type="dxa"/>
          </w:tcPr>
          <w:p w14:paraId="7E1947F4" w14:textId="190033B0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1..1</w:t>
            </w:r>
          </w:p>
        </w:tc>
      </w:tr>
      <w:tr w:rsidR="00E50F0C" w14:paraId="5BCC7315" w14:textId="77777777" w:rsidTr="00691369">
        <w:trPr>
          <w:trHeight w:val="211"/>
        </w:trPr>
        <w:tc>
          <w:tcPr>
            <w:tcW w:w="2235" w:type="dxa"/>
          </w:tcPr>
          <w:p w14:paraId="4F27BB6B" w14:textId="77777777" w:rsidR="00E50F0C" w:rsidRDefault="00E50F0C" w:rsidP="00691369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424DD981" w14:textId="77777777" w:rsidR="00E50F0C" w:rsidRDefault="00E50F0C" w:rsidP="0069136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3F9DF757" w14:textId="619A13A6" w:rsidR="00E50F0C" w:rsidRDefault="00E50F0C" w:rsidP="00691369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Beskrivning</w:t>
            </w:r>
            <w:r>
              <w:rPr>
                <w:rFonts w:ascii="Georgia" w:hAnsi="Georgia"/>
                <w:sz w:val="20"/>
              </w:rPr>
              <w:t xml:space="preserve"> av vård- och omsorgstjänsten som är ett lokalt tillägg till den nationellt överenskomna. Detta kan exempelvis i text detaljera hur en viss </w:t>
            </w:r>
            <w:r w:rsidR="000E0B1F">
              <w:rPr>
                <w:rFonts w:ascii="Georgia" w:hAnsi="Georgia"/>
                <w:sz w:val="20"/>
              </w:rPr>
              <w:t xml:space="preserve">aktivitet </w:t>
            </w:r>
            <w:r>
              <w:rPr>
                <w:rFonts w:ascii="Georgia" w:hAnsi="Georgia"/>
                <w:sz w:val="20"/>
              </w:rPr>
              <w:t xml:space="preserve">utförs eller om det finns några tillägg till det nationellt överenskomna innehållet i en vård- och omsorgstjänst. </w:t>
            </w:r>
          </w:p>
          <w:p w14:paraId="2A269767" w14:textId="6EF0A14B" w:rsidR="00E50F0C" w:rsidRDefault="00E50F0C" w:rsidP="00691369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Om beskrivning anges ska </w:t>
            </w:r>
            <w:r w:rsidR="00C969F0">
              <w:rPr>
                <w:rFonts w:ascii="Georgia" w:hAnsi="Georgia"/>
                <w:sz w:val="20"/>
              </w:rPr>
              <w:t xml:space="preserve">den </w:t>
            </w:r>
            <w:r>
              <w:rPr>
                <w:rFonts w:ascii="Georgia" w:hAnsi="Georgia"/>
                <w:sz w:val="20"/>
              </w:rPr>
              <w:t>åtminstone finnas på svenska och vara anpassad för invånare.</w:t>
            </w:r>
          </w:p>
          <w:p w14:paraId="258B193F" w14:textId="77777777" w:rsidR="00E50F0C" w:rsidRDefault="00E50F0C" w:rsidP="00691369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4543CA8" w14:textId="77777777" w:rsidR="00E50F0C" w:rsidRDefault="00E50F0C" w:rsidP="00691369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Det får endast finnas en beskrivning med samma kombination av språk och roll.</w:t>
            </w:r>
          </w:p>
        </w:tc>
        <w:tc>
          <w:tcPr>
            <w:tcW w:w="1701" w:type="dxa"/>
          </w:tcPr>
          <w:p w14:paraId="0EA7F0C5" w14:textId="77777777" w:rsidR="00E50F0C" w:rsidRDefault="00E50F0C" w:rsidP="0069136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E50F0C" w14:paraId="7BB5CF04" w14:textId="77777777" w:rsidTr="00691369">
        <w:trPr>
          <w:trHeight w:val="211"/>
        </w:trPr>
        <w:tc>
          <w:tcPr>
            <w:tcW w:w="2235" w:type="dxa"/>
          </w:tcPr>
          <w:p w14:paraId="4D67CB56" w14:textId="77777777" w:rsidR="00E50F0C" w:rsidRDefault="00E50F0C" w:rsidP="00691369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/../text</w:t>
            </w:r>
          </w:p>
        </w:tc>
        <w:tc>
          <w:tcPr>
            <w:tcW w:w="1842" w:type="dxa"/>
          </w:tcPr>
          <w:p w14:paraId="21F092DD" w14:textId="77777777" w:rsidR="00E50F0C" w:rsidRDefault="00E50F0C" w:rsidP="00691369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253EDBFD" w14:textId="554EF330" w:rsidR="00E50F0C" w:rsidRPr="00556FEF" w:rsidRDefault="00E50F0C" w:rsidP="00691369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Text</w:t>
            </w:r>
          </w:p>
          <w:p w14:paraId="778A391F" w14:textId="5DFC0E67" w:rsidR="00E50F0C" w:rsidRDefault="009F2002" w:rsidP="00691369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E50F0C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E50F0C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</w:t>
            </w:r>
            <w:r w:rsidR="00906EC9"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0CBE4DA8" w14:textId="77777777" w:rsidR="00E50F0C" w:rsidRDefault="00E50F0C" w:rsidP="00691369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14:paraId="4DB8D61C" w14:textId="77777777" w:rsidTr="006F7A8A">
        <w:trPr>
          <w:trHeight w:val="211"/>
        </w:trPr>
        <w:tc>
          <w:tcPr>
            <w:tcW w:w="2235" w:type="dxa"/>
          </w:tcPr>
          <w:p w14:paraId="50693F97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70B95D78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1243A7BA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Språk</w:t>
            </w:r>
          </w:p>
          <w:p w14:paraId="48864A09" w14:textId="45FDB084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</w:t>
            </w:r>
            <w:r w:rsidR="009F2002">
              <w:rPr>
                <w:rFonts w:ascii="Georgia" w:hAnsi="Georgia"/>
                <w:sz w:val="20"/>
              </w:rPr>
              <w:t>kod för det</w:t>
            </w:r>
            <w:r w:rsidR="00E21018">
              <w:rPr>
                <w:rFonts w:ascii="Georgia" w:hAnsi="Georgia"/>
                <w:sz w:val="20"/>
              </w:rPr>
              <w:t xml:space="preserve">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</w:t>
            </w:r>
            <w:r w:rsidR="00E21018">
              <w:rPr>
                <w:rFonts w:ascii="Georgia" w:hAnsi="Georgia"/>
                <w:sz w:val="20"/>
              </w:rPr>
              <w:t xml:space="preserve">skriven </w:t>
            </w:r>
            <w:r>
              <w:rPr>
                <w:rFonts w:ascii="Georgia" w:hAnsi="Georgia"/>
                <w:sz w:val="20"/>
              </w:rPr>
              <w:t xml:space="preserve">på. </w:t>
            </w:r>
          </w:p>
          <w:p w14:paraId="62D30F56" w14:textId="4ABD251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fältet inte används antas beskrivningen avse svenska.</w:t>
            </w:r>
          </w:p>
          <w:p w14:paraId="56004ECD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4DBF246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B90BD1">
              <w:rPr>
                <w:rFonts w:ascii="Georgia" w:hAnsi="Georgia"/>
                <w:sz w:val="20"/>
              </w:rPr>
              <w:t xml:space="preserve">Används för att returnera ett svar baserat på aktörens språk.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556FEF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556FEF">
              <w:rPr>
                <w:rFonts w:ascii="Georgia" w:hAnsi="Georgia"/>
                <w:sz w:val="20"/>
                <w:lang w:val="en-US"/>
              </w:rPr>
              <w:t xml:space="preserve"> for the representation of names of languages</w:t>
            </w:r>
            <w:r>
              <w:rPr>
                <w:rFonts w:ascii="Georgia" w:hAnsi="Georgia"/>
                <w:sz w:val="20"/>
                <w:lang w:val="en-US"/>
              </w:rPr>
              <w:t xml:space="preserve"> -- Part 3: Alpha-3 code for </w:t>
            </w: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64EA6588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0F460726" w14:textId="77777777" w:rsidR="00B61BEF" w:rsidRPr="00AB1702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B1702">
              <w:rPr>
                <w:rFonts w:ascii="Georgia" w:hAnsi="Georgia"/>
                <w:sz w:val="20"/>
              </w:rPr>
              <w:t xml:space="preserve">Exempel på </w:t>
            </w:r>
            <w:proofErr w:type="spellStart"/>
            <w:r w:rsidRPr="00AB1702">
              <w:rPr>
                <w:rFonts w:ascii="Georgia" w:hAnsi="Georgia"/>
                <w:sz w:val="20"/>
              </w:rPr>
              <w:t>code</w:t>
            </w:r>
            <w:proofErr w:type="spellEnd"/>
            <w:r w:rsidRPr="00AB1702">
              <w:rPr>
                <w:rFonts w:ascii="Georgia" w:hAnsi="Georgia"/>
                <w:sz w:val="20"/>
              </w:rPr>
              <w:t>:</w:t>
            </w:r>
          </w:p>
          <w:p w14:paraId="0C8CF022" w14:textId="77777777" w:rsidR="00B61BEF" w:rsidRPr="008D553E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8D553E">
              <w:rPr>
                <w:rFonts w:ascii="Georgia" w:hAnsi="Georgia"/>
                <w:sz w:val="20"/>
              </w:rPr>
              <w:t>swe</w:t>
            </w:r>
            <w:proofErr w:type="spellEnd"/>
            <w:r w:rsidRPr="008D553E">
              <w:rPr>
                <w:rFonts w:ascii="Georgia" w:hAnsi="Georgia"/>
                <w:sz w:val="20"/>
              </w:rPr>
              <w:t xml:space="preserve"> (svenska)</w:t>
            </w:r>
          </w:p>
          <w:p w14:paraId="15E50C17" w14:textId="77777777" w:rsidR="00B61BEF" w:rsidRPr="00B90BD1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B90BD1">
              <w:rPr>
                <w:rFonts w:ascii="Georgia" w:hAnsi="Georgia"/>
                <w:sz w:val="20"/>
              </w:rPr>
              <w:t>eng</w:t>
            </w:r>
            <w:proofErr w:type="spellEnd"/>
            <w:r w:rsidRPr="00B90BD1">
              <w:rPr>
                <w:rFonts w:ascii="Georgia" w:hAnsi="Georgia"/>
                <w:sz w:val="20"/>
              </w:rPr>
              <w:t xml:space="preserve"> (engelska)</w:t>
            </w:r>
          </w:p>
          <w:p w14:paraId="0F0D89A1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B90BD1">
              <w:rPr>
                <w:rFonts w:ascii="Georgia" w:hAnsi="Georgia"/>
                <w:sz w:val="20"/>
              </w:rPr>
              <w:t>deu</w:t>
            </w:r>
            <w:proofErr w:type="spellEnd"/>
            <w:r w:rsidRPr="00B90BD1">
              <w:rPr>
                <w:rFonts w:ascii="Georgia" w:hAnsi="Georgia"/>
                <w:sz w:val="20"/>
              </w:rPr>
              <w:t xml:space="preserve"> (tyska)</w:t>
            </w:r>
          </w:p>
          <w:p w14:paraId="15658C9B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3CFC2BD" w14:textId="77777777" w:rsidR="00B61BEF" w:rsidRPr="007B008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7B008F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7B008F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7B008F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046EC1DA" w14:textId="77777777" w:rsidR="00B61BEF" w:rsidRPr="00AB1702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lastRenderedPageBreak/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280F7EF8" w14:textId="77777777" w:rsidR="00B61BEF" w:rsidRPr="00B93A85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B93A85">
              <w:rPr>
                <w:rFonts w:ascii="Georgia" w:hAnsi="Georgia"/>
                <w:sz w:val="20"/>
                <w:lang w:val="en-US"/>
              </w:rPr>
              <w:t>language.codesystem</w:t>
            </w:r>
            <w:proofErr w:type="spellEnd"/>
            <w:proofErr w:type="gramEnd"/>
            <w:r w:rsidRPr="00B93A85">
              <w:rPr>
                <w:rFonts w:ascii="Georgia" w:hAnsi="Georgia"/>
                <w:sz w:val="20"/>
                <w:lang w:val="en-US"/>
              </w:rPr>
              <w:t>: 1.0.639.3</w:t>
            </w:r>
          </w:p>
        </w:tc>
        <w:tc>
          <w:tcPr>
            <w:tcW w:w="1701" w:type="dxa"/>
          </w:tcPr>
          <w:p w14:paraId="7586C177" w14:textId="5544C596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0..1</w:t>
            </w:r>
          </w:p>
        </w:tc>
      </w:tr>
      <w:tr w:rsidR="00B61BEF" w14:paraId="05229ADB" w14:textId="77777777" w:rsidTr="006F7A8A">
        <w:trPr>
          <w:trHeight w:val="211"/>
        </w:trPr>
        <w:tc>
          <w:tcPr>
            <w:tcW w:w="2235" w:type="dxa"/>
          </w:tcPr>
          <w:p w14:paraId="46FACEF5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1EE25E3B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6D45AD03" w14:textId="3E4A7E19" w:rsidR="00B61BEF" w:rsidRPr="00091FB3" w:rsidRDefault="001F5F5B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6A321AE9" w14:textId="5ADFD944" w:rsidR="004524D7" w:rsidRDefault="004524D7" w:rsidP="004524D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vilken målgrupp beskrivningen riktas till. Kan vara till invånare, personal inom socialtjänsten eller hälso- och sjukvårdspersonal.</w:t>
            </w:r>
          </w:p>
          <w:p w14:paraId="39B1F6A7" w14:textId="2C8ED880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roll inte anges, rikta</w:t>
            </w:r>
            <w:r w:rsidR="004524D7">
              <w:rPr>
                <w:rFonts w:ascii="Georgia" w:hAnsi="Georgia"/>
                <w:sz w:val="20"/>
              </w:rPr>
              <w:t>s</w:t>
            </w:r>
            <w:r>
              <w:rPr>
                <w:rFonts w:ascii="Georgia" w:hAnsi="Georgia"/>
                <w:sz w:val="20"/>
              </w:rPr>
              <w:t xml:space="preserve"> beskrivningen till samtliga roller.</w:t>
            </w:r>
          </w:p>
          <w:p w14:paraId="7B502D58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DE89083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Urval ur </w:t>
            </w:r>
            <w:proofErr w:type="spellStart"/>
            <w:r>
              <w:rPr>
                <w:rFonts w:ascii="Georgia" w:hAnsi="Georgia"/>
                <w:sz w:val="20"/>
              </w:rPr>
              <w:t>Snomed</w:t>
            </w:r>
            <w:proofErr w:type="spellEnd"/>
            <w:r>
              <w:rPr>
                <w:rFonts w:ascii="Georgia" w:hAnsi="Georgia"/>
                <w:sz w:val="20"/>
              </w:rPr>
              <w:t xml:space="preserve"> CT:</w:t>
            </w:r>
          </w:p>
          <w:p w14:paraId="6DFCE20E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9792594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F136DF">
              <w:rPr>
                <w:rFonts w:ascii="Georgia" w:hAnsi="Georgia"/>
                <w:sz w:val="20"/>
              </w:rPr>
              <w:t>223366009</w:t>
            </w:r>
          </w:p>
          <w:p w14:paraId="57A36738" w14:textId="228871DC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F136DF">
              <w:rPr>
                <w:rFonts w:ascii="Georgia" w:hAnsi="Georgia"/>
                <w:sz w:val="20"/>
              </w:rPr>
              <w:t>hälso- och sjukvårdspersonal</w:t>
            </w:r>
          </w:p>
          <w:p w14:paraId="32BBC1FC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F136DF">
              <w:rPr>
                <w:rFonts w:ascii="Georgia" w:hAnsi="Georgia"/>
                <w:sz w:val="20"/>
              </w:rPr>
              <w:t>:  1.2.752.116.2.1.1</w:t>
            </w:r>
          </w:p>
          <w:p w14:paraId="680DB6F0" w14:textId="77777777" w:rsidR="00B61BEF" w:rsidRPr="00112217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12FFF95" w14:textId="77777777" w:rsidR="00B61BEF" w:rsidRPr="00112217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 xml:space="preserve">: 257513009 </w:t>
            </w:r>
          </w:p>
          <w:p w14:paraId="596CF4A2" w14:textId="77777777" w:rsidR="00B61BEF" w:rsidRPr="00112217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enskild person</w:t>
            </w:r>
          </w:p>
          <w:p w14:paraId="6A9CF043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509F7497" w14:textId="77777777" w:rsidR="00E21018" w:rsidRDefault="00E21018" w:rsidP="00E21018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0489EC6" w14:textId="77777777" w:rsidR="00E21018" w:rsidRDefault="00E21018" w:rsidP="00E21018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4CFFC435" w14:textId="77777777" w:rsidR="00E21018" w:rsidRDefault="00E21018" w:rsidP="00E21018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000B9C2E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3F1CE48" w14:textId="37FB2758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2E837B6C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B61BEF" w:rsidRPr="000C2908" w14:paraId="2608B5DD" w14:textId="77777777" w:rsidTr="008B11A1">
        <w:trPr>
          <w:trHeight w:val="211"/>
        </w:trPr>
        <w:tc>
          <w:tcPr>
            <w:tcW w:w="2235" w:type="dxa"/>
          </w:tcPr>
          <w:p w14:paraId="1B9B7504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indicator</w:t>
            </w:r>
            <w:proofErr w:type="spellEnd"/>
          </w:p>
        </w:tc>
        <w:tc>
          <w:tcPr>
            <w:tcW w:w="1842" w:type="dxa"/>
          </w:tcPr>
          <w:p w14:paraId="35E4C96F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IndicatorType</w:t>
            </w:r>
            <w:proofErr w:type="spellEnd"/>
          </w:p>
        </w:tc>
        <w:tc>
          <w:tcPr>
            <w:tcW w:w="4111" w:type="dxa"/>
          </w:tcPr>
          <w:p w14:paraId="25107CE5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7E6950">
              <w:rPr>
                <w:rFonts w:ascii="Georgia" w:hAnsi="Georgia"/>
                <w:b/>
                <w:sz w:val="20"/>
              </w:rPr>
              <w:t>Indikator</w:t>
            </w:r>
          </w:p>
          <w:p w14:paraId="0494214E" w14:textId="3B9B8407" w:rsidR="00B61BEF" w:rsidRPr="001F0D3E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I</w:t>
            </w:r>
            <w:r w:rsidRPr="001F0D3E">
              <w:rPr>
                <w:rFonts w:ascii="Georgia" w:hAnsi="Georgia"/>
                <w:sz w:val="20"/>
              </w:rPr>
              <w:t xml:space="preserve">ndikator håller referenser till mätningar från </w:t>
            </w:r>
            <w:proofErr w:type="gramStart"/>
            <w:r w:rsidRPr="001F0D3E">
              <w:rPr>
                <w:rFonts w:ascii="Georgia" w:hAnsi="Georgia"/>
                <w:sz w:val="20"/>
              </w:rPr>
              <w:t>SK</w:t>
            </w:r>
            <w:r w:rsidR="004703D5">
              <w:rPr>
                <w:rFonts w:ascii="Georgia" w:hAnsi="Georgia"/>
                <w:sz w:val="20"/>
              </w:rPr>
              <w:t>R</w:t>
            </w:r>
            <w:r w:rsidRPr="001F0D3E">
              <w:rPr>
                <w:rFonts w:ascii="Georgia" w:hAnsi="Georgia"/>
                <w:sz w:val="20"/>
              </w:rPr>
              <w:t>s</w:t>
            </w:r>
            <w:proofErr w:type="gramEnd"/>
            <w:r w:rsidRPr="001F0D3E">
              <w:rPr>
                <w:rFonts w:ascii="Georgia" w:hAnsi="Georgia"/>
                <w:sz w:val="20"/>
              </w:rPr>
              <w:t xml:space="preserve"> (Sveriges kommuner och </w:t>
            </w:r>
            <w:r w:rsidR="004703D5">
              <w:rPr>
                <w:rFonts w:ascii="Georgia" w:hAnsi="Georgia"/>
                <w:sz w:val="20"/>
              </w:rPr>
              <w:t>regioner</w:t>
            </w:r>
            <w:r w:rsidRPr="001F0D3E">
              <w:rPr>
                <w:rFonts w:ascii="Georgia" w:hAnsi="Georgia"/>
                <w:sz w:val="20"/>
              </w:rPr>
              <w:t>) öppna jämförelser som kan kopplas till en viss vård- och omsorgstjänst. Kan exempelvis vara väntetid eller kvalitetsindikator kopplat till den specifika vård- och omsorgstjänsten.</w:t>
            </w:r>
          </w:p>
        </w:tc>
        <w:tc>
          <w:tcPr>
            <w:tcW w:w="1701" w:type="dxa"/>
          </w:tcPr>
          <w:p w14:paraId="41CE6515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B61BEF" w:rsidRPr="000C2908" w14:paraId="6A3FA156" w14:textId="77777777" w:rsidTr="008B11A1">
        <w:trPr>
          <w:trHeight w:val="211"/>
        </w:trPr>
        <w:tc>
          <w:tcPr>
            <w:tcW w:w="2235" w:type="dxa"/>
          </w:tcPr>
          <w:p w14:paraId="3735B3F4" w14:textId="77777777" w:rsidR="00B61BEF" w:rsidRPr="00087636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 w:rsidRPr="00E83FB5">
              <w:rPr>
                <w:rFonts w:ascii="Georgia" w:eastAsia="Times New Roman" w:hAnsi="Georgia" w:cs="Times New Roman"/>
                <w:spacing w:val="-1"/>
                <w:sz w:val="20"/>
              </w:rPr>
              <w:t>indicatorId</w:t>
            </w:r>
            <w:proofErr w:type="spellEnd"/>
          </w:p>
        </w:tc>
        <w:tc>
          <w:tcPr>
            <w:tcW w:w="1842" w:type="dxa"/>
          </w:tcPr>
          <w:p w14:paraId="22457B39" w14:textId="77777777" w:rsidR="00B61BEF" w:rsidRPr="00087636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5E94FC8B" w14:textId="491419A3" w:rsidR="00B61BEF" w:rsidRPr="007E6950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7E6950">
              <w:rPr>
                <w:rFonts w:ascii="Georgia" w:hAnsi="Georgia"/>
                <w:b/>
                <w:sz w:val="20"/>
              </w:rPr>
              <w:t xml:space="preserve">Indikator </w:t>
            </w:r>
            <w:r w:rsidRPr="00556FEF">
              <w:rPr>
                <w:rFonts w:ascii="Georgia" w:hAnsi="Georgia"/>
                <w:b/>
                <w:sz w:val="20"/>
              </w:rPr>
              <w:t>id</w:t>
            </w:r>
          </w:p>
          <w:p w14:paraId="14A93B3D" w14:textId="43DBA82B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7E6950">
              <w:rPr>
                <w:rFonts w:ascii="Georgia" w:hAnsi="Georgia"/>
                <w:sz w:val="20"/>
              </w:rPr>
              <w:t xml:space="preserve">Identitetsbeteckning för indikator från </w:t>
            </w:r>
            <w:proofErr w:type="gramStart"/>
            <w:r w:rsidRPr="007E6950">
              <w:rPr>
                <w:rFonts w:ascii="Georgia" w:hAnsi="Georgia"/>
                <w:sz w:val="20"/>
              </w:rPr>
              <w:t>SK</w:t>
            </w:r>
            <w:r w:rsidR="00E83527">
              <w:rPr>
                <w:rFonts w:ascii="Georgia" w:hAnsi="Georgia"/>
                <w:sz w:val="20"/>
              </w:rPr>
              <w:t>R</w:t>
            </w:r>
            <w:r w:rsidRPr="007E6950">
              <w:rPr>
                <w:rFonts w:ascii="Georgia" w:hAnsi="Georgia"/>
                <w:sz w:val="20"/>
              </w:rPr>
              <w:t>s</w:t>
            </w:r>
            <w:proofErr w:type="gramEnd"/>
            <w:r w:rsidRPr="007E6950">
              <w:rPr>
                <w:rFonts w:ascii="Georgia" w:hAnsi="Georgia"/>
                <w:sz w:val="20"/>
              </w:rPr>
              <w:t xml:space="preserve"> öppna jämförelser som är kopplad till</w:t>
            </w:r>
            <w:r w:rsidRPr="00E83FB5">
              <w:rPr>
                <w:rFonts w:ascii="Georgia" w:hAnsi="Georgia"/>
                <w:sz w:val="20"/>
              </w:rPr>
              <w:t xml:space="preserve"> en vård- och omsorgstjänst.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3B52455D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E3BCF15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indicator.root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 = </w:t>
            </w:r>
            <w:r w:rsidRPr="00E83FB5">
              <w:rPr>
                <w:rFonts w:ascii="Georgia" w:hAnsi="Georgia"/>
                <w:sz w:val="20"/>
              </w:rPr>
              <w:lastRenderedPageBreak/>
              <w:t>1.2.826.0.1.3680043.9.4672.7</w:t>
            </w:r>
          </w:p>
        </w:tc>
        <w:tc>
          <w:tcPr>
            <w:tcW w:w="1701" w:type="dxa"/>
          </w:tcPr>
          <w:p w14:paraId="378451B7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1..1</w:t>
            </w:r>
          </w:p>
        </w:tc>
      </w:tr>
      <w:tr w:rsidR="00B61BEF" w:rsidRPr="000C2908" w14:paraId="6BE4062E" w14:textId="77777777" w:rsidTr="008B11A1">
        <w:trPr>
          <w:trHeight w:val="211"/>
        </w:trPr>
        <w:tc>
          <w:tcPr>
            <w:tcW w:w="2235" w:type="dxa"/>
          </w:tcPr>
          <w:p w14:paraId="261D4180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logicalAddress</w:t>
            </w:r>
            <w:proofErr w:type="spellEnd"/>
          </w:p>
        </w:tc>
        <w:tc>
          <w:tcPr>
            <w:tcW w:w="1842" w:type="dxa"/>
          </w:tcPr>
          <w:p w14:paraId="4B669C7F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3A8E9B8A" w14:textId="77777777" w:rsidR="00B61BEF" w:rsidRPr="00303B60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303B60">
              <w:rPr>
                <w:rFonts w:ascii="Georgia" w:hAnsi="Georgia"/>
                <w:b/>
                <w:sz w:val="20"/>
              </w:rPr>
              <w:t>Logisk adress</w:t>
            </w:r>
          </w:p>
          <w:p w14:paraId="0BF1CA16" w14:textId="5CCF4E10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03B60">
              <w:rPr>
                <w:rFonts w:ascii="Georgia" w:hAnsi="Georgia"/>
                <w:sz w:val="20"/>
              </w:rPr>
              <w:t>Logisk adress som ska användas för att nå den</w:t>
            </w:r>
            <w:r w:rsidRPr="00A333DB">
              <w:rPr>
                <w:rFonts w:ascii="Georgia" w:hAnsi="Georgia"/>
                <w:sz w:val="20"/>
              </w:rPr>
              <w:t xml:space="preserve"> datakälla där indikatorn finns lagrad.</w:t>
            </w:r>
          </w:p>
        </w:tc>
        <w:tc>
          <w:tcPr>
            <w:tcW w:w="1701" w:type="dxa"/>
          </w:tcPr>
          <w:p w14:paraId="55E2765F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60387D93" w14:textId="77777777" w:rsidTr="008B11A1">
        <w:trPr>
          <w:trHeight w:val="211"/>
        </w:trPr>
        <w:tc>
          <w:tcPr>
            <w:tcW w:w="2235" w:type="dxa"/>
          </w:tcPr>
          <w:p w14:paraId="25CE1397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requestTemplate</w:t>
            </w:r>
            <w:proofErr w:type="spellEnd"/>
          </w:p>
        </w:tc>
        <w:tc>
          <w:tcPr>
            <w:tcW w:w="1842" w:type="dxa"/>
          </w:tcPr>
          <w:p w14:paraId="6DD24B83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RequestTemplateType</w:t>
            </w:r>
            <w:proofErr w:type="spellEnd"/>
          </w:p>
        </w:tc>
        <w:tc>
          <w:tcPr>
            <w:tcW w:w="4111" w:type="dxa"/>
          </w:tcPr>
          <w:p w14:paraId="37A7E19E" w14:textId="0198911D" w:rsidR="00B61BEF" w:rsidRPr="00A3700F" w:rsidRDefault="00426684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Remissanvisning</w:t>
            </w:r>
          </w:p>
          <w:p w14:paraId="3E873C25" w14:textId="4AD45C26" w:rsidR="00B61BEF" w:rsidRPr="00A3700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03B60">
              <w:rPr>
                <w:rFonts w:ascii="Georgia" w:hAnsi="Georgia"/>
                <w:sz w:val="20"/>
              </w:rPr>
              <w:t>Om vårdtjänsten har en</w:t>
            </w:r>
            <w:r w:rsidR="00020853">
              <w:rPr>
                <w:rFonts w:ascii="Georgia" w:hAnsi="Georgia"/>
                <w:sz w:val="20"/>
              </w:rPr>
              <w:t xml:space="preserve"> fastställd</w:t>
            </w:r>
            <w:r w:rsidRPr="00303B60">
              <w:rPr>
                <w:rFonts w:ascii="Georgia" w:hAnsi="Georgia"/>
                <w:sz w:val="20"/>
              </w:rPr>
              <w:t xml:space="preserve"> </w:t>
            </w:r>
            <w:r w:rsidR="00426684">
              <w:rPr>
                <w:rFonts w:ascii="Georgia" w:hAnsi="Georgia"/>
                <w:sz w:val="20"/>
              </w:rPr>
              <w:t>remissanvisning</w:t>
            </w:r>
            <w:r w:rsidRPr="00303B60">
              <w:rPr>
                <w:rFonts w:ascii="Georgia" w:hAnsi="Georgia"/>
                <w:sz w:val="20"/>
              </w:rPr>
              <w:t xml:space="preserve"> som kan användas vid remittering, anges </w:t>
            </w:r>
            <w:r w:rsidR="00DB332A">
              <w:rPr>
                <w:rFonts w:ascii="Georgia" w:hAnsi="Georgia"/>
                <w:sz w:val="20"/>
              </w:rPr>
              <w:t>den adress som</w:t>
            </w:r>
            <w:r w:rsidRPr="00303B60">
              <w:rPr>
                <w:rFonts w:ascii="Georgia" w:hAnsi="Georgia"/>
                <w:sz w:val="20"/>
              </w:rPr>
              <w:t xml:space="preserve"> </w:t>
            </w:r>
            <w:r w:rsidR="00426684">
              <w:rPr>
                <w:rFonts w:ascii="Georgia" w:hAnsi="Georgia"/>
                <w:sz w:val="20"/>
              </w:rPr>
              <w:t>remissanvisning</w:t>
            </w:r>
            <w:r w:rsidRPr="00303B60">
              <w:rPr>
                <w:rFonts w:ascii="Georgia" w:hAnsi="Georgia"/>
                <w:sz w:val="20"/>
              </w:rPr>
              <w:t>en kan</w:t>
            </w:r>
            <w:r w:rsidRPr="00303B60">
              <w:rPr>
                <w:rFonts w:ascii="Georgia" w:hAnsi="Georgia"/>
                <w:b/>
                <w:sz w:val="20"/>
              </w:rPr>
              <w:t xml:space="preserve"> </w:t>
            </w:r>
            <w:r w:rsidRPr="00303B60">
              <w:rPr>
                <w:rFonts w:ascii="Georgia" w:hAnsi="Georgia"/>
                <w:sz w:val="20"/>
              </w:rPr>
              <w:t>hämtas ifrån.</w:t>
            </w:r>
            <w:r w:rsidRPr="00A3700F">
              <w:rPr>
                <w:rFonts w:ascii="Georgia" w:hAnsi="Georgia"/>
                <w:sz w:val="20"/>
              </w:rPr>
              <w:t xml:space="preserve"> </w:t>
            </w:r>
            <w:r w:rsidR="00426684">
              <w:rPr>
                <w:rFonts w:ascii="Georgia" w:hAnsi="Georgia"/>
                <w:sz w:val="20"/>
              </w:rPr>
              <w:t>Remissanvisning</w:t>
            </w:r>
            <w:r w:rsidRPr="00A3700F">
              <w:rPr>
                <w:rFonts w:ascii="Georgia" w:hAnsi="Georgia"/>
                <w:sz w:val="20"/>
              </w:rPr>
              <w:t>en ä</w:t>
            </w:r>
            <w:r>
              <w:rPr>
                <w:rFonts w:ascii="Georgia" w:hAnsi="Georgia"/>
                <w:sz w:val="20"/>
              </w:rPr>
              <w:t>r</w:t>
            </w:r>
            <w:r w:rsidRPr="00A3700F">
              <w:rPr>
                <w:rFonts w:ascii="Georgia" w:hAnsi="Georgia"/>
                <w:sz w:val="20"/>
              </w:rPr>
              <w:t xml:space="preserve"> ett stöd för att säkerställa att nödvändig information bifogas en remiss.</w:t>
            </w:r>
          </w:p>
        </w:tc>
        <w:tc>
          <w:tcPr>
            <w:tcW w:w="1701" w:type="dxa"/>
          </w:tcPr>
          <w:p w14:paraId="651B37CC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B61BEF" w:rsidRPr="000C2908" w14:paraId="3B0084D3" w14:textId="77777777" w:rsidTr="008B11A1">
        <w:trPr>
          <w:trHeight w:val="211"/>
        </w:trPr>
        <w:tc>
          <w:tcPr>
            <w:tcW w:w="2235" w:type="dxa"/>
          </w:tcPr>
          <w:p w14:paraId="723662E4" w14:textId="77777777" w:rsidR="00B61BEF" w:rsidRPr="00087636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address</w:t>
            </w:r>
            <w:proofErr w:type="spellEnd"/>
          </w:p>
        </w:tc>
        <w:tc>
          <w:tcPr>
            <w:tcW w:w="1842" w:type="dxa"/>
          </w:tcPr>
          <w:p w14:paraId="2B7CB3A6" w14:textId="77777777" w:rsidR="00B61BEF" w:rsidRPr="00087636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anyURI</w:t>
            </w:r>
            <w:proofErr w:type="spellEnd"/>
          </w:p>
        </w:tc>
        <w:tc>
          <w:tcPr>
            <w:tcW w:w="4111" w:type="dxa"/>
          </w:tcPr>
          <w:p w14:paraId="6A04B3A8" w14:textId="4FE09E29" w:rsidR="00B61BEF" w:rsidRPr="004876A2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A</w:t>
            </w:r>
            <w:r w:rsidRPr="00556FEF">
              <w:rPr>
                <w:rFonts w:ascii="Georgia" w:hAnsi="Georgia"/>
                <w:b/>
                <w:sz w:val="20"/>
              </w:rPr>
              <w:t>dress</w:t>
            </w:r>
            <w:r w:rsidRPr="004876A2">
              <w:rPr>
                <w:rFonts w:ascii="Georgia" w:hAnsi="Georgia"/>
                <w:b/>
                <w:sz w:val="20"/>
              </w:rPr>
              <w:t xml:space="preserve"> till </w:t>
            </w:r>
            <w:r w:rsidR="00426684">
              <w:rPr>
                <w:rFonts w:ascii="Georgia" w:hAnsi="Georgia"/>
                <w:b/>
                <w:sz w:val="20"/>
              </w:rPr>
              <w:t>remissanvisning</w:t>
            </w:r>
          </w:p>
          <w:p w14:paraId="516D1164" w14:textId="34320A86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03B60">
              <w:rPr>
                <w:rFonts w:ascii="Georgia" w:hAnsi="Georgia"/>
                <w:sz w:val="20"/>
              </w:rPr>
              <w:t xml:space="preserve">Adress som anger var en </w:t>
            </w:r>
            <w:r w:rsidR="00426684">
              <w:rPr>
                <w:rFonts w:ascii="Georgia" w:hAnsi="Georgia"/>
                <w:sz w:val="20"/>
              </w:rPr>
              <w:t>remissanvisning</w:t>
            </w:r>
            <w:r>
              <w:rPr>
                <w:rFonts w:ascii="Georgia" w:hAnsi="Georgia"/>
                <w:sz w:val="20"/>
              </w:rPr>
              <w:t xml:space="preserve"> finns. Kan vara en URL. </w:t>
            </w:r>
          </w:p>
        </w:tc>
        <w:tc>
          <w:tcPr>
            <w:tcW w:w="1701" w:type="dxa"/>
          </w:tcPr>
          <w:p w14:paraId="60410F9B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27C54DFF" w14:textId="77777777" w:rsidTr="008B11A1">
        <w:trPr>
          <w:trHeight w:val="211"/>
        </w:trPr>
        <w:tc>
          <w:tcPr>
            <w:tcW w:w="2235" w:type="dxa"/>
          </w:tcPr>
          <w:p w14:paraId="1DF4727D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mandatory</w:t>
            </w:r>
            <w:proofErr w:type="spellEnd"/>
          </w:p>
        </w:tc>
        <w:tc>
          <w:tcPr>
            <w:tcW w:w="1842" w:type="dxa"/>
          </w:tcPr>
          <w:p w14:paraId="45D8E519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boolean</w:t>
            </w:r>
            <w:proofErr w:type="spellEnd"/>
          </w:p>
        </w:tc>
        <w:tc>
          <w:tcPr>
            <w:tcW w:w="4111" w:type="dxa"/>
          </w:tcPr>
          <w:p w14:paraId="2CD9D90F" w14:textId="77777777" w:rsidR="00B61BEF" w:rsidRPr="00A3700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A3700F">
              <w:rPr>
                <w:rFonts w:ascii="Georgia" w:hAnsi="Georgia"/>
                <w:b/>
                <w:sz w:val="20"/>
              </w:rPr>
              <w:t>Obligatorisk</w:t>
            </w:r>
          </w:p>
          <w:p w14:paraId="3C68DA48" w14:textId="7ECA9935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</w:t>
            </w:r>
            <w:r w:rsidRPr="00A3700F">
              <w:rPr>
                <w:rFonts w:ascii="Georgia" w:hAnsi="Georgia"/>
                <w:sz w:val="20"/>
              </w:rPr>
              <w:t xml:space="preserve">nger om det är obligatoriskt för en remittent att förstå och tillämpa </w:t>
            </w:r>
            <w:r w:rsidR="00426684">
              <w:rPr>
                <w:rFonts w:ascii="Georgia" w:hAnsi="Georgia"/>
                <w:sz w:val="20"/>
              </w:rPr>
              <w:t>remissanvisning</w:t>
            </w:r>
            <w:r w:rsidRPr="00A3700F">
              <w:rPr>
                <w:rFonts w:ascii="Georgia" w:hAnsi="Georgia"/>
                <w:sz w:val="20"/>
              </w:rPr>
              <w:t>en för att kunna nyttja vårdtjänsten.</w:t>
            </w:r>
          </w:p>
          <w:p w14:paraId="1D8AE116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3E9D62A" w14:textId="3D6480FD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T</w:t>
            </w:r>
            <w:r w:rsidRPr="009830DD">
              <w:rPr>
                <w:rFonts w:ascii="Georgia" w:hAnsi="Georgia"/>
                <w:sz w:val="20"/>
              </w:rPr>
              <w:t>rue</w:t>
            </w:r>
            <w:proofErr w:type="spellEnd"/>
            <w:r w:rsidRPr="009830DD">
              <w:rPr>
                <w:rFonts w:ascii="Georgia" w:hAnsi="Georgia"/>
                <w:sz w:val="20"/>
              </w:rPr>
              <w:t xml:space="preserve"> = obligatoriskt att tillämpa </w:t>
            </w:r>
            <w:r w:rsidR="00426684">
              <w:rPr>
                <w:rFonts w:ascii="Georgia" w:hAnsi="Georgia"/>
                <w:sz w:val="20"/>
              </w:rPr>
              <w:t>remissanvisning</w:t>
            </w:r>
            <w:r w:rsidRPr="009830DD">
              <w:rPr>
                <w:rFonts w:ascii="Georgia" w:hAnsi="Georgia"/>
                <w:sz w:val="20"/>
              </w:rPr>
              <w:t xml:space="preserve"> vid remittering</w:t>
            </w:r>
          </w:p>
          <w:p w14:paraId="6CCA0CE8" w14:textId="77777777" w:rsidR="00B61BEF" w:rsidRPr="009830DD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E5DFFAB" w14:textId="77777777" w:rsidR="00B61BEF" w:rsidRPr="00A3700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Fa</w:t>
            </w:r>
            <w:r w:rsidRPr="009830DD">
              <w:rPr>
                <w:rFonts w:ascii="Georgia" w:hAnsi="Georgia"/>
                <w:sz w:val="20"/>
              </w:rPr>
              <w:t>lse</w:t>
            </w:r>
            <w:proofErr w:type="spellEnd"/>
            <w:r w:rsidRPr="009830DD">
              <w:rPr>
                <w:rFonts w:ascii="Georgia" w:hAnsi="Georgia"/>
                <w:sz w:val="20"/>
              </w:rPr>
              <w:t xml:space="preserve"> = ej obligatoriskt att tillämpa remissmall vid remittering</w:t>
            </w:r>
          </w:p>
        </w:tc>
        <w:tc>
          <w:tcPr>
            <w:tcW w:w="1701" w:type="dxa"/>
          </w:tcPr>
          <w:p w14:paraId="1725FF71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5DE053E2" w14:textId="77777777" w:rsidTr="008B11A1">
        <w:trPr>
          <w:trHeight w:val="211"/>
        </w:trPr>
        <w:tc>
          <w:tcPr>
            <w:tcW w:w="2235" w:type="dxa"/>
          </w:tcPr>
          <w:p w14:paraId="574DEF1A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providingOrganization</w:t>
            </w:r>
            <w:proofErr w:type="spellEnd"/>
          </w:p>
        </w:tc>
        <w:tc>
          <w:tcPr>
            <w:tcW w:w="1842" w:type="dxa"/>
          </w:tcPr>
          <w:p w14:paraId="63DA8C83" w14:textId="3733AA43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652FC3">
              <w:rPr>
                <w:rFonts w:ascii="Georgia" w:eastAsia="Times New Roman" w:hAnsi="Georgia" w:cs="Times New Roman"/>
                <w:spacing w:val="-1"/>
                <w:sz w:val="20"/>
              </w:rPr>
              <w:t>ProvidingOrganizationType</w:t>
            </w:r>
            <w:proofErr w:type="spellEnd"/>
          </w:p>
        </w:tc>
        <w:tc>
          <w:tcPr>
            <w:tcW w:w="4111" w:type="dxa"/>
          </w:tcPr>
          <w:p w14:paraId="524D7626" w14:textId="53B531C4" w:rsidR="00B61BEF" w:rsidRPr="00091FB3" w:rsidRDefault="003D2C07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Katalog</w:t>
            </w:r>
            <w:r w:rsidR="00B61BEF">
              <w:rPr>
                <w:rFonts w:ascii="Georgia" w:hAnsi="Georgia"/>
                <w:b/>
                <w:sz w:val="20"/>
              </w:rPr>
              <w:t>ansvarig organisation</w:t>
            </w:r>
          </w:p>
          <w:p w14:paraId="00BA739D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Den organisation som är huvudansvarig och innehållsansvarig för det utbud som svaret visar. </w:t>
            </w:r>
          </w:p>
        </w:tc>
        <w:tc>
          <w:tcPr>
            <w:tcW w:w="1701" w:type="dxa"/>
          </w:tcPr>
          <w:p w14:paraId="0BF1FF6B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267FDE28" w14:textId="77777777" w:rsidTr="008B11A1">
        <w:trPr>
          <w:trHeight w:val="211"/>
        </w:trPr>
        <w:tc>
          <w:tcPr>
            <w:tcW w:w="2235" w:type="dxa"/>
          </w:tcPr>
          <w:p w14:paraId="01FEEA4C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/../id</w:t>
            </w:r>
          </w:p>
        </w:tc>
        <w:tc>
          <w:tcPr>
            <w:tcW w:w="1842" w:type="dxa"/>
          </w:tcPr>
          <w:p w14:paraId="2B6F11AB" w14:textId="77777777" w:rsidR="00B61BEF" w:rsidRPr="00AE070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AE070F"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5F059F78" w14:textId="77777777" w:rsidR="00B61BEF" w:rsidRPr="00AE070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AE070F">
              <w:rPr>
                <w:rFonts w:ascii="Georgia" w:hAnsi="Georgia"/>
                <w:sz w:val="20"/>
              </w:rPr>
              <w:t>Organisation</w:t>
            </w:r>
            <w:r w:rsidRPr="00AE070F">
              <w:rPr>
                <w:rFonts w:ascii="Georgia" w:hAnsi="Georgia"/>
                <w:b/>
                <w:sz w:val="20"/>
              </w:rPr>
              <w:t xml:space="preserve"> id</w:t>
            </w:r>
          </w:p>
          <w:p w14:paraId="351D5690" w14:textId="0EB9AEF8" w:rsidR="00B61BEF" w:rsidRPr="00AE070F" w:rsidRDefault="00B61BEF" w:rsidP="003F782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E070F">
              <w:rPr>
                <w:rFonts w:ascii="Georgia" w:hAnsi="Georgia"/>
                <w:sz w:val="20"/>
              </w:rPr>
              <w:t xml:space="preserve">Id för den </w:t>
            </w:r>
            <w:r w:rsidR="00D333FB" w:rsidRPr="00AE070F">
              <w:rPr>
                <w:rFonts w:ascii="Georgia" w:hAnsi="Georgia"/>
                <w:sz w:val="20"/>
              </w:rPr>
              <w:t>katalog</w:t>
            </w:r>
            <w:r w:rsidRPr="00AE070F">
              <w:rPr>
                <w:rFonts w:ascii="Georgia" w:hAnsi="Georgia"/>
                <w:sz w:val="20"/>
              </w:rPr>
              <w:t>ansvariga organisationen.</w:t>
            </w:r>
            <w:r w:rsidR="003F7821" w:rsidRPr="00AE070F">
              <w:rPr>
                <w:rFonts w:ascii="Georgia" w:hAnsi="Georgia"/>
                <w:sz w:val="20"/>
              </w:rPr>
              <w:t xml:space="preserve"> </w:t>
            </w:r>
            <w:r w:rsidRPr="00AE070F">
              <w:rPr>
                <w:rFonts w:ascii="Georgia" w:hAnsi="Georgia"/>
                <w:sz w:val="20"/>
              </w:rPr>
              <w:t>Innehållet i id styrs av vilken typ av organisation det är</w:t>
            </w:r>
          </w:p>
          <w:p w14:paraId="005134FD" w14:textId="77777777" w:rsidR="00B61BEF" w:rsidRPr="00AE070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926B3E6" w14:textId="77777777" w:rsidR="00AE070F" w:rsidRPr="00AE070F" w:rsidRDefault="00AE070F" w:rsidP="00AE070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E070F">
              <w:rPr>
                <w:rFonts w:ascii="Georgia" w:hAnsi="Georgia"/>
                <w:sz w:val="20"/>
              </w:rPr>
              <w:t>För Region, Kommun, Aktiebolag, Handelsbolag anges organisationsnummer (</w:t>
            </w:r>
            <w:proofErr w:type="spellStart"/>
            <w:proofErr w:type="gramStart"/>
            <w:r w:rsidRPr="00AE070F">
              <w:rPr>
                <w:rFonts w:ascii="Georgia" w:hAnsi="Georgia"/>
                <w:sz w:val="20"/>
              </w:rPr>
              <w:t>id.root</w:t>
            </w:r>
            <w:proofErr w:type="spellEnd"/>
            <w:proofErr w:type="gramEnd"/>
            <w:r w:rsidRPr="00AE070F">
              <w:rPr>
                <w:rFonts w:ascii="Georgia" w:hAnsi="Georgia"/>
                <w:sz w:val="20"/>
              </w:rPr>
              <w:t>: 1.3.7)</w:t>
            </w:r>
          </w:p>
          <w:p w14:paraId="0CD07206" w14:textId="77777777" w:rsidR="00AE070F" w:rsidRPr="00AE070F" w:rsidRDefault="00AE070F" w:rsidP="00AE070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E637CFC" w14:textId="33B30023" w:rsidR="003F7821" w:rsidRPr="00AE070F" w:rsidRDefault="00AE070F" w:rsidP="00AE070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E070F">
              <w:rPr>
                <w:rFonts w:ascii="Georgia" w:hAnsi="Georgia"/>
                <w:sz w:val="20"/>
              </w:rPr>
              <w:t>För Enskild firma anges personnummer (</w:t>
            </w:r>
            <w:proofErr w:type="spellStart"/>
            <w:proofErr w:type="gramStart"/>
            <w:r w:rsidRPr="00AE070F">
              <w:rPr>
                <w:rFonts w:ascii="Georgia" w:hAnsi="Georgia"/>
                <w:sz w:val="20"/>
              </w:rPr>
              <w:t>id.root</w:t>
            </w:r>
            <w:proofErr w:type="spellEnd"/>
            <w:proofErr w:type="gramEnd"/>
            <w:r w:rsidRPr="00AE070F">
              <w:rPr>
                <w:rFonts w:ascii="Georgia" w:hAnsi="Georgia"/>
                <w:sz w:val="20"/>
              </w:rPr>
              <w:t>: 1.2.752.129.2.1.3.1)</w:t>
            </w:r>
          </w:p>
        </w:tc>
        <w:tc>
          <w:tcPr>
            <w:tcW w:w="1701" w:type="dxa"/>
          </w:tcPr>
          <w:p w14:paraId="79BEC45B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1..1</w:t>
            </w:r>
          </w:p>
        </w:tc>
      </w:tr>
      <w:tr w:rsidR="00B61BEF" w:rsidRPr="000C2908" w14:paraId="41B934AA" w14:textId="77777777" w:rsidTr="008B11A1">
        <w:trPr>
          <w:trHeight w:val="211"/>
        </w:trPr>
        <w:tc>
          <w:tcPr>
            <w:tcW w:w="2235" w:type="dxa"/>
          </w:tcPr>
          <w:p w14:paraId="127A6B31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name</w:t>
            </w:r>
            <w:proofErr w:type="spellEnd"/>
          </w:p>
        </w:tc>
        <w:tc>
          <w:tcPr>
            <w:tcW w:w="1842" w:type="dxa"/>
          </w:tcPr>
          <w:p w14:paraId="7D6EF54A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24C50475" w14:textId="4C6838DD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Namn</w:t>
            </w:r>
            <w:r>
              <w:rPr>
                <w:rFonts w:ascii="Georgia" w:hAnsi="Georgia"/>
                <w:sz w:val="20"/>
              </w:rPr>
              <w:t xml:space="preserve"> på den </w:t>
            </w:r>
            <w:r w:rsidR="009F4B67">
              <w:rPr>
                <w:rFonts w:ascii="Georgia" w:hAnsi="Georgia"/>
                <w:sz w:val="20"/>
              </w:rPr>
              <w:t>katalog</w:t>
            </w:r>
            <w:r>
              <w:rPr>
                <w:rFonts w:ascii="Georgia" w:hAnsi="Georgia"/>
                <w:sz w:val="20"/>
              </w:rPr>
              <w:t>ansvariga organisationen.</w:t>
            </w:r>
          </w:p>
        </w:tc>
        <w:tc>
          <w:tcPr>
            <w:tcW w:w="1701" w:type="dxa"/>
          </w:tcPr>
          <w:p w14:paraId="3548B7A0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5F4DD7ED" w14:textId="77777777" w:rsidTr="006F7A8A">
        <w:trPr>
          <w:trHeight w:val="211"/>
        </w:trPr>
        <w:tc>
          <w:tcPr>
            <w:tcW w:w="2235" w:type="dxa"/>
          </w:tcPr>
          <w:p w14:paraId="7D3C704C" w14:textId="220EA26D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/../management</w:t>
            </w:r>
          </w:p>
        </w:tc>
        <w:tc>
          <w:tcPr>
            <w:tcW w:w="1842" w:type="dxa"/>
          </w:tcPr>
          <w:p w14:paraId="12AD0DAC" w14:textId="0DF1B66C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0CF0000A" w14:textId="77777777" w:rsidR="00B61BEF" w:rsidRPr="00CB10AA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color w:val="000000" w:themeColor="text1"/>
                <w:sz w:val="20"/>
              </w:rPr>
            </w:pPr>
            <w:r w:rsidRPr="00CB10AA">
              <w:rPr>
                <w:rFonts w:ascii="Georgia" w:hAnsi="Georgia"/>
                <w:b/>
                <w:color w:val="000000" w:themeColor="text1"/>
                <w:sz w:val="20"/>
              </w:rPr>
              <w:t>Ägarform</w:t>
            </w:r>
          </w:p>
          <w:p w14:paraId="6E3E38F3" w14:textId="555A5DAF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Filtrerar sökresultatet så att endast poster med angiven ägarform för den </w:t>
            </w:r>
            <w:r w:rsidR="006B046A">
              <w:rPr>
                <w:rFonts w:ascii="Georgia" w:eastAsia="Times New Roman" w:hAnsi="Georgia" w:cs="Times New Roman"/>
                <w:spacing w:val="-1"/>
                <w:sz w:val="20"/>
              </w:rPr>
              <w:t>katalog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ansvariga organisationen returneras.</w:t>
            </w:r>
          </w:p>
          <w:p w14:paraId="641BC0C1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A1BD438" w14:textId="77777777" w:rsidR="00884723" w:rsidRPr="00884723" w:rsidRDefault="00884723" w:rsidP="0088472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88472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Anges med kod från kodverket HSA ägarform (OID </w:t>
            </w:r>
            <w:proofErr w:type="gramStart"/>
            <w:r w:rsidRPr="00884723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Pr="0088472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.2.2.1.14) [R14]. </w:t>
            </w:r>
          </w:p>
          <w:p w14:paraId="5299DBB7" w14:textId="77777777" w:rsidR="00884723" w:rsidRPr="00884723" w:rsidRDefault="00884723" w:rsidP="0088472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38A93AFE" w14:textId="5AFB2FBA" w:rsidR="00884723" w:rsidRPr="00884723" w:rsidRDefault="00884723" w:rsidP="0088472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 w:rsidRPr="00884723">
              <w:rPr>
                <w:rFonts w:ascii="Georgia" w:eastAsia="Times New Roman" w:hAnsi="Georgia" w:cs="Times New Roman"/>
                <w:spacing w:val="-1"/>
                <w:sz w:val="20"/>
              </w:rPr>
              <w:t>management.displayName</w:t>
            </w:r>
            <w:proofErr w:type="spellEnd"/>
            <w:proofErr w:type="gramEnd"/>
            <w:r w:rsidRPr="0088472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  <w:p w14:paraId="797EC4D3" w14:textId="77777777" w:rsidR="00884723" w:rsidRPr="00884723" w:rsidRDefault="00884723" w:rsidP="0088472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13F22EEB" w14:textId="67964AF3" w:rsidR="00B61BEF" w:rsidRPr="002B0121" w:rsidRDefault="00884723" w:rsidP="00884723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884723">
              <w:rPr>
                <w:rFonts w:ascii="Georgia" w:eastAsia="Times New Roman" w:hAnsi="Georgia" w:cs="Times New Roman"/>
                <w:spacing w:val="-1"/>
                <w:sz w:val="20"/>
              </w:rPr>
              <w:t>Observera att kodverk kan komma att kompletteras över tid vilket medför att nyttjare av tjänstekontraktet behöver vara förberedda på att nya koder kan tillkomma utan att versionen på tjänstekontraktet uppdateras.</w:t>
            </w:r>
          </w:p>
        </w:tc>
        <w:tc>
          <w:tcPr>
            <w:tcW w:w="1701" w:type="dxa"/>
          </w:tcPr>
          <w:p w14:paraId="4CFEA006" w14:textId="2157A61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1AC57766" w14:textId="77777777" w:rsidTr="006F7A8A">
        <w:trPr>
          <w:trHeight w:val="211"/>
        </w:trPr>
        <w:tc>
          <w:tcPr>
            <w:tcW w:w="2235" w:type="dxa"/>
          </w:tcPr>
          <w:p w14:paraId="792638CB" w14:textId="77777777" w:rsidR="00B61BEF" w:rsidRPr="00087636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publicProvider</w:t>
            </w:r>
            <w:proofErr w:type="spellEnd"/>
          </w:p>
        </w:tc>
        <w:tc>
          <w:tcPr>
            <w:tcW w:w="1842" w:type="dxa"/>
          </w:tcPr>
          <w:p w14:paraId="4A5DB82F" w14:textId="77777777" w:rsidR="00B61BEF" w:rsidRPr="00087636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Boolean</w:t>
            </w:r>
            <w:proofErr w:type="spellEnd"/>
          </w:p>
        </w:tc>
        <w:tc>
          <w:tcPr>
            <w:tcW w:w="4111" w:type="dxa"/>
          </w:tcPr>
          <w:p w14:paraId="086FC768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41441F">
              <w:rPr>
                <w:rFonts w:ascii="Georgia" w:hAnsi="Georgia"/>
                <w:b/>
                <w:sz w:val="20"/>
              </w:rPr>
              <w:t>Offentlig huvudman</w:t>
            </w:r>
          </w:p>
          <w:p w14:paraId="43419C93" w14:textId="06C8F5E5" w:rsidR="00B61BEF" w:rsidRPr="00147F9A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147F9A">
              <w:rPr>
                <w:rFonts w:ascii="Georgia" w:hAnsi="Georgia"/>
                <w:sz w:val="20"/>
              </w:rPr>
              <w:t xml:space="preserve">Anger om den </w:t>
            </w:r>
            <w:r w:rsidR="00BD4A71">
              <w:rPr>
                <w:rFonts w:ascii="Georgia" w:hAnsi="Georgia"/>
                <w:sz w:val="20"/>
              </w:rPr>
              <w:t>katalog</w:t>
            </w:r>
            <w:r w:rsidRPr="00147F9A">
              <w:rPr>
                <w:rFonts w:ascii="Georgia" w:hAnsi="Georgia"/>
                <w:sz w:val="20"/>
              </w:rPr>
              <w:t>ansvariga organisationen är offentlig huvudman.</w:t>
            </w:r>
          </w:p>
          <w:p w14:paraId="47208B4B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147F9A">
              <w:rPr>
                <w:rFonts w:ascii="Georgia" w:hAnsi="Georgia"/>
                <w:sz w:val="20"/>
              </w:rPr>
              <w:t>True</w:t>
            </w:r>
            <w:proofErr w:type="spellEnd"/>
            <w:r w:rsidRPr="00147F9A">
              <w:rPr>
                <w:rFonts w:ascii="Georgia" w:hAnsi="Georgia"/>
                <w:sz w:val="20"/>
              </w:rPr>
              <w:t>=offentlig huvudman</w:t>
            </w:r>
          </w:p>
        </w:tc>
        <w:tc>
          <w:tcPr>
            <w:tcW w:w="1701" w:type="dxa"/>
          </w:tcPr>
          <w:p w14:paraId="468C988F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6A29CFE2" w14:textId="77777777" w:rsidTr="008B11A1">
        <w:trPr>
          <w:trHeight w:val="211"/>
        </w:trPr>
        <w:tc>
          <w:tcPr>
            <w:tcW w:w="2235" w:type="dxa"/>
          </w:tcPr>
          <w:p w14:paraId="2482488B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3525B0B9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01F973D7" w14:textId="6EDE80EC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Beskrivning</w:t>
            </w:r>
            <w:r>
              <w:rPr>
                <w:rFonts w:ascii="Georgia" w:hAnsi="Georgia"/>
                <w:sz w:val="20"/>
              </w:rPr>
              <w:t xml:space="preserve"> av den </w:t>
            </w:r>
            <w:r w:rsidR="0044256E">
              <w:rPr>
                <w:rFonts w:ascii="Georgia" w:hAnsi="Georgia"/>
                <w:sz w:val="20"/>
              </w:rPr>
              <w:t>katalog</w:t>
            </w:r>
            <w:r>
              <w:rPr>
                <w:rFonts w:ascii="Georgia" w:hAnsi="Georgia"/>
                <w:sz w:val="20"/>
              </w:rPr>
              <w:t>ansvariga organisationen. Om beskrivning anges ska de</w:t>
            </w:r>
            <w:r w:rsidR="00ED32E8">
              <w:rPr>
                <w:rFonts w:ascii="Georgia" w:hAnsi="Georgia"/>
                <w:sz w:val="20"/>
              </w:rPr>
              <w:t>n</w:t>
            </w:r>
            <w:r>
              <w:rPr>
                <w:rFonts w:ascii="Georgia" w:hAnsi="Georgia"/>
                <w:sz w:val="20"/>
              </w:rPr>
              <w:t xml:space="preserve"> åtminstone finnas på svenska och vara anpassad för invånare.</w:t>
            </w:r>
          </w:p>
          <w:p w14:paraId="59DDAF48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89A557F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8C2D24">
              <w:rPr>
                <w:rFonts w:ascii="Georgia" w:hAnsi="Georgia"/>
                <w:sz w:val="20"/>
              </w:rPr>
              <w:t>Det får endast finnas en beskrivning med samma kombination av språk och roll</w:t>
            </w:r>
            <w:r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43CEA8AD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B61BEF" w:rsidRPr="000C2908" w14:paraId="549339E7" w14:textId="77777777" w:rsidTr="008B11A1">
        <w:trPr>
          <w:trHeight w:val="211"/>
        </w:trPr>
        <w:tc>
          <w:tcPr>
            <w:tcW w:w="2235" w:type="dxa"/>
          </w:tcPr>
          <w:p w14:paraId="6119058A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/../../text</w:t>
            </w:r>
          </w:p>
        </w:tc>
        <w:tc>
          <w:tcPr>
            <w:tcW w:w="1842" w:type="dxa"/>
          </w:tcPr>
          <w:p w14:paraId="17F66351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624CC848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Text</w:t>
            </w:r>
          </w:p>
          <w:p w14:paraId="36AC524A" w14:textId="6904DE9C" w:rsidR="00B61BEF" w:rsidRDefault="0077093C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B61BEF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B61BEF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</w:t>
            </w:r>
            <w:r w:rsidR="00A059E5"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0BDDBC73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04FD7EF8" w14:textId="77777777" w:rsidTr="008B11A1">
        <w:trPr>
          <w:trHeight w:val="211"/>
        </w:trPr>
        <w:tc>
          <w:tcPr>
            <w:tcW w:w="2235" w:type="dxa"/>
          </w:tcPr>
          <w:p w14:paraId="2F21409D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9B89DE1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2A8D8839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Språk</w:t>
            </w:r>
          </w:p>
          <w:p w14:paraId="12AFB120" w14:textId="7B27E342" w:rsidR="00B61BEF" w:rsidRDefault="00261FAA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lastRenderedPageBreak/>
              <w:t xml:space="preserve">Anger kod för det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skriven på.</w:t>
            </w:r>
          </w:p>
          <w:p w14:paraId="792AD7DC" w14:textId="699756E2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Om fältet inte används antas beskrivningen avse svenska.  </w:t>
            </w:r>
          </w:p>
          <w:p w14:paraId="7BA81ECF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BB2F032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B90BD1">
              <w:rPr>
                <w:rFonts w:ascii="Georgia" w:hAnsi="Georgia"/>
                <w:sz w:val="20"/>
              </w:rPr>
              <w:t xml:space="preserve">Används för att returnera ett svar baserat på aktörens språk.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556FEF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556FEF">
              <w:rPr>
                <w:rFonts w:ascii="Georgia" w:hAnsi="Georgia"/>
                <w:sz w:val="20"/>
                <w:lang w:val="en-US"/>
              </w:rPr>
              <w:t xml:space="preserve"> for the representation of names of languages -- Part 3: Alpha-3 code for    </w:t>
            </w:r>
          </w:p>
          <w:p w14:paraId="1AB597E4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4390C4B1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23D6A35A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Exempel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på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code:</w:t>
            </w:r>
          </w:p>
          <w:p w14:paraId="7C45807E" w14:textId="77777777" w:rsidR="00B61BEF" w:rsidRPr="008D553E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8D553E">
              <w:rPr>
                <w:rFonts w:ascii="Georgia" w:hAnsi="Georgia"/>
                <w:sz w:val="20"/>
              </w:rPr>
              <w:t>swe</w:t>
            </w:r>
            <w:proofErr w:type="spellEnd"/>
            <w:r w:rsidRPr="008D553E">
              <w:rPr>
                <w:rFonts w:ascii="Georgia" w:hAnsi="Georgia"/>
                <w:sz w:val="20"/>
              </w:rPr>
              <w:t xml:space="preserve"> (svenska)</w:t>
            </w:r>
          </w:p>
          <w:p w14:paraId="115F68F2" w14:textId="77777777" w:rsidR="00B61BEF" w:rsidRPr="00B90BD1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B90BD1">
              <w:rPr>
                <w:rFonts w:ascii="Georgia" w:hAnsi="Georgia"/>
                <w:sz w:val="20"/>
              </w:rPr>
              <w:t>eng</w:t>
            </w:r>
            <w:proofErr w:type="spellEnd"/>
            <w:r w:rsidRPr="00B90BD1">
              <w:rPr>
                <w:rFonts w:ascii="Georgia" w:hAnsi="Georgia"/>
                <w:sz w:val="20"/>
              </w:rPr>
              <w:t xml:space="preserve"> (engelska)</w:t>
            </w:r>
          </w:p>
          <w:p w14:paraId="1449D978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B90BD1">
              <w:rPr>
                <w:rFonts w:ascii="Georgia" w:hAnsi="Georgia"/>
                <w:sz w:val="20"/>
              </w:rPr>
              <w:t>deu</w:t>
            </w:r>
            <w:proofErr w:type="spellEnd"/>
            <w:r w:rsidRPr="00B90BD1">
              <w:rPr>
                <w:rFonts w:ascii="Georgia" w:hAnsi="Georgia"/>
                <w:sz w:val="20"/>
              </w:rPr>
              <w:t xml:space="preserve"> (tyska)</w:t>
            </w:r>
          </w:p>
          <w:p w14:paraId="702883FE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D5C9857" w14:textId="77777777" w:rsidR="00B61BEF" w:rsidRPr="00AB1702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AB1702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444D1F31" w14:textId="77777777" w:rsidR="00B61BEF" w:rsidRPr="00AB1702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5DB26F9E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language.codesystem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D856EF">
              <w:rPr>
                <w:rFonts w:ascii="Georgia" w:hAnsi="Georgia"/>
                <w:sz w:val="20"/>
              </w:rPr>
              <w:t>1.0.639.3</w:t>
            </w:r>
          </w:p>
        </w:tc>
        <w:tc>
          <w:tcPr>
            <w:tcW w:w="1701" w:type="dxa"/>
          </w:tcPr>
          <w:p w14:paraId="2170F1EB" w14:textId="6DED1449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0..1</w:t>
            </w:r>
          </w:p>
        </w:tc>
      </w:tr>
      <w:tr w:rsidR="00B61BEF" w:rsidRPr="000C2908" w14:paraId="6B89DDC1" w14:textId="77777777" w:rsidTr="008B11A1">
        <w:trPr>
          <w:trHeight w:val="211"/>
        </w:trPr>
        <w:tc>
          <w:tcPr>
            <w:tcW w:w="2235" w:type="dxa"/>
          </w:tcPr>
          <w:p w14:paraId="0BFCA539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765B26DD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21EEDE1A" w14:textId="5E8E0237" w:rsidR="00B61BEF" w:rsidRPr="00091FB3" w:rsidRDefault="001F5F5B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49EED373" w14:textId="77777777" w:rsidR="00D15CF4" w:rsidRDefault="00D15CF4" w:rsidP="00D15CF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vilken målgrupp beskrivningen riktas till. Kan vara till invånare, personal inom socialtjänsten eller hälso- och sjukvårdspersonal.</w:t>
            </w:r>
          </w:p>
          <w:p w14:paraId="6A32C6A8" w14:textId="77777777" w:rsidR="00D15CF4" w:rsidRDefault="00D15CF4" w:rsidP="00D15CF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roll inte anges, riktas beskrivningen till samtliga roller.</w:t>
            </w:r>
          </w:p>
          <w:p w14:paraId="0C7AF8E3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D2D96">
              <w:rPr>
                <w:rFonts w:ascii="Georgia" w:hAnsi="Georgia"/>
                <w:sz w:val="20"/>
              </w:rPr>
              <w:t>Om beskrivning anges, ska minst en beskrivning för invånare anges.</w:t>
            </w:r>
          </w:p>
          <w:p w14:paraId="64AAC500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654751C" w14:textId="77777777" w:rsidR="00B61BEF" w:rsidRPr="00C4637D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C4637D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C4637D">
              <w:rPr>
                <w:rFonts w:ascii="Georgia" w:hAnsi="Georgia"/>
                <w:sz w:val="20"/>
              </w:rPr>
              <w:t>: 223366009</w:t>
            </w:r>
          </w:p>
          <w:p w14:paraId="711D5A0F" w14:textId="77777777" w:rsidR="00B61BEF" w:rsidRPr="00C4637D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C4637D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C4637D">
              <w:rPr>
                <w:rFonts w:ascii="Georgia" w:hAnsi="Georgia"/>
                <w:sz w:val="20"/>
              </w:rPr>
              <w:t>: hälso- och sjukvårdspersonal</w:t>
            </w:r>
          </w:p>
          <w:p w14:paraId="0E14D5B5" w14:textId="77777777" w:rsidR="00B61BEF" w:rsidRPr="00C4637D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C4637D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C4637D">
              <w:rPr>
                <w:rFonts w:ascii="Georgia" w:hAnsi="Georgia"/>
                <w:sz w:val="20"/>
              </w:rPr>
              <w:t>:  1.2.752.116.2.1.1</w:t>
            </w:r>
          </w:p>
          <w:p w14:paraId="505735BA" w14:textId="77777777" w:rsidR="00B61BEF" w:rsidRPr="00C4637D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CB50A85" w14:textId="77777777" w:rsidR="00B61BEF" w:rsidRPr="00C4637D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C4637D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C4637D">
              <w:rPr>
                <w:rFonts w:ascii="Georgia" w:hAnsi="Georgia"/>
                <w:sz w:val="20"/>
              </w:rPr>
              <w:t xml:space="preserve">: 257513009 </w:t>
            </w:r>
          </w:p>
          <w:p w14:paraId="08616404" w14:textId="77777777" w:rsidR="00B61BEF" w:rsidRPr="00C4637D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C4637D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C4637D">
              <w:rPr>
                <w:rFonts w:ascii="Georgia" w:hAnsi="Georgia"/>
                <w:sz w:val="20"/>
              </w:rPr>
              <w:t>: enskild person</w:t>
            </w:r>
          </w:p>
          <w:p w14:paraId="3DF5DBD4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C4637D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C4637D">
              <w:rPr>
                <w:rFonts w:ascii="Georgia" w:hAnsi="Georgia"/>
                <w:sz w:val="20"/>
              </w:rPr>
              <w:t>:  1.2.752.116.2.1.1</w:t>
            </w:r>
          </w:p>
          <w:p w14:paraId="293B48F6" w14:textId="77777777" w:rsidR="00C2545D" w:rsidRPr="00C2545D" w:rsidRDefault="00C2545D" w:rsidP="00C2545D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8987909" w14:textId="77777777" w:rsidR="00B95D2B" w:rsidRDefault="00B95D2B" w:rsidP="00B95D2B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5C67FBC0" w14:textId="77777777" w:rsidR="00B95D2B" w:rsidRDefault="00B95D2B" w:rsidP="00B95D2B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27DDF1F8" w14:textId="77777777" w:rsidR="00B95D2B" w:rsidRDefault="00B95D2B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B469CCF" w14:textId="7C6C230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begäran.</w:t>
            </w:r>
          </w:p>
        </w:tc>
        <w:tc>
          <w:tcPr>
            <w:tcW w:w="1701" w:type="dxa"/>
          </w:tcPr>
          <w:p w14:paraId="7EFA833E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B61BEF" w:rsidRPr="000C2908" w14:paraId="4D74C868" w14:textId="77777777" w:rsidTr="008B11A1">
        <w:trPr>
          <w:trHeight w:val="211"/>
        </w:trPr>
        <w:tc>
          <w:tcPr>
            <w:tcW w:w="2235" w:type="dxa"/>
          </w:tcPr>
          <w:p w14:paraId="230D1540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performingOrganization</w:t>
            </w:r>
            <w:proofErr w:type="spellEnd"/>
          </w:p>
        </w:tc>
        <w:tc>
          <w:tcPr>
            <w:tcW w:w="1842" w:type="dxa"/>
          </w:tcPr>
          <w:p w14:paraId="47F4ED86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PerformingOrganizationType</w:t>
            </w:r>
            <w:proofErr w:type="spellEnd"/>
          </w:p>
        </w:tc>
        <w:tc>
          <w:tcPr>
            <w:tcW w:w="4111" w:type="dxa"/>
          </w:tcPr>
          <w:p w14:paraId="1A490D24" w14:textId="77777777" w:rsidR="00B61BEF" w:rsidRPr="00556F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32381B">
              <w:rPr>
                <w:rFonts w:ascii="Georgia" w:hAnsi="Georgia"/>
                <w:sz w:val="20"/>
              </w:rPr>
              <w:t>Utförande</w:t>
            </w:r>
            <w:r>
              <w:rPr>
                <w:rFonts w:ascii="Georgia" w:hAnsi="Georgia"/>
                <w:b/>
                <w:sz w:val="20"/>
              </w:rPr>
              <w:t xml:space="preserve"> o</w:t>
            </w:r>
            <w:r w:rsidRPr="00556FEF">
              <w:rPr>
                <w:rFonts w:ascii="Georgia" w:hAnsi="Georgia"/>
                <w:b/>
                <w:sz w:val="20"/>
              </w:rPr>
              <w:t>rganisatorisk enhet</w:t>
            </w:r>
          </w:p>
          <w:p w14:paraId="7F89E149" w14:textId="4068C2E4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Klassen motsvarar den organisatoriska enheten som utför en </w:t>
            </w:r>
            <w:r w:rsidR="005E1FE9">
              <w:rPr>
                <w:rFonts w:ascii="Georgia" w:hAnsi="Georgia"/>
                <w:sz w:val="20"/>
              </w:rPr>
              <w:t xml:space="preserve">aktivitet som erbjudit i form av </w:t>
            </w:r>
            <w:r>
              <w:rPr>
                <w:rFonts w:ascii="Georgia" w:hAnsi="Georgia"/>
                <w:sz w:val="20"/>
              </w:rPr>
              <w:t>vård- och omsorgstjänst.</w:t>
            </w:r>
          </w:p>
        </w:tc>
        <w:tc>
          <w:tcPr>
            <w:tcW w:w="1701" w:type="dxa"/>
          </w:tcPr>
          <w:p w14:paraId="6794AB19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B61BEF" w:rsidRPr="000C2908" w14:paraId="00C2C07B" w14:textId="77777777" w:rsidTr="008B11A1">
        <w:trPr>
          <w:trHeight w:val="211"/>
        </w:trPr>
        <w:tc>
          <w:tcPr>
            <w:tcW w:w="2235" w:type="dxa"/>
          </w:tcPr>
          <w:p w14:paraId="14390DF5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/../id</w:t>
            </w:r>
          </w:p>
        </w:tc>
        <w:tc>
          <w:tcPr>
            <w:tcW w:w="1842" w:type="dxa"/>
          </w:tcPr>
          <w:p w14:paraId="6BD9311D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063E1FD2" w14:textId="4983F5D0" w:rsidR="00B61BEF" w:rsidRPr="00680367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proofErr w:type="spellStart"/>
            <w:r w:rsidRPr="00680367">
              <w:rPr>
                <w:rFonts w:ascii="Georgia" w:hAnsi="Georgia"/>
                <w:b/>
                <w:sz w:val="20"/>
              </w:rPr>
              <w:t>Enhets</w:t>
            </w:r>
            <w:r w:rsidR="007B2B24">
              <w:rPr>
                <w:rFonts w:ascii="Georgia" w:hAnsi="Georgia"/>
                <w:b/>
                <w:sz w:val="20"/>
              </w:rPr>
              <w:t>-</w:t>
            </w:r>
            <w:r w:rsidRPr="00680367">
              <w:rPr>
                <w:rFonts w:ascii="Georgia" w:hAnsi="Georgia"/>
                <w:b/>
                <w:sz w:val="20"/>
              </w:rPr>
              <w:t>id</w:t>
            </w:r>
            <w:proofErr w:type="spellEnd"/>
          </w:p>
          <w:p w14:paraId="18577F8D" w14:textId="667A0E91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BE4548">
              <w:rPr>
                <w:rFonts w:ascii="Georgia" w:hAnsi="Georgia"/>
                <w:sz w:val="20"/>
              </w:rPr>
              <w:t>Ett</w:t>
            </w:r>
            <w:r w:rsidRPr="004070C8">
              <w:rPr>
                <w:rFonts w:ascii="Georgia" w:hAnsi="Georgia"/>
                <w:sz w:val="20"/>
              </w:rPr>
              <w:t xml:space="preserve"> </w:t>
            </w:r>
            <w:proofErr w:type="spellStart"/>
            <w:r w:rsidRPr="004070C8">
              <w:rPr>
                <w:rFonts w:ascii="Georgia" w:hAnsi="Georgia"/>
                <w:sz w:val="20"/>
              </w:rPr>
              <w:t>enhets</w:t>
            </w:r>
            <w:r w:rsidR="007B2B24">
              <w:rPr>
                <w:rFonts w:ascii="Georgia" w:hAnsi="Georgia"/>
                <w:sz w:val="20"/>
              </w:rPr>
              <w:t>-</w:t>
            </w:r>
            <w:r w:rsidRPr="004070C8">
              <w:rPr>
                <w:rFonts w:ascii="Georgia" w:hAnsi="Georgia"/>
                <w:sz w:val="20"/>
              </w:rPr>
              <w:t>id</w:t>
            </w:r>
            <w:proofErr w:type="spellEnd"/>
            <w:r w:rsidRPr="00BE4548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 xml:space="preserve">på den utförande enheten </w:t>
            </w:r>
            <w:r w:rsidRPr="00BE4548">
              <w:rPr>
                <w:rFonts w:ascii="Georgia" w:hAnsi="Georgia"/>
                <w:sz w:val="20"/>
              </w:rPr>
              <w:t>ska returneras</w:t>
            </w:r>
            <w:r>
              <w:rPr>
                <w:rFonts w:ascii="Georgia" w:hAnsi="Georgia"/>
                <w:sz w:val="20"/>
              </w:rPr>
              <w:t>.</w:t>
            </w:r>
            <w:r w:rsidRPr="00BE4548">
              <w:rPr>
                <w:rFonts w:ascii="Georgia" w:hAnsi="Georgia"/>
                <w:sz w:val="20"/>
              </w:rPr>
              <w:t xml:space="preserve"> </w:t>
            </w:r>
          </w:p>
          <w:p w14:paraId="6FC509E7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519E045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Id på organisatoriska enheten kan vara HSA-id.</w:t>
            </w:r>
            <w:r w:rsidRPr="00BE4548">
              <w:rPr>
                <w:rFonts w:ascii="Georgia" w:hAnsi="Georgia"/>
                <w:sz w:val="20"/>
              </w:rPr>
              <w:t xml:space="preserve"> </w:t>
            </w:r>
          </w:p>
          <w:p w14:paraId="7CBDB2EB" w14:textId="77777777" w:rsidR="00B61BEF" w:rsidRDefault="00B61BEF" w:rsidP="00B61BEF">
            <w:pPr>
              <w:pStyle w:val="TableParagraph"/>
              <w:spacing w:line="226" w:lineRule="exact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  Exempelvis HSA-id, organisationsnummer</w:t>
            </w:r>
          </w:p>
          <w:p w14:paraId="1485EB51" w14:textId="0CBA9231" w:rsidR="00B61BEF" w:rsidRDefault="00B61BEF" w:rsidP="00B61BEF">
            <w:pPr>
              <w:pStyle w:val="TableParagraph"/>
              <w:spacing w:line="226" w:lineRule="exact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  eller lokala </w:t>
            </w:r>
            <w:proofErr w:type="spellStart"/>
            <w:proofErr w:type="gramStart"/>
            <w:r>
              <w:rPr>
                <w:rFonts w:ascii="Georgia" w:hAnsi="Georgia"/>
                <w:sz w:val="20"/>
              </w:rPr>
              <w:t>id</w:t>
            </w:r>
            <w:r w:rsidR="0027740F">
              <w:rPr>
                <w:rFonts w:ascii="Georgia" w:hAnsi="Georgia"/>
                <w:sz w:val="20"/>
              </w:rPr>
              <w:t>:</w:t>
            </w:r>
            <w:r>
              <w:rPr>
                <w:rFonts w:ascii="Georgia" w:hAnsi="Georgia"/>
                <w:sz w:val="20"/>
              </w:rPr>
              <w:t>n</w:t>
            </w:r>
            <w:proofErr w:type="spellEnd"/>
            <w:r>
              <w:rPr>
                <w:rFonts w:ascii="Georgia" w:hAnsi="Georgia"/>
                <w:sz w:val="20"/>
              </w:rPr>
              <w:t>.</w:t>
            </w:r>
            <w:proofErr w:type="gramEnd"/>
          </w:p>
          <w:p w14:paraId="70A14556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5EDD5F2" w14:textId="6C8722FC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Om HSA-</w:t>
            </w:r>
            <w:r w:rsidR="00777131">
              <w:rPr>
                <w:rFonts w:ascii="Georgia" w:eastAsia="Times New Roman" w:hAnsi="Georgia" w:cs="Times New Roman"/>
                <w:spacing w:val="-1"/>
                <w:sz w:val="20"/>
              </w:rPr>
              <w:t>i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d (exempel):</w:t>
            </w:r>
          </w:p>
          <w:p w14:paraId="40359FB9" w14:textId="77777777" w:rsidR="00B61BEF" w:rsidRPr="00ED2D95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id</w:t>
            </w:r>
            <w:r w:rsidRPr="00ED2D95">
              <w:rPr>
                <w:rFonts w:ascii="Georgia" w:eastAsia="Times New Roman" w:hAnsi="Georgia" w:cs="Times New Roman"/>
                <w:spacing w:val="-1"/>
                <w:sz w:val="20"/>
              </w:rPr>
              <w:t>.root</w:t>
            </w:r>
            <w:proofErr w:type="spellEnd"/>
            <w:proofErr w:type="gramEnd"/>
            <w:r w:rsidRPr="00ED2D9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=1.2.752.129.2.1.4.1</w:t>
            </w:r>
          </w:p>
          <w:p w14:paraId="643D4AF4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id</w:t>
            </w:r>
            <w:r w:rsidRPr="00ED2D95">
              <w:rPr>
                <w:rFonts w:ascii="Georgia" w:eastAsia="Times New Roman" w:hAnsi="Georgia" w:cs="Times New Roman"/>
                <w:spacing w:val="-1"/>
                <w:sz w:val="20"/>
              </w:rPr>
              <w:t>.extension</w:t>
            </w:r>
            <w:proofErr w:type="spellEnd"/>
            <w:proofErr w:type="gramEnd"/>
            <w:r w:rsidRPr="00ED2D9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= </w:t>
            </w:r>
            <w:r w:rsidRPr="001B32F6">
              <w:rPr>
                <w:rFonts w:ascii="Georgia" w:eastAsia="Times New Roman" w:hAnsi="Georgia" w:cs="Times New Roman"/>
                <w:spacing w:val="-1"/>
                <w:sz w:val="20"/>
              </w:rPr>
              <w:t>SE2321000115-094882</w:t>
            </w:r>
          </w:p>
        </w:tc>
        <w:tc>
          <w:tcPr>
            <w:tcW w:w="1701" w:type="dxa"/>
          </w:tcPr>
          <w:p w14:paraId="1E716F2C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1..*</w:t>
            </w:r>
          </w:p>
        </w:tc>
      </w:tr>
      <w:tr w:rsidR="00B61BEF" w:rsidRPr="000C2908" w14:paraId="30041BA2" w14:textId="77777777" w:rsidTr="008B11A1">
        <w:trPr>
          <w:trHeight w:val="211"/>
        </w:trPr>
        <w:tc>
          <w:tcPr>
            <w:tcW w:w="2235" w:type="dxa"/>
          </w:tcPr>
          <w:p w14:paraId="4A5EEBD3" w14:textId="77777777" w:rsidR="00B61BEF" w:rsidRDefault="00B61BEF" w:rsidP="00B61BEF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name</w:t>
            </w:r>
            <w:proofErr w:type="spellEnd"/>
          </w:p>
        </w:tc>
        <w:tc>
          <w:tcPr>
            <w:tcW w:w="1842" w:type="dxa"/>
          </w:tcPr>
          <w:p w14:paraId="3689DFE3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625ECB6C" w14:textId="77777777" w:rsidR="00B61BEF" w:rsidRPr="00091FB3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091FB3">
              <w:rPr>
                <w:rFonts w:ascii="Georgia" w:hAnsi="Georgia"/>
                <w:b/>
                <w:sz w:val="20"/>
              </w:rPr>
              <w:t>Enhetsnamn</w:t>
            </w:r>
          </w:p>
          <w:p w14:paraId="69AEE4C5" w14:textId="17561ECD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Lista med namn på </w:t>
            </w:r>
            <w:r w:rsidRPr="00F136DF">
              <w:rPr>
                <w:rFonts w:ascii="Georgia" w:hAnsi="Georgia"/>
                <w:sz w:val="20"/>
              </w:rPr>
              <w:t xml:space="preserve">den organisatoriska enhet som </w:t>
            </w:r>
            <w:r w:rsidR="001E78BC">
              <w:rPr>
                <w:rFonts w:ascii="Georgia" w:hAnsi="Georgia"/>
                <w:sz w:val="20"/>
              </w:rPr>
              <w:t>erbjuder</w:t>
            </w:r>
            <w:r w:rsidR="001E78BC" w:rsidRPr="00F136DF">
              <w:rPr>
                <w:rFonts w:ascii="Georgia" w:hAnsi="Georgia"/>
                <w:sz w:val="20"/>
              </w:rPr>
              <w:t xml:space="preserve"> </w:t>
            </w:r>
            <w:r w:rsidRPr="00F136DF">
              <w:rPr>
                <w:rFonts w:ascii="Georgia" w:hAnsi="Georgia"/>
                <w:sz w:val="20"/>
              </w:rPr>
              <w:t>en vård- och omsorgstjänst</w:t>
            </w:r>
          </w:p>
          <w:p w14:paraId="758B410A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A4B16EA" w14:textId="77777777" w:rsidR="00B61BEF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L</w:t>
            </w:r>
            <w:r w:rsidRPr="00F136DF">
              <w:rPr>
                <w:rFonts w:ascii="Georgia" w:hAnsi="Georgia"/>
                <w:sz w:val="20"/>
              </w:rPr>
              <w:t>ista</w:t>
            </w:r>
            <w:r>
              <w:rPr>
                <w:rFonts w:ascii="Georgia" w:hAnsi="Georgia"/>
                <w:sz w:val="20"/>
              </w:rPr>
              <w:t>n ska vara ordnad</w:t>
            </w:r>
            <w:r w:rsidRPr="00F136DF">
              <w:rPr>
                <w:rFonts w:ascii="Georgia" w:hAnsi="Georgia"/>
                <w:sz w:val="20"/>
              </w:rPr>
              <w:t xml:space="preserve"> efter fallande prioritetsordning där det föredragna namnet kommer först.</w:t>
            </w:r>
          </w:p>
          <w:p w14:paraId="2DBAF9A2" w14:textId="77777777" w:rsidR="00B61BEF" w:rsidRPr="00BE4548" w:rsidRDefault="00B61BEF" w:rsidP="00B61BE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04D36">
              <w:rPr>
                <w:rFonts w:ascii="Georgia" w:eastAsia="Times New Roman" w:hAnsi="Georgia" w:cs="Times New Roman"/>
                <w:spacing w:val="-1"/>
                <w:sz w:val="20"/>
              </w:rPr>
              <w:t>Namn måste innehålla minst 3 tecken.</w:t>
            </w:r>
          </w:p>
        </w:tc>
        <w:tc>
          <w:tcPr>
            <w:tcW w:w="1701" w:type="dxa"/>
          </w:tcPr>
          <w:p w14:paraId="7907819B" w14:textId="77777777" w:rsidR="00B61BEF" w:rsidRDefault="00B61BEF" w:rsidP="00B61BEF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4CA49259" w14:textId="77777777" w:rsidTr="008B11A1">
        <w:trPr>
          <w:trHeight w:val="211"/>
        </w:trPr>
        <w:tc>
          <w:tcPr>
            <w:tcW w:w="2235" w:type="dxa"/>
          </w:tcPr>
          <w:p w14:paraId="28A4E74D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responsibleOrganization</w:t>
            </w:r>
            <w:proofErr w:type="spellEnd"/>
          </w:p>
        </w:tc>
        <w:tc>
          <w:tcPr>
            <w:tcW w:w="1842" w:type="dxa"/>
          </w:tcPr>
          <w:p w14:paraId="594A397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OrganizationType</w:t>
            </w:r>
            <w:proofErr w:type="spellEnd"/>
          </w:p>
        </w:tc>
        <w:tc>
          <w:tcPr>
            <w:tcW w:w="4111" w:type="dxa"/>
          </w:tcPr>
          <w:p w14:paraId="0F8B1818" w14:textId="77777777" w:rsidR="00774F54" w:rsidRPr="003B375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3B375B">
              <w:rPr>
                <w:rFonts w:ascii="Georgia" w:hAnsi="Georgia"/>
                <w:b/>
                <w:sz w:val="20"/>
              </w:rPr>
              <w:t>Organisation</w:t>
            </w:r>
          </w:p>
          <w:p w14:paraId="66281B58" w14:textId="1C755D0F" w:rsidR="00774F54" w:rsidRPr="00BE4548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Den organisation som den utförande organisatoriska enheten är en del av. </w:t>
            </w:r>
          </w:p>
        </w:tc>
        <w:tc>
          <w:tcPr>
            <w:tcW w:w="1701" w:type="dxa"/>
          </w:tcPr>
          <w:p w14:paraId="2BADFBE0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71EAAE84" w14:textId="77777777" w:rsidTr="008B11A1">
        <w:trPr>
          <w:trHeight w:val="211"/>
        </w:trPr>
        <w:tc>
          <w:tcPr>
            <w:tcW w:w="2235" w:type="dxa"/>
          </w:tcPr>
          <w:p w14:paraId="608F2F3B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/../../id</w:t>
            </w:r>
          </w:p>
        </w:tc>
        <w:tc>
          <w:tcPr>
            <w:tcW w:w="1842" w:type="dxa"/>
          </w:tcPr>
          <w:p w14:paraId="7013CE89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42E7516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B375B">
              <w:rPr>
                <w:rFonts w:ascii="Georgia" w:hAnsi="Georgia"/>
                <w:b/>
                <w:sz w:val="20"/>
              </w:rPr>
              <w:t>Id</w:t>
            </w:r>
            <w:r>
              <w:rPr>
                <w:rFonts w:ascii="Georgia" w:hAnsi="Georgia"/>
                <w:sz w:val="20"/>
              </w:rPr>
              <w:t xml:space="preserve"> på organisationen. </w:t>
            </w:r>
          </w:p>
          <w:p w14:paraId="3F2A00EE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9728C9E" w14:textId="49AC735A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Om HSA-</w:t>
            </w:r>
            <w:r w:rsidR="00CC1713">
              <w:rPr>
                <w:rFonts w:ascii="Georgia" w:eastAsia="Times New Roman" w:hAnsi="Georgia" w:cs="Times New Roman"/>
                <w:spacing w:val="-1"/>
                <w:sz w:val="20"/>
              </w:rPr>
              <w:t>i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d (exempel):</w:t>
            </w:r>
          </w:p>
          <w:p w14:paraId="4A89614A" w14:textId="77777777" w:rsidR="00774F54" w:rsidRPr="00ED2D9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id</w:t>
            </w:r>
            <w:r w:rsidRPr="00ED2D95">
              <w:rPr>
                <w:rFonts w:ascii="Georgia" w:eastAsia="Times New Roman" w:hAnsi="Georgia" w:cs="Times New Roman"/>
                <w:spacing w:val="-1"/>
                <w:sz w:val="20"/>
              </w:rPr>
              <w:t>.root</w:t>
            </w:r>
            <w:proofErr w:type="spellEnd"/>
            <w:proofErr w:type="gramEnd"/>
            <w:r w:rsidRPr="00ED2D9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=1.2.752.129.2.1.4.1</w:t>
            </w:r>
          </w:p>
          <w:p w14:paraId="13663033" w14:textId="77777777" w:rsidR="00774F54" w:rsidRPr="00BE4548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id</w:t>
            </w:r>
            <w:r w:rsidRPr="00ED2D95">
              <w:rPr>
                <w:rFonts w:ascii="Georgia" w:eastAsia="Times New Roman" w:hAnsi="Georgia" w:cs="Times New Roman"/>
                <w:spacing w:val="-1"/>
                <w:sz w:val="20"/>
              </w:rPr>
              <w:t>.extension</w:t>
            </w:r>
            <w:proofErr w:type="spellEnd"/>
            <w:proofErr w:type="gramEnd"/>
            <w:r w:rsidRPr="00ED2D9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= </w:t>
            </w:r>
            <w:r w:rsidRPr="001B32F6">
              <w:rPr>
                <w:rFonts w:ascii="Georgia" w:eastAsia="Times New Roman" w:hAnsi="Georgia" w:cs="Times New Roman"/>
                <w:spacing w:val="-1"/>
                <w:sz w:val="20"/>
              </w:rPr>
              <w:t>SE2321000115-094882</w:t>
            </w:r>
          </w:p>
        </w:tc>
        <w:tc>
          <w:tcPr>
            <w:tcW w:w="1701" w:type="dxa"/>
          </w:tcPr>
          <w:p w14:paraId="5253BF9C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273F9F40" w14:textId="77777777" w:rsidTr="008B11A1">
        <w:trPr>
          <w:trHeight w:val="211"/>
        </w:trPr>
        <w:tc>
          <w:tcPr>
            <w:tcW w:w="2235" w:type="dxa"/>
          </w:tcPr>
          <w:p w14:paraId="5335FEE7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name</w:t>
            </w:r>
            <w:proofErr w:type="spellEnd"/>
          </w:p>
        </w:tc>
        <w:tc>
          <w:tcPr>
            <w:tcW w:w="1842" w:type="dxa"/>
          </w:tcPr>
          <w:p w14:paraId="5980D4F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3E77A50F" w14:textId="77777777" w:rsidR="00774F54" w:rsidRPr="00BE4548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B375B">
              <w:rPr>
                <w:rFonts w:ascii="Georgia" w:hAnsi="Georgia"/>
                <w:b/>
                <w:sz w:val="20"/>
              </w:rPr>
              <w:t>Namn</w:t>
            </w:r>
            <w:r>
              <w:rPr>
                <w:rFonts w:ascii="Georgia" w:hAnsi="Georgia"/>
                <w:sz w:val="20"/>
              </w:rPr>
              <w:t xml:space="preserve"> på organisationen.</w:t>
            </w:r>
          </w:p>
        </w:tc>
        <w:tc>
          <w:tcPr>
            <w:tcW w:w="1701" w:type="dxa"/>
          </w:tcPr>
          <w:p w14:paraId="0F03FE4E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5CE82034" w14:textId="77777777" w:rsidTr="008B11A1">
        <w:trPr>
          <w:trHeight w:val="211"/>
        </w:trPr>
        <w:tc>
          <w:tcPr>
            <w:tcW w:w="2235" w:type="dxa"/>
          </w:tcPr>
          <w:p w14:paraId="4ECD1478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C971E9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3C7DE013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 xml:space="preserve">Beskrivning </w:t>
            </w:r>
            <w:r w:rsidRPr="00D075D4">
              <w:rPr>
                <w:rFonts w:ascii="Georgia" w:hAnsi="Georgia"/>
                <w:sz w:val="20"/>
              </w:rPr>
              <w:t>av organisationen</w:t>
            </w:r>
            <w:r>
              <w:rPr>
                <w:rFonts w:ascii="Georgia" w:hAnsi="Georgia"/>
                <w:sz w:val="20"/>
              </w:rPr>
              <w:t>.</w:t>
            </w:r>
          </w:p>
          <w:p w14:paraId="440A027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Beskrivning av den organisation</w:t>
            </w:r>
            <w:r w:rsidRPr="004070C8">
              <w:rPr>
                <w:rFonts w:ascii="Georgia" w:hAnsi="Georgia"/>
                <w:sz w:val="20"/>
              </w:rPr>
              <w:t xml:space="preserve"> som </w:t>
            </w:r>
            <w:r>
              <w:rPr>
                <w:rFonts w:ascii="Georgia" w:hAnsi="Georgia"/>
                <w:sz w:val="20"/>
              </w:rPr>
              <w:lastRenderedPageBreak/>
              <w:t>ansvarar för</w:t>
            </w:r>
            <w:r w:rsidRPr="004070C8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 xml:space="preserve">den utförande enheten. </w:t>
            </w:r>
          </w:p>
          <w:p w14:paraId="4F0E10C2" w14:textId="53761A6C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beskrivning anges ska de</w:t>
            </w:r>
            <w:r w:rsidR="00BD5F38">
              <w:rPr>
                <w:rFonts w:ascii="Georgia" w:hAnsi="Georgia"/>
                <w:sz w:val="20"/>
              </w:rPr>
              <w:t>n</w:t>
            </w:r>
            <w:r>
              <w:rPr>
                <w:rFonts w:ascii="Georgia" w:hAnsi="Georgia"/>
                <w:sz w:val="20"/>
              </w:rPr>
              <w:t xml:space="preserve"> åtminstone finnas på svenska och vara anpassad för invånare.</w:t>
            </w:r>
          </w:p>
          <w:p w14:paraId="69A5C7C7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7EE0D50" w14:textId="77777777" w:rsidR="00774F54" w:rsidRPr="00E41B9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41B9D">
              <w:rPr>
                <w:rFonts w:ascii="Georgia" w:hAnsi="Georgia"/>
                <w:sz w:val="20"/>
              </w:rPr>
              <w:t>Det får endast finnas en beskrivning med samma kombination av språk och roll.</w:t>
            </w:r>
          </w:p>
        </w:tc>
        <w:tc>
          <w:tcPr>
            <w:tcW w:w="1701" w:type="dxa"/>
          </w:tcPr>
          <w:p w14:paraId="22817EBF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774F54" w:rsidRPr="000C2908" w14:paraId="581BF395" w14:textId="77777777" w:rsidTr="008B11A1">
        <w:trPr>
          <w:trHeight w:val="211"/>
        </w:trPr>
        <w:tc>
          <w:tcPr>
            <w:tcW w:w="2235" w:type="dxa"/>
          </w:tcPr>
          <w:p w14:paraId="3972414B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availableTime</w:t>
            </w:r>
            <w:proofErr w:type="spellEnd"/>
          </w:p>
        </w:tc>
        <w:tc>
          <w:tcPr>
            <w:tcW w:w="1842" w:type="dxa"/>
          </w:tcPr>
          <w:p w14:paraId="6F3FBA1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CalendarType</w:t>
            </w:r>
            <w:proofErr w:type="spellEnd"/>
          </w:p>
        </w:tc>
        <w:tc>
          <w:tcPr>
            <w:tcW w:w="4111" w:type="dxa"/>
          </w:tcPr>
          <w:p w14:paraId="7AD27751" w14:textId="77777777" w:rsidR="00774F54" w:rsidRPr="003B375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3B375B">
              <w:rPr>
                <w:rFonts w:ascii="Georgia" w:hAnsi="Georgia"/>
                <w:b/>
                <w:sz w:val="20"/>
              </w:rPr>
              <w:t>Kalendertid</w:t>
            </w:r>
          </w:p>
          <w:p w14:paraId="7738478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2D365B">
              <w:rPr>
                <w:rFonts w:ascii="Georgia" w:hAnsi="Georgia"/>
                <w:sz w:val="20"/>
              </w:rPr>
              <w:t>Den tid som den utförande enheten är tillgänglig</w:t>
            </w:r>
            <w:r>
              <w:rPr>
                <w:rFonts w:ascii="Georgia" w:hAnsi="Georgia"/>
                <w:sz w:val="20"/>
              </w:rPr>
              <w:t>.</w:t>
            </w:r>
          </w:p>
          <w:p w14:paraId="451DC01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15E2FE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Se avsnitt 5.2.2 för beskrivning av format.</w:t>
            </w:r>
          </w:p>
        </w:tc>
        <w:tc>
          <w:tcPr>
            <w:tcW w:w="1701" w:type="dxa"/>
          </w:tcPr>
          <w:p w14:paraId="3560A80E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0F337329" w14:textId="77777777" w:rsidTr="008B11A1">
        <w:trPr>
          <w:trHeight w:val="211"/>
        </w:trPr>
        <w:tc>
          <w:tcPr>
            <w:tcW w:w="2235" w:type="dxa"/>
          </w:tcPr>
          <w:p w14:paraId="435C7472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typeOfBusiness</w:t>
            </w:r>
            <w:proofErr w:type="spellEnd"/>
          </w:p>
        </w:tc>
        <w:tc>
          <w:tcPr>
            <w:tcW w:w="1842" w:type="dxa"/>
          </w:tcPr>
          <w:p w14:paraId="4CEC00A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14E2965C" w14:textId="77777777" w:rsidR="00774F54" w:rsidRPr="0068036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80367">
              <w:rPr>
                <w:rFonts w:ascii="Georgia" w:hAnsi="Georgia"/>
                <w:b/>
                <w:sz w:val="20"/>
              </w:rPr>
              <w:t>Typ av verksamhet</w:t>
            </w:r>
          </w:p>
          <w:p w14:paraId="53AF1306" w14:textId="48D4D16C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Kod för den</w:t>
            </w:r>
            <w:r w:rsidRPr="004070C8">
              <w:rPr>
                <w:rFonts w:ascii="Georgia" w:hAnsi="Georgia"/>
                <w:sz w:val="20"/>
              </w:rPr>
              <w:t xml:space="preserve"> typ av verksamhet</w:t>
            </w:r>
            <w:r>
              <w:rPr>
                <w:rFonts w:ascii="Georgia" w:hAnsi="Georgia"/>
                <w:sz w:val="20"/>
              </w:rPr>
              <w:t xml:space="preserve"> som bedrivs.</w:t>
            </w:r>
          </w:p>
          <w:p w14:paraId="2772E7FD" w14:textId="7E3AAF45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C62EC85" w14:textId="2F8B532A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HSA verksamhetskod</w:t>
            </w:r>
          </w:p>
          <w:p w14:paraId="6CDF259D" w14:textId="456B7CD2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typeOfBusiness.codeSystem</w:t>
            </w:r>
            <w:proofErr w:type="spellEnd"/>
            <w:r>
              <w:rPr>
                <w:rFonts w:ascii="Georgia" w:hAnsi="Georgia"/>
                <w:sz w:val="20"/>
              </w:rPr>
              <w:t>:</w:t>
            </w:r>
          </w:p>
          <w:p w14:paraId="6D55A8E9" w14:textId="3B301BD9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gramStart"/>
            <w:r w:rsidRPr="008A41D9">
              <w:rPr>
                <w:rFonts w:ascii="Georgia" w:hAnsi="Georgia"/>
                <w:sz w:val="20"/>
              </w:rPr>
              <w:t>1.2.752.129</w:t>
            </w:r>
            <w:proofErr w:type="gramEnd"/>
            <w:r w:rsidRPr="008A41D9">
              <w:rPr>
                <w:rFonts w:ascii="Georgia" w:hAnsi="Georgia"/>
                <w:sz w:val="20"/>
              </w:rPr>
              <w:t>.2.2.1.3</w:t>
            </w:r>
          </w:p>
          <w:p w14:paraId="03137DC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D9E8A41" w14:textId="46FD97BD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typeOfBusiness.displayName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662AB375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6A0DC132" w14:textId="77777777" w:rsidTr="008B11A1">
        <w:trPr>
          <w:trHeight w:val="211"/>
        </w:trPr>
        <w:tc>
          <w:tcPr>
            <w:tcW w:w="2235" w:type="dxa"/>
          </w:tcPr>
          <w:p w14:paraId="43D5B5B3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78A86AA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701014E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80367">
              <w:rPr>
                <w:rFonts w:ascii="Georgia" w:hAnsi="Georgia"/>
                <w:b/>
                <w:sz w:val="20"/>
              </w:rPr>
              <w:t>Beskrivning</w:t>
            </w:r>
          </w:p>
          <w:p w14:paraId="33FDECF5" w14:textId="6554B392" w:rsidR="00774F54" w:rsidRDefault="00C5463C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B</w:t>
            </w:r>
            <w:r w:rsidR="00774F54" w:rsidRPr="004070C8">
              <w:rPr>
                <w:rFonts w:ascii="Georgia" w:hAnsi="Georgia"/>
                <w:sz w:val="20"/>
              </w:rPr>
              <w:t xml:space="preserve">eskrivning av den enhet som </w:t>
            </w:r>
            <w:r w:rsidR="00DB5A95">
              <w:rPr>
                <w:rFonts w:ascii="Georgia" w:hAnsi="Georgia"/>
                <w:sz w:val="20"/>
              </w:rPr>
              <w:t>erbjuder</w:t>
            </w:r>
            <w:r w:rsidR="00DB5A95" w:rsidRPr="004070C8">
              <w:rPr>
                <w:rFonts w:ascii="Georgia" w:hAnsi="Georgia"/>
                <w:sz w:val="20"/>
              </w:rPr>
              <w:t xml:space="preserve"> </w:t>
            </w:r>
            <w:r w:rsidR="00774F54" w:rsidRPr="004070C8">
              <w:rPr>
                <w:rFonts w:ascii="Georgia" w:hAnsi="Georgia"/>
                <w:sz w:val="20"/>
              </w:rPr>
              <w:t>v</w:t>
            </w:r>
            <w:r w:rsidR="00774F54">
              <w:rPr>
                <w:rFonts w:ascii="Georgia" w:hAnsi="Georgia"/>
                <w:sz w:val="20"/>
              </w:rPr>
              <w:t xml:space="preserve">ård- och omsorgstjänsten. </w:t>
            </w:r>
          </w:p>
          <w:p w14:paraId="2F78382A" w14:textId="471797FB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beskrivning anges ska de</w:t>
            </w:r>
            <w:r w:rsidR="00EC31DC">
              <w:rPr>
                <w:rFonts w:ascii="Georgia" w:hAnsi="Georgia"/>
                <w:sz w:val="20"/>
              </w:rPr>
              <w:t>n</w:t>
            </w:r>
            <w:r>
              <w:rPr>
                <w:rFonts w:ascii="Georgia" w:hAnsi="Georgia"/>
                <w:sz w:val="20"/>
              </w:rPr>
              <w:t xml:space="preserve"> åtminstone finnas på svenska och vara anpassad för invånare.</w:t>
            </w:r>
          </w:p>
          <w:p w14:paraId="320F6FD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54230A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41B9D">
              <w:rPr>
                <w:rFonts w:ascii="Georgia" w:hAnsi="Georgia"/>
                <w:sz w:val="20"/>
              </w:rPr>
              <w:t>Det får endast finnas en beskrivning med samma kombination av språk och roll</w:t>
            </w:r>
            <w:r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275103DB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4AD2C19B" w14:textId="77777777" w:rsidTr="008B11A1">
        <w:trPr>
          <w:trHeight w:val="211"/>
        </w:trPr>
        <w:tc>
          <w:tcPr>
            <w:tcW w:w="2235" w:type="dxa"/>
          </w:tcPr>
          <w:p w14:paraId="2CB996CC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/../../text</w:t>
            </w:r>
          </w:p>
        </w:tc>
        <w:tc>
          <w:tcPr>
            <w:tcW w:w="1842" w:type="dxa"/>
          </w:tcPr>
          <w:p w14:paraId="66DADEB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759EB458" w14:textId="77777777" w:rsidR="00774F54" w:rsidRPr="0068036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80367">
              <w:rPr>
                <w:rFonts w:ascii="Georgia" w:hAnsi="Georgia"/>
                <w:b/>
                <w:sz w:val="20"/>
              </w:rPr>
              <w:t>Text</w:t>
            </w:r>
          </w:p>
          <w:p w14:paraId="64799811" w14:textId="6F2E625B" w:rsidR="00774F54" w:rsidRDefault="004773FB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774F54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774F54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</w:t>
            </w:r>
            <w:r w:rsidR="00A059E5"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27CBA702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639607FA" w14:textId="77777777" w:rsidTr="008B11A1">
        <w:trPr>
          <w:trHeight w:val="211"/>
        </w:trPr>
        <w:tc>
          <w:tcPr>
            <w:tcW w:w="2235" w:type="dxa"/>
          </w:tcPr>
          <w:p w14:paraId="125A34E6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9AC0A03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4808E03E" w14:textId="77777777" w:rsidR="00774F54" w:rsidRPr="0068036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80367">
              <w:rPr>
                <w:rFonts w:ascii="Georgia" w:hAnsi="Georgia"/>
                <w:b/>
                <w:sz w:val="20"/>
              </w:rPr>
              <w:t>Språk</w:t>
            </w:r>
          </w:p>
          <w:p w14:paraId="178F8B7C" w14:textId="6417D1EB" w:rsidR="00774F54" w:rsidRDefault="00261FAA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kod för det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skriven på.</w:t>
            </w:r>
            <w:r w:rsidR="00774F54">
              <w:rPr>
                <w:rFonts w:ascii="Georgia" w:hAnsi="Georgia"/>
                <w:sz w:val="20"/>
              </w:rPr>
              <w:t xml:space="preserve"> Om fältet inte används antas beskrivningen avse svenska. </w:t>
            </w:r>
          </w:p>
          <w:p w14:paraId="78E6C92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8C06E82" w14:textId="77777777" w:rsidR="00774F54" w:rsidRPr="001F5F5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1F5F5B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1F5F5B">
              <w:rPr>
                <w:rFonts w:ascii="Georgia" w:hAnsi="Georgia"/>
                <w:sz w:val="20"/>
                <w:lang w:val="en-US"/>
              </w:rPr>
              <w:t xml:space="preserve"> </w:t>
            </w:r>
            <w:r w:rsidRPr="001F5F5B">
              <w:rPr>
                <w:rFonts w:ascii="Georgia" w:hAnsi="Georgia"/>
                <w:sz w:val="20"/>
                <w:lang w:val="en-US"/>
              </w:rPr>
              <w:lastRenderedPageBreak/>
              <w:t xml:space="preserve">for the representation of names of languages -- Part 3: Alpha-3 code for    </w:t>
            </w:r>
          </w:p>
          <w:p w14:paraId="195C3CAF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0290B5AF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04969F38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Exempel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på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code:</w:t>
            </w:r>
          </w:p>
          <w:p w14:paraId="2166D40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swe</w:t>
            </w:r>
            <w:proofErr w:type="spellEnd"/>
            <w:r>
              <w:rPr>
                <w:rFonts w:ascii="Georgia" w:hAnsi="Georgia"/>
                <w:sz w:val="20"/>
              </w:rPr>
              <w:t xml:space="preserve"> (svenska)</w:t>
            </w:r>
          </w:p>
          <w:p w14:paraId="00DFFEBA" w14:textId="77777777" w:rsidR="00774F54" w:rsidRPr="00854B2E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854B2E">
              <w:rPr>
                <w:rFonts w:ascii="Georgia" w:hAnsi="Georgia"/>
                <w:sz w:val="20"/>
              </w:rPr>
              <w:t>eng</w:t>
            </w:r>
            <w:proofErr w:type="spellEnd"/>
            <w:r w:rsidRPr="00854B2E">
              <w:rPr>
                <w:rFonts w:ascii="Georgia" w:hAnsi="Georgia"/>
                <w:sz w:val="20"/>
              </w:rPr>
              <w:t xml:space="preserve"> (engelska)</w:t>
            </w:r>
          </w:p>
          <w:p w14:paraId="2C3BDE0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854B2E">
              <w:rPr>
                <w:rFonts w:ascii="Georgia" w:hAnsi="Georgia"/>
                <w:sz w:val="20"/>
              </w:rPr>
              <w:t>deu</w:t>
            </w:r>
            <w:proofErr w:type="spellEnd"/>
            <w:r w:rsidRPr="00854B2E">
              <w:rPr>
                <w:rFonts w:ascii="Georgia" w:hAnsi="Georgia"/>
                <w:sz w:val="20"/>
              </w:rPr>
              <w:t xml:space="preserve"> (tyska)</w:t>
            </w:r>
          </w:p>
          <w:p w14:paraId="0FC19A6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14E6088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AB1702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06D9EA79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7104C5B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language.codesystem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D856EF">
              <w:rPr>
                <w:rFonts w:ascii="Georgia" w:hAnsi="Georgia"/>
                <w:sz w:val="20"/>
              </w:rPr>
              <w:t>1.0.639.3</w:t>
            </w:r>
          </w:p>
        </w:tc>
        <w:tc>
          <w:tcPr>
            <w:tcW w:w="1701" w:type="dxa"/>
          </w:tcPr>
          <w:p w14:paraId="5F232D84" w14:textId="5553134C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0..1</w:t>
            </w:r>
          </w:p>
        </w:tc>
      </w:tr>
      <w:tr w:rsidR="00774F54" w:rsidRPr="000C2908" w14:paraId="05117F74" w14:textId="77777777" w:rsidTr="008B11A1">
        <w:trPr>
          <w:trHeight w:val="211"/>
        </w:trPr>
        <w:tc>
          <w:tcPr>
            <w:tcW w:w="2235" w:type="dxa"/>
          </w:tcPr>
          <w:p w14:paraId="0DBCF8A9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59C220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71D1DD40" w14:textId="2827A0B8" w:rsidR="00774F54" w:rsidRPr="00556FEF" w:rsidRDefault="001F5F5B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6C57AD54" w14:textId="77777777" w:rsidR="00C52C23" w:rsidRDefault="00C52C23" w:rsidP="00C52C2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vilken målgrupp beskrivningen riktas till. Kan vara till invånare, personal inom socialtjänsten eller hälso- och sjukvårdspersonal.</w:t>
            </w:r>
          </w:p>
          <w:p w14:paraId="7AA16719" w14:textId="77777777" w:rsidR="00C52C23" w:rsidRDefault="00C52C23" w:rsidP="00C52C2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roll inte anges, riktas beskrivningen till samtliga roller.</w:t>
            </w:r>
          </w:p>
          <w:p w14:paraId="7AAA368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EFB711F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223366009</w:t>
            </w:r>
          </w:p>
          <w:p w14:paraId="3F2FB191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hälso- och sjukvårdspersonal</w:t>
            </w:r>
          </w:p>
          <w:p w14:paraId="23BBD288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7788707D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8505762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257513009 </w:t>
            </w:r>
          </w:p>
          <w:p w14:paraId="4D351AB3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enskild person</w:t>
            </w:r>
          </w:p>
          <w:p w14:paraId="31EEE54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78D11823" w14:textId="77777777" w:rsidR="00AE4471" w:rsidRPr="00AE4471" w:rsidRDefault="00AE4471" w:rsidP="00AE4471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CE9C268" w14:textId="77777777" w:rsidR="000E1E52" w:rsidRDefault="000E1E52" w:rsidP="000E1E52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7ED3C7D3" w14:textId="77777777" w:rsidR="000E1E52" w:rsidRDefault="000E1E52" w:rsidP="000E1E52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1D98E083" w14:textId="77777777" w:rsidR="000E1E52" w:rsidRDefault="000E1E52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94E258A" w14:textId="1511E615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1602D0D0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2E9F3CD0" w14:textId="77777777" w:rsidTr="008B11A1">
        <w:trPr>
          <w:trHeight w:val="211"/>
        </w:trPr>
        <w:tc>
          <w:tcPr>
            <w:tcW w:w="2235" w:type="dxa"/>
          </w:tcPr>
          <w:p w14:paraId="2DCCBAD0" w14:textId="77777777" w:rsidR="00774F54" w:rsidRPr="008C760B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patientFee</w:t>
            </w:r>
            <w:proofErr w:type="spellEnd"/>
          </w:p>
        </w:tc>
        <w:tc>
          <w:tcPr>
            <w:tcW w:w="1842" w:type="dxa"/>
          </w:tcPr>
          <w:p w14:paraId="222790E3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MOType</w:t>
            </w:r>
            <w:proofErr w:type="spellEnd"/>
          </w:p>
        </w:tc>
        <w:tc>
          <w:tcPr>
            <w:tcW w:w="4111" w:type="dxa"/>
          </w:tcPr>
          <w:p w14:paraId="62EE0757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Patientavgift</w:t>
            </w:r>
          </w:p>
          <w:p w14:paraId="609C7B41" w14:textId="28660E9A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Den avgift som ska betalas av patienten. </w:t>
            </w:r>
          </w:p>
          <w:p w14:paraId="6E3166F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Valutan anges i SEK enligt </w:t>
            </w:r>
            <w:r w:rsidRPr="005D5E87">
              <w:rPr>
                <w:rFonts w:ascii="Georgia" w:hAnsi="Georgia"/>
                <w:sz w:val="20"/>
              </w:rPr>
              <w:t>ISO 4217</w:t>
            </w:r>
            <w:r>
              <w:rPr>
                <w:rFonts w:ascii="Georgia" w:hAnsi="Georgia"/>
                <w:sz w:val="20"/>
              </w:rPr>
              <w:t>.</w:t>
            </w:r>
          </w:p>
          <w:p w14:paraId="784829A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3740681" w14:textId="77777777" w:rsidR="00774F54" w:rsidRPr="001F5F5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Exempel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>:</w:t>
            </w:r>
          </w:p>
          <w:p w14:paraId="152A33F2" w14:textId="77777777" w:rsidR="00774F54" w:rsidRPr="001F5F5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patientFee.value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>: 125</w:t>
            </w:r>
          </w:p>
          <w:p w14:paraId="0F177D6B" w14:textId="77777777" w:rsidR="00774F54" w:rsidRPr="001F5F5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patientFee.currency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>: SEK</w:t>
            </w:r>
          </w:p>
        </w:tc>
        <w:tc>
          <w:tcPr>
            <w:tcW w:w="1701" w:type="dxa"/>
          </w:tcPr>
          <w:p w14:paraId="133335AF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0C2908" w14:paraId="3D157F7B" w14:textId="77777777" w:rsidTr="008B11A1">
        <w:trPr>
          <w:trHeight w:val="211"/>
        </w:trPr>
        <w:tc>
          <w:tcPr>
            <w:tcW w:w="2235" w:type="dxa"/>
          </w:tcPr>
          <w:p w14:paraId="2DECC0EB" w14:textId="77777777" w:rsidR="00774F54" w:rsidRPr="008C760B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targetGroup</w:t>
            </w:r>
            <w:proofErr w:type="spellEnd"/>
          </w:p>
        </w:tc>
        <w:tc>
          <w:tcPr>
            <w:tcW w:w="1842" w:type="dxa"/>
          </w:tcPr>
          <w:p w14:paraId="6EB1CA8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TargetGroupType</w:t>
            </w:r>
            <w:proofErr w:type="spellEnd"/>
          </w:p>
        </w:tc>
        <w:tc>
          <w:tcPr>
            <w:tcW w:w="4111" w:type="dxa"/>
          </w:tcPr>
          <w:p w14:paraId="35B401C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Målgrupp</w:t>
            </w:r>
            <w:r>
              <w:rPr>
                <w:rFonts w:ascii="Georgia" w:hAnsi="Georgia"/>
                <w:sz w:val="20"/>
              </w:rPr>
              <w:t xml:space="preserve"> för vård- och omsorgstjänsten</w:t>
            </w:r>
          </w:p>
        </w:tc>
        <w:tc>
          <w:tcPr>
            <w:tcW w:w="1701" w:type="dxa"/>
          </w:tcPr>
          <w:p w14:paraId="55B5DE14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714324DC" w14:textId="77777777" w:rsidTr="008B11A1">
        <w:tc>
          <w:tcPr>
            <w:tcW w:w="2235" w:type="dxa"/>
          </w:tcPr>
          <w:p w14:paraId="7CC85FD5" w14:textId="77777777" w:rsidR="00774F54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/../age</w:t>
            </w:r>
          </w:p>
        </w:tc>
        <w:tc>
          <w:tcPr>
            <w:tcW w:w="1842" w:type="dxa"/>
          </w:tcPr>
          <w:p w14:paraId="2E115987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PositiveIntPeriodType</w:t>
            </w:r>
            <w:proofErr w:type="spellEnd"/>
          </w:p>
        </w:tc>
        <w:tc>
          <w:tcPr>
            <w:tcW w:w="4111" w:type="dxa"/>
          </w:tcPr>
          <w:p w14:paraId="6AA4604A" w14:textId="389B546B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4D7692">
              <w:rPr>
                <w:rFonts w:ascii="Georgia" w:eastAsia="Times New Roman" w:hAnsi="Georgia" w:cs="Times New Roman"/>
                <w:spacing w:val="-1"/>
                <w:sz w:val="20"/>
              </w:rPr>
              <w:t>Intervall</w:t>
            </w: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för den </w:t>
            </w:r>
            <w:r w:rsidRPr="004D7692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ålder</w:t>
            </w:r>
            <w:r w:rsidR="0095453C">
              <w:rPr>
                <w:rFonts w:ascii="Georgia" w:eastAsia="Times New Roman" w:hAnsi="Georgia" w:cs="Times New Roman"/>
                <w:bCs/>
                <w:spacing w:val="-1"/>
                <w:sz w:val="20"/>
              </w:rPr>
              <w:t>sgrupp</w:t>
            </w: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som vård- och omsorgstjänsten </w:t>
            </w:r>
            <w:r w:rsidR="0095453C">
              <w:rPr>
                <w:rFonts w:ascii="Georgia" w:eastAsia="Times New Roman" w:hAnsi="Georgia" w:cs="Times New Roman"/>
                <w:spacing w:val="-1"/>
                <w:sz w:val="20"/>
              </w:rPr>
              <w:t>riktas till</w:t>
            </w: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3F0EE554" w14:textId="77777777" w:rsidR="00774F54" w:rsidRPr="003055C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39809751" w14:textId="11A91DBD" w:rsidR="00774F54" w:rsidRPr="003055C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Exempelvis: Vård- och omsorgstjänsten </w:t>
            </w:r>
            <w:r w:rsidR="0095453C">
              <w:rPr>
                <w:rFonts w:ascii="Georgia" w:eastAsia="Times New Roman" w:hAnsi="Georgia" w:cs="Times New Roman"/>
                <w:spacing w:val="-1"/>
                <w:sz w:val="20"/>
              </w:rPr>
              <w:t>erbjuds</w:t>
            </w:r>
            <w:r w:rsidR="0095453C" w:rsidRPr="003055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endast </w:t>
            </w:r>
            <w:r w:rsidR="0095453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till </w:t>
            </w: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>barn upp till 5 år.</w:t>
            </w:r>
          </w:p>
          <w:p w14:paraId="1539C310" w14:textId="6E4AE656" w:rsidR="00774F54" w:rsidRPr="003055C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>Intervallet blir då ”0</w:t>
            </w:r>
            <w:r w:rsidR="003D51A1">
              <w:rPr>
                <w:rFonts w:ascii="Calibri" w:eastAsia="Times New Roman" w:hAnsi="Calibri" w:cs="Times New Roman"/>
                <w:spacing w:val="-1"/>
                <w:sz w:val="20"/>
              </w:rPr>
              <w:t>‒</w:t>
            </w: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>5” år.</w:t>
            </w:r>
          </w:p>
          <w:p w14:paraId="63FCFEF9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7BCE7F3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>Om vård- och omsorgstjänsten gäller alla åldersgrupper, används ej detta attribut.</w:t>
            </w:r>
          </w:p>
        </w:tc>
        <w:tc>
          <w:tcPr>
            <w:tcW w:w="1701" w:type="dxa"/>
          </w:tcPr>
          <w:p w14:paraId="3BF2EB8C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0C2908" w14:paraId="609E8E81" w14:textId="77777777" w:rsidTr="008B11A1">
        <w:tc>
          <w:tcPr>
            <w:tcW w:w="2235" w:type="dxa"/>
          </w:tcPr>
          <w:p w14:paraId="37EA054E" w14:textId="77777777" w:rsidR="00774F54" w:rsidRPr="00D850C7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/../gender</w:t>
            </w:r>
          </w:p>
        </w:tc>
        <w:tc>
          <w:tcPr>
            <w:tcW w:w="1842" w:type="dxa"/>
          </w:tcPr>
          <w:p w14:paraId="27DA651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00640DF4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556FEF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Kön</w:t>
            </w:r>
          </w:p>
          <w:p w14:paraId="1977F5C7" w14:textId="7F0A5B6E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Det </w:t>
            </w:r>
            <w:r w:rsidRPr="00074ED1">
              <w:rPr>
                <w:rFonts w:ascii="Georgia" w:eastAsia="Times New Roman" w:hAnsi="Georgia" w:cs="Times New Roman"/>
                <w:spacing w:val="-1"/>
                <w:sz w:val="20"/>
              </w:rPr>
              <w:t>kön</w:t>
            </w: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som vård- och omsorgstjänsten </w:t>
            </w:r>
            <w:r w:rsidR="0095453C">
              <w:rPr>
                <w:rFonts w:ascii="Georgia" w:eastAsia="Times New Roman" w:hAnsi="Georgia" w:cs="Times New Roman"/>
                <w:spacing w:val="-1"/>
                <w:sz w:val="20"/>
              </w:rPr>
              <w:t>riktas till</w:t>
            </w:r>
            <w:r w:rsidRPr="003055C7"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2A1C863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356F483" w14:textId="77777777" w:rsidR="00774F54" w:rsidRPr="005243A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Kodverk:</w:t>
            </w:r>
          </w:p>
          <w:p w14:paraId="59EF1889" w14:textId="77777777" w:rsidR="00774F54" w:rsidRPr="005243A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Kv_kon</w:t>
            </w:r>
            <w:proofErr w:type="spellEnd"/>
          </w:p>
          <w:p w14:paraId="448D1C88" w14:textId="77777777" w:rsidR="00774F54" w:rsidRPr="005243A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1=man</w:t>
            </w:r>
          </w:p>
          <w:p w14:paraId="748C624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2=kvinna</w:t>
            </w:r>
          </w:p>
          <w:p w14:paraId="0BBA79CB" w14:textId="77777777" w:rsidR="00154F6C" w:rsidRDefault="00154F6C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0B7E9932" w14:textId="25B6AF04" w:rsidR="00154F6C" w:rsidRPr="00154F6C" w:rsidRDefault="00884723" w:rsidP="00154F6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Koden</w:t>
            </w:r>
            <w:r w:rsidR="00154F6C" w:rsidRPr="00154F6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</w:t>
            </w:r>
            <w:r w:rsidR="00045333">
              <w:rPr>
                <w:rFonts w:ascii="Georgia" w:eastAsia="Times New Roman" w:hAnsi="Georgia" w:cs="Times New Roman"/>
                <w:spacing w:val="-1"/>
                <w:sz w:val="20"/>
              </w:rPr>
              <w:t>”</w:t>
            </w:r>
            <w:r w:rsidR="00154F6C" w:rsidRPr="00154F6C">
              <w:rPr>
                <w:rFonts w:ascii="Georgia" w:eastAsia="Times New Roman" w:hAnsi="Georgia" w:cs="Times New Roman"/>
                <w:spacing w:val="-1"/>
                <w:sz w:val="20"/>
              </w:rPr>
              <w:t>övrigt</w:t>
            </w:r>
            <w:r w:rsidR="00045333">
              <w:rPr>
                <w:rFonts w:ascii="Georgia" w:eastAsia="Times New Roman" w:hAnsi="Georgia" w:cs="Times New Roman"/>
                <w:spacing w:val="-1"/>
                <w:sz w:val="20"/>
              </w:rPr>
              <w:t>”</w:t>
            </w:r>
            <w:r w:rsidR="00154F6C" w:rsidRPr="00154F6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tillåts ej i detta attribut.</w:t>
            </w:r>
          </w:p>
          <w:p w14:paraId="48A3F618" w14:textId="77777777" w:rsidR="00774F54" w:rsidRPr="005243A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 </w:t>
            </w:r>
          </w:p>
          <w:p w14:paraId="5524D38E" w14:textId="77777777" w:rsidR="00774F54" w:rsidRPr="005243A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Exempel </w:t>
            </w:r>
            <w:proofErr w:type="spellStart"/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code</w:t>
            </w:r>
            <w:proofErr w:type="spellEnd"/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: 1</w:t>
            </w:r>
          </w:p>
          <w:p w14:paraId="47104463" w14:textId="0074B2B6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targetGroupGender.code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S</w:t>
            </w:r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ystem</w:t>
            </w:r>
            <w:proofErr w:type="spellEnd"/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</w:t>
            </w:r>
            <w:proofErr w:type="gramStart"/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Pr="005243A5">
              <w:rPr>
                <w:rFonts w:ascii="Georgia" w:eastAsia="Times New Roman" w:hAnsi="Georgia" w:cs="Times New Roman"/>
                <w:spacing w:val="-1"/>
                <w:sz w:val="20"/>
              </w:rPr>
              <w:t>.2.2.1.1</w:t>
            </w:r>
          </w:p>
          <w:p w14:paraId="1BC5D52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00D4CA74" w14:textId="5D9A3640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gender.displayName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7E676BC6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0C2908" w14:paraId="7D2E451B" w14:textId="77777777" w:rsidTr="008B11A1">
        <w:trPr>
          <w:trHeight w:val="211"/>
        </w:trPr>
        <w:tc>
          <w:tcPr>
            <w:tcW w:w="2235" w:type="dxa"/>
          </w:tcPr>
          <w:p w14:paraId="3DCDCEBE" w14:textId="02C513EE" w:rsidR="00774F54" w:rsidRPr="008C760B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targetGroupAttribute</w:t>
            </w:r>
            <w:proofErr w:type="spellEnd"/>
          </w:p>
        </w:tc>
        <w:tc>
          <w:tcPr>
            <w:tcW w:w="1842" w:type="dxa"/>
          </w:tcPr>
          <w:p w14:paraId="1B812DB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TargetGroupAttributeType</w:t>
            </w:r>
            <w:proofErr w:type="spellEnd"/>
          </w:p>
        </w:tc>
        <w:tc>
          <w:tcPr>
            <w:tcW w:w="4111" w:type="dxa"/>
          </w:tcPr>
          <w:p w14:paraId="45C44F8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Egenskap</w:t>
            </w:r>
            <w:r w:rsidRPr="00FD25E2">
              <w:rPr>
                <w:rFonts w:ascii="Georgia" w:hAnsi="Georgia"/>
                <w:b/>
                <w:sz w:val="20"/>
              </w:rPr>
              <w:t>er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172CAE4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Egenskaper för målgruppen.</w:t>
            </w:r>
          </w:p>
        </w:tc>
        <w:tc>
          <w:tcPr>
            <w:tcW w:w="1701" w:type="dxa"/>
          </w:tcPr>
          <w:p w14:paraId="28270D19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57BF5FAF" w14:textId="77777777" w:rsidTr="008B11A1">
        <w:tc>
          <w:tcPr>
            <w:tcW w:w="2235" w:type="dxa"/>
          </w:tcPr>
          <w:p w14:paraId="731E1285" w14:textId="77777777" w:rsidR="00774F54" w:rsidRPr="008C5127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r>
              <w:t xml:space="preserve"> </w:t>
            </w:r>
            <w:proofErr w:type="spellStart"/>
            <w:r w:rsidRPr="008C5127">
              <w:rPr>
                <w:rFonts w:ascii="Georgia" w:eastAsia="Times New Roman" w:hAnsi="Georgia" w:cs="Times New Roman"/>
                <w:spacing w:val="-1"/>
                <w:sz w:val="20"/>
              </w:rPr>
              <w:t>typeOfPersonalAttribute</w:t>
            </w:r>
            <w:proofErr w:type="spellEnd"/>
          </w:p>
        </w:tc>
        <w:tc>
          <w:tcPr>
            <w:tcW w:w="1842" w:type="dxa"/>
          </w:tcPr>
          <w:p w14:paraId="63B95FF1" w14:textId="77777777" w:rsidR="00774F54" w:rsidRPr="008C512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59A2827B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556FEF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Typ av egenskap</w:t>
            </w:r>
          </w:p>
          <w:p w14:paraId="4A749208" w14:textId="7E5D4E8F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Innehåller någon specifik egenskap som </w:t>
            </w:r>
            <w:r w:rsidR="0095453C">
              <w:rPr>
                <w:rFonts w:ascii="Georgia" w:eastAsia="Times New Roman" w:hAnsi="Georgia" w:cs="Times New Roman"/>
                <w:spacing w:val="-1"/>
                <w:sz w:val="20"/>
              </w:rPr>
              <w:t xml:space="preserve">identifierar den målgrupp som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tjänsten </w:t>
            </w:r>
            <w:r w:rsidR="0095453C">
              <w:rPr>
                <w:rFonts w:ascii="Georgia" w:eastAsia="Times New Roman" w:hAnsi="Georgia" w:cs="Times New Roman"/>
                <w:spacing w:val="-1"/>
                <w:sz w:val="20"/>
              </w:rPr>
              <w:t>riktas till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</w:t>
            </w:r>
          </w:p>
          <w:p w14:paraId="7513259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7A959573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Exempel:</w:t>
            </w:r>
          </w:p>
          <w:p w14:paraId="49C4ED8E" w14:textId="7E20EFA9" w:rsidR="00774F54" w:rsidRDefault="0095453C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Gravida i veckointervall X-Y</w:t>
            </w:r>
          </w:p>
          <w:p w14:paraId="26C40A9B" w14:textId="77777777" w:rsidR="0095453C" w:rsidRDefault="0095453C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57F5B2C" w14:textId="77777777" w:rsidR="00C30EDF" w:rsidRPr="00C30EDF" w:rsidRDefault="00C30EDF" w:rsidP="00C30EDF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C30EDF">
              <w:rPr>
                <w:rFonts w:ascii="Georgia" w:eastAsia="Times New Roman" w:hAnsi="Georgia" w:cs="Times New Roman"/>
                <w:spacing w:val="-1"/>
                <w:sz w:val="20"/>
              </w:rPr>
              <w:t xml:space="preserve">Kod från </w:t>
            </w:r>
            <w:proofErr w:type="spellStart"/>
            <w:r w:rsidRPr="00C30EDF">
              <w:rPr>
                <w:rFonts w:ascii="Georgia" w:eastAsia="Times New Roman" w:hAnsi="Georgia" w:cs="Times New Roman"/>
                <w:spacing w:val="-1"/>
                <w:sz w:val="20"/>
              </w:rPr>
              <w:t>Snomed</w:t>
            </w:r>
            <w:proofErr w:type="spellEnd"/>
            <w:r w:rsidRPr="00C30EDF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CT hierarkin </w:t>
            </w:r>
            <w:proofErr w:type="gramStart"/>
            <w:r w:rsidRPr="00C30EDF">
              <w:rPr>
                <w:rFonts w:ascii="Georgia" w:eastAsia="Times New Roman" w:hAnsi="Georgia" w:cs="Times New Roman"/>
                <w:spacing w:val="-1"/>
                <w:sz w:val="20"/>
              </w:rPr>
              <w:t>363787002</w:t>
            </w:r>
            <w:proofErr w:type="gramEnd"/>
            <w:r w:rsidRPr="00C30EDF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| observerbar företeelse |</w:t>
            </w:r>
          </w:p>
          <w:p w14:paraId="3B314197" w14:textId="2AC24988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22DA2C91" w14:textId="43C1E00B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typeOfPersonalAttribute.displayName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 </w:t>
            </w:r>
          </w:p>
        </w:tc>
        <w:tc>
          <w:tcPr>
            <w:tcW w:w="1701" w:type="dxa"/>
          </w:tcPr>
          <w:p w14:paraId="26EC7132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1..1</w:t>
            </w:r>
          </w:p>
        </w:tc>
      </w:tr>
      <w:tr w:rsidR="00774F54" w:rsidRPr="000C2908" w14:paraId="65ED5C57" w14:textId="77777777" w:rsidTr="008B11A1">
        <w:tc>
          <w:tcPr>
            <w:tcW w:w="2235" w:type="dxa"/>
          </w:tcPr>
          <w:p w14:paraId="63C69237" w14:textId="77777777" w:rsidR="00774F54" w:rsidRPr="008C5127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 w:rsidRPr="008C5127">
              <w:rPr>
                <w:rFonts w:ascii="Georgia" w:eastAsia="Times New Roman" w:hAnsi="Georgia" w:cs="Times New Roman"/>
                <w:spacing w:val="-1"/>
                <w:sz w:val="20"/>
              </w:rPr>
              <w:t>attributeValue</w:t>
            </w:r>
            <w:proofErr w:type="spellEnd"/>
          </w:p>
        </w:tc>
        <w:tc>
          <w:tcPr>
            <w:tcW w:w="1842" w:type="dxa"/>
          </w:tcPr>
          <w:p w14:paraId="53E4396C" w14:textId="77777777" w:rsidR="00774F54" w:rsidRPr="008C512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757BBE38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b/>
                <w:spacing w:val="-1"/>
                <w:sz w:val="20"/>
              </w:rPr>
            </w:pPr>
            <w:r w:rsidRPr="00556FEF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Värde</w:t>
            </w:r>
          </w:p>
          <w:p w14:paraId="273D705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Innehåller detaljer om den specifika egenskapen. </w:t>
            </w:r>
          </w:p>
          <w:p w14:paraId="7B0AA49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62586A60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Exempel:</w:t>
            </w:r>
          </w:p>
          <w:p w14:paraId="2AF70A80" w14:textId="77777777" w:rsidR="0095453C" w:rsidRDefault="0095453C" w:rsidP="0095453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0-20</w:t>
            </w:r>
            <w:proofErr w:type="gramEnd"/>
          </w:p>
          <w:p w14:paraId="74F5D018" w14:textId="49E6ED0E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</w:tc>
        <w:tc>
          <w:tcPr>
            <w:tcW w:w="1701" w:type="dxa"/>
          </w:tcPr>
          <w:p w14:paraId="153D2627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42C6C42C" w14:textId="77777777" w:rsidTr="008B11A1">
        <w:trPr>
          <w:trHeight w:val="211"/>
        </w:trPr>
        <w:tc>
          <w:tcPr>
            <w:tcW w:w="2235" w:type="dxa"/>
          </w:tcPr>
          <w:p w14:paraId="5DFC5BF5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</w:t>
            </w:r>
            <w:r w:rsidRPr="008D7E81">
              <w:rPr>
                <w:rFonts w:ascii="Georgia" w:eastAsia="Times New Roman" w:hAnsi="Georgia" w:cs="Times New Roman"/>
                <w:spacing w:val="-1"/>
                <w:sz w:val="20"/>
              </w:rPr>
              <w:t>ocation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3560A47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8D7E81">
              <w:rPr>
                <w:rFonts w:ascii="Georgia" w:eastAsia="Times New Roman" w:hAnsi="Georgia" w:cs="Times New Roman"/>
                <w:spacing w:val="-1"/>
                <w:sz w:val="20"/>
              </w:rPr>
              <w:t>LocationType</w:t>
            </w:r>
            <w:proofErr w:type="spellEnd"/>
          </w:p>
        </w:tc>
        <w:tc>
          <w:tcPr>
            <w:tcW w:w="4111" w:type="dxa"/>
          </w:tcPr>
          <w:p w14:paraId="57932B1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Plats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43EA2AB0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Plats där vård- och omsorgstjänsten erbjuds.</w:t>
            </w:r>
          </w:p>
          <w:p w14:paraId="0974876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Anges med geografiskt område, fysisk plats eller virtuell plats.</w:t>
            </w:r>
          </w:p>
        </w:tc>
        <w:tc>
          <w:tcPr>
            <w:tcW w:w="1701" w:type="dxa"/>
          </w:tcPr>
          <w:p w14:paraId="567ADEEB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1..*</w:t>
            </w:r>
          </w:p>
        </w:tc>
      </w:tr>
      <w:tr w:rsidR="00774F54" w:rsidRPr="000C2908" w14:paraId="215EBA89" w14:textId="77777777" w:rsidTr="008A7341">
        <w:trPr>
          <w:trHeight w:val="22"/>
        </w:trPr>
        <w:tc>
          <w:tcPr>
            <w:tcW w:w="2235" w:type="dxa"/>
          </w:tcPr>
          <w:p w14:paraId="5E60ADEA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 w:rsidRPr="002C3917">
              <w:rPr>
                <w:rFonts w:ascii="Georgia" w:eastAsia="Times New Roman" w:hAnsi="Georgia" w:cs="Times New Roman"/>
                <w:spacing w:val="-1"/>
                <w:sz w:val="20"/>
              </w:rPr>
              <w:t>geographicalLocation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3DFCD35C" w14:textId="77777777" w:rsidR="00774F54" w:rsidRPr="008D7E81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2C3917">
              <w:rPr>
                <w:rFonts w:ascii="Georgia" w:eastAsia="Times New Roman" w:hAnsi="Georgia" w:cs="Times New Roman"/>
                <w:spacing w:val="-1"/>
                <w:sz w:val="20"/>
              </w:rPr>
              <w:t>GeographicalLocationType</w:t>
            </w:r>
            <w:proofErr w:type="spellEnd"/>
          </w:p>
        </w:tc>
        <w:tc>
          <w:tcPr>
            <w:tcW w:w="4111" w:type="dxa"/>
          </w:tcPr>
          <w:p w14:paraId="274532BC" w14:textId="77777777" w:rsidR="00774F54" w:rsidRPr="00A467D9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467D9">
              <w:rPr>
                <w:rFonts w:ascii="Georgia" w:hAnsi="Georgia"/>
                <w:b/>
                <w:sz w:val="20"/>
              </w:rPr>
              <w:t>Geografiskt område</w:t>
            </w:r>
          </w:p>
          <w:p w14:paraId="24B8269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det geografiska område där vård- och omsorgstjänsten erbjuds.</w:t>
            </w:r>
          </w:p>
          <w:p w14:paraId="47AE70D0" w14:textId="77777777" w:rsidR="00774F54" w:rsidRPr="00A467D9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sz w:val="20"/>
              </w:rPr>
              <w:t>Anges med län, kommun eller övrigt område.</w:t>
            </w:r>
          </w:p>
        </w:tc>
        <w:tc>
          <w:tcPr>
            <w:tcW w:w="1701" w:type="dxa"/>
          </w:tcPr>
          <w:p w14:paraId="0A2AA73E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0C2908" w14:paraId="7797C0EB" w14:textId="77777777" w:rsidTr="008B11A1">
        <w:tc>
          <w:tcPr>
            <w:tcW w:w="2235" w:type="dxa"/>
          </w:tcPr>
          <w:p w14:paraId="4A26D869" w14:textId="77777777" w:rsidR="00774F54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county</w:t>
            </w:r>
            <w:proofErr w:type="spellEnd"/>
          </w:p>
        </w:tc>
        <w:tc>
          <w:tcPr>
            <w:tcW w:w="1842" w:type="dxa"/>
          </w:tcPr>
          <w:p w14:paraId="4F49084A" w14:textId="77777777" w:rsidR="00774F54" w:rsidRPr="00320AF3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3FCFD80C" w14:textId="3CB929E2" w:rsidR="00774F54" w:rsidRPr="00C31BC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556FEF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Länskod</w:t>
            </w:r>
            <w:r w:rsidRPr="00C31B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enligt SCB</w:t>
            </w:r>
            <w:r w:rsidR="002F6B9D"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  <w:r w:rsidRPr="00C31B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s lista över </w:t>
            </w:r>
            <w:r w:rsidR="00045333">
              <w:rPr>
                <w:rFonts w:ascii="Georgia" w:eastAsia="Times New Roman" w:hAnsi="Georgia" w:cs="Times New Roman"/>
                <w:spacing w:val="-1"/>
                <w:sz w:val="20"/>
              </w:rPr>
              <w:t xml:space="preserve">län och </w:t>
            </w:r>
            <w:r w:rsidRPr="00C31BC7">
              <w:rPr>
                <w:rFonts w:ascii="Georgia" w:eastAsia="Times New Roman" w:hAnsi="Georgia" w:cs="Times New Roman"/>
                <w:spacing w:val="-1"/>
                <w:sz w:val="20"/>
              </w:rPr>
              <w:t xml:space="preserve">kommuner,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se referens </w:t>
            </w:r>
            <w:r w:rsidR="00FF6F3F">
              <w:rPr>
                <w:rFonts w:ascii="Georgia" w:eastAsia="Times New Roman" w:hAnsi="Georgia" w:cs="Times New Roman"/>
                <w:spacing w:val="-1"/>
                <w:sz w:val="20"/>
              </w:rPr>
              <w:t>R13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. 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Tvåställig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kod.</w:t>
            </w:r>
          </w:p>
          <w:p w14:paraId="23A0240B" w14:textId="77777777" w:rsidR="00774F54" w:rsidRPr="00C31BC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193921C" w14:textId="77777777" w:rsidR="00774F54" w:rsidRPr="00AA7C7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Exempel</w:t>
            </w:r>
            <w:proofErr w:type="spellEnd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:</w:t>
            </w:r>
          </w:p>
          <w:p w14:paraId="25592D64" w14:textId="77777777" w:rsidR="00774F54" w:rsidRPr="00AA7C7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county.code</w:t>
            </w:r>
            <w:proofErr w:type="spellEnd"/>
            <w:proofErr w:type="gramEnd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05 </w:t>
            </w:r>
          </w:p>
          <w:p w14:paraId="102DEC10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county.codeSystem</w:t>
            </w:r>
            <w:proofErr w:type="spellEnd"/>
            <w:proofErr w:type="gramEnd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1.2.752.129.2.2.1.18</w:t>
            </w:r>
          </w:p>
          <w:p w14:paraId="1D67FDBB" w14:textId="39615A30" w:rsidR="00A43006" w:rsidRPr="00AA7C77" w:rsidRDefault="00A43006" w:rsidP="00A43006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626ED6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county.displayName</w:t>
            </w:r>
            <w:proofErr w:type="spellEnd"/>
            <w:proofErr w:type="gramEnd"/>
            <w:r w:rsidRPr="00626ED6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</w:t>
            </w:r>
            <w:proofErr w:type="spellStart"/>
            <w:r w:rsidRPr="00626ED6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Östergötlands</w:t>
            </w:r>
            <w:proofErr w:type="spellEnd"/>
            <w:r w:rsidRPr="00626ED6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626ED6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län</w:t>
            </w:r>
            <w:proofErr w:type="spellEnd"/>
          </w:p>
          <w:p w14:paraId="5DED3A09" w14:textId="77777777" w:rsidR="00774F54" w:rsidRPr="00AA7C7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</w:p>
          <w:p w14:paraId="692F1A69" w14:textId="09092B58" w:rsidR="00774F54" w:rsidRPr="004A107A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county.displayName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4F151A1E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2C3917" w14:paraId="7E11959A" w14:textId="77777777" w:rsidTr="008B11A1">
        <w:tc>
          <w:tcPr>
            <w:tcW w:w="2235" w:type="dxa"/>
          </w:tcPr>
          <w:p w14:paraId="13D0F747" w14:textId="77777777" w:rsidR="00774F54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municipality</w:t>
            </w:r>
            <w:proofErr w:type="spellEnd"/>
          </w:p>
        </w:tc>
        <w:tc>
          <w:tcPr>
            <w:tcW w:w="1842" w:type="dxa"/>
          </w:tcPr>
          <w:p w14:paraId="52AB14A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0844AE9B" w14:textId="30E10A1F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074ED1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Kommunkod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enligt SCB</w:t>
            </w:r>
            <w:r w:rsidR="00F04E64"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s lista över </w:t>
            </w:r>
            <w:r w:rsidR="00A43006">
              <w:rPr>
                <w:rFonts w:ascii="Georgia" w:eastAsia="Times New Roman" w:hAnsi="Georgia" w:cs="Times New Roman"/>
                <w:spacing w:val="-1"/>
                <w:sz w:val="20"/>
              </w:rPr>
              <w:t xml:space="preserve">län och 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kommuner, se referens </w:t>
            </w:r>
            <w:r w:rsidR="00FF6F3F">
              <w:rPr>
                <w:rFonts w:ascii="Georgia" w:eastAsia="Times New Roman" w:hAnsi="Georgia" w:cs="Times New Roman"/>
                <w:spacing w:val="-1"/>
                <w:sz w:val="20"/>
              </w:rPr>
              <w:t>R13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. 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Fyrställig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kod.</w:t>
            </w:r>
          </w:p>
          <w:p w14:paraId="4DEB128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4E338570" w14:textId="77777777" w:rsidR="00774F54" w:rsidRPr="00AA7C7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Exempel</w:t>
            </w:r>
            <w:proofErr w:type="spellEnd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:</w:t>
            </w:r>
          </w:p>
          <w:p w14:paraId="2992E7D7" w14:textId="77777777" w:rsidR="00774F54" w:rsidRPr="00AA7C7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municipality.code</w:t>
            </w:r>
            <w:proofErr w:type="spellEnd"/>
            <w:proofErr w:type="gramEnd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 0126 </w:t>
            </w:r>
          </w:p>
          <w:p w14:paraId="41837AA3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municipality.codeSystem</w:t>
            </w:r>
            <w:proofErr w:type="spellEnd"/>
            <w:proofErr w:type="gramEnd"/>
            <w:r w:rsidRPr="00AA7C7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=1.2.752.129.2.2.1.17</w:t>
            </w:r>
          </w:p>
          <w:p w14:paraId="3C89F03C" w14:textId="7039ABBB" w:rsidR="008A162C" w:rsidRPr="00AA7C77" w:rsidRDefault="008A162C" w:rsidP="008A162C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proofErr w:type="gramStart"/>
            <w:r w:rsidRPr="008A162C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municipality.displayName</w:t>
            </w:r>
            <w:proofErr w:type="spellEnd"/>
            <w:proofErr w:type="gramEnd"/>
            <w:r w:rsidRPr="008A162C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 = Huddinge</w:t>
            </w:r>
          </w:p>
          <w:p w14:paraId="07EC1A33" w14:textId="77777777" w:rsidR="00774F54" w:rsidRPr="00AA7C7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</w:p>
          <w:p w14:paraId="03D4E7E5" w14:textId="5404789F" w:rsidR="00774F54" w:rsidRPr="004A107A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municipality.displayName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svenska även om annat språk är angivet i begäran.</w:t>
            </w:r>
          </w:p>
        </w:tc>
        <w:tc>
          <w:tcPr>
            <w:tcW w:w="1701" w:type="dxa"/>
          </w:tcPr>
          <w:p w14:paraId="19D0E5EE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lastRenderedPageBreak/>
              <w:t>0..1</w:t>
            </w:r>
          </w:p>
        </w:tc>
      </w:tr>
      <w:tr w:rsidR="00774F54" w:rsidRPr="002C3917" w14:paraId="3E94DBCF" w14:textId="77777777" w:rsidTr="008B11A1">
        <w:trPr>
          <w:trHeight w:val="211"/>
        </w:trPr>
        <w:tc>
          <w:tcPr>
            <w:tcW w:w="2235" w:type="dxa"/>
          </w:tcPr>
          <w:p w14:paraId="03A5335A" w14:textId="77777777" w:rsidR="00774F54" w:rsidRPr="002C3917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otherLocation</w:t>
            </w:r>
            <w:proofErr w:type="spellEnd"/>
          </w:p>
        </w:tc>
        <w:tc>
          <w:tcPr>
            <w:tcW w:w="1842" w:type="dxa"/>
          </w:tcPr>
          <w:p w14:paraId="73AFC7A7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OtherLocationType</w:t>
            </w:r>
            <w:proofErr w:type="spellEnd"/>
          </w:p>
        </w:tc>
        <w:tc>
          <w:tcPr>
            <w:tcW w:w="4111" w:type="dxa"/>
          </w:tcPr>
          <w:p w14:paraId="398B4835" w14:textId="4D937CA1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Övrigt område</w:t>
            </w:r>
            <w:r w:rsidRPr="00556FEF">
              <w:rPr>
                <w:rFonts w:ascii="Georgia" w:hAnsi="Georgia"/>
                <w:sz w:val="20"/>
              </w:rPr>
              <w:t xml:space="preserve"> är ett begränsat område som vård- och omsorgstjänsten </w:t>
            </w:r>
            <w:r w:rsidR="00B154C2">
              <w:rPr>
                <w:rFonts w:ascii="Georgia" w:hAnsi="Georgia"/>
                <w:sz w:val="20"/>
              </w:rPr>
              <w:t>erbjuds</w:t>
            </w:r>
            <w:r w:rsidR="00B154C2" w:rsidRPr="00556FEF">
              <w:rPr>
                <w:rFonts w:ascii="Georgia" w:hAnsi="Georgia"/>
                <w:sz w:val="20"/>
              </w:rPr>
              <w:t xml:space="preserve"> </w:t>
            </w:r>
            <w:r w:rsidRPr="00556FEF">
              <w:rPr>
                <w:rFonts w:ascii="Georgia" w:hAnsi="Georgia"/>
                <w:sz w:val="20"/>
              </w:rPr>
              <w:t>inom.</w:t>
            </w:r>
          </w:p>
        </w:tc>
        <w:tc>
          <w:tcPr>
            <w:tcW w:w="1701" w:type="dxa"/>
          </w:tcPr>
          <w:p w14:paraId="2F5DDA85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0..1</w:t>
            </w:r>
          </w:p>
        </w:tc>
      </w:tr>
      <w:tr w:rsidR="00774F54" w:rsidRPr="002C3917" w14:paraId="60DA617C" w14:textId="77777777" w:rsidTr="008B11A1">
        <w:trPr>
          <w:trHeight w:val="211"/>
        </w:trPr>
        <w:tc>
          <w:tcPr>
            <w:tcW w:w="2235" w:type="dxa"/>
          </w:tcPr>
          <w:p w14:paraId="6FC17694" w14:textId="77777777" w:rsidR="00774F54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/../../../polygon</w:t>
            </w:r>
          </w:p>
        </w:tc>
        <w:tc>
          <w:tcPr>
            <w:tcW w:w="1842" w:type="dxa"/>
          </w:tcPr>
          <w:p w14:paraId="6BEEF88F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GeoLocationType</w:t>
            </w:r>
            <w:proofErr w:type="spellEnd"/>
          </w:p>
        </w:tc>
        <w:tc>
          <w:tcPr>
            <w:tcW w:w="4111" w:type="dxa"/>
          </w:tcPr>
          <w:p w14:paraId="49C27C43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Polygon</w:t>
            </w:r>
          </w:p>
          <w:p w14:paraId="4525E8FC" w14:textId="13545B35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sz w:val="20"/>
              </w:rPr>
              <w:t>Det område som avgränsas med minst 3 punkter med sina respektive koordinater.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</w:tc>
        <w:tc>
          <w:tcPr>
            <w:tcW w:w="1701" w:type="dxa"/>
          </w:tcPr>
          <w:p w14:paraId="5A67F2CC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3..*</w:t>
            </w:r>
            <w:proofErr w:type="gramEnd"/>
          </w:p>
        </w:tc>
      </w:tr>
      <w:tr w:rsidR="00774F54" w:rsidRPr="002C3917" w14:paraId="5CB574C3" w14:textId="77777777" w:rsidTr="008B11A1">
        <w:trPr>
          <w:trHeight w:val="211"/>
        </w:trPr>
        <w:tc>
          <w:tcPr>
            <w:tcW w:w="2235" w:type="dxa"/>
          </w:tcPr>
          <w:p w14:paraId="34DAC909" w14:textId="7562B89F" w:rsidR="00774F54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/../../../../north</w:t>
            </w:r>
          </w:p>
        </w:tc>
        <w:tc>
          <w:tcPr>
            <w:tcW w:w="1842" w:type="dxa"/>
          </w:tcPr>
          <w:p w14:paraId="485F22D4" w14:textId="0D735933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long</w:t>
            </w:r>
          </w:p>
        </w:tc>
        <w:tc>
          <w:tcPr>
            <w:tcW w:w="4111" w:type="dxa"/>
          </w:tcPr>
          <w:p w14:paraId="04C80094" w14:textId="77777777" w:rsidR="00774F54" w:rsidRPr="004F736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Exempel</w:t>
            </w:r>
            <w:proofErr w:type="spellEnd"/>
          </w:p>
          <w:p w14:paraId="07CACDEA" w14:textId="69D01D15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proofErr w:type="spellStart"/>
            <w:r w:rsidRPr="00CC2B32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geoLocation.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north</w:t>
            </w:r>
            <w:proofErr w:type="spellEnd"/>
            <w:r w:rsidRPr="00CC2B32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 xml:space="preserve"> = 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6407869</w:t>
            </w:r>
          </w:p>
        </w:tc>
        <w:tc>
          <w:tcPr>
            <w:tcW w:w="1701" w:type="dxa"/>
          </w:tcPr>
          <w:p w14:paraId="0A4A3A91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1..1</w:t>
            </w:r>
          </w:p>
        </w:tc>
      </w:tr>
      <w:tr w:rsidR="00774F54" w:rsidRPr="002C3917" w14:paraId="45A00473" w14:textId="77777777" w:rsidTr="008B11A1">
        <w:trPr>
          <w:trHeight w:val="211"/>
        </w:trPr>
        <w:tc>
          <w:tcPr>
            <w:tcW w:w="2235" w:type="dxa"/>
          </w:tcPr>
          <w:p w14:paraId="384D3D80" w14:textId="21255529" w:rsidR="00774F54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/../../../../east</w:t>
            </w:r>
          </w:p>
        </w:tc>
        <w:tc>
          <w:tcPr>
            <w:tcW w:w="1842" w:type="dxa"/>
          </w:tcPr>
          <w:p w14:paraId="063D171E" w14:textId="2C4C60B4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long</w:t>
            </w:r>
          </w:p>
        </w:tc>
        <w:tc>
          <w:tcPr>
            <w:tcW w:w="4111" w:type="dxa"/>
          </w:tcPr>
          <w:p w14:paraId="70AC958A" w14:textId="77777777" w:rsidR="00774F54" w:rsidRPr="004F736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Exempel</w:t>
            </w:r>
            <w:proofErr w:type="spellEnd"/>
          </w:p>
          <w:p w14:paraId="27F1BF74" w14:textId="2CC00E01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proofErr w:type="spellStart"/>
            <w:r w:rsidRPr="00CC2B32"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geoLocation.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>east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  <w:lang w:val="en-GB"/>
              </w:rPr>
              <w:t xml:space="preserve"> = 485748</w:t>
            </w:r>
          </w:p>
        </w:tc>
        <w:tc>
          <w:tcPr>
            <w:tcW w:w="1701" w:type="dxa"/>
          </w:tcPr>
          <w:p w14:paraId="004A8369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4F736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1..1</w:t>
            </w:r>
          </w:p>
        </w:tc>
      </w:tr>
      <w:tr w:rsidR="00774F54" w:rsidRPr="002C3917" w14:paraId="29B7A024" w14:textId="77777777" w:rsidTr="008B11A1">
        <w:trPr>
          <w:trHeight w:val="211"/>
        </w:trPr>
        <w:tc>
          <w:tcPr>
            <w:tcW w:w="2235" w:type="dxa"/>
          </w:tcPr>
          <w:p w14:paraId="26D77730" w14:textId="77777777" w:rsidR="00774F54" w:rsidRDefault="00774F54" w:rsidP="00774F54">
            <w:pPr>
              <w:pStyle w:val="TableParagraph"/>
              <w:spacing w:line="229" w:lineRule="exact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/../../../name</w:t>
            </w:r>
          </w:p>
        </w:tc>
        <w:tc>
          <w:tcPr>
            <w:tcW w:w="1842" w:type="dxa"/>
          </w:tcPr>
          <w:p w14:paraId="33043246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430965FF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 xml:space="preserve">Benämning </w:t>
            </w:r>
            <w:r w:rsidRPr="00556FEF">
              <w:rPr>
                <w:rFonts w:ascii="Georgia" w:hAnsi="Georgia"/>
                <w:sz w:val="20"/>
              </w:rPr>
              <w:t>på övrigt område.</w:t>
            </w:r>
          </w:p>
          <w:p w14:paraId="5A9AB4D0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sz w:val="20"/>
              </w:rPr>
              <w:t>Exempelvis kommundel.</w:t>
            </w:r>
          </w:p>
        </w:tc>
        <w:tc>
          <w:tcPr>
            <w:tcW w:w="1701" w:type="dxa"/>
          </w:tcPr>
          <w:p w14:paraId="7C176CD8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0..1</w:t>
            </w:r>
          </w:p>
        </w:tc>
      </w:tr>
      <w:tr w:rsidR="00774F54" w:rsidRPr="002C3917" w14:paraId="70B3AE51" w14:textId="77777777" w:rsidTr="008B11A1">
        <w:trPr>
          <w:trHeight w:val="211"/>
        </w:trPr>
        <w:tc>
          <w:tcPr>
            <w:tcW w:w="2235" w:type="dxa"/>
          </w:tcPr>
          <w:p w14:paraId="048760B8" w14:textId="77777777" w:rsidR="00774F54" w:rsidRPr="002C3917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</w:t>
            </w:r>
            <w:proofErr w:type="spellStart"/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physicalLocation</w:t>
            </w:r>
            <w:proofErr w:type="spellEnd"/>
          </w:p>
        </w:tc>
        <w:tc>
          <w:tcPr>
            <w:tcW w:w="1842" w:type="dxa"/>
          </w:tcPr>
          <w:p w14:paraId="58962BF0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PhysicalLocationType</w:t>
            </w:r>
            <w:proofErr w:type="spellEnd"/>
          </w:p>
        </w:tc>
        <w:tc>
          <w:tcPr>
            <w:tcW w:w="4111" w:type="dxa"/>
          </w:tcPr>
          <w:p w14:paraId="14207FC4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Fysisk plats</w:t>
            </w:r>
          </w:p>
          <w:p w14:paraId="3DD2330F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sz w:val="20"/>
              </w:rPr>
              <w:t xml:space="preserve">Den fysiska plats där vård- och omsorgstjänsten </w:t>
            </w:r>
            <w:r>
              <w:rPr>
                <w:rFonts w:ascii="Georgia" w:hAnsi="Georgia"/>
                <w:sz w:val="20"/>
              </w:rPr>
              <w:t>erbjuds</w:t>
            </w:r>
            <w:r w:rsidRPr="00556FEF">
              <w:rPr>
                <w:rFonts w:ascii="Georgia" w:hAnsi="Georgia"/>
                <w:sz w:val="20"/>
              </w:rPr>
              <w:t>. Anges med besöksadress och/eller geografiska koordinater.</w:t>
            </w:r>
          </w:p>
        </w:tc>
        <w:tc>
          <w:tcPr>
            <w:tcW w:w="1701" w:type="dxa"/>
          </w:tcPr>
          <w:p w14:paraId="43FD8A69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0..1</w:t>
            </w:r>
          </w:p>
        </w:tc>
      </w:tr>
      <w:tr w:rsidR="00774F54" w:rsidRPr="002C3917" w14:paraId="5DF528E7" w14:textId="77777777" w:rsidTr="008B11A1">
        <w:trPr>
          <w:trHeight w:val="211"/>
        </w:trPr>
        <w:tc>
          <w:tcPr>
            <w:tcW w:w="2235" w:type="dxa"/>
          </w:tcPr>
          <w:p w14:paraId="383340E7" w14:textId="77777777" w:rsidR="00774F54" w:rsidRPr="002C3917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</w:t>
            </w:r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../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location</w:t>
            </w:r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Address</w:t>
            </w:r>
            <w:proofErr w:type="spellEnd"/>
          </w:p>
        </w:tc>
        <w:tc>
          <w:tcPr>
            <w:tcW w:w="1842" w:type="dxa"/>
          </w:tcPr>
          <w:p w14:paraId="214DB1EA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string</w:t>
            </w:r>
          </w:p>
        </w:tc>
        <w:tc>
          <w:tcPr>
            <w:tcW w:w="4111" w:type="dxa"/>
          </w:tcPr>
          <w:p w14:paraId="3CAF293D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Belägenhet</w:t>
            </w:r>
            <w:r w:rsidRPr="00556FEF">
              <w:rPr>
                <w:rFonts w:ascii="Georgia" w:hAnsi="Georgia"/>
                <w:b/>
                <w:sz w:val="20"/>
              </w:rPr>
              <w:t>sadress</w:t>
            </w:r>
            <w:r w:rsidRPr="00556FEF">
              <w:rPr>
                <w:rFonts w:ascii="Georgia" w:hAnsi="Georgia"/>
                <w:sz w:val="20"/>
              </w:rPr>
              <w:t>.</w:t>
            </w:r>
          </w:p>
          <w:p w14:paraId="26CDCAB9" w14:textId="2E21122B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sz w:val="20"/>
              </w:rPr>
              <w:t xml:space="preserve">Adress för </w:t>
            </w:r>
            <w:r w:rsidR="00C43E6C">
              <w:rPr>
                <w:rFonts w:ascii="Georgia" w:hAnsi="Georgia"/>
                <w:sz w:val="20"/>
              </w:rPr>
              <w:t>f</w:t>
            </w:r>
            <w:r w:rsidRPr="00556FEF">
              <w:rPr>
                <w:rFonts w:ascii="Georgia" w:hAnsi="Georgia"/>
                <w:sz w:val="20"/>
              </w:rPr>
              <w:t xml:space="preserve">ysisk plats där </w:t>
            </w:r>
            <w:r>
              <w:rPr>
                <w:rFonts w:ascii="Georgia" w:hAnsi="Georgia"/>
                <w:sz w:val="20"/>
              </w:rPr>
              <w:t>vård- och omsorgstjänsten erbjuds</w:t>
            </w:r>
            <w:r w:rsidRPr="00556FEF">
              <w:rPr>
                <w:rFonts w:ascii="Georgia" w:hAnsi="Georgia"/>
                <w:sz w:val="20"/>
              </w:rPr>
              <w:t>.</w:t>
            </w:r>
          </w:p>
          <w:p w14:paraId="3FE6F293" w14:textId="6F62CC9C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sz w:val="20"/>
              </w:rPr>
              <w:t>Min</w:t>
            </w:r>
            <w:r>
              <w:rPr>
                <w:rFonts w:ascii="Georgia" w:hAnsi="Georgia"/>
                <w:sz w:val="20"/>
              </w:rPr>
              <w:t xml:space="preserve">st ett av attributen </w:t>
            </w:r>
            <w:proofErr w:type="spellStart"/>
            <w:r>
              <w:rPr>
                <w:rFonts w:ascii="Georgia" w:hAnsi="Georgia"/>
                <w:sz w:val="20"/>
              </w:rPr>
              <w:t>location</w:t>
            </w:r>
            <w:r w:rsidRPr="00556FEF">
              <w:rPr>
                <w:rFonts w:ascii="Georgia" w:hAnsi="Georgia"/>
                <w:sz w:val="20"/>
              </w:rPr>
              <w:t>Address</w:t>
            </w:r>
            <w:proofErr w:type="spellEnd"/>
            <w:r w:rsidRPr="00556FEF">
              <w:rPr>
                <w:rFonts w:ascii="Georgia" w:hAnsi="Georgia"/>
                <w:sz w:val="20"/>
              </w:rPr>
              <w:t xml:space="preserve"> eller </w:t>
            </w:r>
            <w:proofErr w:type="spellStart"/>
            <w:r w:rsidRPr="00556FEF">
              <w:rPr>
                <w:rFonts w:ascii="Georgia" w:hAnsi="Georgia"/>
                <w:sz w:val="20"/>
              </w:rPr>
              <w:t>geographicalCoordinates</w:t>
            </w:r>
            <w:proofErr w:type="spellEnd"/>
            <w:r w:rsidRPr="00556FEF">
              <w:rPr>
                <w:rFonts w:ascii="Georgia" w:hAnsi="Georgia"/>
                <w:sz w:val="20"/>
              </w:rPr>
              <w:t xml:space="preserve"> ska anges.</w:t>
            </w:r>
          </w:p>
        </w:tc>
        <w:tc>
          <w:tcPr>
            <w:tcW w:w="1701" w:type="dxa"/>
          </w:tcPr>
          <w:p w14:paraId="19F4C34D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0..1</w:t>
            </w:r>
          </w:p>
        </w:tc>
      </w:tr>
      <w:tr w:rsidR="00774F54" w:rsidRPr="002C3917" w14:paraId="7E3F61A4" w14:textId="77777777" w:rsidTr="008B11A1">
        <w:trPr>
          <w:trHeight w:val="211"/>
        </w:trPr>
        <w:tc>
          <w:tcPr>
            <w:tcW w:w="2235" w:type="dxa"/>
          </w:tcPr>
          <w:p w14:paraId="212F0E25" w14:textId="77777777" w:rsidR="00774F54" w:rsidRPr="002C3917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/../../</w:t>
            </w:r>
            <w:r w:rsidRPr="00666BBD">
              <w:rPr>
                <w:lang w:val="en-US"/>
              </w:rPr>
              <w:t xml:space="preserve"> </w:t>
            </w:r>
            <w:proofErr w:type="spellStart"/>
            <w:r w:rsidRPr="00666BB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geographicalCoordinates</w:t>
            </w:r>
            <w:proofErr w:type="spellEnd"/>
          </w:p>
        </w:tc>
        <w:tc>
          <w:tcPr>
            <w:tcW w:w="1842" w:type="dxa"/>
          </w:tcPr>
          <w:p w14:paraId="253E6E52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666BBD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GeoLocationType</w:t>
            </w:r>
            <w:proofErr w:type="spellEnd"/>
          </w:p>
        </w:tc>
        <w:tc>
          <w:tcPr>
            <w:tcW w:w="4111" w:type="dxa"/>
          </w:tcPr>
          <w:p w14:paraId="671B0133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Geografiska koordinater</w:t>
            </w:r>
            <w:r w:rsidRPr="00556FEF">
              <w:rPr>
                <w:rFonts w:ascii="Georgia" w:hAnsi="Georgia"/>
                <w:sz w:val="20"/>
              </w:rPr>
              <w:t xml:space="preserve"> som avgränsar Fysisk plats.</w:t>
            </w:r>
          </w:p>
          <w:p w14:paraId="1209F153" w14:textId="3C506054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Minst ett av attributen </w:t>
            </w:r>
            <w:proofErr w:type="spellStart"/>
            <w:r>
              <w:rPr>
                <w:rFonts w:ascii="Georgia" w:hAnsi="Georgia"/>
                <w:sz w:val="20"/>
              </w:rPr>
              <w:t>location</w:t>
            </w:r>
            <w:r w:rsidRPr="00556FEF">
              <w:rPr>
                <w:rFonts w:ascii="Georgia" w:hAnsi="Georgia"/>
                <w:sz w:val="20"/>
              </w:rPr>
              <w:t>Address</w:t>
            </w:r>
            <w:proofErr w:type="spellEnd"/>
            <w:r w:rsidRPr="00556FEF">
              <w:rPr>
                <w:rFonts w:ascii="Georgia" w:hAnsi="Georgia"/>
                <w:sz w:val="20"/>
              </w:rPr>
              <w:t xml:space="preserve"> eller </w:t>
            </w:r>
            <w:proofErr w:type="spellStart"/>
            <w:r w:rsidRPr="00556FEF">
              <w:rPr>
                <w:rFonts w:ascii="Georgia" w:hAnsi="Georgia"/>
                <w:sz w:val="20"/>
              </w:rPr>
              <w:t>geographicalCoordinates</w:t>
            </w:r>
            <w:proofErr w:type="spellEnd"/>
            <w:r w:rsidRPr="00556FEF">
              <w:rPr>
                <w:rFonts w:ascii="Georgia" w:hAnsi="Georgia"/>
                <w:sz w:val="20"/>
              </w:rPr>
              <w:t xml:space="preserve"> ska anges.</w:t>
            </w:r>
          </w:p>
        </w:tc>
        <w:tc>
          <w:tcPr>
            <w:tcW w:w="1701" w:type="dxa"/>
          </w:tcPr>
          <w:p w14:paraId="227BB0EE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0..1</w:t>
            </w:r>
          </w:p>
        </w:tc>
      </w:tr>
      <w:tr w:rsidR="00774F54" w:rsidRPr="002C3917" w14:paraId="25F6E4AD" w14:textId="77777777" w:rsidTr="008B11A1">
        <w:trPr>
          <w:trHeight w:val="211"/>
        </w:trPr>
        <w:tc>
          <w:tcPr>
            <w:tcW w:w="2235" w:type="dxa"/>
          </w:tcPr>
          <w:p w14:paraId="6091BFD8" w14:textId="77777777" w:rsidR="00774F54" w:rsidRPr="002C3917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</w:t>
            </w:r>
            <w:proofErr w:type="spellStart"/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virtualLocation</w:t>
            </w:r>
            <w:proofErr w:type="spellEnd"/>
          </w:p>
        </w:tc>
        <w:tc>
          <w:tcPr>
            <w:tcW w:w="1842" w:type="dxa"/>
          </w:tcPr>
          <w:p w14:paraId="5279B7A1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VirtualLocationType</w:t>
            </w:r>
            <w:proofErr w:type="spellEnd"/>
          </w:p>
        </w:tc>
        <w:tc>
          <w:tcPr>
            <w:tcW w:w="4111" w:type="dxa"/>
          </w:tcPr>
          <w:p w14:paraId="2286867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A07251">
              <w:rPr>
                <w:rFonts w:ascii="Georgia" w:hAnsi="Georgia"/>
                <w:b/>
                <w:sz w:val="20"/>
              </w:rPr>
              <w:t>Virtuell plats</w:t>
            </w:r>
          </w:p>
          <w:p w14:paraId="1DE22B93" w14:textId="77777777" w:rsidR="00774F54" w:rsidRPr="005243A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</w:t>
            </w:r>
            <w:r w:rsidRPr="005243A5">
              <w:rPr>
                <w:rFonts w:ascii="Georgia" w:hAnsi="Georgia"/>
                <w:sz w:val="20"/>
              </w:rPr>
              <w:t xml:space="preserve">dress till en viss vård- och omsorgstjänst om den bedrivs virtuellt. Kan exempelvis </w:t>
            </w:r>
            <w:r w:rsidRPr="005243A5">
              <w:rPr>
                <w:rFonts w:ascii="Georgia" w:hAnsi="Georgia"/>
                <w:sz w:val="20"/>
              </w:rPr>
              <w:lastRenderedPageBreak/>
              <w:t>vara webbadress eller adress där det går att ladda ner en applikation.</w:t>
            </w:r>
          </w:p>
        </w:tc>
        <w:tc>
          <w:tcPr>
            <w:tcW w:w="1701" w:type="dxa"/>
          </w:tcPr>
          <w:p w14:paraId="08AE68CB" w14:textId="77777777" w:rsidR="00774F54" w:rsidRPr="002C391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2C391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lastRenderedPageBreak/>
              <w:t>0..1</w:t>
            </w:r>
          </w:p>
        </w:tc>
      </w:tr>
      <w:tr w:rsidR="00774F54" w:rsidRPr="00666BBD" w14:paraId="30A96790" w14:textId="77777777" w:rsidTr="008B11A1">
        <w:trPr>
          <w:trHeight w:val="211"/>
        </w:trPr>
        <w:tc>
          <w:tcPr>
            <w:tcW w:w="2235" w:type="dxa"/>
          </w:tcPr>
          <w:p w14:paraId="0BAF8BC8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../../.. /</w:t>
            </w: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id</w:t>
            </w:r>
            <w:proofErr w:type="gramEnd"/>
          </w:p>
        </w:tc>
        <w:tc>
          <w:tcPr>
            <w:tcW w:w="1842" w:type="dxa"/>
          </w:tcPr>
          <w:p w14:paraId="68921D5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anyURI</w:t>
            </w:r>
            <w:proofErr w:type="spellEnd"/>
          </w:p>
        </w:tc>
        <w:tc>
          <w:tcPr>
            <w:tcW w:w="4111" w:type="dxa"/>
          </w:tcPr>
          <w:p w14:paraId="487CA0D2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07251">
              <w:rPr>
                <w:rFonts w:ascii="Georgia" w:hAnsi="Georgia"/>
                <w:b/>
                <w:sz w:val="20"/>
              </w:rPr>
              <w:t>Id</w:t>
            </w:r>
            <w:r>
              <w:rPr>
                <w:rFonts w:ascii="Georgia" w:hAnsi="Georgia"/>
                <w:sz w:val="20"/>
              </w:rPr>
              <w:t xml:space="preserve"> på </w:t>
            </w:r>
            <w:r w:rsidRPr="00E15ED7">
              <w:rPr>
                <w:rFonts w:ascii="Georgia" w:hAnsi="Georgia"/>
                <w:sz w:val="20"/>
              </w:rPr>
              <w:t>virtuell plats</w:t>
            </w:r>
            <w:r w:rsidRPr="00556FEF">
              <w:rPr>
                <w:rFonts w:ascii="Georgia" w:hAnsi="Georgia"/>
                <w:sz w:val="20"/>
              </w:rPr>
              <w:t>.</w:t>
            </w:r>
          </w:p>
          <w:p w14:paraId="703268AF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sz w:val="20"/>
              </w:rPr>
              <w:t>Identifierare för den plats där</w:t>
            </w:r>
            <w:r w:rsidRPr="00556FEF">
              <w:rPr>
                <w:rFonts w:ascii="Georgia" w:hAnsi="Georgia"/>
                <w:sz w:val="20"/>
              </w:rPr>
              <w:t xml:space="preserve"> vård- och omsorgstjänsten bedrivs virtuellt.</w:t>
            </w:r>
          </w:p>
        </w:tc>
        <w:tc>
          <w:tcPr>
            <w:tcW w:w="1701" w:type="dxa"/>
          </w:tcPr>
          <w:p w14:paraId="58E6FDF4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666BBD" w14:paraId="1B67A140" w14:textId="77777777" w:rsidTr="008B11A1">
        <w:trPr>
          <w:trHeight w:val="211"/>
        </w:trPr>
        <w:tc>
          <w:tcPr>
            <w:tcW w:w="2235" w:type="dxa"/>
          </w:tcPr>
          <w:p w14:paraId="6DF6C4B2" w14:textId="77777777" w:rsidR="00774F54" w:rsidRPr="00666BBD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/../description*</w:t>
            </w:r>
          </w:p>
        </w:tc>
        <w:tc>
          <w:tcPr>
            <w:tcW w:w="1842" w:type="dxa"/>
          </w:tcPr>
          <w:p w14:paraId="2EE4C226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18F8EB6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Beskrivning</w:t>
            </w:r>
            <w:r w:rsidRPr="00556FEF">
              <w:rPr>
                <w:rFonts w:ascii="Georgia" w:hAnsi="Georgia"/>
                <w:sz w:val="20"/>
              </w:rPr>
              <w:t xml:space="preserve"> av platsen (län, kommun, fysisk eller virtuell plats).</w:t>
            </w:r>
          </w:p>
          <w:p w14:paraId="206C49E1" w14:textId="5B8FE38D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beskrivning anges ska de</w:t>
            </w:r>
            <w:r w:rsidR="00AB4B79">
              <w:rPr>
                <w:rFonts w:ascii="Georgia" w:hAnsi="Georgia"/>
                <w:sz w:val="20"/>
              </w:rPr>
              <w:t>n</w:t>
            </w:r>
            <w:r>
              <w:rPr>
                <w:rFonts w:ascii="Georgia" w:hAnsi="Georgia"/>
                <w:sz w:val="20"/>
              </w:rPr>
              <w:t xml:space="preserve"> åtminstone finnas på svenska och vara anpassad för invånare.</w:t>
            </w:r>
          </w:p>
          <w:p w14:paraId="755B06B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01C98DB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41B9D">
              <w:rPr>
                <w:rFonts w:ascii="Georgia" w:hAnsi="Georgia"/>
                <w:sz w:val="20"/>
              </w:rPr>
              <w:t>Det får endast finnas en beskrivning med samma kombination av språk och roll</w:t>
            </w:r>
            <w:r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2420DA69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666BBD"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507BFFD1" w14:textId="77777777" w:rsidTr="008B11A1">
        <w:trPr>
          <w:trHeight w:val="211"/>
        </w:trPr>
        <w:tc>
          <w:tcPr>
            <w:tcW w:w="2235" w:type="dxa"/>
          </w:tcPr>
          <w:p w14:paraId="71A1C314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/../../text</w:t>
            </w:r>
          </w:p>
        </w:tc>
        <w:tc>
          <w:tcPr>
            <w:tcW w:w="1842" w:type="dxa"/>
          </w:tcPr>
          <w:p w14:paraId="65C5C44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6F070AB0" w14:textId="77777777" w:rsidR="00774F54" w:rsidRPr="00214E0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214E0B">
              <w:rPr>
                <w:rFonts w:ascii="Georgia" w:hAnsi="Georgia"/>
                <w:b/>
                <w:sz w:val="20"/>
              </w:rPr>
              <w:t>Text</w:t>
            </w:r>
          </w:p>
          <w:p w14:paraId="7C3205A8" w14:textId="3A197B47" w:rsidR="00774F54" w:rsidRDefault="007E7269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774F54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774F54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</w:t>
            </w:r>
            <w:r w:rsidR="00774F54"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26100AD3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2B513BF9" w14:textId="77777777" w:rsidTr="008B11A1">
        <w:trPr>
          <w:trHeight w:val="211"/>
        </w:trPr>
        <w:tc>
          <w:tcPr>
            <w:tcW w:w="2235" w:type="dxa"/>
          </w:tcPr>
          <w:p w14:paraId="4011D37C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06EB1EB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0506A7E1" w14:textId="77777777" w:rsidR="00774F54" w:rsidRPr="00CF3590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CF3590">
              <w:rPr>
                <w:rFonts w:ascii="Georgia" w:hAnsi="Georgia"/>
                <w:b/>
                <w:sz w:val="20"/>
              </w:rPr>
              <w:t>Språk</w:t>
            </w:r>
          </w:p>
          <w:p w14:paraId="6B632233" w14:textId="2331A3B5" w:rsidR="00774F54" w:rsidRDefault="00B043BA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kod för det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skriven på.</w:t>
            </w:r>
            <w:r w:rsidR="00774F54">
              <w:rPr>
                <w:rFonts w:ascii="Georgia" w:hAnsi="Georgia"/>
                <w:sz w:val="20"/>
              </w:rPr>
              <w:t xml:space="preserve"> Om fältet inte används antas beskrivningen avse svenska.</w:t>
            </w:r>
          </w:p>
          <w:p w14:paraId="5523F8F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012C7B6" w14:textId="77777777" w:rsidR="00774F54" w:rsidRPr="001F5F5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1F5F5B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1F5F5B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1F5F5B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1F5F5B">
              <w:rPr>
                <w:rFonts w:ascii="Georgia" w:hAnsi="Georgia"/>
                <w:sz w:val="20"/>
                <w:lang w:val="en-US"/>
              </w:rPr>
              <w:t xml:space="preserve"> for the representation of names of languages -- Part 3: Alpha-3 code for    </w:t>
            </w:r>
          </w:p>
          <w:p w14:paraId="4B8482DC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359D016C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634C5B5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Exempel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på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code:</w:t>
            </w:r>
          </w:p>
          <w:p w14:paraId="0359AB1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swe</w:t>
            </w:r>
            <w:proofErr w:type="spellEnd"/>
            <w:r>
              <w:rPr>
                <w:rFonts w:ascii="Georgia" w:hAnsi="Georgia"/>
                <w:sz w:val="20"/>
              </w:rPr>
              <w:t xml:space="preserve"> (svenska)</w:t>
            </w:r>
          </w:p>
          <w:p w14:paraId="2204926E" w14:textId="77777777" w:rsidR="00774F54" w:rsidRPr="007C45DE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eng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(engelska)</w:t>
            </w:r>
          </w:p>
          <w:p w14:paraId="247244F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deu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(tyska)</w:t>
            </w:r>
          </w:p>
          <w:p w14:paraId="4ECCFB7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8D708FA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AB1702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5C801A03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40313E2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language.codesystem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D856EF">
              <w:rPr>
                <w:rFonts w:ascii="Georgia" w:hAnsi="Georgia"/>
                <w:sz w:val="20"/>
              </w:rPr>
              <w:t>1.0.639.3</w:t>
            </w:r>
          </w:p>
          <w:p w14:paraId="3972D1F6" w14:textId="5BE23EC7" w:rsidR="00774F54" w:rsidRDefault="00774F54" w:rsidP="00774F54">
            <w:pPr>
              <w:pStyle w:val="TableParagraph"/>
              <w:spacing w:line="226" w:lineRule="exact"/>
              <w:rPr>
                <w:rFonts w:ascii="Georgia" w:hAnsi="Georgia"/>
                <w:sz w:val="20"/>
              </w:rPr>
            </w:pPr>
          </w:p>
        </w:tc>
        <w:tc>
          <w:tcPr>
            <w:tcW w:w="1701" w:type="dxa"/>
          </w:tcPr>
          <w:p w14:paraId="04EDA14A" w14:textId="356A1545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0C2908" w14:paraId="563C25B4" w14:textId="77777777" w:rsidTr="008B11A1">
        <w:trPr>
          <w:trHeight w:val="211"/>
        </w:trPr>
        <w:tc>
          <w:tcPr>
            <w:tcW w:w="2235" w:type="dxa"/>
          </w:tcPr>
          <w:p w14:paraId="667679C0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6A29A0B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5A07E193" w14:textId="09922027" w:rsidR="00774F54" w:rsidRPr="00CF3590" w:rsidRDefault="001F5F5B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7B65B4B7" w14:textId="42A11331" w:rsidR="00774F54" w:rsidRDefault="00A01650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vilken målgrupp beskrivningen rikta</w:t>
            </w:r>
            <w:r w:rsidR="008E5783">
              <w:rPr>
                <w:rFonts w:ascii="Georgia" w:hAnsi="Georgia"/>
                <w:sz w:val="20"/>
              </w:rPr>
              <w:t>s</w:t>
            </w:r>
            <w:r>
              <w:rPr>
                <w:rFonts w:ascii="Georgia" w:hAnsi="Georgia"/>
                <w:sz w:val="20"/>
              </w:rPr>
              <w:t xml:space="preserve"> till.</w:t>
            </w:r>
            <w:r w:rsidR="00774F54">
              <w:rPr>
                <w:rFonts w:ascii="Georgia" w:hAnsi="Georgia"/>
                <w:sz w:val="20"/>
              </w:rPr>
              <w:t xml:space="preserve"> Kan vara till invånare (enskild person) eller hälso- och sjukvårdspersonal.</w:t>
            </w:r>
          </w:p>
          <w:p w14:paraId="07D2DB67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F37A8E7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223366009</w:t>
            </w:r>
          </w:p>
          <w:p w14:paraId="55577F62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lastRenderedPageBreak/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hälso- och sjukvårdspersonal</w:t>
            </w:r>
          </w:p>
          <w:p w14:paraId="18BEA7CC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653804BD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11AB960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257513009 </w:t>
            </w:r>
          </w:p>
          <w:p w14:paraId="6946753C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enskild person</w:t>
            </w:r>
          </w:p>
          <w:p w14:paraId="42543C8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7E0C2D3F" w14:textId="77777777" w:rsidR="00EA42A2" w:rsidRPr="00EA42A2" w:rsidRDefault="00EA42A2" w:rsidP="00EA42A2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201B194" w14:textId="77777777" w:rsidR="00E71C95" w:rsidRDefault="00E71C95" w:rsidP="00E71C9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160625A1" w14:textId="77777777" w:rsidR="00E71C95" w:rsidRDefault="00E71C95" w:rsidP="00E71C9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23D01D53" w14:textId="77777777" w:rsidR="00E71C95" w:rsidRDefault="00E71C95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F0C6513" w14:textId="4031486B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298E616C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774F54" w:rsidRPr="00666BBD" w14:paraId="3DF7E103" w14:textId="77777777" w:rsidTr="008B11A1">
        <w:trPr>
          <w:trHeight w:val="211"/>
        </w:trPr>
        <w:tc>
          <w:tcPr>
            <w:tcW w:w="2235" w:type="dxa"/>
          </w:tcPr>
          <w:p w14:paraId="5C7F5071" w14:textId="77777777" w:rsidR="00774F54" w:rsidRPr="00666BBD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Pr="00BA415A">
              <w:rPr>
                <w:rFonts w:ascii="Georgia" w:eastAsia="Times New Roman" w:hAnsi="Georgia" w:cs="Times New Roman"/>
                <w:spacing w:val="-1"/>
                <w:sz w:val="20"/>
              </w:rPr>
              <w:t>contactInformation</w:t>
            </w:r>
            <w:proofErr w:type="spellEnd"/>
          </w:p>
        </w:tc>
        <w:tc>
          <w:tcPr>
            <w:tcW w:w="1842" w:type="dxa"/>
          </w:tcPr>
          <w:p w14:paraId="1B3DE807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BA415A">
              <w:rPr>
                <w:rFonts w:ascii="Georgia" w:eastAsia="Times New Roman" w:hAnsi="Georgia" w:cs="Times New Roman"/>
                <w:spacing w:val="-1"/>
                <w:sz w:val="20"/>
              </w:rPr>
              <w:t>ContactInformationType</w:t>
            </w:r>
            <w:proofErr w:type="spellEnd"/>
          </w:p>
        </w:tc>
        <w:tc>
          <w:tcPr>
            <w:tcW w:w="4111" w:type="dxa"/>
          </w:tcPr>
          <w:p w14:paraId="30FB1A61" w14:textId="386A1BB6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CF3590">
              <w:rPr>
                <w:rFonts w:ascii="Georgia" w:hAnsi="Georgia"/>
                <w:b/>
                <w:sz w:val="20"/>
              </w:rPr>
              <w:t>Kontaktuppgift</w:t>
            </w:r>
            <w:r>
              <w:rPr>
                <w:rFonts w:ascii="Georgia" w:hAnsi="Georgia"/>
                <w:sz w:val="20"/>
              </w:rPr>
              <w:t xml:space="preserve"> till den organisatoriska enhet som </w:t>
            </w:r>
            <w:r w:rsidR="006B3DDB">
              <w:rPr>
                <w:rFonts w:ascii="Georgia" w:hAnsi="Georgia"/>
                <w:sz w:val="20"/>
              </w:rPr>
              <w:t xml:space="preserve">erbjuder </w:t>
            </w:r>
            <w:r>
              <w:rPr>
                <w:rFonts w:ascii="Georgia" w:hAnsi="Georgia"/>
                <w:sz w:val="20"/>
              </w:rPr>
              <w:t xml:space="preserve">en viss vård- och omsorgstjänst. </w:t>
            </w:r>
          </w:p>
        </w:tc>
        <w:tc>
          <w:tcPr>
            <w:tcW w:w="1701" w:type="dxa"/>
          </w:tcPr>
          <w:p w14:paraId="2C2FB9CE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666BBD" w14:paraId="2D0DCA9A" w14:textId="77777777" w:rsidTr="008B11A1">
        <w:trPr>
          <w:trHeight w:val="211"/>
        </w:trPr>
        <w:tc>
          <w:tcPr>
            <w:tcW w:w="2235" w:type="dxa"/>
          </w:tcPr>
          <w:p w14:paraId="69800D60" w14:textId="77777777" w:rsidR="00774F54" w:rsidRPr="00666BBD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r w:rsidRPr="00BA415A">
              <w:rPr>
                <w:rFonts w:ascii="Georgia" w:eastAsia="Times New Roman" w:hAnsi="Georgia" w:cs="Times New Roman"/>
                <w:spacing w:val="-1"/>
                <w:sz w:val="20"/>
              </w:rPr>
              <w:t>ranking</w:t>
            </w:r>
          </w:p>
        </w:tc>
        <w:tc>
          <w:tcPr>
            <w:tcW w:w="1842" w:type="dxa"/>
          </w:tcPr>
          <w:p w14:paraId="708DFB2E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BA415A">
              <w:rPr>
                <w:rFonts w:ascii="Georgia" w:eastAsia="Times New Roman" w:hAnsi="Georgia" w:cs="Times New Roman"/>
                <w:spacing w:val="-1"/>
                <w:sz w:val="20"/>
              </w:rPr>
              <w:t>int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eger</w:t>
            </w:r>
            <w:proofErr w:type="spellEnd"/>
          </w:p>
        </w:tc>
        <w:tc>
          <w:tcPr>
            <w:tcW w:w="4111" w:type="dxa"/>
          </w:tcPr>
          <w:p w14:paraId="11EA15B7" w14:textId="59B5F7F2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6671A8">
              <w:rPr>
                <w:rFonts w:ascii="Georgia" w:hAnsi="Georgia"/>
                <w:b/>
                <w:sz w:val="20"/>
              </w:rPr>
              <w:t>Rangordning</w:t>
            </w:r>
            <w:r>
              <w:rPr>
                <w:rFonts w:ascii="Georgia" w:hAnsi="Georgia"/>
                <w:sz w:val="20"/>
              </w:rPr>
              <w:t xml:space="preserve"> för kontaktuppgifterna. Om det finns flera kontaktuppgifter används rangordning för att visa vilken som föredras framför en annan. </w:t>
            </w:r>
          </w:p>
          <w:p w14:paraId="5C4FC6A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B84BED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Anges med siffror där 1 innebär högst rangordning osv.</w:t>
            </w:r>
          </w:p>
          <w:p w14:paraId="2E9A5DEE" w14:textId="25554269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2E18D96" w14:textId="519F2C54" w:rsidR="00EE2B81" w:rsidRDefault="00EE2B81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E2B81">
              <w:rPr>
                <w:rFonts w:ascii="Georgia" w:hAnsi="Georgia"/>
                <w:sz w:val="20"/>
              </w:rPr>
              <w:t>Exempelvis om en e-postadress ska användas i första hand och ett telefonnummer ska användas i andra hand, används rangordning 1 för e-postadressen och rangordning 2 för telefonnumret.</w:t>
            </w:r>
          </w:p>
          <w:p w14:paraId="731237DE" w14:textId="59E4AF1E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</w:tc>
        <w:tc>
          <w:tcPr>
            <w:tcW w:w="1701" w:type="dxa"/>
          </w:tcPr>
          <w:p w14:paraId="1CF639A2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666BBD" w14:paraId="7CD31922" w14:textId="77777777" w:rsidTr="008B11A1">
        <w:trPr>
          <w:trHeight w:val="211"/>
        </w:trPr>
        <w:tc>
          <w:tcPr>
            <w:tcW w:w="2235" w:type="dxa"/>
          </w:tcPr>
          <w:p w14:paraId="05224C1E" w14:textId="77777777" w:rsidR="00774F54" w:rsidRPr="00666BBD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forRole</w:t>
            </w:r>
            <w:proofErr w:type="spellEnd"/>
          </w:p>
        </w:tc>
        <w:tc>
          <w:tcPr>
            <w:tcW w:w="1842" w:type="dxa"/>
          </w:tcPr>
          <w:p w14:paraId="0FCECA08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BA415A"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0B29520D" w14:textId="77777777" w:rsidR="00774F54" w:rsidRPr="008C4F6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8C4F6B">
              <w:rPr>
                <w:rFonts w:ascii="Georgia" w:hAnsi="Georgia"/>
                <w:b/>
                <w:sz w:val="20"/>
              </w:rPr>
              <w:t>För roll</w:t>
            </w:r>
          </w:p>
          <w:p w14:paraId="4B3D7897" w14:textId="18113993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0966A6">
              <w:rPr>
                <w:rFonts w:ascii="Georgia" w:hAnsi="Georgia"/>
                <w:sz w:val="20"/>
              </w:rPr>
              <w:t xml:space="preserve">Attributet anger om </w:t>
            </w:r>
            <w:r>
              <w:rPr>
                <w:rFonts w:ascii="Georgia" w:hAnsi="Georgia"/>
                <w:sz w:val="20"/>
              </w:rPr>
              <w:t>kontaktuppgiften avse</w:t>
            </w:r>
            <w:r w:rsidR="006644F8">
              <w:rPr>
                <w:rFonts w:ascii="Georgia" w:hAnsi="Georgia"/>
                <w:sz w:val="20"/>
              </w:rPr>
              <w:t>r</w:t>
            </w:r>
            <w:r w:rsidRPr="000966A6">
              <w:rPr>
                <w:rFonts w:ascii="Georgia" w:hAnsi="Georgia"/>
                <w:sz w:val="20"/>
              </w:rPr>
              <w:t xml:space="preserve"> en viss roll. </w:t>
            </w:r>
          </w:p>
          <w:p w14:paraId="104817B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8C29FAC" w14:textId="238A7BA9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0966A6">
              <w:rPr>
                <w:rFonts w:ascii="Georgia" w:hAnsi="Georgia"/>
                <w:sz w:val="20"/>
              </w:rPr>
              <w:t>En roll kan vara en invånare</w:t>
            </w:r>
            <w:r>
              <w:rPr>
                <w:rFonts w:ascii="Georgia" w:hAnsi="Georgia"/>
                <w:sz w:val="20"/>
              </w:rPr>
              <w:t xml:space="preserve"> (enskild person)</w:t>
            </w:r>
            <w:r w:rsidR="008E5783">
              <w:rPr>
                <w:rFonts w:ascii="Georgia" w:hAnsi="Georgia"/>
                <w:sz w:val="20"/>
              </w:rPr>
              <w:t>, personal inom socialtjänst</w:t>
            </w:r>
            <w:r>
              <w:rPr>
                <w:rFonts w:ascii="Georgia" w:hAnsi="Georgia"/>
                <w:sz w:val="20"/>
              </w:rPr>
              <w:t xml:space="preserve"> eller</w:t>
            </w:r>
            <w:r w:rsidRPr="000966A6">
              <w:rPr>
                <w:rFonts w:ascii="Georgia" w:hAnsi="Georgia"/>
                <w:sz w:val="20"/>
              </w:rPr>
              <w:t xml:space="preserve"> hälso-</w:t>
            </w:r>
            <w:r>
              <w:rPr>
                <w:rFonts w:ascii="Georgia" w:hAnsi="Georgia"/>
                <w:sz w:val="20"/>
              </w:rPr>
              <w:t xml:space="preserve"> och sjukvårdspersonal</w:t>
            </w:r>
            <w:r w:rsidRPr="000966A6">
              <w:rPr>
                <w:rFonts w:ascii="Georgia" w:hAnsi="Georgia"/>
                <w:sz w:val="20"/>
              </w:rPr>
              <w:t>.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1D745B4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  </w:t>
            </w:r>
          </w:p>
          <w:p w14:paraId="13DFA6AA" w14:textId="09011FF1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6E1DB0">
              <w:rPr>
                <w:rFonts w:ascii="Georgia" w:hAnsi="Georgia"/>
                <w:sz w:val="20"/>
              </w:rPr>
              <w:t xml:space="preserve">Ett telefonnummer som finns registrerat </w:t>
            </w:r>
            <w:r w:rsidRPr="006E1DB0">
              <w:rPr>
                <w:rFonts w:ascii="Georgia" w:hAnsi="Georgia"/>
                <w:sz w:val="20"/>
              </w:rPr>
              <w:lastRenderedPageBreak/>
              <w:t>för en vård- och omsorgstjänst ska i vissa fall endast användas för invånare och ett annat telefonnummer, avseende samma vård- och omsorgstjänst, ska användas av hälso- och sjukvårdspersonal.</w:t>
            </w:r>
          </w:p>
          <w:p w14:paraId="06098DB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78F7E87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223366009</w:t>
            </w:r>
          </w:p>
          <w:p w14:paraId="16F5C5FB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hälso- och sjukvårdspersonal</w:t>
            </w:r>
          </w:p>
          <w:p w14:paraId="6DB8E5DA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6956DAD2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415A998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257513009 </w:t>
            </w:r>
          </w:p>
          <w:p w14:paraId="0E17F700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enskild person</w:t>
            </w:r>
          </w:p>
          <w:p w14:paraId="395E50E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 1.2.752.116.2.1.1 </w:t>
            </w:r>
          </w:p>
          <w:p w14:paraId="1254F01D" w14:textId="77777777" w:rsidR="00EA42A2" w:rsidRPr="00EA42A2" w:rsidRDefault="00EA42A2" w:rsidP="00EA42A2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EC5E0D1" w14:textId="77777777" w:rsidR="00E71C95" w:rsidRDefault="00E71C95" w:rsidP="00E71C9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384EA89D" w14:textId="77777777" w:rsidR="00E71C95" w:rsidRDefault="00E71C95" w:rsidP="00E71C9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65C26C69" w14:textId="77777777" w:rsidR="00E71C95" w:rsidRDefault="00E71C95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86B791E" w14:textId="1B98B19C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5E123DA0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774F54" w:rsidRPr="00666BBD" w14:paraId="5D18070C" w14:textId="77777777" w:rsidTr="008B11A1">
        <w:trPr>
          <w:trHeight w:val="211"/>
        </w:trPr>
        <w:tc>
          <w:tcPr>
            <w:tcW w:w="2235" w:type="dxa"/>
          </w:tcPr>
          <w:p w14:paraId="497830C7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purpose</w:t>
            </w:r>
            <w:proofErr w:type="spellEnd"/>
          </w:p>
        </w:tc>
        <w:tc>
          <w:tcPr>
            <w:tcW w:w="1842" w:type="dxa"/>
          </w:tcPr>
          <w:p w14:paraId="22F40CD9" w14:textId="786364FF" w:rsidR="00774F54" w:rsidRPr="00BA415A" w:rsidRDefault="00804205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804205">
              <w:rPr>
                <w:rFonts w:ascii="Georgia" w:eastAsia="Times New Roman" w:hAnsi="Georgia" w:cs="Times New Roman"/>
                <w:spacing w:val="-1"/>
                <w:sz w:val="20"/>
                <w:highlight w:val="yellow"/>
              </w:rPr>
              <w:t>String</w:t>
            </w:r>
          </w:p>
        </w:tc>
        <w:tc>
          <w:tcPr>
            <w:tcW w:w="4111" w:type="dxa"/>
          </w:tcPr>
          <w:p w14:paraId="079DB069" w14:textId="77777777" w:rsidR="00774F54" w:rsidRPr="008C4F6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8C4F6B">
              <w:rPr>
                <w:rFonts w:ascii="Georgia" w:hAnsi="Georgia"/>
                <w:b/>
                <w:sz w:val="20"/>
              </w:rPr>
              <w:t>Syfte</w:t>
            </w:r>
          </w:p>
          <w:p w14:paraId="47855BE0" w14:textId="77777777" w:rsidR="00774F54" w:rsidRPr="000966A6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0966A6">
              <w:rPr>
                <w:rFonts w:ascii="Georgia" w:hAnsi="Georgia"/>
                <w:sz w:val="20"/>
              </w:rPr>
              <w:t xml:space="preserve">Angivelse av syftet med </w:t>
            </w:r>
            <w:r>
              <w:rPr>
                <w:rFonts w:ascii="Georgia" w:hAnsi="Georgia"/>
                <w:sz w:val="20"/>
              </w:rPr>
              <w:t>kontaktuppgiften</w:t>
            </w:r>
            <w:r w:rsidRPr="000966A6">
              <w:rPr>
                <w:rFonts w:ascii="Georgia" w:hAnsi="Georgia"/>
                <w:sz w:val="20"/>
              </w:rPr>
              <w:t xml:space="preserve">. </w:t>
            </w:r>
          </w:p>
          <w:p w14:paraId="62226EE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DA6480F" w14:textId="3BFE27FB" w:rsidR="00774F54" w:rsidRPr="00666BBD" w:rsidRDefault="00774F54" w:rsidP="0080420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0966A6">
              <w:rPr>
                <w:rFonts w:ascii="Georgia" w:hAnsi="Georgia"/>
                <w:sz w:val="20"/>
              </w:rPr>
              <w:t>Exempelvis avbokning, ombokning, receptförnyelse</w:t>
            </w:r>
            <w:r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3F272DE2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666BBD" w14:paraId="02C803C2" w14:textId="77777777" w:rsidTr="008B11A1">
        <w:trPr>
          <w:trHeight w:val="211"/>
        </w:trPr>
        <w:tc>
          <w:tcPr>
            <w:tcW w:w="2235" w:type="dxa"/>
          </w:tcPr>
          <w:p w14:paraId="7DD3504A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 w:rsidRPr="005F004C">
              <w:rPr>
                <w:rFonts w:ascii="Georgia" w:eastAsia="Times New Roman" w:hAnsi="Georgia" w:cs="Times New Roman"/>
                <w:spacing w:val="-1"/>
                <w:sz w:val="20"/>
              </w:rPr>
              <w:t>address</w:t>
            </w:r>
            <w:proofErr w:type="spellEnd"/>
          </w:p>
        </w:tc>
        <w:tc>
          <w:tcPr>
            <w:tcW w:w="1842" w:type="dxa"/>
          </w:tcPr>
          <w:p w14:paraId="2EBC2D88" w14:textId="77777777" w:rsidR="00774F54" w:rsidRPr="00BA415A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Address</w:t>
            </w:r>
            <w:proofErr w:type="spellEnd"/>
          </w:p>
        </w:tc>
        <w:tc>
          <w:tcPr>
            <w:tcW w:w="4111" w:type="dxa"/>
          </w:tcPr>
          <w:p w14:paraId="042B7D9F" w14:textId="0B331ED2" w:rsidR="00774F54" w:rsidRPr="00BF1285" w:rsidRDefault="00631660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Posta</w:t>
            </w:r>
            <w:r w:rsidR="00774F54" w:rsidRPr="00BF1285">
              <w:rPr>
                <w:rFonts w:ascii="Georgia" w:hAnsi="Georgia"/>
                <w:b/>
                <w:sz w:val="20"/>
              </w:rPr>
              <w:t>dress</w:t>
            </w:r>
          </w:p>
          <w:p w14:paraId="137EED9E" w14:textId="43320F98" w:rsidR="00774F54" w:rsidRPr="000A60D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</w:t>
            </w:r>
            <w:r w:rsidRPr="000A60DF">
              <w:rPr>
                <w:rFonts w:ascii="Georgia" w:hAnsi="Georgia"/>
                <w:sz w:val="20"/>
              </w:rPr>
              <w:t>en adress som kan användas för att kontakta en organisatorisk enhet gällande en vård- och omsorgstjänst. Kan exempelvis vara adress dit en pappersremiss ska skickas.</w:t>
            </w:r>
          </w:p>
          <w:p w14:paraId="076E8A5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6BEBB99" w14:textId="77777777" w:rsidR="00774F54" w:rsidRPr="000A60D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0A60DF">
              <w:rPr>
                <w:rFonts w:ascii="Georgia" w:hAnsi="Georgia"/>
                <w:sz w:val="20"/>
              </w:rPr>
              <w:t>Observera att detta ej är besöksadress (återfinns i Fysisk plats).</w:t>
            </w:r>
          </w:p>
          <w:p w14:paraId="4E2F9DB2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0A60DF">
              <w:rPr>
                <w:rFonts w:ascii="Georgia" w:hAnsi="Georgia"/>
                <w:sz w:val="20"/>
              </w:rPr>
              <w:t>Adress är obligatoriskt om det är möjligt att remittera till vård- och omsorgstjänsten.</w:t>
            </w:r>
          </w:p>
        </w:tc>
        <w:tc>
          <w:tcPr>
            <w:tcW w:w="1701" w:type="dxa"/>
          </w:tcPr>
          <w:p w14:paraId="13C18996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666BBD" w14:paraId="1EE091AF" w14:textId="77777777" w:rsidTr="008B11A1">
        <w:trPr>
          <w:trHeight w:val="211"/>
        </w:trPr>
        <w:tc>
          <w:tcPr>
            <w:tcW w:w="2235" w:type="dxa"/>
          </w:tcPr>
          <w:p w14:paraId="4E44C8CC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 w:rsidRPr="005F004C">
              <w:rPr>
                <w:rFonts w:ascii="Georgia" w:eastAsia="Times New Roman" w:hAnsi="Georgia" w:cs="Times New Roman"/>
                <w:spacing w:val="-1"/>
                <w:sz w:val="20"/>
              </w:rPr>
              <w:t>availableTime</w:t>
            </w:r>
            <w:proofErr w:type="spellEnd"/>
          </w:p>
        </w:tc>
        <w:tc>
          <w:tcPr>
            <w:tcW w:w="1842" w:type="dxa"/>
          </w:tcPr>
          <w:p w14:paraId="3FD8111B" w14:textId="77777777" w:rsidR="00774F54" w:rsidRPr="00BA415A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CalendarType</w:t>
            </w:r>
            <w:proofErr w:type="spellEnd"/>
          </w:p>
        </w:tc>
        <w:tc>
          <w:tcPr>
            <w:tcW w:w="4111" w:type="dxa"/>
          </w:tcPr>
          <w:p w14:paraId="5F14FEDD" w14:textId="77777777" w:rsidR="00774F54" w:rsidRPr="00A467D9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A467D9">
              <w:rPr>
                <w:rFonts w:ascii="Georgia" w:hAnsi="Georgia"/>
                <w:b/>
                <w:sz w:val="20"/>
              </w:rPr>
              <w:t>Kalendertid</w:t>
            </w:r>
          </w:p>
          <w:p w14:paraId="43825E1E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Den tid som kontaktuppgiften är tillgänglig. </w:t>
            </w:r>
          </w:p>
          <w:p w14:paraId="7B618C1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2E5C22">
              <w:rPr>
                <w:rFonts w:ascii="Georgia" w:hAnsi="Georgia"/>
                <w:sz w:val="20"/>
              </w:rPr>
              <w:lastRenderedPageBreak/>
              <w:t xml:space="preserve">Det kan vara möjligt att ringa mån – </w:t>
            </w:r>
            <w:proofErr w:type="spellStart"/>
            <w:r w:rsidRPr="002E5C22">
              <w:rPr>
                <w:rFonts w:ascii="Georgia" w:hAnsi="Georgia"/>
                <w:sz w:val="20"/>
              </w:rPr>
              <w:t>fre</w:t>
            </w:r>
            <w:proofErr w:type="spellEnd"/>
            <w:r w:rsidRPr="002E5C22">
              <w:rPr>
                <w:rFonts w:ascii="Georgia" w:hAnsi="Georgia"/>
                <w:sz w:val="20"/>
              </w:rPr>
              <w:t xml:space="preserve"> 08.00-17.00 på ett telefonnummer</w:t>
            </w:r>
            <w:r>
              <w:rPr>
                <w:rFonts w:ascii="Georgia" w:hAnsi="Georgia"/>
                <w:sz w:val="20"/>
              </w:rPr>
              <w:t>.</w:t>
            </w:r>
          </w:p>
          <w:p w14:paraId="6847934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CEB38CF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Se avsnitt 5.2.2 för beskrivning av format.</w:t>
            </w:r>
          </w:p>
        </w:tc>
        <w:tc>
          <w:tcPr>
            <w:tcW w:w="1701" w:type="dxa"/>
          </w:tcPr>
          <w:p w14:paraId="06EF2163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774F54" w:rsidRPr="00666BBD" w14:paraId="7C66643A" w14:textId="77777777" w:rsidTr="008B11A1">
        <w:trPr>
          <w:trHeight w:val="211"/>
        </w:trPr>
        <w:tc>
          <w:tcPr>
            <w:tcW w:w="2235" w:type="dxa"/>
          </w:tcPr>
          <w:p w14:paraId="28419B53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telecom</w:t>
            </w:r>
            <w:proofErr w:type="spellEnd"/>
          </w:p>
        </w:tc>
        <w:tc>
          <w:tcPr>
            <w:tcW w:w="1842" w:type="dxa"/>
          </w:tcPr>
          <w:p w14:paraId="77F0943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TelecomType</w:t>
            </w:r>
            <w:proofErr w:type="spellEnd"/>
          </w:p>
        </w:tc>
        <w:tc>
          <w:tcPr>
            <w:tcW w:w="4111" w:type="dxa"/>
          </w:tcPr>
          <w:p w14:paraId="63722238" w14:textId="728D019F" w:rsidR="00774F54" w:rsidRPr="00BF1285" w:rsidRDefault="00B546A6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Adress för t</w:t>
            </w:r>
            <w:r w:rsidR="00774F54" w:rsidRPr="00BF1285">
              <w:rPr>
                <w:rFonts w:ascii="Georgia" w:hAnsi="Georgia"/>
                <w:b/>
                <w:sz w:val="20"/>
              </w:rPr>
              <w:t>elekom</w:t>
            </w:r>
            <w:r>
              <w:rPr>
                <w:rFonts w:ascii="Georgia" w:hAnsi="Georgia"/>
                <w:b/>
                <w:sz w:val="20"/>
              </w:rPr>
              <w:t>munikation</w:t>
            </w:r>
          </w:p>
          <w:p w14:paraId="2C97B974" w14:textId="268434F0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Innehåller den elektroniska adressinformation som ska användas för att kontakta en organisatorisk enhet gällande en viss vård- och omsorgstjänst. </w:t>
            </w:r>
          </w:p>
        </w:tc>
        <w:tc>
          <w:tcPr>
            <w:tcW w:w="1701" w:type="dxa"/>
          </w:tcPr>
          <w:p w14:paraId="53B25B53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666BBD" w14:paraId="45C104F2" w14:textId="77777777" w:rsidTr="008B11A1">
        <w:trPr>
          <w:trHeight w:val="211"/>
        </w:trPr>
        <w:tc>
          <w:tcPr>
            <w:tcW w:w="2235" w:type="dxa"/>
          </w:tcPr>
          <w:p w14:paraId="7F20068B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 w:rsidRPr="00FF379E">
              <w:rPr>
                <w:rFonts w:ascii="Georgia" w:eastAsia="Times New Roman" w:hAnsi="Georgia" w:cs="Times New Roman"/>
                <w:spacing w:val="-1"/>
                <w:sz w:val="20"/>
              </w:rPr>
              <w:t>typeOfTelecom</w:t>
            </w:r>
            <w:proofErr w:type="spellEnd"/>
          </w:p>
        </w:tc>
        <w:tc>
          <w:tcPr>
            <w:tcW w:w="1842" w:type="dxa"/>
          </w:tcPr>
          <w:p w14:paraId="0AA7FDE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69C4670C" w14:textId="38EF9E8C" w:rsidR="00774F54" w:rsidRPr="00B52399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B52399">
              <w:rPr>
                <w:rFonts w:ascii="Georgia" w:hAnsi="Georgia"/>
                <w:b/>
                <w:sz w:val="20"/>
              </w:rPr>
              <w:t xml:space="preserve">Typ av </w:t>
            </w:r>
            <w:r w:rsidR="00B52399" w:rsidRPr="00020853">
              <w:rPr>
                <w:rFonts w:ascii="Georgia" w:hAnsi="Georgia"/>
                <w:b/>
                <w:sz w:val="20"/>
              </w:rPr>
              <w:t>medium</w:t>
            </w:r>
          </w:p>
          <w:p w14:paraId="2EB23949" w14:textId="5BA24603" w:rsidR="00774F54" w:rsidRPr="00B52399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B52399">
              <w:rPr>
                <w:rFonts w:ascii="Georgia" w:hAnsi="Georgia"/>
                <w:sz w:val="20"/>
              </w:rPr>
              <w:t xml:space="preserve">Vilken typ av </w:t>
            </w:r>
            <w:r w:rsidR="00AE0D79">
              <w:rPr>
                <w:rFonts w:ascii="Georgia" w:hAnsi="Georgia"/>
                <w:sz w:val="20"/>
              </w:rPr>
              <w:t>medium</w:t>
            </w:r>
            <w:r w:rsidR="00AE0D79" w:rsidRPr="00B52399">
              <w:rPr>
                <w:rFonts w:ascii="Georgia" w:hAnsi="Georgia"/>
                <w:sz w:val="20"/>
              </w:rPr>
              <w:t xml:space="preserve"> </w:t>
            </w:r>
            <w:r w:rsidR="00EA64F1">
              <w:rPr>
                <w:rFonts w:ascii="Georgia" w:hAnsi="Georgia"/>
                <w:sz w:val="20"/>
              </w:rPr>
              <w:t>för telekommunikation</w:t>
            </w:r>
            <w:r w:rsidR="00AE0D79" w:rsidRPr="00B52399">
              <w:rPr>
                <w:rFonts w:ascii="Georgia" w:hAnsi="Georgia"/>
                <w:sz w:val="20"/>
              </w:rPr>
              <w:t xml:space="preserve"> </w:t>
            </w:r>
            <w:r w:rsidRPr="00B52399">
              <w:rPr>
                <w:rFonts w:ascii="Georgia" w:hAnsi="Georgia"/>
                <w:sz w:val="20"/>
              </w:rPr>
              <w:t>som avses.</w:t>
            </w:r>
          </w:p>
          <w:p w14:paraId="064C7E04" w14:textId="77777777" w:rsidR="00774F54" w:rsidRPr="00B52399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A15BEC8" w14:textId="77777777" w:rsidR="00E07306" w:rsidRPr="00E07306" w:rsidRDefault="00E07306" w:rsidP="00E07306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07306">
              <w:rPr>
                <w:rFonts w:ascii="Georgia" w:hAnsi="Georgia"/>
                <w:sz w:val="20"/>
              </w:rPr>
              <w:t xml:space="preserve">Anges med kod från kodverket Kv tele </w:t>
            </w:r>
            <w:proofErr w:type="spellStart"/>
            <w:r w:rsidRPr="00E07306">
              <w:rPr>
                <w:rFonts w:ascii="Georgia" w:hAnsi="Georgia"/>
                <w:sz w:val="20"/>
              </w:rPr>
              <w:t>ekom</w:t>
            </w:r>
            <w:proofErr w:type="spellEnd"/>
            <w:r w:rsidRPr="00E07306">
              <w:rPr>
                <w:rFonts w:ascii="Georgia" w:hAnsi="Georgia"/>
                <w:sz w:val="20"/>
              </w:rPr>
              <w:t xml:space="preserve"> typ (OID: </w:t>
            </w:r>
            <w:proofErr w:type="gramStart"/>
            <w:r w:rsidRPr="00E07306">
              <w:rPr>
                <w:rFonts w:ascii="Georgia" w:hAnsi="Georgia"/>
                <w:sz w:val="20"/>
              </w:rPr>
              <w:t>1.2.752.129</w:t>
            </w:r>
            <w:proofErr w:type="gramEnd"/>
            <w:r w:rsidRPr="00E07306">
              <w:rPr>
                <w:rFonts w:ascii="Georgia" w:hAnsi="Georgia"/>
                <w:sz w:val="20"/>
              </w:rPr>
              <w:t xml:space="preserve">.2.2.1.30) </w:t>
            </w:r>
            <w:r w:rsidRPr="00E07306">
              <w:rPr>
                <w:rFonts w:ascii="Georgia" w:eastAsia="Times New Roman" w:hAnsi="Georgia" w:cs="Times New Roman"/>
                <w:spacing w:val="-1"/>
                <w:sz w:val="20"/>
              </w:rPr>
              <w:t>[R14].</w:t>
            </w:r>
          </w:p>
          <w:p w14:paraId="3F44EBFA" w14:textId="77777777" w:rsidR="00E07306" w:rsidRPr="00E07306" w:rsidRDefault="00E07306" w:rsidP="00E07306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21DB02F" w14:textId="77777777" w:rsidR="00E07306" w:rsidRDefault="00E07306" w:rsidP="00E07306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07306">
              <w:rPr>
                <w:rFonts w:ascii="Georgia" w:eastAsia="Times New Roman" w:hAnsi="Georgia" w:cs="Times New Roman"/>
                <w:spacing w:val="-1"/>
                <w:sz w:val="20"/>
              </w:rPr>
              <w:t>Observera att kodverk kan komma att kompletteras över tid vilket medför att nyttjare av tjänstekontraktet behöver vara förberedda på att nya koder kan tillkomma utan att versionen på tjänstekontraktet uppdateras.</w:t>
            </w:r>
          </w:p>
          <w:p w14:paraId="2B316D51" w14:textId="223B73F3" w:rsidR="00774F54" w:rsidRPr="00E07306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2BAA77C" w14:textId="4CB1DF14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typeOfTelecom.displayName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6DB7F864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666BBD" w14:paraId="3277F4A8" w14:textId="77777777" w:rsidTr="008B11A1">
        <w:trPr>
          <w:trHeight w:val="211"/>
        </w:trPr>
        <w:tc>
          <w:tcPr>
            <w:tcW w:w="2235" w:type="dxa"/>
          </w:tcPr>
          <w:p w14:paraId="18E7920E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contactPoint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06DAEA4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175A21F9" w14:textId="77777777" w:rsidR="00774F54" w:rsidRPr="00F14DC8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F14DC8">
              <w:rPr>
                <w:rFonts w:ascii="Georgia" w:hAnsi="Georgia"/>
                <w:b/>
                <w:sz w:val="20"/>
              </w:rPr>
              <w:t>Värde</w:t>
            </w:r>
          </w:p>
          <w:p w14:paraId="77D61D2D" w14:textId="391B3A7B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Angivelse av värde i klartext för typen av </w:t>
            </w:r>
            <w:r w:rsidR="00882277">
              <w:rPr>
                <w:rFonts w:ascii="Georgia" w:hAnsi="Georgia"/>
                <w:sz w:val="20"/>
              </w:rPr>
              <w:t>medium</w:t>
            </w:r>
            <w:r>
              <w:rPr>
                <w:rFonts w:ascii="Georgia" w:hAnsi="Georgia"/>
                <w:sz w:val="20"/>
              </w:rPr>
              <w:t xml:space="preserve">. </w:t>
            </w:r>
          </w:p>
          <w:p w14:paraId="6C2A51BD" w14:textId="452B9670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Exempelvis </w:t>
            </w:r>
            <w:proofErr w:type="gramStart"/>
            <w:r>
              <w:rPr>
                <w:rFonts w:ascii="Georgia" w:hAnsi="Georgia"/>
                <w:sz w:val="20"/>
              </w:rPr>
              <w:t>070-707070</w:t>
            </w:r>
            <w:proofErr w:type="gramEnd"/>
            <w:r>
              <w:rPr>
                <w:rFonts w:ascii="Georgia" w:hAnsi="Georgia"/>
                <w:sz w:val="20"/>
              </w:rPr>
              <w:t xml:space="preserve"> som telefonnummer, </w:t>
            </w:r>
            <w:r w:rsidRPr="0073436D">
              <w:rPr>
                <w:rFonts w:ascii="Georgia" w:hAnsi="Georgia"/>
                <w:sz w:val="20"/>
              </w:rPr>
              <w:t>epost@epost.se</w:t>
            </w:r>
            <w:r>
              <w:rPr>
                <w:rFonts w:ascii="Georgia" w:hAnsi="Georgia"/>
                <w:sz w:val="20"/>
              </w:rPr>
              <w:t xml:space="preserve"> som e</w:t>
            </w:r>
            <w:r w:rsidR="0069576A">
              <w:rPr>
                <w:rFonts w:ascii="Georgia" w:hAnsi="Georgia"/>
                <w:sz w:val="20"/>
              </w:rPr>
              <w:t>-</w:t>
            </w:r>
            <w:r>
              <w:rPr>
                <w:rFonts w:ascii="Georgia" w:hAnsi="Georgia"/>
                <w:sz w:val="20"/>
              </w:rPr>
              <w:t xml:space="preserve">postadress etc. </w:t>
            </w:r>
          </w:p>
        </w:tc>
        <w:tc>
          <w:tcPr>
            <w:tcW w:w="1701" w:type="dxa"/>
          </w:tcPr>
          <w:p w14:paraId="2E8EAC62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666BBD" w14:paraId="35DD01BB" w14:textId="77777777" w:rsidTr="008B11A1">
        <w:trPr>
          <w:trHeight w:val="211"/>
        </w:trPr>
        <w:tc>
          <w:tcPr>
            <w:tcW w:w="2235" w:type="dxa"/>
          </w:tcPr>
          <w:p w14:paraId="3EF1AEB1" w14:textId="77777777" w:rsidR="00774F54" w:rsidRPr="009E2900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/../</w:t>
            </w:r>
            <w:proofErr w:type="spellStart"/>
            <w:r w:rsidRPr="009E2900">
              <w:rPr>
                <w:rFonts w:ascii="Georgia" w:eastAsia="Times New Roman" w:hAnsi="Georgia" w:cs="Times New Roman"/>
                <w:spacing w:val="-1"/>
                <w:sz w:val="20"/>
              </w:rPr>
              <w:t>description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58C79816" w14:textId="77777777" w:rsidR="00774F54" w:rsidRPr="009E2900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E2900">
              <w:rPr>
                <w:rFonts w:ascii="Georgia" w:eastAsia="Times New Roman" w:hAnsi="Georgia" w:cs="Times New Roman"/>
                <w:spacing w:val="-1"/>
                <w:sz w:val="20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7C227162" w14:textId="77777777" w:rsidR="00774F54" w:rsidRPr="00BF128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BF1285">
              <w:rPr>
                <w:rFonts w:ascii="Georgia" w:hAnsi="Georgia"/>
                <w:b/>
                <w:sz w:val="20"/>
              </w:rPr>
              <w:t>Beskrivning</w:t>
            </w:r>
          </w:p>
          <w:p w14:paraId="5064C44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Ytterligare information om kontaktuppgiften. </w:t>
            </w:r>
          </w:p>
          <w:p w14:paraId="44CB6FA6" w14:textId="4CC5E1DD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2E5C22">
              <w:rPr>
                <w:rFonts w:ascii="Georgia" w:hAnsi="Georgia"/>
                <w:sz w:val="20"/>
              </w:rPr>
              <w:t>Om beskrivning anges ska de</w:t>
            </w:r>
            <w:r w:rsidR="004217D5">
              <w:rPr>
                <w:rFonts w:ascii="Georgia" w:hAnsi="Georgia"/>
                <w:sz w:val="20"/>
              </w:rPr>
              <w:t>n</w:t>
            </w:r>
            <w:r w:rsidRPr="002E5C22">
              <w:rPr>
                <w:rFonts w:ascii="Georgia" w:hAnsi="Georgia"/>
                <w:sz w:val="20"/>
              </w:rPr>
              <w:t xml:space="preserve"> åtminstone finnas på svenska och vara anpassad för invånare.</w:t>
            </w:r>
          </w:p>
          <w:p w14:paraId="4B871D8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98599CB" w14:textId="77777777" w:rsidR="00774F54" w:rsidRPr="009E2900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41B9D">
              <w:rPr>
                <w:rFonts w:ascii="Georgia" w:hAnsi="Georgia"/>
                <w:sz w:val="20"/>
              </w:rPr>
              <w:t>Det får endast finnas en beskrivning med samma kombination av språk och roll</w:t>
            </w:r>
            <w:r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3569C5FB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666BBD"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0C2908" w14:paraId="1888F423" w14:textId="77777777" w:rsidTr="008B11A1">
        <w:trPr>
          <w:trHeight w:val="211"/>
        </w:trPr>
        <w:tc>
          <w:tcPr>
            <w:tcW w:w="2235" w:type="dxa"/>
          </w:tcPr>
          <w:p w14:paraId="7A982AB6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/../../text</w:t>
            </w:r>
          </w:p>
        </w:tc>
        <w:tc>
          <w:tcPr>
            <w:tcW w:w="1842" w:type="dxa"/>
          </w:tcPr>
          <w:p w14:paraId="3AAB88C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61AAC2C2" w14:textId="77777777" w:rsidR="00774F54" w:rsidRPr="00214E0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214E0B">
              <w:rPr>
                <w:rFonts w:ascii="Georgia" w:hAnsi="Georgia"/>
                <w:b/>
                <w:sz w:val="20"/>
              </w:rPr>
              <w:t>Text</w:t>
            </w:r>
          </w:p>
          <w:p w14:paraId="6EFE7A78" w14:textId="5E76C72E" w:rsidR="00774F54" w:rsidRDefault="00E53365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774F54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774F54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</w:t>
            </w:r>
            <w:r w:rsidR="00774F54"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33AD404F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7F500445" w14:textId="77777777" w:rsidTr="008B11A1">
        <w:trPr>
          <w:trHeight w:val="211"/>
        </w:trPr>
        <w:tc>
          <w:tcPr>
            <w:tcW w:w="2235" w:type="dxa"/>
          </w:tcPr>
          <w:p w14:paraId="590AA999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091925F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24D2C808" w14:textId="77777777" w:rsidR="00774F54" w:rsidRPr="00BF128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BF1285">
              <w:rPr>
                <w:rFonts w:ascii="Georgia" w:hAnsi="Georgia"/>
                <w:b/>
                <w:sz w:val="20"/>
              </w:rPr>
              <w:t>Språk</w:t>
            </w:r>
          </w:p>
          <w:p w14:paraId="45509713" w14:textId="50374617" w:rsidR="00774F54" w:rsidRDefault="00312415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kod för det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skriven på.</w:t>
            </w:r>
            <w:r w:rsidR="00774F54">
              <w:rPr>
                <w:rFonts w:ascii="Georgia" w:hAnsi="Georgia"/>
                <w:sz w:val="20"/>
              </w:rPr>
              <w:t xml:space="preserve"> Om fältet inte används antas beskrivningen avse svenska.</w:t>
            </w:r>
          </w:p>
          <w:p w14:paraId="3FC0884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838AD23" w14:textId="77777777" w:rsidR="00774F54" w:rsidRPr="00F754D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F754D5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F754D5">
              <w:rPr>
                <w:rFonts w:ascii="Georgia" w:hAnsi="Georgia"/>
                <w:sz w:val="20"/>
                <w:lang w:val="en-US"/>
              </w:rPr>
              <w:t xml:space="preserve"> for the representation of names of languages -- Part 3: Alpha-3 code for    </w:t>
            </w:r>
          </w:p>
          <w:p w14:paraId="1156EB0A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4E839182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28720EE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Exempel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på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code:</w:t>
            </w:r>
          </w:p>
          <w:p w14:paraId="3AB1A1B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swe</w:t>
            </w:r>
            <w:proofErr w:type="spellEnd"/>
            <w:r>
              <w:rPr>
                <w:rFonts w:ascii="Georgia" w:hAnsi="Georgia"/>
                <w:sz w:val="20"/>
              </w:rPr>
              <w:t xml:space="preserve"> (svenska)</w:t>
            </w:r>
          </w:p>
          <w:p w14:paraId="4B967486" w14:textId="77777777" w:rsidR="00774F54" w:rsidRPr="007C45DE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eng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(engelska)</w:t>
            </w:r>
          </w:p>
          <w:p w14:paraId="6601209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deu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(tyska)</w:t>
            </w:r>
          </w:p>
          <w:p w14:paraId="544CB1A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D490BBF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AB1702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16546652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3EE619A7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language.codesystem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D856EF">
              <w:rPr>
                <w:rFonts w:ascii="Georgia" w:hAnsi="Georgia"/>
                <w:sz w:val="20"/>
              </w:rPr>
              <w:t>1.0.639.3</w:t>
            </w:r>
          </w:p>
        </w:tc>
        <w:tc>
          <w:tcPr>
            <w:tcW w:w="1701" w:type="dxa"/>
          </w:tcPr>
          <w:p w14:paraId="1C72E88C" w14:textId="37AC62F1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0C2908" w14:paraId="22D84AAE" w14:textId="77777777" w:rsidTr="008B11A1">
        <w:trPr>
          <w:trHeight w:val="211"/>
        </w:trPr>
        <w:tc>
          <w:tcPr>
            <w:tcW w:w="2235" w:type="dxa"/>
          </w:tcPr>
          <w:p w14:paraId="3BC0BADC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6BCD640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418480FF" w14:textId="75863A21" w:rsidR="00774F54" w:rsidRPr="00BF1285" w:rsidRDefault="001F5F5B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13557FB2" w14:textId="43971305" w:rsidR="00774F54" w:rsidRDefault="00EA54A9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vilken målgrupp beskrivningen rikta</w:t>
            </w:r>
            <w:r w:rsidR="008E5783">
              <w:rPr>
                <w:rFonts w:ascii="Georgia" w:hAnsi="Georgia"/>
                <w:sz w:val="20"/>
              </w:rPr>
              <w:t>s</w:t>
            </w:r>
            <w:r>
              <w:rPr>
                <w:rFonts w:ascii="Georgia" w:hAnsi="Georgia"/>
                <w:sz w:val="20"/>
              </w:rPr>
              <w:t xml:space="preserve"> till.</w:t>
            </w:r>
            <w:r w:rsidR="00774F54">
              <w:rPr>
                <w:rFonts w:ascii="Georgia" w:hAnsi="Georgia"/>
                <w:sz w:val="20"/>
              </w:rPr>
              <w:t xml:space="preserve"> Kan vara till invånare</w:t>
            </w:r>
            <w:r w:rsidR="008E5783">
              <w:rPr>
                <w:rFonts w:ascii="Georgia" w:hAnsi="Georgia"/>
                <w:sz w:val="20"/>
              </w:rPr>
              <w:t xml:space="preserve">, personal inom </w:t>
            </w:r>
            <w:proofErr w:type="gramStart"/>
            <w:r w:rsidR="008E5783">
              <w:rPr>
                <w:rFonts w:ascii="Georgia" w:hAnsi="Georgia"/>
                <w:sz w:val="20"/>
              </w:rPr>
              <w:t>socialtjänst</w:t>
            </w:r>
            <w:r w:rsidR="00774F54">
              <w:rPr>
                <w:rFonts w:ascii="Georgia" w:hAnsi="Georgia"/>
                <w:sz w:val="20"/>
              </w:rPr>
              <w:t xml:space="preserve">  eller</w:t>
            </w:r>
            <w:proofErr w:type="gramEnd"/>
            <w:r w:rsidR="00774F54">
              <w:rPr>
                <w:rFonts w:ascii="Georgia" w:hAnsi="Georgia"/>
                <w:sz w:val="20"/>
              </w:rPr>
              <w:t xml:space="preserve"> hälso- och sjukvårdspersonal.</w:t>
            </w:r>
          </w:p>
          <w:p w14:paraId="521086F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D2D96">
              <w:rPr>
                <w:rFonts w:ascii="Georgia" w:hAnsi="Georgia"/>
                <w:sz w:val="20"/>
              </w:rPr>
              <w:t>Om beskrivning anges, ska minst en beskrivning för invånare anges.</w:t>
            </w:r>
          </w:p>
          <w:p w14:paraId="5F166727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980308F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223366009</w:t>
            </w:r>
          </w:p>
          <w:p w14:paraId="45D3E5A5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hälso- och sjukvårdspersonal</w:t>
            </w:r>
          </w:p>
          <w:p w14:paraId="6D1DC2FB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29CE016F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F19C8AD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257513009 </w:t>
            </w:r>
          </w:p>
          <w:p w14:paraId="7B348E61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enskild person</w:t>
            </w:r>
          </w:p>
          <w:p w14:paraId="3D0C10C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4401DD10" w14:textId="77777777" w:rsidR="00EA42A2" w:rsidRPr="00EA42A2" w:rsidRDefault="00EA42A2" w:rsidP="00EA42A2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DCE8CD7" w14:textId="77777777" w:rsidR="00657345" w:rsidRDefault="00657345" w:rsidP="0065734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57FDF2BD" w14:textId="77777777" w:rsidR="00657345" w:rsidRDefault="00657345" w:rsidP="0065734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313F2080" w14:textId="77777777" w:rsidR="00657345" w:rsidRDefault="00657345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A4710E8" w14:textId="228F6253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03605CE4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666BBD" w14:paraId="0FE55DEF" w14:textId="77777777" w:rsidTr="008B11A1">
        <w:trPr>
          <w:trHeight w:val="211"/>
        </w:trPr>
        <w:tc>
          <w:tcPr>
            <w:tcW w:w="2235" w:type="dxa"/>
          </w:tcPr>
          <w:p w14:paraId="5EB5C35C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Pr="00D40F20">
              <w:rPr>
                <w:rFonts w:ascii="Georgia" w:eastAsia="Times New Roman" w:hAnsi="Georgia" w:cs="Times New Roman"/>
                <w:spacing w:val="-1"/>
                <w:sz w:val="20"/>
              </w:rPr>
              <w:t>cooperation</w:t>
            </w:r>
            <w:proofErr w:type="spellEnd"/>
          </w:p>
        </w:tc>
        <w:tc>
          <w:tcPr>
            <w:tcW w:w="1842" w:type="dxa"/>
          </w:tcPr>
          <w:p w14:paraId="7E148B9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D40F20">
              <w:rPr>
                <w:rFonts w:ascii="Georgia" w:eastAsia="Times New Roman" w:hAnsi="Georgia" w:cs="Times New Roman"/>
                <w:spacing w:val="-1"/>
                <w:sz w:val="20"/>
              </w:rPr>
              <w:t>CooperationType</w:t>
            </w:r>
            <w:proofErr w:type="spellEnd"/>
          </w:p>
        </w:tc>
        <w:tc>
          <w:tcPr>
            <w:tcW w:w="4111" w:type="dxa"/>
          </w:tcPr>
          <w:p w14:paraId="753B3022" w14:textId="77777777" w:rsidR="00774F54" w:rsidRPr="00BF128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BF1285">
              <w:rPr>
                <w:rFonts w:ascii="Georgia" w:hAnsi="Georgia"/>
                <w:b/>
                <w:sz w:val="20"/>
              </w:rPr>
              <w:t>Samverkan</w:t>
            </w:r>
          </w:p>
          <w:p w14:paraId="7AB28F4B" w14:textId="6A30C5A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Håller information </w:t>
            </w:r>
            <w:r w:rsidR="00AC263B">
              <w:rPr>
                <w:rFonts w:ascii="Georgia" w:hAnsi="Georgia"/>
                <w:sz w:val="20"/>
              </w:rPr>
              <w:t xml:space="preserve">om </w:t>
            </w:r>
            <w:r>
              <w:rPr>
                <w:rFonts w:ascii="Georgia" w:hAnsi="Georgia"/>
                <w:sz w:val="20"/>
              </w:rPr>
              <w:t>vilken organisatorisk enhet som samverkar med annan organisatorisk enhet kring en vård- och omsorgstjänst</w:t>
            </w:r>
            <w:r w:rsidR="008E5783">
              <w:rPr>
                <w:rFonts w:ascii="Georgia" w:hAnsi="Georgia"/>
                <w:sz w:val="20"/>
              </w:rPr>
              <w:t xml:space="preserve"> och vad samverkan avser</w:t>
            </w:r>
            <w:r>
              <w:rPr>
                <w:rFonts w:ascii="Georgia" w:hAnsi="Georgia"/>
                <w:sz w:val="20"/>
              </w:rPr>
              <w:t xml:space="preserve">. </w:t>
            </w:r>
          </w:p>
          <w:p w14:paraId="2F3035B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788B478" w14:textId="680F99E4" w:rsidR="00774F54" w:rsidRDefault="009D5875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020853">
              <w:rPr>
                <w:rFonts w:ascii="Georgia" w:hAnsi="Georgia"/>
                <w:sz w:val="20"/>
              </w:rPr>
              <w:t xml:space="preserve">Ett exempel på samverkan är när två organisatoriska enheter samverkar kring öppettider avseende en viss typ av vård- </w:t>
            </w:r>
            <w:proofErr w:type="spellStart"/>
            <w:r w:rsidRPr="00020853">
              <w:rPr>
                <w:rFonts w:ascii="Georgia" w:hAnsi="Georgia"/>
                <w:sz w:val="20"/>
              </w:rPr>
              <w:t>ocn</w:t>
            </w:r>
            <w:proofErr w:type="spellEnd"/>
            <w:r w:rsidRPr="00020853">
              <w:rPr>
                <w:rFonts w:ascii="Georgia" w:hAnsi="Georgia"/>
                <w:sz w:val="20"/>
              </w:rPr>
              <w:t xml:space="preserve"> omsorgstjänst så att en patient kan hänvisas rätt utanför normala öppettider, exempelvis från vårdcentral till </w:t>
            </w:r>
            <w:proofErr w:type="spellStart"/>
            <w:r w:rsidRPr="00020853">
              <w:rPr>
                <w:rFonts w:ascii="Georgia" w:hAnsi="Georgia"/>
                <w:sz w:val="20"/>
              </w:rPr>
              <w:t>närakut</w:t>
            </w:r>
            <w:proofErr w:type="spellEnd"/>
            <w:r w:rsidRPr="00020853"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02805263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666BBD" w14:paraId="77EDFB5D" w14:textId="77777777" w:rsidTr="008B11A1">
        <w:trPr>
          <w:trHeight w:val="211"/>
        </w:trPr>
        <w:tc>
          <w:tcPr>
            <w:tcW w:w="2235" w:type="dxa"/>
          </w:tcPr>
          <w:p w14:paraId="6D51559E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 w:rsidRPr="00D40F20">
              <w:rPr>
                <w:rFonts w:ascii="Georgia" w:eastAsia="Times New Roman" w:hAnsi="Georgia" w:cs="Times New Roman"/>
                <w:spacing w:val="-1"/>
                <w:sz w:val="20"/>
              </w:rPr>
              <w:t>typeOfCooperation</w:t>
            </w:r>
            <w:proofErr w:type="spellEnd"/>
          </w:p>
        </w:tc>
        <w:tc>
          <w:tcPr>
            <w:tcW w:w="1842" w:type="dxa"/>
          </w:tcPr>
          <w:p w14:paraId="644E7D4A" w14:textId="2D94DCE8" w:rsidR="00774F54" w:rsidRDefault="00977FB7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C15E40">
              <w:rPr>
                <w:rFonts w:ascii="Georgia" w:eastAsia="Times New Roman" w:hAnsi="Georgia" w:cs="Times New Roman"/>
                <w:spacing w:val="-1"/>
                <w:sz w:val="20"/>
                <w:highlight w:val="yellow"/>
              </w:rPr>
              <w:t>String</w:t>
            </w:r>
          </w:p>
        </w:tc>
        <w:tc>
          <w:tcPr>
            <w:tcW w:w="4111" w:type="dxa"/>
          </w:tcPr>
          <w:p w14:paraId="3229797E" w14:textId="77777777" w:rsidR="00774F54" w:rsidRPr="00106533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106533">
              <w:rPr>
                <w:rFonts w:ascii="Georgia" w:hAnsi="Georgia"/>
                <w:b/>
                <w:sz w:val="20"/>
              </w:rPr>
              <w:t>Typ av samverkan</w:t>
            </w:r>
          </w:p>
          <w:p w14:paraId="34F45A43" w14:textId="5B2DB425" w:rsidR="00774F54" w:rsidRDefault="00774F54" w:rsidP="00977FB7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Vilken typ av </w:t>
            </w:r>
            <w:proofErr w:type="gramStart"/>
            <w:r>
              <w:rPr>
                <w:rFonts w:ascii="Georgia" w:hAnsi="Georgia"/>
                <w:sz w:val="20"/>
              </w:rPr>
              <w:t>samverkan organisationerna</w:t>
            </w:r>
            <w:proofErr w:type="gramEnd"/>
            <w:r>
              <w:rPr>
                <w:rFonts w:ascii="Georgia" w:hAnsi="Georgia"/>
                <w:sz w:val="20"/>
              </w:rPr>
              <w:t xml:space="preserve"> har mellan varandra.</w:t>
            </w:r>
          </w:p>
        </w:tc>
        <w:tc>
          <w:tcPr>
            <w:tcW w:w="1701" w:type="dxa"/>
          </w:tcPr>
          <w:p w14:paraId="1D379223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666BBD" w14:paraId="2823A88C" w14:textId="77777777" w:rsidTr="008B11A1">
        <w:trPr>
          <w:trHeight w:val="211"/>
        </w:trPr>
        <w:tc>
          <w:tcPr>
            <w:tcW w:w="2235" w:type="dxa"/>
          </w:tcPr>
          <w:p w14:paraId="7FD116E4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validity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13682FA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DatePeriodType</w:t>
            </w:r>
            <w:proofErr w:type="spellEnd"/>
          </w:p>
        </w:tc>
        <w:tc>
          <w:tcPr>
            <w:tcW w:w="4111" w:type="dxa"/>
          </w:tcPr>
          <w:p w14:paraId="1EF7DE46" w14:textId="77777777" w:rsidR="00774F54" w:rsidRPr="00106533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106533">
              <w:rPr>
                <w:rFonts w:ascii="Georgia" w:hAnsi="Georgia"/>
                <w:b/>
                <w:sz w:val="20"/>
              </w:rPr>
              <w:t>Giltighet</w:t>
            </w:r>
          </w:p>
          <w:p w14:paraId="2616F26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Giltighetsperioden för samverkan mellan organisationerna.</w:t>
            </w:r>
          </w:p>
          <w:p w14:paraId="595E447D" w14:textId="398FA655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627FCD">
              <w:rPr>
                <w:rFonts w:ascii="Georgia" w:hAnsi="Georgia"/>
                <w:sz w:val="20"/>
              </w:rPr>
              <w:t>Om samverkan exempelvis gäller vid semesterstängt, kan giltigheten exempelvis vara 20160601</w:t>
            </w:r>
            <w:r w:rsidR="00B97052">
              <w:rPr>
                <w:rFonts w:ascii="Calibri" w:hAnsi="Calibri"/>
                <w:sz w:val="20"/>
              </w:rPr>
              <w:t>‒</w:t>
            </w:r>
            <w:r w:rsidRPr="00627FCD">
              <w:rPr>
                <w:rFonts w:ascii="Georgia" w:hAnsi="Georgia"/>
                <w:sz w:val="20"/>
              </w:rPr>
              <w:t>20160831.</w:t>
            </w:r>
          </w:p>
        </w:tc>
        <w:tc>
          <w:tcPr>
            <w:tcW w:w="1701" w:type="dxa"/>
          </w:tcPr>
          <w:p w14:paraId="10765EE8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666BBD" w14:paraId="09F96853" w14:textId="77777777" w:rsidTr="008B11A1">
        <w:trPr>
          <w:trHeight w:val="211"/>
        </w:trPr>
        <w:tc>
          <w:tcPr>
            <w:tcW w:w="2235" w:type="dxa"/>
          </w:tcPr>
          <w:p w14:paraId="7B05DA86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referenceToCareServiceId</w:t>
            </w:r>
            <w:proofErr w:type="spellEnd"/>
          </w:p>
        </w:tc>
        <w:tc>
          <w:tcPr>
            <w:tcW w:w="1842" w:type="dxa"/>
          </w:tcPr>
          <w:p w14:paraId="2A9D347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IIType</w:t>
            </w:r>
            <w:proofErr w:type="spellEnd"/>
          </w:p>
        </w:tc>
        <w:tc>
          <w:tcPr>
            <w:tcW w:w="4111" w:type="dxa"/>
          </w:tcPr>
          <w:p w14:paraId="6BF1FDA9" w14:textId="77777777" w:rsidR="00774F54" w:rsidRPr="00B26E2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Referens till vård- och omsorgstjänst</w:t>
            </w:r>
          </w:p>
          <w:p w14:paraId="3D9D2D16" w14:textId="796D9B5E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Unikt id </w:t>
            </w:r>
            <w:r w:rsidR="009D5875">
              <w:rPr>
                <w:rFonts w:ascii="Georgia" w:hAnsi="Georgia"/>
                <w:sz w:val="20"/>
              </w:rPr>
              <w:t xml:space="preserve">som identifierar den </w:t>
            </w:r>
            <w:r>
              <w:rPr>
                <w:rFonts w:ascii="Georgia" w:hAnsi="Georgia"/>
                <w:sz w:val="20"/>
              </w:rPr>
              <w:t xml:space="preserve">vård och- omsorgstjänst som </w:t>
            </w:r>
            <w:r w:rsidR="009D5875">
              <w:rPr>
                <w:rFonts w:ascii="Georgia" w:hAnsi="Georgia"/>
                <w:sz w:val="20"/>
              </w:rPr>
              <w:t xml:space="preserve">två </w:t>
            </w:r>
            <w:r>
              <w:rPr>
                <w:rFonts w:ascii="Georgia" w:hAnsi="Georgia"/>
                <w:sz w:val="20"/>
              </w:rPr>
              <w:t xml:space="preserve">organisationer samverkar kring. </w:t>
            </w:r>
          </w:p>
          <w:p w14:paraId="51D7860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43D76A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Om HSA-id används:</w:t>
            </w:r>
          </w:p>
          <w:p w14:paraId="54FD189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830DD">
              <w:rPr>
                <w:rFonts w:ascii="Georgia" w:eastAsia="Times New Roman" w:hAnsi="Georgia" w:cs="Times New Roman"/>
                <w:spacing w:val="-1"/>
                <w:sz w:val="20"/>
              </w:rPr>
              <w:t>careServiceId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.root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: </w:t>
            </w:r>
            <w:proofErr w:type="gramStart"/>
            <w:r w:rsidRPr="00BA2704">
              <w:rPr>
                <w:rFonts w:ascii="Georgia" w:eastAsia="Times New Roman" w:hAnsi="Georgia" w:cs="Times New Roman"/>
                <w:spacing w:val="-1"/>
                <w:sz w:val="20"/>
              </w:rPr>
              <w:t>1.2.752.129</w:t>
            </w:r>
            <w:proofErr w:type="gramEnd"/>
            <w:r w:rsidRPr="00BA2704">
              <w:rPr>
                <w:rFonts w:ascii="Georgia" w:eastAsia="Times New Roman" w:hAnsi="Georgia" w:cs="Times New Roman"/>
                <w:spacing w:val="-1"/>
                <w:sz w:val="20"/>
              </w:rPr>
              <w:t>.2.1.4.1</w:t>
            </w:r>
          </w:p>
          <w:p w14:paraId="0CA6313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830DD">
              <w:rPr>
                <w:rFonts w:ascii="Georgia" w:eastAsia="Times New Roman" w:hAnsi="Georgia" w:cs="Times New Roman"/>
                <w:spacing w:val="-1"/>
                <w:sz w:val="20"/>
              </w:rPr>
              <w:t>careServiceId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.extension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:</w:t>
            </w:r>
            <w:r w:rsidRPr="0066522B">
              <w:rPr>
                <w:rFonts w:ascii="Georgia" w:eastAsia="Times New Roman" w:hAnsi="Georgia" w:cs="Times New Roman"/>
                <w:spacing w:val="-1"/>
                <w:sz w:val="20"/>
              </w:rPr>
              <w:t xml:space="preserve"> &lt;</w:t>
            </w:r>
            <w:proofErr w:type="spellStart"/>
            <w:r w:rsidRPr="0066522B">
              <w:rPr>
                <w:rFonts w:ascii="Georgia" w:eastAsia="Times New Roman" w:hAnsi="Georgia" w:cs="Times New Roman"/>
                <w:spacing w:val="-1"/>
                <w:sz w:val="20"/>
              </w:rPr>
              <w:t>hsa</w:t>
            </w:r>
            <w:proofErr w:type="spellEnd"/>
            <w:r w:rsidRPr="0066522B">
              <w:rPr>
                <w:rFonts w:ascii="Georgia" w:eastAsia="Times New Roman" w:hAnsi="Georgia" w:cs="Times New Roman"/>
                <w:spacing w:val="-1"/>
                <w:sz w:val="20"/>
              </w:rPr>
              <w:t>-id&gt;</w:t>
            </w:r>
          </w:p>
          <w:p w14:paraId="5EBB510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</w:p>
          <w:p w14:paraId="531FE337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Om </w:t>
            </w:r>
            <w:r w:rsidRPr="00BA2704">
              <w:rPr>
                <w:rFonts w:ascii="Georgia" w:eastAsia="Times New Roman" w:hAnsi="Georgia" w:cs="Times New Roman"/>
                <w:b/>
                <w:spacing w:val="-1"/>
                <w:sz w:val="20"/>
              </w:rPr>
              <w:t>ej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HSA-id:</w:t>
            </w:r>
          </w:p>
          <w:p w14:paraId="095C89E1" w14:textId="77777777" w:rsidR="00774F54" w:rsidRPr="008B1A73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careServiceId.root</w:t>
            </w:r>
            <w:proofErr w:type="spellEnd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: 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&lt;</w:t>
            </w:r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UUID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&gt;</w:t>
            </w:r>
          </w:p>
          <w:p w14:paraId="3E22287F" w14:textId="77777777" w:rsidR="00774F54" w:rsidRPr="008B1A73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careServiceId.extension</w:t>
            </w:r>
            <w:proofErr w:type="spellEnd"/>
            <w:r w:rsidRPr="008B1A73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 xml:space="preserve">: </w:t>
            </w:r>
            <w:proofErr w:type="spellStart"/>
            <w:r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>Anges</w:t>
            </w:r>
            <w:proofErr w:type="spellEnd"/>
            <w:r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 xml:space="preserve"> </w:t>
            </w:r>
            <w:proofErr w:type="spellStart"/>
            <w:r w:rsidRPr="0066522B">
              <w:rPr>
                <w:rFonts w:ascii="Georgia" w:eastAsia="Times New Roman" w:hAnsi="Georgia" w:cs="Times New Roman"/>
                <w:i/>
                <w:spacing w:val="-1"/>
                <w:sz w:val="20"/>
                <w:lang w:val="en-US"/>
              </w:rPr>
              <w:t>ej</w:t>
            </w:r>
            <w:proofErr w:type="spellEnd"/>
            <w:r w:rsidRPr="008B1A73">
              <w:rPr>
                <w:rFonts w:ascii="Georgia" w:hAnsi="Georgia"/>
                <w:sz w:val="20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3F786CF9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666BBD" w14:paraId="7417D87D" w14:textId="77777777" w:rsidTr="008B11A1">
        <w:trPr>
          <w:trHeight w:val="211"/>
        </w:trPr>
        <w:tc>
          <w:tcPr>
            <w:tcW w:w="2235" w:type="dxa"/>
          </w:tcPr>
          <w:p w14:paraId="4023DFCA" w14:textId="77777777" w:rsidR="00774F54" w:rsidRPr="009E2900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 w:rsidRPr="00D40F20"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 w:rsidRPr="00D40F20"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r>
              <w:rPr>
                <w:rFonts w:ascii="Georgia" w:eastAsia="Times New Roman" w:hAnsi="Georgia" w:cs="Times New Roman"/>
                <w:spacing w:val="-1"/>
                <w:sz w:val="20"/>
              </w:rPr>
              <w:t>../</w:t>
            </w:r>
            <w:proofErr w:type="spellStart"/>
            <w:r w:rsidRPr="009E2900">
              <w:rPr>
                <w:rFonts w:ascii="Georgia" w:eastAsia="Times New Roman" w:hAnsi="Georgia" w:cs="Times New Roman"/>
                <w:spacing w:val="-1"/>
                <w:sz w:val="20"/>
              </w:rPr>
              <w:t>description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3B4D2598" w14:textId="77777777" w:rsidR="00774F54" w:rsidRPr="009E2900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9E2900">
              <w:rPr>
                <w:rFonts w:ascii="Georgia" w:eastAsia="Times New Roman" w:hAnsi="Georgia" w:cs="Times New Roman"/>
                <w:spacing w:val="-1"/>
                <w:sz w:val="20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19A81090" w14:textId="77777777" w:rsidR="00774F54" w:rsidRPr="00315EA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315EA5">
              <w:rPr>
                <w:rFonts w:ascii="Georgia" w:hAnsi="Georgia"/>
                <w:b/>
                <w:sz w:val="20"/>
              </w:rPr>
              <w:t>Beskrivning</w:t>
            </w:r>
          </w:p>
          <w:p w14:paraId="5F901DB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Ytterligare information om samverkan.</w:t>
            </w:r>
          </w:p>
          <w:p w14:paraId="36D087D7" w14:textId="3970FF8C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2E5C22">
              <w:rPr>
                <w:rFonts w:ascii="Georgia" w:hAnsi="Georgia"/>
                <w:sz w:val="20"/>
              </w:rPr>
              <w:t>Om beskrivning anges ska det åtminstone finnas på svenska och vara anpassad för invånare.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78F809D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E9E4290" w14:textId="77777777" w:rsidR="00774F54" w:rsidRPr="009E2900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41B9D">
              <w:rPr>
                <w:rFonts w:ascii="Georgia" w:hAnsi="Georgia"/>
                <w:sz w:val="20"/>
              </w:rPr>
              <w:t xml:space="preserve">Det får endast finnas en beskrivning med </w:t>
            </w:r>
            <w:r w:rsidRPr="00E41B9D">
              <w:rPr>
                <w:rFonts w:ascii="Georgia" w:hAnsi="Georgia"/>
                <w:sz w:val="20"/>
              </w:rPr>
              <w:lastRenderedPageBreak/>
              <w:t>samma kombination av språk och roll</w:t>
            </w:r>
            <w:r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786C76D6" w14:textId="77777777" w:rsidR="00774F54" w:rsidRPr="00666BBD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666BBD"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774F54" w:rsidRPr="000C2908" w14:paraId="10E683B8" w14:textId="77777777" w:rsidTr="008B11A1">
        <w:trPr>
          <w:trHeight w:val="211"/>
        </w:trPr>
        <w:tc>
          <w:tcPr>
            <w:tcW w:w="2235" w:type="dxa"/>
          </w:tcPr>
          <w:p w14:paraId="51D93137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/../../text</w:t>
            </w:r>
          </w:p>
        </w:tc>
        <w:tc>
          <w:tcPr>
            <w:tcW w:w="1842" w:type="dxa"/>
          </w:tcPr>
          <w:p w14:paraId="1441E3E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3ED19F83" w14:textId="77777777" w:rsidR="00774F54" w:rsidRPr="00214E0B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214E0B">
              <w:rPr>
                <w:rFonts w:ascii="Georgia" w:hAnsi="Georgia"/>
                <w:b/>
                <w:sz w:val="20"/>
              </w:rPr>
              <w:t>Text</w:t>
            </w:r>
          </w:p>
          <w:p w14:paraId="0AE14912" w14:textId="368552F7" w:rsidR="00774F54" w:rsidRDefault="00FA5DBC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774F54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774F54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en.</w:t>
            </w:r>
          </w:p>
        </w:tc>
        <w:tc>
          <w:tcPr>
            <w:tcW w:w="1701" w:type="dxa"/>
          </w:tcPr>
          <w:p w14:paraId="7FBD0144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2F4F91BB" w14:textId="77777777" w:rsidTr="008B11A1">
        <w:trPr>
          <w:trHeight w:val="211"/>
        </w:trPr>
        <w:tc>
          <w:tcPr>
            <w:tcW w:w="2235" w:type="dxa"/>
          </w:tcPr>
          <w:p w14:paraId="7657E09D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450DEC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4D7F0F98" w14:textId="77777777" w:rsidR="00774F54" w:rsidRPr="00062BC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062BC2">
              <w:rPr>
                <w:rFonts w:ascii="Georgia" w:hAnsi="Georgia"/>
                <w:b/>
                <w:sz w:val="20"/>
              </w:rPr>
              <w:t>Språk</w:t>
            </w:r>
          </w:p>
          <w:p w14:paraId="1E8626DE" w14:textId="2AA6FFD1" w:rsidR="00774F54" w:rsidRDefault="007F5ED7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kod för det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skriven på.</w:t>
            </w:r>
            <w:r w:rsidR="00774F54">
              <w:rPr>
                <w:rFonts w:ascii="Georgia" w:hAnsi="Georgia"/>
                <w:sz w:val="20"/>
              </w:rPr>
              <w:t xml:space="preserve"> Om fältet inte används antas beskrivningen avse svenska.</w:t>
            </w:r>
          </w:p>
          <w:p w14:paraId="1B8DD4A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B243236" w14:textId="77777777" w:rsidR="00774F54" w:rsidRPr="00F754D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F754D5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F754D5">
              <w:rPr>
                <w:rFonts w:ascii="Georgia" w:hAnsi="Georgia"/>
                <w:sz w:val="20"/>
                <w:lang w:val="en-US"/>
              </w:rPr>
              <w:t xml:space="preserve"> for the representation of names of languages -- Part 3: Alpha-3 code for    </w:t>
            </w:r>
          </w:p>
          <w:p w14:paraId="26A6FACA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6EEFE18F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03AD2469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Exempel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på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code:</w:t>
            </w:r>
          </w:p>
          <w:p w14:paraId="245A948E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swe</w:t>
            </w:r>
            <w:proofErr w:type="spellEnd"/>
            <w:r>
              <w:rPr>
                <w:rFonts w:ascii="Georgia" w:hAnsi="Georgia"/>
                <w:sz w:val="20"/>
              </w:rPr>
              <w:t xml:space="preserve"> (svenska)</w:t>
            </w:r>
          </w:p>
          <w:p w14:paraId="4201DF35" w14:textId="77777777" w:rsidR="00774F54" w:rsidRPr="007C45DE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eng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(engelska)</w:t>
            </w:r>
          </w:p>
          <w:p w14:paraId="5CDCC30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deu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(tyska)</w:t>
            </w:r>
          </w:p>
          <w:p w14:paraId="1C31D389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E8CDDE6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AB1702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3D29A40F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0187B5A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language.codesystem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D856EF">
              <w:rPr>
                <w:rFonts w:ascii="Georgia" w:hAnsi="Georgia"/>
                <w:sz w:val="20"/>
              </w:rPr>
              <w:t>1.0.639.3</w:t>
            </w:r>
          </w:p>
        </w:tc>
        <w:tc>
          <w:tcPr>
            <w:tcW w:w="1701" w:type="dxa"/>
          </w:tcPr>
          <w:p w14:paraId="4E51B312" w14:textId="591FFC8D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0C2908" w14:paraId="6344C231" w14:textId="77777777" w:rsidTr="008B11A1">
        <w:trPr>
          <w:trHeight w:val="211"/>
        </w:trPr>
        <w:tc>
          <w:tcPr>
            <w:tcW w:w="2235" w:type="dxa"/>
          </w:tcPr>
          <w:p w14:paraId="1A969039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1D2793A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1258494F" w14:textId="402D3EFF" w:rsidR="00774F54" w:rsidRPr="00062BC2" w:rsidRDefault="001F5F5B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0762A5F0" w14:textId="77777777" w:rsidR="00C52C23" w:rsidRDefault="00C52C23" w:rsidP="00C52C2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vilken målgrupp beskrivningen riktas till. Kan vara till invånare, personal inom socialtjänsten eller hälso- och sjukvårdspersonal.</w:t>
            </w:r>
          </w:p>
          <w:p w14:paraId="6E849F68" w14:textId="77777777" w:rsidR="00C52C23" w:rsidRDefault="00C52C23" w:rsidP="00C52C2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Om roll inte anges, riktas beskrivningen till samtliga roller.</w:t>
            </w:r>
          </w:p>
          <w:p w14:paraId="2487995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D2D96">
              <w:rPr>
                <w:rFonts w:ascii="Georgia" w:hAnsi="Georgia"/>
                <w:sz w:val="20"/>
              </w:rPr>
              <w:t>Om beskrivning anges, ska minst en beskrivning för invånare anges.</w:t>
            </w:r>
          </w:p>
          <w:p w14:paraId="0111B60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F802EB0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223366009</w:t>
            </w:r>
          </w:p>
          <w:p w14:paraId="138BE61D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hälso- och sjukvårdspersonal</w:t>
            </w:r>
          </w:p>
          <w:p w14:paraId="7907B325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37709B60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6057695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257513009 </w:t>
            </w:r>
          </w:p>
          <w:p w14:paraId="4AA3219F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enskild person</w:t>
            </w:r>
          </w:p>
          <w:p w14:paraId="67FF950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230D7ACB" w14:textId="77777777" w:rsidR="00EA42A2" w:rsidRPr="00EA42A2" w:rsidRDefault="00EA42A2" w:rsidP="00EA42A2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0DDEEC3" w14:textId="77777777" w:rsidR="00657345" w:rsidRDefault="00657345" w:rsidP="0065734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6D1D9B55" w14:textId="77777777" w:rsidR="00657345" w:rsidRDefault="00657345" w:rsidP="00657345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lastRenderedPageBreak/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143BB00F" w14:textId="77777777" w:rsidR="00657345" w:rsidRDefault="00657345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F4DB563" w14:textId="5FE4C5DA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133494FF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774F54" w:rsidRPr="00666BBD" w14:paraId="15C9C27A" w14:textId="77777777" w:rsidTr="008B11A1">
        <w:trPr>
          <w:trHeight w:val="211"/>
        </w:trPr>
        <w:tc>
          <w:tcPr>
            <w:tcW w:w="2235" w:type="dxa"/>
          </w:tcPr>
          <w:p w14:paraId="5FDABD8C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Pr="00D40F20">
              <w:rPr>
                <w:rFonts w:ascii="Georgia" w:eastAsia="Times New Roman" w:hAnsi="Georgia" w:cs="Times New Roman"/>
                <w:spacing w:val="-1"/>
                <w:sz w:val="20"/>
              </w:rPr>
              <w:t>resource</w:t>
            </w:r>
            <w:proofErr w:type="spellEnd"/>
          </w:p>
        </w:tc>
        <w:tc>
          <w:tcPr>
            <w:tcW w:w="1842" w:type="dxa"/>
          </w:tcPr>
          <w:p w14:paraId="65A68557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D40F20">
              <w:rPr>
                <w:rFonts w:ascii="Georgia" w:eastAsia="Times New Roman" w:hAnsi="Georgia" w:cs="Times New Roman"/>
                <w:spacing w:val="-1"/>
                <w:sz w:val="20"/>
              </w:rPr>
              <w:t>ResourceType</w:t>
            </w:r>
            <w:proofErr w:type="spellEnd"/>
          </w:p>
        </w:tc>
        <w:tc>
          <w:tcPr>
            <w:tcW w:w="4111" w:type="dxa"/>
          </w:tcPr>
          <w:p w14:paraId="40564082" w14:textId="77777777" w:rsidR="00774F54" w:rsidRPr="00062BC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062BC2">
              <w:rPr>
                <w:rFonts w:ascii="Georgia" w:hAnsi="Georgia"/>
                <w:b/>
                <w:sz w:val="20"/>
              </w:rPr>
              <w:t>Resurs</w:t>
            </w:r>
          </w:p>
          <w:p w14:paraId="47F5964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Vilken resurs som kan erbjudas med en vård- och omsorgstjänst. </w:t>
            </w:r>
          </w:p>
        </w:tc>
        <w:tc>
          <w:tcPr>
            <w:tcW w:w="1701" w:type="dxa"/>
          </w:tcPr>
          <w:p w14:paraId="33927CC8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5121D7" w14:paraId="56724EFB" w14:textId="77777777" w:rsidTr="008B11A1">
        <w:trPr>
          <w:trHeight w:val="211"/>
        </w:trPr>
        <w:tc>
          <w:tcPr>
            <w:tcW w:w="2235" w:type="dxa"/>
          </w:tcPr>
          <w:p w14:paraId="7836702C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 w:rsidRPr="0030518D">
              <w:rPr>
                <w:rFonts w:ascii="Georgia" w:eastAsia="Times New Roman" w:hAnsi="Georgia" w:cs="Times New Roman"/>
                <w:spacing w:val="-1"/>
                <w:sz w:val="20"/>
              </w:rPr>
              <w:t>typeOfResource</w:t>
            </w:r>
            <w:proofErr w:type="spellEnd"/>
          </w:p>
        </w:tc>
        <w:tc>
          <w:tcPr>
            <w:tcW w:w="1842" w:type="dxa"/>
          </w:tcPr>
          <w:p w14:paraId="5B7A4E7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 w:rsidRPr="0030518D"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7E21A05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B1ED4">
              <w:rPr>
                <w:rFonts w:ascii="Georgia" w:hAnsi="Georgia"/>
                <w:b/>
                <w:sz w:val="20"/>
              </w:rPr>
              <w:t>Typ av resurs</w:t>
            </w:r>
            <w:r>
              <w:rPr>
                <w:rFonts w:ascii="Georgia" w:hAnsi="Georgia"/>
                <w:sz w:val="20"/>
              </w:rPr>
              <w:t xml:space="preserve"> </w:t>
            </w:r>
          </w:p>
          <w:p w14:paraId="6B10493F" w14:textId="268B724A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Exempelvis</w:t>
            </w:r>
            <w:r w:rsidR="00020853">
              <w:rPr>
                <w:rFonts w:ascii="Georgia" w:hAnsi="Georgia"/>
                <w:sz w:val="20"/>
              </w:rPr>
              <w:t xml:space="preserve"> bassäng eller </w:t>
            </w:r>
            <w:r>
              <w:rPr>
                <w:rFonts w:ascii="Georgia" w:hAnsi="Georgia"/>
                <w:sz w:val="20"/>
              </w:rPr>
              <w:t>vård- och omsorgspersonal</w:t>
            </w:r>
            <w:r w:rsidR="00020853">
              <w:rPr>
                <w:rFonts w:ascii="Georgia" w:hAnsi="Georgia"/>
                <w:sz w:val="20"/>
              </w:rPr>
              <w:t xml:space="preserve"> med särskild kompetens</w:t>
            </w:r>
            <w:r w:rsidRPr="005121D7">
              <w:rPr>
                <w:rFonts w:ascii="Georgia" w:hAnsi="Georgia"/>
                <w:sz w:val="20"/>
              </w:rPr>
              <w:t>.</w:t>
            </w:r>
          </w:p>
          <w:p w14:paraId="6AD6DF9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983374A" w14:textId="77777777" w:rsidR="00A04A74" w:rsidRPr="00A04A74" w:rsidRDefault="00A04A74" w:rsidP="00A04A7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A04A74">
              <w:rPr>
                <w:rFonts w:ascii="Georgia" w:hAnsi="Georgia"/>
                <w:sz w:val="20"/>
              </w:rPr>
              <w:t xml:space="preserve">Kod från </w:t>
            </w:r>
            <w:proofErr w:type="spellStart"/>
            <w:r w:rsidRPr="00A04A74">
              <w:rPr>
                <w:rFonts w:ascii="Georgia" w:hAnsi="Georgia"/>
                <w:sz w:val="20"/>
              </w:rPr>
              <w:t>Snomed</w:t>
            </w:r>
            <w:proofErr w:type="spellEnd"/>
            <w:r w:rsidRPr="00A04A74">
              <w:rPr>
                <w:rFonts w:ascii="Georgia" w:hAnsi="Georgia"/>
                <w:sz w:val="20"/>
              </w:rPr>
              <w:t xml:space="preserve"> CT hierarkin </w:t>
            </w:r>
            <w:proofErr w:type="gramStart"/>
            <w:r w:rsidRPr="00A04A74">
              <w:rPr>
                <w:rFonts w:ascii="Georgia" w:hAnsi="Georgia"/>
                <w:sz w:val="20"/>
              </w:rPr>
              <w:t>308916002</w:t>
            </w:r>
            <w:proofErr w:type="gramEnd"/>
            <w:r w:rsidRPr="00A04A74">
              <w:rPr>
                <w:rFonts w:ascii="Georgia" w:hAnsi="Georgia"/>
                <w:sz w:val="20"/>
              </w:rPr>
              <w:t xml:space="preserve"> | område eller geografisk plats |, 260787004 | fysiskt objekt | eller 106288005 | läkare, tandläkare, veterinär eller motsvarande yrke |</w:t>
            </w:r>
          </w:p>
          <w:p w14:paraId="73DBD0B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504D48E6" w14:textId="0AB9BB89" w:rsidR="00774F54" w:rsidRPr="005121D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typeOfResource.displayName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3FF288AE" w14:textId="77777777" w:rsidR="00774F54" w:rsidRPr="005121D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1..1</w:t>
            </w:r>
          </w:p>
        </w:tc>
      </w:tr>
      <w:tr w:rsidR="00774F54" w:rsidRPr="005121D7" w14:paraId="16032F21" w14:textId="77777777" w:rsidTr="008B11A1">
        <w:trPr>
          <w:trHeight w:val="211"/>
        </w:trPr>
        <w:tc>
          <w:tcPr>
            <w:tcW w:w="2235" w:type="dxa"/>
          </w:tcPr>
          <w:p w14:paraId="7A4CCFDE" w14:textId="77777777" w:rsidR="00774F54" w:rsidRPr="005121D7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../</w:t>
            </w:r>
            <w:proofErr w:type="spell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resourceAttribute</w:t>
            </w:r>
            <w:proofErr w:type="spellEnd"/>
          </w:p>
        </w:tc>
        <w:tc>
          <w:tcPr>
            <w:tcW w:w="1842" w:type="dxa"/>
          </w:tcPr>
          <w:p w14:paraId="6FCF6BEF" w14:textId="372B9611" w:rsidR="00774F54" w:rsidRPr="005121D7" w:rsidRDefault="00A04A7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r w:rsidRPr="00A04A74">
              <w:rPr>
                <w:rFonts w:ascii="Georgia" w:eastAsia="Times New Roman" w:hAnsi="Georgia" w:cs="Times New Roman"/>
                <w:spacing w:val="-1"/>
                <w:sz w:val="20"/>
                <w:highlight w:val="yellow"/>
                <w:lang w:val="en-US"/>
              </w:rPr>
              <w:t>String</w:t>
            </w:r>
          </w:p>
        </w:tc>
        <w:tc>
          <w:tcPr>
            <w:tcW w:w="4111" w:type="dxa"/>
          </w:tcPr>
          <w:p w14:paraId="036CAC6F" w14:textId="77777777" w:rsidR="00774F54" w:rsidRPr="00AB1ED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AB1ED4">
              <w:rPr>
                <w:rFonts w:ascii="Georgia" w:hAnsi="Georgia"/>
                <w:b/>
                <w:sz w:val="20"/>
              </w:rPr>
              <w:t>Egenskap</w:t>
            </w:r>
          </w:p>
          <w:p w14:paraId="0A8E840C" w14:textId="1BAF5172" w:rsidR="00774F54" w:rsidRPr="005121D7" w:rsidRDefault="00774F54" w:rsidP="00A04A7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121D7">
              <w:rPr>
                <w:rFonts w:ascii="Georgia" w:hAnsi="Georgia"/>
                <w:sz w:val="20"/>
              </w:rPr>
              <w:t>Värdet på resursen. Exempelvis om t</w:t>
            </w:r>
            <w:r>
              <w:rPr>
                <w:rFonts w:ascii="Georgia" w:hAnsi="Georgia"/>
                <w:sz w:val="20"/>
              </w:rPr>
              <w:t xml:space="preserve">olk så anges vilket språk. </w:t>
            </w:r>
          </w:p>
        </w:tc>
        <w:tc>
          <w:tcPr>
            <w:tcW w:w="1701" w:type="dxa"/>
          </w:tcPr>
          <w:p w14:paraId="186C83A6" w14:textId="77777777" w:rsidR="00774F54" w:rsidRPr="005121D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5121D7" w14:paraId="0EB57C7C" w14:textId="77777777" w:rsidTr="008B11A1">
        <w:trPr>
          <w:trHeight w:val="211"/>
        </w:trPr>
        <w:tc>
          <w:tcPr>
            <w:tcW w:w="2235" w:type="dxa"/>
          </w:tcPr>
          <w:p w14:paraId="1333C4D5" w14:textId="77777777" w:rsidR="00774F54" w:rsidRPr="005121D7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../</w:t>
            </w:r>
            <w:proofErr w:type="spell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availableTime</w:t>
            </w:r>
            <w:proofErr w:type="spellEnd"/>
          </w:p>
        </w:tc>
        <w:tc>
          <w:tcPr>
            <w:tcW w:w="1842" w:type="dxa"/>
          </w:tcPr>
          <w:p w14:paraId="4412C990" w14:textId="77777777" w:rsidR="00774F54" w:rsidRPr="005121D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CalendarType</w:t>
            </w:r>
            <w:proofErr w:type="spellEnd"/>
          </w:p>
        </w:tc>
        <w:tc>
          <w:tcPr>
            <w:tcW w:w="4111" w:type="dxa"/>
          </w:tcPr>
          <w:p w14:paraId="1FCB7D45" w14:textId="77777777" w:rsidR="00774F54" w:rsidRPr="00300343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300343">
              <w:rPr>
                <w:rFonts w:ascii="Georgia" w:hAnsi="Georgia"/>
                <w:b/>
                <w:sz w:val="20"/>
              </w:rPr>
              <w:t>Kalendertid</w:t>
            </w:r>
          </w:p>
          <w:p w14:paraId="5C917F6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121D7">
              <w:rPr>
                <w:rFonts w:ascii="Georgia" w:hAnsi="Georgia"/>
                <w:sz w:val="20"/>
              </w:rPr>
              <w:t>Vilken tid resursen är tillgänglig.</w:t>
            </w:r>
          </w:p>
          <w:p w14:paraId="54D098B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1803EBC" w14:textId="77777777" w:rsidR="00774F54" w:rsidRPr="005121D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Se avsnitt 5.2.2 för beskrivning av format.</w:t>
            </w:r>
          </w:p>
        </w:tc>
        <w:tc>
          <w:tcPr>
            <w:tcW w:w="1701" w:type="dxa"/>
          </w:tcPr>
          <w:p w14:paraId="0FF3955B" w14:textId="77777777" w:rsidR="00774F54" w:rsidRPr="005121D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0..*</w:t>
            </w:r>
            <w:proofErr w:type="gramEnd"/>
          </w:p>
        </w:tc>
      </w:tr>
      <w:tr w:rsidR="00774F54" w:rsidRPr="005121D7" w14:paraId="13472BD7" w14:textId="77777777" w:rsidTr="008B11A1">
        <w:trPr>
          <w:trHeight w:val="211"/>
        </w:trPr>
        <w:tc>
          <w:tcPr>
            <w:tcW w:w="2235" w:type="dxa"/>
          </w:tcPr>
          <w:p w14:paraId="63754BE7" w14:textId="77777777" w:rsidR="00774F54" w:rsidRPr="005121D7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</w:t>
            </w:r>
            <w:proofErr w:type="gramEnd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/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../</w:t>
            </w:r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description</w:t>
            </w:r>
            <w:r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*</w:t>
            </w:r>
          </w:p>
        </w:tc>
        <w:tc>
          <w:tcPr>
            <w:tcW w:w="1842" w:type="dxa"/>
          </w:tcPr>
          <w:p w14:paraId="25EDD93A" w14:textId="77777777" w:rsidR="00774F54" w:rsidRPr="005121D7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spell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30B346A9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556FEF">
              <w:rPr>
                <w:rFonts w:ascii="Georgia" w:hAnsi="Georgia"/>
                <w:b/>
                <w:sz w:val="20"/>
              </w:rPr>
              <w:t>Beskrivning</w:t>
            </w:r>
          </w:p>
          <w:p w14:paraId="68AA8AE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556FEF">
              <w:rPr>
                <w:rFonts w:ascii="Georgia" w:hAnsi="Georgia"/>
                <w:sz w:val="20"/>
              </w:rPr>
              <w:t>Ytterligare information om resursen.</w:t>
            </w:r>
          </w:p>
          <w:p w14:paraId="719F7AA9" w14:textId="40C5EF0F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2E5C22">
              <w:rPr>
                <w:rFonts w:ascii="Georgia" w:hAnsi="Georgia"/>
                <w:sz w:val="20"/>
              </w:rPr>
              <w:t>Om beskrivning anges ska de</w:t>
            </w:r>
            <w:r w:rsidR="00763870">
              <w:rPr>
                <w:rFonts w:ascii="Georgia" w:hAnsi="Georgia"/>
                <w:sz w:val="20"/>
              </w:rPr>
              <w:t>n</w:t>
            </w:r>
            <w:r w:rsidRPr="002E5C22">
              <w:rPr>
                <w:rFonts w:ascii="Georgia" w:hAnsi="Georgia"/>
                <w:sz w:val="20"/>
              </w:rPr>
              <w:t xml:space="preserve"> åtminstone finnas på svenska och vara anpassad för invånare.</w:t>
            </w:r>
          </w:p>
          <w:p w14:paraId="0E318ED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E40D7A5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41B9D">
              <w:rPr>
                <w:rFonts w:ascii="Georgia" w:hAnsi="Georgia"/>
                <w:sz w:val="20"/>
              </w:rPr>
              <w:t>Det får endast finnas en beskrivning med samma kombination av språk och roll</w:t>
            </w:r>
            <w:r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389DA81D" w14:textId="77777777" w:rsidR="00774F54" w:rsidRPr="005121D7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</w:pPr>
            <w:proofErr w:type="gramStart"/>
            <w:r w:rsidRPr="005121D7">
              <w:rPr>
                <w:rFonts w:ascii="Georgia" w:eastAsia="Times New Roman" w:hAnsi="Georgia" w:cs="Times New Roman"/>
                <w:spacing w:val="-1"/>
                <w:sz w:val="20"/>
                <w:lang w:val="en-US"/>
              </w:rPr>
              <w:t>0..*</w:t>
            </w:r>
            <w:proofErr w:type="gramEnd"/>
          </w:p>
        </w:tc>
      </w:tr>
      <w:tr w:rsidR="00774F54" w:rsidRPr="000C2908" w14:paraId="57EBD162" w14:textId="77777777" w:rsidTr="008B11A1">
        <w:trPr>
          <w:trHeight w:val="211"/>
        </w:trPr>
        <w:tc>
          <w:tcPr>
            <w:tcW w:w="2235" w:type="dxa"/>
          </w:tcPr>
          <w:p w14:paraId="2C699FA3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/../../text</w:t>
            </w:r>
          </w:p>
        </w:tc>
        <w:tc>
          <w:tcPr>
            <w:tcW w:w="1842" w:type="dxa"/>
          </w:tcPr>
          <w:p w14:paraId="6B1E037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79779823" w14:textId="77777777" w:rsidR="00774F54" w:rsidRPr="00300343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300343">
              <w:rPr>
                <w:rFonts w:ascii="Georgia" w:hAnsi="Georgia"/>
                <w:b/>
                <w:sz w:val="20"/>
              </w:rPr>
              <w:t>Text</w:t>
            </w:r>
          </w:p>
          <w:p w14:paraId="7C1461A2" w14:textId="0470DF8E" w:rsidR="00774F54" w:rsidRDefault="00463EA0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774F54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774F54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en.</w:t>
            </w:r>
          </w:p>
        </w:tc>
        <w:tc>
          <w:tcPr>
            <w:tcW w:w="1701" w:type="dxa"/>
          </w:tcPr>
          <w:p w14:paraId="34F28BD9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443D6945" w14:textId="77777777" w:rsidTr="008B11A1">
        <w:trPr>
          <w:trHeight w:val="211"/>
        </w:trPr>
        <w:tc>
          <w:tcPr>
            <w:tcW w:w="2235" w:type="dxa"/>
          </w:tcPr>
          <w:p w14:paraId="0CCC765E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1AE5BED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7AD78EB4" w14:textId="77777777" w:rsidR="00774F54" w:rsidRPr="00300343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300343">
              <w:rPr>
                <w:rFonts w:ascii="Georgia" w:hAnsi="Georgia"/>
                <w:b/>
                <w:sz w:val="20"/>
              </w:rPr>
              <w:t>Språk</w:t>
            </w:r>
          </w:p>
          <w:p w14:paraId="3A8A839B" w14:textId="670AD840" w:rsidR="00774F54" w:rsidRDefault="00EB6A47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kod för det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skriven på.</w:t>
            </w:r>
            <w:r w:rsidR="00774F54">
              <w:rPr>
                <w:rFonts w:ascii="Georgia" w:hAnsi="Georgia"/>
                <w:sz w:val="20"/>
              </w:rPr>
              <w:t xml:space="preserve"> Om fältet inte används antas beskrivningen avse svenska.</w:t>
            </w:r>
          </w:p>
          <w:p w14:paraId="6EE7A0A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70B3495" w14:textId="77777777" w:rsidR="00774F54" w:rsidRPr="00F754D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F754D5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F754D5">
              <w:rPr>
                <w:rFonts w:ascii="Georgia" w:hAnsi="Georgia"/>
                <w:sz w:val="20"/>
                <w:lang w:val="en-US"/>
              </w:rPr>
              <w:t xml:space="preserve"> for the representation of names of languages -- Part 3: Alpha-3 code for    </w:t>
            </w:r>
          </w:p>
          <w:p w14:paraId="13ED132B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090526B3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25AA5ED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Exempel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på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code:</w:t>
            </w:r>
          </w:p>
          <w:p w14:paraId="140558B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swe</w:t>
            </w:r>
            <w:proofErr w:type="spellEnd"/>
            <w:r>
              <w:rPr>
                <w:rFonts w:ascii="Georgia" w:hAnsi="Georgia"/>
                <w:sz w:val="20"/>
              </w:rPr>
              <w:t xml:space="preserve"> (svenska)</w:t>
            </w:r>
          </w:p>
          <w:p w14:paraId="2C283812" w14:textId="77777777" w:rsidR="00774F54" w:rsidRPr="007C45DE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eng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(engelska)</w:t>
            </w:r>
          </w:p>
          <w:p w14:paraId="1DFBE61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deu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(tyska)</w:t>
            </w:r>
          </w:p>
          <w:p w14:paraId="63B74BE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09E8FD86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AB1702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4A52AE28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60F02260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language.codesystem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D856EF">
              <w:rPr>
                <w:rFonts w:ascii="Georgia" w:hAnsi="Georgia"/>
                <w:sz w:val="20"/>
              </w:rPr>
              <w:t>1.0.639.3</w:t>
            </w:r>
          </w:p>
        </w:tc>
        <w:tc>
          <w:tcPr>
            <w:tcW w:w="1701" w:type="dxa"/>
          </w:tcPr>
          <w:p w14:paraId="7763A1A7" w14:textId="50E8F8B1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0C2908" w14:paraId="60BFEBBE" w14:textId="77777777" w:rsidTr="008B11A1">
        <w:trPr>
          <w:trHeight w:val="211"/>
        </w:trPr>
        <w:tc>
          <w:tcPr>
            <w:tcW w:w="2235" w:type="dxa"/>
          </w:tcPr>
          <w:p w14:paraId="02FC6199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738E2C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4C60CEFA" w14:textId="1D409907" w:rsidR="00774F54" w:rsidRPr="006B60AF" w:rsidRDefault="001F5F5B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38F11FC4" w14:textId="24DDF0D3" w:rsidR="00774F54" w:rsidRDefault="007B6C62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vilken målgrupp beskrivningen rikta</w:t>
            </w:r>
            <w:r w:rsidR="00020853">
              <w:rPr>
                <w:rFonts w:ascii="Georgia" w:hAnsi="Georgia"/>
                <w:sz w:val="20"/>
              </w:rPr>
              <w:t>s</w:t>
            </w:r>
            <w:r>
              <w:rPr>
                <w:rFonts w:ascii="Georgia" w:hAnsi="Georgia"/>
                <w:sz w:val="20"/>
              </w:rPr>
              <w:t xml:space="preserve"> till.</w:t>
            </w:r>
            <w:r w:rsidR="00774F54">
              <w:rPr>
                <w:rFonts w:ascii="Georgia" w:hAnsi="Georgia"/>
                <w:sz w:val="20"/>
              </w:rPr>
              <w:t xml:space="preserve"> Kan vara till invånare</w:t>
            </w:r>
            <w:r w:rsidR="00020853">
              <w:rPr>
                <w:rFonts w:ascii="Georgia" w:hAnsi="Georgia"/>
                <w:sz w:val="20"/>
              </w:rPr>
              <w:t xml:space="preserve">, personal inom </w:t>
            </w:r>
            <w:proofErr w:type="gramStart"/>
            <w:r w:rsidR="00020853">
              <w:rPr>
                <w:rFonts w:ascii="Georgia" w:hAnsi="Georgia"/>
                <w:sz w:val="20"/>
              </w:rPr>
              <w:t>socialtjänsten</w:t>
            </w:r>
            <w:r w:rsidR="00774F54">
              <w:rPr>
                <w:rFonts w:ascii="Georgia" w:hAnsi="Georgia"/>
                <w:sz w:val="20"/>
              </w:rPr>
              <w:t xml:space="preserve">  eller</w:t>
            </w:r>
            <w:proofErr w:type="gramEnd"/>
            <w:r w:rsidR="00774F54">
              <w:rPr>
                <w:rFonts w:ascii="Georgia" w:hAnsi="Georgia"/>
                <w:sz w:val="20"/>
              </w:rPr>
              <w:t xml:space="preserve"> hälso- och sjukvårdspersonal.</w:t>
            </w:r>
          </w:p>
          <w:p w14:paraId="155C7EF8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D2D96">
              <w:rPr>
                <w:rFonts w:ascii="Georgia" w:hAnsi="Georgia"/>
                <w:sz w:val="20"/>
              </w:rPr>
              <w:t>Om beskrivning anges, ska minst en beskrivning för invånare anges.</w:t>
            </w:r>
          </w:p>
          <w:p w14:paraId="187F9EA1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2F5323E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223366009</w:t>
            </w:r>
          </w:p>
          <w:p w14:paraId="439577B9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hälso- och sjukvårdspersonal</w:t>
            </w:r>
          </w:p>
          <w:p w14:paraId="581ED025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3123F069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ACAC53C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257513009 </w:t>
            </w:r>
          </w:p>
          <w:p w14:paraId="5FFD6783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enskild person</w:t>
            </w:r>
          </w:p>
          <w:p w14:paraId="521BE82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4FB73CBC" w14:textId="77777777" w:rsidR="009F5C4F" w:rsidRPr="009F5C4F" w:rsidRDefault="009F5C4F" w:rsidP="009F5C4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CAF35E3" w14:textId="77777777" w:rsidR="005179C0" w:rsidRDefault="005179C0" w:rsidP="005179C0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18B32E54" w14:textId="77777777" w:rsidR="005179C0" w:rsidRDefault="005179C0" w:rsidP="005179C0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3333FE4A" w14:textId="77777777" w:rsidR="005179C0" w:rsidRDefault="005179C0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778E8D4" w14:textId="7C433AE4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1488D77F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  <w:tr w:rsidR="00774F54" w:rsidRPr="00666BBD" w14:paraId="4CECA40B" w14:textId="77777777" w:rsidTr="008B11A1">
        <w:trPr>
          <w:trHeight w:val="211"/>
        </w:trPr>
        <w:tc>
          <w:tcPr>
            <w:tcW w:w="2235" w:type="dxa"/>
          </w:tcPr>
          <w:p w14:paraId="3DC3B23D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</w:t>
            </w:r>
            <w:proofErr w:type="spellStart"/>
            <w:r w:rsidRPr="00D611CD">
              <w:rPr>
                <w:rFonts w:ascii="Georgia" w:eastAsia="Times New Roman" w:hAnsi="Georgia" w:cs="Times New Roman"/>
                <w:spacing w:val="-1"/>
                <w:sz w:val="20"/>
              </w:rPr>
              <w:t>interferenceInformation</w:t>
            </w:r>
            <w:proofErr w:type="spellEnd"/>
          </w:p>
        </w:tc>
        <w:tc>
          <w:tcPr>
            <w:tcW w:w="1842" w:type="dxa"/>
          </w:tcPr>
          <w:p w14:paraId="17999C50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 w:rsidRPr="00D611CD">
              <w:rPr>
                <w:rFonts w:ascii="Georgia" w:eastAsia="Times New Roman" w:hAnsi="Georgia" w:cs="Times New Roman"/>
                <w:spacing w:val="-1"/>
                <w:sz w:val="20"/>
              </w:rPr>
              <w:t>InterferenceInformationType</w:t>
            </w:r>
            <w:proofErr w:type="spellEnd"/>
          </w:p>
        </w:tc>
        <w:tc>
          <w:tcPr>
            <w:tcW w:w="4111" w:type="dxa"/>
          </w:tcPr>
          <w:p w14:paraId="7B0E6DD8" w14:textId="77777777" w:rsidR="00774F54" w:rsidRDefault="00774F54" w:rsidP="00774F54">
            <w:pPr>
              <w:pStyle w:val="TableParagraph"/>
              <w:spacing w:line="226" w:lineRule="exact"/>
              <w:ind w:left="102"/>
            </w:pPr>
            <w:r w:rsidRPr="005243A5">
              <w:rPr>
                <w:rFonts w:ascii="Georgia" w:hAnsi="Georgia"/>
                <w:b/>
                <w:sz w:val="20"/>
              </w:rPr>
              <w:t xml:space="preserve">Störningsinformation. </w:t>
            </w:r>
            <w:r w:rsidRPr="005243A5">
              <w:rPr>
                <w:rFonts w:ascii="Georgia" w:hAnsi="Georgia"/>
                <w:b/>
                <w:sz w:val="20"/>
              </w:rPr>
              <w:br/>
            </w:r>
            <w:r w:rsidRPr="005243A5">
              <w:rPr>
                <w:rFonts w:ascii="Georgia" w:hAnsi="Georgia"/>
                <w:sz w:val="20"/>
              </w:rPr>
              <w:t xml:space="preserve">Information om omständigheter som </w:t>
            </w:r>
            <w:r w:rsidRPr="005243A5">
              <w:rPr>
                <w:rFonts w:ascii="Georgia" w:hAnsi="Georgia"/>
                <w:sz w:val="20"/>
              </w:rPr>
              <w:lastRenderedPageBreak/>
              <w:t>innebär en avvikelse i tillgängligheten för en viss vård- och omsorgstjänst.</w:t>
            </w:r>
            <w:r w:rsidRPr="005243A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398EDED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0..*</w:t>
            </w:r>
          </w:p>
        </w:tc>
      </w:tr>
      <w:tr w:rsidR="00774F54" w:rsidRPr="00666BBD" w14:paraId="116FC594" w14:textId="77777777" w:rsidTr="008B11A1">
        <w:trPr>
          <w:trHeight w:val="211"/>
        </w:trPr>
        <w:tc>
          <w:tcPr>
            <w:tcW w:w="2235" w:type="dxa"/>
          </w:tcPr>
          <w:p w14:paraId="2D5E1915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 w:rsidRPr="00D611CD">
              <w:rPr>
                <w:rFonts w:ascii="Georgia" w:eastAsia="Times New Roman" w:hAnsi="Georgia" w:cs="Times New Roman"/>
                <w:spacing w:val="-1"/>
                <w:sz w:val="20"/>
              </w:rPr>
              <w:t>datePeriod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0DF5015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DatePeriodType</w:t>
            </w:r>
            <w:proofErr w:type="spellEnd"/>
          </w:p>
        </w:tc>
        <w:tc>
          <w:tcPr>
            <w:tcW w:w="4111" w:type="dxa"/>
          </w:tcPr>
          <w:p w14:paraId="0B42123F" w14:textId="77777777" w:rsidR="00774F54" w:rsidRPr="006B60A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B60AF">
              <w:rPr>
                <w:rFonts w:ascii="Georgia" w:hAnsi="Georgia"/>
                <w:b/>
                <w:sz w:val="20"/>
              </w:rPr>
              <w:t>Datumperiod</w:t>
            </w:r>
          </w:p>
          <w:p w14:paraId="00C2BCF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Start- och sluttid för det inträffade, där starttid är obligatorisk och sluttid valfri.</w:t>
            </w:r>
          </w:p>
        </w:tc>
        <w:tc>
          <w:tcPr>
            <w:tcW w:w="1701" w:type="dxa"/>
          </w:tcPr>
          <w:p w14:paraId="49D87E3D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666BBD" w14:paraId="32B23B6A" w14:textId="77777777" w:rsidTr="008B11A1">
        <w:trPr>
          <w:trHeight w:val="211"/>
        </w:trPr>
        <w:tc>
          <w:tcPr>
            <w:tcW w:w="2235" w:type="dxa"/>
          </w:tcPr>
          <w:p w14:paraId="07FB6E6C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 w:rsidRPr="00D611CD">
              <w:rPr>
                <w:rFonts w:ascii="Georgia" w:eastAsia="Times New Roman" w:hAnsi="Georgia" w:cs="Times New Roman"/>
                <w:spacing w:val="-1"/>
                <w:sz w:val="20"/>
              </w:rPr>
              <w:t>typeOfInterference</w:t>
            </w:r>
            <w:proofErr w:type="spellEnd"/>
          </w:p>
        </w:tc>
        <w:tc>
          <w:tcPr>
            <w:tcW w:w="1842" w:type="dxa"/>
          </w:tcPr>
          <w:p w14:paraId="53C7ECCA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37D3ED21" w14:textId="77777777" w:rsidR="00774F54" w:rsidRPr="006B60A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B60AF">
              <w:rPr>
                <w:rFonts w:ascii="Georgia" w:hAnsi="Georgia"/>
                <w:b/>
                <w:sz w:val="20"/>
              </w:rPr>
              <w:t>Typ av störning</w:t>
            </w:r>
          </w:p>
          <w:p w14:paraId="583CEC78" w14:textId="716CA352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Vilken typ av avvikelse. Exempelvis ombyggnation, semester.</w:t>
            </w:r>
          </w:p>
          <w:p w14:paraId="34489D7F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192271C2" w14:textId="67A8CB30" w:rsidR="00774F54" w:rsidRDefault="0011506E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11506E">
              <w:rPr>
                <w:rFonts w:ascii="Georgia" w:hAnsi="Georgia"/>
                <w:sz w:val="20"/>
              </w:rPr>
              <w:t xml:space="preserve">Kod från </w:t>
            </w:r>
            <w:proofErr w:type="spellStart"/>
            <w:r w:rsidRPr="0011506E">
              <w:rPr>
                <w:rFonts w:ascii="Georgia" w:hAnsi="Georgia"/>
                <w:sz w:val="20"/>
              </w:rPr>
              <w:t>Snomed</w:t>
            </w:r>
            <w:proofErr w:type="spellEnd"/>
            <w:r w:rsidRPr="0011506E">
              <w:rPr>
                <w:rFonts w:ascii="Georgia" w:hAnsi="Georgia"/>
                <w:sz w:val="20"/>
              </w:rPr>
              <w:t xml:space="preserve"> CT hierarkin </w:t>
            </w:r>
            <w:proofErr w:type="gramStart"/>
            <w:r w:rsidRPr="0011506E">
              <w:rPr>
                <w:rFonts w:ascii="Georgia" w:hAnsi="Georgia"/>
                <w:sz w:val="20"/>
              </w:rPr>
              <w:t>272379006</w:t>
            </w:r>
            <w:proofErr w:type="gramEnd"/>
            <w:r w:rsidRPr="0011506E">
              <w:rPr>
                <w:rFonts w:ascii="Georgia" w:hAnsi="Georgia"/>
                <w:sz w:val="20"/>
              </w:rPr>
              <w:t xml:space="preserve"> | händelse |</w:t>
            </w:r>
          </w:p>
          <w:p w14:paraId="625F0C57" w14:textId="77777777" w:rsidR="0011506E" w:rsidRDefault="0011506E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60CEEC2C" w14:textId="07DCA568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typeOfInterference.displayName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7D47486B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0..1</w:t>
            </w:r>
          </w:p>
        </w:tc>
      </w:tr>
      <w:tr w:rsidR="00774F54" w:rsidRPr="00666BBD" w14:paraId="73423665" w14:textId="77777777" w:rsidTr="008B11A1">
        <w:trPr>
          <w:trHeight w:val="211"/>
        </w:trPr>
        <w:tc>
          <w:tcPr>
            <w:tcW w:w="2235" w:type="dxa"/>
          </w:tcPr>
          <w:p w14:paraId="7A9E25CD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201D109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DescriptionType</w:t>
            </w:r>
            <w:proofErr w:type="spellEnd"/>
          </w:p>
        </w:tc>
        <w:tc>
          <w:tcPr>
            <w:tcW w:w="4111" w:type="dxa"/>
          </w:tcPr>
          <w:p w14:paraId="1611AED9" w14:textId="77777777" w:rsidR="00774F54" w:rsidRPr="006B60A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B60AF">
              <w:rPr>
                <w:rFonts w:ascii="Georgia" w:hAnsi="Georgia"/>
                <w:b/>
                <w:sz w:val="20"/>
              </w:rPr>
              <w:t>Beskrivning</w:t>
            </w:r>
          </w:p>
          <w:p w14:paraId="3F6D6D5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Ytterligare information om avvikelser.</w:t>
            </w:r>
          </w:p>
          <w:p w14:paraId="6408400D" w14:textId="6FC2645E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Det ska</w:t>
            </w:r>
            <w:r w:rsidRPr="00BD35B4">
              <w:rPr>
                <w:rFonts w:ascii="Georgia" w:hAnsi="Georgia"/>
                <w:sz w:val="20"/>
              </w:rPr>
              <w:t xml:space="preserve"> åtminstone finnas </w:t>
            </w:r>
            <w:r>
              <w:rPr>
                <w:rFonts w:ascii="Georgia" w:hAnsi="Georgia"/>
                <w:sz w:val="20"/>
              </w:rPr>
              <w:t xml:space="preserve">beskrivning </w:t>
            </w:r>
            <w:r w:rsidRPr="00BD35B4">
              <w:rPr>
                <w:rFonts w:ascii="Georgia" w:hAnsi="Georgia"/>
                <w:sz w:val="20"/>
              </w:rPr>
              <w:t>på svenska och vara anpassad för invånare.</w:t>
            </w:r>
          </w:p>
          <w:p w14:paraId="2B8E1B53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E41B9D">
              <w:rPr>
                <w:rFonts w:ascii="Georgia" w:hAnsi="Georgia"/>
                <w:sz w:val="20"/>
              </w:rPr>
              <w:t>Det får endast finnas en beskrivning med samma kombination av språk och roll</w:t>
            </w:r>
            <w:r>
              <w:rPr>
                <w:rFonts w:ascii="Georgia" w:hAnsi="Georgia"/>
                <w:sz w:val="20"/>
              </w:rPr>
              <w:t>.</w:t>
            </w:r>
          </w:p>
        </w:tc>
        <w:tc>
          <w:tcPr>
            <w:tcW w:w="1701" w:type="dxa"/>
          </w:tcPr>
          <w:p w14:paraId="05BB0883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1..*</w:t>
            </w:r>
          </w:p>
        </w:tc>
      </w:tr>
      <w:tr w:rsidR="00774F54" w:rsidRPr="000C2908" w14:paraId="4127D887" w14:textId="77777777" w:rsidTr="008B11A1">
        <w:trPr>
          <w:trHeight w:val="211"/>
        </w:trPr>
        <w:tc>
          <w:tcPr>
            <w:tcW w:w="2235" w:type="dxa"/>
          </w:tcPr>
          <w:p w14:paraId="4E2DB25B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/../../text</w:t>
            </w:r>
          </w:p>
        </w:tc>
        <w:tc>
          <w:tcPr>
            <w:tcW w:w="1842" w:type="dxa"/>
          </w:tcPr>
          <w:p w14:paraId="4A203C07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string</w:t>
            </w:r>
          </w:p>
        </w:tc>
        <w:tc>
          <w:tcPr>
            <w:tcW w:w="4111" w:type="dxa"/>
          </w:tcPr>
          <w:p w14:paraId="51ABB2C2" w14:textId="77777777" w:rsidR="00774F54" w:rsidRPr="006B60A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B60AF">
              <w:rPr>
                <w:rFonts w:ascii="Georgia" w:hAnsi="Georgia"/>
                <w:b/>
                <w:sz w:val="20"/>
              </w:rPr>
              <w:t>Text</w:t>
            </w:r>
          </w:p>
          <w:p w14:paraId="42F58AA0" w14:textId="0F91536D" w:rsidR="00774F54" w:rsidRDefault="00A2558F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Den t</w:t>
            </w:r>
            <w:r w:rsidR="00774F54">
              <w:rPr>
                <w:rFonts w:ascii="Georgia" w:hAnsi="Georgia"/>
                <w:sz w:val="20"/>
              </w:rPr>
              <w:t>extuell</w:t>
            </w:r>
            <w:r>
              <w:rPr>
                <w:rFonts w:ascii="Georgia" w:hAnsi="Georgia"/>
                <w:sz w:val="20"/>
              </w:rPr>
              <w:t>a</w:t>
            </w:r>
            <w:r w:rsidR="00774F54">
              <w:rPr>
                <w:rFonts w:ascii="Georgia" w:hAnsi="Georgia"/>
                <w:sz w:val="20"/>
              </w:rPr>
              <w:t xml:space="preserve"> beskrivning</w:t>
            </w:r>
            <w:r>
              <w:rPr>
                <w:rFonts w:ascii="Georgia" w:hAnsi="Georgia"/>
                <w:sz w:val="20"/>
              </w:rPr>
              <w:t>en.</w:t>
            </w:r>
          </w:p>
        </w:tc>
        <w:tc>
          <w:tcPr>
            <w:tcW w:w="1701" w:type="dxa"/>
          </w:tcPr>
          <w:p w14:paraId="60D40745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1..1</w:t>
            </w:r>
          </w:p>
        </w:tc>
      </w:tr>
      <w:tr w:rsidR="00774F54" w:rsidRPr="000C2908" w14:paraId="2E01CB62" w14:textId="77777777" w:rsidTr="008B11A1">
        <w:trPr>
          <w:trHeight w:val="211"/>
        </w:trPr>
        <w:tc>
          <w:tcPr>
            <w:tcW w:w="2235" w:type="dxa"/>
          </w:tcPr>
          <w:p w14:paraId="30AA938D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language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1AEB6044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52D8D496" w14:textId="77777777" w:rsidR="00774F54" w:rsidRPr="006B60A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 w:rsidRPr="006B60AF">
              <w:rPr>
                <w:rFonts w:ascii="Georgia" w:hAnsi="Georgia"/>
                <w:b/>
                <w:sz w:val="20"/>
              </w:rPr>
              <w:t>Språk</w:t>
            </w:r>
          </w:p>
          <w:p w14:paraId="63606E0F" w14:textId="57213977" w:rsidR="00774F54" w:rsidRDefault="00B73499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Anger kod för det </w:t>
            </w:r>
            <w:proofErr w:type="gramStart"/>
            <w:r>
              <w:rPr>
                <w:rFonts w:ascii="Georgia" w:hAnsi="Georgia"/>
                <w:sz w:val="20"/>
              </w:rPr>
              <w:t>språk beskrivningen</w:t>
            </w:r>
            <w:proofErr w:type="gramEnd"/>
            <w:r>
              <w:rPr>
                <w:rFonts w:ascii="Georgia" w:hAnsi="Georgia"/>
                <w:sz w:val="20"/>
              </w:rPr>
              <w:t xml:space="preserve"> är skriven på.</w:t>
            </w:r>
            <w:r w:rsidR="00774F54">
              <w:rPr>
                <w:rFonts w:ascii="Georgia" w:hAnsi="Georgia"/>
                <w:sz w:val="20"/>
              </w:rPr>
              <w:t xml:space="preserve"> Om fältet inte används antas beskrivningen avse svenska.</w:t>
            </w:r>
          </w:p>
          <w:p w14:paraId="056B210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9DF9CE7" w14:textId="77777777" w:rsidR="00774F54" w:rsidRPr="00F754D5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Språk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anges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F754D5">
              <w:rPr>
                <w:rFonts w:ascii="Georgia" w:hAnsi="Georgia"/>
                <w:sz w:val="20"/>
                <w:lang w:val="en-US"/>
              </w:rPr>
              <w:t>enligt</w:t>
            </w:r>
            <w:proofErr w:type="spellEnd"/>
            <w:r w:rsidRPr="00F754D5">
              <w:rPr>
                <w:rFonts w:ascii="Georgia" w:hAnsi="Georgia"/>
                <w:sz w:val="20"/>
                <w:lang w:val="en-US"/>
              </w:rPr>
              <w:t xml:space="preserve"> ISO 639-</w:t>
            </w:r>
            <w:proofErr w:type="gramStart"/>
            <w:r w:rsidRPr="00F754D5">
              <w:rPr>
                <w:rFonts w:ascii="Georgia" w:hAnsi="Georgia"/>
                <w:sz w:val="20"/>
                <w:lang w:val="en-US"/>
              </w:rPr>
              <w:t>3:2007 ”Codes</w:t>
            </w:r>
            <w:proofErr w:type="gramEnd"/>
            <w:r w:rsidRPr="00F754D5">
              <w:rPr>
                <w:rFonts w:ascii="Georgia" w:hAnsi="Georgia"/>
                <w:sz w:val="20"/>
                <w:lang w:val="en-US"/>
              </w:rPr>
              <w:t xml:space="preserve"> for the representation of names of languages -- Part 3: Alpha-3 code for    </w:t>
            </w:r>
          </w:p>
          <w:p w14:paraId="12933811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r w:rsidRPr="00556FEF">
              <w:rPr>
                <w:rFonts w:ascii="Georgia" w:hAnsi="Georgia"/>
                <w:sz w:val="20"/>
                <w:lang w:val="en-US"/>
              </w:rPr>
              <w:t xml:space="preserve">comprehensive coverage of languages”.   </w:t>
            </w:r>
          </w:p>
          <w:p w14:paraId="34DA9841" w14:textId="77777777" w:rsidR="00774F54" w:rsidRPr="00556FEF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</w:p>
          <w:p w14:paraId="410FB24E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Exempel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</w:t>
            </w:r>
            <w:proofErr w:type="spellStart"/>
            <w:r w:rsidRPr="00556FEF">
              <w:rPr>
                <w:rFonts w:ascii="Georgia" w:hAnsi="Georgia"/>
                <w:sz w:val="20"/>
                <w:lang w:val="en-US"/>
              </w:rPr>
              <w:t>på</w:t>
            </w:r>
            <w:proofErr w:type="spellEnd"/>
            <w:r w:rsidRPr="00556FEF">
              <w:rPr>
                <w:rFonts w:ascii="Georgia" w:hAnsi="Georgia"/>
                <w:sz w:val="20"/>
                <w:lang w:val="en-US"/>
              </w:rPr>
              <w:t xml:space="preserve"> code:</w:t>
            </w:r>
          </w:p>
          <w:p w14:paraId="12383920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>
              <w:rPr>
                <w:rFonts w:ascii="Georgia" w:hAnsi="Georgia"/>
                <w:sz w:val="20"/>
              </w:rPr>
              <w:t>swe</w:t>
            </w:r>
            <w:proofErr w:type="spellEnd"/>
            <w:r>
              <w:rPr>
                <w:rFonts w:ascii="Georgia" w:hAnsi="Georgia"/>
                <w:sz w:val="20"/>
              </w:rPr>
              <w:t xml:space="preserve"> (svenska)</w:t>
            </w:r>
          </w:p>
          <w:p w14:paraId="11F42B7D" w14:textId="77777777" w:rsidR="00774F54" w:rsidRPr="007C45DE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eng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(engelska)</w:t>
            </w:r>
          </w:p>
          <w:p w14:paraId="5F3509F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r w:rsidRPr="007C45DE">
              <w:rPr>
                <w:rFonts w:ascii="Georgia" w:hAnsi="Georgia"/>
                <w:sz w:val="20"/>
              </w:rPr>
              <w:t>deu</w:t>
            </w:r>
            <w:proofErr w:type="spellEnd"/>
            <w:r w:rsidRPr="007C45DE">
              <w:rPr>
                <w:rFonts w:ascii="Georgia" w:hAnsi="Georgia"/>
                <w:sz w:val="20"/>
              </w:rPr>
              <w:t xml:space="preserve"> (tyska)</w:t>
            </w:r>
          </w:p>
          <w:p w14:paraId="10CD15DD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6CC88CB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language.code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 xml:space="preserve">: </w:t>
            </w:r>
            <w:proofErr w:type="spellStart"/>
            <w:r w:rsidRPr="00AB1702">
              <w:rPr>
                <w:rFonts w:ascii="Georgia" w:hAnsi="Georgia"/>
                <w:sz w:val="20"/>
                <w:lang w:val="en-US"/>
              </w:rPr>
              <w:t>swe</w:t>
            </w:r>
            <w:proofErr w:type="spellEnd"/>
          </w:p>
          <w:p w14:paraId="0FA88E7E" w14:textId="77777777" w:rsidR="00774F54" w:rsidRPr="00AB1702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  <w:lang w:val="en-US"/>
              </w:rPr>
            </w:pPr>
            <w:proofErr w:type="spellStart"/>
            <w:proofErr w:type="gramStart"/>
            <w:r w:rsidRPr="00AB1702">
              <w:rPr>
                <w:rFonts w:ascii="Georgia" w:hAnsi="Georgia"/>
                <w:sz w:val="20"/>
                <w:lang w:val="en-US"/>
              </w:rPr>
              <w:t>language.displayname</w:t>
            </w:r>
            <w:proofErr w:type="spellEnd"/>
            <w:proofErr w:type="gramEnd"/>
            <w:r w:rsidRPr="00AB1702">
              <w:rPr>
                <w:rFonts w:ascii="Georgia" w:hAnsi="Georgia"/>
                <w:sz w:val="20"/>
                <w:lang w:val="en-US"/>
              </w:rPr>
              <w:t>: Swedish</w:t>
            </w:r>
          </w:p>
          <w:p w14:paraId="506F3AD5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lastRenderedPageBreak/>
              <w:t>language.codesystem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D856EF">
              <w:rPr>
                <w:rFonts w:ascii="Georgia" w:hAnsi="Georgia"/>
                <w:sz w:val="20"/>
              </w:rPr>
              <w:t>1.0.639.3</w:t>
            </w:r>
          </w:p>
        </w:tc>
        <w:tc>
          <w:tcPr>
            <w:tcW w:w="1701" w:type="dxa"/>
          </w:tcPr>
          <w:p w14:paraId="5630ED05" w14:textId="5F3B27E5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lastRenderedPageBreak/>
              <w:t>0..1</w:t>
            </w:r>
          </w:p>
        </w:tc>
      </w:tr>
      <w:tr w:rsidR="00774F54" w:rsidRPr="000C2908" w14:paraId="4873E57B" w14:textId="77777777" w:rsidTr="008B11A1">
        <w:trPr>
          <w:trHeight w:val="211"/>
        </w:trPr>
        <w:tc>
          <w:tcPr>
            <w:tcW w:w="2235" w:type="dxa"/>
          </w:tcPr>
          <w:p w14:paraId="15E43E07" w14:textId="77777777" w:rsidR="00774F54" w:rsidRDefault="00774F54" w:rsidP="00774F54">
            <w:pPr>
              <w:pStyle w:val="TableParagraph"/>
              <w:spacing w:line="229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..</w:t>
            </w:r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/../../</w:t>
            </w:r>
            <w:proofErr w:type="spell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</w:t>
            </w:r>
            <w:proofErr w:type="spellEnd"/>
            <w:r>
              <w:rPr>
                <w:rFonts w:ascii="Georgia" w:eastAsia="Times New Roman" w:hAnsi="Georgia" w:cs="Times New Roman"/>
                <w:spacing w:val="-1"/>
                <w:sz w:val="20"/>
              </w:rPr>
              <w:t>*</w:t>
            </w:r>
          </w:p>
        </w:tc>
        <w:tc>
          <w:tcPr>
            <w:tcW w:w="1842" w:type="dxa"/>
          </w:tcPr>
          <w:p w14:paraId="702C5AB2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CVType</w:t>
            </w:r>
          </w:p>
        </w:tc>
        <w:tc>
          <w:tcPr>
            <w:tcW w:w="4111" w:type="dxa"/>
          </w:tcPr>
          <w:p w14:paraId="70A05BCB" w14:textId="4E18FA5C" w:rsidR="00774F54" w:rsidRPr="006B60AF" w:rsidRDefault="001F5F5B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z w:val="20"/>
              </w:rPr>
              <w:t>Roll</w:t>
            </w:r>
          </w:p>
          <w:p w14:paraId="52EE61C6" w14:textId="2357665E" w:rsidR="00774F54" w:rsidRDefault="00BE2FD5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Anger vilken målgrupp beskrivningen rikta</w:t>
            </w:r>
            <w:r w:rsidR="00020853">
              <w:rPr>
                <w:rFonts w:ascii="Georgia" w:hAnsi="Georgia"/>
                <w:sz w:val="20"/>
              </w:rPr>
              <w:t>s</w:t>
            </w:r>
            <w:r>
              <w:rPr>
                <w:rFonts w:ascii="Georgia" w:hAnsi="Georgia"/>
                <w:sz w:val="20"/>
              </w:rPr>
              <w:t xml:space="preserve"> till.</w:t>
            </w:r>
            <w:r w:rsidR="00774F54">
              <w:rPr>
                <w:rFonts w:ascii="Georgia" w:hAnsi="Georgia"/>
                <w:sz w:val="20"/>
              </w:rPr>
              <w:t xml:space="preserve"> Kan vara till invånare</w:t>
            </w:r>
            <w:r w:rsidR="00020853">
              <w:rPr>
                <w:rFonts w:ascii="Georgia" w:hAnsi="Georgia"/>
                <w:sz w:val="20"/>
              </w:rPr>
              <w:t xml:space="preserve">, personal inom </w:t>
            </w:r>
            <w:proofErr w:type="gramStart"/>
            <w:r w:rsidR="00020853">
              <w:rPr>
                <w:rFonts w:ascii="Georgia" w:hAnsi="Georgia"/>
                <w:sz w:val="20"/>
              </w:rPr>
              <w:t>socialtjänsten</w:t>
            </w:r>
            <w:r w:rsidR="00774F54">
              <w:rPr>
                <w:rFonts w:ascii="Georgia" w:hAnsi="Georgia"/>
                <w:sz w:val="20"/>
              </w:rPr>
              <w:t xml:space="preserve">  eller</w:t>
            </w:r>
            <w:proofErr w:type="gramEnd"/>
            <w:r w:rsidR="00774F54">
              <w:rPr>
                <w:rFonts w:ascii="Georgia" w:hAnsi="Georgia"/>
                <w:sz w:val="20"/>
              </w:rPr>
              <w:t xml:space="preserve"> hälso- och sjukvårdspersonal.</w:t>
            </w:r>
          </w:p>
          <w:p w14:paraId="1E29B97B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 w:rsidRPr="003D2D96">
              <w:rPr>
                <w:rFonts w:ascii="Georgia" w:hAnsi="Georgia"/>
                <w:sz w:val="20"/>
              </w:rPr>
              <w:t>Om beskrivning anges, ska minst en beskrivning för invånare anges.</w:t>
            </w:r>
          </w:p>
          <w:p w14:paraId="41BD6146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Urval ur </w:t>
            </w:r>
            <w:proofErr w:type="spellStart"/>
            <w:r>
              <w:rPr>
                <w:rFonts w:ascii="Georgia" w:hAnsi="Georgia"/>
                <w:sz w:val="20"/>
              </w:rPr>
              <w:t>Snomed</w:t>
            </w:r>
            <w:proofErr w:type="spellEnd"/>
            <w:r>
              <w:rPr>
                <w:rFonts w:ascii="Georgia" w:hAnsi="Georgia"/>
                <w:sz w:val="20"/>
              </w:rPr>
              <w:t xml:space="preserve"> CT:</w:t>
            </w:r>
          </w:p>
          <w:p w14:paraId="1949A01C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3890184E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223366009</w:t>
            </w:r>
          </w:p>
          <w:p w14:paraId="0B0142C7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hälso- och sjukvårdspersonal</w:t>
            </w:r>
          </w:p>
          <w:p w14:paraId="4A6B88FC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 1.2.752.116.2.1.1</w:t>
            </w:r>
          </w:p>
          <w:p w14:paraId="1A730A55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4A60301A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257513009 </w:t>
            </w:r>
          </w:p>
          <w:p w14:paraId="67222B63" w14:textId="77777777" w:rsidR="00774F54" w:rsidRPr="00B82DAC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role.displayname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>: enskild person</w:t>
            </w:r>
          </w:p>
          <w:p w14:paraId="55333CC9" w14:textId="77777777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B82DAC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B82DAC">
              <w:rPr>
                <w:rFonts w:ascii="Georgia" w:hAnsi="Georgia"/>
                <w:sz w:val="20"/>
              </w:rPr>
              <w:t xml:space="preserve">:  1.2.752.116.2.1.1 </w:t>
            </w:r>
          </w:p>
          <w:p w14:paraId="56EC3FEC" w14:textId="77777777" w:rsidR="009F5C4F" w:rsidRPr="009F5C4F" w:rsidRDefault="009F5C4F" w:rsidP="009F5C4F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7DADB071" w14:textId="77777777" w:rsidR="001F0F63" w:rsidRDefault="001F0F63" w:rsidP="001F0F6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hAnsi="Georgia"/>
                <w:sz w:val="20"/>
              </w:rPr>
              <w:t>role.code</w:t>
            </w:r>
            <w:proofErr w:type="spellEnd"/>
            <w:proofErr w:type="gram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 xml:space="preserve">224611006 </w:t>
            </w:r>
            <w:r>
              <w:rPr>
                <w:rFonts w:ascii="Georgia" w:hAnsi="Georgia"/>
                <w:sz w:val="20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role.displayname</w:t>
            </w:r>
            <w:proofErr w:type="spellEnd"/>
            <w:r>
              <w:rPr>
                <w:rFonts w:ascii="Georgia" w:hAnsi="Georgia"/>
                <w:sz w:val="20"/>
              </w:rPr>
              <w:t xml:space="preserve">: </w:t>
            </w:r>
            <w:r w:rsidRPr="006A1C03">
              <w:rPr>
                <w:rFonts w:ascii="Georgia" w:hAnsi="Georgia"/>
                <w:sz w:val="20"/>
              </w:rPr>
              <w:t>personal inom socialtjänsten</w:t>
            </w:r>
          </w:p>
          <w:p w14:paraId="0B56C901" w14:textId="77777777" w:rsidR="001F0F63" w:rsidRDefault="001F0F63" w:rsidP="001F0F63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 w:rsidRPr="00112217">
              <w:rPr>
                <w:rFonts w:ascii="Georgia" w:hAnsi="Georgia"/>
                <w:sz w:val="20"/>
              </w:rPr>
              <w:t>role.codesystem</w:t>
            </w:r>
            <w:proofErr w:type="spellEnd"/>
            <w:proofErr w:type="gramEnd"/>
            <w:r w:rsidRPr="00112217">
              <w:rPr>
                <w:rFonts w:ascii="Georgia" w:hAnsi="Georgia"/>
                <w:sz w:val="20"/>
              </w:rPr>
              <w:t>:  1.2.752.116.2.1.1</w:t>
            </w:r>
          </w:p>
          <w:p w14:paraId="499F41D7" w14:textId="77777777" w:rsidR="001F0F63" w:rsidRDefault="001F0F63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</w:p>
          <w:p w14:paraId="24E75BEB" w14:textId="51A30A92" w:rsidR="00774F54" w:rsidRDefault="00774F54" w:rsidP="00774F54">
            <w:pPr>
              <w:pStyle w:val="TableParagraph"/>
              <w:spacing w:line="226" w:lineRule="exact"/>
              <w:ind w:left="102"/>
              <w:rPr>
                <w:rFonts w:ascii="Georgia" w:hAnsi="Georgia"/>
                <w:sz w:val="20"/>
              </w:rPr>
            </w:pPr>
            <w:proofErr w:type="spellStart"/>
            <w:proofErr w:type="gramStart"/>
            <w:r>
              <w:rPr>
                <w:rFonts w:ascii="Georgia" w:eastAsia="Times New Roman" w:hAnsi="Georgia" w:cs="Times New Roman"/>
                <w:spacing w:val="-1"/>
                <w:sz w:val="20"/>
              </w:rPr>
              <w:t>role.displayName</w:t>
            </w:r>
            <w:proofErr w:type="spellEnd"/>
            <w:proofErr w:type="gramEnd"/>
            <w:r>
              <w:rPr>
                <w:rFonts w:ascii="Georgia" w:eastAsia="Times New Roman" w:hAnsi="Georgia" w:cs="Times New Roman"/>
                <w:spacing w:val="-1"/>
                <w:sz w:val="20"/>
              </w:rPr>
              <w:t xml:space="preserve"> returnerar endast text på svenska även om annat språk är angivet i begäran.</w:t>
            </w:r>
          </w:p>
        </w:tc>
        <w:tc>
          <w:tcPr>
            <w:tcW w:w="1701" w:type="dxa"/>
          </w:tcPr>
          <w:p w14:paraId="5ABE0FE0" w14:textId="77777777" w:rsidR="00774F54" w:rsidRDefault="00774F54" w:rsidP="00774F54">
            <w:pPr>
              <w:pStyle w:val="TableParagraph"/>
              <w:spacing w:line="226" w:lineRule="exact"/>
              <w:ind w:left="102"/>
              <w:jc w:val="center"/>
              <w:rPr>
                <w:rFonts w:ascii="Georgia" w:eastAsia="Times New Roman" w:hAnsi="Georgia" w:cs="Times New Roman"/>
                <w:spacing w:val="-1"/>
                <w:sz w:val="20"/>
              </w:rPr>
            </w:pPr>
            <w:r>
              <w:rPr>
                <w:rFonts w:ascii="Georgia" w:eastAsia="Times New Roman" w:hAnsi="Georgia" w:cs="Times New Roman"/>
                <w:spacing w:val="-1"/>
                <w:sz w:val="20"/>
              </w:rPr>
              <w:t>0..*</w:t>
            </w:r>
          </w:p>
        </w:tc>
      </w:tr>
    </w:tbl>
    <w:p w14:paraId="2137891C" w14:textId="77777777" w:rsidR="0039481C" w:rsidRDefault="0039481C" w:rsidP="0039481C"/>
    <w:p w14:paraId="6A93C073" w14:textId="77777777" w:rsidR="0039481C" w:rsidRPr="00ED19D0" w:rsidRDefault="0039481C" w:rsidP="0039481C">
      <w:pPr>
        <w:pStyle w:val="Brdtext"/>
      </w:pPr>
    </w:p>
    <w:p w14:paraId="414AEE58" w14:textId="77777777" w:rsidR="0039481C" w:rsidRDefault="0039481C" w:rsidP="0039481C">
      <w:pPr>
        <w:pStyle w:val="Rubrik3"/>
      </w:pPr>
      <w:bookmarkStart w:id="119" w:name="_Toc243452573"/>
      <w:bookmarkStart w:id="120" w:name="_Toc113972169"/>
      <w:bookmarkEnd w:id="114"/>
      <w:r>
        <w:t>Övriga regler</w:t>
      </w:r>
      <w:bookmarkEnd w:id="119"/>
      <w:bookmarkEnd w:id="120"/>
    </w:p>
    <w:p w14:paraId="72A67564" w14:textId="77777777" w:rsidR="00843067" w:rsidRPr="00843067" w:rsidRDefault="00843067" w:rsidP="00843067">
      <w:pPr>
        <w:rPr>
          <w:b/>
          <w:u w:val="single"/>
        </w:rPr>
      </w:pPr>
      <w:r w:rsidRPr="00843067">
        <w:rPr>
          <w:b/>
          <w:u w:val="single"/>
        </w:rPr>
        <w:t>Begäran</w:t>
      </w:r>
    </w:p>
    <w:p w14:paraId="76F26BD8" w14:textId="77777777" w:rsidR="00843067" w:rsidRDefault="00843067" w:rsidP="00843067"/>
    <w:p w14:paraId="4D203AAC" w14:textId="77777777" w:rsidR="00983C08" w:rsidRDefault="00843067" w:rsidP="00843067">
      <w:pPr>
        <w:rPr>
          <w:rFonts w:eastAsia="Times New Roman"/>
          <w:spacing w:val="-1"/>
        </w:rPr>
      </w:pPr>
      <w:r w:rsidRPr="00DD4FC9">
        <w:rPr>
          <w:rFonts w:eastAsia="Times New Roman"/>
          <w:b/>
          <w:spacing w:val="-1"/>
        </w:rPr>
        <w:t>Regel</w:t>
      </w:r>
      <w:r>
        <w:rPr>
          <w:rFonts w:eastAsia="Times New Roman"/>
          <w:b/>
          <w:spacing w:val="-1"/>
        </w:rPr>
        <w:t xml:space="preserve"> 1</w:t>
      </w:r>
      <w:r w:rsidRPr="00DD4FC9">
        <w:rPr>
          <w:rFonts w:eastAsia="Times New Roman"/>
          <w:b/>
          <w:spacing w:val="-1"/>
        </w:rPr>
        <w:t>:</w:t>
      </w:r>
      <w:r>
        <w:rPr>
          <w:rFonts w:eastAsia="Times New Roman"/>
          <w:i/>
          <w:spacing w:val="-1"/>
        </w:rPr>
        <w:t xml:space="preserve"> </w:t>
      </w:r>
      <w:r w:rsidR="005726D5">
        <w:rPr>
          <w:rFonts w:eastAsia="Times New Roman"/>
          <w:spacing w:val="-1"/>
        </w:rPr>
        <w:t>D</w:t>
      </w:r>
      <w:r w:rsidRPr="00DD4FC9">
        <w:rPr>
          <w:rFonts w:eastAsia="Times New Roman"/>
          <w:spacing w:val="-1"/>
        </w:rPr>
        <w:t>är CVType används</w:t>
      </w:r>
      <w:r>
        <w:rPr>
          <w:rFonts w:eastAsia="Times New Roman"/>
          <w:spacing w:val="-1"/>
        </w:rPr>
        <w:t xml:space="preserve"> </w:t>
      </w:r>
      <w:r w:rsidRPr="00DD4FC9">
        <w:rPr>
          <w:rFonts w:eastAsia="Times New Roman"/>
          <w:spacing w:val="-1"/>
        </w:rPr>
        <w:t xml:space="preserve">ska </w:t>
      </w:r>
      <w:r>
        <w:rPr>
          <w:rFonts w:eastAsia="Times New Roman"/>
          <w:spacing w:val="-1"/>
        </w:rPr>
        <w:t>urvalet</w:t>
      </w:r>
      <w:r w:rsidR="00805A29">
        <w:rPr>
          <w:rFonts w:eastAsia="Times New Roman"/>
          <w:spacing w:val="-1"/>
        </w:rPr>
        <w:t xml:space="preserve"> endast</w:t>
      </w:r>
      <w:r>
        <w:rPr>
          <w:rFonts w:eastAsia="Times New Roman"/>
          <w:spacing w:val="-1"/>
        </w:rPr>
        <w:t xml:space="preserve"> baseras </w:t>
      </w:r>
      <w:r w:rsidRPr="00DD4FC9">
        <w:rPr>
          <w:rFonts w:eastAsia="Times New Roman"/>
          <w:spacing w:val="-1"/>
        </w:rPr>
        <w:t xml:space="preserve">på </w:t>
      </w:r>
      <w:proofErr w:type="spellStart"/>
      <w:r w:rsidRPr="00DD4FC9">
        <w:rPr>
          <w:rFonts w:eastAsia="Times New Roman"/>
          <w:spacing w:val="-1"/>
        </w:rPr>
        <w:t>code</w:t>
      </w:r>
      <w:proofErr w:type="spellEnd"/>
      <w:r w:rsidRPr="00DD4FC9">
        <w:rPr>
          <w:rFonts w:eastAsia="Times New Roman"/>
          <w:spacing w:val="-1"/>
        </w:rPr>
        <w:t xml:space="preserve"> och </w:t>
      </w:r>
      <w:proofErr w:type="spellStart"/>
      <w:r w:rsidRPr="00DD4FC9">
        <w:rPr>
          <w:rFonts w:eastAsia="Times New Roman"/>
          <w:spacing w:val="-1"/>
        </w:rPr>
        <w:t>codeSystem</w:t>
      </w:r>
      <w:proofErr w:type="spellEnd"/>
      <w:r w:rsidRPr="00DD4FC9">
        <w:rPr>
          <w:rFonts w:eastAsia="Times New Roman"/>
          <w:spacing w:val="-1"/>
        </w:rPr>
        <w:t>.</w:t>
      </w:r>
    </w:p>
    <w:p w14:paraId="6877C667" w14:textId="77777777" w:rsidR="00843067" w:rsidRPr="00843067" w:rsidRDefault="00843067" w:rsidP="00843067"/>
    <w:p w14:paraId="5603492A" w14:textId="77777777" w:rsidR="00435C89" w:rsidRDefault="00435C89" w:rsidP="00435C89">
      <w:pPr>
        <w:rPr>
          <w:b/>
          <w:u w:val="single"/>
        </w:rPr>
      </w:pPr>
      <w:r>
        <w:rPr>
          <w:b/>
          <w:u w:val="single"/>
        </w:rPr>
        <w:t>Svar</w:t>
      </w:r>
    </w:p>
    <w:p w14:paraId="571AB1BD" w14:textId="77777777" w:rsidR="00435C89" w:rsidRDefault="00435C89" w:rsidP="00435C89">
      <w:pPr>
        <w:rPr>
          <w:b/>
          <w:u w:val="single"/>
        </w:rPr>
      </w:pPr>
    </w:p>
    <w:p w14:paraId="36218590" w14:textId="77777777" w:rsidR="00435C89" w:rsidRDefault="00435C89" w:rsidP="00435C89">
      <w:r w:rsidRPr="00D52055">
        <w:rPr>
          <w:b/>
        </w:rPr>
        <w:t>Regel 1</w:t>
      </w:r>
      <w:r>
        <w:rPr>
          <w:b/>
        </w:rPr>
        <w:t xml:space="preserve">: </w:t>
      </w:r>
      <w:r>
        <w:t xml:space="preserve">Med </w:t>
      </w:r>
      <w:proofErr w:type="spellStart"/>
      <w:r>
        <w:rPr>
          <w:i/>
        </w:rPr>
        <w:t>location</w:t>
      </w:r>
      <w:proofErr w:type="spellEnd"/>
      <w:r>
        <w:t xml:space="preserve"> så är det en av följande fält som ska </w:t>
      </w:r>
      <w:r w:rsidR="00960C73">
        <w:t>anges</w:t>
      </w:r>
      <w:r>
        <w:t>:</w:t>
      </w:r>
    </w:p>
    <w:p w14:paraId="3F0DC05A" w14:textId="77777777" w:rsidR="00435C89" w:rsidRPr="009B0407" w:rsidRDefault="00435C89" w:rsidP="00435C89">
      <w:pPr>
        <w:pStyle w:val="Liststycke"/>
        <w:numPr>
          <w:ilvl w:val="0"/>
          <w:numId w:val="36"/>
        </w:numPr>
        <w:rPr>
          <w:rFonts w:eastAsia="Times New Roman"/>
          <w:i/>
          <w:spacing w:val="-1"/>
        </w:rPr>
      </w:pPr>
      <w:proofErr w:type="spellStart"/>
      <w:r w:rsidRPr="009B0407">
        <w:rPr>
          <w:rFonts w:eastAsia="Times New Roman"/>
          <w:i/>
          <w:spacing w:val="-1"/>
        </w:rPr>
        <w:t>geographicalLocation</w:t>
      </w:r>
      <w:proofErr w:type="spellEnd"/>
    </w:p>
    <w:p w14:paraId="0D990AC6" w14:textId="77777777" w:rsidR="00435C89" w:rsidRPr="009B0407" w:rsidRDefault="00435C89" w:rsidP="00435C89">
      <w:pPr>
        <w:pStyle w:val="Liststycke"/>
        <w:numPr>
          <w:ilvl w:val="0"/>
          <w:numId w:val="36"/>
        </w:numPr>
        <w:rPr>
          <w:rFonts w:eastAsia="Times New Roman"/>
          <w:i/>
          <w:spacing w:val="-1"/>
        </w:rPr>
      </w:pPr>
      <w:proofErr w:type="spellStart"/>
      <w:r w:rsidRPr="009B0407">
        <w:rPr>
          <w:rFonts w:eastAsia="Times New Roman"/>
          <w:i/>
          <w:spacing w:val="-1"/>
        </w:rPr>
        <w:t>physicalLocation</w:t>
      </w:r>
      <w:proofErr w:type="spellEnd"/>
    </w:p>
    <w:p w14:paraId="433F0BBF" w14:textId="77777777" w:rsidR="00435C89" w:rsidRPr="009B0407" w:rsidRDefault="00435C89" w:rsidP="00435C89">
      <w:pPr>
        <w:pStyle w:val="Liststycke"/>
        <w:numPr>
          <w:ilvl w:val="0"/>
          <w:numId w:val="36"/>
        </w:numPr>
        <w:rPr>
          <w:rFonts w:eastAsia="Times New Roman"/>
          <w:i/>
          <w:spacing w:val="-1"/>
        </w:rPr>
      </w:pPr>
      <w:proofErr w:type="spellStart"/>
      <w:r w:rsidRPr="009B0407">
        <w:rPr>
          <w:rFonts w:eastAsia="Times New Roman"/>
          <w:i/>
          <w:spacing w:val="-1"/>
        </w:rPr>
        <w:t>virtualLocation</w:t>
      </w:r>
      <w:proofErr w:type="spellEnd"/>
    </w:p>
    <w:p w14:paraId="64B2729B" w14:textId="77777777" w:rsidR="00435C89" w:rsidRPr="00D52055" w:rsidRDefault="00435C89" w:rsidP="00435C89">
      <w:pPr>
        <w:ind w:left="360"/>
        <w:rPr>
          <w:rFonts w:eastAsia="Times New Roman"/>
          <w:spacing w:val="-1"/>
        </w:rPr>
      </w:pPr>
    </w:p>
    <w:p w14:paraId="2CE38471" w14:textId="77777777" w:rsidR="00435C89" w:rsidRDefault="00435C89" w:rsidP="00435C89">
      <w:pPr>
        <w:rPr>
          <w:rFonts w:eastAsia="Times New Roman"/>
          <w:spacing w:val="-1"/>
        </w:rPr>
      </w:pPr>
      <w:r w:rsidRPr="00D52055">
        <w:rPr>
          <w:rFonts w:eastAsia="Times New Roman"/>
          <w:b/>
          <w:spacing w:val="-1"/>
        </w:rPr>
        <w:t>Regel 2:</w:t>
      </w:r>
      <w:r>
        <w:rPr>
          <w:rFonts w:eastAsia="Times New Roman"/>
          <w:b/>
          <w:spacing w:val="-1"/>
        </w:rPr>
        <w:t xml:space="preserve"> </w:t>
      </w:r>
      <w:r>
        <w:rPr>
          <w:rFonts w:eastAsia="Times New Roman"/>
          <w:spacing w:val="-1"/>
        </w:rPr>
        <w:t xml:space="preserve">Med fältet </w:t>
      </w:r>
      <w:proofErr w:type="spellStart"/>
      <w:r w:rsidRPr="00D52055">
        <w:rPr>
          <w:rFonts w:eastAsia="Times New Roman"/>
          <w:i/>
          <w:spacing w:val="-1"/>
        </w:rPr>
        <w:t>geographicalLocation</w:t>
      </w:r>
      <w:proofErr w:type="spellEnd"/>
      <w:r>
        <w:rPr>
          <w:rFonts w:eastAsia="Times New Roman"/>
          <w:spacing w:val="-1"/>
        </w:rPr>
        <w:t xml:space="preserve"> så är det en av följande som ska </w:t>
      </w:r>
      <w:r w:rsidR="00960C73">
        <w:rPr>
          <w:rFonts w:eastAsia="Times New Roman"/>
          <w:spacing w:val="-1"/>
        </w:rPr>
        <w:t>anges</w:t>
      </w:r>
      <w:r>
        <w:rPr>
          <w:rFonts w:eastAsia="Times New Roman"/>
          <w:spacing w:val="-1"/>
        </w:rPr>
        <w:t>:</w:t>
      </w:r>
    </w:p>
    <w:p w14:paraId="2F5CBE9D" w14:textId="77777777" w:rsidR="00435C89" w:rsidRPr="009B0407" w:rsidRDefault="00435C89" w:rsidP="00435C89">
      <w:pPr>
        <w:pStyle w:val="Liststycke"/>
        <w:numPr>
          <w:ilvl w:val="0"/>
          <w:numId w:val="37"/>
        </w:numPr>
        <w:rPr>
          <w:rFonts w:eastAsia="Times New Roman"/>
          <w:i/>
          <w:spacing w:val="-1"/>
        </w:rPr>
      </w:pPr>
      <w:proofErr w:type="spellStart"/>
      <w:r w:rsidRPr="009B0407">
        <w:rPr>
          <w:rFonts w:eastAsia="Times New Roman"/>
          <w:i/>
          <w:spacing w:val="-1"/>
        </w:rPr>
        <w:lastRenderedPageBreak/>
        <w:t>county</w:t>
      </w:r>
      <w:proofErr w:type="spellEnd"/>
    </w:p>
    <w:p w14:paraId="14096587" w14:textId="77777777" w:rsidR="00435C89" w:rsidRPr="009B0407" w:rsidRDefault="00435C89" w:rsidP="00435C89">
      <w:pPr>
        <w:pStyle w:val="Liststycke"/>
        <w:numPr>
          <w:ilvl w:val="0"/>
          <w:numId w:val="37"/>
        </w:numPr>
        <w:rPr>
          <w:rFonts w:eastAsia="Times New Roman"/>
          <w:i/>
          <w:spacing w:val="-1"/>
        </w:rPr>
      </w:pPr>
      <w:proofErr w:type="spellStart"/>
      <w:r w:rsidRPr="009B0407">
        <w:rPr>
          <w:rFonts w:eastAsia="Times New Roman"/>
          <w:i/>
          <w:spacing w:val="-1"/>
        </w:rPr>
        <w:t>municipality</w:t>
      </w:r>
      <w:proofErr w:type="spellEnd"/>
    </w:p>
    <w:p w14:paraId="4788B360" w14:textId="77777777" w:rsidR="00435C89" w:rsidRDefault="00435C89" w:rsidP="00435C89">
      <w:pPr>
        <w:pStyle w:val="Liststycke"/>
        <w:numPr>
          <w:ilvl w:val="0"/>
          <w:numId w:val="37"/>
        </w:numPr>
        <w:rPr>
          <w:rFonts w:eastAsia="Times New Roman"/>
          <w:i/>
          <w:spacing w:val="-1"/>
        </w:rPr>
      </w:pPr>
      <w:proofErr w:type="spellStart"/>
      <w:r w:rsidRPr="009B0407">
        <w:rPr>
          <w:rFonts w:eastAsia="Times New Roman"/>
          <w:i/>
          <w:spacing w:val="-1"/>
        </w:rPr>
        <w:t>otherLocation</w:t>
      </w:r>
      <w:proofErr w:type="spellEnd"/>
    </w:p>
    <w:p w14:paraId="625640B7" w14:textId="77777777" w:rsidR="00435C89" w:rsidRDefault="00435C89" w:rsidP="00435C89">
      <w:pPr>
        <w:rPr>
          <w:rFonts w:eastAsia="Times New Roman"/>
          <w:i/>
          <w:spacing w:val="-1"/>
        </w:rPr>
      </w:pPr>
    </w:p>
    <w:p w14:paraId="21FD9A54" w14:textId="77777777" w:rsidR="00975DE5" w:rsidRDefault="00975DE5" w:rsidP="00975DE5">
      <w:pPr>
        <w:rPr>
          <w:szCs w:val="20"/>
        </w:rPr>
      </w:pPr>
      <w:r>
        <w:rPr>
          <w:b/>
          <w:szCs w:val="20"/>
        </w:rPr>
        <w:t xml:space="preserve">Regel 3: </w:t>
      </w:r>
      <w:r>
        <w:rPr>
          <w:szCs w:val="20"/>
        </w:rPr>
        <w:t xml:space="preserve"> </w:t>
      </w:r>
      <w:proofErr w:type="spellStart"/>
      <w:r w:rsidRPr="006A2D93">
        <w:rPr>
          <w:i/>
          <w:szCs w:val="20"/>
        </w:rPr>
        <w:t>contactPoint</w:t>
      </w:r>
      <w:proofErr w:type="spellEnd"/>
    </w:p>
    <w:p w14:paraId="191646EF" w14:textId="6AFEDA05" w:rsidR="00975DE5" w:rsidRPr="00020853" w:rsidRDefault="00975DE5" w:rsidP="00975DE5">
      <w:pPr>
        <w:pStyle w:val="Liststycke"/>
        <w:numPr>
          <w:ilvl w:val="0"/>
          <w:numId w:val="35"/>
        </w:numPr>
        <w:rPr>
          <w:szCs w:val="20"/>
        </w:rPr>
      </w:pPr>
      <w:r w:rsidRPr="00020853">
        <w:rPr>
          <w:szCs w:val="20"/>
        </w:rPr>
        <w:t xml:space="preserve">Om värdet är 6 på </w:t>
      </w:r>
      <w:proofErr w:type="spellStart"/>
      <w:r w:rsidRPr="00020853">
        <w:rPr>
          <w:rFonts w:eastAsia="Times New Roman"/>
          <w:spacing w:val="-1"/>
        </w:rPr>
        <w:t>typeOfTelecom.code</w:t>
      </w:r>
      <w:proofErr w:type="spellEnd"/>
      <w:r w:rsidRPr="00020853">
        <w:rPr>
          <w:szCs w:val="20"/>
        </w:rPr>
        <w:t xml:space="preserve"> ska formatet följa </w:t>
      </w:r>
      <w:proofErr w:type="spellStart"/>
      <w:r w:rsidRPr="00020853">
        <w:rPr>
          <w:szCs w:val="20"/>
        </w:rPr>
        <w:t>uri</w:t>
      </w:r>
      <w:proofErr w:type="spellEnd"/>
    </w:p>
    <w:p w14:paraId="06ABFE11" w14:textId="4DFEE2A8" w:rsidR="00975DE5" w:rsidRPr="00020853" w:rsidRDefault="00975DE5" w:rsidP="00975DE5">
      <w:pPr>
        <w:pStyle w:val="Liststycke"/>
        <w:numPr>
          <w:ilvl w:val="0"/>
          <w:numId w:val="35"/>
        </w:numPr>
        <w:rPr>
          <w:szCs w:val="20"/>
        </w:rPr>
      </w:pPr>
      <w:r w:rsidRPr="00020853">
        <w:rPr>
          <w:szCs w:val="20"/>
        </w:rPr>
        <w:t xml:space="preserve">Om värdet är </w:t>
      </w:r>
      <w:proofErr w:type="gramStart"/>
      <w:r w:rsidRPr="00020853">
        <w:rPr>
          <w:szCs w:val="20"/>
        </w:rPr>
        <w:t>1-3</w:t>
      </w:r>
      <w:proofErr w:type="gramEnd"/>
      <w:r w:rsidRPr="00020853">
        <w:rPr>
          <w:szCs w:val="20"/>
        </w:rPr>
        <w:t xml:space="preserve"> på </w:t>
      </w:r>
      <w:proofErr w:type="spellStart"/>
      <w:r w:rsidRPr="00020853">
        <w:rPr>
          <w:rFonts w:eastAsia="Times New Roman"/>
          <w:spacing w:val="-1"/>
        </w:rPr>
        <w:t>typeOfTelecom.code</w:t>
      </w:r>
      <w:proofErr w:type="spellEnd"/>
      <w:r w:rsidRPr="00020853">
        <w:rPr>
          <w:szCs w:val="20"/>
        </w:rPr>
        <w:t xml:space="preserve"> ska formatet följa ITU</w:t>
      </w:r>
    </w:p>
    <w:p w14:paraId="0F3E9158" w14:textId="464A3626" w:rsidR="00435C89" w:rsidRPr="00020853" w:rsidRDefault="00975DE5" w:rsidP="00975DE5">
      <w:pPr>
        <w:pStyle w:val="Liststycke"/>
        <w:numPr>
          <w:ilvl w:val="0"/>
          <w:numId w:val="35"/>
        </w:numPr>
        <w:rPr>
          <w:strike/>
          <w:szCs w:val="20"/>
        </w:rPr>
      </w:pPr>
      <w:r w:rsidRPr="00020853">
        <w:rPr>
          <w:szCs w:val="20"/>
        </w:rPr>
        <w:t xml:space="preserve">Om värde är 5 på </w:t>
      </w:r>
      <w:proofErr w:type="spellStart"/>
      <w:r w:rsidRPr="00020853">
        <w:rPr>
          <w:rFonts w:eastAsia="Times New Roman"/>
          <w:spacing w:val="-1"/>
        </w:rPr>
        <w:t>typeOfTelecom.code</w:t>
      </w:r>
      <w:proofErr w:type="spellEnd"/>
      <w:r w:rsidRPr="00020853">
        <w:rPr>
          <w:szCs w:val="20"/>
        </w:rPr>
        <w:t xml:space="preserve"> ska </w:t>
      </w:r>
      <w:r w:rsidR="0014386E" w:rsidRPr="00020853">
        <w:rPr>
          <w:szCs w:val="20"/>
        </w:rPr>
        <w:t>formatet följa RFC2</w:t>
      </w:r>
      <w:r w:rsidRPr="00020853">
        <w:rPr>
          <w:szCs w:val="20"/>
        </w:rPr>
        <w:t>822</w:t>
      </w:r>
      <w:r w:rsidRPr="00020853">
        <w:rPr>
          <w:strike/>
          <w:szCs w:val="20"/>
        </w:rPr>
        <w:t xml:space="preserve"> </w:t>
      </w:r>
    </w:p>
    <w:p w14:paraId="6E5A952A" w14:textId="77777777" w:rsidR="00435C89" w:rsidRDefault="00435C89" w:rsidP="00435C89">
      <w:pPr>
        <w:rPr>
          <w:rFonts w:eastAsia="Times New Roman"/>
          <w:i/>
          <w:spacing w:val="-1"/>
        </w:rPr>
      </w:pPr>
    </w:p>
    <w:p w14:paraId="24194EF1" w14:textId="77777777" w:rsidR="00435C89" w:rsidRDefault="00435C89" w:rsidP="00435C89">
      <w:pPr>
        <w:rPr>
          <w:rFonts w:eastAsia="Times New Roman"/>
          <w:spacing w:val="-1"/>
        </w:rPr>
      </w:pPr>
      <w:r w:rsidRPr="00D52055">
        <w:rPr>
          <w:rFonts w:eastAsia="Times New Roman"/>
          <w:b/>
          <w:spacing w:val="-1"/>
        </w:rPr>
        <w:t>Regel</w:t>
      </w:r>
      <w:r>
        <w:rPr>
          <w:rFonts w:eastAsia="Times New Roman"/>
          <w:b/>
          <w:spacing w:val="-1"/>
        </w:rPr>
        <w:t xml:space="preserve"> 4</w:t>
      </w:r>
      <w:r w:rsidRPr="00D52055">
        <w:rPr>
          <w:rFonts w:eastAsia="Times New Roman"/>
          <w:b/>
          <w:spacing w:val="-1"/>
        </w:rPr>
        <w:t>:</w:t>
      </w:r>
      <w:r>
        <w:rPr>
          <w:rFonts w:eastAsia="Times New Roman"/>
          <w:b/>
          <w:spacing w:val="-1"/>
        </w:rPr>
        <w:t xml:space="preserve"> </w:t>
      </w:r>
      <w:proofErr w:type="spellStart"/>
      <w:proofErr w:type="gramStart"/>
      <w:r w:rsidRPr="009B0407">
        <w:rPr>
          <w:rFonts w:eastAsia="Times New Roman"/>
          <w:i/>
          <w:spacing w:val="-1"/>
        </w:rPr>
        <w:t>validity.start</w:t>
      </w:r>
      <w:proofErr w:type="spellEnd"/>
      <w:proofErr w:type="gramEnd"/>
      <w:r>
        <w:rPr>
          <w:rFonts w:eastAsia="Times New Roman"/>
          <w:spacing w:val="-1"/>
        </w:rPr>
        <w:t xml:space="preserve"> måste vara tidigare än eller lika med </w:t>
      </w:r>
      <w:proofErr w:type="spellStart"/>
      <w:r w:rsidRPr="009B0407">
        <w:rPr>
          <w:rFonts w:eastAsia="Times New Roman"/>
          <w:i/>
          <w:spacing w:val="-1"/>
        </w:rPr>
        <w:t>validity.</w:t>
      </w:r>
      <w:r w:rsidR="00AE64F5">
        <w:rPr>
          <w:rFonts w:eastAsia="Times New Roman"/>
          <w:i/>
          <w:spacing w:val="-1"/>
        </w:rPr>
        <w:t>end</w:t>
      </w:r>
      <w:proofErr w:type="spellEnd"/>
    </w:p>
    <w:p w14:paraId="79F62F91" w14:textId="77777777" w:rsidR="00435C89" w:rsidRDefault="00435C89" w:rsidP="00435C89">
      <w:pPr>
        <w:rPr>
          <w:rFonts w:eastAsia="Times New Roman"/>
          <w:spacing w:val="-1"/>
        </w:rPr>
      </w:pPr>
    </w:p>
    <w:p w14:paraId="748BBA78" w14:textId="77777777" w:rsidR="00DD4FC9" w:rsidRDefault="00435C89" w:rsidP="00435C89">
      <w:pPr>
        <w:rPr>
          <w:rFonts w:eastAsia="Times New Roman"/>
          <w:i/>
          <w:spacing w:val="-1"/>
        </w:rPr>
      </w:pPr>
      <w:r w:rsidRPr="00D52055">
        <w:rPr>
          <w:rFonts w:eastAsia="Times New Roman"/>
          <w:b/>
          <w:spacing w:val="-1"/>
        </w:rPr>
        <w:t>Regel</w:t>
      </w:r>
      <w:r>
        <w:rPr>
          <w:rFonts w:eastAsia="Times New Roman"/>
          <w:b/>
          <w:spacing w:val="-1"/>
        </w:rPr>
        <w:t xml:space="preserve"> 5</w:t>
      </w:r>
      <w:r w:rsidRPr="00D52055">
        <w:rPr>
          <w:rFonts w:eastAsia="Times New Roman"/>
          <w:b/>
          <w:spacing w:val="-1"/>
        </w:rPr>
        <w:t>:</w:t>
      </w:r>
      <w:r>
        <w:rPr>
          <w:rFonts w:eastAsia="Times New Roman"/>
          <w:b/>
          <w:spacing w:val="-1"/>
        </w:rPr>
        <w:t xml:space="preserve"> </w:t>
      </w:r>
      <w:proofErr w:type="spellStart"/>
      <w:r w:rsidRPr="009B0407">
        <w:rPr>
          <w:rFonts w:eastAsia="Times New Roman"/>
          <w:i/>
          <w:spacing w:val="-1"/>
        </w:rPr>
        <w:t>datePeriod.start</w:t>
      </w:r>
      <w:proofErr w:type="spellEnd"/>
      <w:r>
        <w:rPr>
          <w:rFonts w:eastAsia="Times New Roman"/>
          <w:spacing w:val="-1"/>
        </w:rPr>
        <w:t xml:space="preserve"> måste vara tidigare än eller lika med </w:t>
      </w:r>
      <w:proofErr w:type="spellStart"/>
      <w:r w:rsidRPr="009B0407">
        <w:rPr>
          <w:rFonts w:eastAsia="Times New Roman"/>
          <w:i/>
          <w:spacing w:val="-1"/>
        </w:rPr>
        <w:t>datePeriod.</w:t>
      </w:r>
      <w:r w:rsidR="00AE64F5">
        <w:rPr>
          <w:rFonts w:eastAsia="Times New Roman"/>
          <w:i/>
          <w:spacing w:val="-1"/>
        </w:rPr>
        <w:t>end</w:t>
      </w:r>
      <w:proofErr w:type="spellEnd"/>
    </w:p>
    <w:p w14:paraId="2F7D83E8" w14:textId="77777777" w:rsidR="00063C02" w:rsidRDefault="00063C02" w:rsidP="00435C89">
      <w:pPr>
        <w:rPr>
          <w:rFonts w:eastAsia="Times New Roman"/>
          <w:i/>
          <w:spacing w:val="-1"/>
        </w:rPr>
      </w:pPr>
    </w:p>
    <w:p w14:paraId="7D3A2DEC" w14:textId="280C37F5" w:rsidR="00063C02" w:rsidRDefault="00063C02" w:rsidP="00387F97">
      <w:r w:rsidRPr="00063C02">
        <w:rPr>
          <w:rFonts w:eastAsia="Times New Roman"/>
          <w:b/>
          <w:spacing w:val="-1"/>
        </w:rPr>
        <w:t>Regel 6:</w:t>
      </w:r>
      <w:r>
        <w:rPr>
          <w:rFonts w:eastAsia="Times New Roman"/>
          <w:spacing w:val="-1"/>
        </w:rPr>
        <w:t xml:space="preserve"> Där fältet </w:t>
      </w:r>
      <w:proofErr w:type="spellStart"/>
      <w:r w:rsidRPr="00063C02">
        <w:rPr>
          <w:rFonts w:eastAsia="Times New Roman"/>
          <w:i/>
          <w:spacing w:val="-1"/>
        </w:rPr>
        <w:t>description</w:t>
      </w:r>
      <w:proofErr w:type="spellEnd"/>
      <w:r>
        <w:rPr>
          <w:rFonts w:eastAsia="Times New Roman"/>
          <w:spacing w:val="-1"/>
        </w:rPr>
        <w:t xml:space="preserve"> används, </w:t>
      </w:r>
      <w:r>
        <w:t xml:space="preserve">ska fältet </w:t>
      </w:r>
      <w:proofErr w:type="spellStart"/>
      <w:proofErr w:type="gramStart"/>
      <w:r w:rsidRPr="00387F97">
        <w:rPr>
          <w:i/>
        </w:rPr>
        <w:t>language.code</w:t>
      </w:r>
      <w:proofErr w:type="spellEnd"/>
      <w:proofErr w:type="gramEnd"/>
      <w:r>
        <w:t xml:space="preserve"> vara </w:t>
      </w:r>
      <w:r w:rsidR="00387F97">
        <w:t>satt till ”</w:t>
      </w:r>
      <w:proofErr w:type="spellStart"/>
      <w:r>
        <w:t>swe</w:t>
      </w:r>
      <w:proofErr w:type="spellEnd"/>
      <w:r w:rsidR="00387F97">
        <w:t xml:space="preserve">” och fältet </w:t>
      </w:r>
      <w:proofErr w:type="spellStart"/>
      <w:r w:rsidR="00387F97" w:rsidRPr="00387F97">
        <w:rPr>
          <w:i/>
        </w:rPr>
        <w:t>role.code</w:t>
      </w:r>
      <w:proofErr w:type="spellEnd"/>
      <w:r w:rsidR="00387F97">
        <w:t xml:space="preserve"> vara satt till ”257513009”</w:t>
      </w:r>
      <w:r>
        <w:t xml:space="preserve"> </w:t>
      </w:r>
      <w:r w:rsidR="00387F97">
        <w:t xml:space="preserve">för åtminstone en av beskrivningarna. </w:t>
      </w:r>
    </w:p>
    <w:p w14:paraId="3C00C459" w14:textId="77777777" w:rsidR="00721BBA" w:rsidRDefault="00721BBA" w:rsidP="00387F97"/>
    <w:p w14:paraId="04796FDD" w14:textId="48E250C3" w:rsidR="00721BBA" w:rsidRDefault="00721BBA" w:rsidP="00721BBA">
      <w:pPr>
        <w:rPr>
          <w:rFonts w:eastAsia="Times New Roman"/>
          <w:spacing w:val="-1"/>
        </w:rPr>
      </w:pPr>
      <w:r w:rsidRPr="00983C08">
        <w:rPr>
          <w:rFonts w:eastAsia="Times New Roman"/>
          <w:b/>
          <w:spacing w:val="-1"/>
        </w:rPr>
        <w:t xml:space="preserve">Regel </w:t>
      </w:r>
      <w:r>
        <w:rPr>
          <w:rFonts w:eastAsia="Times New Roman"/>
          <w:b/>
          <w:spacing w:val="-1"/>
        </w:rPr>
        <w:t>7</w:t>
      </w:r>
      <w:r w:rsidRPr="006F4A39">
        <w:rPr>
          <w:rFonts w:eastAsia="Times New Roman"/>
          <w:spacing w:val="-1"/>
        </w:rPr>
        <w:t xml:space="preserve">: </w:t>
      </w:r>
      <w:r>
        <w:rPr>
          <w:rFonts w:eastAsia="Times New Roman"/>
          <w:spacing w:val="-1"/>
        </w:rPr>
        <w:t xml:space="preserve">Endast beskrivningar där </w:t>
      </w:r>
      <w:proofErr w:type="spellStart"/>
      <w:proofErr w:type="gramStart"/>
      <w:r w:rsidRPr="00721BBA">
        <w:rPr>
          <w:rFonts w:eastAsia="Times New Roman"/>
          <w:i/>
          <w:spacing w:val="-1"/>
        </w:rPr>
        <w:t>language.code</w:t>
      </w:r>
      <w:proofErr w:type="spellEnd"/>
      <w:proofErr w:type="gramEnd"/>
      <w:r>
        <w:rPr>
          <w:rFonts w:eastAsia="Times New Roman"/>
          <w:spacing w:val="-1"/>
        </w:rPr>
        <w:t xml:space="preserve"> är samma i svaret som </w:t>
      </w:r>
      <w:proofErr w:type="spellStart"/>
      <w:r w:rsidRPr="00721BBA">
        <w:rPr>
          <w:rFonts w:eastAsia="Times New Roman"/>
          <w:i/>
          <w:spacing w:val="-1"/>
        </w:rPr>
        <w:t>actorLanguage.code</w:t>
      </w:r>
      <w:proofErr w:type="spellEnd"/>
      <w:r>
        <w:rPr>
          <w:rFonts w:eastAsia="Times New Roman"/>
          <w:spacing w:val="-1"/>
        </w:rPr>
        <w:t xml:space="preserve"> i begäran ska returneras.</w:t>
      </w:r>
    </w:p>
    <w:p w14:paraId="41C5297B" w14:textId="77777777" w:rsidR="00721BBA" w:rsidRDefault="00721BBA" w:rsidP="00721BBA">
      <w:pPr>
        <w:rPr>
          <w:rFonts w:eastAsia="Times New Roman"/>
          <w:spacing w:val="-1"/>
        </w:rPr>
      </w:pPr>
    </w:p>
    <w:p w14:paraId="43D5365D" w14:textId="77777777" w:rsidR="00721BBA" w:rsidRDefault="00721BBA" w:rsidP="00721BBA">
      <w:pPr>
        <w:rPr>
          <w:i/>
        </w:rPr>
      </w:pPr>
      <w:r w:rsidRPr="00721BBA">
        <w:rPr>
          <w:b/>
        </w:rPr>
        <w:t>Regel 8:</w:t>
      </w:r>
      <w:r>
        <w:rPr>
          <w:b/>
        </w:rPr>
        <w:t xml:space="preserve"> </w:t>
      </w:r>
      <w:r w:rsidRPr="00721BBA">
        <w:t>Endast beskrivningar</w:t>
      </w:r>
      <w:r>
        <w:t xml:space="preserve"> där </w:t>
      </w:r>
      <w:proofErr w:type="spellStart"/>
      <w:proofErr w:type="gramStart"/>
      <w:r w:rsidR="00B12B4F" w:rsidRPr="00FC4477">
        <w:rPr>
          <w:i/>
        </w:rPr>
        <w:t>role.code</w:t>
      </w:r>
      <w:proofErr w:type="spellEnd"/>
      <w:proofErr w:type="gramEnd"/>
      <w:r w:rsidR="00B12B4F">
        <w:t xml:space="preserve"> är samma i svaret som </w:t>
      </w:r>
      <w:proofErr w:type="spellStart"/>
      <w:r w:rsidR="00B12B4F" w:rsidRPr="00FC4477">
        <w:rPr>
          <w:i/>
        </w:rPr>
        <w:t>role.code</w:t>
      </w:r>
      <w:proofErr w:type="spellEnd"/>
      <w:r w:rsidR="00B12B4F" w:rsidRPr="00FC4477">
        <w:rPr>
          <w:i/>
        </w:rPr>
        <w:t xml:space="preserve"> </w:t>
      </w:r>
      <w:r w:rsidR="00B12B4F">
        <w:t xml:space="preserve">i begäran ska returneras. Om </w:t>
      </w:r>
      <w:r w:rsidR="000E3121">
        <w:t>svaret saknar den</w:t>
      </w:r>
      <w:r w:rsidR="00B12B4F">
        <w:t xml:space="preserve"> </w:t>
      </w:r>
      <w:proofErr w:type="spellStart"/>
      <w:proofErr w:type="gramStart"/>
      <w:r w:rsidR="00B12B4F" w:rsidRPr="00FC4477">
        <w:rPr>
          <w:i/>
        </w:rPr>
        <w:t>role.code</w:t>
      </w:r>
      <w:proofErr w:type="spellEnd"/>
      <w:proofErr w:type="gramEnd"/>
      <w:r w:rsidR="000E3121">
        <w:rPr>
          <w:i/>
        </w:rPr>
        <w:t xml:space="preserve"> </w:t>
      </w:r>
      <w:r w:rsidR="000E3121" w:rsidRPr="000E3121">
        <w:t>som är angiven i begäran</w:t>
      </w:r>
      <w:r w:rsidR="00B12B4F">
        <w:t xml:space="preserve">, ska svaret returnera </w:t>
      </w:r>
      <w:proofErr w:type="spellStart"/>
      <w:r w:rsidR="00B12B4F" w:rsidRPr="00FC4477">
        <w:rPr>
          <w:i/>
        </w:rPr>
        <w:t>role.code</w:t>
      </w:r>
      <w:proofErr w:type="spellEnd"/>
      <w:r w:rsidR="008D6D22">
        <w:rPr>
          <w:i/>
        </w:rPr>
        <w:t xml:space="preserve"> </w:t>
      </w:r>
      <w:r w:rsidR="008D6D22" w:rsidRPr="00020853">
        <w:t>som är satt till ”</w:t>
      </w:r>
      <w:r w:rsidR="00FC4477" w:rsidRPr="00020853">
        <w:t>257513009</w:t>
      </w:r>
      <w:r w:rsidR="008D6D22" w:rsidRPr="00020853">
        <w:t>”</w:t>
      </w:r>
      <w:r w:rsidR="000E3121">
        <w:rPr>
          <w:i/>
        </w:rPr>
        <w:t>.</w:t>
      </w:r>
    </w:p>
    <w:p w14:paraId="65937017" w14:textId="77777777" w:rsidR="00FC4477" w:rsidRDefault="00FC4477" w:rsidP="00721BBA">
      <w:pPr>
        <w:rPr>
          <w:b/>
        </w:rPr>
      </w:pPr>
    </w:p>
    <w:p w14:paraId="6440082E" w14:textId="77777777" w:rsidR="008728E3" w:rsidRDefault="008728E3" w:rsidP="00FC4477">
      <w:pPr>
        <w:pStyle w:val="TableParagraph"/>
        <w:spacing w:line="226" w:lineRule="exact"/>
        <w:rPr>
          <w:rFonts w:ascii="Georgia" w:eastAsia="Times New Roman" w:hAnsi="Georgia" w:cs="Times New Roman"/>
          <w:spacing w:val="-1"/>
          <w:sz w:val="20"/>
        </w:rPr>
      </w:pPr>
      <w:r w:rsidRPr="008728E3">
        <w:rPr>
          <w:rFonts w:ascii="Georgia" w:eastAsia="Times New Roman" w:hAnsi="Georgia" w:cs="Times New Roman"/>
          <w:b/>
          <w:spacing w:val="-1"/>
          <w:sz w:val="20"/>
        </w:rPr>
        <w:t>Regel 9</w:t>
      </w:r>
      <w:r>
        <w:rPr>
          <w:rFonts w:ascii="Georgia" w:eastAsia="Times New Roman" w:hAnsi="Georgia" w:cs="Times New Roman"/>
          <w:spacing w:val="-1"/>
          <w:sz w:val="20"/>
        </w:rPr>
        <w:t xml:space="preserve">: </w:t>
      </w:r>
      <w:r w:rsidR="00FC4477">
        <w:rPr>
          <w:rFonts w:ascii="Georgia" w:eastAsia="Times New Roman" w:hAnsi="Georgia" w:cs="Times New Roman"/>
          <w:spacing w:val="-1"/>
          <w:sz w:val="20"/>
        </w:rPr>
        <w:t xml:space="preserve">Om </w:t>
      </w:r>
      <w:proofErr w:type="spellStart"/>
      <w:r w:rsidR="00FC4477" w:rsidRPr="00FC4477">
        <w:rPr>
          <w:rFonts w:ascii="Georgia" w:eastAsia="Times New Roman" w:hAnsi="Georgia" w:cs="Times New Roman"/>
          <w:i/>
          <w:spacing w:val="-1"/>
          <w:sz w:val="20"/>
        </w:rPr>
        <w:t>language</w:t>
      </w:r>
      <w:proofErr w:type="spellEnd"/>
      <w:r w:rsidR="00FC4477">
        <w:rPr>
          <w:rFonts w:ascii="Georgia" w:eastAsia="Times New Roman" w:hAnsi="Georgia" w:cs="Times New Roman"/>
          <w:spacing w:val="-1"/>
          <w:sz w:val="20"/>
        </w:rPr>
        <w:t xml:space="preserve"> ej anges i begäran, ska samtliga texter där </w:t>
      </w:r>
      <w:proofErr w:type="spellStart"/>
      <w:proofErr w:type="gramStart"/>
      <w:r w:rsidR="00FC4477" w:rsidRPr="00FC4477">
        <w:rPr>
          <w:rFonts w:ascii="Georgia" w:eastAsia="Times New Roman" w:hAnsi="Georgia" w:cs="Times New Roman"/>
          <w:i/>
          <w:spacing w:val="-1"/>
          <w:sz w:val="20"/>
        </w:rPr>
        <w:t>language.code</w:t>
      </w:r>
      <w:proofErr w:type="spellEnd"/>
      <w:proofErr w:type="gramEnd"/>
      <w:r w:rsidR="00EF4F49">
        <w:rPr>
          <w:rFonts w:ascii="Georgia" w:eastAsia="Times New Roman" w:hAnsi="Georgia" w:cs="Times New Roman"/>
          <w:spacing w:val="-1"/>
          <w:sz w:val="20"/>
        </w:rPr>
        <w:t xml:space="preserve"> är satt till något vä</w:t>
      </w:r>
      <w:r w:rsidR="00FC4477">
        <w:rPr>
          <w:rFonts w:ascii="Georgia" w:eastAsia="Times New Roman" w:hAnsi="Georgia" w:cs="Times New Roman"/>
          <w:spacing w:val="-1"/>
          <w:sz w:val="20"/>
        </w:rPr>
        <w:t xml:space="preserve">rde + där </w:t>
      </w:r>
      <w:proofErr w:type="spellStart"/>
      <w:r w:rsidR="00FC4477" w:rsidRPr="00FC4477">
        <w:rPr>
          <w:rFonts w:ascii="Georgia" w:eastAsia="Times New Roman" w:hAnsi="Georgia" w:cs="Times New Roman"/>
          <w:i/>
          <w:spacing w:val="-1"/>
          <w:sz w:val="20"/>
        </w:rPr>
        <w:t>language</w:t>
      </w:r>
      <w:proofErr w:type="spellEnd"/>
      <w:r w:rsidR="00FC4477">
        <w:rPr>
          <w:rFonts w:ascii="Georgia" w:eastAsia="Times New Roman" w:hAnsi="Georgia" w:cs="Times New Roman"/>
          <w:spacing w:val="-1"/>
          <w:sz w:val="20"/>
        </w:rPr>
        <w:t xml:space="preserve"> saknas returneras.</w:t>
      </w:r>
    </w:p>
    <w:p w14:paraId="0786C726" w14:textId="77777777" w:rsidR="008728E3" w:rsidRDefault="008728E3" w:rsidP="008728E3">
      <w:pPr>
        <w:pStyle w:val="TableParagraph"/>
        <w:spacing w:line="226" w:lineRule="exact"/>
        <w:rPr>
          <w:rFonts w:ascii="Georgia" w:eastAsia="Times New Roman" w:hAnsi="Georgia" w:cs="Times New Roman"/>
          <w:spacing w:val="-1"/>
          <w:sz w:val="20"/>
        </w:rPr>
      </w:pPr>
    </w:p>
    <w:p w14:paraId="5892A8A3" w14:textId="2E77A9E9" w:rsidR="008728E3" w:rsidRDefault="008728E3" w:rsidP="00FC4477">
      <w:pPr>
        <w:pStyle w:val="TableParagraph"/>
        <w:spacing w:line="226" w:lineRule="exact"/>
        <w:rPr>
          <w:rFonts w:ascii="Georgia" w:eastAsia="Times New Roman" w:hAnsi="Georgia" w:cs="Times New Roman"/>
          <w:spacing w:val="-1"/>
          <w:sz w:val="20"/>
        </w:rPr>
      </w:pPr>
      <w:r w:rsidRPr="008728E3">
        <w:rPr>
          <w:rFonts w:ascii="Georgia" w:eastAsia="Times New Roman" w:hAnsi="Georgia" w:cs="Times New Roman"/>
          <w:b/>
          <w:spacing w:val="-1"/>
          <w:sz w:val="20"/>
        </w:rPr>
        <w:t>Regel 10</w:t>
      </w:r>
      <w:r>
        <w:rPr>
          <w:rFonts w:ascii="Georgia" w:eastAsia="Times New Roman" w:hAnsi="Georgia" w:cs="Times New Roman"/>
          <w:spacing w:val="-1"/>
          <w:sz w:val="20"/>
        </w:rPr>
        <w:t xml:space="preserve">: </w:t>
      </w:r>
      <w:r w:rsidR="00FC4477">
        <w:rPr>
          <w:rFonts w:ascii="Georgia" w:eastAsia="Times New Roman" w:hAnsi="Georgia" w:cs="Times New Roman"/>
          <w:spacing w:val="-1"/>
          <w:sz w:val="20"/>
        </w:rPr>
        <w:t xml:space="preserve">Om </w:t>
      </w:r>
      <w:proofErr w:type="spellStart"/>
      <w:r w:rsidR="00FC4477" w:rsidRPr="00FC4477">
        <w:rPr>
          <w:rFonts w:ascii="Georgia" w:eastAsia="Times New Roman" w:hAnsi="Georgia" w:cs="Times New Roman"/>
          <w:i/>
          <w:spacing w:val="-1"/>
          <w:sz w:val="20"/>
        </w:rPr>
        <w:t>role</w:t>
      </w:r>
      <w:proofErr w:type="spellEnd"/>
      <w:r w:rsidR="00FC4477">
        <w:rPr>
          <w:rFonts w:ascii="Georgia" w:eastAsia="Times New Roman" w:hAnsi="Georgia" w:cs="Times New Roman"/>
          <w:spacing w:val="-1"/>
          <w:sz w:val="20"/>
        </w:rPr>
        <w:t xml:space="preserve"> ej anges i begäran, ska samtliga texter returneras.</w:t>
      </w:r>
    </w:p>
    <w:p w14:paraId="3FBE1E65" w14:textId="77DED717" w:rsidR="000F2284" w:rsidRDefault="000F2284" w:rsidP="00FC4477">
      <w:pPr>
        <w:pStyle w:val="TableParagraph"/>
        <w:spacing w:line="226" w:lineRule="exact"/>
        <w:rPr>
          <w:rFonts w:ascii="Georgia" w:eastAsia="Times New Roman" w:hAnsi="Georgia" w:cs="Times New Roman"/>
          <w:spacing w:val="-1"/>
          <w:sz w:val="20"/>
        </w:rPr>
      </w:pPr>
    </w:p>
    <w:p w14:paraId="3AEE80F8" w14:textId="32F25936" w:rsidR="000F2284" w:rsidRDefault="000F2284" w:rsidP="00FC4477">
      <w:pPr>
        <w:pStyle w:val="TableParagraph"/>
        <w:spacing w:line="226" w:lineRule="exact"/>
        <w:rPr>
          <w:rFonts w:ascii="Georgia" w:eastAsia="Times New Roman" w:hAnsi="Georgia" w:cs="Times New Roman"/>
          <w:b/>
          <w:spacing w:val="-1"/>
          <w:sz w:val="20"/>
        </w:rPr>
      </w:pPr>
      <w:r w:rsidRPr="000F2284">
        <w:rPr>
          <w:rFonts w:ascii="Georgia" w:eastAsia="Times New Roman" w:hAnsi="Georgia" w:cs="Times New Roman"/>
          <w:b/>
          <w:spacing w:val="-1"/>
          <w:sz w:val="20"/>
        </w:rPr>
        <w:t>Regel 11:</w:t>
      </w:r>
      <w:r>
        <w:rPr>
          <w:rFonts w:ascii="Georgia" w:eastAsia="Times New Roman" w:hAnsi="Georgia" w:cs="Times New Roman"/>
          <w:b/>
          <w:spacing w:val="-1"/>
          <w:sz w:val="20"/>
        </w:rPr>
        <w:t xml:space="preserve"> </w:t>
      </w:r>
    </w:p>
    <w:tbl>
      <w:tblPr>
        <w:tblStyle w:val="Tabellrutnt"/>
        <w:tblW w:w="0" w:type="auto"/>
        <w:tblInd w:w="108" w:type="dxa"/>
        <w:tblLook w:val="04A0" w:firstRow="1" w:lastRow="0" w:firstColumn="1" w:lastColumn="0" w:noHBand="0" w:noVBand="1"/>
      </w:tblPr>
      <w:tblGrid>
        <w:gridCol w:w="2235"/>
        <w:gridCol w:w="2423"/>
      </w:tblGrid>
      <w:tr w:rsidR="000F2284" w14:paraId="3CF881EB" w14:textId="77777777" w:rsidTr="000F2284">
        <w:trPr>
          <w:trHeight w:val="229"/>
        </w:trPr>
        <w:tc>
          <w:tcPr>
            <w:tcW w:w="2235" w:type="dxa"/>
          </w:tcPr>
          <w:p w14:paraId="4EF51950" w14:textId="2723E908" w:rsidR="000F2284" w:rsidRPr="000F2284" w:rsidRDefault="003D45EA" w:rsidP="00FC4477">
            <w:pPr>
              <w:pStyle w:val="TableParagraph"/>
              <w:spacing w:line="226" w:lineRule="exact"/>
              <w:rPr>
                <w:rFonts w:eastAsia="Times New Roman" w:cstheme="minorHAnsi"/>
                <w:b/>
                <w:spacing w:val="-1"/>
                <w:sz w:val="20"/>
              </w:rPr>
            </w:pPr>
            <w:r>
              <w:rPr>
                <w:rFonts w:eastAsia="Times New Roman" w:cstheme="minorHAnsi"/>
                <w:b/>
                <w:spacing w:val="-1"/>
                <w:sz w:val="20"/>
              </w:rPr>
              <w:t>management</w:t>
            </w:r>
          </w:p>
        </w:tc>
        <w:tc>
          <w:tcPr>
            <w:tcW w:w="2423" w:type="dxa"/>
          </w:tcPr>
          <w:p w14:paraId="2BD8F33F" w14:textId="73CC7211" w:rsidR="000F2284" w:rsidRPr="000F2284" w:rsidRDefault="003D45EA" w:rsidP="00FC4477">
            <w:pPr>
              <w:pStyle w:val="TableParagraph"/>
              <w:spacing w:line="226" w:lineRule="exact"/>
              <w:rPr>
                <w:rFonts w:eastAsia="Times New Roman" w:cstheme="minorHAnsi"/>
                <w:b/>
                <w:spacing w:val="-1"/>
                <w:sz w:val="20"/>
              </w:rPr>
            </w:pPr>
            <w:proofErr w:type="spellStart"/>
            <w:r>
              <w:rPr>
                <w:rFonts w:eastAsia="Times New Roman" w:cstheme="minorHAnsi"/>
                <w:b/>
                <w:spacing w:val="-1"/>
                <w:sz w:val="20"/>
              </w:rPr>
              <w:t>publicProvider</w:t>
            </w:r>
            <w:proofErr w:type="spellEnd"/>
          </w:p>
        </w:tc>
      </w:tr>
      <w:tr w:rsidR="000F2284" w14:paraId="55494973" w14:textId="77777777" w:rsidTr="000F2284">
        <w:trPr>
          <w:trHeight w:val="229"/>
        </w:trPr>
        <w:tc>
          <w:tcPr>
            <w:tcW w:w="2235" w:type="dxa"/>
          </w:tcPr>
          <w:p w14:paraId="249CD988" w14:textId="51366F30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Region</w:t>
            </w:r>
          </w:p>
        </w:tc>
        <w:tc>
          <w:tcPr>
            <w:tcW w:w="2423" w:type="dxa"/>
          </w:tcPr>
          <w:p w14:paraId="305202FC" w14:textId="751F5443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true</w:t>
            </w:r>
            <w:proofErr w:type="spellEnd"/>
          </w:p>
        </w:tc>
      </w:tr>
      <w:tr w:rsidR="000F2284" w14:paraId="120802E6" w14:textId="77777777" w:rsidTr="000F2284">
        <w:trPr>
          <w:trHeight w:val="229"/>
        </w:trPr>
        <w:tc>
          <w:tcPr>
            <w:tcW w:w="2235" w:type="dxa"/>
          </w:tcPr>
          <w:p w14:paraId="77939AB0" w14:textId="256013F0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Kommun</w:t>
            </w:r>
          </w:p>
        </w:tc>
        <w:tc>
          <w:tcPr>
            <w:tcW w:w="2423" w:type="dxa"/>
          </w:tcPr>
          <w:p w14:paraId="74A250F0" w14:textId="4A4C188D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true</w:t>
            </w:r>
            <w:proofErr w:type="spellEnd"/>
          </w:p>
        </w:tc>
      </w:tr>
      <w:tr w:rsidR="000F2284" w14:paraId="65EB1E47" w14:textId="77777777" w:rsidTr="000F2284">
        <w:trPr>
          <w:trHeight w:val="217"/>
        </w:trPr>
        <w:tc>
          <w:tcPr>
            <w:tcW w:w="2235" w:type="dxa"/>
          </w:tcPr>
          <w:p w14:paraId="5863E0D5" w14:textId="410EB562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Statlig</w:t>
            </w:r>
          </w:p>
        </w:tc>
        <w:tc>
          <w:tcPr>
            <w:tcW w:w="2423" w:type="dxa"/>
          </w:tcPr>
          <w:p w14:paraId="0AB53CD3" w14:textId="7829EE69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true</w:t>
            </w:r>
            <w:proofErr w:type="spellEnd"/>
          </w:p>
        </w:tc>
      </w:tr>
      <w:tr w:rsidR="000F2284" w14:paraId="6B1A3AA6" w14:textId="77777777" w:rsidTr="000F2284">
        <w:trPr>
          <w:trHeight w:val="229"/>
        </w:trPr>
        <w:tc>
          <w:tcPr>
            <w:tcW w:w="2235" w:type="dxa"/>
          </w:tcPr>
          <w:p w14:paraId="07F56968" w14:textId="11ABD4F3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Privat</w:t>
            </w:r>
          </w:p>
        </w:tc>
        <w:tc>
          <w:tcPr>
            <w:tcW w:w="2423" w:type="dxa"/>
          </w:tcPr>
          <w:p w14:paraId="6CD96590" w14:textId="798A2048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false</w:t>
            </w:r>
            <w:proofErr w:type="spellEnd"/>
          </w:p>
        </w:tc>
      </w:tr>
      <w:tr w:rsidR="000F2284" w14:paraId="497514A2" w14:textId="77777777" w:rsidTr="000F2284">
        <w:trPr>
          <w:trHeight w:val="229"/>
        </w:trPr>
        <w:tc>
          <w:tcPr>
            <w:tcW w:w="2235" w:type="dxa"/>
          </w:tcPr>
          <w:p w14:paraId="43734A60" w14:textId="7870B700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r w:rsidRPr="000F2284">
              <w:rPr>
                <w:rFonts w:eastAsia="Times New Roman" w:cstheme="minorHAnsi"/>
                <w:spacing w:val="-1"/>
                <w:sz w:val="20"/>
              </w:rPr>
              <w:t>Övrigt</w:t>
            </w:r>
          </w:p>
        </w:tc>
        <w:tc>
          <w:tcPr>
            <w:tcW w:w="2423" w:type="dxa"/>
          </w:tcPr>
          <w:p w14:paraId="38F927B5" w14:textId="2F498359" w:rsidR="000F2284" w:rsidRPr="000F2284" w:rsidRDefault="000F2284" w:rsidP="00FC4477">
            <w:pPr>
              <w:pStyle w:val="TableParagraph"/>
              <w:spacing w:line="226" w:lineRule="exact"/>
              <w:rPr>
                <w:rFonts w:eastAsia="Times New Roman" w:cstheme="minorHAnsi"/>
                <w:spacing w:val="-1"/>
                <w:sz w:val="20"/>
              </w:rPr>
            </w:pPr>
            <w:proofErr w:type="spellStart"/>
            <w:r w:rsidRPr="000F2284">
              <w:rPr>
                <w:rFonts w:eastAsia="Times New Roman" w:cstheme="minorHAnsi"/>
                <w:spacing w:val="-1"/>
                <w:sz w:val="20"/>
              </w:rPr>
              <w:t>false</w:t>
            </w:r>
            <w:proofErr w:type="spellEnd"/>
          </w:p>
        </w:tc>
      </w:tr>
    </w:tbl>
    <w:p w14:paraId="03A2FE32" w14:textId="77777777" w:rsidR="000F2284" w:rsidRDefault="000F2284" w:rsidP="00FC4477">
      <w:pPr>
        <w:pStyle w:val="TableParagraph"/>
        <w:spacing w:line="226" w:lineRule="exact"/>
        <w:rPr>
          <w:rFonts w:ascii="Georgia" w:eastAsia="Times New Roman" w:hAnsi="Georgia" w:cs="Times New Roman"/>
          <w:b/>
          <w:spacing w:val="-1"/>
          <w:sz w:val="20"/>
        </w:rPr>
      </w:pPr>
    </w:p>
    <w:p w14:paraId="55B37136" w14:textId="77777777" w:rsidR="000F2284" w:rsidRPr="000F2284" w:rsidRDefault="000F2284" w:rsidP="00FC4477">
      <w:pPr>
        <w:pStyle w:val="TableParagraph"/>
        <w:spacing w:line="226" w:lineRule="exact"/>
        <w:rPr>
          <w:rFonts w:ascii="Georgia" w:eastAsia="Times New Roman" w:hAnsi="Georgia" w:cs="Times New Roman"/>
          <w:b/>
          <w:spacing w:val="-1"/>
          <w:sz w:val="20"/>
        </w:rPr>
      </w:pPr>
    </w:p>
    <w:p w14:paraId="0D5C5906" w14:textId="77777777" w:rsidR="0039481C" w:rsidRPr="00DD4FC9" w:rsidRDefault="0039481C" w:rsidP="0039481C">
      <w:pPr>
        <w:rPr>
          <w:rFonts w:eastAsia="Times New Roman"/>
          <w:i/>
          <w:spacing w:val="-1"/>
        </w:rPr>
      </w:pPr>
    </w:p>
    <w:p w14:paraId="2ACFEC8F" w14:textId="2D411A70" w:rsidR="0039481C" w:rsidRDefault="00296078" w:rsidP="0039481C">
      <w:pPr>
        <w:pStyle w:val="Rubrik4"/>
      </w:pPr>
      <w:r w:rsidRPr="00776D68">
        <w:t>Icke</w:t>
      </w:r>
      <w:r>
        <w:t>-</w:t>
      </w:r>
      <w:r w:rsidR="0039481C" w:rsidRPr="00776D68">
        <w:t>funktionella krav</w:t>
      </w:r>
    </w:p>
    <w:p w14:paraId="05B2F854" w14:textId="77777777" w:rsidR="0039481C" w:rsidRPr="00776D68" w:rsidRDefault="0039481C" w:rsidP="0039481C">
      <w:pPr>
        <w:pStyle w:val="Rubrik5"/>
      </w:pPr>
      <w:r w:rsidRPr="00776D68">
        <w:t>SLA-krav</w:t>
      </w:r>
    </w:p>
    <w:p w14:paraId="3DED61D8" w14:textId="77777777" w:rsidR="0039481C" w:rsidRDefault="00435C89" w:rsidP="0039481C">
      <w:pPr>
        <w:rPr>
          <w:spacing w:val="-1"/>
        </w:rPr>
      </w:pPr>
      <w:r>
        <w:rPr>
          <w:spacing w:val="-1"/>
        </w:rPr>
        <w:t>Se generella SLA-krav för tjänstedomänen.</w:t>
      </w:r>
    </w:p>
    <w:p w14:paraId="56CF5F34" w14:textId="77777777" w:rsidR="00435C89" w:rsidRPr="008B016A" w:rsidRDefault="00435C89" w:rsidP="0039481C"/>
    <w:p w14:paraId="6C842F85" w14:textId="77777777" w:rsidR="0039481C" w:rsidRPr="00776D68" w:rsidRDefault="0039481C" w:rsidP="0039481C">
      <w:pPr>
        <w:pStyle w:val="Rubrik3"/>
      </w:pPr>
      <w:bookmarkStart w:id="121" w:name="_Toc243452574"/>
      <w:bookmarkStart w:id="122" w:name="_Toc113972170"/>
      <w:r w:rsidRPr="00776D68">
        <w:lastRenderedPageBreak/>
        <w:t>Annan information om kontraktet</w:t>
      </w:r>
      <w:bookmarkEnd w:id="121"/>
      <w:bookmarkEnd w:id="122"/>
    </w:p>
    <w:p w14:paraId="261FF528" w14:textId="16ED063C" w:rsidR="0039481C" w:rsidRDefault="00112A6B" w:rsidP="0039481C">
      <w:pPr>
        <w:rPr>
          <w:lang w:eastAsia="sv-SE"/>
        </w:rPr>
      </w:pPr>
      <w:r>
        <w:rPr>
          <w:lang w:eastAsia="sv-SE"/>
        </w:rPr>
        <w:t xml:space="preserve">För att möjliggöra för konsumenter att anropa alla logiska adressater som hittas via </w:t>
      </w:r>
      <w:proofErr w:type="spellStart"/>
      <w:r>
        <w:rPr>
          <w:lang w:eastAsia="sv-SE"/>
        </w:rPr>
        <w:t>GetOfferingCatalogues</w:t>
      </w:r>
      <w:proofErr w:type="spellEnd"/>
      <w:r>
        <w:rPr>
          <w:lang w:eastAsia="sv-SE"/>
        </w:rPr>
        <w:t>, utan att ha tidigare vetskap om dessa, ska anropsbehörighet enbart kontrolleras på tjänstekontraktet, och ej på logisk adressat.</w:t>
      </w:r>
    </w:p>
    <w:p w14:paraId="1E14EFFC" w14:textId="24475544" w:rsidR="00D70964" w:rsidRDefault="00D70964" w:rsidP="0039481C">
      <w:pPr>
        <w:rPr>
          <w:lang w:eastAsia="sv-SE"/>
        </w:rPr>
      </w:pPr>
    </w:p>
    <w:sectPr w:rsidR="00D70964" w:rsidSect="0044490E">
      <w:pgSz w:w="11906" w:h="16838" w:code="9"/>
      <w:pgMar w:top="3232" w:right="720" w:bottom="720" w:left="720" w:header="0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0BAE0" w14:textId="77777777" w:rsidR="00023FAD" w:rsidRDefault="00023FAD" w:rsidP="00C72B17">
      <w:pPr>
        <w:spacing w:line="240" w:lineRule="auto"/>
      </w:pPr>
      <w:r>
        <w:separator/>
      </w:r>
    </w:p>
  </w:endnote>
  <w:endnote w:type="continuationSeparator" w:id="0">
    <w:p w14:paraId="0E65B472" w14:textId="77777777" w:rsidR="00023FAD" w:rsidRDefault="00023FAD" w:rsidP="00C72B17">
      <w:pPr>
        <w:spacing w:line="240" w:lineRule="auto"/>
      </w:pPr>
      <w:r>
        <w:continuationSeparator/>
      </w:r>
    </w:p>
  </w:endnote>
  <w:endnote w:type="continuationNotice" w:id="1">
    <w:p w14:paraId="1306FAA1" w14:textId="77777777" w:rsidR="00023FAD" w:rsidRDefault="00023FA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9F12" w14:textId="77777777" w:rsidR="00774F54" w:rsidRDefault="00774F54"/>
  <w:p w14:paraId="3C6B1C47" w14:textId="77777777" w:rsidR="00774F54" w:rsidRDefault="00774F54"/>
  <w:tbl>
    <w:tblPr>
      <w:tblW w:w="9072" w:type="dxa"/>
      <w:tblInd w:w="817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559"/>
      <w:gridCol w:w="2127"/>
      <w:gridCol w:w="2268"/>
      <w:gridCol w:w="2409"/>
      <w:gridCol w:w="709"/>
    </w:tblGrid>
    <w:tr w:rsidR="00774F54" w:rsidRPr="004A7C1C" w14:paraId="592A5C54" w14:textId="77777777" w:rsidTr="00095A0D">
      <w:trPr>
        <w:trHeight w:val="629"/>
      </w:trPr>
      <w:tc>
        <w:tcPr>
          <w:tcW w:w="1559" w:type="dxa"/>
        </w:tcPr>
        <w:p w14:paraId="7428A61C" w14:textId="77777777" w:rsidR="00774F54" w:rsidRPr="001304B6" w:rsidRDefault="00774F54" w:rsidP="00095A0D">
          <w:pPr>
            <w:pStyle w:val="Sidfot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 w:rsidRPr="001304B6"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>Inera AB</w:t>
          </w:r>
        </w:p>
      </w:tc>
      <w:tc>
        <w:tcPr>
          <w:tcW w:w="2127" w:type="dxa"/>
        </w:tcPr>
        <w:p w14:paraId="2D05421B" w14:textId="20B7D50D" w:rsidR="00774F54" w:rsidRPr="001304B6" w:rsidRDefault="00774F54" w:rsidP="00095A0D">
          <w:pPr>
            <w:pStyle w:val="Sidfot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</w:p>
      </w:tc>
      <w:tc>
        <w:tcPr>
          <w:tcW w:w="2268" w:type="dxa"/>
        </w:tcPr>
        <w:p w14:paraId="3DC5D981" w14:textId="77777777" w:rsidR="00774F54" w:rsidRPr="002D75CA" w:rsidRDefault="00774F54" w:rsidP="00095A0D">
          <w:pPr>
            <w:pStyle w:val="Sidfot"/>
            <w:ind w:left="0"/>
            <w:jc w:val="both"/>
            <w:rPr>
              <w:rFonts w:ascii="Arial" w:eastAsia="Times New Roman" w:hAnsi="Arial"/>
              <w:color w:val="00A9A7"/>
              <w:sz w:val="14"/>
              <w:szCs w:val="24"/>
              <w:lang w:val="en-US" w:eastAsia="en-GB"/>
            </w:rPr>
          </w:pPr>
          <w:r w:rsidRPr="002D75CA">
            <w:rPr>
              <w:rFonts w:ascii="Arial" w:eastAsia="Times New Roman" w:hAnsi="Arial"/>
              <w:color w:val="00A9A7"/>
              <w:sz w:val="14"/>
              <w:szCs w:val="24"/>
              <w:lang w:val="en-US" w:eastAsia="en-GB"/>
            </w:rPr>
            <w:t>Tel 08 452 71 60</w:t>
          </w:r>
        </w:p>
        <w:p w14:paraId="6A35FF94" w14:textId="77777777" w:rsidR="00774F54" w:rsidRPr="002D75CA" w:rsidRDefault="00774F54" w:rsidP="00095A0D">
          <w:pPr>
            <w:pStyle w:val="Sidfot"/>
            <w:ind w:left="0"/>
            <w:jc w:val="both"/>
            <w:rPr>
              <w:rFonts w:ascii="Arial" w:eastAsia="Times New Roman" w:hAnsi="Arial"/>
              <w:color w:val="00A9A7"/>
              <w:sz w:val="14"/>
              <w:szCs w:val="24"/>
              <w:lang w:val="en-US" w:eastAsia="en-GB"/>
            </w:rPr>
          </w:pPr>
          <w:r w:rsidRPr="002D75CA">
            <w:rPr>
              <w:rFonts w:ascii="Arial" w:eastAsia="Times New Roman" w:hAnsi="Arial"/>
              <w:color w:val="00A9A7"/>
              <w:sz w:val="14"/>
              <w:szCs w:val="24"/>
              <w:lang w:val="en-US" w:eastAsia="en-GB"/>
            </w:rPr>
            <w:t>info@inera.se</w:t>
          </w:r>
        </w:p>
        <w:p w14:paraId="349AC92D" w14:textId="77777777" w:rsidR="00774F54" w:rsidRPr="0091623E" w:rsidRDefault="00774F54" w:rsidP="00095A0D">
          <w:pPr>
            <w:pStyle w:val="Sidfot"/>
            <w:ind w:left="0"/>
            <w:jc w:val="both"/>
            <w:rPr>
              <w:lang w:val="en-US"/>
            </w:rPr>
          </w:pPr>
          <w:r w:rsidRPr="002D75CA">
            <w:rPr>
              <w:rFonts w:ascii="Arial" w:eastAsia="Times New Roman" w:hAnsi="Arial"/>
              <w:color w:val="00A9A7"/>
              <w:sz w:val="14"/>
              <w:szCs w:val="24"/>
              <w:lang w:val="en-US" w:eastAsia="en-GB"/>
            </w:rPr>
            <w:t>www.inera.se</w:t>
          </w:r>
          <w:r w:rsidRPr="0091623E">
            <w:rPr>
              <w:lang w:val="en-US"/>
            </w:rPr>
            <w:t xml:space="preserve"> </w:t>
          </w:r>
        </w:p>
      </w:tc>
      <w:tc>
        <w:tcPr>
          <w:tcW w:w="2409" w:type="dxa"/>
        </w:tcPr>
        <w:p w14:paraId="31249937" w14:textId="77777777" w:rsidR="00774F54" w:rsidRPr="001304B6" w:rsidRDefault="00774F54" w:rsidP="00095A0D">
          <w:pPr>
            <w:pStyle w:val="Sidfot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 w:rsidRPr="001304B6"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>Organisationsnummer</w:t>
          </w:r>
        </w:p>
        <w:p w14:paraId="6416B2F6" w14:textId="77777777" w:rsidR="00774F54" w:rsidRPr="001304B6" w:rsidRDefault="00774F54" w:rsidP="00095A0D">
          <w:pPr>
            <w:pStyle w:val="Sidfot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proofErr w:type="gramStart"/>
          <w:r w:rsidRPr="001304B6"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>556559-4230</w:t>
          </w:r>
          <w:proofErr w:type="gramEnd"/>
        </w:p>
        <w:p w14:paraId="55DC7B5B" w14:textId="77777777" w:rsidR="00774F54" w:rsidRPr="004A7C1C" w:rsidRDefault="00774F54" w:rsidP="001304B6">
          <w:pPr>
            <w:pStyle w:val="Sidfot"/>
          </w:pPr>
        </w:p>
      </w:tc>
      <w:tc>
        <w:tcPr>
          <w:tcW w:w="709" w:type="dxa"/>
        </w:tcPr>
        <w:p w14:paraId="067532CB" w14:textId="44C8DFD1" w:rsidR="00774F54" w:rsidRPr="004A7C1C" w:rsidRDefault="00774F54" w:rsidP="00095A0D">
          <w:pPr>
            <w:pStyle w:val="Sidfot"/>
            <w:ind w:left="0"/>
            <w:rPr>
              <w:rStyle w:val="Sidnummer"/>
            </w:rPr>
          </w:pP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21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93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924E067" w14:textId="77777777" w:rsidR="00774F54" w:rsidRDefault="00774F54" w:rsidP="001304B6">
    <w:pPr>
      <w:pStyle w:val="Sidfot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94BF0" w14:textId="7C8554D5" w:rsidR="00774F54" w:rsidRDefault="00774F54" w:rsidP="00E42FBE">
    <w:pPr>
      <w:pStyle w:val="Sidfot"/>
      <w:tabs>
        <w:tab w:val="clear" w:pos="4309"/>
        <w:tab w:val="clear" w:pos="8618"/>
        <w:tab w:val="left" w:pos="3858"/>
      </w:tabs>
    </w:pPr>
    <w:r>
      <w:tab/>
    </w:r>
  </w:p>
  <w:p w14:paraId="64230F0D" w14:textId="77777777" w:rsidR="00774F54" w:rsidRDefault="00774F54">
    <w:pPr>
      <w:pStyle w:val="Sidfot"/>
    </w:pPr>
  </w:p>
  <w:p w14:paraId="30054FE6" w14:textId="77777777" w:rsidR="00774F54" w:rsidRDefault="00774F54">
    <w:pPr>
      <w:pStyle w:val="Sidfot"/>
    </w:pPr>
  </w:p>
  <w:p w14:paraId="56D6ECCA" w14:textId="77777777" w:rsidR="00774F54" w:rsidRDefault="00774F54">
    <w:pPr>
      <w:pStyle w:val="Sidfot"/>
    </w:pPr>
  </w:p>
  <w:p w14:paraId="0E46F11B" w14:textId="77777777" w:rsidR="00774F54" w:rsidRDefault="00774F5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06537" w14:textId="77777777" w:rsidR="00023FAD" w:rsidRDefault="00023FAD" w:rsidP="00C72B17">
      <w:pPr>
        <w:spacing w:line="240" w:lineRule="auto"/>
      </w:pPr>
      <w:r>
        <w:separator/>
      </w:r>
    </w:p>
  </w:footnote>
  <w:footnote w:type="continuationSeparator" w:id="0">
    <w:p w14:paraId="086A0CDD" w14:textId="77777777" w:rsidR="00023FAD" w:rsidRDefault="00023FAD" w:rsidP="00C72B17">
      <w:pPr>
        <w:spacing w:line="240" w:lineRule="auto"/>
      </w:pPr>
      <w:r>
        <w:continuationSeparator/>
      </w:r>
    </w:p>
  </w:footnote>
  <w:footnote w:type="continuationNotice" w:id="1">
    <w:p w14:paraId="23DD0D87" w14:textId="77777777" w:rsidR="00023FAD" w:rsidRDefault="00023FA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47A65" w14:textId="77777777" w:rsidR="00774F54" w:rsidRDefault="00774F54"/>
  <w:p w14:paraId="3B384145" w14:textId="77777777" w:rsidR="00774F54" w:rsidRDefault="00774F54"/>
  <w:tbl>
    <w:tblPr>
      <w:tblW w:w="11532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3168"/>
      <w:gridCol w:w="4111"/>
      <w:gridCol w:w="2977"/>
      <w:gridCol w:w="1276"/>
    </w:tblGrid>
    <w:tr w:rsidR="00774F54" w:rsidRPr="00333716" w14:paraId="57860E88" w14:textId="77777777" w:rsidTr="000A531A">
      <w:trPr>
        <w:trHeight w:hRule="exact" w:val="539"/>
      </w:trPr>
      <w:tc>
        <w:tcPr>
          <w:tcW w:w="3168" w:type="dxa"/>
          <w:tcBorders>
            <w:top w:val="nil"/>
            <w:bottom w:val="nil"/>
          </w:tcBorders>
        </w:tcPr>
        <w:p w14:paraId="782CBFF7" w14:textId="77777777" w:rsidR="00774F54" w:rsidRPr="00095A0D" w:rsidRDefault="00774F54" w:rsidP="00095A0D">
          <w:pPr>
            <w:pStyle w:val="Sidfot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bookmarkStart w:id="78" w:name="LDnr1"/>
          <w:bookmarkEnd w:id="78"/>
        </w:p>
        <w:p w14:paraId="67CD6701" w14:textId="77777777" w:rsidR="00774F54" w:rsidRPr="00095A0D" w:rsidRDefault="00774F54" w:rsidP="00095A0D">
          <w:pPr>
            <w:pStyle w:val="Sidfot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</w:p>
      </w:tc>
      <w:tc>
        <w:tcPr>
          <w:tcW w:w="4111" w:type="dxa"/>
          <w:tcBorders>
            <w:top w:val="nil"/>
            <w:bottom w:val="nil"/>
          </w:tcBorders>
        </w:tcPr>
        <w:p w14:paraId="4DF5905E" w14:textId="77777777" w:rsidR="00774F54" w:rsidRDefault="00774F54" w:rsidP="000A531A">
          <w:pPr>
            <w:pStyle w:val="Sidfot"/>
            <w:tabs>
              <w:tab w:val="clear" w:pos="4309"/>
              <w:tab w:val="clear" w:pos="8618"/>
              <w:tab w:val="center" w:pos="4153"/>
              <w:tab w:val="right" w:pos="8306"/>
            </w:tabs>
            <w:spacing w:before="20" w:line="240" w:lineRule="auto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fldChar w:fldCharType="begin"/>
          </w: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instrText xml:space="preserve"> TITLE  \* MERGEFORMAT </w:instrText>
          </w: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fldChar w:fldCharType="separate"/>
          </w: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 xml:space="preserve">operativt </w:t>
          </w:r>
          <w:proofErr w:type="spellStart"/>
          <w:proofErr w:type="gramStart"/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>processtöd:tillgängliggöra</w:t>
          </w:r>
          <w:proofErr w:type="spellEnd"/>
          <w:proofErr w:type="gramEnd"/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 xml:space="preserve"> tjänst: vårdochomsorgsutbud</w:t>
          </w: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fldChar w:fldCharType="end"/>
          </w: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 xml:space="preserve">: </w:t>
          </w:r>
          <w:r w:rsidRPr="0007056D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t xml:space="preserve">operativt </w:t>
          </w:r>
          <w:proofErr w:type="spellStart"/>
          <w:r w:rsidRPr="0007056D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t>processtöd:tillgängliggöra</w:t>
          </w:r>
          <w:proofErr w:type="spellEnd"/>
          <w:r w:rsidRPr="0007056D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t xml:space="preserve"> tjänst: vårdochomsorgsutbud</w:t>
          </w:r>
        </w:p>
        <w:p w14:paraId="60B03B6A" w14:textId="77777777" w:rsidR="00774F54" w:rsidRDefault="00774F54" w:rsidP="00932401">
          <w:pPr>
            <w:pStyle w:val="Sidfot"/>
            <w:tabs>
              <w:tab w:val="clear" w:pos="4309"/>
              <w:tab w:val="clear" w:pos="8618"/>
              <w:tab w:val="center" w:pos="4153"/>
              <w:tab w:val="right" w:pos="8306"/>
            </w:tabs>
            <w:spacing w:before="20" w:line="240" w:lineRule="auto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 w:rsidRPr="00095A0D"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>Version:</w:t>
          </w:r>
          <w:r w:rsidRPr="0039481C">
            <w:rPr>
              <w:color w:val="008000"/>
              <w:sz w:val="32"/>
            </w:rPr>
            <w:t xml:space="preserve"> </w:t>
          </w:r>
          <w:r w:rsidRPr="007D7250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fldChar w:fldCharType="begin"/>
          </w:r>
          <w:r w:rsidRPr="007D7250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instrText xml:space="preserve"> DOCPROPERTY "version" \* MERGEFORMAT </w:instrText>
          </w:r>
          <w:r w:rsidRPr="007D7250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fldChar w:fldCharType="separate"/>
          </w:r>
          <w:r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t>2.0_RC3</w:t>
          </w:r>
          <w:r w:rsidRPr="007D7250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fldChar w:fldCharType="end"/>
          </w:r>
        </w:p>
        <w:p w14:paraId="63E44678" w14:textId="77777777" w:rsidR="00774F54" w:rsidRPr="00095A0D" w:rsidRDefault="00774F54" w:rsidP="00932401">
          <w:pPr>
            <w:pStyle w:val="Sidfot"/>
            <w:tabs>
              <w:tab w:val="clear" w:pos="4309"/>
              <w:tab w:val="clear" w:pos="8618"/>
              <w:tab w:val="center" w:pos="4153"/>
              <w:tab w:val="right" w:pos="8306"/>
            </w:tabs>
            <w:spacing w:before="20" w:line="240" w:lineRule="auto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 xml:space="preserve">Diarienummer: </w:t>
          </w:r>
        </w:p>
      </w:tc>
      <w:tc>
        <w:tcPr>
          <w:tcW w:w="2977" w:type="dxa"/>
          <w:tcBorders>
            <w:top w:val="nil"/>
            <w:bottom w:val="nil"/>
          </w:tcBorders>
        </w:tcPr>
        <w:p w14:paraId="47705830" w14:textId="77777777" w:rsidR="00774F54" w:rsidRDefault="00774F54" w:rsidP="000A531A">
          <w:pPr>
            <w:pStyle w:val="Sidfot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 xml:space="preserve">Författare: </w:t>
          </w:r>
          <w:r w:rsidRPr="007D7250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fldChar w:fldCharType="begin"/>
          </w:r>
          <w:r w:rsidRPr="007D7250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instrText xml:space="preserve"> AUTHOR  \* MERGEFORMAT </w:instrText>
          </w:r>
          <w:r w:rsidRPr="007D7250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fldChar w:fldCharType="separate"/>
          </w:r>
          <w:r>
            <w:rPr>
              <w:rFonts w:ascii="Arial" w:eastAsia="Times New Roman" w:hAnsi="Arial"/>
              <w:noProof/>
              <w:color w:val="008000"/>
              <w:sz w:val="14"/>
              <w:szCs w:val="24"/>
              <w:lang w:eastAsia="en-GB"/>
            </w:rPr>
            <w:t>Inera AR</w:t>
          </w:r>
          <w:r w:rsidRPr="007D7250">
            <w:rPr>
              <w:rFonts w:ascii="Arial" w:eastAsia="Times New Roman" w:hAnsi="Arial"/>
              <w:color w:val="008000"/>
              <w:sz w:val="14"/>
              <w:szCs w:val="24"/>
              <w:lang w:eastAsia="en-GB"/>
            </w:rPr>
            <w:fldChar w:fldCharType="end"/>
          </w:r>
        </w:p>
        <w:p w14:paraId="3BF4072C" w14:textId="77777777" w:rsidR="00774F54" w:rsidRPr="00095A0D" w:rsidRDefault="00774F54" w:rsidP="007D7250">
          <w:pPr>
            <w:pStyle w:val="Sidfot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 xml:space="preserve">Dokumentägare: </w:t>
          </w:r>
        </w:p>
      </w:tc>
      <w:tc>
        <w:tcPr>
          <w:tcW w:w="1276" w:type="dxa"/>
          <w:tcBorders>
            <w:top w:val="nil"/>
            <w:bottom w:val="nil"/>
          </w:tcBorders>
        </w:tcPr>
        <w:p w14:paraId="1BC405BE" w14:textId="77777777" w:rsidR="00774F54" w:rsidRPr="00095A0D" w:rsidRDefault="00774F54" w:rsidP="000A531A">
          <w:pPr>
            <w:pStyle w:val="Sidfot"/>
            <w:ind w:left="0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 w:rsidRPr="00095A0D"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t>Senast ändrad</w:t>
          </w:r>
        </w:p>
        <w:p w14:paraId="4A1D0CEF" w14:textId="4022B780" w:rsidR="00774F54" w:rsidRPr="000A531A" w:rsidRDefault="00774F54" w:rsidP="00932401">
          <w:pPr>
            <w:pStyle w:val="Sidfot"/>
            <w:ind w:left="0"/>
            <w:rPr>
              <w:rFonts w:ascii="Arial" w:eastAsia="Times New Roman" w:hAnsi="Arial"/>
              <w:color w:val="76923C" w:themeColor="accent3" w:themeShade="BF"/>
              <w:sz w:val="14"/>
              <w:szCs w:val="24"/>
              <w:lang w:eastAsia="en-GB"/>
            </w:rPr>
          </w:pP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fldChar w:fldCharType="begin"/>
          </w: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instrText xml:space="preserve"> SAVEDATE  \* MERGEFORMAT </w:instrText>
          </w: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fldChar w:fldCharType="separate"/>
          </w:r>
          <w:r w:rsidR="00A569EE">
            <w:rPr>
              <w:rFonts w:ascii="Arial" w:eastAsia="Times New Roman" w:hAnsi="Arial"/>
              <w:noProof/>
              <w:color w:val="00A9A7"/>
              <w:sz w:val="14"/>
              <w:szCs w:val="24"/>
              <w:lang w:eastAsia="en-GB"/>
            </w:rPr>
            <w:t>2023-05-02 14:31:00</w:t>
          </w:r>
          <w:r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  <w:fldChar w:fldCharType="end"/>
          </w:r>
        </w:p>
      </w:tc>
    </w:tr>
    <w:tr w:rsidR="00774F54" w:rsidRPr="00095A0D" w14:paraId="116B1237" w14:textId="77777777" w:rsidTr="000A531A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4253" w:type="dxa"/>
        <w:trHeight w:hRule="exact" w:val="1444"/>
      </w:trPr>
      <w:tc>
        <w:tcPr>
          <w:tcW w:w="3168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CE84BDA" w14:textId="77777777" w:rsidR="00774F54" w:rsidRPr="00095A0D" w:rsidRDefault="00774F54" w:rsidP="00095A0D">
          <w:pPr>
            <w:pStyle w:val="Sidfot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  <w:r w:rsidRPr="00095A0D">
            <w:rPr>
              <w:rFonts w:ascii="Arial" w:eastAsia="Times New Roman" w:hAnsi="Arial"/>
              <w:noProof/>
              <w:color w:val="00A9A7"/>
              <w:sz w:val="14"/>
              <w:szCs w:val="24"/>
              <w:lang w:eastAsia="sv-SE"/>
            </w:rPr>
            <w:drawing>
              <wp:inline distT="0" distB="0" distL="0" distR="0" wp14:anchorId="14EE446B" wp14:editId="13C37D9D">
                <wp:extent cx="1085850" cy="866775"/>
                <wp:effectExtent l="0" t="0" r="0" b="9525"/>
                <wp:docPr id="16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tcBorders>
            <w:top w:val="nil"/>
            <w:left w:val="nil"/>
            <w:bottom w:val="nil"/>
            <w:right w:val="nil"/>
          </w:tcBorders>
        </w:tcPr>
        <w:p w14:paraId="06B2B8E0" w14:textId="77777777" w:rsidR="00774F54" w:rsidRPr="00095A0D" w:rsidRDefault="00774F54" w:rsidP="00095A0D">
          <w:pPr>
            <w:pStyle w:val="Sidfot"/>
            <w:rPr>
              <w:rFonts w:ascii="Arial" w:eastAsia="Times New Roman" w:hAnsi="Arial"/>
              <w:color w:val="00A9A7"/>
              <w:sz w:val="14"/>
              <w:szCs w:val="24"/>
              <w:lang w:eastAsia="en-GB"/>
            </w:rPr>
          </w:pPr>
        </w:p>
      </w:tc>
    </w:tr>
  </w:tbl>
  <w:p w14:paraId="53A67B3B" w14:textId="77777777" w:rsidR="00774F54" w:rsidRDefault="00774F54" w:rsidP="008303EF">
    <w:pPr>
      <w:tabs>
        <w:tab w:val="left" w:pos="6237"/>
      </w:tabs>
    </w:pPr>
    <w:r>
      <w:t xml:space="preserve"> </w:t>
    </w:r>
    <w:bookmarkStart w:id="79" w:name="Dnr1"/>
    <w:bookmarkEnd w:id="79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4156B" w14:textId="77777777" w:rsidR="00774F54" w:rsidRDefault="00774F54" w:rsidP="00D774BC">
    <w:pPr>
      <w:tabs>
        <w:tab w:val="left" w:pos="6237"/>
      </w:tabs>
    </w:pPr>
  </w:p>
  <w:p w14:paraId="25268C54" w14:textId="77777777" w:rsidR="00774F54" w:rsidRDefault="00774F54" w:rsidP="00D774BC">
    <w:pPr>
      <w:tabs>
        <w:tab w:val="left" w:pos="6237"/>
      </w:tabs>
    </w:pPr>
  </w:p>
  <w:p w14:paraId="52E24011" w14:textId="77777777" w:rsidR="00774F54" w:rsidRDefault="00774F54" w:rsidP="00D774BC">
    <w:pPr>
      <w:tabs>
        <w:tab w:val="left" w:pos="6237"/>
      </w:tabs>
    </w:pPr>
  </w:p>
  <w:p w14:paraId="4CC0A5F0" w14:textId="77777777" w:rsidR="00774F54" w:rsidRDefault="00774F54" w:rsidP="00D774BC">
    <w:pPr>
      <w:tabs>
        <w:tab w:val="left" w:pos="6237"/>
      </w:tabs>
    </w:pPr>
    <w:r>
      <w:rPr>
        <w:noProof/>
        <w:lang w:eastAsia="sv-SE"/>
      </w:rPr>
      <w:drawing>
        <wp:inline distT="0" distB="0" distL="0" distR="0" wp14:anchorId="4DB6A11D" wp14:editId="724FAE66">
          <wp:extent cx="1091565" cy="865505"/>
          <wp:effectExtent l="0" t="0" r="0" b="0"/>
          <wp:docPr id="17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865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>
      <w:tab/>
    </w:r>
    <w:bookmarkStart w:id="80" w:name="LDnr"/>
    <w:bookmarkEnd w:id="80"/>
    <w:r>
      <w:t xml:space="preserve"> </w:t>
    </w:r>
    <w:bookmarkStart w:id="81" w:name="Dnr"/>
    <w:bookmarkEnd w:id="81"/>
  </w:p>
  <w:tbl>
    <w:tblPr>
      <w:tblW w:w="9180" w:type="dxa"/>
      <w:tblLayout w:type="fixed"/>
      <w:tblLook w:val="04A0" w:firstRow="1" w:lastRow="0" w:firstColumn="1" w:lastColumn="0" w:noHBand="0" w:noVBand="1"/>
    </w:tblPr>
    <w:tblGrid>
      <w:gridCol w:w="956"/>
      <w:gridCol w:w="1199"/>
      <w:gridCol w:w="4049"/>
      <w:gridCol w:w="2976"/>
    </w:tblGrid>
    <w:tr w:rsidR="00774F54" w:rsidRPr="0024387D" w14:paraId="68469C98" w14:textId="77777777" w:rsidTr="00364AE6">
      <w:tc>
        <w:tcPr>
          <w:tcW w:w="2155" w:type="dxa"/>
          <w:gridSpan w:val="2"/>
        </w:tcPr>
        <w:p w14:paraId="15AAD942" w14:textId="77777777" w:rsidR="00774F54" w:rsidRPr="0024387D" w:rsidRDefault="00774F54" w:rsidP="002A2120">
          <w:pPr>
            <w:pStyle w:val="Sidhuvud"/>
            <w:rPr>
              <w:rFonts w:cs="Georgia"/>
              <w:sz w:val="12"/>
              <w:szCs w:val="12"/>
            </w:rPr>
          </w:pPr>
        </w:p>
      </w:tc>
      <w:tc>
        <w:tcPr>
          <w:tcW w:w="4049" w:type="dxa"/>
        </w:tcPr>
        <w:p w14:paraId="565D701F" w14:textId="77777777" w:rsidR="00774F54" w:rsidRPr="0024387D" w:rsidRDefault="00774F54" w:rsidP="00DE4030">
          <w:pPr>
            <w:pStyle w:val="Sidhuvud"/>
            <w:rPr>
              <w:rFonts w:cs="Georgia"/>
              <w:sz w:val="14"/>
              <w:szCs w:val="14"/>
            </w:rPr>
          </w:pPr>
        </w:p>
      </w:tc>
      <w:tc>
        <w:tcPr>
          <w:tcW w:w="2976" w:type="dxa"/>
        </w:tcPr>
        <w:p w14:paraId="59A34979" w14:textId="77777777" w:rsidR="00774F54" w:rsidRDefault="00774F54" w:rsidP="00DE4030">
          <w:r>
            <w:t xml:space="preserve"> </w:t>
          </w:r>
          <w:bookmarkStart w:id="82" w:name="slask"/>
          <w:bookmarkStart w:id="83" w:name="Addressee"/>
          <w:bookmarkEnd w:id="82"/>
          <w:bookmarkEnd w:id="83"/>
        </w:p>
      </w:tc>
    </w:tr>
    <w:tr w:rsidR="00774F54" w:rsidRPr="00F456CC" w14:paraId="7011F84D" w14:textId="77777777" w:rsidTr="00364AE6">
      <w:tc>
        <w:tcPr>
          <w:tcW w:w="956" w:type="dxa"/>
          <w:tcBorders>
            <w:right w:val="single" w:sz="4" w:space="0" w:color="auto"/>
          </w:tcBorders>
        </w:tcPr>
        <w:p w14:paraId="77F253CC" w14:textId="77777777" w:rsidR="00774F54" w:rsidRPr="00F456CC" w:rsidRDefault="00774F54" w:rsidP="00025527">
          <w:pPr>
            <w:pStyle w:val="Sidhuvud"/>
            <w:rPr>
              <w:rFonts w:cs="Georgia"/>
              <w:sz w:val="12"/>
              <w:szCs w:val="12"/>
            </w:rPr>
          </w:pPr>
        </w:p>
      </w:tc>
      <w:tc>
        <w:tcPr>
          <w:tcW w:w="1199" w:type="dxa"/>
          <w:tcBorders>
            <w:left w:val="single" w:sz="4" w:space="0" w:color="auto"/>
          </w:tcBorders>
        </w:tcPr>
        <w:p w14:paraId="2685BE7C" w14:textId="77777777" w:rsidR="00774F54" w:rsidRPr="00F456CC" w:rsidRDefault="00774F54" w:rsidP="00DE4030">
          <w:pPr>
            <w:pStyle w:val="Sidhuvud"/>
            <w:rPr>
              <w:rFonts w:cs="Georgia"/>
              <w:sz w:val="12"/>
              <w:szCs w:val="12"/>
            </w:rPr>
          </w:pPr>
        </w:p>
      </w:tc>
      <w:tc>
        <w:tcPr>
          <w:tcW w:w="4049" w:type="dxa"/>
        </w:tcPr>
        <w:p w14:paraId="73E95ACF" w14:textId="77777777" w:rsidR="00774F54" w:rsidRPr="002C11AF" w:rsidRDefault="00774F54" w:rsidP="00DE4030">
          <w:pPr>
            <w:pStyle w:val="Sidhuvud"/>
            <w:rPr>
              <w:rFonts w:cs="Georgia"/>
              <w:sz w:val="12"/>
              <w:szCs w:val="12"/>
            </w:rPr>
          </w:pPr>
        </w:p>
      </w:tc>
      <w:tc>
        <w:tcPr>
          <w:tcW w:w="2976" w:type="dxa"/>
        </w:tcPr>
        <w:p w14:paraId="5A4DA724" w14:textId="77777777" w:rsidR="00774F54" w:rsidRPr="002C11AF" w:rsidRDefault="00774F54" w:rsidP="00DE4030">
          <w:pPr>
            <w:pStyle w:val="Sidhuvud"/>
            <w:rPr>
              <w:rFonts w:cs="Georgia"/>
              <w:sz w:val="12"/>
              <w:szCs w:val="12"/>
            </w:rPr>
          </w:pPr>
        </w:p>
      </w:tc>
    </w:tr>
  </w:tbl>
  <w:p w14:paraId="7C6F9536" w14:textId="77777777" w:rsidR="00774F54" w:rsidRPr="003755FD" w:rsidRDefault="00774F54" w:rsidP="008866A6">
    <w:bookmarkStart w:id="84" w:name="Radera2"/>
    <w:bookmarkEnd w:id="8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5002DE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F0C15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5C84"/>
      </w:rPr>
    </w:lvl>
  </w:abstractNum>
  <w:abstractNum w:abstractNumId="2" w15:restartNumberingAfterBreak="0">
    <w:nsid w:val="05397F8E"/>
    <w:multiLevelType w:val="hybridMultilevel"/>
    <w:tmpl w:val="EB884AF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C0873"/>
    <w:multiLevelType w:val="hybridMultilevel"/>
    <w:tmpl w:val="B27A8A36"/>
    <w:lvl w:ilvl="0" w:tplc="A0824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E16BD"/>
    <w:multiLevelType w:val="hybridMultilevel"/>
    <w:tmpl w:val="EDBC0394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B5E6E"/>
    <w:multiLevelType w:val="hybridMultilevel"/>
    <w:tmpl w:val="F8543D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13BA9"/>
    <w:multiLevelType w:val="hybridMultilevel"/>
    <w:tmpl w:val="172C51B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108DE"/>
    <w:multiLevelType w:val="hybridMultilevel"/>
    <w:tmpl w:val="80827EEE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92686"/>
    <w:multiLevelType w:val="hybridMultilevel"/>
    <w:tmpl w:val="2A101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11E4F"/>
    <w:multiLevelType w:val="hybridMultilevel"/>
    <w:tmpl w:val="366AFEB6"/>
    <w:lvl w:ilvl="0" w:tplc="041D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1" w15:restartNumberingAfterBreak="0">
    <w:nsid w:val="1D4C21ED"/>
    <w:multiLevelType w:val="hybridMultilevel"/>
    <w:tmpl w:val="66B0C89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536B9"/>
    <w:multiLevelType w:val="hybridMultilevel"/>
    <w:tmpl w:val="4DFE9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B2FFF"/>
    <w:multiLevelType w:val="hybridMultilevel"/>
    <w:tmpl w:val="2DFC882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359AC"/>
    <w:multiLevelType w:val="hybridMultilevel"/>
    <w:tmpl w:val="C30641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66AC4"/>
    <w:multiLevelType w:val="hybridMultilevel"/>
    <w:tmpl w:val="789C605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E15EBD"/>
    <w:multiLevelType w:val="hybridMultilevel"/>
    <w:tmpl w:val="938CE8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C0A1A"/>
    <w:multiLevelType w:val="hybridMultilevel"/>
    <w:tmpl w:val="737859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1442F"/>
    <w:multiLevelType w:val="multilevel"/>
    <w:tmpl w:val="041D0025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4830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EF80C77"/>
    <w:multiLevelType w:val="hybridMultilevel"/>
    <w:tmpl w:val="D8D84E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C77B88"/>
    <w:multiLevelType w:val="hybridMultilevel"/>
    <w:tmpl w:val="370AD6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BB03FD"/>
    <w:multiLevelType w:val="hybridMultilevel"/>
    <w:tmpl w:val="5FAE006C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3" w15:restartNumberingAfterBreak="0">
    <w:nsid w:val="36F51CCE"/>
    <w:multiLevelType w:val="hybridMultilevel"/>
    <w:tmpl w:val="9544F796"/>
    <w:lvl w:ilvl="0" w:tplc="74A8B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661232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CAB7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40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01F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867E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48EC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8A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00D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8B43D2"/>
    <w:multiLevelType w:val="hybridMultilevel"/>
    <w:tmpl w:val="37088F68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331C2B"/>
    <w:multiLevelType w:val="hybridMultilevel"/>
    <w:tmpl w:val="BA2E203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297602"/>
    <w:multiLevelType w:val="hybridMultilevel"/>
    <w:tmpl w:val="F58224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F256C3"/>
    <w:multiLevelType w:val="hybridMultilevel"/>
    <w:tmpl w:val="8DD0E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E05DF1"/>
    <w:multiLevelType w:val="hybridMultilevel"/>
    <w:tmpl w:val="3FD411CE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14160B"/>
    <w:multiLevelType w:val="hybridMultilevel"/>
    <w:tmpl w:val="B5621D50"/>
    <w:lvl w:ilvl="0" w:tplc="F724A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4704E"/>
    <w:multiLevelType w:val="hybridMultilevel"/>
    <w:tmpl w:val="85D4863E"/>
    <w:lvl w:ilvl="0" w:tplc="8704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071B9"/>
    <w:multiLevelType w:val="hybridMultilevel"/>
    <w:tmpl w:val="3732DCE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D24A0"/>
    <w:multiLevelType w:val="hybridMultilevel"/>
    <w:tmpl w:val="8C726B2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C55C14"/>
    <w:multiLevelType w:val="hybridMultilevel"/>
    <w:tmpl w:val="4A7E49A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316431"/>
    <w:multiLevelType w:val="hybridMultilevel"/>
    <w:tmpl w:val="490242F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E3C00B9"/>
    <w:multiLevelType w:val="hybridMultilevel"/>
    <w:tmpl w:val="C96CE034"/>
    <w:lvl w:ilvl="0" w:tplc="07A6B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D4818"/>
    <w:multiLevelType w:val="hybridMultilevel"/>
    <w:tmpl w:val="2E248BE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297414"/>
    <w:multiLevelType w:val="hybridMultilevel"/>
    <w:tmpl w:val="CD7EF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A22B21"/>
    <w:multiLevelType w:val="hybridMultilevel"/>
    <w:tmpl w:val="B064952A"/>
    <w:lvl w:ilvl="0" w:tplc="041D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9" w15:restartNumberingAfterBreak="0">
    <w:nsid w:val="6E9B06E8"/>
    <w:multiLevelType w:val="hybridMultilevel"/>
    <w:tmpl w:val="274E2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371A8B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67A6FF8"/>
    <w:multiLevelType w:val="hybridMultilevel"/>
    <w:tmpl w:val="BF329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0"/>
  </w:num>
  <w:num w:numId="4">
    <w:abstractNumId w:val="8"/>
  </w:num>
  <w:num w:numId="5">
    <w:abstractNumId w:val="31"/>
  </w:num>
  <w:num w:numId="6">
    <w:abstractNumId w:val="24"/>
  </w:num>
  <w:num w:numId="7">
    <w:abstractNumId w:val="33"/>
  </w:num>
  <w:num w:numId="8">
    <w:abstractNumId w:val="34"/>
  </w:num>
  <w:num w:numId="9">
    <w:abstractNumId w:val="26"/>
  </w:num>
  <w:num w:numId="10">
    <w:abstractNumId w:val="25"/>
  </w:num>
  <w:num w:numId="11">
    <w:abstractNumId w:val="19"/>
  </w:num>
  <w:num w:numId="12">
    <w:abstractNumId w:val="35"/>
  </w:num>
  <w:num w:numId="13">
    <w:abstractNumId w:val="23"/>
  </w:num>
  <w:num w:numId="14">
    <w:abstractNumId w:val="4"/>
  </w:num>
  <w:num w:numId="15">
    <w:abstractNumId w:val="29"/>
  </w:num>
  <w:num w:numId="16">
    <w:abstractNumId w:val="32"/>
  </w:num>
  <w:num w:numId="17">
    <w:abstractNumId w:val="40"/>
  </w:num>
  <w:num w:numId="18">
    <w:abstractNumId w:val="30"/>
  </w:num>
  <w:num w:numId="19">
    <w:abstractNumId w:val="7"/>
  </w:num>
  <w:num w:numId="20">
    <w:abstractNumId w:val="13"/>
  </w:num>
  <w:num w:numId="21">
    <w:abstractNumId w:val="11"/>
  </w:num>
  <w:num w:numId="22">
    <w:abstractNumId w:val="3"/>
  </w:num>
  <w:num w:numId="23">
    <w:abstractNumId w:val="28"/>
  </w:num>
  <w:num w:numId="24">
    <w:abstractNumId w:val="16"/>
  </w:num>
  <w:num w:numId="25">
    <w:abstractNumId w:val="18"/>
  </w:num>
  <w:num w:numId="26">
    <w:abstractNumId w:val="37"/>
  </w:num>
  <w:num w:numId="27">
    <w:abstractNumId w:val="39"/>
  </w:num>
  <w:num w:numId="28">
    <w:abstractNumId w:val="14"/>
  </w:num>
  <w:num w:numId="29">
    <w:abstractNumId w:val="27"/>
  </w:num>
  <w:num w:numId="30">
    <w:abstractNumId w:val="5"/>
  </w:num>
  <w:num w:numId="31">
    <w:abstractNumId w:val="12"/>
  </w:num>
  <w:num w:numId="32">
    <w:abstractNumId w:val="9"/>
  </w:num>
  <w:num w:numId="33">
    <w:abstractNumId w:val="17"/>
  </w:num>
  <w:num w:numId="34">
    <w:abstractNumId w:val="41"/>
  </w:num>
  <w:num w:numId="35">
    <w:abstractNumId w:val="22"/>
  </w:num>
  <w:num w:numId="36">
    <w:abstractNumId w:val="15"/>
  </w:num>
  <w:num w:numId="37">
    <w:abstractNumId w:val="6"/>
  </w:num>
  <w:num w:numId="38">
    <w:abstractNumId w:val="10"/>
  </w:num>
  <w:num w:numId="39">
    <w:abstractNumId w:val="18"/>
  </w:num>
  <w:num w:numId="40">
    <w:abstractNumId w:val="18"/>
  </w:num>
  <w:num w:numId="41">
    <w:abstractNumId w:val="18"/>
  </w:num>
  <w:num w:numId="42">
    <w:abstractNumId w:val="2"/>
  </w:num>
  <w:num w:numId="43">
    <w:abstractNumId w:val="21"/>
  </w:num>
  <w:num w:numId="44">
    <w:abstractNumId w:val="36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hideSpellingErrors/>
  <w:hideGrammaticalErrors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kTyp" w:val="2"/>
    <w:docVar w:name="Logo" w:val="Sant"/>
  </w:docVars>
  <w:rsids>
    <w:rsidRoot w:val="009B1690"/>
    <w:rsid w:val="00000441"/>
    <w:rsid w:val="000011F8"/>
    <w:rsid w:val="00001D1F"/>
    <w:rsid w:val="00002164"/>
    <w:rsid w:val="00003FF5"/>
    <w:rsid w:val="0000404E"/>
    <w:rsid w:val="000065DE"/>
    <w:rsid w:val="000074BA"/>
    <w:rsid w:val="0000782D"/>
    <w:rsid w:val="0000789B"/>
    <w:rsid w:val="000102F8"/>
    <w:rsid w:val="00010C15"/>
    <w:rsid w:val="00010F2C"/>
    <w:rsid w:val="00010F46"/>
    <w:rsid w:val="0001114B"/>
    <w:rsid w:val="00011218"/>
    <w:rsid w:val="0001157C"/>
    <w:rsid w:val="000121FB"/>
    <w:rsid w:val="00012226"/>
    <w:rsid w:val="00013301"/>
    <w:rsid w:val="0001564D"/>
    <w:rsid w:val="0001702E"/>
    <w:rsid w:val="00017204"/>
    <w:rsid w:val="00017FE3"/>
    <w:rsid w:val="00020449"/>
    <w:rsid w:val="00020853"/>
    <w:rsid w:val="00023E00"/>
    <w:rsid w:val="00023FAD"/>
    <w:rsid w:val="0002459B"/>
    <w:rsid w:val="00025527"/>
    <w:rsid w:val="00026839"/>
    <w:rsid w:val="00030674"/>
    <w:rsid w:val="000308E4"/>
    <w:rsid w:val="00030C35"/>
    <w:rsid w:val="000331E2"/>
    <w:rsid w:val="000340EB"/>
    <w:rsid w:val="00034B77"/>
    <w:rsid w:val="00036C10"/>
    <w:rsid w:val="00036FF1"/>
    <w:rsid w:val="00037124"/>
    <w:rsid w:val="00040A44"/>
    <w:rsid w:val="00040B79"/>
    <w:rsid w:val="00040F53"/>
    <w:rsid w:val="00041A17"/>
    <w:rsid w:val="00041B34"/>
    <w:rsid w:val="00041F6A"/>
    <w:rsid w:val="000441F2"/>
    <w:rsid w:val="00045333"/>
    <w:rsid w:val="00046841"/>
    <w:rsid w:val="00047D7C"/>
    <w:rsid w:val="00047E25"/>
    <w:rsid w:val="000512A9"/>
    <w:rsid w:val="00051D5B"/>
    <w:rsid w:val="00053977"/>
    <w:rsid w:val="00054318"/>
    <w:rsid w:val="000547E7"/>
    <w:rsid w:val="00055E29"/>
    <w:rsid w:val="0005645C"/>
    <w:rsid w:val="00056E95"/>
    <w:rsid w:val="0005726B"/>
    <w:rsid w:val="000572D4"/>
    <w:rsid w:val="00061242"/>
    <w:rsid w:val="000620B0"/>
    <w:rsid w:val="0006284C"/>
    <w:rsid w:val="00063C02"/>
    <w:rsid w:val="00065778"/>
    <w:rsid w:val="00066B80"/>
    <w:rsid w:val="00066D65"/>
    <w:rsid w:val="00067F94"/>
    <w:rsid w:val="0007056D"/>
    <w:rsid w:val="000714E7"/>
    <w:rsid w:val="0008100A"/>
    <w:rsid w:val="000811DE"/>
    <w:rsid w:val="000843FF"/>
    <w:rsid w:val="000844ED"/>
    <w:rsid w:val="000852EB"/>
    <w:rsid w:val="000854AF"/>
    <w:rsid w:val="0008616A"/>
    <w:rsid w:val="0008745B"/>
    <w:rsid w:val="0009042F"/>
    <w:rsid w:val="00092684"/>
    <w:rsid w:val="000943CE"/>
    <w:rsid w:val="00094891"/>
    <w:rsid w:val="000954B2"/>
    <w:rsid w:val="0009581C"/>
    <w:rsid w:val="00095A0D"/>
    <w:rsid w:val="00096784"/>
    <w:rsid w:val="00096922"/>
    <w:rsid w:val="00096AEF"/>
    <w:rsid w:val="000975C4"/>
    <w:rsid w:val="000A141C"/>
    <w:rsid w:val="000A3763"/>
    <w:rsid w:val="000A3801"/>
    <w:rsid w:val="000A3BC5"/>
    <w:rsid w:val="000A531A"/>
    <w:rsid w:val="000A60FC"/>
    <w:rsid w:val="000A69BD"/>
    <w:rsid w:val="000B05BC"/>
    <w:rsid w:val="000B112F"/>
    <w:rsid w:val="000B18A9"/>
    <w:rsid w:val="000B3912"/>
    <w:rsid w:val="000B3E67"/>
    <w:rsid w:val="000B50CC"/>
    <w:rsid w:val="000B6F4D"/>
    <w:rsid w:val="000B72E1"/>
    <w:rsid w:val="000B7B3B"/>
    <w:rsid w:val="000C0B84"/>
    <w:rsid w:val="000C0D2A"/>
    <w:rsid w:val="000C13CE"/>
    <w:rsid w:val="000C1ACF"/>
    <w:rsid w:val="000C2908"/>
    <w:rsid w:val="000C2E38"/>
    <w:rsid w:val="000C3FDC"/>
    <w:rsid w:val="000C45AE"/>
    <w:rsid w:val="000C4C64"/>
    <w:rsid w:val="000C4F9B"/>
    <w:rsid w:val="000C5EC0"/>
    <w:rsid w:val="000C6534"/>
    <w:rsid w:val="000C776C"/>
    <w:rsid w:val="000D0496"/>
    <w:rsid w:val="000D2571"/>
    <w:rsid w:val="000D35F1"/>
    <w:rsid w:val="000D4323"/>
    <w:rsid w:val="000D4E05"/>
    <w:rsid w:val="000D513F"/>
    <w:rsid w:val="000D685C"/>
    <w:rsid w:val="000E020A"/>
    <w:rsid w:val="000E06F2"/>
    <w:rsid w:val="000E0B1F"/>
    <w:rsid w:val="000E1097"/>
    <w:rsid w:val="000E190F"/>
    <w:rsid w:val="000E1E52"/>
    <w:rsid w:val="000E27D3"/>
    <w:rsid w:val="000E3121"/>
    <w:rsid w:val="000E35B3"/>
    <w:rsid w:val="000E778F"/>
    <w:rsid w:val="000F1044"/>
    <w:rsid w:val="000F1278"/>
    <w:rsid w:val="000F1D75"/>
    <w:rsid w:val="000F1DC1"/>
    <w:rsid w:val="000F2284"/>
    <w:rsid w:val="000F27DE"/>
    <w:rsid w:val="000F2D78"/>
    <w:rsid w:val="000F389E"/>
    <w:rsid w:val="000F3E8D"/>
    <w:rsid w:val="000F457B"/>
    <w:rsid w:val="000F657D"/>
    <w:rsid w:val="000F6CEA"/>
    <w:rsid w:val="000F72A4"/>
    <w:rsid w:val="000F796B"/>
    <w:rsid w:val="001002BE"/>
    <w:rsid w:val="001007C9"/>
    <w:rsid w:val="00100B52"/>
    <w:rsid w:val="00101B52"/>
    <w:rsid w:val="0010421B"/>
    <w:rsid w:val="00105416"/>
    <w:rsid w:val="0010602F"/>
    <w:rsid w:val="00107CCE"/>
    <w:rsid w:val="00110733"/>
    <w:rsid w:val="00112217"/>
    <w:rsid w:val="00112A6B"/>
    <w:rsid w:val="0011506E"/>
    <w:rsid w:val="00116504"/>
    <w:rsid w:val="00117FE8"/>
    <w:rsid w:val="00120442"/>
    <w:rsid w:val="001211C8"/>
    <w:rsid w:val="0012190D"/>
    <w:rsid w:val="001233FB"/>
    <w:rsid w:val="00124E95"/>
    <w:rsid w:val="00125BE7"/>
    <w:rsid w:val="00125DA4"/>
    <w:rsid w:val="00125EDF"/>
    <w:rsid w:val="00126207"/>
    <w:rsid w:val="00126695"/>
    <w:rsid w:val="00127265"/>
    <w:rsid w:val="00127F96"/>
    <w:rsid w:val="001304B6"/>
    <w:rsid w:val="00130BB8"/>
    <w:rsid w:val="00132B1A"/>
    <w:rsid w:val="001362B0"/>
    <w:rsid w:val="00137DC2"/>
    <w:rsid w:val="00140C76"/>
    <w:rsid w:val="0014114E"/>
    <w:rsid w:val="00141886"/>
    <w:rsid w:val="00142C7F"/>
    <w:rsid w:val="0014386E"/>
    <w:rsid w:val="00144739"/>
    <w:rsid w:val="00146B27"/>
    <w:rsid w:val="00146D4E"/>
    <w:rsid w:val="001477C9"/>
    <w:rsid w:val="00147952"/>
    <w:rsid w:val="00147F9A"/>
    <w:rsid w:val="0015016A"/>
    <w:rsid w:val="001502F9"/>
    <w:rsid w:val="0015046C"/>
    <w:rsid w:val="0015090B"/>
    <w:rsid w:val="00151E6D"/>
    <w:rsid w:val="00153C41"/>
    <w:rsid w:val="00154F6C"/>
    <w:rsid w:val="00156437"/>
    <w:rsid w:val="0015775D"/>
    <w:rsid w:val="001578A6"/>
    <w:rsid w:val="00157D8E"/>
    <w:rsid w:val="00160052"/>
    <w:rsid w:val="00160745"/>
    <w:rsid w:val="00161B39"/>
    <w:rsid w:val="00161C26"/>
    <w:rsid w:val="00163ADE"/>
    <w:rsid w:val="00164AAB"/>
    <w:rsid w:val="0016591B"/>
    <w:rsid w:val="00165E70"/>
    <w:rsid w:val="00165EBF"/>
    <w:rsid w:val="00166212"/>
    <w:rsid w:val="00167A86"/>
    <w:rsid w:val="001706EF"/>
    <w:rsid w:val="001714C5"/>
    <w:rsid w:val="00172311"/>
    <w:rsid w:val="0017238B"/>
    <w:rsid w:val="001723D6"/>
    <w:rsid w:val="00173370"/>
    <w:rsid w:val="00174BFC"/>
    <w:rsid w:val="001752B9"/>
    <w:rsid w:val="001765B8"/>
    <w:rsid w:val="00176E0F"/>
    <w:rsid w:val="00176F87"/>
    <w:rsid w:val="00181D11"/>
    <w:rsid w:val="00181FB9"/>
    <w:rsid w:val="00183401"/>
    <w:rsid w:val="00183716"/>
    <w:rsid w:val="001840D1"/>
    <w:rsid w:val="00184750"/>
    <w:rsid w:val="00191B2C"/>
    <w:rsid w:val="00192262"/>
    <w:rsid w:val="00192268"/>
    <w:rsid w:val="00197B4E"/>
    <w:rsid w:val="001A2DA2"/>
    <w:rsid w:val="001A498E"/>
    <w:rsid w:val="001A4DFB"/>
    <w:rsid w:val="001A7678"/>
    <w:rsid w:val="001A7F24"/>
    <w:rsid w:val="001B2C00"/>
    <w:rsid w:val="001B3129"/>
    <w:rsid w:val="001B44F1"/>
    <w:rsid w:val="001B4B61"/>
    <w:rsid w:val="001B4FE4"/>
    <w:rsid w:val="001B5C57"/>
    <w:rsid w:val="001B7335"/>
    <w:rsid w:val="001C046C"/>
    <w:rsid w:val="001C0C5F"/>
    <w:rsid w:val="001C1E6E"/>
    <w:rsid w:val="001C1FF9"/>
    <w:rsid w:val="001C29B4"/>
    <w:rsid w:val="001C4430"/>
    <w:rsid w:val="001C4DC4"/>
    <w:rsid w:val="001C53D2"/>
    <w:rsid w:val="001C5ABA"/>
    <w:rsid w:val="001C6519"/>
    <w:rsid w:val="001C7D35"/>
    <w:rsid w:val="001D0E0B"/>
    <w:rsid w:val="001D1401"/>
    <w:rsid w:val="001D1773"/>
    <w:rsid w:val="001D272B"/>
    <w:rsid w:val="001D40E9"/>
    <w:rsid w:val="001D4B8D"/>
    <w:rsid w:val="001D718D"/>
    <w:rsid w:val="001D772D"/>
    <w:rsid w:val="001E1774"/>
    <w:rsid w:val="001E4018"/>
    <w:rsid w:val="001E5E6E"/>
    <w:rsid w:val="001E6D5D"/>
    <w:rsid w:val="001E78BC"/>
    <w:rsid w:val="001F0D3E"/>
    <w:rsid w:val="001F0F63"/>
    <w:rsid w:val="001F2841"/>
    <w:rsid w:val="001F3085"/>
    <w:rsid w:val="001F5F5B"/>
    <w:rsid w:val="001F7AD1"/>
    <w:rsid w:val="001F7E8B"/>
    <w:rsid w:val="00202FC7"/>
    <w:rsid w:val="00203457"/>
    <w:rsid w:val="00204502"/>
    <w:rsid w:val="002047F2"/>
    <w:rsid w:val="00204904"/>
    <w:rsid w:val="002100FD"/>
    <w:rsid w:val="002102AE"/>
    <w:rsid w:val="002104AE"/>
    <w:rsid w:val="0021129D"/>
    <w:rsid w:val="00212825"/>
    <w:rsid w:val="002137EF"/>
    <w:rsid w:val="00215102"/>
    <w:rsid w:val="002204D4"/>
    <w:rsid w:val="00220A03"/>
    <w:rsid w:val="0022423F"/>
    <w:rsid w:val="00224476"/>
    <w:rsid w:val="00224EE2"/>
    <w:rsid w:val="00225D58"/>
    <w:rsid w:val="00226F03"/>
    <w:rsid w:val="002309CF"/>
    <w:rsid w:val="00230F5D"/>
    <w:rsid w:val="00231C98"/>
    <w:rsid w:val="00231CA9"/>
    <w:rsid w:val="00233F8D"/>
    <w:rsid w:val="0023514F"/>
    <w:rsid w:val="00237EF8"/>
    <w:rsid w:val="0024070A"/>
    <w:rsid w:val="0024089C"/>
    <w:rsid w:val="002410A0"/>
    <w:rsid w:val="00241917"/>
    <w:rsid w:val="00241E9B"/>
    <w:rsid w:val="00241F00"/>
    <w:rsid w:val="0024387D"/>
    <w:rsid w:val="00245433"/>
    <w:rsid w:val="00246426"/>
    <w:rsid w:val="00247041"/>
    <w:rsid w:val="002508D4"/>
    <w:rsid w:val="00253AD1"/>
    <w:rsid w:val="00256276"/>
    <w:rsid w:val="00256EFE"/>
    <w:rsid w:val="00257290"/>
    <w:rsid w:val="00257C01"/>
    <w:rsid w:val="00260EF8"/>
    <w:rsid w:val="00261FAA"/>
    <w:rsid w:val="002625C5"/>
    <w:rsid w:val="00262779"/>
    <w:rsid w:val="0026577B"/>
    <w:rsid w:val="00267208"/>
    <w:rsid w:val="00273118"/>
    <w:rsid w:val="0027346A"/>
    <w:rsid w:val="0027367D"/>
    <w:rsid w:val="00275524"/>
    <w:rsid w:val="00275B84"/>
    <w:rsid w:val="002765B9"/>
    <w:rsid w:val="0027740F"/>
    <w:rsid w:val="00277ADB"/>
    <w:rsid w:val="00277BF9"/>
    <w:rsid w:val="00277D00"/>
    <w:rsid w:val="00281700"/>
    <w:rsid w:val="00283CAC"/>
    <w:rsid w:val="00283F8B"/>
    <w:rsid w:val="00284F23"/>
    <w:rsid w:val="002862FB"/>
    <w:rsid w:val="00286E4B"/>
    <w:rsid w:val="0028759B"/>
    <w:rsid w:val="0029087A"/>
    <w:rsid w:val="00290AC0"/>
    <w:rsid w:val="00290FB1"/>
    <w:rsid w:val="002921D6"/>
    <w:rsid w:val="00292AD7"/>
    <w:rsid w:val="00294E4D"/>
    <w:rsid w:val="00296078"/>
    <w:rsid w:val="00296401"/>
    <w:rsid w:val="002A12F9"/>
    <w:rsid w:val="002A19BD"/>
    <w:rsid w:val="002A2120"/>
    <w:rsid w:val="002A360D"/>
    <w:rsid w:val="002A4C1F"/>
    <w:rsid w:val="002A5334"/>
    <w:rsid w:val="002A59E4"/>
    <w:rsid w:val="002A5AED"/>
    <w:rsid w:val="002A625C"/>
    <w:rsid w:val="002A6EBC"/>
    <w:rsid w:val="002A77D2"/>
    <w:rsid w:val="002B00E4"/>
    <w:rsid w:val="002B0121"/>
    <w:rsid w:val="002B093E"/>
    <w:rsid w:val="002B4998"/>
    <w:rsid w:val="002B612B"/>
    <w:rsid w:val="002B6B8C"/>
    <w:rsid w:val="002B7950"/>
    <w:rsid w:val="002C06F9"/>
    <w:rsid w:val="002C11AF"/>
    <w:rsid w:val="002C1DB0"/>
    <w:rsid w:val="002C351B"/>
    <w:rsid w:val="002C354F"/>
    <w:rsid w:val="002C452E"/>
    <w:rsid w:val="002C536C"/>
    <w:rsid w:val="002C536D"/>
    <w:rsid w:val="002C5DEA"/>
    <w:rsid w:val="002C5E7A"/>
    <w:rsid w:val="002C6A20"/>
    <w:rsid w:val="002D23EF"/>
    <w:rsid w:val="002D2D99"/>
    <w:rsid w:val="002D365B"/>
    <w:rsid w:val="002D383D"/>
    <w:rsid w:val="002D495E"/>
    <w:rsid w:val="002D5B10"/>
    <w:rsid w:val="002D75CA"/>
    <w:rsid w:val="002E0E33"/>
    <w:rsid w:val="002E1453"/>
    <w:rsid w:val="002E17EB"/>
    <w:rsid w:val="002E2238"/>
    <w:rsid w:val="002E5C22"/>
    <w:rsid w:val="002E5FAD"/>
    <w:rsid w:val="002E6348"/>
    <w:rsid w:val="002E6C51"/>
    <w:rsid w:val="002E77DE"/>
    <w:rsid w:val="002F003C"/>
    <w:rsid w:val="002F0227"/>
    <w:rsid w:val="002F2296"/>
    <w:rsid w:val="002F3677"/>
    <w:rsid w:val="002F3AAC"/>
    <w:rsid w:val="002F57F9"/>
    <w:rsid w:val="002F5953"/>
    <w:rsid w:val="002F616E"/>
    <w:rsid w:val="002F6A92"/>
    <w:rsid w:val="002F6B9D"/>
    <w:rsid w:val="002F7BFC"/>
    <w:rsid w:val="002F7E28"/>
    <w:rsid w:val="00302A76"/>
    <w:rsid w:val="00302CBB"/>
    <w:rsid w:val="00302CFB"/>
    <w:rsid w:val="0030364D"/>
    <w:rsid w:val="00303B60"/>
    <w:rsid w:val="003046FA"/>
    <w:rsid w:val="00304D36"/>
    <w:rsid w:val="0030710D"/>
    <w:rsid w:val="00310B6C"/>
    <w:rsid w:val="00311E2D"/>
    <w:rsid w:val="00312415"/>
    <w:rsid w:val="003124CE"/>
    <w:rsid w:val="00312B0F"/>
    <w:rsid w:val="003139AF"/>
    <w:rsid w:val="0031450A"/>
    <w:rsid w:val="0031465B"/>
    <w:rsid w:val="00314DD9"/>
    <w:rsid w:val="00314FC9"/>
    <w:rsid w:val="00316683"/>
    <w:rsid w:val="003167CE"/>
    <w:rsid w:val="00317E6B"/>
    <w:rsid w:val="00320CDA"/>
    <w:rsid w:val="00322A41"/>
    <w:rsid w:val="0032381B"/>
    <w:rsid w:val="00324AC0"/>
    <w:rsid w:val="00325EBF"/>
    <w:rsid w:val="00327382"/>
    <w:rsid w:val="00327D20"/>
    <w:rsid w:val="003313E3"/>
    <w:rsid w:val="00332546"/>
    <w:rsid w:val="0033342E"/>
    <w:rsid w:val="003347E8"/>
    <w:rsid w:val="00335EE2"/>
    <w:rsid w:val="003361B3"/>
    <w:rsid w:val="00336A2F"/>
    <w:rsid w:val="00337395"/>
    <w:rsid w:val="0034059F"/>
    <w:rsid w:val="00341157"/>
    <w:rsid w:val="00342CDC"/>
    <w:rsid w:val="00343249"/>
    <w:rsid w:val="00344CDE"/>
    <w:rsid w:val="00346B80"/>
    <w:rsid w:val="003475BE"/>
    <w:rsid w:val="00350126"/>
    <w:rsid w:val="00351A07"/>
    <w:rsid w:val="00352357"/>
    <w:rsid w:val="00354C80"/>
    <w:rsid w:val="0035534B"/>
    <w:rsid w:val="00355C8F"/>
    <w:rsid w:val="003579AE"/>
    <w:rsid w:val="00360793"/>
    <w:rsid w:val="00360CAD"/>
    <w:rsid w:val="00362731"/>
    <w:rsid w:val="00363BA5"/>
    <w:rsid w:val="00363C37"/>
    <w:rsid w:val="00364AE6"/>
    <w:rsid w:val="00364D31"/>
    <w:rsid w:val="00364DEE"/>
    <w:rsid w:val="00366D42"/>
    <w:rsid w:val="003674B1"/>
    <w:rsid w:val="003718DA"/>
    <w:rsid w:val="00372639"/>
    <w:rsid w:val="00372E7D"/>
    <w:rsid w:val="0037365E"/>
    <w:rsid w:val="00373836"/>
    <w:rsid w:val="00374342"/>
    <w:rsid w:val="003752FA"/>
    <w:rsid w:val="003755FD"/>
    <w:rsid w:val="0037572A"/>
    <w:rsid w:val="00376E42"/>
    <w:rsid w:val="00377693"/>
    <w:rsid w:val="00380F95"/>
    <w:rsid w:val="00382834"/>
    <w:rsid w:val="00382B27"/>
    <w:rsid w:val="003850F4"/>
    <w:rsid w:val="003851FC"/>
    <w:rsid w:val="00387F97"/>
    <w:rsid w:val="00390030"/>
    <w:rsid w:val="003913CE"/>
    <w:rsid w:val="0039481C"/>
    <w:rsid w:val="00394F76"/>
    <w:rsid w:val="00394F7E"/>
    <w:rsid w:val="00394FF0"/>
    <w:rsid w:val="003954AF"/>
    <w:rsid w:val="00397318"/>
    <w:rsid w:val="003975B7"/>
    <w:rsid w:val="00397CAF"/>
    <w:rsid w:val="003A19C0"/>
    <w:rsid w:val="003A1F89"/>
    <w:rsid w:val="003A247F"/>
    <w:rsid w:val="003A4A85"/>
    <w:rsid w:val="003A5BAB"/>
    <w:rsid w:val="003A5DEE"/>
    <w:rsid w:val="003A7B04"/>
    <w:rsid w:val="003B0773"/>
    <w:rsid w:val="003B1AB7"/>
    <w:rsid w:val="003B210E"/>
    <w:rsid w:val="003B26AF"/>
    <w:rsid w:val="003B2849"/>
    <w:rsid w:val="003B3C5A"/>
    <w:rsid w:val="003B5D47"/>
    <w:rsid w:val="003C11E1"/>
    <w:rsid w:val="003C2D14"/>
    <w:rsid w:val="003C3AD9"/>
    <w:rsid w:val="003C3DDD"/>
    <w:rsid w:val="003C454C"/>
    <w:rsid w:val="003C6599"/>
    <w:rsid w:val="003D0BFC"/>
    <w:rsid w:val="003D1137"/>
    <w:rsid w:val="003D1F4F"/>
    <w:rsid w:val="003D21E1"/>
    <w:rsid w:val="003D24E1"/>
    <w:rsid w:val="003D2AC5"/>
    <w:rsid w:val="003D2BD9"/>
    <w:rsid w:val="003D2C07"/>
    <w:rsid w:val="003D2D96"/>
    <w:rsid w:val="003D45EA"/>
    <w:rsid w:val="003D4628"/>
    <w:rsid w:val="003D51A1"/>
    <w:rsid w:val="003D6708"/>
    <w:rsid w:val="003D737B"/>
    <w:rsid w:val="003D73AC"/>
    <w:rsid w:val="003D7709"/>
    <w:rsid w:val="003E1C1A"/>
    <w:rsid w:val="003E2011"/>
    <w:rsid w:val="003E2358"/>
    <w:rsid w:val="003E2736"/>
    <w:rsid w:val="003E30D6"/>
    <w:rsid w:val="003E39C2"/>
    <w:rsid w:val="003E69C7"/>
    <w:rsid w:val="003F34C2"/>
    <w:rsid w:val="003F4998"/>
    <w:rsid w:val="003F4ED4"/>
    <w:rsid w:val="003F5F5D"/>
    <w:rsid w:val="003F7821"/>
    <w:rsid w:val="00400DE6"/>
    <w:rsid w:val="00401298"/>
    <w:rsid w:val="00401733"/>
    <w:rsid w:val="00401A9E"/>
    <w:rsid w:val="00402256"/>
    <w:rsid w:val="00402595"/>
    <w:rsid w:val="00402CF6"/>
    <w:rsid w:val="00405057"/>
    <w:rsid w:val="004058B1"/>
    <w:rsid w:val="0040644D"/>
    <w:rsid w:val="00410864"/>
    <w:rsid w:val="004111EB"/>
    <w:rsid w:val="00411D79"/>
    <w:rsid w:val="0041247B"/>
    <w:rsid w:val="00413181"/>
    <w:rsid w:val="0041441F"/>
    <w:rsid w:val="00414D42"/>
    <w:rsid w:val="00415214"/>
    <w:rsid w:val="00415791"/>
    <w:rsid w:val="00415C73"/>
    <w:rsid w:val="00421274"/>
    <w:rsid w:val="004217D5"/>
    <w:rsid w:val="00423516"/>
    <w:rsid w:val="00424928"/>
    <w:rsid w:val="0042634E"/>
    <w:rsid w:val="00426455"/>
    <w:rsid w:val="00426684"/>
    <w:rsid w:val="00426CD6"/>
    <w:rsid w:val="0043516C"/>
    <w:rsid w:val="00435C89"/>
    <w:rsid w:val="004366B7"/>
    <w:rsid w:val="00436B68"/>
    <w:rsid w:val="00436EA9"/>
    <w:rsid w:val="004375C9"/>
    <w:rsid w:val="004376B1"/>
    <w:rsid w:val="0044256E"/>
    <w:rsid w:val="004433BE"/>
    <w:rsid w:val="004434E6"/>
    <w:rsid w:val="004437B1"/>
    <w:rsid w:val="004441E1"/>
    <w:rsid w:val="00444470"/>
    <w:rsid w:val="0044490E"/>
    <w:rsid w:val="00444C74"/>
    <w:rsid w:val="004471C9"/>
    <w:rsid w:val="004502BD"/>
    <w:rsid w:val="004507E7"/>
    <w:rsid w:val="004524D7"/>
    <w:rsid w:val="00453131"/>
    <w:rsid w:val="004548DC"/>
    <w:rsid w:val="00455C6F"/>
    <w:rsid w:val="00460BEE"/>
    <w:rsid w:val="004616E4"/>
    <w:rsid w:val="00462212"/>
    <w:rsid w:val="00462242"/>
    <w:rsid w:val="004638C9"/>
    <w:rsid w:val="00463EA0"/>
    <w:rsid w:val="00465541"/>
    <w:rsid w:val="00465B7B"/>
    <w:rsid w:val="004665D9"/>
    <w:rsid w:val="00467FFC"/>
    <w:rsid w:val="004702AD"/>
    <w:rsid w:val="004703D5"/>
    <w:rsid w:val="004707AB"/>
    <w:rsid w:val="004725FF"/>
    <w:rsid w:val="00472B07"/>
    <w:rsid w:val="00472C29"/>
    <w:rsid w:val="00473095"/>
    <w:rsid w:val="004750CA"/>
    <w:rsid w:val="00475430"/>
    <w:rsid w:val="004764F9"/>
    <w:rsid w:val="004773FB"/>
    <w:rsid w:val="00477F66"/>
    <w:rsid w:val="00480788"/>
    <w:rsid w:val="004820E5"/>
    <w:rsid w:val="00482B99"/>
    <w:rsid w:val="00482DAF"/>
    <w:rsid w:val="00484186"/>
    <w:rsid w:val="004845D7"/>
    <w:rsid w:val="004859A4"/>
    <w:rsid w:val="00485FDF"/>
    <w:rsid w:val="00486C5B"/>
    <w:rsid w:val="004876A2"/>
    <w:rsid w:val="0049006A"/>
    <w:rsid w:val="00491FA2"/>
    <w:rsid w:val="0049203B"/>
    <w:rsid w:val="00492604"/>
    <w:rsid w:val="00493317"/>
    <w:rsid w:val="0049379C"/>
    <w:rsid w:val="0049416E"/>
    <w:rsid w:val="00494791"/>
    <w:rsid w:val="00495800"/>
    <w:rsid w:val="004970ED"/>
    <w:rsid w:val="004971FA"/>
    <w:rsid w:val="004A06C9"/>
    <w:rsid w:val="004A107A"/>
    <w:rsid w:val="004A1289"/>
    <w:rsid w:val="004A20BF"/>
    <w:rsid w:val="004A20FC"/>
    <w:rsid w:val="004A2501"/>
    <w:rsid w:val="004A35B0"/>
    <w:rsid w:val="004A5F49"/>
    <w:rsid w:val="004A6CA8"/>
    <w:rsid w:val="004B0B17"/>
    <w:rsid w:val="004B0F2C"/>
    <w:rsid w:val="004B0FD8"/>
    <w:rsid w:val="004B1A9F"/>
    <w:rsid w:val="004B347C"/>
    <w:rsid w:val="004B357E"/>
    <w:rsid w:val="004C08ED"/>
    <w:rsid w:val="004C2BF7"/>
    <w:rsid w:val="004C2C46"/>
    <w:rsid w:val="004C349F"/>
    <w:rsid w:val="004C46D6"/>
    <w:rsid w:val="004C5494"/>
    <w:rsid w:val="004C6017"/>
    <w:rsid w:val="004C6539"/>
    <w:rsid w:val="004C66FA"/>
    <w:rsid w:val="004C72F8"/>
    <w:rsid w:val="004C7498"/>
    <w:rsid w:val="004C7A09"/>
    <w:rsid w:val="004D0E0D"/>
    <w:rsid w:val="004D0F53"/>
    <w:rsid w:val="004D3A19"/>
    <w:rsid w:val="004D3EB7"/>
    <w:rsid w:val="004D6E48"/>
    <w:rsid w:val="004D7692"/>
    <w:rsid w:val="004D7893"/>
    <w:rsid w:val="004E0EBA"/>
    <w:rsid w:val="004E10D2"/>
    <w:rsid w:val="004E1130"/>
    <w:rsid w:val="004E189C"/>
    <w:rsid w:val="004E34E5"/>
    <w:rsid w:val="004E74FB"/>
    <w:rsid w:val="004F2686"/>
    <w:rsid w:val="004F2AFB"/>
    <w:rsid w:val="004F3147"/>
    <w:rsid w:val="004F34B5"/>
    <w:rsid w:val="004F39E1"/>
    <w:rsid w:val="004F413E"/>
    <w:rsid w:val="004F42F4"/>
    <w:rsid w:val="004F4665"/>
    <w:rsid w:val="004F6922"/>
    <w:rsid w:val="004F736D"/>
    <w:rsid w:val="005044B1"/>
    <w:rsid w:val="005047A8"/>
    <w:rsid w:val="005050D2"/>
    <w:rsid w:val="005106A5"/>
    <w:rsid w:val="005111FC"/>
    <w:rsid w:val="0051128A"/>
    <w:rsid w:val="005121D7"/>
    <w:rsid w:val="00513EAA"/>
    <w:rsid w:val="00514E96"/>
    <w:rsid w:val="005179C0"/>
    <w:rsid w:val="00517C47"/>
    <w:rsid w:val="00520272"/>
    <w:rsid w:val="00520999"/>
    <w:rsid w:val="0052277B"/>
    <w:rsid w:val="00524091"/>
    <w:rsid w:val="005243A5"/>
    <w:rsid w:val="005248DC"/>
    <w:rsid w:val="00525CF4"/>
    <w:rsid w:val="005264AA"/>
    <w:rsid w:val="00526B02"/>
    <w:rsid w:val="005306B6"/>
    <w:rsid w:val="00531F84"/>
    <w:rsid w:val="00532BF9"/>
    <w:rsid w:val="005336D9"/>
    <w:rsid w:val="005337C2"/>
    <w:rsid w:val="005359E4"/>
    <w:rsid w:val="00535AC4"/>
    <w:rsid w:val="00536855"/>
    <w:rsid w:val="005377AD"/>
    <w:rsid w:val="00537EF4"/>
    <w:rsid w:val="00540582"/>
    <w:rsid w:val="005408F3"/>
    <w:rsid w:val="005415BB"/>
    <w:rsid w:val="0054424C"/>
    <w:rsid w:val="005477ED"/>
    <w:rsid w:val="005503DE"/>
    <w:rsid w:val="00550F4C"/>
    <w:rsid w:val="005521B0"/>
    <w:rsid w:val="0055505C"/>
    <w:rsid w:val="00556E9F"/>
    <w:rsid w:val="005608DC"/>
    <w:rsid w:val="00562B7C"/>
    <w:rsid w:val="0056385D"/>
    <w:rsid w:val="005638D7"/>
    <w:rsid w:val="00563A81"/>
    <w:rsid w:val="00563EA5"/>
    <w:rsid w:val="0056497A"/>
    <w:rsid w:val="00564C20"/>
    <w:rsid w:val="00564C74"/>
    <w:rsid w:val="00566ACF"/>
    <w:rsid w:val="005677BE"/>
    <w:rsid w:val="005679E7"/>
    <w:rsid w:val="0057032F"/>
    <w:rsid w:val="005726D5"/>
    <w:rsid w:val="00573955"/>
    <w:rsid w:val="005761AD"/>
    <w:rsid w:val="005769C2"/>
    <w:rsid w:val="00576BEF"/>
    <w:rsid w:val="00580098"/>
    <w:rsid w:val="005800EB"/>
    <w:rsid w:val="00583F9F"/>
    <w:rsid w:val="0058583E"/>
    <w:rsid w:val="005907D0"/>
    <w:rsid w:val="00590A4D"/>
    <w:rsid w:val="00590E27"/>
    <w:rsid w:val="0059107A"/>
    <w:rsid w:val="00593DB8"/>
    <w:rsid w:val="00594C89"/>
    <w:rsid w:val="0059544B"/>
    <w:rsid w:val="005957FC"/>
    <w:rsid w:val="00597D49"/>
    <w:rsid w:val="005A0069"/>
    <w:rsid w:val="005A11F9"/>
    <w:rsid w:val="005A162A"/>
    <w:rsid w:val="005A2218"/>
    <w:rsid w:val="005A2DFC"/>
    <w:rsid w:val="005A35B5"/>
    <w:rsid w:val="005A386B"/>
    <w:rsid w:val="005A40AB"/>
    <w:rsid w:val="005A556F"/>
    <w:rsid w:val="005A6077"/>
    <w:rsid w:val="005A6380"/>
    <w:rsid w:val="005A6FE5"/>
    <w:rsid w:val="005A7260"/>
    <w:rsid w:val="005A7958"/>
    <w:rsid w:val="005A7B4A"/>
    <w:rsid w:val="005B2043"/>
    <w:rsid w:val="005B3572"/>
    <w:rsid w:val="005B4716"/>
    <w:rsid w:val="005B5CF1"/>
    <w:rsid w:val="005B6762"/>
    <w:rsid w:val="005B7B66"/>
    <w:rsid w:val="005C192A"/>
    <w:rsid w:val="005C31F4"/>
    <w:rsid w:val="005C42C6"/>
    <w:rsid w:val="005C5369"/>
    <w:rsid w:val="005C564C"/>
    <w:rsid w:val="005C738F"/>
    <w:rsid w:val="005C7808"/>
    <w:rsid w:val="005D0BC5"/>
    <w:rsid w:val="005D265F"/>
    <w:rsid w:val="005D3A26"/>
    <w:rsid w:val="005D5E87"/>
    <w:rsid w:val="005D623C"/>
    <w:rsid w:val="005D655F"/>
    <w:rsid w:val="005D6726"/>
    <w:rsid w:val="005D6C3E"/>
    <w:rsid w:val="005D6C99"/>
    <w:rsid w:val="005D7AFC"/>
    <w:rsid w:val="005E1FE9"/>
    <w:rsid w:val="005E25B6"/>
    <w:rsid w:val="005E388E"/>
    <w:rsid w:val="005E413B"/>
    <w:rsid w:val="005E479A"/>
    <w:rsid w:val="005E58C2"/>
    <w:rsid w:val="005E63C1"/>
    <w:rsid w:val="005E6B7B"/>
    <w:rsid w:val="005E710A"/>
    <w:rsid w:val="005E7263"/>
    <w:rsid w:val="005E75E2"/>
    <w:rsid w:val="005F08C5"/>
    <w:rsid w:val="005F137F"/>
    <w:rsid w:val="005F5611"/>
    <w:rsid w:val="005F594D"/>
    <w:rsid w:val="005F6B18"/>
    <w:rsid w:val="005F6E73"/>
    <w:rsid w:val="005F7E0A"/>
    <w:rsid w:val="006006AE"/>
    <w:rsid w:val="00602874"/>
    <w:rsid w:val="0060288A"/>
    <w:rsid w:val="006028FF"/>
    <w:rsid w:val="00605FF2"/>
    <w:rsid w:val="00607D53"/>
    <w:rsid w:val="00610E06"/>
    <w:rsid w:val="00610FA6"/>
    <w:rsid w:val="006117D5"/>
    <w:rsid w:val="006122C3"/>
    <w:rsid w:val="0061349C"/>
    <w:rsid w:val="00614EF1"/>
    <w:rsid w:val="00616306"/>
    <w:rsid w:val="0061663C"/>
    <w:rsid w:val="00620046"/>
    <w:rsid w:val="006213F5"/>
    <w:rsid w:val="006217E0"/>
    <w:rsid w:val="00622237"/>
    <w:rsid w:val="00622F65"/>
    <w:rsid w:val="00622FDE"/>
    <w:rsid w:val="00623162"/>
    <w:rsid w:val="0062489A"/>
    <w:rsid w:val="006261C0"/>
    <w:rsid w:val="0062670C"/>
    <w:rsid w:val="00626FFA"/>
    <w:rsid w:val="00630A28"/>
    <w:rsid w:val="00630C15"/>
    <w:rsid w:val="00631660"/>
    <w:rsid w:val="00633605"/>
    <w:rsid w:val="00633A6C"/>
    <w:rsid w:val="00633EAD"/>
    <w:rsid w:val="006345D9"/>
    <w:rsid w:val="00634AF6"/>
    <w:rsid w:val="0063530F"/>
    <w:rsid w:val="0063542B"/>
    <w:rsid w:val="00637B9D"/>
    <w:rsid w:val="00641A3D"/>
    <w:rsid w:val="006439E2"/>
    <w:rsid w:val="00644240"/>
    <w:rsid w:val="00645BCE"/>
    <w:rsid w:val="00650709"/>
    <w:rsid w:val="00651F3D"/>
    <w:rsid w:val="00652B65"/>
    <w:rsid w:val="00652FC3"/>
    <w:rsid w:val="00653015"/>
    <w:rsid w:val="00653081"/>
    <w:rsid w:val="0065334F"/>
    <w:rsid w:val="00654622"/>
    <w:rsid w:val="00654E9D"/>
    <w:rsid w:val="00655F1C"/>
    <w:rsid w:val="00657345"/>
    <w:rsid w:val="00657777"/>
    <w:rsid w:val="0066002A"/>
    <w:rsid w:val="0066185A"/>
    <w:rsid w:val="00661A87"/>
    <w:rsid w:val="00661D94"/>
    <w:rsid w:val="00661F2C"/>
    <w:rsid w:val="0066372C"/>
    <w:rsid w:val="006644F8"/>
    <w:rsid w:val="006646FE"/>
    <w:rsid w:val="006648CB"/>
    <w:rsid w:val="0066522B"/>
    <w:rsid w:val="006662A9"/>
    <w:rsid w:val="00666DCF"/>
    <w:rsid w:val="00670A99"/>
    <w:rsid w:val="0067143C"/>
    <w:rsid w:val="00675355"/>
    <w:rsid w:val="006756C1"/>
    <w:rsid w:val="00675772"/>
    <w:rsid w:val="00676338"/>
    <w:rsid w:val="00680827"/>
    <w:rsid w:val="00682C48"/>
    <w:rsid w:val="00683029"/>
    <w:rsid w:val="00685028"/>
    <w:rsid w:val="0068546C"/>
    <w:rsid w:val="00685E5F"/>
    <w:rsid w:val="00686189"/>
    <w:rsid w:val="0068750D"/>
    <w:rsid w:val="00690105"/>
    <w:rsid w:val="0069031F"/>
    <w:rsid w:val="00691369"/>
    <w:rsid w:val="00691975"/>
    <w:rsid w:val="006924A6"/>
    <w:rsid w:val="00692D1E"/>
    <w:rsid w:val="00692FA5"/>
    <w:rsid w:val="006930FC"/>
    <w:rsid w:val="0069359C"/>
    <w:rsid w:val="006943AF"/>
    <w:rsid w:val="0069576A"/>
    <w:rsid w:val="006961D5"/>
    <w:rsid w:val="00697CFF"/>
    <w:rsid w:val="006A1633"/>
    <w:rsid w:val="006A1717"/>
    <w:rsid w:val="006A1C03"/>
    <w:rsid w:val="006A227A"/>
    <w:rsid w:val="006A45D0"/>
    <w:rsid w:val="006A46CE"/>
    <w:rsid w:val="006A4A7F"/>
    <w:rsid w:val="006A4E14"/>
    <w:rsid w:val="006A548A"/>
    <w:rsid w:val="006A635F"/>
    <w:rsid w:val="006A6D10"/>
    <w:rsid w:val="006A7665"/>
    <w:rsid w:val="006B046A"/>
    <w:rsid w:val="006B2EB5"/>
    <w:rsid w:val="006B3DDB"/>
    <w:rsid w:val="006B6398"/>
    <w:rsid w:val="006B7608"/>
    <w:rsid w:val="006B77EA"/>
    <w:rsid w:val="006C0C9A"/>
    <w:rsid w:val="006C1518"/>
    <w:rsid w:val="006C61B4"/>
    <w:rsid w:val="006C651E"/>
    <w:rsid w:val="006D0182"/>
    <w:rsid w:val="006D2E4E"/>
    <w:rsid w:val="006D5300"/>
    <w:rsid w:val="006D633F"/>
    <w:rsid w:val="006D6C40"/>
    <w:rsid w:val="006E0C7A"/>
    <w:rsid w:val="006E18E7"/>
    <w:rsid w:val="006E1EBB"/>
    <w:rsid w:val="006E2559"/>
    <w:rsid w:val="006E36AD"/>
    <w:rsid w:val="006E505F"/>
    <w:rsid w:val="006E5112"/>
    <w:rsid w:val="006E7C71"/>
    <w:rsid w:val="006F0688"/>
    <w:rsid w:val="006F0C40"/>
    <w:rsid w:val="006F10EE"/>
    <w:rsid w:val="006F3045"/>
    <w:rsid w:val="006F4A39"/>
    <w:rsid w:val="006F4A81"/>
    <w:rsid w:val="006F57F8"/>
    <w:rsid w:val="006F5842"/>
    <w:rsid w:val="006F6CCC"/>
    <w:rsid w:val="006F7A8A"/>
    <w:rsid w:val="00701A9E"/>
    <w:rsid w:val="00701E7A"/>
    <w:rsid w:val="00702AFD"/>
    <w:rsid w:val="0070381F"/>
    <w:rsid w:val="007045C3"/>
    <w:rsid w:val="00707704"/>
    <w:rsid w:val="00707EB4"/>
    <w:rsid w:val="007130D6"/>
    <w:rsid w:val="00714301"/>
    <w:rsid w:val="007154FF"/>
    <w:rsid w:val="00715595"/>
    <w:rsid w:val="00716093"/>
    <w:rsid w:val="007160B3"/>
    <w:rsid w:val="00716DB3"/>
    <w:rsid w:val="0072035C"/>
    <w:rsid w:val="00720A25"/>
    <w:rsid w:val="00721405"/>
    <w:rsid w:val="00721BBA"/>
    <w:rsid w:val="007231DB"/>
    <w:rsid w:val="00725363"/>
    <w:rsid w:val="007267E7"/>
    <w:rsid w:val="00727057"/>
    <w:rsid w:val="00727107"/>
    <w:rsid w:val="00727ECE"/>
    <w:rsid w:val="007306AD"/>
    <w:rsid w:val="00731D75"/>
    <w:rsid w:val="00731E4A"/>
    <w:rsid w:val="00732926"/>
    <w:rsid w:val="00733C92"/>
    <w:rsid w:val="0073436D"/>
    <w:rsid w:val="007353CC"/>
    <w:rsid w:val="00735B9B"/>
    <w:rsid w:val="0073778B"/>
    <w:rsid w:val="007400F7"/>
    <w:rsid w:val="0074300F"/>
    <w:rsid w:val="00745993"/>
    <w:rsid w:val="00745BD5"/>
    <w:rsid w:val="00747231"/>
    <w:rsid w:val="00747613"/>
    <w:rsid w:val="00747D6B"/>
    <w:rsid w:val="0075194C"/>
    <w:rsid w:val="00752F9B"/>
    <w:rsid w:val="00753538"/>
    <w:rsid w:val="00753AFD"/>
    <w:rsid w:val="00753C05"/>
    <w:rsid w:val="00754334"/>
    <w:rsid w:val="0075447A"/>
    <w:rsid w:val="00754DEB"/>
    <w:rsid w:val="007566EE"/>
    <w:rsid w:val="007635CE"/>
    <w:rsid w:val="00763870"/>
    <w:rsid w:val="00764102"/>
    <w:rsid w:val="007641BA"/>
    <w:rsid w:val="007646E2"/>
    <w:rsid w:val="0077093C"/>
    <w:rsid w:val="00771DC0"/>
    <w:rsid w:val="00772126"/>
    <w:rsid w:val="007732B8"/>
    <w:rsid w:val="0077396E"/>
    <w:rsid w:val="007742D5"/>
    <w:rsid w:val="007745AE"/>
    <w:rsid w:val="00774F54"/>
    <w:rsid w:val="00776830"/>
    <w:rsid w:val="00777131"/>
    <w:rsid w:val="007804CB"/>
    <w:rsid w:val="00783160"/>
    <w:rsid w:val="007855C2"/>
    <w:rsid w:val="00785AB6"/>
    <w:rsid w:val="007871FB"/>
    <w:rsid w:val="00787935"/>
    <w:rsid w:val="00791AFC"/>
    <w:rsid w:val="007928B7"/>
    <w:rsid w:val="00792BCE"/>
    <w:rsid w:val="00792F82"/>
    <w:rsid w:val="00793064"/>
    <w:rsid w:val="00795FED"/>
    <w:rsid w:val="007964E5"/>
    <w:rsid w:val="00796E44"/>
    <w:rsid w:val="00797251"/>
    <w:rsid w:val="00797630"/>
    <w:rsid w:val="007A0162"/>
    <w:rsid w:val="007A0661"/>
    <w:rsid w:val="007A19A8"/>
    <w:rsid w:val="007A2513"/>
    <w:rsid w:val="007A2682"/>
    <w:rsid w:val="007A2939"/>
    <w:rsid w:val="007A3341"/>
    <w:rsid w:val="007A45E4"/>
    <w:rsid w:val="007A59F5"/>
    <w:rsid w:val="007B008F"/>
    <w:rsid w:val="007B025E"/>
    <w:rsid w:val="007B07F9"/>
    <w:rsid w:val="007B0A2C"/>
    <w:rsid w:val="007B101C"/>
    <w:rsid w:val="007B1DBD"/>
    <w:rsid w:val="007B2B24"/>
    <w:rsid w:val="007B2DED"/>
    <w:rsid w:val="007B5610"/>
    <w:rsid w:val="007B6C62"/>
    <w:rsid w:val="007B7199"/>
    <w:rsid w:val="007B7949"/>
    <w:rsid w:val="007C0433"/>
    <w:rsid w:val="007C05F3"/>
    <w:rsid w:val="007C0F79"/>
    <w:rsid w:val="007C14CC"/>
    <w:rsid w:val="007C2A05"/>
    <w:rsid w:val="007C31DF"/>
    <w:rsid w:val="007C34B3"/>
    <w:rsid w:val="007C3D1A"/>
    <w:rsid w:val="007C793D"/>
    <w:rsid w:val="007C7D7A"/>
    <w:rsid w:val="007C7E70"/>
    <w:rsid w:val="007D1943"/>
    <w:rsid w:val="007D25C9"/>
    <w:rsid w:val="007D274E"/>
    <w:rsid w:val="007D2A6D"/>
    <w:rsid w:val="007D3D74"/>
    <w:rsid w:val="007D44FE"/>
    <w:rsid w:val="007D7250"/>
    <w:rsid w:val="007E1182"/>
    <w:rsid w:val="007E2741"/>
    <w:rsid w:val="007E38D1"/>
    <w:rsid w:val="007E3B73"/>
    <w:rsid w:val="007E3F3B"/>
    <w:rsid w:val="007E4062"/>
    <w:rsid w:val="007E481B"/>
    <w:rsid w:val="007E5012"/>
    <w:rsid w:val="007E54BB"/>
    <w:rsid w:val="007E5FCC"/>
    <w:rsid w:val="007E601E"/>
    <w:rsid w:val="007E6950"/>
    <w:rsid w:val="007E7269"/>
    <w:rsid w:val="007F0F3A"/>
    <w:rsid w:val="007F2DDE"/>
    <w:rsid w:val="007F48F9"/>
    <w:rsid w:val="007F4C28"/>
    <w:rsid w:val="007F5DEF"/>
    <w:rsid w:val="007F5E11"/>
    <w:rsid w:val="007F5ED7"/>
    <w:rsid w:val="007F7DB0"/>
    <w:rsid w:val="00800CA3"/>
    <w:rsid w:val="00804205"/>
    <w:rsid w:val="00805333"/>
    <w:rsid w:val="008055D7"/>
    <w:rsid w:val="00805A29"/>
    <w:rsid w:val="008121EC"/>
    <w:rsid w:val="00812654"/>
    <w:rsid w:val="008154FA"/>
    <w:rsid w:val="00815DBA"/>
    <w:rsid w:val="008168E6"/>
    <w:rsid w:val="00817765"/>
    <w:rsid w:val="00817886"/>
    <w:rsid w:val="00817E8A"/>
    <w:rsid w:val="00820B8D"/>
    <w:rsid w:val="00821ED2"/>
    <w:rsid w:val="00822187"/>
    <w:rsid w:val="008239F9"/>
    <w:rsid w:val="00823CFC"/>
    <w:rsid w:val="0082746F"/>
    <w:rsid w:val="00830093"/>
    <w:rsid w:val="008303EF"/>
    <w:rsid w:val="008309FD"/>
    <w:rsid w:val="00832F02"/>
    <w:rsid w:val="00833AD4"/>
    <w:rsid w:val="00833B5B"/>
    <w:rsid w:val="00835ED8"/>
    <w:rsid w:val="008361C1"/>
    <w:rsid w:val="00836971"/>
    <w:rsid w:val="00836C47"/>
    <w:rsid w:val="00837A35"/>
    <w:rsid w:val="008400A8"/>
    <w:rsid w:val="008409C3"/>
    <w:rsid w:val="0084152F"/>
    <w:rsid w:val="00843067"/>
    <w:rsid w:val="00843310"/>
    <w:rsid w:val="00843CC6"/>
    <w:rsid w:val="00843DED"/>
    <w:rsid w:val="00845534"/>
    <w:rsid w:val="008465AF"/>
    <w:rsid w:val="008471D5"/>
    <w:rsid w:val="00847C5E"/>
    <w:rsid w:val="008519FF"/>
    <w:rsid w:val="00851AD0"/>
    <w:rsid w:val="00854FFD"/>
    <w:rsid w:val="008574CF"/>
    <w:rsid w:val="0085786C"/>
    <w:rsid w:val="0086119B"/>
    <w:rsid w:val="00861362"/>
    <w:rsid w:val="00861A1F"/>
    <w:rsid w:val="00861DD9"/>
    <w:rsid w:val="00862148"/>
    <w:rsid w:val="00862FCC"/>
    <w:rsid w:val="00864160"/>
    <w:rsid w:val="00865A14"/>
    <w:rsid w:val="008709C3"/>
    <w:rsid w:val="0087172C"/>
    <w:rsid w:val="008724ED"/>
    <w:rsid w:val="008728E3"/>
    <w:rsid w:val="00872A0E"/>
    <w:rsid w:val="008731F0"/>
    <w:rsid w:val="008746A4"/>
    <w:rsid w:val="008750CD"/>
    <w:rsid w:val="00876832"/>
    <w:rsid w:val="00876998"/>
    <w:rsid w:val="00877263"/>
    <w:rsid w:val="0088150D"/>
    <w:rsid w:val="00882277"/>
    <w:rsid w:val="00883A8D"/>
    <w:rsid w:val="00884723"/>
    <w:rsid w:val="008866A6"/>
    <w:rsid w:val="00886CE3"/>
    <w:rsid w:val="00887112"/>
    <w:rsid w:val="0088753B"/>
    <w:rsid w:val="00887D61"/>
    <w:rsid w:val="0089027C"/>
    <w:rsid w:val="008911AE"/>
    <w:rsid w:val="0089148F"/>
    <w:rsid w:val="00892362"/>
    <w:rsid w:val="00892612"/>
    <w:rsid w:val="008928B7"/>
    <w:rsid w:val="00893D53"/>
    <w:rsid w:val="00895623"/>
    <w:rsid w:val="008962E0"/>
    <w:rsid w:val="008977F7"/>
    <w:rsid w:val="008A0960"/>
    <w:rsid w:val="008A162C"/>
    <w:rsid w:val="008A2699"/>
    <w:rsid w:val="008A41D9"/>
    <w:rsid w:val="008A4AA4"/>
    <w:rsid w:val="008A5AA4"/>
    <w:rsid w:val="008A64E0"/>
    <w:rsid w:val="008A7341"/>
    <w:rsid w:val="008B0BAD"/>
    <w:rsid w:val="008B11A1"/>
    <w:rsid w:val="008B1A73"/>
    <w:rsid w:val="008B23F2"/>
    <w:rsid w:val="008B2897"/>
    <w:rsid w:val="008B34A4"/>
    <w:rsid w:val="008B506F"/>
    <w:rsid w:val="008B63E0"/>
    <w:rsid w:val="008B643E"/>
    <w:rsid w:val="008B6C1B"/>
    <w:rsid w:val="008C0F12"/>
    <w:rsid w:val="008C16CD"/>
    <w:rsid w:val="008C17E6"/>
    <w:rsid w:val="008C2D24"/>
    <w:rsid w:val="008C400C"/>
    <w:rsid w:val="008C4BFF"/>
    <w:rsid w:val="008C4D02"/>
    <w:rsid w:val="008C50C4"/>
    <w:rsid w:val="008C538D"/>
    <w:rsid w:val="008C6426"/>
    <w:rsid w:val="008C66FF"/>
    <w:rsid w:val="008C75A3"/>
    <w:rsid w:val="008C7C3E"/>
    <w:rsid w:val="008D0111"/>
    <w:rsid w:val="008D14B1"/>
    <w:rsid w:val="008D40AA"/>
    <w:rsid w:val="008D5051"/>
    <w:rsid w:val="008D5316"/>
    <w:rsid w:val="008D553E"/>
    <w:rsid w:val="008D57CA"/>
    <w:rsid w:val="008D61FC"/>
    <w:rsid w:val="008D6D22"/>
    <w:rsid w:val="008D7540"/>
    <w:rsid w:val="008D797D"/>
    <w:rsid w:val="008D79D1"/>
    <w:rsid w:val="008D7E8F"/>
    <w:rsid w:val="008E09B1"/>
    <w:rsid w:val="008E0FB4"/>
    <w:rsid w:val="008E2F55"/>
    <w:rsid w:val="008E4B0D"/>
    <w:rsid w:val="008E51F3"/>
    <w:rsid w:val="008E5265"/>
    <w:rsid w:val="008E5783"/>
    <w:rsid w:val="008E5F9A"/>
    <w:rsid w:val="008E7274"/>
    <w:rsid w:val="008E73EF"/>
    <w:rsid w:val="008E7610"/>
    <w:rsid w:val="008E7974"/>
    <w:rsid w:val="008E7A92"/>
    <w:rsid w:val="008E7CBF"/>
    <w:rsid w:val="008F0E8A"/>
    <w:rsid w:val="008F1446"/>
    <w:rsid w:val="008F38AA"/>
    <w:rsid w:val="008F47E1"/>
    <w:rsid w:val="008F5AFB"/>
    <w:rsid w:val="008F5EC8"/>
    <w:rsid w:val="008F6ADA"/>
    <w:rsid w:val="009008E3"/>
    <w:rsid w:val="00900C8B"/>
    <w:rsid w:val="00901BC4"/>
    <w:rsid w:val="00901BD8"/>
    <w:rsid w:val="00901C02"/>
    <w:rsid w:val="00901E1D"/>
    <w:rsid w:val="009036DE"/>
    <w:rsid w:val="009038F7"/>
    <w:rsid w:val="009050B2"/>
    <w:rsid w:val="00905B23"/>
    <w:rsid w:val="009065EC"/>
    <w:rsid w:val="00906C52"/>
    <w:rsid w:val="00906DA9"/>
    <w:rsid w:val="00906EC9"/>
    <w:rsid w:val="00907C0F"/>
    <w:rsid w:val="00910B37"/>
    <w:rsid w:val="00911858"/>
    <w:rsid w:val="00912392"/>
    <w:rsid w:val="00912F8F"/>
    <w:rsid w:val="009130EE"/>
    <w:rsid w:val="00914209"/>
    <w:rsid w:val="0091585E"/>
    <w:rsid w:val="009162E6"/>
    <w:rsid w:val="00917AF8"/>
    <w:rsid w:val="00917B1F"/>
    <w:rsid w:val="009233B0"/>
    <w:rsid w:val="00926822"/>
    <w:rsid w:val="009313A3"/>
    <w:rsid w:val="00932401"/>
    <w:rsid w:val="0093290F"/>
    <w:rsid w:val="00932DC6"/>
    <w:rsid w:val="00932F28"/>
    <w:rsid w:val="009333F1"/>
    <w:rsid w:val="00934DB8"/>
    <w:rsid w:val="00934DF5"/>
    <w:rsid w:val="00935750"/>
    <w:rsid w:val="00936DB3"/>
    <w:rsid w:val="009376AC"/>
    <w:rsid w:val="00937BC9"/>
    <w:rsid w:val="009407C4"/>
    <w:rsid w:val="0094090F"/>
    <w:rsid w:val="009419C7"/>
    <w:rsid w:val="00941C59"/>
    <w:rsid w:val="00942A79"/>
    <w:rsid w:val="00943580"/>
    <w:rsid w:val="00943919"/>
    <w:rsid w:val="00945DC7"/>
    <w:rsid w:val="009462E3"/>
    <w:rsid w:val="00947B13"/>
    <w:rsid w:val="00947D5E"/>
    <w:rsid w:val="00947EC5"/>
    <w:rsid w:val="00951A81"/>
    <w:rsid w:val="00952AB6"/>
    <w:rsid w:val="0095317C"/>
    <w:rsid w:val="009539C6"/>
    <w:rsid w:val="0095453C"/>
    <w:rsid w:val="00955CF8"/>
    <w:rsid w:val="00956352"/>
    <w:rsid w:val="00956547"/>
    <w:rsid w:val="00960C73"/>
    <w:rsid w:val="009611FD"/>
    <w:rsid w:val="00961374"/>
    <w:rsid w:val="00961EDC"/>
    <w:rsid w:val="00962607"/>
    <w:rsid w:val="00963FEC"/>
    <w:rsid w:val="009644F9"/>
    <w:rsid w:val="009658F2"/>
    <w:rsid w:val="00965945"/>
    <w:rsid w:val="00970924"/>
    <w:rsid w:val="009710E8"/>
    <w:rsid w:val="00971F76"/>
    <w:rsid w:val="00975526"/>
    <w:rsid w:val="00975DE5"/>
    <w:rsid w:val="00976892"/>
    <w:rsid w:val="009772F8"/>
    <w:rsid w:val="00977FB7"/>
    <w:rsid w:val="009830DD"/>
    <w:rsid w:val="0098331F"/>
    <w:rsid w:val="00983C08"/>
    <w:rsid w:val="0098474A"/>
    <w:rsid w:val="00984B50"/>
    <w:rsid w:val="009869FA"/>
    <w:rsid w:val="00987592"/>
    <w:rsid w:val="00991AD1"/>
    <w:rsid w:val="00991C98"/>
    <w:rsid w:val="00991CCB"/>
    <w:rsid w:val="00994035"/>
    <w:rsid w:val="0099470E"/>
    <w:rsid w:val="00994EB8"/>
    <w:rsid w:val="009973FA"/>
    <w:rsid w:val="0099752C"/>
    <w:rsid w:val="0099780B"/>
    <w:rsid w:val="009A056B"/>
    <w:rsid w:val="009A16BF"/>
    <w:rsid w:val="009A24FD"/>
    <w:rsid w:val="009A33DB"/>
    <w:rsid w:val="009A4757"/>
    <w:rsid w:val="009A6030"/>
    <w:rsid w:val="009A6585"/>
    <w:rsid w:val="009A6A36"/>
    <w:rsid w:val="009A70FF"/>
    <w:rsid w:val="009A7229"/>
    <w:rsid w:val="009B0E46"/>
    <w:rsid w:val="009B1690"/>
    <w:rsid w:val="009B19F4"/>
    <w:rsid w:val="009B1A48"/>
    <w:rsid w:val="009B2FE6"/>
    <w:rsid w:val="009B33C8"/>
    <w:rsid w:val="009B3B2E"/>
    <w:rsid w:val="009B473C"/>
    <w:rsid w:val="009B5AA8"/>
    <w:rsid w:val="009C0D8D"/>
    <w:rsid w:val="009C153D"/>
    <w:rsid w:val="009C2348"/>
    <w:rsid w:val="009C42BD"/>
    <w:rsid w:val="009C589B"/>
    <w:rsid w:val="009C5B3B"/>
    <w:rsid w:val="009C5E05"/>
    <w:rsid w:val="009C7175"/>
    <w:rsid w:val="009C721D"/>
    <w:rsid w:val="009C7662"/>
    <w:rsid w:val="009D04F8"/>
    <w:rsid w:val="009D07E0"/>
    <w:rsid w:val="009D0E04"/>
    <w:rsid w:val="009D0EAA"/>
    <w:rsid w:val="009D14C9"/>
    <w:rsid w:val="009D1CC3"/>
    <w:rsid w:val="009D2B13"/>
    <w:rsid w:val="009D3875"/>
    <w:rsid w:val="009D3BCA"/>
    <w:rsid w:val="009D3CAD"/>
    <w:rsid w:val="009D3F2A"/>
    <w:rsid w:val="009D5110"/>
    <w:rsid w:val="009D5269"/>
    <w:rsid w:val="009D5875"/>
    <w:rsid w:val="009D5F91"/>
    <w:rsid w:val="009E057D"/>
    <w:rsid w:val="009E1BA9"/>
    <w:rsid w:val="009E1D4D"/>
    <w:rsid w:val="009E2182"/>
    <w:rsid w:val="009E29D4"/>
    <w:rsid w:val="009E2AF0"/>
    <w:rsid w:val="009E2F3A"/>
    <w:rsid w:val="009E31DB"/>
    <w:rsid w:val="009E35FD"/>
    <w:rsid w:val="009E37F9"/>
    <w:rsid w:val="009E501E"/>
    <w:rsid w:val="009E5038"/>
    <w:rsid w:val="009E508B"/>
    <w:rsid w:val="009E56FC"/>
    <w:rsid w:val="009F1A86"/>
    <w:rsid w:val="009F1D5A"/>
    <w:rsid w:val="009F2002"/>
    <w:rsid w:val="009F3594"/>
    <w:rsid w:val="009F4514"/>
    <w:rsid w:val="009F4B67"/>
    <w:rsid w:val="009F5C4F"/>
    <w:rsid w:val="009F63F5"/>
    <w:rsid w:val="009F6782"/>
    <w:rsid w:val="009F68CD"/>
    <w:rsid w:val="00A01650"/>
    <w:rsid w:val="00A01C2E"/>
    <w:rsid w:val="00A0223F"/>
    <w:rsid w:val="00A03D94"/>
    <w:rsid w:val="00A04A74"/>
    <w:rsid w:val="00A056C5"/>
    <w:rsid w:val="00A059E5"/>
    <w:rsid w:val="00A05AB0"/>
    <w:rsid w:val="00A05F43"/>
    <w:rsid w:val="00A06428"/>
    <w:rsid w:val="00A07251"/>
    <w:rsid w:val="00A07312"/>
    <w:rsid w:val="00A0761A"/>
    <w:rsid w:val="00A07FC6"/>
    <w:rsid w:val="00A1174D"/>
    <w:rsid w:val="00A11C5E"/>
    <w:rsid w:val="00A13538"/>
    <w:rsid w:val="00A13ED7"/>
    <w:rsid w:val="00A15D84"/>
    <w:rsid w:val="00A1682D"/>
    <w:rsid w:val="00A16EB9"/>
    <w:rsid w:val="00A21149"/>
    <w:rsid w:val="00A211CA"/>
    <w:rsid w:val="00A217A2"/>
    <w:rsid w:val="00A2221A"/>
    <w:rsid w:val="00A2558F"/>
    <w:rsid w:val="00A263B0"/>
    <w:rsid w:val="00A26EDB"/>
    <w:rsid w:val="00A2750B"/>
    <w:rsid w:val="00A276DE"/>
    <w:rsid w:val="00A30114"/>
    <w:rsid w:val="00A32EFF"/>
    <w:rsid w:val="00A333DB"/>
    <w:rsid w:val="00A33E40"/>
    <w:rsid w:val="00A34124"/>
    <w:rsid w:val="00A358CF"/>
    <w:rsid w:val="00A35D2A"/>
    <w:rsid w:val="00A36BEB"/>
    <w:rsid w:val="00A3700F"/>
    <w:rsid w:val="00A41737"/>
    <w:rsid w:val="00A43006"/>
    <w:rsid w:val="00A4333D"/>
    <w:rsid w:val="00A453C0"/>
    <w:rsid w:val="00A462B3"/>
    <w:rsid w:val="00A467CB"/>
    <w:rsid w:val="00A4741A"/>
    <w:rsid w:val="00A47F9B"/>
    <w:rsid w:val="00A50E40"/>
    <w:rsid w:val="00A53551"/>
    <w:rsid w:val="00A54983"/>
    <w:rsid w:val="00A55AE3"/>
    <w:rsid w:val="00A569EE"/>
    <w:rsid w:val="00A56D44"/>
    <w:rsid w:val="00A6209A"/>
    <w:rsid w:val="00A632BE"/>
    <w:rsid w:val="00A634A3"/>
    <w:rsid w:val="00A63900"/>
    <w:rsid w:val="00A63D0A"/>
    <w:rsid w:val="00A64464"/>
    <w:rsid w:val="00A70125"/>
    <w:rsid w:val="00A720A4"/>
    <w:rsid w:val="00A7347F"/>
    <w:rsid w:val="00A753BB"/>
    <w:rsid w:val="00A756F8"/>
    <w:rsid w:val="00A75726"/>
    <w:rsid w:val="00A75B35"/>
    <w:rsid w:val="00A767DF"/>
    <w:rsid w:val="00A77A3D"/>
    <w:rsid w:val="00A8043D"/>
    <w:rsid w:val="00A80E12"/>
    <w:rsid w:val="00A81BE1"/>
    <w:rsid w:val="00A82365"/>
    <w:rsid w:val="00A832A3"/>
    <w:rsid w:val="00A84B9D"/>
    <w:rsid w:val="00A84C1B"/>
    <w:rsid w:val="00A85573"/>
    <w:rsid w:val="00A85649"/>
    <w:rsid w:val="00A861C5"/>
    <w:rsid w:val="00A86D7F"/>
    <w:rsid w:val="00A8749F"/>
    <w:rsid w:val="00A87AA7"/>
    <w:rsid w:val="00A923EE"/>
    <w:rsid w:val="00A9278C"/>
    <w:rsid w:val="00A9302C"/>
    <w:rsid w:val="00A9345D"/>
    <w:rsid w:val="00A93F16"/>
    <w:rsid w:val="00A952B7"/>
    <w:rsid w:val="00A96001"/>
    <w:rsid w:val="00AA05D1"/>
    <w:rsid w:val="00AA1BFB"/>
    <w:rsid w:val="00AA3917"/>
    <w:rsid w:val="00AA3E23"/>
    <w:rsid w:val="00AA4E60"/>
    <w:rsid w:val="00AA5D5D"/>
    <w:rsid w:val="00AA6D1D"/>
    <w:rsid w:val="00AA797D"/>
    <w:rsid w:val="00AA7C77"/>
    <w:rsid w:val="00AB0DCC"/>
    <w:rsid w:val="00AB1702"/>
    <w:rsid w:val="00AB2AB7"/>
    <w:rsid w:val="00AB4B79"/>
    <w:rsid w:val="00AB63BF"/>
    <w:rsid w:val="00AB65BC"/>
    <w:rsid w:val="00AC18FD"/>
    <w:rsid w:val="00AC1F5D"/>
    <w:rsid w:val="00AC263B"/>
    <w:rsid w:val="00AC4114"/>
    <w:rsid w:val="00AC5FF0"/>
    <w:rsid w:val="00AC7BB5"/>
    <w:rsid w:val="00AD0DFE"/>
    <w:rsid w:val="00AD2EB8"/>
    <w:rsid w:val="00AD3699"/>
    <w:rsid w:val="00AD5622"/>
    <w:rsid w:val="00AD5807"/>
    <w:rsid w:val="00AD6D79"/>
    <w:rsid w:val="00AE070F"/>
    <w:rsid w:val="00AE0D79"/>
    <w:rsid w:val="00AE17E2"/>
    <w:rsid w:val="00AE2900"/>
    <w:rsid w:val="00AE3576"/>
    <w:rsid w:val="00AE4126"/>
    <w:rsid w:val="00AE4471"/>
    <w:rsid w:val="00AE5334"/>
    <w:rsid w:val="00AE642C"/>
    <w:rsid w:val="00AE64F5"/>
    <w:rsid w:val="00AE723A"/>
    <w:rsid w:val="00AF0535"/>
    <w:rsid w:val="00AF0C8C"/>
    <w:rsid w:val="00AF1559"/>
    <w:rsid w:val="00AF17CC"/>
    <w:rsid w:val="00AF18EC"/>
    <w:rsid w:val="00AF3B49"/>
    <w:rsid w:val="00AF4EEF"/>
    <w:rsid w:val="00AF5B81"/>
    <w:rsid w:val="00AF7B2A"/>
    <w:rsid w:val="00B0158F"/>
    <w:rsid w:val="00B02A00"/>
    <w:rsid w:val="00B0429D"/>
    <w:rsid w:val="00B043BA"/>
    <w:rsid w:val="00B04486"/>
    <w:rsid w:val="00B050CA"/>
    <w:rsid w:val="00B06F3F"/>
    <w:rsid w:val="00B07F02"/>
    <w:rsid w:val="00B10530"/>
    <w:rsid w:val="00B10EEB"/>
    <w:rsid w:val="00B127EE"/>
    <w:rsid w:val="00B129C5"/>
    <w:rsid w:val="00B12B4F"/>
    <w:rsid w:val="00B1310A"/>
    <w:rsid w:val="00B13ACD"/>
    <w:rsid w:val="00B13B80"/>
    <w:rsid w:val="00B14DBA"/>
    <w:rsid w:val="00B154C2"/>
    <w:rsid w:val="00B15954"/>
    <w:rsid w:val="00B1758E"/>
    <w:rsid w:val="00B20A5C"/>
    <w:rsid w:val="00B212A3"/>
    <w:rsid w:val="00B21E83"/>
    <w:rsid w:val="00B228A7"/>
    <w:rsid w:val="00B22CB0"/>
    <w:rsid w:val="00B22D56"/>
    <w:rsid w:val="00B23069"/>
    <w:rsid w:val="00B233B9"/>
    <w:rsid w:val="00B24161"/>
    <w:rsid w:val="00B258C7"/>
    <w:rsid w:val="00B25A8E"/>
    <w:rsid w:val="00B27865"/>
    <w:rsid w:val="00B27881"/>
    <w:rsid w:val="00B27C02"/>
    <w:rsid w:val="00B27E14"/>
    <w:rsid w:val="00B3001F"/>
    <w:rsid w:val="00B300F9"/>
    <w:rsid w:val="00B30375"/>
    <w:rsid w:val="00B3099E"/>
    <w:rsid w:val="00B3160B"/>
    <w:rsid w:val="00B31FB3"/>
    <w:rsid w:val="00B320A4"/>
    <w:rsid w:val="00B347D6"/>
    <w:rsid w:val="00B36154"/>
    <w:rsid w:val="00B40C0B"/>
    <w:rsid w:val="00B414FD"/>
    <w:rsid w:val="00B41AB3"/>
    <w:rsid w:val="00B42876"/>
    <w:rsid w:val="00B447A2"/>
    <w:rsid w:val="00B455BE"/>
    <w:rsid w:val="00B45629"/>
    <w:rsid w:val="00B457E2"/>
    <w:rsid w:val="00B463C7"/>
    <w:rsid w:val="00B4673A"/>
    <w:rsid w:val="00B5215F"/>
    <w:rsid w:val="00B52399"/>
    <w:rsid w:val="00B53640"/>
    <w:rsid w:val="00B53956"/>
    <w:rsid w:val="00B53F31"/>
    <w:rsid w:val="00B5457C"/>
    <w:rsid w:val="00B546A6"/>
    <w:rsid w:val="00B54863"/>
    <w:rsid w:val="00B561A5"/>
    <w:rsid w:val="00B56500"/>
    <w:rsid w:val="00B6161B"/>
    <w:rsid w:val="00B61BEF"/>
    <w:rsid w:val="00B6227B"/>
    <w:rsid w:val="00B6294D"/>
    <w:rsid w:val="00B65344"/>
    <w:rsid w:val="00B6598E"/>
    <w:rsid w:val="00B66865"/>
    <w:rsid w:val="00B71184"/>
    <w:rsid w:val="00B720CB"/>
    <w:rsid w:val="00B72189"/>
    <w:rsid w:val="00B72B83"/>
    <w:rsid w:val="00B73480"/>
    <w:rsid w:val="00B73499"/>
    <w:rsid w:val="00B75DE8"/>
    <w:rsid w:val="00B76AE6"/>
    <w:rsid w:val="00B77D5E"/>
    <w:rsid w:val="00B809B8"/>
    <w:rsid w:val="00B81B29"/>
    <w:rsid w:val="00B824CB"/>
    <w:rsid w:val="00B82DAC"/>
    <w:rsid w:val="00B832E4"/>
    <w:rsid w:val="00B84B15"/>
    <w:rsid w:val="00B86215"/>
    <w:rsid w:val="00B866C4"/>
    <w:rsid w:val="00B90143"/>
    <w:rsid w:val="00B902A2"/>
    <w:rsid w:val="00B90619"/>
    <w:rsid w:val="00B90A42"/>
    <w:rsid w:val="00B9257D"/>
    <w:rsid w:val="00B93A85"/>
    <w:rsid w:val="00B95D2B"/>
    <w:rsid w:val="00B96A17"/>
    <w:rsid w:val="00B97052"/>
    <w:rsid w:val="00B97564"/>
    <w:rsid w:val="00BA14FD"/>
    <w:rsid w:val="00BA2704"/>
    <w:rsid w:val="00BA2BD4"/>
    <w:rsid w:val="00BA38C0"/>
    <w:rsid w:val="00BA3A91"/>
    <w:rsid w:val="00BA3F2A"/>
    <w:rsid w:val="00BA483C"/>
    <w:rsid w:val="00BA5E74"/>
    <w:rsid w:val="00BA6033"/>
    <w:rsid w:val="00BB02BA"/>
    <w:rsid w:val="00BB1452"/>
    <w:rsid w:val="00BB1E2A"/>
    <w:rsid w:val="00BB23E0"/>
    <w:rsid w:val="00BB4311"/>
    <w:rsid w:val="00BB5B85"/>
    <w:rsid w:val="00BB67FD"/>
    <w:rsid w:val="00BB7E8A"/>
    <w:rsid w:val="00BC1561"/>
    <w:rsid w:val="00BC1E72"/>
    <w:rsid w:val="00BC2782"/>
    <w:rsid w:val="00BC3BC8"/>
    <w:rsid w:val="00BD01A4"/>
    <w:rsid w:val="00BD024F"/>
    <w:rsid w:val="00BD02A9"/>
    <w:rsid w:val="00BD0761"/>
    <w:rsid w:val="00BD3476"/>
    <w:rsid w:val="00BD35B4"/>
    <w:rsid w:val="00BD3FCA"/>
    <w:rsid w:val="00BD4A71"/>
    <w:rsid w:val="00BD5904"/>
    <w:rsid w:val="00BD5CAE"/>
    <w:rsid w:val="00BD5F38"/>
    <w:rsid w:val="00BD6054"/>
    <w:rsid w:val="00BD66F6"/>
    <w:rsid w:val="00BD68EB"/>
    <w:rsid w:val="00BD7EBC"/>
    <w:rsid w:val="00BE073E"/>
    <w:rsid w:val="00BE2C4C"/>
    <w:rsid w:val="00BE2FD5"/>
    <w:rsid w:val="00BE3770"/>
    <w:rsid w:val="00BE3CCC"/>
    <w:rsid w:val="00BF26FB"/>
    <w:rsid w:val="00BF3276"/>
    <w:rsid w:val="00BF40D7"/>
    <w:rsid w:val="00BF4DE9"/>
    <w:rsid w:val="00C00D40"/>
    <w:rsid w:val="00C00F1C"/>
    <w:rsid w:val="00C024A6"/>
    <w:rsid w:val="00C02A1D"/>
    <w:rsid w:val="00C03A64"/>
    <w:rsid w:val="00C04B41"/>
    <w:rsid w:val="00C0548F"/>
    <w:rsid w:val="00C05B1E"/>
    <w:rsid w:val="00C070C8"/>
    <w:rsid w:val="00C07F8A"/>
    <w:rsid w:val="00C1015B"/>
    <w:rsid w:val="00C10D6D"/>
    <w:rsid w:val="00C1123B"/>
    <w:rsid w:val="00C117F6"/>
    <w:rsid w:val="00C14894"/>
    <w:rsid w:val="00C14D25"/>
    <w:rsid w:val="00C15E40"/>
    <w:rsid w:val="00C1654D"/>
    <w:rsid w:val="00C20DBF"/>
    <w:rsid w:val="00C21693"/>
    <w:rsid w:val="00C22B7B"/>
    <w:rsid w:val="00C2545C"/>
    <w:rsid w:val="00C2545D"/>
    <w:rsid w:val="00C269FF"/>
    <w:rsid w:val="00C26EAC"/>
    <w:rsid w:val="00C27388"/>
    <w:rsid w:val="00C27F50"/>
    <w:rsid w:val="00C30EDF"/>
    <w:rsid w:val="00C31919"/>
    <w:rsid w:val="00C31A99"/>
    <w:rsid w:val="00C33CF7"/>
    <w:rsid w:val="00C366DF"/>
    <w:rsid w:val="00C375AB"/>
    <w:rsid w:val="00C41AE8"/>
    <w:rsid w:val="00C41B2E"/>
    <w:rsid w:val="00C427B8"/>
    <w:rsid w:val="00C43E6C"/>
    <w:rsid w:val="00C4637D"/>
    <w:rsid w:val="00C46826"/>
    <w:rsid w:val="00C519DB"/>
    <w:rsid w:val="00C52C23"/>
    <w:rsid w:val="00C52D77"/>
    <w:rsid w:val="00C5331E"/>
    <w:rsid w:val="00C5463C"/>
    <w:rsid w:val="00C54788"/>
    <w:rsid w:val="00C5582E"/>
    <w:rsid w:val="00C604D0"/>
    <w:rsid w:val="00C609E9"/>
    <w:rsid w:val="00C60A16"/>
    <w:rsid w:val="00C6512B"/>
    <w:rsid w:val="00C66377"/>
    <w:rsid w:val="00C6711B"/>
    <w:rsid w:val="00C674F0"/>
    <w:rsid w:val="00C70087"/>
    <w:rsid w:val="00C70D23"/>
    <w:rsid w:val="00C71635"/>
    <w:rsid w:val="00C72288"/>
    <w:rsid w:val="00C72B17"/>
    <w:rsid w:val="00C72FDC"/>
    <w:rsid w:val="00C73683"/>
    <w:rsid w:val="00C75308"/>
    <w:rsid w:val="00C75A8E"/>
    <w:rsid w:val="00C767EC"/>
    <w:rsid w:val="00C76F30"/>
    <w:rsid w:val="00C805D9"/>
    <w:rsid w:val="00C815DA"/>
    <w:rsid w:val="00C81F96"/>
    <w:rsid w:val="00C82508"/>
    <w:rsid w:val="00C83BE9"/>
    <w:rsid w:val="00C84B90"/>
    <w:rsid w:val="00C85094"/>
    <w:rsid w:val="00C85862"/>
    <w:rsid w:val="00C85E42"/>
    <w:rsid w:val="00C86124"/>
    <w:rsid w:val="00C8719D"/>
    <w:rsid w:val="00C8730D"/>
    <w:rsid w:val="00C875DE"/>
    <w:rsid w:val="00C93337"/>
    <w:rsid w:val="00C93AFA"/>
    <w:rsid w:val="00C949A8"/>
    <w:rsid w:val="00C95791"/>
    <w:rsid w:val="00C969F0"/>
    <w:rsid w:val="00C97735"/>
    <w:rsid w:val="00C9798A"/>
    <w:rsid w:val="00CA4C4C"/>
    <w:rsid w:val="00CA4D2A"/>
    <w:rsid w:val="00CA5A0A"/>
    <w:rsid w:val="00CA5D26"/>
    <w:rsid w:val="00CA6828"/>
    <w:rsid w:val="00CA6970"/>
    <w:rsid w:val="00CA7DC6"/>
    <w:rsid w:val="00CB020C"/>
    <w:rsid w:val="00CB0686"/>
    <w:rsid w:val="00CB10AA"/>
    <w:rsid w:val="00CB15A6"/>
    <w:rsid w:val="00CB162C"/>
    <w:rsid w:val="00CB2345"/>
    <w:rsid w:val="00CB2882"/>
    <w:rsid w:val="00CB3255"/>
    <w:rsid w:val="00CB5B42"/>
    <w:rsid w:val="00CB7B35"/>
    <w:rsid w:val="00CC0034"/>
    <w:rsid w:val="00CC1713"/>
    <w:rsid w:val="00CC270E"/>
    <w:rsid w:val="00CC2764"/>
    <w:rsid w:val="00CC4656"/>
    <w:rsid w:val="00CC5643"/>
    <w:rsid w:val="00CC6B32"/>
    <w:rsid w:val="00CC6C1E"/>
    <w:rsid w:val="00CC7016"/>
    <w:rsid w:val="00CC70DA"/>
    <w:rsid w:val="00CC7522"/>
    <w:rsid w:val="00CD045B"/>
    <w:rsid w:val="00CD0F2B"/>
    <w:rsid w:val="00CD458A"/>
    <w:rsid w:val="00CD7838"/>
    <w:rsid w:val="00CE0353"/>
    <w:rsid w:val="00CE0834"/>
    <w:rsid w:val="00CE0FA6"/>
    <w:rsid w:val="00CE1031"/>
    <w:rsid w:val="00CE1C80"/>
    <w:rsid w:val="00CE2D13"/>
    <w:rsid w:val="00CE48ED"/>
    <w:rsid w:val="00CE4ECB"/>
    <w:rsid w:val="00CE54DB"/>
    <w:rsid w:val="00CE65B8"/>
    <w:rsid w:val="00CE6BFB"/>
    <w:rsid w:val="00CE75B2"/>
    <w:rsid w:val="00CE79A6"/>
    <w:rsid w:val="00CE7AD0"/>
    <w:rsid w:val="00CE7B16"/>
    <w:rsid w:val="00CE7DFC"/>
    <w:rsid w:val="00CF1BCC"/>
    <w:rsid w:val="00CF2565"/>
    <w:rsid w:val="00CF2C87"/>
    <w:rsid w:val="00CF2D46"/>
    <w:rsid w:val="00CF30EB"/>
    <w:rsid w:val="00CF4460"/>
    <w:rsid w:val="00CF44B5"/>
    <w:rsid w:val="00CF46E0"/>
    <w:rsid w:val="00CF47A0"/>
    <w:rsid w:val="00CF7BDD"/>
    <w:rsid w:val="00D005F0"/>
    <w:rsid w:val="00D010BD"/>
    <w:rsid w:val="00D01C8C"/>
    <w:rsid w:val="00D025CB"/>
    <w:rsid w:val="00D037DF"/>
    <w:rsid w:val="00D075D4"/>
    <w:rsid w:val="00D07FEB"/>
    <w:rsid w:val="00D10C85"/>
    <w:rsid w:val="00D11742"/>
    <w:rsid w:val="00D12563"/>
    <w:rsid w:val="00D133AD"/>
    <w:rsid w:val="00D13A57"/>
    <w:rsid w:val="00D144AB"/>
    <w:rsid w:val="00D14715"/>
    <w:rsid w:val="00D15CF4"/>
    <w:rsid w:val="00D1679E"/>
    <w:rsid w:val="00D1703F"/>
    <w:rsid w:val="00D20BE9"/>
    <w:rsid w:val="00D2152F"/>
    <w:rsid w:val="00D21C11"/>
    <w:rsid w:val="00D22415"/>
    <w:rsid w:val="00D243E8"/>
    <w:rsid w:val="00D24793"/>
    <w:rsid w:val="00D2649A"/>
    <w:rsid w:val="00D322E3"/>
    <w:rsid w:val="00D324C6"/>
    <w:rsid w:val="00D333FB"/>
    <w:rsid w:val="00D33B6E"/>
    <w:rsid w:val="00D36578"/>
    <w:rsid w:val="00D37503"/>
    <w:rsid w:val="00D37FA0"/>
    <w:rsid w:val="00D404FF"/>
    <w:rsid w:val="00D41840"/>
    <w:rsid w:val="00D44C2D"/>
    <w:rsid w:val="00D464C1"/>
    <w:rsid w:val="00D464F3"/>
    <w:rsid w:val="00D46C33"/>
    <w:rsid w:val="00D47C9F"/>
    <w:rsid w:val="00D514B8"/>
    <w:rsid w:val="00D53A9A"/>
    <w:rsid w:val="00D5418F"/>
    <w:rsid w:val="00D564BF"/>
    <w:rsid w:val="00D56882"/>
    <w:rsid w:val="00D5704C"/>
    <w:rsid w:val="00D5710A"/>
    <w:rsid w:val="00D57F01"/>
    <w:rsid w:val="00D608BB"/>
    <w:rsid w:val="00D6158B"/>
    <w:rsid w:val="00D6208D"/>
    <w:rsid w:val="00D64143"/>
    <w:rsid w:val="00D655BA"/>
    <w:rsid w:val="00D661FC"/>
    <w:rsid w:val="00D7007E"/>
    <w:rsid w:val="00D70964"/>
    <w:rsid w:val="00D70A5C"/>
    <w:rsid w:val="00D70F4D"/>
    <w:rsid w:val="00D720D4"/>
    <w:rsid w:val="00D72F01"/>
    <w:rsid w:val="00D74340"/>
    <w:rsid w:val="00D749A7"/>
    <w:rsid w:val="00D77417"/>
    <w:rsid w:val="00D774BC"/>
    <w:rsid w:val="00D814C4"/>
    <w:rsid w:val="00D81E01"/>
    <w:rsid w:val="00D842F9"/>
    <w:rsid w:val="00D856EF"/>
    <w:rsid w:val="00D86FBD"/>
    <w:rsid w:val="00D875F2"/>
    <w:rsid w:val="00D877E2"/>
    <w:rsid w:val="00D909E2"/>
    <w:rsid w:val="00D91240"/>
    <w:rsid w:val="00D93512"/>
    <w:rsid w:val="00D9450C"/>
    <w:rsid w:val="00D948D3"/>
    <w:rsid w:val="00D9512B"/>
    <w:rsid w:val="00D95223"/>
    <w:rsid w:val="00D97A25"/>
    <w:rsid w:val="00DA0CC1"/>
    <w:rsid w:val="00DA0D1E"/>
    <w:rsid w:val="00DA1759"/>
    <w:rsid w:val="00DA2A95"/>
    <w:rsid w:val="00DA2E4A"/>
    <w:rsid w:val="00DA3A01"/>
    <w:rsid w:val="00DA3A7C"/>
    <w:rsid w:val="00DA5D2D"/>
    <w:rsid w:val="00DA5DAC"/>
    <w:rsid w:val="00DA7163"/>
    <w:rsid w:val="00DA7D85"/>
    <w:rsid w:val="00DB0356"/>
    <w:rsid w:val="00DB332A"/>
    <w:rsid w:val="00DB36AC"/>
    <w:rsid w:val="00DB389A"/>
    <w:rsid w:val="00DB3B5E"/>
    <w:rsid w:val="00DB44EA"/>
    <w:rsid w:val="00DB56E2"/>
    <w:rsid w:val="00DB5A95"/>
    <w:rsid w:val="00DB5EE7"/>
    <w:rsid w:val="00DB6872"/>
    <w:rsid w:val="00DB7526"/>
    <w:rsid w:val="00DB7EF0"/>
    <w:rsid w:val="00DC0DE7"/>
    <w:rsid w:val="00DC16B4"/>
    <w:rsid w:val="00DC3968"/>
    <w:rsid w:val="00DC3B77"/>
    <w:rsid w:val="00DD2F59"/>
    <w:rsid w:val="00DD3637"/>
    <w:rsid w:val="00DD4FC9"/>
    <w:rsid w:val="00DD56CB"/>
    <w:rsid w:val="00DD6E3D"/>
    <w:rsid w:val="00DD792E"/>
    <w:rsid w:val="00DE3939"/>
    <w:rsid w:val="00DE3ED6"/>
    <w:rsid w:val="00DE4030"/>
    <w:rsid w:val="00DE5BE2"/>
    <w:rsid w:val="00DE7A52"/>
    <w:rsid w:val="00DE7D7E"/>
    <w:rsid w:val="00DF278D"/>
    <w:rsid w:val="00DF297E"/>
    <w:rsid w:val="00DF3308"/>
    <w:rsid w:val="00DF4AD1"/>
    <w:rsid w:val="00DF6B16"/>
    <w:rsid w:val="00DF76DD"/>
    <w:rsid w:val="00E02E2B"/>
    <w:rsid w:val="00E04E2F"/>
    <w:rsid w:val="00E07306"/>
    <w:rsid w:val="00E07400"/>
    <w:rsid w:val="00E0793A"/>
    <w:rsid w:val="00E1012B"/>
    <w:rsid w:val="00E1046E"/>
    <w:rsid w:val="00E1105F"/>
    <w:rsid w:val="00E12236"/>
    <w:rsid w:val="00E127E3"/>
    <w:rsid w:val="00E12C4A"/>
    <w:rsid w:val="00E1501B"/>
    <w:rsid w:val="00E15350"/>
    <w:rsid w:val="00E15B20"/>
    <w:rsid w:val="00E15ED7"/>
    <w:rsid w:val="00E2029C"/>
    <w:rsid w:val="00E20773"/>
    <w:rsid w:val="00E21018"/>
    <w:rsid w:val="00E2294E"/>
    <w:rsid w:val="00E276CD"/>
    <w:rsid w:val="00E2775E"/>
    <w:rsid w:val="00E30E13"/>
    <w:rsid w:val="00E31863"/>
    <w:rsid w:val="00E368EA"/>
    <w:rsid w:val="00E37221"/>
    <w:rsid w:val="00E41202"/>
    <w:rsid w:val="00E414EA"/>
    <w:rsid w:val="00E41587"/>
    <w:rsid w:val="00E41654"/>
    <w:rsid w:val="00E41B9D"/>
    <w:rsid w:val="00E41D9C"/>
    <w:rsid w:val="00E4240F"/>
    <w:rsid w:val="00E42FBE"/>
    <w:rsid w:val="00E43146"/>
    <w:rsid w:val="00E43876"/>
    <w:rsid w:val="00E44C78"/>
    <w:rsid w:val="00E45DD2"/>
    <w:rsid w:val="00E46C51"/>
    <w:rsid w:val="00E50824"/>
    <w:rsid w:val="00E509BD"/>
    <w:rsid w:val="00E50F0C"/>
    <w:rsid w:val="00E52221"/>
    <w:rsid w:val="00E53365"/>
    <w:rsid w:val="00E53888"/>
    <w:rsid w:val="00E54AEA"/>
    <w:rsid w:val="00E5504D"/>
    <w:rsid w:val="00E57C71"/>
    <w:rsid w:val="00E57EBD"/>
    <w:rsid w:val="00E6085E"/>
    <w:rsid w:val="00E61352"/>
    <w:rsid w:val="00E63E09"/>
    <w:rsid w:val="00E6413C"/>
    <w:rsid w:val="00E6470D"/>
    <w:rsid w:val="00E66430"/>
    <w:rsid w:val="00E66894"/>
    <w:rsid w:val="00E66CF3"/>
    <w:rsid w:val="00E71C95"/>
    <w:rsid w:val="00E71D8D"/>
    <w:rsid w:val="00E72D49"/>
    <w:rsid w:val="00E738E4"/>
    <w:rsid w:val="00E7541D"/>
    <w:rsid w:val="00E7658C"/>
    <w:rsid w:val="00E800CE"/>
    <w:rsid w:val="00E809F3"/>
    <w:rsid w:val="00E80F6A"/>
    <w:rsid w:val="00E82828"/>
    <w:rsid w:val="00E83527"/>
    <w:rsid w:val="00E87897"/>
    <w:rsid w:val="00E9025E"/>
    <w:rsid w:val="00E926C3"/>
    <w:rsid w:val="00E92EFC"/>
    <w:rsid w:val="00E9789B"/>
    <w:rsid w:val="00EA0DD9"/>
    <w:rsid w:val="00EA0E97"/>
    <w:rsid w:val="00EA42A2"/>
    <w:rsid w:val="00EA4636"/>
    <w:rsid w:val="00EA4D47"/>
    <w:rsid w:val="00EA54A9"/>
    <w:rsid w:val="00EA5A70"/>
    <w:rsid w:val="00EA64F1"/>
    <w:rsid w:val="00EB0C62"/>
    <w:rsid w:val="00EB1451"/>
    <w:rsid w:val="00EB1E88"/>
    <w:rsid w:val="00EB2DA7"/>
    <w:rsid w:val="00EB2F75"/>
    <w:rsid w:val="00EB3EAB"/>
    <w:rsid w:val="00EB496B"/>
    <w:rsid w:val="00EB4FBF"/>
    <w:rsid w:val="00EB51CA"/>
    <w:rsid w:val="00EB5823"/>
    <w:rsid w:val="00EB63D6"/>
    <w:rsid w:val="00EB6A47"/>
    <w:rsid w:val="00EB7708"/>
    <w:rsid w:val="00EC03FD"/>
    <w:rsid w:val="00EC09BF"/>
    <w:rsid w:val="00EC3166"/>
    <w:rsid w:val="00EC31DC"/>
    <w:rsid w:val="00EC33DD"/>
    <w:rsid w:val="00EC3496"/>
    <w:rsid w:val="00EC3FBC"/>
    <w:rsid w:val="00EC5AAE"/>
    <w:rsid w:val="00EC5E28"/>
    <w:rsid w:val="00EC6EA5"/>
    <w:rsid w:val="00EC7097"/>
    <w:rsid w:val="00EC7E6F"/>
    <w:rsid w:val="00ED01C7"/>
    <w:rsid w:val="00ED0899"/>
    <w:rsid w:val="00ED2EB3"/>
    <w:rsid w:val="00ED32E8"/>
    <w:rsid w:val="00ED3446"/>
    <w:rsid w:val="00ED38E9"/>
    <w:rsid w:val="00ED4962"/>
    <w:rsid w:val="00ED55A2"/>
    <w:rsid w:val="00ED6279"/>
    <w:rsid w:val="00ED6AFC"/>
    <w:rsid w:val="00EE0186"/>
    <w:rsid w:val="00EE04DB"/>
    <w:rsid w:val="00EE0737"/>
    <w:rsid w:val="00EE0D42"/>
    <w:rsid w:val="00EE0D5C"/>
    <w:rsid w:val="00EE1AC2"/>
    <w:rsid w:val="00EE2B81"/>
    <w:rsid w:val="00EE5F31"/>
    <w:rsid w:val="00EE64E3"/>
    <w:rsid w:val="00EE76D8"/>
    <w:rsid w:val="00EE7D37"/>
    <w:rsid w:val="00EE7FE7"/>
    <w:rsid w:val="00EF08FA"/>
    <w:rsid w:val="00EF300B"/>
    <w:rsid w:val="00EF3899"/>
    <w:rsid w:val="00EF4E96"/>
    <w:rsid w:val="00EF4F49"/>
    <w:rsid w:val="00EF58C9"/>
    <w:rsid w:val="00EF5ADE"/>
    <w:rsid w:val="00EF5F00"/>
    <w:rsid w:val="00EF6D7B"/>
    <w:rsid w:val="00EF797C"/>
    <w:rsid w:val="00F02500"/>
    <w:rsid w:val="00F03056"/>
    <w:rsid w:val="00F03419"/>
    <w:rsid w:val="00F03784"/>
    <w:rsid w:val="00F038E7"/>
    <w:rsid w:val="00F04E64"/>
    <w:rsid w:val="00F06CE8"/>
    <w:rsid w:val="00F073D2"/>
    <w:rsid w:val="00F07598"/>
    <w:rsid w:val="00F10D77"/>
    <w:rsid w:val="00F12999"/>
    <w:rsid w:val="00F129E3"/>
    <w:rsid w:val="00F12E72"/>
    <w:rsid w:val="00F131C4"/>
    <w:rsid w:val="00F143C9"/>
    <w:rsid w:val="00F16A99"/>
    <w:rsid w:val="00F173FB"/>
    <w:rsid w:val="00F237C7"/>
    <w:rsid w:val="00F25506"/>
    <w:rsid w:val="00F25ABA"/>
    <w:rsid w:val="00F25F5B"/>
    <w:rsid w:val="00F27A73"/>
    <w:rsid w:val="00F308E8"/>
    <w:rsid w:val="00F31B8C"/>
    <w:rsid w:val="00F33A93"/>
    <w:rsid w:val="00F34EBF"/>
    <w:rsid w:val="00F350EB"/>
    <w:rsid w:val="00F35278"/>
    <w:rsid w:val="00F3636B"/>
    <w:rsid w:val="00F36B08"/>
    <w:rsid w:val="00F36D5C"/>
    <w:rsid w:val="00F420D8"/>
    <w:rsid w:val="00F43D57"/>
    <w:rsid w:val="00F447DC"/>
    <w:rsid w:val="00F456CC"/>
    <w:rsid w:val="00F46893"/>
    <w:rsid w:val="00F468B5"/>
    <w:rsid w:val="00F51719"/>
    <w:rsid w:val="00F55E4E"/>
    <w:rsid w:val="00F56213"/>
    <w:rsid w:val="00F60560"/>
    <w:rsid w:val="00F6270A"/>
    <w:rsid w:val="00F634B2"/>
    <w:rsid w:val="00F6496A"/>
    <w:rsid w:val="00F725EE"/>
    <w:rsid w:val="00F74CCB"/>
    <w:rsid w:val="00F74E7D"/>
    <w:rsid w:val="00F754D5"/>
    <w:rsid w:val="00F77979"/>
    <w:rsid w:val="00F80BF2"/>
    <w:rsid w:val="00F830AD"/>
    <w:rsid w:val="00F85F1F"/>
    <w:rsid w:val="00F90A49"/>
    <w:rsid w:val="00F92772"/>
    <w:rsid w:val="00F933CD"/>
    <w:rsid w:val="00F93F0F"/>
    <w:rsid w:val="00F94083"/>
    <w:rsid w:val="00F94295"/>
    <w:rsid w:val="00F958D9"/>
    <w:rsid w:val="00F9644B"/>
    <w:rsid w:val="00F97A47"/>
    <w:rsid w:val="00F97F63"/>
    <w:rsid w:val="00FA0053"/>
    <w:rsid w:val="00FA00F4"/>
    <w:rsid w:val="00FA1BBF"/>
    <w:rsid w:val="00FA1FB6"/>
    <w:rsid w:val="00FA38FC"/>
    <w:rsid w:val="00FA5DBC"/>
    <w:rsid w:val="00FA6361"/>
    <w:rsid w:val="00FA6C89"/>
    <w:rsid w:val="00FA74A3"/>
    <w:rsid w:val="00FA7BAA"/>
    <w:rsid w:val="00FA7BB2"/>
    <w:rsid w:val="00FB1144"/>
    <w:rsid w:val="00FB14E5"/>
    <w:rsid w:val="00FB20B9"/>
    <w:rsid w:val="00FB2CFB"/>
    <w:rsid w:val="00FB2EBB"/>
    <w:rsid w:val="00FB3539"/>
    <w:rsid w:val="00FB38E8"/>
    <w:rsid w:val="00FB3BDD"/>
    <w:rsid w:val="00FB73D8"/>
    <w:rsid w:val="00FC2832"/>
    <w:rsid w:val="00FC2EDC"/>
    <w:rsid w:val="00FC3A40"/>
    <w:rsid w:val="00FC3C13"/>
    <w:rsid w:val="00FC4477"/>
    <w:rsid w:val="00FC6477"/>
    <w:rsid w:val="00FC752B"/>
    <w:rsid w:val="00FC7579"/>
    <w:rsid w:val="00FC76F5"/>
    <w:rsid w:val="00FC7FC4"/>
    <w:rsid w:val="00FD0CEC"/>
    <w:rsid w:val="00FD2380"/>
    <w:rsid w:val="00FD2E7E"/>
    <w:rsid w:val="00FD37AA"/>
    <w:rsid w:val="00FD4E8C"/>
    <w:rsid w:val="00FD60E3"/>
    <w:rsid w:val="00FD76A3"/>
    <w:rsid w:val="00FE29F5"/>
    <w:rsid w:val="00FF22DE"/>
    <w:rsid w:val="00FF3A0D"/>
    <w:rsid w:val="00FF3F11"/>
    <w:rsid w:val="00FF4A33"/>
    <w:rsid w:val="00FF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5E2693A"/>
  <w15:docId w15:val="{6239D6E6-C43C-4352-BFA0-41E55819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7A0"/>
    <w:pPr>
      <w:spacing w:line="280" w:lineRule="atLeast"/>
    </w:pPr>
    <w:rPr>
      <w:rFonts w:ascii="Georgia" w:hAnsi="Georgia"/>
      <w:szCs w:val="22"/>
      <w:lang w:eastAsia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7B025E"/>
    <w:pPr>
      <w:keepNext/>
      <w:keepLines/>
      <w:numPr>
        <w:numId w:val="25"/>
      </w:numPr>
      <w:spacing w:before="360" w:after="120" w:line="400" w:lineRule="atLeast"/>
      <w:outlineLvl w:val="0"/>
    </w:pPr>
    <w:rPr>
      <w:rFonts w:eastAsia="Times New Roman"/>
      <w:bCs/>
      <w:sz w:val="30"/>
      <w:szCs w:val="28"/>
    </w:rPr>
  </w:style>
  <w:style w:type="paragraph" w:styleId="Rubrik2">
    <w:name w:val="heading 2"/>
    <w:basedOn w:val="Normal"/>
    <w:next w:val="Normal"/>
    <w:link w:val="Rubrik2Char"/>
    <w:uiPriority w:val="9"/>
    <w:qFormat/>
    <w:rsid w:val="0049203B"/>
    <w:pPr>
      <w:keepNext/>
      <w:keepLines/>
      <w:numPr>
        <w:ilvl w:val="1"/>
        <w:numId w:val="25"/>
      </w:numPr>
      <w:spacing w:after="80"/>
      <w:ind w:left="578" w:hanging="578"/>
      <w:outlineLvl w:val="1"/>
    </w:pPr>
    <w:rPr>
      <w:rFonts w:eastAsia="Times New Roman"/>
      <w:bCs/>
      <w:sz w:val="24"/>
      <w:szCs w:val="26"/>
    </w:rPr>
  </w:style>
  <w:style w:type="paragraph" w:styleId="Rubrik3">
    <w:name w:val="heading 3"/>
    <w:basedOn w:val="Normal"/>
    <w:next w:val="Normal"/>
    <w:link w:val="Rubrik3Char"/>
    <w:uiPriority w:val="9"/>
    <w:qFormat/>
    <w:rsid w:val="00793064"/>
    <w:pPr>
      <w:keepNext/>
      <w:keepLines/>
      <w:numPr>
        <w:ilvl w:val="2"/>
        <w:numId w:val="25"/>
      </w:numPr>
      <w:spacing w:after="80" w:line="300" w:lineRule="atLeast"/>
      <w:outlineLvl w:val="2"/>
    </w:pPr>
    <w:rPr>
      <w:rFonts w:eastAsia="Times New Roman"/>
      <w:bCs/>
      <w:sz w:val="24"/>
    </w:rPr>
  </w:style>
  <w:style w:type="paragraph" w:styleId="Rubrik4">
    <w:name w:val="heading 4"/>
    <w:basedOn w:val="Normal"/>
    <w:next w:val="Normal"/>
    <w:link w:val="Rubrik4Char"/>
    <w:uiPriority w:val="9"/>
    <w:qFormat/>
    <w:rsid w:val="005A0069"/>
    <w:pPr>
      <w:keepNext/>
      <w:keepLines/>
      <w:numPr>
        <w:ilvl w:val="3"/>
        <w:numId w:val="25"/>
      </w:numPr>
      <w:spacing w:after="80"/>
      <w:outlineLvl w:val="3"/>
    </w:pPr>
    <w:rPr>
      <w:rFonts w:eastAsia="Times New Roman"/>
      <w:bCs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qFormat/>
    <w:rsid w:val="00793064"/>
    <w:pPr>
      <w:keepNext/>
      <w:keepLines/>
      <w:numPr>
        <w:ilvl w:val="4"/>
        <w:numId w:val="25"/>
      </w:numPr>
      <w:spacing w:before="200"/>
      <w:outlineLvl w:val="4"/>
    </w:pPr>
    <w:rPr>
      <w:rFonts w:ascii="Cambria" w:eastAsia="Times New Roman" w:hAnsi="Cambria"/>
      <w:color w:val="001522"/>
      <w:sz w:val="24"/>
    </w:rPr>
  </w:style>
  <w:style w:type="paragraph" w:styleId="Rubrik6">
    <w:name w:val="heading 6"/>
    <w:basedOn w:val="Normal"/>
    <w:next w:val="Normal"/>
    <w:qFormat/>
    <w:rsid w:val="00793064"/>
    <w:pPr>
      <w:widowControl w:val="0"/>
      <w:numPr>
        <w:ilvl w:val="5"/>
        <w:numId w:val="25"/>
      </w:numPr>
      <w:adjustRightInd w:val="0"/>
      <w:spacing w:before="240" w:after="60" w:line="240" w:lineRule="atLeast"/>
      <w:textAlignment w:val="baseline"/>
      <w:outlineLvl w:val="5"/>
    </w:pPr>
    <w:rPr>
      <w:rFonts w:ascii="Times New Roman" w:eastAsia="Times New Roman" w:hAnsi="Times New Roman"/>
      <w:bCs/>
      <w:sz w:val="22"/>
      <w:lang w:eastAsia="sv-SE"/>
    </w:rPr>
  </w:style>
  <w:style w:type="paragraph" w:styleId="Rubrik7">
    <w:name w:val="heading 7"/>
    <w:basedOn w:val="Normal"/>
    <w:next w:val="Normal"/>
    <w:rsid w:val="00003FF5"/>
    <w:pPr>
      <w:widowControl w:val="0"/>
      <w:numPr>
        <w:ilvl w:val="6"/>
        <w:numId w:val="25"/>
      </w:numPr>
      <w:adjustRightInd w:val="0"/>
      <w:spacing w:before="240" w:after="60" w:line="240" w:lineRule="atLeast"/>
      <w:textAlignment w:val="baseline"/>
      <w:outlineLvl w:val="6"/>
    </w:pPr>
    <w:rPr>
      <w:rFonts w:ascii="Times New Roman" w:eastAsia="Times New Roman" w:hAnsi="Times New Roman"/>
      <w:sz w:val="24"/>
      <w:szCs w:val="24"/>
      <w:lang w:eastAsia="sv-SE"/>
    </w:rPr>
  </w:style>
  <w:style w:type="paragraph" w:styleId="Rubrik8">
    <w:name w:val="heading 8"/>
    <w:basedOn w:val="Normal"/>
    <w:next w:val="Normal"/>
    <w:rsid w:val="00003FF5"/>
    <w:pPr>
      <w:widowControl w:val="0"/>
      <w:numPr>
        <w:ilvl w:val="7"/>
        <w:numId w:val="25"/>
      </w:numPr>
      <w:adjustRightInd w:val="0"/>
      <w:spacing w:before="240" w:after="60" w:line="240" w:lineRule="atLeast"/>
      <w:textAlignment w:val="baseline"/>
      <w:outlineLvl w:val="7"/>
    </w:pPr>
    <w:rPr>
      <w:rFonts w:ascii="Times New Roman" w:eastAsia="Times New Roman" w:hAnsi="Times New Roman"/>
      <w:i/>
      <w:iCs/>
      <w:sz w:val="24"/>
      <w:szCs w:val="24"/>
      <w:lang w:eastAsia="sv-SE"/>
    </w:rPr>
  </w:style>
  <w:style w:type="paragraph" w:styleId="Rubrik9">
    <w:name w:val="heading 9"/>
    <w:basedOn w:val="Normal"/>
    <w:next w:val="Normal"/>
    <w:rsid w:val="00003FF5"/>
    <w:pPr>
      <w:widowControl w:val="0"/>
      <w:numPr>
        <w:ilvl w:val="8"/>
        <w:numId w:val="25"/>
      </w:numPr>
      <w:adjustRightInd w:val="0"/>
      <w:spacing w:before="240" w:after="60" w:line="240" w:lineRule="atLeast"/>
      <w:textAlignment w:val="baseline"/>
      <w:outlineLvl w:val="8"/>
    </w:pPr>
    <w:rPr>
      <w:rFonts w:ascii="Arial" w:eastAsia="Times New Roman" w:hAnsi="Arial" w:cs="Arial"/>
      <w:sz w:val="22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B025E"/>
    <w:rPr>
      <w:rFonts w:ascii="Georgia" w:eastAsia="Times New Roman" w:hAnsi="Georgia"/>
      <w:bCs/>
      <w:sz w:val="30"/>
      <w:szCs w:val="28"/>
      <w:lang w:eastAsia="en-US"/>
    </w:rPr>
  </w:style>
  <w:style w:type="character" w:customStyle="1" w:styleId="Rubrik2Char">
    <w:name w:val="Rubrik 2 Char"/>
    <w:basedOn w:val="Standardstycketeckensnitt"/>
    <w:link w:val="Rubrik2"/>
    <w:uiPriority w:val="9"/>
    <w:rsid w:val="0049203B"/>
    <w:rPr>
      <w:rFonts w:ascii="Georgia" w:eastAsia="Times New Roman" w:hAnsi="Georgia"/>
      <w:bCs/>
      <w:sz w:val="24"/>
      <w:szCs w:val="26"/>
      <w:lang w:eastAsia="en-US"/>
    </w:rPr>
  </w:style>
  <w:style w:type="character" w:customStyle="1" w:styleId="Rubrik3Char">
    <w:name w:val="Rubrik 3 Char"/>
    <w:basedOn w:val="Standardstycketeckensnitt"/>
    <w:link w:val="Rubrik3"/>
    <w:uiPriority w:val="9"/>
    <w:rsid w:val="00793064"/>
    <w:rPr>
      <w:rFonts w:ascii="Georgia" w:eastAsia="Times New Roman" w:hAnsi="Georgia"/>
      <w:bCs/>
      <w:sz w:val="24"/>
      <w:szCs w:val="22"/>
      <w:lang w:eastAsia="en-US"/>
    </w:rPr>
  </w:style>
  <w:style w:type="character" w:customStyle="1" w:styleId="Rubrik4Char">
    <w:name w:val="Rubrik 4 Char"/>
    <w:basedOn w:val="Standardstycketeckensnitt"/>
    <w:link w:val="Rubrik4"/>
    <w:uiPriority w:val="9"/>
    <w:rsid w:val="00415214"/>
    <w:rPr>
      <w:rFonts w:ascii="Georgia" w:eastAsia="Times New Roman" w:hAnsi="Georgia"/>
      <w:bCs/>
      <w:iCs/>
      <w:sz w:val="24"/>
      <w:szCs w:val="22"/>
      <w:lang w:eastAsia="en-US"/>
    </w:rPr>
  </w:style>
  <w:style w:type="character" w:customStyle="1" w:styleId="Rubrik5Char">
    <w:name w:val="Rubrik 5 Char"/>
    <w:basedOn w:val="Standardstycketeckensnitt"/>
    <w:link w:val="Rubrik5"/>
    <w:uiPriority w:val="9"/>
    <w:rsid w:val="00793064"/>
    <w:rPr>
      <w:rFonts w:ascii="Cambria" w:eastAsia="Times New Roman" w:hAnsi="Cambria"/>
      <w:color w:val="001522"/>
      <w:sz w:val="24"/>
      <w:szCs w:val="22"/>
      <w:lang w:eastAsia="en-US"/>
    </w:rPr>
  </w:style>
  <w:style w:type="paragraph" w:styleId="Sidhuvud">
    <w:name w:val="header"/>
    <w:basedOn w:val="Normal"/>
    <w:link w:val="SidhuvudChar"/>
    <w:unhideWhenUsed/>
    <w:rsid w:val="00C72B17"/>
    <w:pPr>
      <w:tabs>
        <w:tab w:val="center" w:pos="4536"/>
        <w:tab w:val="right" w:pos="9072"/>
      </w:tabs>
      <w:spacing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72B17"/>
    <w:rPr>
      <w:rFonts w:ascii="Georgia" w:hAnsi="Georgia"/>
      <w:sz w:val="20"/>
    </w:rPr>
  </w:style>
  <w:style w:type="character" w:styleId="AnvndHyperlnk">
    <w:name w:val="FollowedHyperlink"/>
    <w:basedOn w:val="Standardstycketeckensnitt"/>
    <w:uiPriority w:val="99"/>
    <w:semiHidden/>
    <w:unhideWhenUsed/>
    <w:rsid w:val="00A03D94"/>
    <w:rPr>
      <w:color w:val="772059"/>
      <w:u w:val="single"/>
    </w:rPr>
  </w:style>
  <w:style w:type="paragraph" w:styleId="Sidfot">
    <w:name w:val="footer"/>
    <w:basedOn w:val="Normal"/>
    <w:link w:val="SidfotChar"/>
    <w:unhideWhenUsed/>
    <w:rsid w:val="00CF47A0"/>
    <w:pPr>
      <w:tabs>
        <w:tab w:val="center" w:pos="4309"/>
        <w:tab w:val="right" w:pos="8618"/>
      </w:tabs>
      <w:spacing w:line="160" w:lineRule="atLeast"/>
      <w:ind w:left="567"/>
    </w:pPr>
    <w:rPr>
      <w:sz w:val="12"/>
    </w:rPr>
  </w:style>
  <w:style w:type="character" w:customStyle="1" w:styleId="SidfotChar">
    <w:name w:val="Sidfot Char"/>
    <w:basedOn w:val="Standardstycketeckensnitt"/>
    <w:link w:val="Sidfot"/>
    <w:rsid w:val="00CF47A0"/>
    <w:rPr>
      <w:rFonts w:ascii="Georgia" w:hAnsi="Georgia"/>
      <w:sz w:val="12"/>
      <w:szCs w:val="22"/>
      <w:lang w:eastAsia="en-US"/>
    </w:rPr>
  </w:style>
  <w:style w:type="paragraph" w:styleId="Liststycke">
    <w:name w:val="List Paragraph"/>
    <w:basedOn w:val="Normal"/>
    <w:link w:val="ListstyckeChar"/>
    <w:uiPriority w:val="34"/>
    <w:rsid w:val="008F38AA"/>
    <w:pPr>
      <w:ind w:left="720" w:hanging="360"/>
      <w:contextualSpacing/>
    </w:pPr>
  </w:style>
  <w:style w:type="character" w:customStyle="1" w:styleId="ListstyckeChar">
    <w:name w:val="Liststycke Char"/>
    <w:basedOn w:val="Standardstycketeckensnitt"/>
    <w:link w:val="Liststycke"/>
    <w:uiPriority w:val="34"/>
    <w:rsid w:val="008F38AA"/>
    <w:rPr>
      <w:rFonts w:ascii="Georgia" w:hAnsi="Georgia"/>
      <w:sz w:val="20"/>
    </w:rPr>
  </w:style>
  <w:style w:type="paragraph" w:styleId="Punktlista">
    <w:name w:val="List Bullet"/>
    <w:basedOn w:val="Normal"/>
    <w:uiPriority w:val="99"/>
    <w:semiHidden/>
    <w:unhideWhenUsed/>
    <w:rsid w:val="00633EAD"/>
    <w:pPr>
      <w:ind w:left="360" w:hanging="360"/>
      <w:contextualSpacing/>
    </w:pPr>
  </w:style>
  <w:style w:type="table" w:styleId="Tabellrutnt">
    <w:name w:val="Table Grid"/>
    <w:basedOn w:val="Normaltabell"/>
    <w:uiPriority w:val="59"/>
    <w:rsid w:val="00E738E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ngtext">
    <w:name w:val="Balloon Text"/>
    <w:basedOn w:val="Normal"/>
    <w:link w:val="BallongtextChar"/>
    <w:uiPriority w:val="99"/>
    <w:semiHidden/>
    <w:unhideWhenUsed/>
    <w:rsid w:val="00F468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F46893"/>
    <w:rPr>
      <w:rFonts w:ascii="Tahoma" w:hAnsi="Tahoma" w:cs="Tahoma"/>
      <w:sz w:val="16"/>
      <w:szCs w:val="16"/>
    </w:rPr>
  </w:style>
  <w:style w:type="paragraph" w:styleId="Underrubrik">
    <w:name w:val="Subtitle"/>
    <w:basedOn w:val="Normal"/>
    <w:next w:val="Normal"/>
    <w:link w:val="UnderrubrikChar"/>
    <w:uiPriority w:val="11"/>
    <w:rsid w:val="00415214"/>
    <w:pPr>
      <w:numPr>
        <w:ilvl w:val="1"/>
      </w:numPr>
      <w:spacing w:after="80"/>
    </w:pPr>
    <w:rPr>
      <w:rFonts w:eastAsia="Times New Roman"/>
      <w:iCs/>
      <w:color w:val="002B45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15214"/>
    <w:rPr>
      <w:rFonts w:ascii="Georgia" w:eastAsia="Times New Roman" w:hAnsi="Georgia" w:cs="Times New Roman"/>
      <w:iCs/>
      <w:color w:val="002B45"/>
      <w:spacing w:val="15"/>
      <w:sz w:val="24"/>
      <w:szCs w:val="24"/>
    </w:rPr>
  </w:style>
  <w:style w:type="character" w:styleId="Hyperlnk">
    <w:name w:val="Hyperlink"/>
    <w:basedOn w:val="Standardstycketeckensnitt"/>
    <w:uiPriority w:val="99"/>
    <w:rsid w:val="00F456CC"/>
    <w:rPr>
      <w:color w:val="0000FF"/>
      <w:u w:val="single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793064"/>
    <w:pPr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Innehll1">
    <w:name w:val="toc 1"/>
    <w:basedOn w:val="Normal"/>
    <w:next w:val="Normal"/>
    <w:autoRedefine/>
    <w:uiPriority w:val="39"/>
    <w:unhideWhenUsed/>
    <w:rsid w:val="009C5B3B"/>
    <w:pPr>
      <w:tabs>
        <w:tab w:val="left" w:pos="400"/>
        <w:tab w:val="right" w:leader="dot" w:pos="10456"/>
      </w:tabs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C0548F"/>
    <w:pPr>
      <w:tabs>
        <w:tab w:val="left" w:pos="880"/>
        <w:tab w:val="right" w:leader="dot" w:pos="10456"/>
      </w:tabs>
      <w:spacing w:after="100"/>
      <w:ind w:left="200"/>
    </w:pPr>
  </w:style>
  <w:style w:type="paragraph" w:styleId="Innehll3">
    <w:name w:val="toc 3"/>
    <w:basedOn w:val="Normal"/>
    <w:next w:val="Normal"/>
    <w:autoRedefine/>
    <w:uiPriority w:val="39"/>
    <w:unhideWhenUsed/>
    <w:rsid w:val="00622F65"/>
    <w:pPr>
      <w:tabs>
        <w:tab w:val="left" w:pos="1100"/>
        <w:tab w:val="right" w:leader="dot" w:pos="10456"/>
      </w:tabs>
      <w:spacing w:after="100"/>
      <w:ind w:left="400"/>
    </w:pPr>
  </w:style>
  <w:style w:type="character" w:styleId="Sidnummer">
    <w:name w:val="page number"/>
    <w:semiHidden/>
    <w:rsid w:val="001304B6"/>
    <w:rPr>
      <w:rFonts w:ascii="Arial" w:hAnsi="Arial"/>
      <w:b/>
      <w:color w:val="1C1C1C"/>
      <w:sz w:val="14"/>
    </w:rPr>
  </w:style>
  <w:style w:type="paragraph" w:styleId="Brdtext">
    <w:name w:val="Body Text"/>
    <w:basedOn w:val="Normal"/>
    <w:link w:val="BrdtextChar"/>
    <w:rsid w:val="008866A6"/>
    <w:pPr>
      <w:spacing w:before="20" w:after="100" w:line="240" w:lineRule="auto"/>
    </w:pPr>
    <w:rPr>
      <w:rFonts w:ascii="Times New Roman" w:eastAsia="Times New Roman" w:hAnsi="Times New Roman"/>
      <w:sz w:val="22"/>
      <w:szCs w:val="24"/>
      <w:lang w:eastAsia="en-GB"/>
    </w:rPr>
  </w:style>
  <w:style w:type="character" w:customStyle="1" w:styleId="BrdtextChar">
    <w:name w:val="Brödtext Char"/>
    <w:basedOn w:val="Standardstycketeckensnitt"/>
    <w:link w:val="Brdtext"/>
    <w:rsid w:val="008866A6"/>
    <w:rPr>
      <w:rFonts w:ascii="Times New Roman" w:eastAsia="Times New Roman" w:hAnsi="Times New Roman"/>
      <w:sz w:val="22"/>
      <w:szCs w:val="24"/>
      <w:lang w:eastAsia="en-GB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8866A6"/>
    <w:pPr>
      <w:spacing w:before="120" w:after="600" w:line="240" w:lineRule="auto"/>
    </w:pPr>
    <w:rPr>
      <w:rFonts w:ascii="Arial" w:eastAsia="Times New Roman" w:hAnsi="Arial" w:cs="Arial"/>
      <w:sz w:val="28"/>
      <w:szCs w:val="28"/>
      <w:lang w:eastAsia="en-GB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8866A6"/>
    <w:pPr>
      <w:spacing w:after="120" w:line="240" w:lineRule="auto"/>
    </w:pPr>
    <w:rPr>
      <w:rFonts w:ascii="Arial" w:eastAsia="Times New Roman" w:hAnsi="Arial" w:cs="Arial"/>
      <w:b/>
      <w:color w:val="00A9A7"/>
      <w:sz w:val="56"/>
      <w:szCs w:val="56"/>
      <w:lang w:eastAsia="en-GB"/>
    </w:rPr>
  </w:style>
  <w:style w:type="character" w:customStyle="1" w:styleId="RubrikChar">
    <w:name w:val="Rubrik Char"/>
    <w:aliases w:val="Försättsblad Rubrik Char"/>
    <w:basedOn w:val="Standardstycketeckensnitt"/>
    <w:link w:val="Rubrik"/>
    <w:rsid w:val="008866A6"/>
    <w:rPr>
      <w:rFonts w:ascii="Arial" w:eastAsia="Times New Roman" w:hAnsi="Arial" w:cs="Arial"/>
      <w:b/>
      <w:color w:val="00A9A7"/>
      <w:sz w:val="56"/>
      <w:szCs w:val="56"/>
      <w:lang w:eastAsia="en-GB"/>
    </w:rPr>
  </w:style>
  <w:style w:type="character" w:customStyle="1" w:styleId="FrsttsbladUnderrubrikChar">
    <w:name w:val="Försättsblad Underrubrik Char"/>
    <w:link w:val="FrsttsbladUnderrubrik"/>
    <w:rsid w:val="008866A6"/>
    <w:rPr>
      <w:rFonts w:ascii="Arial" w:eastAsia="Times New Roman" w:hAnsi="Arial" w:cs="Arial"/>
      <w:sz w:val="28"/>
      <w:szCs w:val="28"/>
      <w:lang w:eastAsia="en-GB"/>
    </w:rPr>
  </w:style>
  <w:style w:type="paragraph" w:customStyle="1" w:styleId="TableText">
    <w:name w:val="Table Text"/>
    <w:basedOn w:val="Brdtext"/>
    <w:rsid w:val="0039481C"/>
    <w:pPr>
      <w:overflowPunct w:val="0"/>
      <w:autoSpaceDE w:val="0"/>
      <w:autoSpaceDN w:val="0"/>
      <w:adjustRightInd w:val="0"/>
      <w:spacing w:before="0" w:after="0"/>
      <w:ind w:left="28" w:right="28"/>
      <w:jc w:val="both"/>
      <w:textAlignment w:val="baseline"/>
    </w:pPr>
    <w:rPr>
      <w:rFonts w:ascii="Arial" w:hAnsi="Arial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39481C"/>
    <w:pPr>
      <w:widowControl w:val="0"/>
    </w:pPr>
    <w:rPr>
      <w:rFonts w:asciiTheme="minorHAnsi" w:eastAsiaTheme="minorHAnsi" w:hAnsiTheme="minorHAnsi" w:cstheme="minorBidi"/>
      <w:sz w:val="22"/>
    </w:rPr>
  </w:style>
  <w:style w:type="paragraph" w:styleId="Normalwebb">
    <w:name w:val="Normal (Web)"/>
    <w:basedOn w:val="Normal"/>
    <w:uiPriority w:val="99"/>
    <w:semiHidden/>
    <w:unhideWhenUsed/>
    <w:rsid w:val="00CA6970"/>
    <w:pPr>
      <w:spacing w:before="100" w:beforeAutospacing="1" w:after="100" w:afterAutospacing="1" w:line="240" w:lineRule="auto"/>
    </w:pPr>
    <w:rPr>
      <w:rFonts w:ascii="Times" w:hAnsi="Times"/>
      <w:szCs w:val="20"/>
    </w:rPr>
  </w:style>
  <w:style w:type="character" w:customStyle="1" w:styleId="apple-converted-space">
    <w:name w:val="apple-converted-space"/>
    <w:basedOn w:val="Standardstycketeckensnitt"/>
    <w:rsid w:val="00CA6970"/>
  </w:style>
  <w:style w:type="character" w:styleId="Kommentarsreferens">
    <w:name w:val="annotation reference"/>
    <w:basedOn w:val="Standardstycketeckensnitt"/>
    <w:uiPriority w:val="99"/>
    <w:semiHidden/>
    <w:unhideWhenUsed/>
    <w:rsid w:val="0067143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67143C"/>
    <w:pPr>
      <w:spacing w:line="240" w:lineRule="auto"/>
    </w:pPr>
    <w:rPr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67143C"/>
    <w:rPr>
      <w:rFonts w:ascii="Georgia" w:hAnsi="Georgia"/>
      <w:lang w:eastAsia="en-US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67143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67143C"/>
    <w:rPr>
      <w:rFonts w:ascii="Georgia" w:hAnsi="Georgia"/>
      <w:b/>
      <w:bCs/>
      <w:lang w:eastAsia="en-US"/>
    </w:rPr>
  </w:style>
  <w:style w:type="character" w:styleId="Nmn">
    <w:name w:val="Mention"/>
    <w:basedOn w:val="Standardstycketeckensnitt"/>
    <w:uiPriority w:val="99"/>
    <w:semiHidden/>
    <w:unhideWhenUsed/>
    <w:rsid w:val="007F5E11"/>
    <w:rPr>
      <w:color w:val="2B579A"/>
      <w:shd w:val="clear" w:color="auto" w:fill="E6E6E6"/>
    </w:rPr>
  </w:style>
  <w:style w:type="character" w:styleId="Olstomnmnande">
    <w:name w:val="Unresolved Mention"/>
    <w:basedOn w:val="Standardstycketeckensnitt"/>
    <w:uiPriority w:val="99"/>
    <w:semiHidden/>
    <w:unhideWhenUsed/>
    <w:rsid w:val="00360793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402595"/>
    <w:rPr>
      <w:rFonts w:ascii="Georgia" w:hAnsi="Georgia"/>
      <w:szCs w:val="22"/>
      <w:lang w:eastAsia="en-US"/>
    </w:rPr>
  </w:style>
  <w:style w:type="character" w:customStyle="1" w:styleId="ui-provider">
    <w:name w:val="ui-provider"/>
    <w:basedOn w:val="Standardstycketeckensnitt"/>
    <w:rsid w:val="00C30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rivta.se/documents/ARK_0001/" TargetMode="External"/><Relationship Id="rId18" Type="http://schemas.openxmlformats.org/officeDocument/2006/relationships/hyperlink" Target="https://bitbucket.org/rivta-domains/riv.clinicalprocess.activity.request/src/master/docs/IS_clinicalprocess_activity_request.docx" TargetMode="External"/><Relationship Id="rId26" Type="http://schemas.openxmlformats.org/officeDocument/2006/relationships/image" Target="media/image3.png"/><Relationship Id="rId21" Type="http://schemas.openxmlformats.org/officeDocument/2006/relationships/hyperlink" Target="http://www.scb.se/hitta-statistik/regional-statistik-och-kartor/regionala-indelningar/lan-och-kommuner/lan-och-kommuner-i-kodnummerordning/" TargetMode="External"/><Relationship Id="rId34" Type="http://schemas.openxmlformats.org/officeDocument/2006/relationships/hyperlink" Target="http://microformats.org/wiki/hcalendar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rivta.se/" TargetMode="External"/><Relationship Id="rId17" Type="http://schemas.openxmlformats.org/officeDocument/2006/relationships/hyperlink" Target="https://skr.se/tjanster/merfranskr/rapporterochskrifter/publikationer/riksavtalforutomlansvardochkommentarer.30105.html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8.tiff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en.wikipedia.org/wiki/ISO_8601" TargetMode="External"/><Relationship Id="rId20" Type="http://schemas.openxmlformats.org/officeDocument/2006/relationships/hyperlink" Target="https://bitbucket.org/rivta-domains/riv-skl.followup.groupoutcomes.qualityreporting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rivta.se/domains/supportprocess_serviceprovisioning_healthcareoffering.html" TargetMode="External"/><Relationship Id="rId24" Type="http://schemas.openxmlformats.org/officeDocument/2006/relationships/image" Target="media/image1.png"/><Relationship Id="rId32" Type="http://schemas.openxmlformats.org/officeDocument/2006/relationships/footer" Target="footer2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://www.rfc-editor.org/errata_search.php?rfc=5545&amp;rec_status=15&amp;presentation=table" TargetMode="External"/><Relationship Id="rId23" Type="http://schemas.openxmlformats.org/officeDocument/2006/relationships/hyperlink" Target="https://www.iso.org/standard/39534.html" TargetMode="External"/><Relationship Id="rId28" Type="http://schemas.openxmlformats.org/officeDocument/2006/relationships/image" Target="media/image5.tiff"/><Relationship Id="rId36" Type="http://schemas.openxmlformats.org/officeDocument/2006/relationships/hyperlink" Target="https://www.ietf.org/rfc/rfc2822.tx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bitbucket.org/rivta-domains/riv.supportprocess.serviceprovisioning.healthcareoffering/" TargetMode="External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tools.ietf.org/html/rfc5545" TargetMode="External"/><Relationship Id="rId22" Type="http://schemas.openxmlformats.org/officeDocument/2006/relationships/hyperlink" Target="https://bitbucket.org/rivta-domains/best-practice/wiki/ListOfCommonlyUsedCodeSystems" TargetMode="External"/><Relationship Id="rId27" Type="http://schemas.openxmlformats.org/officeDocument/2006/relationships/image" Target="media/image4.tiff"/><Relationship Id="rId30" Type="http://schemas.openxmlformats.org/officeDocument/2006/relationships/footer" Target="footer1.xml"/><Relationship Id="rId35" Type="http://schemas.openxmlformats.org/officeDocument/2006/relationships/hyperlink" Target="https://www.pts.se/contentassets/3c43df1548f447ffa18bb43a84c4dadb/swedish-numbering-plan-for-telephony-acc-itu-180313.pdf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ves1\Desktop\Wordmall_CeHis_Office_2007_svensk_130523_Lennart.dot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781724BF66A48B274D7D2B0E79A90" ma:contentTypeVersion="12" ma:contentTypeDescription="Skapa ett nytt dokument." ma:contentTypeScope="" ma:versionID="548b2f365ed0e279f7ac567486a5f5ea">
  <xsd:schema xmlns:xsd="http://www.w3.org/2001/XMLSchema" xmlns:xs="http://www.w3.org/2001/XMLSchema" xmlns:p="http://schemas.microsoft.com/office/2006/metadata/properties" xmlns:ns2="2c65c057-9964-4b96-b1d8-bdfa75845fcb" xmlns:ns3="54dc867a-544d-4133-83e9-fd6d15b17264" targetNamespace="http://schemas.microsoft.com/office/2006/metadata/properties" ma:root="true" ma:fieldsID="502647c40f6f943c4167463ce835a623" ns2:_="" ns3:_="">
    <xsd:import namespace="2c65c057-9964-4b96-b1d8-bdfa75845fcb"/>
    <xsd:import namespace="54dc867a-544d-4133-83e9-fd6d15b172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5c057-9964-4b96-b1d8-bdfa75845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c867a-544d-4133-83e9-fd6d15b1726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F90911-CDE2-4D3E-9689-35F14A9C6D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3F12D5-6750-44CD-ABBC-54A6D11D60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237483-D4DA-4AEB-B7CB-FDD4EA586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65c057-9964-4b96-b1d8-bdfa75845fcb"/>
    <ds:schemaRef ds:uri="54dc867a-544d-4133-83e9-fd6d15b172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58461F-AA02-4EBD-8159-74147B865C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Wordmall_CeHis_Office_2007_svensk_130523_Lennart</Template>
  <TotalTime>396</TotalTime>
  <Pages>71</Pages>
  <Words>13927</Words>
  <Characters>73817</Characters>
  <Application>Microsoft Office Word</Application>
  <DocSecurity>0</DocSecurity>
  <Lines>615</Lines>
  <Paragraphs>175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operativt processtöd:tillgängliggöra tjänst: vårdochomsorgsutbud</vt:lpstr>
      <vt:lpstr>operativt processtöd:tillgängliggöra tjänst: vårdochomsorgsutbud</vt:lpstr>
    </vt:vector>
  </TitlesOfParts>
  <Manager/>
  <Company>Inera AB</Company>
  <LinksUpToDate>false</LinksUpToDate>
  <CharactersWithSpaces>87569</CharactersWithSpaces>
  <SharedDoc>false</SharedDoc>
  <HyperlinkBase/>
  <HLinks>
    <vt:vector size="366" baseType="variant">
      <vt:variant>
        <vt:i4>4784215</vt:i4>
      </vt:variant>
      <vt:variant>
        <vt:i4>357</vt:i4>
      </vt:variant>
      <vt:variant>
        <vt:i4>0</vt:i4>
      </vt:variant>
      <vt:variant>
        <vt:i4>5</vt:i4>
      </vt:variant>
      <vt:variant>
        <vt:lpwstr>https://www.ietf.org/rfc/rfc2822.txt</vt:lpwstr>
      </vt:variant>
      <vt:variant>
        <vt:lpwstr/>
      </vt:variant>
      <vt:variant>
        <vt:i4>4653069</vt:i4>
      </vt:variant>
      <vt:variant>
        <vt:i4>354</vt:i4>
      </vt:variant>
      <vt:variant>
        <vt:i4>0</vt:i4>
      </vt:variant>
      <vt:variant>
        <vt:i4>5</vt:i4>
      </vt:variant>
      <vt:variant>
        <vt:lpwstr>https://www.pts.se/contentassets/3c43df1548f447ffa18bb43a84c4dadb/swedish-numbering-plan-for-telephony-acc-itu-180313.pdf</vt:lpwstr>
      </vt:variant>
      <vt:variant>
        <vt:lpwstr/>
      </vt:variant>
      <vt:variant>
        <vt:i4>3473455</vt:i4>
      </vt:variant>
      <vt:variant>
        <vt:i4>351</vt:i4>
      </vt:variant>
      <vt:variant>
        <vt:i4>0</vt:i4>
      </vt:variant>
      <vt:variant>
        <vt:i4>5</vt:i4>
      </vt:variant>
      <vt:variant>
        <vt:lpwstr>http://microformats.org/wiki/hcalendar</vt:lpwstr>
      </vt:variant>
      <vt:variant>
        <vt:lpwstr/>
      </vt:variant>
      <vt:variant>
        <vt:i4>3276912</vt:i4>
      </vt:variant>
      <vt:variant>
        <vt:i4>324</vt:i4>
      </vt:variant>
      <vt:variant>
        <vt:i4>0</vt:i4>
      </vt:variant>
      <vt:variant>
        <vt:i4>5</vt:i4>
      </vt:variant>
      <vt:variant>
        <vt:lpwstr>http://www.scb.se/hitta-statistik/regional-statistik-och-kartor/regionala-indelningar/lan-och-kommuner/lan-och-kommuner-i-kodnummerordning/</vt:lpwstr>
      </vt:variant>
      <vt:variant>
        <vt:lpwstr/>
      </vt:variant>
      <vt:variant>
        <vt:i4>3342388</vt:i4>
      </vt:variant>
      <vt:variant>
        <vt:i4>321</vt:i4>
      </vt:variant>
      <vt:variant>
        <vt:i4>0</vt:i4>
      </vt:variant>
      <vt:variant>
        <vt:i4>5</vt:i4>
      </vt:variant>
      <vt:variant>
        <vt:lpwstr>https://bitbucket.org/rivta-domains/riv.followup.groupoutcomes.qualityreporting</vt:lpwstr>
      </vt:variant>
      <vt:variant>
        <vt:lpwstr/>
      </vt:variant>
      <vt:variant>
        <vt:i4>3866672</vt:i4>
      </vt:variant>
      <vt:variant>
        <vt:i4>318</vt:i4>
      </vt:variant>
      <vt:variant>
        <vt:i4>0</vt:i4>
      </vt:variant>
      <vt:variant>
        <vt:i4>5</vt:i4>
      </vt:variant>
      <vt:variant>
        <vt:lpwstr>https://bitbucket.org/rivta-domains/riv.infrastructure.directory.healthcareservice</vt:lpwstr>
      </vt:variant>
      <vt:variant>
        <vt:lpwstr/>
      </vt:variant>
      <vt:variant>
        <vt:i4>2687034</vt:i4>
      </vt:variant>
      <vt:variant>
        <vt:i4>315</vt:i4>
      </vt:variant>
      <vt:variant>
        <vt:i4>0</vt:i4>
      </vt:variant>
      <vt:variant>
        <vt:i4>5</vt:i4>
      </vt:variant>
      <vt:variant>
        <vt:lpwstr>https://skr.se/tjanster/merfranskr/rapporterochskrifter/publikationer/riksavtalforutomlansvardochkommentarer.30105.html</vt:lpwstr>
      </vt:variant>
      <vt:variant>
        <vt:lpwstr/>
      </vt:variant>
      <vt:variant>
        <vt:i4>1114159</vt:i4>
      </vt:variant>
      <vt:variant>
        <vt:i4>312</vt:i4>
      </vt:variant>
      <vt:variant>
        <vt:i4>0</vt:i4>
      </vt:variant>
      <vt:variant>
        <vt:i4>5</vt:i4>
      </vt:variant>
      <vt:variant>
        <vt:lpwstr>http://en.wikipedia.org/wiki/ISO_8601</vt:lpwstr>
      </vt:variant>
      <vt:variant>
        <vt:lpwstr/>
      </vt:variant>
      <vt:variant>
        <vt:i4>5898309</vt:i4>
      </vt:variant>
      <vt:variant>
        <vt:i4>309</vt:i4>
      </vt:variant>
      <vt:variant>
        <vt:i4>0</vt:i4>
      </vt:variant>
      <vt:variant>
        <vt:i4>5</vt:i4>
      </vt:variant>
      <vt:variant>
        <vt:lpwstr>http://www.rfc-editor.org/errata_search.php?rfc=5545&amp;rec_status=15&amp;presentation=table</vt:lpwstr>
      </vt:variant>
      <vt:variant>
        <vt:lpwstr/>
      </vt:variant>
      <vt:variant>
        <vt:i4>2359394</vt:i4>
      </vt:variant>
      <vt:variant>
        <vt:i4>306</vt:i4>
      </vt:variant>
      <vt:variant>
        <vt:i4>0</vt:i4>
      </vt:variant>
      <vt:variant>
        <vt:i4>5</vt:i4>
      </vt:variant>
      <vt:variant>
        <vt:lpwstr>http://tools.ietf.org/html/rfc5545</vt:lpwstr>
      </vt:variant>
      <vt:variant>
        <vt:lpwstr/>
      </vt:variant>
      <vt:variant>
        <vt:i4>1703970</vt:i4>
      </vt:variant>
      <vt:variant>
        <vt:i4>303</vt:i4>
      </vt:variant>
      <vt:variant>
        <vt:i4>0</vt:i4>
      </vt:variant>
      <vt:variant>
        <vt:i4>5</vt:i4>
      </vt:variant>
      <vt:variant>
        <vt:lpwstr>http://rivta.se/documents/ARK_0001/</vt:lpwstr>
      </vt:variant>
      <vt:variant>
        <vt:lpwstr/>
      </vt:variant>
      <vt:variant>
        <vt:i4>1179743</vt:i4>
      </vt:variant>
      <vt:variant>
        <vt:i4>300</vt:i4>
      </vt:variant>
      <vt:variant>
        <vt:i4>0</vt:i4>
      </vt:variant>
      <vt:variant>
        <vt:i4>5</vt:i4>
      </vt:variant>
      <vt:variant>
        <vt:lpwstr>http://rivta.se/</vt:lpwstr>
      </vt:variant>
      <vt:variant>
        <vt:lpwstr/>
      </vt:variant>
      <vt:variant>
        <vt:i4>7798836</vt:i4>
      </vt:variant>
      <vt:variant>
        <vt:i4>297</vt:i4>
      </vt:variant>
      <vt:variant>
        <vt:i4>0</vt:i4>
      </vt:variant>
      <vt:variant>
        <vt:i4>5</vt:i4>
      </vt:variant>
      <vt:variant>
        <vt:lpwstr>http://rivta.se/domains/supportprocess_serviceprovisioning_healthcareoffering.html</vt:lpwstr>
      </vt:variant>
      <vt:variant>
        <vt:lpwstr/>
      </vt:variant>
      <vt:variant>
        <vt:i4>1441840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_Toc75414277</vt:lpwstr>
      </vt:variant>
      <vt:variant>
        <vt:i4>1507376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_Toc75414276</vt:lpwstr>
      </vt:variant>
      <vt:variant>
        <vt:i4>1310768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_Toc75414275</vt:lpwstr>
      </vt:variant>
      <vt:variant>
        <vt:i4>1376304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_Toc75414274</vt:lpwstr>
      </vt:variant>
      <vt:variant>
        <vt:i4>1179696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_Toc75414273</vt:lpwstr>
      </vt:variant>
      <vt:variant>
        <vt:i4>1245232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_Toc75414272</vt:lpwstr>
      </vt:variant>
      <vt:variant>
        <vt:i4>1048624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_Toc75414271</vt:lpwstr>
      </vt:variant>
      <vt:variant>
        <vt:i4>1114160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_Toc75414270</vt:lpwstr>
      </vt:variant>
      <vt:variant>
        <vt:i4>1572913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_Toc75414269</vt:lpwstr>
      </vt:variant>
      <vt:variant>
        <vt:i4>1638449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_Toc75414268</vt:lpwstr>
      </vt:variant>
      <vt:variant>
        <vt:i4>1441841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_Toc75414267</vt:lpwstr>
      </vt:variant>
      <vt:variant>
        <vt:i4>1507377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_Toc75414266</vt:lpwstr>
      </vt:variant>
      <vt:variant>
        <vt:i4>1310769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_Toc75414265</vt:lpwstr>
      </vt:variant>
      <vt:variant>
        <vt:i4>1376305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_Toc75414264</vt:lpwstr>
      </vt:variant>
      <vt:variant>
        <vt:i4>1179697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_Toc75414263</vt:lpwstr>
      </vt:variant>
      <vt:variant>
        <vt:i4>1245233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_Toc75414262</vt:lpwstr>
      </vt:variant>
      <vt:variant>
        <vt:i4>1048625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_Toc75414261</vt:lpwstr>
      </vt:variant>
      <vt:variant>
        <vt:i4>1114161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_Toc75414260</vt:lpwstr>
      </vt:variant>
      <vt:variant>
        <vt:i4>1572914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_Toc75414259</vt:lpwstr>
      </vt:variant>
      <vt:variant>
        <vt:i4>1638450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_Toc75414258</vt:lpwstr>
      </vt:variant>
      <vt:variant>
        <vt:i4>1441842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_Toc75414257</vt:lpwstr>
      </vt:variant>
      <vt:variant>
        <vt:i4>1507378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_Toc75414256</vt:lpwstr>
      </vt:variant>
      <vt:variant>
        <vt:i4>1310770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_Toc75414255</vt:lpwstr>
      </vt:variant>
      <vt:variant>
        <vt:i4>1376306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_Toc75414254</vt:lpwstr>
      </vt:variant>
      <vt:variant>
        <vt:i4>1179698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_Toc75414253</vt:lpwstr>
      </vt:variant>
      <vt:variant>
        <vt:i4>1245234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_Toc75414252</vt:lpwstr>
      </vt:variant>
      <vt:variant>
        <vt:i4>1048626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_Toc75414251</vt:lpwstr>
      </vt:variant>
      <vt:variant>
        <vt:i4>1114162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_Toc75414250</vt:lpwstr>
      </vt:variant>
      <vt:variant>
        <vt:i4>1572915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_Toc75414249</vt:lpwstr>
      </vt:variant>
      <vt:variant>
        <vt:i4>1638451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_Toc75414248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_Toc75414247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_Toc75414246</vt:lpwstr>
      </vt:variant>
      <vt:variant>
        <vt:i4>1310771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_Toc75414245</vt:lpwstr>
      </vt:variant>
      <vt:variant>
        <vt:i4>1376307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_Toc75414244</vt:lpwstr>
      </vt:variant>
      <vt:variant>
        <vt:i4>1179699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_Toc75414243</vt:lpwstr>
      </vt:variant>
      <vt:variant>
        <vt:i4>1245235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_Toc75414242</vt:lpwstr>
      </vt:variant>
      <vt:variant>
        <vt:i4>1048627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_Toc75414241</vt:lpwstr>
      </vt:variant>
      <vt:variant>
        <vt:i4>1114163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_Toc75414240</vt:lpwstr>
      </vt:variant>
      <vt:variant>
        <vt:i4>1572916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_Toc75414239</vt:lpwstr>
      </vt:variant>
      <vt:variant>
        <vt:i4>1638452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_Toc75414238</vt:lpwstr>
      </vt:variant>
      <vt:variant>
        <vt:i4>1441844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_Toc75414237</vt:lpwstr>
      </vt:variant>
      <vt:variant>
        <vt:i4>1507380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_Toc75414236</vt:lpwstr>
      </vt:variant>
      <vt:variant>
        <vt:i4>1310772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_Toc75414235</vt:lpwstr>
      </vt:variant>
      <vt:variant>
        <vt:i4>1376308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_Toc75414234</vt:lpwstr>
      </vt:variant>
      <vt:variant>
        <vt:i4>1179700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_Toc75414233</vt:lpwstr>
      </vt:variant>
      <vt:variant>
        <vt:i4>1245236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_Toc75414232</vt:lpwstr>
      </vt:variant>
      <vt:variant>
        <vt:i4>1048628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_Toc75414231</vt:lpwstr>
      </vt:variant>
      <vt:variant>
        <vt:i4>6029430</vt:i4>
      </vt:variant>
      <vt:variant>
        <vt:i4>0</vt:i4>
      </vt:variant>
      <vt:variant>
        <vt:i4>0</vt:i4>
      </vt:variant>
      <vt:variant>
        <vt:i4>5</vt:i4>
      </vt:variant>
      <vt:variant>
        <vt:lpwstr>https://www.lantmateriet.se/contentassets/a7ddfc3b7821498da8b55cd3f71b5150/kontrollpunkter_sweref99tm.pdf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operativt processtöd:tillgängliggöra tjänst: vårdochomsorgsutbud</dc:title>
  <dc:subject>Arkitektur</dc:subject>
  <dc:creator>Inera AR</dc:creator>
  <cp:keywords>TKB,Arkitektur, Krav</cp:keywords>
  <dc:description/>
  <cp:lastModifiedBy>Blomberg Tobias</cp:lastModifiedBy>
  <cp:revision>95</cp:revision>
  <cp:lastPrinted>2017-11-04T05:17:00Z</cp:lastPrinted>
  <dcterms:created xsi:type="dcterms:W3CDTF">2021-08-11T09:49:00Z</dcterms:created>
  <dcterms:modified xsi:type="dcterms:W3CDTF">2023-05-10T09:11:00Z</dcterms:modified>
  <cp:category>Mall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knummer">
    <vt:lpwstr>ARK_0015</vt:lpwstr>
  </property>
  <property fmtid="{D5CDD505-2E9C-101B-9397-08002B2CF9AE}" pid="3" name="svekortnamn">
    <vt:lpwstr>vårdochomsorgsutbud </vt:lpwstr>
  </property>
  <property fmtid="{D5CDD505-2E9C-101B-9397-08002B2CF9AE}" pid="4" name="domain_2">
    <vt:lpwstr>serviceprovisioning</vt:lpwstr>
  </property>
  <property fmtid="{D5CDD505-2E9C-101B-9397-08002B2CF9AE}" pid="5" name="domain_1">
    <vt:lpwstr>supportprocess</vt:lpwstr>
  </property>
  <property fmtid="{D5CDD505-2E9C-101B-9397-08002B2CF9AE}" pid="6" name="svenamn">
    <vt:lpwstr>operativt processtöd:tillgängliggöra tjänst:vårdochomsorgsutbud</vt:lpwstr>
  </property>
  <property fmtid="{D5CDD505-2E9C-101B-9397-08002B2CF9AE}" pid="7" name="datumpubliserad">
    <vt:lpwstr>2021-09-27</vt:lpwstr>
  </property>
  <property fmtid="{D5CDD505-2E9C-101B-9397-08002B2CF9AE}" pid="8" name="domain_3">
    <vt:lpwstr>healthcareoffering</vt:lpwstr>
  </property>
  <property fmtid="{D5CDD505-2E9C-101B-9397-08002B2CF9AE}" pid="9" name="version">
    <vt:lpwstr>2.0</vt:lpwstr>
  </property>
  <property fmtid="{D5CDD505-2E9C-101B-9397-08002B2CF9AE}" pid="10" name="ContentTypeId">
    <vt:lpwstr>0x010100C72781724BF66A48B274D7D2B0E79A90</vt:lpwstr>
  </property>
</Properties>
</file>