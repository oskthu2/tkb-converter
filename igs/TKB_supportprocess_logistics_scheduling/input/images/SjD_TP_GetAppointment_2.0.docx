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5EA319A2"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Tjänsteproducent</w:t>
              </w:r>
            </w:sdtContent>
          </w:sdt>
        </w:p>
        <w:p w14:paraId="4B9F216E" w14:textId="70E757F7" w:rsidR="009B054C" w:rsidRDefault="009B054C" w:rsidP="00130496">
          <w:pPr>
            <w:pStyle w:val="Underrubrik"/>
          </w:pPr>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C127DC" w:rsidRPr="00C127DC">
            <w:t xml:space="preserve"> </w:t>
          </w:r>
          <w:r w:rsidR="00C127DC" w:rsidRPr="00C127DC">
            <w:rPr>
              <w:color w:val="FFFFFF" w:themeColor="background1"/>
              <w:lang w:val="da-DK"/>
            </w:rPr>
            <w:t>GetAppointment</w:t>
          </w:r>
          <w:r w:rsidR="00130496">
            <w:rPr>
              <w:color w:val="FFFFFF" w:themeColor="background1"/>
              <w:lang w:val="da-DK"/>
            </w:rPr>
            <w:t xml:space="preserve"> 2.0</w:t>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543EB3E9" w14:textId="7F8D4F68" w:rsidR="00892CE1"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50941562" w:history="1">
            <w:r w:rsidR="00892CE1" w:rsidRPr="0092216E">
              <w:rPr>
                <w:rStyle w:val="Hyperlnk"/>
              </w:rPr>
              <w:t>Inledning</w:t>
            </w:r>
            <w:r w:rsidR="00892CE1">
              <w:rPr>
                <w:webHidden/>
              </w:rPr>
              <w:tab/>
            </w:r>
            <w:r w:rsidR="00892CE1">
              <w:rPr>
                <w:webHidden/>
              </w:rPr>
              <w:fldChar w:fldCharType="begin"/>
            </w:r>
            <w:r w:rsidR="00892CE1">
              <w:rPr>
                <w:webHidden/>
              </w:rPr>
              <w:instrText xml:space="preserve"> PAGEREF _Toc150941562 \h </w:instrText>
            </w:r>
            <w:r w:rsidR="00892CE1">
              <w:rPr>
                <w:webHidden/>
              </w:rPr>
            </w:r>
            <w:r w:rsidR="00892CE1">
              <w:rPr>
                <w:webHidden/>
              </w:rPr>
              <w:fldChar w:fldCharType="separate"/>
            </w:r>
            <w:r w:rsidR="00892CE1">
              <w:rPr>
                <w:webHidden/>
              </w:rPr>
              <w:t>4</w:t>
            </w:r>
            <w:r w:rsidR="00892CE1">
              <w:rPr>
                <w:webHidden/>
              </w:rPr>
              <w:fldChar w:fldCharType="end"/>
            </w:r>
          </w:hyperlink>
        </w:p>
        <w:p w14:paraId="0488C75E" w14:textId="72279F24" w:rsidR="00892CE1" w:rsidRDefault="00892CE1">
          <w:pPr>
            <w:pStyle w:val="Innehll2"/>
            <w:tabs>
              <w:tab w:val="left" w:pos="1361"/>
            </w:tabs>
            <w:rPr>
              <w:kern w:val="2"/>
              <w:sz w:val="22"/>
              <w:szCs w:val="22"/>
              <w:lang w:eastAsia="sv-SE"/>
              <w14:ligatures w14:val="standardContextual"/>
            </w:rPr>
          </w:pPr>
          <w:hyperlink w:anchor="_Toc150941563" w:history="1">
            <w:r w:rsidRPr="0092216E">
              <w:rPr>
                <w:rStyle w:val="Hyperlnk"/>
              </w:rPr>
              <w:t>1.1.</w:t>
            </w:r>
            <w:r>
              <w:rPr>
                <w:kern w:val="2"/>
                <w:sz w:val="22"/>
                <w:szCs w:val="22"/>
                <w:lang w:eastAsia="sv-SE"/>
                <w14:ligatures w14:val="standardContextual"/>
              </w:rPr>
              <w:tab/>
            </w:r>
            <w:r w:rsidRPr="0092216E">
              <w:rPr>
                <w:rStyle w:val="Hyperlnk"/>
              </w:rPr>
              <w:t>Definitioner</w:t>
            </w:r>
            <w:r>
              <w:rPr>
                <w:webHidden/>
              </w:rPr>
              <w:tab/>
            </w:r>
            <w:r>
              <w:rPr>
                <w:webHidden/>
              </w:rPr>
              <w:fldChar w:fldCharType="begin"/>
            </w:r>
            <w:r>
              <w:rPr>
                <w:webHidden/>
              </w:rPr>
              <w:instrText xml:space="preserve"> PAGEREF _Toc150941563 \h </w:instrText>
            </w:r>
            <w:r>
              <w:rPr>
                <w:webHidden/>
              </w:rPr>
            </w:r>
            <w:r>
              <w:rPr>
                <w:webHidden/>
              </w:rPr>
              <w:fldChar w:fldCharType="separate"/>
            </w:r>
            <w:r>
              <w:rPr>
                <w:webHidden/>
              </w:rPr>
              <w:t>4</w:t>
            </w:r>
            <w:r>
              <w:rPr>
                <w:webHidden/>
              </w:rPr>
              <w:fldChar w:fldCharType="end"/>
            </w:r>
          </w:hyperlink>
        </w:p>
        <w:p w14:paraId="0E550CD6" w14:textId="7E9FF29C" w:rsidR="00892CE1" w:rsidRDefault="00892CE1">
          <w:pPr>
            <w:pStyle w:val="Innehll2"/>
            <w:tabs>
              <w:tab w:val="left" w:pos="1361"/>
            </w:tabs>
            <w:rPr>
              <w:kern w:val="2"/>
              <w:sz w:val="22"/>
              <w:szCs w:val="22"/>
              <w:lang w:eastAsia="sv-SE"/>
              <w14:ligatures w14:val="standardContextual"/>
            </w:rPr>
          </w:pPr>
          <w:hyperlink w:anchor="_Toc150941564" w:history="1">
            <w:r w:rsidRPr="0092216E">
              <w:rPr>
                <w:rStyle w:val="Hyperlnk"/>
              </w:rPr>
              <w:t>1.2.</w:t>
            </w:r>
            <w:r>
              <w:rPr>
                <w:kern w:val="2"/>
                <w:sz w:val="22"/>
                <w:szCs w:val="22"/>
                <w:lang w:eastAsia="sv-SE"/>
                <w14:ligatures w14:val="standardContextual"/>
              </w:rPr>
              <w:tab/>
            </w:r>
            <w:r w:rsidRPr="0092216E">
              <w:rPr>
                <w:rStyle w:val="Hyperlnk"/>
              </w:rPr>
              <w:t>Instruktioner för att fylla i självdeklaration</w:t>
            </w:r>
            <w:r>
              <w:rPr>
                <w:webHidden/>
              </w:rPr>
              <w:tab/>
            </w:r>
            <w:r>
              <w:rPr>
                <w:webHidden/>
              </w:rPr>
              <w:fldChar w:fldCharType="begin"/>
            </w:r>
            <w:r>
              <w:rPr>
                <w:webHidden/>
              </w:rPr>
              <w:instrText xml:space="preserve"> PAGEREF _Toc150941564 \h </w:instrText>
            </w:r>
            <w:r>
              <w:rPr>
                <w:webHidden/>
              </w:rPr>
            </w:r>
            <w:r>
              <w:rPr>
                <w:webHidden/>
              </w:rPr>
              <w:fldChar w:fldCharType="separate"/>
            </w:r>
            <w:r>
              <w:rPr>
                <w:webHidden/>
              </w:rPr>
              <w:t>5</w:t>
            </w:r>
            <w:r>
              <w:rPr>
                <w:webHidden/>
              </w:rPr>
              <w:fldChar w:fldCharType="end"/>
            </w:r>
          </w:hyperlink>
        </w:p>
        <w:p w14:paraId="6FDA1D3E" w14:textId="062D72FB" w:rsidR="00892CE1" w:rsidRDefault="00892CE1">
          <w:pPr>
            <w:pStyle w:val="Innehll2"/>
            <w:tabs>
              <w:tab w:val="left" w:pos="1361"/>
            </w:tabs>
            <w:rPr>
              <w:kern w:val="2"/>
              <w:sz w:val="22"/>
              <w:szCs w:val="22"/>
              <w:lang w:eastAsia="sv-SE"/>
              <w14:ligatures w14:val="standardContextual"/>
            </w:rPr>
          </w:pPr>
          <w:hyperlink w:anchor="_Toc150941565" w:history="1">
            <w:r w:rsidRPr="0092216E">
              <w:rPr>
                <w:rStyle w:val="Hyperlnk"/>
              </w:rPr>
              <w:t>1.3.</w:t>
            </w:r>
            <w:r>
              <w:rPr>
                <w:kern w:val="2"/>
                <w:sz w:val="22"/>
                <w:szCs w:val="22"/>
                <w:lang w:eastAsia="sv-SE"/>
                <w14:ligatures w14:val="standardContextual"/>
              </w:rPr>
              <w:tab/>
            </w:r>
            <w:r w:rsidRPr="0092216E">
              <w:rPr>
                <w:rStyle w:val="Hyperlnk"/>
              </w:rPr>
              <w:t>Hantering vid förändring av tjänsteproducent</w:t>
            </w:r>
            <w:r>
              <w:rPr>
                <w:webHidden/>
              </w:rPr>
              <w:tab/>
            </w:r>
            <w:r>
              <w:rPr>
                <w:webHidden/>
              </w:rPr>
              <w:fldChar w:fldCharType="begin"/>
            </w:r>
            <w:r>
              <w:rPr>
                <w:webHidden/>
              </w:rPr>
              <w:instrText xml:space="preserve"> PAGEREF _Toc150941565 \h </w:instrText>
            </w:r>
            <w:r>
              <w:rPr>
                <w:webHidden/>
              </w:rPr>
            </w:r>
            <w:r>
              <w:rPr>
                <w:webHidden/>
              </w:rPr>
              <w:fldChar w:fldCharType="separate"/>
            </w:r>
            <w:r>
              <w:rPr>
                <w:webHidden/>
              </w:rPr>
              <w:t>5</w:t>
            </w:r>
            <w:r>
              <w:rPr>
                <w:webHidden/>
              </w:rPr>
              <w:fldChar w:fldCharType="end"/>
            </w:r>
          </w:hyperlink>
        </w:p>
        <w:p w14:paraId="1DA0D9DF" w14:textId="7E3C05C1" w:rsidR="00892CE1" w:rsidRDefault="00892CE1">
          <w:pPr>
            <w:pStyle w:val="Innehll2"/>
            <w:tabs>
              <w:tab w:val="left" w:pos="1361"/>
            </w:tabs>
            <w:rPr>
              <w:kern w:val="2"/>
              <w:sz w:val="22"/>
              <w:szCs w:val="22"/>
              <w:lang w:eastAsia="sv-SE"/>
              <w14:ligatures w14:val="standardContextual"/>
            </w:rPr>
          </w:pPr>
          <w:hyperlink w:anchor="_Toc150941566" w:history="1">
            <w:r w:rsidRPr="0092216E">
              <w:rPr>
                <w:rStyle w:val="Hyperlnk"/>
              </w:rPr>
              <w:t>1.4.</w:t>
            </w:r>
            <w:r>
              <w:rPr>
                <w:kern w:val="2"/>
                <w:sz w:val="22"/>
                <w:szCs w:val="22"/>
                <w:lang w:eastAsia="sv-SE"/>
                <w14:ligatures w14:val="standardContextual"/>
              </w:rPr>
              <w:tab/>
            </w:r>
            <w:r w:rsidRPr="0092216E">
              <w:rPr>
                <w:rStyle w:val="Hyperlnk"/>
              </w:rPr>
              <w:t>Referenser</w:t>
            </w:r>
            <w:r>
              <w:rPr>
                <w:webHidden/>
              </w:rPr>
              <w:tab/>
            </w:r>
            <w:r>
              <w:rPr>
                <w:webHidden/>
              </w:rPr>
              <w:fldChar w:fldCharType="begin"/>
            </w:r>
            <w:r>
              <w:rPr>
                <w:webHidden/>
              </w:rPr>
              <w:instrText xml:space="preserve"> PAGEREF _Toc150941566 \h </w:instrText>
            </w:r>
            <w:r>
              <w:rPr>
                <w:webHidden/>
              </w:rPr>
            </w:r>
            <w:r>
              <w:rPr>
                <w:webHidden/>
              </w:rPr>
              <w:fldChar w:fldCharType="separate"/>
            </w:r>
            <w:r>
              <w:rPr>
                <w:webHidden/>
              </w:rPr>
              <w:t>6</w:t>
            </w:r>
            <w:r>
              <w:rPr>
                <w:webHidden/>
              </w:rPr>
              <w:fldChar w:fldCharType="end"/>
            </w:r>
          </w:hyperlink>
        </w:p>
        <w:p w14:paraId="3ED30DB6" w14:textId="0E191D22" w:rsidR="00892CE1" w:rsidRDefault="00892CE1">
          <w:pPr>
            <w:pStyle w:val="Innehll1"/>
            <w:rPr>
              <w:b w:val="0"/>
              <w:kern w:val="2"/>
              <w:sz w:val="22"/>
              <w:szCs w:val="22"/>
              <w14:ligatures w14:val="standardContextual"/>
            </w:rPr>
          </w:pPr>
          <w:hyperlink w:anchor="_Toc150941567" w:history="1">
            <w:r w:rsidRPr="0092216E">
              <w:rPr>
                <w:rStyle w:val="Hyperlnk"/>
              </w:rPr>
              <w:t>2.</w:t>
            </w:r>
            <w:r>
              <w:rPr>
                <w:b w:val="0"/>
                <w:kern w:val="2"/>
                <w:sz w:val="22"/>
                <w:szCs w:val="22"/>
                <w14:ligatures w14:val="standardContextual"/>
              </w:rPr>
              <w:tab/>
            </w:r>
            <w:r w:rsidRPr="0092216E">
              <w:rPr>
                <w:rStyle w:val="Hyperlnk"/>
              </w:rPr>
              <w:t>Underlag för godkännande</w:t>
            </w:r>
            <w:r>
              <w:rPr>
                <w:webHidden/>
              </w:rPr>
              <w:tab/>
            </w:r>
            <w:r>
              <w:rPr>
                <w:webHidden/>
              </w:rPr>
              <w:fldChar w:fldCharType="begin"/>
            </w:r>
            <w:r>
              <w:rPr>
                <w:webHidden/>
              </w:rPr>
              <w:instrText xml:space="preserve"> PAGEREF _Toc150941567 \h </w:instrText>
            </w:r>
            <w:r>
              <w:rPr>
                <w:webHidden/>
              </w:rPr>
            </w:r>
            <w:r>
              <w:rPr>
                <w:webHidden/>
              </w:rPr>
              <w:fldChar w:fldCharType="separate"/>
            </w:r>
            <w:r>
              <w:rPr>
                <w:webHidden/>
              </w:rPr>
              <w:t>7</w:t>
            </w:r>
            <w:r>
              <w:rPr>
                <w:webHidden/>
              </w:rPr>
              <w:fldChar w:fldCharType="end"/>
            </w:r>
          </w:hyperlink>
        </w:p>
        <w:p w14:paraId="41C1E6D1" w14:textId="11D1405D" w:rsidR="00892CE1" w:rsidRDefault="00892CE1">
          <w:pPr>
            <w:pStyle w:val="Innehll2"/>
            <w:tabs>
              <w:tab w:val="left" w:pos="1361"/>
            </w:tabs>
            <w:rPr>
              <w:kern w:val="2"/>
              <w:sz w:val="22"/>
              <w:szCs w:val="22"/>
              <w:lang w:eastAsia="sv-SE"/>
              <w14:ligatures w14:val="standardContextual"/>
            </w:rPr>
          </w:pPr>
          <w:hyperlink w:anchor="_Toc150941568" w:history="1">
            <w:r w:rsidRPr="0092216E">
              <w:rPr>
                <w:rStyle w:val="Hyperlnk"/>
              </w:rPr>
              <w:t>2.1.</w:t>
            </w:r>
            <w:r>
              <w:rPr>
                <w:kern w:val="2"/>
                <w:sz w:val="22"/>
                <w:szCs w:val="22"/>
                <w:lang w:eastAsia="sv-SE"/>
                <w14:ligatures w14:val="standardContextual"/>
              </w:rPr>
              <w:tab/>
            </w:r>
            <w:r w:rsidRPr="0092216E">
              <w:rPr>
                <w:rStyle w:val="Hyperlnk"/>
              </w:rPr>
              <w:t>Anslutningsobjekt samt avsedda ändamål</w:t>
            </w:r>
            <w:r>
              <w:rPr>
                <w:webHidden/>
              </w:rPr>
              <w:tab/>
            </w:r>
            <w:r>
              <w:rPr>
                <w:webHidden/>
              </w:rPr>
              <w:fldChar w:fldCharType="begin"/>
            </w:r>
            <w:r>
              <w:rPr>
                <w:webHidden/>
              </w:rPr>
              <w:instrText xml:space="preserve"> PAGEREF _Toc150941568 \h </w:instrText>
            </w:r>
            <w:r>
              <w:rPr>
                <w:webHidden/>
              </w:rPr>
            </w:r>
            <w:r>
              <w:rPr>
                <w:webHidden/>
              </w:rPr>
              <w:fldChar w:fldCharType="separate"/>
            </w:r>
            <w:r>
              <w:rPr>
                <w:webHidden/>
              </w:rPr>
              <w:t>7</w:t>
            </w:r>
            <w:r>
              <w:rPr>
                <w:webHidden/>
              </w:rPr>
              <w:fldChar w:fldCharType="end"/>
            </w:r>
          </w:hyperlink>
        </w:p>
        <w:p w14:paraId="46C0C8C0" w14:textId="5F4A9E79" w:rsidR="00892CE1" w:rsidRDefault="00892CE1">
          <w:pPr>
            <w:pStyle w:val="Innehll3"/>
            <w:tabs>
              <w:tab w:val="left" w:pos="1701"/>
            </w:tabs>
            <w:rPr>
              <w:kern w:val="2"/>
              <w:sz w:val="22"/>
              <w:szCs w:val="22"/>
              <w:lang w:eastAsia="sv-SE"/>
              <w14:ligatures w14:val="standardContextual"/>
            </w:rPr>
          </w:pPr>
          <w:hyperlink w:anchor="_Toc150941569" w:history="1">
            <w:r w:rsidRPr="0092216E">
              <w:rPr>
                <w:rStyle w:val="Hyperlnk"/>
              </w:rPr>
              <w:t>2.1.1.</w:t>
            </w:r>
            <w:r>
              <w:rPr>
                <w:kern w:val="2"/>
                <w:sz w:val="22"/>
                <w:szCs w:val="22"/>
                <w:lang w:eastAsia="sv-SE"/>
                <w14:ligatures w14:val="standardContextual"/>
              </w:rPr>
              <w:tab/>
            </w:r>
            <w:r w:rsidRPr="0092216E">
              <w:rPr>
                <w:rStyle w:val="Hyperlnk"/>
              </w:rPr>
              <w:t>Anslutande organisation</w:t>
            </w:r>
            <w:r>
              <w:rPr>
                <w:webHidden/>
              </w:rPr>
              <w:tab/>
            </w:r>
            <w:r>
              <w:rPr>
                <w:webHidden/>
              </w:rPr>
              <w:fldChar w:fldCharType="begin"/>
            </w:r>
            <w:r>
              <w:rPr>
                <w:webHidden/>
              </w:rPr>
              <w:instrText xml:space="preserve"> PAGEREF _Toc150941569 \h </w:instrText>
            </w:r>
            <w:r>
              <w:rPr>
                <w:webHidden/>
              </w:rPr>
            </w:r>
            <w:r>
              <w:rPr>
                <w:webHidden/>
              </w:rPr>
              <w:fldChar w:fldCharType="separate"/>
            </w:r>
            <w:r>
              <w:rPr>
                <w:webHidden/>
              </w:rPr>
              <w:t>7</w:t>
            </w:r>
            <w:r>
              <w:rPr>
                <w:webHidden/>
              </w:rPr>
              <w:fldChar w:fldCharType="end"/>
            </w:r>
          </w:hyperlink>
        </w:p>
        <w:p w14:paraId="6CE24C02" w14:textId="5B8E1BEC" w:rsidR="00892CE1" w:rsidRDefault="00892CE1">
          <w:pPr>
            <w:pStyle w:val="Innehll3"/>
            <w:tabs>
              <w:tab w:val="left" w:pos="1701"/>
            </w:tabs>
            <w:rPr>
              <w:kern w:val="2"/>
              <w:sz w:val="22"/>
              <w:szCs w:val="22"/>
              <w:lang w:eastAsia="sv-SE"/>
              <w14:ligatures w14:val="standardContextual"/>
            </w:rPr>
          </w:pPr>
          <w:hyperlink w:anchor="_Toc150941570" w:history="1">
            <w:r w:rsidRPr="0092216E">
              <w:rPr>
                <w:rStyle w:val="Hyperlnk"/>
              </w:rPr>
              <w:t>2.1.2.</w:t>
            </w:r>
            <w:r>
              <w:rPr>
                <w:kern w:val="2"/>
                <w:sz w:val="22"/>
                <w:szCs w:val="22"/>
                <w:lang w:eastAsia="sv-SE"/>
                <w14:ligatures w14:val="standardContextual"/>
              </w:rPr>
              <w:tab/>
            </w:r>
            <w:r w:rsidRPr="0092216E">
              <w:rPr>
                <w:rStyle w:val="Hyperlnk"/>
              </w:rPr>
              <w:t>Tjänsteproducentfabrikat</w:t>
            </w:r>
            <w:r>
              <w:rPr>
                <w:webHidden/>
              </w:rPr>
              <w:tab/>
            </w:r>
            <w:r>
              <w:rPr>
                <w:webHidden/>
              </w:rPr>
              <w:fldChar w:fldCharType="begin"/>
            </w:r>
            <w:r>
              <w:rPr>
                <w:webHidden/>
              </w:rPr>
              <w:instrText xml:space="preserve"> PAGEREF _Toc150941570 \h </w:instrText>
            </w:r>
            <w:r>
              <w:rPr>
                <w:webHidden/>
              </w:rPr>
            </w:r>
            <w:r>
              <w:rPr>
                <w:webHidden/>
              </w:rPr>
              <w:fldChar w:fldCharType="separate"/>
            </w:r>
            <w:r>
              <w:rPr>
                <w:webHidden/>
              </w:rPr>
              <w:t>7</w:t>
            </w:r>
            <w:r>
              <w:rPr>
                <w:webHidden/>
              </w:rPr>
              <w:fldChar w:fldCharType="end"/>
            </w:r>
          </w:hyperlink>
        </w:p>
        <w:p w14:paraId="408AD5E6" w14:textId="05A4F1B4" w:rsidR="00892CE1" w:rsidRDefault="00892CE1">
          <w:pPr>
            <w:pStyle w:val="Innehll3"/>
            <w:tabs>
              <w:tab w:val="left" w:pos="1701"/>
            </w:tabs>
            <w:rPr>
              <w:kern w:val="2"/>
              <w:sz w:val="22"/>
              <w:szCs w:val="22"/>
              <w:lang w:eastAsia="sv-SE"/>
              <w14:ligatures w14:val="standardContextual"/>
            </w:rPr>
          </w:pPr>
          <w:hyperlink w:anchor="_Toc150941571" w:history="1">
            <w:r w:rsidRPr="0092216E">
              <w:rPr>
                <w:rStyle w:val="Hyperlnk"/>
              </w:rPr>
              <w:t>2.1.3.</w:t>
            </w:r>
            <w:r>
              <w:rPr>
                <w:kern w:val="2"/>
                <w:sz w:val="22"/>
                <w:szCs w:val="22"/>
                <w:lang w:eastAsia="sv-SE"/>
                <w14:ligatures w14:val="standardContextual"/>
              </w:rPr>
              <w:tab/>
            </w:r>
            <w:r w:rsidRPr="0092216E">
              <w:rPr>
                <w:rStyle w:val="Hyperlnk"/>
              </w:rPr>
              <w:t>Källsystemsfabrikat</w:t>
            </w:r>
            <w:r>
              <w:rPr>
                <w:webHidden/>
              </w:rPr>
              <w:tab/>
            </w:r>
            <w:r>
              <w:rPr>
                <w:webHidden/>
              </w:rPr>
              <w:fldChar w:fldCharType="begin"/>
            </w:r>
            <w:r>
              <w:rPr>
                <w:webHidden/>
              </w:rPr>
              <w:instrText xml:space="preserve"> PAGEREF _Toc150941571 \h </w:instrText>
            </w:r>
            <w:r>
              <w:rPr>
                <w:webHidden/>
              </w:rPr>
            </w:r>
            <w:r>
              <w:rPr>
                <w:webHidden/>
              </w:rPr>
              <w:fldChar w:fldCharType="separate"/>
            </w:r>
            <w:r>
              <w:rPr>
                <w:webHidden/>
              </w:rPr>
              <w:t>7</w:t>
            </w:r>
            <w:r>
              <w:rPr>
                <w:webHidden/>
              </w:rPr>
              <w:fldChar w:fldCharType="end"/>
            </w:r>
          </w:hyperlink>
        </w:p>
        <w:p w14:paraId="293CA50F" w14:textId="55C4FA9A" w:rsidR="00892CE1" w:rsidRDefault="00892CE1">
          <w:pPr>
            <w:pStyle w:val="Innehll2"/>
            <w:tabs>
              <w:tab w:val="left" w:pos="1361"/>
            </w:tabs>
            <w:rPr>
              <w:kern w:val="2"/>
              <w:sz w:val="22"/>
              <w:szCs w:val="22"/>
              <w:lang w:eastAsia="sv-SE"/>
              <w14:ligatures w14:val="standardContextual"/>
            </w:rPr>
          </w:pPr>
          <w:hyperlink w:anchor="_Toc150941572" w:history="1">
            <w:r w:rsidRPr="0092216E">
              <w:rPr>
                <w:rStyle w:val="Hyperlnk"/>
              </w:rPr>
              <w:t>2.2.</w:t>
            </w:r>
            <w:r>
              <w:rPr>
                <w:kern w:val="2"/>
                <w:sz w:val="22"/>
                <w:szCs w:val="22"/>
                <w:lang w:eastAsia="sv-SE"/>
                <w14:ligatures w14:val="standardContextual"/>
              </w:rPr>
              <w:tab/>
            </w:r>
            <w:r w:rsidRPr="0092216E">
              <w:rPr>
                <w:rStyle w:val="Hyperlnk"/>
              </w:rPr>
              <w:t>Funktionalitet</w:t>
            </w:r>
            <w:r>
              <w:rPr>
                <w:webHidden/>
              </w:rPr>
              <w:tab/>
            </w:r>
            <w:r>
              <w:rPr>
                <w:webHidden/>
              </w:rPr>
              <w:fldChar w:fldCharType="begin"/>
            </w:r>
            <w:r>
              <w:rPr>
                <w:webHidden/>
              </w:rPr>
              <w:instrText xml:space="preserve"> PAGEREF _Toc150941572 \h </w:instrText>
            </w:r>
            <w:r>
              <w:rPr>
                <w:webHidden/>
              </w:rPr>
            </w:r>
            <w:r>
              <w:rPr>
                <w:webHidden/>
              </w:rPr>
              <w:fldChar w:fldCharType="separate"/>
            </w:r>
            <w:r>
              <w:rPr>
                <w:webHidden/>
              </w:rPr>
              <w:t>8</w:t>
            </w:r>
            <w:r>
              <w:rPr>
                <w:webHidden/>
              </w:rPr>
              <w:fldChar w:fldCharType="end"/>
            </w:r>
          </w:hyperlink>
        </w:p>
        <w:p w14:paraId="1694F563" w14:textId="3338E3C2" w:rsidR="00892CE1" w:rsidRDefault="00892CE1">
          <w:pPr>
            <w:pStyle w:val="Innehll3"/>
            <w:tabs>
              <w:tab w:val="left" w:pos="1701"/>
            </w:tabs>
            <w:rPr>
              <w:kern w:val="2"/>
              <w:sz w:val="22"/>
              <w:szCs w:val="22"/>
              <w:lang w:eastAsia="sv-SE"/>
              <w14:ligatures w14:val="standardContextual"/>
            </w:rPr>
          </w:pPr>
          <w:hyperlink w:anchor="_Toc150941573" w:history="1">
            <w:r w:rsidRPr="0092216E">
              <w:rPr>
                <w:rStyle w:val="Hyperlnk"/>
              </w:rPr>
              <w:t>2.2.1.</w:t>
            </w:r>
            <w:r>
              <w:rPr>
                <w:kern w:val="2"/>
                <w:sz w:val="22"/>
                <w:szCs w:val="22"/>
                <w:lang w:eastAsia="sv-SE"/>
                <w14:ligatures w14:val="standardContextual"/>
              </w:rPr>
              <w:tab/>
            </w:r>
            <w:r w:rsidRPr="0092216E">
              <w:rPr>
                <w:rStyle w:val="Hyperlnk"/>
              </w:rPr>
              <w:t>Aktörer</w:t>
            </w:r>
            <w:r>
              <w:rPr>
                <w:webHidden/>
              </w:rPr>
              <w:tab/>
            </w:r>
            <w:r>
              <w:rPr>
                <w:webHidden/>
              </w:rPr>
              <w:fldChar w:fldCharType="begin"/>
            </w:r>
            <w:r>
              <w:rPr>
                <w:webHidden/>
              </w:rPr>
              <w:instrText xml:space="preserve"> PAGEREF _Toc150941573 \h </w:instrText>
            </w:r>
            <w:r>
              <w:rPr>
                <w:webHidden/>
              </w:rPr>
            </w:r>
            <w:r>
              <w:rPr>
                <w:webHidden/>
              </w:rPr>
              <w:fldChar w:fldCharType="separate"/>
            </w:r>
            <w:r>
              <w:rPr>
                <w:webHidden/>
              </w:rPr>
              <w:t>8</w:t>
            </w:r>
            <w:r>
              <w:rPr>
                <w:webHidden/>
              </w:rPr>
              <w:fldChar w:fldCharType="end"/>
            </w:r>
          </w:hyperlink>
        </w:p>
        <w:p w14:paraId="6B968EA2" w14:textId="3C63BEF3" w:rsidR="00892CE1" w:rsidRDefault="00892CE1">
          <w:pPr>
            <w:pStyle w:val="Innehll3"/>
            <w:tabs>
              <w:tab w:val="left" w:pos="1701"/>
            </w:tabs>
            <w:rPr>
              <w:kern w:val="2"/>
              <w:sz w:val="22"/>
              <w:szCs w:val="22"/>
              <w:lang w:eastAsia="sv-SE"/>
              <w14:ligatures w14:val="standardContextual"/>
            </w:rPr>
          </w:pPr>
          <w:hyperlink w:anchor="_Toc150941574" w:history="1">
            <w:r w:rsidRPr="0092216E">
              <w:rPr>
                <w:rStyle w:val="Hyperlnk"/>
              </w:rPr>
              <w:t>2.2.2.</w:t>
            </w:r>
            <w:r>
              <w:rPr>
                <w:kern w:val="2"/>
                <w:sz w:val="22"/>
                <w:szCs w:val="22"/>
                <w:lang w:eastAsia="sv-SE"/>
                <w14:ligatures w14:val="standardContextual"/>
              </w:rPr>
              <w:tab/>
            </w:r>
            <w:r w:rsidRPr="0092216E">
              <w:rPr>
                <w:rStyle w:val="Hyperlnk"/>
              </w:rPr>
              <w:t>Inparametrar och tjänstens funktion</w:t>
            </w:r>
            <w:r>
              <w:rPr>
                <w:webHidden/>
              </w:rPr>
              <w:tab/>
            </w:r>
            <w:r>
              <w:rPr>
                <w:webHidden/>
              </w:rPr>
              <w:fldChar w:fldCharType="begin"/>
            </w:r>
            <w:r>
              <w:rPr>
                <w:webHidden/>
              </w:rPr>
              <w:instrText xml:space="preserve"> PAGEREF _Toc150941574 \h </w:instrText>
            </w:r>
            <w:r>
              <w:rPr>
                <w:webHidden/>
              </w:rPr>
            </w:r>
            <w:r>
              <w:rPr>
                <w:webHidden/>
              </w:rPr>
              <w:fldChar w:fldCharType="separate"/>
            </w:r>
            <w:r>
              <w:rPr>
                <w:webHidden/>
              </w:rPr>
              <w:t>8</w:t>
            </w:r>
            <w:r>
              <w:rPr>
                <w:webHidden/>
              </w:rPr>
              <w:fldChar w:fldCharType="end"/>
            </w:r>
          </w:hyperlink>
        </w:p>
        <w:p w14:paraId="09EADB7C" w14:textId="1C3BA6D0" w:rsidR="00892CE1" w:rsidRDefault="00892CE1">
          <w:pPr>
            <w:pStyle w:val="Innehll3"/>
            <w:tabs>
              <w:tab w:val="left" w:pos="1701"/>
            </w:tabs>
            <w:rPr>
              <w:kern w:val="2"/>
              <w:sz w:val="22"/>
              <w:szCs w:val="22"/>
              <w:lang w:eastAsia="sv-SE"/>
              <w14:ligatures w14:val="standardContextual"/>
            </w:rPr>
          </w:pPr>
          <w:hyperlink w:anchor="_Toc150941575" w:history="1">
            <w:r w:rsidRPr="0092216E">
              <w:rPr>
                <w:rStyle w:val="Hyperlnk"/>
              </w:rPr>
              <w:t>2.2.3.</w:t>
            </w:r>
            <w:r>
              <w:rPr>
                <w:kern w:val="2"/>
                <w:sz w:val="22"/>
                <w:szCs w:val="22"/>
                <w:lang w:eastAsia="sv-SE"/>
                <w14:ligatures w14:val="standardContextual"/>
              </w:rPr>
              <w:tab/>
            </w:r>
            <w:r w:rsidRPr="0092216E">
              <w:rPr>
                <w:rStyle w:val="Hyperlnk"/>
              </w:rPr>
              <w:t>Felhantering</w:t>
            </w:r>
            <w:r>
              <w:rPr>
                <w:webHidden/>
              </w:rPr>
              <w:tab/>
            </w:r>
            <w:r>
              <w:rPr>
                <w:webHidden/>
              </w:rPr>
              <w:fldChar w:fldCharType="begin"/>
            </w:r>
            <w:r>
              <w:rPr>
                <w:webHidden/>
              </w:rPr>
              <w:instrText xml:space="preserve"> PAGEREF _Toc150941575 \h </w:instrText>
            </w:r>
            <w:r>
              <w:rPr>
                <w:webHidden/>
              </w:rPr>
            </w:r>
            <w:r>
              <w:rPr>
                <w:webHidden/>
              </w:rPr>
              <w:fldChar w:fldCharType="separate"/>
            </w:r>
            <w:r>
              <w:rPr>
                <w:webHidden/>
              </w:rPr>
              <w:t>8</w:t>
            </w:r>
            <w:r>
              <w:rPr>
                <w:webHidden/>
              </w:rPr>
              <w:fldChar w:fldCharType="end"/>
            </w:r>
          </w:hyperlink>
        </w:p>
        <w:p w14:paraId="11F2D6A0" w14:textId="376B52A5" w:rsidR="00892CE1" w:rsidRDefault="00892CE1">
          <w:pPr>
            <w:pStyle w:val="Innehll2"/>
            <w:tabs>
              <w:tab w:val="left" w:pos="1361"/>
            </w:tabs>
            <w:rPr>
              <w:kern w:val="2"/>
              <w:sz w:val="22"/>
              <w:szCs w:val="22"/>
              <w:lang w:eastAsia="sv-SE"/>
              <w14:ligatures w14:val="standardContextual"/>
            </w:rPr>
          </w:pPr>
          <w:hyperlink w:anchor="_Toc150941576" w:history="1">
            <w:r w:rsidRPr="0092216E">
              <w:rPr>
                <w:rStyle w:val="Hyperlnk"/>
              </w:rPr>
              <w:t>2.3.</w:t>
            </w:r>
            <w:r>
              <w:rPr>
                <w:kern w:val="2"/>
                <w:sz w:val="22"/>
                <w:szCs w:val="22"/>
                <w:lang w:eastAsia="sv-SE"/>
                <w14:ligatures w14:val="standardContextual"/>
              </w:rPr>
              <w:tab/>
            </w:r>
            <w:r w:rsidRPr="0092216E">
              <w:rPr>
                <w:rStyle w:val="Hyperlnk"/>
              </w:rPr>
              <w:t>Informationsavlämning generellt</w:t>
            </w:r>
            <w:r>
              <w:rPr>
                <w:webHidden/>
              </w:rPr>
              <w:tab/>
            </w:r>
            <w:r>
              <w:rPr>
                <w:webHidden/>
              </w:rPr>
              <w:fldChar w:fldCharType="begin"/>
            </w:r>
            <w:r>
              <w:rPr>
                <w:webHidden/>
              </w:rPr>
              <w:instrText xml:space="preserve"> PAGEREF _Toc150941576 \h </w:instrText>
            </w:r>
            <w:r>
              <w:rPr>
                <w:webHidden/>
              </w:rPr>
            </w:r>
            <w:r>
              <w:rPr>
                <w:webHidden/>
              </w:rPr>
              <w:fldChar w:fldCharType="separate"/>
            </w:r>
            <w:r>
              <w:rPr>
                <w:webHidden/>
              </w:rPr>
              <w:t>9</w:t>
            </w:r>
            <w:r>
              <w:rPr>
                <w:webHidden/>
              </w:rPr>
              <w:fldChar w:fldCharType="end"/>
            </w:r>
          </w:hyperlink>
        </w:p>
        <w:p w14:paraId="2C2082E8" w14:textId="10858461" w:rsidR="00892CE1" w:rsidRDefault="00892CE1">
          <w:pPr>
            <w:pStyle w:val="Innehll3"/>
            <w:tabs>
              <w:tab w:val="left" w:pos="1701"/>
            </w:tabs>
            <w:rPr>
              <w:kern w:val="2"/>
              <w:sz w:val="22"/>
              <w:szCs w:val="22"/>
              <w:lang w:eastAsia="sv-SE"/>
              <w14:ligatures w14:val="standardContextual"/>
            </w:rPr>
          </w:pPr>
          <w:hyperlink w:anchor="_Toc150941577" w:history="1">
            <w:r w:rsidRPr="0092216E">
              <w:rPr>
                <w:rStyle w:val="Hyperlnk"/>
              </w:rPr>
              <w:t>2.3.1.</w:t>
            </w:r>
            <w:r>
              <w:rPr>
                <w:kern w:val="2"/>
                <w:sz w:val="22"/>
                <w:szCs w:val="22"/>
                <w:lang w:eastAsia="sv-SE"/>
                <w14:ligatures w14:val="standardContextual"/>
              </w:rPr>
              <w:tab/>
            </w:r>
            <w:r w:rsidRPr="0092216E">
              <w:rPr>
                <w:rStyle w:val="Hyperlnk"/>
              </w:rPr>
              <w:t>Teckenkodning</w:t>
            </w:r>
            <w:r>
              <w:rPr>
                <w:webHidden/>
              </w:rPr>
              <w:tab/>
            </w:r>
            <w:r>
              <w:rPr>
                <w:webHidden/>
              </w:rPr>
              <w:fldChar w:fldCharType="begin"/>
            </w:r>
            <w:r>
              <w:rPr>
                <w:webHidden/>
              </w:rPr>
              <w:instrText xml:space="preserve"> PAGEREF _Toc150941577 \h </w:instrText>
            </w:r>
            <w:r>
              <w:rPr>
                <w:webHidden/>
              </w:rPr>
            </w:r>
            <w:r>
              <w:rPr>
                <w:webHidden/>
              </w:rPr>
              <w:fldChar w:fldCharType="separate"/>
            </w:r>
            <w:r>
              <w:rPr>
                <w:webHidden/>
              </w:rPr>
              <w:t>9</w:t>
            </w:r>
            <w:r>
              <w:rPr>
                <w:webHidden/>
              </w:rPr>
              <w:fldChar w:fldCharType="end"/>
            </w:r>
          </w:hyperlink>
        </w:p>
        <w:p w14:paraId="764ABC65" w14:textId="6F834E15" w:rsidR="00892CE1" w:rsidRDefault="00892CE1">
          <w:pPr>
            <w:pStyle w:val="Innehll3"/>
            <w:tabs>
              <w:tab w:val="left" w:pos="1701"/>
            </w:tabs>
            <w:rPr>
              <w:kern w:val="2"/>
              <w:sz w:val="22"/>
              <w:szCs w:val="22"/>
              <w:lang w:eastAsia="sv-SE"/>
              <w14:ligatures w14:val="standardContextual"/>
            </w:rPr>
          </w:pPr>
          <w:hyperlink w:anchor="_Toc150941578" w:history="1">
            <w:r w:rsidRPr="0092216E">
              <w:rPr>
                <w:rStyle w:val="Hyperlnk"/>
              </w:rPr>
              <w:t>2.3.2.</w:t>
            </w:r>
            <w:r>
              <w:rPr>
                <w:kern w:val="2"/>
                <w:sz w:val="22"/>
                <w:szCs w:val="22"/>
                <w:lang w:eastAsia="sv-SE"/>
                <w14:ligatures w14:val="standardContextual"/>
              </w:rPr>
              <w:tab/>
            </w:r>
            <w:r w:rsidRPr="0092216E">
              <w:rPr>
                <w:rStyle w:val="Hyperlnk"/>
              </w:rPr>
              <w:t>Meddelande till invånaren</w:t>
            </w:r>
            <w:r>
              <w:rPr>
                <w:webHidden/>
              </w:rPr>
              <w:tab/>
            </w:r>
            <w:r>
              <w:rPr>
                <w:webHidden/>
              </w:rPr>
              <w:fldChar w:fldCharType="begin"/>
            </w:r>
            <w:r>
              <w:rPr>
                <w:webHidden/>
              </w:rPr>
              <w:instrText xml:space="preserve"> PAGEREF _Toc150941578 \h </w:instrText>
            </w:r>
            <w:r>
              <w:rPr>
                <w:webHidden/>
              </w:rPr>
            </w:r>
            <w:r>
              <w:rPr>
                <w:webHidden/>
              </w:rPr>
              <w:fldChar w:fldCharType="separate"/>
            </w:r>
            <w:r>
              <w:rPr>
                <w:webHidden/>
              </w:rPr>
              <w:t>10</w:t>
            </w:r>
            <w:r>
              <w:rPr>
                <w:webHidden/>
              </w:rPr>
              <w:fldChar w:fldCharType="end"/>
            </w:r>
          </w:hyperlink>
        </w:p>
        <w:p w14:paraId="2C2A5EC9" w14:textId="479AD256" w:rsidR="00892CE1" w:rsidRDefault="00892CE1">
          <w:pPr>
            <w:pStyle w:val="Innehll2"/>
            <w:tabs>
              <w:tab w:val="left" w:pos="1361"/>
            </w:tabs>
            <w:rPr>
              <w:kern w:val="2"/>
              <w:sz w:val="22"/>
              <w:szCs w:val="22"/>
              <w:lang w:eastAsia="sv-SE"/>
              <w14:ligatures w14:val="standardContextual"/>
            </w:rPr>
          </w:pPr>
          <w:hyperlink w:anchor="_Toc150941579" w:history="1">
            <w:r w:rsidRPr="0092216E">
              <w:rPr>
                <w:rStyle w:val="Hyperlnk"/>
              </w:rPr>
              <w:t>2.4.</w:t>
            </w:r>
            <w:r>
              <w:rPr>
                <w:kern w:val="2"/>
                <w:sz w:val="22"/>
                <w:szCs w:val="22"/>
                <w:lang w:eastAsia="sv-SE"/>
                <w14:ligatures w14:val="standardContextual"/>
              </w:rPr>
              <w:tab/>
            </w:r>
            <w:r w:rsidRPr="0092216E">
              <w:rPr>
                <w:rStyle w:val="Hyperlnk"/>
              </w:rPr>
              <w:t>Informationsavlämning – Specifika aspekter för kontraktet</w:t>
            </w:r>
            <w:r>
              <w:rPr>
                <w:webHidden/>
              </w:rPr>
              <w:tab/>
            </w:r>
            <w:r>
              <w:rPr>
                <w:webHidden/>
              </w:rPr>
              <w:fldChar w:fldCharType="begin"/>
            </w:r>
            <w:r>
              <w:rPr>
                <w:webHidden/>
              </w:rPr>
              <w:instrText xml:space="preserve"> PAGEREF _Toc150941579 \h </w:instrText>
            </w:r>
            <w:r>
              <w:rPr>
                <w:webHidden/>
              </w:rPr>
            </w:r>
            <w:r>
              <w:rPr>
                <w:webHidden/>
              </w:rPr>
              <w:fldChar w:fldCharType="separate"/>
            </w:r>
            <w:r>
              <w:rPr>
                <w:webHidden/>
              </w:rPr>
              <w:t>10</w:t>
            </w:r>
            <w:r>
              <w:rPr>
                <w:webHidden/>
              </w:rPr>
              <w:fldChar w:fldCharType="end"/>
            </w:r>
          </w:hyperlink>
        </w:p>
        <w:p w14:paraId="708314AA" w14:textId="20F0FCC6" w:rsidR="00892CE1" w:rsidRDefault="00892CE1">
          <w:pPr>
            <w:pStyle w:val="Innehll3"/>
            <w:tabs>
              <w:tab w:val="left" w:pos="1701"/>
            </w:tabs>
            <w:rPr>
              <w:kern w:val="2"/>
              <w:sz w:val="22"/>
              <w:szCs w:val="22"/>
              <w:lang w:eastAsia="sv-SE"/>
              <w14:ligatures w14:val="standardContextual"/>
            </w:rPr>
          </w:pPr>
          <w:hyperlink w:anchor="_Toc150941580" w:history="1">
            <w:r w:rsidRPr="0092216E">
              <w:rPr>
                <w:rStyle w:val="Hyperlnk"/>
              </w:rPr>
              <w:t>2.4.1.</w:t>
            </w:r>
            <w:r>
              <w:rPr>
                <w:kern w:val="2"/>
                <w:sz w:val="22"/>
                <w:szCs w:val="22"/>
                <w:lang w:eastAsia="sv-SE"/>
                <w14:ligatures w14:val="standardContextual"/>
              </w:rPr>
              <w:tab/>
            </w:r>
            <w:r w:rsidRPr="0092216E">
              <w:rPr>
                <w:rStyle w:val="Hyperlnk"/>
              </w:rPr>
              <w:t>relatedAppointment</w:t>
            </w:r>
            <w:r>
              <w:rPr>
                <w:webHidden/>
              </w:rPr>
              <w:tab/>
            </w:r>
            <w:r>
              <w:rPr>
                <w:webHidden/>
              </w:rPr>
              <w:fldChar w:fldCharType="begin"/>
            </w:r>
            <w:r>
              <w:rPr>
                <w:webHidden/>
              </w:rPr>
              <w:instrText xml:space="preserve"> PAGEREF _Toc150941580 \h </w:instrText>
            </w:r>
            <w:r>
              <w:rPr>
                <w:webHidden/>
              </w:rPr>
            </w:r>
            <w:r>
              <w:rPr>
                <w:webHidden/>
              </w:rPr>
              <w:fldChar w:fldCharType="separate"/>
            </w:r>
            <w:r>
              <w:rPr>
                <w:webHidden/>
              </w:rPr>
              <w:t>11</w:t>
            </w:r>
            <w:r>
              <w:rPr>
                <w:webHidden/>
              </w:rPr>
              <w:fldChar w:fldCharType="end"/>
            </w:r>
          </w:hyperlink>
        </w:p>
        <w:p w14:paraId="6FBCC12E" w14:textId="661D5368" w:rsidR="00892CE1" w:rsidRDefault="00892CE1">
          <w:pPr>
            <w:pStyle w:val="Innehll3"/>
            <w:tabs>
              <w:tab w:val="left" w:pos="1701"/>
            </w:tabs>
            <w:rPr>
              <w:kern w:val="2"/>
              <w:sz w:val="22"/>
              <w:szCs w:val="22"/>
              <w:lang w:eastAsia="sv-SE"/>
              <w14:ligatures w14:val="standardContextual"/>
            </w:rPr>
          </w:pPr>
          <w:hyperlink w:anchor="_Toc150941581" w:history="1">
            <w:r w:rsidRPr="0092216E">
              <w:rPr>
                <w:rStyle w:val="Hyperlnk"/>
              </w:rPr>
              <w:t>2.4.2.</w:t>
            </w:r>
            <w:r>
              <w:rPr>
                <w:kern w:val="2"/>
                <w:sz w:val="22"/>
                <w:szCs w:val="22"/>
                <w:lang w:eastAsia="sv-SE"/>
                <w14:ligatures w14:val="standardContextual"/>
              </w:rPr>
              <w:tab/>
            </w:r>
            <w:r w:rsidRPr="0092216E">
              <w:rPr>
                <w:rStyle w:val="Hyperlnk"/>
              </w:rPr>
              <w:t>hidden</w:t>
            </w:r>
            <w:r>
              <w:rPr>
                <w:webHidden/>
              </w:rPr>
              <w:tab/>
            </w:r>
            <w:r>
              <w:rPr>
                <w:webHidden/>
              </w:rPr>
              <w:fldChar w:fldCharType="begin"/>
            </w:r>
            <w:r>
              <w:rPr>
                <w:webHidden/>
              </w:rPr>
              <w:instrText xml:space="preserve"> PAGEREF _Toc150941581 \h </w:instrText>
            </w:r>
            <w:r>
              <w:rPr>
                <w:webHidden/>
              </w:rPr>
            </w:r>
            <w:r>
              <w:rPr>
                <w:webHidden/>
              </w:rPr>
              <w:fldChar w:fldCharType="separate"/>
            </w:r>
            <w:r>
              <w:rPr>
                <w:webHidden/>
              </w:rPr>
              <w:t>11</w:t>
            </w:r>
            <w:r>
              <w:rPr>
                <w:webHidden/>
              </w:rPr>
              <w:fldChar w:fldCharType="end"/>
            </w:r>
          </w:hyperlink>
        </w:p>
        <w:p w14:paraId="374BF2A1" w14:textId="28FDE70C" w:rsidR="00892CE1" w:rsidRDefault="00892CE1">
          <w:pPr>
            <w:pStyle w:val="Innehll3"/>
            <w:tabs>
              <w:tab w:val="left" w:pos="1701"/>
            </w:tabs>
            <w:rPr>
              <w:kern w:val="2"/>
              <w:sz w:val="22"/>
              <w:szCs w:val="22"/>
              <w:lang w:eastAsia="sv-SE"/>
              <w14:ligatures w14:val="standardContextual"/>
            </w:rPr>
          </w:pPr>
          <w:hyperlink w:anchor="_Toc150941582" w:history="1">
            <w:r w:rsidRPr="0092216E">
              <w:rPr>
                <w:rStyle w:val="Hyperlnk"/>
              </w:rPr>
              <w:t>2.4.3.</w:t>
            </w:r>
            <w:r>
              <w:rPr>
                <w:kern w:val="2"/>
                <w:sz w:val="22"/>
                <w:szCs w:val="22"/>
                <w:lang w:eastAsia="sv-SE"/>
                <w14:ligatures w14:val="standardContextual"/>
              </w:rPr>
              <w:tab/>
            </w:r>
            <w:r w:rsidRPr="0092216E">
              <w:rPr>
                <w:rStyle w:val="Hyperlnk"/>
              </w:rPr>
              <w:t>careContactCode</w:t>
            </w:r>
            <w:r>
              <w:rPr>
                <w:webHidden/>
              </w:rPr>
              <w:tab/>
            </w:r>
            <w:r>
              <w:rPr>
                <w:webHidden/>
              </w:rPr>
              <w:fldChar w:fldCharType="begin"/>
            </w:r>
            <w:r>
              <w:rPr>
                <w:webHidden/>
              </w:rPr>
              <w:instrText xml:space="preserve"> PAGEREF _Toc150941582 \h </w:instrText>
            </w:r>
            <w:r>
              <w:rPr>
                <w:webHidden/>
              </w:rPr>
            </w:r>
            <w:r>
              <w:rPr>
                <w:webHidden/>
              </w:rPr>
              <w:fldChar w:fldCharType="separate"/>
            </w:r>
            <w:r>
              <w:rPr>
                <w:webHidden/>
              </w:rPr>
              <w:t>11</w:t>
            </w:r>
            <w:r>
              <w:rPr>
                <w:webHidden/>
              </w:rPr>
              <w:fldChar w:fldCharType="end"/>
            </w:r>
          </w:hyperlink>
        </w:p>
        <w:p w14:paraId="77A7DA22" w14:textId="3782A94B" w:rsidR="00892CE1" w:rsidRDefault="00892CE1">
          <w:pPr>
            <w:pStyle w:val="Innehll3"/>
            <w:tabs>
              <w:tab w:val="left" w:pos="1701"/>
            </w:tabs>
            <w:rPr>
              <w:kern w:val="2"/>
              <w:sz w:val="22"/>
              <w:szCs w:val="22"/>
              <w:lang w:eastAsia="sv-SE"/>
              <w14:ligatures w14:val="standardContextual"/>
            </w:rPr>
          </w:pPr>
          <w:hyperlink w:anchor="_Toc150941583" w:history="1">
            <w:r w:rsidRPr="0092216E">
              <w:rPr>
                <w:rStyle w:val="Hyperlnk"/>
              </w:rPr>
              <w:t>2.4.4.</w:t>
            </w:r>
            <w:r>
              <w:rPr>
                <w:kern w:val="2"/>
                <w:sz w:val="22"/>
                <w:szCs w:val="22"/>
                <w:lang w:eastAsia="sv-SE"/>
                <w14:ligatures w14:val="standardContextual"/>
              </w:rPr>
              <w:tab/>
            </w:r>
            <w:r w:rsidRPr="0092216E">
              <w:rPr>
                <w:rStyle w:val="Hyperlnk"/>
              </w:rPr>
              <w:t>healthcareService</w:t>
            </w:r>
            <w:r>
              <w:rPr>
                <w:webHidden/>
              </w:rPr>
              <w:tab/>
            </w:r>
            <w:r>
              <w:rPr>
                <w:webHidden/>
              </w:rPr>
              <w:fldChar w:fldCharType="begin"/>
            </w:r>
            <w:r>
              <w:rPr>
                <w:webHidden/>
              </w:rPr>
              <w:instrText xml:space="preserve"> PAGEREF _Toc150941583 \h </w:instrText>
            </w:r>
            <w:r>
              <w:rPr>
                <w:webHidden/>
              </w:rPr>
            </w:r>
            <w:r>
              <w:rPr>
                <w:webHidden/>
              </w:rPr>
              <w:fldChar w:fldCharType="separate"/>
            </w:r>
            <w:r>
              <w:rPr>
                <w:webHidden/>
              </w:rPr>
              <w:t>12</w:t>
            </w:r>
            <w:r>
              <w:rPr>
                <w:webHidden/>
              </w:rPr>
              <w:fldChar w:fldCharType="end"/>
            </w:r>
          </w:hyperlink>
        </w:p>
        <w:p w14:paraId="7D684DC6" w14:textId="152460F7" w:rsidR="00892CE1" w:rsidRDefault="00892CE1">
          <w:pPr>
            <w:pStyle w:val="Innehll3"/>
            <w:tabs>
              <w:tab w:val="left" w:pos="1701"/>
            </w:tabs>
            <w:rPr>
              <w:kern w:val="2"/>
              <w:sz w:val="22"/>
              <w:szCs w:val="22"/>
              <w:lang w:eastAsia="sv-SE"/>
              <w14:ligatures w14:val="standardContextual"/>
            </w:rPr>
          </w:pPr>
          <w:hyperlink w:anchor="_Toc150941584" w:history="1">
            <w:r w:rsidRPr="0092216E">
              <w:rPr>
                <w:rStyle w:val="Hyperlnk"/>
              </w:rPr>
              <w:t>2.4.5.</w:t>
            </w:r>
            <w:r>
              <w:rPr>
                <w:kern w:val="2"/>
                <w:sz w:val="22"/>
                <w:szCs w:val="22"/>
                <w:lang w:eastAsia="sv-SE"/>
                <w14:ligatures w14:val="standardContextual"/>
              </w:rPr>
              <w:tab/>
            </w:r>
            <w:r w:rsidRPr="0092216E">
              <w:rPr>
                <w:rStyle w:val="Hyperlnk"/>
              </w:rPr>
              <w:t>healthcareTeam</w:t>
            </w:r>
            <w:r>
              <w:rPr>
                <w:webHidden/>
              </w:rPr>
              <w:tab/>
            </w:r>
            <w:r>
              <w:rPr>
                <w:webHidden/>
              </w:rPr>
              <w:fldChar w:fldCharType="begin"/>
            </w:r>
            <w:r>
              <w:rPr>
                <w:webHidden/>
              </w:rPr>
              <w:instrText xml:space="preserve"> PAGEREF _Toc150941584 \h </w:instrText>
            </w:r>
            <w:r>
              <w:rPr>
                <w:webHidden/>
              </w:rPr>
            </w:r>
            <w:r>
              <w:rPr>
                <w:webHidden/>
              </w:rPr>
              <w:fldChar w:fldCharType="separate"/>
            </w:r>
            <w:r>
              <w:rPr>
                <w:webHidden/>
              </w:rPr>
              <w:t>12</w:t>
            </w:r>
            <w:r>
              <w:rPr>
                <w:webHidden/>
              </w:rPr>
              <w:fldChar w:fldCharType="end"/>
            </w:r>
          </w:hyperlink>
        </w:p>
        <w:p w14:paraId="257C95D9" w14:textId="66D53595" w:rsidR="00892CE1" w:rsidRDefault="00892CE1">
          <w:pPr>
            <w:pStyle w:val="Innehll3"/>
            <w:tabs>
              <w:tab w:val="left" w:pos="1701"/>
            </w:tabs>
            <w:rPr>
              <w:kern w:val="2"/>
              <w:sz w:val="22"/>
              <w:szCs w:val="22"/>
              <w:lang w:eastAsia="sv-SE"/>
              <w14:ligatures w14:val="standardContextual"/>
            </w:rPr>
          </w:pPr>
          <w:hyperlink w:anchor="_Toc150941585" w:history="1">
            <w:r w:rsidRPr="0092216E">
              <w:rPr>
                <w:rStyle w:val="Hyperlnk"/>
              </w:rPr>
              <w:t>2.4.6.</w:t>
            </w:r>
            <w:r>
              <w:rPr>
                <w:kern w:val="2"/>
                <w:sz w:val="22"/>
                <w:szCs w:val="22"/>
                <w:lang w:eastAsia="sv-SE"/>
                <w14:ligatures w14:val="standardContextual"/>
              </w:rPr>
              <w:tab/>
            </w:r>
            <w:r w:rsidRPr="0092216E">
              <w:rPr>
                <w:rStyle w:val="Hyperlnk"/>
              </w:rPr>
              <w:t>patientGroup</w:t>
            </w:r>
            <w:r>
              <w:rPr>
                <w:webHidden/>
              </w:rPr>
              <w:tab/>
            </w:r>
            <w:r>
              <w:rPr>
                <w:webHidden/>
              </w:rPr>
              <w:fldChar w:fldCharType="begin"/>
            </w:r>
            <w:r>
              <w:rPr>
                <w:webHidden/>
              </w:rPr>
              <w:instrText xml:space="preserve"> PAGEREF _Toc150941585 \h </w:instrText>
            </w:r>
            <w:r>
              <w:rPr>
                <w:webHidden/>
              </w:rPr>
            </w:r>
            <w:r>
              <w:rPr>
                <w:webHidden/>
              </w:rPr>
              <w:fldChar w:fldCharType="separate"/>
            </w:r>
            <w:r>
              <w:rPr>
                <w:webHidden/>
              </w:rPr>
              <w:t>12</w:t>
            </w:r>
            <w:r>
              <w:rPr>
                <w:webHidden/>
              </w:rPr>
              <w:fldChar w:fldCharType="end"/>
            </w:r>
          </w:hyperlink>
        </w:p>
        <w:p w14:paraId="378D757B" w14:textId="53EA1DEC" w:rsidR="00892CE1" w:rsidRDefault="00892CE1">
          <w:pPr>
            <w:pStyle w:val="Innehll3"/>
            <w:tabs>
              <w:tab w:val="left" w:pos="1701"/>
            </w:tabs>
            <w:rPr>
              <w:kern w:val="2"/>
              <w:sz w:val="22"/>
              <w:szCs w:val="22"/>
              <w:lang w:eastAsia="sv-SE"/>
              <w14:ligatures w14:val="standardContextual"/>
            </w:rPr>
          </w:pPr>
          <w:hyperlink w:anchor="_Toc150941586" w:history="1">
            <w:r w:rsidRPr="0092216E">
              <w:rPr>
                <w:rStyle w:val="Hyperlnk"/>
              </w:rPr>
              <w:t>2.4.7.</w:t>
            </w:r>
            <w:r>
              <w:rPr>
                <w:kern w:val="2"/>
                <w:sz w:val="22"/>
                <w:szCs w:val="22"/>
                <w:lang w:eastAsia="sv-SE"/>
                <w14:ligatures w14:val="standardContextual"/>
              </w:rPr>
              <w:tab/>
            </w:r>
            <w:r w:rsidRPr="0092216E">
              <w:rPr>
                <w:rStyle w:val="Hyperlnk"/>
              </w:rPr>
              <w:t>cancelAppointmentAllowed</w:t>
            </w:r>
            <w:r>
              <w:rPr>
                <w:webHidden/>
              </w:rPr>
              <w:tab/>
            </w:r>
            <w:r>
              <w:rPr>
                <w:webHidden/>
              </w:rPr>
              <w:fldChar w:fldCharType="begin"/>
            </w:r>
            <w:r>
              <w:rPr>
                <w:webHidden/>
              </w:rPr>
              <w:instrText xml:space="preserve"> PAGEREF _Toc150941586 \h </w:instrText>
            </w:r>
            <w:r>
              <w:rPr>
                <w:webHidden/>
              </w:rPr>
            </w:r>
            <w:r>
              <w:rPr>
                <w:webHidden/>
              </w:rPr>
              <w:fldChar w:fldCharType="separate"/>
            </w:r>
            <w:r>
              <w:rPr>
                <w:webHidden/>
              </w:rPr>
              <w:t>13</w:t>
            </w:r>
            <w:r>
              <w:rPr>
                <w:webHidden/>
              </w:rPr>
              <w:fldChar w:fldCharType="end"/>
            </w:r>
          </w:hyperlink>
        </w:p>
        <w:p w14:paraId="48E0CCBF" w14:textId="264BC3CF" w:rsidR="00892CE1" w:rsidRDefault="00892CE1">
          <w:pPr>
            <w:pStyle w:val="Innehll3"/>
            <w:tabs>
              <w:tab w:val="left" w:pos="1701"/>
            </w:tabs>
            <w:rPr>
              <w:kern w:val="2"/>
              <w:sz w:val="22"/>
              <w:szCs w:val="22"/>
              <w:lang w:eastAsia="sv-SE"/>
              <w14:ligatures w14:val="standardContextual"/>
            </w:rPr>
          </w:pPr>
          <w:hyperlink w:anchor="_Toc150941587" w:history="1">
            <w:r w:rsidRPr="0092216E">
              <w:rPr>
                <w:rStyle w:val="Hyperlnk"/>
              </w:rPr>
              <w:t>2.4.8.</w:t>
            </w:r>
            <w:r>
              <w:rPr>
                <w:kern w:val="2"/>
                <w:sz w:val="22"/>
                <w:szCs w:val="22"/>
                <w:lang w:eastAsia="sv-SE"/>
                <w14:ligatures w14:val="standardContextual"/>
              </w:rPr>
              <w:tab/>
            </w:r>
            <w:r w:rsidRPr="0092216E">
              <w:rPr>
                <w:rStyle w:val="Hyperlnk"/>
              </w:rPr>
              <w:t>updateAppointmentAllowed</w:t>
            </w:r>
            <w:r>
              <w:rPr>
                <w:webHidden/>
              </w:rPr>
              <w:tab/>
            </w:r>
            <w:r>
              <w:rPr>
                <w:webHidden/>
              </w:rPr>
              <w:fldChar w:fldCharType="begin"/>
            </w:r>
            <w:r>
              <w:rPr>
                <w:webHidden/>
              </w:rPr>
              <w:instrText xml:space="preserve"> PAGEREF _Toc150941587 \h </w:instrText>
            </w:r>
            <w:r>
              <w:rPr>
                <w:webHidden/>
              </w:rPr>
            </w:r>
            <w:r>
              <w:rPr>
                <w:webHidden/>
              </w:rPr>
              <w:fldChar w:fldCharType="separate"/>
            </w:r>
            <w:r>
              <w:rPr>
                <w:webHidden/>
              </w:rPr>
              <w:t>13</w:t>
            </w:r>
            <w:r>
              <w:rPr>
                <w:webHidden/>
              </w:rPr>
              <w:fldChar w:fldCharType="end"/>
            </w:r>
          </w:hyperlink>
        </w:p>
        <w:p w14:paraId="731B85CA" w14:textId="05AF6A5C" w:rsidR="00892CE1" w:rsidRDefault="00892CE1">
          <w:pPr>
            <w:pStyle w:val="Innehll3"/>
            <w:tabs>
              <w:tab w:val="left" w:pos="1701"/>
            </w:tabs>
            <w:rPr>
              <w:kern w:val="2"/>
              <w:sz w:val="22"/>
              <w:szCs w:val="22"/>
              <w:lang w:eastAsia="sv-SE"/>
              <w14:ligatures w14:val="standardContextual"/>
            </w:rPr>
          </w:pPr>
          <w:hyperlink w:anchor="_Toc150941588" w:history="1">
            <w:r w:rsidRPr="0092216E">
              <w:rPr>
                <w:rStyle w:val="Hyperlnk"/>
              </w:rPr>
              <w:t>2.4.9.</w:t>
            </w:r>
            <w:r>
              <w:rPr>
                <w:kern w:val="2"/>
                <w:sz w:val="22"/>
                <w:szCs w:val="22"/>
                <w:lang w:eastAsia="sv-SE"/>
                <w14:ligatures w14:val="standardContextual"/>
              </w:rPr>
              <w:tab/>
            </w:r>
            <w:r w:rsidRPr="0092216E">
              <w:rPr>
                <w:rStyle w:val="Hyperlnk"/>
              </w:rPr>
              <w:t>appointmentRule</w:t>
            </w:r>
            <w:r>
              <w:rPr>
                <w:webHidden/>
              </w:rPr>
              <w:tab/>
            </w:r>
            <w:r>
              <w:rPr>
                <w:webHidden/>
              </w:rPr>
              <w:fldChar w:fldCharType="begin"/>
            </w:r>
            <w:r>
              <w:rPr>
                <w:webHidden/>
              </w:rPr>
              <w:instrText xml:space="preserve"> PAGEREF _Toc150941588 \h </w:instrText>
            </w:r>
            <w:r>
              <w:rPr>
                <w:webHidden/>
              </w:rPr>
            </w:r>
            <w:r>
              <w:rPr>
                <w:webHidden/>
              </w:rPr>
              <w:fldChar w:fldCharType="separate"/>
            </w:r>
            <w:r>
              <w:rPr>
                <w:webHidden/>
              </w:rPr>
              <w:t>14</w:t>
            </w:r>
            <w:r>
              <w:rPr>
                <w:webHidden/>
              </w:rPr>
              <w:fldChar w:fldCharType="end"/>
            </w:r>
          </w:hyperlink>
        </w:p>
        <w:p w14:paraId="01E87E63" w14:textId="32E41258" w:rsidR="00892CE1" w:rsidRDefault="00892CE1">
          <w:pPr>
            <w:pStyle w:val="Innehll3"/>
            <w:tabs>
              <w:tab w:val="left" w:pos="1701"/>
            </w:tabs>
            <w:rPr>
              <w:kern w:val="2"/>
              <w:sz w:val="22"/>
              <w:szCs w:val="22"/>
              <w:lang w:eastAsia="sv-SE"/>
              <w14:ligatures w14:val="standardContextual"/>
            </w:rPr>
          </w:pPr>
          <w:hyperlink w:anchor="_Toc150941589" w:history="1">
            <w:r w:rsidRPr="0092216E">
              <w:rPr>
                <w:rStyle w:val="Hyperlnk"/>
              </w:rPr>
              <w:t>2.4.10.</w:t>
            </w:r>
            <w:r>
              <w:rPr>
                <w:kern w:val="2"/>
                <w:sz w:val="22"/>
                <w:szCs w:val="22"/>
                <w:lang w:eastAsia="sv-SE"/>
                <w14:ligatures w14:val="standardContextual"/>
              </w:rPr>
              <w:tab/>
            </w:r>
            <w:r w:rsidRPr="0092216E">
              <w:rPr>
                <w:rStyle w:val="Hyperlnk"/>
              </w:rPr>
              <w:t>appointmentRule.reasonText</w:t>
            </w:r>
            <w:r>
              <w:rPr>
                <w:webHidden/>
              </w:rPr>
              <w:tab/>
            </w:r>
            <w:r>
              <w:rPr>
                <w:webHidden/>
              </w:rPr>
              <w:fldChar w:fldCharType="begin"/>
            </w:r>
            <w:r>
              <w:rPr>
                <w:webHidden/>
              </w:rPr>
              <w:instrText xml:space="preserve"> PAGEREF _Toc150941589 \h </w:instrText>
            </w:r>
            <w:r>
              <w:rPr>
                <w:webHidden/>
              </w:rPr>
            </w:r>
            <w:r>
              <w:rPr>
                <w:webHidden/>
              </w:rPr>
              <w:fldChar w:fldCharType="separate"/>
            </w:r>
            <w:r>
              <w:rPr>
                <w:webHidden/>
              </w:rPr>
              <w:t>14</w:t>
            </w:r>
            <w:r>
              <w:rPr>
                <w:webHidden/>
              </w:rPr>
              <w:fldChar w:fldCharType="end"/>
            </w:r>
          </w:hyperlink>
        </w:p>
        <w:p w14:paraId="4F4553F0" w14:textId="6A87129F" w:rsidR="00892CE1" w:rsidRDefault="00892CE1">
          <w:pPr>
            <w:pStyle w:val="Innehll3"/>
            <w:tabs>
              <w:tab w:val="left" w:pos="1701"/>
            </w:tabs>
            <w:rPr>
              <w:kern w:val="2"/>
              <w:sz w:val="22"/>
              <w:szCs w:val="22"/>
              <w:lang w:eastAsia="sv-SE"/>
              <w14:ligatures w14:val="standardContextual"/>
            </w:rPr>
          </w:pPr>
          <w:hyperlink w:anchor="_Toc150941590" w:history="1">
            <w:r w:rsidRPr="0092216E">
              <w:rPr>
                <w:rStyle w:val="Hyperlnk"/>
              </w:rPr>
              <w:t>2.4.11.</w:t>
            </w:r>
            <w:r>
              <w:rPr>
                <w:kern w:val="2"/>
                <w:sz w:val="22"/>
                <w:szCs w:val="22"/>
                <w:lang w:eastAsia="sv-SE"/>
                <w14:ligatures w14:val="standardContextual"/>
              </w:rPr>
              <w:tab/>
            </w:r>
            <w:r w:rsidRPr="0092216E">
              <w:rPr>
                <w:rStyle w:val="Hyperlnk"/>
              </w:rPr>
              <w:t>appointmentRule.reasonCode</w:t>
            </w:r>
            <w:r>
              <w:rPr>
                <w:webHidden/>
              </w:rPr>
              <w:tab/>
            </w:r>
            <w:r>
              <w:rPr>
                <w:webHidden/>
              </w:rPr>
              <w:fldChar w:fldCharType="begin"/>
            </w:r>
            <w:r>
              <w:rPr>
                <w:webHidden/>
              </w:rPr>
              <w:instrText xml:space="preserve"> PAGEREF _Toc150941590 \h </w:instrText>
            </w:r>
            <w:r>
              <w:rPr>
                <w:webHidden/>
              </w:rPr>
            </w:r>
            <w:r>
              <w:rPr>
                <w:webHidden/>
              </w:rPr>
              <w:fldChar w:fldCharType="separate"/>
            </w:r>
            <w:r>
              <w:rPr>
                <w:webHidden/>
              </w:rPr>
              <w:t>15</w:t>
            </w:r>
            <w:r>
              <w:rPr>
                <w:webHidden/>
              </w:rPr>
              <w:fldChar w:fldCharType="end"/>
            </w:r>
          </w:hyperlink>
        </w:p>
        <w:p w14:paraId="31B1EBF7" w14:textId="770703D6" w:rsidR="00892CE1" w:rsidRDefault="00892CE1">
          <w:pPr>
            <w:pStyle w:val="Innehll3"/>
            <w:tabs>
              <w:tab w:val="left" w:pos="1701"/>
            </w:tabs>
            <w:rPr>
              <w:kern w:val="2"/>
              <w:sz w:val="22"/>
              <w:szCs w:val="22"/>
              <w:lang w:eastAsia="sv-SE"/>
              <w14:ligatures w14:val="standardContextual"/>
            </w:rPr>
          </w:pPr>
          <w:hyperlink w:anchor="_Toc150941591" w:history="1">
            <w:r w:rsidRPr="0092216E">
              <w:rPr>
                <w:rStyle w:val="Hyperlnk"/>
              </w:rPr>
              <w:t>2.4.12.</w:t>
            </w:r>
            <w:r>
              <w:rPr>
                <w:kern w:val="2"/>
                <w:sz w:val="22"/>
                <w:szCs w:val="22"/>
                <w:lang w:eastAsia="sv-SE"/>
                <w14:ligatures w14:val="standardContextual"/>
              </w:rPr>
              <w:tab/>
            </w:r>
            <w:r w:rsidRPr="0092216E">
              <w:rPr>
                <w:rStyle w:val="Hyperlnk"/>
              </w:rPr>
              <w:t>appointmentRule.reasonCodes</w:t>
            </w:r>
            <w:r>
              <w:rPr>
                <w:webHidden/>
              </w:rPr>
              <w:tab/>
            </w:r>
            <w:r>
              <w:rPr>
                <w:webHidden/>
              </w:rPr>
              <w:fldChar w:fldCharType="begin"/>
            </w:r>
            <w:r>
              <w:rPr>
                <w:webHidden/>
              </w:rPr>
              <w:instrText xml:space="preserve"> PAGEREF _Toc150941591 \h </w:instrText>
            </w:r>
            <w:r>
              <w:rPr>
                <w:webHidden/>
              </w:rPr>
            </w:r>
            <w:r>
              <w:rPr>
                <w:webHidden/>
              </w:rPr>
              <w:fldChar w:fldCharType="separate"/>
            </w:r>
            <w:r>
              <w:rPr>
                <w:webHidden/>
              </w:rPr>
              <w:t>15</w:t>
            </w:r>
            <w:r>
              <w:rPr>
                <w:webHidden/>
              </w:rPr>
              <w:fldChar w:fldCharType="end"/>
            </w:r>
          </w:hyperlink>
        </w:p>
        <w:p w14:paraId="11B6420B" w14:textId="5C37E8F1" w:rsidR="00892CE1" w:rsidRDefault="00892CE1">
          <w:pPr>
            <w:pStyle w:val="Innehll3"/>
            <w:tabs>
              <w:tab w:val="left" w:pos="1701"/>
            </w:tabs>
            <w:rPr>
              <w:kern w:val="2"/>
              <w:sz w:val="22"/>
              <w:szCs w:val="22"/>
              <w:lang w:eastAsia="sv-SE"/>
              <w14:ligatures w14:val="standardContextual"/>
            </w:rPr>
          </w:pPr>
          <w:hyperlink w:anchor="_Toc150941592" w:history="1">
            <w:r w:rsidRPr="0092216E">
              <w:rPr>
                <w:rStyle w:val="Hyperlnk"/>
              </w:rPr>
              <w:t>2.4.13.</w:t>
            </w:r>
            <w:r>
              <w:rPr>
                <w:kern w:val="2"/>
                <w:sz w:val="22"/>
                <w:szCs w:val="22"/>
                <w:lang w:eastAsia="sv-SE"/>
                <w14:ligatures w14:val="standardContextual"/>
              </w:rPr>
              <w:tab/>
            </w:r>
            <w:r w:rsidRPr="0092216E">
              <w:rPr>
                <w:rStyle w:val="Hyperlnk"/>
              </w:rPr>
              <w:t>appointmentRule.information</w:t>
            </w:r>
            <w:r>
              <w:rPr>
                <w:webHidden/>
              </w:rPr>
              <w:tab/>
            </w:r>
            <w:r>
              <w:rPr>
                <w:webHidden/>
              </w:rPr>
              <w:fldChar w:fldCharType="begin"/>
            </w:r>
            <w:r>
              <w:rPr>
                <w:webHidden/>
              </w:rPr>
              <w:instrText xml:space="preserve"> PAGEREF _Toc150941592 \h </w:instrText>
            </w:r>
            <w:r>
              <w:rPr>
                <w:webHidden/>
              </w:rPr>
            </w:r>
            <w:r>
              <w:rPr>
                <w:webHidden/>
              </w:rPr>
              <w:fldChar w:fldCharType="separate"/>
            </w:r>
            <w:r>
              <w:rPr>
                <w:webHidden/>
              </w:rPr>
              <w:t>15</w:t>
            </w:r>
            <w:r>
              <w:rPr>
                <w:webHidden/>
              </w:rPr>
              <w:fldChar w:fldCharType="end"/>
            </w:r>
          </w:hyperlink>
        </w:p>
        <w:p w14:paraId="18105546" w14:textId="36A3A64F" w:rsidR="00892CE1" w:rsidRDefault="00892CE1">
          <w:pPr>
            <w:pStyle w:val="Innehll3"/>
            <w:tabs>
              <w:tab w:val="left" w:pos="1701"/>
            </w:tabs>
            <w:rPr>
              <w:kern w:val="2"/>
              <w:sz w:val="22"/>
              <w:szCs w:val="22"/>
              <w:lang w:eastAsia="sv-SE"/>
              <w14:ligatures w14:val="standardContextual"/>
            </w:rPr>
          </w:pPr>
          <w:hyperlink w:anchor="_Toc150941593" w:history="1">
            <w:r w:rsidRPr="0092216E">
              <w:rPr>
                <w:rStyle w:val="Hyperlnk"/>
              </w:rPr>
              <w:t>2.4.14.</w:t>
            </w:r>
            <w:r>
              <w:rPr>
                <w:kern w:val="2"/>
                <w:sz w:val="22"/>
                <w:szCs w:val="22"/>
                <w:lang w:eastAsia="sv-SE"/>
                <w14:ligatures w14:val="standardContextual"/>
              </w:rPr>
              <w:tab/>
            </w:r>
            <w:r w:rsidRPr="0092216E">
              <w:rPr>
                <w:rStyle w:val="Hyperlnk"/>
                <w:rFonts w:eastAsia="Times New Roman"/>
                <w:spacing w:val="-1"/>
              </w:rPr>
              <w:t>appointmentRule.conditionToConfirm</w:t>
            </w:r>
            <w:r>
              <w:rPr>
                <w:webHidden/>
              </w:rPr>
              <w:tab/>
            </w:r>
            <w:r>
              <w:rPr>
                <w:webHidden/>
              </w:rPr>
              <w:fldChar w:fldCharType="begin"/>
            </w:r>
            <w:r>
              <w:rPr>
                <w:webHidden/>
              </w:rPr>
              <w:instrText xml:space="preserve"> PAGEREF _Toc150941593 \h </w:instrText>
            </w:r>
            <w:r>
              <w:rPr>
                <w:webHidden/>
              </w:rPr>
            </w:r>
            <w:r>
              <w:rPr>
                <w:webHidden/>
              </w:rPr>
              <w:fldChar w:fldCharType="separate"/>
            </w:r>
            <w:r>
              <w:rPr>
                <w:webHidden/>
              </w:rPr>
              <w:t>16</w:t>
            </w:r>
            <w:r>
              <w:rPr>
                <w:webHidden/>
              </w:rPr>
              <w:fldChar w:fldCharType="end"/>
            </w:r>
          </w:hyperlink>
        </w:p>
        <w:p w14:paraId="45A41786" w14:textId="531E53B5" w:rsidR="00892CE1" w:rsidRDefault="00892CE1">
          <w:pPr>
            <w:pStyle w:val="Innehll3"/>
            <w:tabs>
              <w:tab w:val="left" w:pos="1701"/>
            </w:tabs>
            <w:rPr>
              <w:kern w:val="2"/>
              <w:sz w:val="22"/>
              <w:szCs w:val="22"/>
              <w:lang w:eastAsia="sv-SE"/>
              <w14:ligatures w14:val="standardContextual"/>
            </w:rPr>
          </w:pPr>
          <w:hyperlink w:anchor="_Toc150941594" w:history="1">
            <w:r w:rsidRPr="0092216E">
              <w:rPr>
                <w:rStyle w:val="Hyperlnk"/>
              </w:rPr>
              <w:t>2.4.15.</w:t>
            </w:r>
            <w:r>
              <w:rPr>
                <w:kern w:val="2"/>
                <w:sz w:val="22"/>
                <w:szCs w:val="22"/>
                <w:lang w:eastAsia="sv-SE"/>
                <w14:ligatures w14:val="standardContextual"/>
              </w:rPr>
              <w:tab/>
            </w:r>
            <w:r w:rsidRPr="0092216E">
              <w:rPr>
                <w:rStyle w:val="Hyperlnk"/>
              </w:rPr>
              <w:t>practitioner</w:t>
            </w:r>
            <w:r>
              <w:rPr>
                <w:webHidden/>
              </w:rPr>
              <w:tab/>
            </w:r>
            <w:r>
              <w:rPr>
                <w:webHidden/>
              </w:rPr>
              <w:fldChar w:fldCharType="begin"/>
            </w:r>
            <w:r>
              <w:rPr>
                <w:webHidden/>
              </w:rPr>
              <w:instrText xml:space="preserve"> PAGEREF _Toc150941594 \h </w:instrText>
            </w:r>
            <w:r>
              <w:rPr>
                <w:webHidden/>
              </w:rPr>
            </w:r>
            <w:r>
              <w:rPr>
                <w:webHidden/>
              </w:rPr>
              <w:fldChar w:fldCharType="separate"/>
            </w:r>
            <w:r>
              <w:rPr>
                <w:webHidden/>
              </w:rPr>
              <w:t>16</w:t>
            </w:r>
            <w:r>
              <w:rPr>
                <w:webHidden/>
              </w:rPr>
              <w:fldChar w:fldCharType="end"/>
            </w:r>
          </w:hyperlink>
        </w:p>
        <w:p w14:paraId="43275941" w14:textId="0F233B9A" w:rsidR="00892CE1" w:rsidRDefault="00892CE1">
          <w:pPr>
            <w:pStyle w:val="Innehll3"/>
            <w:tabs>
              <w:tab w:val="left" w:pos="1701"/>
            </w:tabs>
            <w:rPr>
              <w:kern w:val="2"/>
              <w:sz w:val="22"/>
              <w:szCs w:val="22"/>
              <w:lang w:eastAsia="sv-SE"/>
              <w14:ligatures w14:val="standardContextual"/>
            </w:rPr>
          </w:pPr>
          <w:hyperlink w:anchor="_Toc150941595" w:history="1">
            <w:r w:rsidRPr="0092216E">
              <w:rPr>
                <w:rStyle w:val="Hyperlnk"/>
              </w:rPr>
              <w:t>2.4.16.</w:t>
            </w:r>
            <w:r>
              <w:rPr>
                <w:kern w:val="2"/>
                <w:sz w:val="22"/>
                <w:szCs w:val="22"/>
                <w:lang w:eastAsia="sv-SE"/>
                <w14:ligatures w14:val="standardContextual"/>
              </w:rPr>
              <w:tab/>
            </w:r>
            <w:r w:rsidRPr="0092216E">
              <w:rPr>
                <w:rStyle w:val="Hyperlnk"/>
              </w:rPr>
              <w:t>resource</w:t>
            </w:r>
            <w:r>
              <w:rPr>
                <w:webHidden/>
              </w:rPr>
              <w:tab/>
            </w:r>
            <w:r>
              <w:rPr>
                <w:webHidden/>
              </w:rPr>
              <w:fldChar w:fldCharType="begin"/>
            </w:r>
            <w:r>
              <w:rPr>
                <w:webHidden/>
              </w:rPr>
              <w:instrText xml:space="preserve"> PAGEREF _Toc150941595 \h </w:instrText>
            </w:r>
            <w:r>
              <w:rPr>
                <w:webHidden/>
              </w:rPr>
            </w:r>
            <w:r>
              <w:rPr>
                <w:webHidden/>
              </w:rPr>
              <w:fldChar w:fldCharType="separate"/>
            </w:r>
            <w:r>
              <w:rPr>
                <w:webHidden/>
              </w:rPr>
              <w:t>16</w:t>
            </w:r>
            <w:r>
              <w:rPr>
                <w:webHidden/>
              </w:rPr>
              <w:fldChar w:fldCharType="end"/>
            </w:r>
          </w:hyperlink>
        </w:p>
        <w:p w14:paraId="5797E9D4" w14:textId="655DE564" w:rsidR="00892CE1" w:rsidRDefault="00892CE1">
          <w:pPr>
            <w:pStyle w:val="Innehll3"/>
            <w:tabs>
              <w:tab w:val="left" w:pos="1701"/>
            </w:tabs>
            <w:rPr>
              <w:kern w:val="2"/>
              <w:sz w:val="22"/>
              <w:szCs w:val="22"/>
              <w:lang w:eastAsia="sv-SE"/>
              <w14:ligatures w14:val="standardContextual"/>
            </w:rPr>
          </w:pPr>
          <w:hyperlink w:anchor="_Toc150941596" w:history="1">
            <w:r w:rsidRPr="0092216E">
              <w:rPr>
                <w:rStyle w:val="Hyperlnk"/>
              </w:rPr>
              <w:t>2.4.17.</w:t>
            </w:r>
            <w:r>
              <w:rPr>
                <w:kern w:val="2"/>
                <w:sz w:val="22"/>
                <w:szCs w:val="22"/>
                <w:lang w:eastAsia="sv-SE"/>
                <w14:ligatures w14:val="standardContextual"/>
              </w:rPr>
              <w:tab/>
            </w:r>
            <w:r w:rsidRPr="0092216E">
              <w:rPr>
                <w:rStyle w:val="Hyperlnk"/>
              </w:rPr>
              <w:t>withinCareGuarantee</w:t>
            </w:r>
            <w:r>
              <w:rPr>
                <w:webHidden/>
              </w:rPr>
              <w:tab/>
            </w:r>
            <w:r>
              <w:rPr>
                <w:webHidden/>
              </w:rPr>
              <w:fldChar w:fldCharType="begin"/>
            </w:r>
            <w:r>
              <w:rPr>
                <w:webHidden/>
              </w:rPr>
              <w:instrText xml:space="preserve"> PAGEREF _Toc150941596 \h </w:instrText>
            </w:r>
            <w:r>
              <w:rPr>
                <w:webHidden/>
              </w:rPr>
            </w:r>
            <w:r>
              <w:rPr>
                <w:webHidden/>
              </w:rPr>
              <w:fldChar w:fldCharType="separate"/>
            </w:r>
            <w:r>
              <w:rPr>
                <w:webHidden/>
              </w:rPr>
              <w:t>17</w:t>
            </w:r>
            <w:r>
              <w:rPr>
                <w:webHidden/>
              </w:rPr>
              <w:fldChar w:fldCharType="end"/>
            </w:r>
          </w:hyperlink>
        </w:p>
        <w:p w14:paraId="79F25456" w14:textId="12443833" w:rsidR="00892CE1" w:rsidRDefault="00892CE1">
          <w:pPr>
            <w:pStyle w:val="Innehll3"/>
            <w:tabs>
              <w:tab w:val="left" w:pos="1701"/>
            </w:tabs>
            <w:rPr>
              <w:kern w:val="2"/>
              <w:sz w:val="22"/>
              <w:szCs w:val="22"/>
              <w:lang w:eastAsia="sv-SE"/>
              <w14:ligatures w14:val="standardContextual"/>
            </w:rPr>
          </w:pPr>
          <w:hyperlink w:anchor="_Toc150941597" w:history="1">
            <w:r w:rsidRPr="0092216E">
              <w:rPr>
                <w:rStyle w:val="Hyperlnk"/>
              </w:rPr>
              <w:t>2.4.18.</w:t>
            </w:r>
            <w:r>
              <w:rPr>
                <w:kern w:val="2"/>
                <w:sz w:val="22"/>
                <w:szCs w:val="22"/>
                <w:lang w:eastAsia="sv-SE"/>
                <w14:ligatures w14:val="standardContextual"/>
              </w:rPr>
              <w:tab/>
            </w:r>
            <w:r w:rsidRPr="0092216E">
              <w:rPr>
                <w:rStyle w:val="Hyperlnk"/>
              </w:rPr>
              <w:t>alternativeLocation</w:t>
            </w:r>
            <w:r>
              <w:rPr>
                <w:webHidden/>
              </w:rPr>
              <w:tab/>
            </w:r>
            <w:r>
              <w:rPr>
                <w:webHidden/>
              </w:rPr>
              <w:fldChar w:fldCharType="begin"/>
            </w:r>
            <w:r>
              <w:rPr>
                <w:webHidden/>
              </w:rPr>
              <w:instrText xml:space="preserve"> PAGEREF _Toc150941597 \h </w:instrText>
            </w:r>
            <w:r>
              <w:rPr>
                <w:webHidden/>
              </w:rPr>
            </w:r>
            <w:r>
              <w:rPr>
                <w:webHidden/>
              </w:rPr>
              <w:fldChar w:fldCharType="separate"/>
            </w:r>
            <w:r>
              <w:rPr>
                <w:webHidden/>
              </w:rPr>
              <w:t>17</w:t>
            </w:r>
            <w:r>
              <w:rPr>
                <w:webHidden/>
              </w:rPr>
              <w:fldChar w:fldCharType="end"/>
            </w:r>
          </w:hyperlink>
        </w:p>
        <w:p w14:paraId="609A5DC7" w14:textId="22B27F58" w:rsidR="00892CE1" w:rsidRDefault="00892CE1">
          <w:pPr>
            <w:pStyle w:val="Innehll3"/>
            <w:tabs>
              <w:tab w:val="left" w:pos="1701"/>
            </w:tabs>
            <w:rPr>
              <w:kern w:val="2"/>
              <w:sz w:val="22"/>
              <w:szCs w:val="22"/>
              <w:lang w:eastAsia="sv-SE"/>
              <w14:ligatures w14:val="standardContextual"/>
            </w:rPr>
          </w:pPr>
          <w:hyperlink w:anchor="_Toc150941598" w:history="1">
            <w:r w:rsidRPr="0092216E">
              <w:rPr>
                <w:rStyle w:val="Hyperlnk"/>
              </w:rPr>
              <w:t>2.4.19.</w:t>
            </w:r>
            <w:r>
              <w:rPr>
                <w:kern w:val="2"/>
                <w:sz w:val="22"/>
                <w:szCs w:val="22"/>
                <w:lang w:eastAsia="sv-SE"/>
                <w14:ligatures w14:val="standardContextual"/>
              </w:rPr>
              <w:tab/>
            </w:r>
            <w:r w:rsidRPr="0092216E">
              <w:rPr>
                <w:rStyle w:val="Hyperlnk"/>
              </w:rPr>
              <w:t>information</w:t>
            </w:r>
            <w:r>
              <w:rPr>
                <w:webHidden/>
              </w:rPr>
              <w:tab/>
            </w:r>
            <w:r>
              <w:rPr>
                <w:webHidden/>
              </w:rPr>
              <w:fldChar w:fldCharType="begin"/>
            </w:r>
            <w:r>
              <w:rPr>
                <w:webHidden/>
              </w:rPr>
              <w:instrText xml:space="preserve"> PAGEREF _Toc150941598 \h </w:instrText>
            </w:r>
            <w:r>
              <w:rPr>
                <w:webHidden/>
              </w:rPr>
            </w:r>
            <w:r>
              <w:rPr>
                <w:webHidden/>
              </w:rPr>
              <w:fldChar w:fldCharType="separate"/>
            </w:r>
            <w:r>
              <w:rPr>
                <w:webHidden/>
              </w:rPr>
              <w:t>17</w:t>
            </w:r>
            <w:r>
              <w:rPr>
                <w:webHidden/>
              </w:rPr>
              <w:fldChar w:fldCharType="end"/>
            </w:r>
          </w:hyperlink>
        </w:p>
        <w:p w14:paraId="1D0C82EC" w14:textId="5F99BAAC" w:rsidR="00892CE1" w:rsidRDefault="00892CE1">
          <w:pPr>
            <w:pStyle w:val="Innehll3"/>
            <w:tabs>
              <w:tab w:val="left" w:pos="1701"/>
            </w:tabs>
            <w:rPr>
              <w:kern w:val="2"/>
              <w:sz w:val="22"/>
              <w:szCs w:val="22"/>
              <w:lang w:eastAsia="sv-SE"/>
              <w14:ligatures w14:val="standardContextual"/>
            </w:rPr>
          </w:pPr>
          <w:hyperlink w:anchor="_Toc150941599" w:history="1">
            <w:r w:rsidRPr="0092216E">
              <w:rPr>
                <w:rStyle w:val="Hyperlnk"/>
              </w:rPr>
              <w:t>2.4.20.</w:t>
            </w:r>
            <w:r>
              <w:rPr>
                <w:kern w:val="2"/>
                <w:sz w:val="22"/>
                <w:szCs w:val="22"/>
                <w:lang w:eastAsia="sv-SE"/>
                <w14:ligatures w14:val="standardContextual"/>
              </w:rPr>
              <w:tab/>
            </w:r>
            <w:r w:rsidRPr="0092216E">
              <w:rPr>
                <w:rStyle w:val="Hyperlnk"/>
              </w:rPr>
              <w:t>status</w:t>
            </w:r>
            <w:r>
              <w:rPr>
                <w:webHidden/>
              </w:rPr>
              <w:tab/>
            </w:r>
            <w:r>
              <w:rPr>
                <w:webHidden/>
              </w:rPr>
              <w:fldChar w:fldCharType="begin"/>
            </w:r>
            <w:r>
              <w:rPr>
                <w:webHidden/>
              </w:rPr>
              <w:instrText xml:space="preserve"> PAGEREF _Toc150941599 \h </w:instrText>
            </w:r>
            <w:r>
              <w:rPr>
                <w:webHidden/>
              </w:rPr>
            </w:r>
            <w:r>
              <w:rPr>
                <w:webHidden/>
              </w:rPr>
              <w:fldChar w:fldCharType="separate"/>
            </w:r>
            <w:r>
              <w:rPr>
                <w:webHidden/>
              </w:rPr>
              <w:t>18</w:t>
            </w:r>
            <w:r>
              <w:rPr>
                <w:webHidden/>
              </w:rPr>
              <w:fldChar w:fldCharType="end"/>
            </w:r>
          </w:hyperlink>
        </w:p>
        <w:p w14:paraId="0407533B" w14:textId="6A4D6F69" w:rsidR="00892CE1" w:rsidRDefault="00892CE1">
          <w:pPr>
            <w:pStyle w:val="Innehll3"/>
            <w:tabs>
              <w:tab w:val="left" w:pos="1701"/>
            </w:tabs>
            <w:rPr>
              <w:kern w:val="2"/>
              <w:sz w:val="22"/>
              <w:szCs w:val="22"/>
              <w:lang w:eastAsia="sv-SE"/>
              <w14:ligatures w14:val="standardContextual"/>
            </w:rPr>
          </w:pPr>
          <w:hyperlink w:anchor="_Toc150941600" w:history="1">
            <w:r w:rsidRPr="0092216E">
              <w:rPr>
                <w:rStyle w:val="Hyperlnk"/>
              </w:rPr>
              <w:t>2.4.21.</w:t>
            </w:r>
            <w:r>
              <w:rPr>
                <w:kern w:val="2"/>
                <w:sz w:val="22"/>
                <w:szCs w:val="22"/>
                <w:lang w:eastAsia="sv-SE"/>
                <w14:ligatures w14:val="standardContextual"/>
              </w:rPr>
              <w:tab/>
            </w:r>
            <w:r w:rsidRPr="0092216E">
              <w:rPr>
                <w:rStyle w:val="Hyperlnk"/>
              </w:rPr>
              <w:t>newAppointmentReasonText</w:t>
            </w:r>
            <w:r>
              <w:rPr>
                <w:webHidden/>
              </w:rPr>
              <w:tab/>
            </w:r>
            <w:r>
              <w:rPr>
                <w:webHidden/>
              </w:rPr>
              <w:fldChar w:fldCharType="begin"/>
            </w:r>
            <w:r>
              <w:rPr>
                <w:webHidden/>
              </w:rPr>
              <w:instrText xml:space="preserve"> PAGEREF _Toc150941600 \h </w:instrText>
            </w:r>
            <w:r>
              <w:rPr>
                <w:webHidden/>
              </w:rPr>
            </w:r>
            <w:r>
              <w:rPr>
                <w:webHidden/>
              </w:rPr>
              <w:fldChar w:fldCharType="separate"/>
            </w:r>
            <w:r>
              <w:rPr>
                <w:webHidden/>
              </w:rPr>
              <w:t>18</w:t>
            </w:r>
            <w:r>
              <w:rPr>
                <w:webHidden/>
              </w:rPr>
              <w:fldChar w:fldCharType="end"/>
            </w:r>
          </w:hyperlink>
        </w:p>
        <w:p w14:paraId="2810BA74" w14:textId="6CA9537D" w:rsidR="00892CE1" w:rsidRDefault="00892CE1">
          <w:pPr>
            <w:pStyle w:val="Innehll3"/>
            <w:tabs>
              <w:tab w:val="left" w:pos="1701"/>
            </w:tabs>
            <w:rPr>
              <w:kern w:val="2"/>
              <w:sz w:val="22"/>
              <w:szCs w:val="22"/>
              <w:lang w:eastAsia="sv-SE"/>
              <w14:ligatures w14:val="standardContextual"/>
            </w:rPr>
          </w:pPr>
          <w:hyperlink w:anchor="_Toc150941601" w:history="1">
            <w:r w:rsidRPr="0092216E">
              <w:rPr>
                <w:rStyle w:val="Hyperlnk"/>
              </w:rPr>
              <w:t>2.4.22.</w:t>
            </w:r>
            <w:r>
              <w:rPr>
                <w:kern w:val="2"/>
                <w:sz w:val="22"/>
                <w:szCs w:val="22"/>
                <w:lang w:eastAsia="sv-SE"/>
                <w14:ligatures w14:val="standardContextual"/>
              </w:rPr>
              <w:tab/>
            </w:r>
            <w:r w:rsidRPr="0092216E">
              <w:rPr>
                <w:rStyle w:val="Hyperlnk"/>
              </w:rPr>
              <w:t>newAppointmentReasonCode</w:t>
            </w:r>
            <w:r>
              <w:rPr>
                <w:webHidden/>
              </w:rPr>
              <w:tab/>
            </w:r>
            <w:r>
              <w:rPr>
                <w:webHidden/>
              </w:rPr>
              <w:fldChar w:fldCharType="begin"/>
            </w:r>
            <w:r>
              <w:rPr>
                <w:webHidden/>
              </w:rPr>
              <w:instrText xml:space="preserve"> PAGEREF _Toc150941601 \h </w:instrText>
            </w:r>
            <w:r>
              <w:rPr>
                <w:webHidden/>
              </w:rPr>
            </w:r>
            <w:r>
              <w:rPr>
                <w:webHidden/>
              </w:rPr>
              <w:fldChar w:fldCharType="separate"/>
            </w:r>
            <w:r>
              <w:rPr>
                <w:webHidden/>
              </w:rPr>
              <w:t>18</w:t>
            </w:r>
            <w:r>
              <w:rPr>
                <w:webHidden/>
              </w:rPr>
              <w:fldChar w:fldCharType="end"/>
            </w:r>
          </w:hyperlink>
        </w:p>
        <w:p w14:paraId="24CDBA93" w14:textId="1F4DB5D6" w:rsidR="00892CE1" w:rsidRDefault="00892CE1">
          <w:pPr>
            <w:pStyle w:val="Innehll3"/>
            <w:tabs>
              <w:tab w:val="left" w:pos="1701"/>
            </w:tabs>
            <w:rPr>
              <w:kern w:val="2"/>
              <w:sz w:val="22"/>
              <w:szCs w:val="22"/>
              <w:lang w:eastAsia="sv-SE"/>
              <w14:ligatures w14:val="standardContextual"/>
            </w:rPr>
          </w:pPr>
          <w:hyperlink w:anchor="_Toc150941602" w:history="1">
            <w:r w:rsidRPr="0092216E">
              <w:rPr>
                <w:rStyle w:val="Hyperlnk"/>
              </w:rPr>
              <w:t>2.4.23.</w:t>
            </w:r>
            <w:r>
              <w:rPr>
                <w:kern w:val="2"/>
                <w:sz w:val="22"/>
                <w:szCs w:val="22"/>
                <w:lang w:eastAsia="sv-SE"/>
                <w14:ligatures w14:val="standardContextual"/>
              </w:rPr>
              <w:tab/>
            </w:r>
            <w:r w:rsidRPr="0092216E">
              <w:rPr>
                <w:rStyle w:val="Hyperlnk"/>
              </w:rPr>
              <w:t>updateAppointmentReasonText</w:t>
            </w:r>
            <w:r>
              <w:rPr>
                <w:webHidden/>
              </w:rPr>
              <w:tab/>
            </w:r>
            <w:r>
              <w:rPr>
                <w:webHidden/>
              </w:rPr>
              <w:fldChar w:fldCharType="begin"/>
            </w:r>
            <w:r>
              <w:rPr>
                <w:webHidden/>
              </w:rPr>
              <w:instrText xml:space="preserve"> PAGEREF _Toc150941602 \h </w:instrText>
            </w:r>
            <w:r>
              <w:rPr>
                <w:webHidden/>
              </w:rPr>
            </w:r>
            <w:r>
              <w:rPr>
                <w:webHidden/>
              </w:rPr>
              <w:fldChar w:fldCharType="separate"/>
            </w:r>
            <w:r>
              <w:rPr>
                <w:webHidden/>
              </w:rPr>
              <w:t>19</w:t>
            </w:r>
            <w:r>
              <w:rPr>
                <w:webHidden/>
              </w:rPr>
              <w:fldChar w:fldCharType="end"/>
            </w:r>
          </w:hyperlink>
        </w:p>
        <w:p w14:paraId="037B695B" w14:textId="68C2E754" w:rsidR="00892CE1" w:rsidRDefault="00892CE1">
          <w:pPr>
            <w:pStyle w:val="Innehll3"/>
            <w:tabs>
              <w:tab w:val="left" w:pos="1701"/>
            </w:tabs>
            <w:rPr>
              <w:kern w:val="2"/>
              <w:sz w:val="22"/>
              <w:szCs w:val="22"/>
              <w:lang w:eastAsia="sv-SE"/>
              <w14:ligatures w14:val="standardContextual"/>
            </w:rPr>
          </w:pPr>
          <w:hyperlink w:anchor="_Toc150941603" w:history="1">
            <w:r w:rsidRPr="0092216E">
              <w:rPr>
                <w:rStyle w:val="Hyperlnk"/>
              </w:rPr>
              <w:t>2.4.24.</w:t>
            </w:r>
            <w:r>
              <w:rPr>
                <w:kern w:val="2"/>
                <w:sz w:val="22"/>
                <w:szCs w:val="22"/>
                <w:lang w:eastAsia="sv-SE"/>
                <w14:ligatures w14:val="standardContextual"/>
              </w:rPr>
              <w:tab/>
            </w:r>
            <w:r w:rsidRPr="0092216E">
              <w:rPr>
                <w:rStyle w:val="Hyperlnk"/>
              </w:rPr>
              <w:t>updateAppointmentReasonCode</w:t>
            </w:r>
            <w:r>
              <w:rPr>
                <w:webHidden/>
              </w:rPr>
              <w:tab/>
            </w:r>
            <w:r>
              <w:rPr>
                <w:webHidden/>
              </w:rPr>
              <w:fldChar w:fldCharType="begin"/>
            </w:r>
            <w:r>
              <w:rPr>
                <w:webHidden/>
              </w:rPr>
              <w:instrText xml:space="preserve"> PAGEREF _Toc150941603 \h </w:instrText>
            </w:r>
            <w:r>
              <w:rPr>
                <w:webHidden/>
              </w:rPr>
            </w:r>
            <w:r>
              <w:rPr>
                <w:webHidden/>
              </w:rPr>
              <w:fldChar w:fldCharType="separate"/>
            </w:r>
            <w:r>
              <w:rPr>
                <w:webHidden/>
              </w:rPr>
              <w:t>19</w:t>
            </w:r>
            <w:r>
              <w:rPr>
                <w:webHidden/>
              </w:rPr>
              <w:fldChar w:fldCharType="end"/>
            </w:r>
          </w:hyperlink>
        </w:p>
        <w:p w14:paraId="30857444" w14:textId="32C7580C" w:rsidR="00892CE1" w:rsidRDefault="00892CE1">
          <w:pPr>
            <w:pStyle w:val="Innehll3"/>
            <w:tabs>
              <w:tab w:val="left" w:pos="1701"/>
            </w:tabs>
            <w:rPr>
              <w:kern w:val="2"/>
              <w:sz w:val="22"/>
              <w:szCs w:val="22"/>
              <w:lang w:eastAsia="sv-SE"/>
              <w14:ligatures w14:val="standardContextual"/>
            </w:rPr>
          </w:pPr>
          <w:hyperlink w:anchor="_Toc150941604" w:history="1">
            <w:r w:rsidRPr="0092216E">
              <w:rPr>
                <w:rStyle w:val="Hyperlnk"/>
              </w:rPr>
              <w:t>2.4.25.</w:t>
            </w:r>
            <w:r>
              <w:rPr>
                <w:kern w:val="2"/>
                <w:sz w:val="22"/>
                <w:szCs w:val="22"/>
                <w:lang w:eastAsia="sv-SE"/>
                <w14:ligatures w14:val="standardContextual"/>
              </w:rPr>
              <w:tab/>
            </w:r>
            <w:r w:rsidRPr="0092216E">
              <w:rPr>
                <w:rStyle w:val="Hyperlnk"/>
              </w:rPr>
              <w:t>reference</w:t>
            </w:r>
            <w:r>
              <w:rPr>
                <w:webHidden/>
              </w:rPr>
              <w:tab/>
            </w:r>
            <w:r>
              <w:rPr>
                <w:webHidden/>
              </w:rPr>
              <w:fldChar w:fldCharType="begin"/>
            </w:r>
            <w:r>
              <w:rPr>
                <w:webHidden/>
              </w:rPr>
              <w:instrText xml:space="preserve"> PAGEREF _Toc150941604 \h </w:instrText>
            </w:r>
            <w:r>
              <w:rPr>
                <w:webHidden/>
              </w:rPr>
            </w:r>
            <w:r>
              <w:rPr>
                <w:webHidden/>
              </w:rPr>
              <w:fldChar w:fldCharType="separate"/>
            </w:r>
            <w:r>
              <w:rPr>
                <w:webHidden/>
              </w:rPr>
              <w:t>19</w:t>
            </w:r>
            <w:r>
              <w:rPr>
                <w:webHidden/>
              </w:rPr>
              <w:fldChar w:fldCharType="end"/>
            </w:r>
          </w:hyperlink>
        </w:p>
        <w:p w14:paraId="0ACA34FD" w14:textId="4A8AED75" w:rsidR="00892CE1" w:rsidRDefault="00892CE1">
          <w:pPr>
            <w:pStyle w:val="Innehll3"/>
            <w:tabs>
              <w:tab w:val="left" w:pos="1701"/>
            </w:tabs>
            <w:rPr>
              <w:kern w:val="2"/>
              <w:sz w:val="22"/>
              <w:szCs w:val="22"/>
              <w:lang w:eastAsia="sv-SE"/>
              <w14:ligatures w14:val="standardContextual"/>
            </w:rPr>
          </w:pPr>
          <w:hyperlink w:anchor="_Toc150941605" w:history="1">
            <w:r w:rsidRPr="0092216E">
              <w:rPr>
                <w:rStyle w:val="Hyperlnk"/>
              </w:rPr>
              <w:t>2.4.26.</w:t>
            </w:r>
            <w:r>
              <w:rPr>
                <w:kern w:val="2"/>
                <w:sz w:val="22"/>
                <w:szCs w:val="22"/>
                <w:lang w:eastAsia="sv-SE"/>
                <w14:ligatures w14:val="standardContextual"/>
              </w:rPr>
              <w:tab/>
            </w:r>
            <w:r w:rsidRPr="0092216E">
              <w:rPr>
                <w:rStyle w:val="Hyperlnk"/>
              </w:rPr>
              <w:t>Verksamhetens godkännande av informationsmappning</w:t>
            </w:r>
            <w:r>
              <w:rPr>
                <w:webHidden/>
              </w:rPr>
              <w:tab/>
            </w:r>
            <w:r>
              <w:rPr>
                <w:webHidden/>
              </w:rPr>
              <w:fldChar w:fldCharType="begin"/>
            </w:r>
            <w:r>
              <w:rPr>
                <w:webHidden/>
              </w:rPr>
              <w:instrText xml:space="preserve"> PAGEREF _Toc150941605 \h </w:instrText>
            </w:r>
            <w:r>
              <w:rPr>
                <w:webHidden/>
              </w:rPr>
            </w:r>
            <w:r>
              <w:rPr>
                <w:webHidden/>
              </w:rPr>
              <w:fldChar w:fldCharType="separate"/>
            </w:r>
            <w:r>
              <w:rPr>
                <w:webHidden/>
              </w:rPr>
              <w:t>20</w:t>
            </w:r>
            <w:r>
              <w:rPr>
                <w:webHidden/>
              </w:rPr>
              <w:fldChar w:fldCharType="end"/>
            </w:r>
          </w:hyperlink>
        </w:p>
        <w:p w14:paraId="0A5F910D" w14:textId="03E961A8" w:rsidR="00892CE1" w:rsidRDefault="00892CE1">
          <w:pPr>
            <w:pStyle w:val="Innehll3"/>
            <w:tabs>
              <w:tab w:val="left" w:pos="1701"/>
            </w:tabs>
            <w:rPr>
              <w:kern w:val="2"/>
              <w:sz w:val="22"/>
              <w:szCs w:val="22"/>
              <w:lang w:eastAsia="sv-SE"/>
              <w14:ligatures w14:val="standardContextual"/>
            </w:rPr>
          </w:pPr>
          <w:hyperlink w:anchor="_Toc150941606" w:history="1">
            <w:r w:rsidRPr="0092216E">
              <w:rPr>
                <w:rStyle w:val="Hyperlnk"/>
              </w:rPr>
              <w:t>2.4.27.</w:t>
            </w:r>
            <w:r>
              <w:rPr>
                <w:kern w:val="2"/>
                <w:sz w:val="22"/>
                <w:szCs w:val="22"/>
                <w:lang w:eastAsia="sv-SE"/>
                <w14:ligatures w14:val="standardContextual"/>
              </w:rPr>
              <w:tab/>
            </w:r>
            <w:r w:rsidRPr="0092216E">
              <w:rPr>
                <w:rStyle w:val="Hyperlnk"/>
              </w:rPr>
              <w:t>Åtkomstfiltrering</w:t>
            </w:r>
            <w:r>
              <w:rPr>
                <w:webHidden/>
              </w:rPr>
              <w:tab/>
            </w:r>
            <w:r>
              <w:rPr>
                <w:webHidden/>
              </w:rPr>
              <w:fldChar w:fldCharType="begin"/>
            </w:r>
            <w:r>
              <w:rPr>
                <w:webHidden/>
              </w:rPr>
              <w:instrText xml:space="preserve"> PAGEREF _Toc150941606 \h </w:instrText>
            </w:r>
            <w:r>
              <w:rPr>
                <w:webHidden/>
              </w:rPr>
            </w:r>
            <w:r>
              <w:rPr>
                <w:webHidden/>
              </w:rPr>
              <w:fldChar w:fldCharType="separate"/>
            </w:r>
            <w:r>
              <w:rPr>
                <w:webHidden/>
              </w:rPr>
              <w:t>20</w:t>
            </w:r>
            <w:r>
              <w:rPr>
                <w:webHidden/>
              </w:rPr>
              <w:fldChar w:fldCharType="end"/>
            </w:r>
          </w:hyperlink>
        </w:p>
        <w:p w14:paraId="0F4C499C" w14:textId="73507453" w:rsidR="00892CE1" w:rsidRDefault="00892CE1">
          <w:pPr>
            <w:pStyle w:val="Innehll3"/>
            <w:tabs>
              <w:tab w:val="left" w:pos="1701"/>
            </w:tabs>
            <w:rPr>
              <w:kern w:val="2"/>
              <w:sz w:val="22"/>
              <w:szCs w:val="22"/>
              <w:lang w:eastAsia="sv-SE"/>
              <w14:ligatures w14:val="standardContextual"/>
            </w:rPr>
          </w:pPr>
          <w:hyperlink w:anchor="_Toc150941607" w:history="1">
            <w:r w:rsidRPr="0092216E">
              <w:rPr>
                <w:rStyle w:val="Hyperlnk"/>
              </w:rPr>
              <w:t>2.4.28.</w:t>
            </w:r>
            <w:r>
              <w:rPr>
                <w:kern w:val="2"/>
                <w:sz w:val="22"/>
                <w:szCs w:val="22"/>
                <w:lang w:eastAsia="sv-SE"/>
                <w14:ligatures w14:val="standardContextual"/>
              </w:rPr>
              <w:tab/>
            </w:r>
            <w:r w:rsidRPr="0092216E">
              <w:rPr>
                <w:rStyle w:val="Hyperlnk"/>
              </w:rPr>
              <w:t>Informationskonsekvens</w:t>
            </w:r>
            <w:r>
              <w:rPr>
                <w:webHidden/>
              </w:rPr>
              <w:tab/>
            </w:r>
            <w:r>
              <w:rPr>
                <w:webHidden/>
              </w:rPr>
              <w:fldChar w:fldCharType="begin"/>
            </w:r>
            <w:r>
              <w:rPr>
                <w:webHidden/>
              </w:rPr>
              <w:instrText xml:space="preserve"> PAGEREF _Toc150941607 \h </w:instrText>
            </w:r>
            <w:r>
              <w:rPr>
                <w:webHidden/>
              </w:rPr>
            </w:r>
            <w:r>
              <w:rPr>
                <w:webHidden/>
              </w:rPr>
              <w:fldChar w:fldCharType="separate"/>
            </w:r>
            <w:r>
              <w:rPr>
                <w:webHidden/>
              </w:rPr>
              <w:t>21</w:t>
            </w:r>
            <w:r>
              <w:rPr>
                <w:webHidden/>
              </w:rPr>
              <w:fldChar w:fldCharType="end"/>
            </w:r>
          </w:hyperlink>
        </w:p>
        <w:p w14:paraId="7CB0ADC0" w14:textId="3F31562A" w:rsidR="00892CE1" w:rsidRDefault="00892CE1">
          <w:pPr>
            <w:pStyle w:val="Innehll2"/>
            <w:tabs>
              <w:tab w:val="left" w:pos="1361"/>
            </w:tabs>
            <w:rPr>
              <w:kern w:val="2"/>
              <w:sz w:val="22"/>
              <w:szCs w:val="22"/>
              <w:lang w:eastAsia="sv-SE"/>
              <w14:ligatures w14:val="standardContextual"/>
            </w:rPr>
          </w:pPr>
          <w:hyperlink w:anchor="_Toc150941608" w:history="1">
            <w:r w:rsidRPr="0092216E">
              <w:rPr>
                <w:rStyle w:val="Hyperlnk"/>
              </w:rPr>
              <w:t>2.5.</w:t>
            </w:r>
            <w:r>
              <w:rPr>
                <w:kern w:val="2"/>
                <w:sz w:val="22"/>
                <w:szCs w:val="22"/>
                <w:lang w:eastAsia="sv-SE"/>
                <w14:ligatures w14:val="standardContextual"/>
              </w:rPr>
              <w:tab/>
            </w:r>
            <w:r w:rsidRPr="0092216E">
              <w:rPr>
                <w:rStyle w:val="Hyperlnk"/>
              </w:rPr>
              <w:t>Övriga krav</w:t>
            </w:r>
            <w:r>
              <w:rPr>
                <w:webHidden/>
              </w:rPr>
              <w:tab/>
            </w:r>
            <w:r>
              <w:rPr>
                <w:webHidden/>
              </w:rPr>
              <w:fldChar w:fldCharType="begin"/>
            </w:r>
            <w:r>
              <w:rPr>
                <w:webHidden/>
              </w:rPr>
              <w:instrText xml:space="preserve"> PAGEREF _Toc150941608 \h </w:instrText>
            </w:r>
            <w:r>
              <w:rPr>
                <w:webHidden/>
              </w:rPr>
            </w:r>
            <w:r>
              <w:rPr>
                <w:webHidden/>
              </w:rPr>
              <w:fldChar w:fldCharType="separate"/>
            </w:r>
            <w:r>
              <w:rPr>
                <w:webHidden/>
              </w:rPr>
              <w:t>21</w:t>
            </w:r>
            <w:r>
              <w:rPr>
                <w:webHidden/>
              </w:rPr>
              <w:fldChar w:fldCharType="end"/>
            </w:r>
          </w:hyperlink>
        </w:p>
        <w:p w14:paraId="210694EA" w14:textId="7809FDD6" w:rsidR="00892CE1" w:rsidRDefault="00892CE1">
          <w:pPr>
            <w:pStyle w:val="Innehll3"/>
            <w:tabs>
              <w:tab w:val="left" w:pos="1701"/>
            </w:tabs>
            <w:rPr>
              <w:kern w:val="2"/>
              <w:sz w:val="22"/>
              <w:szCs w:val="22"/>
              <w:lang w:eastAsia="sv-SE"/>
              <w14:ligatures w14:val="standardContextual"/>
            </w:rPr>
          </w:pPr>
          <w:hyperlink w:anchor="_Toc150941609" w:history="1">
            <w:r w:rsidRPr="0092216E">
              <w:rPr>
                <w:rStyle w:val="Hyperlnk"/>
              </w:rPr>
              <w:t>2.5.1.</w:t>
            </w:r>
            <w:r>
              <w:rPr>
                <w:kern w:val="2"/>
                <w:sz w:val="22"/>
                <w:szCs w:val="22"/>
                <w:lang w:eastAsia="sv-SE"/>
                <w14:ligatures w14:val="standardContextual"/>
              </w:rPr>
              <w:tab/>
            </w:r>
            <w:r w:rsidRPr="0092216E">
              <w:rPr>
                <w:rStyle w:val="Hyperlnk"/>
              </w:rPr>
              <w:t>Engagemangsindexuppdatering</w:t>
            </w:r>
            <w:r>
              <w:rPr>
                <w:webHidden/>
              </w:rPr>
              <w:tab/>
            </w:r>
            <w:r>
              <w:rPr>
                <w:webHidden/>
              </w:rPr>
              <w:fldChar w:fldCharType="begin"/>
            </w:r>
            <w:r>
              <w:rPr>
                <w:webHidden/>
              </w:rPr>
              <w:instrText xml:space="preserve"> PAGEREF _Toc150941609 \h </w:instrText>
            </w:r>
            <w:r>
              <w:rPr>
                <w:webHidden/>
              </w:rPr>
            </w:r>
            <w:r>
              <w:rPr>
                <w:webHidden/>
              </w:rPr>
              <w:fldChar w:fldCharType="separate"/>
            </w:r>
            <w:r>
              <w:rPr>
                <w:webHidden/>
              </w:rPr>
              <w:t>21</w:t>
            </w:r>
            <w:r>
              <w:rPr>
                <w:webHidden/>
              </w:rPr>
              <w:fldChar w:fldCharType="end"/>
            </w:r>
          </w:hyperlink>
        </w:p>
        <w:p w14:paraId="148B99B8" w14:textId="4D12281E" w:rsidR="00892CE1" w:rsidRDefault="00892CE1">
          <w:pPr>
            <w:pStyle w:val="Innehll3"/>
            <w:tabs>
              <w:tab w:val="left" w:pos="1701"/>
            </w:tabs>
            <w:rPr>
              <w:kern w:val="2"/>
              <w:sz w:val="22"/>
              <w:szCs w:val="22"/>
              <w:lang w:eastAsia="sv-SE"/>
              <w14:ligatures w14:val="standardContextual"/>
            </w:rPr>
          </w:pPr>
          <w:hyperlink w:anchor="_Toc150941610" w:history="1">
            <w:r w:rsidRPr="0092216E">
              <w:rPr>
                <w:rStyle w:val="Hyperlnk"/>
              </w:rPr>
              <w:t>2.5.2.</w:t>
            </w:r>
            <w:r>
              <w:rPr>
                <w:kern w:val="2"/>
                <w:sz w:val="22"/>
                <w:szCs w:val="22"/>
                <w:lang w:eastAsia="sv-SE"/>
                <w14:ligatures w14:val="standardContextual"/>
              </w:rPr>
              <w:tab/>
            </w:r>
            <w:r w:rsidRPr="0092216E">
              <w:rPr>
                <w:rStyle w:val="Hyperlnk"/>
              </w:rPr>
              <w:t>SLA-krav</w:t>
            </w:r>
            <w:r>
              <w:rPr>
                <w:webHidden/>
              </w:rPr>
              <w:tab/>
            </w:r>
            <w:r>
              <w:rPr>
                <w:webHidden/>
              </w:rPr>
              <w:fldChar w:fldCharType="begin"/>
            </w:r>
            <w:r>
              <w:rPr>
                <w:webHidden/>
              </w:rPr>
              <w:instrText xml:space="preserve"> PAGEREF _Toc150941610 \h </w:instrText>
            </w:r>
            <w:r>
              <w:rPr>
                <w:webHidden/>
              </w:rPr>
            </w:r>
            <w:r>
              <w:rPr>
                <w:webHidden/>
              </w:rPr>
              <w:fldChar w:fldCharType="separate"/>
            </w:r>
            <w:r>
              <w:rPr>
                <w:webHidden/>
              </w:rPr>
              <w:t>22</w:t>
            </w:r>
            <w:r>
              <w:rPr>
                <w:webHidden/>
              </w:rPr>
              <w:fldChar w:fldCharType="end"/>
            </w:r>
          </w:hyperlink>
        </w:p>
        <w:p w14:paraId="4A94F0F9" w14:textId="753D341E" w:rsidR="00892CE1" w:rsidRDefault="00892CE1">
          <w:pPr>
            <w:pStyle w:val="Innehll3"/>
            <w:tabs>
              <w:tab w:val="left" w:pos="1701"/>
            </w:tabs>
            <w:rPr>
              <w:kern w:val="2"/>
              <w:sz w:val="22"/>
              <w:szCs w:val="22"/>
              <w:lang w:eastAsia="sv-SE"/>
              <w14:ligatures w14:val="standardContextual"/>
            </w:rPr>
          </w:pPr>
          <w:hyperlink w:anchor="_Toc150941611" w:history="1">
            <w:r w:rsidRPr="0092216E">
              <w:rPr>
                <w:rStyle w:val="Hyperlnk"/>
              </w:rPr>
              <w:t>2.5.3.</w:t>
            </w:r>
            <w:r>
              <w:rPr>
                <w:kern w:val="2"/>
                <w:sz w:val="22"/>
                <w:szCs w:val="22"/>
                <w:lang w:eastAsia="sv-SE"/>
                <w14:ligatures w14:val="standardContextual"/>
              </w:rPr>
              <w:tab/>
            </w:r>
            <w:r w:rsidRPr="0092216E">
              <w:rPr>
                <w:rStyle w:val="Hyperlnk"/>
              </w:rPr>
              <w:t>Obehörig åtkomst</w:t>
            </w:r>
            <w:r>
              <w:rPr>
                <w:webHidden/>
              </w:rPr>
              <w:tab/>
            </w:r>
            <w:r>
              <w:rPr>
                <w:webHidden/>
              </w:rPr>
              <w:fldChar w:fldCharType="begin"/>
            </w:r>
            <w:r>
              <w:rPr>
                <w:webHidden/>
              </w:rPr>
              <w:instrText xml:space="preserve"> PAGEREF _Toc150941611 \h </w:instrText>
            </w:r>
            <w:r>
              <w:rPr>
                <w:webHidden/>
              </w:rPr>
            </w:r>
            <w:r>
              <w:rPr>
                <w:webHidden/>
              </w:rPr>
              <w:fldChar w:fldCharType="separate"/>
            </w:r>
            <w:r>
              <w:rPr>
                <w:webHidden/>
              </w:rPr>
              <w:t>22</w:t>
            </w:r>
            <w:r>
              <w:rPr>
                <w:webHidden/>
              </w:rPr>
              <w:fldChar w:fldCharType="end"/>
            </w:r>
          </w:hyperlink>
        </w:p>
        <w:p w14:paraId="4EED6516" w14:textId="78A6F22F" w:rsidR="00892CE1" w:rsidRDefault="00892CE1">
          <w:pPr>
            <w:pStyle w:val="Innehll3"/>
            <w:tabs>
              <w:tab w:val="left" w:pos="1701"/>
            </w:tabs>
            <w:rPr>
              <w:kern w:val="2"/>
              <w:sz w:val="22"/>
              <w:szCs w:val="22"/>
              <w:lang w:eastAsia="sv-SE"/>
              <w14:ligatures w14:val="standardContextual"/>
            </w:rPr>
          </w:pPr>
          <w:hyperlink w:anchor="_Toc150941612" w:history="1">
            <w:r w:rsidRPr="0092216E">
              <w:rPr>
                <w:rStyle w:val="Hyperlnk"/>
              </w:rPr>
              <w:t>2.5.4.</w:t>
            </w:r>
            <w:r>
              <w:rPr>
                <w:kern w:val="2"/>
                <w:sz w:val="22"/>
                <w:szCs w:val="22"/>
                <w:lang w:eastAsia="sv-SE"/>
                <w14:ligatures w14:val="standardContextual"/>
              </w:rPr>
              <w:tab/>
            </w:r>
            <w:r w:rsidRPr="0092216E">
              <w:rPr>
                <w:rStyle w:val="Hyperlnk"/>
              </w:rPr>
              <w:t>Följsamhet mot tecknade modellavtal/PuB-avtal</w:t>
            </w:r>
            <w:r>
              <w:rPr>
                <w:webHidden/>
              </w:rPr>
              <w:tab/>
            </w:r>
            <w:r>
              <w:rPr>
                <w:webHidden/>
              </w:rPr>
              <w:fldChar w:fldCharType="begin"/>
            </w:r>
            <w:r>
              <w:rPr>
                <w:webHidden/>
              </w:rPr>
              <w:instrText xml:space="preserve"> PAGEREF _Toc150941612 \h </w:instrText>
            </w:r>
            <w:r>
              <w:rPr>
                <w:webHidden/>
              </w:rPr>
            </w:r>
            <w:r>
              <w:rPr>
                <w:webHidden/>
              </w:rPr>
              <w:fldChar w:fldCharType="separate"/>
            </w:r>
            <w:r>
              <w:rPr>
                <w:webHidden/>
              </w:rPr>
              <w:t>23</w:t>
            </w:r>
            <w:r>
              <w:rPr>
                <w:webHidden/>
              </w:rPr>
              <w:fldChar w:fldCharType="end"/>
            </w:r>
          </w:hyperlink>
        </w:p>
        <w:p w14:paraId="044BD4AA" w14:textId="4EA72456" w:rsidR="00892CE1" w:rsidRDefault="00892CE1">
          <w:pPr>
            <w:pStyle w:val="Innehll2"/>
            <w:tabs>
              <w:tab w:val="left" w:pos="1361"/>
            </w:tabs>
            <w:rPr>
              <w:kern w:val="2"/>
              <w:sz w:val="22"/>
              <w:szCs w:val="22"/>
              <w:lang w:eastAsia="sv-SE"/>
              <w14:ligatures w14:val="standardContextual"/>
            </w:rPr>
          </w:pPr>
          <w:hyperlink w:anchor="_Toc150941613" w:history="1">
            <w:r w:rsidRPr="0092216E">
              <w:rPr>
                <w:rStyle w:val="Hyperlnk"/>
              </w:rPr>
              <w:t>2.6.</w:t>
            </w:r>
            <w:r>
              <w:rPr>
                <w:kern w:val="2"/>
                <w:sz w:val="22"/>
                <w:szCs w:val="22"/>
                <w:lang w:eastAsia="sv-SE"/>
                <w14:ligatures w14:val="standardContextual"/>
              </w:rPr>
              <w:tab/>
            </w:r>
            <w:r w:rsidRPr="0092216E">
              <w:rPr>
                <w:rStyle w:val="Hyperlnk"/>
              </w:rPr>
              <w:t>Följsamhet mot TK-testsviter</w:t>
            </w:r>
            <w:r>
              <w:rPr>
                <w:webHidden/>
              </w:rPr>
              <w:tab/>
            </w:r>
            <w:r>
              <w:rPr>
                <w:webHidden/>
              </w:rPr>
              <w:fldChar w:fldCharType="begin"/>
            </w:r>
            <w:r>
              <w:rPr>
                <w:webHidden/>
              </w:rPr>
              <w:instrText xml:space="preserve"> PAGEREF _Toc150941613 \h </w:instrText>
            </w:r>
            <w:r>
              <w:rPr>
                <w:webHidden/>
              </w:rPr>
            </w:r>
            <w:r>
              <w:rPr>
                <w:webHidden/>
              </w:rPr>
              <w:fldChar w:fldCharType="separate"/>
            </w:r>
            <w:r>
              <w:rPr>
                <w:webHidden/>
              </w:rPr>
              <w:t>23</w:t>
            </w:r>
            <w:r>
              <w:rPr>
                <w:webHidden/>
              </w:rPr>
              <w:fldChar w:fldCharType="end"/>
            </w:r>
          </w:hyperlink>
        </w:p>
        <w:p w14:paraId="6C2A1ECC" w14:textId="4530F1B3" w:rsidR="00892CE1" w:rsidRDefault="00892CE1">
          <w:pPr>
            <w:pStyle w:val="Innehll3"/>
            <w:tabs>
              <w:tab w:val="left" w:pos="1701"/>
            </w:tabs>
            <w:rPr>
              <w:kern w:val="2"/>
              <w:sz w:val="22"/>
              <w:szCs w:val="22"/>
              <w:lang w:eastAsia="sv-SE"/>
              <w14:ligatures w14:val="standardContextual"/>
            </w:rPr>
          </w:pPr>
          <w:hyperlink w:anchor="_Toc150941614" w:history="1">
            <w:r w:rsidRPr="0092216E">
              <w:rPr>
                <w:rStyle w:val="Hyperlnk"/>
              </w:rPr>
              <w:t>2.6.1.</w:t>
            </w:r>
            <w:r>
              <w:rPr>
                <w:kern w:val="2"/>
                <w:sz w:val="22"/>
                <w:szCs w:val="22"/>
                <w:lang w:eastAsia="sv-SE"/>
                <w14:ligatures w14:val="standardContextual"/>
              </w:rPr>
              <w:tab/>
            </w:r>
            <w:r w:rsidRPr="0092216E">
              <w:rPr>
                <w:rStyle w:val="Hyperlnk"/>
              </w:rPr>
              <w:t>TK-testsvit för tjänstekontraktet</w:t>
            </w:r>
            <w:r>
              <w:rPr>
                <w:webHidden/>
              </w:rPr>
              <w:tab/>
            </w:r>
            <w:r>
              <w:rPr>
                <w:webHidden/>
              </w:rPr>
              <w:fldChar w:fldCharType="begin"/>
            </w:r>
            <w:r>
              <w:rPr>
                <w:webHidden/>
              </w:rPr>
              <w:instrText xml:space="preserve"> PAGEREF _Toc150941614 \h </w:instrText>
            </w:r>
            <w:r>
              <w:rPr>
                <w:webHidden/>
              </w:rPr>
            </w:r>
            <w:r>
              <w:rPr>
                <w:webHidden/>
              </w:rPr>
              <w:fldChar w:fldCharType="separate"/>
            </w:r>
            <w:r>
              <w:rPr>
                <w:webHidden/>
              </w:rPr>
              <w:t>23</w:t>
            </w:r>
            <w:r>
              <w:rPr>
                <w:webHidden/>
              </w:rPr>
              <w:fldChar w:fldCharType="end"/>
            </w:r>
          </w:hyperlink>
        </w:p>
        <w:p w14:paraId="26EC7C49" w14:textId="427F57BA" w:rsidR="00892CE1" w:rsidRDefault="00892CE1">
          <w:pPr>
            <w:pStyle w:val="Innehll3"/>
            <w:tabs>
              <w:tab w:val="left" w:pos="1701"/>
            </w:tabs>
            <w:rPr>
              <w:kern w:val="2"/>
              <w:sz w:val="22"/>
              <w:szCs w:val="22"/>
              <w:lang w:eastAsia="sv-SE"/>
              <w14:ligatures w14:val="standardContextual"/>
            </w:rPr>
          </w:pPr>
          <w:hyperlink w:anchor="_Toc150941615" w:history="1">
            <w:r w:rsidRPr="0092216E">
              <w:rPr>
                <w:rStyle w:val="Hyperlnk"/>
              </w:rPr>
              <w:t>2.6.2.</w:t>
            </w:r>
            <w:r>
              <w:rPr>
                <w:kern w:val="2"/>
                <w:sz w:val="22"/>
                <w:szCs w:val="22"/>
                <w:lang w:eastAsia="sv-SE"/>
                <w14:ligatures w14:val="standardContextual"/>
              </w:rPr>
              <w:tab/>
            </w:r>
            <w:r w:rsidRPr="0092216E">
              <w:rPr>
                <w:rStyle w:val="Hyperlnk"/>
              </w:rPr>
              <w:t>Tester för EI Update</w:t>
            </w:r>
            <w:r>
              <w:rPr>
                <w:webHidden/>
              </w:rPr>
              <w:tab/>
            </w:r>
            <w:r>
              <w:rPr>
                <w:webHidden/>
              </w:rPr>
              <w:fldChar w:fldCharType="begin"/>
            </w:r>
            <w:r>
              <w:rPr>
                <w:webHidden/>
              </w:rPr>
              <w:instrText xml:space="preserve"> PAGEREF _Toc150941615 \h </w:instrText>
            </w:r>
            <w:r>
              <w:rPr>
                <w:webHidden/>
              </w:rPr>
            </w:r>
            <w:r>
              <w:rPr>
                <w:webHidden/>
              </w:rPr>
              <w:fldChar w:fldCharType="separate"/>
            </w:r>
            <w:r>
              <w:rPr>
                <w:webHidden/>
              </w:rPr>
              <w:t>24</w:t>
            </w:r>
            <w:r>
              <w:rPr>
                <w:webHidden/>
              </w:rPr>
              <w:fldChar w:fldCharType="end"/>
            </w:r>
          </w:hyperlink>
        </w:p>
        <w:p w14:paraId="5968BFE1" w14:textId="7666836A" w:rsidR="00892CE1" w:rsidRDefault="00892CE1">
          <w:pPr>
            <w:pStyle w:val="Innehll2"/>
            <w:tabs>
              <w:tab w:val="left" w:pos="1361"/>
            </w:tabs>
            <w:rPr>
              <w:kern w:val="2"/>
              <w:sz w:val="22"/>
              <w:szCs w:val="22"/>
              <w:lang w:eastAsia="sv-SE"/>
              <w14:ligatures w14:val="standardContextual"/>
            </w:rPr>
          </w:pPr>
          <w:hyperlink w:anchor="_Toc150941616" w:history="1">
            <w:r w:rsidRPr="0092216E">
              <w:rPr>
                <w:rStyle w:val="Hyperlnk"/>
              </w:rPr>
              <w:t>2.7.</w:t>
            </w:r>
            <w:r>
              <w:rPr>
                <w:kern w:val="2"/>
                <w:sz w:val="22"/>
                <w:szCs w:val="22"/>
                <w:lang w:eastAsia="sv-SE"/>
                <w14:ligatures w14:val="standardContextual"/>
              </w:rPr>
              <w:tab/>
            </w:r>
            <w:r w:rsidRPr="0092216E">
              <w:rPr>
                <w:rStyle w:val="Hyperlnk"/>
              </w:rPr>
              <w:t>Övrigt</w:t>
            </w:r>
            <w:r>
              <w:rPr>
                <w:webHidden/>
              </w:rPr>
              <w:tab/>
            </w:r>
            <w:r>
              <w:rPr>
                <w:webHidden/>
              </w:rPr>
              <w:fldChar w:fldCharType="begin"/>
            </w:r>
            <w:r>
              <w:rPr>
                <w:webHidden/>
              </w:rPr>
              <w:instrText xml:space="preserve"> PAGEREF _Toc150941616 \h </w:instrText>
            </w:r>
            <w:r>
              <w:rPr>
                <w:webHidden/>
              </w:rPr>
            </w:r>
            <w:r>
              <w:rPr>
                <w:webHidden/>
              </w:rPr>
              <w:fldChar w:fldCharType="separate"/>
            </w:r>
            <w:r>
              <w:rPr>
                <w:webHidden/>
              </w:rPr>
              <w:t>25</w:t>
            </w:r>
            <w:r>
              <w:rPr>
                <w:webHidden/>
              </w:rPr>
              <w:fldChar w:fldCharType="end"/>
            </w:r>
          </w:hyperlink>
        </w:p>
        <w:p w14:paraId="2295FFE5" w14:textId="2BA0A524" w:rsidR="00892CE1" w:rsidRDefault="00892CE1">
          <w:pPr>
            <w:pStyle w:val="Innehll2"/>
            <w:tabs>
              <w:tab w:val="left" w:pos="1361"/>
            </w:tabs>
            <w:rPr>
              <w:kern w:val="2"/>
              <w:sz w:val="22"/>
              <w:szCs w:val="22"/>
              <w:lang w:eastAsia="sv-SE"/>
              <w14:ligatures w14:val="standardContextual"/>
            </w:rPr>
          </w:pPr>
          <w:hyperlink w:anchor="_Toc150941617" w:history="1">
            <w:r w:rsidRPr="0092216E">
              <w:rPr>
                <w:rStyle w:val="Hyperlnk"/>
              </w:rPr>
              <w:t>2.8.</w:t>
            </w:r>
            <w:r>
              <w:rPr>
                <w:kern w:val="2"/>
                <w:sz w:val="22"/>
                <w:szCs w:val="22"/>
                <w:lang w:eastAsia="sv-SE"/>
                <w14:ligatures w14:val="standardContextual"/>
              </w:rPr>
              <w:tab/>
            </w:r>
            <w:r w:rsidRPr="0092216E">
              <w:rPr>
                <w:rStyle w:val="Hyperlnk"/>
              </w:rPr>
              <w:t>Kända avvikelser</w:t>
            </w:r>
            <w:r>
              <w:rPr>
                <w:webHidden/>
              </w:rPr>
              <w:tab/>
            </w:r>
            <w:r>
              <w:rPr>
                <w:webHidden/>
              </w:rPr>
              <w:fldChar w:fldCharType="begin"/>
            </w:r>
            <w:r>
              <w:rPr>
                <w:webHidden/>
              </w:rPr>
              <w:instrText xml:space="preserve"> PAGEREF _Toc150941617 \h </w:instrText>
            </w:r>
            <w:r>
              <w:rPr>
                <w:webHidden/>
              </w:rPr>
            </w:r>
            <w:r>
              <w:rPr>
                <w:webHidden/>
              </w:rPr>
              <w:fldChar w:fldCharType="separate"/>
            </w:r>
            <w:r>
              <w:rPr>
                <w:webHidden/>
              </w:rPr>
              <w:t>25</w:t>
            </w:r>
            <w:r>
              <w:rPr>
                <w:webHidden/>
              </w:rPr>
              <w:fldChar w:fldCharType="end"/>
            </w:r>
          </w:hyperlink>
        </w:p>
        <w:p w14:paraId="6F86AFE8" w14:textId="45060AD9" w:rsidR="00892CE1" w:rsidRDefault="00892CE1">
          <w:pPr>
            <w:pStyle w:val="Innehll2"/>
            <w:tabs>
              <w:tab w:val="left" w:pos="1361"/>
            </w:tabs>
            <w:rPr>
              <w:kern w:val="2"/>
              <w:sz w:val="22"/>
              <w:szCs w:val="22"/>
              <w:lang w:eastAsia="sv-SE"/>
              <w14:ligatures w14:val="standardContextual"/>
            </w:rPr>
          </w:pPr>
          <w:hyperlink w:anchor="_Toc150941618" w:history="1">
            <w:r w:rsidRPr="0092216E">
              <w:rPr>
                <w:rStyle w:val="Hyperlnk"/>
              </w:rPr>
              <w:t>2.9.</w:t>
            </w:r>
            <w:r>
              <w:rPr>
                <w:kern w:val="2"/>
                <w:sz w:val="22"/>
                <w:szCs w:val="22"/>
                <w:lang w:eastAsia="sv-SE"/>
                <w14:ligatures w14:val="standardContextual"/>
              </w:rPr>
              <w:tab/>
            </w:r>
            <w:r w:rsidRPr="0092216E">
              <w:rPr>
                <w:rStyle w:val="Hyperlnk"/>
              </w:rPr>
              <w:t>Datum för ifyllnad och kontaktperson gällande självdeklaration</w:t>
            </w:r>
            <w:r>
              <w:rPr>
                <w:webHidden/>
              </w:rPr>
              <w:tab/>
            </w:r>
            <w:r>
              <w:rPr>
                <w:webHidden/>
              </w:rPr>
              <w:fldChar w:fldCharType="begin"/>
            </w:r>
            <w:r>
              <w:rPr>
                <w:webHidden/>
              </w:rPr>
              <w:instrText xml:space="preserve"> PAGEREF _Toc150941618 \h </w:instrText>
            </w:r>
            <w:r>
              <w:rPr>
                <w:webHidden/>
              </w:rPr>
            </w:r>
            <w:r>
              <w:rPr>
                <w:webHidden/>
              </w:rPr>
              <w:fldChar w:fldCharType="separate"/>
            </w:r>
            <w:r>
              <w:rPr>
                <w:webHidden/>
              </w:rPr>
              <w:t>26</w:t>
            </w:r>
            <w:r>
              <w:rPr>
                <w:webHidden/>
              </w:rPr>
              <w:fldChar w:fldCharType="end"/>
            </w:r>
          </w:hyperlink>
        </w:p>
        <w:p w14:paraId="1D174E92" w14:textId="6CD46037" w:rsidR="00892CE1" w:rsidRDefault="00892CE1">
          <w:pPr>
            <w:pStyle w:val="Innehll1"/>
            <w:rPr>
              <w:b w:val="0"/>
              <w:kern w:val="2"/>
              <w:sz w:val="22"/>
              <w:szCs w:val="22"/>
              <w14:ligatures w14:val="standardContextual"/>
            </w:rPr>
          </w:pPr>
          <w:hyperlink w:anchor="_Toc150941619" w:history="1">
            <w:r w:rsidRPr="0092216E">
              <w:rPr>
                <w:rStyle w:val="Hyperlnk"/>
              </w:rPr>
              <w:t>3.</w:t>
            </w:r>
            <w:r>
              <w:rPr>
                <w:b w:val="0"/>
                <w:kern w:val="2"/>
                <w:sz w:val="22"/>
                <w:szCs w:val="22"/>
                <w14:ligatures w14:val="standardContextual"/>
              </w:rPr>
              <w:tab/>
            </w:r>
            <w:r w:rsidRPr="0092216E">
              <w:rPr>
                <w:rStyle w:val="Hyperlnk"/>
              </w:rPr>
              <w:t>Resultat</w:t>
            </w:r>
            <w:r>
              <w:rPr>
                <w:webHidden/>
              </w:rPr>
              <w:tab/>
            </w:r>
            <w:r>
              <w:rPr>
                <w:webHidden/>
              </w:rPr>
              <w:fldChar w:fldCharType="begin"/>
            </w:r>
            <w:r>
              <w:rPr>
                <w:webHidden/>
              </w:rPr>
              <w:instrText xml:space="preserve"> PAGEREF _Toc150941619 \h </w:instrText>
            </w:r>
            <w:r>
              <w:rPr>
                <w:webHidden/>
              </w:rPr>
            </w:r>
            <w:r>
              <w:rPr>
                <w:webHidden/>
              </w:rPr>
              <w:fldChar w:fldCharType="separate"/>
            </w:r>
            <w:r>
              <w:rPr>
                <w:webHidden/>
              </w:rPr>
              <w:t>27</w:t>
            </w:r>
            <w:r>
              <w:rPr>
                <w:webHidden/>
              </w:rPr>
              <w:fldChar w:fldCharType="end"/>
            </w:r>
          </w:hyperlink>
        </w:p>
        <w:p w14:paraId="74DB15AF" w14:textId="222DF11C"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695F9D" w:rsidRPr="0066768F" w14:paraId="0E93822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7A7B7" w14:textId="10C8B888" w:rsidR="00695F9D" w:rsidRPr="0066768F" w:rsidRDefault="00130496" w:rsidP="00695F9D">
            <w:r>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79E57C" w14:textId="5D2F8CCB" w:rsidR="00695F9D" w:rsidRPr="0066768F" w:rsidRDefault="00130496" w:rsidP="00695F9D">
            <w:r>
              <w:t>23-</w:t>
            </w:r>
            <w:r w:rsidR="00D911CB">
              <w:t>10</w:t>
            </w:r>
            <w:r>
              <w:t>-</w:t>
            </w:r>
            <w:r w:rsidR="00034735">
              <w:t>30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657CE5" w14:textId="02BFF047" w:rsidR="00695F9D" w:rsidRPr="0066768F" w:rsidRDefault="00130496" w:rsidP="00695F9D">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3F753588" w14:textId="64B2080C" w:rsidR="00695F9D" w:rsidRPr="00130496" w:rsidRDefault="00130496" w:rsidP="00695F9D">
            <w:r w:rsidRPr="00130496">
              <w:t>Första utgåva</w:t>
            </w:r>
          </w:p>
        </w:tc>
      </w:tr>
      <w:tr w:rsidR="00695F9D" w:rsidRPr="0066768F" w14:paraId="6D433B16"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484E4EF" w14:textId="0F1B6926"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4FA6AD" w14:textId="089D2184"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BA0C71" w14:textId="1E8FAAEE"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4F7C43D6" w14:textId="0C54716A" w:rsidR="00695F9D" w:rsidRPr="00130496" w:rsidRDefault="00695F9D" w:rsidP="00695F9D"/>
        </w:tc>
      </w:tr>
      <w:tr w:rsidR="00695F9D" w:rsidRPr="0066768F" w14:paraId="48AA6D39"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835DF9C" w14:textId="4FCA433A"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D039D7" w14:textId="61A69C62"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47C29A" w14:textId="1A44EF8C"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2C014B17" w14:textId="299D8004" w:rsidR="00695F9D" w:rsidRPr="002E7822" w:rsidRDefault="00695F9D" w:rsidP="00695F9D"/>
        </w:tc>
      </w:tr>
      <w:tr w:rsidR="003A7FF8" w:rsidRPr="0066768F" w14:paraId="3C684DF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3D0A8FB2" w14:textId="622532D8"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3765DF" w14:textId="15DD341E"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BFD6B" w14:textId="1BF80B7B"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2745D0CF" w14:textId="1D81E9EE" w:rsidR="003A7FF8" w:rsidRPr="002E7822" w:rsidRDefault="003A7FF8" w:rsidP="0040436E"/>
        </w:tc>
      </w:tr>
      <w:tr w:rsidR="003A7FF8" w:rsidRPr="0066768F" w14:paraId="78BB81C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63BB765"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687C043D" w14:textId="77777777" w:rsidR="003A7FF8" w:rsidRPr="002E7822" w:rsidRDefault="003A7FF8" w:rsidP="0040436E"/>
        </w:tc>
      </w:tr>
      <w:tr w:rsidR="003A7FF8"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77777777" w:rsidR="003A7FF8" w:rsidRPr="002E7822" w:rsidRDefault="003A7FF8" w:rsidP="0040436E"/>
        </w:tc>
      </w:tr>
      <w:tr w:rsidR="003A7FF8" w:rsidRPr="0066768F" w14:paraId="64CFF00C"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2CB4C82"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42F99B"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6E9C1C"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7E6787C1" w14:textId="77777777" w:rsidR="003A7FF8" w:rsidRPr="00130496" w:rsidRDefault="003A7FF8" w:rsidP="0040436E"/>
        </w:tc>
      </w:tr>
    </w:tbl>
    <w:p w14:paraId="2E0B99EC" w14:textId="77777777" w:rsidR="00142663" w:rsidRPr="00010CDF" w:rsidRDefault="00AA3A34" w:rsidP="004E1B5F">
      <w:r w:rsidRPr="0066768F">
        <w:br w:type="page"/>
      </w:r>
    </w:p>
    <w:p w14:paraId="0E1CCADA" w14:textId="2F9FE96F" w:rsidR="004E1B5F" w:rsidRPr="00B076DA" w:rsidRDefault="00C05A52" w:rsidP="004E1B5F">
      <w:pPr>
        <w:pStyle w:val="Rubrik1"/>
        <w:rPr>
          <w:noProof/>
        </w:rPr>
      </w:pPr>
      <w:bookmarkStart w:id="0" w:name="_Toc150941562"/>
      <w:r w:rsidRPr="00C05A52">
        <w:rPr>
          <w:noProof/>
        </w:rPr>
        <w:lastRenderedPageBreak/>
        <w:t>Inledning</w:t>
      </w:r>
      <w:bookmarkEnd w:id="0"/>
    </w:p>
    <w:p w14:paraId="3C8AE9BB" w14:textId="087AA466" w:rsidR="00C05A52" w:rsidRDefault="00C05A52" w:rsidP="00C05A52">
      <w:r>
        <w:t xml:space="preserve">Detta formulär är en självdeklaration för organisationer som ska anpassa eller ansluta information och/eller funktion i ett källsystem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8358958" w14:textId="77777777" w:rsidR="00C05A52" w:rsidRDefault="00C05A52" w:rsidP="00C05A52"/>
    <w:p w14:paraId="78E2C9B6" w14:textId="77777777" w:rsidR="00C05A52" w:rsidRDefault="00C05A52" w:rsidP="00C05A52">
      <w:r>
        <w:t>Denna självdeklaration gäller för:</w:t>
      </w:r>
    </w:p>
    <w:p w14:paraId="71FDB67D" w14:textId="30E521F8" w:rsidR="00EB0F2E" w:rsidRPr="00EB0F2E" w:rsidRDefault="00C05A52" w:rsidP="00C05A52">
      <w:pPr>
        <w:rPr>
          <w:b/>
        </w:rPr>
      </w:pPr>
      <w:r w:rsidRPr="00EB0F2E">
        <w:rPr>
          <w:b/>
        </w:rPr>
        <w:t>Tjänstedomän</w:t>
      </w:r>
      <w:r w:rsidR="00EB0F2E">
        <w:rPr>
          <w:b/>
        </w:rPr>
        <w:tab/>
      </w:r>
      <w:r w:rsidR="00EB0F2E" w:rsidRPr="00EB0F2E">
        <w:rPr>
          <w:b/>
        </w:rPr>
        <w:t>supportprocess:logistics:scheduling</w:t>
      </w:r>
    </w:p>
    <w:p w14:paraId="3F549FFC" w14:textId="043936A5" w:rsidR="00C05A52" w:rsidRPr="00EB0F2E" w:rsidRDefault="00C05A52" w:rsidP="00C05A52">
      <w:pPr>
        <w:rPr>
          <w:b/>
        </w:rPr>
      </w:pPr>
      <w:r w:rsidRPr="00EB0F2E">
        <w:rPr>
          <w:b/>
        </w:rPr>
        <w:t>Tjänstekontrakt</w:t>
      </w:r>
      <w:r w:rsidRPr="00EB0F2E">
        <w:rPr>
          <w:b/>
        </w:rPr>
        <w:tab/>
      </w:r>
      <w:r w:rsidR="00D911CB" w:rsidRPr="00D911CB">
        <w:rPr>
          <w:b/>
        </w:rPr>
        <w:t>GetAppointment</w:t>
      </w:r>
      <w:r w:rsidR="00EB0F2E" w:rsidRPr="00EB0F2E">
        <w:rPr>
          <w:b/>
        </w:rPr>
        <w:t xml:space="preserve"> 2.0</w:t>
      </w:r>
    </w:p>
    <w:p w14:paraId="0451D113" w14:textId="77777777" w:rsidR="00C05A52" w:rsidRDefault="00C05A52" w:rsidP="00C05A52">
      <w:pPr>
        <w:pStyle w:val="Rubrik2"/>
        <w:numPr>
          <w:ilvl w:val="1"/>
          <w:numId w:val="18"/>
        </w:numPr>
        <w:tabs>
          <w:tab w:val="clear" w:pos="1080"/>
          <w:tab w:val="num" w:pos="360"/>
        </w:tabs>
        <w:spacing w:before="240" w:after="60"/>
        <w:ind w:left="851" w:hanging="851"/>
      </w:pPr>
      <w:bookmarkStart w:id="1" w:name="_Toc70336840"/>
      <w:bookmarkStart w:id="2" w:name="_Toc150941563"/>
      <w:r>
        <w:t>Definitioner</w:t>
      </w:r>
      <w:bookmarkEnd w:id="1"/>
      <w:bookmarkEnd w:id="2"/>
    </w:p>
    <w:p w14:paraId="51CE7CAD" w14:textId="77777777" w:rsidR="00C05A52" w:rsidRDefault="00C05A52" w:rsidP="00C05A52">
      <w:r>
        <w:rPr>
          <w:i/>
        </w:rPr>
        <w:t>Anslutningspunkt –</w:t>
      </w:r>
      <w:r w:rsidRPr="001E3DD9">
        <w:t xml:space="preserve"> Den infrastruktur som terminerar SSL-kopplet från Tjänsteplattformen</w:t>
      </w:r>
      <w:r>
        <w:t xml:space="preserve">, vilket kan vara en regional tjänsteplattform. </w:t>
      </w:r>
    </w:p>
    <w:p w14:paraId="7991CA37" w14:textId="77777777" w:rsidR="00C05A52" w:rsidRDefault="00C05A52" w:rsidP="00C05A52">
      <w:r>
        <w:rPr>
          <w:i/>
        </w:rPr>
        <w:t>Tjänsteproducentfabrikat</w:t>
      </w:r>
      <w:r>
        <w:t xml:space="preserve"> – </w:t>
      </w:r>
      <w:r w:rsidRPr="005307A4">
        <w:t xml:space="preserve">Fabrikat och version av den </w:t>
      </w:r>
      <w:r>
        <w:t>komponent</w:t>
      </w:r>
      <w:r w:rsidRPr="005307A4">
        <w:t xml:space="preserve"> som tolkar begäran (”request”-meddelandet)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907AA39" w14:textId="77777777" w:rsidR="00C05A52" w:rsidRDefault="00C05A52" w:rsidP="00C05A52">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61A2B7D" w14:textId="77777777" w:rsidR="00C05A52" w:rsidRPr="003833DD" w:rsidRDefault="00C05A52" w:rsidP="00C05A52">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15035200" w14:textId="77777777" w:rsidR="00C05A52" w:rsidRDefault="00C05A52" w:rsidP="00C05A52">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B6D7994" w14:textId="77777777" w:rsidR="00C05A52" w:rsidRDefault="00C05A52" w:rsidP="00C05A52">
      <w:r w:rsidRPr="001E3DD9">
        <w:rPr>
          <w:i/>
        </w:rPr>
        <w:t>TKB</w:t>
      </w:r>
      <w:r>
        <w:t xml:space="preserve"> – Tjänstekontraktsbeskrivning.</w:t>
      </w:r>
    </w:p>
    <w:p w14:paraId="71DE09B7" w14:textId="77777777" w:rsidR="00C05A52" w:rsidRDefault="00C05A52" w:rsidP="00C05A52">
      <w:r w:rsidRPr="00C62A10">
        <w:rPr>
          <w:i/>
        </w:rPr>
        <w:t>PuB avtal</w:t>
      </w:r>
      <w:r>
        <w:t xml:space="preserve"> – Avtal för personuppgiftsbiträde </w:t>
      </w:r>
    </w:p>
    <w:p w14:paraId="6E27A159" w14:textId="77777777" w:rsidR="00C05A52" w:rsidRDefault="00C05A52" w:rsidP="00C05A52">
      <w:r w:rsidRPr="00F511C0">
        <w:rPr>
          <w:i/>
        </w:rPr>
        <w:t>Agent</w:t>
      </w:r>
      <w:r>
        <w:t xml:space="preserve"> – </w:t>
      </w:r>
      <w:r w:rsidRPr="00F511C0">
        <w:t>En agent är en aktör som har anslutit ett system till Ineras infrastruktur och gjort de tekniska förberedelser som krävs för att kunder till Inera ska kunna använda en eller flera av Ineras tjänster via det systemet. Agenten får endast hantera den tekniska anslutningen, men får inte använda tjänsterna för egen räkning. Kunderna som anlitar agenten måste vara vårdgivare som verkar inom vård och omsorg.</w:t>
      </w:r>
    </w:p>
    <w:p w14:paraId="0165B485" w14:textId="77777777" w:rsidR="00C05A52" w:rsidRDefault="00C05A52" w:rsidP="00C05A52">
      <w:r w:rsidRPr="001E6767">
        <w:rPr>
          <w:noProof/>
        </w:rPr>
        <w:lastRenderedPageBreak/>
        <w:t xml:space="preserve"> </w:t>
      </w:r>
    </w:p>
    <w:p w14:paraId="35CAF60F" w14:textId="77777777" w:rsidR="00C05A52" w:rsidRPr="001A3990" w:rsidRDefault="00C05A52" w:rsidP="00C05A52">
      <w:r>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64E6994" w14:textId="77777777" w:rsidR="00C05A52" w:rsidRPr="004B2F89" w:rsidRDefault="00C05A52" w:rsidP="00C05A52"/>
    <w:p w14:paraId="493526AF" w14:textId="77777777" w:rsidR="00C05A52" w:rsidRDefault="00C05A52" w:rsidP="00C05A52">
      <w:pPr>
        <w:pStyle w:val="Rubrik2"/>
        <w:numPr>
          <w:ilvl w:val="1"/>
          <w:numId w:val="18"/>
        </w:numPr>
        <w:tabs>
          <w:tab w:val="clear" w:pos="1080"/>
          <w:tab w:val="num" w:pos="360"/>
        </w:tabs>
        <w:spacing w:before="240" w:after="60"/>
        <w:ind w:left="851" w:hanging="851"/>
      </w:pPr>
      <w:bookmarkStart w:id="3" w:name="_Toc70336841"/>
      <w:bookmarkStart w:id="4" w:name="_Toc150941564"/>
      <w:r>
        <w:t>Instruktioner för att fylla i självdeklaration</w:t>
      </w:r>
      <w:bookmarkEnd w:id="3"/>
      <w:bookmarkEnd w:id="4"/>
    </w:p>
    <w:p w14:paraId="1719F233" w14:textId="77777777" w:rsidR="00C05A52" w:rsidRDefault="00C05A52" w:rsidP="00C05A52">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96D5436" w14:textId="77777777" w:rsidR="00C05A52" w:rsidRPr="00C063E1" w:rsidRDefault="00C05A52" w:rsidP="00C05A52"/>
    <w:p w14:paraId="5244729C" w14:textId="24D2EF8A" w:rsidR="00C05A52" w:rsidRDefault="00A93498" w:rsidP="00A93498">
      <w:pPr>
        <w:pStyle w:val="Liststycke"/>
        <w:numPr>
          <w:ilvl w:val="0"/>
          <w:numId w:val="19"/>
        </w:numPr>
        <w:shd w:val="clear" w:color="auto" w:fill="DC98B3" w:themeFill="text2" w:themeFillTint="66"/>
        <w:spacing w:after="0" w:line="240" w:lineRule="auto"/>
      </w:pPr>
      <w:r>
        <w:t xml:space="preserve">Plommonfärgade fält </w:t>
      </w:r>
      <w:r w:rsidR="00C05A52">
        <w:t>ska fyllas i av anslutande part</w:t>
      </w:r>
    </w:p>
    <w:p w14:paraId="26EDA018" w14:textId="280D3CE3" w:rsidR="00C05A52" w:rsidRDefault="00A93498" w:rsidP="00A93498">
      <w:pPr>
        <w:pStyle w:val="Liststycke"/>
        <w:numPr>
          <w:ilvl w:val="0"/>
          <w:numId w:val="19"/>
        </w:numPr>
        <w:shd w:val="clear" w:color="auto" w:fill="9DCBB6" w:themeFill="accent3" w:themeFillTint="66"/>
        <w:spacing w:after="0" w:line="240" w:lineRule="auto"/>
      </w:pPr>
      <w:r>
        <w:t xml:space="preserve">Blågröna fält </w:t>
      </w:r>
      <w:r w:rsidR="00C05A52">
        <w:t>fylls i av Inera</w:t>
      </w:r>
    </w:p>
    <w:p w14:paraId="05236EE5" w14:textId="77777777" w:rsidR="00C05A52" w:rsidRDefault="00C05A52" w:rsidP="00C05A52"/>
    <w:p w14:paraId="3B62072E" w14:textId="77777777" w:rsidR="00C05A52" w:rsidRDefault="00C05A52" w:rsidP="00C05A52">
      <w:r>
        <w:t>Svaren kan kompletteras med hänvisning till bifogade bilagor, t.ex. egna testrapporter. Hänvisningar i självdeklarationen skall peka ut det specifika testresultatet. Exempelvis specifika bilder eller textstycken, dvs. inte till hela dokument eller kapitel.</w:t>
      </w:r>
    </w:p>
    <w:p w14:paraId="3ABA4E32" w14:textId="77777777" w:rsidR="00C05A52" w:rsidRDefault="00C05A52" w:rsidP="00C05A52"/>
    <w:p w14:paraId="1856AFE1" w14:textId="77777777" w:rsidR="00C05A52" w:rsidRDefault="00C05A52" w:rsidP="00C05A52">
      <w:r>
        <w:t>I de fall där inte alla frivilliga regler stödjs i tjänsteproducenten behöver detta motiveras i kommentarsfältet för punkten.</w:t>
      </w:r>
      <w:r w:rsidDel="00A06521">
        <w:t xml:space="preserve"> </w:t>
      </w:r>
      <w:r>
        <w:t xml:space="preserve"> </w:t>
      </w:r>
    </w:p>
    <w:p w14:paraId="50A60ACD" w14:textId="77777777" w:rsidR="00C05A52" w:rsidRDefault="00C05A52" w:rsidP="00C05A52">
      <w:r>
        <w:t xml:space="preserve">Frågor som inte är relevanta för tjänsteproducenten behöver motiveras i kommentarsfältet för punkten. Vid eventuella frågor, kontakta Ineras kundservice </w:t>
      </w:r>
      <w:bookmarkStart w:id="5" w:name="_Hlk66888262"/>
      <w:bookmarkStart w:id="6" w:name="_Hlk67296434"/>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5"/>
      <w:r>
        <w:t xml:space="preserve">. </w:t>
      </w:r>
      <w:bookmarkEnd w:id="6"/>
    </w:p>
    <w:p w14:paraId="0CF93FEE" w14:textId="77777777" w:rsidR="00C05A52" w:rsidRDefault="00C05A52" w:rsidP="00C05A52">
      <w:pPr>
        <w:pStyle w:val="Rubrik2"/>
        <w:numPr>
          <w:ilvl w:val="1"/>
          <w:numId w:val="18"/>
        </w:numPr>
        <w:tabs>
          <w:tab w:val="clear" w:pos="1080"/>
          <w:tab w:val="num" w:pos="360"/>
        </w:tabs>
        <w:spacing w:before="240" w:after="60"/>
        <w:ind w:left="851" w:hanging="851"/>
      </w:pPr>
      <w:bookmarkStart w:id="7" w:name="_Toc70336842"/>
      <w:bookmarkStart w:id="8" w:name="_Toc150941565"/>
      <w:r>
        <w:t>Hantering vid förändring av tjänsteproducent</w:t>
      </w:r>
      <w:bookmarkEnd w:id="7"/>
      <w:bookmarkEnd w:id="8"/>
    </w:p>
    <w:p w14:paraId="51163EB0" w14:textId="77777777" w:rsidR="00C05A52" w:rsidRDefault="00C05A52" w:rsidP="00C05A52">
      <w:r>
        <w:t>Första gången ett verifieringsobjekt ska godkännas fylls hela formuläret i.</w:t>
      </w:r>
    </w:p>
    <w:p w14:paraId="5D6FCCBD" w14:textId="77777777" w:rsidR="00C05A52" w:rsidRDefault="00C05A52" w:rsidP="00C05A52"/>
    <w:p w14:paraId="250E5098" w14:textId="77777777" w:rsidR="00C05A52" w:rsidRDefault="00C05A52" w:rsidP="00C05A52">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31369A35" w14:textId="77777777" w:rsidR="00C05A52" w:rsidRDefault="00C05A52" w:rsidP="00C05A52"/>
    <w:p w14:paraId="16C6A591" w14:textId="77777777" w:rsidR="00C05A52" w:rsidRPr="001A3990" w:rsidRDefault="00C05A52" w:rsidP="00C05A52">
      <w:r>
        <w:t>Vid en 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5DCA7BFF" w14:textId="77777777" w:rsidR="00C05A52" w:rsidRDefault="00C05A52" w:rsidP="00C05A52">
      <w:pPr>
        <w:pStyle w:val="Rubrik2"/>
        <w:numPr>
          <w:ilvl w:val="1"/>
          <w:numId w:val="18"/>
        </w:numPr>
        <w:tabs>
          <w:tab w:val="clear" w:pos="1080"/>
          <w:tab w:val="num" w:pos="360"/>
        </w:tabs>
        <w:spacing w:before="240" w:after="60"/>
        <w:ind w:left="851" w:hanging="851"/>
      </w:pPr>
      <w:bookmarkStart w:id="9" w:name="_Toc70336843"/>
      <w:bookmarkStart w:id="10" w:name="_Toc150941566"/>
      <w:r>
        <w:lastRenderedPageBreak/>
        <w:t>Referenser</w:t>
      </w:r>
      <w:bookmarkEnd w:id="9"/>
      <w:bookmarkEnd w:id="10"/>
    </w:p>
    <w:p w14:paraId="3C03DB0D" w14:textId="77777777" w:rsidR="00C05A52" w:rsidRDefault="00C05A52" w:rsidP="00C05A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05A52" w:rsidRPr="008E7FFC" w14:paraId="371893AD" w14:textId="77777777" w:rsidTr="00D100E4">
        <w:tc>
          <w:tcPr>
            <w:tcW w:w="562" w:type="dxa"/>
          </w:tcPr>
          <w:p w14:paraId="7AF74D66" w14:textId="77777777" w:rsidR="00C05A52" w:rsidRPr="008E7FFC" w:rsidRDefault="00C05A52" w:rsidP="00D100E4">
            <w:r>
              <w:t>1</w:t>
            </w:r>
          </w:p>
        </w:tc>
        <w:tc>
          <w:tcPr>
            <w:tcW w:w="7932" w:type="dxa"/>
          </w:tcPr>
          <w:p w14:paraId="7C612D6C" w14:textId="77777777" w:rsidR="00C05A52" w:rsidRPr="008E7FFC" w:rsidRDefault="00C05A52" w:rsidP="00D100E4">
            <w:r w:rsidRPr="003D14FD">
              <w:t>Tjänstespecifik</w:t>
            </w:r>
            <w:r>
              <w:t xml:space="preserve"> </w:t>
            </w:r>
            <w:r w:rsidRPr="003D14FD">
              <w:t>Teststrategi</w:t>
            </w:r>
            <w:r>
              <w:t xml:space="preserve"> </w:t>
            </w:r>
            <w:hyperlink r:id="rId17" w:history="1">
              <w:r w:rsidRPr="00FE1E11">
                <w:rPr>
                  <w:rStyle w:val="Hyperlnk"/>
                </w:rPr>
                <w:t>http://www.inera.se</w:t>
              </w:r>
            </w:hyperlink>
          </w:p>
        </w:tc>
      </w:tr>
      <w:tr w:rsidR="00C05A52" w:rsidRPr="008E7FFC" w14:paraId="258CCE18" w14:textId="77777777" w:rsidTr="00D100E4">
        <w:tc>
          <w:tcPr>
            <w:tcW w:w="562" w:type="dxa"/>
          </w:tcPr>
          <w:p w14:paraId="44E62F09" w14:textId="77777777" w:rsidR="00C05A52" w:rsidRDefault="00C05A52" w:rsidP="00D100E4">
            <w:r>
              <w:t>2</w:t>
            </w:r>
          </w:p>
        </w:tc>
        <w:tc>
          <w:tcPr>
            <w:tcW w:w="7932" w:type="dxa"/>
          </w:tcPr>
          <w:p w14:paraId="4DA74848" w14:textId="77777777" w:rsidR="00C05A52" w:rsidRDefault="00C05A52" w:rsidP="00D100E4">
            <w:r>
              <w:t xml:space="preserve">Tjänstedomäner </w:t>
            </w:r>
            <w:hyperlink r:id="rId18" w:history="1">
              <w:r w:rsidRPr="00FE1E11">
                <w:rPr>
                  <w:rStyle w:val="Hyperlnk"/>
                </w:rPr>
                <w:t>http://rivta.se/domains/index.html</w:t>
              </w:r>
            </w:hyperlink>
          </w:p>
        </w:tc>
      </w:tr>
      <w:tr w:rsidR="00C05A52" w:rsidRPr="008E7FFC" w14:paraId="04D23543" w14:textId="77777777" w:rsidTr="00D100E4">
        <w:tc>
          <w:tcPr>
            <w:tcW w:w="562" w:type="dxa"/>
          </w:tcPr>
          <w:p w14:paraId="25CB43B0" w14:textId="77777777" w:rsidR="00C05A52" w:rsidRPr="008E7FFC" w:rsidRDefault="00C05A52" w:rsidP="00D100E4">
            <w:r>
              <w:t>3</w:t>
            </w:r>
          </w:p>
        </w:tc>
        <w:tc>
          <w:tcPr>
            <w:tcW w:w="7932" w:type="dxa"/>
          </w:tcPr>
          <w:p w14:paraId="01F09008" w14:textId="77777777" w:rsidR="00C05A52" w:rsidRPr="008E7FFC" w:rsidRDefault="00C05A52" w:rsidP="00D100E4">
            <w:r>
              <w:t xml:space="preserve">RIV TA </w:t>
            </w:r>
            <w:hyperlink r:id="rId19" w:history="1">
              <w:r w:rsidRPr="00FE1E11">
                <w:rPr>
                  <w:rStyle w:val="Hyperlnk"/>
                </w:rPr>
                <w:t>http://rivta.se/documents/</w:t>
              </w:r>
            </w:hyperlink>
            <w:r>
              <w:t xml:space="preserve"> </w:t>
            </w:r>
          </w:p>
        </w:tc>
      </w:tr>
      <w:tr w:rsidR="00C05A52" w:rsidRPr="008E7FFC" w14:paraId="658444CB" w14:textId="77777777" w:rsidTr="00D100E4">
        <w:tc>
          <w:tcPr>
            <w:tcW w:w="562" w:type="dxa"/>
          </w:tcPr>
          <w:p w14:paraId="0F520138" w14:textId="77777777" w:rsidR="00C05A52" w:rsidRPr="008E7FFC" w:rsidRDefault="00C05A52" w:rsidP="00D100E4">
            <w:r>
              <w:t>4</w:t>
            </w:r>
          </w:p>
        </w:tc>
        <w:tc>
          <w:tcPr>
            <w:tcW w:w="7932" w:type="dxa"/>
          </w:tcPr>
          <w:p w14:paraId="58057C74" w14:textId="77777777" w:rsidR="00C05A52" w:rsidRPr="008E7FFC" w:rsidRDefault="00C05A52" w:rsidP="00D100E4">
            <w:r>
              <w:t xml:space="preserve">Tjänstekontrakt Engagemangsindex </w:t>
            </w:r>
            <w:hyperlink r:id="rId20" w:history="1">
              <w:r w:rsidRPr="00FE1E11">
                <w:rPr>
                  <w:rStyle w:val="Hyperlnk"/>
                </w:rPr>
                <w:t>http://rivta.se/domains/itintegration_engagementindex.html</w:t>
              </w:r>
            </w:hyperlink>
          </w:p>
        </w:tc>
      </w:tr>
      <w:tr w:rsidR="00C05A52" w:rsidRPr="008E7FFC" w14:paraId="309B76C2" w14:textId="77777777" w:rsidTr="00D100E4">
        <w:trPr>
          <w:trHeight w:val="560"/>
        </w:trPr>
        <w:tc>
          <w:tcPr>
            <w:tcW w:w="562" w:type="dxa"/>
          </w:tcPr>
          <w:p w14:paraId="671B7689" w14:textId="4B055F6F" w:rsidR="00C05A52" w:rsidRDefault="000A04D7" w:rsidP="00D100E4">
            <w:r>
              <w:t>5</w:t>
            </w:r>
          </w:p>
        </w:tc>
        <w:tc>
          <w:tcPr>
            <w:tcW w:w="7932" w:type="dxa"/>
          </w:tcPr>
          <w:p w14:paraId="239F480A" w14:textId="77777777" w:rsidR="00C05A52" w:rsidRPr="006F6A00" w:rsidRDefault="00C05A52" w:rsidP="00D100E4">
            <w:pPr>
              <w:rPr>
                <w:sz w:val="22"/>
              </w:rPr>
            </w:pPr>
            <w:r>
              <w:t xml:space="preserve">Testanvisningar </w:t>
            </w:r>
            <w:hyperlink r:id="rId21" w:history="1">
              <w:r w:rsidRPr="006A3322">
                <w:rPr>
                  <w:rStyle w:val="Hyperlnk"/>
                </w:rPr>
                <w:t>https://nordicmedtest.atlassian.net/wiki/spaces/NoWi/pages/647993/Verifiering+av+tj+nsteproducent+tj+nstekonsument</w:t>
              </w:r>
            </w:hyperlink>
            <w:r>
              <w:rPr>
                <w:sz w:val="22"/>
              </w:rPr>
              <w:t xml:space="preserve"> </w:t>
            </w:r>
          </w:p>
        </w:tc>
      </w:tr>
    </w:tbl>
    <w:p w14:paraId="5727C31F" w14:textId="77777777" w:rsidR="00C05A52" w:rsidRPr="00E1421F" w:rsidRDefault="00C05A52" w:rsidP="00C05A52"/>
    <w:p w14:paraId="6921CD0F" w14:textId="77777777" w:rsidR="00913AE1" w:rsidRDefault="00913AE1">
      <w:pPr>
        <w:rPr>
          <w:rFonts w:asciiTheme="majorHAnsi" w:eastAsiaTheme="majorEastAsia" w:hAnsiTheme="majorHAnsi" w:cstheme="majorBidi"/>
          <w:b/>
          <w:sz w:val="36"/>
          <w:szCs w:val="28"/>
        </w:rPr>
      </w:pPr>
      <w:bookmarkStart w:id="11" w:name="_Toc70336844"/>
      <w:r>
        <w:br w:type="page"/>
      </w:r>
    </w:p>
    <w:p w14:paraId="4CD2E59C" w14:textId="0BDE45A0" w:rsidR="00C05A52" w:rsidRDefault="00C05A52" w:rsidP="00C05A52">
      <w:pPr>
        <w:pStyle w:val="Rubrik1"/>
        <w:numPr>
          <w:ilvl w:val="0"/>
          <w:numId w:val="18"/>
        </w:numPr>
        <w:spacing w:before="240" w:after="60"/>
      </w:pPr>
      <w:bookmarkStart w:id="12" w:name="_Toc150941567"/>
      <w:r>
        <w:lastRenderedPageBreak/>
        <w:t>Underlag för godkännande</w:t>
      </w:r>
      <w:bookmarkEnd w:id="11"/>
      <w:bookmarkEnd w:id="12"/>
    </w:p>
    <w:p w14:paraId="51BF6691" w14:textId="77777777" w:rsidR="00C05A52" w:rsidRPr="00501FF7" w:rsidRDefault="00C05A52" w:rsidP="00C05A52">
      <w:pPr>
        <w:pStyle w:val="Rubrik2"/>
        <w:numPr>
          <w:ilvl w:val="1"/>
          <w:numId w:val="18"/>
        </w:numPr>
        <w:spacing w:before="240" w:after="60"/>
        <w:ind w:left="851" w:hanging="851"/>
      </w:pPr>
      <w:bookmarkStart w:id="13" w:name="_Toc70336845"/>
      <w:bookmarkStart w:id="14" w:name="_Toc150941568"/>
      <w:r>
        <w:t>Anslutningsobjekt samt avsedda ändamål</w:t>
      </w:r>
      <w:bookmarkEnd w:id="13"/>
      <w:bookmarkEnd w:id="14"/>
    </w:p>
    <w:p w14:paraId="36CE9ACC" w14:textId="77777777" w:rsidR="00C05A52" w:rsidRDefault="00C05A52" w:rsidP="00C05A52">
      <w:pPr>
        <w:pStyle w:val="Rubrik3"/>
        <w:numPr>
          <w:ilvl w:val="2"/>
          <w:numId w:val="18"/>
        </w:numPr>
        <w:spacing w:before="240" w:after="60"/>
        <w:ind w:left="720" w:hanging="720"/>
      </w:pPr>
      <w:bookmarkStart w:id="15" w:name="_Toc70336846"/>
      <w:bookmarkStart w:id="16" w:name="_Toc150941569"/>
      <w:r>
        <w:t>Anslutande organisation</w:t>
      </w:r>
      <w:bookmarkEnd w:id="15"/>
      <w:bookmarkEnd w:id="16"/>
    </w:p>
    <w:p w14:paraId="2F1560F2" w14:textId="77777777" w:rsidR="00C05A52" w:rsidRDefault="00C05A52" w:rsidP="00C05A52">
      <w:r w:rsidRPr="005F0378">
        <w:t>Ange organisation som ska ansluta till tjänsteplattformen.</w:t>
      </w:r>
    </w:p>
    <w:p w14:paraId="6234FFC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A33717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0346D73B" w14:textId="77777777" w:rsidR="00C05A52" w:rsidRPr="00401FFE" w:rsidRDefault="00C05A52" w:rsidP="00C05A52">
      <w:pPr>
        <w:pStyle w:val="Rubrik3"/>
        <w:numPr>
          <w:ilvl w:val="2"/>
          <w:numId w:val="18"/>
        </w:numPr>
        <w:spacing w:before="240" w:after="60"/>
        <w:ind w:left="720" w:hanging="720"/>
      </w:pPr>
      <w:bookmarkStart w:id="17" w:name="_Toc70336847"/>
      <w:bookmarkStart w:id="18" w:name="_Toc150941570"/>
      <w:r>
        <w:t>Tjänsteproducentfabrikat</w:t>
      </w:r>
      <w:bookmarkEnd w:id="17"/>
      <w:bookmarkEnd w:id="18"/>
    </w:p>
    <w:p w14:paraId="4FBBAB27" w14:textId="77777777" w:rsidR="00C05A52" w:rsidRDefault="00C05A52" w:rsidP="00C05A52">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(t.ex. en regional tjänsteplattform) så beskriv detta.</w:t>
      </w:r>
    </w:p>
    <w:p w14:paraId="6DA1E4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6BEE129" w14:textId="77777777" w:rsidR="00C05A52" w:rsidRDefault="00C05A52" w:rsidP="00C05A52">
      <w:pPr>
        <w:pStyle w:val="Rubrik3"/>
        <w:numPr>
          <w:ilvl w:val="2"/>
          <w:numId w:val="18"/>
        </w:numPr>
        <w:spacing w:before="240" w:after="60"/>
        <w:ind w:left="720" w:hanging="720"/>
      </w:pPr>
      <w:bookmarkStart w:id="19" w:name="_Toc70336848"/>
      <w:bookmarkStart w:id="20" w:name="_Toc150941571"/>
      <w:r>
        <w:t>Källsystemsfabrikat</w:t>
      </w:r>
      <w:bookmarkEnd w:id="19"/>
      <w:bookmarkEnd w:id="20"/>
    </w:p>
    <w:p w14:paraId="13D0E7CB" w14:textId="77777777" w:rsidR="00C05A52" w:rsidRDefault="00C05A52" w:rsidP="00C05A52">
      <w:r>
        <w:t>Fabrikat och version av det källsystem som hanterar originalinformationen som tillgängliggörs genom tjänsteproducenten vid verifieringen.</w:t>
      </w:r>
    </w:p>
    <w:p w14:paraId="5059210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53D71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21" w:name="_Toc458519894"/>
      <w:bookmarkStart w:id="22" w:name="_Toc458519895"/>
      <w:bookmarkStart w:id="23" w:name="_Hlk483917263"/>
      <w:bookmarkEnd w:id="21"/>
      <w:bookmarkEnd w:id="22"/>
    </w:p>
    <w:p w14:paraId="596E6763" w14:textId="77777777" w:rsidR="00C05A52" w:rsidRDefault="00C05A52" w:rsidP="00C05A52"/>
    <w:p w14:paraId="7B81345A" w14:textId="77777777" w:rsidR="00C05A52" w:rsidRDefault="00C05A52" w:rsidP="00C05A52">
      <w:pPr>
        <w:rPr>
          <w:rFonts w:ascii="Arial" w:hAnsi="Arial" w:cs="Arial"/>
          <w:bCs/>
          <w:iCs/>
          <w:sz w:val="28"/>
          <w:szCs w:val="28"/>
        </w:rPr>
      </w:pPr>
      <w:r>
        <w:br w:type="page"/>
      </w:r>
    </w:p>
    <w:p w14:paraId="26C25669" w14:textId="77777777" w:rsidR="00C05A52" w:rsidRDefault="00C05A52" w:rsidP="00C05A52">
      <w:pPr>
        <w:pStyle w:val="Rubrik2"/>
        <w:numPr>
          <w:ilvl w:val="1"/>
          <w:numId w:val="18"/>
        </w:numPr>
        <w:spacing w:before="240" w:after="60"/>
        <w:ind w:left="851" w:hanging="851"/>
      </w:pPr>
      <w:bookmarkStart w:id="24" w:name="_Toc70336849"/>
      <w:bookmarkStart w:id="25" w:name="_Toc150941572"/>
      <w:bookmarkEnd w:id="23"/>
      <w:r>
        <w:lastRenderedPageBreak/>
        <w:t>Funktionalitet</w:t>
      </w:r>
      <w:bookmarkEnd w:id="24"/>
      <w:bookmarkEnd w:id="25"/>
    </w:p>
    <w:p w14:paraId="1649C87D" w14:textId="77777777" w:rsidR="0061498C" w:rsidRDefault="0061498C" w:rsidP="0061498C">
      <w:pPr>
        <w:pStyle w:val="Rubrik3"/>
        <w:numPr>
          <w:ilvl w:val="2"/>
          <w:numId w:val="18"/>
        </w:numPr>
        <w:tabs>
          <w:tab w:val="clear" w:pos="720"/>
          <w:tab w:val="num" w:pos="360"/>
        </w:tabs>
        <w:spacing w:before="240" w:after="60"/>
        <w:ind w:left="720" w:hanging="720"/>
      </w:pPr>
      <w:bookmarkStart w:id="26" w:name="_Toc530044160"/>
      <w:bookmarkStart w:id="27" w:name="_Toc70336850"/>
      <w:bookmarkStart w:id="28" w:name="_Toc150941573"/>
      <w:r>
        <w:t>Aktörer</w:t>
      </w:r>
      <w:bookmarkEnd w:id="26"/>
      <w:bookmarkEnd w:id="28"/>
    </w:p>
    <w:p w14:paraId="50F197E5" w14:textId="264649A7" w:rsidR="001A719A" w:rsidRDefault="001A719A" w:rsidP="001A719A">
      <w:r>
        <w:t xml:space="preserve">TKB anger att aktören kan vara antingen invånare, </w:t>
      </w:r>
      <w:r w:rsidR="000A04D7">
        <w:t>vårdnadshavare</w:t>
      </w:r>
      <w:r>
        <w:t xml:space="preserve"> eller en hälso- och sjukvårds-personal. I testsviterna som medföljer releasepaketet finns stöd för att verifiera dessa olika aktörer.</w:t>
      </w:r>
    </w:p>
    <w:p w14:paraId="51FF4311" w14:textId="7615667B" w:rsidR="0061498C" w:rsidRDefault="001A719A" w:rsidP="001A719A">
      <w:r>
        <w:t>Ange de anropande aktörer som tjänsteproducenten kan hantera (TF anger specifika testfall):</w:t>
      </w:r>
    </w:p>
    <w:p w14:paraId="48BCB5AC" w14:textId="656E8BE1" w:rsidR="0061498C" w:rsidRPr="009376E1"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Anrop som invånare med personnummer </w:t>
      </w:r>
      <w:r w:rsidRPr="009376E1">
        <w:t>(TF 1.</w:t>
      </w:r>
      <w:r>
        <w:t>1.1</w:t>
      </w:r>
      <w:r w:rsidRPr="009376E1">
        <w:t>)</w:t>
      </w:r>
    </w:p>
    <w:p w14:paraId="0A9260CD"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8BCAE9A" w14:textId="1B8D8C03" w:rsidR="0061498C" w:rsidRPr="009376E1"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Anrop som invånare med samordningsnummer </w:t>
      </w:r>
      <w:r w:rsidRPr="009376E1">
        <w:t>(TF 1.</w:t>
      </w:r>
      <w:r>
        <w:t>1.2</w:t>
      </w:r>
      <w:r w:rsidRPr="009376E1">
        <w:t>)</w:t>
      </w:r>
    </w:p>
    <w:p w14:paraId="29833AB7"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C9D58CE" w14:textId="77454EC1"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Anrop som hälso- och sjukvårdspersonal med HSAId  (TF 1.1.3)</w:t>
      </w:r>
    </w:p>
    <w:p w14:paraId="6B64C8CD"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271E2687" w14:textId="6216E45F" w:rsidR="00DC1459" w:rsidRPr="00FF3924" w:rsidRDefault="00DC1459" w:rsidP="00DC1459">
      <w:pPr>
        <w:pBdr>
          <w:top w:val="single" w:sz="4" w:space="1" w:color="auto"/>
          <w:left w:val="single" w:sz="4" w:space="4" w:color="auto"/>
          <w:bottom w:val="single" w:sz="4" w:space="1" w:color="auto"/>
          <w:right w:val="single" w:sz="4" w:space="4" w:color="auto"/>
        </w:pBdr>
        <w:shd w:val="clear" w:color="auto" w:fill="DC98B3" w:themeFill="text2" w:themeFillTint="66"/>
      </w:pPr>
      <w:bookmarkStart w:id="29" w:name="_Hlk149131394"/>
      <w:r w:rsidRPr="00FF3924">
        <w:t xml:space="preserve">Vid anrop som </w:t>
      </w:r>
      <w:r w:rsidR="000A04D7">
        <w:t>vårdnadshavare</w:t>
      </w:r>
      <w:r w:rsidRPr="00FF3924">
        <w:t>, kan tjänsteproducenten basera urvalslogik på patienten</w:t>
      </w:r>
      <w:r>
        <w:t xml:space="preserve"> (TF 1.1.4)</w:t>
      </w:r>
      <w:r w:rsidRPr="00FF3924">
        <w:t>?</w:t>
      </w:r>
    </w:p>
    <w:p w14:paraId="4AB8BE2B" w14:textId="77777777" w:rsidR="00DC1459" w:rsidRPr="00FF3924" w:rsidRDefault="00DC1459" w:rsidP="00DC1459">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Ja       [] Nej</w:t>
      </w:r>
    </w:p>
    <w:p w14:paraId="2C644925" w14:textId="6122947D" w:rsidR="00DC1459" w:rsidRPr="00FF3924" w:rsidRDefault="00DC1459" w:rsidP="00DC1459">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xml:space="preserve">Om Ja på frågan ovan: Vid anrop som </w:t>
      </w:r>
      <w:r w:rsidR="000A04D7">
        <w:t>vårdnadshavare</w:t>
      </w:r>
      <w:r w:rsidRPr="00FF3924">
        <w:t>, säkerställer tjänsteproducenten att konsument uppfyller kraven för sammanhållen journalföring</w:t>
      </w:r>
      <w:r>
        <w:t xml:space="preserve"> (TF 1.1.4)</w:t>
      </w:r>
      <w:r w:rsidRPr="00FF3924">
        <w:t>?</w:t>
      </w:r>
    </w:p>
    <w:p w14:paraId="698C1548" w14:textId="77777777" w:rsidR="00345A5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Ja       [] Nej</w:t>
      </w:r>
    </w:p>
    <w:bookmarkEnd w:id="29"/>
    <w:p w14:paraId="64FA0E71"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8090207"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p>
    <w:p w14:paraId="3C9FC5D9"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875E09C" w14:textId="77777777" w:rsidR="0061498C" w:rsidRPr="00760D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p>
    <w:p w14:paraId="0879BB69" w14:textId="77777777" w:rsidR="00C05A52" w:rsidRPr="000C3545" w:rsidRDefault="00C05A52" w:rsidP="00C05A52">
      <w:pPr>
        <w:pStyle w:val="Rubrik3"/>
        <w:numPr>
          <w:ilvl w:val="2"/>
          <w:numId w:val="18"/>
        </w:numPr>
        <w:spacing w:before="240" w:after="60"/>
        <w:ind w:left="720" w:hanging="720"/>
      </w:pPr>
      <w:bookmarkStart w:id="30" w:name="_Toc150941574"/>
      <w:r>
        <w:t>Inparametrar och tjänstens funktion</w:t>
      </w:r>
      <w:bookmarkEnd w:id="27"/>
      <w:bookmarkEnd w:id="30"/>
    </w:p>
    <w:p w14:paraId="39C95D99" w14:textId="7D6F2DD8" w:rsidR="00C05A52" w:rsidRDefault="000C3882" w:rsidP="00C05A52">
      <w:r>
        <w:t>Inte relevant för detta kontrakt</w:t>
      </w:r>
    </w:p>
    <w:p w14:paraId="287485ED" w14:textId="77777777" w:rsidR="00345A5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p>
    <w:p w14:paraId="297A7CDE" w14:textId="77777777" w:rsidR="00C05A52" w:rsidRPr="002E0320" w:rsidRDefault="00C05A52" w:rsidP="00C05A52"/>
    <w:p w14:paraId="37F243B4" w14:textId="77777777" w:rsidR="00C05A52" w:rsidRDefault="00C05A52" w:rsidP="00C05A52">
      <w:pPr>
        <w:pStyle w:val="Rubrik3"/>
        <w:numPr>
          <w:ilvl w:val="2"/>
          <w:numId w:val="18"/>
        </w:numPr>
        <w:spacing w:before="240" w:after="60"/>
        <w:ind w:left="720" w:hanging="720"/>
      </w:pPr>
      <w:bookmarkStart w:id="31" w:name="_Toc450894700"/>
      <w:bookmarkStart w:id="32" w:name="_Toc70336852"/>
      <w:bookmarkStart w:id="33" w:name="_Toc150941575"/>
      <w:r>
        <w:t>Felhantering</w:t>
      </w:r>
      <w:bookmarkEnd w:id="31"/>
      <w:bookmarkEnd w:id="32"/>
      <w:bookmarkEnd w:id="33"/>
    </w:p>
    <w:p w14:paraId="641C30D2" w14:textId="77777777" w:rsidR="00C05A52" w:rsidRDefault="00C05A52" w:rsidP="00C05A52">
      <w:r>
        <w:t xml:space="preserve">TKB anger krav på hur felhantering ska stödjas. </w:t>
      </w:r>
    </w:p>
    <w:p w14:paraId="2889DFBA" w14:textId="77777777" w:rsidR="00C05A52" w:rsidRDefault="00C05A52" w:rsidP="00C05A52">
      <w:r>
        <w:lastRenderedPageBreak/>
        <w:t xml:space="preserve">I testsviterna som medföljer releasepaketet finns stöd för att verifiera felhantering </w:t>
      </w:r>
      <w:bookmarkStart w:id="34" w:name="_Hlk149652304"/>
      <w:r>
        <w:t>(specifika testfall inom parentes).</w:t>
      </w:r>
      <w:bookmarkEnd w:id="34"/>
    </w:p>
    <w:p w14:paraId="4C58AA93" w14:textId="77777777" w:rsidR="00C05A52" w:rsidRDefault="00C05A52" w:rsidP="00C05A52">
      <w:r>
        <w:t>Ange hur tjänsteproducenten uppfyller stipulerade krav på felhantering. I detta ingår att leverera svar som uppfyller krav på hur felmeddelande ska se ut.</w:t>
      </w:r>
    </w:p>
    <w:p w14:paraId="0D33C6D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(TF 3.1)</w:t>
      </w:r>
    </w:p>
    <w:p w14:paraId="165FF8E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78DD4A2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med information riktad till systemförvaltaren, ej användaren (TF 3.1)</w:t>
      </w:r>
    </w:p>
    <w:p w14:paraId="5C72D85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56A5899"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Logiskt fel returnerar resultatkod ERROR (TF 3.2)</w:t>
      </w:r>
    </w:p>
    <w:p w14:paraId="6BD5D273"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266BA4E7"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Logiskt fel returnerar ett felmeddelande med information riktad till användaren (TF 3.2)</w:t>
      </w:r>
    </w:p>
    <w:p w14:paraId="0AA1EC3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07AFDE3B"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Hanteringen av tekniska fel följer stipulerade regler; inga personuppgifter returneras i svarsmeddelandet och inga personuppgifter går att spåra via eventuellt log-id (TF 3.1)</w:t>
      </w:r>
    </w:p>
    <w:p w14:paraId="00ED2108"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76C8424"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91656E2"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90FF4F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43591E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741FBC2" w14:textId="77777777" w:rsidR="00C05A52" w:rsidRDefault="00C05A52" w:rsidP="00C05A52"/>
    <w:p w14:paraId="3964311F" w14:textId="77777777" w:rsidR="00C05A52" w:rsidRDefault="00C05A52" w:rsidP="00C05A52">
      <w:pPr>
        <w:pStyle w:val="Rubrik2"/>
        <w:numPr>
          <w:ilvl w:val="1"/>
          <w:numId w:val="18"/>
        </w:numPr>
        <w:spacing w:before="240" w:after="60"/>
        <w:ind w:left="851" w:hanging="851"/>
      </w:pPr>
      <w:bookmarkStart w:id="35" w:name="_Toc70336853"/>
      <w:bookmarkStart w:id="36" w:name="_Toc150941576"/>
      <w:r>
        <w:t>Informationsavlämning generellt</w:t>
      </w:r>
      <w:bookmarkEnd w:id="35"/>
      <w:bookmarkEnd w:id="36"/>
    </w:p>
    <w:p w14:paraId="53BD3E9D" w14:textId="77777777" w:rsidR="00C05A52" w:rsidRDefault="00C05A52" w:rsidP="00C05A52">
      <w:pPr>
        <w:pStyle w:val="Rubrik3"/>
        <w:numPr>
          <w:ilvl w:val="2"/>
          <w:numId w:val="18"/>
        </w:numPr>
        <w:spacing w:before="240" w:after="60"/>
        <w:ind w:left="720" w:hanging="720"/>
      </w:pPr>
      <w:bookmarkStart w:id="37" w:name="_Toc70336854"/>
      <w:bookmarkStart w:id="38" w:name="_Toc150941577"/>
      <w:r>
        <w:t>Teckenkodning</w:t>
      </w:r>
      <w:bookmarkEnd w:id="37"/>
      <w:bookmarkEnd w:id="38"/>
    </w:p>
    <w:p w14:paraId="1E17EA66" w14:textId="77777777" w:rsidR="00C05A52" w:rsidRDefault="00C05A52" w:rsidP="00C05A52">
      <w:r>
        <w:t xml:space="preserve">RIV TA Basic Profile och mer specifikt </w:t>
      </w:r>
      <w:r w:rsidRPr="004A0702">
        <w:t xml:space="preserve">WS-I Basic Profile v1.1 </w:t>
      </w:r>
      <w:r>
        <w:t>anger krav på vilken teckenkodning som ett SOAP-response ska stödja (UTF-8 eller UTF-16).</w:t>
      </w:r>
    </w:p>
    <w:p w14:paraId="16880AF9" w14:textId="77777777" w:rsidR="00C05A52" w:rsidRDefault="00C05A52" w:rsidP="00C05A52">
      <w:r>
        <w:t>I testsviterna som medföljer releasepaketet finns stöd för att verifiera teckenkodningsstöd (specifika testfall inom parentes).</w:t>
      </w:r>
    </w:p>
    <w:p w14:paraId="7C19A39B" w14:textId="77777777" w:rsidR="00C05A52" w:rsidRDefault="00C05A52" w:rsidP="00C05A52">
      <w:r>
        <w:t>Ange om tjänsteproducenten uppfyller krav på teckenkodning:</w:t>
      </w:r>
    </w:p>
    <w:p w14:paraId="7EA67780" w14:textId="1A25AC0B"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rätt teckenkodning (encoding) i http-header (TF </w:t>
      </w:r>
      <w:r w:rsidR="00083F0F">
        <w:t>4</w:t>
      </w:r>
      <w:r>
        <w:t>.1)</w:t>
      </w:r>
    </w:p>
    <w:p w14:paraId="53437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 Ja       [] Nej</w:t>
      </w:r>
    </w:p>
    <w:p w14:paraId="01372525" w14:textId="3BCDB81F"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oförvanskade tecken med rätt teckenkodning (encoding) (TF </w:t>
      </w:r>
      <w:r w:rsidR="00083F0F">
        <w:t>4</w:t>
      </w:r>
      <w:r>
        <w:t>.2)</w:t>
      </w:r>
    </w:p>
    <w:p w14:paraId="3B98B7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8E0C02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137C3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34B3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762F16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EC40BA7" w14:textId="77777777" w:rsidR="00E94DD3" w:rsidRDefault="00E94DD3" w:rsidP="00E94DD3">
      <w:pPr>
        <w:pStyle w:val="Rubrik3"/>
        <w:numPr>
          <w:ilvl w:val="2"/>
          <w:numId w:val="18"/>
        </w:numPr>
        <w:tabs>
          <w:tab w:val="clear" w:pos="720"/>
          <w:tab w:val="num" w:pos="360"/>
        </w:tabs>
        <w:spacing w:before="240" w:after="60"/>
        <w:ind w:left="720" w:hanging="720"/>
      </w:pPr>
      <w:bookmarkStart w:id="39" w:name="_Toc530044165"/>
      <w:bookmarkStart w:id="40" w:name="_Toc150941578"/>
      <w:r>
        <w:t>Meddelande till invånaren</w:t>
      </w:r>
      <w:bookmarkEnd w:id="39"/>
      <w:bookmarkEnd w:id="40"/>
    </w:p>
    <w:p w14:paraId="22000101" w14:textId="663191F8" w:rsidR="00E94DD3" w:rsidRDefault="00E94DD3" w:rsidP="00E94DD3">
      <w:r>
        <w:t xml:space="preserve">TKB anger hur resultatkoden INFO kan användas när det finns ett meddelande som </w:t>
      </w:r>
      <w:r w:rsidR="00345A57">
        <w:t xml:space="preserve">bör </w:t>
      </w:r>
      <w:r>
        <w:t>visas upp för invånaren</w:t>
      </w:r>
      <w:r w:rsidR="005E0625">
        <w:t xml:space="preserve"> (specifika testfall inom parentes).</w:t>
      </w:r>
    </w:p>
    <w:p w14:paraId="75333616" w14:textId="77777777" w:rsidR="00E94DD3" w:rsidRDefault="00E94DD3" w:rsidP="00E94DD3">
      <w:r>
        <w:t>Ange om tjänsteproducenten kan leverera ett sådan meddelande:</w:t>
      </w:r>
    </w:p>
    <w:p w14:paraId="48AEE912"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resultatkod INFO (TF 4.3)</w:t>
      </w:r>
    </w:p>
    <w:p w14:paraId="793033C6"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64C2BB0"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Vid svar med resultatkod INFO lämnas ett meddelande med information riktad till användaren (TF 4.3)</w:t>
      </w:r>
    </w:p>
    <w:p w14:paraId="0334C0BB"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378BE538"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CE57568"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p>
    <w:p w14:paraId="59D5C503"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8F3E0B3"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p>
    <w:p w14:paraId="00E76996" w14:textId="77777777" w:rsidR="000C3882" w:rsidRDefault="000C3882" w:rsidP="000C3882">
      <w:pPr>
        <w:pStyle w:val="Rubrik2"/>
        <w:numPr>
          <w:ilvl w:val="1"/>
          <w:numId w:val="18"/>
        </w:numPr>
        <w:tabs>
          <w:tab w:val="clear" w:pos="1080"/>
          <w:tab w:val="num" w:pos="360"/>
        </w:tabs>
        <w:spacing w:before="240" w:after="60"/>
        <w:ind w:left="851" w:hanging="851"/>
      </w:pPr>
      <w:bookmarkStart w:id="41" w:name="_Toc50041477"/>
      <w:bookmarkStart w:id="42" w:name="OLE_LINK12"/>
      <w:bookmarkStart w:id="43" w:name="_Toc530044166"/>
      <w:bookmarkStart w:id="44" w:name="_Toc150941579"/>
      <w:r>
        <w:t>Informationsavlämning – Specifika aspekter för kontraktet</w:t>
      </w:r>
      <w:bookmarkEnd w:id="41"/>
      <w:bookmarkEnd w:id="44"/>
    </w:p>
    <w:p w14:paraId="5E228D69" w14:textId="65518348" w:rsidR="00AD2316" w:rsidRDefault="00AD2316" w:rsidP="00AD2316">
      <w:r>
        <w:t>Kontraktet medger att i olika fält leverera information som är relaterade till kontraktet</w:t>
      </w:r>
      <w:r w:rsidR="005E0625">
        <w:t xml:space="preserve"> (specifika testfall inom parentes).</w:t>
      </w:r>
    </w:p>
    <w:p w14:paraId="45C2D2EC" w14:textId="5EF9F7AB" w:rsidR="00AD2316" w:rsidRPr="00AD2316" w:rsidRDefault="00AD2316" w:rsidP="00AD2316">
      <w:r w:rsidRPr="00AD2316">
        <w:rPr>
          <w:rFonts w:ascii="Open Sans" w:eastAsia="SimSun" w:hAnsi="Open Sans"/>
        </w:rPr>
        <w:t xml:space="preserve">Om producent inte kan leverera </w:t>
      </w:r>
      <w:r>
        <w:rPr>
          <w:rFonts w:ascii="Open Sans" w:eastAsia="SimSun" w:hAnsi="Open Sans"/>
        </w:rPr>
        <w:t>fältet eller de specifika värden som efterfrågas i testfallen</w:t>
      </w:r>
      <w:r w:rsidRPr="00AD2316">
        <w:rPr>
          <w:rFonts w:ascii="Open Sans" w:eastAsia="SimSun" w:hAnsi="Open Sans"/>
        </w:rPr>
        <w:t xml:space="preserve">, bör anledningen anges under </w:t>
      </w:r>
      <w:r w:rsidRPr="00AD2316">
        <w:rPr>
          <w:rFonts w:ascii="Open Sans" w:eastAsia="SimSun" w:hAnsi="Open Sans"/>
          <w:i/>
        </w:rPr>
        <w:t>”Beskrivning av eventuella avvikelser”</w:t>
      </w:r>
      <w:r w:rsidRPr="00AD2316">
        <w:rPr>
          <w:rFonts w:ascii="Open Sans" w:eastAsia="SimSun" w:hAnsi="Open Sans"/>
        </w:rPr>
        <w:t>. Under ”</w:t>
      </w:r>
      <w:r w:rsidRPr="00AD2316">
        <w:rPr>
          <w:rFonts w:ascii="Open Sans" w:eastAsia="SimSun" w:hAnsi="Open Sans"/>
          <w:i/>
        </w:rPr>
        <w:t>Övrig kommentar”</w:t>
      </w:r>
      <w:r w:rsidRPr="00AD2316">
        <w:rPr>
          <w:rFonts w:ascii="Open Sans" w:eastAsia="SimSun" w:hAnsi="Open Sans"/>
        </w:rPr>
        <w:t>, bör också göras en anteckning om huruvida detta är ok för verksamheten.</w:t>
      </w:r>
    </w:p>
    <w:p w14:paraId="48CA493A" w14:textId="7A0EFC82" w:rsidR="000C3882" w:rsidRDefault="000C3882" w:rsidP="000C3882">
      <w:pPr>
        <w:pStyle w:val="Rubrik3"/>
        <w:numPr>
          <w:ilvl w:val="2"/>
          <w:numId w:val="18"/>
        </w:numPr>
        <w:tabs>
          <w:tab w:val="clear" w:pos="720"/>
          <w:tab w:val="num" w:pos="360"/>
        </w:tabs>
        <w:spacing w:before="240" w:after="60"/>
        <w:ind w:left="0" w:firstLine="0"/>
      </w:pPr>
      <w:bookmarkStart w:id="45" w:name="_Toc32498382"/>
      <w:bookmarkEnd w:id="42"/>
      <w:r w:rsidRPr="002D6991">
        <w:lastRenderedPageBreak/>
        <w:t xml:space="preserve"> </w:t>
      </w:r>
      <w:bookmarkStart w:id="46" w:name="_Toc150941580"/>
      <w:bookmarkEnd w:id="45"/>
      <w:r>
        <w:t>relatedAppointment</w:t>
      </w:r>
      <w:bookmarkEnd w:id="46"/>
    </w:p>
    <w:p w14:paraId="13681695" w14:textId="26C2533C" w:rsidR="000C3882" w:rsidRPr="00D4279F" w:rsidRDefault="000C3882" w:rsidP="000C3882">
      <w:r>
        <w:t>Kontraktet medger att i fältet leverera information om tidbokningar som är relaterade till denna tidbokning.</w:t>
      </w:r>
    </w:p>
    <w:p w14:paraId="1A4BBE79" w14:textId="7F94F34A" w:rsidR="000C3882" w:rsidRPr="00D56DCC" w:rsidRDefault="000C3882" w:rsidP="000C3882">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 en</w:t>
      </w:r>
      <w:r>
        <w:rPr>
          <w:rFonts w:ascii="Open Sans" w:eastAsia="SimSun" w:hAnsi="Open Sans"/>
        </w:rPr>
        <w:t xml:space="preserve"> eller flera</w:t>
      </w:r>
      <w:r w:rsidRPr="00D56DCC">
        <w:rPr>
          <w:rFonts w:ascii="Open Sans" w:eastAsia="SimSun" w:hAnsi="Open Sans"/>
        </w:rPr>
        <w:t xml:space="preserve"> </w:t>
      </w:r>
      <w:r>
        <w:rPr>
          <w:rFonts w:ascii="Open Sans" w:eastAsia="SimSun" w:hAnsi="Open Sans"/>
        </w:rPr>
        <w:t>relaterade tidbokningar</w:t>
      </w:r>
      <w:r w:rsidRPr="00D56DCC">
        <w:rPr>
          <w:rFonts w:ascii="Open Sans" w:eastAsia="SimSun" w:hAnsi="Open Sans"/>
        </w:rPr>
        <w:t xml:space="preserve"> (</w:t>
      </w:r>
      <w:r>
        <w:rPr>
          <w:rFonts w:ascii="Open Sans" w:eastAsia="SimSun" w:hAnsi="Open Sans"/>
        </w:rPr>
        <w:t>RelatedAppointment</w:t>
      </w:r>
      <w:r w:rsidRPr="00D56DCC">
        <w:rPr>
          <w:rFonts w:ascii="Open Sans" w:eastAsia="SimSun" w:hAnsi="Open Sans"/>
        </w:rPr>
        <w:t>) (TF 5.1)</w:t>
      </w:r>
    </w:p>
    <w:p w14:paraId="66D6D9C8" w14:textId="2A6BB9D9" w:rsidR="000C3882" w:rsidRPr="00D56DCC" w:rsidRDefault="000C3882" w:rsidP="000C3882">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 Ja       [] Nej</w:t>
      </w:r>
    </w:p>
    <w:p w14:paraId="192BF066" w14:textId="77777777" w:rsidR="000C3882" w:rsidRPr="001C5139" w:rsidRDefault="000C3882" w:rsidP="000C388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45B23DEA" w14:textId="77777777" w:rsidR="000C3882" w:rsidRPr="001C5139" w:rsidRDefault="000C3882" w:rsidP="000C3882">
      <w:pPr>
        <w:pBdr>
          <w:top w:val="single" w:sz="4" w:space="1" w:color="auto"/>
          <w:left w:val="single" w:sz="4" w:space="4" w:color="auto"/>
          <w:bottom w:val="single" w:sz="4" w:space="1" w:color="auto"/>
          <w:right w:val="single" w:sz="4" w:space="4" w:color="auto"/>
        </w:pBdr>
        <w:shd w:val="clear" w:color="auto" w:fill="DC98B3" w:themeFill="text2" w:themeFillTint="66"/>
      </w:pPr>
    </w:p>
    <w:p w14:paraId="15E92F5C" w14:textId="77777777" w:rsidR="000C3882" w:rsidRPr="00D56DCC" w:rsidRDefault="000C3882" w:rsidP="000C3882">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2DCA8CAD" w14:textId="77777777" w:rsidR="000C3882" w:rsidRPr="00D56DCC" w:rsidRDefault="000C3882" w:rsidP="000C3882">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34F06E78" w14:textId="32A2331A" w:rsidR="00AD2316" w:rsidRDefault="004D24B6" w:rsidP="00AD2316">
      <w:pPr>
        <w:pStyle w:val="Rubrik3"/>
        <w:numPr>
          <w:ilvl w:val="2"/>
          <w:numId w:val="18"/>
        </w:numPr>
        <w:tabs>
          <w:tab w:val="clear" w:pos="720"/>
          <w:tab w:val="num" w:pos="360"/>
        </w:tabs>
        <w:spacing w:before="240" w:after="60"/>
        <w:ind w:left="0" w:firstLine="0"/>
      </w:pPr>
      <w:bookmarkStart w:id="47" w:name="_Toc50041483"/>
      <w:bookmarkStart w:id="48" w:name="_Toc38011566"/>
      <w:bookmarkStart w:id="49" w:name="OLE_LINK13"/>
      <w:bookmarkStart w:id="50" w:name="_Toc150941581"/>
      <w:r>
        <w:t>hidden</w:t>
      </w:r>
      <w:bookmarkEnd w:id="50"/>
    </w:p>
    <w:p w14:paraId="06CABBC7" w14:textId="6DD491A0" w:rsidR="00AD2316" w:rsidRPr="00D4279F" w:rsidRDefault="00AD2316" w:rsidP="00AD2316">
      <w:r>
        <w:t xml:space="preserve">Kontraktet medger att i fältet leverera information </w:t>
      </w:r>
      <w:r w:rsidR="00415C6A">
        <w:t>som visar huruvida tidstypen är märkt som skyddad av verksamheten eller inte.</w:t>
      </w:r>
    </w:p>
    <w:p w14:paraId="4E93C6E1" w14:textId="0253930B" w:rsidR="00AD2316" w:rsidRPr="00D56DCC" w:rsidRDefault="00AD2316" w:rsidP="00AD231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 (</w:t>
      </w:r>
      <w:r w:rsidR="00415C6A">
        <w:rPr>
          <w:rFonts w:ascii="Open Sans" w:eastAsia="SimSun" w:hAnsi="Open Sans"/>
        </w:rPr>
        <w:t>hidden = true</w:t>
      </w:r>
      <w:r w:rsidRPr="00D56DCC">
        <w:rPr>
          <w:rFonts w:ascii="Open Sans" w:eastAsia="SimSun" w:hAnsi="Open Sans"/>
        </w:rPr>
        <w:t>) (TF</w:t>
      </w:r>
      <w:r w:rsidR="00415C6A">
        <w:rPr>
          <w:rFonts w:ascii="Open Sans" w:eastAsia="SimSun" w:hAnsi="Open Sans"/>
        </w:rPr>
        <w:t xml:space="preserve"> 5.2.1</w:t>
      </w:r>
      <w:r w:rsidRPr="00D56DCC">
        <w:rPr>
          <w:rFonts w:ascii="Open Sans" w:eastAsia="SimSun" w:hAnsi="Open Sans"/>
        </w:rPr>
        <w:t>)</w:t>
      </w:r>
    </w:p>
    <w:p w14:paraId="16417265" w14:textId="5D128456" w:rsidR="00AD2316" w:rsidRPr="00D56DCC" w:rsidRDefault="00AD2316" w:rsidP="00AD231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624B889B" w14:textId="73207B7C" w:rsidR="005E0625" w:rsidRPr="00D56DCC" w:rsidRDefault="005E0625" w:rsidP="005E062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 (</w:t>
      </w:r>
      <w:r>
        <w:rPr>
          <w:rFonts w:ascii="Open Sans" w:eastAsia="SimSun" w:hAnsi="Open Sans"/>
        </w:rPr>
        <w:t>hidden = false</w:t>
      </w:r>
      <w:r w:rsidRPr="00D56DCC">
        <w:rPr>
          <w:rFonts w:ascii="Open Sans" w:eastAsia="SimSun" w:hAnsi="Open Sans"/>
        </w:rPr>
        <w:t>) (TF</w:t>
      </w:r>
      <w:r>
        <w:rPr>
          <w:rFonts w:ascii="Open Sans" w:eastAsia="SimSun" w:hAnsi="Open Sans"/>
        </w:rPr>
        <w:t xml:space="preserve"> 5.2.2</w:t>
      </w:r>
      <w:r w:rsidRPr="00D56DCC">
        <w:rPr>
          <w:rFonts w:ascii="Open Sans" w:eastAsia="SimSun" w:hAnsi="Open Sans"/>
        </w:rPr>
        <w:t>)</w:t>
      </w:r>
    </w:p>
    <w:p w14:paraId="06C486F1" w14:textId="77777777" w:rsidR="005E0625" w:rsidRPr="00D56DCC" w:rsidRDefault="005E0625" w:rsidP="005E062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67CE3932" w14:textId="77777777" w:rsidR="00AD2316" w:rsidRPr="001C5139" w:rsidRDefault="00AD2316" w:rsidP="00AD2316">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6D752F51" w14:textId="77777777" w:rsidR="00AD2316" w:rsidRPr="001C5139" w:rsidRDefault="00AD2316" w:rsidP="00AD2316">
      <w:pPr>
        <w:pBdr>
          <w:top w:val="single" w:sz="4" w:space="1" w:color="auto"/>
          <w:left w:val="single" w:sz="4" w:space="4" w:color="auto"/>
          <w:bottom w:val="single" w:sz="4" w:space="1" w:color="auto"/>
          <w:right w:val="single" w:sz="4" w:space="4" w:color="auto"/>
        </w:pBdr>
        <w:shd w:val="clear" w:color="auto" w:fill="DC98B3" w:themeFill="text2" w:themeFillTint="66"/>
      </w:pPr>
    </w:p>
    <w:p w14:paraId="43A535CE" w14:textId="77777777" w:rsidR="00AD2316" w:rsidRPr="00D56DCC" w:rsidRDefault="00AD2316" w:rsidP="00AD231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340DF195" w14:textId="77777777" w:rsidR="00AD2316" w:rsidRPr="00D56DCC" w:rsidRDefault="00AD2316" w:rsidP="00AD231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6B04D627" w14:textId="00936416" w:rsidR="00C96420" w:rsidRDefault="005E0625" w:rsidP="00C96420">
      <w:pPr>
        <w:pStyle w:val="Rubrik3"/>
        <w:numPr>
          <w:ilvl w:val="2"/>
          <w:numId w:val="18"/>
        </w:numPr>
        <w:tabs>
          <w:tab w:val="clear" w:pos="720"/>
          <w:tab w:val="num" w:pos="360"/>
        </w:tabs>
        <w:spacing w:before="240" w:after="60"/>
        <w:ind w:left="0" w:firstLine="0"/>
      </w:pPr>
      <w:bookmarkStart w:id="51" w:name="_Toc150941582"/>
      <w:r>
        <w:t>careContactC</w:t>
      </w:r>
      <w:r w:rsidR="000A04D7">
        <w:t>o</w:t>
      </w:r>
      <w:r>
        <w:t>de</w:t>
      </w:r>
      <w:bookmarkEnd w:id="51"/>
    </w:p>
    <w:p w14:paraId="33988C7B" w14:textId="02E44877" w:rsidR="00C96420" w:rsidRPr="00D4279F" w:rsidRDefault="00C96420" w:rsidP="00C96420">
      <w:r>
        <w:t xml:space="preserve">Kontraktet medger att i fältet leverera information </w:t>
      </w:r>
      <w:r w:rsidR="005E0625">
        <w:t>om vilken typ av vårdkontakt som bokningen avser</w:t>
      </w:r>
      <w:r>
        <w:t>.</w:t>
      </w:r>
    </w:p>
    <w:p w14:paraId="7E521D53" w14:textId="779518F1"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sidR="005E0625">
        <w:rPr>
          <w:rFonts w:ascii="Open Sans" w:eastAsia="SimSun" w:hAnsi="Open Sans"/>
        </w:rPr>
        <w:t xml:space="preserve"> typ av vårdkontakt </w:t>
      </w:r>
      <w:r w:rsidRPr="00D56DCC">
        <w:rPr>
          <w:rFonts w:ascii="Open Sans" w:eastAsia="SimSun" w:hAnsi="Open Sans"/>
        </w:rPr>
        <w:t>(</w:t>
      </w:r>
      <w:r w:rsidR="005E0625">
        <w:rPr>
          <w:rFonts w:ascii="Open Sans" w:eastAsia="SimSun" w:hAnsi="Open Sans"/>
        </w:rPr>
        <w:t>careContactCode</w:t>
      </w:r>
      <w:r w:rsidRPr="00D56DCC">
        <w:rPr>
          <w:rFonts w:ascii="Open Sans" w:eastAsia="SimSun" w:hAnsi="Open Sans"/>
        </w:rPr>
        <w:t>) (TF</w:t>
      </w:r>
      <w:r w:rsidR="005E0625">
        <w:rPr>
          <w:rFonts w:ascii="Open Sans" w:eastAsia="SimSun" w:hAnsi="Open Sans"/>
        </w:rPr>
        <w:t xml:space="preserve"> 5.3</w:t>
      </w:r>
      <w:r w:rsidRPr="00D56DCC">
        <w:rPr>
          <w:rFonts w:ascii="Open Sans" w:eastAsia="SimSun" w:hAnsi="Open Sans"/>
        </w:rPr>
        <w:t>)</w:t>
      </w:r>
    </w:p>
    <w:p w14:paraId="2F3C06C5"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2CDC72BC" w14:textId="77777777" w:rsidR="00C96420" w:rsidRPr="001C5139" w:rsidRDefault="00C96420" w:rsidP="00C96420">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202A4E7F" w14:textId="77777777" w:rsidR="00C96420" w:rsidRPr="001C5139" w:rsidRDefault="00C96420" w:rsidP="00C96420">
      <w:pPr>
        <w:pBdr>
          <w:top w:val="single" w:sz="4" w:space="1" w:color="auto"/>
          <w:left w:val="single" w:sz="4" w:space="4" w:color="auto"/>
          <w:bottom w:val="single" w:sz="4" w:space="1" w:color="auto"/>
          <w:right w:val="single" w:sz="4" w:space="4" w:color="auto"/>
        </w:pBdr>
        <w:shd w:val="clear" w:color="auto" w:fill="DC98B3" w:themeFill="text2" w:themeFillTint="66"/>
      </w:pPr>
    </w:p>
    <w:p w14:paraId="12121A75"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5B8DB672"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669D193D" w14:textId="4A21B0BC" w:rsidR="00C96420" w:rsidRDefault="005E0625" w:rsidP="00C96420">
      <w:pPr>
        <w:pStyle w:val="Rubrik3"/>
        <w:numPr>
          <w:ilvl w:val="2"/>
          <w:numId w:val="18"/>
        </w:numPr>
        <w:tabs>
          <w:tab w:val="clear" w:pos="720"/>
          <w:tab w:val="num" w:pos="360"/>
        </w:tabs>
        <w:spacing w:before="240" w:after="60"/>
        <w:ind w:left="0" w:firstLine="0"/>
      </w:pPr>
      <w:bookmarkStart w:id="52" w:name="_Toc150941583"/>
      <w:r>
        <w:t>healthcareService</w:t>
      </w:r>
      <w:bookmarkEnd w:id="52"/>
    </w:p>
    <w:p w14:paraId="33DE3398" w14:textId="5CE671E6" w:rsidR="00C96420" w:rsidRPr="00D4279F" w:rsidRDefault="00C96420" w:rsidP="00C96420">
      <w:r>
        <w:t xml:space="preserve">Kontraktet medger att i fältet leverera information </w:t>
      </w:r>
      <w:r w:rsidR="005E0625">
        <w:t>om vilken typ av vårdtjänst som bokningen avser</w:t>
      </w:r>
      <w:r>
        <w:t>.</w:t>
      </w:r>
    </w:p>
    <w:p w14:paraId="6E6E206A" w14:textId="1425B9E5"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sidR="005E0625">
        <w:rPr>
          <w:rFonts w:ascii="Open Sans" w:eastAsia="SimSun" w:hAnsi="Open Sans"/>
        </w:rPr>
        <w:t xml:space="preserve"> vårdtjänst</w:t>
      </w:r>
      <w:r w:rsidRPr="00D56DCC">
        <w:rPr>
          <w:rFonts w:ascii="Open Sans" w:eastAsia="SimSun" w:hAnsi="Open Sans"/>
        </w:rPr>
        <w:t xml:space="preserve"> (</w:t>
      </w:r>
      <w:r w:rsidR="005E0625">
        <w:rPr>
          <w:rFonts w:ascii="Open Sans" w:eastAsia="SimSun" w:hAnsi="Open Sans"/>
        </w:rPr>
        <w:t>healthcareService</w:t>
      </w:r>
      <w:r w:rsidRPr="00D56DCC">
        <w:rPr>
          <w:rFonts w:ascii="Open Sans" w:eastAsia="SimSun" w:hAnsi="Open Sans"/>
        </w:rPr>
        <w:t>) (TF</w:t>
      </w:r>
      <w:r w:rsidR="005E0625">
        <w:rPr>
          <w:rFonts w:ascii="Open Sans" w:eastAsia="SimSun" w:hAnsi="Open Sans"/>
        </w:rPr>
        <w:t xml:space="preserve"> 5.4</w:t>
      </w:r>
      <w:r w:rsidRPr="00D56DCC">
        <w:rPr>
          <w:rFonts w:ascii="Open Sans" w:eastAsia="SimSun" w:hAnsi="Open Sans"/>
        </w:rPr>
        <w:t>)</w:t>
      </w:r>
    </w:p>
    <w:p w14:paraId="11DE6651"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1C07E2CE" w14:textId="77777777" w:rsidR="00C96420" w:rsidRPr="001C5139" w:rsidRDefault="00C96420" w:rsidP="00C96420">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7594C735" w14:textId="77777777" w:rsidR="00C96420" w:rsidRPr="001C5139" w:rsidRDefault="00C96420" w:rsidP="00C96420">
      <w:pPr>
        <w:pBdr>
          <w:top w:val="single" w:sz="4" w:space="1" w:color="auto"/>
          <w:left w:val="single" w:sz="4" w:space="4" w:color="auto"/>
          <w:bottom w:val="single" w:sz="4" w:space="1" w:color="auto"/>
          <w:right w:val="single" w:sz="4" w:space="4" w:color="auto"/>
        </w:pBdr>
        <w:shd w:val="clear" w:color="auto" w:fill="DC98B3" w:themeFill="text2" w:themeFillTint="66"/>
      </w:pPr>
    </w:p>
    <w:p w14:paraId="67AB3C4E"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2F356683"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2EAA71D4" w14:textId="6C9314B4" w:rsidR="00C96420" w:rsidRDefault="00727AC6" w:rsidP="00C96420">
      <w:pPr>
        <w:pStyle w:val="Rubrik3"/>
        <w:numPr>
          <w:ilvl w:val="2"/>
          <w:numId w:val="18"/>
        </w:numPr>
        <w:tabs>
          <w:tab w:val="clear" w:pos="720"/>
          <w:tab w:val="num" w:pos="360"/>
        </w:tabs>
        <w:spacing w:before="240" w:after="60"/>
        <w:ind w:left="0" w:firstLine="0"/>
      </w:pPr>
      <w:bookmarkStart w:id="53" w:name="_Toc150941584"/>
      <w:r>
        <w:t>healthcareTeam</w:t>
      </w:r>
      <w:bookmarkEnd w:id="53"/>
    </w:p>
    <w:p w14:paraId="5BDD9B5E" w14:textId="6184C966" w:rsidR="00C96420" w:rsidRPr="00D4279F" w:rsidRDefault="00C96420" w:rsidP="00C96420">
      <w:r>
        <w:t>Kontraktet medger att i fältet leverera information</w:t>
      </w:r>
      <w:r w:rsidR="00727AC6">
        <w:t xml:space="preserve"> om bokningen avser ett möte med ett team av vårdpersonal</w:t>
      </w:r>
      <w:r>
        <w:t>.</w:t>
      </w:r>
    </w:p>
    <w:p w14:paraId="5F9E5EAE" w14:textId="7AD5F1E1"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sidR="00727AC6">
        <w:rPr>
          <w:rFonts w:ascii="Open Sans" w:eastAsia="SimSun" w:hAnsi="Open Sans"/>
        </w:rPr>
        <w:t xml:space="preserve"> </w:t>
      </w:r>
      <w:r w:rsidRPr="00D56DCC">
        <w:rPr>
          <w:rFonts w:ascii="Open Sans" w:eastAsia="SimSun" w:hAnsi="Open Sans"/>
        </w:rPr>
        <w:t>(</w:t>
      </w:r>
      <w:r w:rsidR="00727AC6">
        <w:rPr>
          <w:rFonts w:ascii="Open Sans" w:eastAsia="SimSun" w:hAnsi="Open Sans"/>
        </w:rPr>
        <w:t>healthcareTeam = true</w:t>
      </w:r>
      <w:r w:rsidRPr="00D56DCC">
        <w:rPr>
          <w:rFonts w:ascii="Open Sans" w:eastAsia="SimSun" w:hAnsi="Open Sans"/>
        </w:rPr>
        <w:t>) (TF</w:t>
      </w:r>
      <w:r w:rsidR="00727AC6">
        <w:rPr>
          <w:rFonts w:ascii="Open Sans" w:eastAsia="SimSun" w:hAnsi="Open Sans"/>
        </w:rPr>
        <w:t xml:space="preserve"> 5.5.1</w:t>
      </w:r>
      <w:r w:rsidRPr="00D56DCC">
        <w:rPr>
          <w:rFonts w:ascii="Open Sans" w:eastAsia="SimSun" w:hAnsi="Open Sans"/>
        </w:rPr>
        <w:t>)</w:t>
      </w:r>
    </w:p>
    <w:p w14:paraId="59A32AE0"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310096B6" w14:textId="625302F0"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Pr>
          <w:rFonts w:ascii="Open Sans" w:eastAsia="SimSun" w:hAnsi="Open Sans"/>
        </w:rPr>
        <w:t xml:space="preserve"> </w:t>
      </w:r>
      <w:r w:rsidRPr="00D56DCC">
        <w:rPr>
          <w:rFonts w:ascii="Open Sans" w:eastAsia="SimSun" w:hAnsi="Open Sans"/>
        </w:rPr>
        <w:t>(</w:t>
      </w:r>
      <w:r>
        <w:rPr>
          <w:rFonts w:ascii="Open Sans" w:eastAsia="SimSun" w:hAnsi="Open Sans"/>
        </w:rPr>
        <w:t>healthcareTeam = false</w:t>
      </w:r>
      <w:r w:rsidRPr="00D56DCC">
        <w:rPr>
          <w:rFonts w:ascii="Open Sans" w:eastAsia="SimSun" w:hAnsi="Open Sans"/>
        </w:rPr>
        <w:t>) (TF</w:t>
      </w:r>
      <w:r>
        <w:rPr>
          <w:rFonts w:ascii="Open Sans" w:eastAsia="SimSun" w:hAnsi="Open Sans"/>
        </w:rPr>
        <w:t xml:space="preserve"> 5.5.2</w:t>
      </w:r>
      <w:r w:rsidRPr="00D56DCC">
        <w:rPr>
          <w:rFonts w:ascii="Open Sans" w:eastAsia="SimSun" w:hAnsi="Open Sans"/>
        </w:rPr>
        <w:t>)</w:t>
      </w:r>
    </w:p>
    <w:p w14:paraId="7EA2945D" w14:textId="77777777"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63B0C244" w14:textId="77777777" w:rsidR="00C96420" w:rsidRPr="001C5139" w:rsidRDefault="00C96420" w:rsidP="00C96420">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0F19A451" w14:textId="77777777" w:rsidR="00C96420" w:rsidRPr="001C5139" w:rsidRDefault="00C96420" w:rsidP="00C96420">
      <w:pPr>
        <w:pBdr>
          <w:top w:val="single" w:sz="4" w:space="1" w:color="auto"/>
          <w:left w:val="single" w:sz="4" w:space="4" w:color="auto"/>
          <w:bottom w:val="single" w:sz="4" w:space="1" w:color="auto"/>
          <w:right w:val="single" w:sz="4" w:space="4" w:color="auto"/>
        </w:pBdr>
        <w:shd w:val="clear" w:color="auto" w:fill="DC98B3" w:themeFill="text2" w:themeFillTint="66"/>
      </w:pPr>
    </w:p>
    <w:p w14:paraId="65C16355"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470C9EA7"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27543CAF" w14:textId="27912B25" w:rsidR="00727AC6" w:rsidRDefault="00727AC6" w:rsidP="00727AC6">
      <w:pPr>
        <w:pStyle w:val="Rubrik3"/>
        <w:numPr>
          <w:ilvl w:val="2"/>
          <w:numId w:val="18"/>
        </w:numPr>
        <w:tabs>
          <w:tab w:val="clear" w:pos="720"/>
          <w:tab w:val="num" w:pos="360"/>
        </w:tabs>
        <w:spacing w:before="240" w:after="60"/>
        <w:ind w:left="0" w:firstLine="0"/>
      </w:pPr>
      <w:bookmarkStart w:id="54" w:name="_Toc150941585"/>
      <w:r>
        <w:t>patientGroup</w:t>
      </w:r>
      <w:bookmarkEnd w:id="54"/>
    </w:p>
    <w:p w14:paraId="65A8BDEB" w14:textId="2E289DE8" w:rsidR="00727AC6" w:rsidRPr="00D4279F" w:rsidRDefault="00727AC6" w:rsidP="00727AC6">
      <w:r>
        <w:t>Kontraktet medger att i fältet leverera information om bokningen avser ett gruppbesök där flera patienter deltar.</w:t>
      </w:r>
    </w:p>
    <w:p w14:paraId="158AD0FE" w14:textId="07AE6FCC"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Pr>
          <w:rFonts w:ascii="Open Sans" w:eastAsia="SimSun" w:hAnsi="Open Sans"/>
        </w:rPr>
        <w:t xml:space="preserve"> </w:t>
      </w:r>
      <w:r w:rsidRPr="00D56DCC">
        <w:rPr>
          <w:rFonts w:ascii="Open Sans" w:eastAsia="SimSun" w:hAnsi="Open Sans"/>
        </w:rPr>
        <w:t>(</w:t>
      </w:r>
      <w:r>
        <w:rPr>
          <w:rFonts w:ascii="Open Sans" w:eastAsia="SimSun" w:hAnsi="Open Sans"/>
        </w:rPr>
        <w:t>patientGroup = true</w:t>
      </w:r>
      <w:r w:rsidRPr="00D56DCC">
        <w:rPr>
          <w:rFonts w:ascii="Open Sans" w:eastAsia="SimSun" w:hAnsi="Open Sans"/>
        </w:rPr>
        <w:t>) (TF</w:t>
      </w:r>
      <w:r>
        <w:rPr>
          <w:rFonts w:ascii="Open Sans" w:eastAsia="SimSun" w:hAnsi="Open Sans"/>
        </w:rPr>
        <w:t xml:space="preserve"> 5.6.1</w:t>
      </w:r>
      <w:r w:rsidRPr="00D56DCC">
        <w:rPr>
          <w:rFonts w:ascii="Open Sans" w:eastAsia="SimSun" w:hAnsi="Open Sans"/>
        </w:rPr>
        <w:t>)</w:t>
      </w:r>
    </w:p>
    <w:p w14:paraId="098053FA" w14:textId="77777777"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1B225E09" w14:textId="0618AEA5"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Pr>
          <w:rFonts w:ascii="Open Sans" w:eastAsia="SimSun" w:hAnsi="Open Sans"/>
        </w:rPr>
        <w:t xml:space="preserve"> </w:t>
      </w:r>
      <w:r w:rsidRPr="00D56DCC">
        <w:rPr>
          <w:rFonts w:ascii="Open Sans" w:eastAsia="SimSun" w:hAnsi="Open Sans"/>
        </w:rPr>
        <w:t>(</w:t>
      </w:r>
      <w:r>
        <w:rPr>
          <w:rFonts w:ascii="Open Sans" w:eastAsia="SimSun" w:hAnsi="Open Sans"/>
        </w:rPr>
        <w:t>patientGroup = false</w:t>
      </w:r>
      <w:r w:rsidRPr="00D56DCC">
        <w:rPr>
          <w:rFonts w:ascii="Open Sans" w:eastAsia="SimSun" w:hAnsi="Open Sans"/>
        </w:rPr>
        <w:t>) (TF</w:t>
      </w:r>
      <w:r>
        <w:rPr>
          <w:rFonts w:ascii="Open Sans" w:eastAsia="SimSun" w:hAnsi="Open Sans"/>
        </w:rPr>
        <w:t xml:space="preserve"> 5.6.2</w:t>
      </w:r>
      <w:r w:rsidRPr="00D56DCC">
        <w:rPr>
          <w:rFonts w:ascii="Open Sans" w:eastAsia="SimSun" w:hAnsi="Open Sans"/>
        </w:rPr>
        <w:t>)</w:t>
      </w:r>
    </w:p>
    <w:p w14:paraId="107E4C4D" w14:textId="77777777"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5841CEF5" w14:textId="77777777" w:rsidR="00727AC6" w:rsidRPr="001C5139" w:rsidRDefault="00727AC6" w:rsidP="00727AC6">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lastRenderedPageBreak/>
        <w:t>Beskrivning av eventuella avvikelser:</w:t>
      </w:r>
    </w:p>
    <w:p w14:paraId="6FAD748D" w14:textId="77777777" w:rsidR="00727AC6" w:rsidRPr="001C5139" w:rsidRDefault="00727AC6" w:rsidP="00727AC6">
      <w:pPr>
        <w:pBdr>
          <w:top w:val="single" w:sz="4" w:space="1" w:color="auto"/>
          <w:left w:val="single" w:sz="4" w:space="4" w:color="auto"/>
          <w:bottom w:val="single" w:sz="4" w:space="1" w:color="auto"/>
          <w:right w:val="single" w:sz="4" w:space="4" w:color="auto"/>
        </w:pBdr>
        <w:shd w:val="clear" w:color="auto" w:fill="DC98B3" w:themeFill="text2" w:themeFillTint="66"/>
      </w:pPr>
    </w:p>
    <w:p w14:paraId="6C5D4679" w14:textId="77777777"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51657688" w14:textId="77777777"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73D13DD8" w14:textId="4EACB562" w:rsidR="00727AC6" w:rsidRDefault="00727AC6" w:rsidP="00727AC6">
      <w:pPr>
        <w:pStyle w:val="Rubrik3"/>
        <w:numPr>
          <w:ilvl w:val="2"/>
          <w:numId w:val="18"/>
        </w:numPr>
        <w:tabs>
          <w:tab w:val="clear" w:pos="720"/>
          <w:tab w:val="num" w:pos="360"/>
        </w:tabs>
        <w:spacing w:before="240" w:after="60"/>
        <w:ind w:left="0" w:firstLine="0"/>
      </w:pPr>
      <w:bookmarkStart w:id="55" w:name="_Toc150941586"/>
      <w:r>
        <w:t>cancelAppointmentAllowed</w:t>
      </w:r>
      <w:bookmarkEnd w:id="55"/>
    </w:p>
    <w:p w14:paraId="3D3E8726" w14:textId="599D6E22" w:rsidR="00727AC6" w:rsidRPr="00D4279F" w:rsidRDefault="00727AC6" w:rsidP="00727AC6">
      <w:r>
        <w:t>Kontraktet medger att i fältet leverera information om det är tillåtet för invånaren att avboka bokningen.</w:t>
      </w:r>
    </w:p>
    <w:p w14:paraId="22D38410" w14:textId="24B97D48"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Pr>
          <w:rFonts w:ascii="Open Sans" w:eastAsia="SimSun" w:hAnsi="Open Sans"/>
        </w:rPr>
        <w:t xml:space="preserve"> </w:t>
      </w:r>
      <w:r w:rsidRPr="00D56DCC">
        <w:rPr>
          <w:rFonts w:ascii="Open Sans" w:eastAsia="SimSun" w:hAnsi="Open Sans"/>
        </w:rPr>
        <w:t>(</w:t>
      </w:r>
      <w:r>
        <w:t>cancelAppointmentAllowed</w:t>
      </w:r>
      <w:r>
        <w:rPr>
          <w:rFonts w:ascii="Open Sans" w:eastAsia="SimSun" w:hAnsi="Open Sans"/>
        </w:rPr>
        <w:t xml:space="preserve"> = true</w:t>
      </w:r>
      <w:r w:rsidRPr="00D56DCC">
        <w:rPr>
          <w:rFonts w:ascii="Open Sans" w:eastAsia="SimSun" w:hAnsi="Open Sans"/>
        </w:rPr>
        <w:t>) (TF</w:t>
      </w:r>
      <w:r>
        <w:rPr>
          <w:rFonts w:ascii="Open Sans" w:eastAsia="SimSun" w:hAnsi="Open Sans"/>
        </w:rPr>
        <w:t xml:space="preserve"> 5.7.1</w:t>
      </w:r>
      <w:r w:rsidRPr="00D56DCC">
        <w:rPr>
          <w:rFonts w:ascii="Open Sans" w:eastAsia="SimSun" w:hAnsi="Open Sans"/>
        </w:rPr>
        <w:t>)</w:t>
      </w:r>
    </w:p>
    <w:p w14:paraId="277E29B0" w14:textId="77777777"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2E12108B" w14:textId="7AFC3171"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Pr>
          <w:rFonts w:ascii="Open Sans" w:eastAsia="SimSun" w:hAnsi="Open Sans"/>
        </w:rPr>
        <w:t xml:space="preserve"> </w:t>
      </w:r>
      <w:r w:rsidRPr="00D56DCC">
        <w:rPr>
          <w:rFonts w:ascii="Open Sans" w:eastAsia="SimSun" w:hAnsi="Open Sans"/>
        </w:rPr>
        <w:t>(</w:t>
      </w:r>
      <w:r>
        <w:t>cancelAppointmentAllowed</w:t>
      </w:r>
      <w:r>
        <w:rPr>
          <w:rFonts w:ascii="Open Sans" w:eastAsia="SimSun" w:hAnsi="Open Sans"/>
        </w:rPr>
        <w:t xml:space="preserve"> = false</w:t>
      </w:r>
      <w:r w:rsidRPr="00D56DCC">
        <w:rPr>
          <w:rFonts w:ascii="Open Sans" w:eastAsia="SimSun" w:hAnsi="Open Sans"/>
        </w:rPr>
        <w:t>) (TF</w:t>
      </w:r>
      <w:r>
        <w:rPr>
          <w:rFonts w:ascii="Open Sans" w:eastAsia="SimSun" w:hAnsi="Open Sans"/>
        </w:rPr>
        <w:t xml:space="preserve"> 5.7.2</w:t>
      </w:r>
      <w:r w:rsidRPr="00D56DCC">
        <w:rPr>
          <w:rFonts w:ascii="Open Sans" w:eastAsia="SimSun" w:hAnsi="Open Sans"/>
        </w:rPr>
        <w:t>)</w:t>
      </w:r>
    </w:p>
    <w:p w14:paraId="0611628A" w14:textId="77777777"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63FE0AE4" w14:textId="77777777" w:rsidR="00727AC6" w:rsidRPr="001C5139" w:rsidRDefault="00727AC6" w:rsidP="00727AC6">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23F4C6F7" w14:textId="77777777" w:rsidR="00727AC6" w:rsidRPr="001C5139" w:rsidRDefault="00727AC6" w:rsidP="00727AC6">
      <w:pPr>
        <w:pBdr>
          <w:top w:val="single" w:sz="4" w:space="1" w:color="auto"/>
          <w:left w:val="single" w:sz="4" w:space="4" w:color="auto"/>
          <w:bottom w:val="single" w:sz="4" w:space="1" w:color="auto"/>
          <w:right w:val="single" w:sz="4" w:space="4" w:color="auto"/>
        </w:pBdr>
        <w:shd w:val="clear" w:color="auto" w:fill="DC98B3" w:themeFill="text2" w:themeFillTint="66"/>
      </w:pPr>
    </w:p>
    <w:p w14:paraId="0081A80F" w14:textId="77777777"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0918EF04" w14:textId="77777777"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4FABE993" w14:textId="21BD856C" w:rsidR="00727AC6" w:rsidRDefault="00727AC6" w:rsidP="00727AC6">
      <w:pPr>
        <w:pStyle w:val="Rubrik3"/>
        <w:numPr>
          <w:ilvl w:val="2"/>
          <w:numId w:val="18"/>
        </w:numPr>
        <w:tabs>
          <w:tab w:val="clear" w:pos="720"/>
          <w:tab w:val="num" w:pos="360"/>
        </w:tabs>
        <w:spacing w:before="240" w:after="60"/>
        <w:ind w:left="0" w:firstLine="0"/>
      </w:pPr>
      <w:bookmarkStart w:id="56" w:name="_Toc150941587"/>
      <w:r>
        <w:t>updateAppointmentAllowed</w:t>
      </w:r>
      <w:bookmarkEnd w:id="56"/>
    </w:p>
    <w:p w14:paraId="112C7D67" w14:textId="79949C3F" w:rsidR="00727AC6" w:rsidRPr="00D4279F" w:rsidRDefault="00727AC6" w:rsidP="00727AC6">
      <w:r>
        <w:t>Kontraktet medger att i fältet leverera information om det är tillåtet för invånaren att omboka bokningen.</w:t>
      </w:r>
    </w:p>
    <w:p w14:paraId="72D39974" w14:textId="48926B64"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Pr>
          <w:rFonts w:ascii="Open Sans" w:eastAsia="SimSun" w:hAnsi="Open Sans"/>
        </w:rPr>
        <w:t xml:space="preserve"> </w:t>
      </w:r>
      <w:r w:rsidRPr="00D56DCC">
        <w:rPr>
          <w:rFonts w:ascii="Open Sans" w:eastAsia="SimSun" w:hAnsi="Open Sans"/>
        </w:rPr>
        <w:t>(</w:t>
      </w:r>
      <w:r>
        <w:t>updateAppointmentAllowed</w:t>
      </w:r>
      <w:r>
        <w:rPr>
          <w:rFonts w:ascii="Open Sans" w:eastAsia="SimSun" w:hAnsi="Open Sans"/>
        </w:rPr>
        <w:t xml:space="preserve"> = true</w:t>
      </w:r>
      <w:r w:rsidRPr="00D56DCC">
        <w:rPr>
          <w:rFonts w:ascii="Open Sans" w:eastAsia="SimSun" w:hAnsi="Open Sans"/>
        </w:rPr>
        <w:t>) (TF</w:t>
      </w:r>
      <w:r>
        <w:rPr>
          <w:rFonts w:ascii="Open Sans" w:eastAsia="SimSun" w:hAnsi="Open Sans"/>
        </w:rPr>
        <w:t xml:space="preserve"> 5.8.1</w:t>
      </w:r>
      <w:r w:rsidRPr="00D56DCC">
        <w:rPr>
          <w:rFonts w:ascii="Open Sans" w:eastAsia="SimSun" w:hAnsi="Open Sans"/>
        </w:rPr>
        <w:t>)</w:t>
      </w:r>
    </w:p>
    <w:p w14:paraId="3AB2EA75" w14:textId="77777777"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7CD952F5" w14:textId="00C62ED4"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Pr>
          <w:rFonts w:ascii="Open Sans" w:eastAsia="SimSun" w:hAnsi="Open Sans"/>
        </w:rPr>
        <w:t xml:space="preserve"> </w:t>
      </w:r>
      <w:r w:rsidRPr="00D56DCC">
        <w:rPr>
          <w:rFonts w:ascii="Open Sans" w:eastAsia="SimSun" w:hAnsi="Open Sans"/>
        </w:rPr>
        <w:t>(</w:t>
      </w:r>
      <w:r>
        <w:t>updateAppointmentAllowed</w:t>
      </w:r>
      <w:r>
        <w:rPr>
          <w:rFonts w:ascii="Open Sans" w:eastAsia="SimSun" w:hAnsi="Open Sans"/>
        </w:rPr>
        <w:t xml:space="preserve"> = false</w:t>
      </w:r>
      <w:r w:rsidRPr="00D56DCC">
        <w:rPr>
          <w:rFonts w:ascii="Open Sans" w:eastAsia="SimSun" w:hAnsi="Open Sans"/>
        </w:rPr>
        <w:t>) (TF</w:t>
      </w:r>
      <w:r>
        <w:rPr>
          <w:rFonts w:ascii="Open Sans" w:eastAsia="SimSun" w:hAnsi="Open Sans"/>
        </w:rPr>
        <w:t xml:space="preserve"> 5.8.2</w:t>
      </w:r>
      <w:r w:rsidRPr="00D56DCC">
        <w:rPr>
          <w:rFonts w:ascii="Open Sans" w:eastAsia="SimSun" w:hAnsi="Open Sans"/>
        </w:rPr>
        <w:t>)</w:t>
      </w:r>
    </w:p>
    <w:p w14:paraId="385073A5" w14:textId="77777777"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0171577D" w14:textId="77777777" w:rsidR="00727AC6" w:rsidRPr="001C5139" w:rsidRDefault="00727AC6" w:rsidP="00727AC6">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74360204" w14:textId="77777777" w:rsidR="00727AC6" w:rsidRPr="001C5139" w:rsidRDefault="00727AC6" w:rsidP="00727AC6">
      <w:pPr>
        <w:pBdr>
          <w:top w:val="single" w:sz="4" w:space="1" w:color="auto"/>
          <w:left w:val="single" w:sz="4" w:space="4" w:color="auto"/>
          <w:bottom w:val="single" w:sz="4" w:space="1" w:color="auto"/>
          <w:right w:val="single" w:sz="4" w:space="4" w:color="auto"/>
        </w:pBdr>
        <w:shd w:val="clear" w:color="auto" w:fill="DC98B3" w:themeFill="text2" w:themeFillTint="66"/>
      </w:pPr>
    </w:p>
    <w:p w14:paraId="56F848B7" w14:textId="77777777"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0E0A8434" w14:textId="77777777"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4A2F404A" w14:textId="353E47B0" w:rsidR="00C96420" w:rsidRDefault="00727AC6" w:rsidP="00C96420">
      <w:pPr>
        <w:pStyle w:val="Rubrik3"/>
        <w:numPr>
          <w:ilvl w:val="2"/>
          <w:numId w:val="18"/>
        </w:numPr>
        <w:tabs>
          <w:tab w:val="clear" w:pos="720"/>
          <w:tab w:val="num" w:pos="360"/>
        </w:tabs>
        <w:spacing w:before="240" w:after="60"/>
        <w:ind w:left="0" w:firstLine="0"/>
      </w:pPr>
      <w:bookmarkStart w:id="57" w:name="_Toc150941588"/>
      <w:r>
        <w:lastRenderedPageBreak/>
        <w:t>appointmentRule</w:t>
      </w:r>
      <w:bookmarkEnd w:id="57"/>
    </w:p>
    <w:p w14:paraId="11C225A3" w14:textId="49E9CAF5" w:rsidR="00C96420" w:rsidRPr="00D4279F" w:rsidRDefault="00C96420" w:rsidP="00C96420">
      <w:r>
        <w:t>Kontraktet medger att i fältet leverera information</w:t>
      </w:r>
      <w:r w:rsidR="00727AC6">
        <w:t xml:space="preserve"> innehållande regler för olika</w:t>
      </w:r>
      <w:r w:rsidR="00601FA8">
        <w:t xml:space="preserve"> typer av boknings</w:t>
      </w:r>
      <w:r w:rsidR="00727AC6">
        <w:t>flöden</w:t>
      </w:r>
      <w:r>
        <w:t>.</w:t>
      </w:r>
    </w:p>
    <w:p w14:paraId="602A8E04" w14:textId="4F9B1C12"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 xml:space="preserve">Svar kan levereras med </w:t>
      </w:r>
      <w:r w:rsidR="00727AC6">
        <w:rPr>
          <w:rFonts w:ascii="Open Sans" w:eastAsia="SimSun" w:hAnsi="Open Sans"/>
        </w:rPr>
        <w:t>regler för Nybokning</w:t>
      </w:r>
      <w:r w:rsidRPr="00D56DCC">
        <w:rPr>
          <w:rFonts w:ascii="Open Sans" w:eastAsia="SimSun" w:hAnsi="Open Sans"/>
        </w:rPr>
        <w:t xml:space="preserve"> (TF</w:t>
      </w:r>
      <w:r w:rsidR="00727AC6">
        <w:rPr>
          <w:rFonts w:ascii="Open Sans" w:eastAsia="SimSun" w:hAnsi="Open Sans"/>
        </w:rPr>
        <w:t xml:space="preserve"> 5.9.1</w:t>
      </w:r>
      <w:r w:rsidRPr="00D56DCC">
        <w:rPr>
          <w:rFonts w:ascii="Open Sans" w:eastAsia="SimSun" w:hAnsi="Open Sans"/>
        </w:rPr>
        <w:t>)</w:t>
      </w:r>
    </w:p>
    <w:p w14:paraId="5B972B4F"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5E00A890" w14:textId="5DDADD79"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 xml:space="preserve">Svar kan levereras med </w:t>
      </w:r>
      <w:r>
        <w:rPr>
          <w:rFonts w:ascii="Open Sans" w:eastAsia="SimSun" w:hAnsi="Open Sans"/>
        </w:rPr>
        <w:t xml:space="preserve">regler för </w:t>
      </w:r>
      <w:r w:rsidR="00601FA8">
        <w:rPr>
          <w:rFonts w:ascii="Open Sans" w:eastAsia="SimSun" w:hAnsi="Open Sans"/>
        </w:rPr>
        <w:t>Ombokning</w:t>
      </w:r>
      <w:r w:rsidRPr="00D56DCC">
        <w:rPr>
          <w:rFonts w:ascii="Open Sans" w:eastAsia="SimSun" w:hAnsi="Open Sans"/>
        </w:rPr>
        <w:t xml:space="preserve"> (TF</w:t>
      </w:r>
      <w:r>
        <w:rPr>
          <w:rFonts w:ascii="Open Sans" w:eastAsia="SimSun" w:hAnsi="Open Sans"/>
        </w:rPr>
        <w:t xml:space="preserve"> 5.9.2</w:t>
      </w:r>
      <w:r w:rsidRPr="00D56DCC">
        <w:rPr>
          <w:rFonts w:ascii="Open Sans" w:eastAsia="SimSun" w:hAnsi="Open Sans"/>
        </w:rPr>
        <w:t>)</w:t>
      </w:r>
    </w:p>
    <w:p w14:paraId="5A4F8A02" w14:textId="77777777"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386E4592" w14:textId="3CBE7BBB"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 xml:space="preserve">Svar kan levereras med </w:t>
      </w:r>
      <w:r>
        <w:rPr>
          <w:rFonts w:ascii="Open Sans" w:eastAsia="SimSun" w:hAnsi="Open Sans"/>
        </w:rPr>
        <w:t xml:space="preserve">regler för </w:t>
      </w:r>
      <w:r w:rsidR="00601FA8">
        <w:rPr>
          <w:rFonts w:ascii="Open Sans" w:eastAsia="SimSun" w:hAnsi="Open Sans"/>
        </w:rPr>
        <w:t>Avbokning</w:t>
      </w:r>
      <w:r w:rsidRPr="00D56DCC">
        <w:rPr>
          <w:rFonts w:ascii="Open Sans" w:eastAsia="SimSun" w:hAnsi="Open Sans"/>
        </w:rPr>
        <w:t xml:space="preserve"> (TF</w:t>
      </w:r>
      <w:r>
        <w:rPr>
          <w:rFonts w:ascii="Open Sans" w:eastAsia="SimSun" w:hAnsi="Open Sans"/>
        </w:rPr>
        <w:t xml:space="preserve"> 5.9.3</w:t>
      </w:r>
      <w:r w:rsidRPr="00D56DCC">
        <w:rPr>
          <w:rFonts w:ascii="Open Sans" w:eastAsia="SimSun" w:hAnsi="Open Sans"/>
        </w:rPr>
        <w:t>)</w:t>
      </w:r>
    </w:p>
    <w:p w14:paraId="796FB984" w14:textId="77777777" w:rsidR="00727AC6" w:rsidRPr="00D56DCC" w:rsidRDefault="00727AC6" w:rsidP="00727AC6">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51655934" w14:textId="77777777" w:rsidR="00C96420" w:rsidRPr="001C5139" w:rsidRDefault="00C96420" w:rsidP="00C96420">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381C021F" w14:textId="77777777" w:rsidR="00C96420" w:rsidRPr="001C5139" w:rsidRDefault="00C96420" w:rsidP="00C96420">
      <w:pPr>
        <w:pBdr>
          <w:top w:val="single" w:sz="4" w:space="1" w:color="auto"/>
          <w:left w:val="single" w:sz="4" w:space="4" w:color="auto"/>
          <w:bottom w:val="single" w:sz="4" w:space="1" w:color="auto"/>
          <w:right w:val="single" w:sz="4" w:space="4" w:color="auto"/>
        </w:pBdr>
        <w:shd w:val="clear" w:color="auto" w:fill="DC98B3" w:themeFill="text2" w:themeFillTint="66"/>
      </w:pPr>
    </w:p>
    <w:p w14:paraId="258A3E1F"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437E0374"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25896813" w14:textId="542C1818" w:rsidR="00601FA8" w:rsidRDefault="00601FA8" w:rsidP="00601FA8">
      <w:pPr>
        <w:pStyle w:val="Rubrik3"/>
        <w:numPr>
          <w:ilvl w:val="2"/>
          <w:numId w:val="18"/>
        </w:numPr>
        <w:tabs>
          <w:tab w:val="clear" w:pos="720"/>
          <w:tab w:val="num" w:pos="360"/>
        </w:tabs>
        <w:spacing w:before="240" w:after="60"/>
        <w:ind w:left="0" w:firstLine="0"/>
      </w:pPr>
      <w:bookmarkStart w:id="58" w:name="_Toc150941589"/>
      <w:r>
        <w:t>appointmentRule.reasonText</w:t>
      </w:r>
      <w:bookmarkEnd w:id="58"/>
    </w:p>
    <w:p w14:paraId="236A78F2" w14:textId="418C315E" w:rsidR="00601FA8" w:rsidRPr="00D4279F" w:rsidRDefault="00601FA8" w:rsidP="00601FA8">
      <w:r>
        <w:t xml:space="preserve">Kontraktet medger att i fältet leverera information innehållande en regel om en anledningstext </w:t>
      </w:r>
      <w:r w:rsidR="00656307">
        <w:t>ska</w:t>
      </w:r>
      <w:r>
        <w:t xml:space="preserve"> anges eller ej.</w:t>
      </w:r>
    </w:p>
    <w:p w14:paraId="46AE9FCD" w14:textId="23692BD8" w:rsidR="00601FA8" w:rsidRPr="00D56DCC" w:rsidRDefault="00601FA8" w:rsidP="00601FA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 xml:space="preserve">Svar kan levereras med </w:t>
      </w:r>
      <w:r>
        <w:rPr>
          <w:rFonts w:ascii="Open Sans" w:eastAsia="SimSun" w:hAnsi="Open Sans"/>
        </w:rPr>
        <w:t>regler där anledning</w:t>
      </w:r>
      <w:r w:rsidR="00656307">
        <w:rPr>
          <w:rFonts w:ascii="Open Sans" w:eastAsia="SimSun" w:hAnsi="Open Sans"/>
        </w:rPr>
        <w:t>stext</w:t>
      </w:r>
      <w:r>
        <w:rPr>
          <w:rFonts w:ascii="Open Sans" w:eastAsia="SimSun" w:hAnsi="Open Sans"/>
        </w:rPr>
        <w:t xml:space="preserve"> är tvingande (Mandatory) </w:t>
      </w:r>
      <w:r w:rsidRPr="00D56DCC">
        <w:rPr>
          <w:rFonts w:ascii="Open Sans" w:eastAsia="SimSun" w:hAnsi="Open Sans"/>
        </w:rPr>
        <w:t>(TF</w:t>
      </w:r>
      <w:r>
        <w:rPr>
          <w:rFonts w:ascii="Open Sans" w:eastAsia="SimSun" w:hAnsi="Open Sans"/>
        </w:rPr>
        <w:t xml:space="preserve"> 5.10.1</w:t>
      </w:r>
      <w:r w:rsidRPr="00D56DCC">
        <w:rPr>
          <w:rFonts w:ascii="Open Sans" w:eastAsia="SimSun" w:hAnsi="Open Sans"/>
        </w:rPr>
        <w:t>)</w:t>
      </w:r>
    </w:p>
    <w:p w14:paraId="343544AE" w14:textId="77777777" w:rsidR="00601FA8" w:rsidRPr="00D56DCC" w:rsidRDefault="00601FA8" w:rsidP="00601FA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37C885CD" w14:textId="2F16E2A0" w:rsidR="00601FA8" w:rsidRPr="00D56DCC" w:rsidRDefault="00601FA8" w:rsidP="00601FA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 xml:space="preserve">Svar kan levereras med </w:t>
      </w:r>
      <w:r>
        <w:rPr>
          <w:rFonts w:ascii="Open Sans" w:eastAsia="SimSun" w:hAnsi="Open Sans"/>
        </w:rPr>
        <w:t>regler där anledning</w:t>
      </w:r>
      <w:r w:rsidR="00656307">
        <w:rPr>
          <w:rFonts w:ascii="Open Sans" w:eastAsia="SimSun" w:hAnsi="Open Sans"/>
        </w:rPr>
        <w:t>stext</w:t>
      </w:r>
      <w:r>
        <w:rPr>
          <w:rFonts w:ascii="Open Sans" w:eastAsia="SimSun" w:hAnsi="Open Sans"/>
        </w:rPr>
        <w:t xml:space="preserve"> är frivillig (Optional) </w:t>
      </w:r>
      <w:r w:rsidRPr="00D56DCC">
        <w:rPr>
          <w:rFonts w:ascii="Open Sans" w:eastAsia="SimSun" w:hAnsi="Open Sans"/>
        </w:rPr>
        <w:t>(TF</w:t>
      </w:r>
      <w:r>
        <w:rPr>
          <w:rFonts w:ascii="Open Sans" w:eastAsia="SimSun" w:hAnsi="Open Sans"/>
        </w:rPr>
        <w:t xml:space="preserve"> 5.10.</w:t>
      </w:r>
      <w:r w:rsidR="000A04D7">
        <w:rPr>
          <w:rFonts w:ascii="Open Sans" w:eastAsia="SimSun" w:hAnsi="Open Sans"/>
        </w:rPr>
        <w:t>2</w:t>
      </w:r>
      <w:r w:rsidRPr="00D56DCC">
        <w:rPr>
          <w:rFonts w:ascii="Open Sans" w:eastAsia="SimSun" w:hAnsi="Open Sans"/>
        </w:rPr>
        <w:t>)</w:t>
      </w:r>
    </w:p>
    <w:p w14:paraId="22C1E603" w14:textId="77777777" w:rsidR="00601FA8" w:rsidRPr="00D56DCC" w:rsidRDefault="00601FA8" w:rsidP="00601FA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03A1C115" w14:textId="662E1295" w:rsidR="00601FA8" w:rsidRPr="00D56DCC" w:rsidRDefault="00601FA8" w:rsidP="00601FA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 xml:space="preserve">Svar kan levereras med </w:t>
      </w:r>
      <w:r>
        <w:rPr>
          <w:rFonts w:ascii="Open Sans" w:eastAsia="SimSun" w:hAnsi="Open Sans"/>
        </w:rPr>
        <w:t>regler där anledning</w:t>
      </w:r>
      <w:r w:rsidR="00656307">
        <w:rPr>
          <w:rFonts w:ascii="Open Sans" w:eastAsia="SimSun" w:hAnsi="Open Sans"/>
        </w:rPr>
        <w:t>stext</w:t>
      </w:r>
      <w:r>
        <w:rPr>
          <w:rFonts w:ascii="Open Sans" w:eastAsia="SimSun" w:hAnsi="Open Sans"/>
        </w:rPr>
        <w:t xml:space="preserve"> ej kan anges (ReasonNotSupported) </w:t>
      </w:r>
      <w:r w:rsidRPr="00D56DCC">
        <w:rPr>
          <w:rFonts w:ascii="Open Sans" w:eastAsia="SimSun" w:hAnsi="Open Sans"/>
        </w:rPr>
        <w:t>(TF</w:t>
      </w:r>
      <w:r>
        <w:rPr>
          <w:rFonts w:ascii="Open Sans" w:eastAsia="SimSun" w:hAnsi="Open Sans"/>
        </w:rPr>
        <w:t xml:space="preserve"> 5.10.</w:t>
      </w:r>
      <w:r w:rsidR="000A04D7">
        <w:rPr>
          <w:rFonts w:ascii="Open Sans" w:eastAsia="SimSun" w:hAnsi="Open Sans"/>
        </w:rPr>
        <w:t>3</w:t>
      </w:r>
      <w:r w:rsidRPr="00D56DCC">
        <w:rPr>
          <w:rFonts w:ascii="Open Sans" w:eastAsia="SimSun" w:hAnsi="Open Sans"/>
        </w:rPr>
        <w:t>)</w:t>
      </w:r>
    </w:p>
    <w:p w14:paraId="6F78FABF" w14:textId="77777777" w:rsidR="00601FA8" w:rsidRPr="00D56DCC" w:rsidRDefault="00601FA8" w:rsidP="00601FA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4F5B14BA" w14:textId="77777777" w:rsidR="00601FA8" w:rsidRPr="001C5139" w:rsidRDefault="00601FA8" w:rsidP="00601FA8">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74370AF8" w14:textId="77777777" w:rsidR="00601FA8" w:rsidRPr="001C5139" w:rsidRDefault="00601FA8" w:rsidP="00601FA8">
      <w:pPr>
        <w:pBdr>
          <w:top w:val="single" w:sz="4" w:space="1" w:color="auto"/>
          <w:left w:val="single" w:sz="4" w:space="4" w:color="auto"/>
          <w:bottom w:val="single" w:sz="4" w:space="1" w:color="auto"/>
          <w:right w:val="single" w:sz="4" w:space="4" w:color="auto"/>
        </w:pBdr>
        <w:shd w:val="clear" w:color="auto" w:fill="DC98B3" w:themeFill="text2" w:themeFillTint="66"/>
      </w:pPr>
    </w:p>
    <w:p w14:paraId="7EACBF68" w14:textId="77777777" w:rsidR="00601FA8" w:rsidRPr="00D56DCC" w:rsidRDefault="00601FA8" w:rsidP="00601FA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4437E79A" w14:textId="77777777" w:rsidR="00601FA8" w:rsidRPr="00D56DCC" w:rsidRDefault="00601FA8" w:rsidP="00601FA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2804559B" w14:textId="1E38E7B9" w:rsidR="00601FA8" w:rsidRDefault="00601FA8" w:rsidP="00601FA8">
      <w:pPr>
        <w:pStyle w:val="Rubrik3"/>
        <w:numPr>
          <w:ilvl w:val="2"/>
          <w:numId w:val="18"/>
        </w:numPr>
        <w:tabs>
          <w:tab w:val="clear" w:pos="720"/>
          <w:tab w:val="num" w:pos="360"/>
        </w:tabs>
        <w:spacing w:before="240" w:after="60"/>
        <w:ind w:left="0" w:firstLine="0"/>
      </w:pPr>
      <w:bookmarkStart w:id="59" w:name="_Toc150941590"/>
      <w:r>
        <w:lastRenderedPageBreak/>
        <w:t>appointmentRule.reason</w:t>
      </w:r>
      <w:r w:rsidR="00656307">
        <w:t>Code</w:t>
      </w:r>
      <w:bookmarkEnd w:id="59"/>
    </w:p>
    <w:p w14:paraId="13975264" w14:textId="4477C928" w:rsidR="00656307" w:rsidRPr="00D4279F" w:rsidRDefault="00656307" w:rsidP="00656307">
      <w:r>
        <w:t>Kontraktet medger att i fältet leverera information innehållande en regel om en anledningskod ska anges eller ej.</w:t>
      </w:r>
    </w:p>
    <w:p w14:paraId="59A6F77C" w14:textId="2307DE77" w:rsidR="00601FA8" w:rsidRPr="00D56DCC" w:rsidRDefault="00601FA8" w:rsidP="00601FA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 xml:space="preserve">Svar kan levereras med </w:t>
      </w:r>
      <w:r>
        <w:rPr>
          <w:rFonts w:ascii="Open Sans" w:eastAsia="SimSun" w:hAnsi="Open Sans"/>
        </w:rPr>
        <w:t>regler där anledning</w:t>
      </w:r>
      <w:r w:rsidR="00656307">
        <w:rPr>
          <w:rFonts w:ascii="Open Sans" w:eastAsia="SimSun" w:hAnsi="Open Sans"/>
        </w:rPr>
        <w:t>skod</w:t>
      </w:r>
      <w:r>
        <w:rPr>
          <w:rFonts w:ascii="Open Sans" w:eastAsia="SimSun" w:hAnsi="Open Sans"/>
        </w:rPr>
        <w:t xml:space="preserve"> är tvingande (Mandatory) </w:t>
      </w:r>
      <w:r w:rsidRPr="00D56DCC">
        <w:rPr>
          <w:rFonts w:ascii="Open Sans" w:eastAsia="SimSun" w:hAnsi="Open Sans"/>
        </w:rPr>
        <w:t>(TF</w:t>
      </w:r>
      <w:r>
        <w:rPr>
          <w:rFonts w:ascii="Open Sans" w:eastAsia="SimSun" w:hAnsi="Open Sans"/>
        </w:rPr>
        <w:t xml:space="preserve"> 5.1</w:t>
      </w:r>
      <w:r w:rsidR="00656307">
        <w:rPr>
          <w:rFonts w:ascii="Open Sans" w:eastAsia="SimSun" w:hAnsi="Open Sans"/>
        </w:rPr>
        <w:t>1</w:t>
      </w:r>
      <w:r>
        <w:rPr>
          <w:rFonts w:ascii="Open Sans" w:eastAsia="SimSun" w:hAnsi="Open Sans"/>
        </w:rPr>
        <w:t>.1</w:t>
      </w:r>
      <w:r w:rsidRPr="00D56DCC">
        <w:rPr>
          <w:rFonts w:ascii="Open Sans" w:eastAsia="SimSun" w:hAnsi="Open Sans"/>
        </w:rPr>
        <w:t>)</w:t>
      </w:r>
    </w:p>
    <w:p w14:paraId="757147C8" w14:textId="77777777" w:rsidR="00601FA8" w:rsidRPr="00D56DCC" w:rsidRDefault="00601FA8" w:rsidP="00601FA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15DBA78A" w14:textId="5FE76F92" w:rsidR="00601FA8" w:rsidRPr="00D56DCC" w:rsidRDefault="00601FA8" w:rsidP="00601FA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 xml:space="preserve">Svar kan levereras med </w:t>
      </w:r>
      <w:r>
        <w:rPr>
          <w:rFonts w:ascii="Open Sans" w:eastAsia="SimSun" w:hAnsi="Open Sans"/>
        </w:rPr>
        <w:t>regler där anledning</w:t>
      </w:r>
      <w:r w:rsidR="00656307">
        <w:rPr>
          <w:rFonts w:ascii="Open Sans" w:eastAsia="SimSun" w:hAnsi="Open Sans"/>
        </w:rPr>
        <w:t>skod</w:t>
      </w:r>
      <w:r>
        <w:rPr>
          <w:rFonts w:ascii="Open Sans" w:eastAsia="SimSun" w:hAnsi="Open Sans"/>
        </w:rPr>
        <w:t xml:space="preserve"> är frivillig (Optional) </w:t>
      </w:r>
      <w:r w:rsidRPr="00D56DCC">
        <w:rPr>
          <w:rFonts w:ascii="Open Sans" w:eastAsia="SimSun" w:hAnsi="Open Sans"/>
        </w:rPr>
        <w:t>(TF</w:t>
      </w:r>
      <w:r>
        <w:rPr>
          <w:rFonts w:ascii="Open Sans" w:eastAsia="SimSun" w:hAnsi="Open Sans"/>
        </w:rPr>
        <w:t xml:space="preserve"> 5.1</w:t>
      </w:r>
      <w:r w:rsidR="00656307">
        <w:rPr>
          <w:rFonts w:ascii="Open Sans" w:eastAsia="SimSun" w:hAnsi="Open Sans"/>
        </w:rPr>
        <w:t>1</w:t>
      </w:r>
      <w:r>
        <w:rPr>
          <w:rFonts w:ascii="Open Sans" w:eastAsia="SimSun" w:hAnsi="Open Sans"/>
        </w:rPr>
        <w:t>.</w:t>
      </w:r>
      <w:r w:rsidR="000A04D7">
        <w:rPr>
          <w:rFonts w:ascii="Open Sans" w:eastAsia="SimSun" w:hAnsi="Open Sans"/>
        </w:rPr>
        <w:t>2</w:t>
      </w:r>
      <w:r w:rsidRPr="00D56DCC">
        <w:rPr>
          <w:rFonts w:ascii="Open Sans" w:eastAsia="SimSun" w:hAnsi="Open Sans"/>
        </w:rPr>
        <w:t>)</w:t>
      </w:r>
    </w:p>
    <w:p w14:paraId="26B7118E" w14:textId="77777777" w:rsidR="00601FA8" w:rsidRPr="00D56DCC" w:rsidRDefault="00601FA8" w:rsidP="00601FA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582945CF" w14:textId="1989FCFB" w:rsidR="00601FA8" w:rsidRPr="00D56DCC" w:rsidRDefault="00601FA8" w:rsidP="00601FA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 xml:space="preserve">Svar kan levereras med </w:t>
      </w:r>
      <w:r>
        <w:rPr>
          <w:rFonts w:ascii="Open Sans" w:eastAsia="SimSun" w:hAnsi="Open Sans"/>
        </w:rPr>
        <w:t>regler där anledning</w:t>
      </w:r>
      <w:r w:rsidR="00656307">
        <w:rPr>
          <w:rFonts w:ascii="Open Sans" w:eastAsia="SimSun" w:hAnsi="Open Sans"/>
        </w:rPr>
        <w:t>skod</w:t>
      </w:r>
      <w:r>
        <w:rPr>
          <w:rFonts w:ascii="Open Sans" w:eastAsia="SimSun" w:hAnsi="Open Sans"/>
        </w:rPr>
        <w:t xml:space="preserve"> ej kan anges (ReasonNotSupported) </w:t>
      </w:r>
      <w:r w:rsidRPr="00D56DCC">
        <w:rPr>
          <w:rFonts w:ascii="Open Sans" w:eastAsia="SimSun" w:hAnsi="Open Sans"/>
        </w:rPr>
        <w:t>(TF</w:t>
      </w:r>
      <w:r>
        <w:rPr>
          <w:rFonts w:ascii="Open Sans" w:eastAsia="SimSun" w:hAnsi="Open Sans"/>
        </w:rPr>
        <w:t xml:space="preserve"> 5.1</w:t>
      </w:r>
      <w:r w:rsidR="00656307">
        <w:rPr>
          <w:rFonts w:ascii="Open Sans" w:eastAsia="SimSun" w:hAnsi="Open Sans"/>
        </w:rPr>
        <w:t>1</w:t>
      </w:r>
      <w:r>
        <w:rPr>
          <w:rFonts w:ascii="Open Sans" w:eastAsia="SimSun" w:hAnsi="Open Sans"/>
        </w:rPr>
        <w:t>.</w:t>
      </w:r>
      <w:r w:rsidR="000A04D7">
        <w:rPr>
          <w:rFonts w:ascii="Open Sans" w:eastAsia="SimSun" w:hAnsi="Open Sans"/>
        </w:rPr>
        <w:t>3</w:t>
      </w:r>
      <w:r w:rsidRPr="00D56DCC">
        <w:rPr>
          <w:rFonts w:ascii="Open Sans" w:eastAsia="SimSun" w:hAnsi="Open Sans"/>
        </w:rPr>
        <w:t>)</w:t>
      </w:r>
    </w:p>
    <w:p w14:paraId="4267EC24" w14:textId="77777777" w:rsidR="00601FA8" w:rsidRPr="00D56DCC" w:rsidRDefault="00601FA8" w:rsidP="00601FA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27DB0808" w14:textId="77777777" w:rsidR="00601FA8" w:rsidRPr="001C5139" w:rsidRDefault="00601FA8" w:rsidP="00601FA8">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18CFE46A" w14:textId="77777777" w:rsidR="00601FA8" w:rsidRPr="001C5139" w:rsidRDefault="00601FA8" w:rsidP="00601FA8">
      <w:pPr>
        <w:pBdr>
          <w:top w:val="single" w:sz="4" w:space="1" w:color="auto"/>
          <w:left w:val="single" w:sz="4" w:space="4" w:color="auto"/>
          <w:bottom w:val="single" w:sz="4" w:space="1" w:color="auto"/>
          <w:right w:val="single" w:sz="4" w:space="4" w:color="auto"/>
        </w:pBdr>
        <w:shd w:val="clear" w:color="auto" w:fill="DC98B3" w:themeFill="text2" w:themeFillTint="66"/>
      </w:pPr>
    </w:p>
    <w:p w14:paraId="7A7A7140" w14:textId="77777777" w:rsidR="00601FA8" w:rsidRPr="00D56DCC" w:rsidRDefault="00601FA8" w:rsidP="00601FA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46578DAD" w14:textId="77777777" w:rsidR="00601FA8" w:rsidRPr="00D56DCC" w:rsidRDefault="00601FA8" w:rsidP="00601FA8">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54574AF6" w14:textId="19C15195" w:rsidR="00C96420" w:rsidRDefault="00656307" w:rsidP="00C96420">
      <w:pPr>
        <w:pStyle w:val="Rubrik3"/>
        <w:numPr>
          <w:ilvl w:val="2"/>
          <w:numId w:val="18"/>
        </w:numPr>
        <w:tabs>
          <w:tab w:val="clear" w:pos="720"/>
          <w:tab w:val="num" w:pos="360"/>
        </w:tabs>
        <w:spacing w:before="240" w:after="60"/>
        <w:ind w:left="0" w:firstLine="0"/>
      </w:pPr>
      <w:bookmarkStart w:id="60" w:name="_Toc150941591"/>
      <w:r>
        <w:t>appointmentRule.reasonCodes</w:t>
      </w:r>
      <w:bookmarkEnd w:id="60"/>
    </w:p>
    <w:p w14:paraId="33E3A6B2" w14:textId="670F6429" w:rsidR="00C96420" w:rsidRPr="00D4279F" w:rsidRDefault="00C96420" w:rsidP="00C96420">
      <w:r>
        <w:t xml:space="preserve">Kontraktet medger att i fältet leverera information </w:t>
      </w:r>
      <w:r w:rsidR="00656307">
        <w:t>om vilka koder som är valbara i den aktuella situationen</w:t>
      </w:r>
      <w:r>
        <w:t>.</w:t>
      </w:r>
      <w:r w:rsidR="00656307">
        <w:t xml:space="preserve"> Används i kombination med fältet appointmentRule.reasonCode.</w:t>
      </w:r>
    </w:p>
    <w:p w14:paraId="3F7EC0A6" w14:textId="416DF67B"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sidR="00656307">
        <w:rPr>
          <w:rFonts w:ascii="Open Sans" w:eastAsia="SimSun" w:hAnsi="Open Sans"/>
        </w:rPr>
        <w:t xml:space="preserve"> valbara koder</w:t>
      </w:r>
      <w:r w:rsidRPr="00D56DCC">
        <w:rPr>
          <w:rFonts w:ascii="Open Sans" w:eastAsia="SimSun" w:hAnsi="Open Sans"/>
        </w:rPr>
        <w:t xml:space="preserve"> (</w:t>
      </w:r>
      <w:r w:rsidR="00656307">
        <w:rPr>
          <w:rFonts w:ascii="Open Sans" w:eastAsia="SimSun" w:hAnsi="Open Sans"/>
        </w:rPr>
        <w:t>reasonCodes</w:t>
      </w:r>
      <w:r w:rsidRPr="00D56DCC">
        <w:rPr>
          <w:rFonts w:ascii="Open Sans" w:eastAsia="SimSun" w:hAnsi="Open Sans"/>
        </w:rPr>
        <w:t>) (TF</w:t>
      </w:r>
      <w:r w:rsidR="00656307">
        <w:rPr>
          <w:rFonts w:ascii="Open Sans" w:eastAsia="SimSun" w:hAnsi="Open Sans"/>
        </w:rPr>
        <w:t xml:space="preserve"> 5.12</w:t>
      </w:r>
      <w:r w:rsidRPr="00D56DCC">
        <w:rPr>
          <w:rFonts w:ascii="Open Sans" w:eastAsia="SimSun" w:hAnsi="Open Sans"/>
        </w:rPr>
        <w:t>)</w:t>
      </w:r>
    </w:p>
    <w:p w14:paraId="7CB16CCE"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3DA80622" w14:textId="77777777" w:rsidR="00C96420" w:rsidRPr="001C5139" w:rsidRDefault="00C96420" w:rsidP="00C96420">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72002462" w14:textId="77777777" w:rsidR="00C96420" w:rsidRPr="001C5139" w:rsidRDefault="00C96420" w:rsidP="00C96420">
      <w:pPr>
        <w:pBdr>
          <w:top w:val="single" w:sz="4" w:space="1" w:color="auto"/>
          <w:left w:val="single" w:sz="4" w:space="4" w:color="auto"/>
          <w:bottom w:val="single" w:sz="4" w:space="1" w:color="auto"/>
          <w:right w:val="single" w:sz="4" w:space="4" w:color="auto"/>
        </w:pBdr>
        <w:shd w:val="clear" w:color="auto" w:fill="DC98B3" w:themeFill="text2" w:themeFillTint="66"/>
      </w:pPr>
    </w:p>
    <w:p w14:paraId="0A80C23C"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08A82A61"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366E6FA8" w14:textId="3A00A135" w:rsidR="00C96420" w:rsidRDefault="00656307" w:rsidP="00C96420">
      <w:pPr>
        <w:pStyle w:val="Rubrik3"/>
        <w:numPr>
          <w:ilvl w:val="2"/>
          <w:numId w:val="18"/>
        </w:numPr>
        <w:tabs>
          <w:tab w:val="clear" w:pos="720"/>
          <w:tab w:val="num" w:pos="360"/>
        </w:tabs>
        <w:spacing w:before="240" w:after="60"/>
        <w:ind w:left="0" w:firstLine="0"/>
      </w:pPr>
      <w:bookmarkStart w:id="61" w:name="_Toc150941592"/>
      <w:r>
        <w:t>appointmentRule.information</w:t>
      </w:r>
      <w:bookmarkEnd w:id="61"/>
    </w:p>
    <w:p w14:paraId="45BE3E26" w14:textId="10FFA851" w:rsidR="00C96420" w:rsidRPr="00D4279F" w:rsidRDefault="00C96420" w:rsidP="00C96420">
      <w:r>
        <w:t xml:space="preserve">Kontraktet medger att i fältet leverera </w:t>
      </w:r>
      <w:r w:rsidR="00656307">
        <w:t xml:space="preserve">en </w:t>
      </w:r>
      <w:r>
        <w:t>information</w:t>
      </w:r>
      <w:r w:rsidR="00656307">
        <w:t>stext som ska visas för invånaren i den aktuella situationen</w:t>
      </w:r>
      <w:r>
        <w:t>.</w:t>
      </w:r>
    </w:p>
    <w:p w14:paraId="2E630189" w14:textId="024D47DC"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sidR="00656307">
        <w:rPr>
          <w:rFonts w:ascii="Open Sans" w:eastAsia="SimSun" w:hAnsi="Open Sans"/>
        </w:rPr>
        <w:t xml:space="preserve"> informationstext</w:t>
      </w:r>
      <w:r w:rsidRPr="00D56DCC">
        <w:rPr>
          <w:rFonts w:ascii="Open Sans" w:eastAsia="SimSun" w:hAnsi="Open Sans"/>
        </w:rPr>
        <w:t xml:space="preserve"> (TF</w:t>
      </w:r>
      <w:r w:rsidR="00656307">
        <w:rPr>
          <w:rFonts w:ascii="Open Sans" w:eastAsia="SimSun" w:hAnsi="Open Sans"/>
        </w:rPr>
        <w:t xml:space="preserve"> 5.13</w:t>
      </w:r>
      <w:r w:rsidRPr="00D56DCC">
        <w:rPr>
          <w:rFonts w:ascii="Open Sans" w:eastAsia="SimSun" w:hAnsi="Open Sans"/>
        </w:rPr>
        <w:t>)</w:t>
      </w:r>
    </w:p>
    <w:p w14:paraId="273EB46C"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2B9C49EF" w14:textId="77777777" w:rsidR="00C96420" w:rsidRPr="001C5139" w:rsidRDefault="00C96420" w:rsidP="00C96420">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25CD203B" w14:textId="77777777" w:rsidR="00C96420" w:rsidRPr="001C5139" w:rsidRDefault="00C96420" w:rsidP="00C96420">
      <w:pPr>
        <w:pBdr>
          <w:top w:val="single" w:sz="4" w:space="1" w:color="auto"/>
          <w:left w:val="single" w:sz="4" w:space="4" w:color="auto"/>
          <w:bottom w:val="single" w:sz="4" w:space="1" w:color="auto"/>
          <w:right w:val="single" w:sz="4" w:space="4" w:color="auto"/>
        </w:pBdr>
        <w:shd w:val="clear" w:color="auto" w:fill="DC98B3" w:themeFill="text2" w:themeFillTint="66"/>
      </w:pPr>
    </w:p>
    <w:p w14:paraId="495A3912"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254C45E0"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7A217026" w14:textId="5C99097D" w:rsidR="00C96420" w:rsidRDefault="00656307" w:rsidP="00C96420">
      <w:pPr>
        <w:pStyle w:val="Rubrik3"/>
        <w:numPr>
          <w:ilvl w:val="2"/>
          <w:numId w:val="18"/>
        </w:numPr>
        <w:tabs>
          <w:tab w:val="clear" w:pos="720"/>
          <w:tab w:val="num" w:pos="360"/>
        </w:tabs>
        <w:spacing w:before="240" w:after="60"/>
        <w:ind w:left="0" w:firstLine="0"/>
      </w:pPr>
      <w:bookmarkStart w:id="62" w:name="_Toc150941593"/>
      <w:r>
        <w:rPr>
          <w:rFonts w:eastAsia="Times New Roman"/>
          <w:spacing w:val="-1"/>
          <w:szCs w:val="20"/>
        </w:rPr>
        <w:t>appointmentRule.conditionToConfirm</w:t>
      </w:r>
      <w:bookmarkEnd w:id="62"/>
    </w:p>
    <w:p w14:paraId="6FD85079" w14:textId="1C34F14E" w:rsidR="00C96420" w:rsidRPr="00D4279F" w:rsidRDefault="00C96420" w:rsidP="00C96420">
      <w:r>
        <w:t xml:space="preserve">Kontraktet medger att i fältet leverera information </w:t>
      </w:r>
      <w:r w:rsidR="00656307">
        <w:t>om villkorstext som ska presenteras i den aktuella situationen</w:t>
      </w:r>
      <w:r>
        <w:t>.</w:t>
      </w:r>
    </w:p>
    <w:p w14:paraId="589416BC" w14:textId="32850AED"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sidR="000A04D7">
        <w:rPr>
          <w:rFonts w:ascii="Open Sans" w:eastAsia="SimSun" w:hAnsi="Open Sans"/>
        </w:rPr>
        <w:t xml:space="preserve"> villkorstext </w:t>
      </w:r>
      <w:r w:rsidRPr="00D56DCC">
        <w:rPr>
          <w:rFonts w:ascii="Open Sans" w:eastAsia="SimSun" w:hAnsi="Open Sans"/>
        </w:rPr>
        <w:t>(</w:t>
      </w:r>
      <w:r w:rsidR="000A04D7" w:rsidRPr="000A04D7">
        <w:rPr>
          <w:rFonts w:ascii="Open Sans" w:eastAsia="SimSun" w:hAnsi="Open Sans"/>
        </w:rPr>
        <w:t>conditionToConfirm</w:t>
      </w:r>
      <w:r w:rsidRPr="00D56DCC">
        <w:rPr>
          <w:rFonts w:ascii="Open Sans" w:eastAsia="SimSun" w:hAnsi="Open Sans"/>
        </w:rPr>
        <w:t>) (TF</w:t>
      </w:r>
      <w:r w:rsidR="000A04D7">
        <w:rPr>
          <w:rFonts w:ascii="Open Sans" w:eastAsia="SimSun" w:hAnsi="Open Sans"/>
        </w:rPr>
        <w:t xml:space="preserve"> 5.14</w:t>
      </w:r>
      <w:r w:rsidRPr="00D56DCC">
        <w:rPr>
          <w:rFonts w:ascii="Open Sans" w:eastAsia="SimSun" w:hAnsi="Open Sans"/>
        </w:rPr>
        <w:t>)</w:t>
      </w:r>
    </w:p>
    <w:p w14:paraId="44390FFA"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5C26AFF4" w14:textId="77777777" w:rsidR="00C96420" w:rsidRPr="001C5139" w:rsidRDefault="00C96420" w:rsidP="00C96420">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5338FE14" w14:textId="77777777" w:rsidR="00C96420" w:rsidRPr="001C5139" w:rsidRDefault="00C96420" w:rsidP="00C96420">
      <w:pPr>
        <w:pBdr>
          <w:top w:val="single" w:sz="4" w:space="1" w:color="auto"/>
          <w:left w:val="single" w:sz="4" w:space="4" w:color="auto"/>
          <w:bottom w:val="single" w:sz="4" w:space="1" w:color="auto"/>
          <w:right w:val="single" w:sz="4" w:space="4" w:color="auto"/>
        </w:pBdr>
        <w:shd w:val="clear" w:color="auto" w:fill="DC98B3" w:themeFill="text2" w:themeFillTint="66"/>
      </w:pPr>
    </w:p>
    <w:p w14:paraId="4C782852"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38AFB093"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4715C8A0" w14:textId="2412B1F2" w:rsidR="00C96420" w:rsidRDefault="00764CDC" w:rsidP="00C96420">
      <w:pPr>
        <w:pStyle w:val="Rubrik3"/>
        <w:numPr>
          <w:ilvl w:val="2"/>
          <w:numId w:val="18"/>
        </w:numPr>
        <w:tabs>
          <w:tab w:val="clear" w:pos="720"/>
          <w:tab w:val="num" w:pos="360"/>
        </w:tabs>
        <w:spacing w:before="240" w:after="60"/>
        <w:ind w:left="0" w:firstLine="0"/>
      </w:pPr>
      <w:bookmarkStart w:id="63" w:name="_Toc150941594"/>
      <w:r>
        <w:t>practitioner</w:t>
      </w:r>
      <w:bookmarkEnd w:id="63"/>
    </w:p>
    <w:p w14:paraId="29BE7812" w14:textId="0579AB3B" w:rsidR="00C96420" w:rsidRPr="00D4279F" w:rsidRDefault="00C96420" w:rsidP="00C96420">
      <w:r>
        <w:t xml:space="preserve">Kontraktet medger att i fältet leverera information </w:t>
      </w:r>
      <w:r w:rsidR="00764CDC">
        <w:t>om den eller de personer som besöket är bokat hos</w:t>
      </w:r>
      <w:r>
        <w:t>.</w:t>
      </w:r>
    </w:p>
    <w:p w14:paraId="0B110B21" w14:textId="3F0CCE88"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sidR="00764CDC">
        <w:rPr>
          <w:rFonts w:ascii="Open Sans" w:eastAsia="SimSun" w:hAnsi="Open Sans"/>
        </w:rPr>
        <w:t xml:space="preserve"> person(er) som besöket är bokat hos</w:t>
      </w:r>
      <w:r w:rsidRPr="00D56DCC">
        <w:rPr>
          <w:rFonts w:ascii="Open Sans" w:eastAsia="SimSun" w:hAnsi="Open Sans"/>
        </w:rPr>
        <w:t xml:space="preserve"> (</w:t>
      </w:r>
      <w:r w:rsidR="00764CDC">
        <w:rPr>
          <w:rFonts w:ascii="Open Sans" w:eastAsia="SimSun" w:hAnsi="Open Sans"/>
        </w:rPr>
        <w:t>practitioner</w:t>
      </w:r>
      <w:r w:rsidRPr="00D56DCC">
        <w:rPr>
          <w:rFonts w:ascii="Open Sans" w:eastAsia="SimSun" w:hAnsi="Open Sans"/>
        </w:rPr>
        <w:t>) (TF</w:t>
      </w:r>
      <w:r w:rsidR="00764CDC">
        <w:rPr>
          <w:rFonts w:ascii="Open Sans" w:eastAsia="SimSun" w:hAnsi="Open Sans"/>
        </w:rPr>
        <w:t xml:space="preserve"> 5.15</w:t>
      </w:r>
      <w:r w:rsidRPr="00D56DCC">
        <w:rPr>
          <w:rFonts w:ascii="Open Sans" w:eastAsia="SimSun" w:hAnsi="Open Sans"/>
        </w:rPr>
        <w:t>)</w:t>
      </w:r>
    </w:p>
    <w:p w14:paraId="27E4BA7F"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0CD354E2" w14:textId="77777777" w:rsidR="00C96420" w:rsidRPr="001C5139" w:rsidRDefault="00C96420" w:rsidP="00C96420">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226C252A" w14:textId="77777777" w:rsidR="00C96420" w:rsidRPr="001C5139" w:rsidRDefault="00C96420" w:rsidP="00C96420">
      <w:pPr>
        <w:pBdr>
          <w:top w:val="single" w:sz="4" w:space="1" w:color="auto"/>
          <w:left w:val="single" w:sz="4" w:space="4" w:color="auto"/>
          <w:bottom w:val="single" w:sz="4" w:space="1" w:color="auto"/>
          <w:right w:val="single" w:sz="4" w:space="4" w:color="auto"/>
        </w:pBdr>
        <w:shd w:val="clear" w:color="auto" w:fill="DC98B3" w:themeFill="text2" w:themeFillTint="66"/>
      </w:pPr>
    </w:p>
    <w:p w14:paraId="29DA858A"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3F41CB56"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5A2271AA" w14:textId="1A19BE6F" w:rsidR="00C96420" w:rsidRDefault="00764CDC" w:rsidP="00C96420">
      <w:pPr>
        <w:pStyle w:val="Rubrik3"/>
        <w:numPr>
          <w:ilvl w:val="2"/>
          <w:numId w:val="18"/>
        </w:numPr>
        <w:tabs>
          <w:tab w:val="clear" w:pos="720"/>
          <w:tab w:val="num" w:pos="360"/>
        </w:tabs>
        <w:spacing w:before="240" w:after="60"/>
        <w:ind w:left="0" w:firstLine="0"/>
      </w:pPr>
      <w:bookmarkStart w:id="64" w:name="_Toc150941595"/>
      <w:r>
        <w:t>resource</w:t>
      </w:r>
      <w:bookmarkEnd w:id="64"/>
    </w:p>
    <w:p w14:paraId="766F7546" w14:textId="2822C52F" w:rsidR="00C96420" w:rsidRPr="00D4279F" w:rsidRDefault="00C96420" w:rsidP="00C96420">
      <w:r>
        <w:t xml:space="preserve">Kontraktet medger att i fältet leverera information </w:t>
      </w:r>
      <w:r w:rsidR="00764CDC">
        <w:t>om resurser (annat än personer och organisationer) som kan tas i anspråk för genomförande av besöket</w:t>
      </w:r>
      <w:r>
        <w:t>.</w:t>
      </w:r>
    </w:p>
    <w:p w14:paraId="2CF2FB90" w14:textId="0B9D5810"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sidR="00764CDC">
        <w:rPr>
          <w:rFonts w:ascii="Open Sans" w:eastAsia="SimSun" w:hAnsi="Open Sans"/>
        </w:rPr>
        <w:t xml:space="preserve"> resurser</w:t>
      </w:r>
      <w:r w:rsidRPr="00D56DCC">
        <w:rPr>
          <w:rFonts w:ascii="Open Sans" w:eastAsia="SimSun" w:hAnsi="Open Sans"/>
        </w:rPr>
        <w:t xml:space="preserve"> (</w:t>
      </w:r>
      <w:r w:rsidR="00764CDC">
        <w:rPr>
          <w:rFonts w:ascii="Open Sans" w:eastAsia="SimSun" w:hAnsi="Open Sans"/>
        </w:rPr>
        <w:t>resource</w:t>
      </w:r>
      <w:r w:rsidRPr="00D56DCC">
        <w:rPr>
          <w:rFonts w:ascii="Open Sans" w:eastAsia="SimSun" w:hAnsi="Open Sans"/>
        </w:rPr>
        <w:t>) (TF</w:t>
      </w:r>
      <w:r w:rsidR="00764CDC">
        <w:rPr>
          <w:rFonts w:ascii="Open Sans" w:eastAsia="SimSun" w:hAnsi="Open Sans"/>
        </w:rPr>
        <w:t xml:space="preserve"> 5.16</w:t>
      </w:r>
      <w:r w:rsidRPr="00D56DCC">
        <w:rPr>
          <w:rFonts w:ascii="Open Sans" w:eastAsia="SimSun" w:hAnsi="Open Sans"/>
        </w:rPr>
        <w:t>)</w:t>
      </w:r>
    </w:p>
    <w:p w14:paraId="00A983FB"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0238DE4C" w14:textId="77777777" w:rsidR="00C96420" w:rsidRPr="001C5139" w:rsidRDefault="00C96420" w:rsidP="00C96420">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5AB4C03B" w14:textId="77777777" w:rsidR="00C96420" w:rsidRPr="001C5139" w:rsidRDefault="00C96420" w:rsidP="00C96420">
      <w:pPr>
        <w:pBdr>
          <w:top w:val="single" w:sz="4" w:space="1" w:color="auto"/>
          <w:left w:val="single" w:sz="4" w:space="4" w:color="auto"/>
          <w:bottom w:val="single" w:sz="4" w:space="1" w:color="auto"/>
          <w:right w:val="single" w:sz="4" w:space="4" w:color="auto"/>
        </w:pBdr>
        <w:shd w:val="clear" w:color="auto" w:fill="DC98B3" w:themeFill="text2" w:themeFillTint="66"/>
      </w:pPr>
    </w:p>
    <w:p w14:paraId="633F8CBB"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lastRenderedPageBreak/>
        <w:t>Övrig kommentar:</w:t>
      </w:r>
    </w:p>
    <w:p w14:paraId="1806C5BE"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63FAD57B" w14:textId="4348930B" w:rsidR="00764CDC" w:rsidRDefault="00764CDC" w:rsidP="00764CDC">
      <w:pPr>
        <w:pStyle w:val="Rubrik3"/>
        <w:numPr>
          <w:ilvl w:val="2"/>
          <w:numId w:val="18"/>
        </w:numPr>
        <w:tabs>
          <w:tab w:val="clear" w:pos="720"/>
          <w:tab w:val="num" w:pos="360"/>
        </w:tabs>
        <w:spacing w:before="240" w:after="60"/>
        <w:ind w:left="0" w:firstLine="0"/>
      </w:pPr>
      <w:bookmarkStart w:id="65" w:name="_Toc150941596"/>
      <w:r>
        <w:t>withinCareGuarantee</w:t>
      </w:r>
      <w:bookmarkEnd w:id="65"/>
    </w:p>
    <w:p w14:paraId="28DCAC39" w14:textId="41367301" w:rsidR="00764CDC" w:rsidRPr="00D4279F" w:rsidRDefault="00764CDC" w:rsidP="00764CDC">
      <w:r>
        <w:t>Kontraktet medger att i fältet leverera information om bokningen ligger inom tidsintervall för vårdgaranti.</w:t>
      </w:r>
    </w:p>
    <w:p w14:paraId="34C7C6B2" w14:textId="797D7443" w:rsidR="00764CDC" w:rsidRPr="00D56DCC" w:rsidRDefault="00764CDC" w:rsidP="00764CDC">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Pr>
          <w:rFonts w:ascii="Open Sans" w:eastAsia="SimSun" w:hAnsi="Open Sans"/>
        </w:rPr>
        <w:t xml:space="preserve"> </w:t>
      </w:r>
      <w:r w:rsidRPr="00D56DCC">
        <w:rPr>
          <w:rFonts w:ascii="Open Sans" w:eastAsia="SimSun" w:hAnsi="Open Sans"/>
        </w:rPr>
        <w:t>(</w:t>
      </w:r>
      <w:r>
        <w:t>withinCareGuarantee</w:t>
      </w:r>
      <w:r>
        <w:rPr>
          <w:rFonts w:ascii="Open Sans" w:eastAsia="SimSun" w:hAnsi="Open Sans"/>
        </w:rPr>
        <w:t xml:space="preserve"> = true</w:t>
      </w:r>
      <w:r w:rsidRPr="00D56DCC">
        <w:rPr>
          <w:rFonts w:ascii="Open Sans" w:eastAsia="SimSun" w:hAnsi="Open Sans"/>
        </w:rPr>
        <w:t>) (TF</w:t>
      </w:r>
      <w:r>
        <w:rPr>
          <w:rFonts w:ascii="Open Sans" w:eastAsia="SimSun" w:hAnsi="Open Sans"/>
        </w:rPr>
        <w:t xml:space="preserve"> 5.17.1</w:t>
      </w:r>
      <w:r w:rsidRPr="00D56DCC">
        <w:rPr>
          <w:rFonts w:ascii="Open Sans" w:eastAsia="SimSun" w:hAnsi="Open Sans"/>
        </w:rPr>
        <w:t>)</w:t>
      </w:r>
    </w:p>
    <w:p w14:paraId="6F1E7925" w14:textId="77777777" w:rsidR="00764CDC" w:rsidRPr="00D56DCC" w:rsidRDefault="00764CDC" w:rsidP="00764CDC">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7F1A8283" w14:textId="52885376" w:rsidR="00764CDC" w:rsidRPr="00D56DCC" w:rsidRDefault="00764CDC" w:rsidP="00764CDC">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Pr>
          <w:rFonts w:ascii="Open Sans" w:eastAsia="SimSun" w:hAnsi="Open Sans"/>
        </w:rPr>
        <w:t xml:space="preserve"> </w:t>
      </w:r>
      <w:r w:rsidRPr="00D56DCC">
        <w:rPr>
          <w:rFonts w:ascii="Open Sans" w:eastAsia="SimSun" w:hAnsi="Open Sans"/>
        </w:rPr>
        <w:t>(</w:t>
      </w:r>
      <w:r>
        <w:t>withinCareGuarantee</w:t>
      </w:r>
      <w:r>
        <w:rPr>
          <w:rFonts w:ascii="Open Sans" w:eastAsia="SimSun" w:hAnsi="Open Sans"/>
        </w:rPr>
        <w:t xml:space="preserve"> = false</w:t>
      </w:r>
      <w:r w:rsidRPr="00D56DCC">
        <w:rPr>
          <w:rFonts w:ascii="Open Sans" w:eastAsia="SimSun" w:hAnsi="Open Sans"/>
        </w:rPr>
        <w:t>) (TF</w:t>
      </w:r>
      <w:r>
        <w:rPr>
          <w:rFonts w:ascii="Open Sans" w:eastAsia="SimSun" w:hAnsi="Open Sans"/>
        </w:rPr>
        <w:t xml:space="preserve"> 5.17.2</w:t>
      </w:r>
      <w:r w:rsidRPr="00D56DCC">
        <w:rPr>
          <w:rFonts w:ascii="Open Sans" w:eastAsia="SimSun" w:hAnsi="Open Sans"/>
        </w:rPr>
        <w:t>)</w:t>
      </w:r>
    </w:p>
    <w:p w14:paraId="370DE862" w14:textId="77777777" w:rsidR="00764CDC" w:rsidRPr="00D56DCC" w:rsidRDefault="00764CDC" w:rsidP="00764CDC">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2B98B6C5" w14:textId="77777777" w:rsidR="00764CDC" w:rsidRPr="001C5139" w:rsidRDefault="00764CDC" w:rsidP="00764CDC">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1CA85BC4" w14:textId="77777777" w:rsidR="00764CDC" w:rsidRPr="001C5139" w:rsidRDefault="00764CDC" w:rsidP="00764CDC">
      <w:pPr>
        <w:pBdr>
          <w:top w:val="single" w:sz="4" w:space="1" w:color="auto"/>
          <w:left w:val="single" w:sz="4" w:space="4" w:color="auto"/>
          <w:bottom w:val="single" w:sz="4" w:space="1" w:color="auto"/>
          <w:right w:val="single" w:sz="4" w:space="4" w:color="auto"/>
        </w:pBdr>
        <w:shd w:val="clear" w:color="auto" w:fill="DC98B3" w:themeFill="text2" w:themeFillTint="66"/>
      </w:pPr>
    </w:p>
    <w:p w14:paraId="01D52A86" w14:textId="77777777" w:rsidR="00764CDC" w:rsidRPr="00D56DCC" w:rsidRDefault="00764CDC" w:rsidP="00764CDC">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69CD129F" w14:textId="77777777" w:rsidR="00764CDC" w:rsidRPr="00D56DCC" w:rsidRDefault="00764CDC" w:rsidP="00764CDC">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56DCBB66" w14:textId="43258F4D" w:rsidR="00C96420" w:rsidRDefault="00764CDC" w:rsidP="00C96420">
      <w:pPr>
        <w:pStyle w:val="Rubrik3"/>
        <w:numPr>
          <w:ilvl w:val="2"/>
          <w:numId w:val="18"/>
        </w:numPr>
        <w:tabs>
          <w:tab w:val="clear" w:pos="720"/>
          <w:tab w:val="num" w:pos="360"/>
        </w:tabs>
        <w:spacing w:before="240" w:after="60"/>
        <w:ind w:left="0" w:firstLine="0"/>
      </w:pPr>
      <w:bookmarkStart w:id="66" w:name="_Toc150941597"/>
      <w:r>
        <w:t>alternativeLocation</w:t>
      </w:r>
      <w:bookmarkEnd w:id="66"/>
    </w:p>
    <w:p w14:paraId="6D0E2CCA" w14:textId="7E41D875" w:rsidR="00C96420" w:rsidRPr="00D4279F" w:rsidRDefault="00C96420" w:rsidP="00C96420">
      <w:r>
        <w:t xml:space="preserve">Kontraktet medger att i fältet leverera information </w:t>
      </w:r>
      <w:r w:rsidR="00B05CAE">
        <w:t>om en alternativ adress för bokningen</w:t>
      </w:r>
      <w:r>
        <w:t>.</w:t>
      </w:r>
    </w:p>
    <w:p w14:paraId="53D9416F" w14:textId="75C46AD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sidR="00B05CAE">
        <w:rPr>
          <w:rFonts w:ascii="Open Sans" w:eastAsia="SimSun" w:hAnsi="Open Sans"/>
        </w:rPr>
        <w:t xml:space="preserve"> en alternativ adress</w:t>
      </w:r>
      <w:r w:rsidRPr="00D56DCC">
        <w:rPr>
          <w:rFonts w:ascii="Open Sans" w:eastAsia="SimSun" w:hAnsi="Open Sans"/>
        </w:rPr>
        <w:t xml:space="preserve"> (</w:t>
      </w:r>
      <w:r w:rsidR="00B05CAE">
        <w:t>alternativeLocation</w:t>
      </w:r>
      <w:r w:rsidRPr="00D56DCC">
        <w:rPr>
          <w:rFonts w:ascii="Open Sans" w:eastAsia="SimSun" w:hAnsi="Open Sans"/>
        </w:rPr>
        <w:t>) (TF</w:t>
      </w:r>
      <w:r w:rsidR="00B05CAE">
        <w:rPr>
          <w:rFonts w:ascii="Open Sans" w:eastAsia="SimSun" w:hAnsi="Open Sans"/>
        </w:rPr>
        <w:t xml:space="preserve"> 5.18</w:t>
      </w:r>
      <w:r w:rsidRPr="00D56DCC">
        <w:rPr>
          <w:rFonts w:ascii="Open Sans" w:eastAsia="SimSun" w:hAnsi="Open Sans"/>
        </w:rPr>
        <w:t>)</w:t>
      </w:r>
    </w:p>
    <w:p w14:paraId="50B0297F"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1134D5BD" w14:textId="77777777" w:rsidR="00C96420" w:rsidRPr="001C5139" w:rsidRDefault="00C96420" w:rsidP="00C96420">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32F87D04" w14:textId="77777777" w:rsidR="00C96420" w:rsidRPr="001C5139" w:rsidRDefault="00C96420" w:rsidP="00C96420">
      <w:pPr>
        <w:pBdr>
          <w:top w:val="single" w:sz="4" w:space="1" w:color="auto"/>
          <w:left w:val="single" w:sz="4" w:space="4" w:color="auto"/>
          <w:bottom w:val="single" w:sz="4" w:space="1" w:color="auto"/>
          <w:right w:val="single" w:sz="4" w:space="4" w:color="auto"/>
        </w:pBdr>
        <w:shd w:val="clear" w:color="auto" w:fill="DC98B3" w:themeFill="text2" w:themeFillTint="66"/>
      </w:pPr>
    </w:p>
    <w:p w14:paraId="01E0D5A1"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2970266E"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4E7F127E" w14:textId="6E2ED29E" w:rsidR="00C96420" w:rsidRDefault="00B05CAE" w:rsidP="00C96420">
      <w:pPr>
        <w:pStyle w:val="Rubrik3"/>
        <w:numPr>
          <w:ilvl w:val="2"/>
          <w:numId w:val="18"/>
        </w:numPr>
        <w:tabs>
          <w:tab w:val="clear" w:pos="720"/>
          <w:tab w:val="num" w:pos="360"/>
        </w:tabs>
        <w:spacing w:before="240" w:after="60"/>
        <w:ind w:left="0" w:firstLine="0"/>
      </w:pPr>
      <w:bookmarkStart w:id="67" w:name="_Toc150941598"/>
      <w:r>
        <w:t>information</w:t>
      </w:r>
      <w:bookmarkEnd w:id="67"/>
    </w:p>
    <w:p w14:paraId="7BF55605" w14:textId="45B6CBF9" w:rsidR="00C96420" w:rsidRPr="00D4279F" w:rsidRDefault="00C96420" w:rsidP="00C96420">
      <w:r>
        <w:t xml:space="preserve">Kontraktet medger att i fältet leverera information </w:t>
      </w:r>
      <w:r w:rsidR="00B05CAE">
        <w:t>till invånaren innan besöket</w:t>
      </w:r>
      <w:r>
        <w:t>.</w:t>
      </w:r>
    </w:p>
    <w:p w14:paraId="0DF1ED63" w14:textId="7A3DC5C8"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sidR="00B05CAE">
        <w:rPr>
          <w:rFonts w:ascii="Open Sans" w:eastAsia="SimSun" w:hAnsi="Open Sans"/>
        </w:rPr>
        <w:t xml:space="preserve"> information till invånaren</w:t>
      </w:r>
      <w:r w:rsidRPr="00D56DCC">
        <w:rPr>
          <w:rFonts w:ascii="Open Sans" w:eastAsia="SimSun" w:hAnsi="Open Sans"/>
        </w:rPr>
        <w:t xml:space="preserve"> (TF</w:t>
      </w:r>
      <w:r w:rsidR="00B05CAE">
        <w:rPr>
          <w:rFonts w:ascii="Open Sans" w:eastAsia="SimSun" w:hAnsi="Open Sans"/>
        </w:rPr>
        <w:t xml:space="preserve"> 5.19</w:t>
      </w:r>
      <w:r w:rsidRPr="00D56DCC">
        <w:rPr>
          <w:rFonts w:ascii="Open Sans" w:eastAsia="SimSun" w:hAnsi="Open Sans"/>
        </w:rPr>
        <w:t>)</w:t>
      </w:r>
    </w:p>
    <w:p w14:paraId="152CB447"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6F0CBBF1" w14:textId="77777777" w:rsidR="00C96420" w:rsidRPr="001C5139" w:rsidRDefault="00C96420" w:rsidP="00C96420">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5692F693" w14:textId="77777777" w:rsidR="00C96420" w:rsidRPr="001C5139" w:rsidRDefault="00C96420" w:rsidP="00C96420">
      <w:pPr>
        <w:pBdr>
          <w:top w:val="single" w:sz="4" w:space="1" w:color="auto"/>
          <w:left w:val="single" w:sz="4" w:space="4" w:color="auto"/>
          <w:bottom w:val="single" w:sz="4" w:space="1" w:color="auto"/>
          <w:right w:val="single" w:sz="4" w:space="4" w:color="auto"/>
        </w:pBdr>
        <w:shd w:val="clear" w:color="auto" w:fill="DC98B3" w:themeFill="text2" w:themeFillTint="66"/>
      </w:pPr>
    </w:p>
    <w:p w14:paraId="5F0A4024"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lastRenderedPageBreak/>
        <w:t>Övrig kommentar:</w:t>
      </w:r>
    </w:p>
    <w:p w14:paraId="274B7DA5" w14:textId="77777777" w:rsidR="00C96420" w:rsidRPr="00D56DCC" w:rsidRDefault="00C96420" w:rsidP="00C96420">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28CBD719" w14:textId="3814E9D1" w:rsidR="00764CDC" w:rsidRDefault="00B05CAE" w:rsidP="00764CDC">
      <w:pPr>
        <w:pStyle w:val="Rubrik3"/>
        <w:numPr>
          <w:ilvl w:val="2"/>
          <w:numId w:val="18"/>
        </w:numPr>
        <w:tabs>
          <w:tab w:val="clear" w:pos="720"/>
          <w:tab w:val="num" w:pos="360"/>
        </w:tabs>
        <w:spacing w:before="240" w:after="60"/>
        <w:ind w:left="0" w:firstLine="0"/>
      </w:pPr>
      <w:bookmarkStart w:id="68" w:name="_Toc150941599"/>
      <w:r>
        <w:t>status</w:t>
      </w:r>
      <w:bookmarkEnd w:id="68"/>
    </w:p>
    <w:p w14:paraId="2F07B499" w14:textId="312456E1" w:rsidR="00764CDC" w:rsidRPr="00D4279F" w:rsidRDefault="00764CDC" w:rsidP="00764CDC">
      <w:r>
        <w:t xml:space="preserve">Kontraktet medger att i fältet leverera information </w:t>
      </w:r>
      <w:r w:rsidR="00B05CAE">
        <w:t>om bokningens status</w:t>
      </w:r>
      <w:r>
        <w:t>.</w:t>
      </w:r>
    </w:p>
    <w:p w14:paraId="55A8153E" w14:textId="1BCECFCD" w:rsidR="00764CDC" w:rsidRPr="00D56DCC" w:rsidRDefault="00764CDC" w:rsidP="00764CDC">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sidR="00B05CAE">
        <w:rPr>
          <w:rFonts w:ascii="Open Sans" w:eastAsia="SimSun" w:hAnsi="Open Sans"/>
        </w:rPr>
        <w:t xml:space="preserve"> status bekräftad</w:t>
      </w:r>
      <w:r w:rsidRPr="00D56DCC">
        <w:rPr>
          <w:rFonts w:ascii="Open Sans" w:eastAsia="SimSun" w:hAnsi="Open Sans"/>
        </w:rPr>
        <w:t xml:space="preserve"> (</w:t>
      </w:r>
      <w:r w:rsidR="00B05CAE">
        <w:rPr>
          <w:rFonts w:ascii="Open Sans" w:eastAsia="SimSun" w:hAnsi="Open Sans"/>
        </w:rPr>
        <w:t>status = confirmed</w:t>
      </w:r>
      <w:r w:rsidRPr="00D56DCC">
        <w:rPr>
          <w:rFonts w:ascii="Open Sans" w:eastAsia="SimSun" w:hAnsi="Open Sans"/>
        </w:rPr>
        <w:t>) (TF</w:t>
      </w:r>
      <w:r w:rsidR="00B05CAE">
        <w:rPr>
          <w:rFonts w:ascii="Open Sans" w:eastAsia="SimSun" w:hAnsi="Open Sans"/>
        </w:rPr>
        <w:t xml:space="preserve"> 5.20.1</w:t>
      </w:r>
      <w:r w:rsidRPr="00D56DCC">
        <w:rPr>
          <w:rFonts w:ascii="Open Sans" w:eastAsia="SimSun" w:hAnsi="Open Sans"/>
        </w:rPr>
        <w:t>)</w:t>
      </w:r>
    </w:p>
    <w:p w14:paraId="2C43C630" w14:textId="77777777" w:rsidR="00764CDC" w:rsidRPr="00D56DCC" w:rsidRDefault="00764CDC" w:rsidP="00764CDC">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4086E6DF" w14:textId="6F5E3632" w:rsidR="00B05CAE" w:rsidRPr="00D56DCC" w:rsidRDefault="00B05CAE" w:rsidP="00B05CAE">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Pr>
          <w:rFonts w:ascii="Open Sans" w:eastAsia="SimSun" w:hAnsi="Open Sans"/>
        </w:rPr>
        <w:t xml:space="preserve"> status preliminär</w:t>
      </w:r>
      <w:r w:rsidRPr="00D56DCC">
        <w:rPr>
          <w:rFonts w:ascii="Open Sans" w:eastAsia="SimSun" w:hAnsi="Open Sans"/>
        </w:rPr>
        <w:t xml:space="preserve"> (</w:t>
      </w:r>
      <w:r>
        <w:rPr>
          <w:rFonts w:ascii="Open Sans" w:eastAsia="SimSun" w:hAnsi="Open Sans"/>
        </w:rPr>
        <w:t>status = preliminary</w:t>
      </w:r>
      <w:r w:rsidRPr="00D56DCC">
        <w:rPr>
          <w:rFonts w:ascii="Open Sans" w:eastAsia="SimSun" w:hAnsi="Open Sans"/>
        </w:rPr>
        <w:t>) (TF</w:t>
      </w:r>
      <w:r>
        <w:rPr>
          <w:rFonts w:ascii="Open Sans" w:eastAsia="SimSun" w:hAnsi="Open Sans"/>
        </w:rPr>
        <w:t xml:space="preserve"> 5.20.2</w:t>
      </w:r>
      <w:r w:rsidRPr="00D56DCC">
        <w:rPr>
          <w:rFonts w:ascii="Open Sans" w:eastAsia="SimSun" w:hAnsi="Open Sans"/>
        </w:rPr>
        <w:t>)</w:t>
      </w:r>
    </w:p>
    <w:p w14:paraId="1253BDCD" w14:textId="77777777" w:rsidR="00B05CAE" w:rsidRPr="00D56DCC" w:rsidRDefault="00B05CAE" w:rsidP="00B05CAE">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3F16F109" w14:textId="77777777" w:rsidR="00764CDC" w:rsidRPr="001C5139" w:rsidRDefault="00764CDC" w:rsidP="00764CDC">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6E29B8B0" w14:textId="77777777" w:rsidR="00764CDC" w:rsidRPr="001C5139" w:rsidRDefault="00764CDC" w:rsidP="00764CDC">
      <w:pPr>
        <w:pBdr>
          <w:top w:val="single" w:sz="4" w:space="1" w:color="auto"/>
          <w:left w:val="single" w:sz="4" w:space="4" w:color="auto"/>
          <w:bottom w:val="single" w:sz="4" w:space="1" w:color="auto"/>
          <w:right w:val="single" w:sz="4" w:space="4" w:color="auto"/>
        </w:pBdr>
        <w:shd w:val="clear" w:color="auto" w:fill="DC98B3" w:themeFill="text2" w:themeFillTint="66"/>
      </w:pPr>
    </w:p>
    <w:p w14:paraId="519F30A5" w14:textId="77777777" w:rsidR="00764CDC" w:rsidRPr="00D56DCC" w:rsidRDefault="00764CDC" w:rsidP="00764CDC">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631A1BC1" w14:textId="77777777" w:rsidR="00764CDC" w:rsidRPr="00D56DCC" w:rsidRDefault="00764CDC" w:rsidP="00764CDC">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7BA7B7F1" w14:textId="484428D2" w:rsidR="00764CDC" w:rsidRDefault="00B05CAE" w:rsidP="00764CDC">
      <w:pPr>
        <w:pStyle w:val="Rubrik3"/>
        <w:numPr>
          <w:ilvl w:val="2"/>
          <w:numId w:val="18"/>
        </w:numPr>
        <w:tabs>
          <w:tab w:val="clear" w:pos="720"/>
          <w:tab w:val="num" w:pos="360"/>
        </w:tabs>
        <w:spacing w:before="240" w:after="60"/>
        <w:ind w:left="0" w:firstLine="0"/>
      </w:pPr>
      <w:bookmarkStart w:id="69" w:name="_Toc150941600"/>
      <w:r>
        <w:t>newAppointmentReasonText</w:t>
      </w:r>
      <w:bookmarkEnd w:id="69"/>
    </w:p>
    <w:p w14:paraId="6C4889EA" w14:textId="06D8B06A" w:rsidR="00764CDC" w:rsidRPr="00D4279F" w:rsidRDefault="00764CDC" w:rsidP="00764CDC">
      <w:r>
        <w:t xml:space="preserve">Kontraktet medger att i fältet leverera </w:t>
      </w:r>
      <w:r w:rsidR="00B05CAE">
        <w:t>en text som anger patientens anledning till en nybokning</w:t>
      </w:r>
      <w:r>
        <w:t>.</w:t>
      </w:r>
    </w:p>
    <w:p w14:paraId="35DFCF78" w14:textId="7C01E8D6" w:rsidR="00764CDC" w:rsidRPr="00D56DCC" w:rsidRDefault="00764CDC" w:rsidP="00764CDC">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sidR="00B05CAE">
        <w:rPr>
          <w:rFonts w:ascii="Open Sans" w:eastAsia="SimSun" w:hAnsi="Open Sans"/>
        </w:rPr>
        <w:t xml:space="preserve"> en orsakstext</w:t>
      </w:r>
      <w:r w:rsidRPr="00D56DCC">
        <w:rPr>
          <w:rFonts w:ascii="Open Sans" w:eastAsia="SimSun" w:hAnsi="Open Sans"/>
        </w:rPr>
        <w:t xml:space="preserve"> (</w:t>
      </w:r>
      <w:r w:rsidR="00B05CAE">
        <w:t>newAppointmentReasonText</w:t>
      </w:r>
      <w:r w:rsidRPr="00D56DCC">
        <w:rPr>
          <w:rFonts w:ascii="Open Sans" w:eastAsia="SimSun" w:hAnsi="Open Sans"/>
        </w:rPr>
        <w:t>) (TF</w:t>
      </w:r>
      <w:r w:rsidR="00B05CAE">
        <w:rPr>
          <w:rFonts w:ascii="Open Sans" w:eastAsia="SimSun" w:hAnsi="Open Sans"/>
        </w:rPr>
        <w:t xml:space="preserve"> 5.21</w:t>
      </w:r>
      <w:r w:rsidRPr="00D56DCC">
        <w:rPr>
          <w:rFonts w:ascii="Open Sans" w:eastAsia="SimSun" w:hAnsi="Open Sans"/>
        </w:rPr>
        <w:t>)</w:t>
      </w:r>
    </w:p>
    <w:p w14:paraId="6626F300" w14:textId="77777777" w:rsidR="00764CDC" w:rsidRPr="00D56DCC" w:rsidRDefault="00764CDC" w:rsidP="00764CDC">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7F4540FB" w14:textId="77777777" w:rsidR="00764CDC" w:rsidRPr="001C5139" w:rsidRDefault="00764CDC" w:rsidP="00764CDC">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1EDAD24D" w14:textId="77777777" w:rsidR="00764CDC" w:rsidRPr="001C5139" w:rsidRDefault="00764CDC" w:rsidP="00764CDC">
      <w:pPr>
        <w:pBdr>
          <w:top w:val="single" w:sz="4" w:space="1" w:color="auto"/>
          <w:left w:val="single" w:sz="4" w:space="4" w:color="auto"/>
          <w:bottom w:val="single" w:sz="4" w:space="1" w:color="auto"/>
          <w:right w:val="single" w:sz="4" w:space="4" w:color="auto"/>
        </w:pBdr>
        <w:shd w:val="clear" w:color="auto" w:fill="DC98B3" w:themeFill="text2" w:themeFillTint="66"/>
      </w:pPr>
    </w:p>
    <w:p w14:paraId="4BC283DA" w14:textId="77777777" w:rsidR="00764CDC" w:rsidRPr="00D56DCC" w:rsidRDefault="00764CDC" w:rsidP="00764CDC">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00491EA9" w14:textId="77777777" w:rsidR="00764CDC" w:rsidRPr="00D56DCC" w:rsidRDefault="00764CDC" w:rsidP="00764CDC">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2B65B005" w14:textId="36C7C962" w:rsidR="00B05CAE" w:rsidRDefault="00B05CAE" w:rsidP="00B05CAE">
      <w:pPr>
        <w:pStyle w:val="Rubrik3"/>
        <w:numPr>
          <w:ilvl w:val="2"/>
          <w:numId w:val="18"/>
        </w:numPr>
        <w:tabs>
          <w:tab w:val="clear" w:pos="720"/>
          <w:tab w:val="num" w:pos="360"/>
        </w:tabs>
        <w:spacing w:before="240" w:after="60"/>
        <w:ind w:left="0" w:firstLine="0"/>
      </w:pPr>
      <w:bookmarkStart w:id="70" w:name="_Toc150941601"/>
      <w:r>
        <w:t>newAppointmentReasonCode</w:t>
      </w:r>
      <w:bookmarkEnd w:id="70"/>
    </w:p>
    <w:p w14:paraId="771E792B" w14:textId="250EEB63" w:rsidR="00B05CAE" w:rsidRPr="00D4279F" w:rsidRDefault="00B05CAE" w:rsidP="00B05CAE">
      <w:r>
        <w:t>Kontraktet medger att i fältet leverera en kod som anger patientens anledning till en nybokning.</w:t>
      </w:r>
    </w:p>
    <w:p w14:paraId="671B6027" w14:textId="28DAFF06" w:rsidR="00B05CAE" w:rsidRPr="00D56DCC" w:rsidRDefault="00B05CAE" w:rsidP="00B05CAE">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Pr>
          <w:rFonts w:ascii="Open Sans" w:eastAsia="SimSun" w:hAnsi="Open Sans"/>
        </w:rPr>
        <w:t xml:space="preserve"> en orsakskod</w:t>
      </w:r>
      <w:r w:rsidRPr="00D56DCC">
        <w:rPr>
          <w:rFonts w:ascii="Open Sans" w:eastAsia="SimSun" w:hAnsi="Open Sans"/>
        </w:rPr>
        <w:t xml:space="preserve"> (</w:t>
      </w:r>
      <w:r>
        <w:t>newAppointmentReasonCode</w:t>
      </w:r>
      <w:r w:rsidRPr="00D56DCC">
        <w:rPr>
          <w:rFonts w:ascii="Open Sans" w:eastAsia="SimSun" w:hAnsi="Open Sans"/>
        </w:rPr>
        <w:t>) (TF</w:t>
      </w:r>
      <w:r>
        <w:rPr>
          <w:rFonts w:ascii="Open Sans" w:eastAsia="SimSun" w:hAnsi="Open Sans"/>
        </w:rPr>
        <w:t xml:space="preserve"> 5.22</w:t>
      </w:r>
      <w:r w:rsidRPr="00D56DCC">
        <w:rPr>
          <w:rFonts w:ascii="Open Sans" w:eastAsia="SimSun" w:hAnsi="Open Sans"/>
        </w:rPr>
        <w:t>)</w:t>
      </w:r>
    </w:p>
    <w:p w14:paraId="2044A9FC" w14:textId="77777777" w:rsidR="00B05CAE" w:rsidRPr="00D56DCC" w:rsidRDefault="00B05CAE" w:rsidP="00B05CAE">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0539FF05" w14:textId="77777777" w:rsidR="00B05CAE" w:rsidRPr="001C5139" w:rsidRDefault="00B05CAE" w:rsidP="00B05CAE">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1CF90775" w14:textId="77777777" w:rsidR="00B05CAE" w:rsidRPr="001C5139" w:rsidRDefault="00B05CAE" w:rsidP="00B05CAE">
      <w:pPr>
        <w:pBdr>
          <w:top w:val="single" w:sz="4" w:space="1" w:color="auto"/>
          <w:left w:val="single" w:sz="4" w:space="4" w:color="auto"/>
          <w:bottom w:val="single" w:sz="4" w:space="1" w:color="auto"/>
          <w:right w:val="single" w:sz="4" w:space="4" w:color="auto"/>
        </w:pBdr>
        <w:shd w:val="clear" w:color="auto" w:fill="DC98B3" w:themeFill="text2" w:themeFillTint="66"/>
      </w:pPr>
    </w:p>
    <w:p w14:paraId="189FE687" w14:textId="77777777" w:rsidR="00B05CAE" w:rsidRPr="00D56DCC" w:rsidRDefault="00B05CAE" w:rsidP="00B05CAE">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495B8669" w14:textId="77777777" w:rsidR="00B05CAE" w:rsidRPr="00D56DCC" w:rsidRDefault="00B05CAE" w:rsidP="00B05CAE">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4AA4B113" w14:textId="5BC00C72" w:rsidR="00B05CAE" w:rsidRDefault="00B05CAE" w:rsidP="00B05CAE">
      <w:pPr>
        <w:pStyle w:val="Rubrik3"/>
        <w:numPr>
          <w:ilvl w:val="2"/>
          <w:numId w:val="18"/>
        </w:numPr>
        <w:tabs>
          <w:tab w:val="clear" w:pos="720"/>
          <w:tab w:val="num" w:pos="360"/>
        </w:tabs>
        <w:spacing w:before="240" w:after="60"/>
        <w:ind w:left="0" w:firstLine="0"/>
      </w:pPr>
      <w:bookmarkStart w:id="71" w:name="_Toc150941602"/>
      <w:r>
        <w:t>updateAppointmentReasonText</w:t>
      </w:r>
      <w:bookmarkEnd w:id="71"/>
    </w:p>
    <w:p w14:paraId="2B2A02BD" w14:textId="6D8E53A6" w:rsidR="00B05CAE" w:rsidRPr="00D4279F" w:rsidRDefault="00B05CAE" w:rsidP="00B05CAE">
      <w:r>
        <w:t>Kontraktet medger att i fältet leverera en text som anger patientens anledning till en ombokning.</w:t>
      </w:r>
    </w:p>
    <w:p w14:paraId="05B7E887" w14:textId="1C93331E" w:rsidR="00B05CAE" w:rsidRPr="00D56DCC" w:rsidRDefault="00B05CAE" w:rsidP="00B05CAE">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Pr>
          <w:rFonts w:ascii="Open Sans" w:eastAsia="SimSun" w:hAnsi="Open Sans"/>
        </w:rPr>
        <w:t xml:space="preserve"> en orsakstext</w:t>
      </w:r>
      <w:r w:rsidRPr="00D56DCC">
        <w:rPr>
          <w:rFonts w:ascii="Open Sans" w:eastAsia="SimSun" w:hAnsi="Open Sans"/>
        </w:rPr>
        <w:t xml:space="preserve"> (</w:t>
      </w:r>
      <w:r>
        <w:t>updateAppointmentReasonText</w:t>
      </w:r>
      <w:r w:rsidRPr="00D56DCC">
        <w:rPr>
          <w:rFonts w:ascii="Open Sans" w:eastAsia="SimSun" w:hAnsi="Open Sans"/>
        </w:rPr>
        <w:t>) (TF</w:t>
      </w:r>
      <w:r>
        <w:rPr>
          <w:rFonts w:ascii="Open Sans" w:eastAsia="SimSun" w:hAnsi="Open Sans"/>
        </w:rPr>
        <w:t xml:space="preserve"> 5.23</w:t>
      </w:r>
      <w:r w:rsidRPr="00D56DCC">
        <w:rPr>
          <w:rFonts w:ascii="Open Sans" w:eastAsia="SimSun" w:hAnsi="Open Sans"/>
        </w:rPr>
        <w:t>)</w:t>
      </w:r>
    </w:p>
    <w:p w14:paraId="7B602AAD" w14:textId="77777777" w:rsidR="00B05CAE" w:rsidRPr="00D56DCC" w:rsidRDefault="00B05CAE" w:rsidP="00B05CAE">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3352326C" w14:textId="77777777" w:rsidR="00B05CAE" w:rsidRPr="001C5139" w:rsidRDefault="00B05CAE" w:rsidP="00B05CAE">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73653192" w14:textId="77777777" w:rsidR="00B05CAE" w:rsidRPr="001C5139" w:rsidRDefault="00B05CAE" w:rsidP="00B05CAE">
      <w:pPr>
        <w:pBdr>
          <w:top w:val="single" w:sz="4" w:space="1" w:color="auto"/>
          <w:left w:val="single" w:sz="4" w:space="4" w:color="auto"/>
          <w:bottom w:val="single" w:sz="4" w:space="1" w:color="auto"/>
          <w:right w:val="single" w:sz="4" w:space="4" w:color="auto"/>
        </w:pBdr>
        <w:shd w:val="clear" w:color="auto" w:fill="DC98B3" w:themeFill="text2" w:themeFillTint="66"/>
      </w:pPr>
    </w:p>
    <w:p w14:paraId="0C2BB42A" w14:textId="77777777" w:rsidR="00B05CAE" w:rsidRPr="00D56DCC" w:rsidRDefault="00B05CAE" w:rsidP="00B05CAE">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03AB6822" w14:textId="77777777" w:rsidR="00B05CAE" w:rsidRPr="00D56DCC" w:rsidRDefault="00B05CAE" w:rsidP="00B05CAE">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61C68EA8" w14:textId="581DE6F8" w:rsidR="00B05CAE" w:rsidRDefault="00B05CAE" w:rsidP="00B05CAE">
      <w:pPr>
        <w:pStyle w:val="Rubrik3"/>
        <w:numPr>
          <w:ilvl w:val="2"/>
          <w:numId w:val="18"/>
        </w:numPr>
        <w:tabs>
          <w:tab w:val="clear" w:pos="720"/>
          <w:tab w:val="num" w:pos="360"/>
        </w:tabs>
        <w:spacing w:before="240" w:after="60"/>
        <w:ind w:left="0" w:firstLine="0"/>
      </w:pPr>
      <w:bookmarkStart w:id="72" w:name="_Toc150941603"/>
      <w:r>
        <w:t>updateAppointmentReasonCode</w:t>
      </w:r>
      <w:bookmarkEnd w:id="72"/>
    </w:p>
    <w:p w14:paraId="195BA69D" w14:textId="77A4B509" w:rsidR="00B05CAE" w:rsidRPr="00D4279F" w:rsidRDefault="00B05CAE" w:rsidP="00B05CAE">
      <w:r>
        <w:t>Kontraktet medger att i fältet leverera en kod som anger patientens anledning till en ombokning.</w:t>
      </w:r>
    </w:p>
    <w:p w14:paraId="6C1397DE" w14:textId="271488A5" w:rsidR="00B05CAE" w:rsidRPr="00D56DCC" w:rsidRDefault="00B05CAE" w:rsidP="00B05CAE">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Pr>
          <w:rFonts w:ascii="Open Sans" w:eastAsia="SimSun" w:hAnsi="Open Sans"/>
        </w:rPr>
        <w:t xml:space="preserve"> en orsakskod</w:t>
      </w:r>
      <w:r w:rsidRPr="00D56DCC">
        <w:rPr>
          <w:rFonts w:ascii="Open Sans" w:eastAsia="SimSun" w:hAnsi="Open Sans"/>
        </w:rPr>
        <w:t xml:space="preserve"> (</w:t>
      </w:r>
      <w:r>
        <w:t>updateAppointmentReasonCode</w:t>
      </w:r>
      <w:r w:rsidRPr="00D56DCC">
        <w:rPr>
          <w:rFonts w:ascii="Open Sans" w:eastAsia="SimSun" w:hAnsi="Open Sans"/>
        </w:rPr>
        <w:t>) (TF</w:t>
      </w:r>
      <w:r>
        <w:rPr>
          <w:rFonts w:ascii="Open Sans" w:eastAsia="SimSun" w:hAnsi="Open Sans"/>
        </w:rPr>
        <w:t xml:space="preserve"> 5.24</w:t>
      </w:r>
      <w:r w:rsidRPr="00D56DCC">
        <w:rPr>
          <w:rFonts w:ascii="Open Sans" w:eastAsia="SimSun" w:hAnsi="Open Sans"/>
        </w:rPr>
        <w:t>)</w:t>
      </w:r>
    </w:p>
    <w:p w14:paraId="46B620C0" w14:textId="77777777" w:rsidR="00B05CAE" w:rsidRPr="00D56DCC" w:rsidRDefault="00B05CAE" w:rsidP="00B05CAE">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54133E64" w14:textId="77777777" w:rsidR="00B05CAE" w:rsidRPr="001C5139" w:rsidRDefault="00B05CAE" w:rsidP="00B05CAE">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014D579A" w14:textId="77777777" w:rsidR="00B05CAE" w:rsidRPr="001C5139" w:rsidRDefault="00B05CAE" w:rsidP="00B05CAE">
      <w:pPr>
        <w:pBdr>
          <w:top w:val="single" w:sz="4" w:space="1" w:color="auto"/>
          <w:left w:val="single" w:sz="4" w:space="4" w:color="auto"/>
          <w:bottom w:val="single" w:sz="4" w:space="1" w:color="auto"/>
          <w:right w:val="single" w:sz="4" w:space="4" w:color="auto"/>
        </w:pBdr>
        <w:shd w:val="clear" w:color="auto" w:fill="DC98B3" w:themeFill="text2" w:themeFillTint="66"/>
      </w:pPr>
    </w:p>
    <w:p w14:paraId="0F26572F" w14:textId="77777777" w:rsidR="00B05CAE" w:rsidRPr="00D56DCC" w:rsidRDefault="00B05CAE" w:rsidP="00B05CAE">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4CEB6E4E" w14:textId="77777777" w:rsidR="00B05CAE" w:rsidRPr="00D56DCC" w:rsidRDefault="00B05CAE" w:rsidP="00B05CAE">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1029F26B" w14:textId="769CB772" w:rsidR="00764CDC" w:rsidRDefault="00B05CAE" w:rsidP="00764CDC">
      <w:pPr>
        <w:pStyle w:val="Rubrik3"/>
        <w:numPr>
          <w:ilvl w:val="2"/>
          <w:numId w:val="18"/>
        </w:numPr>
        <w:tabs>
          <w:tab w:val="clear" w:pos="720"/>
          <w:tab w:val="num" w:pos="360"/>
        </w:tabs>
        <w:spacing w:before="240" w:after="60"/>
        <w:ind w:left="0" w:firstLine="0"/>
      </w:pPr>
      <w:bookmarkStart w:id="73" w:name="_Toc150941604"/>
      <w:r>
        <w:t>reference</w:t>
      </w:r>
      <w:bookmarkEnd w:id="73"/>
    </w:p>
    <w:p w14:paraId="3445AF1E" w14:textId="45C46CA1" w:rsidR="00764CDC" w:rsidRPr="00D4279F" w:rsidRDefault="00764CDC" w:rsidP="00764CDC">
      <w:r>
        <w:t xml:space="preserve">Kontraktet medger att i fältet leverera </w:t>
      </w:r>
      <w:r w:rsidR="00E0553B">
        <w:t xml:space="preserve">referenser till </w:t>
      </w:r>
      <w:r>
        <w:t>information</w:t>
      </w:r>
      <w:r w:rsidR="00E0553B">
        <w:t xml:space="preserve"> som kan vara intressant inför besöket, till exempel öppna webbsidor</w:t>
      </w:r>
      <w:r>
        <w:t>.</w:t>
      </w:r>
    </w:p>
    <w:p w14:paraId="705BD53D" w14:textId="105F994A" w:rsidR="00764CDC" w:rsidRPr="00D56DCC" w:rsidRDefault="00764CDC" w:rsidP="00764CDC">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sidR="00E0553B">
        <w:rPr>
          <w:rFonts w:ascii="Open Sans" w:eastAsia="SimSun" w:hAnsi="Open Sans"/>
        </w:rPr>
        <w:t xml:space="preserve"> referenser</w:t>
      </w:r>
      <w:r w:rsidRPr="00D56DCC">
        <w:rPr>
          <w:rFonts w:ascii="Open Sans" w:eastAsia="SimSun" w:hAnsi="Open Sans"/>
        </w:rPr>
        <w:t xml:space="preserve"> (</w:t>
      </w:r>
      <w:r w:rsidR="00E0553B">
        <w:rPr>
          <w:rFonts w:ascii="Open Sans" w:eastAsia="SimSun" w:hAnsi="Open Sans"/>
        </w:rPr>
        <w:t>reference</w:t>
      </w:r>
      <w:r w:rsidRPr="00D56DCC">
        <w:rPr>
          <w:rFonts w:ascii="Open Sans" w:eastAsia="SimSun" w:hAnsi="Open Sans"/>
        </w:rPr>
        <w:t>) (TF</w:t>
      </w:r>
      <w:r w:rsidR="00E0553B">
        <w:rPr>
          <w:rFonts w:ascii="Open Sans" w:eastAsia="SimSun" w:hAnsi="Open Sans"/>
        </w:rPr>
        <w:t xml:space="preserve"> 5.25</w:t>
      </w:r>
      <w:r w:rsidRPr="00D56DCC">
        <w:rPr>
          <w:rFonts w:ascii="Open Sans" w:eastAsia="SimSun" w:hAnsi="Open Sans"/>
        </w:rPr>
        <w:t>)</w:t>
      </w:r>
    </w:p>
    <w:p w14:paraId="0E10722F" w14:textId="77777777" w:rsidR="00764CDC" w:rsidRPr="00D56DCC" w:rsidRDefault="00764CDC" w:rsidP="00764CDC">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27F933A4" w14:textId="77777777" w:rsidR="00764CDC" w:rsidRPr="001C5139" w:rsidRDefault="00764CDC" w:rsidP="00764CDC">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1E3EE7C2" w14:textId="77777777" w:rsidR="00764CDC" w:rsidRPr="001C5139" w:rsidRDefault="00764CDC" w:rsidP="00764CDC">
      <w:pPr>
        <w:pBdr>
          <w:top w:val="single" w:sz="4" w:space="1" w:color="auto"/>
          <w:left w:val="single" w:sz="4" w:space="4" w:color="auto"/>
          <w:bottom w:val="single" w:sz="4" w:space="1" w:color="auto"/>
          <w:right w:val="single" w:sz="4" w:space="4" w:color="auto"/>
        </w:pBdr>
        <w:shd w:val="clear" w:color="auto" w:fill="DC98B3" w:themeFill="text2" w:themeFillTint="66"/>
      </w:pPr>
    </w:p>
    <w:p w14:paraId="6E4DB466" w14:textId="77777777" w:rsidR="00764CDC" w:rsidRPr="00D56DCC" w:rsidRDefault="00764CDC" w:rsidP="00764CDC">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360E8C5D" w14:textId="77777777" w:rsidR="00764CDC" w:rsidRPr="00D56DCC" w:rsidRDefault="00764CDC" w:rsidP="00764CDC">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6B031570" w14:textId="77777777" w:rsidR="0066719C" w:rsidRDefault="0066719C" w:rsidP="0066719C">
      <w:pPr>
        <w:pStyle w:val="Rubrik3"/>
        <w:numPr>
          <w:ilvl w:val="2"/>
          <w:numId w:val="18"/>
        </w:numPr>
        <w:tabs>
          <w:tab w:val="clear" w:pos="720"/>
          <w:tab w:val="num" w:pos="360"/>
        </w:tabs>
        <w:spacing w:before="240" w:after="60"/>
        <w:ind w:left="720" w:hanging="720"/>
      </w:pPr>
      <w:bookmarkStart w:id="74" w:name="_Toc150941605"/>
      <w:r>
        <w:lastRenderedPageBreak/>
        <w:t>Verksamhetens godkännande av informationsmappning</w:t>
      </w:r>
      <w:bookmarkEnd w:id="47"/>
      <w:bookmarkEnd w:id="48"/>
      <w:bookmarkEnd w:id="74"/>
    </w:p>
    <w:p w14:paraId="705A5BCD" w14:textId="557718D6" w:rsidR="0066719C" w:rsidRDefault="0066719C" w:rsidP="0066719C">
      <w:r w:rsidRPr="007E13AA">
        <w:t xml:space="preserve">Validering av informationsmappning ingår som ett steg i Verifiering av Tjänsteproducent och är ett viktigt steg för att säkerställa att personuppgiftsägare har godkänt den mappning som har gjorts mellan källsystemet och tjänsteproducent. Detta görs i exempelvis </w:t>
      </w:r>
      <w:r w:rsidR="00E0553B">
        <w:t>webbtidboken</w:t>
      </w:r>
      <w:r w:rsidRPr="007E13AA">
        <w:t xml:space="preserve"> som finns tillgänglig i </w:t>
      </w:r>
      <w:r>
        <w:t>test</w:t>
      </w:r>
      <w:r w:rsidRPr="007E13AA">
        <w:t>miljön, och som möjliggör för verksamheten att förstå mappningen och hur detta presenteras för invånare och/eller medarbetare inom vården. Att personuppgiftsägare har godkänt mappningen är viktig för ett godkännande av Tjänsteproducent.</w:t>
      </w:r>
    </w:p>
    <w:p w14:paraId="5580B9E3" w14:textId="77777777" w:rsidR="0066719C" w:rsidRPr="007E13AA" w:rsidRDefault="0066719C" w:rsidP="0066719C"/>
    <w:p w14:paraId="46682164" w14:textId="77777777" w:rsidR="0066719C" w:rsidRDefault="0066719C" w:rsidP="005E0625">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23D5D0B2" w14:textId="55009AE3" w:rsidR="0066719C" w:rsidRDefault="0066719C" w:rsidP="005E062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CB40E8F" w14:textId="77777777" w:rsidR="0066719C" w:rsidRDefault="0066719C" w:rsidP="005E0625">
      <w:pPr>
        <w:pBdr>
          <w:top w:val="single" w:sz="4" w:space="1" w:color="auto"/>
          <w:left w:val="single" w:sz="4" w:space="4" w:color="auto"/>
          <w:bottom w:val="single" w:sz="4" w:space="1" w:color="auto"/>
          <w:right w:val="single" w:sz="4" w:space="4" w:color="auto"/>
        </w:pBdr>
        <w:shd w:val="clear" w:color="auto" w:fill="DC98B3" w:themeFill="text2" w:themeFillTint="66"/>
      </w:pPr>
    </w:p>
    <w:p w14:paraId="029F723F" w14:textId="537189B1" w:rsidR="0066719C" w:rsidRDefault="0066719C" w:rsidP="005E062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Korrekthet i mappningen har verifierats av representanter för berörda vårdgivare i </w:t>
      </w:r>
      <w:r w:rsidR="003A6EB5">
        <w:t>webbtidboken eller motsvarande applikation</w:t>
      </w:r>
    </w:p>
    <w:p w14:paraId="39EE9CC0" w14:textId="1342EBCE" w:rsidR="0066719C" w:rsidRDefault="0066719C" w:rsidP="005E062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12003EA2" w14:textId="77777777" w:rsidR="0066719C" w:rsidRDefault="0066719C" w:rsidP="005E0625">
      <w:pPr>
        <w:pBdr>
          <w:top w:val="single" w:sz="4" w:space="1" w:color="auto"/>
          <w:left w:val="single" w:sz="4" w:space="4" w:color="auto"/>
          <w:bottom w:val="single" w:sz="4" w:space="1" w:color="auto"/>
          <w:right w:val="single" w:sz="4" w:space="4" w:color="auto"/>
        </w:pBdr>
        <w:shd w:val="clear" w:color="auto" w:fill="DC98B3" w:themeFill="text2" w:themeFillTint="66"/>
      </w:pPr>
    </w:p>
    <w:p w14:paraId="2E6F7EE8" w14:textId="45BC1D33" w:rsidR="0066719C" w:rsidRDefault="0066719C" w:rsidP="005E0625">
      <w:pPr>
        <w:pBdr>
          <w:top w:val="single" w:sz="4" w:space="1" w:color="auto"/>
          <w:left w:val="single" w:sz="4" w:space="4" w:color="auto"/>
          <w:bottom w:val="single" w:sz="4" w:space="1" w:color="auto"/>
          <w:right w:val="single" w:sz="4" w:space="4" w:color="auto"/>
        </w:pBdr>
        <w:shd w:val="clear" w:color="auto" w:fill="DC98B3" w:themeFill="text2" w:themeFillTint="66"/>
      </w:pPr>
      <w:r w:rsidRPr="00B56835">
        <w:t>Agerar anslutande organisation som agent (se definition i kap 2.1)?</w:t>
      </w:r>
      <w:r>
        <w:br/>
        <w:t>[] Ja       [] Nej</w:t>
      </w:r>
      <w:r>
        <w:br/>
        <w:t>Om Ja, ange namn på de vårdgivare som har deltagit i valideringen:</w:t>
      </w:r>
    </w:p>
    <w:p w14:paraId="509076E7" w14:textId="77777777" w:rsidR="0066719C" w:rsidRDefault="0066719C" w:rsidP="005E0625">
      <w:pPr>
        <w:pBdr>
          <w:top w:val="single" w:sz="4" w:space="1" w:color="auto"/>
          <w:left w:val="single" w:sz="4" w:space="4" w:color="auto"/>
          <w:bottom w:val="single" w:sz="4" w:space="1" w:color="auto"/>
          <w:right w:val="single" w:sz="4" w:space="4" w:color="auto"/>
        </w:pBdr>
        <w:shd w:val="clear" w:color="auto" w:fill="DC98B3" w:themeFill="text2" w:themeFillTint="66"/>
      </w:pPr>
    </w:p>
    <w:p w14:paraId="512E6963" w14:textId="77777777" w:rsidR="0066719C" w:rsidRDefault="0066719C" w:rsidP="005E062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C8DE343" w14:textId="77777777" w:rsidR="0066719C" w:rsidRDefault="0066719C" w:rsidP="005E0625">
      <w:pPr>
        <w:pBdr>
          <w:top w:val="single" w:sz="4" w:space="1" w:color="auto"/>
          <w:left w:val="single" w:sz="4" w:space="4" w:color="auto"/>
          <w:bottom w:val="single" w:sz="4" w:space="1" w:color="auto"/>
          <w:right w:val="single" w:sz="4" w:space="4" w:color="auto"/>
        </w:pBdr>
        <w:shd w:val="clear" w:color="auto" w:fill="DC98B3" w:themeFill="text2" w:themeFillTint="66"/>
      </w:pPr>
    </w:p>
    <w:p w14:paraId="6A547B8C" w14:textId="77777777" w:rsidR="0066719C" w:rsidRPr="002E0320" w:rsidRDefault="0066719C" w:rsidP="005E062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6148D97" w14:textId="77777777" w:rsidR="0066719C" w:rsidRDefault="0066719C" w:rsidP="005E0625">
      <w:pPr>
        <w:pBdr>
          <w:top w:val="single" w:sz="4" w:space="1" w:color="auto"/>
          <w:left w:val="single" w:sz="4" w:space="4" w:color="auto"/>
          <w:bottom w:val="single" w:sz="4" w:space="1" w:color="auto"/>
          <w:right w:val="single" w:sz="4" w:space="4" w:color="auto"/>
        </w:pBdr>
        <w:shd w:val="clear" w:color="auto" w:fill="DC98B3" w:themeFill="text2" w:themeFillTint="66"/>
      </w:pPr>
    </w:p>
    <w:p w14:paraId="4C0FEDE8" w14:textId="77777777" w:rsidR="00E94DD3" w:rsidRPr="001C5139" w:rsidRDefault="00E94DD3" w:rsidP="00E94DD3">
      <w:pPr>
        <w:pStyle w:val="Rubrik3"/>
        <w:numPr>
          <w:ilvl w:val="2"/>
          <w:numId w:val="18"/>
        </w:numPr>
        <w:tabs>
          <w:tab w:val="clear" w:pos="720"/>
          <w:tab w:val="num" w:pos="360"/>
        </w:tabs>
        <w:spacing w:before="240" w:after="60"/>
        <w:ind w:left="720" w:hanging="720"/>
      </w:pPr>
      <w:bookmarkStart w:id="75" w:name="_Toc150941606"/>
      <w:bookmarkEnd w:id="49"/>
      <w:r w:rsidRPr="001C5139">
        <w:t>Åtkomstfiltrering</w:t>
      </w:r>
      <w:bookmarkEnd w:id="43"/>
      <w:bookmarkEnd w:id="75"/>
    </w:p>
    <w:p w14:paraId="1A26CB21" w14:textId="77777777" w:rsidR="00E94DD3" w:rsidRPr="001C5139" w:rsidRDefault="00E94DD3" w:rsidP="00E94DD3">
      <w:r w:rsidRPr="001C5139">
        <w:t>Den information som en tjänstekonsument har rätt att begära ska vara tillgänglig och den information en tjänstekonsument inte har rätt att begära ska inte vara tillgänglig.</w:t>
      </w:r>
    </w:p>
    <w:p w14:paraId="5D4B6F67" w14:textId="77777777" w:rsidR="00E94DD3" w:rsidRPr="001C5139" w:rsidRDefault="00E94DD3" w:rsidP="00E94DD3">
      <w:r w:rsidRPr="001C5139">
        <w:t>Om det finns omständigheter kring åtkomstfiltrering som har implementerats på tjänsteproducentsidan så behöver detta redovisas.</w:t>
      </w:r>
    </w:p>
    <w:p w14:paraId="31FDA80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xml:space="preserve">Tjänsteproducenten returnerar enbart data som </w:t>
      </w:r>
      <w:r>
        <w:t>är kopplad till</w:t>
      </w:r>
      <w:r w:rsidRPr="001C5139">
        <w:t xml:space="preserve"> de</w:t>
      </w:r>
      <w:r>
        <w:t>n vårdenhet</w:t>
      </w:r>
      <w:r w:rsidRPr="001C5139">
        <w:t xml:space="preserve"> som logiskt adresseras (enligt värdet i SOAP-header LogicalAddress)</w:t>
      </w:r>
    </w:p>
    <w:p w14:paraId="6B23AD58"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lastRenderedPageBreak/>
        <w:t>[] Ja       [] Nej</w:t>
      </w:r>
    </w:p>
    <w:p w14:paraId="5A6808DF"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xml:space="preserve">Finns funktion för att via konfiguration säkerställa att information enbart lämnas till önskade tjänstekonsumenter (fullt svar eller tomt svar)? </w:t>
      </w:r>
    </w:p>
    <w:p w14:paraId="6429434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Ja       [] Nej</w:t>
      </w:r>
    </w:p>
    <w:p w14:paraId="65296358"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Levererar ni all information från alla enheter? (Om ni t.ex. filtrerar bort känslig information så kryssa "Nej")</w:t>
      </w:r>
    </w:p>
    <w:p w14:paraId="7FD5187B"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D192E0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Om Nej, ange omständigheter:</w:t>
      </w:r>
    </w:p>
    <w:p w14:paraId="3A06B800"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ECDB77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2503ED14"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2AAEF7C"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Övrig kommentar:</w:t>
      </w:r>
    </w:p>
    <w:p w14:paraId="12B22C03"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1FCD8761" w14:textId="77777777" w:rsidR="00E94DD3" w:rsidRDefault="00E94DD3" w:rsidP="00E94DD3">
      <w:pPr>
        <w:pStyle w:val="Rubrik3"/>
        <w:numPr>
          <w:ilvl w:val="2"/>
          <w:numId w:val="18"/>
        </w:numPr>
        <w:tabs>
          <w:tab w:val="clear" w:pos="720"/>
          <w:tab w:val="num" w:pos="360"/>
        </w:tabs>
        <w:spacing w:before="240" w:after="60"/>
        <w:ind w:left="720" w:hanging="720"/>
      </w:pPr>
      <w:bookmarkStart w:id="76" w:name="_Toc530044167"/>
      <w:bookmarkStart w:id="77" w:name="_Toc150941607"/>
      <w:r>
        <w:t>Informationskonsekvens</w:t>
      </w:r>
      <w:bookmarkEnd w:id="76"/>
      <w:bookmarkEnd w:id="77"/>
    </w:p>
    <w:p w14:paraId="2ACF5BCC" w14:textId="77777777" w:rsidR="00E94DD3" w:rsidRDefault="00E94DD3" w:rsidP="00E94DD3">
      <w:r>
        <w:t>Innehållet i avlämnad information ska vara identisk oberoende av vilken tjänstekonsument som skickar en begäran (request)</w:t>
      </w:r>
      <w:r w:rsidRPr="0006420E">
        <w:t>.</w:t>
      </w:r>
    </w:p>
    <w:p w14:paraId="7001667E"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w:t>
      </w:r>
    </w:p>
    <w:p w14:paraId="00C5D142"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42CD2DC"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6A23DB5"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3925FEEE"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1B1B074"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49D46CCA" w14:textId="77777777" w:rsidR="00C05A52" w:rsidRPr="002E0320" w:rsidRDefault="00C05A52" w:rsidP="00C05A52"/>
    <w:p w14:paraId="1BCD0B1E" w14:textId="77777777" w:rsidR="00C05A52" w:rsidRDefault="00C05A52" w:rsidP="00C05A52">
      <w:pPr>
        <w:pStyle w:val="Rubrik2"/>
        <w:numPr>
          <w:ilvl w:val="1"/>
          <w:numId w:val="18"/>
        </w:numPr>
        <w:spacing w:before="240" w:after="60"/>
        <w:ind w:left="851" w:hanging="851"/>
      </w:pPr>
      <w:bookmarkStart w:id="78" w:name="_Toc70336869"/>
      <w:bookmarkStart w:id="79" w:name="_Toc150941608"/>
      <w:r>
        <w:t>Övriga krav</w:t>
      </w:r>
      <w:bookmarkEnd w:id="78"/>
      <w:bookmarkEnd w:id="79"/>
    </w:p>
    <w:p w14:paraId="7CC0BDEE" w14:textId="77777777" w:rsidR="00E94DD3" w:rsidRDefault="00E94DD3" w:rsidP="00E94DD3">
      <w:pPr>
        <w:pStyle w:val="Rubrik3"/>
        <w:numPr>
          <w:ilvl w:val="2"/>
          <w:numId w:val="18"/>
        </w:numPr>
        <w:tabs>
          <w:tab w:val="clear" w:pos="720"/>
          <w:tab w:val="num" w:pos="360"/>
        </w:tabs>
        <w:spacing w:before="240" w:after="60"/>
        <w:ind w:left="720" w:hanging="720"/>
      </w:pPr>
      <w:bookmarkStart w:id="80" w:name="_Toc468863373"/>
      <w:bookmarkStart w:id="81" w:name="_Toc530044169"/>
      <w:bookmarkStart w:id="82" w:name="_Toc70336871"/>
      <w:bookmarkStart w:id="83" w:name="_Toc150941609"/>
      <w:r>
        <w:t>Engagemangsindexuppdatering</w:t>
      </w:r>
      <w:bookmarkEnd w:id="80"/>
      <w:bookmarkEnd w:id="81"/>
      <w:bookmarkEnd w:id="83"/>
    </w:p>
    <w:p w14:paraId="074E12CE" w14:textId="57A1A56B" w:rsidR="00345A57" w:rsidRPr="00345A57" w:rsidRDefault="00345A57" w:rsidP="00345A57">
      <w:r>
        <w:t>Ej tillämpbart för detta kontrakt.</w:t>
      </w:r>
    </w:p>
    <w:p w14:paraId="75C7E420" w14:textId="77777777" w:rsidR="00C05A52" w:rsidRDefault="00C05A52" w:rsidP="00C05A52">
      <w:pPr>
        <w:pStyle w:val="Rubrik3"/>
        <w:numPr>
          <w:ilvl w:val="2"/>
          <w:numId w:val="18"/>
        </w:numPr>
        <w:spacing w:before="240" w:after="60"/>
        <w:ind w:left="720" w:hanging="720"/>
      </w:pPr>
      <w:bookmarkStart w:id="84" w:name="_Toc150941610"/>
      <w:r>
        <w:lastRenderedPageBreak/>
        <w:t>SLA-krav</w:t>
      </w:r>
      <w:bookmarkEnd w:id="82"/>
      <w:bookmarkEnd w:id="84"/>
    </w:p>
    <w:p w14:paraId="66F14B44" w14:textId="77777777" w:rsidR="00210483" w:rsidRDefault="00210483" w:rsidP="00210483">
      <w:r>
        <w:t>Tjänstedomänen har generella SLA-krav som gäller för alla tjänsteproducenter som tillhandahåller tjänster.</w:t>
      </w:r>
    </w:p>
    <w:p w14:paraId="525A4FEB" w14:textId="56AC5FC9" w:rsidR="00C05A52" w:rsidRDefault="00210483" w:rsidP="00210483">
      <w:r>
        <w:t>Ange om tjänsteproducenten uppfyller de SLA-krav som finns:</w:t>
      </w:r>
    </w:p>
    <w:p w14:paraId="20D8B3F6" w14:textId="77777777" w:rsidR="000D5812" w:rsidRPr="008D5169"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svarstidskravet på 3</w:t>
      </w:r>
      <w:r w:rsidRPr="004D3213">
        <w:t xml:space="preserve"> sekunder</w:t>
      </w:r>
      <w:r>
        <w:t xml:space="preserve"> för 95% av alla anrop.</w:t>
      </w:r>
    </w:p>
    <w:p w14:paraId="347C9DEA"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E31BE9C"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p>
    <w:p w14:paraId="056A533F"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w:t>
      </w:r>
    </w:p>
    <w:p w14:paraId="5B085301"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A6C92BD"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p>
    <w:p w14:paraId="624651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A56AE8F"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w:t>
      </w:r>
      <w:r>
        <w:t>1 transaktion per sekund</w:t>
      </w:r>
      <w:r w:rsidRPr="003333D6">
        <w:t>.</w:t>
      </w:r>
    </w:p>
    <w:p w14:paraId="1A738416"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581B528"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C0F7E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9655243" w14:textId="77777777" w:rsidR="000D5812" w:rsidRPr="002E0320"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F118B44"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6F3A0D9F" w14:textId="77777777" w:rsidR="00C05A52" w:rsidRDefault="00C05A52" w:rsidP="00C05A52"/>
    <w:p w14:paraId="212970CB" w14:textId="77777777" w:rsidR="00C05A52" w:rsidRDefault="00C05A52" w:rsidP="00C05A52">
      <w:pPr>
        <w:pStyle w:val="Rubrik3"/>
        <w:numPr>
          <w:ilvl w:val="2"/>
          <w:numId w:val="18"/>
        </w:numPr>
        <w:spacing w:before="240" w:after="60"/>
        <w:ind w:left="720" w:hanging="720"/>
      </w:pPr>
      <w:bookmarkStart w:id="85" w:name="_Toc70336872"/>
      <w:bookmarkStart w:id="86" w:name="_Toc150941611"/>
      <w:r>
        <w:t>Obehörig åtkomst</w:t>
      </w:r>
      <w:bookmarkEnd w:id="85"/>
      <w:bookmarkEnd w:id="86"/>
    </w:p>
    <w:p w14:paraId="4DD8E21A" w14:textId="77777777" w:rsidR="00C05A52" w:rsidRDefault="00C05A52" w:rsidP="00C05A52">
      <w:r>
        <w:t>Informationen ska inte vara tillgänglig för obehörig åtkomst och tjänsteproducentens anslutningsarkitektur ska följa de säkerhetsaspekter och krav som RIV-TA stipulerar, främst genom RIV Tekniska Anvisningar Kryptografi [ARK_0036].</w:t>
      </w:r>
    </w:p>
    <w:p w14:paraId="1466EECB" w14:textId="77777777" w:rsidR="00C05A52" w:rsidRDefault="00C05A52" w:rsidP="00C05A52">
      <w:r>
        <w:t xml:space="preserve">I testsviterna som medföljer releasepaketet finns </w:t>
      </w:r>
      <w:r w:rsidRPr="00445068">
        <w:rPr>
          <w:i/>
        </w:rPr>
        <w:t>inte</w:t>
      </w:r>
      <w:r>
        <w:t xml:space="preserve"> stöd för att verifiera skydd mot obehörig åtkomst.</w:t>
      </w:r>
    </w:p>
    <w:p w14:paraId="4BE39213" w14:textId="77777777" w:rsidR="00C05A52" w:rsidRDefault="00C05A52" w:rsidP="00C05A52">
      <w:r>
        <w:t>Ange om tjänsteproducenten uppfyller de krav och regler som finns med avseende på obehörig åtkomst:</w:t>
      </w:r>
    </w:p>
    <w:p w14:paraId="7467C2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p>
    <w:p w14:paraId="4BA96C3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Ja       [] Nej</w:t>
      </w:r>
    </w:p>
    <w:p w14:paraId="2B6A9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9B57DEB" w14:textId="77777777" w:rsidR="00A93498" w:rsidRDefault="00A93498"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CCB487" w14:textId="4607F101"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2367AA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CA64C24" w14:textId="77777777" w:rsidR="00EF35A9" w:rsidRPr="00806A75" w:rsidRDefault="00EF35A9" w:rsidP="00EF35A9">
      <w:pPr>
        <w:pStyle w:val="Rubrik3"/>
        <w:numPr>
          <w:ilvl w:val="2"/>
          <w:numId w:val="18"/>
        </w:numPr>
        <w:tabs>
          <w:tab w:val="clear" w:pos="720"/>
          <w:tab w:val="num" w:pos="360"/>
        </w:tabs>
        <w:spacing w:before="240" w:after="60"/>
        <w:ind w:left="720" w:hanging="720"/>
      </w:pPr>
      <w:bookmarkStart w:id="87" w:name="_Toc530044172"/>
      <w:bookmarkStart w:id="88" w:name="_Toc450733784"/>
      <w:bookmarkStart w:id="89" w:name="_Toc150941612"/>
      <w:r w:rsidRPr="00806A75">
        <w:t>Följsamhet mot tecknade modellavtal/PuB-avtal</w:t>
      </w:r>
      <w:bookmarkEnd w:id="87"/>
      <w:bookmarkEnd w:id="89"/>
    </w:p>
    <w:p w14:paraId="02C3C6C4" w14:textId="77777777" w:rsidR="00EF35A9" w:rsidRPr="004234EC" w:rsidRDefault="00EF35A9" w:rsidP="00EF35A9">
      <w:r>
        <w:t>Det är ett krav att endast person</w:t>
      </w:r>
      <w:r w:rsidRPr="004234EC">
        <w:t>uppgifter från vårdgivare som omfattas av tecknade avtal omfattas i svarsmeddelanden.</w:t>
      </w:r>
    </w:p>
    <w:p w14:paraId="2BACFDD5"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Tjänsteproducenten</w:t>
      </w:r>
      <w:r>
        <w:t xml:space="preserve"> säkerställer att endast person</w:t>
      </w:r>
      <w:r w:rsidRPr="004234EC">
        <w:t>uppgifter från vårdgivare som omfattas av tecknade modellavtal/PuB-avtal omfattas i svarsmeddelanden</w:t>
      </w:r>
    </w:p>
    <w:p w14:paraId="2692A9CD"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 Ja       [] Nej</w:t>
      </w:r>
    </w:p>
    <w:p w14:paraId="169EBF98"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Beskrivning av eventuella avvikelser:</w:t>
      </w:r>
    </w:p>
    <w:p w14:paraId="6328E32A"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329F9DE5" w14:textId="77777777" w:rsidR="00EF35A9" w:rsidRPr="00F002B4"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Övrig kommentar:</w:t>
      </w:r>
    </w:p>
    <w:p w14:paraId="307939A7" w14:textId="77777777" w:rsidR="00EF35A9"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EEEC6FF" w14:textId="77777777" w:rsidR="00C05A52" w:rsidRDefault="00C05A52" w:rsidP="00C05A52">
      <w:pPr>
        <w:rPr>
          <w:rFonts w:ascii="Arial" w:hAnsi="Arial" w:cs="Arial"/>
          <w:bCs/>
          <w:iCs/>
          <w:sz w:val="28"/>
          <w:szCs w:val="28"/>
        </w:rPr>
      </w:pPr>
    </w:p>
    <w:p w14:paraId="7954CD65" w14:textId="77777777" w:rsidR="00C05A52" w:rsidRDefault="00C05A52" w:rsidP="00C05A52">
      <w:pPr>
        <w:pStyle w:val="Rubrik2"/>
        <w:numPr>
          <w:ilvl w:val="1"/>
          <w:numId w:val="18"/>
        </w:numPr>
        <w:spacing w:before="240" w:after="60"/>
        <w:ind w:left="851" w:hanging="851"/>
      </w:pPr>
      <w:bookmarkStart w:id="90" w:name="_Toc70336875"/>
      <w:bookmarkStart w:id="91" w:name="_Toc150941613"/>
      <w:r>
        <w:t>Följsamhet mot TK-testsviter</w:t>
      </w:r>
      <w:bookmarkEnd w:id="90"/>
      <w:bookmarkEnd w:id="91"/>
    </w:p>
    <w:p w14:paraId="455894B3" w14:textId="77777777" w:rsidR="00C05A52" w:rsidRPr="000C3545" w:rsidRDefault="00C05A52" w:rsidP="00C05A52">
      <w:pPr>
        <w:pStyle w:val="Rubrik3"/>
        <w:numPr>
          <w:ilvl w:val="2"/>
          <w:numId w:val="18"/>
        </w:numPr>
        <w:spacing w:before="240" w:after="60"/>
      </w:pPr>
      <w:bookmarkStart w:id="92" w:name="_Toc70336876"/>
      <w:bookmarkStart w:id="93" w:name="_Toc150941614"/>
      <w:r>
        <w:t>TK-testsvit för tjänstekontraktet</w:t>
      </w:r>
      <w:bookmarkEnd w:id="92"/>
      <w:bookmarkEnd w:id="93"/>
    </w:p>
    <w:p w14:paraId="724D7E5A" w14:textId="77777777" w:rsidR="00C05A52" w:rsidRDefault="00C05A52" w:rsidP="00C05A52">
      <w:r>
        <w:t xml:space="preserve">I testsviten som medföljer releasepaketet för tjänstekontraktet finns stöd för att verifiera krav i tjänstekontraktet. Dessa tester ska genomföras som en del av godkännandet av en tjänsteproducent. </w:t>
      </w:r>
      <w:r w:rsidRPr="004213D4">
        <w:t xml:space="preserve">Ange vilken domänversion som testsviten ingår i. </w:t>
      </w:r>
      <w:r w:rsidRPr="00C32E51">
        <w:t xml:space="preserve">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21F52F0B" w14:textId="77777777" w:rsidR="00C05A52" w:rsidRDefault="00C05A52" w:rsidP="00C05A52">
      <w:bookmarkStart w:id="94" w:name="_Hlk525301138"/>
      <w:bookmarkStart w:id="95" w:name="_Hlk525304935"/>
    </w:p>
    <w:p w14:paraId="561A85A6" w14:textId="77777777" w:rsidR="00C05A52" w:rsidRDefault="00C05A52" w:rsidP="00C05A52">
      <w:r>
        <w:t>När tester körs kommer validering gentemot schema och Schematron att genomföras. Schematron kontrollerar regler som är specifika för tjänstekontraktet, t.ex. uppfyllnad av kodverk, samt ytterligare regler kring element som sinsemellan är beroende.</w:t>
      </w:r>
      <w:bookmarkEnd w:id="94"/>
    </w:p>
    <w:bookmarkEnd w:id="95"/>
    <w:p w14:paraId="5286042D" w14:textId="77777777" w:rsidR="00C05A52" w:rsidRDefault="00C05A52" w:rsidP="00C05A52"/>
    <w:p w14:paraId="7A5B082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p>
    <w:p w14:paraId="1154261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4213D4">
        <w:t>[] Ja, Domänversion ____________   [] Nej</w:t>
      </w:r>
    </w:p>
    <w:p w14:paraId="74F10D9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Resulterade något av testfallen i TK-testsviten i ett icke förväntat resultat? </w:t>
      </w:r>
    </w:p>
    <w:p w14:paraId="5EA323F5"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7309077"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p>
    <w:p w14:paraId="5D22ED63"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4C237D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p>
    <w:p w14:paraId="7C09A2BF" w14:textId="44145A11"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JOm ”Ja” på ovanstående, har dessa avvikelser noterats i detta formulär?</w:t>
      </w:r>
    </w:p>
    <w:p w14:paraId="18B56C8E"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DE56653" w14:textId="4AEFC51E"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Testrest från TK-testsviten har bifogats.</w:t>
      </w:r>
    </w:p>
    <w:p w14:paraId="14937A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2DC3FB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863C7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6CA2594" w14:textId="77777777" w:rsidR="00C05A52" w:rsidRDefault="00C05A52" w:rsidP="00C05A52">
      <w:pPr>
        <w:pStyle w:val="Rubrik3"/>
        <w:numPr>
          <w:ilvl w:val="2"/>
          <w:numId w:val="18"/>
        </w:numPr>
        <w:spacing w:before="240" w:after="60"/>
        <w:ind w:left="720" w:hanging="720"/>
      </w:pPr>
      <w:bookmarkStart w:id="96" w:name="_Toc70336877"/>
      <w:bookmarkStart w:id="97" w:name="_Toc150941615"/>
      <w:r>
        <w:t>Tester för EI Update</w:t>
      </w:r>
      <w:bookmarkEnd w:id="96"/>
      <w:bookmarkEnd w:id="97"/>
      <w:r>
        <w:t xml:space="preserve"> </w:t>
      </w:r>
    </w:p>
    <w:p w14:paraId="1426916F" w14:textId="77777777" w:rsidR="005E1F1F" w:rsidRPr="00345A57" w:rsidRDefault="005E1F1F" w:rsidP="005E1F1F">
      <w:r>
        <w:t>Ej tillämpbart för detta kontrakt.</w:t>
      </w:r>
    </w:p>
    <w:p w14:paraId="0091D79C" w14:textId="77777777" w:rsidR="00C05A52" w:rsidRDefault="00C05A52" w:rsidP="00C05A52"/>
    <w:p w14:paraId="76093237" w14:textId="77777777" w:rsidR="00C05A52" w:rsidRDefault="00C05A52" w:rsidP="00C05A52">
      <w:pPr>
        <w:rPr>
          <w:rFonts w:ascii="Arial" w:hAnsi="Arial" w:cs="Arial"/>
          <w:bCs/>
          <w:iCs/>
          <w:sz w:val="28"/>
          <w:szCs w:val="28"/>
        </w:rPr>
      </w:pPr>
      <w:r>
        <w:br w:type="page"/>
      </w:r>
    </w:p>
    <w:p w14:paraId="59D8712D" w14:textId="77777777" w:rsidR="00C05A52" w:rsidRDefault="00C05A52" w:rsidP="00C05A52">
      <w:pPr>
        <w:pStyle w:val="Rubrik2"/>
        <w:numPr>
          <w:ilvl w:val="1"/>
          <w:numId w:val="18"/>
        </w:numPr>
        <w:spacing w:before="240" w:after="60"/>
        <w:ind w:left="851" w:hanging="851"/>
      </w:pPr>
      <w:bookmarkStart w:id="98" w:name="_Toc70336878"/>
      <w:bookmarkStart w:id="99" w:name="_Toc150941616"/>
      <w:r>
        <w:lastRenderedPageBreak/>
        <w:t>Övrigt</w:t>
      </w:r>
      <w:bookmarkEnd w:id="88"/>
      <w:bookmarkEnd w:id="98"/>
      <w:bookmarkEnd w:id="99"/>
    </w:p>
    <w:p w14:paraId="5F7AA0D7" w14:textId="77777777" w:rsidR="00C05A52" w:rsidRDefault="00C05A52" w:rsidP="00C05A5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7E793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BF0B1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BE5C9D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D8F5B" w14:textId="77777777" w:rsidR="00C05A52" w:rsidRDefault="00C05A52" w:rsidP="00C05A52"/>
    <w:p w14:paraId="50F163C2" w14:textId="77777777" w:rsidR="00C05A52" w:rsidRDefault="00C05A52" w:rsidP="00C05A52">
      <w:pPr>
        <w:pStyle w:val="Rubrik2"/>
        <w:numPr>
          <w:ilvl w:val="1"/>
          <w:numId w:val="18"/>
        </w:numPr>
        <w:spacing w:before="240" w:after="60"/>
        <w:ind w:left="851" w:hanging="851"/>
      </w:pPr>
      <w:bookmarkStart w:id="100" w:name="_Toc70336879"/>
      <w:bookmarkStart w:id="101" w:name="_Toc150941617"/>
      <w:r>
        <w:t>Kända avvikelser</w:t>
      </w:r>
      <w:bookmarkEnd w:id="100"/>
      <w:bookmarkEnd w:id="101"/>
    </w:p>
    <w:p w14:paraId="578CF12D" w14:textId="77777777" w:rsidR="00C05A52" w:rsidRDefault="00C05A52" w:rsidP="00C05A52">
      <w:r>
        <w:t>Lista de avvikelser från kraven i detta formulär som avses finnas kvar vid driftsättning.</w:t>
      </w:r>
    </w:p>
    <w:p w14:paraId="550D342C" w14:textId="3FED7083" w:rsidR="00C05A52" w:rsidRDefault="00C05A52" w:rsidP="00C05A52">
      <w:r>
        <w:t>Dela upp listan så att den innehåller sedan tidigare bedömda och godkända avvikelser (se [</w:t>
      </w:r>
      <w:r w:rsidR="00C70D6E">
        <w:t>5</w:t>
      </w:r>
      <w:r>
        <w:t>]) samt nya avvikelser som identifierats vid denna verifiering och som tidigare inte har bedömts.</w:t>
      </w:r>
    </w:p>
    <w:p w14:paraId="76975A3E" w14:textId="77777777" w:rsidR="00C05A52" w:rsidRDefault="00C05A52" w:rsidP="00C05A52">
      <w:pPr>
        <w:keepNext/>
        <w:keepLines/>
      </w:pPr>
    </w:p>
    <w:p w14:paraId="276DE9B2"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3EAB1E2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5B11C8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6A1519F"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65C51906" w14:textId="77777777" w:rsidR="00C05A52" w:rsidRDefault="00C05A52" w:rsidP="00C05A52">
      <w:pPr>
        <w:tabs>
          <w:tab w:val="left" w:pos="4536"/>
        </w:tabs>
      </w:pPr>
    </w:p>
    <w:p w14:paraId="555DFA55" w14:textId="77777777" w:rsidR="00C05A52" w:rsidRDefault="00C05A52" w:rsidP="00C05A52"/>
    <w:p w14:paraId="11597216"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090151A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12A7308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2FDFE0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Anslutande organisation anser att det inte skulle påverka verksamheten negativt att låta dessa avvikelser kvarstå utan åtgärd.</w:t>
      </w:r>
      <w:r>
        <w:br/>
        <w:t>[] Ja    [] Nej</w:t>
      </w:r>
    </w:p>
    <w:p w14:paraId="5507B2A7" w14:textId="77777777" w:rsidR="00C05A52" w:rsidRDefault="00C05A52" w:rsidP="00C05A52">
      <w:r>
        <w:t xml:space="preserve">  </w:t>
      </w:r>
      <w:r>
        <w:br w:type="page"/>
      </w:r>
    </w:p>
    <w:p w14:paraId="235D9586" w14:textId="77777777" w:rsidR="00C05A52" w:rsidRDefault="00C05A52" w:rsidP="00C05A52">
      <w:pPr>
        <w:pStyle w:val="Rubrik2"/>
        <w:numPr>
          <w:ilvl w:val="1"/>
          <w:numId w:val="18"/>
        </w:numPr>
        <w:spacing w:before="240" w:after="60"/>
        <w:ind w:left="851" w:hanging="851"/>
      </w:pPr>
      <w:bookmarkStart w:id="102" w:name="_Toc70336880"/>
      <w:bookmarkStart w:id="103" w:name="_Toc150941618"/>
      <w:r>
        <w:lastRenderedPageBreak/>
        <w:t>Datum för ifyllnad och kontaktperson gällande självdeklaration</w:t>
      </w:r>
      <w:bookmarkEnd w:id="102"/>
      <w:bookmarkEnd w:id="103"/>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104" w:name="_Toc70336881"/>
      <w:bookmarkStart w:id="105" w:name="_Toc150941619"/>
      <w:r>
        <w:lastRenderedPageBreak/>
        <w:t>Resultat</w:t>
      </w:r>
      <w:bookmarkEnd w:id="104"/>
      <w:bookmarkEnd w:id="105"/>
    </w:p>
    <w:p w14:paraId="5B549009" w14:textId="2CBF4284" w:rsidR="00C05A52" w:rsidRDefault="00C05A52" w:rsidP="00C05A52">
      <w:pPr>
        <w:keepNext/>
        <w:keepLines/>
      </w:pPr>
      <w:r>
        <w:t xml:space="preserve">Ineras bedömning av självdeklaration för anslutningsobjektet enligt kapitel </w:t>
      </w:r>
      <w:r w:rsidR="00C70D6E">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Godkänd</w:t>
      </w: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Underkänd</w:t>
      </w: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59B66CF0" w14:textId="77777777" w:rsidR="005E1F1F" w:rsidRDefault="005E1F1F"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6E859324" w14:textId="77777777" w:rsidR="005E1F1F" w:rsidRDefault="005E1F1F"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467E18AE"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2"/>
      <w:footerReference w:type="default" r:id="rId23"/>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D2C51" w14:textId="77777777" w:rsidR="00B02505" w:rsidRDefault="00B02505" w:rsidP="000E2576">
      <w:r>
        <w:separator/>
      </w:r>
    </w:p>
  </w:endnote>
  <w:endnote w:type="continuationSeparator" w:id="0">
    <w:p w14:paraId="26216E1F" w14:textId="77777777" w:rsidR="00B02505" w:rsidRDefault="00B02505"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48F620AD"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C061F2">
            <w:rPr>
              <w:rFonts w:asciiTheme="minorHAnsi" w:hAnsiTheme="minorHAnsi" w:cstheme="minorHAnsi"/>
              <w:noProof/>
              <w:sz w:val="15"/>
              <w:szCs w:val="15"/>
            </w:rPr>
            <w:t>SjD_TP_GetAppointment_2.0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C8C47" w14:textId="77777777" w:rsidR="00B02505" w:rsidRDefault="00B02505" w:rsidP="000E2576">
      <w:r>
        <w:separator/>
      </w:r>
    </w:p>
  </w:footnote>
  <w:footnote w:type="continuationSeparator" w:id="0">
    <w:p w14:paraId="77638465" w14:textId="77777777" w:rsidR="00B02505" w:rsidRDefault="00B02505"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0698C251" w:rsidR="00801A8B" w:rsidRPr="00A65B2B" w:rsidRDefault="00801A8B" w:rsidP="005E4C67">
          <w:pPr>
            <w:pStyle w:val="Sidhuvud"/>
            <w:rPr>
              <w:lang w:val="en-US"/>
            </w:rPr>
          </w:pPr>
          <w:r w:rsidRPr="00A65B2B">
            <w:rPr>
              <w:lang w:val="en-US"/>
            </w:rPr>
            <w:t xml:space="preserve">Version </w:t>
          </w:r>
          <w:r w:rsidR="00EB0F2E">
            <w:rPr>
              <w:rFonts w:asciiTheme="minorHAnsi" w:hAnsiTheme="minorHAnsi" w:cstheme="minorHAnsi"/>
              <w:sz w:val="15"/>
              <w:szCs w:val="15"/>
              <w:lang w:val="en-US"/>
            </w:rPr>
            <w:t>2.0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w:t>
          </w:r>
          <w:r w:rsidR="00D911CB">
            <w:rPr>
              <w:lang w:val="en-US"/>
            </w:rPr>
            <w:t>10</w:t>
          </w:r>
          <w:r w:rsidR="00A65B2B" w:rsidRPr="00A65B2B">
            <w:rPr>
              <w:lang w:val="en-US"/>
            </w:rPr>
            <w:t>-</w:t>
          </w:r>
          <w:r w:rsidR="00C061F2">
            <w:rPr>
              <w:lang w:val="en-US"/>
            </w:rPr>
            <w:t>30</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3EC6"/>
    <w:rsid w:val="00005124"/>
    <w:rsid w:val="00010CDF"/>
    <w:rsid w:val="00023CF5"/>
    <w:rsid w:val="00026425"/>
    <w:rsid w:val="000304A9"/>
    <w:rsid w:val="0003102D"/>
    <w:rsid w:val="00034735"/>
    <w:rsid w:val="00035827"/>
    <w:rsid w:val="000428AA"/>
    <w:rsid w:val="00060CC2"/>
    <w:rsid w:val="00063E6A"/>
    <w:rsid w:val="00075D89"/>
    <w:rsid w:val="00081E07"/>
    <w:rsid w:val="00082469"/>
    <w:rsid w:val="00083807"/>
    <w:rsid w:val="00083F0F"/>
    <w:rsid w:val="000879D1"/>
    <w:rsid w:val="000927CE"/>
    <w:rsid w:val="000951AB"/>
    <w:rsid w:val="000A04D7"/>
    <w:rsid w:val="000A259F"/>
    <w:rsid w:val="000A3DC3"/>
    <w:rsid w:val="000B1673"/>
    <w:rsid w:val="000B72CA"/>
    <w:rsid w:val="000C0BC2"/>
    <w:rsid w:val="000C19EE"/>
    <w:rsid w:val="000C3882"/>
    <w:rsid w:val="000C60F9"/>
    <w:rsid w:val="000D29F7"/>
    <w:rsid w:val="000D4286"/>
    <w:rsid w:val="000D5812"/>
    <w:rsid w:val="000D787A"/>
    <w:rsid w:val="000E2576"/>
    <w:rsid w:val="000E25F9"/>
    <w:rsid w:val="000E35D2"/>
    <w:rsid w:val="000F470C"/>
    <w:rsid w:val="0010206C"/>
    <w:rsid w:val="00102CED"/>
    <w:rsid w:val="00104807"/>
    <w:rsid w:val="00106E6E"/>
    <w:rsid w:val="0011207E"/>
    <w:rsid w:val="00114876"/>
    <w:rsid w:val="00121AF8"/>
    <w:rsid w:val="00130496"/>
    <w:rsid w:val="00136BE5"/>
    <w:rsid w:val="00136C6B"/>
    <w:rsid w:val="00142663"/>
    <w:rsid w:val="00146B6A"/>
    <w:rsid w:val="00153DD1"/>
    <w:rsid w:val="00156BE3"/>
    <w:rsid w:val="00180A4D"/>
    <w:rsid w:val="00181994"/>
    <w:rsid w:val="00191327"/>
    <w:rsid w:val="00191DF4"/>
    <w:rsid w:val="0019680D"/>
    <w:rsid w:val="001A719A"/>
    <w:rsid w:val="001A7D3F"/>
    <w:rsid w:val="001B0C76"/>
    <w:rsid w:val="001B2002"/>
    <w:rsid w:val="001B4BB9"/>
    <w:rsid w:val="001B5EDF"/>
    <w:rsid w:val="001C20C1"/>
    <w:rsid w:val="001D242B"/>
    <w:rsid w:val="001F594C"/>
    <w:rsid w:val="00203578"/>
    <w:rsid w:val="00210483"/>
    <w:rsid w:val="0021531E"/>
    <w:rsid w:val="00220B93"/>
    <w:rsid w:val="0023309C"/>
    <w:rsid w:val="002346A2"/>
    <w:rsid w:val="00235637"/>
    <w:rsid w:val="00237D8B"/>
    <w:rsid w:val="002611BD"/>
    <w:rsid w:val="00283470"/>
    <w:rsid w:val="002937E6"/>
    <w:rsid w:val="00295AF5"/>
    <w:rsid w:val="002A223C"/>
    <w:rsid w:val="002C7C7D"/>
    <w:rsid w:val="002D12D3"/>
    <w:rsid w:val="002E7822"/>
    <w:rsid w:val="002F7366"/>
    <w:rsid w:val="00313D2E"/>
    <w:rsid w:val="00317330"/>
    <w:rsid w:val="00324BC6"/>
    <w:rsid w:val="00345A57"/>
    <w:rsid w:val="0035044E"/>
    <w:rsid w:val="0036067A"/>
    <w:rsid w:val="003718C1"/>
    <w:rsid w:val="00377153"/>
    <w:rsid w:val="0038463B"/>
    <w:rsid w:val="003977E2"/>
    <w:rsid w:val="003A0FEC"/>
    <w:rsid w:val="003A6EB5"/>
    <w:rsid w:val="003A7FF8"/>
    <w:rsid w:val="003D07DB"/>
    <w:rsid w:val="003D1AD5"/>
    <w:rsid w:val="003F0BD7"/>
    <w:rsid w:val="003F2A08"/>
    <w:rsid w:val="003F78B3"/>
    <w:rsid w:val="00401842"/>
    <w:rsid w:val="00411FB3"/>
    <w:rsid w:val="00415C6A"/>
    <w:rsid w:val="00423B0F"/>
    <w:rsid w:val="004333A3"/>
    <w:rsid w:val="004457CA"/>
    <w:rsid w:val="00453491"/>
    <w:rsid w:val="004539FA"/>
    <w:rsid w:val="00457365"/>
    <w:rsid w:val="004579C9"/>
    <w:rsid w:val="0046254F"/>
    <w:rsid w:val="00463F60"/>
    <w:rsid w:val="00466ABB"/>
    <w:rsid w:val="00472FE4"/>
    <w:rsid w:val="00476DDD"/>
    <w:rsid w:val="00481060"/>
    <w:rsid w:val="00483F66"/>
    <w:rsid w:val="004A5D84"/>
    <w:rsid w:val="004B3441"/>
    <w:rsid w:val="004B528F"/>
    <w:rsid w:val="004C0E62"/>
    <w:rsid w:val="004D24B6"/>
    <w:rsid w:val="004E08FC"/>
    <w:rsid w:val="004E0B05"/>
    <w:rsid w:val="004E1B5F"/>
    <w:rsid w:val="004E5F95"/>
    <w:rsid w:val="004F2653"/>
    <w:rsid w:val="004F6E9F"/>
    <w:rsid w:val="00502996"/>
    <w:rsid w:val="00523AC9"/>
    <w:rsid w:val="00531996"/>
    <w:rsid w:val="005377E7"/>
    <w:rsid w:val="005472E2"/>
    <w:rsid w:val="005537A8"/>
    <w:rsid w:val="00555440"/>
    <w:rsid w:val="00556594"/>
    <w:rsid w:val="00561A8B"/>
    <w:rsid w:val="00570F63"/>
    <w:rsid w:val="00575871"/>
    <w:rsid w:val="005802B1"/>
    <w:rsid w:val="00586919"/>
    <w:rsid w:val="00594D98"/>
    <w:rsid w:val="005A403A"/>
    <w:rsid w:val="005A6F62"/>
    <w:rsid w:val="005B7E27"/>
    <w:rsid w:val="005C4A0C"/>
    <w:rsid w:val="005C6423"/>
    <w:rsid w:val="005D7BAA"/>
    <w:rsid w:val="005E0625"/>
    <w:rsid w:val="005E0CDB"/>
    <w:rsid w:val="005E1F1F"/>
    <w:rsid w:val="005E4C67"/>
    <w:rsid w:val="005F29FB"/>
    <w:rsid w:val="00601FA8"/>
    <w:rsid w:val="00606B0F"/>
    <w:rsid w:val="006108A6"/>
    <w:rsid w:val="0061221B"/>
    <w:rsid w:val="006137D6"/>
    <w:rsid w:val="0061498C"/>
    <w:rsid w:val="00630706"/>
    <w:rsid w:val="00635088"/>
    <w:rsid w:val="00635702"/>
    <w:rsid w:val="00646E07"/>
    <w:rsid w:val="00654AE9"/>
    <w:rsid w:val="00656307"/>
    <w:rsid w:val="00661CE0"/>
    <w:rsid w:val="006653CE"/>
    <w:rsid w:val="0066719C"/>
    <w:rsid w:val="0066768F"/>
    <w:rsid w:val="00693ED8"/>
    <w:rsid w:val="00695F9D"/>
    <w:rsid w:val="00697C2E"/>
    <w:rsid w:val="006A60A8"/>
    <w:rsid w:val="006B3AC6"/>
    <w:rsid w:val="006C0636"/>
    <w:rsid w:val="006C4DA1"/>
    <w:rsid w:val="006D423F"/>
    <w:rsid w:val="006E1CCC"/>
    <w:rsid w:val="006E2F28"/>
    <w:rsid w:val="006E43A5"/>
    <w:rsid w:val="006E6496"/>
    <w:rsid w:val="00703481"/>
    <w:rsid w:val="00715B81"/>
    <w:rsid w:val="00717C9F"/>
    <w:rsid w:val="00727AC6"/>
    <w:rsid w:val="00732E7B"/>
    <w:rsid w:val="00737193"/>
    <w:rsid w:val="00761F78"/>
    <w:rsid w:val="00764CDC"/>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16FA9"/>
    <w:rsid w:val="008215CB"/>
    <w:rsid w:val="00822A22"/>
    <w:rsid w:val="00826C8A"/>
    <w:rsid w:val="00833AE5"/>
    <w:rsid w:val="00834506"/>
    <w:rsid w:val="00834E7E"/>
    <w:rsid w:val="008574B7"/>
    <w:rsid w:val="00870403"/>
    <w:rsid w:val="0087533D"/>
    <w:rsid w:val="00875CBE"/>
    <w:rsid w:val="00892CE1"/>
    <w:rsid w:val="00896544"/>
    <w:rsid w:val="008A525C"/>
    <w:rsid w:val="008C247E"/>
    <w:rsid w:val="008C5285"/>
    <w:rsid w:val="008C5A6D"/>
    <w:rsid w:val="008D4F31"/>
    <w:rsid w:val="008F6C53"/>
    <w:rsid w:val="00903A38"/>
    <w:rsid w:val="00904C53"/>
    <w:rsid w:val="00906579"/>
    <w:rsid w:val="00910C25"/>
    <w:rsid w:val="00911901"/>
    <w:rsid w:val="0091229C"/>
    <w:rsid w:val="00913AE1"/>
    <w:rsid w:val="009224C7"/>
    <w:rsid w:val="00924DE8"/>
    <w:rsid w:val="009255D9"/>
    <w:rsid w:val="00934D21"/>
    <w:rsid w:val="00947BCD"/>
    <w:rsid w:val="00965DF2"/>
    <w:rsid w:val="00972D16"/>
    <w:rsid w:val="00973775"/>
    <w:rsid w:val="00976057"/>
    <w:rsid w:val="00985F2E"/>
    <w:rsid w:val="0099293C"/>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42405"/>
    <w:rsid w:val="00A435DB"/>
    <w:rsid w:val="00A51CEF"/>
    <w:rsid w:val="00A5787C"/>
    <w:rsid w:val="00A613DB"/>
    <w:rsid w:val="00A63854"/>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2316"/>
    <w:rsid w:val="00AD354E"/>
    <w:rsid w:val="00AD5832"/>
    <w:rsid w:val="00AF1634"/>
    <w:rsid w:val="00AF5B57"/>
    <w:rsid w:val="00B00491"/>
    <w:rsid w:val="00B02505"/>
    <w:rsid w:val="00B05CAE"/>
    <w:rsid w:val="00B076DA"/>
    <w:rsid w:val="00B1580D"/>
    <w:rsid w:val="00B273A3"/>
    <w:rsid w:val="00B30455"/>
    <w:rsid w:val="00B32309"/>
    <w:rsid w:val="00B34765"/>
    <w:rsid w:val="00B4285A"/>
    <w:rsid w:val="00B44172"/>
    <w:rsid w:val="00B5798C"/>
    <w:rsid w:val="00B6416A"/>
    <w:rsid w:val="00B70471"/>
    <w:rsid w:val="00B71B19"/>
    <w:rsid w:val="00B87660"/>
    <w:rsid w:val="00B879D1"/>
    <w:rsid w:val="00B95B29"/>
    <w:rsid w:val="00B96279"/>
    <w:rsid w:val="00BB48AC"/>
    <w:rsid w:val="00BB70B3"/>
    <w:rsid w:val="00BB7B8B"/>
    <w:rsid w:val="00BD1A0C"/>
    <w:rsid w:val="00BD4BA7"/>
    <w:rsid w:val="00BD6420"/>
    <w:rsid w:val="00BE0327"/>
    <w:rsid w:val="00BE3F3D"/>
    <w:rsid w:val="00BF2DAB"/>
    <w:rsid w:val="00BF5077"/>
    <w:rsid w:val="00C02681"/>
    <w:rsid w:val="00C05A52"/>
    <w:rsid w:val="00C061F2"/>
    <w:rsid w:val="00C079B5"/>
    <w:rsid w:val="00C127DC"/>
    <w:rsid w:val="00C13434"/>
    <w:rsid w:val="00C34853"/>
    <w:rsid w:val="00C4216C"/>
    <w:rsid w:val="00C44F1E"/>
    <w:rsid w:val="00C47C4D"/>
    <w:rsid w:val="00C5584B"/>
    <w:rsid w:val="00C63DA4"/>
    <w:rsid w:val="00C70D6E"/>
    <w:rsid w:val="00C718AA"/>
    <w:rsid w:val="00C941AD"/>
    <w:rsid w:val="00C96420"/>
    <w:rsid w:val="00CB05EA"/>
    <w:rsid w:val="00CB2B10"/>
    <w:rsid w:val="00CC149C"/>
    <w:rsid w:val="00CC3124"/>
    <w:rsid w:val="00CC3657"/>
    <w:rsid w:val="00CE4E3C"/>
    <w:rsid w:val="00D02A34"/>
    <w:rsid w:val="00D05202"/>
    <w:rsid w:val="00D070FF"/>
    <w:rsid w:val="00D16CD4"/>
    <w:rsid w:val="00D21734"/>
    <w:rsid w:val="00D2298A"/>
    <w:rsid w:val="00D36843"/>
    <w:rsid w:val="00D37208"/>
    <w:rsid w:val="00D37668"/>
    <w:rsid w:val="00D4779E"/>
    <w:rsid w:val="00D53413"/>
    <w:rsid w:val="00D566B5"/>
    <w:rsid w:val="00D67D8F"/>
    <w:rsid w:val="00D714A2"/>
    <w:rsid w:val="00D770BA"/>
    <w:rsid w:val="00D834D3"/>
    <w:rsid w:val="00D911CB"/>
    <w:rsid w:val="00D916E0"/>
    <w:rsid w:val="00DC1459"/>
    <w:rsid w:val="00DE5F5E"/>
    <w:rsid w:val="00DE6E17"/>
    <w:rsid w:val="00DF0444"/>
    <w:rsid w:val="00DF19B1"/>
    <w:rsid w:val="00DF42CC"/>
    <w:rsid w:val="00E0380E"/>
    <w:rsid w:val="00E0553B"/>
    <w:rsid w:val="00E05BFC"/>
    <w:rsid w:val="00E115CC"/>
    <w:rsid w:val="00E15F08"/>
    <w:rsid w:val="00E263C7"/>
    <w:rsid w:val="00E2707E"/>
    <w:rsid w:val="00E33025"/>
    <w:rsid w:val="00E4212C"/>
    <w:rsid w:val="00E4673A"/>
    <w:rsid w:val="00E47380"/>
    <w:rsid w:val="00E47A71"/>
    <w:rsid w:val="00E50040"/>
    <w:rsid w:val="00E66CA0"/>
    <w:rsid w:val="00E776C7"/>
    <w:rsid w:val="00E9115C"/>
    <w:rsid w:val="00E94DD3"/>
    <w:rsid w:val="00EA2371"/>
    <w:rsid w:val="00EA678D"/>
    <w:rsid w:val="00EB0F2E"/>
    <w:rsid w:val="00EB1E30"/>
    <w:rsid w:val="00EB60E6"/>
    <w:rsid w:val="00EC5EB1"/>
    <w:rsid w:val="00ED0057"/>
    <w:rsid w:val="00ED6C6F"/>
    <w:rsid w:val="00EF35A9"/>
    <w:rsid w:val="00EF58B6"/>
    <w:rsid w:val="00F2277D"/>
    <w:rsid w:val="00F2680D"/>
    <w:rsid w:val="00F456A7"/>
    <w:rsid w:val="00F45938"/>
    <w:rsid w:val="00F4778E"/>
    <w:rsid w:val="00F5205D"/>
    <w:rsid w:val="00F5209A"/>
    <w:rsid w:val="00F61558"/>
    <w:rsid w:val="00F61F0E"/>
    <w:rsid w:val="00F6408C"/>
    <w:rsid w:val="00F70A06"/>
    <w:rsid w:val="00F93C28"/>
    <w:rsid w:val="00FC6F9F"/>
    <w:rsid w:val="00FD10D7"/>
    <w:rsid w:val="00FD60DC"/>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uiPriority="0"/>
    <w:lsdException w:name="index heading" w:semiHidden="1"/>
    <w:lsdException w:name="caption" w:semiHidden="1" w:uiPriority="35" w:unhideWhenUsed="1"/>
    <w:lsdException w:name="table of figures" w:semiHidden="1"/>
    <w:lsdException w:name="envelope return" w:semiHidden="1"/>
    <w:lsdException w:name="annotation reference" w:semiHidden="1" w:uiPriority="0"/>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styleId="Kommentarsreferens">
    <w:name w:val="annotation reference"/>
    <w:basedOn w:val="Standardstycketeckensnitt"/>
    <w:semiHidden/>
    <w:rsid w:val="00EB0F2E"/>
    <w:rPr>
      <w:sz w:val="16"/>
      <w:szCs w:val="16"/>
    </w:rPr>
  </w:style>
  <w:style w:type="paragraph" w:styleId="Kommentarer">
    <w:name w:val="annotation text"/>
    <w:basedOn w:val="Normal"/>
    <w:link w:val="KommentarerChar"/>
    <w:rsid w:val="00EB0F2E"/>
    <w:pPr>
      <w:spacing w:line="240" w:lineRule="auto"/>
    </w:pPr>
  </w:style>
  <w:style w:type="character" w:customStyle="1" w:styleId="KommentarerChar">
    <w:name w:val="Kommentarer Char"/>
    <w:basedOn w:val="Standardstycketeckensnitt"/>
    <w:link w:val="Kommentarer"/>
    <w:rsid w:val="00EB0F2E"/>
  </w:style>
  <w:style w:type="paragraph" w:styleId="Kommentarsmne">
    <w:name w:val="annotation subject"/>
    <w:basedOn w:val="Kommentarer"/>
    <w:next w:val="Kommentarer"/>
    <w:link w:val="KommentarsmneChar"/>
    <w:uiPriority w:val="99"/>
    <w:semiHidden/>
    <w:rsid w:val="00EB0F2E"/>
    <w:rPr>
      <w:b/>
      <w:bCs/>
    </w:rPr>
  </w:style>
  <w:style w:type="character" w:customStyle="1" w:styleId="KommentarsmneChar">
    <w:name w:val="Kommentarsämne Char"/>
    <w:basedOn w:val="KommentarerChar"/>
    <w:link w:val="Kommentarsmne"/>
    <w:uiPriority w:val="99"/>
    <w:semiHidden/>
    <w:rsid w:val="00EB0F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nordicmedtest.atlassian.net/wiki/spaces/NoWi/pages/647993/Verifiering+av+tj+nsteproducent+tj+nstekonsumen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yperlink" Target="http://rivta.se/domains/itintegration_engagement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66E39"/>
    <w:rsid w:val="0010366B"/>
    <w:rsid w:val="00126884"/>
    <w:rsid w:val="00127F8E"/>
    <w:rsid w:val="002131CF"/>
    <w:rsid w:val="00250984"/>
    <w:rsid w:val="002F768D"/>
    <w:rsid w:val="00334B4A"/>
    <w:rsid w:val="003A0D2F"/>
    <w:rsid w:val="003D66F0"/>
    <w:rsid w:val="004D29EF"/>
    <w:rsid w:val="00610288"/>
    <w:rsid w:val="007511BA"/>
    <w:rsid w:val="0083271E"/>
    <w:rsid w:val="0089381F"/>
    <w:rsid w:val="00944FF4"/>
    <w:rsid w:val="00A560B4"/>
    <w:rsid w:val="00AC1394"/>
    <w:rsid w:val="00B61693"/>
    <w:rsid w:val="00B879CD"/>
    <w:rsid w:val="00BE63A8"/>
    <w:rsid w:val="00C66A38"/>
    <w:rsid w:val="00DF10DE"/>
    <w:rsid w:val="00E45085"/>
    <w:rsid w:val="00E65D08"/>
    <w:rsid w:val="00EC63AF"/>
    <w:rsid w:val="00EC7A50"/>
    <w:rsid w:val="00EE18D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538</TotalTime>
  <Pages>28</Pages>
  <Words>4645</Words>
  <Characters>24622</Characters>
  <Application>Microsoft Office Word</Application>
  <DocSecurity>0</DocSecurity>
  <Lines>205</Lines>
  <Paragraphs>58</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29209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GetActivities 1.3</dc:subject>
  <dc:creator>Jan Söderman</dc:creator>
  <cp:keywords/>
  <dc:description/>
  <cp:lastModifiedBy>Söderman Jan</cp:lastModifiedBy>
  <cp:revision>57</cp:revision>
  <cp:lastPrinted>2019-02-18T10:06:00Z</cp:lastPrinted>
  <dcterms:created xsi:type="dcterms:W3CDTF">2023-03-17T09:33:00Z</dcterms:created>
  <dcterms:modified xsi:type="dcterms:W3CDTF">2023-11-15T10:51:00Z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