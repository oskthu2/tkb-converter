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color w:val="auto"/>
          <w:szCs w:val="20"/>
        </w:rPr>
      </w:sdtEndPr>
      <w:sdtContent>
        <w:sdt>
          <w:sdtPr>
            <w:rPr>
              <w:rFonts w:asciiTheme="minorHAnsi" w:eastAsiaTheme="minorEastAsia" w:hAnsiTheme="minorHAnsi" w:cstheme="minorBidi"/>
              <w:b w:val="0"/>
              <w:bCs w:val="0"/>
              <w:color w:val="E7DAC5" w:themeColor="accent2"/>
              <w:sz w:val="20"/>
              <w:szCs w:val="20"/>
              <w:lang w:val="sv-SE"/>
            </w:rPr>
            <w:id w:val="-1142112349"/>
            <w:docPartObj>
              <w:docPartGallery w:val="Cover Pages"/>
              <w:docPartUnique/>
            </w:docPartObj>
          </w:sdtPr>
          <w:sdtEndPr>
            <w:rPr>
              <w:color w:val="auto"/>
            </w:rPr>
          </w:sdtEndPr>
          <w:sdtContent>
            <w:p w14:paraId="0AF1C2D2" w14:textId="29DF075D" w:rsidR="009A3F9A" w:rsidRPr="009A3F9A" w:rsidRDefault="00000000" w:rsidP="00D54B29">
              <w:pPr>
                <w:pStyle w:val="Rubrik"/>
                <w:tabs>
                  <w:tab w:val="left" w:pos="6518"/>
                </w:tabs>
                <w:spacing w:before="960"/>
                <w:ind w:right="0"/>
                <w:rPr>
                  <w:color w:val="E7DAC5" w:themeColor="accent2"/>
                  <w:lang w:val="sv-SE"/>
                </w:rPr>
              </w:pPr>
              <w:sdt>
                <w:sdtPr>
                  <w:rPr>
                    <w:color w:val="E7DAC5" w:themeColor="accent2"/>
                  </w:rPr>
                  <w:id w:val="-1712642038"/>
                  <w:placeholder>
                    <w:docPart w:val="6FC6A5F787C34E7A87FB73BBD62DA5A8"/>
                  </w:placeholder>
                  <w:dataBinding w:prefixMappings="xmlns:ns0='http://purl.org/dc/elements/1.1/' xmlns:ns1='http://schemas.openxmlformats.org/package/2006/metadata/core-properties' " w:xpath="/ns1:coreProperties[1]/ns0:title[1]" w:storeItemID="{6C3C8BC8-F283-45AE-878A-BAB7291924A1}"/>
                  <w:text w:multiLine="1"/>
                </w:sdtPr>
                <w:sdtContent>
                  <w:r w:rsidR="00C4788F">
                    <w:rPr>
                      <w:color w:val="E7DAC5" w:themeColor="accent2"/>
                    </w:rPr>
                    <w:t>clinicalprocess activityprescription actoutcome</w:t>
                  </w:r>
                </w:sdtContent>
              </w:sdt>
            </w:p>
            <w:sdt>
              <w:sdtPr>
                <w:rPr>
                  <w:color w:val="FFFFFF" w:themeColor="background1"/>
                  <w:szCs w:val="42"/>
                  <w:lang w:val="sv-SE"/>
                </w:rPr>
                <w:id w:val="1869794757"/>
                <w:placeholder>
                  <w:docPart w:val="41FC3D9189E14B1A85AAA286126AB9F2"/>
                </w:placeholder>
                <w:dataBinding w:prefixMappings="xmlns:ns0='http://purl.org/dc/elements/1.1/' xmlns:ns1='http://schemas.openxmlformats.org/package/2006/metadata/core-properties' " w:xpath="/ns1:coreProperties[1]/ns0:subject[1]" w:storeItemID="{6C3C8BC8-F283-45AE-878A-BAB7291924A1}"/>
                <w:text w:multiLine="1"/>
              </w:sdtPr>
              <w:sdtContent>
                <w:p w14:paraId="77CBA4B6" w14:textId="30C22498" w:rsidR="009A3F9A" w:rsidRPr="009A3F9A" w:rsidRDefault="009A3F9A" w:rsidP="009A3F9A">
                  <w:pPr>
                    <w:pStyle w:val="Underrubrik"/>
                    <w:rPr>
                      <w:color w:val="FFFFFF" w:themeColor="background1"/>
                      <w:szCs w:val="42"/>
                      <w:lang w:val="sv-SE"/>
                    </w:rPr>
                  </w:pPr>
                  <w:r w:rsidRPr="009A3F9A">
                    <w:rPr>
                      <w:color w:val="FFFFFF" w:themeColor="background1"/>
                      <w:szCs w:val="42"/>
                      <w:lang w:val="sv-SE"/>
                    </w:rPr>
                    <w:t>Tjänstekontraktsbeskrivning Version</w:t>
                  </w:r>
                  <w:r w:rsidR="00C51BE2">
                    <w:rPr>
                      <w:color w:val="FFFFFF" w:themeColor="background1"/>
                      <w:szCs w:val="42"/>
                      <w:lang w:val="sv-SE"/>
                    </w:rPr>
                    <w:t xml:space="preserve"> 2.</w:t>
                  </w:r>
                  <w:r w:rsidR="00BE7046">
                    <w:rPr>
                      <w:color w:val="FFFFFF" w:themeColor="background1"/>
                      <w:szCs w:val="42"/>
                      <w:lang w:val="sv-SE"/>
                    </w:rPr>
                    <w:t>2</w:t>
                  </w:r>
                  <w:r w:rsidR="001C7B9E">
                    <w:rPr>
                      <w:color w:val="FFFFFF" w:themeColor="background1"/>
                      <w:szCs w:val="42"/>
                      <w:lang w:val="sv-SE"/>
                    </w:rPr>
                    <w:t>.1</w:t>
                  </w:r>
                  <w:r w:rsidRPr="009A3F9A">
                    <w:rPr>
                      <w:color w:val="FFFFFF" w:themeColor="background1"/>
                      <w:szCs w:val="42"/>
                      <w:lang w:val="sv-SE"/>
                    </w:rPr>
                    <w:t xml:space="preserve"> </w:t>
                  </w:r>
                  <w:r w:rsidR="00C51BE2">
                    <w:rPr>
                      <w:color w:val="FFFFFF" w:themeColor="background1"/>
                      <w:szCs w:val="42"/>
                      <w:lang w:val="sv-SE"/>
                    </w:rPr>
                    <w:br/>
                    <w:t>202</w:t>
                  </w:r>
                  <w:r w:rsidR="001C7B9E">
                    <w:rPr>
                      <w:color w:val="FFFFFF" w:themeColor="background1"/>
                      <w:szCs w:val="42"/>
                      <w:lang w:val="sv-SE"/>
                    </w:rPr>
                    <w:t>5</w:t>
                  </w:r>
                  <w:r w:rsidR="00C51BE2">
                    <w:rPr>
                      <w:color w:val="FFFFFF" w:themeColor="background1"/>
                      <w:szCs w:val="42"/>
                      <w:lang w:val="sv-SE"/>
                    </w:rPr>
                    <w:t>-</w:t>
                  </w:r>
                  <w:r w:rsidR="00BE7046">
                    <w:rPr>
                      <w:color w:val="FFFFFF" w:themeColor="background1"/>
                      <w:szCs w:val="42"/>
                      <w:lang w:val="sv-SE"/>
                    </w:rPr>
                    <w:t>0</w:t>
                  </w:r>
                  <w:r w:rsidR="001C7B9E">
                    <w:rPr>
                      <w:color w:val="FFFFFF" w:themeColor="background1"/>
                      <w:szCs w:val="42"/>
                      <w:lang w:val="sv-SE"/>
                    </w:rPr>
                    <w:t>3</w:t>
                  </w:r>
                  <w:r w:rsidR="00C51BE2">
                    <w:rPr>
                      <w:color w:val="FFFFFF" w:themeColor="background1"/>
                      <w:szCs w:val="42"/>
                      <w:lang w:val="sv-SE"/>
                    </w:rPr>
                    <w:t>-</w:t>
                  </w:r>
                  <w:r w:rsidR="00BE7046">
                    <w:rPr>
                      <w:color w:val="FFFFFF" w:themeColor="background1"/>
                      <w:szCs w:val="42"/>
                      <w:lang w:val="sv-SE"/>
                    </w:rPr>
                    <w:t>1</w:t>
                  </w:r>
                  <w:r w:rsidR="001C7B9E">
                    <w:rPr>
                      <w:color w:val="FFFFFF" w:themeColor="background1"/>
                      <w:szCs w:val="42"/>
                      <w:lang w:val="sv-SE"/>
                    </w:rPr>
                    <w:t>7</w:t>
                  </w:r>
                </w:p>
              </w:sdtContent>
            </w:sdt>
            <w:p w14:paraId="2C5CE71C" w14:textId="5A7AE3AF" w:rsidR="00EF1C57" w:rsidRPr="00EF1C57" w:rsidRDefault="00EF1C57" w:rsidP="00EF1C57">
              <w:pPr>
                <w:pStyle w:val="Rubrik"/>
                <w:spacing w:before="960"/>
                <w:rPr>
                  <w:color w:val="E7DAC5" w:themeColor="accent2"/>
                  <w:lang w:val="sv-SE"/>
                </w:rPr>
              </w:pPr>
            </w:p>
            <w:p w14:paraId="031AE8A1" w14:textId="65BD53B1" w:rsidR="00EF1C57" w:rsidRPr="00EF1C57" w:rsidRDefault="00EF1C57" w:rsidP="00EF1C57">
              <w:pPr>
                <w:pStyle w:val="Underrubrik"/>
                <w:rPr>
                  <w:color w:val="FFFFFF" w:themeColor="background1"/>
                  <w:szCs w:val="42"/>
                  <w:lang w:val="sv-SE"/>
                </w:rPr>
              </w:pPr>
            </w:p>
            <w:p w14:paraId="761D8528" w14:textId="658A40D2" w:rsidR="00EF1C57" w:rsidRDefault="00EF1C57" w:rsidP="00EF1C57">
              <w:r>
                <w:rPr>
                  <w:noProof/>
                </w:rPr>
                <w:drawing>
                  <wp:anchor distT="0" distB="0" distL="114300" distR="114300" simplePos="0" relativeHeight="251662336" behindDoc="1" locked="1" layoutInCell="1" allowOverlap="1" wp14:anchorId="38EB56BB" wp14:editId="376B1E99">
                    <wp:simplePos x="0" y="0"/>
                    <wp:positionH relativeFrom="page">
                      <wp:posOffset>-17780</wp:posOffset>
                    </wp:positionH>
                    <wp:positionV relativeFrom="page">
                      <wp:align>center</wp:align>
                    </wp:positionV>
                    <wp:extent cx="7567930" cy="10702290"/>
                    <wp:effectExtent l="0" t="0" r="0" b="3810"/>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3360" behindDoc="0" locked="1" layoutInCell="1" allowOverlap="1" wp14:anchorId="2381A52E" wp14:editId="3FAAA822">
                    <wp:simplePos x="0" y="0"/>
                    <wp:positionH relativeFrom="column">
                      <wp:posOffset>4464050</wp:posOffset>
                    </wp:positionH>
                    <wp:positionV relativeFrom="page">
                      <wp:posOffset>9197975</wp:posOffset>
                    </wp:positionV>
                    <wp:extent cx="1276985" cy="595630"/>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p>
          </w:sdtContent>
        </w:sdt>
        <w:p w14:paraId="7EFBACD2" w14:textId="572D0B76" w:rsidR="00D834D3" w:rsidRPr="00EF1C57" w:rsidRDefault="00D834D3" w:rsidP="00EF1C57">
          <w:r w:rsidRPr="0066768F">
            <w:rPr>
              <w:noProof/>
            </w:rPr>
            <w:drawing>
              <wp:anchor distT="0" distB="0" distL="114300" distR="114300" simplePos="0" relativeHeight="251660288" behindDoc="0" locked="1" layoutInCell="1" allowOverlap="1" wp14:anchorId="45164441" wp14:editId="357BD64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Content>
        <w:p w14:paraId="1D3FFD28" w14:textId="0556A911" w:rsidR="00F34C09"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3111167" w:history="1">
            <w:r w:rsidR="00F34C09" w:rsidRPr="00097504">
              <w:rPr>
                <w:rStyle w:val="Hyperlnk"/>
              </w:rPr>
              <w:t>1</w:t>
            </w:r>
            <w:r w:rsidR="00F34C09">
              <w:rPr>
                <w:b w:val="0"/>
                <w:kern w:val="2"/>
                <w:sz w:val="24"/>
                <w:szCs w:val="24"/>
                <w14:ligatures w14:val="standardContextual"/>
              </w:rPr>
              <w:tab/>
            </w:r>
            <w:r w:rsidR="00F34C09" w:rsidRPr="00097504">
              <w:rPr>
                <w:rStyle w:val="Hyperlnk"/>
              </w:rPr>
              <w:t>Inledning</w:t>
            </w:r>
            <w:r w:rsidR="00F34C09">
              <w:rPr>
                <w:webHidden/>
              </w:rPr>
              <w:tab/>
            </w:r>
            <w:r w:rsidR="00F34C09">
              <w:rPr>
                <w:webHidden/>
              </w:rPr>
              <w:fldChar w:fldCharType="begin"/>
            </w:r>
            <w:r w:rsidR="00F34C09">
              <w:rPr>
                <w:webHidden/>
              </w:rPr>
              <w:instrText xml:space="preserve"> PAGEREF _Toc193111167 \h </w:instrText>
            </w:r>
            <w:r w:rsidR="00F34C09">
              <w:rPr>
                <w:webHidden/>
              </w:rPr>
            </w:r>
            <w:r w:rsidR="00F34C09">
              <w:rPr>
                <w:webHidden/>
              </w:rPr>
              <w:fldChar w:fldCharType="separate"/>
            </w:r>
            <w:r w:rsidR="00F34C09">
              <w:rPr>
                <w:webHidden/>
              </w:rPr>
              <w:t>12</w:t>
            </w:r>
            <w:r w:rsidR="00F34C09">
              <w:rPr>
                <w:webHidden/>
              </w:rPr>
              <w:fldChar w:fldCharType="end"/>
            </w:r>
          </w:hyperlink>
        </w:p>
        <w:p w14:paraId="3ADFAE57" w14:textId="46866020" w:rsidR="00F34C09" w:rsidRDefault="00F34C09">
          <w:pPr>
            <w:pStyle w:val="Innehll2"/>
            <w:tabs>
              <w:tab w:val="left" w:pos="1361"/>
            </w:tabs>
            <w:rPr>
              <w:kern w:val="2"/>
              <w:sz w:val="24"/>
              <w:szCs w:val="24"/>
              <w:lang w:eastAsia="sv-SE"/>
              <w14:ligatures w14:val="standardContextual"/>
            </w:rPr>
          </w:pPr>
          <w:hyperlink w:anchor="_Toc193111168" w:history="1">
            <w:r w:rsidRPr="00097504">
              <w:rPr>
                <w:rStyle w:val="Hyperlnk"/>
              </w:rPr>
              <w:t>1.1</w:t>
            </w:r>
            <w:r>
              <w:rPr>
                <w:kern w:val="2"/>
                <w:sz w:val="24"/>
                <w:szCs w:val="24"/>
                <w:lang w:eastAsia="sv-SE"/>
                <w14:ligatures w14:val="standardContextual"/>
              </w:rPr>
              <w:tab/>
            </w:r>
            <w:r w:rsidRPr="00097504">
              <w:rPr>
                <w:rStyle w:val="Hyperlnk"/>
              </w:rPr>
              <w:t>Svenskt namn</w:t>
            </w:r>
            <w:r>
              <w:rPr>
                <w:webHidden/>
              </w:rPr>
              <w:tab/>
            </w:r>
            <w:r>
              <w:rPr>
                <w:webHidden/>
              </w:rPr>
              <w:fldChar w:fldCharType="begin"/>
            </w:r>
            <w:r>
              <w:rPr>
                <w:webHidden/>
              </w:rPr>
              <w:instrText xml:space="preserve"> PAGEREF _Toc193111168 \h </w:instrText>
            </w:r>
            <w:r>
              <w:rPr>
                <w:webHidden/>
              </w:rPr>
            </w:r>
            <w:r>
              <w:rPr>
                <w:webHidden/>
              </w:rPr>
              <w:fldChar w:fldCharType="separate"/>
            </w:r>
            <w:r>
              <w:rPr>
                <w:webHidden/>
              </w:rPr>
              <w:t>12</w:t>
            </w:r>
            <w:r>
              <w:rPr>
                <w:webHidden/>
              </w:rPr>
              <w:fldChar w:fldCharType="end"/>
            </w:r>
          </w:hyperlink>
        </w:p>
        <w:p w14:paraId="32300C09" w14:textId="681AFCC6" w:rsidR="00F34C09" w:rsidRDefault="00F34C09">
          <w:pPr>
            <w:pStyle w:val="Innehll2"/>
            <w:tabs>
              <w:tab w:val="left" w:pos="1361"/>
            </w:tabs>
            <w:rPr>
              <w:kern w:val="2"/>
              <w:sz w:val="24"/>
              <w:szCs w:val="24"/>
              <w:lang w:eastAsia="sv-SE"/>
              <w14:ligatures w14:val="standardContextual"/>
            </w:rPr>
          </w:pPr>
          <w:hyperlink w:anchor="_Toc193111169" w:history="1">
            <w:r w:rsidRPr="00097504">
              <w:rPr>
                <w:rStyle w:val="Hyperlnk"/>
              </w:rPr>
              <w:t>1.2</w:t>
            </w:r>
            <w:r>
              <w:rPr>
                <w:kern w:val="2"/>
                <w:sz w:val="24"/>
                <w:szCs w:val="24"/>
                <w:lang w:eastAsia="sv-SE"/>
                <w14:ligatures w14:val="standardContextual"/>
              </w:rPr>
              <w:tab/>
            </w:r>
            <w:r w:rsidRPr="00097504">
              <w:rPr>
                <w:rStyle w:val="Hyperlnk"/>
              </w:rPr>
              <w:t>Webbeskrivning</w:t>
            </w:r>
            <w:r>
              <w:rPr>
                <w:webHidden/>
              </w:rPr>
              <w:tab/>
            </w:r>
            <w:r>
              <w:rPr>
                <w:webHidden/>
              </w:rPr>
              <w:fldChar w:fldCharType="begin"/>
            </w:r>
            <w:r>
              <w:rPr>
                <w:webHidden/>
              </w:rPr>
              <w:instrText xml:space="preserve"> PAGEREF _Toc193111169 \h </w:instrText>
            </w:r>
            <w:r>
              <w:rPr>
                <w:webHidden/>
              </w:rPr>
            </w:r>
            <w:r>
              <w:rPr>
                <w:webHidden/>
              </w:rPr>
              <w:fldChar w:fldCharType="separate"/>
            </w:r>
            <w:r>
              <w:rPr>
                <w:webHidden/>
              </w:rPr>
              <w:t>12</w:t>
            </w:r>
            <w:r>
              <w:rPr>
                <w:webHidden/>
              </w:rPr>
              <w:fldChar w:fldCharType="end"/>
            </w:r>
          </w:hyperlink>
        </w:p>
        <w:p w14:paraId="784A733B" w14:textId="76CE90EF" w:rsidR="00F34C09" w:rsidRDefault="00F34C09">
          <w:pPr>
            <w:pStyle w:val="Innehll1"/>
            <w:rPr>
              <w:b w:val="0"/>
              <w:kern w:val="2"/>
              <w:sz w:val="24"/>
              <w:szCs w:val="24"/>
              <w14:ligatures w14:val="standardContextual"/>
            </w:rPr>
          </w:pPr>
          <w:hyperlink w:anchor="_Toc193111170" w:history="1">
            <w:r w:rsidRPr="00097504">
              <w:rPr>
                <w:rStyle w:val="Hyperlnk"/>
              </w:rPr>
              <w:t>2</w:t>
            </w:r>
            <w:r>
              <w:rPr>
                <w:b w:val="0"/>
                <w:kern w:val="2"/>
                <w:sz w:val="24"/>
                <w:szCs w:val="24"/>
                <w14:ligatures w14:val="standardContextual"/>
              </w:rPr>
              <w:tab/>
            </w:r>
            <w:r w:rsidRPr="00097504">
              <w:rPr>
                <w:rStyle w:val="Hyperlnk"/>
              </w:rPr>
              <w:t>Versionsinformation</w:t>
            </w:r>
            <w:r>
              <w:rPr>
                <w:webHidden/>
              </w:rPr>
              <w:tab/>
            </w:r>
            <w:r>
              <w:rPr>
                <w:webHidden/>
              </w:rPr>
              <w:fldChar w:fldCharType="begin"/>
            </w:r>
            <w:r>
              <w:rPr>
                <w:webHidden/>
              </w:rPr>
              <w:instrText xml:space="preserve"> PAGEREF _Toc193111170 \h </w:instrText>
            </w:r>
            <w:r>
              <w:rPr>
                <w:webHidden/>
              </w:rPr>
            </w:r>
            <w:r>
              <w:rPr>
                <w:webHidden/>
              </w:rPr>
              <w:fldChar w:fldCharType="separate"/>
            </w:r>
            <w:r>
              <w:rPr>
                <w:webHidden/>
              </w:rPr>
              <w:t>13</w:t>
            </w:r>
            <w:r>
              <w:rPr>
                <w:webHidden/>
              </w:rPr>
              <w:fldChar w:fldCharType="end"/>
            </w:r>
          </w:hyperlink>
        </w:p>
        <w:p w14:paraId="5B33A6F4" w14:textId="66664779" w:rsidR="00F34C09" w:rsidRDefault="00F34C09">
          <w:pPr>
            <w:pStyle w:val="Innehll2"/>
            <w:tabs>
              <w:tab w:val="left" w:pos="1361"/>
            </w:tabs>
            <w:rPr>
              <w:kern w:val="2"/>
              <w:sz w:val="24"/>
              <w:szCs w:val="24"/>
              <w:lang w:eastAsia="sv-SE"/>
              <w14:ligatures w14:val="standardContextual"/>
            </w:rPr>
          </w:pPr>
          <w:hyperlink w:anchor="_Toc193111171" w:history="1">
            <w:r w:rsidRPr="00097504">
              <w:rPr>
                <w:rStyle w:val="Hyperlnk"/>
              </w:rPr>
              <w:t>2.1</w:t>
            </w:r>
            <w:r>
              <w:rPr>
                <w:kern w:val="2"/>
                <w:sz w:val="24"/>
                <w:szCs w:val="24"/>
                <w:lang w:eastAsia="sv-SE"/>
                <w14:ligatures w14:val="standardContextual"/>
              </w:rPr>
              <w:tab/>
            </w:r>
            <w:r w:rsidRPr="00097504">
              <w:rPr>
                <w:rStyle w:val="Hyperlnk"/>
              </w:rPr>
              <w:t>Version 2.2.1</w:t>
            </w:r>
            <w:r>
              <w:rPr>
                <w:webHidden/>
              </w:rPr>
              <w:tab/>
            </w:r>
            <w:r>
              <w:rPr>
                <w:webHidden/>
              </w:rPr>
              <w:fldChar w:fldCharType="begin"/>
            </w:r>
            <w:r>
              <w:rPr>
                <w:webHidden/>
              </w:rPr>
              <w:instrText xml:space="preserve"> PAGEREF _Toc193111171 \h </w:instrText>
            </w:r>
            <w:r>
              <w:rPr>
                <w:webHidden/>
              </w:rPr>
            </w:r>
            <w:r>
              <w:rPr>
                <w:webHidden/>
              </w:rPr>
              <w:fldChar w:fldCharType="separate"/>
            </w:r>
            <w:r>
              <w:rPr>
                <w:webHidden/>
              </w:rPr>
              <w:t>13</w:t>
            </w:r>
            <w:r>
              <w:rPr>
                <w:webHidden/>
              </w:rPr>
              <w:fldChar w:fldCharType="end"/>
            </w:r>
          </w:hyperlink>
        </w:p>
        <w:p w14:paraId="6798B6AE" w14:textId="4E930984" w:rsidR="00F34C09" w:rsidRDefault="00F34C09">
          <w:pPr>
            <w:pStyle w:val="Innehll3"/>
            <w:tabs>
              <w:tab w:val="left" w:pos="1701"/>
            </w:tabs>
            <w:rPr>
              <w:kern w:val="2"/>
              <w:sz w:val="24"/>
              <w:szCs w:val="24"/>
              <w:lang w:eastAsia="sv-SE"/>
              <w14:ligatures w14:val="standardContextual"/>
            </w:rPr>
          </w:pPr>
          <w:hyperlink w:anchor="_Toc193111172" w:history="1">
            <w:r w:rsidRPr="00097504">
              <w:rPr>
                <w:rStyle w:val="Hyperlnk"/>
              </w:rPr>
              <w:t>2.1.1</w:t>
            </w:r>
            <w:r>
              <w:rPr>
                <w:kern w:val="2"/>
                <w:sz w:val="24"/>
                <w:szCs w:val="24"/>
                <w:lang w:eastAsia="sv-SE"/>
                <w14:ligatures w14:val="standardContextual"/>
              </w:rPr>
              <w:tab/>
            </w:r>
            <w:r w:rsidRPr="00097504">
              <w:rPr>
                <w:rStyle w:val="Hyperlnk"/>
              </w:rPr>
              <w:t>Oförändrade tjänstekontrakt</w:t>
            </w:r>
            <w:r>
              <w:rPr>
                <w:webHidden/>
              </w:rPr>
              <w:tab/>
            </w:r>
            <w:r>
              <w:rPr>
                <w:webHidden/>
              </w:rPr>
              <w:fldChar w:fldCharType="begin"/>
            </w:r>
            <w:r>
              <w:rPr>
                <w:webHidden/>
              </w:rPr>
              <w:instrText xml:space="preserve"> PAGEREF _Toc193111172 \h </w:instrText>
            </w:r>
            <w:r>
              <w:rPr>
                <w:webHidden/>
              </w:rPr>
            </w:r>
            <w:r>
              <w:rPr>
                <w:webHidden/>
              </w:rPr>
              <w:fldChar w:fldCharType="separate"/>
            </w:r>
            <w:r>
              <w:rPr>
                <w:webHidden/>
              </w:rPr>
              <w:t>13</w:t>
            </w:r>
            <w:r>
              <w:rPr>
                <w:webHidden/>
              </w:rPr>
              <w:fldChar w:fldCharType="end"/>
            </w:r>
          </w:hyperlink>
        </w:p>
        <w:p w14:paraId="68A51B75" w14:textId="0B27E299" w:rsidR="00F34C09" w:rsidRDefault="00F34C09">
          <w:pPr>
            <w:pStyle w:val="Innehll3"/>
            <w:tabs>
              <w:tab w:val="left" w:pos="1701"/>
            </w:tabs>
            <w:rPr>
              <w:kern w:val="2"/>
              <w:sz w:val="24"/>
              <w:szCs w:val="24"/>
              <w:lang w:eastAsia="sv-SE"/>
              <w14:ligatures w14:val="standardContextual"/>
            </w:rPr>
          </w:pPr>
          <w:hyperlink w:anchor="_Toc193111173" w:history="1">
            <w:r w:rsidRPr="00097504">
              <w:rPr>
                <w:rStyle w:val="Hyperlnk"/>
              </w:rPr>
              <w:t>2.1.2</w:t>
            </w:r>
            <w:r>
              <w:rPr>
                <w:kern w:val="2"/>
                <w:sz w:val="24"/>
                <w:szCs w:val="24"/>
                <w:lang w:eastAsia="sv-SE"/>
                <w14:ligatures w14:val="standardContextual"/>
              </w:rPr>
              <w:tab/>
            </w:r>
            <w:r w:rsidRPr="00097504">
              <w:rPr>
                <w:rStyle w:val="Hyperlnk"/>
              </w:rPr>
              <w:t>Nya tjänstekontrakt</w:t>
            </w:r>
            <w:r>
              <w:rPr>
                <w:webHidden/>
              </w:rPr>
              <w:tab/>
            </w:r>
            <w:r>
              <w:rPr>
                <w:webHidden/>
              </w:rPr>
              <w:fldChar w:fldCharType="begin"/>
            </w:r>
            <w:r>
              <w:rPr>
                <w:webHidden/>
              </w:rPr>
              <w:instrText xml:space="preserve"> PAGEREF _Toc193111173 \h </w:instrText>
            </w:r>
            <w:r>
              <w:rPr>
                <w:webHidden/>
              </w:rPr>
            </w:r>
            <w:r>
              <w:rPr>
                <w:webHidden/>
              </w:rPr>
              <w:fldChar w:fldCharType="separate"/>
            </w:r>
            <w:r>
              <w:rPr>
                <w:webHidden/>
              </w:rPr>
              <w:t>13</w:t>
            </w:r>
            <w:r>
              <w:rPr>
                <w:webHidden/>
              </w:rPr>
              <w:fldChar w:fldCharType="end"/>
            </w:r>
          </w:hyperlink>
        </w:p>
        <w:p w14:paraId="211B4713" w14:textId="0A135F35" w:rsidR="00F34C09" w:rsidRDefault="00F34C09">
          <w:pPr>
            <w:pStyle w:val="Innehll3"/>
            <w:tabs>
              <w:tab w:val="left" w:pos="1701"/>
            </w:tabs>
            <w:rPr>
              <w:kern w:val="2"/>
              <w:sz w:val="24"/>
              <w:szCs w:val="24"/>
              <w:lang w:eastAsia="sv-SE"/>
              <w14:ligatures w14:val="standardContextual"/>
            </w:rPr>
          </w:pPr>
          <w:hyperlink w:anchor="_Toc193111174" w:history="1">
            <w:r w:rsidRPr="00097504">
              <w:rPr>
                <w:rStyle w:val="Hyperlnk"/>
              </w:rPr>
              <w:t>2.1.3</w:t>
            </w:r>
            <w:r>
              <w:rPr>
                <w:kern w:val="2"/>
                <w:sz w:val="24"/>
                <w:szCs w:val="24"/>
                <w:lang w:eastAsia="sv-SE"/>
                <w14:ligatures w14:val="standardContextual"/>
              </w:rPr>
              <w:tab/>
            </w:r>
            <w:r w:rsidRPr="00097504">
              <w:rPr>
                <w:rStyle w:val="Hyperlnk"/>
              </w:rPr>
              <w:t>Förändrade tjänstekontrakt</w:t>
            </w:r>
            <w:r>
              <w:rPr>
                <w:webHidden/>
              </w:rPr>
              <w:tab/>
            </w:r>
            <w:r>
              <w:rPr>
                <w:webHidden/>
              </w:rPr>
              <w:fldChar w:fldCharType="begin"/>
            </w:r>
            <w:r>
              <w:rPr>
                <w:webHidden/>
              </w:rPr>
              <w:instrText xml:space="preserve"> PAGEREF _Toc193111174 \h </w:instrText>
            </w:r>
            <w:r>
              <w:rPr>
                <w:webHidden/>
              </w:rPr>
            </w:r>
            <w:r>
              <w:rPr>
                <w:webHidden/>
              </w:rPr>
              <w:fldChar w:fldCharType="separate"/>
            </w:r>
            <w:r>
              <w:rPr>
                <w:webHidden/>
              </w:rPr>
              <w:t>13</w:t>
            </w:r>
            <w:r>
              <w:rPr>
                <w:webHidden/>
              </w:rPr>
              <w:fldChar w:fldCharType="end"/>
            </w:r>
          </w:hyperlink>
        </w:p>
        <w:p w14:paraId="2E826923" w14:textId="20784B63" w:rsidR="00F34C09" w:rsidRDefault="00F34C09">
          <w:pPr>
            <w:pStyle w:val="Innehll3"/>
            <w:tabs>
              <w:tab w:val="left" w:pos="1701"/>
            </w:tabs>
            <w:rPr>
              <w:kern w:val="2"/>
              <w:sz w:val="24"/>
              <w:szCs w:val="24"/>
              <w:lang w:eastAsia="sv-SE"/>
              <w14:ligatures w14:val="standardContextual"/>
            </w:rPr>
          </w:pPr>
          <w:hyperlink w:anchor="_Toc193111175" w:history="1">
            <w:r w:rsidRPr="00097504">
              <w:rPr>
                <w:rStyle w:val="Hyperlnk"/>
              </w:rPr>
              <w:t>2.1.4</w:t>
            </w:r>
            <w:r>
              <w:rPr>
                <w:kern w:val="2"/>
                <w:sz w:val="24"/>
                <w:szCs w:val="24"/>
                <w:lang w:eastAsia="sv-SE"/>
                <w14:ligatures w14:val="standardContextual"/>
              </w:rPr>
              <w:tab/>
            </w:r>
            <w:r w:rsidRPr="00097504">
              <w:rPr>
                <w:rStyle w:val="Hyperlnk"/>
              </w:rPr>
              <w:t>Utgångna tjänstekontrakt</w:t>
            </w:r>
            <w:r>
              <w:rPr>
                <w:webHidden/>
              </w:rPr>
              <w:tab/>
            </w:r>
            <w:r>
              <w:rPr>
                <w:webHidden/>
              </w:rPr>
              <w:fldChar w:fldCharType="begin"/>
            </w:r>
            <w:r>
              <w:rPr>
                <w:webHidden/>
              </w:rPr>
              <w:instrText xml:space="preserve"> PAGEREF _Toc193111175 \h </w:instrText>
            </w:r>
            <w:r>
              <w:rPr>
                <w:webHidden/>
              </w:rPr>
            </w:r>
            <w:r>
              <w:rPr>
                <w:webHidden/>
              </w:rPr>
              <w:fldChar w:fldCharType="separate"/>
            </w:r>
            <w:r>
              <w:rPr>
                <w:webHidden/>
              </w:rPr>
              <w:t>14</w:t>
            </w:r>
            <w:r>
              <w:rPr>
                <w:webHidden/>
              </w:rPr>
              <w:fldChar w:fldCharType="end"/>
            </w:r>
          </w:hyperlink>
        </w:p>
        <w:p w14:paraId="5C083742" w14:textId="69DA79FD" w:rsidR="00F34C09" w:rsidRDefault="00F34C09">
          <w:pPr>
            <w:pStyle w:val="Innehll2"/>
            <w:tabs>
              <w:tab w:val="left" w:pos="1361"/>
            </w:tabs>
            <w:rPr>
              <w:kern w:val="2"/>
              <w:sz w:val="24"/>
              <w:szCs w:val="24"/>
              <w:lang w:eastAsia="sv-SE"/>
              <w14:ligatures w14:val="standardContextual"/>
            </w:rPr>
          </w:pPr>
          <w:hyperlink w:anchor="_Toc193111176" w:history="1">
            <w:r w:rsidRPr="00097504">
              <w:rPr>
                <w:rStyle w:val="Hyperlnk"/>
              </w:rPr>
              <w:t>2.2</w:t>
            </w:r>
            <w:r>
              <w:rPr>
                <w:kern w:val="2"/>
                <w:sz w:val="24"/>
                <w:szCs w:val="24"/>
                <w:lang w:eastAsia="sv-SE"/>
                <w14:ligatures w14:val="standardContextual"/>
              </w:rPr>
              <w:tab/>
            </w:r>
            <w:r w:rsidRPr="00097504">
              <w:rPr>
                <w:rStyle w:val="Hyperlnk"/>
              </w:rPr>
              <w:t>Version tidigare</w:t>
            </w:r>
            <w:r>
              <w:rPr>
                <w:webHidden/>
              </w:rPr>
              <w:tab/>
            </w:r>
            <w:r>
              <w:rPr>
                <w:webHidden/>
              </w:rPr>
              <w:fldChar w:fldCharType="begin"/>
            </w:r>
            <w:r>
              <w:rPr>
                <w:webHidden/>
              </w:rPr>
              <w:instrText xml:space="preserve"> PAGEREF _Toc193111176 \h </w:instrText>
            </w:r>
            <w:r>
              <w:rPr>
                <w:webHidden/>
              </w:rPr>
            </w:r>
            <w:r>
              <w:rPr>
                <w:webHidden/>
              </w:rPr>
              <w:fldChar w:fldCharType="separate"/>
            </w:r>
            <w:r>
              <w:rPr>
                <w:webHidden/>
              </w:rPr>
              <w:t>14</w:t>
            </w:r>
            <w:r>
              <w:rPr>
                <w:webHidden/>
              </w:rPr>
              <w:fldChar w:fldCharType="end"/>
            </w:r>
          </w:hyperlink>
        </w:p>
        <w:p w14:paraId="423CCD1F" w14:textId="1905DB8C" w:rsidR="00F34C09" w:rsidRDefault="00F34C09">
          <w:pPr>
            <w:pStyle w:val="Innehll1"/>
            <w:rPr>
              <w:b w:val="0"/>
              <w:kern w:val="2"/>
              <w:sz w:val="24"/>
              <w:szCs w:val="24"/>
              <w14:ligatures w14:val="standardContextual"/>
            </w:rPr>
          </w:pPr>
          <w:hyperlink w:anchor="_Toc193111177" w:history="1">
            <w:r w:rsidRPr="00097504">
              <w:rPr>
                <w:rStyle w:val="Hyperlnk"/>
              </w:rPr>
              <w:t>3</w:t>
            </w:r>
            <w:r>
              <w:rPr>
                <w:b w:val="0"/>
                <w:kern w:val="2"/>
                <w:sz w:val="24"/>
                <w:szCs w:val="24"/>
                <w14:ligatures w14:val="standardContextual"/>
              </w:rPr>
              <w:tab/>
            </w:r>
            <w:r w:rsidRPr="00097504">
              <w:rPr>
                <w:rStyle w:val="Hyperlnk"/>
              </w:rPr>
              <w:t>Tjänstedomänens arkitektur</w:t>
            </w:r>
            <w:r>
              <w:rPr>
                <w:webHidden/>
              </w:rPr>
              <w:tab/>
            </w:r>
            <w:r>
              <w:rPr>
                <w:webHidden/>
              </w:rPr>
              <w:fldChar w:fldCharType="begin"/>
            </w:r>
            <w:r>
              <w:rPr>
                <w:webHidden/>
              </w:rPr>
              <w:instrText xml:space="preserve"> PAGEREF _Toc193111177 \h </w:instrText>
            </w:r>
            <w:r>
              <w:rPr>
                <w:webHidden/>
              </w:rPr>
            </w:r>
            <w:r>
              <w:rPr>
                <w:webHidden/>
              </w:rPr>
              <w:fldChar w:fldCharType="separate"/>
            </w:r>
            <w:r>
              <w:rPr>
                <w:webHidden/>
              </w:rPr>
              <w:t>14</w:t>
            </w:r>
            <w:r>
              <w:rPr>
                <w:webHidden/>
              </w:rPr>
              <w:fldChar w:fldCharType="end"/>
            </w:r>
          </w:hyperlink>
        </w:p>
        <w:p w14:paraId="3195F88D" w14:textId="29143DE2" w:rsidR="00F34C09" w:rsidRDefault="00F34C09">
          <w:pPr>
            <w:pStyle w:val="Innehll2"/>
            <w:tabs>
              <w:tab w:val="left" w:pos="1361"/>
            </w:tabs>
            <w:rPr>
              <w:kern w:val="2"/>
              <w:sz w:val="24"/>
              <w:szCs w:val="24"/>
              <w:lang w:eastAsia="sv-SE"/>
              <w14:ligatures w14:val="standardContextual"/>
            </w:rPr>
          </w:pPr>
          <w:hyperlink w:anchor="_Toc193111178" w:history="1">
            <w:r w:rsidRPr="00097504">
              <w:rPr>
                <w:rStyle w:val="Hyperlnk"/>
              </w:rPr>
              <w:t>3.1</w:t>
            </w:r>
            <w:r>
              <w:rPr>
                <w:kern w:val="2"/>
                <w:sz w:val="24"/>
                <w:szCs w:val="24"/>
                <w:lang w:eastAsia="sv-SE"/>
                <w14:ligatures w14:val="standardContextual"/>
              </w:rPr>
              <w:tab/>
            </w:r>
            <w:r w:rsidRPr="00097504">
              <w:rPr>
                <w:rStyle w:val="Hyperlnk"/>
              </w:rPr>
              <w:t>Flöden</w:t>
            </w:r>
            <w:r>
              <w:rPr>
                <w:webHidden/>
              </w:rPr>
              <w:tab/>
            </w:r>
            <w:r>
              <w:rPr>
                <w:webHidden/>
              </w:rPr>
              <w:fldChar w:fldCharType="begin"/>
            </w:r>
            <w:r>
              <w:rPr>
                <w:webHidden/>
              </w:rPr>
              <w:instrText xml:space="preserve"> PAGEREF _Toc193111178 \h </w:instrText>
            </w:r>
            <w:r>
              <w:rPr>
                <w:webHidden/>
              </w:rPr>
            </w:r>
            <w:r>
              <w:rPr>
                <w:webHidden/>
              </w:rPr>
              <w:fldChar w:fldCharType="separate"/>
            </w:r>
            <w:r>
              <w:rPr>
                <w:webHidden/>
              </w:rPr>
              <w:t>14</w:t>
            </w:r>
            <w:r>
              <w:rPr>
                <w:webHidden/>
              </w:rPr>
              <w:fldChar w:fldCharType="end"/>
            </w:r>
          </w:hyperlink>
        </w:p>
        <w:p w14:paraId="616D0E57" w14:textId="6E272E75" w:rsidR="00F34C09" w:rsidRDefault="00F34C09">
          <w:pPr>
            <w:pStyle w:val="Innehll3"/>
            <w:tabs>
              <w:tab w:val="left" w:pos="1701"/>
            </w:tabs>
            <w:rPr>
              <w:kern w:val="2"/>
              <w:sz w:val="24"/>
              <w:szCs w:val="24"/>
              <w:lang w:eastAsia="sv-SE"/>
              <w14:ligatures w14:val="standardContextual"/>
            </w:rPr>
          </w:pPr>
          <w:hyperlink w:anchor="_Toc193111179" w:history="1">
            <w:r w:rsidRPr="00097504">
              <w:rPr>
                <w:rStyle w:val="Hyperlnk"/>
              </w:rPr>
              <w:t>3.1.1</w:t>
            </w:r>
            <w:r>
              <w:rPr>
                <w:kern w:val="2"/>
                <w:sz w:val="24"/>
                <w:szCs w:val="24"/>
                <w:lang w:eastAsia="sv-SE"/>
                <w14:ligatures w14:val="standardContextual"/>
              </w:rPr>
              <w:tab/>
            </w:r>
            <w:r w:rsidRPr="00097504">
              <w:rPr>
                <w:rStyle w:val="Hyperlnk"/>
              </w:rPr>
              <w:t>Flöde 1</w:t>
            </w:r>
            <w:r>
              <w:rPr>
                <w:webHidden/>
              </w:rPr>
              <w:tab/>
            </w:r>
            <w:r>
              <w:rPr>
                <w:webHidden/>
              </w:rPr>
              <w:fldChar w:fldCharType="begin"/>
            </w:r>
            <w:r>
              <w:rPr>
                <w:webHidden/>
              </w:rPr>
              <w:instrText xml:space="preserve"> PAGEREF _Toc193111179 \h </w:instrText>
            </w:r>
            <w:r>
              <w:rPr>
                <w:webHidden/>
              </w:rPr>
            </w:r>
            <w:r>
              <w:rPr>
                <w:webHidden/>
              </w:rPr>
              <w:fldChar w:fldCharType="separate"/>
            </w:r>
            <w:r>
              <w:rPr>
                <w:webHidden/>
              </w:rPr>
              <w:t>15</w:t>
            </w:r>
            <w:r>
              <w:rPr>
                <w:webHidden/>
              </w:rPr>
              <w:fldChar w:fldCharType="end"/>
            </w:r>
          </w:hyperlink>
        </w:p>
        <w:p w14:paraId="2FCC06A2" w14:textId="633B19DF" w:rsidR="00F34C09" w:rsidRDefault="00F34C09">
          <w:pPr>
            <w:pStyle w:val="Innehll3"/>
            <w:tabs>
              <w:tab w:val="left" w:pos="1701"/>
            </w:tabs>
            <w:rPr>
              <w:kern w:val="2"/>
              <w:sz w:val="24"/>
              <w:szCs w:val="24"/>
              <w:lang w:eastAsia="sv-SE"/>
              <w14:ligatures w14:val="standardContextual"/>
            </w:rPr>
          </w:pPr>
          <w:hyperlink w:anchor="_Toc193111180" w:history="1">
            <w:r w:rsidRPr="00097504">
              <w:rPr>
                <w:rStyle w:val="Hyperlnk"/>
              </w:rPr>
              <w:t>3.1.2</w:t>
            </w:r>
            <w:r>
              <w:rPr>
                <w:kern w:val="2"/>
                <w:sz w:val="24"/>
                <w:szCs w:val="24"/>
                <w:lang w:eastAsia="sv-SE"/>
                <w14:ligatures w14:val="standardContextual"/>
              </w:rPr>
              <w:tab/>
            </w:r>
            <w:r w:rsidRPr="00097504">
              <w:rPr>
                <w:rStyle w:val="Hyperlnk"/>
              </w:rPr>
              <w:t>Obligatoriska kontrakt</w:t>
            </w:r>
            <w:r>
              <w:rPr>
                <w:webHidden/>
              </w:rPr>
              <w:tab/>
            </w:r>
            <w:r>
              <w:rPr>
                <w:webHidden/>
              </w:rPr>
              <w:fldChar w:fldCharType="begin"/>
            </w:r>
            <w:r>
              <w:rPr>
                <w:webHidden/>
              </w:rPr>
              <w:instrText xml:space="preserve"> PAGEREF _Toc193111180 \h </w:instrText>
            </w:r>
            <w:r>
              <w:rPr>
                <w:webHidden/>
              </w:rPr>
            </w:r>
            <w:r>
              <w:rPr>
                <w:webHidden/>
              </w:rPr>
              <w:fldChar w:fldCharType="separate"/>
            </w:r>
            <w:r>
              <w:rPr>
                <w:webHidden/>
              </w:rPr>
              <w:t>19</w:t>
            </w:r>
            <w:r>
              <w:rPr>
                <w:webHidden/>
              </w:rPr>
              <w:fldChar w:fldCharType="end"/>
            </w:r>
          </w:hyperlink>
        </w:p>
        <w:p w14:paraId="41274553" w14:textId="462BBD0D" w:rsidR="00F34C09" w:rsidRDefault="00F34C09">
          <w:pPr>
            <w:pStyle w:val="Innehll2"/>
            <w:tabs>
              <w:tab w:val="left" w:pos="1361"/>
            </w:tabs>
            <w:rPr>
              <w:kern w:val="2"/>
              <w:sz w:val="24"/>
              <w:szCs w:val="24"/>
              <w:lang w:eastAsia="sv-SE"/>
              <w14:ligatures w14:val="standardContextual"/>
            </w:rPr>
          </w:pPr>
          <w:hyperlink w:anchor="_Toc193111181" w:history="1">
            <w:r w:rsidRPr="00097504">
              <w:rPr>
                <w:rStyle w:val="Hyperlnk"/>
              </w:rPr>
              <w:t>3.2</w:t>
            </w:r>
            <w:r>
              <w:rPr>
                <w:kern w:val="2"/>
                <w:sz w:val="24"/>
                <w:szCs w:val="24"/>
                <w:lang w:eastAsia="sv-SE"/>
                <w14:ligatures w14:val="standardContextual"/>
              </w:rPr>
              <w:tab/>
            </w:r>
            <w:r w:rsidRPr="00097504">
              <w:rPr>
                <w:rStyle w:val="Hyperlnk"/>
              </w:rPr>
              <w:t>Adressering</w:t>
            </w:r>
            <w:r>
              <w:rPr>
                <w:webHidden/>
              </w:rPr>
              <w:tab/>
            </w:r>
            <w:r>
              <w:rPr>
                <w:webHidden/>
              </w:rPr>
              <w:fldChar w:fldCharType="begin"/>
            </w:r>
            <w:r>
              <w:rPr>
                <w:webHidden/>
              </w:rPr>
              <w:instrText xml:space="preserve"> PAGEREF _Toc193111181 \h </w:instrText>
            </w:r>
            <w:r>
              <w:rPr>
                <w:webHidden/>
              </w:rPr>
            </w:r>
            <w:r>
              <w:rPr>
                <w:webHidden/>
              </w:rPr>
              <w:fldChar w:fldCharType="separate"/>
            </w:r>
            <w:r>
              <w:rPr>
                <w:webHidden/>
              </w:rPr>
              <w:t>19</w:t>
            </w:r>
            <w:r>
              <w:rPr>
                <w:webHidden/>
              </w:rPr>
              <w:fldChar w:fldCharType="end"/>
            </w:r>
          </w:hyperlink>
        </w:p>
        <w:p w14:paraId="1A9B5E24" w14:textId="564ADF53" w:rsidR="00F34C09" w:rsidRDefault="00F34C09">
          <w:pPr>
            <w:pStyle w:val="Innehll3"/>
            <w:tabs>
              <w:tab w:val="left" w:pos="1701"/>
            </w:tabs>
            <w:rPr>
              <w:kern w:val="2"/>
              <w:sz w:val="24"/>
              <w:szCs w:val="24"/>
              <w:lang w:eastAsia="sv-SE"/>
              <w14:ligatures w14:val="standardContextual"/>
            </w:rPr>
          </w:pPr>
          <w:hyperlink w:anchor="_Toc193111182" w:history="1">
            <w:r w:rsidRPr="00097504">
              <w:rPr>
                <w:rStyle w:val="Hyperlnk"/>
              </w:rPr>
              <w:t>3.2.1</w:t>
            </w:r>
            <w:r>
              <w:rPr>
                <w:kern w:val="2"/>
                <w:sz w:val="24"/>
                <w:szCs w:val="24"/>
                <w:lang w:eastAsia="sv-SE"/>
                <w14:ligatures w14:val="standardContextual"/>
              </w:rPr>
              <w:tab/>
            </w:r>
            <w:r w:rsidRPr="00097504">
              <w:rPr>
                <w:rStyle w:val="Hyperlnk"/>
              </w:rPr>
              <w:t>Sammanfattning av adresseringsmodell</w:t>
            </w:r>
            <w:r>
              <w:rPr>
                <w:webHidden/>
              </w:rPr>
              <w:tab/>
            </w:r>
            <w:r>
              <w:rPr>
                <w:webHidden/>
              </w:rPr>
              <w:fldChar w:fldCharType="begin"/>
            </w:r>
            <w:r>
              <w:rPr>
                <w:webHidden/>
              </w:rPr>
              <w:instrText xml:space="preserve"> PAGEREF _Toc193111182 \h </w:instrText>
            </w:r>
            <w:r>
              <w:rPr>
                <w:webHidden/>
              </w:rPr>
            </w:r>
            <w:r>
              <w:rPr>
                <w:webHidden/>
              </w:rPr>
              <w:fldChar w:fldCharType="separate"/>
            </w:r>
            <w:r>
              <w:rPr>
                <w:webHidden/>
              </w:rPr>
              <w:t>19</w:t>
            </w:r>
            <w:r>
              <w:rPr>
                <w:webHidden/>
              </w:rPr>
              <w:fldChar w:fldCharType="end"/>
            </w:r>
          </w:hyperlink>
        </w:p>
        <w:p w14:paraId="55774E83" w14:textId="190BB735" w:rsidR="00F34C09" w:rsidRDefault="00F34C09">
          <w:pPr>
            <w:pStyle w:val="Innehll2"/>
            <w:tabs>
              <w:tab w:val="left" w:pos="1361"/>
            </w:tabs>
            <w:rPr>
              <w:kern w:val="2"/>
              <w:sz w:val="24"/>
              <w:szCs w:val="24"/>
              <w:lang w:eastAsia="sv-SE"/>
              <w14:ligatures w14:val="standardContextual"/>
            </w:rPr>
          </w:pPr>
          <w:hyperlink w:anchor="_Toc193111183" w:history="1">
            <w:r w:rsidRPr="00097504">
              <w:rPr>
                <w:rStyle w:val="Hyperlnk"/>
              </w:rPr>
              <w:t>3.3</w:t>
            </w:r>
            <w:r>
              <w:rPr>
                <w:kern w:val="2"/>
                <w:sz w:val="24"/>
                <w:szCs w:val="24"/>
                <w:lang w:eastAsia="sv-SE"/>
                <w14:ligatures w14:val="standardContextual"/>
              </w:rPr>
              <w:tab/>
            </w:r>
            <w:r w:rsidRPr="00097504">
              <w:rPr>
                <w:rStyle w:val="Hyperlnk"/>
              </w:rPr>
              <w:t>Aggregering och engagemangsindex</w:t>
            </w:r>
            <w:r>
              <w:rPr>
                <w:webHidden/>
              </w:rPr>
              <w:tab/>
            </w:r>
            <w:r>
              <w:rPr>
                <w:webHidden/>
              </w:rPr>
              <w:fldChar w:fldCharType="begin"/>
            </w:r>
            <w:r>
              <w:rPr>
                <w:webHidden/>
              </w:rPr>
              <w:instrText xml:space="preserve"> PAGEREF _Toc193111183 \h </w:instrText>
            </w:r>
            <w:r>
              <w:rPr>
                <w:webHidden/>
              </w:rPr>
            </w:r>
            <w:r>
              <w:rPr>
                <w:webHidden/>
              </w:rPr>
              <w:fldChar w:fldCharType="separate"/>
            </w:r>
            <w:r>
              <w:rPr>
                <w:webHidden/>
              </w:rPr>
              <w:t>19</w:t>
            </w:r>
            <w:r>
              <w:rPr>
                <w:webHidden/>
              </w:rPr>
              <w:fldChar w:fldCharType="end"/>
            </w:r>
          </w:hyperlink>
        </w:p>
        <w:p w14:paraId="5D0BE3B6" w14:textId="0D1CED45" w:rsidR="00F34C09" w:rsidRDefault="00F34C09">
          <w:pPr>
            <w:pStyle w:val="Innehll1"/>
            <w:rPr>
              <w:b w:val="0"/>
              <w:kern w:val="2"/>
              <w:sz w:val="24"/>
              <w:szCs w:val="24"/>
              <w14:ligatures w14:val="standardContextual"/>
            </w:rPr>
          </w:pPr>
          <w:hyperlink w:anchor="_Toc193111184" w:history="1">
            <w:r w:rsidRPr="00097504">
              <w:rPr>
                <w:rStyle w:val="Hyperlnk"/>
              </w:rPr>
              <w:t>4</w:t>
            </w:r>
            <w:r>
              <w:rPr>
                <w:b w:val="0"/>
                <w:kern w:val="2"/>
                <w:sz w:val="24"/>
                <w:szCs w:val="24"/>
                <w14:ligatures w14:val="standardContextual"/>
              </w:rPr>
              <w:tab/>
            </w:r>
            <w:r w:rsidRPr="00097504">
              <w:rPr>
                <w:rStyle w:val="Hyperlnk"/>
              </w:rPr>
              <w:t>Tjänstedomänens krav och regler</w:t>
            </w:r>
            <w:r>
              <w:rPr>
                <w:webHidden/>
              </w:rPr>
              <w:tab/>
            </w:r>
            <w:r>
              <w:rPr>
                <w:webHidden/>
              </w:rPr>
              <w:fldChar w:fldCharType="begin"/>
            </w:r>
            <w:r>
              <w:rPr>
                <w:webHidden/>
              </w:rPr>
              <w:instrText xml:space="preserve"> PAGEREF _Toc193111184 \h </w:instrText>
            </w:r>
            <w:r>
              <w:rPr>
                <w:webHidden/>
              </w:rPr>
            </w:r>
            <w:r>
              <w:rPr>
                <w:webHidden/>
              </w:rPr>
              <w:fldChar w:fldCharType="separate"/>
            </w:r>
            <w:r>
              <w:rPr>
                <w:webHidden/>
              </w:rPr>
              <w:t>20</w:t>
            </w:r>
            <w:r>
              <w:rPr>
                <w:webHidden/>
              </w:rPr>
              <w:fldChar w:fldCharType="end"/>
            </w:r>
          </w:hyperlink>
        </w:p>
        <w:p w14:paraId="2C2B9B14" w14:textId="7F1FE439" w:rsidR="00F34C09" w:rsidRDefault="00F34C09">
          <w:pPr>
            <w:pStyle w:val="Innehll2"/>
            <w:tabs>
              <w:tab w:val="left" w:pos="1361"/>
            </w:tabs>
            <w:rPr>
              <w:kern w:val="2"/>
              <w:sz w:val="24"/>
              <w:szCs w:val="24"/>
              <w:lang w:eastAsia="sv-SE"/>
              <w14:ligatures w14:val="standardContextual"/>
            </w:rPr>
          </w:pPr>
          <w:hyperlink w:anchor="_Toc193111185" w:history="1">
            <w:r w:rsidRPr="00097504">
              <w:rPr>
                <w:rStyle w:val="Hyperlnk"/>
              </w:rPr>
              <w:t>4.1</w:t>
            </w:r>
            <w:r>
              <w:rPr>
                <w:kern w:val="2"/>
                <w:sz w:val="24"/>
                <w:szCs w:val="24"/>
                <w:lang w:eastAsia="sv-SE"/>
                <w14:ligatures w14:val="standardContextual"/>
              </w:rPr>
              <w:tab/>
            </w:r>
            <w:r w:rsidRPr="00097504">
              <w:rPr>
                <w:rStyle w:val="Hyperlnk"/>
              </w:rPr>
              <w:t>Uppdatering av engagemangsindex</w:t>
            </w:r>
            <w:r>
              <w:rPr>
                <w:webHidden/>
              </w:rPr>
              <w:tab/>
            </w:r>
            <w:r>
              <w:rPr>
                <w:webHidden/>
              </w:rPr>
              <w:fldChar w:fldCharType="begin"/>
            </w:r>
            <w:r>
              <w:rPr>
                <w:webHidden/>
              </w:rPr>
              <w:instrText xml:space="preserve"> PAGEREF _Toc193111185 \h </w:instrText>
            </w:r>
            <w:r>
              <w:rPr>
                <w:webHidden/>
              </w:rPr>
            </w:r>
            <w:r>
              <w:rPr>
                <w:webHidden/>
              </w:rPr>
              <w:fldChar w:fldCharType="separate"/>
            </w:r>
            <w:r>
              <w:rPr>
                <w:webHidden/>
              </w:rPr>
              <w:t>20</w:t>
            </w:r>
            <w:r>
              <w:rPr>
                <w:webHidden/>
              </w:rPr>
              <w:fldChar w:fldCharType="end"/>
            </w:r>
          </w:hyperlink>
        </w:p>
        <w:p w14:paraId="1FE91F91" w14:textId="1FBD92A7" w:rsidR="00F34C09" w:rsidRDefault="00F34C09">
          <w:pPr>
            <w:pStyle w:val="Innehll2"/>
            <w:tabs>
              <w:tab w:val="left" w:pos="1361"/>
            </w:tabs>
            <w:rPr>
              <w:kern w:val="2"/>
              <w:sz w:val="24"/>
              <w:szCs w:val="24"/>
              <w:lang w:eastAsia="sv-SE"/>
              <w14:ligatures w14:val="standardContextual"/>
            </w:rPr>
          </w:pPr>
          <w:hyperlink w:anchor="_Toc193111186" w:history="1">
            <w:r w:rsidRPr="00097504">
              <w:rPr>
                <w:rStyle w:val="Hyperlnk"/>
              </w:rPr>
              <w:t>4.2</w:t>
            </w:r>
            <w:r>
              <w:rPr>
                <w:kern w:val="2"/>
                <w:sz w:val="24"/>
                <w:szCs w:val="24"/>
                <w:lang w:eastAsia="sv-SE"/>
                <w14:ligatures w14:val="standardContextual"/>
              </w:rPr>
              <w:tab/>
            </w:r>
            <w:r w:rsidRPr="00097504">
              <w:rPr>
                <w:rStyle w:val="Hyperlnk"/>
              </w:rPr>
              <w:t>Informationssäkerhet och juridik</w:t>
            </w:r>
            <w:r>
              <w:rPr>
                <w:webHidden/>
              </w:rPr>
              <w:tab/>
            </w:r>
            <w:r>
              <w:rPr>
                <w:webHidden/>
              </w:rPr>
              <w:fldChar w:fldCharType="begin"/>
            </w:r>
            <w:r>
              <w:rPr>
                <w:webHidden/>
              </w:rPr>
              <w:instrText xml:space="preserve"> PAGEREF _Toc193111186 \h </w:instrText>
            </w:r>
            <w:r>
              <w:rPr>
                <w:webHidden/>
              </w:rPr>
            </w:r>
            <w:r>
              <w:rPr>
                <w:webHidden/>
              </w:rPr>
              <w:fldChar w:fldCharType="separate"/>
            </w:r>
            <w:r>
              <w:rPr>
                <w:webHidden/>
              </w:rPr>
              <w:t>22</w:t>
            </w:r>
            <w:r>
              <w:rPr>
                <w:webHidden/>
              </w:rPr>
              <w:fldChar w:fldCharType="end"/>
            </w:r>
          </w:hyperlink>
        </w:p>
        <w:p w14:paraId="4D6CB439" w14:textId="595A9DBD" w:rsidR="00F34C09" w:rsidRDefault="00F34C09">
          <w:pPr>
            <w:pStyle w:val="Innehll3"/>
            <w:tabs>
              <w:tab w:val="left" w:pos="1701"/>
            </w:tabs>
            <w:rPr>
              <w:kern w:val="2"/>
              <w:sz w:val="24"/>
              <w:szCs w:val="24"/>
              <w:lang w:eastAsia="sv-SE"/>
              <w14:ligatures w14:val="standardContextual"/>
            </w:rPr>
          </w:pPr>
          <w:hyperlink w:anchor="_Toc193111187" w:history="1">
            <w:r w:rsidRPr="00097504">
              <w:rPr>
                <w:rStyle w:val="Hyperlnk"/>
              </w:rPr>
              <w:t>4.2.1</w:t>
            </w:r>
            <w:r>
              <w:rPr>
                <w:kern w:val="2"/>
                <w:sz w:val="24"/>
                <w:szCs w:val="24"/>
                <w:lang w:eastAsia="sv-SE"/>
                <w14:ligatures w14:val="standardContextual"/>
              </w:rPr>
              <w:tab/>
            </w:r>
            <w:r w:rsidRPr="00097504">
              <w:rPr>
                <w:rStyle w:val="Hyperlnk"/>
              </w:rPr>
              <w:t>Medarbetarens direktåtkomst</w:t>
            </w:r>
            <w:r>
              <w:rPr>
                <w:webHidden/>
              </w:rPr>
              <w:tab/>
            </w:r>
            <w:r>
              <w:rPr>
                <w:webHidden/>
              </w:rPr>
              <w:fldChar w:fldCharType="begin"/>
            </w:r>
            <w:r>
              <w:rPr>
                <w:webHidden/>
              </w:rPr>
              <w:instrText xml:space="preserve"> PAGEREF _Toc193111187 \h </w:instrText>
            </w:r>
            <w:r>
              <w:rPr>
                <w:webHidden/>
              </w:rPr>
            </w:r>
            <w:r>
              <w:rPr>
                <w:webHidden/>
              </w:rPr>
              <w:fldChar w:fldCharType="separate"/>
            </w:r>
            <w:r>
              <w:rPr>
                <w:webHidden/>
              </w:rPr>
              <w:t>22</w:t>
            </w:r>
            <w:r>
              <w:rPr>
                <w:webHidden/>
              </w:rPr>
              <w:fldChar w:fldCharType="end"/>
            </w:r>
          </w:hyperlink>
        </w:p>
        <w:p w14:paraId="5E4AD189" w14:textId="59D3AB66" w:rsidR="00F34C09" w:rsidRDefault="00F34C09">
          <w:pPr>
            <w:pStyle w:val="Innehll3"/>
            <w:tabs>
              <w:tab w:val="left" w:pos="1701"/>
            </w:tabs>
            <w:rPr>
              <w:kern w:val="2"/>
              <w:sz w:val="24"/>
              <w:szCs w:val="24"/>
              <w:lang w:eastAsia="sv-SE"/>
              <w14:ligatures w14:val="standardContextual"/>
            </w:rPr>
          </w:pPr>
          <w:hyperlink w:anchor="_Toc193111188" w:history="1">
            <w:r w:rsidRPr="00097504">
              <w:rPr>
                <w:rStyle w:val="Hyperlnk"/>
              </w:rPr>
              <w:t>4.2.2</w:t>
            </w:r>
            <w:r>
              <w:rPr>
                <w:kern w:val="2"/>
                <w:sz w:val="24"/>
                <w:szCs w:val="24"/>
                <w:lang w:eastAsia="sv-SE"/>
                <w14:ligatures w14:val="standardContextual"/>
              </w:rPr>
              <w:tab/>
            </w:r>
            <w:r w:rsidRPr="00097504">
              <w:rPr>
                <w:rStyle w:val="Hyperlnk"/>
              </w:rPr>
              <w:t>Patientens direktåtkomst</w:t>
            </w:r>
            <w:r>
              <w:rPr>
                <w:webHidden/>
              </w:rPr>
              <w:tab/>
            </w:r>
            <w:r>
              <w:rPr>
                <w:webHidden/>
              </w:rPr>
              <w:fldChar w:fldCharType="begin"/>
            </w:r>
            <w:r>
              <w:rPr>
                <w:webHidden/>
              </w:rPr>
              <w:instrText xml:space="preserve"> PAGEREF _Toc193111188 \h </w:instrText>
            </w:r>
            <w:r>
              <w:rPr>
                <w:webHidden/>
              </w:rPr>
            </w:r>
            <w:r>
              <w:rPr>
                <w:webHidden/>
              </w:rPr>
              <w:fldChar w:fldCharType="separate"/>
            </w:r>
            <w:r>
              <w:rPr>
                <w:webHidden/>
              </w:rPr>
              <w:t>23</w:t>
            </w:r>
            <w:r>
              <w:rPr>
                <w:webHidden/>
              </w:rPr>
              <w:fldChar w:fldCharType="end"/>
            </w:r>
          </w:hyperlink>
        </w:p>
        <w:p w14:paraId="77556502" w14:textId="5A6CBEB6" w:rsidR="00F34C09" w:rsidRDefault="00F34C09">
          <w:pPr>
            <w:pStyle w:val="Innehll3"/>
            <w:tabs>
              <w:tab w:val="left" w:pos="1701"/>
            </w:tabs>
            <w:rPr>
              <w:kern w:val="2"/>
              <w:sz w:val="24"/>
              <w:szCs w:val="24"/>
              <w:lang w:eastAsia="sv-SE"/>
              <w14:ligatures w14:val="standardContextual"/>
            </w:rPr>
          </w:pPr>
          <w:hyperlink w:anchor="_Toc193111189" w:history="1">
            <w:r w:rsidRPr="00097504">
              <w:rPr>
                <w:rStyle w:val="Hyperlnk"/>
              </w:rPr>
              <w:t>4.2.3</w:t>
            </w:r>
            <w:r>
              <w:rPr>
                <w:kern w:val="2"/>
                <w:sz w:val="24"/>
                <w:szCs w:val="24"/>
                <w:lang w:eastAsia="sv-SE"/>
                <w14:ligatures w14:val="standardContextual"/>
              </w:rPr>
              <w:tab/>
            </w:r>
            <w:r w:rsidRPr="00097504">
              <w:rPr>
                <w:rStyle w:val="Hyperlnk"/>
              </w:rPr>
              <w:t>Generellt</w:t>
            </w:r>
            <w:r>
              <w:rPr>
                <w:webHidden/>
              </w:rPr>
              <w:tab/>
            </w:r>
            <w:r>
              <w:rPr>
                <w:webHidden/>
              </w:rPr>
              <w:fldChar w:fldCharType="begin"/>
            </w:r>
            <w:r>
              <w:rPr>
                <w:webHidden/>
              </w:rPr>
              <w:instrText xml:space="preserve"> PAGEREF _Toc193111189 \h </w:instrText>
            </w:r>
            <w:r>
              <w:rPr>
                <w:webHidden/>
              </w:rPr>
            </w:r>
            <w:r>
              <w:rPr>
                <w:webHidden/>
              </w:rPr>
              <w:fldChar w:fldCharType="separate"/>
            </w:r>
            <w:r>
              <w:rPr>
                <w:webHidden/>
              </w:rPr>
              <w:t>23</w:t>
            </w:r>
            <w:r>
              <w:rPr>
                <w:webHidden/>
              </w:rPr>
              <w:fldChar w:fldCharType="end"/>
            </w:r>
          </w:hyperlink>
        </w:p>
        <w:p w14:paraId="221101AD" w14:textId="5E9C4A59" w:rsidR="00F34C09" w:rsidRDefault="00F34C09">
          <w:pPr>
            <w:pStyle w:val="Innehll2"/>
            <w:tabs>
              <w:tab w:val="left" w:pos="1361"/>
            </w:tabs>
            <w:rPr>
              <w:kern w:val="2"/>
              <w:sz w:val="24"/>
              <w:szCs w:val="24"/>
              <w:lang w:eastAsia="sv-SE"/>
              <w14:ligatures w14:val="standardContextual"/>
            </w:rPr>
          </w:pPr>
          <w:hyperlink w:anchor="_Toc193111190" w:history="1">
            <w:r w:rsidRPr="00097504">
              <w:rPr>
                <w:rStyle w:val="Hyperlnk"/>
              </w:rPr>
              <w:t>4.3</w:t>
            </w:r>
            <w:r>
              <w:rPr>
                <w:kern w:val="2"/>
                <w:sz w:val="24"/>
                <w:szCs w:val="24"/>
                <w:lang w:eastAsia="sv-SE"/>
                <w14:ligatures w14:val="standardContextual"/>
              </w:rPr>
              <w:tab/>
            </w:r>
            <w:r w:rsidRPr="00097504">
              <w:rPr>
                <w:rStyle w:val="Hyperlnk"/>
              </w:rPr>
              <w:t>Icke funktionella krav</w:t>
            </w:r>
            <w:r>
              <w:rPr>
                <w:webHidden/>
              </w:rPr>
              <w:tab/>
            </w:r>
            <w:r>
              <w:rPr>
                <w:webHidden/>
              </w:rPr>
              <w:fldChar w:fldCharType="begin"/>
            </w:r>
            <w:r>
              <w:rPr>
                <w:webHidden/>
              </w:rPr>
              <w:instrText xml:space="preserve"> PAGEREF _Toc193111190 \h </w:instrText>
            </w:r>
            <w:r>
              <w:rPr>
                <w:webHidden/>
              </w:rPr>
            </w:r>
            <w:r>
              <w:rPr>
                <w:webHidden/>
              </w:rPr>
              <w:fldChar w:fldCharType="separate"/>
            </w:r>
            <w:r>
              <w:rPr>
                <w:webHidden/>
              </w:rPr>
              <w:t>24</w:t>
            </w:r>
            <w:r>
              <w:rPr>
                <w:webHidden/>
              </w:rPr>
              <w:fldChar w:fldCharType="end"/>
            </w:r>
          </w:hyperlink>
        </w:p>
        <w:p w14:paraId="017A1EBF" w14:textId="1CA87BEE" w:rsidR="00F34C09" w:rsidRDefault="00F34C09">
          <w:pPr>
            <w:pStyle w:val="Innehll3"/>
            <w:tabs>
              <w:tab w:val="left" w:pos="1701"/>
            </w:tabs>
            <w:rPr>
              <w:kern w:val="2"/>
              <w:sz w:val="24"/>
              <w:szCs w:val="24"/>
              <w:lang w:eastAsia="sv-SE"/>
              <w14:ligatures w14:val="standardContextual"/>
            </w:rPr>
          </w:pPr>
          <w:hyperlink w:anchor="_Toc193111191" w:history="1">
            <w:r w:rsidRPr="00097504">
              <w:rPr>
                <w:rStyle w:val="Hyperlnk"/>
              </w:rPr>
              <w:t>4.3.1</w:t>
            </w:r>
            <w:r>
              <w:rPr>
                <w:kern w:val="2"/>
                <w:sz w:val="24"/>
                <w:szCs w:val="24"/>
                <w:lang w:eastAsia="sv-SE"/>
                <w14:ligatures w14:val="standardContextual"/>
              </w:rPr>
              <w:tab/>
            </w:r>
            <w:r w:rsidRPr="00097504">
              <w:rPr>
                <w:rStyle w:val="Hyperlnk"/>
              </w:rPr>
              <w:t>SLA krav</w:t>
            </w:r>
            <w:r>
              <w:rPr>
                <w:webHidden/>
              </w:rPr>
              <w:tab/>
            </w:r>
            <w:r>
              <w:rPr>
                <w:webHidden/>
              </w:rPr>
              <w:fldChar w:fldCharType="begin"/>
            </w:r>
            <w:r>
              <w:rPr>
                <w:webHidden/>
              </w:rPr>
              <w:instrText xml:space="preserve"> PAGEREF _Toc193111191 \h </w:instrText>
            </w:r>
            <w:r>
              <w:rPr>
                <w:webHidden/>
              </w:rPr>
            </w:r>
            <w:r>
              <w:rPr>
                <w:webHidden/>
              </w:rPr>
              <w:fldChar w:fldCharType="separate"/>
            </w:r>
            <w:r>
              <w:rPr>
                <w:webHidden/>
              </w:rPr>
              <w:t>24</w:t>
            </w:r>
            <w:r>
              <w:rPr>
                <w:webHidden/>
              </w:rPr>
              <w:fldChar w:fldCharType="end"/>
            </w:r>
          </w:hyperlink>
        </w:p>
        <w:p w14:paraId="44FA3125" w14:textId="052FE8C6" w:rsidR="00F34C09" w:rsidRDefault="00F34C09">
          <w:pPr>
            <w:pStyle w:val="Innehll3"/>
            <w:tabs>
              <w:tab w:val="left" w:pos="1701"/>
            </w:tabs>
            <w:rPr>
              <w:kern w:val="2"/>
              <w:sz w:val="24"/>
              <w:szCs w:val="24"/>
              <w:lang w:eastAsia="sv-SE"/>
              <w14:ligatures w14:val="standardContextual"/>
            </w:rPr>
          </w:pPr>
          <w:hyperlink w:anchor="_Toc193111192" w:history="1">
            <w:r w:rsidRPr="00097504">
              <w:rPr>
                <w:rStyle w:val="Hyperlnk"/>
              </w:rPr>
              <w:t>4.3.2</w:t>
            </w:r>
            <w:r>
              <w:rPr>
                <w:kern w:val="2"/>
                <w:sz w:val="24"/>
                <w:szCs w:val="24"/>
                <w:lang w:eastAsia="sv-SE"/>
                <w14:ligatures w14:val="standardContextual"/>
              </w:rPr>
              <w:tab/>
            </w:r>
            <w:r w:rsidRPr="00097504">
              <w:rPr>
                <w:rStyle w:val="Hyperlnk"/>
              </w:rPr>
              <w:t>Övriga krav och regler</w:t>
            </w:r>
            <w:r>
              <w:rPr>
                <w:webHidden/>
              </w:rPr>
              <w:tab/>
            </w:r>
            <w:r>
              <w:rPr>
                <w:webHidden/>
              </w:rPr>
              <w:fldChar w:fldCharType="begin"/>
            </w:r>
            <w:r>
              <w:rPr>
                <w:webHidden/>
              </w:rPr>
              <w:instrText xml:space="preserve"> PAGEREF _Toc193111192 \h </w:instrText>
            </w:r>
            <w:r>
              <w:rPr>
                <w:webHidden/>
              </w:rPr>
            </w:r>
            <w:r>
              <w:rPr>
                <w:webHidden/>
              </w:rPr>
              <w:fldChar w:fldCharType="separate"/>
            </w:r>
            <w:r>
              <w:rPr>
                <w:webHidden/>
              </w:rPr>
              <w:t>25</w:t>
            </w:r>
            <w:r>
              <w:rPr>
                <w:webHidden/>
              </w:rPr>
              <w:fldChar w:fldCharType="end"/>
            </w:r>
          </w:hyperlink>
        </w:p>
        <w:p w14:paraId="4D3C3547" w14:textId="0BC3F1C1" w:rsidR="00F34C09" w:rsidRDefault="00F34C09">
          <w:pPr>
            <w:pStyle w:val="Innehll2"/>
            <w:tabs>
              <w:tab w:val="left" w:pos="1361"/>
            </w:tabs>
            <w:rPr>
              <w:kern w:val="2"/>
              <w:sz w:val="24"/>
              <w:szCs w:val="24"/>
              <w:lang w:eastAsia="sv-SE"/>
              <w14:ligatures w14:val="standardContextual"/>
            </w:rPr>
          </w:pPr>
          <w:hyperlink w:anchor="_Toc193111193" w:history="1">
            <w:r w:rsidRPr="00097504">
              <w:rPr>
                <w:rStyle w:val="Hyperlnk"/>
              </w:rPr>
              <w:t>4.4</w:t>
            </w:r>
            <w:r>
              <w:rPr>
                <w:kern w:val="2"/>
                <w:sz w:val="24"/>
                <w:szCs w:val="24"/>
                <w:lang w:eastAsia="sv-SE"/>
                <w14:ligatures w14:val="standardContextual"/>
              </w:rPr>
              <w:tab/>
            </w:r>
            <w:r w:rsidRPr="00097504">
              <w:rPr>
                <w:rStyle w:val="Hyperlnk"/>
              </w:rPr>
              <w:t>Felhantering</w:t>
            </w:r>
            <w:r>
              <w:rPr>
                <w:webHidden/>
              </w:rPr>
              <w:tab/>
            </w:r>
            <w:r>
              <w:rPr>
                <w:webHidden/>
              </w:rPr>
              <w:fldChar w:fldCharType="begin"/>
            </w:r>
            <w:r>
              <w:rPr>
                <w:webHidden/>
              </w:rPr>
              <w:instrText xml:space="preserve"> PAGEREF _Toc193111193 \h </w:instrText>
            </w:r>
            <w:r>
              <w:rPr>
                <w:webHidden/>
              </w:rPr>
            </w:r>
            <w:r>
              <w:rPr>
                <w:webHidden/>
              </w:rPr>
              <w:fldChar w:fldCharType="separate"/>
            </w:r>
            <w:r>
              <w:rPr>
                <w:webHidden/>
              </w:rPr>
              <w:t>26</w:t>
            </w:r>
            <w:r>
              <w:rPr>
                <w:webHidden/>
              </w:rPr>
              <w:fldChar w:fldCharType="end"/>
            </w:r>
          </w:hyperlink>
        </w:p>
        <w:p w14:paraId="19D4CC1F" w14:textId="47B7CA8C" w:rsidR="00F34C09" w:rsidRDefault="00F34C09">
          <w:pPr>
            <w:pStyle w:val="Innehll3"/>
            <w:tabs>
              <w:tab w:val="left" w:pos="1701"/>
            </w:tabs>
            <w:rPr>
              <w:kern w:val="2"/>
              <w:sz w:val="24"/>
              <w:szCs w:val="24"/>
              <w:lang w:eastAsia="sv-SE"/>
              <w14:ligatures w14:val="standardContextual"/>
            </w:rPr>
          </w:pPr>
          <w:hyperlink w:anchor="_Toc193111194" w:history="1">
            <w:r w:rsidRPr="00097504">
              <w:rPr>
                <w:rStyle w:val="Hyperlnk"/>
              </w:rPr>
              <w:t>4.4.1</w:t>
            </w:r>
            <w:r>
              <w:rPr>
                <w:kern w:val="2"/>
                <w:sz w:val="24"/>
                <w:szCs w:val="24"/>
                <w:lang w:eastAsia="sv-SE"/>
                <w14:ligatures w14:val="standardContextual"/>
              </w:rPr>
              <w:tab/>
            </w:r>
            <w:r w:rsidRPr="00097504">
              <w:rPr>
                <w:rStyle w:val="Hyperlnk"/>
              </w:rPr>
              <w:t>Krav på en tjänsteproducent</w:t>
            </w:r>
            <w:r>
              <w:rPr>
                <w:webHidden/>
              </w:rPr>
              <w:tab/>
            </w:r>
            <w:r>
              <w:rPr>
                <w:webHidden/>
              </w:rPr>
              <w:fldChar w:fldCharType="begin"/>
            </w:r>
            <w:r>
              <w:rPr>
                <w:webHidden/>
              </w:rPr>
              <w:instrText xml:space="preserve"> PAGEREF _Toc193111194 \h </w:instrText>
            </w:r>
            <w:r>
              <w:rPr>
                <w:webHidden/>
              </w:rPr>
            </w:r>
            <w:r>
              <w:rPr>
                <w:webHidden/>
              </w:rPr>
              <w:fldChar w:fldCharType="separate"/>
            </w:r>
            <w:r>
              <w:rPr>
                <w:webHidden/>
              </w:rPr>
              <w:t>26</w:t>
            </w:r>
            <w:r>
              <w:rPr>
                <w:webHidden/>
              </w:rPr>
              <w:fldChar w:fldCharType="end"/>
            </w:r>
          </w:hyperlink>
        </w:p>
        <w:p w14:paraId="13A7873F" w14:textId="4C0F5183" w:rsidR="00F34C09" w:rsidRDefault="00F34C09">
          <w:pPr>
            <w:pStyle w:val="Innehll3"/>
            <w:tabs>
              <w:tab w:val="left" w:pos="1701"/>
            </w:tabs>
            <w:rPr>
              <w:kern w:val="2"/>
              <w:sz w:val="24"/>
              <w:szCs w:val="24"/>
              <w:lang w:eastAsia="sv-SE"/>
              <w14:ligatures w14:val="standardContextual"/>
            </w:rPr>
          </w:pPr>
          <w:hyperlink w:anchor="_Toc193111195" w:history="1">
            <w:r w:rsidRPr="00097504">
              <w:rPr>
                <w:rStyle w:val="Hyperlnk"/>
              </w:rPr>
              <w:t>4.4.2</w:t>
            </w:r>
            <w:r>
              <w:rPr>
                <w:kern w:val="2"/>
                <w:sz w:val="24"/>
                <w:szCs w:val="24"/>
                <w:lang w:eastAsia="sv-SE"/>
                <w14:ligatures w14:val="standardContextual"/>
              </w:rPr>
              <w:tab/>
            </w:r>
            <w:r w:rsidRPr="00097504">
              <w:rPr>
                <w:rStyle w:val="Hyperlnk"/>
              </w:rPr>
              <w:t>Krav på en tjänstekonsument</w:t>
            </w:r>
            <w:r>
              <w:rPr>
                <w:webHidden/>
              </w:rPr>
              <w:tab/>
            </w:r>
            <w:r>
              <w:rPr>
                <w:webHidden/>
              </w:rPr>
              <w:fldChar w:fldCharType="begin"/>
            </w:r>
            <w:r>
              <w:rPr>
                <w:webHidden/>
              </w:rPr>
              <w:instrText xml:space="preserve"> PAGEREF _Toc193111195 \h </w:instrText>
            </w:r>
            <w:r>
              <w:rPr>
                <w:webHidden/>
              </w:rPr>
            </w:r>
            <w:r>
              <w:rPr>
                <w:webHidden/>
              </w:rPr>
              <w:fldChar w:fldCharType="separate"/>
            </w:r>
            <w:r>
              <w:rPr>
                <w:webHidden/>
              </w:rPr>
              <w:t>26</w:t>
            </w:r>
            <w:r>
              <w:rPr>
                <w:webHidden/>
              </w:rPr>
              <w:fldChar w:fldCharType="end"/>
            </w:r>
          </w:hyperlink>
        </w:p>
        <w:p w14:paraId="1CFC4864" w14:textId="61A42B1B" w:rsidR="00F34C09" w:rsidRDefault="00F34C09">
          <w:pPr>
            <w:pStyle w:val="Innehll1"/>
            <w:rPr>
              <w:b w:val="0"/>
              <w:kern w:val="2"/>
              <w:sz w:val="24"/>
              <w:szCs w:val="24"/>
              <w14:ligatures w14:val="standardContextual"/>
            </w:rPr>
          </w:pPr>
          <w:hyperlink w:anchor="_Toc193111196" w:history="1">
            <w:r w:rsidRPr="00097504">
              <w:rPr>
                <w:rStyle w:val="Hyperlnk"/>
              </w:rPr>
              <w:t>5</w:t>
            </w:r>
            <w:r>
              <w:rPr>
                <w:b w:val="0"/>
                <w:kern w:val="2"/>
                <w:sz w:val="24"/>
                <w:szCs w:val="24"/>
                <w14:ligatures w14:val="standardContextual"/>
              </w:rPr>
              <w:tab/>
            </w:r>
            <w:r w:rsidRPr="00097504">
              <w:rPr>
                <w:rStyle w:val="Hyperlnk"/>
              </w:rPr>
              <w:t>Tjänstedomänens meddelandemodeller</w:t>
            </w:r>
            <w:r>
              <w:rPr>
                <w:webHidden/>
              </w:rPr>
              <w:tab/>
            </w:r>
            <w:r>
              <w:rPr>
                <w:webHidden/>
              </w:rPr>
              <w:fldChar w:fldCharType="begin"/>
            </w:r>
            <w:r>
              <w:rPr>
                <w:webHidden/>
              </w:rPr>
              <w:instrText xml:space="preserve"> PAGEREF _Toc193111196 \h </w:instrText>
            </w:r>
            <w:r>
              <w:rPr>
                <w:webHidden/>
              </w:rPr>
            </w:r>
            <w:r>
              <w:rPr>
                <w:webHidden/>
              </w:rPr>
              <w:fldChar w:fldCharType="separate"/>
            </w:r>
            <w:r>
              <w:rPr>
                <w:webHidden/>
              </w:rPr>
              <w:t>27</w:t>
            </w:r>
            <w:r>
              <w:rPr>
                <w:webHidden/>
              </w:rPr>
              <w:fldChar w:fldCharType="end"/>
            </w:r>
          </w:hyperlink>
        </w:p>
        <w:p w14:paraId="1571E944" w14:textId="3EEDE9F7" w:rsidR="00F34C09" w:rsidRDefault="00F34C09">
          <w:pPr>
            <w:pStyle w:val="Innehll2"/>
            <w:tabs>
              <w:tab w:val="left" w:pos="1361"/>
            </w:tabs>
            <w:rPr>
              <w:kern w:val="2"/>
              <w:sz w:val="24"/>
              <w:szCs w:val="24"/>
              <w:lang w:eastAsia="sv-SE"/>
              <w14:ligatures w14:val="standardContextual"/>
            </w:rPr>
          </w:pPr>
          <w:hyperlink w:anchor="_Toc193111197" w:history="1">
            <w:r w:rsidRPr="00097504">
              <w:rPr>
                <w:rStyle w:val="Hyperlnk"/>
              </w:rPr>
              <w:t>5.1</w:t>
            </w:r>
            <w:r>
              <w:rPr>
                <w:kern w:val="2"/>
                <w:sz w:val="24"/>
                <w:szCs w:val="24"/>
                <w:lang w:eastAsia="sv-SE"/>
                <w14:ligatures w14:val="standardContextual"/>
              </w:rPr>
              <w:tab/>
            </w:r>
            <w:r w:rsidRPr="00097504">
              <w:rPr>
                <w:rStyle w:val="Hyperlnk"/>
              </w:rPr>
              <w:t>GetVaccinationHistory</w:t>
            </w:r>
            <w:r>
              <w:rPr>
                <w:webHidden/>
              </w:rPr>
              <w:tab/>
            </w:r>
            <w:r>
              <w:rPr>
                <w:webHidden/>
              </w:rPr>
              <w:fldChar w:fldCharType="begin"/>
            </w:r>
            <w:r>
              <w:rPr>
                <w:webHidden/>
              </w:rPr>
              <w:instrText xml:space="preserve"> PAGEREF _Toc193111197 \h </w:instrText>
            </w:r>
            <w:r>
              <w:rPr>
                <w:webHidden/>
              </w:rPr>
            </w:r>
            <w:r>
              <w:rPr>
                <w:webHidden/>
              </w:rPr>
              <w:fldChar w:fldCharType="separate"/>
            </w:r>
            <w:r>
              <w:rPr>
                <w:webHidden/>
              </w:rPr>
              <w:t>27</w:t>
            </w:r>
            <w:r>
              <w:rPr>
                <w:webHidden/>
              </w:rPr>
              <w:fldChar w:fldCharType="end"/>
            </w:r>
          </w:hyperlink>
        </w:p>
        <w:p w14:paraId="4E0E8D60" w14:textId="7DA3F1A4" w:rsidR="00F34C09" w:rsidRDefault="00F34C09">
          <w:pPr>
            <w:pStyle w:val="Innehll2"/>
            <w:tabs>
              <w:tab w:val="left" w:pos="1361"/>
            </w:tabs>
            <w:rPr>
              <w:kern w:val="2"/>
              <w:sz w:val="24"/>
              <w:szCs w:val="24"/>
              <w:lang w:eastAsia="sv-SE"/>
              <w14:ligatures w14:val="standardContextual"/>
            </w:rPr>
          </w:pPr>
          <w:hyperlink w:anchor="_Toc193111198" w:history="1">
            <w:r w:rsidRPr="00097504">
              <w:rPr>
                <w:rStyle w:val="Hyperlnk"/>
              </w:rPr>
              <w:t>5.2</w:t>
            </w:r>
            <w:r>
              <w:rPr>
                <w:kern w:val="2"/>
                <w:sz w:val="24"/>
                <w:szCs w:val="24"/>
                <w:lang w:eastAsia="sv-SE"/>
                <w14:ligatures w14:val="standardContextual"/>
              </w:rPr>
              <w:tab/>
            </w:r>
            <w:r w:rsidRPr="00097504">
              <w:rPr>
                <w:rStyle w:val="Hyperlnk"/>
              </w:rPr>
              <w:t>GetMedicationHistory</w:t>
            </w:r>
            <w:r>
              <w:rPr>
                <w:webHidden/>
              </w:rPr>
              <w:tab/>
            </w:r>
            <w:r>
              <w:rPr>
                <w:webHidden/>
              </w:rPr>
              <w:fldChar w:fldCharType="begin"/>
            </w:r>
            <w:r>
              <w:rPr>
                <w:webHidden/>
              </w:rPr>
              <w:instrText xml:space="preserve"> PAGEREF _Toc193111198 \h </w:instrText>
            </w:r>
            <w:r>
              <w:rPr>
                <w:webHidden/>
              </w:rPr>
            </w:r>
            <w:r>
              <w:rPr>
                <w:webHidden/>
              </w:rPr>
              <w:fldChar w:fldCharType="separate"/>
            </w:r>
            <w:r>
              <w:rPr>
                <w:webHidden/>
              </w:rPr>
              <w:t>34</w:t>
            </w:r>
            <w:r>
              <w:rPr>
                <w:webHidden/>
              </w:rPr>
              <w:fldChar w:fldCharType="end"/>
            </w:r>
          </w:hyperlink>
        </w:p>
        <w:p w14:paraId="1F527425" w14:textId="6FB0EB6C" w:rsidR="00F34C09" w:rsidRDefault="00F34C09">
          <w:pPr>
            <w:pStyle w:val="Innehll1"/>
            <w:rPr>
              <w:b w:val="0"/>
              <w:kern w:val="2"/>
              <w:sz w:val="24"/>
              <w:szCs w:val="24"/>
              <w14:ligatures w14:val="standardContextual"/>
            </w:rPr>
          </w:pPr>
          <w:hyperlink w:anchor="_Toc193111199" w:history="1">
            <w:r w:rsidRPr="00097504">
              <w:rPr>
                <w:rStyle w:val="Hyperlnk"/>
              </w:rPr>
              <w:t>6</w:t>
            </w:r>
            <w:r>
              <w:rPr>
                <w:b w:val="0"/>
                <w:kern w:val="2"/>
                <w:sz w:val="24"/>
                <w:szCs w:val="24"/>
                <w14:ligatures w14:val="standardContextual"/>
              </w:rPr>
              <w:tab/>
            </w:r>
            <w:r w:rsidRPr="00097504">
              <w:rPr>
                <w:rStyle w:val="Hyperlnk"/>
              </w:rPr>
              <w:t>Gemensamma informationskomponenter</w:t>
            </w:r>
            <w:r>
              <w:rPr>
                <w:webHidden/>
              </w:rPr>
              <w:tab/>
            </w:r>
            <w:r>
              <w:rPr>
                <w:webHidden/>
              </w:rPr>
              <w:fldChar w:fldCharType="begin"/>
            </w:r>
            <w:r>
              <w:rPr>
                <w:webHidden/>
              </w:rPr>
              <w:instrText xml:space="preserve"> PAGEREF _Toc193111199 \h </w:instrText>
            </w:r>
            <w:r>
              <w:rPr>
                <w:webHidden/>
              </w:rPr>
            </w:r>
            <w:r>
              <w:rPr>
                <w:webHidden/>
              </w:rPr>
              <w:fldChar w:fldCharType="separate"/>
            </w:r>
            <w:r>
              <w:rPr>
                <w:webHidden/>
              </w:rPr>
              <w:t>49</w:t>
            </w:r>
            <w:r>
              <w:rPr>
                <w:webHidden/>
              </w:rPr>
              <w:fldChar w:fldCharType="end"/>
            </w:r>
          </w:hyperlink>
        </w:p>
        <w:p w14:paraId="393E61DE" w14:textId="06FB2601" w:rsidR="00F34C09" w:rsidRDefault="00F34C09">
          <w:pPr>
            <w:pStyle w:val="Innehll1"/>
            <w:rPr>
              <w:b w:val="0"/>
              <w:kern w:val="2"/>
              <w:sz w:val="24"/>
              <w:szCs w:val="24"/>
              <w14:ligatures w14:val="standardContextual"/>
            </w:rPr>
          </w:pPr>
          <w:hyperlink w:anchor="_Toc193111200" w:history="1">
            <w:r w:rsidRPr="00097504">
              <w:rPr>
                <w:rStyle w:val="Hyperlnk"/>
              </w:rPr>
              <w:t>7</w:t>
            </w:r>
            <w:r>
              <w:rPr>
                <w:b w:val="0"/>
                <w:kern w:val="2"/>
                <w:sz w:val="24"/>
                <w:szCs w:val="24"/>
                <w14:ligatures w14:val="standardContextual"/>
              </w:rPr>
              <w:tab/>
            </w:r>
            <w:r w:rsidRPr="00097504">
              <w:rPr>
                <w:rStyle w:val="Hyperlnk"/>
              </w:rPr>
              <w:t>Tjänstekontrakt</w:t>
            </w:r>
            <w:r>
              <w:rPr>
                <w:webHidden/>
              </w:rPr>
              <w:tab/>
            </w:r>
            <w:r>
              <w:rPr>
                <w:webHidden/>
              </w:rPr>
              <w:fldChar w:fldCharType="begin"/>
            </w:r>
            <w:r>
              <w:rPr>
                <w:webHidden/>
              </w:rPr>
              <w:instrText xml:space="preserve"> PAGEREF _Toc193111200 \h </w:instrText>
            </w:r>
            <w:r>
              <w:rPr>
                <w:webHidden/>
              </w:rPr>
            </w:r>
            <w:r>
              <w:rPr>
                <w:webHidden/>
              </w:rPr>
              <w:fldChar w:fldCharType="separate"/>
            </w:r>
            <w:r>
              <w:rPr>
                <w:webHidden/>
              </w:rPr>
              <w:t>51</w:t>
            </w:r>
            <w:r>
              <w:rPr>
                <w:webHidden/>
              </w:rPr>
              <w:fldChar w:fldCharType="end"/>
            </w:r>
          </w:hyperlink>
        </w:p>
        <w:p w14:paraId="293D64DB" w14:textId="0473A4C6" w:rsidR="00F34C09" w:rsidRDefault="00F34C09">
          <w:pPr>
            <w:pStyle w:val="Innehll2"/>
            <w:tabs>
              <w:tab w:val="left" w:pos="1361"/>
            </w:tabs>
            <w:rPr>
              <w:kern w:val="2"/>
              <w:sz w:val="24"/>
              <w:szCs w:val="24"/>
              <w:lang w:eastAsia="sv-SE"/>
              <w14:ligatures w14:val="standardContextual"/>
            </w:rPr>
          </w:pPr>
          <w:hyperlink w:anchor="_Toc193111201" w:history="1">
            <w:r w:rsidRPr="00097504">
              <w:rPr>
                <w:rStyle w:val="Hyperlnk"/>
              </w:rPr>
              <w:t>7.1</w:t>
            </w:r>
            <w:r>
              <w:rPr>
                <w:kern w:val="2"/>
                <w:sz w:val="24"/>
                <w:szCs w:val="24"/>
                <w:lang w:eastAsia="sv-SE"/>
                <w14:ligatures w14:val="standardContextual"/>
              </w:rPr>
              <w:tab/>
            </w:r>
            <w:r w:rsidRPr="00097504">
              <w:rPr>
                <w:rStyle w:val="Hyperlnk"/>
              </w:rPr>
              <w:t>GetVaccinationHistory</w:t>
            </w:r>
            <w:r>
              <w:rPr>
                <w:webHidden/>
              </w:rPr>
              <w:tab/>
            </w:r>
            <w:r>
              <w:rPr>
                <w:webHidden/>
              </w:rPr>
              <w:fldChar w:fldCharType="begin"/>
            </w:r>
            <w:r>
              <w:rPr>
                <w:webHidden/>
              </w:rPr>
              <w:instrText xml:space="preserve"> PAGEREF _Toc193111201 \h </w:instrText>
            </w:r>
            <w:r>
              <w:rPr>
                <w:webHidden/>
              </w:rPr>
            </w:r>
            <w:r>
              <w:rPr>
                <w:webHidden/>
              </w:rPr>
              <w:fldChar w:fldCharType="separate"/>
            </w:r>
            <w:r>
              <w:rPr>
                <w:webHidden/>
              </w:rPr>
              <w:t>51</w:t>
            </w:r>
            <w:r>
              <w:rPr>
                <w:webHidden/>
              </w:rPr>
              <w:fldChar w:fldCharType="end"/>
            </w:r>
          </w:hyperlink>
        </w:p>
        <w:p w14:paraId="3352EBEB" w14:textId="6C8C2CD5" w:rsidR="00F34C09" w:rsidRDefault="00F34C09">
          <w:pPr>
            <w:pStyle w:val="Innehll3"/>
            <w:tabs>
              <w:tab w:val="left" w:pos="1701"/>
            </w:tabs>
            <w:rPr>
              <w:kern w:val="2"/>
              <w:sz w:val="24"/>
              <w:szCs w:val="24"/>
              <w:lang w:eastAsia="sv-SE"/>
              <w14:ligatures w14:val="standardContextual"/>
            </w:rPr>
          </w:pPr>
          <w:hyperlink w:anchor="_Toc193111202" w:history="1">
            <w:r w:rsidRPr="00097504">
              <w:rPr>
                <w:rStyle w:val="Hyperlnk"/>
              </w:rPr>
              <w:t>7.1.1</w:t>
            </w:r>
            <w:r>
              <w:rPr>
                <w:kern w:val="2"/>
                <w:sz w:val="24"/>
                <w:szCs w:val="24"/>
                <w:lang w:eastAsia="sv-SE"/>
                <w14:ligatures w14:val="standardContextual"/>
              </w:rPr>
              <w:tab/>
            </w:r>
            <w:r w:rsidRPr="00097504">
              <w:rPr>
                <w:rStyle w:val="Hyperlnk"/>
              </w:rPr>
              <w:t>Version</w:t>
            </w:r>
            <w:r>
              <w:rPr>
                <w:webHidden/>
              </w:rPr>
              <w:tab/>
            </w:r>
            <w:r>
              <w:rPr>
                <w:webHidden/>
              </w:rPr>
              <w:fldChar w:fldCharType="begin"/>
            </w:r>
            <w:r>
              <w:rPr>
                <w:webHidden/>
              </w:rPr>
              <w:instrText xml:space="preserve"> PAGEREF _Toc193111202 \h </w:instrText>
            </w:r>
            <w:r>
              <w:rPr>
                <w:webHidden/>
              </w:rPr>
            </w:r>
            <w:r>
              <w:rPr>
                <w:webHidden/>
              </w:rPr>
              <w:fldChar w:fldCharType="separate"/>
            </w:r>
            <w:r>
              <w:rPr>
                <w:webHidden/>
              </w:rPr>
              <w:t>51</w:t>
            </w:r>
            <w:r>
              <w:rPr>
                <w:webHidden/>
              </w:rPr>
              <w:fldChar w:fldCharType="end"/>
            </w:r>
          </w:hyperlink>
        </w:p>
        <w:p w14:paraId="0F315F5B" w14:textId="595B2453" w:rsidR="00F34C09" w:rsidRDefault="00F34C09">
          <w:pPr>
            <w:pStyle w:val="Innehll3"/>
            <w:tabs>
              <w:tab w:val="left" w:pos="1701"/>
            </w:tabs>
            <w:rPr>
              <w:kern w:val="2"/>
              <w:sz w:val="24"/>
              <w:szCs w:val="24"/>
              <w:lang w:eastAsia="sv-SE"/>
              <w14:ligatures w14:val="standardContextual"/>
            </w:rPr>
          </w:pPr>
          <w:hyperlink w:anchor="_Toc193111203" w:history="1">
            <w:r w:rsidRPr="00097504">
              <w:rPr>
                <w:rStyle w:val="Hyperlnk"/>
              </w:rPr>
              <w:t>7.1.2</w:t>
            </w:r>
            <w:r>
              <w:rPr>
                <w:kern w:val="2"/>
                <w:sz w:val="24"/>
                <w:szCs w:val="24"/>
                <w:lang w:eastAsia="sv-SE"/>
                <w14:ligatures w14:val="standardContextual"/>
              </w:rPr>
              <w:tab/>
            </w:r>
            <w:r w:rsidRPr="00097504">
              <w:rPr>
                <w:rStyle w:val="Hyperlnk"/>
              </w:rPr>
              <w:t>Gemensamma informationskomponenter</w:t>
            </w:r>
            <w:r>
              <w:rPr>
                <w:webHidden/>
              </w:rPr>
              <w:tab/>
            </w:r>
            <w:r>
              <w:rPr>
                <w:webHidden/>
              </w:rPr>
              <w:fldChar w:fldCharType="begin"/>
            </w:r>
            <w:r>
              <w:rPr>
                <w:webHidden/>
              </w:rPr>
              <w:instrText xml:space="preserve"> PAGEREF _Toc193111203 \h </w:instrText>
            </w:r>
            <w:r>
              <w:rPr>
                <w:webHidden/>
              </w:rPr>
            </w:r>
            <w:r>
              <w:rPr>
                <w:webHidden/>
              </w:rPr>
              <w:fldChar w:fldCharType="separate"/>
            </w:r>
            <w:r>
              <w:rPr>
                <w:webHidden/>
              </w:rPr>
              <w:t>51</w:t>
            </w:r>
            <w:r>
              <w:rPr>
                <w:webHidden/>
              </w:rPr>
              <w:fldChar w:fldCharType="end"/>
            </w:r>
          </w:hyperlink>
        </w:p>
        <w:p w14:paraId="7423D662" w14:textId="2E7F767A" w:rsidR="00F34C09" w:rsidRDefault="00F34C09">
          <w:pPr>
            <w:pStyle w:val="Innehll3"/>
            <w:tabs>
              <w:tab w:val="left" w:pos="1701"/>
            </w:tabs>
            <w:rPr>
              <w:kern w:val="2"/>
              <w:sz w:val="24"/>
              <w:szCs w:val="24"/>
              <w:lang w:eastAsia="sv-SE"/>
              <w14:ligatures w14:val="standardContextual"/>
            </w:rPr>
          </w:pPr>
          <w:hyperlink w:anchor="_Toc193111204" w:history="1">
            <w:r w:rsidRPr="00097504">
              <w:rPr>
                <w:rStyle w:val="Hyperlnk"/>
              </w:rPr>
              <w:t>7.1.3</w:t>
            </w:r>
            <w:r>
              <w:rPr>
                <w:kern w:val="2"/>
                <w:sz w:val="24"/>
                <w:szCs w:val="24"/>
                <w:lang w:eastAsia="sv-SE"/>
                <w14:ligatures w14:val="standardContextual"/>
              </w:rPr>
              <w:tab/>
            </w:r>
            <w:r w:rsidRPr="00097504">
              <w:rPr>
                <w:rStyle w:val="Hyperlnk"/>
              </w:rPr>
              <w:t>Särskilda förutsättningar beroende på typ av konsument med hänsyn till historisk information (i äldre system)</w:t>
            </w:r>
            <w:r>
              <w:rPr>
                <w:webHidden/>
              </w:rPr>
              <w:tab/>
            </w:r>
            <w:r>
              <w:rPr>
                <w:webHidden/>
              </w:rPr>
              <w:fldChar w:fldCharType="begin"/>
            </w:r>
            <w:r>
              <w:rPr>
                <w:webHidden/>
              </w:rPr>
              <w:instrText xml:space="preserve"> PAGEREF _Toc193111204 \h </w:instrText>
            </w:r>
            <w:r>
              <w:rPr>
                <w:webHidden/>
              </w:rPr>
            </w:r>
            <w:r>
              <w:rPr>
                <w:webHidden/>
              </w:rPr>
              <w:fldChar w:fldCharType="separate"/>
            </w:r>
            <w:r>
              <w:rPr>
                <w:webHidden/>
              </w:rPr>
              <w:t>51</w:t>
            </w:r>
            <w:r>
              <w:rPr>
                <w:webHidden/>
              </w:rPr>
              <w:fldChar w:fldCharType="end"/>
            </w:r>
          </w:hyperlink>
        </w:p>
        <w:p w14:paraId="1DE473E0" w14:textId="3DADA8DF" w:rsidR="00F34C09" w:rsidRDefault="00F34C09">
          <w:pPr>
            <w:pStyle w:val="Innehll3"/>
            <w:tabs>
              <w:tab w:val="left" w:pos="1701"/>
            </w:tabs>
            <w:rPr>
              <w:kern w:val="2"/>
              <w:sz w:val="24"/>
              <w:szCs w:val="24"/>
              <w:lang w:eastAsia="sv-SE"/>
              <w14:ligatures w14:val="standardContextual"/>
            </w:rPr>
          </w:pPr>
          <w:hyperlink w:anchor="_Toc193111205" w:history="1">
            <w:r w:rsidRPr="00097504">
              <w:rPr>
                <w:rStyle w:val="Hyperlnk"/>
              </w:rPr>
              <w:t>7.1.4</w:t>
            </w:r>
            <w:r>
              <w:rPr>
                <w:kern w:val="2"/>
                <w:sz w:val="24"/>
                <w:szCs w:val="24"/>
                <w:lang w:eastAsia="sv-SE"/>
                <w14:ligatures w14:val="standardContextual"/>
              </w:rPr>
              <w:tab/>
            </w:r>
            <w:r w:rsidRPr="00097504">
              <w:rPr>
                <w:rStyle w:val="Hyperlnk"/>
              </w:rPr>
              <w:t>Fältregler</w:t>
            </w:r>
            <w:r>
              <w:rPr>
                <w:webHidden/>
              </w:rPr>
              <w:tab/>
            </w:r>
            <w:r>
              <w:rPr>
                <w:webHidden/>
              </w:rPr>
              <w:fldChar w:fldCharType="begin"/>
            </w:r>
            <w:r>
              <w:rPr>
                <w:webHidden/>
              </w:rPr>
              <w:instrText xml:space="preserve"> PAGEREF _Toc193111205 \h </w:instrText>
            </w:r>
            <w:r>
              <w:rPr>
                <w:webHidden/>
              </w:rPr>
            </w:r>
            <w:r>
              <w:rPr>
                <w:webHidden/>
              </w:rPr>
              <w:fldChar w:fldCharType="separate"/>
            </w:r>
            <w:r>
              <w:rPr>
                <w:webHidden/>
              </w:rPr>
              <w:t>51</w:t>
            </w:r>
            <w:r>
              <w:rPr>
                <w:webHidden/>
              </w:rPr>
              <w:fldChar w:fldCharType="end"/>
            </w:r>
          </w:hyperlink>
        </w:p>
        <w:p w14:paraId="603E1F08" w14:textId="1DA38A7B" w:rsidR="00F34C09" w:rsidRDefault="00F34C09">
          <w:pPr>
            <w:pStyle w:val="Innehll3"/>
            <w:tabs>
              <w:tab w:val="left" w:pos="1701"/>
            </w:tabs>
            <w:rPr>
              <w:kern w:val="2"/>
              <w:sz w:val="24"/>
              <w:szCs w:val="24"/>
              <w:lang w:eastAsia="sv-SE"/>
              <w14:ligatures w14:val="standardContextual"/>
            </w:rPr>
          </w:pPr>
          <w:hyperlink w:anchor="_Toc193111206" w:history="1">
            <w:r w:rsidRPr="00097504">
              <w:rPr>
                <w:rStyle w:val="Hyperlnk"/>
              </w:rPr>
              <w:t>7.1.5</w:t>
            </w:r>
            <w:r>
              <w:rPr>
                <w:kern w:val="2"/>
                <w:sz w:val="24"/>
                <w:szCs w:val="24"/>
                <w:lang w:eastAsia="sv-SE"/>
                <w14:ligatures w14:val="standardContextual"/>
              </w:rPr>
              <w:tab/>
            </w:r>
            <w:r w:rsidRPr="00097504">
              <w:rPr>
                <w:rStyle w:val="Hyperlnk"/>
              </w:rPr>
              <w:t>Övriga regler</w:t>
            </w:r>
            <w:r>
              <w:rPr>
                <w:webHidden/>
              </w:rPr>
              <w:tab/>
            </w:r>
            <w:r>
              <w:rPr>
                <w:webHidden/>
              </w:rPr>
              <w:fldChar w:fldCharType="begin"/>
            </w:r>
            <w:r>
              <w:rPr>
                <w:webHidden/>
              </w:rPr>
              <w:instrText xml:space="preserve"> PAGEREF _Toc193111206 \h </w:instrText>
            </w:r>
            <w:r>
              <w:rPr>
                <w:webHidden/>
              </w:rPr>
            </w:r>
            <w:r>
              <w:rPr>
                <w:webHidden/>
              </w:rPr>
              <w:fldChar w:fldCharType="separate"/>
            </w:r>
            <w:r>
              <w:rPr>
                <w:webHidden/>
              </w:rPr>
              <w:t>61</w:t>
            </w:r>
            <w:r>
              <w:rPr>
                <w:webHidden/>
              </w:rPr>
              <w:fldChar w:fldCharType="end"/>
            </w:r>
          </w:hyperlink>
        </w:p>
        <w:p w14:paraId="4A395AC2" w14:textId="788EDF4B" w:rsidR="00F34C09" w:rsidRDefault="00F34C09">
          <w:pPr>
            <w:pStyle w:val="Innehll2"/>
            <w:tabs>
              <w:tab w:val="left" w:pos="1361"/>
            </w:tabs>
            <w:rPr>
              <w:kern w:val="2"/>
              <w:sz w:val="24"/>
              <w:szCs w:val="24"/>
              <w:lang w:eastAsia="sv-SE"/>
              <w14:ligatures w14:val="standardContextual"/>
            </w:rPr>
          </w:pPr>
          <w:hyperlink w:anchor="_Toc193111207" w:history="1">
            <w:r w:rsidRPr="00097504">
              <w:rPr>
                <w:rStyle w:val="Hyperlnk"/>
              </w:rPr>
              <w:t>7.2</w:t>
            </w:r>
            <w:r>
              <w:rPr>
                <w:kern w:val="2"/>
                <w:sz w:val="24"/>
                <w:szCs w:val="24"/>
                <w:lang w:eastAsia="sv-SE"/>
                <w14:ligatures w14:val="standardContextual"/>
              </w:rPr>
              <w:tab/>
            </w:r>
            <w:r w:rsidRPr="00097504">
              <w:rPr>
                <w:rStyle w:val="Hyperlnk"/>
              </w:rPr>
              <w:t>GetMedicationHistory</w:t>
            </w:r>
            <w:r>
              <w:rPr>
                <w:webHidden/>
              </w:rPr>
              <w:tab/>
            </w:r>
            <w:r>
              <w:rPr>
                <w:webHidden/>
              </w:rPr>
              <w:fldChar w:fldCharType="begin"/>
            </w:r>
            <w:r>
              <w:rPr>
                <w:webHidden/>
              </w:rPr>
              <w:instrText xml:space="preserve"> PAGEREF _Toc193111207 \h </w:instrText>
            </w:r>
            <w:r>
              <w:rPr>
                <w:webHidden/>
              </w:rPr>
            </w:r>
            <w:r>
              <w:rPr>
                <w:webHidden/>
              </w:rPr>
              <w:fldChar w:fldCharType="separate"/>
            </w:r>
            <w:r>
              <w:rPr>
                <w:webHidden/>
              </w:rPr>
              <w:t>64</w:t>
            </w:r>
            <w:r>
              <w:rPr>
                <w:webHidden/>
              </w:rPr>
              <w:fldChar w:fldCharType="end"/>
            </w:r>
          </w:hyperlink>
        </w:p>
        <w:p w14:paraId="155BB10D" w14:textId="5D4806F3" w:rsidR="00F34C09" w:rsidRDefault="00F34C09">
          <w:pPr>
            <w:pStyle w:val="Innehll3"/>
            <w:tabs>
              <w:tab w:val="left" w:pos="1701"/>
            </w:tabs>
            <w:rPr>
              <w:kern w:val="2"/>
              <w:sz w:val="24"/>
              <w:szCs w:val="24"/>
              <w:lang w:eastAsia="sv-SE"/>
              <w14:ligatures w14:val="standardContextual"/>
            </w:rPr>
          </w:pPr>
          <w:hyperlink w:anchor="_Toc193111208" w:history="1">
            <w:r w:rsidRPr="00097504">
              <w:rPr>
                <w:rStyle w:val="Hyperlnk"/>
              </w:rPr>
              <w:t>7.2.1</w:t>
            </w:r>
            <w:r>
              <w:rPr>
                <w:kern w:val="2"/>
                <w:sz w:val="24"/>
                <w:szCs w:val="24"/>
                <w:lang w:eastAsia="sv-SE"/>
                <w14:ligatures w14:val="standardContextual"/>
              </w:rPr>
              <w:tab/>
            </w:r>
            <w:r w:rsidRPr="00097504">
              <w:rPr>
                <w:rStyle w:val="Hyperlnk"/>
              </w:rPr>
              <w:t>Version</w:t>
            </w:r>
            <w:r>
              <w:rPr>
                <w:webHidden/>
              </w:rPr>
              <w:tab/>
            </w:r>
            <w:r>
              <w:rPr>
                <w:webHidden/>
              </w:rPr>
              <w:fldChar w:fldCharType="begin"/>
            </w:r>
            <w:r>
              <w:rPr>
                <w:webHidden/>
              </w:rPr>
              <w:instrText xml:space="preserve"> PAGEREF _Toc193111208 \h </w:instrText>
            </w:r>
            <w:r>
              <w:rPr>
                <w:webHidden/>
              </w:rPr>
            </w:r>
            <w:r>
              <w:rPr>
                <w:webHidden/>
              </w:rPr>
              <w:fldChar w:fldCharType="separate"/>
            </w:r>
            <w:r>
              <w:rPr>
                <w:webHidden/>
              </w:rPr>
              <w:t>64</w:t>
            </w:r>
            <w:r>
              <w:rPr>
                <w:webHidden/>
              </w:rPr>
              <w:fldChar w:fldCharType="end"/>
            </w:r>
          </w:hyperlink>
        </w:p>
        <w:p w14:paraId="79A3FAC3" w14:textId="6A245CA8" w:rsidR="00F34C09" w:rsidRDefault="00F34C09">
          <w:pPr>
            <w:pStyle w:val="Innehll3"/>
            <w:tabs>
              <w:tab w:val="left" w:pos="1701"/>
            </w:tabs>
            <w:rPr>
              <w:kern w:val="2"/>
              <w:sz w:val="24"/>
              <w:szCs w:val="24"/>
              <w:lang w:eastAsia="sv-SE"/>
              <w14:ligatures w14:val="standardContextual"/>
            </w:rPr>
          </w:pPr>
          <w:hyperlink w:anchor="_Toc193111209" w:history="1">
            <w:r w:rsidRPr="00097504">
              <w:rPr>
                <w:rStyle w:val="Hyperlnk"/>
              </w:rPr>
              <w:t>7.2.2</w:t>
            </w:r>
            <w:r>
              <w:rPr>
                <w:kern w:val="2"/>
                <w:sz w:val="24"/>
                <w:szCs w:val="24"/>
                <w:lang w:eastAsia="sv-SE"/>
                <w14:ligatures w14:val="standardContextual"/>
              </w:rPr>
              <w:tab/>
            </w:r>
            <w:r w:rsidRPr="00097504">
              <w:rPr>
                <w:rStyle w:val="Hyperlnk"/>
              </w:rPr>
              <w:t>Gemensamma informationskomponenter</w:t>
            </w:r>
            <w:r>
              <w:rPr>
                <w:webHidden/>
              </w:rPr>
              <w:tab/>
            </w:r>
            <w:r>
              <w:rPr>
                <w:webHidden/>
              </w:rPr>
              <w:fldChar w:fldCharType="begin"/>
            </w:r>
            <w:r>
              <w:rPr>
                <w:webHidden/>
              </w:rPr>
              <w:instrText xml:space="preserve"> PAGEREF _Toc193111209 \h </w:instrText>
            </w:r>
            <w:r>
              <w:rPr>
                <w:webHidden/>
              </w:rPr>
            </w:r>
            <w:r>
              <w:rPr>
                <w:webHidden/>
              </w:rPr>
              <w:fldChar w:fldCharType="separate"/>
            </w:r>
            <w:r>
              <w:rPr>
                <w:webHidden/>
              </w:rPr>
              <w:t>64</w:t>
            </w:r>
            <w:r>
              <w:rPr>
                <w:webHidden/>
              </w:rPr>
              <w:fldChar w:fldCharType="end"/>
            </w:r>
          </w:hyperlink>
        </w:p>
        <w:p w14:paraId="22D81024" w14:textId="36C10504" w:rsidR="00F34C09" w:rsidRDefault="00F34C09">
          <w:pPr>
            <w:pStyle w:val="Innehll3"/>
            <w:tabs>
              <w:tab w:val="left" w:pos="1701"/>
            </w:tabs>
            <w:rPr>
              <w:kern w:val="2"/>
              <w:sz w:val="24"/>
              <w:szCs w:val="24"/>
              <w:lang w:eastAsia="sv-SE"/>
              <w14:ligatures w14:val="standardContextual"/>
            </w:rPr>
          </w:pPr>
          <w:hyperlink w:anchor="_Toc193111210" w:history="1">
            <w:r w:rsidRPr="00097504">
              <w:rPr>
                <w:rStyle w:val="Hyperlnk"/>
              </w:rPr>
              <w:t>7.2.3</w:t>
            </w:r>
            <w:r>
              <w:rPr>
                <w:kern w:val="2"/>
                <w:sz w:val="24"/>
                <w:szCs w:val="24"/>
                <w:lang w:eastAsia="sv-SE"/>
                <w14:ligatures w14:val="standardContextual"/>
              </w:rPr>
              <w:tab/>
            </w:r>
            <w:r w:rsidRPr="00097504">
              <w:rPr>
                <w:rStyle w:val="Hyperlnk"/>
              </w:rPr>
              <w:t>Fältregler</w:t>
            </w:r>
            <w:r>
              <w:rPr>
                <w:webHidden/>
              </w:rPr>
              <w:tab/>
            </w:r>
            <w:r>
              <w:rPr>
                <w:webHidden/>
              </w:rPr>
              <w:fldChar w:fldCharType="begin"/>
            </w:r>
            <w:r>
              <w:rPr>
                <w:webHidden/>
              </w:rPr>
              <w:instrText xml:space="preserve"> PAGEREF _Toc193111210 \h </w:instrText>
            </w:r>
            <w:r>
              <w:rPr>
                <w:webHidden/>
              </w:rPr>
            </w:r>
            <w:r>
              <w:rPr>
                <w:webHidden/>
              </w:rPr>
              <w:fldChar w:fldCharType="separate"/>
            </w:r>
            <w:r>
              <w:rPr>
                <w:webHidden/>
              </w:rPr>
              <w:t>64</w:t>
            </w:r>
            <w:r>
              <w:rPr>
                <w:webHidden/>
              </w:rPr>
              <w:fldChar w:fldCharType="end"/>
            </w:r>
          </w:hyperlink>
        </w:p>
        <w:p w14:paraId="55EFEDF3" w14:textId="27D4D9F1" w:rsidR="00F34C09" w:rsidRDefault="00F34C09">
          <w:pPr>
            <w:pStyle w:val="Innehll3"/>
            <w:tabs>
              <w:tab w:val="left" w:pos="1701"/>
            </w:tabs>
            <w:rPr>
              <w:kern w:val="2"/>
              <w:sz w:val="24"/>
              <w:szCs w:val="24"/>
              <w:lang w:eastAsia="sv-SE"/>
              <w14:ligatures w14:val="standardContextual"/>
            </w:rPr>
          </w:pPr>
          <w:hyperlink w:anchor="_Toc193111211" w:history="1">
            <w:r w:rsidRPr="00097504">
              <w:rPr>
                <w:rStyle w:val="Hyperlnk"/>
              </w:rPr>
              <w:t>7.2.4</w:t>
            </w:r>
            <w:r>
              <w:rPr>
                <w:kern w:val="2"/>
                <w:sz w:val="24"/>
                <w:szCs w:val="24"/>
                <w:lang w:eastAsia="sv-SE"/>
                <w14:ligatures w14:val="standardContextual"/>
              </w:rPr>
              <w:tab/>
            </w:r>
            <w:r w:rsidRPr="00097504">
              <w:rPr>
                <w:rStyle w:val="Hyperlnk"/>
              </w:rPr>
              <w:t>Övriga regler</w:t>
            </w:r>
            <w:r>
              <w:rPr>
                <w:webHidden/>
              </w:rPr>
              <w:tab/>
            </w:r>
            <w:r>
              <w:rPr>
                <w:webHidden/>
              </w:rPr>
              <w:fldChar w:fldCharType="begin"/>
            </w:r>
            <w:r>
              <w:rPr>
                <w:webHidden/>
              </w:rPr>
              <w:instrText xml:space="preserve"> PAGEREF _Toc193111211 \h </w:instrText>
            </w:r>
            <w:r>
              <w:rPr>
                <w:webHidden/>
              </w:rPr>
            </w:r>
            <w:r>
              <w:rPr>
                <w:webHidden/>
              </w:rPr>
              <w:fldChar w:fldCharType="separate"/>
            </w:r>
            <w:r>
              <w:rPr>
                <w:webHidden/>
              </w:rPr>
              <w:t>125</w:t>
            </w:r>
            <w:r>
              <w:rPr>
                <w:webHidden/>
              </w:rPr>
              <w:fldChar w:fldCharType="end"/>
            </w:r>
          </w:hyperlink>
        </w:p>
        <w:p w14:paraId="6AD32833" w14:textId="708857F2" w:rsidR="00976057" w:rsidRPr="0066768F" w:rsidRDefault="004F6E9F" w:rsidP="00EA678D">
          <w:pPr>
            <w:pStyle w:val="Innehll1"/>
            <w:ind w:left="0" w:firstLine="0"/>
            <w:rPr>
              <w:bCs/>
            </w:rPr>
          </w:pPr>
          <w:r w:rsidRPr="0066768F">
            <w:rPr>
              <w:shd w:val="clear" w:color="auto" w:fill="F0F0F0"/>
            </w:rPr>
            <w:fldChar w:fldCharType="end"/>
          </w:r>
        </w:p>
      </w:sdtContent>
    </w:sdt>
    <w:p w14:paraId="7986B167" w14:textId="77777777" w:rsidR="001D1F02" w:rsidRDefault="001D1F02">
      <w:pPr>
        <w:rPr>
          <w:rFonts w:asciiTheme="majorHAnsi" w:eastAsiaTheme="majorEastAsia" w:hAnsiTheme="majorHAnsi" w:cstheme="majorBidi"/>
          <w:b/>
          <w:color w:val="A33662" w:themeColor="accent1"/>
          <w:sz w:val="28"/>
          <w:szCs w:val="28"/>
        </w:rPr>
      </w:pPr>
      <w:r>
        <w:br w:type="page"/>
      </w:r>
    </w:p>
    <w:p w14:paraId="41BA1C05" w14:textId="46EFD337" w:rsidR="0066768F" w:rsidRPr="0066768F" w:rsidRDefault="0066768F" w:rsidP="0066768F">
      <w:pPr>
        <w:pStyle w:val="Tabelltitel"/>
        <w:rPr>
          <w:lang w:val="sv-SE"/>
        </w:rPr>
      </w:pPr>
      <w:r w:rsidRPr="0066768F">
        <w:rPr>
          <w:lang w:val="sv-SE"/>
        </w:rPr>
        <w:lastRenderedPageBreak/>
        <w:t>Revisionshistorik</w:t>
      </w:r>
    </w:p>
    <w:tbl>
      <w:tblPr>
        <w:tblStyle w:val="Tabellrutnt"/>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960"/>
        <w:gridCol w:w="1167"/>
        <w:gridCol w:w="1559"/>
        <w:gridCol w:w="5670"/>
      </w:tblGrid>
      <w:tr w:rsidR="0066768F" w:rsidRPr="0066768F" w14:paraId="409669FD" w14:textId="77777777" w:rsidTr="00A733D1">
        <w:trPr>
          <w:trHeight w:val="21"/>
        </w:trPr>
        <w:tc>
          <w:tcPr>
            <w:tcW w:w="960" w:type="dxa"/>
            <w:shd w:val="clear" w:color="auto" w:fill="A33662" w:themeFill="accent1"/>
          </w:tcPr>
          <w:p w14:paraId="1BD1D073" w14:textId="77777777" w:rsidR="0066768F" w:rsidRPr="0066768F" w:rsidRDefault="0066768F" w:rsidP="004D2B6F">
            <w:pPr>
              <w:pStyle w:val="Tabellrubrik"/>
            </w:pPr>
            <w:r w:rsidRPr="0066768F">
              <w:t>Version</w:t>
            </w:r>
          </w:p>
        </w:tc>
        <w:tc>
          <w:tcPr>
            <w:tcW w:w="1167" w:type="dxa"/>
            <w:shd w:val="clear" w:color="auto" w:fill="A33662" w:themeFill="accent1"/>
          </w:tcPr>
          <w:p w14:paraId="5B367D14" w14:textId="77777777" w:rsidR="0066768F" w:rsidRPr="0066768F" w:rsidRDefault="0066768F" w:rsidP="004D2B6F">
            <w:pPr>
              <w:pStyle w:val="Tabellrubrik"/>
            </w:pPr>
            <w:r w:rsidRPr="0066768F">
              <w:t>Datum</w:t>
            </w:r>
          </w:p>
        </w:tc>
        <w:tc>
          <w:tcPr>
            <w:tcW w:w="1559" w:type="dxa"/>
            <w:shd w:val="clear" w:color="auto" w:fill="A33662" w:themeFill="accent1"/>
          </w:tcPr>
          <w:p w14:paraId="54695609" w14:textId="77777777" w:rsidR="0066768F" w:rsidRPr="0066768F" w:rsidRDefault="0066768F" w:rsidP="004D2B6F">
            <w:pPr>
              <w:pStyle w:val="Tabellrubrik"/>
            </w:pPr>
            <w:r w:rsidRPr="0066768F">
              <w:t>Författare</w:t>
            </w:r>
          </w:p>
        </w:tc>
        <w:tc>
          <w:tcPr>
            <w:tcW w:w="5670" w:type="dxa"/>
            <w:shd w:val="clear" w:color="auto" w:fill="A33662" w:themeFill="accent1"/>
          </w:tcPr>
          <w:p w14:paraId="68167514" w14:textId="77777777" w:rsidR="0066768F" w:rsidRPr="0066768F" w:rsidRDefault="0066768F" w:rsidP="00FD6A00">
            <w:pPr>
              <w:pStyle w:val="Tabellrubrik"/>
            </w:pPr>
            <w:r w:rsidRPr="0066768F">
              <w:t>Kommentar</w:t>
            </w:r>
          </w:p>
        </w:tc>
      </w:tr>
      <w:tr w:rsidR="0055331E" w:rsidRPr="0066768F" w14:paraId="20C29C2B" w14:textId="77777777" w:rsidTr="00A733D1">
        <w:tc>
          <w:tcPr>
            <w:tcW w:w="960" w:type="dxa"/>
            <w:tcBorders>
              <w:bottom w:val="single" w:sz="4" w:space="0" w:color="A33662" w:themeColor="accent1"/>
              <w:right w:val="single" w:sz="24" w:space="0" w:color="FFFFFF" w:themeColor="background1"/>
            </w:tcBorders>
          </w:tcPr>
          <w:p w14:paraId="656CF410" w14:textId="5E4286C0" w:rsidR="0055331E" w:rsidRPr="0066768F" w:rsidRDefault="0055331E" w:rsidP="004D2B6F">
            <w:r w:rsidRPr="009D0E90">
              <w:t>PA1</w:t>
            </w:r>
          </w:p>
        </w:tc>
        <w:tc>
          <w:tcPr>
            <w:tcW w:w="1167" w:type="dxa"/>
            <w:tcBorders>
              <w:left w:val="single" w:sz="24" w:space="0" w:color="FFFFFF" w:themeColor="background1"/>
              <w:bottom w:val="single" w:sz="4" w:space="0" w:color="A33662" w:themeColor="accent1"/>
              <w:right w:val="single" w:sz="24" w:space="0" w:color="FFFFFF" w:themeColor="background1"/>
            </w:tcBorders>
          </w:tcPr>
          <w:p w14:paraId="1FDBEBE5" w14:textId="13C195F6" w:rsidR="0055331E" w:rsidRPr="0066768F" w:rsidRDefault="0055331E" w:rsidP="004D2B6F">
            <w:r>
              <w:t>2013</w:t>
            </w:r>
            <w:r w:rsidRPr="009D0E90">
              <w:t>-05-01</w:t>
            </w:r>
          </w:p>
        </w:tc>
        <w:tc>
          <w:tcPr>
            <w:tcW w:w="1559" w:type="dxa"/>
            <w:tcBorders>
              <w:left w:val="single" w:sz="24" w:space="0" w:color="FFFFFF" w:themeColor="background1"/>
              <w:bottom w:val="single" w:sz="4" w:space="0" w:color="A33662" w:themeColor="accent1"/>
              <w:right w:val="single" w:sz="24" w:space="0" w:color="FFFFFF" w:themeColor="background1"/>
            </w:tcBorders>
          </w:tcPr>
          <w:p w14:paraId="52F5811D" w14:textId="6CA4A4BD" w:rsidR="0055331E" w:rsidRPr="0066768F" w:rsidRDefault="0055331E" w:rsidP="004D2B6F">
            <w:r>
              <w:t>Marcus Claus</w:t>
            </w:r>
          </w:p>
        </w:tc>
        <w:tc>
          <w:tcPr>
            <w:tcW w:w="5670" w:type="dxa"/>
            <w:tcBorders>
              <w:left w:val="single" w:sz="24" w:space="0" w:color="FFFFFF" w:themeColor="background1"/>
              <w:bottom w:val="single" w:sz="4" w:space="0" w:color="A33662" w:themeColor="accent1"/>
            </w:tcBorders>
          </w:tcPr>
          <w:p w14:paraId="2F6715F8" w14:textId="6DF218AF" w:rsidR="0055331E" w:rsidRPr="0066768F" w:rsidRDefault="0055331E" w:rsidP="0055331E">
            <w:pPr>
              <w:rPr>
                <w:i/>
                <w:iCs/>
              </w:rPr>
            </w:pPr>
            <w:r w:rsidRPr="009D0E90">
              <w:t>Arbetsdokument, baserat på motsvarande för Hälsorelaterat tillstånd, utfall av aktivitet.</w:t>
            </w:r>
          </w:p>
        </w:tc>
      </w:tr>
      <w:tr w:rsidR="0055331E" w:rsidRPr="0066768F" w14:paraId="55639636"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4EDE5A0" w14:textId="39385E99" w:rsidR="0055331E" w:rsidRPr="0066768F" w:rsidRDefault="0055331E" w:rsidP="004D2B6F">
            <w:r w:rsidRPr="009D0E90">
              <w:t>PA2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04A2C4F4" w:rsidR="0055331E" w:rsidRPr="0066768F" w:rsidRDefault="0055331E" w:rsidP="004D2B6F">
            <w:r>
              <w:t>2013</w:t>
            </w:r>
            <w:r w:rsidRPr="009D0E90">
              <w:t>-05-21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0350D5EF" w:rsidR="0055331E" w:rsidRPr="0066768F" w:rsidRDefault="0055331E"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2576B0A6" w14:textId="7BA9DCA5" w:rsidR="0055331E" w:rsidRPr="0066768F" w:rsidRDefault="0055331E" w:rsidP="0055331E">
            <w:pPr>
              <w:rPr>
                <w:i/>
                <w:iCs/>
              </w:rPr>
            </w:pPr>
            <w:r w:rsidRPr="009D0E90">
              <w:t>Ändringar baserat på diskussioner och möten 20-21 maj med JE, FS, MC, VL, JG m.fl.</w:t>
            </w:r>
          </w:p>
        </w:tc>
      </w:tr>
      <w:tr w:rsidR="0055331E" w:rsidRPr="0066768F" w14:paraId="6B78202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8868183" w14:textId="4291EE2C" w:rsidR="0055331E" w:rsidRPr="0066768F" w:rsidRDefault="0055331E" w:rsidP="004D2B6F">
            <w:r w:rsidRPr="009D0E90">
              <w:t>PA3</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736A7C29" w:rsidR="0055331E" w:rsidRPr="0066768F" w:rsidRDefault="0055331E" w:rsidP="004D2B6F">
            <w:r w:rsidRPr="009D0E90">
              <w:t>201</w:t>
            </w:r>
            <w:r>
              <w:t>3</w:t>
            </w:r>
            <w:r w:rsidRPr="009D0E90">
              <w:t>-05-22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4F2BDB42" w:rsidR="0055331E" w:rsidRPr="0066768F" w:rsidRDefault="0055331E"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5C2751C0" w14:textId="3E829583" w:rsidR="0055331E" w:rsidRPr="0066768F" w:rsidRDefault="0055331E" w:rsidP="0055331E">
            <w:pPr>
              <w:rPr>
                <w:i/>
                <w:iCs/>
              </w:rPr>
            </w:pPr>
            <w:r w:rsidRPr="009D0E90">
              <w:t>Slutgiltiga ändringar från möte 21maj för första versionen för anslutning Svevac, konformitet med TC, samt aggregerad tjänst. Introduktion av CodedValueType, notering om att kontraktet i legacy system där HSAid-data ej finns stringent, ändå stödjer invånar/patienttjänster</w:t>
            </w:r>
            <w:r>
              <w:t>. Rättat formateringsfel. Hänvisar i TK till gemensamma komponenter för bättre läsbarhet.</w:t>
            </w:r>
          </w:p>
        </w:tc>
      </w:tr>
      <w:tr w:rsidR="0055331E" w:rsidRPr="0066768F" w14:paraId="2C357179"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A760CC5" w14:textId="736AD89C" w:rsidR="0055331E" w:rsidRPr="0066768F" w:rsidRDefault="0055331E" w:rsidP="004D2B6F">
            <w:r>
              <w:t>PA4</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572A2196" w:rsidR="0055331E" w:rsidRPr="0066768F" w:rsidRDefault="0055331E" w:rsidP="004D2B6F">
            <w:r>
              <w:t>2013-05-23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60875DFA" w:rsidR="0055331E" w:rsidRPr="0066768F" w:rsidRDefault="0055331E"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610C340B" w14:textId="32AE87E6" w:rsidR="0055331E" w:rsidRPr="0066768F" w:rsidRDefault="0055331E" w:rsidP="0055331E">
            <w:pPr>
              <w:rPr>
                <w:i/>
                <w:iCs/>
              </w:rPr>
            </w:pPr>
            <w:r>
              <w:t>Lokal DC kan anges i EI-anrop. Städat bland gemensamma komponenter för domänen</w:t>
            </w:r>
          </w:p>
        </w:tc>
      </w:tr>
      <w:tr w:rsidR="0055331E" w:rsidRPr="0066768F" w14:paraId="513F0672"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7CF4328" w14:textId="6504D593" w:rsidR="0055331E" w:rsidRPr="0066768F" w:rsidRDefault="0055331E" w:rsidP="004D2B6F">
            <w:r>
              <w:t>PA5</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501406" w14:textId="06575887" w:rsidR="0055331E" w:rsidRPr="0066768F" w:rsidRDefault="0055331E" w:rsidP="004D2B6F">
            <w:r>
              <w:t>2013-05-27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1CF063" w14:textId="442D18FC" w:rsidR="0055331E" w:rsidRPr="0066768F" w:rsidRDefault="0055331E"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5D3EE75F" w14:textId="6CA05D11" w:rsidR="0055331E" w:rsidRPr="0066768F" w:rsidRDefault="0055331E" w:rsidP="0055331E">
            <w:pPr>
              <w:rPr>
                <w:i/>
                <w:iCs/>
              </w:rPr>
            </w:pPr>
            <w:r>
              <w:t>Ändrat ’deleted’ till ’nullified’ enligt diskussion med JE, FS om HL7s begrepp för makulerade poster. Tydliggjort att gemensamma typer som är enkla ska anges som ’simple type’ i schemana</w:t>
            </w:r>
          </w:p>
        </w:tc>
      </w:tr>
      <w:tr w:rsidR="002A5863" w:rsidRPr="0066768F" w14:paraId="76FCAE3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96F8C22" w14:textId="045F0203" w:rsidR="002A5863" w:rsidRDefault="002A5863" w:rsidP="004D2B6F">
            <w:r>
              <w:t>PA6</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5FDB61" w14:textId="04BDF093" w:rsidR="002A5863" w:rsidRDefault="002A5863" w:rsidP="004D2B6F">
            <w:r>
              <w:t>2013-05-28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6FE8B7" w14:textId="33EFA38A" w:rsidR="002A5863" w:rsidRDefault="002A5863" w:rsidP="004D2B6F">
            <w:r>
              <w:t>Johan Eltes</w:t>
            </w:r>
          </w:p>
        </w:tc>
        <w:tc>
          <w:tcPr>
            <w:tcW w:w="5670" w:type="dxa"/>
            <w:tcBorders>
              <w:top w:val="single" w:sz="4" w:space="0" w:color="A33662" w:themeColor="accent1"/>
              <w:left w:val="single" w:sz="24" w:space="0" w:color="FFFFFF" w:themeColor="background1"/>
              <w:bottom w:val="single" w:sz="4" w:space="0" w:color="A33662" w:themeColor="accent1"/>
            </w:tcBorders>
          </w:tcPr>
          <w:p w14:paraId="173F6B1B" w14:textId="2BD09B46" w:rsidR="002A5863" w:rsidRDefault="002A5863" w:rsidP="002A5863">
            <w:r>
              <w:t>Kvalitetssäkring inför granskning av CeHis. Justeringar i olika textavsnitt, samt kommentar om att engelsk text behöver översättas.</w:t>
            </w:r>
          </w:p>
        </w:tc>
      </w:tr>
      <w:tr w:rsidR="002A5863" w:rsidRPr="0066768F" w14:paraId="2A319FD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6285AA5" w14:textId="4BDCEE6D" w:rsidR="002A5863" w:rsidRDefault="002A5863" w:rsidP="004D2B6F">
            <w:r>
              <w:t>PA7</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2A5452" w14:textId="05C2EA95" w:rsidR="002A5863" w:rsidRDefault="002A5863" w:rsidP="004D2B6F">
            <w:r>
              <w:t>2013-05-28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F1823E" w14:textId="0B61AFFD" w:rsidR="002A5863" w:rsidRDefault="002A5863"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331E3DB2" w14:textId="7CE18F7D" w:rsidR="002A5863" w:rsidRDefault="002A5863" w:rsidP="002A5863">
            <w:r>
              <w:t>Engelska texterna översatta till svenska. Justerat stavfel och fel rubriknivå i avsnittet Informationssäkerhet. Lagt till DIM/V-MIM modell.</w:t>
            </w:r>
          </w:p>
        </w:tc>
      </w:tr>
      <w:tr w:rsidR="002A5863" w:rsidRPr="0066768F" w14:paraId="6D01EC0B"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94C0E11" w14:textId="75B3B46B" w:rsidR="002A5863" w:rsidRDefault="002A5863" w:rsidP="004D2B6F">
            <w:r>
              <w:t>PA8</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C46011" w14:textId="21AE0BEE" w:rsidR="002A5863" w:rsidRDefault="002A5863" w:rsidP="004D2B6F">
            <w:r>
              <w:t>2013-06-27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A6475D" w14:textId="3DA941FF" w:rsidR="002A5863" w:rsidRDefault="002A5863" w:rsidP="004D2B6F">
            <w:r>
              <w:t>Göran Oettinger</w:t>
            </w:r>
          </w:p>
        </w:tc>
        <w:tc>
          <w:tcPr>
            <w:tcW w:w="5670" w:type="dxa"/>
            <w:tcBorders>
              <w:top w:val="single" w:sz="4" w:space="0" w:color="A33662" w:themeColor="accent1"/>
              <w:left w:val="single" w:sz="24" w:space="0" w:color="FFFFFF" w:themeColor="background1"/>
              <w:bottom w:val="single" w:sz="4" w:space="0" w:color="A33662" w:themeColor="accent1"/>
            </w:tcBorders>
          </w:tcPr>
          <w:p w14:paraId="3B0C96CC" w14:textId="744A9E0D" w:rsidR="002A5863" w:rsidRDefault="002A5863" w:rsidP="002A5863">
            <w:r>
              <w:t>Ändring av beskrivningen för inparametern TimePeriod och DocumentTime i PatientSummaryHeader samt AuthorTime i AuthorType</w:t>
            </w:r>
          </w:p>
        </w:tc>
      </w:tr>
      <w:tr w:rsidR="002A5863" w:rsidRPr="0066768F" w14:paraId="53AE1F9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BD701F7" w14:textId="0A1D717F" w:rsidR="002A5863" w:rsidRDefault="002A5863" w:rsidP="004D2B6F">
            <w:r>
              <w:t>PA9</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734BF5" w14:textId="2D0C6CF9" w:rsidR="002A5863" w:rsidRDefault="002A5863" w:rsidP="004D2B6F">
            <w:r>
              <w:t>2013-09-03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35A6B4" w14:textId="2155993F" w:rsidR="002A5863" w:rsidRDefault="002A5863"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61494A24" w14:textId="6D9E4B6F" w:rsidR="002A5863" w:rsidRDefault="002A5863" w:rsidP="002A5863">
            <w:r>
              <w:t>Förtydligat innebörden av author.</w:t>
            </w:r>
          </w:p>
        </w:tc>
      </w:tr>
      <w:tr w:rsidR="002A5863" w:rsidRPr="0066768F" w14:paraId="7111905C"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1C617D00" w14:textId="2697DC18" w:rsidR="002A5863" w:rsidRDefault="002A5863" w:rsidP="004D2B6F">
            <w:r>
              <w:t>PA10</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053C65" w14:textId="50BD592F" w:rsidR="002A5863" w:rsidRDefault="002A5863" w:rsidP="004D2B6F">
            <w:r>
              <w:t>2013-09-06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EACEE6" w14:textId="6BE4D5E8" w:rsidR="002A5863" w:rsidRDefault="002A5863" w:rsidP="004D2B6F">
            <w:r>
              <w:t>Göran Oettinger</w:t>
            </w:r>
          </w:p>
        </w:tc>
        <w:tc>
          <w:tcPr>
            <w:tcW w:w="5670" w:type="dxa"/>
            <w:tcBorders>
              <w:top w:val="single" w:sz="4" w:space="0" w:color="A33662" w:themeColor="accent1"/>
              <w:left w:val="single" w:sz="24" w:space="0" w:color="FFFFFF" w:themeColor="background1"/>
              <w:bottom w:val="single" w:sz="4" w:space="0" w:color="A33662" w:themeColor="accent1"/>
            </w:tcBorders>
          </w:tcPr>
          <w:p w14:paraId="6CC0E51F" w14:textId="77777777" w:rsidR="002A5863" w:rsidRPr="00E83B89" w:rsidRDefault="002A5863" w:rsidP="002A5863">
            <w:r w:rsidRPr="00E83B89">
              <w:t>Tog bort fältet patientPostalCode.</w:t>
            </w:r>
            <w:r w:rsidRPr="00E83B89">
              <w:br/>
              <w:t>Ändrade merparten av obligatoriska fält till frivilliga för att stödja att vaccinationsinformation kan komma från annan källa t.ex. utlandet</w:t>
            </w:r>
          </w:p>
          <w:p w14:paraId="7D103015" w14:textId="3F22C395" w:rsidR="002A5863" w:rsidRDefault="002A5863" w:rsidP="002A5863">
            <w:r>
              <w:t>Beskrivning av documentTitle borttagen</w:t>
            </w:r>
          </w:p>
        </w:tc>
      </w:tr>
      <w:tr w:rsidR="007C5186" w:rsidRPr="0066768F" w14:paraId="187A058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52A385C" w14:textId="5303F9F2" w:rsidR="007C5186" w:rsidRDefault="007C5186" w:rsidP="004D2B6F">
            <w:r>
              <w:t>PA11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C0DB57" w14:textId="527735B6" w:rsidR="007C5186" w:rsidRDefault="007C5186" w:rsidP="004D2B6F">
            <w:r>
              <w:t>2013-09-12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AB821A" w14:textId="12B59FBD" w:rsidR="007C5186" w:rsidRDefault="007C5186" w:rsidP="004D2B6F">
            <w:r>
              <w:t>Göran Oettinger</w:t>
            </w:r>
          </w:p>
        </w:tc>
        <w:tc>
          <w:tcPr>
            <w:tcW w:w="5670" w:type="dxa"/>
            <w:tcBorders>
              <w:top w:val="single" w:sz="4" w:space="0" w:color="A33662" w:themeColor="accent1"/>
              <w:left w:val="single" w:sz="24" w:space="0" w:color="FFFFFF" w:themeColor="background1"/>
              <w:bottom w:val="single" w:sz="4" w:space="0" w:color="A33662" w:themeColor="accent1"/>
            </w:tcBorders>
          </w:tcPr>
          <w:p w14:paraId="22AB160F" w14:textId="25B376BB" w:rsidR="007C5186" w:rsidRPr="00E83B89" w:rsidRDefault="007C5186" w:rsidP="007C5186">
            <w:r>
              <w:t>Återinförde patientPostalCode men nu med ny beskrivning</w:t>
            </w:r>
          </w:p>
        </w:tc>
      </w:tr>
      <w:tr w:rsidR="007C5186" w:rsidRPr="0066768F" w14:paraId="2388C0F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AB483D9" w14:textId="5A988FFB" w:rsidR="007C5186" w:rsidRDefault="007C5186" w:rsidP="004D2B6F">
            <w:r>
              <w:t>PA12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32DB72" w14:textId="42546109" w:rsidR="007C5186" w:rsidRDefault="007C5186" w:rsidP="004D2B6F">
            <w:r>
              <w:t>2013-09-19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19866C" w14:textId="5CBDCF81" w:rsidR="007C5186" w:rsidRDefault="007C5186"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70DEBA79" w14:textId="77777777" w:rsidR="007C5186" w:rsidRPr="00E83B89" w:rsidRDefault="007C5186" w:rsidP="007C5186">
            <w:r w:rsidRPr="00E83B89">
              <w:t xml:space="preserve">Infört de nya domän-överskridande gemensamma datatyperna enl TK-utv.gruppens beslut 19/9-13. </w:t>
            </w:r>
          </w:p>
          <w:p w14:paraId="1A46A731" w14:textId="2BA4AC4B" w:rsidR="007C5186" w:rsidRPr="00E83B89" w:rsidRDefault="007C5186" w:rsidP="007C5186">
            <w:r>
              <w:t xml:space="preserve">Mappat mot rapportkraven och xml-schemats variabler för nationella vaccinationsregistret (SMI; NVR) och adderat några fält. Ändringarna är markerade med </w:t>
            </w:r>
            <w:r w:rsidRPr="004D48FD">
              <w:t>gult</w:t>
            </w:r>
            <w:r>
              <w:t xml:space="preserve"> i avsnitt 6.1.</w:t>
            </w:r>
          </w:p>
        </w:tc>
      </w:tr>
      <w:tr w:rsidR="007C5186" w:rsidRPr="0066768F" w14:paraId="4E4E107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6E71109" w14:textId="29D86C92" w:rsidR="007C5186" w:rsidRDefault="007C5186" w:rsidP="004D2B6F">
            <w:r>
              <w:lastRenderedPageBreak/>
              <w:t>PA13</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856D85" w14:textId="3A1B5F8D" w:rsidR="007C5186" w:rsidRDefault="007C5186" w:rsidP="004D2B6F">
            <w:r>
              <w:t>2013-09-23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C76CB2" w14:textId="78CE6A64" w:rsidR="007C5186" w:rsidRDefault="007C5186" w:rsidP="004D2B6F">
            <w:r>
              <w:t>Göran Oettinger</w:t>
            </w:r>
          </w:p>
        </w:tc>
        <w:tc>
          <w:tcPr>
            <w:tcW w:w="5670" w:type="dxa"/>
            <w:tcBorders>
              <w:top w:val="single" w:sz="4" w:space="0" w:color="A33662" w:themeColor="accent1"/>
              <w:left w:val="single" w:sz="24" w:space="0" w:color="FFFFFF" w:themeColor="background1"/>
              <w:bottom w:val="single" w:sz="4" w:space="0" w:color="A33662" w:themeColor="accent1"/>
            </w:tcBorders>
          </w:tcPr>
          <w:p w14:paraId="63A1B949" w14:textId="6772884B" w:rsidR="007C5186" w:rsidRPr="00E83B89" w:rsidRDefault="007C5186" w:rsidP="007C5186">
            <w:r>
              <w:t>Bytte vaccActorType till VaccActorType</w:t>
            </w:r>
          </w:p>
        </w:tc>
      </w:tr>
      <w:tr w:rsidR="007C5186" w:rsidRPr="0066768F" w14:paraId="1DF82FC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B93AE26" w14:textId="6EC9F574" w:rsidR="007C5186" w:rsidRDefault="007C5186" w:rsidP="004D2B6F">
            <w:r>
              <w:t>PA14</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8CAB77" w14:textId="472D706D" w:rsidR="007C5186" w:rsidRDefault="007C5186" w:rsidP="004D2B6F">
            <w:r>
              <w:t>2013-09-24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9ACEE5" w14:textId="21D47910" w:rsidR="007C5186" w:rsidRDefault="007C5186"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2FE3974A" w14:textId="77777777" w:rsidR="007C5186" w:rsidRPr="00E83B89" w:rsidRDefault="007C5186" w:rsidP="007C5186">
            <w:r w:rsidRPr="00E83B89">
              <w:t>Normerat gemensamma typer (tagit bort VaccActorType till förmån för ActorType, och redigerat ActorType enligt beslutade gemensamma komponenter).</w:t>
            </w:r>
          </w:p>
          <w:p w14:paraId="53FFF8CA" w14:textId="492FB6E4" w:rsidR="007C5186" w:rsidRPr="00E83B89" w:rsidRDefault="007C5186" w:rsidP="007C5186">
            <w:r>
              <w:t>Följdändrade hänvisningar i vaccinationskontraktet.</w:t>
            </w:r>
          </w:p>
        </w:tc>
      </w:tr>
      <w:tr w:rsidR="007C5186" w:rsidRPr="0066768F" w14:paraId="5C53301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94341D2" w14:textId="54DA49DE" w:rsidR="007C5186" w:rsidRDefault="007C5186" w:rsidP="004D2B6F">
            <w:r>
              <w:t>PA15</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410F33" w14:textId="353ED506" w:rsidR="007C5186" w:rsidRDefault="007C5186" w:rsidP="004D2B6F">
            <w:r>
              <w:t>2013-09-23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F0DF62" w14:textId="6F3522AB" w:rsidR="007C5186" w:rsidRDefault="007C5186"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29B693DC" w14:textId="46882DD5" w:rsidR="007C5186" w:rsidRPr="00E83B89" w:rsidRDefault="007C5186" w:rsidP="007C5186">
            <w:r>
              <w:t>Redaktionell ändring, en hänvisning till AuthorType ändrades till hänvisning till HealthcareProfessionalType</w:t>
            </w:r>
          </w:p>
        </w:tc>
      </w:tr>
      <w:tr w:rsidR="007C5186" w:rsidRPr="0066768F" w14:paraId="4F902A8A"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713E19B" w14:textId="5550A4AF" w:rsidR="007C5186" w:rsidRDefault="007C5186" w:rsidP="004D2B6F">
            <w:r>
              <w:t>PA16</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C2AB29" w14:textId="467F0F56" w:rsidR="007C5186" w:rsidRDefault="007C5186" w:rsidP="004D2B6F">
            <w:r>
              <w:t>2013-09-30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2D120B" w14:textId="647FDB60" w:rsidR="007C5186" w:rsidRDefault="007C5186"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71531885" w14:textId="2839544B" w:rsidR="007C5186" w:rsidRPr="00E83B89" w:rsidRDefault="007C5186" w:rsidP="007B3C26">
            <w:pPr>
              <w:pStyle w:val="Liststycke"/>
              <w:numPr>
                <w:ilvl w:val="0"/>
                <w:numId w:val="5"/>
              </w:numPr>
              <w:ind w:left="229" w:hanging="229"/>
            </w:pPr>
            <w:r w:rsidRPr="00E83B89">
              <w:t>Fällt ut strukturen för header.</w:t>
            </w:r>
          </w:p>
          <w:p w14:paraId="1BE0A5D9" w14:textId="29FBAA6C" w:rsidR="007C5186" w:rsidRPr="00E83B89" w:rsidRDefault="007C5186" w:rsidP="007B3C26">
            <w:pPr>
              <w:pStyle w:val="Liststycke"/>
              <w:numPr>
                <w:ilvl w:val="0"/>
                <w:numId w:val="5"/>
              </w:numPr>
              <w:ind w:left="229" w:hanging="229"/>
            </w:pPr>
            <w:r w:rsidRPr="00E83B89">
              <w:t>Justerat positionen på de fält som adderades i PA12 (de ligger i body)</w:t>
            </w:r>
          </w:p>
          <w:p w14:paraId="471A1B25" w14:textId="1A8780B2" w:rsidR="007C5186" w:rsidRPr="00E83B89" w:rsidRDefault="007C5186" w:rsidP="007B3C26">
            <w:pPr>
              <w:pStyle w:val="Liststycke"/>
              <w:numPr>
                <w:ilvl w:val="0"/>
                <w:numId w:val="5"/>
              </w:numPr>
              <w:ind w:left="229" w:hanging="229"/>
            </w:pPr>
            <w:r>
              <w:t>Ändrat namngivining och justerat beskrivning för dessa fält.</w:t>
            </w:r>
          </w:p>
        </w:tc>
      </w:tr>
      <w:tr w:rsidR="007C5186" w:rsidRPr="0066768F" w14:paraId="4C4ADE3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F899997" w14:textId="11CAC204" w:rsidR="007C5186" w:rsidRDefault="007C5186" w:rsidP="004D2B6F">
            <w:r>
              <w:t>PA17</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D61132" w14:textId="137C2D03" w:rsidR="007C5186" w:rsidRDefault="007C5186" w:rsidP="004D2B6F">
            <w:r>
              <w:t>2013-10-03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E6EBF" w14:textId="180FE963" w:rsidR="007C5186" w:rsidRDefault="007C5186" w:rsidP="004D2B6F">
            <w:r>
              <w:t>Johan Eltes</w:t>
            </w:r>
          </w:p>
        </w:tc>
        <w:tc>
          <w:tcPr>
            <w:tcW w:w="5670" w:type="dxa"/>
            <w:tcBorders>
              <w:top w:val="single" w:sz="4" w:space="0" w:color="A33662" w:themeColor="accent1"/>
              <w:left w:val="single" w:sz="24" w:space="0" w:color="FFFFFF" w:themeColor="background1"/>
              <w:bottom w:val="single" w:sz="4" w:space="0" w:color="A33662" w:themeColor="accent1"/>
            </w:tcBorders>
          </w:tcPr>
          <w:p w14:paraId="09EE8307" w14:textId="77777777" w:rsidR="007C5186" w:rsidRPr="00E83B89" w:rsidRDefault="007C5186" w:rsidP="007B3C26">
            <w:pPr>
              <w:pStyle w:val="Liststycke"/>
              <w:numPr>
                <w:ilvl w:val="0"/>
                <w:numId w:val="5"/>
              </w:numPr>
              <w:ind w:left="229" w:hanging="229"/>
            </w:pPr>
            <w:r w:rsidRPr="00E83B89">
              <w:t>Justerat anvädning av versal/camelcase i fält med ”healthcare” i namnet.</w:t>
            </w:r>
          </w:p>
          <w:p w14:paraId="70CB8F71" w14:textId="1E256628" w:rsidR="007C5186" w:rsidRPr="00E83B89" w:rsidRDefault="007C5186" w:rsidP="007B3C26">
            <w:pPr>
              <w:pStyle w:val="Liststycke"/>
              <w:numPr>
                <w:ilvl w:val="0"/>
                <w:numId w:val="5"/>
              </w:numPr>
              <w:ind w:left="229" w:hanging="229"/>
            </w:pPr>
            <w:r>
              <w:t>Ändrat ”nullified” till 1..1 i GetVaccinationHistory.</w:t>
            </w:r>
          </w:p>
        </w:tc>
      </w:tr>
      <w:tr w:rsidR="009E1A91" w:rsidRPr="0066768F" w14:paraId="7B067CD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AC59B6E" w14:textId="4363625D" w:rsidR="009E1A91" w:rsidRDefault="009E1A91" w:rsidP="004D2B6F">
            <w:r>
              <w:t>PA18</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E88D92" w14:textId="44338B43" w:rsidR="009E1A91" w:rsidRDefault="009E1A91" w:rsidP="004D2B6F">
            <w:r>
              <w:t>2013-10-17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8C063B" w14:textId="17B83423" w:rsidR="009E1A91" w:rsidRDefault="009E1A91"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3D45CE37" w14:textId="77777777" w:rsidR="009E1A91" w:rsidRDefault="009E1A91" w:rsidP="007B3C26">
            <w:pPr>
              <w:pStyle w:val="Liststycke"/>
              <w:numPr>
                <w:ilvl w:val="0"/>
                <w:numId w:val="5"/>
              </w:numPr>
              <w:ind w:left="229" w:hanging="229"/>
            </w:pPr>
            <w:r>
              <w:t>Lagt till Sourcesystem i Engagemangsindex</w:t>
            </w:r>
          </w:p>
          <w:p w14:paraId="3A04F83C" w14:textId="77777777" w:rsidR="009E1A91" w:rsidRDefault="009E1A91" w:rsidP="007B3C26">
            <w:pPr>
              <w:pStyle w:val="Liststycke"/>
              <w:numPr>
                <w:ilvl w:val="0"/>
                <w:numId w:val="5"/>
              </w:numPr>
              <w:ind w:left="229" w:hanging="229"/>
            </w:pPr>
            <w:r>
              <w:t>Justerat beskrivningen av adress i OrtUnitType.</w:t>
            </w:r>
          </w:p>
          <w:p w14:paraId="0BD810BB" w14:textId="6BB3F0FB" w:rsidR="009E1A91" w:rsidRPr="00E83B89" w:rsidRDefault="009E1A91" w:rsidP="007B3C26">
            <w:pPr>
              <w:pStyle w:val="Liststycke"/>
              <w:numPr>
                <w:ilvl w:val="0"/>
                <w:numId w:val="5"/>
              </w:numPr>
              <w:ind w:left="229" w:hanging="229"/>
            </w:pPr>
            <w:r>
              <w:t>Korrigerat beskrivningen av documentId i PatientSummaryHeader.</w:t>
            </w:r>
          </w:p>
        </w:tc>
      </w:tr>
      <w:tr w:rsidR="009E1A91" w:rsidRPr="0066768F" w14:paraId="1FCB8B0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23A682C" w14:textId="56C16DAA" w:rsidR="009E1A91" w:rsidRDefault="009E1A91" w:rsidP="004D2B6F">
            <w:r>
              <w:t>PA19</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BB5852" w14:textId="087264C2" w:rsidR="009E1A91" w:rsidRDefault="009E1A91" w:rsidP="004D2B6F">
            <w:r>
              <w:t>2013-10-21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3810D7" w14:textId="10B4EF85" w:rsidR="009E1A91" w:rsidRDefault="009E1A91" w:rsidP="004D2B6F">
            <w:r>
              <w:t>Johan Eltes</w:t>
            </w:r>
          </w:p>
        </w:tc>
        <w:tc>
          <w:tcPr>
            <w:tcW w:w="5670" w:type="dxa"/>
            <w:tcBorders>
              <w:top w:val="single" w:sz="4" w:space="0" w:color="A33662" w:themeColor="accent1"/>
              <w:left w:val="single" w:sz="24" w:space="0" w:color="FFFFFF" w:themeColor="background1"/>
              <w:bottom w:val="single" w:sz="4" w:space="0" w:color="A33662" w:themeColor="accent1"/>
            </w:tcBorders>
          </w:tcPr>
          <w:p w14:paraId="7130CF8E" w14:textId="77777777" w:rsidR="009E1A91" w:rsidRDefault="009E1A91" w:rsidP="007B3C26">
            <w:pPr>
              <w:pStyle w:val="Liststycke"/>
              <w:numPr>
                <w:ilvl w:val="0"/>
                <w:numId w:val="5"/>
              </w:numPr>
              <w:ind w:left="229" w:hanging="229"/>
            </w:pPr>
            <w:r>
              <w:t>Förtydligat kravet på filtrering av svar enligt logicalAddress (lagt till avsnitt 5.4).</w:t>
            </w:r>
          </w:p>
          <w:p w14:paraId="78977CE2" w14:textId="77777777" w:rsidR="009E1A91" w:rsidRDefault="009E1A91" w:rsidP="007B3C26">
            <w:pPr>
              <w:pStyle w:val="Liststycke"/>
              <w:numPr>
                <w:ilvl w:val="0"/>
                <w:numId w:val="5"/>
              </w:numPr>
              <w:ind w:left="229" w:hanging="229"/>
            </w:pPr>
            <w:r>
              <w:t>Markerat i flödesmodeller att anslutningskatalog inte är del av dagens arkitektur.</w:t>
            </w:r>
          </w:p>
          <w:p w14:paraId="669EE582" w14:textId="77777777" w:rsidR="009E1A91" w:rsidRPr="000F2822" w:rsidRDefault="009E1A91" w:rsidP="007B3C26">
            <w:pPr>
              <w:pStyle w:val="Liststycke"/>
              <w:numPr>
                <w:ilvl w:val="0"/>
                <w:numId w:val="5"/>
              </w:numPr>
              <w:ind w:left="229" w:hanging="229"/>
            </w:pPr>
            <w:r>
              <w:t xml:space="preserve">Bytt namn på fältet </w:t>
            </w:r>
            <w:r w:rsidRPr="00025223">
              <w:t>vaccinationUniqueReference från tidigare vaccineUniqueReference</w:t>
            </w:r>
          </w:p>
          <w:p w14:paraId="64EAD3C8" w14:textId="78D78C5B" w:rsidR="009E1A91" w:rsidRPr="00E83B89" w:rsidRDefault="009E1A91" w:rsidP="007B3C26">
            <w:pPr>
              <w:pStyle w:val="Liststycke"/>
              <w:numPr>
                <w:ilvl w:val="0"/>
                <w:numId w:val="5"/>
              </w:numPr>
              <w:ind w:left="229" w:hanging="229"/>
            </w:pPr>
            <w:r>
              <w:t xml:space="preserve">Förtydligat användningen av IIType för fältet </w:t>
            </w:r>
            <w:r w:rsidRPr="009603CB">
              <w:t>vaccinationUniqueReference</w:t>
            </w:r>
          </w:p>
        </w:tc>
      </w:tr>
      <w:tr w:rsidR="009E1A91" w:rsidRPr="0066768F" w14:paraId="4531FC83"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3810A93" w14:textId="5598F177" w:rsidR="009E1A91" w:rsidRDefault="009E1A91" w:rsidP="004D2B6F">
            <w:r>
              <w:t>PA20</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7F6007" w14:textId="27900AAB" w:rsidR="009E1A91" w:rsidRDefault="009E1A91" w:rsidP="004D2B6F">
            <w:r>
              <w:t>2013-11-04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93AFFB" w14:textId="08557BC4" w:rsidR="009E1A91" w:rsidRDefault="009E1A91" w:rsidP="004D2B6F">
            <w:r w:rsidRPr="00E412F5">
              <w:t>Johan Eltes</w:t>
            </w:r>
          </w:p>
        </w:tc>
        <w:tc>
          <w:tcPr>
            <w:tcW w:w="5670" w:type="dxa"/>
            <w:tcBorders>
              <w:top w:val="single" w:sz="4" w:space="0" w:color="A33662" w:themeColor="accent1"/>
              <w:left w:val="single" w:sz="24" w:space="0" w:color="FFFFFF" w:themeColor="background1"/>
              <w:bottom w:val="single" w:sz="4" w:space="0" w:color="A33662" w:themeColor="accent1"/>
            </w:tcBorders>
          </w:tcPr>
          <w:p w14:paraId="003080FD" w14:textId="77777777" w:rsidR="009E1A91" w:rsidRDefault="009E1A91" w:rsidP="007B3C26">
            <w:pPr>
              <w:pStyle w:val="Liststycke"/>
              <w:numPr>
                <w:ilvl w:val="0"/>
                <w:numId w:val="5"/>
              </w:numPr>
              <w:ind w:left="229" w:hanging="229"/>
            </w:pPr>
            <w:r>
              <w:t>Ersatt termen PDL-enhet med vårdenhet (i löpande text)</w:t>
            </w:r>
          </w:p>
          <w:p w14:paraId="71D2F5F0" w14:textId="5FD11C2F" w:rsidR="009E1A91" w:rsidRPr="00E83B89" w:rsidRDefault="009E1A91" w:rsidP="007B3C26">
            <w:pPr>
              <w:pStyle w:val="Liststycke"/>
              <w:numPr>
                <w:ilvl w:val="0"/>
                <w:numId w:val="5"/>
              </w:numPr>
              <w:ind w:left="229" w:hanging="229"/>
            </w:pPr>
            <w:r>
              <w:t>Uppdaterat avsnittet om informationssäkerhet efter CeHis-granskning</w:t>
            </w:r>
          </w:p>
        </w:tc>
      </w:tr>
      <w:tr w:rsidR="009E1A91" w:rsidRPr="0066768F" w14:paraId="0F52F0A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170CE384" w14:textId="677452D8" w:rsidR="009E1A91" w:rsidRDefault="009E1A91" w:rsidP="004D2B6F">
            <w:r>
              <w:t>PA21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80EFCE" w14:textId="5BF611B2" w:rsidR="009E1A91" w:rsidRDefault="009E1A91" w:rsidP="004D2B6F">
            <w:r>
              <w:t>2013-11-20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7C9C29" w14:textId="5279B564" w:rsidR="009E1A91" w:rsidRDefault="009E1A91" w:rsidP="004D2B6F">
            <w:r>
              <w:t>Marcus Claus</w:t>
            </w:r>
          </w:p>
        </w:tc>
        <w:tc>
          <w:tcPr>
            <w:tcW w:w="5670" w:type="dxa"/>
            <w:tcBorders>
              <w:top w:val="single" w:sz="4" w:space="0" w:color="A33662" w:themeColor="accent1"/>
              <w:left w:val="single" w:sz="24" w:space="0" w:color="FFFFFF" w:themeColor="background1"/>
              <w:bottom w:val="single" w:sz="4" w:space="0" w:color="A33662" w:themeColor="accent1"/>
            </w:tcBorders>
          </w:tcPr>
          <w:p w14:paraId="647FA111" w14:textId="743332B4" w:rsidR="009E1A91" w:rsidRPr="00E83B89" w:rsidRDefault="009E1A91" w:rsidP="009E1A91">
            <w:pPr>
              <w:pStyle w:val="Liststycke"/>
              <w:ind w:left="222"/>
            </w:pPr>
            <w:r w:rsidRPr="003E3515">
              <w:t xml:space="preserve">Förtydligat beskrivningen för fält som är enhets-id för organisationer </w:t>
            </w:r>
            <w:r>
              <w:t xml:space="preserve">respektive personal-id för vård- och omsorgspersonal </w:t>
            </w:r>
            <w:r w:rsidRPr="003E3515">
              <w:t>så att NPÖ:s riv-spec v2.2.0 skrivelse i avsnitt 4.1.6</w:t>
            </w:r>
            <w:r>
              <w:t xml:space="preserve"> (för Enhet) respektive 4.1.39</w:t>
            </w:r>
            <w:r w:rsidRPr="003E3515">
              <w:t xml:space="preserve"> (</w:t>
            </w:r>
            <w:r>
              <w:t>för Personal</w:t>
            </w:r>
            <w:r w:rsidRPr="003E3515">
              <w:t xml:space="preserve">) följs: Enhets-id </w:t>
            </w:r>
            <w:r>
              <w:t xml:space="preserve">respektive personal-id </w:t>
            </w:r>
            <w:r w:rsidRPr="003E3515">
              <w:t xml:space="preserve">har värdemängd HSAid men även beslutsregeln </w:t>
            </w:r>
            <w:r w:rsidRPr="002515DE">
              <w:rPr>
                <w:i/>
              </w:rPr>
              <w:t>”I de fall då HSA-id inte finns tillgängligt i systemet kan Orgnr+lokalt id anges.”</w:t>
            </w:r>
            <w:r w:rsidRPr="002515DE">
              <w:t xml:space="preserve"> </w:t>
            </w:r>
          </w:p>
        </w:tc>
      </w:tr>
      <w:tr w:rsidR="009E1A91" w:rsidRPr="0066768F" w14:paraId="6608D4A3"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AEF5FFB" w14:textId="22A8A3A9" w:rsidR="009E1A91" w:rsidRDefault="009E1A91" w:rsidP="004D2B6F">
            <w:fldSimple w:instr=" DOCPROPERTY  &quot;version1&quot; \* MERGEFORMAT ">
              <w:r>
                <w:t>2</w:t>
              </w:r>
            </w:fldSimple>
            <w:r w:rsidRPr="0039481C">
              <w:t>.</w:t>
            </w:r>
            <w:fldSimple w:instr=" DOCPROPERTY &quot;version2&quot; \* MERGEFORMAT ">
              <w:r>
                <w:t>1</w:t>
              </w:r>
            </w:fldSimple>
            <w:r>
              <w:t>_</w:t>
            </w:r>
            <w:fldSimple w:instr=" DOCPROPERTY &quot;rc&quot; \* MERGEFORMAT ">
              <w:r>
                <w:t xml:space="preserve"> </w:t>
              </w:r>
            </w:fldSimple>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1EC29" w14:textId="0A11AFC3" w:rsidR="009E1A91" w:rsidRDefault="009E1A91" w:rsidP="004D2B6F">
            <w:r w:rsidRPr="0075501A">
              <w:rPr>
                <w:lang w:eastAsia="en-GB"/>
              </w:rPr>
              <w:fldChar w:fldCharType="begin"/>
            </w:r>
            <w:r w:rsidRPr="0075501A">
              <w:rPr>
                <w:lang w:eastAsia="en-GB"/>
              </w:rPr>
              <w:instrText xml:space="preserve"> DOCPROPERTY "datepublished" \* MERGEFORMAT </w:instrText>
            </w:r>
            <w:r w:rsidRPr="0075501A">
              <w:rPr>
                <w:lang w:eastAsia="en-GB"/>
              </w:rPr>
              <w:fldChar w:fldCharType="separate"/>
            </w:r>
            <w:r>
              <w:rPr>
                <w:lang w:eastAsia="en-GB"/>
              </w:rPr>
              <w:t>2017-06-21</w:t>
            </w:r>
            <w:r w:rsidRPr="0075501A">
              <w:rPr>
                <w:lang w:eastAsia="en-GB"/>
              </w:rPr>
              <w:fldChar w:fldCharType="end"/>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0DD8C7" w14:textId="22309718" w:rsidR="009E1A91" w:rsidRDefault="009E1A91"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6B2D26BD" w14:textId="77777777" w:rsidR="009E1A91" w:rsidRDefault="009E1A91" w:rsidP="007B3C26">
            <w:pPr>
              <w:pStyle w:val="Liststycke"/>
              <w:numPr>
                <w:ilvl w:val="0"/>
                <w:numId w:val="5"/>
              </w:numPr>
              <w:ind w:left="229" w:hanging="229"/>
            </w:pPr>
            <w:r>
              <w:t>Bytt dokumentmall</w:t>
            </w:r>
          </w:p>
          <w:p w14:paraId="3E340A89" w14:textId="77777777" w:rsidR="009E1A91" w:rsidRDefault="009E1A91" w:rsidP="007B3C26">
            <w:pPr>
              <w:pStyle w:val="Liststycke"/>
              <w:numPr>
                <w:ilvl w:val="0"/>
                <w:numId w:val="5"/>
              </w:numPr>
              <w:ind w:left="229" w:hanging="229"/>
            </w:pPr>
            <w:r>
              <w:t>Lagt till GetMedicationHistory</w:t>
            </w:r>
          </w:p>
          <w:p w14:paraId="6D84F692" w14:textId="77777777" w:rsidR="009E1A91" w:rsidRDefault="009E1A91" w:rsidP="007B3C26">
            <w:pPr>
              <w:pStyle w:val="Liststycke"/>
              <w:numPr>
                <w:ilvl w:val="0"/>
                <w:numId w:val="5"/>
              </w:numPr>
              <w:ind w:left="229" w:hanging="229"/>
            </w:pPr>
            <w:r>
              <w:t>Bytt namn på DosageType till DoseType i GVH.</w:t>
            </w:r>
          </w:p>
          <w:p w14:paraId="76423C1B" w14:textId="20F41FD9" w:rsidR="009E1A91" w:rsidRPr="00E83B89" w:rsidRDefault="009E1A91" w:rsidP="007B3C26">
            <w:pPr>
              <w:pStyle w:val="Liststycke"/>
              <w:numPr>
                <w:ilvl w:val="0"/>
                <w:numId w:val="5"/>
              </w:numPr>
              <w:ind w:left="229" w:hanging="229"/>
            </w:pPr>
            <w:r>
              <w:t>Lagt till ResultType i GVH.</w:t>
            </w:r>
          </w:p>
        </w:tc>
      </w:tr>
      <w:tr w:rsidR="009E1A91" w:rsidRPr="0066768F" w14:paraId="534C5FA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C8B8328" w14:textId="3A9B5ED7" w:rsidR="009E1A91" w:rsidRDefault="009E1A91" w:rsidP="004D2B6F">
            <w:r>
              <w:lastRenderedPageBreak/>
              <w:t>2.0_RC1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336F13" w14:textId="63907400" w:rsidR="009E1A91" w:rsidRDefault="009E1A91" w:rsidP="004D2B6F">
            <w:r>
              <w:rPr>
                <w:lang w:eastAsia="en-GB"/>
              </w:rPr>
              <w:t>2014-05-23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8E1B4" w14:textId="3D213E6C" w:rsidR="009E1A91" w:rsidRDefault="009E1A91"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083779E8" w14:textId="50769562" w:rsidR="009E1A91" w:rsidRPr="00E83B89" w:rsidRDefault="009E1A91" w:rsidP="009E1A91">
            <w:pPr>
              <w:pStyle w:val="Liststycke"/>
              <w:ind w:left="222"/>
            </w:pPr>
            <w:r>
              <w:t>vaccineType har bytt namn till typeOfVaccine för att följa kutym</w:t>
            </w:r>
          </w:p>
        </w:tc>
      </w:tr>
      <w:tr w:rsidR="009E1A91" w:rsidRPr="0066768F" w14:paraId="4F98E3B7"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2D758B1" w14:textId="75922CC7" w:rsidR="009E1A91" w:rsidRDefault="009E1A91" w:rsidP="004D2B6F">
            <w:r>
              <w:t>2.0_RC1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725DD6" w14:textId="37BF0BA0" w:rsidR="009E1A91" w:rsidRDefault="009E1A91" w:rsidP="004D2B6F">
            <w:r>
              <w:rPr>
                <w:lang w:eastAsia="en-GB"/>
              </w:rPr>
              <w:t>2014-05-27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86A4ED" w14:textId="3F6492BF" w:rsidR="009E1A91" w:rsidRDefault="009E1A91" w:rsidP="004D2B6F">
            <w:r>
              <w:t>Björn Genfors, 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704DAA5D" w14:textId="77777777" w:rsidR="009E1A91" w:rsidRDefault="009E1A91" w:rsidP="007B3C26">
            <w:pPr>
              <w:pStyle w:val="Liststycke"/>
              <w:numPr>
                <w:ilvl w:val="0"/>
                <w:numId w:val="5"/>
              </w:numPr>
              <w:ind w:left="229" w:hanging="229"/>
            </w:pPr>
            <w:r>
              <w:t>Lagt till additionalPatientInformation för GetVaccinationHistory.</w:t>
            </w:r>
          </w:p>
          <w:p w14:paraId="4871C4D4" w14:textId="23874704" w:rsidR="009E1A91" w:rsidRPr="00E83B89" w:rsidRDefault="009E1A91" w:rsidP="007B3C26">
            <w:pPr>
              <w:pStyle w:val="Liststycke"/>
              <w:numPr>
                <w:ilvl w:val="0"/>
                <w:numId w:val="5"/>
              </w:numPr>
              <w:ind w:left="229" w:hanging="229"/>
            </w:pPr>
            <w:r>
              <w:t>Lagt till relation för GetVaccinationHistory</w:t>
            </w:r>
          </w:p>
        </w:tc>
      </w:tr>
      <w:tr w:rsidR="0074303C" w:rsidRPr="0066768F" w14:paraId="5A50028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121886A3" w14:textId="1BA98EDA" w:rsidR="0074303C" w:rsidRDefault="0074303C" w:rsidP="004D2B6F">
            <w:r>
              <w:t>2.0_RC1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F1D0B6" w14:textId="4EDFA721" w:rsidR="0074303C" w:rsidRDefault="0074303C" w:rsidP="004D2B6F">
            <w:pPr>
              <w:rPr>
                <w:lang w:eastAsia="en-GB"/>
              </w:rPr>
            </w:pPr>
            <w:r>
              <w:rPr>
                <w:lang w:eastAsia="en-GB"/>
              </w:rPr>
              <w:t>2014-06-05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E0CA7B" w14:textId="3127008D" w:rsidR="0074303C" w:rsidRDefault="0074303C"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7EC4ADE4" w14:textId="170421B2" w:rsidR="0074303C" w:rsidRDefault="0074303C" w:rsidP="0074303C">
            <w:pPr>
              <w:pStyle w:val="Liststycke"/>
              <w:widowControl w:val="0"/>
              <w:ind w:left="222"/>
              <w:contextualSpacing w:val="0"/>
            </w:pPr>
            <w:r>
              <w:t>Ändrat activeOnly till prescriptionStatus och en enum</w:t>
            </w:r>
          </w:p>
        </w:tc>
      </w:tr>
      <w:tr w:rsidR="0074303C" w:rsidRPr="0066768F" w14:paraId="2EFA2567"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4E6B732" w14:textId="52D9FDA9" w:rsidR="0074303C" w:rsidRDefault="0074303C" w:rsidP="004D2B6F">
            <w:r>
              <w:t>2.0_RC2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0EDD46" w14:textId="751B8D14" w:rsidR="0074303C" w:rsidRDefault="0074303C" w:rsidP="004D2B6F">
            <w:pPr>
              <w:rPr>
                <w:lang w:eastAsia="en-GB"/>
              </w:rPr>
            </w:pPr>
            <w:r>
              <w:rPr>
                <w:lang w:eastAsia="en-GB"/>
              </w:rPr>
              <w:t>2014-11-25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4B6D52" w14:textId="404CEC3A" w:rsidR="0074303C" w:rsidRDefault="0074303C"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5BADA0AE" w14:textId="148D799E" w:rsidR="0074303C" w:rsidRDefault="0074303C" w:rsidP="0074303C">
            <w:pPr>
              <w:pStyle w:val="Liststycke"/>
              <w:widowControl w:val="0"/>
              <w:ind w:left="222"/>
              <w:contextualSpacing w:val="0"/>
            </w:pPr>
            <w:r>
              <w:t>Ändrat kardinaliteten på ordinationshuvudorsak.</w:t>
            </w:r>
          </w:p>
        </w:tc>
      </w:tr>
      <w:tr w:rsidR="006E6DCB" w:rsidRPr="0066768F" w14:paraId="6B6630FA"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D30042B" w14:textId="4E6656A6" w:rsidR="006E6DCB" w:rsidRDefault="006E6DCB" w:rsidP="004D2B6F">
            <w:r>
              <w:rPr>
                <w:color w:val="008000"/>
              </w:rPr>
              <w:t>2.0_RC2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1CB69E" w14:textId="77777777" w:rsidR="006E6DCB" w:rsidRDefault="006E6DCB" w:rsidP="004D2B6F">
            <w:pPr>
              <w:rPr>
                <w:lang w:eastAsia="en-GB"/>
              </w:rPr>
            </w:pP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96B2CD" w14:textId="059E158D" w:rsidR="006E6DCB" w:rsidRDefault="006E6DCB"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4DA1D775" w14:textId="77777777" w:rsidR="006E6DCB" w:rsidRDefault="006E6DCB" w:rsidP="007B3C26">
            <w:pPr>
              <w:pStyle w:val="Liststycke"/>
              <w:numPr>
                <w:ilvl w:val="0"/>
                <w:numId w:val="5"/>
              </w:numPr>
              <w:ind w:left="229" w:hanging="229"/>
            </w:pPr>
            <w:r>
              <w:t>Uppdaterat formulering för begäran, speciellt rörande reservnummer.</w:t>
            </w:r>
          </w:p>
          <w:p w14:paraId="54D39432" w14:textId="77777777" w:rsidR="006E6DCB" w:rsidRDefault="006E6DCB" w:rsidP="007B3C26">
            <w:pPr>
              <w:pStyle w:val="Liststycke"/>
              <w:numPr>
                <w:ilvl w:val="0"/>
                <w:numId w:val="5"/>
              </w:numPr>
              <w:ind w:left="229" w:hanging="229"/>
            </w:pPr>
            <w:r>
              <w:t>Lagt till Ineras HSAid för aggregerande tjänster.</w:t>
            </w:r>
          </w:p>
          <w:p w14:paraId="53E92332" w14:textId="77777777" w:rsidR="006E6DCB" w:rsidRPr="000E2581" w:rsidRDefault="006E6DCB" w:rsidP="007B3C26">
            <w:pPr>
              <w:pStyle w:val="Liststycke"/>
              <w:numPr>
                <w:ilvl w:val="0"/>
                <w:numId w:val="5"/>
              </w:numPr>
              <w:ind w:left="229" w:hanging="229"/>
            </w:pPr>
            <w:r>
              <w:t>sourceSystemHSAId krävs vid begäran på reservnummer</w:t>
            </w:r>
          </w:p>
          <w:p w14:paraId="31F8179F" w14:textId="77777777" w:rsidR="006E6DCB" w:rsidRPr="007F6656" w:rsidRDefault="006E6DCB" w:rsidP="007B3C26">
            <w:pPr>
              <w:pStyle w:val="Liststycke"/>
              <w:numPr>
                <w:ilvl w:val="0"/>
                <w:numId w:val="5"/>
              </w:numPr>
              <w:ind w:left="229" w:hanging="229"/>
            </w:pPr>
            <w:r w:rsidRPr="00092F4A">
              <w:t xml:space="preserve">Tagit bort alternativet att använda GetUpdates(index-pull) för EI då den inte är implementerad och det pågår diskussioner om att den </w:t>
            </w:r>
            <w:r>
              <w:t>ska</w:t>
            </w:r>
            <w:r w:rsidRPr="00092F4A">
              <w:t xml:space="preserve"> tas bort ifrån TKB för EI.</w:t>
            </w:r>
          </w:p>
          <w:p w14:paraId="15AEFC2A" w14:textId="77777777" w:rsidR="006E6DCB" w:rsidRPr="000E2581" w:rsidRDefault="006E6DCB" w:rsidP="007B3C26">
            <w:pPr>
              <w:pStyle w:val="Liststycke"/>
              <w:numPr>
                <w:ilvl w:val="0"/>
                <w:numId w:val="5"/>
              </w:numPr>
              <w:ind w:left="229" w:hanging="229"/>
            </w:pPr>
            <w:r w:rsidRPr="00025223">
              <w:t>Uppdaterat sekvensdiagram.</w:t>
            </w:r>
          </w:p>
          <w:p w14:paraId="750CA315" w14:textId="77777777" w:rsidR="006E6DCB" w:rsidRPr="000E2581" w:rsidRDefault="006E6DCB" w:rsidP="007B3C26">
            <w:pPr>
              <w:pStyle w:val="Liststycke"/>
              <w:numPr>
                <w:ilvl w:val="0"/>
                <w:numId w:val="5"/>
              </w:numPr>
              <w:ind w:left="229" w:hanging="229"/>
            </w:pPr>
            <w:r>
              <w:t xml:space="preserve">Ändrat skrivelse kring medarbetarens åtkomst till att peka på </w:t>
            </w:r>
            <w:r w:rsidRPr="00092F4A">
              <w:t>SOSFS 2008:14 istället för PDL-i-praktiken.</w:t>
            </w:r>
          </w:p>
          <w:p w14:paraId="00D955F1" w14:textId="77777777" w:rsidR="006E6DCB" w:rsidRPr="000E2581" w:rsidRDefault="006E6DCB" w:rsidP="007B3C26">
            <w:pPr>
              <w:pStyle w:val="Liststycke"/>
              <w:numPr>
                <w:ilvl w:val="0"/>
                <w:numId w:val="5"/>
              </w:numPr>
              <w:ind w:left="229" w:hanging="229"/>
            </w:pPr>
            <w:r w:rsidRPr="00092F4A">
              <w:t xml:space="preserve">Åtgärdat följande issues på </w:t>
            </w:r>
            <w:hyperlink r:id="rId14" w:history="1">
              <w:r w:rsidRPr="00025223">
                <w:t>https://code.google.com/p/rivta/issues</w:t>
              </w:r>
            </w:hyperlink>
          </w:p>
          <w:p w14:paraId="2CC2B506" w14:textId="77777777" w:rsidR="006E6DCB" w:rsidRPr="00C4788F" w:rsidRDefault="006E6DCB" w:rsidP="007B3C26">
            <w:pPr>
              <w:pStyle w:val="Liststycke"/>
              <w:numPr>
                <w:ilvl w:val="0"/>
                <w:numId w:val="5"/>
              </w:numPr>
              <w:ind w:left="229" w:hanging="229"/>
              <w:rPr>
                <w:lang w:val="en-US"/>
              </w:rPr>
            </w:pPr>
            <w:r w:rsidRPr="00C4788F">
              <w:rPr>
                <w:lang w:val="en-US"/>
              </w:rPr>
              <w:t>281 clinicalprocess_activityprescription_actoutcome_2.0.xsd – RampEndpointType duplicerat</w:t>
            </w:r>
          </w:p>
          <w:p w14:paraId="44A7830B" w14:textId="77777777" w:rsidR="006E6DCB" w:rsidRDefault="006E6DCB" w:rsidP="007B3C26">
            <w:pPr>
              <w:pStyle w:val="Liststycke"/>
              <w:numPr>
                <w:ilvl w:val="0"/>
                <w:numId w:val="5"/>
              </w:numPr>
              <w:ind w:left="229" w:hanging="229"/>
            </w:pPr>
            <w:r>
              <w:t>287 prescriptionStatus, PrescriptionStatusEnum eller CVType?</w:t>
            </w:r>
          </w:p>
          <w:p w14:paraId="695B167F" w14:textId="77777777" w:rsidR="006E6DCB" w:rsidRDefault="006E6DCB" w:rsidP="007B3C26">
            <w:pPr>
              <w:pStyle w:val="Liststycke"/>
              <w:numPr>
                <w:ilvl w:val="0"/>
                <w:numId w:val="5"/>
              </w:numPr>
              <w:ind w:left="229" w:hanging="229"/>
            </w:pPr>
            <w:r>
              <w:t>290 GetMedicationHistory: Ordinationsorsak</w:t>
            </w:r>
          </w:p>
          <w:p w14:paraId="667AF208" w14:textId="77777777" w:rsidR="006E6DCB" w:rsidRDefault="006E6DCB" w:rsidP="007B3C26">
            <w:pPr>
              <w:pStyle w:val="Liststycke"/>
              <w:numPr>
                <w:ilvl w:val="0"/>
                <w:numId w:val="5"/>
              </w:numPr>
              <w:ind w:left="229" w:hanging="229"/>
            </w:pPr>
            <w:r>
              <w:t>291 Major version för GetMedicationHistory service och operation diffar</w:t>
            </w:r>
          </w:p>
          <w:p w14:paraId="15A40C54" w14:textId="77777777" w:rsidR="006E6DCB" w:rsidRDefault="006E6DCB" w:rsidP="007B3C26">
            <w:pPr>
              <w:pStyle w:val="Liststycke"/>
              <w:numPr>
                <w:ilvl w:val="0"/>
                <w:numId w:val="5"/>
              </w:numPr>
              <w:ind w:left="229" w:hanging="229"/>
            </w:pPr>
            <w:r>
              <w:t>292 Kardinalitet för prescriptionChainId inkonsisten</w:t>
            </w:r>
          </w:p>
          <w:p w14:paraId="1E562F6D" w14:textId="5179A9D0" w:rsidR="006E6DCB" w:rsidRDefault="006E6DCB" w:rsidP="007B3C26">
            <w:pPr>
              <w:pStyle w:val="Liststycke"/>
              <w:numPr>
                <w:ilvl w:val="0"/>
                <w:numId w:val="5"/>
              </w:numPr>
              <w:ind w:left="229" w:hanging="229"/>
            </w:pPr>
            <w:r>
              <w:t xml:space="preserve">Ändrat namn i TKB ifrån </w:t>
            </w:r>
            <w:r w:rsidRPr="00025223">
              <w:t>GetMedicationMedicalHistory till GetMedicationHistory.</w:t>
            </w:r>
          </w:p>
        </w:tc>
      </w:tr>
      <w:tr w:rsidR="00EB5C5D" w:rsidRPr="0066768F" w14:paraId="6645D3C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1D6F8F55" w14:textId="527AA31E" w:rsidR="00EB5C5D" w:rsidRDefault="00EB5C5D" w:rsidP="004D2B6F">
            <w:r>
              <w:t>2.0_RC2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DA6EF8" w14:textId="12251492" w:rsidR="00EB5C5D" w:rsidRDefault="00EB5C5D" w:rsidP="004D2B6F">
            <w:pPr>
              <w:rPr>
                <w:lang w:eastAsia="en-GB"/>
              </w:rPr>
            </w:pPr>
            <w:r>
              <w:rPr>
                <w:lang w:eastAsia="en-GB"/>
              </w:rPr>
              <w:t>2015-01-09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DFF7AF" w14:textId="69096931" w:rsidR="00EB5C5D" w:rsidRDefault="00EB5C5D"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5C2DDB60" w14:textId="7BB98554" w:rsidR="00EB5C5D" w:rsidRDefault="00EB5C5D" w:rsidP="007B3C26">
            <w:pPr>
              <w:pStyle w:val="Liststycke"/>
              <w:numPr>
                <w:ilvl w:val="0"/>
                <w:numId w:val="5"/>
              </w:numPr>
              <w:ind w:left="229" w:hanging="229"/>
            </w:pPr>
            <w:r>
              <w:t>Ändrat kodverk för typeOfPrescription ifrån Insättning till I, Utsättning till U</w:t>
            </w:r>
          </w:p>
        </w:tc>
      </w:tr>
      <w:tr w:rsidR="00EB5C5D" w:rsidRPr="0066768F" w14:paraId="64042CDA"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658CB03" w14:textId="45D08A91" w:rsidR="00EB5C5D" w:rsidRDefault="00EB5C5D" w:rsidP="004D2B6F">
            <w:r>
              <w:t>2.0_RC3</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70F65A" w14:textId="3392E541" w:rsidR="00EB5C5D" w:rsidRDefault="00EB5C5D" w:rsidP="004D2B6F">
            <w:pPr>
              <w:rPr>
                <w:lang w:eastAsia="en-GB"/>
              </w:rPr>
            </w:pPr>
            <w:r>
              <w:rPr>
                <w:lang w:eastAsia="en-GB"/>
              </w:rPr>
              <w:t>2015-04-09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157836" w14:textId="77777777" w:rsidR="00EB5C5D" w:rsidRDefault="00EB5C5D" w:rsidP="004D2B6F">
            <w:r>
              <w:t>Khaled Daham</w:t>
            </w:r>
          </w:p>
          <w:p w14:paraId="63A7A060" w14:textId="37B16950" w:rsidR="00EB5C5D" w:rsidRDefault="00EB5C5D"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173CD5D0" w14:textId="77777777" w:rsidR="00EB5C5D" w:rsidRDefault="00EB5C5D" w:rsidP="007B3C26">
            <w:pPr>
              <w:pStyle w:val="Liststycke"/>
              <w:numPr>
                <w:ilvl w:val="0"/>
                <w:numId w:val="5"/>
              </w:numPr>
              <w:ind w:left="229" w:hanging="229"/>
            </w:pPr>
            <w:r>
              <w:t>Flyttat logiska fel till ett eget kapitel.</w:t>
            </w:r>
          </w:p>
          <w:p w14:paraId="13E34E6D" w14:textId="77777777" w:rsidR="00EB5C5D" w:rsidRDefault="00EB5C5D" w:rsidP="007B3C26">
            <w:pPr>
              <w:pStyle w:val="Liststycke"/>
              <w:numPr>
                <w:ilvl w:val="0"/>
                <w:numId w:val="5"/>
              </w:numPr>
              <w:ind w:left="229" w:hanging="229"/>
            </w:pPr>
            <w:r>
              <w:t>Tagit bort relation för båda kontrakten i domänen efter beslut av Inera</w:t>
            </w:r>
          </w:p>
          <w:p w14:paraId="1244787A" w14:textId="77777777" w:rsidR="00EB5C5D" w:rsidRPr="003D387A" w:rsidRDefault="00EB5C5D" w:rsidP="007B3C26">
            <w:pPr>
              <w:pStyle w:val="Liststycke"/>
              <w:numPr>
                <w:ilvl w:val="0"/>
                <w:numId w:val="5"/>
              </w:numPr>
              <w:ind w:left="229" w:hanging="229"/>
            </w:pPr>
            <w:r w:rsidRPr="003D387A">
              <w:t>Ny regel som säger att totalAmount och packageUnit måste anges tillsammans.</w:t>
            </w:r>
          </w:p>
          <w:p w14:paraId="67CEA1BB" w14:textId="77777777" w:rsidR="00EB5C5D" w:rsidRPr="003D387A" w:rsidRDefault="00EB5C5D" w:rsidP="007B3C26">
            <w:pPr>
              <w:pStyle w:val="Liststycke"/>
              <w:numPr>
                <w:ilvl w:val="0"/>
                <w:numId w:val="5"/>
              </w:numPr>
              <w:ind w:left="229" w:hanging="229"/>
            </w:pPr>
            <w:r w:rsidRPr="003D387A">
              <w:t xml:space="preserve">Ett element </w:t>
            </w:r>
            <w:r>
              <w:t>”</w:t>
            </w:r>
            <w:r w:rsidRPr="003D387A">
              <w:t>drug</w:t>
            </w:r>
            <w:r>
              <w:t>”</w:t>
            </w:r>
            <w:r w:rsidRPr="003D387A">
              <w:t xml:space="preserve"> av typen </w:t>
            </w:r>
            <w:r>
              <w:t>”</w:t>
            </w:r>
            <w:r w:rsidRPr="003D387A">
              <w:t>DrugChoiceType</w:t>
            </w:r>
            <w:r>
              <w:t>”</w:t>
            </w:r>
            <w:r w:rsidRPr="003D387A">
              <w:t xml:space="preserve"> har lagts till i förskrivning </w:t>
            </w:r>
            <w:r>
              <w:t>”</w:t>
            </w:r>
            <w:r w:rsidRPr="003D387A">
              <w:t>dispensationAuthorization</w:t>
            </w:r>
            <w:r>
              <w:t>”</w:t>
            </w:r>
            <w:r w:rsidRPr="003D387A">
              <w:t>. Notera att dosering (</w:t>
            </w:r>
            <w:r>
              <w:t>”</w:t>
            </w:r>
            <w:r w:rsidRPr="003D387A">
              <w:t>dosage</w:t>
            </w:r>
            <w:r>
              <w:t>”</w:t>
            </w:r>
            <w:r w:rsidRPr="003D387A">
              <w:t>) inte är applicerbart i detta fall.</w:t>
            </w:r>
          </w:p>
          <w:p w14:paraId="7D1F72B9" w14:textId="77777777" w:rsidR="00EB5C5D" w:rsidRPr="003D387A" w:rsidRDefault="00EB5C5D" w:rsidP="007B3C26">
            <w:pPr>
              <w:pStyle w:val="Liststycke"/>
              <w:numPr>
                <w:ilvl w:val="0"/>
                <w:numId w:val="5"/>
              </w:numPr>
              <w:ind w:left="229" w:hanging="229"/>
            </w:pPr>
            <w:r w:rsidRPr="003D387A">
              <w:t>Två sökparametrar har fått uppdaterad lydelse:</w:t>
            </w:r>
          </w:p>
          <w:p w14:paraId="3A8123B6" w14:textId="77777777" w:rsidR="00EB5C5D" w:rsidRPr="003D387A" w:rsidRDefault="00EB5C5D" w:rsidP="007B3C26">
            <w:pPr>
              <w:pStyle w:val="Liststycke"/>
              <w:numPr>
                <w:ilvl w:val="0"/>
                <w:numId w:val="5"/>
              </w:numPr>
              <w:ind w:left="229" w:hanging="229"/>
            </w:pPr>
            <w:r w:rsidRPr="003D387A">
              <w:t>Sökning på ordinationskedje-id returnerar nu hela ordinationskedjan, inte bara senaste ordination.</w:t>
            </w:r>
          </w:p>
          <w:p w14:paraId="30C0803B" w14:textId="0743C461" w:rsidR="00EB5C5D" w:rsidRDefault="00EB5C5D" w:rsidP="007B3C26">
            <w:pPr>
              <w:pStyle w:val="Liststycke"/>
              <w:numPr>
                <w:ilvl w:val="0"/>
                <w:numId w:val="5"/>
              </w:numPr>
              <w:ind w:left="229" w:hanging="229"/>
            </w:pPr>
            <w:r w:rsidRPr="003D387A">
              <w:lastRenderedPageBreak/>
              <w:t xml:space="preserve"> Sökning på tid söker efter ett tidsintervall, inte enbart registreringstidpunkt. </w:t>
            </w:r>
            <w:r w:rsidRPr="00025223">
              <w:t>Se formulering för elementet datePeriod I fältregel-tabellen.</w:t>
            </w:r>
          </w:p>
        </w:tc>
      </w:tr>
      <w:tr w:rsidR="00EB5C5D" w:rsidRPr="0066768F" w14:paraId="7C562240"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C209884" w14:textId="6C60C041" w:rsidR="00EB5C5D" w:rsidRDefault="00EB5C5D" w:rsidP="004D2B6F">
            <w:r>
              <w:lastRenderedPageBreak/>
              <w:t>2.0_RC4</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880A80" w14:textId="2571BBA4" w:rsidR="00EB5C5D" w:rsidRDefault="00EB5C5D" w:rsidP="004D2B6F">
            <w:pPr>
              <w:rPr>
                <w:lang w:eastAsia="en-GB"/>
              </w:rPr>
            </w:pPr>
            <w:r>
              <w:rPr>
                <w:lang w:eastAsia="en-GB"/>
              </w:rPr>
              <w:t>2015-04-16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077E6E" w14:textId="2C21F6A8" w:rsidR="00EB5C5D" w:rsidRDefault="00EB5C5D"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118A2911" w14:textId="3CB4D799" w:rsidR="00EB5C5D" w:rsidRDefault="00EB5C5D" w:rsidP="007B3C26">
            <w:pPr>
              <w:pStyle w:val="Liststycke"/>
              <w:numPr>
                <w:ilvl w:val="0"/>
                <w:numId w:val="5"/>
              </w:numPr>
              <w:ind w:left="229" w:hanging="229"/>
            </w:pPr>
            <w:r>
              <w:t>Rättat en kommentar som innehöll ett felaktigt elementnamn</w:t>
            </w:r>
            <w:r w:rsidR="0012507C">
              <w:t xml:space="preserve"> </w:t>
            </w:r>
            <w:r>
              <w:t>(packageAmount till packageUnit).</w:t>
            </w:r>
          </w:p>
        </w:tc>
      </w:tr>
      <w:tr w:rsidR="00EB5C5D" w:rsidRPr="0066768F" w14:paraId="5A8B724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573EC2C" w14:textId="56BC66D0" w:rsidR="00EB5C5D" w:rsidRDefault="00EB5C5D" w:rsidP="004D2B6F">
            <w:r>
              <w:t>2.0_RC4</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383744" w14:textId="173851EE" w:rsidR="00EB5C5D" w:rsidRDefault="00EB5C5D" w:rsidP="004D2B6F">
            <w:pPr>
              <w:rPr>
                <w:lang w:eastAsia="en-GB"/>
              </w:rPr>
            </w:pPr>
            <w:r>
              <w:rPr>
                <w:lang w:eastAsia="en-GB"/>
              </w:rPr>
              <w:t>2015-04-20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ACF908" w14:textId="2E0067A5" w:rsidR="00EB5C5D" w:rsidRDefault="00EB5C5D"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755F9F5A" w14:textId="77777777" w:rsidR="00EB5C5D" w:rsidRDefault="00EB5C5D" w:rsidP="007B3C26">
            <w:pPr>
              <w:pStyle w:val="Liststycke"/>
              <w:numPr>
                <w:ilvl w:val="0"/>
                <w:numId w:val="5"/>
              </w:numPr>
              <w:ind w:left="229" w:hanging="229"/>
            </w:pPr>
            <w:r>
              <w:t>Lagt till följande fält</w:t>
            </w:r>
          </w:p>
          <w:p w14:paraId="54DA6CC4" w14:textId="70712419" w:rsidR="00EB5C5D" w:rsidRDefault="00EB5C5D" w:rsidP="007B3C26">
            <w:pPr>
              <w:pStyle w:val="Liststycke"/>
              <w:numPr>
                <w:ilvl w:val="0"/>
                <w:numId w:val="5"/>
              </w:numPr>
              <w:ind w:left="229" w:hanging="229"/>
            </w:pPr>
            <w:r>
              <w:t>pharmaceuticalForm, strength, strengthUnit för produktinformation i DrugType.</w:t>
            </w:r>
          </w:p>
        </w:tc>
      </w:tr>
      <w:tr w:rsidR="004E0C72" w:rsidRPr="0066768F" w14:paraId="2611B90B"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9D1D2A6" w14:textId="30716985" w:rsidR="004E0C72" w:rsidRDefault="004E0C72" w:rsidP="004D2B6F">
            <w:r w:rsidRPr="00B64892">
              <w:t>2.0_RC5</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8AE6D9" w14:textId="0ADAA7B6" w:rsidR="004E0C72" w:rsidRDefault="004E0C72" w:rsidP="004D2B6F">
            <w:pPr>
              <w:rPr>
                <w:lang w:eastAsia="en-GB"/>
              </w:rPr>
            </w:pPr>
            <w:r>
              <w:rPr>
                <w:lang w:eastAsia="en-GB"/>
              </w:rPr>
              <w:t>2015-04-29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C6E3AE" w14:textId="14392FBA"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611963AC" w14:textId="41CDD969" w:rsidR="004E0C72" w:rsidRDefault="004E0C72" w:rsidP="007B3C26">
            <w:pPr>
              <w:pStyle w:val="Liststycke"/>
              <w:numPr>
                <w:ilvl w:val="0"/>
                <w:numId w:val="5"/>
              </w:numPr>
              <w:ind w:left="229" w:hanging="229"/>
            </w:pPr>
            <w:r>
              <w:t>Inga ändringar i TKB, endast uppdaterat test för Date Boundaries för GetMedicationHistory i SOAPui test-sviten som ligger under katalogen test-suite.</w:t>
            </w:r>
          </w:p>
        </w:tc>
      </w:tr>
      <w:tr w:rsidR="004E0C72" w:rsidRPr="0066768F" w14:paraId="56F53D97"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7E2AE0D" w14:textId="09E9E97D" w:rsidR="004E0C72" w:rsidRDefault="004E0C72" w:rsidP="004D2B6F">
            <w:r w:rsidRPr="00B64892">
              <w:t>2.0_RC6</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3C0B06" w14:textId="0160A652" w:rsidR="004E0C72" w:rsidRDefault="004E0C72" w:rsidP="004D2B6F">
            <w:pPr>
              <w:rPr>
                <w:lang w:eastAsia="en-GB"/>
              </w:rPr>
            </w:pPr>
            <w:r>
              <w:rPr>
                <w:lang w:eastAsia="en-GB"/>
              </w:rPr>
              <w:t>2015-05-13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7F955C" w14:textId="70E89D6D"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2991BC65" w14:textId="111A607F" w:rsidR="004E0C72" w:rsidRDefault="004E0C72" w:rsidP="007B3C26">
            <w:pPr>
              <w:pStyle w:val="Liststycke"/>
              <w:numPr>
                <w:ilvl w:val="0"/>
                <w:numId w:val="5"/>
              </w:numPr>
              <w:ind w:left="229" w:hanging="229"/>
            </w:pPr>
            <w:r>
              <w:t xml:space="preserve">Korrigerat HSA-id som ska användas vid addressering till Inera.  </w:t>
            </w:r>
          </w:p>
        </w:tc>
      </w:tr>
      <w:tr w:rsidR="004E0C72" w:rsidRPr="0066768F" w14:paraId="29BE08E3"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656D4F0" w14:textId="6DAF0F8A" w:rsidR="004E0C72" w:rsidRDefault="004E0C72" w:rsidP="004D2B6F">
            <w:r>
              <w:t>2.0_RC7</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33E1EA" w14:textId="73D949EA" w:rsidR="004E0C72" w:rsidRDefault="004E0C72" w:rsidP="004D2B6F">
            <w:pPr>
              <w:rPr>
                <w:lang w:eastAsia="en-GB"/>
              </w:rPr>
            </w:pPr>
            <w:r>
              <w:rPr>
                <w:lang w:eastAsia="en-GB"/>
              </w:rPr>
              <w:t>2015-06-04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6EB46F" w14:textId="26EC5AE8"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3BF4A953" w14:textId="77777777" w:rsidR="004E0C72" w:rsidRDefault="004E0C72" w:rsidP="007B3C26">
            <w:pPr>
              <w:pStyle w:val="Liststycke"/>
              <w:numPr>
                <w:ilvl w:val="0"/>
                <w:numId w:val="5"/>
              </w:numPr>
              <w:ind w:left="229" w:hanging="229"/>
            </w:pPr>
            <w:r>
              <w:t>Issue 338, flyttat isMaximumTreatmentTime och lengthOfTreatment till en gemensam typ.</w:t>
            </w:r>
          </w:p>
          <w:p w14:paraId="2B0CEBC7" w14:textId="2325D9E8" w:rsidR="004E0C72" w:rsidRDefault="004E0C72" w:rsidP="007B3C26">
            <w:pPr>
              <w:pStyle w:val="Liststycke"/>
              <w:numPr>
                <w:ilvl w:val="0"/>
                <w:numId w:val="5"/>
              </w:numPr>
              <w:ind w:left="229" w:hanging="229"/>
            </w:pPr>
            <w:r>
              <w:t>Slagit ihop HSA-id för QA och Prod då de är exakt samma.</w:t>
            </w:r>
          </w:p>
        </w:tc>
      </w:tr>
      <w:tr w:rsidR="004E0C72" w:rsidRPr="0066768F" w14:paraId="38DE43E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14B9B926" w14:textId="6FF404A3" w:rsidR="004E0C72" w:rsidRDefault="004E0C72" w:rsidP="004D2B6F">
            <w:r>
              <w:t>2.0</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00ADD6" w14:textId="71F583B4" w:rsidR="004E0C72" w:rsidRDefault="004E0C72" w:rsidP="004D2B6F">
            <w:pPr>
              <w:rPr>
                <w:lang w:eastAsia="en-GB"/>
              </w:rPr>
            </w:pPr>
            <w:r>
              <w:rPr>
                <w:lang w:eastAsia="en-GB"/>
              </w:rPr>
              <w:t>2015-06-10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19CC14" w14:textId="546836F2"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0DB6CCDF" w14:textId="7F3E5622" w:rsidR="004E0C72" w:rsidRDefault="004E0C72" w:rsidP="007B3C26">
            <w:pPr>
              <w:pStyle w:val="Liststycke"/>
              <w:numPr>
                <w:ilvl w:val="0"/>
                <w:numId w:val="5"/>
              </w:numPr>
              <w:ind w:left="229" w:hanging="229"/>
            </w:pPr>
            <w:r>
              <w:t>Fastställande av GetVaccinationHistory</w:t>
            </w:r>
          </w:p>
        </w:tc>
      </w:tr>
      <w:tr w:rsidR="004E0C72" w:rsidRPr="0066768F" w14:paraId="6092A08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1EE10EE" w14:textId="7F62C371" w:rsidR="004E0C72" w:rsidRDefault="004E0C72" w:rsidP="004D2B6F">
            <w:r>
              <w:t>2.0.1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0C3F66" w14:textId="72CA72C5" w:rsidR="004E0C72" w:rsidRDefault="004E0C72" w:rsidP="004D2B6F">
            <w:pPr>
              <w:rPr>
                <w:lang w:eastAsia="en-GB"/>
              </w:rPr>
            </w:pPr>
            <w:r>
              <w:rPr>
                <w:lang w:eastAsia="en-GB"/>
              </w:rPr>
              <w:t>2015-07-01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E8E3BB" w14:textId="3D10B263"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157B42C7" w14:textId="77777777" w:rsidR="004E0C72" w:rsidRDefault="004E0C72" w:rsidP="007B3C26">
            <w:pPr>
              <w:pStyle w:val="Liststycke"/>
              <w:numPr>
                <w:ilvl w:val="0"/>
                <w:numId w:val="5"/>
              </w:numPr>
              <w:ind w:left="229" w:hanging="229"/>
            </w:pPr>
            <w:r>
              <w:t>Förtydligande beskrivning av authorTime i headern.</w:t>
            </w:r>
          </w:p>
          <w:p w14:paraId="2E752ED6" w14:textId="34BD797A" w:rsidR="004E0C72" w:rsidRDefault="004E0C72" w:rsidP="007B3C26">
            <w:pPr>
              <w:pStyle w:val="Liststycke"/>
              <w:numPr>
                <w:ilvl w:val="0"/>
                <w:numId w:val="5"/>
              </w:numPr>
              <w:ind w:left="229" w:hanging="229"/>
            </w:pPr>
            <w:r>
              <w:t>Fastställande av GetMedicationHistory</w:t>
            </w:r>
          </w:p>
        </w:tc>
      </w:tr>
      <w:tr w:rsidR="004E0C72" w:rsidRPr="0066768F" w14:paraId="2F140DDA"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F0E58FD" w14:textId="0AF0CB5A" w:rsidR="004E0C72" w:rsidRDefault="004E0C72" w:rsidP="004D2B6F">
            <w:r>
              <w:t>2.0.2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78B00E" w14:textId="5BA1DC70" w:rsidR="004E0C72" w:rsidRDefault="004E0C72" w:rsidP="004D2B6F">
            <w:pPr>
              <w:rPr>
                <w:lang w:eastAsia="en-GB"/>
              </w:rPr>
            </w:pPr>
            <w:r>
              <w:rPr>
                <w:lang w:eastAsia="en-GB"/>
              </w:rPr>
              <w:t>2015-09-04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6EC97" w14:textId="44985CF3"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05AF3F17" w14:textId="63EA051A" w:rsidR="004E0C72" w:rsidRDefault="004E0C72" w:rsidP="007B3C26">
            <w:pPr>
              <w:pStyle w:val="Liststycke"/>
              <w:numPr>
                <w:ilvl w:val="0"/>
                <w:numId w:val="5"/>
              </w:numPr>
              <w:ind w:left="229" w:hanging="229"/>
            </w:pPr>
            <w:r>
              <w:t xml:space="preserve">Korrigerat elementnamn fältregeltabellen så att de stämmer överens med schemat (careUnitHSAid, sourceSystemHSAid) </w:t>
            </w:r>
          </w:p>
        </w:tc>
      </w:tr>
      <w:tr w:rsidR="004E0C72" w:rsidRPr="0066768F" w14:paraId="32A0F6F3"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42E067F" w14:textId="52B5F491" w:rsidR="004E0C72" w:rsidRDefault="004E0C72" w:rsidP="004D2B6F">
            <w:r>
              <w:t>2.0.2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BBF6A7" w14:textId="6B928BAD" w:rsidR="004E0C72" w:rsidRDefault="004E0C72" w:rsidP="004D2B6F">
            <w:pPr>
              <w:rPr>
                <w:lang w:eastAsia="en-GB"/>
              </w:rPr>
            </w:pPr>
            <w:r>
              <w:rPr>
                <w:lang w:eastAsia="en-GB"/>
              </w:rPr>
              <w:t>2015-09-09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F22735" w14:textId="2432C014" w:rsidR="004E0C72" w:rsidRDefault="004E0C72"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23D290BC" w14:textId="77777777" w:rsidR="004E0C72" w:rsidRDefault="004E0C72" w:rsidP="007B3C26">
            <w:pPr>
              <w:pStyle w:val="Liststycke"/>
              <w:numPr>
                <w:ilvl w:val="0"/>
                <w:numId w:val="5"/>
              </w:numPr>
              <w:ind w:left="229" w:hanging="229"/>
            </w:pPr>
            <w:r>
              <w:t>Lagt till en kolumn för NPÖ-mappning för GMH</w:t>
            </w:r>
          </w:p>
          <w:p w14:paraId="6007516A" w14:textId="5AA08EF3" w:rsidR="004E0C72" w:rsidRDefault="004E0C72" w:rsidP="007B3C26">
            <w:pPr>
              <w:pStyle w:val="Liststycke"/>
              <w:numPr>
                <w:ilvl w:val="0"/>
                <w:numId w:val="5"/>
              </w:numPr>
              <w:ind w:left="229" w:hanging="229"/>
            </w:pPr>
            <w:r>
              <w:t xml:space="preserve">Korrigerat beskrivningen av de två förekomsterna </w:t>
            </w:r>
            <w:r w:rsidR="0012507C">
              <w:t>av ”</w:t>
            </w:r>
            <w:r>
              <w:t>utvärderingstidpunkt” i GMH</w:t>
            </w:r>
          </w:p>
          <w:p w14:paraId="29D6DB1F" w14:textId="13CB368A" w:rsidR="004E0C72" w:rsidRDefault="004E0C72" w:rsidP="007B3C26">
            <w:pPr>
              <w:pStyle w:val="Liststycke"/>
              <w:numPr>
                <w:ilvl w:val="0"/>
                <w:numId w:val="5"/>
              </w:numPr>
              <w:ind w:left="229" w:hanging="229"/>
            </w:pPr>
            <w:r>
              <w:t>Hänvisar till ny bilaga för gemensamma typer</w:t>
            </w:r>
          </w:p>
        </w:tc>
      </w:tr>
      <w:tr w:rsidR="004E0C72" w:rsidRPr="0066768F" w14:paraId="1797ECF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08DFFFD" w14:textId="29743359" w:rsidR="004E0C72" w:rsidRDefault="004E0C72" w:rsidP="004D2B6F">
            <w:r>
              <w:t>2.0.2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A274B0" w14:textId="700567A0" w:rsidR="004E0C72" w:rsidRDefault="004E0C72" w:rsidP="004D2B6F">
            <w:pPr>
              <w:rPr>
                <w:lang w:eastAsia="en-GB"/>
              </w:rPr>
            </w:pPr>
            <w:r>
              <w:rPr>
                <w:lang w:eastAsia="en-GB"/>
              </w:rPr>
              <w:t>2015-09-18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634D70" w14:textId="49FF8506" w:rsidR="004E0C72" w:rsidRDefault="004E0C72"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659EC928" w14:textId="75F7F63D" w:rsidR="004E0C72" w:rsidRDefault="004E0C72" w:rsidP="007B3C26">
            <w:pPr>
              <w:pStyle w:val="Liststycke"/>
              <w:numPr>
                <w:ilvl w:val="0"/>
                <w:numId w:val="5"/>
              </w:numPr>
              <w:ind w:left="229" w:hanging="229"/>
            </w:pPr>
            <w:r>
              <w:t xml:space="preserve">Korrigerat stavfel och NPÖ-mappning för </w:t>
            </w:r>
            <w:r w:rsidRPr="0051589B">
              <w:t>treatmentInterval (GMH)</w:t>
            </w:r>
          </w:p>
        </w:tc>
      </w:tr>
      <w:tr w:rsidR="004E0C72" w:rsidRPr="0066768F" w14:paraId="3CC56B3C"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BF3FFD2" w14:textId="69E29A8C" w:rsidR="004E0C72" w:rsidRDefault="004E0C72" w:rsidP="004D2B6F">
            <w:r>
              <w:t>2.0.2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A9FA4C" w14:textId="1A656807" w:rsidR="004E0C72" w:rsidRDefault="004E0C72" w:rsidP="004D2B6F">
            <w:pPr>
              <w:rPr>
                <w:lang w:eastAsia="en-GB"/>
              </w:rPr>
            </w:pPr>
            <w:r>
              <w:rPr>
                <w:lang w:eastAsia="en-GB"/>
              </w:rPr>
              <w:t>2015-09-28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F41BBD" w14:textId="6A9F1523" w:rsidR="004E0C72" w:rsidRDefault="004E0C7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20D8EB3E" w14:textId="6441B274" w:rsidR="004E0C72" w:rsidRDefault="004E0C72" w:rsidP="007B3C26">
            <w:pPr>
              <w:pStyle w:val="Liststycke"/>
              <w:numPr>
                <w:ilvl w:val="0"/>
                <w:numId w:val="5"/>
              </w:numPr>
              <w:ind w:left="229" w:hanging="229"/>
            </w:pPr>
            <w:r>
              <w:t xml:space="preserve">Lagt till en undantagsregel för NPÖ-13606-adaper när den inte får något nplId ifrån producerande system. </w:t>
            </w:r>
            <w:hyperlink r:id="rId15" w:history="1">
              <w:r w:rsidRPr="0051589B">
                <w:t>https://skl-tp.atlassian.net/browse/SERVICE-335</w:t>
              </w:r>
            </w:hyperlink>
          </w:p>
        </w:tc>
      </w:tr>
      <w:tr w:rsidR="00757CB4" w:rsidRPr="0066768F" w14:paraId="5276F2A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619C71E" w14:textId="6519CB10" w:rsidR="00757CB4" w:rsidRDefault="00757CB4" w:rsidP="004D2B6F">
            <w:r>
              <w:t>2.0.2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F8AE3B" w14:textId="26F0AFDF" w:rsidR="00757CB4" w:rsidRDefault="00757CB4" w:rsidP="004D2B6F">
            <w:pPr>
              <w:rPr>
                <w:lang w:eastAsia="en-GB"/>
              </w:rPr>
            </w:pPr>
            <w:r>
              <w:rPr>
                <w:lang w:eastAsia="en-GB"/>
              </w:rPr>
              <w:t>2015-10-26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40C93A" w14:textId="10289F0C" w:rsidR="00757CB4" w:rsidRDefault="00757CB4" w:rsidP="004D2B6F">
            <w:r>
              <w:t>Björn Genfors, 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7A8C603F" w14:textId="77777777" w:rsidR="00757CB4" w:rsidRDefault="00757CB4" w:rsidP="007B3C26">
            <w:pPr>
              <w:pStyle w:val="Liststycke"/>
              <w:numPr>
                <w:ilvl w:val="0"/>
                <w:numId w:val="5"/>
              </w:numPr>
              <w:ind w:left="229" w:hanging="229"/>
            </w:pPr>
            <w:r>
              <w:t>Uppdaterat referens R9</w:t>
            </w:r>
          </w:p>
          <w:p w14:paraId="76554339" w14:textId="77777777" w:rsidR="00757CB4" w:rsidRDefault="00757CB4" w:rsidP="007B3C26">
            <w:pPr>
              <w:pStyle w:val="Liststycke"/>
              <w:numPr>
                <w:ilvl w:val="0"/>
                <w:numId w:val="5"/>
              </w:numPr>
              <w:ind w:left="229" w:hanging="229"/>
            </w:pPr>
            <w:r>
              <w:t>Förtydligat informationen kring ordinationsorsaken ”Annan ordinationsorsak”.</w:t>
            </w:r>
          </w:p>
          <w:p w14:paraId="40748DF6" w14:textId="4000E91A" w:rsidR="00757CB4" w:rsidRDefault="00757CB4" w:rsidP="007B3C26">
            <w:pPr>
              <w:pStyle w:val="Liststycke"/>
              <w:numPr>
                <w:ilvl w:val="0"/>
                <w:numId w:val="5"/>
              </w:numPr>
              <w:ind w:left="229" w:hanging="229"/>
            </w:pPr>
            <w:r>
              <w:t>Uppdaterat SLA för svarstider från 15s till 30s</w:t>
            </w:r>
          </w:p>
        </w:tc>
      </w:tr>
      <w:tr w:rsidR="00757CB4" w:rsidRPr="0066768F" w14:paraId="44537623"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1B738ACA" w14:textId="2990065F" w:rsidR="00757CB4" w:rsidRDefault="00757CB4" w:rsidP="004D2B6F">
            <w:r>
              <w:t>2.0.2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A01683" w14:textId="7A97BCA6" w:rsidR="00757CB4" w:rsidRDefault="00757CB4" w:rsidP="004D2B6F">
            <w:pPr>
              <w:rPr>
                <w:lang w:eastAsia="en-GB"/>
              </w:rPr>
            </w:pPr>
            <w:r>
              <w:rPr>
                <w:lang w:eastAsia="en-GB"/>
              </w:rPr>
              <w:t>2015-11-24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8C8319" w14:textId="016A53C6" w:rsidR="00757CB4" w:rsidRDefault="00757CB4"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7DFB6CF9" w14:textId="77777777" w:rsidR="00757CB4" w:rsidRDefault="00757CB4" w:rsidP="007B3C26">
            <w:pPr>
              <w:pStyle w:val="Liststycke"/>
              <w:numPr>
                <w:ilvl w:val="0"/>
                <w:numId w:val="5"/>
              </w:numPr>
              <w:ind w:left="229" w:hanging="229"/>
            </w:pPr>
            <w:r>
              <w:t>Korrigerat fältregel för firstDispensationBefore (lagt på rätt djup)</w:t>
            </w:r>
          </w:p>
          <w:p w14:paraId="31908731" w14:textId="77777777" w:rsidR="00757CB4" w:rsidRDefault="00757CB4" w:rsidP="007B3C26">
            <w:pPr>
              <w:pStyle w:val="Liststycke"/>
              <w:numPr>
                <w:ilvl w:val="0"/>
                <w:numId w:val="5"/>
              </w:numPr>
              <w:ind w:left="229" w:hanging="229"/>
            </w:pPr>
            <w:r>
              <w:t>Tagit bort ett redigeringsfel (underelement till prescriptionStatus är nu borttagna)</w:t>
            </w:r>
          </w:p>
          <w:p w14:paraId="6B8E11F3" w14:textId="109F2AA9" w:rsidR="00757CB4" w:rsidRDefault="00757CB4" w:rsidP="007B3C26">
            <w:pPr>
              <w:pStyle w:val="Liststycke"/>
              <w:numPr>
                <w:ilvl w:val="0"/>
                <w:numId w:val="5"/>
              </w:numPr>
              <w:ind w:left="229" w:hanging="229"/>
            </w:pPr>
            <w:r>
              <w:t>Uppdaterat regel för documentId i GMH.</w:t>
            </w:r>
          </w:p>
        </w:tc>
      </w:tr>
      <w:tr w:rsidR="00757CB4" w:rsidRPr="0066768F" w14:paraId="5477BFA4"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F826A74" w14:textId="77777777" w:rsidR="00757CB4" w:rsidRDefault="00757CB4" w:rsidP="004D2B6F"/>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3A90F3" w14:textId="2A2D26D0" w:rsidR="00757CB4" w:rsidRDefault="00757CB4" w:rsidP="004D2B6F">
            <w:pPr>
              <w:rPr>
                <w:lang w:eastAsia="en-GB"/>
              </w:rPr>
            </w:pPr>
            <w:r>
              <w:rPr>
                <w:lang w:eastAsia="en-GB"/>
              </w:rPr>
              <w:t>2015-12-15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D78594" w14:textId="671C802F" w:rsidR="00757CB4" w:rsidRDefault="00757CB4"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452C6DA9" w14:textId="4534504A" w:rsidR="00757CB4" w:rsidRDefault="00757CB4" w:rsidP="007B3C26">
            <w:pPr>
              <w:pStyle w:val="Liststycke"/>
              <w:numPr>
                <w:ilvl w:val="0"/>
                <w:numId w:val="5"/>
              </w:numPr>
              <w:ind w:left="229" w:hanging="229"/>
            </w:pPr>
            <w:r>
              <w:t xml:space="preserve">Lagt till referens rörande kända svårigheter med GMH (issue </w:t>
            </w:r>
            <w:hyperlink r:id="rId16" w:history="1">
              <w:r w:rsidRPr="0051589B">
                <w:t>310</w:t>
              </w:r>
            </w:hyperlink>
            <w:r>
              <w:t xml:space="preserve"> på Bitbucket).</w:t>
            </w:r>
          </w:p>
        </w:tc>
      </w:tr>
      <w:tr w:rsidR="00757CB4" w:rsidRPr="0066768F" w14:paraId="387CAD2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EC99728" w14:textId="15513106" w:rsidR="00757CB4" w:rsidRDefault="00757CB4" w:rsidP="004D2B6F">
            <w:r>
              <w:t>2.0.3</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B8B0AD" w14:textId="2136D2CE" w:rsidR="00757CB4" w:rsidRDefault="00757CB4" w:rsidP="004D2B6F">
            <w:pPr>
              <w:rPr>
                <w:lang w:eastAsia="en-GB"/>
              </w:rPr>
            </w:pPr>
            <w:r>
              <w:rPr>
                <w:lang w:eastAsia="en-GB"/>
              </w:rPr>
              <w:t>2016-02-23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E99D8" w14:textId="4899CF0F" w:rsidR="00757CB4" w:rsidRDefault="00757CB4" w:rsidP="004D2B6F">
            <w:r>
              <w:t>Björn Genfors Helena Antonsson</w:t>
            </w:r>
          </w:p>
        </w:tc>
        <w:tc>
          <w:tcPr>
            <w:tcW w:w="5670" w:type="dxa"/>
            <w:tcBorders>
              <w:top w:val="single" w:sz="4" w:space="0" w:color="A33662" w:themeColor="accent1"/>
              <w:left w:val="single" w:sz="24" w:space="0" w:color="FFFFFF" w:themeColor="background1"/>
              <w:bottom w:val="single" w:sz="4" w:space="0" w:color="A33662" w:themeColor="accent1"/>
            </w:tcBorders>
          </w:tcPr>
          <w:p w14:paraId="4640A166" w14:textId="0B8F993F" w:rsidR="00757CB4" w:rsidRDefault="00757CB4" w:rsidP="007B3C26">
            <w:pPr>
              <w:pStyle w:val="Liststycke"/>
              <w:numPr>
                <w:ilvl w:val="0"/>
                <w:numId w:val="5"/>
              </w:numPr>
              <w:ind w:left="229" w:hanging="229"/>
            </w:pPr>
            <w:r>
              <w:t xml:space="preserve">Uppdaterat dokumentation styrka rörande kombinationspreparat i GMH. (issue </w:t>
            </w:r>
            <w:hyperlink r:id="rId17" w:history="1">
              <w:r w:rsidRPr="0051589B">
                <w:t>355</w:t>
              </w:r>
            </w:hyperlink>
            <w:r>
              <w:t xml:space="preserve"> på Bitbucket)</w:t>
            </w:r>
          </w:p>
        </w:tc>
      </w:tr>
      <w:tr w:rsidR="00757CB4" w:rsidRPr="0066768F" w14:paraId="4B514D28"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2B49F7E" w14:textId="66D263BB" w:rsidR="00757CB4" w:rsidRDefault="00757CB4" w:rsidP="004D2B6F">
            <w:r>
              <w:t>2.0.4</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A487" w14:textId="4F41E920" w:rsidR="00757CB4" w:rsidRDefault="00757CB4" w:rsidP="004D2B6F">
            <w:pPr>
              <w:rPr>
                <w:lang w:eastAsia="en-GB"/>
              </w:rPr>
            </w:pPr>
            <w:r>
              <w:rPr>
                <w:lang w:eastAsia="en-GB"/>
              </w:rPr>
              <w:t>2016-02-25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4F9D58" w14:textId="69389311" w:rsidR="00757CB4" w:rsidRDefault="00757CB4" w:rsidP="004D2B6F">
            <w:r>
              <w:t>Ranjdar Fallyih</w:t>
            </w:r>
          </w:p>
        </w:tc>
        <w:tc>
          <w:tcPr>
            <w:tcW w:w="5670" w:type="dxa"/>
            <w:tcBorders>
              <w:top w:val="single" w:sz="4" w:space="0" w:color="A33662" w:themeColor="accent1"/>
              <w:left w:val="single" w:sz="24" w:space="0" w:color="FFFFFF" w:themeColor="background1"/>
              <w:bottom w:val="single" w:sz="4" w:space="0" w:color="A33662" w:themeColor="accent1"/>
            </w:tcBorders>
          </w:tcPr>
          <w:p w14:paraId="244A5A24" w14:textId="77777777" w:rsidR="00757CB4" w:rsidRPr="0084544F" w:rsidRDefault="00757CB4" w:rsidP="007B3C26">
            <w:pPr>
              <w:pStyle w:val="Liststycke"/>
              <w:numPr>
                <w:ilvl w:val="0"/>
                <w:numId w:val="5"/>
              </w:numPr>
              <w:ind w:left="229" w:hanging="229"/>
            </w:pPr>
            <w:r>
              <w:t xml:space="preserve">Uppdaterat beskrivningen för </w:t>
            </w:r>
            <w:r w:rsidRPr="0084544F">
              <w:t>legalAuthenticator (n</w:t>
            </w:r>
            <w:r>
              <w:t>är informationen har låsts utan signering</w:t>
            </w:r>
            <w:r w:rsidRPr="0084544F">
              <w:t>)</w:t>
            </w:r>
            <w:r>
              <w:t xml:space="preserve"> (issue 334 på Bitbucket)</w:t>
            </w:r>
          </w:p>
          <w:p w14:paraId="78540BB0" w14:textId="77777777" w:rsidR="00757CB4" w:rsidRDefault="00757CB4" w:rsidP="007B3C26">
            <w:pPr>
              <w:pStyle w:val="Liststycke"/>
              <w:numPr>
                <w:ilvl w:val="0"/>
                <w:numId w:val="5"/>
              </w:numPr>
              <w:ind w:left="229" w:hanging="229"/>
            </w:pPr>
          </w:p>
        </w:tc>
      </w:tr>
      <w:tr w:rsidR="00757CB4" w:rsidRPr="0066768F" w14:paraId="4F05B82E"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57E53A5" w14:textId="3048F1C0" w:rsidR="00757CB4" w:rsidRDefault="00757CB4" w:rsidP="004D2B6F">
            <w:r>
              <w:t>2.0.5</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5BB755" w14:textId="2E99449F" w:rsidR="00757CB4" w:rsidRDefault="00757CB4" w:rsidP="004D2B6F">
            <w:pPr>
              <w:rPr>
                <w:lang w:eastAsia="en-GB"/>
              </w:rPr>
            </w:pPr>
            <w:r>
              <w:rPr>
                <w:lang w:eastAsia="en-GB"/>
              </w:rPr>
              <w:t>2016-04-12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952247" w14:textId="3A6EE704" w:rsidR="00757CB4" w:rsidRDefault="00757CB4"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0350D4F0" w14:textId="5370E408" w:rsidR="00757CB4" w:rsidRDefault="00757CB4" w:rsidP="007B3C26">
            <w:pPr>
              <w:pStyle w:val="Liststycke"/>
              <w:numPr>
                <w:ilvl w:val="0"/>
                <w:numId w:val="5"/>
              </w:numPr>
              <w:ind w:left="229" w:hanging="229"/>
            </w:pPr>
            <w:r>
              <w:t xml:space="preserve">Rättat ett fel i schemat för GetVaccinationHistory, se issue </w:t>
            </w:r>
            <w:hyperlink r:id="rId18" w:history="1">
              <w:r w:rsidRPr="0051589B">
                <w:t>358</w:t>
              </w:r>
            </w:hyperlink>
            <w:r>
              <w:t xml:space="preserve"> på bitbucket</w:t>
            </w:r>
          </w:p>
        </w:tc>
      </w:tr>
      <w:tr w:rsidR="00757CB4" w:rsidRPr="0066768F" w14:paraId="571C9FC6"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96F0D0B" w14:textId="77777777" w:rsidR="00757CB4" w:rsidRDefault="00757CB4" w:rsidP="004D2B6F">
            <w:pPr>
              <w:rPr>
                <w:strike/>
              </w:rPr>
            </w:pPr>
            <w:r w:rsidRPr="006A133D">
              <w:rPr>
                <w:strike/>
              </w:rPr>
              <w:t>2.0.6</w:t>
            </w:r>
          </w:p>
          <w:p w14:paraId="69F9E0E8" w14:textId="345444F9" w:rsidR="00757CB4" w:rsidRDefault="00757CB4" w:rsidP="004D2B6F">
            <w:r w:rsidRPr="006A133D">
              <w:t>2.1_RC1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EA52FD" w14:textId="77777777" w:rsidR="00757CB4" w:rsidRDefault="00757CB4" w:rsidP="004D2B6F">
            <w:pPr>
              <w:rPr>
                <w:lang w:eastAsia="en-GB"/>
              </w:rPr>
            </w:pPr>
            <w:r>
              <w:rPr>
                <w:lang w:eastAsia="en-GB"/>
              </w:rPr>
              <w:t>2016-08-22</w:t>
            </w:r>
          </w:p>
          <w:p w14:paraId="32361DBE" w14:textId="607E9BD6" w:rsidR="00757CB4" w:rsidRDefault="00757CB4" w:rsidP="004D2B6F">
            <w:pPr>
              <w:rPr>
                <w:lang w:eastAsia="en-GB"/>
              </w:rPr>
            </w:pPr>
            <w:r>
              <w:rPr>
                <w:lang w:eastAsia="en-GB"/>
              </w:rPr>
              <w:t>2020-04-29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1FC65B" w14:textId="4BA15740" w:rsidR="00757CB4" w:rsidRDefault="00757CB4"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2CE8E64B" w14:textId="77777777" w:rsidR="00757CB4" w:rsidRDefault="00757CB4" w:rsidP="007B3C26">
            <w:pPr>
              <w:pStyle w:val="Liststycke"/>
              <w:numPr>
                <w:ilvl w:val="0"/>
                <w:numId w:val="5"/>
              </w:numPr>
              <w:ind w:left="229" w:hanging="229"/>
            </w:pPr>
            <w:r>
              <w:t>Tagit bort gulmarkeringar och ändrat färg ifrån rött till svart på 1..1 kardinaliteter, det var något missvisande då vi använder röd färg för fält som ej ska skickas med.</w:t>
            </w:r>
          </w:p>
          <w:p w14:paraId="1B098413" w14:textId="7DD7877C" w:rsidR="00757CB4" w:rsidRDefault="00757CB4" w:rsidP="007B3C26">
            <w:pPr>
              <w:pStyle w:val="Liststycke"/>
              <w:numPr>
                <w:ilvl w:val="0"/>
                <w:numId w:val="5"/>
              </w:numPr>
              <w:ind w:left="229" w:hanging="229"/>
            </w:pPr>
            <w:r>
              <w:t>Lagt till länkar till bitbucket-issues</w:t>
            </w:r>
          </w:p>
        </w:tc>
      </w:tr>
      <w:tr w:rsidR="001B5022" w:rsidRPr="0066768F" w14:paraId="0C506BE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BE3E693" w14:textId="77777777" w:rsidR="001B5022" w:rsidRDefault="001B5022" w:rsidP="004D2B6F">
            <w:pPr>
              <w:rPr>
                <w:strike/>
              </w:rPr>
            </w:pPr>
            <w:r w:rsidRPr="006A133D">
              <w:rPr>
                <w:strike/>
              </w:rPr>
              <w:t>2.0.6</w:t>
            </w:r>
          </w:p>
          <w:p w14:paraId="6441DA38" w14:textId="41115C0F" w:rsidR="001B5022" w:rsidRPr="006A133D" w:rsidRDefault="001B5022" w:rsidP="004D2B6F">
            <w:pPr>
              <w:rPr>
                <w:strike/>
              </w:rPr>
            </w:pPr>
            <w:r w:rsidRPr="006A133D">
              <w:t>2.1_RC1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036E1C" w14:textId="77777777" w:rsidR="001B5022" w:rsidRDefault="001B5022" w:rsidP="004D2B6F">
            <w:pPr>
              <w:rPr>
                <w:lang w:eastAsia="en-GB"/>
              </w:rPr>
            </w:pPr>
            <w:r>
              <w:rPr>
                <w:lang w:eastAsia="en-GB"/>
              </w:rPr>
              <w:t>2016-09-22</w:t>
            </w:r>
          </w:p>
          <w:p w14:paraId="4D5D8A8F" w14:textId="59A42766" w:rsidR="001B5022" w:rsidRDefault="001B5022" w:rsidP="004D2B6F">
            <w:pPr>
              <w:rPr>
                <w:lang w:eastAsia="en-GB"/>
              </w:rPr>
            </w:pPr>
            <w:r>
              <w:rPr>
                <w:lang w:eastAsia="en-GB"/>
              </w:rPr>
              <w:t>2020-04-29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B2F40D" w14:textId="77777777" w:rsidR="001B5022" w:rsidRDefault="001B5022" w:rsidP="004D2B6F">
            <w:r>
              <w:t>Marjan Akhavan</w:t>
            </w:r>
          </w:p>
          <w:p w14:paraId="18995F3A" w14:textId="614993ED" w:rsidR="001B5022" w:rsidRDefault="001B5022" w:rsidP="004D2B6F">
            <w:r>
              <w:t>Helena Antonsson</w:t>
            </w:r>
          </w:p>
        </w:tc>
        <w:tc>
          <w:tcPr>
            <w:tcW w:w="5670" w:type="dxa"/>
            <w:tcBorders>
              <w:top w:val="single" w:sz="4" w:space="0" w:color="A33662" w:themeColor="accent1"/>
              <w:left w:val="single" w:sz="24" w:space="0" w:color="FFFFFF" w:themeColor="background1"/>
              <w:bottom w:val="single" w:sz="4" w:space="0" w:color="A33662" w:themeColor="accent1"/>
            </w:tcBorders>
          </w:tcPr>
          <w:p w14:paraId="463A405A" w14:textId="77777777" w:rsidR="001B5022" w:rsidRDefault="001B5022" w:rsidP="007B3C26">
            <w:pPr>
              <w:pStyle w:val="Liststycke"/>
              <w:numPr>
                <w:ilvl w:val="0"/>
                <w:numId w:val="5"/>
              </w:numPr>
              <w:ind w:left="229" w:hanging="229"/>
            </w:pPr>
            <w:r>
              <w:t xml:space="preserve">Ändringar på fältregler i svarsdelen för GetMedicalHistory </w:t>
            </w:r>
          </w:p>
          <w:p w14:paraId="4EE6EE4A" w14:textId="43C3902A" w:rsidR="001B5022" w:rsidRDefault="001B5022" w:rsidP="007B3C26">
            <w:pPr>
              <w:numPr>
                <w:ilvl w:val="0"/>
                <w:numId w:val="5"/>
              </w:numPr>
              <w:spacing w:line="280" w:lineRule="atLeast"/>
              <w:ind w:left="229" w:hanging="229"/>
            </w:pPr>
            <w:r>
              <w:t>Uppdatering av MIM för GMH</w:t>
            </w:r>
          </w:p>
        </w:tc>
      </w:tr>
      <w:tr w:rsidR="001B5022" w:rsidRPr="0066768F" w14:paraId="4E27DFA6"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205904D" w14:textId="77777777" w:rsidR="001B5022" w:rsidRDefault="001B5022" w:rsidP="004D2B6F">
            <w:pPr>
              <w:rPr>
                <w:strike/>
              </w:rPr>
            </w:pPr>
            <w:r w:rsidRPr="006A133D">
              <w:rPr>
                <w:strike/>
              </w:rPr>
              <w:t>2.0.6</w:t>
            </w:r>
          </w:p>
          <w:p w14:paraId="31D34DB6" w14:textId="3A7DC68B" w:rsidR="001B5022" w:rsidRPr="006A133D" w:rsidRDefault="001B5022" w:rsidP="004D2B6F">
            <w:pPr>
              <w:rPr>
                <w:strike/>
              </w:rPr>
            </w:pPr>
            <w:r w:rsidRPr="006A133D">
              <w:t>2.1_RC1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885E62" w14:textId="77777777" w:rsidR="001B5022" w:rsidRDefault="001B5022" w:rsidP="004D2B6F">
            <w:pPr>
              <w:rPr>
                <w:lang w:eastAsia="en-GB"/>
              </w:rPr>
            </w:pPr>
            <w:r>
              <w:rPr>
                <w:lang w:eastAsia="en-GB"/>
              </w:rPr>
              <w:t>2016-10-25</w:t>
            </w:r>
          </w:p>
          <w:p w14:paraId="125918A9" w14:textId="4F997F69" w:rsidR="001B5022" w:rsidRDefault="001B5022" w:rsidP="004D2B6F">
            <w:pPr>
              <w:rPr>
                <w:lang w:eastAsia="en-GB"/>
              </w:rPr>
            </w:pPr>
            <w:r>
              <w:rPr>
                <w:lang w:eastAsia="en-GB"/>
              </w:rPr>
              <w:t>2020-04-29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CD904" w14:textId="77777777" w:rsidR="001B5022" w:rsidRDefault="001B5022" w:rsidP="004D2B6F">
            <w:r>
              <w:t>Khaled Daham</w:t>
            </w:r>
          </w:p>
          <w:p w14:paraId="7F13C131" w14:textId="0DDE5A34" w:rsidR="001B5022" w:rsidRDefault="001B5022"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407E826F" w14:textId="77777777" w:rsidR="001B5022" w:rsidRDefault="001B5022" w:rsidP="007B3C26">
            <w:pPr>
              <w:pStyle w:val="Liststycke"/>
              <w:numPr>
                <w:ilvl w:val="0"/>
                <w:numId w:val="5"/>
              </w:numPr>
              <w:ind w:left="229" w:hanging="229"/>
            </w:pPr>
            <w:r>
              <w:t>Uppdaterat juridikkapitlet med information om spärr av del av meddelandepost</w:t>
            </w:r>
          </w:p>
          <w:p w14:paraId="505EBABC" w14:textId="77777777" w:rsidR="001B5022" w:rsidRDefault="001B5022" w:rsidP="007B3C26">
            <w:pPr>
              <w:pStyle w:val="Liststycke"/>
              <w:numPr>
                <w:ilvl w:val="0"/>
                <w:numId w:val="5"/>
              </w:numPr>
              <w:ind w:left="229" w:hanging="229"/>
            </w:pPr>
            <w:r>
              <w:t>Lagt till ett sekvensdiagram för GetMedicationHistory och interaktioner med GetActivities samt GetObservations.</w:t>
            </w:r>
          </w:p>
          <w:p w14:paraId="5D2E930A" w14:textId="77777777" w:rsidR="001B5022" w:rsidRDefault="001B5022" w:rsidP="007B3C26">
            <w:pPr>
              <w:pStyle w:val="Liststycke"/>
              <w:numPr>
                <w:ilvl w:val="0"/>
                <w:numId w:val="5"/>
              </w:numPr>
              <w:ind w:left="229" w:hanging="229"/>
            </w:pPr>
            <w:r>
              <w:t>Rättat fältregellistan</w:t>
            </w:r>
          </w:p>
          <w:p w14:paraId="5ECBD12E" w14:textId="77777777" w:rsidR="001B5022" w:rsidRDefault="001B5022" w:rsidP="007B3C26">
            <w:pPr>
              <w:pStyle w:val="Liststycke"/>
              <w:numPr>
                <w:ilvl w:val="0"/>
                <w:numId w:val="5"/>
              </w:numPr>
              <w:ind w:left="229" w:hanging="229"/>
            </w:pPr>
            <w:r>
              <w:t>Uppdaterat tekniska artefakter för den nya sambandsklassen</w:t>
            </w:r>
          </w:p>
          <w:p w14:paraId="4C24B6CA" w14:textId="77777777" w:rsidR="001B5022" w:rsidRDefault="001B5022" w:rsidP="007B3C26">
            <w:pPr>
              <w:pStyle w:val="Liststycke"/>
              <w:numPr>
                <w:ilvl w:val="0"/>
                <w:numId w:val="5"/>
              </w:numPr>
              <w:ind w:left="229" w:hanging="229"/>
            </w:pPr>
            <w:r>
              <w:t>Lagt till möjlighet att generiskt relatera från ordination till annan information i GMH.</w:t>
            </w:r>
          </w:p>
          <w:p w14:paraId="37853E7F" w14:textId="77777777" w:rsidR="001B5022" w:rsidRDefault="001B5022" w:rsidP="007B3C26">
            <w:pPr>
              <w:pStyle w:val="Liststycke"/>
              <w:numPr>
                <w:ilvl w:val="0"/>
                <w:numId w:val="5"/>
              </w:numPr>
              <w:ind w:left="229" w:hanging="229"/>
            </w:pPr>
            <w:r>
              <w:t>Lagt till schematron-regel för validering av relation/referreredInformation/type</w:t>
            </w:r>
          </w:p>
          <w:p w14:paraId="33E75EAD" w14:textId="0DBB632F" w:rsidR="001B5022" w:rsidRDefault="001B5022" w:rsidP="007B3C26">
            <w:pPr>
              <w:numPr>
                <w:ilvl w:val="0"/>
                <w:numId w:val="5"/>
              </w:numPr>
              <w:spacing w:line="280" w:lineRule="atLeast"/>
              <w:ind w:left="229" w:hanging="229"/>
            </w:pPr>
            <w:r>
              <w:t>Korrigerat textuella fel i fältregellistan för GMH enl. Bb issue #374, #375 &amp; #376</w:t>
            </w:r>
          </w:p>
        </w:tc>
      </w:tr>
      <w:tr w:rsidR="001B5022" w:rsidRPr="0066768F" w14:paraId="41F714BD"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FEF7041" w14:textId="0636A3E8" w:rsidR="001B5022" w:rsidRPr="006A133D" w:rsidRDefault="001B5022" w:rsidP="004D2B6F">
            <w:pPr>
              <w:rPr>
                <w:strike/>
              </w:rPr>
            </w:pPr>
            <w:r>
              <w:t>2.1_RC1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EB9C69F" w14:textId="77777777" w:rsidR="001B5022" w:rsidRDefault="001B5022" w:rsidP="004D2B6F">
            <w:pPr>
              <w:rPr>
                <w:lang w:eastAsia="en-GB"/>
              </w:rPr>
            </w:pPr>
            <w:r>
              <w:rPr>
                <w:lang w:eastAsia="en-GB"/>
              </w:rPr>
              <w:t>2016-11-10</w:t>
            </w:r>
          </w:p>
          <w:p w14:paraId="7FB2608D" w14:textId="480595AE" w:rsidR="001B5022" w:rsidRDefault="001B5022" w:rsidP="004D2B6F">
            <w:pPr>
              <w:rPr>
                <w:lang w:eastAsia="en-GB"/>
              </w:rPr>
            </w:pPr>
            <w:r>
              <w:rPr>
                <w:lang w:eastAsia="en-GB"/>
              </w:rPr>
              <w:t>2020-04-29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EF37C" w14:textId="26373803" w:rsidR="001B5022" w:rsidRDefault="001B5022" w:rsidP="004D2B6F">
            <w:r>
              <w:t>Björn Genfors</w:t>
            </w:r>
          </w:p>
        </w:tc>
        <w:tc>
          <w:tcPr>
            <w:tcW w:w="5670" w:type="dxa"/>
            <w:tcBorders>
              <w:top w:val="single" w:sz="4" w:space="0" w:color="A33662" w:themeColor="accent1"/>
              <w:left w:val="single" w:sz="24" w:space="0" w:color="FFFFFF" w:themeColor="background1"/>
              <w:bottom w:val="single" w:sz="4" w:space="0" w:color="A33662" w:themeColor="accent1"/>
            </w:tcBorders>
          </w:tcPr>
          <w:p w14:paraId="193FDC67" w14:textId="68D8BBC4" w:rsidR="001B5022" w:rsidRDefault="001B5022" w:rsidP="007B3C26">
            <w:pPr>
              <w:pStyle w:val="Liststycke"/>
              <w:numPr>
                <w:ilvl w:val="0"/>
                <w:numId w:val="5"/>
              </w:numPr>
              <w:ind w:left="229" w:hanging="229"/>
            </w:pPr>
            <w:r>
              <w:t>Rättat fel i schemahänvisning för förskrivare i referensmodellsmappningstabell</w:t>
            </w:r>
          </w:p>
        </w:tc>
      </w:tr>
      <w:tr w:rsidR="001B5022" w:rsidRPr="0066768F" w14:paraId="3BDBB5B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83EAE78" w14:textId="793AB3D9" w:rsidR="001B5022" w:rsidRPr="006A133D" w:rsidRDefault="001B5022" w:rsidP="004D2B6F">
            <w:pPr>
              <w:rPr>
                <w:strike/>
              </w:rPr>
            </w:pPr>
            <w:r>
              <w:t>2.1_RC2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B814A6" w14:textId="194C1ED6" w:rsidR="001B5022" w:rsidRDefault="001B5022" w:rsidP="004D2B6F">
            <w:pPr>
              <w:rPr>
                <w:lang w:eastAsia="en-GB"/>
              </w:rPr>
            </w:pPr>
            <w:r>
              <w:rPr>
                <w:lang w:eastAsia="en-GB"/>
              </w:rPr>
              <w:t>2016-11-25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D0316" w14:textId="2F6C8AA1" w:rsidR="001B5022" w:rsidRDefault="001B5022" w:rsidP="004D2B6F">
            <w:r>
              <w:t>Khaled Daham</w:t>
            </w:r>
          </w:p>
        </w:tc>
        <w:tc>
          <w:tcPr>
            <w:tcW w:w="5670" w:type="dxa"/>
            <w:tcBorders>
              <w:top w:val="single" w:sz="4" w:space="0" w:color="A33662" w:themeColor="accent1"/>
              <w:left w:val="single" w:sz="24" w:space="0" w:color="FFFFFF" w:themeColor="background1"/>
              <w:bottom w:val="single" w:sz="4" w:space="0" w:color="A33662" w:themeColor="accent1"/>
            </w:tcBorders>
          </w:tcPr>
          <w:p w14:paraId="346C5A94" w14:textId="7CD26AD9" w:rsidR="001B5022" w:rsidRDefault="001B5022" w:rsidP="007B3C26">
            <w:pPr>
              <w:pStyle w:val="Liststycke"/>
              <w:numPr>
                <w:ilvl w:val="0"/>
                <w:numId w:val="5"/>
              </w:numPr>
              <w:ind w:left="229" w:hanging="229"/>
            </w:pPr>
            <w:r>
              <w:t>Uppdaterat version och datum i dokument.</w:t>
            </w:r>
          </w:p>
        </w:tc>
      </w:tr>
      <w:tr w:rsidR="001B5022" w:rsidRPr="0066768F" w14:paraId="64F9B7FF"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596F6B15" w14:textId="5C12915A" w:rsidR="001B5022" w:rsidRPr="006A133D" w:rsidRDefault="001B5022" w:rsidP="004D2B6F">
            <w:pPr>
              <w:rPr>
                <w:strike/>
              </w:rPr>
            </w:pPr>
            <w:r>
              <w:t>2.1_RC2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6BEE48" w14:textId="1847BD6E" w:rsidR="001B5022" w:rsidRDefault="001B5022" w:rsidP="004D2B6F">
            <w:pPr>
              <w:rPr>
                <w:lang w:eastAsia="en-GB"/>
              </w:rPr>
            </w:pPr>
            <w:r>
              <w:rPr>
                <w:lang w:eastAsia="en-GB"/>
              </w:rPr>
              <w:t>2016-12-20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0F1D86" w14:textId="77777777" w:rsidR="001B5022" w:rsidRDefault="001B5022" w:rsidP="004D2B6F">
            <w:r>
              <w:t>Björn Genfors</w:t>
            </w:r>
          </w:p>
          <w:p w14:paraId="21A10372" w14:textId="48EC921E" w:rsidR="001B5022" w:rsidRDefault="001B5022" w:rsidP="004D2B6F">
            <w:r>
              <w:t>Helena Antonsson</w:t>
            </w:r>
          </w:p>
        </w:tc>
        <w:tc>
          <w:tcPr>
            <w:tcW w:w="5670" w:type="dxa"/>
            <w:tcBorders>
              <w:top w:val="single" w:sz="4" w:space="0" w:color="A33662" w:themeColor="accent1"/>
              <w:left w:val="single" w:sz="24" w:space="0" w:color="FFFFFF" w:themeColor="background1"/>
              <w:bottom w:val="single" w:sz="4" w:space="0" w:color="A33662" w:themeColor="accent1"/>
            </w:tcBorders>
          </w:tcPr>
          <w:p w14:paraId="390DE43D" w14:textId="1C0B8682" w:rsidR="001B5022" w:rsidRDefault="001B5022" w:rsidP="007B3C26">
            <w:pPr>
              <w:pStyle w:val="Liststycke"/>
              <w:numPr>
                <w:ilvl w:val="0"/>
                <w:numId w:val="5"/>
              </w:numPr>
              <w:ind w:left="229" w:hanging="229"/>
            </w:pPr>
            <w:r>
              <w:t>Dokumentuppdaterat enligt ärende #378 (vaccineName)</w:t>
            </w:r>
          </w:p>
        </w:tc>
      </w:tr>
      <w:tr w:rsidR="001B5022" w:rsidRPr="0066768F" w14:paraId="10D5492C"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C6D2EA2" w14:textId="4F5F1DE9" w:rsidR="001B5022" w:rsidRPr="006A133D" w:rsidRDefault="001B5022" w:rsidP="004D2B6F">
            <w:pPr>
              <w:rPr>
                <w:strike/>
              </w:rPr>
            </w:pPr>
            <w:r>
              <w:t>2.1_RC3</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A2A8E9" w14:textId="133AD598" w:rsidR="001B5022" w:rsidRDefault="001B5022" w:rsidP="004D2B6F">
            <w:pPr>
              <w:rPr>
                <w:lang w:eastAsia="en-GB"/>
              </w:rPr>
            </w:pPr>
            <w:r>
              <w:rPr>
                <w:lang w:eastAsia="en-GB"/>
              </w:rPr>
              <w:t>2017-02-14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AE6D3A" w14:textId="77777777" w:rsidR="001B5022" w:rsidRDefault="001B5022" w:rsidP="004D2B6F">
            <w:r>
              <w:t>Björn Genfors</w:t>
            </w:r>
          </w:p>
          <w:p w14:paraId="2236C4FE" w14:textId="77777777" w:rsidR="001B5022" w:rsidRDefault="001B5022" w:rsidP="004D2B6F"/>
        </w:tc>
        <w:tc>
          <w:tcPr>
            <w:tcW w:w="5670" w:type="dxa"/>
            <w:tcBorders>
              <w:top w:val="single" w:sz="4" w:space="0" w:color="A33662" w:themeColor="accent1"/>
              <w:left w:val="single" w:sz="24" w:space="0" w:color="FFFFFF" w:themeColor="background1"/>
              <w:bottom w:val="single" w:sz="4" w:space="0" w:color="A33662" w:themeColor="accent1"/>
            </w:tcBorders>
          </w:tcPr>
          <w:p w14:paraId="2A300FA7" w14:textId="0133F030" w:rsidR="001B5022" w:rsidRDefault="001B5022" w:rsidP="007B3C26">
            <w:pPr>
              <w:pStyle w:val="Liststycke"/>
              <w:numPr>
                <w:ilvl w:val="0"/>
                <w:numId w:val="5"/>
              </w:numPr>
              <w:ind w:left="229" w:hanging="229"/>
            </w:pPr>
            <w:r>
              <w:t>Lagt till ”B</w:t>
            </w:r>
            <w:r w:rsidRPr="009C1E32">
              <w:t>ilaga Råd vid användning GetMedicationHistory v2.1.docx</w:t>
            </w:r>
            <w:r>
              <w:t>”</w:t>
            </w:r>
          </w:p>
        </w:tc>
      </w:tr>
      <w:tr w:rsidR="001B5022" w:rsidRPr="0066768F" w14:paraId="23FAF3D4"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C1DB003" w14:textId="0F0B42EC" w:rsidR="001B5022" w:rsidRPr="006A133D" w:rsidRDefault="001B5022" w:rsidP="004D2B6F">
            <w:pPr>
              <w:rPr>
                <w:strike/>
              </w:rPr>
            </w:pPr>
            <w:r>
              <w:t>2.1_RC4</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F65762" w14:textId="5320D746" w:rsidR="001B5022" w:rsidRDefault="001B5022" w:rsidP="004D2B6F">
            <w:pPr>
              <w:rPr>
                <w:lang w:eastAsia="en-GB"/>
              </w:rPr>
            </w:pPr>
            <w:r>
              <w:rPr>
                <w:lang w:eastAsia="en-GB"/>
              </w:rPr>
              <w:t>2017-04-19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82FA7C" w14:textId="5CA12C3A" w:rsidR="001B5022" w:rsidRDefault="001B5022" w:rsidP="004D2B6F">
            <w:r>
              <w:t>Björn Pettersson</w:t>
            </w:r>
          </w:p>
        </w:tc>
        <w:tc>
          <w:tcPr>
            <w:tcW w:w="5670" w:type="dxa"/>
            <w:tcBorders>
              <w:top w:val="single" w:sz="4" w:space="0" w:color="A33662" w:themeColor="accent1"/>
              <w:left w:val="single" w:sz="24" w:space="0" w:color="FFFFFF" w:themeColor="background1"/>
              <w:bottom w:val="single" w:sz="4" w:space="0" w:color="A33662" w:themeColor="accent1"/>
            </w:tcBorders>
          </w:tcPr>
          <w:p w14:paraId="2DD01D26" w14:textId="40921570" w:rsidR="001B5022" w:rsidRDefault="001B5022" w:rsidP="007B3C26">
            <w:pPr>
              <w:pStyle w:val="Liststycke"/>
              <w:numPr>
                <w:ilvl w:val="0"/>
                <w:numId w:val="5"/>
              </w:numPr>
              <w:ind w:left="229" w:hanging="229"/>
            </w:pPr>
            <w:r>
              <w:t>Testsviter uppdaterade</w:t>
            </w:r>
          </w:p>
        </w:tc>
      </w:tr>
      <w:tr w:rsidR="001B5022" w:rsidRPr="0066768F" w14:paraId="65F82DD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E1311F4" w14:textId="77777777" w:rsidR="001B5022" w:rsidRDefault="001B5022" w:rsidP="004D2B6F">
            <w:pPr>
              <w:rPr>
                <w:strike/>
              </w:rPr>
            </w:pPr>
            <w:r w:rsidRPr="006A133D">
              <w:rPr>
                <w:strike/>
              </w:rPr>
              <w:lastRenderedPageBreak/>
              <w:t>2.0.6</w:t>
            </w:r>
          </w:p>
          <w:p w14:paraId="3A566A44" w14:textId="7CA49CA5" w:rsidR="001B5022" w:rsidRPr="006A133D" w:rsidRDefault="001B5022" w:rsidP="004D2B6F">
            <w:pPr>
              <w:rPr>
                <w:strike/>
              </w:rPr>
            </w:pPr>
            <w:r w:rsidRPr="006A133D">
              <w:t>2.1_RC1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377F0F" w14:textId="2DEF74F8" w:rsidR="001B5022" w:rsidRDefault="001B5022" w:rsidP="004D2B6F">
            <w:pPr>
              <w:rPr>
                <w:lang w:eastAsia="en-GB"/>
              </w:rPr>
            </w:pPr>
            <w:r w:rsidRPr="00403DE7">
              <w:rPr>
                <w:lang w:eastAsia="en-GB"/>
              </w:rPr>
              <w:t>2018-03-05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121973" w14:textId="77777777" w:rsidR="001B5022" w:rsidRDefault="001B5022" w:rsidP="004D2B6F"/>
        </w:tc>
        <w:tc>
          <w:tcPr>
            <w:tcW w:w="5670" w:type="dxa"/>
            <w:tcBorders>
              <w:top w:val="single" w:sz="4" w:space="0" w:color="A33662" w:themeColor="accent1"/>
              <w:left w:val="single" w:sz="24" w:space="0" w:color="FFFFFF" w:themeColor="background1"/>
              <w:bottom w:val="single" w:sz="4" w:space="0" w:color="A33662" w:themeColor="accent1"/>
            </w:tcBorders>
          </w:tcPr>
          <w:p w14:paraId="2D6710B1" w14:textId="3F4D45C7" w:rsidR="001B5022" w:rsidRDefault="001B5022" w:rsidP="007B3C26">
            <w:pPr>
              <w:pStyle w:val="Liststycke"/>
              <w:numPr>
                <w:ilvl w:val="0"/>
                <w:numId w:val="5"/>
              </w:numPr>
              <w:ind w:left="229" w:hanging="229"/>
            </w:pPr>
            <w:r>
              <w:t xml:space="preserve">Uppdaterat enligt ärende </w:t>
            </w:r>
            <w:hyperlink r:id="rId19" w:history="1">
              <w:r w:rsidRPr="0051589B">
                <w:t>https://bitbucket.org/rivta-domains/riv.clinicalprocess.logistics.logistics/issues/364/byt-till-soap-fault</w:t>
              </w:r>
            </w:hyperlink>
          </w:p>
        </w:tc>
      </w:tr>
      <w:tr w:rsidR="00DC0B29" w:rsidRPr="0066768F" w14:paraId="49768EC0"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0C09060" w14:textId="6F949733" w:rsidR="00DC0B29" w:rsidRPr="006A133D" w:rsidRDefault="00DC0B29" w:rsidP="004D2B6F">
            <w:pPr>
              <w:rPr>
                <w:strike/>
              </w:rPr>
            </w:pPr>
            <w:r>
              <w:t>2.1_RC5</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6F7F3A" w14:textId="77777777" w:rsidR="00DC0B29" w:rsidRPr="00403DE7" w:rsidRDefault="00DC0B29" w:rsidP="004D2B6F">
            <w:pPr>
              <w:rPr>
                <w:lang w:eastAsia="en-GB"/>
              </w:rPr>
            </w:pP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893DD3" w14:textId="20720269" w:rsidR="00DC0B29" w:rsidRDefault="00DC0B29" w:rsidP="0051589B">
            <w:r w:rsidRPr="00403DE7">
              <w:t>Magnus Söderlind</w:t>
            </w:r>
          </w:p>
          <w:p w14:paraId="0E159EA6" w14:textId="77777777" w:rsidR="00DC0B29" w:rsidRDefault="00DC0B29" w:rsidP="004D2B6F"/>
          <w:p w14:paraId="6E73F55B" w14:textId="77777777" w:rsidR="00DC0B29" w:rsidRDefault="00DC0B29" w:rsidP="004D2B6F">
            <w:r w:rsidRPr="00403DE7">
              <w:t>Andreas Mårtensson</w:t>
            </w:r>
          </w:p>
          <w:p w14:paraId="6E70B16E" w14:textId="7198A6F5" w:rsidR="00DC0B29" w:rsidRDefault="00DC0B29" w:rsidP="004D2B6F">
            <w:r>
              <w:t>Jan Söderman</w:t>
            </w:r>
          </w:p>
        </w:tc>
        <w:tc>
          <w:tcPr>
            <w:tcW w:w="5670" w:type="dxa"/>
            <w:tcBorders>
              <w:top w:val="single" w:sz="4" w:space="0" w:color="A33662" w:themeColor="accent1"/>
              <w:left w:val="single" w:sz="24" w:space="0" w:color="FFFFFF" w:themeColor="background1"/>
              <w:bottom w:val="single" w:sz="4" w:space="0" w:color="A33662" w:themeColor="accent1"/>
            </w:tcBorders>
          </w:tcPr>
          <w:p w14:paraId="44F5FF74" w14:textId="77777777" w:rsidR="00DC0B29" w:rsidRPr="00403DE7" w:rsidRDefault="00DC0B29" w:rsidP="007B3C26">
            <w:pPr>
              <w:pStyle w:val="Liststycke"/>
              <w:numPr>
                <w:ilvl w:val="0"/>
                <w:numId w:val="5"/>
              </w:numPr>
              <w:ind w:left="229" w:hanging="229"/>
            </w:pPr>
            <w:r w:rsidRPr="00403DE7">
              <w:t>Test: Uppdateringar i SJD och testförbättringar i testsviter, framförallt tidsfiltrering. Testsvit 7 tillkommit.</w:t>
            </w:r>
          </w:p>
          <w:p w14:paraId="2C55EECB" w14:textId="77777777" w:rsidR="00DC0B29" w:rsidRDefault="00DC0B29" w:rsidP="007B3C26">
            <w:pPr>
              <w:pStyle w:val="Liststycke"/>
              <w:numPr>
                <w:ilvl w:val="0"/>
                <w:numId w:val="5"/>
              </w:numPr>
              <w:ind w:left="229" w:hanging="229"/>
            </w:pPr>
            <w:r w:rsidRPr="00403DE7">
              <w:t>Rättat issue #384 avs urval av  DrugChoiseType</w:t>
            </w:r>
          </w:p>
          <w:p w14:paraId="77B69991" w14:textId="77777777" w:rsidR="00DC0B29" w:rsidRDefault="00DC0B29" w:rsidP="007B3C26">
            <w:pPr>
              <w:pStyle w:val="Liststycke"/>
              <w:numPr>
                <w:ilvl w:val="0"/>
                <w:numId w:val="5"/>
              </w:numPr>
              <w:ind w:left="229" w:hanging="229"/>
            </w:pPr>
            <w:r>
              <w:t>Rättat issue #382 avs regel kopplad till utsättning av läkedel</w:t>
            </w:r>
          </w:p>
          <w:p w14:paraId="7453AF3C" w14:textId="332E35E1" w:rsidR="00DC0B29" w:rsidRDefault="00DC0B29" w:rsidP="007B3C26">
            <w:pPr>
              <w:numPr>
                <w:ilvl w:val="0"/>
                <w:numId w:val="5"/>
              </w:numPr>
              <w:spacing w:line="280" w:lineRule="atLeast"/>
              <w:ind w:left="229" w:hanging="229"/>
            </w:pPr>
            <w:r>
              <w:t>Testsvit 8 har tillkommit i GMH</w:t>
            </w:r>
          </w:p>
        </w:tc>
      </w:tr>
      <w:tr w:rsidR="00DC0B29" w:rsidRPr="0066768F" w14:paraId="27A87E8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5150DD3" w14:textId="32796ECC" w:rsidR="00DC0B29" w:rsidRPr="006A133D" w:rsidRDefault="00DC0B29" w:rsidP="004D2B6F">
            <w:pPr>
              <w:rPr>
                <w:strike/>
              </w:rPr>
            </w:pPr>
            <w:r>
              <w:t>2.1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989295" w14:textId="77777777" w:rsidR="00DC0B29" w:rsidRDefault="00DC0B29" w:rsidP="004D2B6F">
            <w:pPr>
              <w:rPr>
                <w:lang w:eastAsia="en-GB"/>
              </w:rPr>
            </w:pPr>
            <w:r>
              <w:rPr>
                <w:lang w:eastAsia="en-GB"/>
              </w:rPr>
              <w:t>2020-04-29</w:t>
            </w:r>
          </w:p>
          <w:p w14:paraId="43C05B74" w14:textId="4A3C5C15" w:rsidR="00DC0B29" w:rsidRPr="00403DE7" w:rsidRDefault="00DC0B29" w:rsidP="004D2B6F">
            <w:pPr>
              <w:rPr>
                <w:lang w:eastAsia="en-GB"/>
              </w:rPr>
            </w:pPr>
            <w:r>
              <w:rPr>
                <w:lang w:eastAsia="en-GB"/>
              </w:rPr>
              <w:t>2020-05-05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13819" w14:textId="0849EB6F" w:rsidR="00DC0B29" w:rsidRDefault="00DC0B29" w:rsidP="004D2B6F">
            <w:r>
              <w:t>Claudia Ehrentraut</w:t>
            </w:r>
          </w:p>
        </w:tc>
        <w:tc>
          <w:tcPr>
            <w:tcW w:w="5670" w:type="dxa"/>
            <w:tcBorders>
              <w:top w:val="single" w:sz="4" w:space="0" w:color="A33662" w:themeColor="accent1"/>
              <w:left w:val="single" w:sz="24" w:space="0" w:color="FFFFFF" w:themeColor="background1"/>
              <w:bottom w:val="single" w:sz="4" w:space="0" w:color="A33662" w:themeColor="accent1"/>
            </w:tcBorders>
          </w:tcPr>
          <w:p w14:paraId="0ED5C94A" w14:textId="77777777" w:rsidR="00DC0B29" w:rsidRDefault="00DC0B29" w:rsidP="007B3C26">
            <w:pPr>
              <w:pStyle w:val="Liststycke"/>
              <w:numPr>
                <w:ilvl w:val="0"/>
                <w:numId w:val="5"/>
              </w:numPr>
              <w:ind w:left="229" w:hanging="229"/>
            </w:pPr>
            <w:r>
              <w:t>Ändrat versionsinformation från 2.0.6 till 2.1_RC1 i revisionshistoriken eftersom Tjänstekontraktsförvaltningen från dagens perspektiv anser att ändringarna blev en del av 2.1 versionen.</w:t>
            </w:r>
          </w:p>
          <w:p w14:paraId="0951F173" w14:textId="3A97D979" w:rsidR="00DC0B29" w:rsidRDefault="00DC0B29" w:rsidP="007B3C26">
            <w:pPr>
              <w:numPr>
                <w:ilvl w:val="0"/>
                <w:numId w:val="5"/>
              </w:numPr>
              <w:spacing w:line="280" w:lineRule="atLeast"/>
              <w:ind w:left="229" w:hanging="229"/>
            </w:pPr>
            <w:r>
              <w:t>Fastställt GMH version 2.1.</w:t>
            </w:r>
          </w:p>
        </w:tc>
      </w:tr>
      <w:tr w:rsidR="00DC0B29" w:rsidRPr="0066768F" w14:paraId="09CE91AB"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B10DFE6" w14:textId="779C57E8" w:rsidR="00DC0B29" w:rsidRPr="006A133D" w:rsidRDefault="00DC0B29" w:rsidP="004D2B6F">
            <w:pPr>
              <w:rPr>
                <w:strike/>
              </w:rPr>
            </w:pPr>
            <w:r>
              <w:t>2.1.1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6A517A" w14:textId="08A57882" w:rsidR="00DC0B29" w:rsidRPr="00403DE7" w:rsidRDefault="00DC0B29" w:rsidP="004D2B6F">
            <w:pPr>
              <w:rPr>
                <w:lang w:eastAsia="en-GB"/>
              </w:rPr>
            </w:pPr>
            <w:r>
              <w:rPr>
                <w:lang w:eastAsia="en-GB"/>
              </w:rPr>
              <w:t>2020-11-25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C45D68" w14:textId="16D9C07E" w:rsidR="00DC0B29" w:rsidRDefault="00DC0B29" w:rsidP="004D2B6F">
            <w:r>
              <w:t>Claudia Ehrentraut</w:t>
            </w:r>
          </w:p>
        </w:tc>
        <w:tc>
          <w:tcPr>
            <w:tcW w:w="5670" w:type="dxa"/>
            <w:tcBorders>
              <w:top w:val="single" w:sz="4" w:space="0" w:color="A33662" w:themeColor="accent1"/>
              <w:left w:val="single" w:sz="24" w:space="0" w:color="FFFFFF" w:themeColor="background1"/>
              <w:bottom w:val="single" w:sz="4" w:space="0" w:color="A33662" w:themeColor="accent1"/>
            </w:tcBorders>
          </w:tcPr>
          <w:p w14:paraId="26403F71" w14:textId="6E7EDCA2" w:rsidR="00DC0B29" w:rsidRDefault="00DC0B29" w:rsidP="007B3C26">
            <w:pPr>
              <w:pStyle w:val="Liststycke"/>
              <w:numPr>
                <w:ilvl w:val="0"/>
                <w:numId w:val="5"/>
              </w:numPr>
              <w:ind w:left="229" w:hanging="229"/>
            </w:pPr>
            <w:r>
              <w:t>Uppdaterat versionsinformation</w:t>
            </w:r>
          </w:p>
        </w:tc>
      </w:tr>
      <w:tr w:rsidR="00DC0B29" w:rsidRPr="0066768F" w14:paraId="08968876"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435C87A4" w14:textId="43E54A47" w:rsidR="00DC0B29" w:rsidRPr="006A133D" w:rsidRDefault="00DC0B29" w:rsidP="004D2B6F">
            <w:pPr>
              <w:rPr>
                <w:strike/>
              </w:rPr>
            </w:pPr>
            <w:r>
              <w:t>2.1.2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0CD5C3" w14:textId="77777777" w:rsidR="00DC0B29" w:rsidRDefault="00DC0B29" w:rsidP="004D2B6F">
            <w:pPr>
              <w:rPr>
                <w:lang w:eastAsia="en-GB"/>
              </w:rPr>
            </w:pPr>
            <w:r>
              <w:rPr>
                <w:lang w:eastAsia="en-GB"/>
              </w:rPr>
              <w:t>2020-12-17</w:t>
            </w:r>
          </w:p>
          <w:p w14:paraId="4FCC6AA1" w14:textId="3A717F12" w:rsidR="00DC0B29" w:rsidRPr="00403DE7" w:rsidRDefault="00DC0B29" w:rsidP="004D2B6F">
            <w:pPr>
              <w:rPr>
                <w:lang w:eastAsia="en-GB"/>
              </w:rPr>
            </w:pPr>
            <w:r>
              <w:rPr>
                <w:lang w:eastAsia="en-GB"/>
              </w:rPr>
              <w:t>2021-01-15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238A56" w14:textId="3ABA59F8" w:rsidR="00DC0B29" w:rsidRDefault="00DC0B29"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13E31F5A" w14:textId="77777777" w:rsidR="00DC0B29" w:rsidRDefault="00DC0B29" w:rsidP="007B3C26">
            <w:pPr>
              <w:pStyle w:val="Liststycke"/>
              <w:numPr>
                <w:ilvl w:val="0"/>
                <w:numId w:val="5"/>
              </w:numPr>
              <w:ind w:left="229" w:hanging="229"/>
            </w:pPr>
            <w:r>
              <w:t>Uppdaterat beskrivningen för attributen doseOrdinalNumber och numberOfPrescribedDoses i GVH.</w:t>
            </w:r>
          </w:p>
          <w:p w14:paraId="0B3673C6" w14:textId="77777777" w:rsidR="00DC0B29" w:rsidRDefault="00DC0B29" w:rsidP="007B3C26">
            <w:pPr>
              <w:pStyle w:val="Liststycke"/>
              <w:numPr>
                <w:ilvl w:val="0"/>
                <w:numId w:val="5"/>
              </w:numPr>
              <w:ind w:left="229" w:hanging="229"/>
            </w:pPr>
            <w:r>
              <w:t>Uppdaterat länkar i referenslista.</w:t>
            </w:r>
          </w:p>
          <w:p w14:paraId="43042F9F" w14:textId="77777777" w:rsidR="00DC0B29" w:rsidRDefault="00DC0B29" w:rsidP="007B3C26">
            <w:pPr>
              <w:pStyle w:val="Liststycke"/>
              <w:numPr>
                <w:ilvl w:val="0"/>
                <w:numId w:val="5"/>
              </w:numPr>
              <w:ind w:left="229" w:hanging="229"/>
            </w:pPr>
            <w:r>
              <w:t xml:space="preserve">Markerat attributet </w:t>
            </w:r>
            <w:r w:rsidRPr="006230F8">
              <w:t>LegalAuthenticatorRoleCode</w:t>
            </w:r>
            <w:r>
              <w:t xml:space="preserve"> i GMH som inaktuellt för denna version.</w:t>
            </w:r>
          </w:p>
          <w:p w14:paraId="12A3C58D" w14:textId="77777777" w:rsidR="00DC0B29" w:rsidRPr="0051589B" w:rsidRDefault="00DC0B29" w:rsidP="007B3C26">
            <w:pPr>
              <w:numPr>
                <w:ilvl w:val="0"/>
                <w:numId w:val="5"/>
              </w:numPr>
              <w:spacing w:before="100" w:beforeAutospacing="1" w:after="100" w:afterAutospacing="1"/>
              <w:ind w:left="229" w:hanging="229"/>
            </w:pPr>
            <w:r w:rsidRPr="0051589B">
              <w:t>Tagit bort mappningar mot NPÖ och V-TIM från mappningstabellerna för respektive tjänstekontrakt samt övriga referenser till mappningen, efter arkitektursektionens beslut om att mappningar ska tas bort.</w:t>
            </w:r>
          </w:p>
          <w:p w14:paraId="2FDE5D15" w14:textId="77777777" w:rsidR="00DC0B29" w:rsidRPr="0051589B" w:rsidRDefault="00DC0B29" w:rsidP="007B3C26">
            <w:pPr>
              <w:numPr>
                <w:ilvl w:val="0"/>
                <w:numId w:val="5"/>
              </w:numPr>
              <w:spacing w:before="100" w:beforeAutospacing="1" w:after="100" w:afterAutospacing="1"/>
              <w:ind w:left="229" w:hanging="229"/>
            </w:pPr>
            <w:r w:rsidRPr="0051589B">
              <w:t>Justerat ställningen på tre attribut i GMH; pharmaceuticalForm, strength och strengthUnit på två ställen i kontraktet.</w:t>
            </w:r>
          </w:p>
          <w:p w14:paraId="00A5C493" w14:textId="77777777" w:rsidR="00DC0B29" w:rsidRPr="0051589B" w:rsidRDefault="00DC0B29" w:rsidP="007B3C26">
            <w:pPr>
              <w:numPr>
                <w:ilvl w:val="0"/>
                <w:numId w:val="5"/>
              </w:numPr>
              <w:spacing w:before="100" w:beforeAutospacing="1" w:after="100" w:afterAutospacing="1"/>
              <w:ind w:left="229" w:hanging="229"/>
            </w:pPr>
            <w:r>
              <w:t>Ändrat användning av vård- och omsorg (tex vård och omsorgspersonal) till hälso- och sjukvård (tex hälso- och sjukvårdspersonal).</w:t>
            </w:r>
          </w:p>
          <w:p w14:paraId="7272FBFD" w14:textId="77777777" w:rsidR="00DC0B29" w:rsidRDefault="00DC0B29" w:rsidP="007B3C26">
            <w:pPr>
              <w:pStyle w:val="Liststycke"/>
              <w:numPr>
                <w:ilvl w:val="0"/>
                <w:numId w:val="5"/>
              </w:numPr>
              <w:ind w:left="229" w:hanging="229"/>
            </w:pPr>
            <w:r w:rsidRPr="00524BD1">
              <w:t>Ersätt SOSFS 2008:14 med HSLF-FS 2016:40</w:t>
            </w:r>
          </w:p>
          <w:p w14:paraId="403A08C8" w14:textId="77777777" w:rsidR="00DC0B29" w:rsidRPr="00082B42" w:rsidRDefault="00DC0B29" w:rsidP="007B3C26">
            <w:pPr>
              <w:pStyle w:val="Liststycke"/>
              <w:numPr>
                <w:ilvl w:val="0"/>
                <w:numId w:val="5"/>
              </w:numPr>
              <w:spacing w:line="280" w:lineRule="atLeast"/>
              <w:ind w:left="229" w:hanging="229"/>
            </w:pPr>
            <w:r w:rsidRPr="0051589B">
              <w:t xml:space="preserve">Uppdaterat </w:t>
            </w:r>
            <w:r w:rsidRPr="00E4288C">
              <w:t>beskrivning av documentId i PatientSummaryHeader</w:t>
            </w:r>
          </w:p>
          <w:p w14:paraId="0D6FA704" w14:textId="77777777" w:rsidR="00DC0B29" w:rsidRDefault="00DC0B29" w:rsidP="007B3C26">
            <w:pPr>
              <w:pStyle w:val="Liststycke"/>
              <w:numPr>
                <w:ilvl w:val="0"/>
                <w:numId w:val="5"/>
              </w:numPr>
              <w:spacing w:line="229" w:lineRule="exact"/>
              <w:ind w:left="229" w:hanging="229"/>
            </w:pPr>
            <w:r w:rsidRPr="0051589B">
              <w:t xml:space="preserve">Byt ut alla förekomster av skall till ska och förekomster av oid till OID. </w:t>
            </w:r>
          </w:p>
          <w:p w14:paraId="0F670D70" w14:textId="77777777" w:rsidR="00DC0B29" w:rsidRDefault="00DC0B29" w:rsidP="007B3C26">
            <w:pPr>
              <w:pStyle w:val="Liststycke"/>
              <w:numPr>
                <w:ilvl w:val="0"/>
                <w:numId w:val="5"/>
              </w:numPr>
              <w:spacing w:line="280" w:lineRule="atLeast"/>
              <w:ind w:left="229" w:hanging="229"/>
            </w:pPr>
            <w:r w:rsidRPr="0051589B">
              <w:t>Förtydligat skrivning under avsnitt 4.3 Icke funktionella krav om hur dubbletter i olika verksamhetssystem ska hanteras samt lagt till referens till ARK_0040.</w:t>
            </w:r>
          </w:p>
          <w:p w14:paraId="1E7EFC02" w14:textId="7F7B3203" w:rsidR="00DC0B29" w:rsidRDefault="00DC0B29" w:rsidP="007B3C26">
            <w:pPr>
              <w:numPr>
                <w:ilvl w:val="0"/>
                <w:numId w:val="5"/>
              </w:numPr>
              <w:spacing w:line="280" w:lineRule="atLeast"/>
              <w:ind w:left="229" w:hanging="229"/>
            </w:pPr>
            <w:r>
              <w:t xml:space="preserve">Flyttat ut regler i fältreglerna till Övriga regler. </w:t>
            </w:r>
          </w:p>
        </w:tc>
      </w:tr>
      <w:tr w:rsidR="004D2B6F" w:rsidRPr="0066768F" w14:paraId="54AAD185"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CD602C0" w14:textId="0E89D8A0" w:rsidR="004D2B6F" w:rsidRDefault="004D2B6F" w:rsidP="004D2B6F">
            <w:r>
              <w:t>2.1.3</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C3D5FB" w14:textId="77777777" w:rsidR="004D2B6F" w:rsidRDefault="004D2B6F" w:rsidP="004D2B6F">
            <w:pPr>
              <w:rPr>
                <w:lang w:eastAsia="en-GB"/>
              </w:rPr>
            </w:pPr>
            <w:r>
              <w:rPr>
                <w:lang w:eastAsia="en-GB"/>
              </w:rPr>
              <w:t>2021-03-04</w:t>
            </w:r>
          </w:p>
          <w:p w14:paraId="293458D7" w14:textId="04F4D900" w:rsidR="004D2B6F" w:rsidRDefault="004D2B6F" w:rsidP="004D2B6F">
            <w:pPr>
              <w:rPr>
                <w:lang w:eastAsia="en-GB"/>
              </w:rPr>
            </w:pPr>
            <w:r>
              <w:rPr>
                <w:lang w:eastAsia="en-GB"/>
              </w:rPr>
              <w:t>2021-03-22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4108D2" w14:textId="7999D7BE" w:rsidR="004D2B6F" w:rsidRDefault="004D2B6F" w:rsidP="004D2B6F">
            <w:r>
              <w:t>Claudia Ehrentraut</w:t>
            </w:r>
          </w:p>
        </w:tc>
        <w:tc>
          <w:tcPr>
            <w:tcW w:w="5670" w:type="dxa"/>
            <w:tcBorders>
              <w:top w:val="single" w:sz="4" w:space="0" w:color="A33662" w:themeColor="accent1"/>
              <w:left w:val="single" w:sz="24" w:space="0" w:color="FFFFFF" w:themeColor="background1"/>
              <w:bottom w:val="single" w:sz="4" w:space="0" w:color="A33662" w:themeColor="accent1"/>
            </w:tcBorders>
          </w:tcPr>
          <w:p w14:paraId="3EEC6321" w14:textId="77777777" w:rsidR="004D2B6F" w:rsidRPr="0051589B" w:rsidRDefault="004D2B6F" w:rsidP="007B3C26">
            <w:pPr>
              <w:pStyle w:val="Liststycke"/>
              <w:numPr>
                <w:ilvl w:val="0"/>
                <w:numId w:val="5"/>
              </w:numPr>
              <w:ind w:left="229" w:hanging="229"/>
            </w:pPr>
            <w:r w:rsidRPr="0051589B">
              <w:t>Förtydligat beskrivningen av tidsattributet i begäran (som används för tidsfiltrering) för GVH och GMH</w:t>
            </w:r>
          </w:p>
          <w:p w14:paraId="0DA3BCD6" w14:textId="77777777" w:rsidR="004D2B6F" w:rsidRDefault="004D2B6F" w:rsidP="007B3C26">
            <w:pPr>
              <w:pStyle w:val="Liststycke"/>
              <w:widowControl w:val="0"/>
              <w:numPr>
                <w:ilvl w:val="0"/>
                <w:numId w:val="5"/>
              </w:numPr>
              <w:ind w:left="229" w:hanging="229"/>
            </w:pPr>
            <w:r>
              <w:t>Lagt till information om låsning för GMH (som redan fanns för GVH)</w:t>
            </w:r>
          </w:p>
          <w:p w14:paraId="51FC3C86" w14:textId="62D65B03" w:rsidR="004D2B6F" w:rsidRDefault="004D2B6F" w:rsidP="007B3C26">
            <w:pPr>
              <w:pStyle w:val="Liststycke"/>
              <w:widowControl w:val="0"/>
              <w:numPr>
                <w:ilvl w:val="0"/>
                <w:numId w:val="5"/>
              </w:numPr>
              <w:ind w:left="229" w:hanging="229"/>
            </w:pPr>
            <w:r>
              <w:lastRenderedPageBreak/>
              <w:t xml:space="preserve">Rättat rubriksättning under </w:t>
            </w:r>
            <w:r>
              <w:fldChar w:fldCharType="begin"/>
            </w:r>
            <w:r>
              <w:instrText xml:space="preserve"> REF _Ref65754165 \r \h  \* MERGEFORMAT </w:instrText>
            </w:r>
            <w:r>
              <w:fldChar w:fldCharType="separate"/>
            </w:r>
            <w:r>
              <w:t>3.1</w:t>
            </w:r>
            <w:r>
              <w:fldChar w:fldCharType="end"/>
            </w:r>
            <w:r>
              <w:t xml:space="preserve">, </w:t>
            </w:r>
            <w:r>
              <w:fldChar w:fldCharType="begin"/>
            </w:r>
            <w:r>
              <w:instrText xml:space="preserve"> REF _Ref67315796 \r \h  \* MERGEFORMAT </w:instrText>
            </w:r>
            <w:r>
              <w:fldChar w:fldCharType="separate"/>
            </w:r>
            <w:r>
              <w:t>4</w:t>
            </w:r>
            <w:r>
              <w:fldChar w:fldCharType="end"/>
            </w:r>
            <w:r>
              <w:t xml:space="preserve"> och </w:t>
            </w:r>
            <w:r>
              <w:fldChar w:fldCharType="begin"/>
            </w:r>
            <w:r>
              <w:instrText xml:space="preserve"> REF _Ref67315824 \r \h  \* MERGEFORMAT </w:instrText>
            </w:r>
            <w:r>
              <w:fldChar w:fldCharType="separate"/>
            </w:r>
            <w:r>
              <w:t>6</w:t>
            </w:r>
            <w:r>
              <w:fldChar w:fldCharType="end"/>
            </w:r>
            <w:r>
              <w:t xml:space="preserve"> </w:t>
            </w:r>
          </w:p>
        </w:tc>
      </w:tr>
      <w:tr w:rsidR="004D2B6F" w:rsidRPr="0066768F" w14:paraId="5ADA4FA9"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7E6C8A68" w14:textId="594823CD" w:rsidR="004D2B6F" w:rsidRDefault="004D2B6F" w:rsidP="004D2B6F">
            <w:r>
              <w:lastRenderedPageBreak/>
              <w:t>2.1.4_RC1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6BEBB" w14:textId="40358E2C" w:rsidR="004D2B6F" w:rsidRDefault="004D2B6F" w:rsidP="004D2B6F">
            <w:pPr>
              <w:rPr>
                <w:lang w:eastAsia="en-GB"/>
              </w:rPr>
            </w:pPr>
            <w:r>
              <w:rPr>
                <w:lang w:eastAsia="en-GB"/>
              </w:rPr>
              <w:t>2021-10-04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CFC4A8" w14:textId="1DF68757" w:rsidR="004D2B6F" w:rsidRDefault="004D2B6F"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7C69F212" w14:textId="77777777" w:rsidR="004D2B6F" w:rsidRPr="0051589B" w:rsidRDefault="004D2B6F" w:rsidP="007B3C26">
            <w:pPr>
              <w:pStyle w:val="Liststycke"/>
              <w:numPr>
                <w:ilvl w:val="0"/>
                <w:numId w:val="5"/>
              </w:numPr>
              <w:ind w:left="229" w:hanging="229"/>
            </w:pPr>
            <w:r w:rsidRPr="0051589B">
              <w:t>Ändrat beskrivning av attributet vaccineName i GVH.</w:t>
            </w:r>
          </w:p>
          <w:p w14:paraId="07789986" w14:textId="77777777" w:rsidR="004D2B6F" w:rsidRPr="0051589B" w:rsidRDefault="004D2B6F" w:rsidP="007B3C26">
            <w:pPr>
              <w:pStyle w:val="Liststycke"/>
              <w:numPr>
                <w:ilvl w:val="0"/>
                <w:numId w:val="5"/>
              </w:numPr>
              <w:ind w:left="229" w:hanging="229"/>
            </w:pPr>
            <w:r w:rsidRPr="0051589B">
              <w:t>Tagit bort skrivning om Narrative Blocks i attributet vaccinationUnstructuredNote i GVH då referens saknas.</w:t>
            </w:r>
          </w:p>
          <w:p w14:paraId="38A65C42" w14:textId="77777777" w:rsidR="004D2B6F" w:rsidRPr="0051589B" w:rsidRDefault="004D2B6F" w:rsidP="007B3C26">
            <w:pPr>
              <w:pStyle w:val="Liststycke"/>
              <w:numPr>
                <w:ilvl w:val="0"/>
                <w:numId w:val="5"/>
              </w:numPr>
              <w:ind w:left="229" w:hanging="229"/>
            </w:pPr>
            <w:r w:rsidRPr="0051589B">
              <w:t>Uppdaterat beskrivning av MostRecentContent under avsnitt 4.1</w:t>
            </w:r>
          </w:p>
          <w:p w14:paraId="53B827C3" w14:textId="612E1AC1" w:rsidR="004D2B6F" w:rsidRDefault="004D2B6F" w:rsidP="007B3C26">
            <w:pPr>
              <w:pStyle w:val="Liststycke"/>
              <w:widowControl w:val="0"/>
              <w:numPr>
                <w:ilvl w:val="0"/>
                <w:numId w:val="5"/>
              </w:numPr>
              <w:ind w:left="229" w:hanging="229"/>
            </w:pPr>
            <w:r w:rsidRPr="0051589B">
              <w:t>Uppdaterat beskrivningen av domänen samt beskrivningen av dess tjänstekontrakt.</w:t>
            </w:r>
          </w:p>
        </w:tc>
      </w:tr>
      <w:tr w:rsidR="004D2B6F" w:rsidRPr="0066768F" w14:paraId="645774BC"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38D590A3" w14:textId="3F9259B9" w:rsidR="004D2B6F" w:rsidRDefault="004D2B6F" w:rsidP="004D2B6F">
            <w:r>
              <w:t>2.1.5</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1A934E" w14:textId="619BF829" w:rsidR="004D2B6F" w:rsidRDefault="004D2B6F" w:rsidP="004D2B6F">
            <w:pPr>
              <w:rPr>
                <w:lang w:eastAsia="en-GB"/>
              </w:rPr>
            </w:pPr>
            <w:r>
              <w:rPr>
                <w:lang w:eastAsia="en-GB"/>
              </w:rPr>
              <w:t>2022-02-16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920C3A" w14:textId="15B2DD10" w:rsidR="004D2B6F" w:rsidRDefault="004D2B6F"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0FEBCE56" w14:textId="40C54298" w:rsidR="004D2B6F" w:rsidRDefault="004D2B6F" w:rsidP="007B3C26">
            <w:pPr>
              <w:pStyle w:val="Liststycke"/>
              <w:numPr>
                <w:ilvl w:val="0"/>
                <w:numId w:val="5"/>
              </w:numPr>
              <w:ind w:left="229" w:hanging="229"/>
            </w:pPr>
            <w:r w:rsidRPr="0051589B">
              <w:t>Uppdaterat version</w:t>
            </w:r>
          </w:p>
        </w:tc>
      </w:tr>
      <w:tr w:rsidR="0051589B" w:rsidRPr="0066768F" w14:paraId="7E94874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66CBFD99" w14:textId="08324314" w:rsidR="0051589B" w:rsidRDefault="0051589B" w:rsidP="004D2B6F">
            <w:r>
              <w:t>2.1.6</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CCB9DD" w14:textId="4EA74ABD" w:rsidR="0051589B" w:rsidRDefault="0051589B" w:rsidP="004D2B6F">
            <w:pPr>
              <w:rPr>
                <w:lang w:eastAsia="en-GB"/>
              </w:rPr>
            </w:pPr>
            <w:r>
              <w:rPr>
                <w:lang w:eastAsia="en-GB"/>
              </w:rPr>
              <w:t>2023-0</w:t>
            </w:r>
            <w:r w:rsidR="00232977">
              <w:rPr>
                <w:lang w:eastAsia="en-GB"/>
              </w:rPr>
              <w:t>5</w:t>
            </w:r>
            <w:r>
              <w:rPr>
                <w:lang w:eastAsia="en-GB"/>
              </w:rPr>
              <w:t>-1</w:t>
            </w:r>
            <w:r w:rsidR="00232977">
              <w:rPr>
                <w:lang w:eastAsia="en-GB"/>
              </w:rPr>
              <w:t>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03209C" w14:textId="78E09A8B" w:rsidR="0051589B" w:rsidRDefault="00190EFB"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60183E9F" w14:textId="77777777" w:rsidR="0051589B" w:rsidRDefault="00190EFB" w:rsidP="007B3C26">
            <w:pPr>
              <w:pStyle w:val="Liststycke"/>
              <w:numPr>
                <w:ilvl w:val="0"/>
                <w:numId w:val="5"/>
              </w:numPr>
              <w:ind w:left="229" w:hanging="229"/>
            </w:pPr>
            <w:r>
              <w:t>Lagt in i ny mall.</w:t>
            </w:r>
          </w:p>
          <w:p w14:paraId="29F33864" w14:textId="77777777" w:rsidR="00C74314" w:rsidRDefault="00C74314" w:rsidP="007B3C26">
            <w:pPr>
              <w:pStyle w:val="Liststycke"/>
              <w:numPr>
                <w:ilvl w:val="0"/>
                <w:numId w:val="5"/>
              </w:numPr>
              <w:ind w:left="229" w:hanging="229"/>
            </w:pPr>
            <w:r>
              <w:t>Justerat länkar i referenslista</w:t>
            </w:r>
          </w:p>
          <w:p w14:paraId="1F79A1C4" w14:textId="77777777" w:rsidR="003A79BE" w:rsidRDefault="003A79BE" w:rsidP="007B3C26">
            <w:pPr>
              <w:pStyle w:val="Liststycke"/>
              <w:numPr>
                <w:ilvl w:val="0"/>
                <w:numId w:val="5"/>
              </w:numPr>
              <w:ind w:left="229" w:hanging="229"/>
            </w:pPr>
            <w:r>
              <w:t>Ändrat från Datainspektionen till Integrationsmyndigheten</w:t>
            </w:r>
          </w:p>
          <w:p w14:paraId="7DD19211" w14:textId="77777777" w:rsidR="00B0591B" w:rsidRDefault="00B0591B" w:rsidP="007B3C26">
            <w:pPr>
              <w:pStyle w:val="Liststycke"/>
              <w:numPr>
                <w:ilvl w:val="0"/>
                <w:numId w:val="5"/>
              </w:numPr>
              <w:ind w:left="229" w:hanging="229"/>
            </w:pPr>
            <w:r>
              <w:t>Ändrat svarstiden under kapitel 4.3.1 från 30 sek till 27 sek.</w:t>
            </w:r>
          </w:p>
          <w:p w14:paraId="676E3CBC" w14:textId="77777777" w:rsidR="001D68B7" w:rsidRDefault="001D68B7" w:rsidP="007B3C26">
            <w:pPr>
              <w:pStyle w:val="Liststycke"/>
              <w:numPr>
                <w:ilvl w:val="0"/>
                <w:numId w:val="5"/>
              </w:numPr>
              <w:ind w:left="229" w:hanging="229"/>
            </w:pPr>
            <w:r>
              <w:t>Tagit bort avsnittet Förkortningar då dessa ej användes i texten.</w:t>
            </w:r>
          </w:p>
          <w:p w14:paraId="69FF3D44" w14:textId="77777777" w:rsidR="00A70F5F" w:rsidRDefault="00A70F5F" w:rsidP="007B3C26">
            <w:pPr>
              <w:pStyle w:val="Liststycke"/>
              <w:numPr>
                <w:ilvl w:val="0"/>
                <w:numId w:val="5"/>
              </w:numPr>
              <w:ind w:left="229" w:hanging="229"/>
            </w:pPr>
            <w:r>
              <w:t>Tagit bort texten ang. låsning</w:t>
            </w:r>
            <w:r w:rsidR="00503441">
              <w:t xml:space="preserve"> i </w:t>
            </w:r>
            <w:r w:rsidR="00AB416D">
              <w:t>attributet ”</w:t>
            </w:r>
            <w:r w:rsidR="00AB416D" w:rsidRPr="00AB416D">
              <w:t>../../legalAuthenticator</w:t>
            </w:r>
            <w:r w:rsidR="00AB416D">
              <w:t xml:space="preserve">” i </w:t>
            </w:r>
            <w:r w:rsidR="00503441">
              <w:t>GVH och GMH</w:t>
            </w:r>
            <w:r w:rsidR="0041258D">
              <w:t xml:space="preserve"> i </w:t>
            </w:r>
            <w:r w:rsidR="00503441">
              <w:t>då det ej längre är möjligt att låsa journalinformation som inte signerats.</w:t>
            </w:r>
            <w:r w:rsidR="0041258D">
              <w:t xml:space="preserve"> TJN-205</w:t>
            </w:r>
          </w:p>
          <w:p w14:paraId="7B256570" w14:textId="77777777" w:rsidR="00577B1B" w:rsidRDefault="00577B1B" w:rsidP="007B3C26">
            <w:pPr>
              <w:pStyle w:val="Liststycke"/>
              <w:numPr>
                <w:ilvl w:val="0"/>
                <w:numId w:val="5"/>
              </w:numPr>
              <w:ind w:left="229" w:hanging="229"/>
            </w:pPr>
            <w:r>
              <w:t xml:space="preserve">Uppdaterat beskrivningen för </w:t>
            </w:r>
            <w:r w:rsidRPr="0072413D">
              <w:t>sourceSystemHSAId</w:t>
            </w:r>
            <w:r>
              <w:t xml:space="preserve"> i GVH och GMH</w:t>
            </w:r>
          </w:p>
          <w:p w14:paraId="70C25F73" w14:textId="77777777" w:rsidR="00C15CF8" w:rsidRDefault="00C15CF8" w:rsidP="007B3C26">
            <w:pPr>
              <w:pStyle w:val="Liststycke"/>
              <w:numPr>
                <w:ilvl w:val="0"/>
                <w:numId w:val="5"/>
              </w:numPr>
              <w:ind w:left="229" w:hanging="229"/>
            </w:pPr>
            <w:r>
              <w:t xml:space="preserve">Uppdaterat </w:t>
            </w:r>
            <w:r w:rsidR="00B77131">
              <w:t>avsnitten övriga regler för att innefatta schematronregler.</w:t>
            </w:r>
          </w:p>
          <w:p w14:paraId="062A716A" w14:textId="77777777" w:rsidR="007C609F" w:rsidRDefault="007C609F" w:rsidP="007B3C26">
            <w:pPr>
              <w:pStyle w:val="Liststycke"/>
              <w:numPr>
                <w:ilvl w:val="0"/>
                <w:numId w:val="5"/>
              </w:numPr>
              <w:ind w:left="229" w:hanging="229"/>
            </w:pPr>
            <w:r>
              <w:t>Uppdaterat beskrivningen av domänen i avsnitt 3.</w:t>
            </w:r>
          </w:p>
          <w:p w14:paraId="5D5294A7" w14:textId="77777777" w:rsidR="004A0518" w:rsidRDefault="004A0518" w:rsidP="007B3C26">
            <w:pPr>
              <w:pStyle w:val="Liststycke"/>
              <w:numPr>
                <w:ilvl w:val="0"/>
                <w:numId w:val="5"/>
              </w:numPr>
              <w:ind w:left="229" w:hanging="229"/>
            </w:pPr>
            <w:r>
              <w:t>Ändrat</w:t>
            </w:r>
            <w:r w:rsidR="007E6414">
              <w:t xml:space="preserve"> från ”</w:t>
            </w:r>
            <w:r w:rsidR="007E6414" w:rsidRPr="00D20363">
              <w:t>Bilaga_Gemensamma_typer_5.pdf</w:t>
            </w:r>
            <w:r w:rsidR="007E6414">
              <w:t>” till ”</w:t>
            </w:r>
            <w:r w:rsidR="007E6414" w:rsidRPr="00D20363">
              <w:t>Bilaga_Gemensamma_typer_</w:t>
            </w:r>
            <w:r w:rsidR="007E6414">
              <w:t>8</w:t>
            </w:r>
            <w:r w:rsidR="007E6414" w:rsidRPr="00D20363">
              <w:t>.pdf</w:t>
            </w:r>
            <w:r w:rsidR="007E6414">
              <w:t>” under både GMH och GVH som refererade till</w:t>
            </w:r>
            <w:r>
              <w:t xml:space="preserve"> </w:t>
            </w:r>
            <w:r w:rsidR="007E6414">
              <w:t>version 5 när den rätta versionen som skulle refereras till var version 8.</w:t>
            </w:r>
          </w:p>
          <w:p w14:paraId="1DE664D1" w14:textId="77777777" w:rsidR="00FF4BE1" w:rsidRDefault="00FF4BE1" w:rsidP="007B3C26">
            <w:pPr>
              <w:pStyle w:val="Liststycke"/>
              <w:numPr>
                <w:ilvl w:val="0"/>
                <w:numId w:val="5"/>
              </w:numPr>
              <w:ind w:left="229" w:hanging="229"/>
            </w:pPr>
            <w:r>
              <w:t>Justerat antal ”</w:t>
            </w:r>
            <w:r w:rsidR="00992B62">
              <w:t>i</w:t>
            </w:r>
            <w:r>
              <w:t xml:space="preserve">ndragningar” (../) under </w:t>
            </w:r>
            <w:r w:rsidRPr="00266A17">
              <w:t>referredInformation</w:t>
            </w:r>
            <w:r w:rsidR="00992B62">
              <w:t xml:space="preserve"> då dessa inte stämde.</w:t>
            </w:r>
          </w:p>
          <w:p w14:paraId="2206EBE5" w14:textId="0E6E26BA" w:rsidR="00760891" w:rsidRPr="0051589B" w:rsidRDefault="00760891" w:rsidP="007B3C26">
            <w:pPr>
              <w:pStyle w:val="Liststycke"/>
              <w:numPr>
                <w:ilvl w:val="0"/>
                <w:numId w:val="5"/>
              </w:numPr>
              <w:ind w:left="229" w:hanging="229"/>
            </w:pPr>
            <w:r>
              <w:t xml:space="preserve">Tagit bort </w:t>
            </w:r>
            <w:r w:rsidRPr="00AE11EA">
              <w:rPr>
                <w:b/>
                <w:bCs/>
              </w:rPr>
              <w:t>information</w:t>
            </w:r>
            <w:r>
              <w:t xml:space="preserve"> om </w:t>
            </w:r>
            <w:r w:rsidRPr="006B2E0D">
              <w:t>NPÖ-13606-adaptern</w:t>
            </w:r>
            <w:r>
              <w:t xml:space="preserve"> då denna inte finns längre.</w:t>
            </w:r>
          </w:p>
        </w:tc>
      </w:tr>
      <w:tr w:rsidR="00EC27F8" w:rsidRPr="0066768F" w14:paraId="234CED41"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90E1601" w14:textId="4854E021" w:rsidR="00EC27F8" w:rsidRDefault="00E05EC3" w:rsidP="004D2B6F">
            <w:r>
              <w:t>2.1.7</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6EDEA9" w14:textId="3B8C2B94" w:rsidR="00EC27F8" w:rsidRDefault="00E05EC3" w:rsidP="004D2B6F">
            <w:pPr>
              <w:rPr>
                <w:lang w:eastAsia="en-GB"/>
              </w:rPr>
            </w:pPr>
            <w:r>
              <w:rPr>
                <w:lang w:eastAsia="en-GB"/>
              </w:rPr>
              <w:t>2023-10-25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60B902" w14:textId="7FC1D8F8" w:rsidR="00EC27F8" w:rsidRDefault="007426B0"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21C98D7C" w14:textId="77777777" w:rsidR="00EC27F8" w:rsidRDefault="00EC27F8" w:rsidP="007B3C26">
            <w:pPr>
              <w:pStyle w:val="Liststycke"/>
              <w:numPr>
                <w:ilvl w:val="0"/>
                <w:numId w:val="5"/>
              </w:numPr>
              <w:ind w:left="229" w:hanging="229"/>
            </w:pPr>
            <w:r>
              <w:rPr>
                <w:rFonts w:cstheme="minorHAnsi"/>
              </w:rPr>
              <w:t>Lagt till referens R16 ”</w:t>
            </w:r>
            <w:r>
              <w:t>Lagen om sammanhållen vård- och omsorgsdokumentation (2022:913)” samt bytt den referens som fanns till PDL under avsnitt 4.2.1 till R1</w:t>
            </w:r>
            <w:r w:rsidR="00BC47CD">
              <w:t>6</w:t>
            </w:r>
            <w:r>
              <w:t>.</w:t>
            </w:r>
          </w:p>
          <w:p w14:paraId="13DDA75A" w14:textId="6E95D0E0" w:rsidR="00DF7480" w:rsidRDefault="00DF7480" w:rsidP="007B3C26">
            <w:pPr>
              <w:pStyle w:val="Liststycke"/>
              <w:numPr>
                <w:ilvl w:val="0"/>
                <w:numId w:val="5"/>
              </w:numPr>
              <w:ind w:left="229" w:hanging="229"/>
            </w:pPr>
            <w:r>
              <w:t xml:space="preserve">Ändrat i beskrivningen för </w:t>
            </w:r>
            <w:r w:rsidRPr="00DF7480">
              <w:t>../../../</w:t>
            </w:r>
            <w:r>
              <w:t>dose</w:t>
            </w:r>
            <w:r w:rsidRPr="00DF7480">
              <w:t>/displayName</w:t>
            </w:r>
            <w:r>
              <w:t xml:space="preserve"> i GetVaccinationHistory </w:t>
            </w:r>
            <w:r w:rsidR="001208B8">
              <w:t>vilken tidigare uppmanade till att ange både dos</w:t>
            </w:r>
            <w:r w:rsidR="001F7A73">
              <w:t>mängd</w:t>
            </w:r>
            <w:r w:rsidR="001208B8">
              <w:t xml:space="preserve">, vaccinnamn och </w:t>
            </w:r>
            <w:r w:rsidR="001F7A73">
              <w:t>dosnummer i fritext. Detta är fel och fältet ska enbart innehålla dosmängd i fritext.</w:t>
            </w:r>
            <w:r w:rsidR="00BC23D2">
              <w:t xml:space="preserve"> </w:t>
            </w:r>
            <w:hyperlink r:id="rId20" w:history="1">
              <w:r w:rsidR="00BC23D2" w:rsidRPr="00BC23D2">
                <w:rPr>
                  <w:rStyle w:val="Hyperlnk"/>
                </w:rPr>
                <w:t>TJN-368</w:t>
              </w:r>
            </w:hyperlink>
          </w:p>
          <w:p w14:paraId="11C03ED6" w14:textId="77777777" w:rsidR="001F7A73" w:rsidRDefault="00F14F45" w:rsidP="007B3C26">
            <w:pPr>
              <w:pStyle w:val="Liststycke"/>
              <w:numPr>
                <w:ilvl w:val="0"/>
                <w:numId w:val="5"/>
              </w:numPr>
              <w:ind w:left="229" w:hanging="229"/>
            </w:pPr>
            <w:r>
              <w:t xml:space="preserve">Uppdaterat beskrivningarna </w:t>
            </w:r>
            <w:r w:rsidR="00027878">
              <w:t xml:space="preserve">i flera fält </w:t>
            </w:r>
            <w:r>
              <w:t xml:space="preserve">i begäran och headern i GetVaccinationHistory samt GetMedicationHistory för att stämma överens med </w:t>
            </w:r>
            <w:r w:rsidR="00027878">
              <w:t xml:space="preserve">den </w:t>
            </w:r>
            <w:r w:rsidR="00027878">
              <w:lastRenderedPageBreak/>
              <w:t>gemensamma dokumentationen för hur begäran och header ska utformas.</w:t>
            </w:r>
          </w:p>
          <w:p w14:paraId="6DA663BB" w14:textId="63679D27" w:rsidR="000741DE" w:rsidRDefault="000741DE" w:rsidP="007B3C26">
            <w:pPr>
              <w:pStyle w:val="Liststycke"/>
              <w:numPr>
                <w:ilvl w:val="0"/>
                <w:numId w:val="5"/>
              </w:numPr>
              <w:ind w:left="229" w:hanging="229"/>
            </w:pPr>
            <w:r>
              <w:t xml:space="preserve">Lagt till referens 17: </w:t>
            </w:r>
            <w:r w:rsidRPr="00D30E82">
              <w:t>Förtydliganden Vårdgivare Vårdenhet</w:t>
            </w:r>
          </w:p>
        </w:tc>
      </w:tr>
      <w:tr w:rsidR="00ED4964" w:rsidRPr="00B94A6C" w14:paraId="6BD0A0FA"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0DD5EC2B" w14:textId="4E726F87" w:rsidR="00ED4964" w:rsidRDefault="007B7D12" w:rsidP="004D2B6F">
            <w:r>
              <w:lastRenderedPageBreak/>
              <w:t>2.2</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1DE19" w14:textId="3F4E86D7" w:rsidR="00ED4964" w:rsidRDefault="001C491C" w:rsidP="004D2B6F">
            <w:pPr>
              <w:rPr>
                <w:lang w:eastAsia="en-GB"/>
              </w:rPr>
            </w:pPr>
            <w:r>
              <w:rPr>
                <w:lang w:eastAsia="en-GB"/>
              </w:rPr>
              <w:t>2024-0</w:t>
            </w:r>
            <w:r w:rsidR="007B7D12">
              <w:rPr>
                <w:lang w:eastAsia="en-GB"/>
              </w:rPr>
              <w:t>6</w:t>
            </w:r>
            <w:r>
              <w:rPr>
                <w:lang w:eastAsia="en-GB"/>
              </w:rPr>
              <w:t>-</w:t>
            </w:r>
            <w:r w:rsidR="007B7D12">
              <w:rPr>
                <w:lang w:eastAsia="en-GB"/>
              </w:rPr>
              <w:t>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4252EE" w14:textId="77629FFB" w:rsidR="00ED4964" w:rsidRDefault="001C491C"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1846792C" w14:textId="77777777" w:rsidR="00ED4964" w:rsidRPr="00467A85" w:rsidRDefault="00ED4964" w:rsidP="007B3C26">
            <w:pPr>
              <w:pStyle w:val="Liststycke"/>
              <w:numPr>
                <w:ilvl w:val="0"/>
                <w:numId w:val="5"/>
              </w:numPr>
              <w:ind w:left="229" w:hanging="229"/>
              <w:rPr>
                <w:rFonts w:cstheme="minorHAnsi"/>
              </w:rPr>
            </w:pPr>
            <w:r w:rsidRPr="00B94A6C">
              <w:rPr>
                <w:rFonts w:cstheme="minorHAnsi"/>
              </w:rPr>
              <w:t xml:space="preserve">Lagt till </w:t>
            </w:r>
            <w:r w:rsidR="00B94A6C" w:rsidRPr="00B94A6C">
              <w:t>dispensationAuthorization/drug/drug I mapp</w:t>
            </w:r>
            <w:r w:rsidR="00B94A6C">
              <w:t>ningstabellen för MI</w:t>
            </w:r>
            <w:r w:rsidR="004A1988">
              <w:t>M</w:t>
            </w:r>
            <w:r w:rsidR="00B94A6C">
              <w:t xml:space="preserve"> i GMH så den saknades.</w:t>
            </w:r>
          </w:p>
          <w:p w14:paraId="1697E678" w14:textId="0695911D" w:rsidR="00621B9C" w:rsidRPr="00621B9C" w:rsidRDefault="00621B9C" w:rsidP="00621B9C">
            <w:pPr>
              <w:pStyle w:val="Liststycke"/>
              <w:numPr>
                <w:ilvl w:val="0"/>
                <w:numId w:val="5"/>
              </w:numPr>
              <w:ind w:left="229" w:hanging="229"/>
            </w:pPr>
            <w:r>
              <w:t xml:space="preserve">Ändrat kardinaliteten för följande fält i GMH: </w:t>
            </w:r>
            <w:r w:rsidRPr="00621B9C">
              <w:t>../medicationMedicalRecordBody/medicationPrescription/drug/drug/nplId</w:t>
            </w:r>
            <w:r>
              <w:t xml:space="preserve"> från 1..1 till 0..1 då </w:t>
            </w:r>
            <w:r w:rsidR="00A019EE">
              <w:t>det inte är nödvändigt att skicka npl-id för ordinationer</w:t>
            </w:r>
            <w:r w:rsidR="00944607">
              <w:t>.</w:t>
            </w:r>
            <w:r w:rsidR="00696DE6">
              <w:t xml:space="preserve"> TJN-399</w:t>
            </w:r>
          </w:p>
          <w:p w14:paraId="137432E1" w14:textId="5C715678" w:rsidR="00467A85" w:rsidRPr="00B94A6C" w:rsidRDefault="00467A85" w:rsidP="007B3C26">
            <w:pPr>
              <w:pStyle w:val="Liststycke"/>
              <w:numPr>
                <w:ilvl w:val="0"/>
                <w:numId w:val="5"/>
              </w:numPr>
              <w:ind w:left="229" w:hanging="229"/>
              <w:rPr>
                <w:rFonts w:cstheme="minorHAnsi"/>
              </w:rPr>
            </w:pPr>
          </w:p>
        </w:tc>
      </w:tr>
      <w:tr w:rsidR="00B21F5A" w:rsidRPr="00B94A6C" w14:paraId="754962DD" w14:textId="77777777" w:rsidTr="00A733D1">
        <w:tc>
          <w:tcPr>
            <w:tcW w:w="960" w:type="dxa"/>
            <w:tcBorders>
              <w:top w:val="single" w:sz="4" w:space="0" w:color="A33662" w:themeColor="accent1"/>
              <w:bottom w:val="single" w:sz="4" w:space="0" w:color="A33662" w:themeColor="accent1"/>
              <w:right w:val="single" w:sz="24" w:space="0" w:color="FFFFFF" w:themeColor="background1"/>
            </w:tcBorders>
          </w:tcPr>
          <w:p w14:paraId="204B20E4" w14:textId="2EB0187D" w:rsidR="00B21F5A" w:rsidRDefault="00884802" w:rsidP="004D2B6F">
            <w:r>
              <w:t>2.2.1</w:t>
            </w:r>
          </w:p>
        </w:tc>
        <w:tc>
          <w:tcPr>
            <w:tcW w:w="116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397E4D" w14:textId="5353D6F9" w:rsidR="00B21F5A" w:rsidRDefault="00884802" w:rsidP="004D2B6F">
            <w:pPr>
              <w:rPr>
                <w:lang w:eastAsia="en-GB"/>
              </w:rPr>
            </w:pPr>
            <w:r>
              <w:rPr>
                <w:lang w:eastAsia="en-GB"/>
              </w:rPr>
              <w:t>2025-03-17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AF4803" w14:textId="6D835911" w:rsidR="00B21F5A" w:rsidRDefault="00884802" w:rsidP="004D2B6F">
            <w:r>
              <w:t>Tobias Blomberg</w:t>
            </w:r>
          </w:p>
        </w:tc>
        <w:tc>
          <w:tcPr>
            <w:tcW w:w="5670" w:type="dxa"/>
            <w:tcBorders>
              <w:top w:val="single" w:sz="4" w:space="0" w:color="A33662" w:themeColor="accent1"/>
              <w:left w:val="single" w:sz="24" w:space="0" w:color="FFFFFF" w:themeColor="background1"/>
              <w:bottom w:val="single" w:sz="4" w:space="0" w:color="A33662" w:themeColor="accent1"/>
            </w:tcBorders>
          </w:tcPr>
          <w:p w14:paraId="51A0F85E" w14:textId="0FB9AB49" w:rsidR="00B21F5A" w:rsidRPr="00B2010B" w:rsidRDefault="00A26443" w:rsidP="007B3C26">
            <w:pPr>
              <w:pStyle w:val="Liststycke"/>
              <w:numPr>
                <w:ilvl w:val="0"/>
                <w:numId w:val="5"/>
              </w:numPr>
              <w:ind w:left="229" w:hanging="229"/>
              <w:rPr>
                <w:rFonts w:cstheme="minorHAnsi"/>
              </w:rPr>
            </w:pPr>
            <w:r>
              <w:rPr>
                <w:rFonts w:cstheme="minorHAnsi"/>
              </w:rPr>
              <w:t xml:space="preserve">Rättat ett skrivfel i </w:t>
            </w:r>
            <w:r w:rsidR="00D54DD4">
              <w:rPr>
                <w:rFonts w:cstheme="minorHAnsi"/>
              </w:rPr>
              <w:t xml:space="preserve">tre fält i GMH för </w:t>
            </w:r>
            <w:r w:rsidR="00843ECB" w:rsidRPr="00B44083">
              <w:rPr>
                <w:spacing w:val="-1"/>
              </w:rPr>
              <w:t>routeOfAdministration</w:t>
            </w:r>
            <w:r w:rsidR="00843ECB">
              <w:rPr>
                <w:rFonts w:cstheme="minorHAnsi"/>
              </w:rPr>
              <w:t>/</w:t>
            </w:r>
            <w:r w:rsidR="00D54DD4">
              <w:rPr>
                <w:rFonts w:cstheme="minorHAnsi"/>
              </w:rPr>
              <w:t>originalText</w:t>
            </w:r>
            <w:r w:rsidR="00843ECB">
              <w:rPr>
                <w:rFonts w:cstheme="minorHAnsi"/>
              </w:rPr>
              <w:t xml:space="preserve">. Stod tidigare </w:t>
            </w:r>
            <w:r w:rsidR="00B13CF9">
              <w:rPr>
                <w:rFonts w:cstheme="minorHAnsi"/>
              </w:rPr>
              <w:t>”…</w:t>
            </w:r>
            <w:r w:rsidR="00B13CF9" w:rsidRPr="00B44083">
              <w:t>doseringsenheten anges i originalText</w:t>
            </w:r>
            <w:r w:rsidR="00B13CF9">
              <w:t xml:space="preserve">”. Ändrat till </w:t>
            </w:r>
            <w:r w:rsidR="005079FC">
              <w:t>”…administreringssätt anges i originalText”.</w:t>
            </w:r>
          </w:p>
          <w:p w14:paraId="5C6A4E44" w14:textId="04F4FE63" w:rsidR="00B2010B" w:rsidRPr="00B94A6C" w:rsidRDefault="00B2010B" w:rsidP="007B3C26">
            <w:pPr>
              <w:pStyle w:val="Liststycke"/>
              <w:numPr>
                <w:ilvl w:val="0"/>
                <w:numId w:val="5"/>
              </w:numPr>
              <w:ind w:left="229" w:hanging="229"/>
              <w:rPr>
                <w:rFonts w:cstheme="minorHAnsi"/>
              </w:rPr>
            </w:pPr>
            <w:r>
              <w:t xml:space="preserve">Justerat </w:t>
            </w:r>
            <w:r w:rsidR="0070039A">
              <w:t xml:space="preserve">ett antal </w:t>
            </w:r>
            <w:r w:rsidR="00C27B4F">
              <w:t xml:space="preserve">fält </w:t>
            </w:r>
            <w:r w:rsidR="0070039A">
              <w:t xml:space="preserve">i GMH </w:t>
            </w:r>
            <w:r w:rsidR="00C27B4F">
              <w:t xml:space="preserve">där det </w:t>
            </w:r>
            <w:r w:rsidR="003C37CE">
              <w:t xml:space="preserve">funnits en </w:t>
            </w:r>
            <w:r w:rsidR="0070039A">
              <w:t>../</w:t>
            </w:r>
            <w:r w:rsidR="003C37CE">
              <w:t xml:space="preserve"> för många. Se </w:t>
            </w:r>
            <w:hyperlink r:id="rId21" w:history="1">
              <w:r w:rsidR="0070039A" w:rsidRPr="001F09A2">
                <w:rPr>
                  <w:rStyle w:val="Hyperlnk"/>
                </w:rPr>
                <w:t>TJN-444</w:t>
              </w:r>
            </w:hyperlink>
          </w:p>
        </w:tc>
      </w:tr>
    </w:tbl>
    <w:p w14:paraId="72A083BE" w14:textId="5751CC58" w:rsidR="0012507C" w:rsidRPr="00B94A6C" w:rsidRDefault="0012507C">
      <w:pPr>
        <w:rPr>
          <w:rFonts w:asciiTheme="majorHAnsi" w:eastAsiaTheme="majorEastAsia" w:hAnsiTheme="majorHAnsi" w:cstheme="majorBidi"/>
          <w:b/>
          <w:color w:val="A33662" w:themeColor="accent1"/>
          <w:sz w:val="28"/>
          <w:szCs w:val="28"/>
        </w:rPr>
      </w:pPr>
    </w:p>
    <w:p w14:paraId="0419110F" w14:textId="77777777" w:rsidR="00017921" w:rsidRPr="00B94A6C" w:rsidRDefault="00017921">
      <w:pPr>
        <w:rPr>
          <w:rFonts w:asciiTheme="majorHAnsi" w:eastAsiaTheme="majorEastAsia" w:hAnsiTheme="majorHAnsi" w:cstheme="majorBidi"/>
          <w:b/>
          <w:color w:val="A33662" w:themeColor="accent1"/>
          <w:sz w:val="28"/>
          <w:szCs w:val="28"/>
        </w:rPr>
      </w:pPr>
      <w:r w:rsidRPr="00B94A6C">
        <w:br w:type="page"/>
      </w:r>
    </w:p>
    <w:p w14:paraId="4FA21648" w14:textId="33F2C916" w:rsidR="00AF49F3" w:rsidRPr="0066768F" w:rsidRDefault="00AF49F3" w:rsidP="00AF49F3">
      <w:pPr>
        <w:pStyle w:val="Tabelltitel"/>
        <w:rPr>
          <w:lang w:val="sv-SE"/>
        </w:rPr>
      </w:pPr>
      <w:r w:rsidRPr="0066768F">
        <w:rPr>
          <w:lang w:val="sv-SE"/>
        </w:rPr>
        <w:lastRenderedPageBreak/>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847"/>
        <w:gridCol w:w="4115"/>
        <w:gridCol w:w="1984"/>
        <w:gridCol w:w="2124"/>
      </w:tblGrid>
      <w:tr w:rsidR="00AF49F3" w:rsidRPr="0066768F" w14:paraId="0D09D7DF" w14:textId="77777777" w:rsidTr="00146C9D">
        <w:trPr>
          <w:trHeight w:val="21"/>
        </w:trPr>
        <w:tc>
          <w:tcPr>
            <w:tcW w:w="847" w:type="dxa"/>
            <w:shd w:val="clear" w:color="auto" w:fill="A33662" w:themeFill="accent1"/>
          </w:tcPr>
          <w:p w14:paraId="183DA6DE" w14:textId="6469CA80" w:rsidR="00AF49F3" w:rsidRPr="0066768F" w:rsidRDefault="00AF49F3" w:rsidP="001F27B0">
            <w:pPr>
              <w:pStyle w:val="Tabellrubrik"/>
            </w:pPr>
            <w:r>
              <w:t>Namn</w:t>
            </w:r>
          </w:p>
        </w:tc>
        <w:tc>
          <w:tcPr>
            <w:tcW w:w="4115" w:type="dxa"/>
            <w:shd w:val="clear" w:color="auto" w:fill="A33662" w:themeFill="accent1"/>
          </w:tcPr>
          <w:p w14:paraId="10375CE8" w14:textId="6707B549" w:rsidR="00AF49F3" w:rsidRPr="0066768F" w:rsidRDefault="00AF49F3" w:rsidP="001F27B0">
            <w:pPr>
              <w:pStyle w:val="Tabellrubrik"/>
            </w:pPr>
            <w:r w:rsidRPr="0066768F">
              <w:t>D</w:t>
            </w:r>
            <w:r>
              <w:t>okument</w:t>
            </w:r>
          </w:p>
        </w:tc>
        <w:tc>
          <w:tcPr>
            <w:tcW w:w="1984" w:type="dxa"/>
            <w:shd w:val="clear" w:color="auto" w:fill="A33662" w:themeFill="accent1"/>
          </w:tcPr>
          <w:p w14:paraId="36F3E3FC" w14:textId="174B6057" w:rsidR="00AF49F3" w:rsidRPr="0066768F" w:rsidRDefault="00AF49F3" w:rsidP="001F27B0">
            <w:pPr>
              <w:pStyle w:val="Tabellrubrik"/>
            </w:pPr>
            <w:r>
              <w:t>Kommentar</w:t>
            </w:r>
          </w:p>
        </w:tc>
        <w:tc>
          <w:tcPr>
            <w:tcW w:w="2124" w:type="dxa"/>
            <w:shd w:val="clear" w:color="auto" w:fill="A33662" w:themeFill="accent1"/>
          </w:tcPr>
          <w:p w14:paraId="457DFAC3" w14:textId="482DFB9B" w:rsidR="00AF49F3" w:rsidRPr="0066768F" w:rsidRDefault="00AF49F3" w:rsidP="001F27B0">
            <w:pPr>
              <w:pStyle w:val="Tabellrubrik"/>
            </w:pPr>
            <w:r>
              <w:t>Länk</w:t>
            </w:r>
          </w:p>
        </w:tc>
      </w:tr>
      <w:tr w:rsidR="00BF6BE1" w:rsidRPr="00665FAF" w14:paraId="7369C116" w14:textId="77777777" w:rsidTr="00146C9D">
        <w:tc>
          <w:tcPr>
            <w:tcW w:w="847" w:type="dxa"/>
            <w:tcBorders>
              <w:bottom w:val="single" w:sz="4" w:space="0" w:color="A33662" w:themeColor="accent1"/>
              <w:right w:val="single" w:sz="24" w:space="0" w:color="FFFFFF" w:themeColor="background1"/>
            </w:tcBorders>
          </w:tcPr>
          <w:p w14:paraId="4DAB2EFF" w14:textId="3C624212" w:rsidR="00BF6BE1" w:rsidRPr="0066768F" w:rsidRDefault="00BF6BE1" w:rsidP="003E14FE">
            <w:bookmarkStart w:id="0" w:name="_Ref384034820"/>
            <w:r w:rsidRPr="00A97CC9">
              <w:t>R</w:t>
            </w:r>
            <w:r w:rsidRPr="00A97CC9">
              <w:rPr>
                <w:noProof/>
              </w:rPr>
              <w:fldChar w:fldCharType="begin"/>
            </w:r>
            <w:r w:rsidRPr="00A97CC9">
              <w:rPr>
                <w:noProof/>
              </w:rPr>
              <w:instrText xml:space="preserve"> SEQ R \* ARABIC </w:instrText>
            </w:r>
            <w:r w:rsidRPr="00A97CC9">
              <w:rPr>
                <w:noProof/>
              </w:rPr>
              <w:fldChar w:fldCharType="separate"/>
            </w:r>
            <w:r w:rsidRPr="00A97CC9">
              <w:rPr>
                <w:noProof/>
              </w:rPr>
              <w:t>1</w:t>
            </w:r>
            <w:r w:rsidRPr="00A97CC9">
              <w:rPr>
                <w:noProof/>
              </w:rPr>
              <w:fldChar w:fldCharType="end"/>
            </w:r>
            <w:bookmarkEnd w:id="0"/>
          </w:p>
        </w:tc>
        <w:tc>
          <w:tcPr>
            <w:tcW w:w="4115" w:type="dxa"/>
            <w:tcBorders>
              <w:left w:val="single" w:sz="24" w:space="0" w:color="FFFFFF" w:themeColor="background1"/>
              <w:bottom w:val="single" w:sz="4" w:space="0" w:color="A33662" w:themeColor="accent1"/>
              <w:right w:val="single" w:sz="24" w:space="0" w:color="FFFFFF" w:themeColor="background1"/>
            </w:tcBorders>
          </w:tcPr>
          <w:p w14:paraId="7BD48929" w14:textId="77777777" w:rsidR="008844CC" w:rsidRDefault="00BF6BE1" w:rsidP="003E14FE">
            <w:pPr>
              <w:rPr>
                <w:lang w:val="en-US"/>
              </w:rPr>
            </w:pPr>
            <w:r w:rsidRPr="00A97CC9">
              <w:rPr>
                <w:lang w:val="en-US"/>
              </w:rPr>
              <w:t>AB_clinicalprocess_healthcond_</w:t>
            </w:r>
          </w:p>
          <w:p w14:paraId="3B36D430" w14:textId="7FC9CD43" w:rsidR="00BF6BE1" w:rsidRPr="00665FAF" w:rsidRDefault="00BF6BE1" w:rsidP="003E14FE">
            <w:pPr>
              <w:rPr>
                <w:lang w:val="en-US"/>
              </w:rPr>
            </w:pPr>
            <w:r w:rsidRPr="00A97CC9">
              <w:rPr>
                <w:lang w:val="en-US"/>
              </w:rPr>
              <w:t>actoutcome.docx</w:t>
            </w:r>
          </w:p>
        </w:tc>
        <w:tc>
          <w:tcPr>
            <w:tcW w:w="1984" w:type="dxa"/>
            <w:tcBorders>
              <w:left w:val="single" w:sz="24" w:space="0" w:color="FFFFFF" w:themeColor="background1"/>
              <w:bottom w:val="single" w:sz="4" w:space="0" w:color="A33662" w:themeColor="accent1"/>
              <w:right w:val="single" w:sz="24" w:space="0" w:color="FFFFFF" w:themeColor="background1"/>
            </w:tcBorders>
          </w:tcPr>
          <w:p w14:paraId="41771053" w14:textId="62E873BE" w:rsidR="00BF6BE1" w:rsidRPr="00665FAF" w:rsidRDefault="00BF6BE1" w:rsidP="003E14FE">
            <w:pPr>
              <w:rPr>
                <w:lang w:val="en-US"/>
              </w:rPr>
            </w:pPr>
            <w:r w:rsidRPr="00A97CC9">
              <w:t>Obligatoriskt</w:t>
            </w:r>
          </w:p>
        </w:tc>
        <w:tc>
          <w:tcPr>
            <w:tcW w:w="2124" w:type="dxa"/>
            <w:tcBorders>
              <w:left w:val="single" w:sz="24" w:space="0" w:color="FFFFFF" w:themeColor="background1"/>
              <w:bottom w:val="single" w:sz="4" w:space="0" w:color="A33662" w:themeColor="accent1"/>
            </w:tcBorders>
          </w:tcPr>
          <w:p w14:paraId="0FBA26A8" w14:textId="4605E601" w:rsidR="00BF6BE1" w:rsidRPr="00146C9D" w:rsidRDefault="00146C9D" w:rsidP="00146C9D">
            <w:pPr>
              <w:rPr>
                <w:lang w:val="en-US"/>
              </w:rPr>
            </w:pPr>
            <w:r w:rsidRPr="00146C9D">
              <w:t>Bilaga</w:t>
            </w:r>
          </w:p>
        </w:tc>
      </w:tr>
      <w:tr w:rsidR="00BF6BE1" w:rsidRPr="0066768F" w14:paraId="1A5F6C90"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3B2162D4" w14:textId="3398316A" w:rsidR="00BF6BE1" w:rsidRPr="0066768F" w:rsidRDefault="00BF6BE1" w:rsidP="003E14FE">
            <w:bookmarkStart w:id="1" w:name="_Ref384034814"/>
            <w:r w:rsidRPr="00A97CC9">
              <w:t>R</w:t>
            </w:r>
            <w:r w:rsidRPr="00A97CC9">
              <w:rPr>
                <w:noProof/>
              </w:rPr>
              <w:fldChar w:fldCharType="begin"/>
            </w:r>
            <w:r w:rsidRPr="00A97CC9">
              <w:rPr>
                <w:noProof/>
              </w:rPr>
              <w:instrText xml:space="preserve"> SEQ R \* ARABIC </w:instrText>
            </w:r>
            <w:r w:rsidRPr="00A97CC9">
              <w:rPr>
                <w:noProof/>
              </w:rPr>
              <w:fldChar w:fldCharType="separate"/>
            </w:r>
            <w:r w:rsidRPr="00A97CC9">
              <w:rPr>
                <w:noProof/>
              </w:rPr>
              <w:t>2</w:t>
            </w:r>
            <w:r w:rsidRPr="00A97CC9">
              <w:rPr>
                <w:noProof/>
              </w:rPr>
              <w:fldChar w:fldCharType="end"/>
            </w:r>
            <w:bookmarkEnd w:id="1"/>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7BA8B72A" w:rsidR="00BF6BE1" w:rsidRPr="0066768F" w:rsidRDefault="00BF6BE1" w:rsidP="003E14FE">
            <w:r w:rsidRPr="00A97CC9">
              <w:t>RIVTA flera dokument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0AAD1C6A" w:rsidR="00BF6BE1" w:rsidRPr="0066768F" w:rsidRDefault="00BF6BE1" w:rsidP="003E14FE">
            <w:r w:rsidRPr="00A97CC9">
              <w:t>Finns på Webben</w:t>
            </w:r>
          </w:p>
        </w:tc>
        <w:tc>
          <w:tcPr>
            <w:tcW w:w="2124" w:type="dxa"/>
            <w:tcBorders>
              <w:top w:val="single" w:sz="4" w:space="0" w:color="A33662" w:themeColor="accent1"/>
              <w:left w:val="single" w:sz="24" w:space="0" w:color="FFFFFF" w:themeColor="background1"/>
              <w:bottom w:val="single" w:sz="4" w:space="0" w:color="A33662" w:themeColor="accent1"/>
            </w:tcBorders>
          </w:tcPr>
          <w:p w14:paraId="686F8C1F" w14:textId="54BC3A44" w:rsidR="00BF6BE1" w:rsidRPr="00BC47CD" w:rsidRDefault="00146C9D" w:rsidP="00146C9D">
            <w:pPr>
              <w:rPr>
                <w:rStyle w:val="Hyperlnk"/>
                <w:i/>
                <w:iCs/>
                <w:color w:val="7E2A4C"/>
              </w:rPr>
            </w:pPr>
            <w:hyperlink r:id="rId22" w:history="1">
              <w:r w:rsidRPr="00BC47CD">
                <w:rPr>
                  <w:rStyle w:val="Hyperlnk"/>
                  <w:i/>
                  <w:iCs/>
                  <w:color w:val="7E2A4C"/>
                </w:rPr>
                <w:t>Länk</w:t>
              </w:r>
            </w:hyperlink>
          </w:p>
        </w:tc>
      </w:tr>
      <w:tr w:rsidR="00BF6BE1" w:rsidRPr="0066768F" w14:paraId="39494947"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59D487FC" w14:textId="3F1C42D1" w:rsidR="00BF6BE1" w:rsidRPr="0066768F" w:rsidRDefault="00BF6BE1" w:rsidP="003E14FE">
            <w:bookmarkStart w:id="2" w:name="_Ref384036420"/>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3</w:t>
            </w:r>
            <w:r w:rsidRPr="00A97CC9">
              <w:rPr>
                <w:noProof/>
              </w:rPr>
              <w:fldChar w:fldCharType="end"/>
            </w:r>
            <w:bookmarkEnd w:id="2"/>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1287BA2D" w:rsidR="00BF6BE1" w:rsidRPr="0066768F" w:rsidRDefault="00BF6BE1" w:rsidP="003E14FE">
            <w:hyperlink r:id="rId23" w:tgtFrame="_blank" w:history="1">
              <w:r w:rsidRPr="00A97CC9">
                <w:t xml:space="preserve">RIV Tekniska Anvisningar - Översikt </w:t>
              </w:r>
            </w:hyperlink>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2E27C090" w:rsidR="00BF6BE1" w:rsidRPr="0066768F" w:rsidRDefault="00BF6BE1" w:rsidP="003E14FE">
            <w:r w:rsidRPr="00A97CC9">
              <w:t>Finns på Webben</w:t>
            </w:r>
          </w:p>
        </w:tc>
        <w:tc>
          <w:tcPr>
            <w:tcW w:w="2124" w:type="dxa"/>
            <w:tcBorders>
              <w:top w:val="single" w:sz="4" w:space="0" w:color="A33662" w:themeColor="accent1"/>
              <w:left w:val="single" w:sz="24" w:space="0" w:color="FFFFFF" w:themeColor="background1"/>
              <w:bottom w:val="single" w:sz="4" w:space="0" w:color="A33662" w:themeColor="accent1"/>
            </w:tcBorders>
          </w:tcPr>
          <w:p w14:paraId="6E7929E6" w14:textId="52352464" w:rsidR="00BF6BE1" w:rsidRPr="00BC47CD" w:rsidRDefault="00146C9D" w:rsidP="00146C9D">
            <w:pPr>
              <w:rPr>
                <w:rStyle w:val="Hyperlnk"/>
                <w:i/>
                <w:iCs/>
                <w:color w:val="7E2A4C"/>
              </w:rPr>
            </w:pPr>
            <w:hyperlink r:id="rId24" w:history="1">
              <w:r w:rsidRPr="00BC47CD">
                <w:rPr>
                  <w:rStyle w:val="Hyperlnk"/>
                  <w:i/>
                  <w:iCs/>
                  <w:color w:val="7E2A4C"/>
                </w:rPr>
                <w:t>Länk</w:t>
              </w:r>
            </w:hyperlink>
          </w:p>
        </w:tc>
      </w:tr>
      <w:tr w:rsidR="00BF6BE1" w:rsidRPr="0066768F" w14:paraId="1309102D"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4B8CF1D9" w14:textId="6D8F3261" w:rsidR="00BF6BE1" w:rsidRPr="0066768F" w:rsidRDefault="00BF6BE1" w:rsidP="003E14FE">
            <w:bookmarkStart w:id="3" w:name="_Ref384036421"/>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4</w:t>
            </w:r>
            <w:r w:rsidRPr="00A97CC9">
              <w:rPr>
                <w:noProof/>
              </w:rPr>
              <w:fldChar w:fldCharType="end"/>
            </w:r>
            <w:bookmarkEnd w:id="3"/>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7BFE03D2" w:rsidR="00BF6BE1" w:rsidRPr="0066768F" w:rsidRDefault="00BF6BE1" w:rsidP="003E14FE">
            <w:r w:rsidRPr="00A97CC9">
              <w:t>Tabell över godkända tjänstedomäner</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5ABCAB6B" w14:textId="266915D1" w:rsidR="00BF6BE1" w:rsidRPr="00BC47CD" w:rsidRDefault="00146C9D" w:rsidP="00146C9D">
            <w:pPr>
              <w:rPr>
                <w:rStyle w:val="Hyperlnk"/>
                <w:i/>
                <w:iCs/>
                <w:color w:val="7E2A4C"/>
              </w:rPr>
            </w:pPr>
            <w:hyperlink r:id="rId25" w:history="1">
              <w:r w:rsidRPr="00BC47CD">
                <w:rPr>
                  <w:rStyle w:val="Hyperlnk"/>
                  <w:i/>
                  <w:iCs/>
                  <w:color w:val="7E2A4C"/>
                </w:rPr>
                <w:t>Länk</w:t>
              </w:r>
            </w:hyperlink>
          </w:p>
        </w:tc>
      </w:tr>
      <w:tr w:rsidR="00BF6BE1" w:rsidRPr="0066768F" w14:paraId="329CF6DB"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2644D19A" w14:textId="6CA3A288" w:rsidR="00BF6BE1" w:rsidRPr="0066768F" w:rsidRDefault="00BF6BE1" w:rsidP="003E14FE">
            <w:bookmarkStart w:id="4" w:name="_Ref387837407"/>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5</w:t>
            </w:r>
            <w:r w:rsidRPr="00A97CC9">
              <w:rPr>
                <w:noProof/>
              </w:rPr>
              <w:fldChar w:fldCharType="end"/>
            </w:r>
            <w:bookmarkEnd w:id="4"/>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29CDF9" w14:textId="5AE58753" w:rsidR="00BF6BE1" w:rsidRPr="0066768F" w:rsidRDefault="00BF6BE1" w:rsidP="003E14FE">
            <w:r w:rsidRPr="00A97CC9">
              <w:t>Bilaga_Gemensamma_typer_8.pdf</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CF98CF"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1E25FE64" w14:textId="7F31A467" w:rsidR="00BF6BE1" w:rsidRPr="00146C9D" w:rsidRDefault="00146C9D" w:rsidP="00146C9D">
            <w:r w:rsidRPr="00146C9D">
              <w:t>Bilaga</w:t>
            </w:r>
          </w:p>
        </w:tc>
      </w:tr>
      <w:tr w:rsidR="00BF6BE1" w:rsidRPr="0066768F" w14:paraId="041455E7"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70477C9A" w14:textId="62C2FD71" w:rsidR="00BF6BE1" w:rsidRPr="0066768F" w:rsidRDefault="00BF6BE1" w:rsidP="003E14FE">
            <w:bookmarkStart w:id="5" w:name="_Ref383778264"/>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6</w:t>
            </w:r>
            <w:r w:rsidRPr="00A97CC9">
              <w:rPr>
                <w:noProof/>
              </w:rPr>
              <w:fldChar w:fldCharType="end"/>
            </w:r>
            <w:bookmarkEnd w:id="5"/>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840FF8" w14:textId="328554B1" w:rsidR="00BF6BE1" w:rsidRPr="0066768F" w:rsidRDefault="00BF6BE1" w:rsidP="003E14FE">
            <w:r w:rsidRPr="00A97CC9">
              <w:t>Lista över vanligt förekommande kodverk och identifierare</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53F7C"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41416033" w14:textId="5A82D798" w:rsidR="00BF6BE1" w:rsidRPr="00BC47CD" w:rsidRDefault="00146C9D" w:rsidP="00146C9D">
            <w:pPr>
              <w:rPr>
                <w:rStyle w:val="Hyperlnk"/>
                <w:i/>
                <w:iCs/>
                <w:color w:val="7E2A4C"/>
              </w:rPr>
            </w:pPr>
            <w:hyperlink r:id="rId26" w:history="1">
              <w:r w:rsidRPr="00BC47CD">
                <w:rPr>
                  <w:rStyle w:val="Hyperlnk"/>
                  <w:i/>
                  <w:iCs/>
                  <w:color w:val="7E2A4C"/>
                </w:rPr>
                <w:t>Länk</w:t>
              </w:r>
            </w:hyperlink>
          </w:p>
        </w:tc>
      </w:tr>
      <w:tr w:rsidR="00BF6BE1" w:rsidRPr="0066768F" w14:paraId="2AF8AAB7"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22C7FCC5" w14:textId="54C53F86" w:rsidR="00BF6BE1" w:rsidRPr="0066768F" w:rsidRDefault="00BF6BE1" w:rsidP="003E14FE">
            <w:bookmarkStart w:id="6" w:name="_Ref383787238"/>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7</w:t>
            </w:r>
            <w:r w:rsidRPr="00A97CC9">
              <w:rPr>
                <w:noProof/>
              </w:rPr>
              <w:fldChar w:fldCharType="end"/>
            </w:r>
            <w:bookmarkEnd w:id="6"/>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38D60C" w14:textId="400EE677" w:rsidR="00BF6BE1" w:rsidRPr="0066768F" w:rsidRDefault="00BF6BE1" w:rsidP="003E14FE">
            <w:r w:rsidRPr="00A97CC9">
              <w:t>ISO 8601-standarden för tidsformat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788B50"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038546C5" w14:textId="1AC2F507" w:rsidR="00BF6BE1" w:rsidRPr="00BC47CD" w:rsidRDefault="00146C9D" w:rsidP="00146C9D">
            <w:pPr>
              <w:rPr>
                <w:rStyle w:val="Hyperlnk"/>
                <w:i/>
                <w:iCs/>
                <w:color w:val="7E2A4C"/>
              </w:rPr>
            </w:pPr>
            <w:hyperlink r:id="rId27" w:history="1">
              <w:r w:rsidRPr="00BC47CD">
                <w:rPr>
                  <w:rStyle w:val="Hyperlnk"/>
                  <w:i/>
                  <w:iCs/>
                  <w:color w:val="7E2A4C"/>
                </w:rPr>
                <w:t>Länk</w:t>
              </w:r>
            </w:hyperlink>
          </w:p>
        </w:tc>
      </w:tr>
      <w:tr w:rsidR="00BF6BE1" w:rsidRPr="0066768F" w14:paraId="292A062B"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2C7E5FD1" w14:textId="46D1A9BA" w:rsidR="00BF6BE1" w:rsidRPr="0066768F" w:rsidRDefault="00BF6BE1" w:rsidP="003E14FE">
            <w:r w:rsidRPr="00A97CC9">
              <w:t>R</w:t>
            </w:r>
            <w:r>
              <w:fldChar w:fldCharType="begin"/>
            </w:r>
            <w:r>
              <w:instrText xml:space="preserve"> SEQ R \* ARABIC </w:instrText>
            </w:r>
            <w:r>
              <w:fldChar w:fldCharType="separate"/>
            </w:r>
            <w:r>
              <w:rPr>
                <w:noProof/>
              </w:rPr>
              <w:t>8</w:t>
            </w:r>
            <w:r>
              <w:rPr>
                <w:noProof/>
              </w:rPr>
              <w:fldChar w:fldCharType="end"/>
            </w:r>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2E9764" w14:textId="7200C0E2" w:rsidR="00BF6BE1" w:rsidRPr="00C4788F" w:rsidRDefault="00C4788F" w:rsidP="00C4788F">
            <w:r w:rsidRPr="00C4788F">
              <w:t>Senaste version av HSLF-FS 2016:40 Socialstyrelsens föreskrifter och allmänna råd om journalföring och behandling av personuppgifter i hälso- och sjukvården</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728F3A" w14:textId="461314AD" w:rsidR="00BF6BE1" w:rsidRPr="0066768F" w:rsidRDefault="00BF6BE1" w:rsidP="003E14FE">
            <w:r w:rsidRPr="00A97CC9">
              <w:t>Finns på Webben</w:t>
            </w:r>
          </w:p>
        </w:tc>
        <w:tc>
          <w:tcPr>
            <w:tcW w:w="2124" w:type="dxa"/>
            <w:tcBorders>
              <w:top w:val="single" w:sz="4" w:space="0" w:color="A33662" w:themeColor="accent1"/>
              <w:left w:val="single" w:sz="24" w:space="0" w:color="FFFFFF" w:themeColor="background1"/>
              <w:bottom w:val="single" w:sz="4" w:space="0" w:color="A33662" w:themeColor="accent1"/>
            </w:tcBorders>
          </w:tcPr>
          <w:p w14:paraId="42ED6AE1" w14:textId="0E32BEB2" w:rsidR="00BF6BE1" w:rsidRPr="00BC47CD" w:rsidRDefault="00146C9D" w:rsidP="00146C9D">
            <w:pPr>
              <w:rPr>
                <w:rStyle w:val="Hyperlnk"/>
                <w:i/>
                <w:iCs/>
                <w:color w:val="7E2A4C"/>
              </w:rPr>
            </w:pPr>
            <w:hyperlink r:id="rId28" w:history="1">
              <w:r w:rsidRPr="00BC47CD">
                <w:rPr>
                  <w:rStyle w:val="Hyperlnk"/>
                  <w:i/>
                  <w:iCs/>
                  <w:color w:val="7E2A4C"/>
                </w:rPr>
                <w:t>Länk</w:t>
              </w:r>
            </w:hyperlink>
          </w:p>
        </w:tc>
      </w:tr>
      <w:tr w:rsidR="00BF6BE1" w:rsidRPr="0066768F" w14:paraId="7290336B"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06AEDB0A" w14:textId="74692633" w:rsidR="00BF6BE1" w:rsidRPr="0066768F" w:rsidRDefault="00BF6BE1" w:rsidP="003E14FE">
            <w:r w:rsidRPr="00D65EF1">
              <w:t>R</w:t>
            </w:r>
            <w:fldSimple w:instr=" SEQ R \* ARABIC  \* MERGEFORMAT ">
              <w:r>
                <w:t>9</w:t>
              </w:r>
            </w:fldSimple>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15CCF8" w14:textId="655713C0" w:rsidR="00BF6BE1" w:rsidRPr="0066768F" w:rsidRDefault="00BF6BE1" w:rsidP="003E14FE">
            <w:r w:rsidRPr="00D65EF1">
              <w:t>Journalföring och behandling av personuppgifter i hälso- och sjukvården - Handbok vid tillämpningen av Socialstyrelsens föreskrifter och allmänna råd (HSLF-FS 2016:40) om journalföring och behandling av personuppgifter i hälso- och sjukvården.</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654B17" w14:textId="650D0BCF" w:rsidR="00BF6BE1" w:rsidRPr="0066768F" w:rsidRDefault="00BF6BE1" w:rsidP="003E14FE">
            <w:r w:rsidRPr="003125EA">
              <w:t>Finns på Webben</w:t>
            </w:r>
          </w:p>
        </w:tc>
        <w:tc>
          <w:tcPr>
            <w:tcW w:w="2124" w:type="dxa"/>
            <w:tcBorders>
              <w:top w:val="single" w:sz="4" w:space="0" w:color="A33662" w:themeColor="accent1"/>
              <w:left w:val="single" w:sz="24" w:space="0" w:color="FFFFFF" w:themeColor="background1"/>
              <w:bottom w:val="single" w:sz="4" w:space="0" w:color="A33662" w:themeColor="accent1"/>
            </w:tcBorders>
          </w:tcPr>
          <w:p w14:paraId="70FE9B14" w14:textId="6E5EB762" w:rsidR="00BF6BE1" w:rsidRPr="00BC47CD" w:rsidRDefault="00146C9D" w:rsidP="00146C9D">
            <w:pPr>
              <w:rPr>
                <w:rStyle w:val="Hyperlnk"/>
                <w:i/>
                <w:iCs/>
                <w:color w:val="7E2A4C"/>
              </w:rPr>
            </w:pPr>
            <w:hyperlink r:id="rId29" w:history="1">
              <w:r w:rsidRPr="00BC47CD">
                <w:rPr>
                  <w:rStyle w:val="Hyperlnk"/>
                  <w:i/>
                  <w:iCs/>
                  <w:color w:val="7E2A4C"/>
                </w:rPr>
                <w:t>Länk</w:t>
              </w:r>
            </w:hyperlink>
          </w:p>
        </w:tc>
      </w:tr>
      <w:tr w:rsidR="00BF6BE1" w:rsidRPr="0066768F" w14:paraId="7C9ECD6A"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711BC141" w14:textId="00EB665F" w:rsidR="00BF6BE1" w:rsidRPr="0066768F" w:rsidRDefault="00BF6BE1" w:rsidP="003E14FE">
            <w:r w:rsidRPr="00A97CC9">
              <w:t>R</w:t>
            </w:r>
            <w:fldSimple w:instr=" SEQ R \* ARABIC \* MERGEFORMAT ">
              <w:r>
                <w:rPr>
                  <w:noProof/>
                </w:rPr>
                <w:t>10</w:t>
              </w:r>
            </w:fldSimple>
            <w:r w:rsidRPr="00A97CC9">
              <w:t xml:space="preserve"> </w:t>
            </w:r>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D1C0E4" w14:textId="589D8696" w:rsidR="00BF6BE1" w:rsidRPr="0066768F" w:rsidRDefault="00BF6BE1" w:rsidP="003E14FE">
            <w:hyperlink r:id="rId30" w:tgtFrame="_blank" w:history="1">
              <w:r w:rsidRPr="00A97CC9">
                <w:t>RIV Tekniska Anvisningar - Parallella huvudversioner av ett tjänstekontrakt</w:t>
              </w:r>
            </w:hyperlink>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1C26C" w14:textId="408AF1AB" w:rsidR="00BF6BE1" w:rsidRPr="0066768F" w:rsidRDefault="00BF6BE1" w:rsidP="003E14FE">
            <w:r w:rsidRPr="00A97CC9">
              <w:t>Finns på webben</w:t>
            </w:r>
          </w:p>
        </w:tc>
        <w:tc>
          <w:tcPr>
            <w:tcW w:w="2124" w:type="dxa"/>
            <w:tcBorders>
              <w:top w:val="single" w:sz="4" w:space="0" w:color="A33662" w:themeColor="accent1"/>
              <w:left w:val="single" w:sz="24" w:space="0" w:color="FFFFFF" w:themeColor="background1"/>
              <w:bottom w:val="single" w:sz="4" w:space="0" w:color="A33662" w:themeColor="accent1"/>
            </w:tcBorders>
          </w:tcPr>
          <w:p w14:paraId="04EC69AD" w14:textId="37EA5AD6" w:rsidR="00BF6BE1" w:rsidRPr="00BC47CD" w:rsidRDefault="00146C9D" w:rsidP="00146C9D">
            <w:pPr>
              <w:rPr>
                <w:rStyle w:val="Hyperlnk"/>
                <w:i/>
                <w:iCs/>
                <w:color w:val="7E2A4C"/>
              </w:rPr>
            </w:pPr>
            <w:hyperlink r:id="rId31" w:history="1">
              <w:r w:rsidRPr="00BC47CD">
                <w:rPr>
                  <w:rStyle w:val="Hyperlnk"/>
                  <w:i/>
                  <w:iCs/>
                  <w:color w:val="7E2A4C"/>
                </w:rPr>
                <w:t>Länk</w:t>
              </w:r>
            </w:hyperlink>
          </w:p>
        </w:tc>
      </w:tr>
      <w:tr w:rsidR="00BF6BE1" w:rsidRPr="0066768F" w14:paraId="66D1679B"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4B1A0020" w14:textId="56919ACB" w:rsidR="00BF6BE1" w:rsidRPr="0066768F" w:rsidRDefault="00BF6BE1" w:rsidP="003E14FE">
            <w:bookmarkStart w:id="7" w:name="_Ref388001362"/>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11</w:t>
            </w:r>
            <w:r w:rsidRPr="00A97CC9">
              <w:rPr>
                <w:noProof/>
              </w:rPr>
              <w:fldChar w:fldCharType="end"/>
            </w:r>
            <w:bookmarkEnd w:id="7"/>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839CD9" w14:textId="2E412087" w:rsidR="00BF6BE1" w:rsidRPr="0066768F" w:rsidRDefault="00BF6BE1" w:rsidP="003E14FE">
            <w:r w:rsidRPr="00A97CC9">
              <w:t>Integrationshandledning Nationell källa för ordinationsorsak – behandlingsorsaker.</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2506C7"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2281C0E2" w14:textId="370326A7" w:rsidR="00BF6BE1" w:rsidRPr="00BC47CD" w:rsidRDefault="00146C9D" w:rsidP="00146C9D">
            <w:pPr>
              <w:rPr>
                <w:rStyle w:val="Hyperlnk"/>
                <w:i/>
                <w:iCs/>
                <w:color w:val="7E2A4C"/>
              </w:rPr>
            </w:pPr>
            <w:hyperlink r:id="rId32" w:history="1">
              <w:r w:rsidRPr="00BC47CD">
                <w:rPr>
                  <w:rStyle w:val="Hyperlnk"/>
                  <w:i/>
                  <w:iCs/>
                  <w:color w:val="7E2A4C"/>
                </w:rPr>
                <w:t>Länk</w:t>
              </w:r>
            </w:hyperlink>
          </w:p>
        </w:tc>
      </w:tr>
      <w:tr w:rsidR="00BF6BE1" w:rsidRPr="0066768F" w14:paraId="3F7E3FDD"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693A1101" w14:textId="5AD40E78" w:rsidR="00BF6BE1" w:rsidRPr="0066768F" w:rsidRDefault="00BF6BE1" w:rsidP="003E14FE">
            <w:bookmarkStart w:id="8" w:name="_Ref414544869"/>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12</w:t>
            </w:r>
            <w:r w:rsidRPr="00A97CC9">
              <w:rPr>
                <w:noProof/>
              </w:rPr>
              <w:fldChar w:fldCharType="end"/>
            </w:r>
            <w:bookmarkEnd w:id="8"/>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AB45C7" w14:textId="1389B46F" w:rsidR="00BF6BE1" w:rsidRPr="0066768F" w:rsidRDefault="00BF6BE1" w:rsidP="003E14FE">
            <w:r w:rsidRPr="00A97CC9">
              <w:t>Informationsmodell för NOD 1.1.5</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A0CB26"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0F9E1AFE" w14:textId="420943B3" w:rsidR="00BF6BE1" w:rsidRPr="00BC47CD" w:rsidRDefault="00146C9D" w:rsidP="00146C9D">
            <w:pPr>
              <w:rPr>
                <w:rStyle w:val="Hyperlnk"/>
                <w:i/>
                <w:iCs/>
                <w:color w:val="7E2A4C"/>
              </w:rPr>
            </w:pPr>
            <w:hyperlink r:id="rId33" w:history="1">
              <w:r w:rsidRPr="00BC47CD">
                <w:rPr>
                  <w:rStyle w:val="Hyperlnk"/>
                  <w:i/>
                  <w:iCs/>
                  <w:color w:val="7E2A4C"/>
                </w:rPr>
                <w:t>Länk</w:t>
              </w:r>
            </w:hyperlink>
          </w:p>
        </w:tc>
      </w:tr>
      <w:tr w:rsidR="00BF6BE1" w:rsidRPr="0066768F" w14:paraId="41A83710"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4FD878C1" w14:textId="05B687F1" w:rsidR="00BF6BE1" w:rsidRPr="0066768F" w:rsidRDefault="00BF6BE1" w:rsidP="003E14FE">
            <w:bookmarkStart w:id="9" w:name="_Ref437955380"/>
            <w:r w:rsidRPr="00A97CC9">
              <w:t>R</w:t>
            </w:r>
            <w:r w:rsidRPr="00A97CC9">
              <w:rPr>
                <w:noProof/>
              </w:rPr>
              <w:fldChar w:fldCharType="begin"/>
            </w:r>
            <w:r w:rsidRPr="00A97CC9">
              <w:rPr>
                <w:noProof/>
              </w:rPr>
              <w:instrText xml:space="preserve"> SEQ R \* ARABIC </w:instrText>
            </w:r>
            <w:r w:rsidRPr="00A97CC9">
              <w:rPr>
                <w:noProof/>
              </w:rPr>
              <w:fldChar w:fldCharType="separate"/>
            </w:r>
            <w:r>
              <w:rPr>
                <w:noProof/>
              </w:rPr>
              <w:t>13</w:t>
            </w:r>
            <w:r w:rsidRPr="00A97CC9">
              <w:rPr>
                <w:noProof/>
              </w:rPr>
              <w:fldChar w:fldCharType="end"/>
            </w:r>
            <w:bookmarkEnd w:id="9"/>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9D65F8" w14:textId="24DBD48D" w:rsidR="00BF6BE1" w:rsidRPr="0066768F" w:rsidRDefault="00BF6BE1" w:rsidP="003E14FE">
            <w:r w:rsidRPr="00A97CC9">
              <w:t>Bilaga_Kända svårigheter med GetMedicationHistory v1.0.docx</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5DBD7A"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223AB7C1" w14:textId="2E7D10F5" w:rsidR="00BF6BE1" w:rsidRPr="00146C9D" w:rsidRDefault="00146C9D" w:rsidP="00146C9D">
            <w:r w:rsidRPr="00146C9D">
              <w:t>Bilaga</w:t>
            </w:r>
          </w:p>
        </w:tc>
      </w:tr>
      <w:tr w:rsidR="00BF6BE1" w:rsidRPr="0066768F" w14:paraId="6453D344"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1D72EF0A" w14:textId="1B3BD31A" w:rsidR="00BF6BE1" w:rsidRPr="0066768F" w:rsidRDefault="00BF6BE1" w:rsidP="003E14FE">
            <w:r w:rsidRPr="00A97CC9">
              <w:t>R</w:t>
            </w:r>
            <w:fldSimple w:instr=" SEQ R \* ARABIC \* MERGEFORMAT ">
              <w:r>
                <w:rPr>
                  <w:noProof/>
                </w:rPr>
                <w:t>14</w:t>
              </w:r>
            </w:fldSimple>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91013" w14:textId="2075F0FA" w:rsidR="00BF6BE1" w:rsidRPr="0066768F" w:rsidRDefault="00BF6BE1" w:rsidP="003E14FE">
            <w:r w:rsidRPr="00A97CC9">
              <w:t>Nationell informationsstruktur</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A8C25"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64DF4480" w14:textId="0DDCB549" w:rsidR="00BF6BE1" w:rsidRPr="00BC47CD" w:rsidRDefault="00146C9D" w:rsidP="00146C9D">
            <w:pPr>
              <w:rPr>
                <w:rStyle w:val="Hyperlnk"/>
                <w:i/>
                <w:iCs/>
                <w:color w:val="7E2A4C"/>
              </w:rPr>
            </w:pPr>
            <w:hyperlink r:id="rId34" w:history="1">
              <w:r w:rsidRPr="00BC47CD">
                <w:rPr>
                  <w:rStyle w:val="Hyperlnk"/>
                  <w:i/>
                  <w:iCs/>
                  <w:color w:val="7E2A4C"/>
                </w:rPr>
                <w:t>Länk</w:t>
              </w:r>
            </w:hyperlink>
          </w:p>
        </w:tc>
      </w:tr>
      <w:tr w:rsidR="00BF6BE1" w:rsidRPr="0066768F" w14:paraId="1DDE9544"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38859114" w14:textId="611E5892" w:rsidR="00BF6BE1" w:rsidRPr="0066768F" w:rsidRDefault="00BF6BE1" w:rsidP="003E14FE">
            <w:r w:rsidRPr="00A97CC9">
              <w:t>R</w:t>
            </w:r>
            <w:fldSimple w:instr=" SEQ R \* ARABIC \* MERGEFORMAT ">
              <w:r>
                <w:rPr>
                  <w:noProof/>
                </w:rPr>
                <w:t>15</w:t>
              </w:r>
            </w:fldSimple>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1B758B" w14:textId="67AA72CC" w:rsidR="00BF6BE1" w:rsidRPr="0066768F" w:rsidRDefault="00BF6BE1" w:rsidP="003E14FE">
            <w:r w:rsidRPr="00A97CC9">
              <w:t>HSA Innehåll Befattning</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79480F" w14:textId="77777777" w:rsidR="00BF6BE1" w:rsidRPr="0066768F" w:rsidRDefault="00BF6BE1" w:rsidP="003E14FE"/>
        </w:tc>
        <w:tc>
          <w:tcPr>
            <w:tcW w:w="2124" w:type="dxa"/>
            <w:tcBorders>
              <w:top w:val="single" w:sz="4" w:space="0" w:color="A33662" w:themeColor="accent1"/>
              <w:left w:val="single" w:sz="24" w:space="0" w:color="FFFFFF" w:themeColor="background1"/>
              <w:bottom w:val="single" w:sz="4" w:space="0" w:color="A33662" w:themeColor="accent1"/>
            </w:tcBorders>
          </w:tcPr>
          <w:p w14:paraId="0ECE5D51" w14:textId="194EA20C" w:rsidR="00BF6BE1" w:rsidRPr="00BC47CD" w:rsidRDefault="00146C9D" w:rsidP="00146C9D">
            <w:pPr>
              <w:rPr>
                <w:rStyle w:val="Hyperlnk"/>
                <w:i/>
                <w:iCs/>
                <w:color w:val="7E2A4C"/>
              </w:rPr>
            </w:pPr>
            <w:hyperlink r:id="rId35" w:history="1">
              <w:r w:rsidRPr="00BC47CD">
                <w:rPr>
                  <w:rStyle w:val="Hyperlnk"/>
                  <w:i/>
                  <w:iCs/>
                  <w:color w:val="7E2A4C"/>
                </w:rPr>
                <w:t>Länk</w:t>
              </w:r>
            </w:hyperlink>
          </w:p>
        </w:tc>
      </w:tr>
      <w:tr w:rsidR="00BC47CD" w:rsidRPr="0066768F" w14:paraId="1851ED7C"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4F8311AA" w14:textId="21BB6C71" w:rsidR="00BC47CD" w:rsidRPr="00A97CC9" w:rsidRDefault="00BC47CD" w:rsidP="00BC47CD">
            <w:r>
              <w:t>R16</w:t>
            </w:r>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498324" w14:textId="1375428E" w:rsidR="00BC47CD" w:rsidRPr="00A97CC9" w:rsidRDefault="00BC47CD" w:rsidP="00BC47CD">
            <w:r>
              <w:t>Lagen om sammanhållen vård- och omsorgsdokumentation (2022:913)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38FADC" w14:textId="14870DDE" w:rsidR="00BC47CD" w:rsidRPr="0066768F" w:rsidRDefault="00BC47CD" w:rsidP="00BC47CD">
            <w:r>
              <w:t>Finns på webben</w:t>
            </w:r>
          </w:p>
        </w:tc>
        <w:tc>
          <w:tcPr>
            <w:tcW w:w="2124" w:type="dxa"/>
            <w:tcBorders>
              <w:top w:val="single" w:sz="4" w:space="0" w:color="A33662" w:themeColor="accent1"/>
              <w:left w:val="single" w:sz="24" w:space="0" w:color="FFFFFF" w:themeColor="background1"/>
              <w:bottom w:val="single" w:sz="4" w:space="0" w:color="A33662" w:themeColor="accent1"/>
            </w:tcBorders>
          </w:tcPr>
          <w:p w14:paraId="69FC8A48" w14:textId="1C2BADAE" w:rsidR="00BC47CD" w:rsidRDefault="00BC47CD" w:rsidP="00BC47CD">
            <w:hyperlink r:id="rId36" w:history="1">
              <w:r w:rsidRPr="00274C63">
                <w:rPr>
                  <w:rStyle w:val="Hyperlnk"/>
                  <w:i/>
                  <w:iCs/>
                  <w:color w:val="7E2A4C"/>
                </w:rPr>
                <w:t>Länk</w:t>
              </w:r>
            </w:hyperlink>
          </w:p>
        </w:tc>
      </w:tr>
      <w:tr w:rsidR="002D0C80" w:rsidRPr="0066768F" w14:paraId="33F35F1E" w14:textId="77777777" w:rsidTr="00146C9D">
        <w:tc>
          <w:tcPr>
            <w:tcW w:w="847" w:type="dxa"/>
            <w:tcBorders>
              <w:top w:val="single" w:sz="4" w:space="0" w:color="A33662" w:themeColor="accent1"/>
              <w:bottom w:val="single" w:sz="4" w:space="0" w:color="A33662" w:themeColor="accent1"/>
              <w:right w:val="single" w:sz="24" w:space="0" w:color="FFFFFF" w:themeColor="background1"/>
            </w:tcBorders>
          </w:tcPr>
          <w:p w14:paraId="78E73791" w14:textId="5EDDE2DB" w:rsidR="002D0C80" w:rsidRDefault="002D0C80" w:rsidP="002D0C80">
            <w:r w:rsidRPr="00756289">
              <w:t>R</w:t>
            </w:r>
            <w:r>
              <w:t>17</w:t>
            </w:r>
          </w:p>
        </w:tc>
        <w:tc>
          <w:tcPr>
            <w:tcW w:w="41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4BB9B3" w14:textId="64024361" w:rsidR="002D0C80" w:rsidRDefault="002D0C80" w:rsidP="002D0C80">
            <w:r w:rsidRPr="00D30E82">
              <w:t>Förtydliganden Vårdgivare Vårdenhet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1FE3F7" w14:textId="45DFCB63" w:rsidR="002D0C80" w:rsidRDefault="002D0C80" w:rsidP="002D0C80">
            <w:r>
              <w:t>Från HSA Katalogtjänst.</w:t>
            </w:r>
          </w:p>
        </w:tc>
        <w:tc>
          <w:tcPr>
            <w:tcW w:w="2124" w:type="dxa"/>
            <w:tcBorders>
              <w:top w:val="single" w:sz="4" w:space="0" w:color="A33662" w:themeColor="accent1"/>
              <w:left w:val="single" w:sz="24" w:space="0" w:color="FFFFFF" w:themeColor="background1"/>
              <w:bottom w:val="single" w:sz="4" w:space="0" w:color="A33662" w:themeColor="accent1"/>
            </w:tcBorders>
          </w:tcPr>
          <w:p w14:paraId="67794FB2" w14:textId="358A6510" w:rsidR="002D0C80" w:rsidRDefault="002D0C80" w:rsidP="002D0C80">
            <w:hyperlink r:id="rId37" w:history="1">
              <w:r w:rsidRPr="002D0C80">
                <w:rPr>
                  <w:rStyle w:val="Hyperlnk"/>
                  <w:i/>
                  <w:iCs/>
                  <w:color w:val="7E2A4C"/>
                </w:rPr>
                <w:t>Länk</w:t>
              </w:r>
            </w:hyperlink>
            <w:r w:rsidRPr="002D0C80">
              <w:rPr>
                <w:rStyle w:val="Hyperlnk"/>
                <w:i/>
                <w:iCs/>
                <w:color w:val="7E2A4C"/>
              </w:rPr>
              <w:t xml:space="preserve"> </w:t>
            </w:r>
          </w:p>
        </w:tc>
      </w:tr>
    </w:tbl>
    <w:p w14:paraId="5ACA05CB" w14:textId="42CECE0E" w:rsidR="001D68B7" w:rsidRDefault="001D68B7" w:rsidP="004E1B5F"/>
    <w:p w14:paraId="12C3B60C" w14:textId="77777777" w:rsidR="001D68B7" w:rsidRDefault="001D68B7">
      <w:r>
        <w:br w:type="page"/>
      </w:r>
    </w:p>
    <w:p w14:paraId="515B9E25" w14:textId="77777777" w:rsidR="00AF49F3" w:rsidRDefault="00AF49F3" w:rsidP="004E1B5F"/>
    <w:p w14:paraId="347803C8" w14:textId="77777777" w:rsidR="00AF49F3" w:rsidRDefault="00AF49F3" w:rsidP="00AF49F3">
      <w:pPr>
        <w:pStyle w:val="Numreradrubrik1"/>
      </w:pPr>
      <w:bookmarkStart w:id="10" w:name="_Toc357754843"/>
      <w:bookmarkStart w:id="11" w:name="_Toc243452541"/>
      <w:bookmarkStart w:id="12" w:name="_Toc31290646"/>
      <w:bookmarkStart w:id="13" w:name="_Toc193111167"/>
      <w:r>
        <w:t>Inledning</w:t>
      </w:r>
      <w:bookmarkEnd w:id="10"/>
      <w:bookmarkEnd w:id="11"/>
      <w:bookmarkEnd w:id="12"/>
      <w:bookmarkEnd w:id="13"/>
    </w:p>
    <w:p w14:paraId="7B35EBD1" w14:textId="77777777" w:rsidR="00AF49F3" w:rsidRPr="006E52CE" w:rsidRDefault="00AF49F3" w:rsidP="00AF49F3">
      <w:pPr>
        <w:tabs>
          <w:tab w:val="left" w:pos="2552"/>
        </w:tabs>
        <w:spacing w:line="240" w:lineRule="auto"/>
        <w:rPr>
          <w:iCs/>
        </w:rPr>
      </w:pPr>
      <w:r w:rsidRPr="006E52CE">
        <w:rPr>
          <w:iCs/>
        </w:rPr>
        <w:t xml:space="preserve">Detta är beskrivningen av tjänstekontrakten i tjänstedomänen </w:t>
      </w:r>
    </w:p>
    <w:p w14:paraId="5EA49ACC" w14:textId="64418FD2" w:rsidR="00AF49F3" w:rsidRPr="003D6708" w:rsidRDefault="00AF49F3" w:rsidP="00AF49F3">
      <w:pPr>
        <w:tabs>
          <w:tab w:val="left" w:pos="2552"/>
        </w:tabs>
        <w:spacing w:line="240" w:lineRule="auto"/>
        <w:rPr>
          <w:color w:val="244335" w:themeColor="accent3" w:themeShade="BF"/>
          <w:sz w:val="48"/>
          <w:szCs w:val="48"/>
        </w:rPr>
      </w:pPr>
      <w:r w:rsidRPr="00344F4D">
        <w:rPr>
          <w:color w:val="244335" w:themeColor="accent3" w:themeShade="BF"/>
        </w:rPr>
        <w:fldChar w:fldCharType="begin"/>
      </w:r>
      <w:r>
        <w:rPr>
          <w:color w:val="244335" w:themeColor="accent3" w:themeShade="BF"/>
        </w:rPr>
        <w:instrText xml:space="preserve"> DOCPROPERTY "D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1" \* MERGEFORMAT </w:instrText>
      </w:r>
      <w:r w:rsidRPr="00344F4D">
        <w:rPr>
          <w:color w:val="244335" w:themeColor="accent3" w:themeShade="BF"/>
        </w:rPr>
        <w:fldChar w:fldCharType="separate"/>
      </w:r>
      <w:r w:rsidR="006E52CE">
        <w:rPr>
          <w:b/>
          <w:color w:val="244335" w:themeColor="accent3" w:themeShade="BF"/>
        </w:rPr>
        <w:t>clinicalprocess</w:t>
      </w:r>
      <w:r w:rsidRPr="00344F4D">
        <w:rPr>
          <w:color w:val="244335" w:themeColor="accent3" w:themeShade="BF"/>
        </w:rPr>
        <w:fldChar w:fldCharType="end"/>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2" \* MERGEFORMAT </w:instrText>
      </w:r>
      <w:r w:rsidRPr="00344F4D">
        <w:rPr>
          <w:color w:val="244335" w:themeColor="accent3" w:themeShade="BF"/>
        </w:rPr>
        <w:fldChar w:fldCharType="separate"/>
      </w:r>
      <w:r w:rsidR="006E52CE">
        <w:rPr>
          <w:b/>
          <w:color w:val="244335" w:themeColor="accent3" w:themeShade="BF"/>
        </w:rPr>
        <w:t>activityprescription</w:t>
      </w:r>
      <w:r w:rsidRPr="00344F4D">
        <w:rPr>
          <w:color w:val="244335" w:themeColor="accent3" w:themeShade="BF"/>
        </w:rPr>
        <w:fldChar w:fldCharType="end"/>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3" \* MERGEFORMAT </w:instrText>
      </w:r>
      <w:r w:rsidRPr="00344F4D">
        <w:rPr>
          <w:color w:val="244335" w:themeColor="accent3" w:themeShade="BF"/>
        </w:rPr>
        <w:fldChar w:fldCharType="separate"/>
      </w:r>
      <w:r w:rsidR="006E52CE">
        <w:rPr>
          <w:b/>
          <w:color w:val="244335" w:themeColor="accent3" w:themeShade="BF"/>
        </w:rPr>
        <w:t>actoutcome</w:t>
      </w:r>
      <w:r w:rsidRPr="00344F4D">
        <w:rPr>
          <w:color w:val="244335" w:themeColor="accent3" w:themeShade="BF"/>
        </w:rPr>
        <w:fldChar w:fldCharType="end"/>
      </w:r>
    </w:p>
    <w:p w14:paraId="40BECDE2" w14:textId="62659588" w:rsidR="00AF49F3" w:rsidRPr="00506078" w:rsidRDefault="00AF49F3" w:rsidP="00AF49F3">
      <w:pPr>
        <w:rPr>
          <w:iCs/>
        </w:rPr>
      </w:pPr>
      <w:r w:rsidRPr="006E52CE">
        <w:rPr>
          <w:iCs/>
        </w:rPr>
        <w:t xml:space="preserve">Tjänstekontrakten är baserade på RIVTA 2.1 [R2] och reglerade genom arkitekturella beslut [R1]. </w:t>
      </w:r>
    </w:p>
    <w:p w14:paraId="74763615" w14:textId="77777777" w:rsidR="00506078" w:rsidRDefault="00506078" w:rsidP="00506078">
      <w:r>
        <w:t xml:space="preserve">Tjänstekontraktsbeskrivningen är en kravspecifikation. Den ska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40FE2D1D" w14:textId="21C31227" w:rsidR="00AF49F3" w:rsidRDefault="00506078" w:rsidP="00AF49F3">
      <w:r>
        <w:t>Detta dokument kompletterar reglerna i de tekniska kontrakten. Tjänsteproducenter och tjänstekonsumenter ska m.a.o. följa såväl de maskintolkbara reglerna i de tekniska kontrakten, så väl som de regler som uttrycks verbalt i detta dokument.</w:t>
      </w:r>
    </w:p>
    <w:p w14:paraId="72158F7E" w14:textId="77777777" w:rsidR="00AF49F3" w:rsidRDefault="00AF49F3" w:rsidP="00AF49F3">
      <w:pPr>
        <w:pStyle w:val="Numreradrubrik2"/>
      </w:pPr>
      <w:bookmarkStart w:id="14" w:name="_Toc31290647"/>
      <w:bookmarkStart w:id="15" w:name="_Toc193111168"/>
      <w:r>
        <w:t>Svenskt namn</w:t>
      </w:r>
      <w:bookmarkEnd w:id="14"/>
      <w:bookmarkEnd w:id="15"/>
    </w:p>
    <w:p w14:paraId="5F806355" w14:textId="77777777" w:rsidR="00CD338A" w:rsidRPr="00CD338A" w:rsidRDefault="00CD338A" w:rsidP="00CD338A">
      <w:pPr>
        <w:rPr>
          <w:color w:val="244335" w:themeColor="accent3" w:themeShade="BF"/>
        </w:rPr>
      </w:pPr>
      <w:r w:rsidRPr="00CD338A">
        <w:rPr>
          <w:color w:val="244335" w:themeColor="accent3" w:themeShade="BF"/>
        </w:rPr>
        <w:t>vård- och omsorg kärnprocess: hantera aktiviteter: ordinationsutfall</w:t>
      </w:r>
    </w:p>
    <w:p w14:paraId="4CABAD8A" w14:textId="77777777" w:rsidR="00CD338A" w:rsidRDefault="00CD338A" w:rsidP="00CD338A">
      <w:pPr>
        <w:rPr>
          <w:color w:val="244335" w:themeColor="accent3" w:themeShade="BF"/>
        </w:rPr>
      </w:pPr>
      <w:r w:rsidRPr="00CD338A">
        <w:rPr>
          <w:color w:val="244335" w:themeColor="accent3" w:themeShade="BF"/>
        </w:rPr>
        <w:t>ordinationsutfall</w:t>
      </w:r>
    </w:p>
    <w:p w14:paraId="63216E25" w14:textId="77777777" w:rsidR="00C05A3B" w:rsidRDefault="00C05A3B" w:rsidP="00C05A3B">
      <w:pPr>
        <w:pStyle w:val="Numreradrubrik2"/>
      </w:pPr>
      <w:bookmarkStart w:id="16" w:name="_Toc84232745"/>
      <w:bookmarkStart w:id="17" w:name="_Toc193111169"/>
      <w:r>
        <w:t>Webbeskrivning</w:t>
      </w:r>
      <w:bookmarkEnd w:id="16"/>
      <w:bookmarkEnd w:id="17"/>
    </w:p>
    <w:p w14:paraId="12DA63B0" w14:textId="4535DF0D" w:rsidR="00AF49F3" w:rsidRDefault="00725A8F">
      <w:r w:rsidRPr="00725A8F">
        <w:t>Denna domän hanterat information gällande en patients ordinationer, förskrivning och administrering av läkemedel och vaccinationer. Domänen syftar till att tillmötesgå vårdprofessionens behov av direktåtkomst till patientens vårdinformation (så kallad sammanhållen journalföring) såväl som patientens egen åtkomst till sin vårdinformation. Domänens kontrakt stödjer tjänsteinteraktioner där konsumenten är i behov av att läsa informationen från ett eller flera källsystem.</w:t>
      </w:r>
      <w:r w:rsidR="00AF49F3">
        <w:br w:type="page"/>
      </w:r>
    </w:p>
    <w:p w14:paraId="593B58E9" w14:textId="74F3FD14" w:rsidR="00AF49F3" w:rsidRPr="00332872" w:rsidRDefault="00AF49F3" w:rsidP="00332872">
      <w:pPr>
        <w:pStyle w:val="Numreradrubrik1"/>
      </w:pPr>
      <w:bookmarkStart w:id="18" w:name="_Toc198086678"/>
      <w:bookmarkStart w:id="19" w:name="_Toc224960918"/>
      <w:bookmarkStart w:id="20" w:name="_Toc357754844"/>
      <w:bookmarkStart w:id="21" w:name="_Toc243452542"/>
      <w:bookmarkStart w:id="22" w:name="_Toc31290648"/>
      <w:bookmarkStart w:id="23" w:name="_Toc193111170"/>
      <w:r w:rsidRPr="00332872">
        <w:lastRenderedPageBreak/>
        <w:t>Versionsinformation</w:t>
      </w:r>
      <w:bookmarkEnd w:id="18"/>
      <w:bookmarkEnd w:id="19"/>
      <w:bookmarkEnd w:id="20"/>
      <w:bookmarkEnd w:id="21"/>
      <w:bookmarkEnd w:id="22"/>
      <w:bookmarkEnd w:id="23"/>
    </w:p>
    <w:p w14:paraId="3A8F80E7" w14:textId="6C54F3F6" w:rsidR="00B2367F" w:rsidRPr="00B2367F" w:rsidRDefault="00B2367F" w:rsidP="00B2367F">
      <w:bookmarkStart w:id="24" w:name="_Toc357754845"/>
      <w:bookmarkStart w:id="25" w:name="_Toc243452543"/>
      <w:bookmarkStart w:id="26" w:name="_Toc31290649"/>
      <w:r w:rsidRPr="00B2367F">
        <w:t>Denna revision av tjänstekontraktsbeskrivningen beskriver version 2.1.</w:t>
      </w:r>
      <w:r w:rsidR="00F25F5D">
        <w:t>7</w:t>
      </w:r>
      <w:r w:rsidR="00CB4116">
        <w:t>.</w:t>
      </w:r>
    </w:p>
    <w:p w14:paraId="25B7E30C" w14:textId="332B6E01" w:rsidR="00AF49F3" w:rsidRDefault="00B2367F" w:rsidP="00B2367F">
      <w:r w:rsidRPr="00B2367F">
        <w:t xml:space="preserve">Observera att version för detta dokument och domänen måste vara lika. Detta för att spårbarheten inte ska brytas. </w:t>
      </w:r>
      <w:bookmarkEnd w:id="24"/>
      <w:bookmarkEnd w:id="25"/>
      <w:bookmarkEnd w:id="26"/>
    </w:p>
    <w:p w14:paraId="28492C0C" w14:textId="31C16AD0" w:rsidR="00F14832" w:rsidRPr="00F14832" w:rsidRDefault="00CB4116" w:rsidP="00F14832">
      <w:pPr>
        <w:pStyle w:val="Numreradrubrik2"/>
      </w:pPr>
      <w:bookmarkStart w:id="27" w:name="_Toc193111171"/>
      <w:r>
        <w:t xml:space="preserve">Version </w:t>
      </w:r>
      <w:r w:rsidR="00F14832">
        <w:t>2.</w:t>
      </w:r>
      <w:r w:rsidR="0007555B">
        <w:t>2</w:t>
      </w:r>
      <w:r w:rsidR="00E32880">
        <w:t>.1</w:t>
      </w:r>
      <w:bookmarkEnd w:id="27"/>
    </w:p>
    <w:p w14:paraId="1A8E011A" w14:textId="77777777" w:rsidR="00AF49F3" w:rsidRDefault="00AF49F3" w:rsidP="00C066E7">
      <w:pPr>
        <w:pStyle w:val="Numreradrubrik3"/>
      </w:pPr>
      <w:bookmarkStart w:id="28" w:name="_Toc243452544"/>
      <w:bookmarkStart w:id="29" w:name="_Toc31290650"/>
      <w:bookmarkStart w:id="30" w:name="_Toc193111172"/>
      <w:r>
        <w:t>Oförändrade tjänstekontrakt</w:t>
      </w:r>
      <w:bookmarkEnd w:id="28"/>
      <w:bookmarkEnd w:id="29"/>
      <w:bookmarkEnd w:id="30"/>
    </w:p>
    <w:p w14:paraId="59330CD2" w14:textId="77777777" w:rsidR="00FD35E4" w:rsidRPr="00FD35E4" w:rsidRDefault="00FD35E4" w:rsidP="00FD35E4">
      <w:bookmarkStart w:id="31" w:name="_Toc243452545"/>
      <w:bookmarkStart w:id="32" w:name="_Toc31290651"/>
      <w:r w:rsidRPr="00FD35E4">
        <w:t>Följande oförändrade tjänstekontrakt finns från och med denna version:</w:t>
      </w:r>
    </w:p>
    <w:p w14:paraId="167FACA2" w14:textId="77777777" w:rsidR="00FD35E4" w:rsidRPr="00FD35E4" w:rsidRDefault="00FD35E4" w:rsidP="007B3C26">
      <w:pPr>
        <w:pStyle w:val="Liststycke"/>
        <w:numPr>
          <w:ilvl w:val="0"/>
          <w:numId w:val="6"/>
        </w:numPr>
      </w:pPr>
      <w:r w:rsidRPr="00FD35E4">
        <w:t>GetVaccinationHistory 2.0</w:t>
      </w:r>
    </w:p>
    <w:p w14:paraId="02032990" w14:textId="77777777" w:rsidR="00AF49F3" w:rsidRDefault="00AF49F3" w:rsidP="00C066E7">
      <w:pPr>
        <w:pStyle w:val="Numreradrubrik3"/>
      </w:pPr>
      <w:bookmarkStart w:id="33" w:name="_Toc193111173"/>
      <w:r>
        <w:t>Nya tjänstekontrakt</w:t>
      </w:r>
      <w:bookmarkEnd w:id="31"/>
      <w:bookmarkEnd w:id="32"/>
      <w:bookmarkEnd w:id="33"/>
    </w:p>
    <w:p w14:paraId="0B304462" w14:textId="0F678352" w:rsidR="00724EB3" w:rsidRPr="00724EB3" w:rsidRDefault="00724EB3" w:rsidP="00724EB3">
      <w:pPr>
        <w:rPr>
          <w:rFonts w:asciiTheme="majorHAnsi" w:eastAsiaTheme="majorEastAsia" w:hAnsiTheme="majorHAnsi" w:cstheme="majorBidi"/>
          <w:b/>
          <w:bCs/>
          <w:iCs/>
          <w:spacing w:val="-2"/>
          <w:szCs w:val="24"/>
          <w:lang w:val="en-US"/>
        </w:rPr>
      </w:pPr>
      <w:bookmarkStart w:id="34" w:name="_Toc243452546"/>
      <w:bookmarkStart w:id="35" w:name="_Toc31290652"/>
      <w:r w:rsidRPr="00724EB3">
        <w:t>Inga nya tjänstekontrakt.</w:t>
      </w:r>
    </w:p>
    <w:p w14:paraId="6E418ABE" w14:textId="29906E3E" w:rsidR="00AF49F3" w:rsidRDefault="00AF49F3" w:rsidP="00AF49F3">
      <w:pPr>
        <w:pStyle w:val="Numreradrubrik3"/>
      </w:pPr>
      <w:bookmarkStart w:id="36" w:name="_Toc193111174"/>
      <w:r>
        <w:t>Förändrade tjänstekontrakt</w:t>
      </w:r>
      <w:bookmarkEnd w:id="34"/>
      <w:bookmarkEnd w:id="35"/>
      <w:bookmarkEnd w:id="36"/>
    </w:p>
    <w:p w14:paraId="7818ABD3" w14:textId="43349E8B" w:rsidR="005E0BF9" w:rsidRPr="005E0BF9" w:rsidRDefault="005E0BF9" w:rsidP="005E0BF9">
      <w:pPr>
        <w:pStyle w:val="Liststycke"/>
        <w:numPr>
          <w:ilvl w:val="0"/>
          <w:numId w:val="6"/>
        </w:numPr>
      </w:pPr>
      <w:r w:rsidRPr="005E0BF9">
        <w:rPr>
          <w:rFonts w:eastAsia="Times New Roman" w:cs="Arial"/>
          <w:lang w:eastAsia="sv-SE"/>
        </w:rPr>
        <w:t>GetMedicationHistory är uppdaterad från 2.1 till 2.1</w:t>
      </w:r>
    </w:p>
    <w:p w14:paraId="637496A7" w14:textId="77777777" w:rsidR="00AF49F3" w:rsidRDefault="00AF49F3" w:rsidP="00AF49F3">
      <w:pPr>
        <w:pStyle w:val="Brdtext"/>
      </w:pPr>
      <w:r w:rsidRPr="0096754A">
        <w:rPr>
          <w:rFonts w:asciiTheme="minorHAnsi" w:hAnsiTheme="minorHAnsi" w:cstheme="minorHAnsi"/>
          <w:sz w:val="20"/>
          <w:szCs w:val="22"/>
        </w:rPr>
        <w:t>Nedan redovisas kompatibilitet mellan konsument och producent för tjänstekontrakten som finns i flera versioner. Kompatibilitet avser här såväl format som semantik. För definition av kompatibilitet mellan format, s</w:t>
      </w:r>
      <w:r w:rsidRPr="0096754A">
        <w:rPr>
          <w:rFonts w:asciiTheme="minorHAnsi" w:hAnsiTheme="minorHAnsi" w:cstheme="minorHAnsi"/>
          <w:sz w:val="20"/>
          <w:szCs w:val="20"/>
        </w:rPr>
        <w:t xml:space="preserve">e </w:t>
      </w:r>
      <w:hyperlink r:id="rId38" w:history="1">
        <w:r w:rsidRPr="0096754A">
          <w:rPr>
            <w:rStyle w:val="Hyperlnk"/>
            <w:rFonts w:asciiTheme="minorHAnsi" w:eastAsiaTheme="majorEastAsia" w:hAnsiTheme="minorHAnsi" w:cstheme="minorHAnsi"/>
            <w:sz w:val="20"/>
            <w:szCs w:val="20"/>
          </w:rPr>
          <w:t>RIV Tekniska Anvisningar, Översikt.</w:t>
        </w:r>
      </w:hyperlink>
    </w:p>
    <w:p w14:paraId="0AC479C9" w14:textId="77777777" w:rsidR="00AF49F3" w:rsidRDefault="00AF49F3" w:rsidP="00AF49F3"/>
    <w:tbl>
      <w:tblPr>
        <w:tblW w:w="9559" w:type="dxa"/>
        <w:tblInd w:w="70" w:type="dxa"/>
        <w:tblCellMar>
          <w:left w:w="70" w:type="dxa"/>
          <w:right w:w="70" w:type="dxa"/>
        </w:tblCellMar>
        <w:tblLook w:val="04A0" w:firstRow="1" w:lastRow="0" w:firstColumn="1" w:lastColumn="0" w:noHBand="0" w:noVBand="1"/>
      </w:tblPr>
      <w:tblGrid>
        <w:gridCol w:w="2472"/>
        <w:gridCol w:w="1417"/>
        <w:gridCol w:w="1276"/>
        <w:gridCol w:w="4394"/>
      </w:tblGrid>
      <w:tr w:rsidR="00AF49F3" w14:paraId="3A520D4D" w14:textId="77777777" w:rsidTr="00DA6913">
        <w:trPr>
          <w:trHeight w:val="804"/>
        </w:trPr>
        <w:tc>
          <w:tcPr>
            <w:tcW w:w="2472"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2E80C3D3" w14:textId="77777777" w:rsidR="00AF49F3" w:rsidRDefault="00AF49F3" w:rsidP="00B97A8D">
            <w:pPr>
              <w:spacing w:before="120" w:after="120" w:line="240" w:lineRule="auto"/>
              <w:rPr>
                <w:rFonts w:eastAsia="Times New Roman"/>
                <w:b/>
                <w:bCs/>
                <w:color w:val="000000"/>
                <w:lang w:eastAsia="sv-SE"/>
              </w:rPr>
            </w:pPr>
            <w:r>
              <w:rPr>
                <w:rFonts w:eastAsia="Times New Roman"/>
                <w:b/>
                <w:bCs/>
                <w:color w:val="000000"/>
                <w:lang w:eastAsia="sv-SE"/>
              </w:rPr>
              <w:t>Tjänstekontrakt</w:t>
            </w:r>
          </w:p>
        </w:tc>
        <w:tc>
          <w:tcPr>
            <w:tcW w:w="1417" w:type="dxa"/>
            <w:tcBorders>
              <w:top w:val="single" w:sz="8" w:space="0" w:color="auto"/>
              <w:left w:val="nil"/>
              <w:bottom w:val="single" w:sz="8" w:space="0" w:color="auto"/>
              <w:right w:val="single" w:sz="8" w:space="0" w:color="auto"/>
            </w:tcBorders>
            <w:shd w:val="clear" w:color="auto" w:fill="E7DAC5" w:themeFill="accent2"/>
            <w:vAlign w:val="center"/>
            <w:hideMark/>
          </w:tcPr>
          <w:p w14:paraId="1CE54B26" w14:textId="77777777" w:rsidR="00AF49F3" w:rsidRDefault="00AF49F3" w:rsidP="00B97A8D">
            <w:pPr>
              <w:spacing w:before="120" w:after="120" w:line="240" w:lineRule="auto"/>
              <w:rPr>
                <w:rFonts w:eastAsia="Times New Roman"/>
                <w:b/>
                <w:bCs/>
                <w:color w:val="000000"/>
                <w:lang w:eastAsia="sv-SE"/>
              </w:rPr>
            </w:pPr>
            <w:r>
              <w:rPr>
                <w:rFonts w:eastAsia="Times New Roman"/>
                <w:b/>
                <w:bCs/>
                <w:color w:val="000000"/>
                <w:lang w:eastAsia="sv-SE"/>
              </w:rPr>
              <w:t>Konsument</w:t>
            </w:r>
          </w:p>
        </w:tc>
        <w:tc>
          <w:tcPr>
            <w:tcW w:w="1276" w:type="dxa"/>
            <w:tcBorders>
              <w:top w:val="single" w:sz="8" w:space="0" w:color="auto"/>
              <w:left w:val="nil"/>
              <w:bottom w:val="single" w:sz="8" w:space="0" w:color="auto"/>
              <w:right w:val="single" w:sz="8" w:space="0" w:color="auto"/>
            </w:tcBorders>
            <w:shd w:val="clear" w:color="auto" w:fill="E7DAC5" w:themeFill="accent2"/>
            <w:vAlign w:val="center"/>
            <w:hideMark/>
          </w:tcPr>
          <w:p w14:paraId="2380ADF3" w14:textId="77777777" w:rsidR="00AF49F3" w:rsidRDefault="00AF49F3" w:rsidP="00B97A8D">
            <w:pPr>
              <w:spacing w:before="120" w:after="120" w:line="240" w:lineRule="auto"/>
              <w:rPr>
                <w:rFonts w:eastAsia="Times New Roman"/>
                <w:b/>
                <w:bCs/>
                <w:color w:val="000000"/>
                <w:lang w:eastAsia="sv-SE"/>
              </w:rPr>
            </w:pPr>
            <w:r>
              <w:rPr>
                <w:rFonts w:eastAsia="Times New Roman"/>
                <w:b/>
                <w:bCs/>
                <w:color w:val="000000"/>
                <w:lang w:eastAsia="sv-SE"/>
              </w:rPr>
              <w:t>Producent</w:t>
            </w:r>
          </w:p>
        </w:tc>
        <w:tc>
          <w:tcPr>
            <w:tcW w:w="4394" w:type="dxa"/>
            <w:tcBorders>
              <w:top w:val="single" w:sz="8" w:space="0" w:color="auto"/>
              <w:left w:val="nil"/>
              <w:bottom w:val="single" w:sz="8" w:space="0" w:color="auto"/>
              <w:right w:val="single" w:sz="8" w:space="0" w:color="auto"/>
            </w:tcBorders>
            <w:shd w:val="clear" w:color="auto" w:fill="E7DAC5" w:themeFill="accent2"/>
            <w:vAlign w:val="center"/>
            <w:hideMark/>
          </w:tcPr>
          <w:p w14:paraId="1A9DFF26" w14:textId="77777777" w:rsidR="00AF49F3" w:rsidRDefault="00AF49F3" w:rsidP="00B97A8D">
            <w:pPr>
              <w:spacing w:before="120" w:after="120" w:line="240" w:lineRule="auto"/>
              <w:rPr>
                <w:rFonts w:eastAsia="Times New Roman"/>
                <w:b/>
                <w:bCs/>
                <w:color w:val="000000"/>
                <w:lang w:eastAsia="sv-SE"/>
              </w:rPr>
            </w:pPr>
            <w:r>
              <w:rPr>
                <w:rFonts w:eastAsia="Times New Roman"/>
                <w:b/>
                <w:bCs/>
                <w:color w:val="000000"/>
                <w:lang w:eastAsia="sv-SE"/>
              </w:rPr>
              <w:t>Kompatibilitet</w:t>
            </w:r>
          </w:p>
        </w:tc>
      </w:tr>
      <w:tr w:rsidR="00AF49F3" w14:paraId="2F8D6D7E" w14:textId="77777777" w:rsidTr="00DA6913">
        <w:trPr>
          <w:trHeight w:val="300"/>
        </w:trPr>
        <w:tc>
          <w:tcPr>
            <w:tcW w:w="2472" w:type="dxa"/>
            <w:tcBorders>
              <w:top w:val="single" w:sz="8" w:space="0" w:color="auto"/>
              <w:left w:val="single" w:sz="8" w:space="0" w:color="auto"/>
              <w:bottom w:val="nil"/>
              <w:right w:val="single" w:sz="4" w:space="0" w:color="auto"/>
            </w:tcBorders>
            <w:vAlign w:val="center"/>
            <w:hideMark/>
          </w:tcPr>
          <w:p w14:paraId="5A9BA904" w14:textId="51E00325" w:rsidR="00AF49F3" w:rsidRDefault="00815C50" w:rsidP="00B97A8D">
            <w:pPr>
              <w:spacing w:before="120" w:after="120" w:line="240" w:lineRule="auto"/>
              <w:rPr>
                <w:rFonts w:eastAsia="Times New Roman"/>
                <w:color w:val="000000"/>
                <w:highlight w:val="yellow"/>
                <w:lang w:eastAsia="sv-SE"/>
              </w:rPr>
            </w:pPr>
            <w:r>
              <w:rPr>
                <w:rFonts w:eastAsia="Times New Roman" w:cs="Arial"/>
                <w:lang w:eastAsia="sv-SE"/>
              </w:rPr>
              <w:t>GetMedicationHistory</w:t>
            </w:r>
            <w:r>
              <w:rPr>
                <w:rFonts w:eastAsia="Times New Roman"/>
                <w:color w:val="000000"/>
                <w:highlight w:val="yellow"/>
                <w:lang w:eastAsia="sv-SE"/>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AFDE5D" w14:textId="0C4C786B" w:rsidR="00AF49F3" w:rsidRPr="00815C50" w:rsidRDefault="00815C50" w:rsidP="00B97A8D">
            <w:pPr>
              <w:spacing w:before="120" w:after="120" w:line="240" w:lineRule="auto"/>
              <w:rPr>
                <w:rFonts w:eastAsia="Times New Roman"/>
                <w:color w:val="000000"/>
                <w:lang w:eastAsia="sv-SE"/>
              </w:rPr>
            </w:pPr>
            <w:r w:rsidRPr="00815C50">
              <w:rPr>
                <w:rFonts w:eastAsia="Times New Roman"/>
                <w:color w:val="000000"/>
                <w:lang w:eastAsia="sv-SE"/>
              </w:rPr>
              <w:t>2.0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F25C72" w14:textId="5D1D4B9D" w:rsidR="00AF49F3" w:rsidRPr="00815C50" w:rsidRDefault="00AF49F3" w:rsidP="00B97A8D">
            <w:pPr>
              <w:spacing w:before="120" w:after="120" w:line="240" w:lineRule="auto"/>
              <w:rPr>
                <w:rFonts w:eastAsia="Times New Roman"/>
                <w:color w:val="000000"/>
                <w:lang w:eastAsia="sv-SE"/>
              </w:rPr>
            </w:pPr>
            <w:r w:rsidRPr="00815C50">
              <w:rPr>
                <w:rFonts w:eastAsia="Times New Roman"/>
                <w:color w:val="000000"/>
                <w:lang w:eastAsia="sv-SE"/>
              </w:rPr>
              <w:t>2.</w:t>
            </w:r>
            <w:r w:rsidR="00815C50" w:rsidRPr="00815C50">
              <w:rPr>
                <w:rFonts w:eastAsia="Times New Roman"/>
                <w:color w:val="000000"/>
                <w:lang w:eastAsia="sv-SE"/>
              </w:rPr>
              <w:t>1</w:t>
            </w:r>
          </w:p>
        </w:tc>
        <w:tc>
          <w:tcPr>
            <w:tcW w:w="4394" w:type="dxa"/>
            <w:tcBorders>
              <w:top w:val="single" w:sz="4" w:space="0" w:color="auto"/>
              <w:left w:val="single" w:sz="4" w:space="0" w:color="auto"/>
              <w:bottom w:val="single" w:sz="4" w:space="0" w:color="auto"/>
              <w:right w:val="single" w:sz="4" w:space="0" w:color="auto"/>
            </w:tcBorders>
            <w:shd w:val="clear" w:color="auto" w:fill="FFFFFF"/>
            <w:hideMark/>
          </w:tcPr>
          <w:p w14:paraId="0DD13FE8" w14:textId="22ED69B9" w:rsidR="00AF49F3" w:rsidRPr="00815C50" w:rsidRDefault="00815C50" w:rsidP="00B97A8D">
            <w:pPr>
              <w:spacing w:before="120" w:after="120" w:line="240" w:lineRule="auto"/>
              <w:rPr>
                <w:rFonts w:eastAsia="Times New Roman"/>
                <w:color w:val="000000"/>
                <w:lang w:eastAsia="sv-SE"/>
              </w:rPr>
            </w:pPr>
            <w:r w:rsidRPr="00815C50">
              <w:rPr>
                <w:rFonts w:eastAsia="Times New Roman" w:cs="Arial"/>
                <w:lang w:eastAsia="sv-SE"/>
              </w:rPr>
              <w:t>K</w:t>
            </w:r>
            <w:r w:rsidR="00AF49F3" w:rsidRPr="00815C50">
              <w:rPr>
                <w:rFonts w:eastAsia="Times New Roman" w:cs="Arial"/>
                <w:lang w:eastAsia="sv-SE"/>
              </w:rPr>
              <w:t xml:space="preserve">ompatibel       </w:t>
            </w:r>
          </w:p>
        </w:tc>
      </w:tr>
      <w:tr w:rsidR="00AF49F3" w14:paraId="5798C937" w14:textId="77777777" w:rsidTr="00DA6913">
        <w:trPr>
          <w:trHeight w:val="300"/>
        </w:trPr>
        <w:tc>
          <w:tcPr>
            <w:tcW w:w="2472" w:type="dxa"/>
            <w:tcBorders>
              <w:top w:val="nil"/>
              <w:left w:val="single" w:sz="8" w:space="0" w:color="auto"/>
              <w:bottom w:val="nil"/>
              <w:right w:val="single" w:sz="4" w:space="0" w:color="auto"/>
            </w:tcBorders>
            <w:vAlign w:val="center"/>
          </w:tcPr>
          <w:p w14:paraId="5FAE35D1" w14:textId="77777777" w:rsidR="00AF49F3" w:rsidRDefault="00AF49F3" w:rsidP="00B97A8D">
            <w:pPr>
              <w:spacing w:before="120" w:after="120" w:line="240" w:lineRule="auto"/>
              <w:rPr>
                <w:rFonts w:eastAsia="Times New Roman"/>
                <w:color w:val="000000"/>
                <w:highlight w:val="yellow"/>
                <w:lang w:eastAsia="sv-SE"/>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5371DC" w14:textId="12DB39D2" w:rsidR="00AF49F3" w:rsidRPr="00815C50" w:rsidRDefault="00AF49F3" w:rsidP="00B97A8D">
            <w:pPr>
              <w:spacing w:before="120" w:after="120" w:line="240" w:lineRule="auto"/>
              <w:rPr>
                <w:rFonts w:eastAsia="Times New Roman"/>
                <w:color w:val="000000"/>
                <w:lang w:eastAsia="sv-SE"/>
              </w:rPr>
            </w:pPr>
            <w:r w:rsidRPr="00815C50">
              <w:rPr>
                <w:rFonts w:eastAsia="Times New Roman"/>
                <w:color w:val="000000"/>
                <w:lang w:eastAsia="sv-SE"/>
              </w:rPr>
              <w:t>2.</w:t>
            </w:r>
            <w:r w:rsidR="00815C50" w:rsidRPr="00815C50">
              <w:rPr>
                <w:rFonts w:eastAsia="Times New Roman"/>
                <w:color w:val="000000"/>
                <w:lang w:eastAsia="sv-SE"/>
              </w:rPr>
              <w:t>1</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43E414" w14:textId="383C8052" w:rsidR="00AF49F3" w:rsidRPr="00815C50" w:rsidRDefault="00815C50" w:rsidP="00B97A8D">
            <w:pPr>
              <w:spacing w:before="120" w:after="120" w:line="240" w:lineRule="auto"/>
              <w:rPr>
                <w:rFonts w:eastAsia="Times New Roman"/>
                <w:color w:val="000000"/>
                <w:lang w:eastAsia="sv-SE"/>
              </w:rPr>
            </w:pPr>
            <w:r w:rsidRPr="00815C50">
              <w:rPr>
                <w:rFonts w:eastAsia="Times New Roman"/>
                <w:color w:val="000000"/>
                <w:lang w:eastAsia="sv-SE"/>
              </w:rPr>
              <w:t>2</w:t>
            </w:r>
            <w:r w:rsidR="00AF49F3" w:rsidRPr="00815C50">
              <w:rPr>
                <w:rFonts w:eastAsia="Times New Roman"/>
                <w:color w:val="000000"/>
                <w:lang w:eastAsia="sv-SE"/>
              </w:rPr>
              <w:t>.0</w:t>
            </w:r>
          </w:p>
        </w:tc>
        <w:tc>
          <w:tcPr>
            <w:tcW w:w="4394" w:type="dxa"/>
            <w:tcBorders>
              <w:top w:val="single" w:sz="4" w:space="0" w:color="auto"/>
              <w:left w:val="single" w:sz="4" w:space="0" w:color="auto"/>
              <w:bottom w:val="single" w:sz="4" w:space="0" w:color="auto"/>
              <w:right w:val="single" w:sz="4" w:space="0" w:color="auto"/>
            </w:tcBorders>
            <w:shd w:val="clear" w:color="auto" w:fill="FFFFFF"/>
            <w:hideMark/>
          </w:tcPr>
          <w:p w14:paraId="3491C755" w14:textId="6DBB14E5" w:rsidR="00AF49F3" w:rsidRPr="00815C50" w:rsidRDefault="00815C50" w:rsidP="00B97A8D">
            <w:pPr>
              <w:spacing w:before="120" w:after="120" w:line="240" w:lineRule="auto"/>
              <w:rPr>
                <w:rFonts w:eastAsia="Times New Roman"/>
                <w:color w:val="000000"/>
                <w:lang w:eastAsia="sv-SE"/>
              </w:rPr>
            </w:pPr>
            <w:r w:rsidRPr="00815C50">
              <w:rPr>
                <w:rFonts w:eastAsia="Times New Roman" w:cs="Arial"/>
                <w:lang w:eastAsia="sv-SE"/>
              </w:rPr>
              <w:t>K</w:t>
            </w:r>
            <w:r w:rsidR="00AF49F3" w:rsidRPr="00815C50">
              <w:rPr>
                <w:rFonts w:eastAsia="Times New Roman" w:cs="Arial"/>
                <w:lang w:eastAsia="sv-SE"/>
              </w:rPr>
              <w:t xml:space="preserve">ompatibel       </w:t>
            </w:r>
          </w:p>
        </w:tc>
      </w:tr>
      <w:tr w:rsidR="00762DB7" w14:paraId="674D915D" w14:textId="77777777" w:rsidTr="00DA6913">
        <w:trPr>
          <w:trHeight w:val="300"/>
        </w:trPr>
        <w:tc>
          <w:tcPr>
            <w:tcW w:w="2472" w:type="dxa"/>
            <w:vMerge w:val="restart"/>
            <w:tcBorders>
              <w:top w:val="nil"/>
              <w:left w:val="single" w:sz="8" w:space="0" w:color="auto"/>
              <w:right w:val="single" w:sz="4" w:space="0" w:color="auto"/>
            </w:tcBorders>
            <w:vAlign w:val="center"/>
          </w:tcPr>
          <w:p w14:paraId="74BE3FB9" w14:textId="77777777" w:rsidR="00762DB7" w:rsidRDefault="00762DB7" w:rsidP="00B97A8D">
            <w:pPr>
              <w:spacing w:before="120" w:after="120" w:line="240" w:lineRule="auto"/>
              <w:rPr>
                <w:rFonts w:eastAsia="Times New Roman"/>
                <w:color w:val="000000"/>
                <w:highlight w:val="yellow"/>
                <w:lang w:eastAsia="sv-SE"/>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19F8CD3" w14:textId="46A017AA" w:rsidR="00762DB7" w:rsidRPr="00815C50" w:rsidRDefault="00762DB7" w:rsidP="00B97A8D">
            <w:pPr>
              <w:spacing w:before="120" w:after="120" w:line="240" w:lineRule="auto"/>
              <w:rPr>
                <w:rFonts w:eastAsia="Times New Roman"/>
                <w:color w:val="000000"/>
                <w:lang w:eastAsia="sv-SE"/>
              </w:rPr>
            </w:pPr>
            <w:r>
              <w:rPr>
                <w:rFonts w:eastAsia="Times New Roman"/>
                <w:color w:val="000000"/>
                <w:lang w:eastAsia="sv-SE"/>
              </w:rPr>
              <w:t>2.1</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0EA54CB" w14:textId="1CF2E01B" w:rsidR="00762DB7" w:rsidRPr="00815C50" w:rsidRDefault="00762DB7" w:rsidP="00B97A8D">
            <w:pPr>
              <w:spacing w:before="120" w:after="120" w:line="240" w:lineRule="auto"/>
              <w:rPr>
                <w:rFonts w:eastAsia="Times New Roman"/>
                <w:color w:val="000000"/>
                <w:lang w:eastAsia="sv-SE"/>
              </w:rPr>
            </w:pPr>
            <w:r>
              <w:rPr>
                <w:rFonts w:eastAsia="Times New Roman"/>
                <w:color w:val="000000"/>
                <w:lang w:eastAsia="sv-SE"/>
              </w:rPr>
              <w:t>2.2</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58C3B6ED" w14:textId="6F360ABA" w:rsidR="00762DB7" w:rsidRPr="00815C50" w:rsidRDefault="00DA6913" w:rsidP="00B97A8D">
            <w:pPr>
              <w:spacing w:before="120" w:after="120" w:line="240" w:lineRule="auto"/>
              <w:rPr>
                <w:rFonts w:eastAsia="Times New Roman" w:cs="Arial"/>
                <w:lang w:eastAsia="sv-SE"/>
              </w:rPr>
            </w:pPr>
            <w:r>
              <w:rPr>
                <w:rFonts w:eastAsia="Times New Roman" w:cs="Arial"/>
                <w:lang w:eastAsia="sv-SE"/>
              </w:rPr>
              <w:t>Ej kom</w:t>
            </w:r>
            <w:r w:rsidR="00E4034D">
              <w:rPr>
                <w:rFonts w:eastAsia="Times New Roman" w:cs="Arial"/>
                <w:lang w:eastAsia="sv-SE"/>
              </w:rPr>
              <w:t>pa</w:t>
            </w:r>
            <w:r>
              <w:rPr>
                <w:rFonts w:eastAsia="Times New Roman" w:cs="Arial"/>
                <w:lang w:eastAsia="sv-SE"/>
              </w:rPr>
              <w:t>tibel</w:t>
            </w:r>
            <w:r w:rsidR="00605E7B">
              <w:rPr>
                <w:rFonts w:eastAsia="Times New Roman" w:cs="Arial"/>
                <w:lang w:eastAsia="sv-SE"/>
              </w:rPr>
              <w:t>,</w:t>
            </w:r>
            <w:r>
              <w:rPr>
                <w:rFonts w:eastAsia="Times New Roman" w:cs="Arial"/>
                <w:lang w:eastAsia="sv-SE"/>
              </w:rPr>
              <w:t xml:space="preserve"> </w:t>
            </w:r>
            <w:r w:rsidR="00605E7B">
              <w:rPr>
                <w:rFonts w:cs="Arial"/>
                <w:lang w:eastAsia="sv-SE"/>
              </w:rPr>
              <w:t xml:space="preserve">se arkitekturella beslut för detaljerad information om kompabilitet i detta fall </w:t>
            </w:r>
            <w:r>
              <w:rPr>
                <w:rFonts w:eastAsia="Times New Roman" w:cs="Arial"/>
                <w:lang w:eastAsia="sv-SE"/>
              </w:rPr>
              <w:t>[</w:t>
            </w:r>
            <w:r w:rsidR="00552EE9">
              <w:rPr>
                <w:rFonts w:eastAsia="Times New Roman" w:cs="Arial"/>
                <w:lang w:eastAsia="sv-SE"/>
              </w:rPr>
              <w:t>R1]</w:t>
            </w:r>
          </w:p>
        </w:tc>
      </w:tr>
      <w:tr w:rsidR="00762DB7" w14:paraId="3B5BB3F6" w14:textId="77777777" w:rsidTr="00DA6913">
        <w:trPr>
          <w:trHeight w:val="300"/>
        </w:trPr>
        <w:tc>
          <w:tcPr>
            <w:tcW w:w="2472" w:type="dxa"/>
            <w:vMerge/>
            <w:tcBorders>
              <w:left w:val="single" w:sz="8" w:space="0" w:color="auto"/>
              <w:bottom w:val="single" w:sz="8" w:space="0" w:color="auto"/>
              <w:right w:val="single" w:sz="4" w:space="0" w:color="auto"/>
            </w:tcBorders>
            <w:vAlign w:val="center"/>
          </w:tcPr>
          <w:p w14:paraId="6E26E2EA" w14:textId="77777777" w:rsidR="00762DB7" w:rsidRDefault="00762DB7" w:rsidP="00B97A8D">
            <w:pPr>
              <w:spacing w:before="120" w:after="120" w:line="240" w:lineRule="auto"/>
              <w:rPr>
                <w:rFonts w:eastAsia="Times New Roman"/>
                <w:color w:val="000000"/>
                <w:highlight w:val="yellow"/>
                <w:lang w:eastAsia="sv-SE"/>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4DC15EE" w14:textId="2285EF84" w:rsidR="00762DB7" w:rsidRPr="00815C50" w:rsidRDefault="00762DB7" w:rsidP="00B97A8D">
            <w:pPr>
              <w:spacing w:before="120" w:after="120" w:line="240" w:lineRule="auto"/>
              <w:rPr>
                <w:rFonts w:eastAsia="Times New Roman"/>
                <w:color w:val="000000"/>
                <w:lang w:eastAsia="sv-SE"/>
              </w:rPr>
            </w:pPr>
            <w:r>
              <w:rPr>
                <w:rFonts w:eastAsia="Times New Roman"/>
                <w:color w:val="000000"/>
                <w:lang w:eastAsia="sv-SE"/>
              </w:rPr>
              <w:t>2.2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A422D17" w14:textId="50244CC2" w:rsidR="00762DB7" w:rsidRPr="00815C50" w:rsidRDefault="00762DB7" w:rsidP="00B97A8D">
            <w:pPr>
              <w:spacing w:before="120" w:after="120" w:line="240" w:lineRule="auto"/>
              <w:rPr>
                <w:rFonts w:eastAsia="Times New Roman"/>
                <w:color w:val="000000"/>
                <w:lang w:eastAsia="sv-SE"/>
              </w:rPr>
            </w:pPr>
            <w:r>
              <w:rPr>
                <w:rFonts w:eastAsia="Times New Roman"/>
                <w:color w:val="000000"/>
                <w:lang w:eastAsia="sv-SE"/>
              </w:rPr>
              <w:t>2.1</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07C8BF33" w14:textId="633DC938" w:rsidR="00762DB7" w:rsidRPr="00815C50" w:rsidRDefault="00DA6913" w:rsidP="00B97A8D">
            <w:pPr>
              <w:spacing w:before="120" w:after="120" w:line="240" w:lineRule="auto"/>
              <w:rPr>
                <w:rFonts w:eastAsia="Times New Roman" w:cs="Arial"/>
                <w:lang w:eastAsia="sv-SE"/>
              </w:rPr>
            </w:pPr>
            <w:r>
              <w:rPr>
                <w:rFonts w:eastAsia="Times New Roman" w:cs="Arial"/>
                <w:lang w:eastAsia="sv-SE"/>
              </w:rPr>
              <w:t>Kompatibel</w:t>
            </w:r>
          </w:p>
        </w:tc>
      </w:tr>
    </w:tbl>
    <w:p w14:paraId="1B6C2BCF" w14:textId="77777777" w:rsidR="00AF49F3" w:rsidRDefault="00AF49F3" w:rsidP="00AF49F3"/>
    <w:p w14:paraId="70AEF1E3" w14:textId="77777777" w:rsidR="00AF49F3" w:rsidRPr="00865734" w:rsidRDefault="00AF49F3" w:rsidP="00AF49F3">
      <w:pPr>
        <w:shd w:val="clear" w:color="auto" w:fill="FFFFFF"/>
        <w:rPr>
          <w:rFonts w:eastAsia="Times New Roman" w:cs="Arial"/>
          <w:color w:val="222222"/>
          <w:sz w:val="19"/>
          <w:szCs w:val="19"/>
          <w:lang w:eastAsia="sv-SE"/>
        </w:rPr>
      </w:pPr>
    </w:p>
    <w:p w14:paraId="02828442" w14:textId="77777777" w:rsidR="00AF49F3" w:rsidRDefault="00AF49F3" w:rsidP="00AF49F3"/>
    <w:p w14:paraId="641895F1" w14:textId="77777777" w:rsidR="00AF49F3" w:rsidRPr="0038515C" w:rsidRDefault="00AF49F3" w:rsidP="00AF49F3"/>
    <w:p w14:paraId="1E3D20B6" w14:textId="77777777" w:rsidR="00AF49F3" w:rsidRDefault="00AF49F3" w:rsidP="00C066E7">
      <w:pPr>
        <w:pStyle w:val="Numreradrubrik3"/>
      </w:pPr>
      <w:bookmarkStart w:id="37" w:name="_Toc243452547"/>
      <w:bookmarkStart w:id="38" w:name="_Toc31290653"/>
      <w:bookmarkStart w:id="39" w:name="_Toc193111175"/>
      <w:r>
        <w:lastRenderedPageBreak/>
        <w:t>Utgångna tjänstekontrakt</w:t>
      </w:r>
      <w:bookmarkEnd w:id="37"/>
      <w:bookmarkEnd w:id="38"/>
      <w:bookmarkEnd w:id="39"/>
    </w:p>
    <w:p w14:paraId="2964E98D" w14:textId="60C393C9" w:rsidR="00AF49F3" w:rsidRPr="00815C50" w:rsidRDefault="00AF49F3" w:rsidP="00AF49F3">
      <w:r w:rsidRPr="00815C50">
        <w:t>Inga tjänstekontrakt har utgått.</w:t>
      </w:r>
    </w:p>
    <w:p w14:paraId="1F60987F" w14:textId="77777777" w:rsidR="00AF49F3" w:rsidRDefault="00AF49F3" w:rsidP="00C066E7">
      <w:pPr>
        <w:pStyle w:val="Numreradrubrik2"/>
      </w:pPr>
      <w:bookmarkStart w:id="40" w:name="_Toc357754846"/>
      <w:bookmarkStart w:id="41" w:name="_Toc243452548"/>
      <w:bookmarkStart w:id="42" w:name="_Toc31290654"/>
      <w:bookmarkStart w:id="43" w:name="_Toc193111176"/>
      <w:r w:rsidRPr="0028759B">
        <w:t>Version tidigare</w:t>
      </w:r>
      <w:bookmarkEnd w:id="40"/>
      <w:bookmarkEnd w:id="41"/>
      <w:bookmarkEnd w:id="42"/>
      <w:bookmarkEnd w:id="43"/>
    </w:p>
    <w:p w14:paraId="5ED07A80" w14:textId="72080DD7" w:rsidR="00050B49" w:rsidRPr="00050B49" w:rsidRDefault="00050B49" w:rsidP="00050B49">
      <w:r w:rsidRPr="00050B49">
        <w:t>Föregående version av tjänstekontraktsbeskrivningen är 2.</w:t>
      </w:r>
      <w:r w:rsidR="00E32880">
        <w:t>2</w:t>
      </w:r>
    </w:p>
    <w:p w14:paraId="40358A66" w14:textId="77777777" w:rsidR="002E062A" w:rsidRDefault="002E062A" w:rsidP="002E062A">
      <w:pPr>
        <w:pStyle w:val="Numreradrubrik1"/>
      </w:pPr>
      <w:bookmarkStart w:id="44" w:name="_Toc357754847"/>
      <w:bookmarkStart w:id="45" w:name="_Toc243452549"/>
      <w:bookmarkStart w:id="46" w:name="_Toc31290655"/>
      <w:bookmarkStart w:id="47" w:name="_Toc193111177"/>
      <w:r>
        <w:t>Tjänstedomänens arkitektur</w:t>
      </w:r>
      <w:bookmarkEnd w:id="44"/>
      <w:bookmarkEnd w:id="45"/>
      <w:bookmarkEnd w:id="46"/>
      <w:bookmarkEnd w:id="47"/>
    </w:p>
    <w:p w14:paraId="78997099" w14:textId="78EADC60" w:rsidR="008D2CAD" w:rsidRPr="008D2CAD" w:rsidRDefault="008D2CAD" w:rsidP="008D2CAD">
      <w:r w:rsidRPr="008D2CAD">
        <w:t>I detta avsnitt beskrivs hur T-boken tillämpats i tjänstedomänen. Avsnittet syftar till att ge läsaren överblick och förståelse. Avsnittet innehåller inga regler, men ger ett sammanhang för de regler som beskrivs i övriga delar av dokumentet.</w:t>
      </w:r>
    </w:p>
    <w:p w14:paraId="51811CF1" w14:textId="032E7C3A" w:rsidR="008D2CAD" w:rsidRPr="008D2CAD" w:rsidRDefault="007C609F" w:rsidP="008D2CAD">
      <w:r>
        <w:t xml:space="preserve">Tjänstedomänen möjliggör hantering av information kopplad till </w:t>
      </w:r>
      <w:r w:rsidRPr="005547B4">
        <w:t>patients ordinationer, förskrivning och administrering av läkemedel och vaccinationer</w:t>
      </w:r>
      <w:r>
        <w:t xml:space="preserve">. </w:t>
      </w:r>
      <w:r w:rsidR="008D2CAD" w:rsidRPr="008D2CAD">
        <w:t>Utgångspunkten för tjänsterna i denna tjänstedomän är i första hand patientens och professionens behov av direktåtkomst till en patients vård- och omsorgshistorik sett ur ett nationellt eller ett regionalt perspektiv. I båda fallen är syftet att historisk information sammanställs från det eller de källsystem där det finns historik via s.k. aggregerande tjänster, snarare än att begära information från ett specifikt system eller en specifik verksamhet.</w:t>
      </w:r>
    </w:p>
    <w:p w14:paraId="76D68B43" w14:textId="425286C1" w:rsidR="008D2CAD" w:rsidRPr="008D2CAD" w:rsidRDefault="008D2CAD" w:rsidP="008D2CAD">
      <w:r w:rsidRPr="008D2CAD">
        <w:t>Tjänstekontrakten erbjuder även möjlighet att nå information från ett specifikt system eller en specifik verksamhet. Behovet av att rikta en fråga till ett specifikt system uppstår främst när tjänstekonsumenten också är prenumerant på notifieringar från engagemangsindex och på det sättet (via ProcessNotification) får information om en händelse i ett specifikt system. Det är då ändamålsenligt att adressera det specifika systemet, istället för den aggregerande tjänsten.</w:t>
      </w:r>
    </w:p>
    <w:p w14:paraId="1A3D27E2" w14:textId="1FA97AA2" w:rsidR="008D2CAD" w:rsidRPr="008D2CAD" w:rsidRDefault="008D2CAD" w:rsidP="008D2CAD">
      <w:r w:rsidRPr="008D2CAD">
        <w:t>Följande flödesmodeller beskriver översiktligt hur tjänstekontrakten är tänkta att användas. Tjänstekonsument (K) och tjänsteproducenter (P) är markerade i figurerna.</w:t>
      </w:r>
    </w:p>
    <w:p w14:paraId="5D171C1B" w14:textId="77777777" w:rsidR="002E062A" w:rsidRDefault="002E062A" w:rsidP="002E062A">
      <w:pPr>
        <w:pStyle w:val="Numreradrubrik2"/>
      </w:pPr>
      <w:bookmarkStart w:id="48" w:name="_Toc357754848"/>
      <w:bookmarkStart w:id="49" w:name="_Toc243452550"/>
      <w:bookmarkStart w:id="50" w:name="_Toc31290656"/>
      <w:bookmarkStart w:id="51" w:name="_Toc193111178"/>
      <w:r>
        <w:t>Flöden</w:t>
      </w:r>
      <w:bookmarkEnd w:id="48"/>
      <w:bookmarkEnd w:id="49"/>
      <w:bookmarkEnd w:id="50"/>
      <w:bookmarkEnd w:id="51"/>
    </w:p>
    <w:p w14:paraId="76627C72" w14:textId="5D74BF10" w:rsidR="00B75744" w:rsidRPr="00B75744" w:rsidRDefault="00B75744" w:rsidP="00B75744">
      <w:r w:rsidRPr="00B75744">
        <w:t>Nedanstående diagram visar hur flödet principiellt ser ut när information ur kontrakt i tjänstedomänen efterfrågas och hanteras.</w:t>
      </w:r>
    </w:p>
    <w:p w14:paraId="5A9E214E" w14:textId="77777777" w:rsidR="002E062A" w:rsidRPr="00B75744" w:rsidRDefault="002E062A" w:rsidP="002E062A">
      <w:pPr>
        <w:pStyle w:val="Numreradrubrik3"/>
      </w:pPr>
      <w:bookmarkStart w:id="52" w:name="_Toc243452551"/>
      <w:bookmarkStart w:id="53" w:name="_Toc31290657"/>
      <w:bookmarkStart w:id="54" w:name="_Toc193111179"/>
      <w:r w:rsidRPr="00B75744">
        <w:lastRenderedPageBreak/>
        <w:t>Flöde 1</w:t>
      </w:r>
      <w:bookmarkEnd w:id="52"/>
      <w:bookmarkEnd w:id="53"/>
      <w:bookmarkEnd w:id="54"/>
    </w:p>
    <w:p w14:paraId="1F4E695C" w14:textId="77777777" w:rsidR="002E062A" w:rsidRDefault="002E062A" w:rsidP="002E062A">
      <w:pPr>
        <w:pStyle w:val="Numreradrubrik4"/>
      </w:pPr>
      <w:r>
        <w:t>Arbetsflöde</w:t>
      </w:r>
    </w:p>
    <w:p w14:paraId="4687B926" w14:textId="77777777" w:rsidR="00DA1E37" w:rsidRDefault="00730A2E" w:rsidP="00DA1E37">
      <w:pPr>
        <w:keepNext/>
        <w:tabs>
          <w:tab w:val="left" w:pos="3912"/>
        </w:tabs>
      </w:pPr>
      <w:r>
        <w:rPr>
          <w:noProof/>
          <w:lang w:eastAsia="sv-SE"/>
        </w:rPr>
        <w:drawing>
          <wp:inline distT="0" distB="0" distL="0" distR="0" wp14:anchorId="7C333107" wp14:editId="4B1300C4">
            <wp:extent cx="5759450" cy="3685834"/>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ens direktåtkomst.png"/>
                    <pic:cNvPicPr/>
                  </pic:nvPicPr>
                  <pic:blipFill>
                    <a:blip r:embed="rId39">
                      <a:extLst>
                        <a:ext uri="{28A0092B-C50C-407E-A947-70E740481C1C}">
                          <a14:useLocalDpi xmlns:a14="http://schemas.microsoft.com/office/drawing/2010/main" val="0"/>
                        </a:ext>
                      </a:extLst>
                    </a:blip>
                    <a:stretch>
                      <a:fillRect/>
                    </a:stretch>
                  </pic:blipFill>
                  <pic:spPr>
                    <a:xfrm>
                      <a:off x="0" y="0"/>
                      <a:ext cx="5759450" cy="3685834"/>
                    </a:xfrm>
                    <a:prstGeom prst="rect">
                      <a:avLst/>
                    </a:prstGeom>
                  </pic:spPr>
                </pic:pic>
              </a:graphicData>
            </a:graphic>
          </wp:inline>
        </w:drawing>
      </w:r>
    </w:p>
    <w:p w14:paraId="19E7D162" w14:textId="29FF486B" w:rsidR="00B75744" w:rsidRDefault="00DA1E37" w:rsidP="00DA1E37">
      <w:pPr>
        <w:pStyle w:val="Beskrivning"/>
      </w:pPr>
      <w:r>
        <w:t xml:space="preserve">Figur </w:t>
      </w:r>
      <w:r>
        <w:fldChar w:fldCharType="begin"/>
      </w:r>
      <w:r>
        <w:instrText xml:space="preserve"> SEQ Figur \* ARABIC </w:instrText>
      </w:r>
      <w:r>
        <w:fldChar w:fldCharType="separate"/>
      </w:r>
      <w:r w:rsidR="0062351A">
        <w:rPr>
          <w:noProof/>
        </w:rPr>
        <w:t>1</w:t>
      </w:r>
      <w:r>
        <w:rPr>
          <w:noProof/>
        </w:rPr>
        <w:fldChar w:fldCharType="end"/>
      </w:r>
      <w:r>
        <w:t xml:space="preserve">. </w:t>
      </w:r>
      <w:r w:rsidRPr="0052086E">
        <w:t>Exempel: Adressering vid anrop till aggregerande tjänst från patienttjänst (t.ex. från Mina Vårdkontakters tjänst för journalåtkomst).</w:t>
      </w:r>
    </w:p>
    <w:p w14:paraId="351CDDC0" w14:textId="77777777" w:rsidR="001A5351" w:rsidRDefault="001A5351" w:rsidP="001A5351"/>
    <w:p w14:paraId="07E8A492" w14:textId="77777777" w:rsidR="002B4586" w:rsidRDefault="001A5351" w:rsidP="002B4586">
      <w:pPr>
        <w:keepNext/>
      </w:pPr>
      <w:r>
        <w:rPr>
          <w:noProof/>
          <w:lang w:eastAsia="sv-SE"/>
        </w:rPr>
        <w:lastRenderedPageBreak/>
        <w:drawing>
          <wp:inline distT="0" distB="0" distL="0" distR="0" wp14:anchorId="19C6F737" wp14:editId="2DE82202">
            <wp:extent cx="5759450" cy="3655091"/>
            <wp:effectExtent l="0" t="0" r="0" b="254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ens direktåtkomst.png"/>
                    <pic:cNvPicPr/>
                  </pic:nvPicPr>
                  <pic:blipFill>
                    <a:blip r:embed="rId40">
                      <a:extLst>
                        <a:ext uri="{28A0092B-C50C-407E-A947-70E740481C1C}">
                          <a14:useLocalDpi xmlns:a14="http://schemas.microsoft.com/office/drawing/2010/main" val="0"/>
                        </a:ext>
                      </a:extLst>
                    </a:blip>
                    <a:stretch>
                      <a:fillRect/>
                    </a:stretch>
                  </pic:blipFill>
                  <pic:spPr>
                    <a:xfrm>
                      <a:off x="0" y="0"/>
                      <a:ext cx="5759450" cy="3655091"/>
                    </a:xfrm>
                    <a:prstGeom prst="rect">
                      <a:avLst/>
                    </a:prstGeom>
                  </pic:spPr>
                </pic:pic>
              </a:graphicData>
            </a:graphic>
          </wp:inline>
        </w:drawing>
      </w:r>
    </w:p>
    <w:p w14:paraId="1E2CBE5F" w14:textId="779D3077" w:rsidR="002E062A" w:rsidRPr="006A1FFD" w:rsidRDefault="002B4586" w:rsidP="006A1FFD">
      <w:pPr>
        <w:pStyle w:val="Beskrivning"/>
      </w:pPr>
      <w:r>
        <w:t xml:space="preserve">Figur </w:t>
      </w:r>
      <w:r>
        <w:fldChar w:fldCharType="begin"/>
      </w:r>
      <w:r>
        <w:instrText xml:space="preserve"> SEQ Figur \* ARABIC </w:instrText>
      </w:r>
      <w:r>
        <w:fldChar w:fldCharType="separate"/>
      </w:r>
      <w:r w:rsidR="0062351A">
        <w:rPr>
          <w:noProof/>
        </w:rPr>
        <w:t>2</w:t>
      </w:r>
      <w:r>
        <w:rPr>
          <w:noProof/>
        </w:rPr>
        <w:fldChar w:fldCharType="end"/>
      </w:r>
      <w:r>
        <w:t xml:space="preserve">. </w:t>
      </w:r>
      <w:r w:rsidRPr="00A80851">
        <w:t>Exempel: Adressering vid anrop till aggregerande vårdgivartjänst (t.ex. från NPÖ-tillämpningen).</w:t>
      </w:r>
      <w:r w:rsidR="002E062A">
        <w:rPr>
          <w:color w:val="A33662" w:themeColor="accent1"/>
        </w:rPr>
        <w:tab/>
      </w:r>
    </w:p>
    <w:p w14:paraId="35901515" w14:textId="77777777" w:rsidR="002E062A" w:rsidRDefault="002E062A" w:rsidP="00F81F6C">
      <w:pPr>
        <w:pStyle w:val="Rubrik5"/>
      </w:pPr>
      <w:r w:rsidRPr="00E131FD">
        <w:t>Roller</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172666" w:rsidRPr="00D957CA" w14:paraId="3C93A5B5" w14:textId="77777777" w:rsidTr="00172666">
        <w:tc>
          <w:tcPr>
            <w:tcW w:w="2268" w:type="dxa"/>
            <w:shd w:val="clear" w:color="auto" w:fill="E7DAC5" w:themeFill="accent2"/>
          </w:tcPr>
          <w:p w14:paraId="5E2B8ECA" w14:textId="3D78A6C7" w:rsidR="00172666" w:rsidRPr="00D957CA" w:rsidRDefault="00936D7E" w:rsidP="00FE2C98">
            <w:pPr>
              <w:spacing w:before="120" w:after="120"/>
              <w:rPr>
                <w:b/>
              </w:rPr>
            </w:pPr>
            <w:r w:rsidRPr="00936D7E">
              <w:rPr>
                <w:b/>
              </w:rPr>
              <w:t>Namn/beteckning</w:t>
            </w:r>
          </w:p>
        </w:tc>
        <w:tc>
          <w:tcPr>
            <w:tcW w:w="6658" w:type="dxa"/>
            <w:shd w:val="clear" w:color="auto" w:fill="E7DAC5" w:themeFill="accent2"/>
          </w:tcPr>
          <w:p w14:paraId="4811D4B1" w14:textId="5DCDF188" w:rsidR="00172666" w:rsidRPr="00D957CA" w:rsidRDefault="00804052" w:rsidP="00FE2C98">
            <w:pPr>
              <w:spacing w:before="120" w:after="120"/>
              <w:rPr>
                <w:b/>
              </w:rPr>
            </w:pPr>
            <w:r w:rsidRPr="00804052">
              <w:rPr>
                <w:b/>
              </w:rPr>
              <w:t>Beskrivning alt. referens</w:t>
            </w:r>
          </w:p>
        </w:tc>
      </w:tr>
      <w:tr w:rsidR="006A1FFD" w14:paraId="1CC09BE4" w14:textId="77777777" w:rsidTr="00172666">
        <w:tc>
          <w:tcPr>
            <w:tcW w:w="2268" w:type="dxa"/>
          </w:tcPr>
          <w:p w14:paraId="0748E2F4" w14:textId="5F1F0D3E" w:rsidR="006A1FFD" w:rsidRPr="000B4BFF" w:rsidRDefault="006A1FFD" w:rsidP="006A1FFD">
            <w:pPr>
              <w:spacing w:before="120" w:after="120"/>
            </w:pPr>
            <w:r w:rsidRPr="008E0AA0">
              <w:t>Patienten</w:t>
            </w:r>
          </w:p>
        </w:tc>
        <w:tc>
          <w:tcPr>
            <w:tcW w:w="6658" w:type="dxa"/>
          </w:tcPr>
          <w:p w14:paraId="12376816" w14:textId="22D44135" w:rsidR="006A1FFD" w:rsidRPr="007C7B21" w:rsidRDefault="006A1FFD" w:rsidP="006A1FFD">
            <w:pPr>
              <w:spacing w:before="120" w:after="120"/>
              <w:rPr>
                <w:highlight w:val="yellow"/>
              </w:rPr>
            </w:pPr>
            <w:r w:rsidRPr="008E0AA0">
              <w:t>Den patient som vill få tillgång till sina vårddata.</w:t>
            </w:r>
          </w:p>
        </w:tc>
      </w:tr>
      <w:tr w:rsidR="006A1FFD" w14:paraId="35AA0E20" w14:textId="77777777" w:rsidTr="00172666">
        <w:tc>
          <w:tcPr>
            <w:tcW w:w="2268" w:type="dxa"/>
          </w:tcPr>
          <w:p w14:paraId="24292D4E" w14:textId="454BE05C" w:rsidR="006A1FFD" w:rsidRPr="000B4BFF" w:rsidRDefault="006A1FFD" w:rsidP="006A1FFD">
            <w:pPr>
              <w:spacing w:before="120" w:after="120"/>
            </w:pPr>
            <w:r w:rsidRPr="008E0AA0">
              <w:t>Professionen</w:t>
            </w:r>
          </w:p>
        </w:tc>
        <w:tc>
          <w:tcPr>
            <w:tcW w:w="6658" w:type="dxa"/>
          </w:tcPr>
          <w:p w14:paraId="5ABBDB02" w14:textId="43D64C72" w:rsidR="006A1FFD" w:rsidRPr="007C7B21" w:rsidRDefault="006A1FFD" w:rsidP="006A1FFD">
            <w:pPr>
              <w:spacing w:before="120" w:after="120"/>
              <w:rPr>
                <w:highlight w:val="yellow"/>
              </w:rPr>
            </w:pPr>
            <w:r w:rsidRPr="008E0AA0">
              <w:t>Den vård- och omsorgsperson som vill få tillgång till patientens data.</w:t>
            </w:r>
          </w:p>
        </w:tc>
      </w:tr>
    </w:tbl>
    <w:p w14:paraId="1728735C" w14:textId="77777777" w:rsidR="002B4586" w:rsidRPr="006A1FFD" w:rsidRDefault="002B4586" w:rsidP="002B4586"/>
    <w:p w14:paraId="69612224" w14:textId="438B5E76" w:rsidR="002E062A" w:rsidRPr="00647ACC" w:rsidRDefault="002E062A" w:rsidP="00F81F6C">
      <w:pPr>
        <w:pStyle w:val="Numreradrubrik4"/>
        <w:rPr>
          <w:lang w:val="sv-SE"/>
        </w:rPr>
      </w:pPr>
      <w:r w:rsidRPr="00647ACC">
        <w:rPr>
          <w:lang w:val="sv-SE"/>
        </w:rPr>
        <w:lastRenderedPageBreak/>
        <w:t>Sekvensdiagram</w:t>
      </w:r>
      <w:r w:rsidR="00647ACC" w:rsidRPr="00647ACC">
        <w:rPr>
          <w:lang w:val="sv-SE"/>
        </w:rPr>
        <w:t xml:space="preserve"> för alla tjänstekontrakt inom domänen</w:t>
      </w:r>
    </w:p>
    <w:p w14:paraId="54AC329C" w14:textId="77777777" w:rsidR="0086433A" w:rsidRDefault="00255DC6" w:rsidP="0086433A">
      <w:pPr>
        <w:keepNext/>
        <w:tabs>
          <w:tab w:val="left" w:pos="3912"/>
        </w:tabs>
      </w:pPr>
      <w:r>
        <w:rPr>
          <w:noProof/>
          <w:lang w:eastAsia="sv-SE"/>
        </w:rPr>
        <w:drawing>
          <wp:inline distT="0" distB="0" distL="0" distR="0" wp14:anchorId="159F1472" wp14:editId="591DADC6">
            <wp:extent cx="5759450" cy="2825707"/>
            <wp:effectExtent l="0" t="0" r="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VaccinationHistory.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450" cy="2825707"/>
                    </a:xfrm>
                    <a:prstGeom prst="rect">
                      <a:avLst/>
                    </a:prstGeom>
                  </pic:spPr>
                </pic:pic>
              </a:graphicData>
            </a:graphic>
          </wp:inline>
        </w:drawing>
      </w:r>
    </w:p>
    <w:p w14:paraId="3BA5A091" w14:textId="0A908844" w:rsidR="00255DC6" w:rsidRDefault="0086433A" w:rsidP="0086433A">
      <w:pPr>
        <w:pStyle w:val="Beskrivning"/>
        <w:rPr>
          <w:color w:val="A33662" w:themeColor="accent1"/>
        </w:rPr>
      </w:pPr>
      <w:r>
        <w:t xml:space="preserve">Figur </w:t>
      </w:r>
      <w:r>
        <w:fldChar w:fldCharType="begin"/>
      </w:r>
      <w:r>
        <w:instrText xml:space="preserve"> SEQ Figur \* ARABIC </w:instrText>
      </w:r>
      <w:r>
        <w:fldChar w:fldCharType="separate"/>
      </w:r>
      <w:r w:rsidR="0062351A">
        <w:rPr>
          <w:noProof/>
        </w:rPr>
        <w:t>3</w:t>
      </w:r>
      <w:r>
        <w:rPr>
          <w:noProof/>
        </w:rPr>
        <w:fldChar w:fldCharType="end"/>
      </w:r>
      <w:r>
        <w:t xml:space="preserve">. </w:t>
      </w:r>
      <w:r w:rsidRPr="00C81B52">
        <w:t xml:space="preserve">Sekvensdiagram över sökning efter information där GetVaccinationHistory används som exempel men samma princip gäller för alla kontrakt i tjänstedomänen, diagrammet visar på två alternativa sekvenser där det första alternativet gäller när aggregerande </w:t>
      </w:r>
      <w:r w:rsidR="00B8007E" w:rsidRPr="00B8007E">
        <w:t>tjänster adresseras och det andra alternativet gäller när källsystemet adresseras.</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B8007E" w:rsidRPr="00D957CA" w14:paraId="558F822A" w14:textId="77777777" w:rsidTr="00FE2C98">
        <w:tc>
          <w:tcPr>
            <w:tcW w:w="2268" w:type="dxa"/>
            <w:shd w:val="clear" w:color="auto" w:fill="E7DAC5" w:themeFill="accent2"/>
          </w:tcPr>
          <w:p w14:paraId="3E565955" w14:textId="5B743035" w:rsidR="00B8007E" w:rsidRPr="00D957CA" w:rsidRDefault="00B8007E" w:rsidP="00FE2C98">
            <w:pPr>
              <w:spacing w:before="120" w:after="120"/>
              <w:rPr>
                <w:b/>
              </w:rPr>
            </w:pPr>
            <w:r w:rsidRPr="00936D7E">
              <w:rPr>
                <w:b/>
              </w:rPr>
              <w:t>Namn</w:t>
            </w:r>
          </w:p>
        </w:tc>
        <w:tc>
          <w:tcPr>
            <w:tcW w:w="6658" w:type="dxa"/>
            <w:shd w:val="clear" w:color="auto" w:fill="E7DAC5" w:themeFill="accent2"/>
          </w:tcPr>
          <w:p w14:paraId="11ADD9F7" w14:textId="136A442A" w:rsidR="00B8007E" w:rsidRPr="00D957CA" w:rsidRDefault="00B8007E" w:rsidP="00FE2C98">
            <w:pPr>
              <w:spacing w:before="120" w:after="120"/>
              <w:rPr>
                <w:b/>
              </w:rPr>
            </w:pPr>
            <w:r w:rsidRPr="00804052">
              <w:rPr>
                <w:b/>
              </w:rPr>
              <w:t xml:space="preserve">Beskrivning </w:t>
            </w:r>
          </w:p>
        </w:tc>
      </w:tr>
      <w:tr w:rsidR="00B15593" w14:paraId="79416589" w14:textId="77777777" w:rsidTr="00FE2C98">
        <w:tc>
          <w:tcPr>
            <w:tcW w:w="2268" w:type="dxa"/>
          </w:tcPr>
          <w:p w14:paraId="7D817041" w14:textId="37361844" w:rsidR="00B15593" w:rsidRPr="000B4BFF" w:rsidRDefault="00B15593" w:rsidP="00B15593">
            <w:pPr>
              <w:spacing w:before="120" w:after="120"/>
            </w:pPr>
            <w:r>
              <w:t>Tjänstekonsument</w:t>
            </w:r>
          </w:p>
        </w:tc>
        <w:tc>
          <w:tcPr>
            <w:tcW w:w="6658" w:type="dxa"/>
          </w:tcPr>
          <w:p w14:paraId="69BC5623" w14:textId="35E22F87" w:rsidR="00B15593" w:rsidRPr="007C7B21" w:rsidRDefault="00B15593" w:rsidP="00B15593">
            <w:pPr>
              <w:spacing w:before="120" w:after="120"/>
              <w:rPr>
                <w:highlight w:val="yellow"/>
              </w:rPr>
            </w:pPr>
            <w:r w:rsidRPr="00211EF1">
              <w:t xml:space="preserve">Det system som </w:t>
            </w:r>
            <w:r>
              <w:t>används för att konsumera information. Dvs det system som använder tjänster enligt ett tjänstekontrakt.</w:t>
            </w:r>
          </w:p>
        </w:tc>
      </w:tr>
      <w:tr w:rsidR="00B15593" w14:paraId="52C144AB" w14:textId="77777777" w:rsidTr="00FE2C98">
        <w:tc>
          <w:tcPr>
            <w:tcW w:w="2268" w:type="dxa"/>
          </w:tcPr>
          <w:p w14:paraId="5CE13D64" w14:textId="314DAFD0" w:rsidR="00B15593" w:rsidRPr="000B4BFF" w:rsidRDefault="00B15593" w:rsidP="00B15593">
            <w:pPr>
              <w:spacing w:before="120" w:after="120"/>
            </w:pPr>
            <w:r w:rsidRPr="008A6814">
              <w:t>Tjänsteplattform</w:t>
            </w:r>
          </w:p>
        </w:tc>
        <w:tc>
          <w:tcPr>
            <w:tcW w:w="6658" w:type="dxa"/>
          </w:tcPr>
          <w:p w14:paraId="47FD12A6" w14:textId="41462FE6" w:rsidR="00B15593" w:rsidRPr="007C7B21" w:rsidRDefault="00B15593" w:rsidP="00B15593">
            <w:pPr>
              <w:spacing w:before="120" w:after="120"/>
              <w:rPr>
                <w:highlight w:val="yellow"/>
              </w:rPr>
            </w:pPr>
            <w:r w:rsidRPr="008A6814">
              <w:t xml:space="preserve">Tjänsteplattformen är </w:t>
            </w:r>
            <w:r>
              <w:t>det lager som hanterar virtuella tjänster, aggregerande tjänster samt anpassningstjänster.</w:t>
            </w:r>
          </w:p>
        </w:tc>
      </w:tr>
      <w:tr w:rsidR="00B15593" w14:paraId="0343AB1C" w14:textId="77777777" w:rsidTr="00FE2C98">
        <w:tc>
          <w:tcPr>
            <w:tcW w:w="2268" w:type="dxa"/>
          </w:tcPr>
          <w:p w14:paraId="36E087A0" w14:textId="0C5E8081" w:rsidR="00B15593" w:rsidRPr="000B4BFF" w:rsidRDefault="00B15593" w:rsidP="00B15593">
            <w:pPr>
              <w:spacing w:before="120" w:after="120"/>
            </w:pPr>
            <w:r>
              <w:t>Aggregerande tjänst</w:t>
            </w:r>
          </w:p>
        </w:tc>
        <w:tc>
          <w:tcPr>
            <w:tcW w:w="6658" w:type="dxa"/>
          </w:tcPr>
          <w:p w14:paraId="5EBFE867" w14:textId="3CA86CF0" w:rsidR="00B15593" w:rsidRPr="007C7B21" w:rsidRDefault="00B15593" w:rsidP="00B15593">
            <w:pPr>
              <w:spacing w:before="120" w:after="120"/>
              <w:rPr>
                <w:highlight w:val="yellow"/>
              </w:rPr>
            </w:pPr>
            <w:r>
              <w:t xml:space="preserve">En aggregerande tjänst är en integrationstjänst som för en tjänstekonsument sammanställer en nationell vy av informationen av den typ som är aktuell för tjänsten i fråga. Är beroende av engagemangsindex för att begränsa sökningen till relevanta informationsägare. </w:t>
            </w:r>
          </w:p>
        </w:tc>
      </w:tr>
      <w:tr w:rsidR="00B15593" w14:paraId="7E38DD90" w14:textId="77777777" w:rsidTr="00FE2C98">
        <w:tc>
          <w:tcPr>
            <w:tcW w:w="2268" w:type="dxa"/>
          </w:tcPr>
          <w:p w14:paraId="41B95767" w14:textId="20748259" w:rsidR="00B15593" w:rsidRPr="000B4BFF" w:rsidRDefault="00B15593" w:rsidP="00B15593">
            <w:pPr>
              <w:spacing w:before="120" w:after="120"/>
            </w:pPr>
            <w:r>
              <w:t>Engagemangsindex</w:t>
            </w:r>
          </w:p>
        </w:tc>
        <w:tc>
          <w:tcPr>
            <w:tcW w:w="6658" w:type="dxa"/>
          </w:tcPr>
          <w:p w14:paraId="7E5AD8B7" w14:textId="2467F99F" w:rsidR="00B15593" w:rsidRPr="007C7B21" w:rsidRDefault="00B15593" w:rsidP="00B15593">
            <w:pPr>
              <w:spacing w:before="120" w:after="120"/>
              <w:rPr>
                <w:highlight w:val="yellow"/>
              </w:rPr>
            </w:pPr>
            <w:r>
              <w:t xml:space="preserve">En tjänst där det finns uppdaterade nationella index över vilka informationsägare som har information kring en viss invånare/patient. </w:t>
            </w:r>
          </w:p>
        </w:tc>
      </w:tr>
      <w:tr w:rsidR="00B15593" w14:paraId="5928953A" w14:textId="77777777" w:rsidTr="00FE2C98">
        <w:tc>
          <w:tcPr>
            <w:tcW w:w="2268" w:type="dxa"/>
          </w:tcPr>
          <w:p w14:paraId="258DD8CF" w14:textId="30B94DA0" w:rsidR="00B15593" w:rsidRPr="000B4BFF" w:rsidRDefault="00B15593" w:rsidP="00B15593">
            <w:pPr>
              <w:spacing w:before="120" w:after="120"/>
            </w:pPr>
            <w:r>
              <w:t>Tjänsteproducent</w:t>
            </w:r>
          </w:p>
        </w:tc>
        <w:tc>
          <w:tcPr>
            <w:tcW w:w="6658" w:type="dxa"/>
          </w:tcPr>
          <w:p w14:paraId="4DC351DE" w14:textId="43E018B6" w:rsidR="00B15593" w:rsidRPr="007C7B21" w:rsidRDefault="00B15593" w:rsidP="00B15593">
            <w:pPr>
              <w:spacing w:before="120" w:after="120"/>
              <w:rPr>
                <w:highlight w:val="yellow"/>
              </w:rPr>
            </w:pPr>
            <w:r>
              <w:t>Det system som i detta fall utgör källsystemet som vårdpersonal direkt registrerar/uppdaterar/raderar information i.</w:t>
            </w:r>
          </w:p>
        </w:tc>
      </w:tr>
    </w:tbl>
    <w:p w14:paraId="4E67B5B0" w14:textId="46BC2A0A" w:rsidR="002E062A" w:rsidRDefault="002E062A" w:rsidP="002E062A">
      <w:pPr>
        <w:tabs>
          <w:tab w:val="left" w:pos="3912"/>
        </w:tabs>
        <w:rPr>
          <w:color w:val="A33662" w:themeColor="accent1"/>
        </w:rPr>
      </w:pPr>
      <w:r>
        <w:rPr>
          <w:color w:val="A33662" w:themeColor="accent1"/>
        </w:rPr>
        <w:tab/>
      </w:r>
    </w:p>
    <w:p w14:paraId="1190CDAA" w14:textId="77777777" w:rsidR="00FA51DE" w:rsidRDefault="00FA51DE" w:rsidP="00FA51DE">
      <w:pPr>
        <w:pStyle w:val="Numreradrubrik4"/>
      </w:pPr>
      <w:r w:rsidRPr="00902D4D">
        <w:lastRenderedPageBreak/>
        <w:t xml:space="preserve">Sekvensdiagram för </w:t>
      </w:r>
      <w:r>
        <w:t>GetMedicationHistory</w:t>
      </w:r>
    </w:p>
    <w:p w14:paraId="1D5E3194" w14:textId="73A4AF19" w:rsidR="00647ACC" w:rsidRDefault="00862A22" w:rsidP="00862A22">
      <w:r w:rsidRPr="00862A22">
        <w:t>Följande sekvensdiagram beskriver en tjänstekonsuments interaktioner där läkemedelshistoriken har samband med aktiviteter och/eller observationer.</w:t>
      </w:r>
    </w:p>
    <w:p w14:paraId="688F5841" w14:textId="77777777" w:rsidR="00B706BE" w:rsidRDefault="00644A9F" w:rsidP="00B706BE">
      <w:pPr>
        <w:keepNext/>
      </w:pPr>
      <w:r>
        <w:rPr>
          <w:noProof/>
          <w:lang w:eastAsia="sv-SE"/>
        </w:rPr>
        <w:drawing>
          <wp:inline distT="0" distB="0" distL="0" distR="0" wp14:anchorId="457D0164" wp14:editId="4753D2FE">
            <wp:extent cx="5759450" cy="38152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tMedication_with_GetObservations_and_GetActivities.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3815237"/>
                    </a:xfrm>
                    <a:prstGeom prst="rect">
                      <a:avLst/>
                    </a:prstGeom>
                  </pic:spPr>
                </pic:pic>
              </a:graphicData>
            </a:graphic>
          </wp:inline>
        </w:drawing>
      </w:r>
    </w:p>
    <w:p w14:paraId="75CB56D1" w14:textId="1464260D" w:rsidR="00862A22" w:rsidRDefault="00B706BE" w:rsidP="00B706BE">
      <w:pPr>
        <w:pStyle w:val="Beskrivning"/>
      </w:pPr>
      <w:r>
        <w:t xml:space="preserve">Figur </w:t>
      </w:r>
      <w:r>
        <w:fldChar w:fldCharType="begin"/>
      </w:r>
      <w:r>
        <w:instrText xml:space="preserve"> SEQ Figur \* ARABIC </w:instrText>
      </w:r>
      <w:r>
        <w:fldChar w:fldCharType="separate"/>
      </w:r>
      <w:r w:rsidR="0062351A">
        <w:rPr>
          <w:noProof/>
        </w:rPr>
        <w:t>4</w:t>
      </w:r>
      <w:r>
        <w:rPr>
          <w:noProof/>
        </w:rPr>
        <w:fldChar w:fldCharType="end"/>
      </w:r>
      <w:r>
        <w:t xml:space="preserve">. </w:t>
      </w:r>
      <w:r w:rsidRPr="00E435D9">
        <w:t>Sekvensdiagram över sökning efter information där producenten av GetMedicationHistory svarar att den även har information som kan hämtas via kontrakten GetActivities samt GetObservations, i GetMedicationHistory finns den information som behövs för att</w:t>
      </w:r>
      <w:r w:rsidR="00C16097">
        <w:t xml:space="preserve"> </w:t>
      </w:r>
      <w:r w:rsidR="00C16097" w:rsidRPr="00C16097">
        <w:t>veta vilket tjänstekontrakt och vilken logisk adress som ska användas för att hämta relaterad information.</w:t>
      </w:r>
      <w:r w:rsidR="00186115">
        <w:t xml:space="preserve"> </w:t>
      </w:r>
      <w:r w:rsidR="00186115" w:rsidRPr="00186115">
        <w:t>Observera att det här flödet är förenklat genom att ta bort engagemangsindex och aggregerande tjänster som finns med i kap 3.1.1.2. Och det endast för att tydliggöra användnigsfallet.</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186115" w:rsidRPr="00D957CA" w14:paraId="481E1E7E" w14:textId="77777777" w:rsidTr="00FE2C98">
        <w:tc>
          <w:tcPr>
            <w:tcW w:w="2268" w:type="dxa"/>
            <w:shd w:val="clear" w:color="auto" w:fill="E7DAC5" w:themeFill="accent2"/>
          </w:tcPr>
          <w:p w14:paraId="71010015" w14:textId="77777777" w:rsidR="00186115" w:rsidRPr="00D957CA" w:rsidRDefault="00186115" w:rsidP="00FE2C98">
            <w:pPr>
              <w:spacing w:before="120" w:after="120"/>
              <w:rPr>
                <w:b/>
              </w:rPr>
            </w:pPr>
            <w:r w:rsidRPr="00936D7E">
              <w:rPr>
                <w:b/>
              </w:rPr>
              <w:t>Namn</w:t>
            </w:r>
          </w:p>
        </w:tc>
        <w:tc>
          <w:tcPr>
            <w:tcW w:w="6658" w:type="dxa"/>
            <w:shd w:val="clear" w:color="auto" w:fill="E7DAC5" w:themeFill="accent2"/>
          </w:tcPr>
          <w:p w14:paraId="4E6D09CF" w14:textId="77777777" w:rsidR="00186115" w:rsidRPr="00D957CA" w:rsidRDefault="00186115" w:rsidP="00FE2C98">
            <w:pPr>
              <w:spacing w:before="120" w:after="120"/>
              <w:rPr>
                <w:b/>
              </w:rPr>
            </w:pPr>
            <w:r w:rsidRPr="00804052">
              <w:rPr>
                <w:b/>
              </w:rPr>
              <w:t xml:space="preserve">Beskrivning </w:t>
            </w:r>
          </w:p>
        </w:tc>
      </w:tr>
      <w:tr w:rsidR="008813F4" w14:paraId="031A90CB" w14:textId="77777777" w:rsidTr="00FE2C98">
        <w:tc>
          <w:tcPr>
            <w:tcW w:w="2268" w:type="dxa"/>
          </w:tcPr>
          <w:p w14:paraId="4684AEE0" w14:textId="694DBBD1" w:rsidR="008813F4" w:rsidRPr="000B4BFF" w:rsidRDefault="008813F4" w:rsidP="008813F4">
            <w:pPr>
              <w:spacing w:before="120" w:after="120"/>
            </w:pPr>
            <w:r>
              <w:t>Tjänstekonsument</w:t>
            </w:r>
          </w:p>
        </w:tc>
        <w:tc>
          <w:tcPr>
            <w:tcW w:w="6658" w:type="dxa"/>
          </w:tcPr>
          <w:p w14:paraId="6B359ED0" w14:textId="636A71A3" w:rsidR="008813F4" w:rsidRPr="007C7B21" w:rsidRDefault="008813F4" w:rsidP="008813F4">
            <w:pPr>
              <w:spacing w:before="120" w:after="120"/>
              <w:rPr>
                <w:highlight w:val="yellow"/>
              </w:rPr>
            </w:pPr>
            <w:r w:rsidRPr="00211EF1">
              <w:t xml:space="preserve">Det system som </w:t>
            </w:r>
            <w:r>
              <w:t>används för att konsumera information. Dvs det system som använder tjänster enligt ett tjänstekontrakt.</w:t>
            </w:r>
          </w:p>
        </w:tc>
      </w:tr>
      <w:tr w:rsidR="008813F4" w14:paraId="2DCC0C94" w14:textId="77777777" w:rsidTr="00FE2C98">
        <w:tc>
          <w:tcPr>
            <w:tcW w:w="2268" w:type="dxa"/>
          </w:tcPr>
          <w:p w14:paraId="2D317FB5" w14:textId="662B22B5" w:rsidR="008813F4" w:rsidRPr="000B4BFF" w:rsidRDefault="008813F4" w:rsidP="008813F4">
            <w:pPr>
              <w:spacing w:before="120" w:after="120"/>
            </w:pPr>
            <w:r w:rsidRPr="008A6814">
              <w:t>Tjänsteplattform</w:t>
            </w:r>
          </w:p>
        </w:tc>
        <w:tc>
          <w:tcPr>
            <w:tcW w:w="6658" w:type="dxa"/>
          </w:tcPr>
          <w:p w14:paraId="5EFD12EE" w14:textId="05965E53" w:rsidR="008813F4" w:rsidRPr="007C7B21" w:rsidRDefault="008813F4" w:rsidP="008813F4">
            <w:pPr>
              <w:spacing w:before="120" w:after="120"/>
              <w:rPr>
                <w:highlight w:val="yellow"/>
              </w:rPr>
            </w:pPr>
            <w:r w:rsidRPr="008A6814">
              <w:t xml:space="preserve">Tjänsteplattformen är </w:t>
            </w:r>
            <w:r>
              <w:t>det lager som hanterar virtuella tjänster, aggregerande tjänster samt anpassningstjänster.</w:t>
            </w:r>
          </w:p>
        </w:tc>
      </w:tr>
      <w:tr w:rsidR="008813F4" w14:paraId="3FF17671" w14:textId="77777777" w:rsidTr="00FE2C98">
        <w:tc>
          <w:tcPr>
            <w:tcW w:w="2268" w:type="dxa"/>
          </w:tcPr>
          <w:p w14:paraId="080B549F" w14:textId="1FDF552B" w:rsidR="008813F4" w:rsidRPr="000B4BFF" w:rsidRDefault="008813F4" w:rsidP="008813F4">
            <w:pPr>
              <w:spacing w:before="120" w:after="120"/>
            </w:pPr>
            <w:r>
              <w:t>Tjänsteproducent</w:t>
            </w:r>
          </w:p>
        </w:tc>
        <w:tc>
          <w:tcPr>
            <w:tcW w:w="6658" w:type="dxa"/>
          </w:tcPr>
          <w:p w14:paraId="35BA1CD9" w14:textId="74AD3D0A" w:rsidR="008813F4" w:rsidRPr="007C7B21" w:rsidRDefault="008813F4" w:rsidP="008813F4">
            <w:pPr>
              <w:spacing w:before="120" w:after="120"/>
              <w:rPr>
                <w:highlight w:val="yellow"/>
              </w:rPr>
            </w:pPr>
            <w:r>
              <w:t>Det system som i detta fall utgör källsystemet som vårdpersonal direkt registrerar/uppdaterar/raderar information i.</w:t>
            </w:r>
          </w:p>
        </w:tc>
      </w:tr>
    </w:tbl>
    <w:p w14:paraId="5142B8E7" w14:textId="77777777" w:rsidR="00647ACC" w:rsidRPr="007B79AC" w:rsidRDefault="00647ACC" w:rsidP="002E062A">
      <w:pPr>
        <w:tabs>
          <w:tab w:val="left" w:pos="3912"/>
        </w:tabs>
        <w:rPr>
          <w:color w:val="A33662" w:themeColor="accent1"/>
        </w:rPr>
      </w:pPr>
    </w:p>
    <w:p w14:paraId="3FFE13EE" w14:textId="77777777" w:rsidR="00D94510" w:rsidRDefault="00D94510" w:rsidP="00D94510">
      <w:pPr>
        <w:pStyle w:val="Numreradrubrik3"/>
      </w:pPr>
      <w:bookmarkStart w:id="55" w:name="_Toc243452553"/>
      <w:bookmarkStart w:id="56" w:name="_Toc31290659"/>
      <w:bookmarkStart w:id="57" w:name="_Toc193111180"/>
      <w:r w:rsidRPr="00D94510">
        <w:lastRenderedPageBreak/>
        <w:t>Obligatoriska kontrakt</w:t>
      </w:r>
      <w:bookmarkEnd w:id="55"/>
      <w:bookmarkEnd w:id="56"/>
      <w:bookmarkEnd w:id="57"/>
    </w:p>
    <w:p w14:paraId="1E3589FA" w14:textId="67F4E4D6" w:rsidR="008813F4" w:rsidRPr="001C4337" w:rsidRDefault="001C4337" w:rsidP="008813F4">
      <w:r w:rsidRPr="001C4337">
        <w:t>Domänen definierar inga flöden och har därmed inga obligatoriska kontrakt att uppfylla.</w:t>
      </w:r>
    </w:p>
    <w:p w14:paraId="263CE085" w14:textId="77777777" w:rsidR="00090603" w:rsidRDefault="00090603" w:rsidP="00090603">
      <w:pPr>
        <w:pStyle w:val="Numreradrubrik2"/>
      </w:pPr>
      <w:bookmarkStart w:id="58" w:name="_Toc357754849"/>
      <w:bookmarkStart w:id="59" w:name="_Toc243452554"/>
      <w:bookmarkStart w:id="60" w:name="_Toc31290660"/>
      <w:bookmarkStart w:id="61" w:name="_Toc193111181"/>
      <w:r w:rsidRPr="000F72A4">
        <w:t>Adressering</w:t>
      </w:r>
      <w:bookmarkEnd w:id="58"/>
      <w:bookmarkEnd w:id="59"/>
      <w:bookmarkEnd w:id="60"/>
      <w:bookmarkEnd w:id="61"/>
    </w:p>
    <w:p w14:paraId="35A6D044" w14:textId="6BAD0756" w:rsidR="007C57BD" w:rsidRPr="007C57BD" w:rsidRDefault="007C57BD" w:rsidP="007C57BD">
      <w:r w:rsidRPr="007C57BD">
        <w:t xml:space="preserve">Tjänstedomänen tillämpar källsystem-adressering. Observera att tjänstekonsumenter främst anropar aggregerande tjänster. Källsystemet adresserar därför den aggregerande tjänsten med antingen nationellt HSA-id (Ineras HSA-id) eller HSA-id för aktuell huvudman om det är en regional/huvudmanna-specifik (t.ex. ”regional”) aggregerande tjänst som ska adresseras. </w:t>
      </w:r>
    </w:p>
    <w:p w14:paraId="52667C1F" w14:textId="2DA31983" w:rsidR="007C57BD" w:rsidRPr="007C57BD" w:rsidRDefault="007C57BD" w:rsidP="007C57BD">
      <w:r w:rsidRPr="007C57BD">
        <w:t>Det finns också fall då en tjänstekonsument adresserar ett källsystem. Det förutsätter att tjänstekonsumenten känner till källsystemets HSA-id. Det sker genom att ett sådant anrop föregås av ett anrop till en aggregerande tjänst (källsystemets HSA-id finns då i svarsmeddelandet) eller genom att tjänstekonsumenten är producent för Engagemangsindex notifieringskontrakt (ProcessNotification). Notifieringen innehåller information om en händelse rörande en patients information i ett specifikt källsystem. Genom att använda informationen om källsystemets HSA-id kan tjänstekonsumenten direktadressera källsystemet i syfte att hämta information om den händelse som just notifierats för patienten.</w:t>
      </w:r>
    </w:p>
    <w:p w14:paraId="2E12FF81" w14:textId="40B48568" w:rsidR="007C57BD" w:rsidRDefault="007C57BD" w:rsidP="007C57BD">
      <w:r w:rsidRPr="007C57BD">
        <w:t>Adressering sker i enlighet med RIV Tekniska Anvisningar Översikt, avsnitt 8.3 (referens [R3]), där mer information kan hittas.</w:t>
      </w:r>
    </w:p>
    <w:p w14:paraId="5E38A28D" w14:textId="77777777" w:rsidR="00AB0B9A" w:rsidRPr="00CC412F" w:rsidRDefault="00AB0B9A" w:rsidP="00AB0B9A">
      <w:pPr>
        <w:pStyle w:val="Numreradrubrik3"/>
      </w:pPr>
      <w:bookmarkStart w:id="62" w:name="_Toc227077992"/>
      <w:bookmarkStart w:id="63" w:name="_Toc386186829"/>
      <w:bookmarkStart w:id="64" w:name="_Toc84232758"/>
      <w:bookmarkStart w:id="65" w:name="_Toc193111182"/>
      <w:r w:rsidRPr="00CC412F">
        <w:t>Sammanfattning av adresseringsmodell</w:t>
      </w:r>
      <w:bookmarkEnd w:id="62"/>
      <w:bookmarkEnd w:id="63"/>
      <w:bookmarkEnd w:id="64"/>
      <w:bookmarkEnd w:id="65"/>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5387"/>
      </w:tblGrid>
      <w:tr w:rsidR="00B17C72" w:rsidRPr="00D957CA" w14:paraId="053DC308" w14:textId="77777777" w:rsidTr="00DE2C48">
        <w:tc>
          <w:tcPr>
            <w:tcW w:w="3539" w:type="dxa"/>
            <w:shd w:val="clear" w:color="auto" w:fill="E7DAC5" w:themeFill="accent2"/>
          </w:tcPr>
          <w:p w14:paraId="5BF1F893" w14:textId="68D6E9A3" w:rsidR="00B17C72" w:rsidRPr="00D957CA" w:rsidRDefault="000635A7" w:rsidP="00FE2C98">
            <w:pPr>
              <w:spacing w:before="120" w:after="120"/>
              <w:rPr>
                <w:b/>
              </w:rPr>
            </w:pPr>
            <w:r w:rsidRPr="000635A7">
              <w:rPr>
                <w:b/>
              </w:rPr>
              <w:t>Åtkomstbehov för patientens journalhistorik</w:t>
            </w:r>
          </w:p>
        </w:tc>
        <w:tc>
          <w:tcPr>
            <w:tcW w:w="5387" w:type="dxa"/>
            <w:shd w:val="clear" w:color="auto" w:fill="E7DAC5" w:themeFill="accent2"/>
          </w:tcPr>
          <w:p w14:paraId="6CDA13FD" w14:textId="6F7EC9EF" w:rsidR="00B17C72" w:rsidRPr="00D957CA" w:rsidRDefault="00DE2C48" w:rsidP="00FE2C98">
            <w:pPr>
              <w:spacing w:before="120" w:after="120"/>
              <w:rPr>
                <w:b/>
              </w:rPr>
            </w:pPr>
            <w:r w:rsidRPr="00DE2C48">
              <w:rPr>
                <w:b/>
              </w:rPr>
              <w:t>Logisk adress</w:t>
            </w:r>
          </w:p>
        </w:tc>
      </w:tr>
      <w:tr w:rsidR="00D96BA0" w14:paraId="74E37CEF" w14:textId="77777777" w:rsidTr="00DE2C48">
        <w:tc>
          <w:tcPr>
            <w:tcW w:w="3539" w:type="dxa"/>
          </w:tcPr>
          <w:p w14:paraId="2D6FAF99" w14:textId="4D0E4057" w:rsidR="00D96BA0" w:rsidRPr="000B4BFF" w:rsidRDefault="00D96BA0" w:rsidP="00D96BA0">
            <w:pPr>
              <w:spacing w:before="120" w:after="120"/>
            </w:pPr>
            <w:r>
              <w:t>Nationellt</w:t>
            </w:r>
          </w:p>
        </w:tc>
        <w:tc>
          <w:tcPr>
            <w:tcW w:w="5387" w:type="dxa"/>
          </w:tcPr>
          <w:p w14:paraId="30B04212" w14:textId="2857CAF4" w:rsidR="00D96BA0" w:rsidRPr="007C7B21" w:rsidRDefault="00D96BA0" w:rsidP="00D96BA0">
            <w:pPr>
              <w:spacing w:before="120" w:after="120"/>
              <w:rPr>
                <w:highlight w:val="yellow"/>
              </w:rPr>
            </w:pPr>
            <w:r w:rsidRPr="00E146AE">
              <w:t>Ineras HSA-id</w:t>
            </w:r>
            <w:r>
              <w:t xml:space="preserve">: </w:t>
            </w:r>
            <w:r w:rsidRPr="00BE5A3D">
              <w:rPr>
                <w:lang w:val="en-US"/>
              </w:rPr>
              <w:t>5565594230</w:t>
            </w:r>
          </w:p>
        </w:tc>
      </w:tr>
      <w:tr w:rsidR="00D96BA0" w14:paraId="0DFE29F3" w14:textId="77777777" w:rsidTr="00DE2C48">
        <w:tc>
          <w:tcPr>
            <w:tcW w:w="3539" w:type="dxa"/>
          </w:tcPr>
          <w:p w14:paraId="563CD934" w14:textId="36C7307C" w:rsidR="00D96BA0" w:rsidRPr="000B4BFF" w:rsidRDefault="00D96BA0" w:rsidP="00D96BA0">
            <w:pPr>
              <w:spacing w:before="120" w:after="120"/>
            </w:pPr>
            <w:r w:rsidRPr="00E146AE">
              <w:t>För en huvudman/region</w:t>
            </w:r>
          </w:p>
        </w:tc>
        <w:tc>
          <w:tcPr>
            <w:tcW w:w="5387" w:type="dxa"/>
          </w:tcPr>
          <w:p w14:paraId="77658DCF" w14:textId="4B11C07E" w:rsidR="00D96BA0" w:rsidRPr="007C7B21" w:rsidRDefault="00D96BA0" w:rsidP="00D96BA0">
            <w:pPr>
              <w:spacing w:before="120" w:after="120"/>
              <w:rPr>
                <w:highlight w:val="yellow"/>
              </w:rPr>
            </w:pPr>
            <w:r w:rsidRPr="00E146AE">
              <w:t>Huvudmannens/regionens HSA-id</w:t>
            </w:r>
          </w:p>
        </w:tc>
      </w:tr>
      <w:tr w:rsidR="00D96BA0" w14:paraId="57F53809" w14:textId="77777777" w:rsidTr="00DE2C48">
        <w:tc>
          <w:tcPr>
            <w:tcW w:w="3539" w:type="dxa"/>
          </w:tcPr>
          <w:p w14:paraId="6A9C0A8B" w14:textId="129BC796" w:rsidR="00D96BA0" w:rsidRPr="000B4BFF" w:rsidRDefault="00D96BA0" w:rsidP="00D96BA0">
            <w:pPr>
              <w:spacing w:before="120" w:after="120"/>
            </w:pPr>
            <w:r w:rsidRPr="00E146AE">
              <w:t>För ett källsystem</w:t>
            </w:r>
          </w:p>
        </w:tc>
        <w:tc>
          <w:tcPr>
            <w:tcW w:w="5387" w:type="dxa"/>
          </w:tcPr>
          <w:p w14:paraId="7F4D6A55" w14:textId="0312710D" w:rsidR="00D96BA0" w:rsidRPr="007C7B21" w:rsidRDefault="00D96BA0" w:rsidP="00D96BA0">
            <w:pPr>
              <w:spacing w:before="120" w:after="120"/>
              <w:rPr>
                <w:highlight w:val="yellow"/>
              </w:rPr>
            </w:pPr>
            <w:r w:rsidRPr="00E146AE">
              <w:t>Källsystemets HSA-id</w:t>
            </w:r>
          </w:p>
        </w:tc>
      </w:tr>
    </w:tbl>
    <w:p w14:paraId="262E6DD7" w14:textId="77777777" w:rsidR="00AB0B9A" w:rsidRPr="007C57BD" w:rsidRDefault="00AB0B9A" w:rsidP="007C57BD"/>
    <w:p w14:paraId="3BBA3978" w14:textId="77777777" w:rsidR="00090603" w:rsidRPr="00090603" w:rsidRDefault="00090603" w:rsidP="00090603">
      <w:pPr>
        <w:pStyle w:val="Numreradrubrik2"/>
      </w:pPr>
      <w:bookmarkStart w:id="66" w:name="_Toc357754850"/>
      <w:bookmarkStart w:id="67" w:name="_Toc243452555"/>
      <w:bookmarkStart w:id="68" w:name="_Toc31290661"/>
      <w:bookmarkStart w:id="69" w:name="_Toc193111183"/>
      <w:r w:rsidRPr="00090603">
        <w:t>Aggregering och engagemangsindex</w:t>
      </w:r>
      <w:bookmarkEnd w:id="66"/>
      <w:bookmarkEnd w:id="67"/>
      <w:bookmarkEnd w:id="68"/>
      <w:bookmarkEnd w:id="69"/>
    </w:p>
    <w:p w14:paraId="6668D424" w14:textId="77777777" w:rsidR="00AC6F5A" w:rsidRDefault="00AC6F5A" w:rsidP="00AC6F5A">
      <w:r>
        <w:t xml:space="preserve">Det behövs en aggregerande tjänst för varje tjänstekontrakt som läser data i denna domän. </w:t>
      </w:r>
    </w:p>
    <w:p w14:paraId="5E9F4397" w14:textId="77777777" w:rsidR="00AC6F5A" w:rsidRDefault="00AC6F5A" w:rsidP="00AC6F5A">
      <w:r>
        <w:t xml:space="preserve">Aggregerande tjänster har samma tjänstekontrakt och anropsadress som en traditionell virtuell tjänst, men nås via olika logiska adresser. </w:t>
      </w:r>
    </w:p>
    <w:p w14:paraId="1EF0E1E2" w14:textId="77777777" w:rsidR="00AC6F5A" w:rsidRDefault="00AC6F5A" w:rsidP="00AC6F5A"/>
    <w:p w14:paraId="1A164F67" w14:textId="77777777" w:rsidR="00AC6F5A" w:rsidRDefault="00AC6F5A" w:rsidP="00AC6F5A">
      <w:r>
        <w:lastRenderedPageBreak/>
        <w:t xml:space="preserve">Om ett källsystemets HSA-id anges som logisk adress, kommer frågemeddelandet att dirigeras vidare direkt till källsystemet utav tjänsteplattformen utan att passera en aggregerande tjänst. </w:t>
      </w:r>
    </w:p>
    <w:p w14:paraId="6AA229C4" w14:textId="64F0F403" w:rsidR="004E1B5F" w:rsidRDefault="00AC6F5A" w:rsidP="00AC6F5A">
      <w:r>
        <w:t>Om logisk adress HSA-id för Inera eller en huvudman kommer anropet att dirigeras till aggregerande tjänsten som i sin tur – efter att ha konsulterat engagemangsindex – vidarebefordrar frågan till de källsystem som har information om patienten.</w:t>
      </w:r>
    </w:p>
    <w:p w14:paraId="794242BC" w14:textId="77777777" w:rsidR="00CE2411" w:rsidRDefault="00CE2411" w:rsidP="00CE2411">
      <w:pPr>
        <w:pStyle w:val="Numreradrubrik1"/>
      </w:pPr>
      <w:bookmarkStart w:id="70" w:name="_Toc224960921"/>
      <w:bookmarkStart w:id="71" w:name="_Toc357754852"/>
      <w:bookmarkStart w:id="72" w:name="_Toc243452557"/>
      <w:bookmarkStart w:id="73" w:name="_Toc31290663"/>
      <w:bookmarkStart w:id="74" w:name="_Toc193111184"/>
      <w:r w:rsidRPr="00CE2411">
        <w:t>Tjänstedomänens krav och regler</w:t>
      </w:r>
      <w:bookmarkEnd w:id="70"/>
      <w:bookmarkEnd w:id="71"/>
      <w:bookmarkEnd w:id="72"/>
      <w:bookmarkEnd w:id="73"/>
      <w:bookmarkEnd w:id="74"/>
    </w:p>
    <w:p w14:paraId="5F504E78" w14:textId="63CDEC0F" w:rsidR="00466851" w:rsidRDefault="00466851" w:rsidP="00466851">
      <w:r w:rsidRPr="00466851">
        <w:t>Dessa gäller alla tjänstekontrakt i hela tjänstedomänen om inte undantag görs för specifika tjänstekontrakt senare i dokumentet.</w:t>
      </w:r>
    </w:p>
    <w:p w14:paraId="1B933EDF" w14:textId="77777777" w:rsidR="00536A88" w:rsidRPr="00CC412F" w:rsidRDefault="00536A88" w:rsidP="00536A88">
      <w:pPr>
        <w:pStyle w:val="Numreradrubrik2"/>
      </w:pPr>
      <w:bookmarkStart w:id="75" w:name="_Toc248640896"/>
      <w:bookmarkStart w:id="76" w:name="_Toc386186832"/>
      <w:bookmarkStart w:id="77" w:name="_Toc84232761"/>
      <w:bookmarkStart w:id="78" w:name="_Toc193111185"/>
      <w:r w:rsidRPr="00CC412F">
        <w:t>Uppdatering av engagemangsindex</w:t>
      </w:r>
      <w:bookmarkEnd w:id="75"/>
      <w:bookmarkEnd w:id="76"/>
      <w:bookmarkEnd w:id="77"/>
      <w:bookmarkEnd w:id="78"/>
    </w:p>
    <w:p w14:paraId="5CE6FFD7" w14:textId="56462AE6" w:rsidR="00A54C36" w:rsidRDefault="00A54C36" w:rsidP="00A54C36">
      <w:r>
        <w:t>Alla källsystem ska uppdatera engagemangsindex. Engagemangsindex ska uppdateras så snart en händelse inträffar som påverkar indexposterna enligt beskrivningen nedan.</w:t>
      </w:r>
    </w:p>
    <w:p w14:paraId="24F1CE92" w14:textId="77777777" w:rsidR="00A54C36" w:rsidRDefault="00A54C36" w:rsidP="00A54C36">
      <w:r>
        <w:t>All uppdatering av engagemangsindex sker genom att källsystemet anropar engagemangsindex genom tjänstekontraktet urn:riv:itintegration:engagementindex:UpdateResponder:1 (”index-push”).</w:t>
      </w:r>
    </w:p>
    <w:p w14:paraId="56D1BF7D" w14:textId="76347296" w:rsidR="00A54C36" w:rsidRDefault="00A54C36" w:rsidP="00A54C36">
      <w:r>
        <w:t>Ladda hem Engagemangsindex WSDL, scheman och tjänstekontraktsbeskrivning för detaljer (se referens</w:t>
      </w:r>
      <w:r w:rsidR="009116D1">
        <w:t xml:space="preserve"> </w:t>
      </w:r>
      <w:r>
        <w:t>[R4]).</w:t>
      </w:r>
    </w:p>
    <w:p w14:paraId="2692F9C7" w14:textId="47ABF9BF" w:rsidR="00466851" w:rsidRDefault="00A54C36" w:rsidP="00A54C36">
      <w:r>
        <w:t>Följande regler gäller för innehållet i begäran till engagemangsindex för uppdateringar som rör denna tjänstedomän:</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014"/>
        <w:gridCol w:w="2126"/>
        <w:gridCol w:w="652"/>
        <w:gridCol w:w="2041"/>
        <w:gridCol w:w="1287"/>
      </w:tblGrid>
      <w:tr w:rsidR="003C4586" w:rsidRPr="00017921" w14:paraId="574F5539" w14:textId="77777777" w:rsidTr="002011E9">
        <w:tc>
          <w:tcPr>
            <w:tcW w:w="1242" w:type="dxa"/>
            <w:shd w:val="clear" w:color="auto" w:fill="E7DAC5" w:themeFill="accent2"/>
          </w:tcPr>
          <w:p w14:paraId="280CEE3E" w14:textId="77777777" w:rsidR="003D38B4" w:rsidRPr="00017921" w:rsidRDefault="003D38B4" w:rsidP="00017921">
            <w:pPr>
              <w:spacing w:after="0"/>
              <w:rPr>
                <w:rFonts w:cstheme="minorHAnsi"/>
                <w:b/>
                <w:bCs/>
                <w:sz w:val="18"/>
                <w:szCs w:val="18"/>
              </w:rPr>
            </w:pPr>
            <w:r w:rsidRPr="00017921">
              <w:rPr>
                <w:rFonts w:cstheme="minorHAnsi"/>
                <w:b/>
                <w:bCs/>
                <w:sz w:val="18"/>
                <w:szCs w:val="18"/>
              </w:rPr>
              <w:t>Attribut</w:t>
            </w:r>
          </w:p>
        </w:tc>
        <w:tc>
          <w:tcPr>
            <w:tcW w:w="2014" w:type="dxa"/>
            <w:shd w:val="clear" w:color="auto" w:fill="E7DAC5" w:themeFill="accent2"/>
          </w:tcPr>
          <w:p w14:paraId="131C8CA7" w14:textId="77777777" w:rsidR="003D38B4" w:rsidRPr="00017921" w:rsidRDefault="003D38B4" w:rsidP="00017921">
            <w:pPr>
              <w:spacing w:after="0"/>
              <w:rPr>
                <w:rFonts w:cstheme="minorHAnsi"/>
                <w:b/>
                <w:bCs/>
                <w:sz w:val="18"/>
                <w:szCs w:val="18"/>
              </w:rPr>
            </w:pPr>
            <w:r w:rsidRPr="00017921">
              <w:rPr>
                <w:rFonts w:cstheme="minorHAnsi"/>
                <w:b/>
                <w:bCs/>
                <w:sz w:val="18"/>
                <w:szCs w:val="18"/>
              </w:rPr>
              <w:t>Beskrivning</w:t>
            </w:r>
          </w:p>
        </w:tc>
        <w:tc>
          <w:tcPr>
            <w:tcW w:w="2126" w:type="dxa"/>
            <w:shd w:val="clear" w:color="auto" w:fill="E7DAC5" w:themeFill="accent2"/>
          </w:tcPr>
          <w:p w14:paraId="494CAB20" w14:textId="77777777" w:rsidR="003D38B4" w:rsidRPr="00017921" w:rsidRDefault="003D38B4" w:rsidP="00017921">
            <w:pPr>
              <w:spacing w:after="0"/>
              <w:rPr>
                <w:rFonts w:cstheme="minorHAnsi"/>
                <w:b/>
                <w:bCs/>
                <w:sz w:val="18"/>
                <w:szCs w:val="18"/>
              </w:rPr>
            </w:pPr>
            <w:r w:rsidRPr="00017921">
              <w:rPr>
                <w:rFonts w:cstheme="minorHAnsi"/>
                <w:b/>
                <w:bCs/>
                <w:sz w:val="18"/>
                <w:szCs w:val="18"/>
              </w:rPr>
              <w:t>Format</w:t>
            </w:r>
          </w:p>
        </w:tc>
        <w:tc>
          <w:tcPr>
            <w:tcW w:w="652" w:type="dxa"/>
            <w:shd w:val="clear" w:color="auto" w:fill="E7DAC5" w:themeFill="accent2"/>
          </w:tcPr>
          <w:p w14:paraId="1D4DB6E8" w14:textId="77777777" w:rsidR="003D38B4" w:rsidRPr="00017921" w:rsidRDefault="003D38B4" w:rsidP="00017921">
            <w:pPr>
              <w:spacing w:after="0"/>
              <w:rPr>
                <w:rFonts w:cstheme="minorHAnsi"/>
                <w:b/>
                <w:bCs/>
                <w:sz w:val="18"/>
                <w:szCs w:val="18"/>
              </w:rPr>
            </w:pPr>
            <w:r w:rsidRPr="00017921">
              <w:rPr>
                <w:rFonts w:cstheme="minorHAnsi"/>
                <w:b/>
                <w:bCs/>
                <w:sz w:val="18"/>
                <w:szCs w:val="18"/>
              </w:rPr>
              <w:t>Kardinalitet</w:t>
            </w:r>
          </w:p>
        </w:tc>
        <w:tc>
          <w:tcPr>
            <w:tcW w:w="2041" w:type="dxa"/>
            <w:shd w:val="clear" w:color="auto" w:fill="E7DAC5" w:themeFill="accent2"/>
          </w:tcPr>
          <w:p w14:paraId="496E924F" w14:textId="77777777" w:rsidR="003D38B4" w:rsidRPr="00017921" w:rsidRDefault="003D38B4" w:rsidP="00017921">
            <w:pPr>
              <w:spacing w:after="0"/>
              <w:rPr>
                <w:rFonts w:cstheme="minorHAnsi"/>
                <w:b/>
                <w:bCs/>
                <w:sz w:val="18"/>
                <w:szCs w:val="18"/>
              </w:rPr>
            </w:pPr>
            <w:r w:rsidRPr="00017921">
              <w:rPr>
                <w:rFonts w:cstheme="minorHAnsi"/>
                <w:b/>
                <w:bCs/>
                <w:sz w:val="18"/>
                <w:szCs w:val="18"/>
              </w:rPr>
              <w:t xml:space="preserve">Kodverk/värde-mängd </w:t>
            </w:r>
            <w:r w:rsidRPr="00017921">
              <w:rPr>
                <w:rFonts w:cstheme="minorHAnsi"/>
                <w:b/>
                <w:bCs/>
                <w:sz w:val="18"/>
                <w:szCs w:val="18"/>
              </w:rPr>
              <w:br/>
              <w:t>/ev begränsningar</w:t>
            </w:r>
          </w:p>
        </w:tc>
        <w:tc>
          <w:tcPr>
            <w:tcW w:w="1287" w:type="dxa"/>
            <w:shd w:val="clear" w:color="auto" w:fill="E7DAC5" w:themeFill="accent2"/>
          </w:tcPr>
          <w:p w14:paraId="31EFCB19" w14:textId="77777777" w:rsidR="003D38B4" w:rsidRPr="00017921" w:rsidRDefault="003D38B4" w:rsidP="00017921">
            <w:pPr>
              <w:spacing w:after="0"/>
              <w:rPr>
                <w:rFonts w:cstheme="minorHAnsi"/>
                <w:b/>
                <w:bCs/>
                <w:sz w:val="18"/>
                <w:szCs w:val="18"/>
              </w:rPr>
            </w:pPr>
            <w:r w:rsidRPr="00017921">
              <w:rPr>
                <w:rFonts w:cstheme="minorHAnsi"/>
                <w:b/>
                <w:bCs/>
                <w:sz w:val="18"/>
                <w:szCs w:val="18"/>
              </w:rPr>
              <w:t>Beslutsregler och kommentar</w:t>
            </w:r>
          </w:p>
        </w:tc>
      </w:tr>
      <w:tr w:rsidR="003D38B4" w:rsidRPr="003C4586" w14:paraId="3365A65A" w14:textId="77777777" w:rsidTr="002011E9">
        <w:tc>
          <w:tcPr>
            <w:tcW w:w="1242" w:type="dxa"/>
            <w:shd w:val="clear" w:color="auto" w:fill="auto"/>
          </w:tcPr>
          <w:p w14:paraId="19854F11" w14:textId="77777777" w:rsidR="003D38B4" w:rsidRPr="00017921" w:rsidRDefault="003D38B4" w:rsidP="00017921">
            <w:pPr>
              <w:spacing w:after="0"/>
              <w:rPr>
                <w:rFonts w:cstheme="minorHAnsi"/>
                <w:sz w:val="18"/>
                <w:szCs w:val="18"/>
              </w:rPr>
            </w:pPr>
            <w:r w:rsidRPr="00017921">
              <w:rPr>
                <w:rFonts w:cstheme="minorHAnsi"/>
                <w:sz w:val="18"/>
                <w:szCs w:val="18"/>
              </w:rPr>
              <w:t>Service domain*</w:t>
            </w:r>
          </w:p>
        </w:tc>
        <w:tc>
          <w:tcPr>
            <w:tcW w:w="2014" w:type="dxa"/>
            <w:shd w:val="clear" w:color="auto" w:fill="auto"/>
          </w:tcPr>
          <w:p w14:paraId="2A36ED1C" w14:textId="77777777" w:rsidR="003D38B4" w:rsidRPr="00017921" w:rsidRDefault="003D38B4" w:rsidP="00017921">
            <w:pPr>
              <w:spacing w:after="0"/>
              <w:rPr>
                <w:rFonts w:cstheme="minorHAnsi"/>
                <w:sz w:val="18"/>
                <w:szCs w:val="18"/>
              </w:rPr>
            </w:pPr>
            <w:r w:rsidRPr="00017921">
              <w:rPr>
                <w:rFonts w:cstheme="minorHAnsi"/>
                <w:sz w:val="18"/>
                <w:szCs w:val="18"/>
              </w:rPr>
              <w:t xml:space="preserve">Den tjänstedomän som förekomsten avser. </w:t>
            </w:r>
          </w:p>
        </w:tc>
        <w:tc>
          <w:tcPr>
            <w:tcW w:w="2126" w:type="dxa"/>
            <w:shd w:val="clear" w:color="auto" w:fill="auto"/>
          </w:tcPr>
          <w:p w14:paraId="18330BEA" w14:textId="77777777" w:rsidR="003D38B4" w:rsidRPr="00017921" w:rsidRDefault="003D38B4" w:rsidP="00017921">
            <w:pPr>
              <w:spacing w:after="0"/>
              <w:rPr>
                <w:rFonts w:cstheme="minorHAnsi"/>
                <w:sz w:val="18"/>
                <w:szCs w:val="18"/>
              </w:rPr>
            </w:pPr>
            <w:r w:rsidRPr="00017921">
              <w:rPr>
                <w:rFonts w:cstheme="minorHAnsi"/>
                <w:sz w:val="18"/>
                <w:szCs w:val="18"/>
              </w:rPr>
              <w:t xml:space="preserve">URN på formen &lt;regelverk&gt;:&lt;huvuddomän&gt;:&lt;underdomän&gt;. </w:t>
            </w:r>
          </w:p>
        </w:tc>
        <w:tc>
          <w:tcPr>
            <w:tcW w:w="652" w:type="dxa"/>
            <w:shd w:val="clear" w:color="auto" w:fill="auto"/>
          </w:tcPr>
          <w:p w14:paraId="795CC115"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766841DB" w14:textId="77777777" w:rsidR="003D38B4" w:rsidRPr="00017921" w:rsidRDefault="003D38B4" w:rsidP="00017921">
            <w:pPr>
              <w:spacing w:after="0"/>
              <w:rPr>
                <w:rFonts w:cstheme="minorHAnsi"/>
                <w:sz w:val="18"/>
                <w:szCs w:val="18"/>
              </w:rPr>
            </w:pPr>
            <w:r w:rsidRPr="00017921">
              <w:rPr>
                <w:rFonts w:cstheme="minorHAnsi"/>
                <w:sz w:val="18"/>
                <w:szCs w:val="18"/>
              </w:rPr>
              <w:t>Värdet ska vara ”riv:clinicalprocess:activityprescription:actoutcome”</w:t>
            </w:r>
          </w:p>
        </w:tc>
        <w:tc>
          <w:tcPr>
            <w:tcW w:w="1287" w:type="dxa"/>
            <w:shd w:val="clear" w:color="auto" w:fill="auto"/>
          </w:tcPr>
          <w:p w14:paraId="18B358E2"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r w:rsidR="003D38B4" w:rsidRPr="003C4586" w14:paraId="3C142D12" w14:textId="77777777" w:rsidTr="002011E9">
        <w:tc>
          <w:tcPr>
            <w:tcW w:w="1242" w:type="dxa"/>
            <w:shd w:val="clear" w:color="auto" w:fill="auto"/>
          </w:tcPr>
          <w:p w14:paraId="5DAB92C6" w14:textId="77777777" w:rsidR="003D38B4" w:rsidRPr="00017921" w:rsidRDefault="003D38B4" w:rsidP="00017921">
            <w:pPr>
              <w:spacing w:after="0"/>
              <w:rPr>
                <w:rFonts w:cstheme="minorHAnsi"/>
                <w:sz w:val="18"/>
                <w:szCs w:val="18"/>
              </w:rPr>
            </w:pPr>
            <w:r w:rsidRPr="00017921">
              <w:rPr>
                <w:rFonts w:cstheme="minorHAnsi"/>
                <w:sz w:val="18"/>
                <w:szCs w:val="18"/>
              </w:rPr>
              <w:t>Categori-zation*</w:t>
            </w:r>
          </w:p>
        </w:tc>
        <w:tc>
          <w:tcPr>
            <w:tcW w:w="2014" w:type="dxa"/>
            <w:shd w:val="clear" w:color="auto" w:fill="auto"/>
          </w:tcPr>
          <w:p w14:paraId="1A2AAC18" w14:textId="2CC6B894" w:rsidR="003D38B4" w:rsidRPr="00017921" w:rsidRDefault="003D38B4" w:rsidP="00017921">
            <w:pPr>
              <w:spacing w:after="0"/>
              <w:rPr>
                <w:rFonts w:cstheme="minorHAnsi"/>
                <w:sz w:val="18"/>
                <w:szCs w:val="18"/>
              </w:rPr>
            </w:pPr>
            <w:r w:rsidRPr="00017921">
              <w:rPr>
                <w:rFonts w:cstheme="minorHAnsi"/>
                <w:sz w:val="18"/>
                <w:szCs w:val="18"/>
              </w:rPr>
              <w:t xml:space="preserve">Kategorisering enligt kodverk som är specifikt för tjänste-domänen </w:t>
            </w:r>
          </w:p>
        </w:tc>
        <w:tc>
          <w:tcPr>
            <w:tcW w:w="2126" w:type="dxa"/>
            <w:shd w:val="clear" w:color="auto" w:fill="auto"/>
          </w:tcPr>
          <w:p w14:paraId="7218D95A" w14:textId="77777777" w:rsidR="003D38B4" w:rsidRPr="00017921" w:rsidRDefault="003D38B4" w:rsidP="00017921">
            <w:pPr>
              <w:spacing w:after="0"/>
              <w:rPr>
                <w:rFonts w:cstheme="minorHAnsi"/>
                <w:sz w:val="18"/>
                <w:szCs w:val="18"/>
              </w:rPr>
            </w:pPr>
            <w:r w:rsidRPr="00017921">
              <w:rPr>
                <w:rFonts w:cstheme="minorHAnsi"/>
                <w:sz w:val="18"/>
                <w:szCs w:val="18"/>
              </w:rPr>
              <w:t xml:space="preserve">Text bestående av bokstäver i ASCII. </w:t>
            </w:r>
          </w:p>
          <w:p w14:paraId="3E573A39" w14:textId="77777777" w:rsidR="003D38B4" w:rsidRPr="00017921" w:rsidRDefault="003D38B4" w:rsidP="00017921">
            <w:pPr>
              <w:spacing w:after="0"/>
              <w:rPr>
                <w:rFonts w:cstheme="minorHAnsi"/>
                <w:sz w:val="18"/>
                <w:szCs w:val="18"/>
              </w:rPr>
            </w:pPr>
          </w:p>
        </w:tc>
        <w:tc>
          <w:tcPr>
            <w:tcW w:w="652" w:type="dxa"/>
            <w:shd w:val="clear" w:color="auto" w:fill="auto"/>
          </w:tcPr>
          <w:p w14:paraId="33615F2B"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398CD2E2" w14:textId="77777777" w:rsidR="003D38B4" w:rsidRPr="00017921" w:rsidRDefault="003D38B4" w:rsidP="00017921">
            <w:pPr>
              <w:spacing w:after="0"/>
              <w:rPr>
                <w:rFonts w:cstheme="minorHAnsi"/>
                <w:sz w:val="18"/>
                <w:szCs w:val="18"/>
              </w:rPr>
            </w:pPr>
            <w:r w:rsidRPr="00017921">
              <w:rPr>
                <w:rFonts w:cstheme="minorHAnsi"/>
                <w:sz w:val="18"/>
                <w:szCs w:val="18"/>
              </w:rPr>
              <w:t>Informationsmängd som finns i källsystemet för angiven patient och som indexposten avser. Anges med kortform enligt tabell nedan.</w:t>
            </w:r>
          </w:p>
        </w:tc>
        <w:tc>
          <w:tcPr>
            <w:tcW w:w="1287" w:type="dxa"/>
            <w:shd w:val="clear" w:color="auto" w:fill="auto"/>
          </w:tcPr>
          <w:p w14:paraId="6A82EEE8"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r w:rsidR="003D38B4" w:rsidRPr="003C4586" w14:paraId="30F10315" w14:textId="77777777" w:rsidTr="002011E9">
        <w:tc>
          <w:tcPr>
            <w:tcW w:w="1242" w:type="dxa"/>
            <w:shd w:val="clear" w:color="auto" w:fill="auto"/>
          </w:tcPr>
          <w:p w14:paraId="6D11EFDE" w14:textId="77777777" w:rsidR="003D38B4" w:rsidRPr="00017921" w:rsidRDefault="003D38B4" w:rsidP="00017921">
            <w:pPr>
              <w:spacing w:after="0"/>
              <w:rPr>
                <w:rFonts w:cstheme="minorHAnsi"/>
                <w:sz w:val="18"/>
                <w:szCs w:val="18"/>
              </w:rPr>
            </w:pPr>
            <w:r w:rsidRPr="00017921">
              <w:rPr>
                <w:rFonts w:cstheme="minorHAnsi"/>
                <w:sz w:val="18"/>
                <w:szCs w:val="18"/>
              </w:rPr>
              <w:t>Logical address*</w:t>
            </w:r>
          </w:p>
        </w:tc>
        <w:tc>
          <w:tcPr>
            <w:tcW w:w="2014" w:type="dxa"/>
            <w:shd w:val="clear" w:color="auto" w:fill="auto"/>
          </w:tcPr>
          <w:p w14:paraId="642BF9CD" w14:textId="77777777" w:rsidR="003D38B4" w:rsidRPr="00017921" w:rsidRDefault="003D38B4" w:rsidP="00017921">
            <w:pPr>
              <w:spacing w:after="0"/>
              <w:rPr>
                <w:rFonts w:cstheme="minorHAnsi"/>
                <w:sz w:val="18"/>
                <w:szCs w:val="18"/>
              </w:rPr>
            </w:pPr>
            <w:r w:rsidRPr="00017921">
              <w:rPr>
                <w:rFonts w:cstheme="minorHAnsi"/>
                <w:sz w:val="18"/>
                <w:szCs w:val="18"/>
              </w:rPr>
              <w:t xml:space="preserve">Referens till informationskällan </w:t>
            </w:r>
            <w:r w:rsidRPr="00017921">
              <w:rPr>
                <w:rFonts w:cstheme="minorHAnsi"/>
                <w:sz w:val="18"/>
                <w:szCs w:val="18"/>
              </w:rPr>
              <w:lastRenderedPageBreak/>
              <w:t>enligt tjänste-domänens definition</w:t>
            </w:r>
          </w:p>
        </w:tc>
        <w:tc>
          <w:tcPr>
            <w:tcW w:w="2126" w:type="dxa"/>
            <w:shd w:val="clear" w:color="auto" w:fill="auto"/>
          </w:tcPr>
          <w:p w14:paraId="061B2BE1" w14:textId="77777777" w:rsidR="003D38B4" w:rsidRPr="00017921" w:rsidRDefault="003D38B4" w:rsidP="00017921">
            <w:pPr>
              <w:spacing w:after="0"/>
              <w:rPr>
                <w:rFonts w:cstheme="minorHAnsi"/>
                <w:sz w:val="18"/>
                <w:szCs w:val="18"/>
              </w:rPr>
            </w:pPr>
            <w:r w:rsidRPr="00017921">
              <w:rPr>
                <w:rFonts w:cstheme="minorHAnsi"/>
                <w:sz w:val="18"/>
                <w:szCs w:val="18"/>
              </w:rPr>
              <w:lastRenderedPageBreak/>
              <w:t xml:space="preserve">Logisk adress enligt adresseringsmodell för den tjänstedomän </w:t>
            </w:r>
            <w:r w:rsidRPr="00017921">
              <w:rPr>
                <w:rFonts w:cstheme="minorHAnsi"/>
                <w:sz w:val="18"/>
                <w:szCs w:val="18"/>
              </w:rPr>
              <w:lastRenderedPageBreak/>
              <w:t>som anges av fältet Service Domain.</w:t>
            </w:r>
          </w:p>
        </w:tc>
        <w:tc>
          <w:tcPr>
            <w:tcW w:w="652" w:type="dxa"/>
            <w:shd w:val="clear" w:color="auto" w:fill="auto"/>
          </w:tcPr>
          <w:p w14:paraId="5B6F1A9F" w14:textId="77777777" w:rsidR="003D38B4" w:rsidRPr="00017921" w:rsidRDefault="003D38B4" w:rsidP="00017921">
            <w:pPr>
              <w:spacing w:after="0"/>
              <w:rPr>
                <w:rFonts w:cstheme="minorHAnsi"/>
                <w:sz w:val="18"/>
                <w:szCs w:val="18"/>
              </w:rPr>
            </w:pPr>
            <w:r w:rsidRPr="00017921">
              <w:rPr>
                <w:rFonts w:cstheme="minorHAnsi"/>
                <w:sz w:val="18"/>
                <w:szCs w:val="18"/>
              </w:rPr>
              <w:lastRenderedPageBreak/>
              <w:t>1..1</w:t>
            </w:r>
          </w:p>
        </w:tc>
        <w:tc>
          <w:tcPr>
            <w:tcW w:w="2041" w:type="dxa"/>
            <w:shd w:val="clear" w:color="auto" w:fill="auto"/>
          </w:tcPr>
          <w:p w14:paraId="505D3554" w14:textId="77777777" w:rsidR="003D38B4" w:rsidRPr="00017921" w:rsidRDefault="003D38B4" w:rsidP="00017921">
            <w:pPr>
              <w:spacing w:after="0"/>
              <w:rPr>
                <w:rFonts w:cstheme="minorHAnsi"/>
                <w:sz w:val="18"/>
                <w:szCs w:val="18"/>
              </w:rPr>
            </w:pPr>
            <w:r w:rsidRPr="00017921">
              <w:rPr>
                <w:rFonts w:cstheme="minorHAnsi"/>
                <w:sz w:val="18"/>
                <w:szCs w:val="18"/>
              </w:rPr>
              <w:t>Samma värde som fältet Source System.</w:t>
            </w:r>
          </w:p>
        </w:tc>
        <w:tc>
          <w:tcPr>
            <w:tcW w:w="1287" w:type="dxa"/>
            <w:shd w:val="clear" w:color="auto" w:fill="auto"/>
          </w:tcPr>
          <w:p w14:paraId="22D3C31D"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r w:rsidR="003D38B4" w:rsidRPr="003C4586" w14:paraId="2E75D4BE" w14:textId="77777777" w:rsidTr="002011E9">
        <w:tc>
          <w:tcPr>
            <w:tcW w:w="1242" w:type="dxa"/>
            <w:shd w:val="clear" w:color="auto" w:fill="auto"/>
          </w:tcPr>
          <w:p w14:paraId="29100469" w14:textId="77777777" w:rsidR="003D38B4" w:rsidRPr="00017921" w:rsidRDefault="003D38B4" w:rsidP="00017921">
            <w:pPr>
              <w:spacing w:after="0"/>
              <w:rPr>
                <w:rFonts w:cstheme="minorHAnsi"/>
                <w:sz w:val="18"/>
                <w:szCs w:val="18"/>
              </w:rPr>
            </w:pPr>
            <w:r w:rsidRPr="00017921">
              <w:rPr>
                <w:rFonts w:cstheme="minorHAnsi"/>
                <w:sz w:val="18"/>
                <w:szCs w:val="18"/>
              </w:rPr>
              <w:t>Business object Instance Identifier*</w:t>
            </w:r>
          </w:p>
        </w:tc>
        <w:tc>
          <w:tcPr>
            <w:tcW w:w="2014" w:type="dxa"/>
            <w:shd w:val="clear" w:color="auto" w:fill="auto"/>
          </w:tcPr>
          <w:p w14:paraId="66860A6E" w14:textId="77777777" w:rsidR="003D38B4" w:rsidRPr="00017921" w:rsidRDefault="003D38B4" w:rsidP="00017921">
            <w:pPr>
              <w:spacing w:after="0"/>
              <w:rPr>
                <w:rFonts w:cstheme="minorHAnsi"/>
                <w:sz w:val="18"/>
                <w:szCs w:val="18"/>
              </w:rPr>
            </w:pPr>
            <w:r w:rsidRPr="00017921">
              <w:rPr>
                <w:rFonts w:cstheme="minorHAnsi"/>
                <w:sz w:val="18"/>
                <w:szCs w:val="18"/>
              </w:rPr>
              <w:t>Unik identifierare för händelse-bärande objekt</w:t>
            </w:r>
          </w:p>
        </w:tc>
        <w:tc>
          <w:tcPr>
            <w:tcW w:w="2126" w:type="dxa"/>
            <w:shd w:val="clear" w:color="auto" w:fill="auto"/>
          </w:tcPr>
          <w:p w14:paraId="3F4B1971" w14:textId="77777777" w:rsidR="003D38B4" w:rsidRPr="00017921" w:rsidRDefault="003D38B4" w:rsidP="00017921">
            <w:pPr>
              <w:spacing w:after="0"/>
              <w:rPr>
                <w:rFonts w:cstheme="minorHAnsi"/>
                <w:sz w:val="18"/>
                <w:szCs w:val="18"/>
              </w:rPr>
            </w:pPr>
            <w:r w:rsidRPr="00017921">
              <w:rPr>
                <w:rFonts w:cstheme="minorHAnsi"/>
                <w:sz w:val="18"/>
                <w:szCs w:val="18"/>
              </w:rPr>
              <w:t>Text</w:t>
            </w:r>
          </w:p>
        </w:tc>
        <w:tc>
          <w:tcPr>
            <w:tcW w:w="652" w:type="dxa"/>
            <w:shd w:val="clear" w:color="auto" w:fill="auto"/>
          </w:tcPr>
          <w:p w14:paraId="3F1BEB14"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2D162EBD" w14:textId="77777777" w:rsidR="003D38B4" w:rsidRPr="00017921" w:rsidRDefault="003D38B4" w:rsidP="00017921">
            <w:pPr>
              <w:spacing w:after="0"/>
              <w:rPr>
                <w:rFonts w:cstheme="minorHAnsi"/>
                <w:sz w:val="18"/>
                <w:szCs w:val="18"/>
              </w:rPr>
            </w:pPr>
            <w:r w:rsidRPr="00017921">
              <w:rPr>
                <w:rFonts w:cstheme="minorHAnsi"/>
                <w:sz w:val="18"/>
                <w:szCs w:val="18"/>
              </w:rPr>
              <w:t>”NA” – dvs ej tillämpat för tjänstedomänen.</w:t>
            </w:r>
          </w:p>
        </w:tc>
        <w:tc>
          <w:tcPr>
            <w:tcW w:w="1287" w:type="dxa"/>
            <w:shd w:val="clear" w:color="auto" w:fill="auto"/>
          </w:tcPr>
          <w:p w14:paraId="470BE5A5"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r w:rsidR="003D38B4" w:rsidRPr="003C4586" w14:paraId="6E9F992B" w14:textId="77777777" w:rsidTr="002011E9">
        <w:tc>
          <w:tcPr>
            <w:tcW w:w="1242" w:type="dxa"/>
            <w:shd w:val="clear" w:color="auto" w:fill="auto"/>
          </w:tcPr>
          <w:p w14:paraId="796F42C7" w14:textId="77777777" w:rsidR="003D38B4" w:rsidRPr="00017921" w:rsidRDefault="003D38B4" w:rsidP="00017921">
            <w:pPr>
              <w:spacing w:after="0"/>
              <w:rPr>
                <w:rFonts w:cstheme="minorHAnsi"/>
                <w:sz w:val="18"/>
                <w:szCs w:val="18"/>
              </w:rPr>
            </w:pPr>
            <w:r w:rsidRPr="00017921">
              <w:rPr>
                <w:rFonts w:cstheme="minorHAnsi"/>
                <w:sz w:val="18"/>
                <w:szCs w:val="18"/>
              </w:rPr>
              <w:t>Clinical process interest Id</w:t>
            </w:r>
          </w:p>
        </w:tc>
        <w:tc>
          <w:tcPr>
            <w:tcW w:w="2014" w:type="dxa"/>
            <w:shd w:val="clear" w:color="auto" w:fill="auto"/>
          </w:tcPr>
          <w:p w14:paraId="3C61D09E" w14:textId="77777777" w:rsidR="003D38B4" w:rsidRPr="00017921" w:rsidRDefault="003D38B4" w:rsidP="00017921">
            <w:pPr>
              <w:spacing w:after="0"/>
              <w:rPr>
                <w:rFonts w:cstheme="minorHAnsi"/>
                <w:sz w:val="18"/>
                <w:szCs w:val="18"/>
              </w:rPr>
            </w:pPr>
            <w:r w:rsidRPr="00017921">
              <w:rPr>
                <w:rFonts w:cstheme="minorHAnsi"/>
                <w:sz w:val="18"/>
                <w:szCs w:val="18"/>
              </w:rPr>
              <w:t>Hälsoärende-id</w:t>
            </w:r>
          </w:p>
        </w:tc>
        <w:tc>
          <w:tcPr>
            <w:tcW w:w="2126" w:type="dxa"/>
            <w:shd w:val="clear" w:color="auto" w:fill="auto"/>
          </w:tcPr>
          <w:p w14:paraId="0F8D0ED9" w14:textId="77777777" w:rsidR="003D38B4" w:rsidRPr="00017921" w:rsidRDefault="003D38B4" w:rsidP="00017921">
            <w:pPr>
              <w:spacing w:after="0"/>
              <w:rPr>
                <w:rFonts w:cstheme="minorHAnsi"/>
                <w:sz w:val="18"/>
                <w:szCs w:val="18"/>
              </w:rPr>
            </w:pPr>
            <w:r w:rsidRPr="00017921">
              <w:rPr>
                <w:rFonts w:cstheme="minorHAnsi"/>
                <w:sz w:val="18"/>
                <w:szCs w:val="18"/>
              </w:rPr>
              <w:t>GUID</w:t>
            </w:r>
          </w:p>
        </w:tc>
        <w:tc>
          <w:tcPr>
            <w:tcW w:w="652" w:type="dxa"/>
            <w:shd w:val="clear" w:color="auto" w:fill="auto"/>
          </w:tcPr>
          <w:p w14:paraId="317F5F51"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7E788103" w14:textId="77777777" w:rsidR="003D38B4" w:rsidRPr="00017921" w:rsidRDefault="003D38B4" w:rsidP="00017921">
            <w:pPr>
              <w:spacing w:after="0"/>
              <w:rPr>
                <w:rFonts w:cstheme="minorHAnsi"/>
                <w:sz w:val="18"/>
                <w:szCs w:val="18"/>
              </w:rPr>
            </w:pPr>
            <w:r w:rsidRPr="00017921">
              <w:rPr>
                <w:rFonts w:cstheme="minorHAnsi"/>
                <w:sz w:val="18"/>
                <w:szCs w:val="18"/>
              </w:rPr>
              <w:t>”NA” (ännu ej tillämpat i tjänstedomänen)</w:t>
            </w:r>
          </w:p>
        </w:tc>
        <w:tc>
          <w:tcPr>
            <w:tcW w:w="1287" w:type="dxa"/>
            <w:shd w:val="clear" w:color="auto" w:fill="auto"/>
          </w:tcPr>
          <w:p w14:paraId="6FFA4114"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r w:rsidR="003D38B4" w:rsidRPr="003C4586" w14:paraId="05BB3888" w14:textId="77777777" w:rsidTr="002011E9">
        <w:tc>
          <w:tcPr>
            <w:tcW w:w="1242" w:type="dxa"/>
            <w:shd w:val="clear" w:color="auto" w:fill="auto"/>
          </w:tcPr>
          <w:p w14:paraId="7BC3FF07" w14:textId="77777777" w:rsidR="003D38B4" w:rsidRPr="00017921" w:rsidRDefault="003D38B4" w:rsidP="00017921">
            <w:pPr>
              <w:spacing w:after="0"/>
              <w:rPr>
                <w:rFonts w:cstheme="minorHAnsi"/>
                <w:sz w:val="18"/>
                <w:szCs w:val="18"/>
              </w:rPr>
            </w:pPr>
            <w:r w:rsidRPr="00017921">
              <w:rPr>
                <w:rFonts w:cstheme="minorHAnsi"/>
                <w:sz w:val="18"/>
                <w:szCs w:val="18"/>
              </w:rPr>
              <w:t>Most Recent Content*</w:t>
            </w:r>
          </w:p>
        </w:tc>
        <w:tc>
          <w:tcPr>
            <w:tcW w:w="2014" w:type="dxa"/>
            <w:shd w:val="clear" w:color="auto" w:fill="auto"/>
          </w:tcPr>
          <w:p w14:paraId="291BABDA" w14:textId="77777777" w:rsidR="003D38B4" w:rsidRPr="00017921" w:rsidRDefault="003D38B4" w:rsidP="00017921">
            <w:pPr>
              <w:spacing w:after="0"/>
              <w:rPr>
                <w:rFonts w:cstheme="minorHAnsi"/>
                <w:sz w:val="18"/>
                <w:szCs w:val="18"/>
              </w:rPr>
            </w:pPr>
            <w:r w:rsidRPr="00017921">
              <w:rPr>
                <w:rFonts w:cstheme="minorHAnsi"/>
                <w:sz w:val="18"/>
                <w:szCs w:val="18"/>
              </w:rPr>
              <w:t>Tidpunkt för senaste uppdatering av den informationstyp och patient i den källa som denna indexpost avser.</w:t>
            </w:r>
          </w:p>
        </w:tc>
        <w:tc>
          <w:tcPr>
            <w:tcW w:w="2126" w:type="dxa"/>
            <w:shd w:val="clear" w:color="auto" w:fill="auto"/>
          </w:tcPr>
          <w:p w14:paraId="259C8ADC" w14:textId="77777777" w:rsidR="003D38B4" w:rsidRPr="00017921" w:rsidRDefault="003D38B4" w:rsidP="00017921">
            <w:pPr>
              <w:spacing w:after="0"/>
              <w:rPr>
                <w:rFonts w:cstheme="minorHAnsi"/>
                <w:sz w:val="18"/>
                <w:szCs w:val="18"/>
              </w:rPr>
            </w:pPr>
            <w:r w:rsidRPr="00017921">
              <w:rPr>
                <w:rFonts w:cstheme="minorHAnsi"/>
                <w:sz w:val="18"/>
                <w:szCs w:val="18"/>
              </w:rPr>
              <w:t>DT</w:t>
            </w:r>
          </w:p>
        </w:tc>
        <w:tc>
          <w:tcPr>
            <w:tcW w:w="652" w:type="dxa"/>
            <w:shd w:val="clear" w:color="auto" w:fill="auto"/>
          </w:tcPr>
          <w:p w14:paraId="0187EA66"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563801AD" w14:textId="77777777" w:rsidR="003D38B4" w:rsidRPr="00017921" w:rsidRDefault="003D38B4" w:rsidP="00017921">
            <w:pPr>
              <w:spacing w:after="0"/>
              <w:rPr>
                <w:rFonts w:cstheme="minorHAnsi"/>
                <w:sz w:val="18"/>
                <w:szCs w:val="18"/>
              </w:rPr>
            </w:pPr>
            <w:r w:rsidRPr="00017921">
              <w:rPr>
                <w:rFonts w:cstheme="minorHAnsi"/>
                <w:sz w:val="18"/>
                <w:szCs w:val="18"/>
              </w:rPr>
              <w:t>Tidpunkt för senaste händelse som matchar indexposten. Kan även avse borttag. Ex: En indexpost representerar 2 bef. dokument. Ett av dem tas bort. Det markeras genom att bef. post uppdateras med tidpunkt för borttagshändelsen.</w:t>
            </w:r>
          </w:p>
        </w:tc>
        <w:tc>
          <w:tcPr>
            <w:tcW w:w="1287" w:type="dxa"/>
            <w:shd w:val="clear" w:color="auto" w:fill="auto"/>
          </w:tcPr>
          <w:p w14:paraId="3DA533A6" w14:textId="77777777" w:rsidR="003D38B4" w:rsidRPr="00017921" w:rsidRDefault="003D38B4" w:rsidP="00017921">
            <w:pPr>
              <w:spacing w:after="0"/>
              <w:rPr>
                <w:rFonts w:cstheme="minorHAnsi"/>
                <w:sz w:val="18"/>
                <w:szCs w:val="18"/>
              </w:rPr>
            </w:pPr>
          </w:p>
        </w:tc>
      </w:tr>
      <w:tr w:rsidR="003D38B4" w:rsidRPr="003C4586" w14:paraId="47B43FD5" w14:textId="77777777" w:rsidTr="002011E9">
        <w:tc>
          <w:tcPr>
            <w:tcW w:w="1242" w:type="dxa"/>
            <w:shd w:val="clear" w:color="auto" w:fill="auto"/>
          </w:tcPr>
          <w:p w14:paraId="7A7468FC" w14:textId="77777777" w:rsidR="003D38B4" w:rsidRPr="00017921" w:rsidRDefault="003D38B4" w:rsidP="00017921">
            <w:pPr>
              <w:spacing w:after="0"/>
              <w:rPr>
                <w:rFonts w:cstheme="minorHAnsi"/>
                <w:sz w:val="18"/>
                <w:szCs w:val="18"/>
              </w:rPr>
            </w:pPr>
            <w:r w:rsidRPr="00017921">
              <w:rPr>
                <w:rFonts w:cstheme="minorHAnsi"/>
                <w:sz w:val="18"/>
                <w:szCs w:val="18"/>
              </w:rPr>
              <w:t>Creation</w:t>
            </w:r>
          </w:p>
          <w:p w14:paraId="5EEC727F" w14:textId="77777777" w:rsidR="003D38B4" w:rsidRPr="00017921" w:rsidRDefault="003D38B4" w:rsidP="00017921">
            <w:pPr>
              <w:spacing w:after="0"/>
              <w:rPr>
                <w:rFonts w:cstheme="minorHAnsi"/>
                <w:sz w:val="18"/>
                <w:szCs w:val="18"/>
              </w:rPr>
            </w:pPr>
            <w:r w:rsidRPr="00017921">
              <w:rPr>
                <w:rFonts w:cstheme="minorHAnsi"/>
                <w:sz w:val="18"/>
                <w:szCs w:val="18"/>
              </w:rPr>
              <w:t>Time</w:t>
            </w:r>
          </w:p>
        </w:tc>
        <w:tc>
          <w:tcPr>
            <w:tcW w:w="2014" w:type="dxa"/>
            <w:shd w:val="clear" w:color="auto" w:fill="auto"/>
          </w:tcPr>
          <w:p w14:paraId="2FF16228" w14:textId="77777777" w:rsidR="003D38B4" w:rsidRPr="00017921" w:rsidRDefault="003D38B4" w:rsidP="00017921">
            <w:pPr>
              <w:spacing w:after="0"/>
              <w:rPr>
                <w:rFonts w:cstheme="minorHAnsi"/>
                <w:sz w:val="18"/>
                <w:szCs w:val="18"/>
              </w:rPr>
            </w:pPr>
            <w:r w:rsidRPr="00017921">
              <w:rPr>
                <w:rFonts w:cstheme="minorHAnsi"/>
                <w:sz w:val="18"/>
                <w:szCs w:val="18"/>
              </w:rPr>
              <w:t>Tidpunkten då index-posten regi-strerades</w:t>
            </w:r>
          </w:p>
        </w:tc>
        <w:tc>
          <w:tcPr>
            <w:tcW w:w="2126" w:type="dxa"/>
            <w:shd w:val="clear" w:color="auto" w:fill="auto"/>
          </w:tcPr>
          <w:p w14:paraId="5A4F6136" w14:textId="77777777" w:rsidR="003D38B4" w:rsidRPr="00017921" w:rsidRDefault="003D38B4" w:rsidP="00017921">
            <w:pPr>
              <w:spacing w:after="0"/>
              <w:rPr>
                <w:rFonts w:cstheme="minorHAnsi"/>
                <w:sz w:val="18"/>
                <w:szCs w:val="18"/>
              </w:rPr>
            </w:pPr>
            <w:r w:rsidRPr="00017921">
              <w:rPr>
                <w:rFonts w:cstheme="minorHAnsi"/>
                <w:sz w:val="18"/>
                <w:szCs w:val="18"/>
              </w:rPr>
              <w:t>DT</w:t>
            </w:r>
          </w:p>
        </w:tc>
        <w:tc>
          <w:tcPr>
            <w:tcW w:w="652" w:type="dxa"/>
            <w:shd w:val="clear" w:color="auto" w:fill="auto"/>
          </w:tcPr>
          <w:p w14:paraId="325135CD"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7089C380" w14:textId="77777777" w:rsidR="003D38B4" w:rsidRPr="00017921" w:rsidRDefault="003D38B4" w:rsidP="00017921">
            <w:pPr>
              <w:spacing w:after="0"/>
              <w:rPr>
                <w:rFonts w:cstheme="minorHAnsi"/>
                <w:sz w:val="18"/>
                <w:szCs w:val="18"/>
              </w:rPr>
            </w:pPr>
            <w:r w:rsidRPr="00017921">
              <w:rPr>
                <w:rFonts w:cstheme="minorHAnsi"/>
                <w:sz w:val="18"/>
                <w:szCs w:val="18"/>
              </w:rPr>
              <w:t>Sätts automatiskt av EI-instansen.</w:t>
            </w:r>
          </w:p>
        </w:tc>
        <w:tc>
          <w:tcPr>
            <w:tcW w:w="1287" w:type="dxa"/>
            <w:shd w:val="clear" w:color="auto" w:fill="auto"/>
          </w:tcPr>
          <w:p w14:paraId="701DF105" w14:textId="77777777" w:rsidR="003D38B4" w:rsidRPr="00017921" w:rsidRDefault="003D38B4" w:rsidP="00017921">
            <w:pPr>
              <w:spacing w:after="0"/>
              <w:rPr>
                <w:rFonts w:cstheme="minorHAnsi"/>
                <w:sz w:val="18"/>
                <w:szCs w:val="18"/>
              </w:rPr>
            </w:pPr>
            <w:r w:rsidRPr="00017921">
              <w:rPr>
                <w:rFonts w:cstheme="minorHAnsi"/>
                <w:sz w:val="18"/>
                <w:szCs w:val="18"/>
              </w:rPr>
              <w:t>Genereras automatiskt av kontraktets tjänste-producent</w:t>
            </w:r>
          </w:p>
        </w:tc>
      </w:tr>
      <w:tr w:rsidR="003D38B4" w:rsidRPr="003C4586" w14:paraId="00DFA19A" w14:textId="77777777" w:rsidTr="002011E9">
        <w:tc>
          <w:tcPr>
            <w:tcW w:w="1242" w:type="dxa"/>
            <w:shd w:val="clear" w:color="auto" w:fill="auto"/>
          </w:tcPr>
          <w:p w14:paraId="6901A153" w14:textId="77777777" w:rsidR="003D38B4" w:rsidRPr="00017921" w:rsidRDefault="003D38B4" w:rsidP="00017921">
            <w:pPr>
              <w:spacing w:after="0"/>
              <w:rPr>
                <w:rFonts w:cstheme="minorHAnsi"/>
                <w:sz w:val="18"/>
                <w:szCs w:val="18"/>
              </w:rPr>
            </w:pPr>
            <w:r w:rsidRPr="00017921">
              <w:rPr>
                <w:rFonts w:cstheme="minorHAnsi"/>
                <w:sz w:val="18"/>
                <w:szCs w:val="18"/>
              </w:rPr>
              <w:t>Update Time</w:t>
            </w:r>
          </w:p>
        </w:tc>
        <w:tc>
          <w:tcPr>
            <w:tcW w:w="2014" w:type="dxa"/>
            <w:shd w:val="clear" w:color="auto" w:fill="auto"/>
          </w:tcPr>
          <w:p w14:paraId="7E96C9E9" w14:textId="77777777" w:rsidR="003D38B4" w:rsidRPr="00017921" w:rsidRDefault="003D38B4" w:rsidP="00017921">
            <w:pPr>
              <w:spacing w:after="0"/>
              <w:rPr>
                <w:rFonts w:cstheme="minorHAnsi"/>
                <w:sz w:val="18"/>
                <w:szCs w:val="18"/>
              </w:rPr>
            </w:pPr>
            <w:r w:rsidRPr="00017921">
              <w:rPr>
                <w:rFonts w:cstheme="minorHAnsi"/>
                <w:sz w:val="18"/>
                <w:szCs w:val="18"/>
              </w:rPr>
              <w:t>Tidpunkten då index-posten senast upp-daterades</w:t>
            </w:r>
          </w:p>
        </w:tc>
        <w:tc>
          <w:tcPr>
            <w:tcW w:w="2126" w:type="dxa"/>
            <w:shd w:val="clear" w:color="auto" w:fill="auto"/>
          </w:tcPr>
          <w:p w14:paraId="79CCEAE6" w14:textId="77777777" w:rsidR="003D38B4" w:rsidRPr="00017921" w:rsidRDefault="003D38B4" w:rsidP="00017921">
            <w:pPr>
              <w:spacing w:after="0"/>
              <w:rPr>
                <w:rFonts w:cstheme="minorHAnsi"/>
                <w:sz w:val="18"/>
                <w:szCs w:val="18"/>
              </w:rPr>
            </w:pPr>
            <w:r w:rsidRPr="00017921">
              <w:rPr>
                <w:rFonts w:cstheme="minorHAnsi"/>
                <w:sz w:val="18"/>
                <w:szCs w:val="18"/>
              </w:rPr>
              <w:t>DT</w:t>
            </w:r>
          </w:p>
        </w:tc>
        <w:tc>
          <w:tcPr>
            <w:tcW w:w="652" w:type="dxa"/>
            <w:shd w:val="clear" w:color="auto" w:fill="auto"/>
          </w:tcPr>
          <w:p w14:paraId="455C721D" w14:textId="77777777" w:rsidR="003D38B4" w:rsidRPr="00017921" w:rsidRDefault="003D38B4" w:rsidP="00017921">
            <w:pPr>
              <w:spacing w:after="0"/>
              <w:rPr>
                <w:rFonts w:cstheme="minorHAnsi"/>
                <w:sz w:val="18"/>
                <w:szCs w:val="18"/>
              </w:rPr>
            </w:pPr>
            <w:r w:rsidRPr="00017921">
              <w:rPr>
                <w:rFonts w:cstheme="minorHAnsi"/>
                <w:sz w:val="18"/>
                <w:szCs w:val="18"/>
              </w:rPr>
              <w:t>0..1</w:t>
            </w:r>
          </w:p>
        </w:tc>
        <w:tc>
          <w:tcPr>
            <w:tcW w:w="2041" w:type="dxa"/>
            <w:shd w:val="clear" w:color="auto" w:fill="auto"/>
          </w:tcPr>
          <w:p w14:paraId="0692A66B" w14:textId="77777777" w:rsidR="003D38B4" w:rsidRPr="00017921" w:rsidRDefault="003D38B4" w:rsidP="00017921">
            <w:pPr>
              <w:spacing w:after="0"/>
              <w:rPr>
                <w:rFonts w:cstheme="minorHAnsi"/>
                <w:sz w:val="18"/>
                <w:szCs w:val="18"/>
              </w:rPr>
            </w:pPr>
            <w:r w:rsidRPr="00017921">
              <w:rPr>
                <w:rFonts w:cstheme="minorHAnsi"/>
                <w:sz w:val="18"/>
                <w:szCs w:val="18"/>
              </w:rPr>
              <w:t>Sätts automatiskt av EI-instansen.</w:t>
            </w:r>
          </w:p>
        </w:tc>
        <w:tc>
          <w:tcPr>
            <w:tcW w:w="1287" w:type="dxa"/>
            <w:shd w:val="clear" w:color="auto" w:fill="auto"/>
          </w:tcPr>
          <w:p w14:paraId="43070F38" w14:textId="77777777" w:rsidR="003D38B4" w:rsidRPr="00017921" w:rsidRDefault="003D38B4" w:rsidP="00017921">
            <w:pPr>
              <w:spacing w:after="0"/>
              <w:rPr>
                <w:rFonts w:cstheme="minorHAnsi"/>
                <w:sz w:val="18"/>
                <w:szCs w:val="18"/>
              </w:rPr>
            </w:pPr>
            <w:r w:rsidRPr="00017921">
              <w:rPr>
                <w:rFonts w:cstheme="minorHAnsi"/>
                <w:sz w:val="18"/>
                <w:szCs w:val="18"/>
              </w:rPr>
              <w:t>Upp-datering innebär ny post som matchar samtliga attribut som är del av en instans unikitet.</w:t>
            </w:r>
          </w:p>
        </w:tc>
      </w:tr>
      <w:tr w:rsidR="003D38B4" w:rsidRPr="003C4586" w14:paraId="0F2BDA66" w14:textId="77777777" w:rsidTr="002011E9">
        <w:tc>
          <w:tcPr>
            <w:tcW w:w="1242" w:type="dxa"/>
            <w:shd w:val="clear" w:color="auto" w:fill="auto"/>
          </w:tcPr>
          <w:p w14:paraId="1E4744A6" w14:textId="77777777" w:rsidR="003D38B4" w:rsidRPr="00017921" w:rsidRDefault="003D38B4" w:rsidP="00017921">
            <w:pPr>
              <w:spacing w:after="0"/>
              <w:rPr>
                <w:rFonts w:cstheme="minorHAnsi"/>
                <w:sz w:val="18"/>
                <w:szCs w:val="18"/>
              </w:rPr>
            </w:pPr>
            <w:r w:rsidRPr="00017921">
              <w:rPr>
                <w:rFonts w:cstheme="minorHAnsi"/>
                <w:sz w:val="18"/>
                <w:szCs w:val="18"/>
              </w:rPr>
              <w:t>Source system</w:t>
            </w:r>
          </w:p>
        </w:tc>
        <w:tc>
          <w:tcPr>
            <w:tcW w:w="2014" w:type="dxa"/>
            <w:shd w:val="clear" w:color="auto" w:fill="auto"/>
          </w:tcPr>
          <w:p w14:paraId="2F215485" w14:textId="3CB8AFC2" w:rsidR="003D38B4" w:rsidRPr="00017921" w:rsidRDefault="003D38B4" w:rsidP="00017921">
            <w:pPr>
              <w:spacing w:after="0"/>
              <w:rPr>
                <w:rFonts w:cstheme="minorHAnsi"/>
                <w:sz w:val="18"/>
                <w:szCs w:val="18"/>
              </w:rPr>
            </w:pPr>
            <w:r w:rsidRPr="00017921">
              <w:rPr>
                <w:rFonts w:cstheme="minorHAnsi"/>
                <w:sz w:val="18"/>
                <w:szCs w:val="18"/>
              </w:rPr>
              <w:t>Käll-systemet som genererade engagemangs-posten via Update-tjänsten</w:t>
            </w:r>
          </w:p>
        </w:tc>
        <w:tc>
          <w:tcPr>
            <w:tcW w:w="2126" w:type="dxa"/>
            <w:shd w:val="clear" w:color="auto" w:fill="auto"/>
          </w:tcPr>
          <w:p w14:paraId="2CB44AD8" w14:textId="77777777" w:rsidR="003D38B4" w:rsidRPr="00017921" w:rsidRDefault="003D38B4" w:rsidP="00017921">
            <w:pPr>
              <w:spacing w:after="0"/>
              <w:rPr>
                <w:rFonts w:cstheme="minorHAnsi"/>
                <w:sz w:val="18"/>
                <w:szCs w:val="18"/>
              </w:rPr>
            </w:pPr>
            <w:r w:rsidRPr="00017921">
              <w:rPr>
                <w:rFonts w:cstheme="minorHAnsi"/>
                <w:sz w:val="18"/>
                <w:szCs w:val="18"/>
              </w:rPr>
              <w:t xml:space="preserve">Systemets HSA-id.  För system-adresserade tjänstedomäner motsvarar detta LogicalAddress vid anrop till tjänster i tjänstedomänen i </w:t>
            </w:r>
            <w:r w:rsidRPr="00017921">
              <w:rPr>
                <w:rFonts w:cstheme="minorHAnsi"/>
                <w:sz w:val="18"/>
                <w:szCs w:val="18"/>
              </w:rPr>
              <w:lastRenderedPageBreak/>
              <w:t>fråga. Detta är inte anslutningspunktens HSA-id utan systemet som operativt hanterar informationen i verksamheten.</w:t>
            </w:r>
          </w:p>
        </w:tc>
        <w:tc>
          <w:tcPr>
            <w:tcW w:w="652" w:type="dxa"/>
            <w:shd w:val="clear" w:color="auto" w:fill="auto"/>
          </w:tcPr>
          <w:p w14:paraId="1BA81E78" w14:textId="77777777" w:rsidR="003D38B4" w:rsidRPr="00017921" w:rsidRDefault="003D38B4" w:rsidP="00017921">
            <w:pPr>
              <w:spacing w:after="0"/>
              <w:rPr>
                <w:rFonts w:cstheme="minorHAnsi"/>
                <w:sz w:val="18"/>
                <w:szCs w:val="18"/>
              </w:rPr>
            </w:pPr>
            <w:r w:rsidRPr="00017921">
              <w:rPr>
                <w:rFonts w:cstheme="minorHAnsi"/>
                <w:sz w:val="18"/>
                <w:szCs w:val="18"/>
              </w:rPr>
              <w:lastRenderedPageBreak/>
              <w:t>1..1</w:t>
            </w:r>
          </w:p>
        </w:tc>
        <w:tc>
          <w:tcPr>
            <w:tcW w:w="2041" w:type="dxa"/>
            <w:shd w:val="clear" w:color="auto" w:fill="auto"/>
          </w:tcPr>
          <w:p w14:paraId="1BA5A332" w14:textId="77777777" w:rsidR="003D38B4" w:rsidRPr="00017921" w:rsidRDefault="003D38B4" w:rsidP="00017921">
            <w:pPr>
              <w:spacing w:after="0"/>
              <w:rPr>
                <w:rFonts w:cstheme="minorHAnsi"/>
                <w:sz w:val="18"/>
                <w:szCs w:val="18"/>
              </w:rPr>
            </w:pPr>
            <w:r w:rsidRPr="00017921">
              <w:rPr>
                <w:rFonts w:cstheme="minorHAnsi"/>
                <w:sz w:val="18"/>
                <w:szCs w:val="18"/>
              </w:rPr>
              <w:t>Systemadressering tillämpas. Detta värde används som LogicalAddress vid tjänsteanrop.</w:t>
            </w:r>
          </w:p>
        </w:tc>
        <w:tc>
          <w:tcPr>
            <w:tcW w:w="1287" w:type="dxa"/>
            <w:shd w:val="clear" w:color="auto" w:fill="auto"/>
          </w:tcPr>
          <w:p w14:paraId="3C727CD5"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r w:rsidR="003D38B4" w:rsidRPr="003C4586" w14:paraId="1F8E7E01" w14:textId="77777777" w:rsidTr="002011E9">
        <w:tc>
          <w:tcPr>
            <w:tcW w:w="1242" w:type="dxa"/>
            <w:shd w:val="clear" w:color="auto" w:fill="auto"/>
          </w:tcPr>
          <w:p w14:paraId="20664323" w14:textId="77777777" w:rsidR="003D38B4" w:rsidRPr="00017921" w:rsidRDefault="003D38B4" w:rsidP="00017921">
            <w:pPr>
              <w:spacing w:after="0"/>
              <w:rPr>
                <w:rFonts w:cstheme="minorHAnsi"/>
                <w:sz w:val="18"/>
                <w:szCs w:val="18"/>
              </w:rPr>
            </w:pPr>
            <w:r w:rsidRPr="00017921">
              <w:rPr>
                <w:rFonts w:cstheme="minorHAnsi"/>
                <w:sz w:val="18"/>
                <w:szCs w:val="18"/>
              </w:rPr>
              <w:t>Data Controller</w:t>
            </w:r>
          </w:p>
        </w:tc>
        <w:tc>
          <w:tcPr>
            <w:tcW w:w="2014" w:type="dxa"/>
            <w:shd w:val="clear" w:color="auto" w:fill="auto"/>
          </w:tcPr>
          <w:p w14:paraId="0E2A6584" w14:textId="77777777" w:rsidR="003D38B4" w:rsidRPr="00017921" w:rsidRDefault="003D38B4" w:rsidP="00017921">
            <w:pPr>
              <w:spacing w:after="0"/>
              <w:rPr>
                <w:rFonts w:cstheme="minorHAnsi"/>
                <w:sz w:val="18"/>
                <w:szCs w:val="18"/>
              </w:rPr>
            </w:pPr>
            <w:r w:rsidRPr="00017921">
              <w:rPr>
                <w:rFonts w:cstheme="minorHAnsi"/>
                <w:sz w:val="18"/>
                <w:szCs w:val="18"/>
              </w:rPr>
              <w:t>Personuppgitsansvarig organisation</w:t>
            </w:r>
          </w:p>
        </w:tc>
        <w:tc>
          <w:tcPr>
            <w:tcW w:w="2126" w:type="dxa"/>
            <w:shd w:val="clear" w:color="auto" w:fill="auto"/>
          </w:tcPr>
          <w:p w14:paraId="0B853D97" w14:textId="77777777" w:rsidR="003D38B4" w:rsidRPr="00017921" w:rsidRDefault="003D38B4" w:rsidP="00017921">
            <w:pPr>
              <w:spacing w:after="0"/>
              <w:rPr>
                <w:rFonts w:cstheme="minorHAnsi"/>
                <w:sz w:val="18"/>
                <w:szCs w:val="18"/>
              </w:rPr>
            </w:pPr>
            <w:r w:rsidRPr="00017921">
              <w:rPr>
                <w:rFonts w:cstheme="minorHAnsi"/>
                <w:sz w:val="18"/>
                <w:szCs w:val="18"/>
              </w:rPr>
              <w:t>Ett värde som i källsystemet med id SourceSystem unikt identifierar PU-ansvarig organisation.</w:t>
            </w:r>
          </w:p>
        </w:tc>
        <w:tc>
          <w:tcPr>
            <w:tcW w:w="652" w:type="dxa"/>
            <w:shd w:val="clear" w:color="auto" w:fill="auto"/>
          </w:tcPr>
          <w:p w14:paraId="11988C05" w14:textId="77777777" w:rsidR="003D38B4" w:rsidRPr="00017921" w:rsidRDefault="003D38B4" w:rsidP="00017921">
            <w:pPr>
              <w:spacing w:after="0"/>
              <w:rPr>
                <w:rFonts w:cstheme="minorHAnsi"/>
                <w:sz w:val="18"/>
                <w:szCs w:val="18"/>
              </w:rPr>
            </w:pPr>
            <w:r w:rsidRPr="00017921">
              <w:rPr>
                <w:rFonts w:cstheme="minorHAnsi"/>
                <w:sz w:val="18"/>
                <w:szCs w:val="18"/>
              </w:rPr>
              <w:t>1..1</w:t>
            </w:r>
          </w:p>
        </w:tc>
        <w:tc>
          <w:tcPr>
            <w:tcW w:w="2041" w:type="dxa"/>
            <w:shd w:val="clear" w:color="auto" w:fill="auto"/>
          </w:tcPr>
          <w:p w14:paraId="24405E34" w14:textId="77777777" w:rsidR="003D38B4" w:rsidRPr="00017921" w:rsidRDefault="003D38B4" w:rsidP="00017921">
            <w:pPr>
              <w:spacing w:after="0"/>
              <w:rPr>
                <w:rFonts w:cstheme="minorHAnsi"/>
                <w:sz w:val="18"/>
                <w:szCs w:val="18"/>
              </w:rPr>
            </w:pPr>
            <w:r w:rsidRPr="00017921">
              <w:rPr>
                <w:rFonts w:cstheme="minorHAnsi"/>
                <w:sz w:val="18"/>
                <w:szCs w:val="18"/>
              </w:rPr>
              <w:t>”SE”&lt;organisationsnummer&gt;, (t ex: ”SE5565594230”), HSA-id, eller systemspecifik identitet.</w:t>
            </w:r>
          </w:p>
        </w:tc>
        <w:tc>
          <w:tcPr>
            <w:tcW w:w="1287" w:type="dxa"/>
            <w:shd w:val="clear" w:color="auto" w:fill="auto"/>
          </w:tcPr>
          <w:p w14:paraId="546AC82E" w14:textId="77777777" w:rsidR="003D38B4" w:rsidRPr="00017921" w:rsidRDefault="003D38B4" w:rsidP="00017921">
            <w:pPr>
              <w:spacing w:after="0"/>
              <w:rPr>
                <w:rFonts w:cstheme="minorHAnsi"/>
                <w:sz w:val="18"/>
                <w:szCs w:val="18"/>
              </w:rPr>
            </w:pPr>
            <w:r w:rsidRPr="00017921">
              <w:rPr>
                <w:rFonts w:cstheme="minorHAnsi"/>
                <w:sz w:val="18"/>
                <w:szCs w:val="18"/>
              </w:rPr>
              <w:t>Del av instansens unikhet</w:t>
            </w:r>
          </w:p>
        </w:tc>
      </w:tr>
    </w:tbl>
    <w:p w14:paraId="6FBF8138" w14:textId="77777777" w:rsidR="00A54C36" w:rsidRDefault="00A54C36" w:rsidP="00A54C36"/>
    <w:p w14:paraId="52F4CEA3" w14:textId="77777777" w:rsidR="009E296F" w:rsidRPr="00CC412F" w:rsidRDefault="009E296F" w:rsidP="009E296F">
      <w:r w:rsidRPr="00CC412F">
        <w:t>Regler för tilldelning av värde i fältet Categorization i engagemangsposten</w:t>
      </w:r>
      <w:r>
        <w:t xml:space="preserve"> i denna domän</w:t>
      </w:r>
      <w:r w:rsidRPr="00CC412F">
        <w: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2"/>
        <w:gridCol w:w="5274"/>
      </w:tblGrid>
      <w:tr w:rsidR="000801B2" w:rsidRPr="0031447D" w14:paraId="2C819EB6" w14:textId="77777777" w:rsidTr="0050156F">
        <w:tc>
          <w:tcPr>
            <w:tcW w:w="4082" w:type="dxa"/>
            <w:shd w:val="clear" w:color="auto" w:fill="E7DAC5" w:themeFill="accent2"/>
          </w:tcPr>
          <w:p w14:paraId="14ECBDE4" w14:textId="77777777" w:rsidR="000801B2" w:rsidRPr="003A6D72" w:rsidRDefault="000801B2" w:rsidP="00FE2C98">
            <w:pPr>
              <w:rPr>
                <w:b/>
              </w:rPr>
            </w:pPr>
            <w:r w:rsidRPr="003A6D72">
              <w:rPr>
                <w:b/>
              </w:rPr>
              <w:t>Infomängd enl. Tjänstekontrakt</w:t>
            </w:r>
          </w:p>
        </w:tc>
        <w:tc>
          <w:tcPr>
            <w:tcW w:w="5274" w:type="dxa"/>
            <w:shd w:val="clear" w:color="auto" w:fill="E7DAC5" w:themeFill="accent2"/>
          </w:tcPr>
          <w:p w14:paraId="593DA221" w14:textId="77777777" w:rsidR="000801B2" w:rsidRPr="003A6D72" w:rsidRDefault="000801B2" w:rsidP="00FE2C98">
            <w:pPr>
              <w:rPr>
                <w:b/>
              </w:rPr>
            </w:pPr>
            <w:r w:rsidRPr="003A6D72">
              <w:rPr>
                <w:b/>
              </w:rPr>
              <w:t>Värde på Categorization</w:t>
            </w:r>
          </w:p>
        </w:tc>
      </w:tr>
      <w:tr w:rsidR="000801B2" w:rsidRPr="0031447D" w14:paraId="62AD557A" w14:textId="77777777" w:rsidTr="0050156F">
        <w:tc>
          <w:tcPr>
            <w:tcW w:w="4082" w:type="dxa"/>
          </w:tcPr>
          <w:p w14:paraId="03B273FA" w14:textId="77777777" w:rsidR="000801B2" w:rsidRPr="003A6D72" w:rsidRDefault="000801B2" w:rsidP="00FE2C98">
            <w:r w:rsidRPr="003A76C8">
              <w:t>GetVaccinationHistory</w:t>
            </w:r>
          </w:p>
        </w:tc>
        <w:tc>
          <w:tcPr>
            <w:tcW w:w="5274" w:type="dxa"/>
          </w:tcPr>
          <w:p w14:paraId="7017F8B6" w14:textId="77777777" w:rsidR="000801B2" w:rsidRPr="003A6D72" w:rsidRDefault="000801B2" w:rsidP="00FE2C98">
            <w:pPr>
              <w:rPr>
                <w:color w:val="000000"/>
              </w:rPr>
            </w:pPr>
            <w:r>
              <w:rPr>
                <w:color w:val="000000"/>
              </w:rPr>
              <w:t>caa-gvh</w:t>
            </w:r>
          </w:p>
        </w:tc>
      </w:tr>
      <w:tr w:rsidR="000801B2" w:rsidRPr="0031447D" w14:paraId="33EF952B" w14:textId="77777777" w:rsidTr="0050156F">
        <w:tc>
          <w:tcPr>
            <w:tcW w:w="4082" w:type="dxa"/>
          </w:tcPr>
          <w:p w14:paraId="2EB510CC" w14:textId="77777777" w:rsidR="000801B2" w:rsidRPr="004661A4" w:rsidRDefault="000801B2" w:rsidP="00FE2C98">
            <w:pPr>
              <w:rPr>
                <w:highlight w:val="yellow"/>
              </w:rPr>
            </w:pPr>
            <w:r w:rsidRPr="009A124D">
              <w:t>GetMedicationHistory</w:t>
            </w:r>
          </w:p>
        </w:tc>
        <w:tc>
          <w:tcPr>
            <w:tcW w:w="5274" w:type="dxa"/>
          </w:tcPr>
          <w:p w14:paraId="73523607" w14:textId="77777777" w:rsidR="000801B2" w:rsidRPr="003A6D72" w:rsidRDefault="000801B2" w:rsidP="00FE2C98">
            <w:pPr>
              <w:rPr>
                <w:color w:val="000000"/>
              </w:rPr>
            </w:pPr>
            <w:r>
              <w:rPr>
                <w:color w:val="000000"/>
              </w:rPr>
              <w:t>caa-gmh</w:t>
            </w:r>
          </w:p>
        </w:tc>
      </w:tr>
    </w:tbl>
    <w:p w14:paraId="7DE5EAA8" w14:textId="77777777" w:rsidR="00E75785" w:rsidRPr="00466851" w:rsidRDefault="00E75785" w:rsidP="00A54C36"/>
    <w:p w14:paraId="59553EBE" w14:textId="77777777" w:rsidR="00CE2411" w:rsidRPr="00CE2411" w:rsidRDefault="00CE2411" w:rsidP="00CE2411">
      <w:pPr>
        <w:pStyle w:val="Numreradrubrik2"/>
      </w:pPr>
      <w:bookmarkStart w:id="79" w:name="_Toc357754853"/>
      <w:bookmarkStart w:id="80" w:name="_Toc243452558"/>
      <w:bookmarkStart w:id="81" w:name="_Toc31290664"/>
      <w:bookmarkStart w:id="82" w:name="_Toc193111186"/>
      <w:r w:rsidRPr="00CE2411">
        <w:t>Informationssäkerhet och juridik</w:t>
      </w:r>
      <w:bookmarkEnd w:id="79"/>
      <w:bookmarkEnd w:id="80"/>
      <w:bookmarkEnd w:id="81"/>
      <w:bookmarkEnd w:id="82"/>
    </w:p>
    <w:p w14:paraId="1078E692" w14:textId="77777777" w:rsidR="003A79BE" w:rsidRPr="00CC412F" w:rsidRDefault="003A79BE" w:rsidP="003A79BE">
      <w:pPr>
        <w:pStyle w:val="Numreradrubrik3"/>
      </w:pPr>
      <w:bookmarkStart w:id="83" w:name="_Toc219337771"/>
      <w:bookmarkStart w:id="84" w:name="_Toc227077995"/>
      <w:bookmarkStart w:id="85" w:name="_Toc245231399"/>
      <w:bookmarkStart w:id="86" w:name="_Toc386186834"/>
      <w:bookmarkStart w:id="87" w:name="_Toc84232763"/>
      <w:bookmarkStart w:id="88" w:name="_Toc193111187"/>
      <w:r w:rsidRPr="00CC412F">
        <w:t>Medarbetarens direktåtkomst</w:t>
      </w:r>
      <w:bookmarkEnd w:id="83"/>
      <w:bookmarkEnd w:id="84"/>
      <w:bookmarkEnd w:id="85"/>
      <w:bookmarkEnd w:id="86"/>
      <w:bookmarkEnd w:id="87"/>
      <w:bookmarkEnd w:id="88"/>
    </w:p>
    <w:p w14:paraId="6509809D" w14:textId="18E8FBB3" w:rsidR="003A79BE" w:rsidRDefault="003A79BE" w:rsidP="003A79BE">
      <w:r>
        <w:t xml:space="preserve">Vid sammanhållen journalföring ansvarar verksamheten som erbjuder sina medarbetare direktåtkomst till sammanhållen journal för </w:t>
      </w:r>
      <w:r w:rsidR="001C1417">
        <w:t>att Lagen om sammanhållen vård- och omsorgsdokumentation (2022:913) [R1</w:t>
      </w:r>
      <w:r w:rsidR="00BC47CD">
        <w:t>6</w:t>
      </w:r>
      <w:r w:rsidR="001C1417">
        <w:t>]</w:t>
      </w:r>
      <w:r w:rsidR="001C1417" w:rsidRPr="00452A33">
        <w:t xml:space="preserve"> efterlevs</w:t>
      </w:r>
      <w:r>
        <w:t>. Det innebär bl.a. att spärrkontroll kan behöva genomföras innan information kan visas. Det innebär också att regelverket för samtycke, vårdrelation och åtkomstloggning måste följas. Dessutom finns krav från Int</w:t>
      </w:r>
      <w:r w:rsidR="0004578B">
        <w:t>egritetsskyddsmyndigheten</w:t>
      </w:r>
      <w:r>
        <w:t xml:space="preserve"> om ytterligare teknisk åtkomstkontroll. </w:t>
      </w:r>
    </w:p>
    <w:p w14:paraId="3897E871" w14:textId="29F0B8F6" w:rsidR="003A79BE" w:rsidRPr="00583865" w:rsidRDefault="003A79BE" w:rsidP="003A79BE">
      <w:pPr>
        <w:spacing w:before="100" w:beforeAutospacing="1" w:after="100" w:afterAutospacing="1" w:line="240" w:lineRule="auto"/>
        <w:rPr>
          <w:rFonts w:ascii="Times New Roman" w:eastAsia="Times New Roman" w:hAnsi="Times New Roman"/>
          <w:sz w:val="24"/>
          <w:szCs w:val="24"/>
          <w:lang w:eastAsia="sv-SE"/>
        </w:rPr>
      </w:pPr>
      <w:r w:rsidRPr="00586841">
        <w:rPr>
          <w:rFonts w:eastAsia="Times New Roman" w:cs="Segoe UI"/>
          <w:lang w:eastAsia="sv-SE"/>
        </w:rPr>
        <w:t>HSLF-FS 2016:40</w:t>
      </w:r>
      <w:r w:rsidRPr="007E6C17">
        <w:rPr>
          <w:rFonts w:eastAsia="Times New Roman" w:cs="Segoe UI"/>
          <w:lang w:eastAsia="sv-SE"/>
        </w:rPr>
        <w:t xml:space="preserve"> [</w:t>
      </w:r>
      <w:r>
        <w:rPr>
          <w:rFonts w:eastAsia="Times New Roman" w:cs="Segoe UI"/>
          <w:lang w:eastAsia="sv-SE"/>
        </w:rPr>
        <w:t>R8</w:t>
      </w:r>
      <w:r w:rsidRPr="007E6C17">
        <w:t>]</w:t>
      </w:r>
      <w:r>
        <w:t xml:space="preserve"> </w:t>
      </w:r>
      <w:r w:rsidRPr="007E6C17">
        <w:t>ställer också krav (via handboken "Journalföring och behandling av personuppgifter i hälso- och sjukvården" [R</w:t>
      </w:r>
      <w:r>
        <w:t>9</w:t>
      </w:r>
      <w:r w:rsidRPr="007E6C17">
        <w:t xml:space="preserve">]) </w:t>
      </w:r>
      <w:r w:rsidRPr="00F41BF7">
        <w:t>på att medarbetaren är starkt autentiserad om medarbetarens inloggning sker i nät som delas med flera vårdgivare och att uppdragsval görs i samband med autentisering (vårdenhet).</w:t>
      </w:r>
    </w:p>
    <w:p w14:paraId="0F0143B6" w14:textId="7928B690" w:rsidR="003A79BE" w:rsidRDefault="003A79BE" w:rsidP="003A79BE">
      <w:r>
        <w:t>Det kompletta regelverket finns i handboken samt i anvisningar för tillgänglig patient.</w:t>
      </w:r>
    </w:p>
    <w:p w14:paraId="3E8F4474" w14:textId="77777777" w:rsidR="003A79BE" w:rsidRDefault="003A79BE" w:rsidP="003A79BE">
      <w:r>
        <w:t xml:space="preserve">Observera att tjänstekontrakten i sig inte påtvingar sammanhållen journalföring. Krav rörande sammanhållen journalföring och eller krav på spärrhantering uppstår först om tjänstekonsumenten (e-tjänsten) för medarbetaren tillgängliggör information som härrör från </w:t>
      </w:r>
      <w:r>
        <w:lastRenderedPageBreak/>
        <w:t>andra vårdgivare (sammanhållen journalföring) eller andra vårdenheter inom egna vårdgivaren (spärrkrav).</w:t>
      </w:r>
    </w:p>
    <w:p w14:paraId="3A8CAAC8" w14:textId="77777777" w:rsidR="009504D0" w:rsidRPr="009504D0" w:rsidRDefault="009504D0" w:rsidP="009504D0">
      <w:pPr>
        <w:pStyle w:val="Numreradrubrik4"/>
      </w:pPr>
      <w:r w:rsidRPr="009504D0">
        <w:t>Spärrkontroll</w:t>
      </w:r>
    </w:p>
    <w:p w14:paraId="418084E9" w14:textId="77777777" w:rsidR="009504D0" w:rsidRDefault="009504D0" w:rsidP="009504D0">
      <w:r>
        <w:t>Den spärrkontroll som behöver utföras kan behöva utföras i två nivåer.</w:t>
      </w:r>
    </w:p>
    <w:p w14:paraId="7A77B8B5" w14:textId="77777777" w:rsidR="009504D0" w:rsidRPr="009504D0" w:rsidRDefault="009504D0" w:rsidP="007B3C26">
      <w:pPr>
        <w:pStyle w:val="Liststycke"/>
        <w:numPr>
          <w:ilvl w:val="0"/>
          <w:numId w:val="7"/>
        </w:numPr>
        <w:spacing w:after="0" w:line="280" w:lineRule="atLeast"/>
        <w:rPr>
          <w:i/>
        </w:rPr>
      </w:pPr>
      <w:r w:rsidRPr="009504D0">
        <w:rPr>
          <w:i/>
        </w:rPr>
        <w:t>På meddelandeposten i sin helhet</w:t>
      </w:r>
    </w:p>
    <w:p w14:paraId="5DF5DE54" w14:textId="77777777" w:rsidR="009504D0" w:rsidRPr="009504D0" w:rsidRDefault="009504D0" w:rsidP="009504D0">
      <w:pPr>
        <w:pStyle w:val="Liststycke"/>
        <w:rPr>
          <w:iCs/>
        </w:rPr>
      </w:pPr>
      <w:r w:rsidRPr="009504D0">
        <w:rPr>
          <w:iCs/>
        </w:rPr>
        <w:t>Är meddelandeposten spärrad ska hela posten filtreras bort innan presentation för användare.</w:t>
      </w:r>
    </w:p>
    <w:p w14:paraId="3C5F2FFB" w14:textId="77777777" w:rsidR="009504D0" w:rsidRPr="009504D0" w:rsidRDefault="009504D0" w:rsidP="007B3C26">
      <w:pPr>
        <w:pStyle w:val="Liststycke"/>
        <w:numPr>
          <w:ilvl w:val="0"/>
          <w:numId w:val="7"/>
        </w:numPr>
        <w:spacing w:after="0" w:line="280" w:lineRule="atLeast"/>
        <w:rPr>
          <w:i/>
        </w:rPr>
      </w:pPr>
      <w:r w:rsidRPr="009504D0">
        <w:rPr>
          <w:i/>
        </w:rPr>
        <w:t>På delar av en meddelandepost</w:t>
      </w:r>
    </w:p>
    <w:p w14:paraId="36F4BFEE" w14:textId="3DCFADB6" w:rsidR="009504D0" w:rsidRPr="00CC412F" w:rsidRDefault="009504D0" w:rsidP="009504D0">
      <w:pPr>
        <w:pStyle w:val="Liststycke"/>
      </w:pPr>
      <w:r>
        <w:t>I vissa tjänstekontrakt finns möjlighet att i en meddelandepost peka ut annan journalinformation (andra meddelandeposter som kan hämtas via samma eller annat tjänstekontrakt), till vilken ett samband finns från meddelandeposten ifråga. Denna utpekade information kan i sig vara spärrad. Den del av meddelandeposten som håller information om relaterad information som är spärrad måste filtreras bort innan presentation för användare.</w:t>
      </w:r>
    </w:p>
    <w:p w14:paraId="6673E8B9" w14:textId="77777777" w:rsidR="009504D0" w:rsidRPr="009504D0" w:rsidRDefault="009504D0" w:rsidP="009504D0">
      <w:pPr>
        <w:pStyle w:val="Numreradrubrik3"/>
      </w:pPr>
      <w:bookmarkStart w:id="89" w:name="_Toc219337772"/>
      <w:bookmarkStart w:id="90" w:name="_Toc227077996"/>
      <w:bookmarkStart w:id="91" w:name="_Toc229537043"/>
      <w:bookmarkStart w:id="92" w:name="_Toc245231400"/>
      <w:bookmarkStart w:id="93" w:name="_Toc386186835"/>
      <w:bookmarkStart w:id="94" w:name="_Toc84232764"/>
      <w:bookmarkStart w:id="95" w:name="_Toc193111188"/>
      <w:r w:rsidRPr="009504D0">
        <w:t>Patientens direktåtkomst</w:t>
      </w:r>
      <w:bookmarkEnd w:id="89"/>
      <w:bookmarkEnd w:id="90"/>
      <w:bookmarkEnd w:id="91"/>
      <w:bookmarkEnd w:id="92"/>
      <w:bookmarkEnd w:id="93"/>
      <w:bookmarkEnd w:id="94"/>
      <w:bookmarkEnd w:id="95"/>
    </w:p>
    <w:p w14:paraId="1B45DD42" w14:textId="38532050" w:rsidR="009504D0" w:rsidRPr="00CC412F" w:rsidRDefault="009504D0" w:rsidP="009504D0">
      <w:r>
        <w:t>Alla tjänstekontrakten i denna tjänstedomän har en svarsflagga som anger om verksamheten (informationsägaren) godkänt att informationen får visas för patient. Det kan t.ex. ha skett genom menprövning eller rådrum. För vissa tjänstekontrakt, såsom Vård- och omsorgskontakter, kanske informationsägaren policymässigt har menprövat all information. Det är varje vårdgivares ansvar att tjänsteproducenten sätter ”kan visas för patient”-flaggan i enlighet med vårdgivarens verksamhetsregler.</w:t>
      </w:r>
    </w:p>
    <w:p w14:paraId="6245DBF4" w14:textId="77777777" w:rsidR="009504D0" w:rsidRPr="009504D0" w:rsidRDefault="009504D0" w:rsidP="00D9330A">
      <w:pPr>
        <w:pStyle w:val="Numreradrubrik3"/>
      </w:pPr>
      <w:bookmarkStart w:id="96" w:name="_Toc219337773"/>
      <w:bookmarkStart w:id="97" w:name="_Toc227077997"/>
      <w:bookmarkStart w:id="98" w:name="_Toc245231401"/>
      <w:bookmarkStart w:id="99" w:name="_Toc386186836"/>
      <w:bookmarkStart w:id="100" w:name="_Toc84232765"/>
      <w:bookmarkStart w:id="101" w:name="_Toc193111189"/>
      <w:r w:rsidRPr="009504D0">
        <w:t>Generellt</w:t>
      </w:r>
      <w:bookmarkEnd w:id="96"/>
      <w:bookmarkEnd w:id="97"/>
      <w:bookmarkEnd w:id="98"/>
      <w:bookmarkEnd w:id="99"/>
      <w:bookmarkEnd w:id="100"/>
      <w:bookmarkEnd w:id="101"/>
    </w:p>
    <w:p w14:paraId="72FEB1AA" w14:textId="1B9B4BB6" w:rsidR="00CE2411" w:rsidRPr="00D9330A" w:rsidRDefault="009504D0" w:rsidP="00CE2411">
      <w:r w:rsidRPr="00E146AE">
        <w:t>Tjänsteproducenten ansvarar för att information endast lämnas ut till de tjänstekonsumenter som informationsägaren godkänt. Det är inte ett juridiskt krav, men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tjänstekonsument. Kunskapen om tjänstekonsumentens (tjänstens) identitet (d.v.s. ursprunglig tjänstekonsument i anropskedjan) får bara användas för teknisk åtkomstbegränsning på så sätt att svaret blir som om de vårdenheter vars verksamhetschef inte godkänner aktuell tjänstekonsument varit exkluderade i frågan.</w:t>
      </w:r>
    </w:p>
    <w:p w14:paraId="2FF2BD12" w14:textId="77777777" w:rsidR="00CE2411" w:rsidRDefault="00CE2411" w:rsidP="00CE2411">
      <w:pPr>
        <w:pStyle w:val="Numreradrubrik2"/>
      </w:pPr>
      <w:bookmarkStart w:id="102" w:name="_Toc243452559"/>
      <w:bookmarkStart w:id="103" w:name="_Toc31290665"/>
      <w:bookmarkStart w:id="104" w:name="_Toc193111190"/>
      <w:r w:rsidRPr="00CE2411">
        <w:lastRenderedPageBreak/>
        <w:t>Icke funktionella krav</w:t>
      </w:r>
      <w:bookmarkEnd w:id="102"/>
      <w:bookmarkEnd w:id="103"/>
      <w:bookmarkEnd w:id="104"/>
    </w:p>
    <w:p w14:paraId="5BAFCB16" w14:textId="2D933698" w:rsidR="00EA532C" w:rsidRPr="00EA532C" w:rsidRDefault="00EA532C" w:rsidP="00EA532C">
      <w:r w:rsidRPr="00EA532C">
        <w:t>Det är den informationsproducerande vårdgivarens ansvar att endast ett källsystem tillhandahåller informationen via lästjänst och engagemangsindex där patientdata lagras i flera källsystem. Konsumenter som är anslutna till flera majorversioner av samma kontrakt måste hantera dubblettborttagning mellan dessa. Detta sker genom att jämföra identiteter på postnivå och endast behålla en av de poster som returnerats, se referens R10.</w:t>
      </w:r>
    </w:p>
    <w:p w14:paraId="75B2FB07" w14:textId="77777777" w:rsidR="00CE2411" w:rsidRPr="00CE2411" w:rsidRDefault="00CE2411" w:rsidP="00CE2411">
      <w:pPr>
        <w:pStyle w:val="Numreradrubrik3"/>
      </w:pPr>
      <w:bookmarkStart w:id="105" w:name="_Toc243452560"/>
      <w:bookmarkStart w:id="106" w:name="_Toc31290666"/>
      <w:bookmarkStart w:id="107" w:name="_Toc193111191"/>
      <w:r w:rsidRPr="00CE2411">
        <w:t>SLA krav</w:t>
      </w:r>
      <w:bookmarkEnd w:id="105"/>
      <w:bookmarkEnd w:id="106"/>
      <w:bookmarkEnd w:id="107"/>
    </w:p>
    <w:p w14:paraId="0B5083E4" w14:textId="424BA3A9" w:rsidR="00303884" w:rsidRPr="00303884" w:rsidRDefault="00303884" w:rsidP="00303884">
      <w:r w:rsidRPr="00303884">
        <w:t>Följande generella SLA-krav gäller för alla tjänsteproducenter som tillhandahåller tjänster. Dessa krav gäller där inget annat anges för ett specifikt tjänstekontrakt.</w:t>
      </w:r>
    </w:p>
    <w:p w14:paraId="20788267" w14:textId="6AD25013" w:rsidR="004F4B47" w:rsidRPr="00303884" w:rsidRDefault="00303884" w:rsidP="00303884">
      <w:pPr>
        <w:rPr>
          <w:i/>
        </w:rPr>
      </w:pPr>
      <w:r w:rsidRPr="00303884">
        <w:t>Följande SLA-krav gäller för producenter av tjänstekontrakten i denna domän:</w:t>
      </w:r>
    </w:p>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25803" w:rsidRPr="00CC412F" w14:paraId="69C6229F" w14:textId="77777777" w:rsidTr="00325803">
        <w:tc>
          <w:tcPr>
            <w:tcW w:w="2268" w:type="dxa"/>
            <w:shd w:val="clear" w:color="auto" w:fill="E7DAC5" w:themeFill="accent2"/>
          </w:tcPr>
          <w:p w14:paraId="0308EDD2" w14:textId="77777777" w:rsidR="00325803" w:rsidRPr="00CC412F" w:rsidRDefault="00325803" w:rsidP="00FE2C98">
            <w:pPr>
              <w:rPr>
                <w:b/>
              </w:rPr>
            </w:pPr>
            <w:r w:rsidRPr="00CC412F">
              <w:rPr>
                <w:b/>
              </w:rPr>
              <w:t>Kategori</w:t>
            </w:r>
          </w:p>
        </w:tc>
        <w:tc>
          <w:tcPr>
            <w:tcW w:w="4154" w:type="dxa"/>
            <w:shd w:val="clear" w:color="auto" w:fill="E7DAC5" w:themeFill="accent2"/>
          </w:tcPr>
          <w:p w14:paraId="089830FD" w14:textId="77777777" w:rsidR="00325803" w:rsidRPr="00CC412F" w:rsidRDefault="00325803" w:rsidP="00FE2C98">
            <w:pPr>
              <w:rPr>
                <w:b/>
              </w:rPr>
            </w:pPr>
            <w:r w:rsidRPr="00CC412F">
              <w:rPr>
                <w:b/>
              </w:rPr>
              <w:t>Värde</w:t>
            </w:r>
          </w:p>
        </w:tc>
        <w:tc>
          <w:tcPr>
            <w:tcW w:w="3266" w:type="dxa"/>
            <w:shd w:val="clear" w:color="auto" w:fill="E7DAC5" w:themeFill="accent2"/>
          </w:tcPr>
          <w:p w14:paraId="519C0705" w14:textId="77777777" w:rsidR="00325803" w:rsidRPr="00CC412F" w:rsidRDefault="00325803" w:rsidP="00FE2C98">
            <w:pPr>
              <w:rPr>
                <w:b/>
              </w:rPr>
            </w:pPr>
            <w:r w:rsidRPr="00CC412F">
              <w:rPr>
                <w:b/>
              </w:rPr>
              <w:t>Beskrivning</w:t>
            </w:r>
          </w:p>
        </w:tc>
      </w:tr>
      <w:tr w:rsidR="00325803" w:rsidRPr="00CC412F" w14:paraId="57D623A2" w14:textId="77777777" w:rsidTr="00FE2C98">
        <w:tc>
          <w:tcPr>
            <w:tcW w:w="2268" w:type="dxa"/>
          </w:tcPr>
          <w:p w14:paraId="712B1A2E" w14:textId="77777777" w:rsidR="00325803" w:rsidRPr="00CC412F" w:rsidRDefault="00325803" w:rsidP="00FE2C98">
            <w:r w:rsidRPr="00CC412F">
              <w:t>Svarstid</w:t>
            </w:r>
          </w:p>
        </w:tc>
        <w:tc>
          <w:tcPr>
            <w:tcW w:w="4154" w:type="dxa"/>
          </w:tcPr>
          <w:p w14:paraId="1D98508C" w14:textId="05AA02DD" w:rsidR="00325803" w:rsidRPr="00CC412F" w:rsidRDefault="00325803" w:rsidP="00FE2C98">
            <w:pPr>
              <w:rPr>
                <w:highlight w:val="yellow"/>
              </w:rPr>
            </w:pPr>
            <w:r w:rsidRPr="00CC412F">
              <w:t xml:space="preserve">Svarstiden för ett anrop får inte överstiga </w:t>
            </w:r>
            <w:r>
              <w:t>27</w:t>
            </w:r>
            <w:r w:rsidRPr="00CC412F">
              <w:t xml:space="preserve"> sekunder.</w:t>
            </w:r>
          </w:p>
        </w:tc>
        <w:tc>
          <w:tcPr>
            <w:tcW w:w="3266" w:type="dxa"/>
          </w:tcPr>
          <w:p w14:paraId="7756CBD2" w14:textId="77777777" w:rsidR="00325803" w:rsidRPr="00CC412F" w:rsidRDefault="00325803" w:rsidP="00FE2C98">
            <w:r w:rsidRPr="00CC412F">
              <w:t>Svarstid</w:t>
            </w:r>
          </w:p>
        </w:tc>
      </w:tr>
      <w:tr w:rsidR="00325803" w:rsidRPr="00CC412F" w14:paraId="2F64FE30" w14:textId="77777777" w:rsidTr="00FE2C98">
        <w:tc>
          <w:tcPr>
            <w:tcW w:w="2268" w:type="dxa"/>
          </w:tcPr>
          <w:p w14:paraId="4D21F0DE" w14:textId="77777777" w:rsidR="00325803" w:rsidRPr="00CC412F" w:rsidRDefault="00325803" w:rsidP="00FE2C98">
            <w:r w:rsidRPr="00CC412F">
              <w:t>Tillgänglighet</w:t>
            </w:r>
          </w:p>
        </w:tc>
        <w:tc>
          <w:tcPr>
            <w:tcW w:w="4154" w:type="dxa"/>
          </w:tcPr>
          <w:p w14:paraId="2A224785" w14:textId="77777777" w:rsidR="00325803" w:rsidRPr="00CC412F" w:rsidRDefault="00325803" w:rsidP="00FE2C98">
            <w:pPr>
              <w:rPr>
                <w:highlight w:val="yellow"/>
              </w:rPr>
            </w:pPr>
            <w:r w:rsidRPr="00CC412F">
              <w:t>24x7, 99,5%</w:t>
            </w:r>
          </w:p>
        </w:tc>
        <w:tc>
          <w:tcPr>
            <w:tcW w:w="3266" w:type="dxa"/>
          </w:tcPr>
          <w:p w14:paraId="001E8F1D" w14:textId="77777777" w:rsidR="00325803" w:rsidRPr="00CC412F" w:rsidRDefault="00325803" w:rsidP="00FE2C98">
            <w:r w:rsidRPr="00CC412F">
              <w:t>Tillgänglighet</w:t>
            </w:r>
          </w:p>
        </w:tc>
      </w:tr>
      <w:tr w:rsidR="00325803" w:rsidRPr="00CC412F" w14:paraId="0A28DF19" w14:textId="77777777" w:rsidTr="00FE2C98">
        <w:tc>
          <w:tcPr>
            <w:tcW w:w="2268" w:type="dxa"/>
          </w:tcPr>
          <w:p w14:paraId="5078492F" w14:textId="77777777" w:rsidR="00325803" w:rsidRPr="00CC412F" w:rsidRDefault="00325803" w:rsidP="00FE2C98">
            <w:r w:rsidRPr="00CC412F">
              <w:t>Last</w:t>
            </w:r>
          </w:p>
        </w:tc>
        <w:tc>
          <w:tcPr>
            <w:tcW w:w="4154" w:type="dxa"/>
          </w:tcPr>
          <w:p w14:paraId="319C7ED2" w14:textId="77777777" w:rsidR="00325803" w:rsidRPr="00CC412F" w:rsidRDefault="00325803" w:rsidP="00FE2C98">
            <w:pPr>
              <w:rPr>
                <w:highlight w:val="yellow"/>
              </w:rPr>
            </w:pPr>
            <w:r w:rsidRPr="00CC412F">
              <w:t>Tjänsteproducenten ska kunna hantera minst dubbla mängden frågor per dygn i förhållande till antalet journaluppdatering per dygn.</w:t>
            </w:r>
          </w:p>
        </w:tc>
        <w:tc>
          <w:tcPr>
            <w:tcW w:w="3266" w:type="dxa"/>
          </w:tcPr>
          <w:p w14:paraId="5BBA0399" w14:textId="77777777" w:rsidR="00325803" w:rsidRPr="00CC412F" w:rsidRDefault="00325803" w:rsidP="00FE2C98">
            <w:r w:rsidRPr="00CC412F">
              <w:t>Last</w:t>
            </w:r>
          </w:p>
        </w:tc>
      </w:tr>
      <w:tr w:rsidR="00325803" w:rsidRPr="00CC412F" w14:paraId="3EA88BF2" w14:textId="77777777" w:rsidTr="00FE2C98">
        <w:tc>
          <w:tcPr>
            <w:tcW w:w="2268" w:type="dxa"/>
          </w:tcPr>
          <w:p w14:paraId="5D0385BE" w14:textId="77777777" w:rsidR="00325803" w:rsidRPr="00CC412F" w:rsidRDefault="00325803" w:rsidP="00FE2C98">
            <w:r w:rsidRPr="00CC412F">
              <w:t>Aktualitet</w:t>
            </w:r>
          </w:p>
        </w:tc>
        <w:tc>
          <w:tcPr>
            <w:tcW w:w="4154" w:type="dxa"/>
          </w:tcPr>
          <w:p w14:paraId="7770C588" w14:textId="020FABC9" w:rsidR="00325803" w:rsidRPr="00CC412F" w:rsidRDefault="00325803" w:rsidP="00FE2C98">
            <w:r w:rsidRPr="00CC412F">
              <w:t>Kraven på aktualitet varierar för olika tjänstekonsumenter. Det behöver inte vara absolut aktualitet i förhållande till källsystemet, men ju mindre fördröjning desto bättre. Ett riktmärke är att försöka undvika längre fördröjning än 60 minuter. Fördröjningen avser både journaldata och uppdatering av engagemangsindex.</w:t>
            </w:r>
          </w:p>
          <w:p w14:paraId="3C56EB44" w14:textId="77777777" w:rsidR="00325803" w:rsidRPr="00CC412F" w:rsidRDefault="00325803" w:rsidP="00FE2C98">
            <w:pPr>
              <w:rPr>
                <w:highlight w:val="yellow"/>
              </w:rPr>
            </w:pPr>
            <w:r w:rsidRPr="00CC412F">
              <w:t>Uppdatering av engagemangspost måste ske så att engagemangsposten refererar data som är omedelbart tillgängligt via tjänstekontraktet.</w:t>
            </w:r>
          </w:p>
        </w:tc>
        <w:tc>
          <w:tcPr>
            <w:tcW w:w="3266" w:type="dxa"/>
          </w:tcPr>
          <w:p w14:paraId="6D8C6917" w14:textId="77777777" w:rsidR="00325803" w:rsidRPr="00CC412F" w:rsidRDefault="00325803" w:rsidP="00FE2C98">
            <w:r w:rsidRPr="00CC412F">
              <w:t>Aktualitet</w:t>
            </w:r>
          </w:p>
        </w:tc>
      </w:tr>
      <w:tr w:rsidR="00325803" w:rsidRPr="00CC412F" w14:paraId="3AF02D40" w14:textId="77777777" w:rsidTr="00FE2C98">
        <w:tc>
          <w:tcPr>
            <w:tcW w:w="2268" w:type="dxa"/>
          </w:tcPr>
          <w:p w14:paraId="630D8EAA" w14:textId="77777777" w:rsidR="00325803" w:rsidRPr="00CC412F" w:rsidRDefault="00325803" w:rsidP="00FE2C98">
            <w:pPr>
              <w:rPr>
                <w:highlight w:val="yellow"/>
              </w:rPr>
            </w:pPr>
            <w:r w:rsidRPr="00CC412F">
              <w:t>Robusthet</w:t>
            </w:r>
          </w:p>
        </w:tc>
        <w:tc>
          <w:tcPr>
            <w:tcW w:w="4154" w:type="dxa"/>
          </w:tcPr>
          <w:p w14:paraId="1A27021A" w14:textId="77777777" w:rsidR="00325803" w:rsidRPr="00CC412F" w:rsidRDefault="00325803" w:rsidP="00FE2C98">
            <w:pPr>
              <w:tabs>
                <w:tab w:val="left" w:pos="2935"/>
              </w:tabs>
              <w:rPr>
                <w:highlight w:val="yellow"/>
              </w:rPr>
            </w:pPr>
            <w:r w:rsidRPr="00CC412F">
              <w:t xml:space="preserve">Om komplett tidsintervall inte angivits i frågan kan tjänsteproducenten kan välja att lämna ett delsvar i syfte att uppfylla svarstidskravet. Delsvaret måste då vara avgränsat i tiden genom att det finns </w:t>
            </w:r>
            <w:r w:rsidRPr="00CC412F">
              <w:lastRenderedPageBreak/>
              <w:t xml:space="preserve">äldre men inte nyare data än det äldsta som returnerats. </w:t>
            </w:r>
          </w:p>
        </w:tc>
        <w:tc>
          <w:tcPr>
            <w:tcW w:w="3266" w:type="dxa"/>
          </w:tcPr>
          <w:p w14:paraId="658859F6" w14:textId="77777777" w:rsidR="00325803" w:rsidRPr="00CC412F" w:rsidRDefault="00325803" w:rsidP="00FE2C98">
            <w:r w:rsidRPr="00CC412F">
              <w:lastRenderedPageBreak/>
              <w:t>Robusthet</w:t>
            </w:r>
          </w:p>
        </w:tc>
      </w:tr>
      <w:tr w:rsidR="00325803" w:rsidRPr="00CC412F" w14:paraId="576A9AC5" w14:textId="77777777" w:rsidTr="00FE2C98">
        <w:tc>
          <w:tcPr>
            <w:tcW w:w="2268" w:type="dxa"/>
          </w:tcPr>
          <w:p w14:paraId="2B04C5E5" w14:textId="77777777" w:rsidR="00325803" w:rsidRPr="00CC412F" w:rsidRDefault="00325803" w:rsidP="00FE2C98">
            <w:pPr>
              <w:rPr>
                <w:highlight w:val="yellow"/>
              </w:rPr>
            </w:pPr>
            <w:r w:rsidRPr="00CC412F">
              <w:t>Samtidighet</w:t>
            </w:r>
          </w:p>
        </w:tc>
        <w:tc>
          <w:tcPr>
            <w:tcW w:w="4154" w:type="dxa"/>
          </w:tcPr>
          <w:p w14:paraId="7128AD44" w14:textId="77777777" w:rsidR="00325803" w:rsidRPr="00CC412F" w:rsidRDefault="00325803" w:rsidP="00FE2C98">
            <w:pPr>
              <w:rPr>
                <w:highlight w:val="yellow"/>
              </w:rPr>
            </w:pPr>
            <w:r w:rsidRPr="00CC412F">
              <w:t>Tjänsteproducenten ska hantera minst 10 samtidiga frågor.</w:t>
            </w:r>
          </w:p>
        </w:tc>
        <w:tc>
          <w:tcPr>
            <w:tcW w:w="3266" w:type="dxa"/>
          </w:tcPr>
          <w:p w14:paraId="408C0A0E" w14:textId="77777777" w:rsidR="00325803" w:rsidRPr="00CC412F" w:rsidRDefault="00325803" w:rsidP="00FE2C98">
            <w:r w:rsidRPr="00CC412F">
              <w:t>Samtidighet</w:t>
            </w:r>
          </w:p>
        </w:tc>
      </w:tr>
    </w:tbl>
    <w:p w14:paraId="31965606" w14:textId="77777777" w:rsidR="004F4B47" w:rsidRDefault="004F4B47" w:rsidP="004F4B47">
      <w:pPr>
        <w:pStyle w:val="Brdtext"/>
      </w:pPr>
    </w:p>
    <w:p w14:paraId="10AF1082" w14:textId="3D50D151" w:rsidR="004F4B47" w:rsidRDefault="004F4B47" w:rsidP="004F4B47">
      <w:pPr>
        <w:pStyle w:val="Numreradrubrik3"/>
      </w:pPr>
      <w:bookmarkStart w:id="108" w:name="_Toc243452561"/>
      <w:bookmarkStart w:id="109" w:name="_Toc31290667"/>
      <w:bookmarkStart w:id="110" w:name="_Toc193111192"/>
      <w:r>
        <w:t>Övriga krav</w:t>
      </w:r>
      <w:bookmarkEnd w:id="108"/>
      <w:bookmarkEnd w:id="109"/>
      <w:r w:rsidR="00EC7483">
        <w:t xml:space="preserve"> och regler</w:t>
      </w:r>
      <w:bookmarkEnd w:id="110"/>
    </w:p>
    <w:p w14:paraId="0575DD21" w14:textId="77777777" w:rsidR="00047D7A" w:rsidRPr="00047D7A" w:rsidRDefault="00047D7A" w:rsidP="00047D7A">
      <w:pPr>
        <w:pStyle w:val="Numreradrubrik4"/>
      </w:pPr>
      <w:r w:rsidRPr="00047D7A">
        <w:t>Gemensamma konsumentregler</w:t>
      </w:r>
    </w:p>
    <w:p w14:paraId="15B0EEC4" w14:textId="77777777" w:rsidR="00047D7A" w:rsidRPr="00092F4A" w:rsidRDefault="00047D7A" w:rsidP="00047D7A">
      <w:r w:rsidRPr="00CC412F">
        <w:t>R1: Filtrera enligt flagga ”</w:t>
      </w:r>
      <w:r w:rsidRPr="00092F4A">
        <w:t>approvedForPatient</w:t>
      </w:r>
      <w:r w:rsidRPr="00CC412F">
        <w:t>”</w:t>
      </w:r>
    </w:p>
    <w:p w14:paraId="74B04ADE" w14:textId="06D31129" w:rsidR="00047D7A" w:rsidRPr="00047D7A" w:rsidRDefault="00047D7A" w:rsidP="00047D7A">
      <w:r w:rsidRPr="00CC412F">
        <w:t>R2: Tillämpa regelverk enl. PDL</w:t>
      </w:r>
    </w:p>
    <w:p w14:paraId="2A351CBD" w14:textId="77777777" w:rsidR="00047D7A" w:rsidRPr="00047D7A" w:rsidRDefault="00047D7A" w:rsidP="00047D7A">
      <w:pPr>
        <w:pStyle w:val="Numreradrubrik4"/>
      </w:pPr>
      <w:r w:rsidRPr="00047D7A">
        <w:t>Gemensamma producentregler</w:t>
      </w:r>
    </w:p>
    <w:p w14:paraId="3001027C" w14:textId="20251B21" w:rsidR="00047D7A" w:rsidRPr="00017921" w:rsidRDefault="00047D7A" w:rsidP="00047D7A">
      <w:r>
        <w:t>R1</w:t>
      </w:r>
      <w:r w:rsidRPr="00CC412F">
        <w:t>: Filtrera enligt RIVTA-headern LogicalAddress. Svarsmeddelandet får endast innehålla information som skapats i det källsystem som anges av frågemeddelandets LogicalAddress.</w:t>
      </w:r>
    </w:p>
    <w:p w14:paraId="31C929DC" w14:textId="77777777" w:rsidR="00047D7A" w:rsidRPr="00017921" w:rsidRDefault="00047D7A" w:rsidP="00047D7A">
      <w:pPr>
        <w:pStyle w:val="Numreradrubrik4"/>
        <w:rPr>
          <w:lang w:val="sv-SE"/>
        </w:rPr>
      </w:pPr>
      <w:r w:rsidRPr="00017921">
        <w:rPr>
          <w:lang w:val="sv-SE"/>
        </w:rPr>
        <w:t>Format för datum och tidpunkter</w:t>
      </w:r>
    </w:p>
    <w:p w14:paraId="0D57BC75" w14:textId="77777777" w:rsidR="00047D7A" w:rsidRPr="000E6F79" w:rsidRDefault="00047D7A" w:rsidP="00047D7A">
      <w:pPr>
        <w:rPr>
          <w:rFonts w:eastAsia="Times New Roman"/>
        </w:rPr>
      </w:pPr>
      <w:r w:rsidRPr="000E6F79">
        <w:rPr>
          <w:rFonts w:eastAsia="Times New Roman" w:cs="Arial"/>
          <w:color w:val="000000"/>
          <w:shd w:val="clear" w:color="auto" w:fill="FFFFFF"/>
        </w:rPr>
        <w:t xml:space="preserve">Datum anges på formatet ”ÅÅÅÅMMDD”. Detta motsvarar den ISO 8601 och ISO 8824-kompatibla formatbeskrivningen ”YYYYMMDD” </w:t>
      </w:r>
      <w:r w:rsidRPr="000E6F79">
        <w:t>(se referens [</w:t>
      </w:r>
      <w:r w:rsidRPr="000E6F79">
        <w:fldChar w:fldCharType="begin"/>
      </w:r>
      <w:r w:rsidRPr="000E6F79">
        <w:instrText xml:space="preserve"> REF _Ref383787238 \h  \* MERGEFORMAT </w:instrText>
      </w:r>
      <w:r w:rsidRPr="000E6F79">
        <w:fldChar w:fldCharType="separate"/>
      </w:r>
      <w:r w:rsidRPr="008865FC">
        <w:t>R</w:t>
      </w:r>
      <w:r>
        <w:t>7</w:t>
      </w:r>
      <w:r w:rsidRPr="000E6F79">
        <w:fldChar w:fldCharType="end"/>
      </w:r>
      <w:r w:rsidRPr="000E6F79">
        <w:t>]).</w:t>
      </w:r>
    </w:p>
    <w:p w14:paraId="790572AB" w14:textId="06896D3D" w:rsidR="00047D7A" w:rsidRPr="00047D7A" w:rsidRDefault="00047D7A" w:rsidP="00047D7A">
      <w:pPr>
        <w:spacing w:line="240" w:lineRule="auto"/>
        <w:rPr>
          <w:rFonts w:eastAsia="Times New Roman"/>
        </w:rPr>
      </w:pPr>
      <w:r w:rsidRPr="00092F4A">
        <w:rPr>
          <w:rFonts w:eastAsia="Times New Roman" w:cs="Arial"/>
          <w:color w:val="000000"/>
          <w:shd w:val="clear" w:color="auto" w:fill="FFFFFF"/>
        </w:rPr>
        <w:t>Tidpunkter anges alltid på formatet ”ÅÅÅÅMMDDttmmss”, vilket motsvarar den ISO 8601 och ISO 8824-kompatibla formatbeskrivningen ”YYYYMMDDhhmmss”. </w:t>
      </w:r>
    </w:p>
    <w:p w14:paraId="610CF4E4" w14:textId="77777777" w:rsidR="00047D7A" w:rsidRPr="00047D7A" w:rsidRDefault="00047D7A" w:rsidP="00047D7A">
      <w:pPr>
        <w:pStyle w:val="Numreradrubrik4"/>
      </w:pPr>
      <w:r w:rsidRPr="00047D7A">
        <w:t>Tidszon för tidpunkter</w:t>
      </w:r>
    </w:p>
    <w:p w14:paraId="351FF581" w14:textId="50D65791" w:rsidR="00047D7A" w:rsidRPr="00047D7A" w:rsidRDefault="00047D7A" w:rsidP="00047D7A">
      <w:r w:rsidRPr="00C8549F">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 med andra ord förutsätta att datum och</w:t>
      </w:r>
      <w:r w:rsidRPr="00CC412F">
        <w:t xml:space="preserve"> tidpunkter som utbyts är i tidszonerna CET (svensk normaltid) respektive CEST (svensk normaltid med justering för sommartid).</w:t>
      </w:r>
    </w:p>
    <w:p w14:paraId="271905E6" w14:textId="77777777" w:rsidR="004F4B47" w:rsidRDefault="004F4B47" w:rsidP="004F4B47">
      <w:pPr>
        <w:pStyle w:val="Numreradrubrik2"/>
      </w:pPr>
      <w:bookmarkStart w:id="111" w:name="_Toc357754854"/>
      <w:bookmarkStart w:id="112" w:name="_Toc243452562"/>
      <w:bookmarkStart w:id="113" w:name="_Toc31290668"/>
      <w:bookmarkStart w:id="114" w:name="_Toc193111193"/>
      <w:r>
        <w:lastRenderedPageBreak/>
        <w:t>Felhantering</w:t>
      </w:r>
      <w:bookmarkEnd w:id="111"/>
      <w:bookmarkEnd w:id="112"/>
      <w:bookmarkEnd w:id="113"/>
      <w:bookmarkEnd w:id="114"/>
    </w:p>
    <w:p w14:paraId="633321B4" w14:textId="77777777" w:rsidR="004F4B47" w:rsidRDefault="004F4B47" w:rsidP="004F4B47">
      <w:pPr>
        <w:pStyle w:val="Numreradrubrik3"/>
      </w:pPr>
      <w:bookmarkStart w:id="115" w:name="_Toc243452563"/>
      <w:bookmarkStart w:id="116" w:name="_Toc31290669"/>
      <w:bookmarkStart w:id="117" w:name="_Toc193111194"/>
      <w:r>
        <w:t>Krav på en tjänsteproducent</w:t>
      </w:r>
      <w:bookmarkEnd w:id="115"/>
      <w:bookmarkEnd w:id="116"/>
      <w:bookmarkEnd w:id="117"/>
    </w:p>
    <w:p w14:paraId="256ED423" w14:textId="77777777" w:rsidR="00EC613E" w:rsidRDefault="00EC613E" w:rsidP="00EC613E">
      <w:pPr>
        <w:pStyle w:val="Numreradrubrik4"/>
      </w:pPr>
      <w:r>
        <w:t xml:space="preserve">Logiska fel </w:t>
      </w:r>
    </w:p>
    <w:p w14:paraId="5BBA0D51" w14:textId="6C16CB12" w:rsidR="00EC613E" w:rsidRPr="00631214" w:rsidRDefault="00631214" w:rsidP="00EC613E">
      <w:r w:rsidRPr="00631214">
        <w:t>Vid ett logiskt fel ska result.resultCode sättas till ERROR och result.errorCode enligt nedanstående tabell, om result.message innehåller ett meddelande så ska det vara sådant att det kan visas för en användare. Respektive kontrakt beskriver närmare vilka logiska fel som ska returneras.</w:t>
      </w:r>
    </w:p>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8"/>
        <w:gridCol w:w="2942"/>
        <w:gridCol w:w="4828"/>
      </w:tblGrid>
      <w:tr w:rsidR="00046F0A" w:rsidRPr="00D957CA" w14:paraId="59F09989" w14:textId="77777777" w:rsidTr="00046F0A">
        <w:tc>
          <w:tcPr>
            <w:tcW w:w="1918" w:type="dxa"/>
            <w:shd w:val="clear" w:color="auto" w:fill="E7DAC5" w:themeFill="accent2"/>
          </w:tcPr>
          <w:p w14:paraId="7D950F53" w14:textId="77777777" w:rsidR="00046F0A" w:rsidRPr="00D957CA" w:rsidRDefault="00046F0A" w:rsidP="00FE2C98">
            <w:pPr>
              <w:rPr>
                <w:b/>
              </w:rPr>
            </w:pPr>
            <w:r>
              <w:rPr>
                <w:b/>
              </w:rPr>
              <w:t>Felkod</w:t>
            </w:r>
          </w:p>
        </w:tc>
        <w:tc>
          <w:tcPr>
            <w:tcW w:w="2942" w:type="dxa"/>
            <w:shd w:val="clear" w:color="auto" w:fill="E7DAC5" w:themeFill="accent2"/>
          </w:tcPr>
          <w:p w14:paraId="5A79E3CE" w14:textId="77777777" w:rsidR="00046F0A" w:rsidRPr="00D957CA" w:rsidRDefault="00046F0A" w:rsidP="00FE2C98">
            <w:pPr>
              <w:rPr>
                <w:b/>
              </w:rPr>
            </w:pPr>
            <w:r>
              <w:rPr>
                <w:b/>
              </w:rPr>
              <w:t>Värde</w:t>
            </w:r>
          </w:p>
        </w:tc>
        <w:tc>
          <w:tcPr>
            <w:tcW w:w="4828" w:type="dxa"/>
            <w:shd w:val="clear" w:color="auto" w:fill="E7DAC5" w:themeFill="accent2"/>
          </w:tcPr>
          <w:p w14:paraId="11252B08" w14:textId="77777777" w:rsidR="00046F0A" w:rsidRDefault="00046F0A" w:rsidP="00FE2C98">
            <w:pPr>
              <w:rPr>
                <w:b/>
              </w:rPr>
            </w:pPr>
            <w:r>
              <w:rPr>
                <w:b/>
              </w:rPr>
              <w:t>Beskrivning</w:t>
            </w:r>
          </w:p>
        </w:tc>
      </w:tr>
      <w:tr w:rsidR="00046F0A" w:rsidRPr="004858FF" w14:paraId="2005F884" w14:textId="77777777" w:rsidTr="00FE2C98">
        <w:tc>
          <w:tcPr>
            <w:tcW w:w="1918" w:type="dxa"/>
          </w:tcPr>
          <w:p w14:paraId="7E3F0F7B" w14:textId="77777777" w:rsidR="00046F0A" w:rsidRPr="003A63C7" w:rsidRDefault="00046F0A" w:rsidP="00FE2C98">
            <w:r>
              <w:t>Ogiltig begäran</w:t>
            </w:r>
          </w:p>
        </w:tc>
        <w:tc>
          <w:tcPr>
            <w:tcW w:w="2942" w:type="dxa"/>
          </w:tcPr>
          <w:p w14:paraId="5441E568" w14:textId="77777777" w:rsidR="00046F0A" w:rsidRPr="003A63C7" w:rsidRDefault="00046F0A" w:rsidP="00FE2C98">
            <w:r>
              <w:t>INVALID_REQUEST</w:t>
            </w:r>
          </w:p>
        </w:tc>
        <w:tc>
          <w:tcPr>
            <w:tcW w:w="4828" w:type="dxa"/>
          </w:tcPr>
          <w:p w14:paraId="57A3AFB5" w14:textId="56A73EC3" w:rsidR="00046F0A" w:rsidRDefault="00046F0A" w:rsidP="00FE2C98">
            <w:r w:rsidRPr="002B605E">
              <w:t xml:space="preserve">Informationsmängden som skickats är ej korrekt utifrån de regler som gäller för tjänstekontraktet. En förklarande </w:t>
            </w:r>
            <w:r>
              <w:t>result.message</w:t>
            </w:r>
            <w:r w:rsidRPr="002B605E">
              <w:t xml:space="preserve"> kan närmare peka på vilken regel som ej efterföljts. </w:t>
            </w:r>
          </w:p>
          <w:p w14:paraId="3D988A7F" w14:textId="77777777" w:rsidR="00046F0A" w:rsidRPr="003A63C7" w:rsidRDefault="00046F0A" w:rsidP="00FE2C98">
            <w:r w:rsidRPr="002B605E">
              <w:t>En omsändning av information kommer att ge samma fel.</w:t>
            </w:r>
          </w:p>
        </w:tc>
      </w:tr>
    </w:tbl>
    <w:p w14:paraId="35DBC9BE" w14:textId="77777777" w:rsidR="00EC613E" w:rsidRDefault="00EC613E" w:rsidP="00EC613E">
      <w:pPr>
        <w:rPr>
          <w:color w:val="A33662" w:themeColor="accent1"/>
        </w:rPr>
      </w:pPr>
    </w:p>
    <w:p w14:paraId="490EFEC5" w14:textId="77777777" w:rsidR="00E720ED" w:rsidRPr="00E720ED" w:rsidRDefault="00E720ED" w:rsidP="00E720ED">
      <w:pPr>
        <w:pStyle w:val="Numreradrubrik4"/>
      </w:pPr>
      <w:r w:rsidRPr="00E720ED">
        <w:t>Tekniska fel</w:t>
      </w:r>
    </w:p>
    <w:p w14:paraId="32D264DF" w14:textId="1E10B856" w:rsidR="00E720ED" w:rsidRDefault="00E720ED" w:rsidP="00E720ED">
      <w:r w:rsidRPr="00901567">
        <w:t>Vid ett tekniskt fel leverer</w:t>
      </w:r>
      <w:r>
        <w:t>as ett generellt undantag (Soap Fault</w:t>
      </w:r>
      <w:r w:rsidRPr="00901567">
        <w:t>).</w:t>
      </w:r>
      <w:r>
        <w:t xml:space="preserve"> </w:t>
      </w:r>
      <w:r w:rsidRPr="00901567">
        <w:t>Exempel på detta kan vara deadlock i databasen eller följd</w:t>
      </w:r>
      <w:r>
        <w:t xml:space="preserve">effekter av programmeringsfel. </w:t>
      </w:r>
      <w:r w:rsidRPr="00901567">
        <w:t>Tekniska fel får inte förmedla personuppgifter. Istället rekommenderas att ett log-id förmedlas, som ger möjlighet för tjänsteproducentens förvaltning att bistå tjänstekonsumentens förvaltning med felsökning.</w:t>
      </w:r>
      <w:r>
        <w:t xml:space="preserve"> Ett log-id bör vara en UUID. Ett log-id får under inga omständigheter förmedla information som är spårbar till patienten.</w:t>
      </w:r>
    </w:p>
    <w:p w14:paraId="56DD7146" w14:textId="77777777" w:rsidR="004635CF" w:rsidRPr="00E720ED" w:rsidRDefault="004635CF" w:rsidP="00CB30A8">
      <w:pPr>
        <w:pStyle w:val="Numreradrubrik3"/>
      </w:pPr>
      <w:bookmarkStart w:id="118" w:name="_Toc193111195"/>
      <w:r w:rsidRPr="00E720ED">
        <w:t>Krav på en tjänstekonsument</w:t>
      </w:r>
      <w:bookmarkEnd w:id="118"/>
    </w:p>
    <w:p w14:paraId="084F6087" w14:textId="77777777" w:rsidR="004635CF" w:rsidRPr="00E720ED" w:rsidRDefault="004635CF" w:rsidP="004635CF">
      <w:pPr>
        <w:pStyle w:val="Numreradrubrik4"/>
      </w:pPr>
      <w:r w:rsidRPr="00E720ED">
        <w:t xml:space="preserve">Logiska fel </w:t>
      </w:r>
    </w:p>
    <w:p w14:paraId="6836CEAB" w14:textId="77777777" w:rsidR="004635CF" w:rsidRPr="00CC412F" w:rsidRDefault="004635CF" w:rsidP="004635CF">
      <w:r w:rsidRPr="00CC412F">
        <w:t>Inga krav på konsument.</w:t>
      </w:r>
    </w:p>
    <w:p w14:paraId="19A355BB" w14:textId="77777777" w:rsidR="004635CF" w:rsidRPr="00E720ED" w:rsidRDefault="004635CF" w:rsidP="004635CF">
      <w:pPr>
        <w:pStyle w:val="Numreradrubrik4"/>
      </w:pPr>
      <w:r w:rsidRPr="00E720ED">
        <w:t>Tekniska fel</w:t>
      </w:r>
    </w:p>
    <w:p w14:paraId="2A1CB815" w14:textId="77777777" w:rsidR="004635CF" w:rsidRDefault="004635CF" w:rsidP="004635CF">
      <w:r>
        <w:t>Inga krav på konsument.</w:t>
      </w:r>
    </w:p>
    <w:p w14:paraId="493C64C7" w14:textId="77777777" w:rsidR="004635CF" w:rsidRDefault="004635CF" w:rsidP="00E720ED"/>
    <w:p w14:paraId="38A67A80" w14:textId="77777777" w:rsidR="00357B26" w:rsidRDefault="00357B26" w:rsidP="00357B26">
      <w:pPr>
        <w:pStyle w:val="Numreradrubrik1"/>
      </w:pPr>
      <w:bookmarkStart w:id="119" w:name="_Toc243452565"/>
      <w:bookmarkStart w:id="120" w:name="_Toc31290671"/>
      <w:bookmarkStart w:id="121" w:name="_Toc193111196"/>
      <w:r>
        <w:lastRenderedPageBreak/>
        <w:t>Tjänstedomänens meddelandemodeller</w:t>
      </w:r>
      <w:bookmarkEnd w:id="119"/>
      <w:bookmarkEnd w:id="120"/>
      <w:bookmarkEnd w:id="121"/>
    </w:p>
    <w:p w14:paraId="66BE159E" w14:textId="76383260" w:rsidR="00357B26" w:rsidRPr="00E720ED" w:rsidRDefault="00357B26" w:rsidP="00E720ED">
      <w:r w:rsidRPr="00825D10">
        <w:t>Här beskrivs de meddelandemodeller som tjänstekontrakten bygger på. För varje meddelandemodell beskrivs hur mappning ser ut mot schema (XSD) för tjänstekontrakt.</w:t>
      </w:r>
    </w:p>
    <w:p w14:paraId="087AA2DA" w14:textId="77777777" w:rsidR="00466C24" w:rsidRDefault="00466C24" w:rsidP="00357B26">
      <w:pPr>
        <w:pStyle w:val="Numreradrubrik2"/>
      </w:pPr>
      <w:bookmarkStart w:id="122" w:name="_Toc84232775"/>
      <w:bookmarkStart w:id="123" w:name="_Toc193111197"/>
      <w:bookmarkStart w:id="124" w:name="_Toc84232771"/>
      <w:r>
        <w:t>GetVaccinationHistory</w:t>
      </w:r>
      <w:bookmarkEnd w:id="122"/>
      <w:bookmarkEnd w:id="123"/>
    </w:p>
    <w:p w14:paraId="63C62C62" w14:textId="77777777" w:rsidR="00466C24" w:rsidRDefault="00466C24" w:rsidP="00466C24">
      <w:r w:rsidRPr="00D15CF1">
        <w:t>Modellen beskriver den logiska strukturen för ett svarsmeddelande. Informationsinnehåll och -struktur</w:t>
      </w:r>
      <w:r>
        <w:t xml:space="preserve"> baseras på en genomgång och analys av ett antal vaccinationsjournalsystem (SMI:s Svevac, TakeCare:s vaccinationsmodul med avstämning även med vissa andra) samt informationskraven som ställs av nationella vaccinationsregistret (sedan 1 januari 2013).</w:t>
      </w:r>
    </w:p>
    <w:p w14:paraId="44A1855E" w14:textId="77777777" w:rsidR="00466C24" w:rsidRDefault="00466C24" w:rsidP="00466C24">
      <w:r>
        <w:t>Vidare ställer lagen om rapportering av nationella vaccinationsprogram vissa informationskrav, som har valts att inkluderas i nedan tjänstekontrakt i syfte att möjliggöra användning av detta tjänstekontrakt för att samla information för rapportering till SMI enligt lagkrav.</w:t>
      </w:r>
    </w:p>
    <w:p w14:paraId="038631DB" w14:textId="77777777" w:rsidR="00466C24" w:rsidRDefault="00466C24" w:rsidP="00466C24">
      <w:pPr>
        <w:keepNext/>
        <w:ind w:left="-426" w:right="-428"/>
      </w:pPr>
      <w:r>
        <w:rPr>
          <w:noProof/>
          <w:lang w:eastAsia="sv-SE"/>
        </w:rPr>
        <w:drawing>
          <wp:inline distT="0" distB="0" distL="0" distR="0" wp14:anchorId="200A3D01" wp14:editId="43D31007">
            <wp:extent cx="6296030" cy="3896139"/>
            <wp:effectExtent l="0" t="0" r="0" b="9525"/>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M_GetVaccinationHistory.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00116" cy="3898667"/>
                    </a:xfrm>
                    <a:prstGeom prst="rect">
                      <a:avLst/>
                    </a:prstGeom>
                  </pic:spPr>
                </pic:pic>
              </a:graphicData>
            </a:graphic>
          </wp:inline>
        </w:drawing>
      </w:r>
    </w:p>
    <w:p w14:paraId="4E3355B5" w14:textId="77777777" w:rsidR="00466C24" w:rsidRDefault="00466C24" w:rsidP="00466C24">
      <w:pPr>
        <w:pStyle w:val="Beskrivning"/>
      </w:pPr>
      <w:r>
        <w:t xml:space="preserve">Figur </w:t>
      </w:r>
      <w:r>
        <w:fldChar w:fldCharType="begin"/>
      </w:r>
      <w:r>
        <w:instrText xml:space="preserve"> SEQ Figur \* ARABIC </w:instrText>
      </w:r>
      <w:r>
        <w:fldChar w:fldCharType="separate"/>
      </w:r>
      <w:r>
        <w:rPr>
          <w:noProof/>
        </w:rPr>
        <w:t>5</w:t>
      </w:r>
      <w:r>
        <w:rPr>
          <w:noProof/>
        </w:rPr>
        <w:fldChar w:fldCharType="end"/>
      </w:r>
      <w:r>
        <w:t xml:space="preserve">. </w:t>
      </w:r>
      <w:r w:rsidRPr="00614114">
        <w:t>MIM över vaccinationsdata.</w:t>
      </w:r>
    </w:p>
    <w:p w14:paraId="226BCE9B" w14:textId="77777777" w:rsidR="00466C24" w:rsidRDefault="00466C24" w:rsidP="00466C24"/>
    <w:tbl>
      <w:tblPr>
        <w:tblStyle w:val="Tabellrutnt"/>
        <w:tblW w:w="9351" w:type="dxa"/>
        <w:tblLayout w:type="fixed"/>
        <w:tblLook w:val="04A0" w:firstRow="1" w:lastRow="0" w:firstColumn="1" w:lastColumn="0" w:noHBand="0" w:noVBand="1"/>
      </w:tblPr>
      <w:tblGrid>
        <w:gridCol w:w="4390"/>
        <w:gridCol w:w="4961"/>
      </w:tblGrid>
      <w:tr w:rsidR="00466C24" w:rsidRPr="003D3094" w14:paraId="00A52021" w14:textId="77777777" w:rsidTr="006F2860">
        <w:trPr>
          <w:trHeight w:val="397"/>
        </w:trPr>
        <w:tc>
          <w:tcPr>
            <w:tcW w:w="4390" w:type="dxa"/>
            <w:shd w:val="clear" w:color="auto" w:fill="E7DAC5" w:themeFill="accent2"/>
            <w:vAlign w:val="center"/>
          </w:tcPr>
          <w:p w14:paraId="1CE1DF96" w14:textId="77777777" w:rsidR="00466C24" w:rsidRPr="00DA0988" w:rsidRDefault="00466C24" w:rsidP="006F2860">
            <w:pPr>
              <w:rPr>
                <w:b/>
              </w:rPr>
            </w:pPr>
            <w:r w:rsidRPr="00DA0988">
              <w:rPr>
                <w:b/>
              </w:rPr>
              <w:t>Klass.attribut</w:t>
            </w:r>
          </w:p>
        </w:tc>
        <w:tc>
          <w:tcPr>
            <w:tcW w:w="4961" w:type="dxa"/>
            <w:shd w:val="clear" w:color="auto" w:fill="E7DAC5" w:themeFill="accent2"/>
            <w:vAlign w:val="center"/>
          </w:tcPr>
          <w:p w14:paraId="204B37B7" w14:textId="77777777" w:rsidR="00466C24" w:rsidRPr="003D3094" w:rsidRDefault="00466C24" w:rsidP="006F2860">
            <w:pPr>
              <w:rPr>
                <w:b/>
              </w:rPr>
            </w:pPr>
            <w:r w:rsidRPr="00DA0988">
              <w:rPr>
                <w:b/>
              </w:rPr>
              <w:t>Mappning mot XSD schema</w:t>
            </w:r>
          </w:p>
        </w:tc>
      </w:tr>
      <w:tr w:rsidR="00466C24" w:rsidRPr="003D3094" w14:paraId="6DF6D3D6" w14:textId="77777777" w:rsidTr="006F2860">
        <w:trPr>
          <w:trHeight w:val="397"/>
        </w:trPr>
        <w:tc>
          <w:tcPr>
            <w:tcW w:w="4390" w:type="dxa"/>
            <w:vAlign w:val="center"/>
          </w:tcPr>
          <w:p w14:paraId="59CE51C0" w14:textId="77777777" w:rsidR="00466C24" w:rsidRPr="003D3094" w:rsidRDefault="00466C24" w:rsidP="006F2860">
            <w:pPr>
              <w:jc w:val="both"/>
            </w:pPr>
            <w:r w:rsidRPr="003D3094">
              <w:t>VaccinationMedicalRecordType</w:t>
            </w:r>
          </w:p>
        </w:tc>
        <w:tc>
          <w:tcPr>
            <w:tcW w:w="4961" w:type="dxa"/>
            <w:vAlign w:val="center"/>
          </w:tcPr>
          <w:p w14:paraId="5B2322B1" w14:textId="77777777" w:rsidR="00466C24" w:rsidRPr="003D3094" w:rsidRDefault="00466C24" w:rsidP="006F2860">
            <w:pPr>
              <w:jc w:val="both"/>
            </w:pPr>
            <w:r w:rsidRPr="003D3094">
              <w:t>vaccinationMedicalRecord</w:t>
            </w:r>
          </w:p>
        </w:tc>
      </w:tr>
      <w:tr w:rsidR="00466C24" w:rsidRPr="003D3094" w14:paraId="445953B9" w14:textId="77777777" w:rsidTr="006F2860">
        <w:trPr>
          <w:trHeight w:val="397"/>
        </w:trPr>
        <w:tc>
          <w:tcPr>
            <w:tcW w:w="4390" w:type="dxa"/>
            <w:vAlign w:val="center"/>
          </w:tcPr>
          <w:p w14:paraId="3129BC64" w14:textId="77777777" w:rsidR="00466C24" w:rsidRPr="003D3094" w:rsidRDefault="00466C24" w:rsidP="006F2860">
            <w:pPr>
              <w:jc w:val="both"/>
            </w:pPr>
            <w:r w:rsidRPr="003D3094">
              <w:lastRenderedPageBreak/>
              <w:t>VaccinationMedicalRecordHeaderType.documentId</w:t>
            </w:r>
          </w:p>
        </w:tc>
        <w:tc>
          <w:tcPr>
            <w:tcW w:w="4961" w:type="dxa"/>
            <w:vAlign w:val="center"/>
          </w:tcPr>
          <w:p w14:paraId="292D27B7" w14:textId="77777777" w:rsidR="00466C24" w:rsidRPr="003D3094" w:rsidRDefault="00466C24" w:rsidP="006F2860">
            <w:pPr>
              <w:jc w:val="both"/>
            </w:pPr>
            <w:r w:rsidRPr="003D3094">
              <w:t>vaccinationMedicalRecord/vaccinationMedicalRecordHeader/documentId</w:t>
            </w:r>
          </w:p>
        </w:tc>
      </w:tr>
      <w:tr w:rsidR="00466C24" w:rsidRPr="003D3094" w14:paraId="344AC21C" w14:textId="77777777" w:rsidTr="006F2860">
        <w:trPr>
          <w:trHeight w:val="397"/>
        </w:trPr>
        <w:tc>
          <w:tcPr>
            <w:tcW w:w="4390" w:type="dxa"/>
            <w:vAlign w:val="center"/>
          </w:tcPr>
          <w:p w14:paraId="31EDBB8C" w14:textId="77777777" w:rsidR="00466C24" w:rsidRPr="003D3094" w:rsidRDefault="00466C24" w:rsidP="006F2860">
            <w:pPr>
              <w:jc w:val="both"/>
            </w:pPr>
            <w:r w:rsidRPr="003D3094">
              <w:t>VaccinationMedicalRecordHeaderType.sourceSystemHSAId</w:t>
            </w:r>
          </w:p>
        </w:tc>
        <w:tc>
          <w:tcPr>
            <w:tcW w:w="4961" w:type="dxa"/>
            <w:vAlign w:val="center"/>
          </w:tcPr>
          <w:p w14:paraId="0840AD73" w14:textId="77777777" w:rsidR="00466C24" w:rsidRPr="003D3094" w:rsidRDefault="00466C24" w:rsidP="006F2860">
            <w:pPr>
              <w:jc w:val="both"/>
            </w:pPr>
            <w:r w:rsidRPr="003D3094">
              <w:t>vaccinationMedicalRecord/vaccinationMedicalRecordHeader/sourceSystemHSAId</w:t>
            </w:r>
          </w:p>
        </w:tc>
      </w:tr>
      <w:tr w:rsidR="00466C24" w:rsidRPr="003D3094" w14:paraId="53373C3E" w14:textId="77777777" w:rsidTr="006F2860">
        <w:trPr>
          <w:trHeight w:val="397"/>
        </w:trPr>
        <w:tc>
          <w:tcPr>
            <w:tcW w:w="4390" w:type="dxa"/>
            <w:vAlign w:val="center"/>
          </w:tcPr>
          <w:p w14:paraId="330581E4" w14:textId="77777777" w:rsidR="00466C24" w:rsidRPr="003D3094" w:rsidRDefault="00466C24" w:rsidP="006F2860">
            <w:pPr>
              <w:jc w:val="both"/>
            </w:pPr>
            <w:r w:rsidRPr="003D3094">
              <w:t>VaccinationMedicalRecordHeaderType.documentTitle</w:t>
            </w:r>
          </w:p>
        </w:tc>
        <w:tc>
          <w:tcPr>
            <w:tcW w:w="4961" w:type="dxa"/>
            <w:vAlign w:val="center"/>
          </w:tcPr>
          <w:p w14:paraId="7554D9DF" w14:textId="77777777" w:rsidR="00466C24" w:rsidRPr="003D3094" w:rsidRDefault="00466C24" w:rsidP="006F2860">
            <w:pPr>
              <w:jc w:val="both"/>
            </w:pPr>
            <w:r w:rsidRPr="003D3094">
              <w:t>vaccinationMedicalRecord/vaccinationMedicalRecordHeader/documentTitle</w:t>
            </w:r>
          </w:p>
        </w:tc>
      </w:tr>
      <w:tr w:rsidR="00466C24" w:rsidRPr="003D3094" w14:paraId="4F81ADB5" w14:textId="77777777" w:rsidTr="006F2860">
        <w:trPr>
          <w:trHeight w:val="397"/>
        </w:trPr>
        <w:tc>
          <w:tcPr>
            <w:tcW w:w="4390" w:type="dxa"/>
            <w:vAlign w:val="center"/>
          </w:tcPr>
          <w:p w14:paraId="090EF6A9" w14:textId="77777777" w:rsidR="00466C24" w:rsidRPr="003D3094" w:rsidRDefault="00466C24" w:rsidP="006F2860">
            <w:pPr>
              <w:jc w:val="both"/>
            </w:pPr>
            <w:r w:rsidRPr="003D3094">
              <w:t>VaccinationMedicalRecordHeaderType.documentTime</w:t>
            </w:r>
          </w:p>
        </w:tc>
        <w:tc>
          <w:tcPr>
            <w:tcW w:w="4961" w:type="dxa"/>
            <w:vAlign w:val="center"/>
          </w:tcPr>
          <w:p w14:paraId="1E196699" w14:textId="77777777" w:rsidR="00466C24" w:rsidRPr="003D3094" w:rsidRDefault="00466C24" w:rsidP="006F2860">
            <w:pPr>
              <w:jc w:val="both"/>
            </w:pPr>
            <w:r w:rsidRPr="003D3094">
              <w:t>vaccinationMedicalRecord/vaccinationMedicalRecordHeader/documentTime</w:t>
            </w:r>
          </w:p>
        </w:tc>
      </w:tr>
      <w:tr w:rsidR="00466C24" w:rsidRPr="003D3094" w14:paraId="7678BB3E" w14:textId="77777777" w:rsidTr="006F2860">
        <w:trPr>
          <w:trHeight w:val="397"/>
        </w:trPr>
        <w:tc>
          <w:tcPr>
            <w:tcW w:w="4390" w:type="dxa"/>
            <w:vAlign w:val="center"/>
          </w:tcPr>
          <w:p w14:paraId="3CF1E673" w14:textId="77777777" w:rsidR="00466C24" w:rsidRPr="003D3094" w:rsidRDefault="00466C24" w:rsidP="006F2860">
            <w:pPr>
              <w:jc w:val="both"/>
            </w:pPr>
            <w:r w:rsidRPr="003D3094">
              <w:t>VaccinationMedicalRecordHeaderType.patientId</w:t>
            </w:r>
          </w:p>
        </w:tc>
        <w:tc>
          <w:tcPr>
            <w:tcW w:w="4961" w:type="dxa"/>
            <w:vAlign w:val="center"/>
          </w:tcPr>
          <w:p w14:paraId="2722A09F" w14:textId="77777777" w:rsidR="00466C24" w:rsidRPr="003D3094" w:rsidRDefault="00466C24" w:rsidP="006F2860">
            <w:pPr>
              <w:jc w:val="both"/>
            </w:pPr>
            <w:r w:rsidRPr="003D3094">
              <w:t>vaccinationMedicalRecord/vaccinationMedicalRecordHeader/patientId</w:t>
            </w:r>
          </w:p>
        </w:tc>
      </w:tr>
      <w:tr w:rsidR="00466C24" w:rsidRPr="003D3094" w14:paraId="0D11ADCE" w14:textId="77777777" w:rsidTr="006F2860">
        <w:trPr>
          <w:trHeight w:val="397"/>
        </w:trPr>
        <w:tc>
          <w:tcPr>
            <w:tcW w:w="4390" w:type="dxa"/>
            <w:vAlign w:val="center"/>
          </w:tcPr>
          <w:p w14:paraId="10B41E4E" w14:textId="77777777" w:rsidR="00466C24" w:rsidRPr="003D3094" w:rsidRDefault="00466C24" w:rsidP="006F2860">
            <w:pPr>
              <w:jc w:val="both"/>
            </w:pPr>
            <w:r w:rsidRPr="003D3094">
              <w:t>VaccinationMedicalRecordHeaderType.accountableHealthcareProfessional</w:t>
            </w:r>
          </w:p>
        </w:tc>
        <w:tc>
          <w:tcPr>
            <w:tcW w:w="4961" w:type="dxa"/>
            <w:vAlign w:val="center"/>
          </w:tcPr>
          <w:p w14:paraId="68FB55A6" w14:textId="77777777" w:rsidR="00466C24" w:rsidRPr="003D3094" w:rsidRDefault="00466C24" w:rsidP="006F2860">
            <w:pPr>
              <w:jc w:val="both"/>
            </w:pPr>
            <w:r w:rsidRPr="003D3094">
              <w:t>vaccinationMedicalRecord/vaccinationMedicalRecordHeader/accountableHealthcareProfessional</w:t>
            </w:r>
          </w:p>
        </w:tc>
      </w:tr>
      <w:tr w:rsidR="00466C24" w:rsidRPr="003D3094" w14:paraId="29732DF7" w14:textId="77777777" w:rsidTr="006F2860">
        <w:trPr>
          <w:trHeight w:val="397"/>
        </w:trPr>
        <w:tc>
          <w:tcPr>
            <w:tcW w:w="4390" w:type="dxa"/>
            <w:vAlign w:val="center"/>
          </w:tcPr>
          <w:p w14:paraId="7A456BE8" w14:textId="77777777" w:rsidR="00466C24" w:rsidRPr="003D3094" w:rsidRDefault="00466C24" w:rsidP="006F2860">
            <w:pPr>
              <w:jc w:val="both"/>
            </w:pPr>
            <w:r w:rsidRPr="003D3094">
              <w:t>HealthcareProfessionalType.authorTime</w:t>
            </w:r>
          </w:p>
        </w:tc>
        <w:tc>
          <w:tcPr>
            <w:tcW w:w="4961" w:type="dxa"/>
            <w:vAlign w:val="center"/>
          </w:tcPr>
          <w:p w14:paraId="5449ACB3" w14:textId="77777777" w:rsidR="00466C24" w:rsidRPr="003D3094" w:rsidRDefault="00466C24" w:rsidP="006F2860">
            <w:pPr>
              <w:jc w:val="both"/>
            </w:pPr>
            <w:r w:rsidRPr="003D3094">
              <w:t>vaccinationMedicalRecord/vaccinationMedicalRecordHeader/ accountableHealthcareProfessional /authorTime</w:t>
            </w:r>
          </w:p>
        </w:tc>
      </w:tr>
      <w:tr w:rsidR="00466C24" w:rsidRPr="003D3094" w14:paraId="1499C5BA" w14:textId="77777777" w:rsidTr="006F2860">
        <w:trPr>
          <w:trHeight w:val="397"/>
        </w:trPr>
        <w:tc>
          <w:tcPr>
            <w:tcW w:w="4390" w:type="dxa"/>
            <w:vAlign w:val="center"/>
          </w:tcPr>
          <w:p w14:paraId="42B71587" w14:textId="77777777" w:rsidR="00466C24" w:rsidRPr="003D3094" w:rsidRDefault="00466C24" w:rsidP="006F2860">
            <w:pPr>
              <w:jc w:val="both"/>
            </w:pPr>
            <w:r w:rsidRPr="003D3094">
              <w:t>HealthcareProfessionalType.healthcareProfessionalHSAId</w:t>
            </w:r>
          </w:p>
        </w:tc>
        <w:tc>
          <w:tcPr>
            <w:tcW w:w="4961" w:type="dxa"/>
            <w:vAlign w:val="center"/>
          </w:tcPr>
          <w:p w14:paraId="04C1A9BF" w14:textId="77777777" w:rsidR="00466C24" w:rsidRPr="003D3094" w:rsidRDefault="00466C24" w:rsidP="006F2860">
            <w:pPr>
              <w:jc w:val="both"/>
            </w:pPr>
            <w:r w:rsidRPr="003D3094">
              <w:t>vaccinationMedicalRecord/vaccinationMedicalRecordHeader/accountableHealthcareProfessional/healthcareProfessionalHSAId</w:t>
            </w:r>
          </w:p>
        </w:tc>
      </w:tr>
      <w:tr w:rsidR="00466C24" w:rsidRPr="003D3094" w14:paraId="1E1F706E" w14:textId="77777777" w:rsidTr="006F2860">
        <w:trPr>
          <w:trHeight w:val="397"/>
        </w:trPr>
        <w:tc>
          <w:tcPr>
            <w:tcW w:w="4390" w:type="dxa"/>
            <w:vAlign w:val="center"/>
          </w:tcPr>
          <w:p w14:paraId="6A433308" w14:textId="77777777" w:rsidR="00466C24" w:rsidRPr="003D3094" w:rsidRDefault="00466C24" w:rsidP="006F2860">
            <w:pPr>
              <w:jc w:val="both"/>
            </w:pPr>
            <w:r w:rsidRPr="003D3094">
              <w:t>HealthcareProfessionalType.healthcareProfessionalName</w:t>
            </w:r>
          </w:p>
        </w:tc>
        <w:tc>
          <w:tcPr>
            <w:tcW w:w="4961" w:type="dxa"/>
            <w:vAlign w:val="center"/>
          </w:tcPr>
          <w:p w14:paraId="2F09982B" w14:textId="77777777" w:rsidR="00466C24" w:rsidRPr="003D3094" w:rsidRDefault="00466C24" w:rsidP="006F2860">
            <w:pPr>
              <w:jc w:val="both"/>
            </w:pPr>
            <w:r w:rsidRPr="003D3094">
              <w:t>vaccinationMedicalRecord/vaccinationMedicalRecordHeader/accountableHealthcareProfessional/healthcareProfessionalName</w:t>
            </w:r>
          </w:p>
        </w:tc>
      </w:tr>
      <w:tr w:rsidR="00466C24" w:rsidRPr="003D3094" w14:paraId="28096967" w14:textId="77777777" w:rsidTr="006F2860">
        <w:trPr>
          <w:trHeight w:val="397"/>
        </w:trPr>
        <w:tc>
          <w:tcPr>
            <w:tcW w:w="4390" w:type="dxa"/>
            <w:vAlign w:val="center"/>
          </w:tcPr>
          <w:p w14:paraId="3728F863" w14:textId="77777777" w:rsidR="00466C24" w:rsidRPr="003D3094" w:rsidRDefault="00466C24" w:rsidP="006F2860">
            <w:pPr>
              <w:jc w:val="both"/>
            </w:pPr>
            <w:r w:rsidRPr="003D3094">
              <w:t>HealthcareProfessionalType.healthcareProfessionalRoleCode</w:t>
            </w:r>
          </w:p>
        </w:tc>
        <w:tc>
          <w:tcPr>
            <w:tcW w:w="4961" w:type="dxa"/>
            <w:vAlign w:val="center"/>
          </w:tcPr>
          <w:p w14:paraId="39CDD24B" w14:textId="77777777" w:rsidR="00466C24" w:rsidRPr="003D3094" w:rsidRDefault="00466C24" w:rsidP="006F2860">
            <w:pPr>
              <w:jc w:val="both"/>
            </w:pPr>
            <w:r w:rsidRPr="003D3094">
              <w:t>vaccinationMedicalRecord/vaccinationMedicalRecordHeader/accountableHealthcareProfessional/healthcareProfessionalRoleCode</w:t>
            </w:r>
          </w:p>
        </w:tc>
      </w:tr>
      <w:tr w:rsidR="00466C24" w:rsidRPr="00416C87" w14:paraId="6D6E1789" w14:textId="77777777" w:rsidTr="006F2860">
        <w:trPr>
          <w:trHeight w:val="397"/>
        </w:trPr>
        <w:tc>
          <w:tcPr>
            <w:tcW w:w="4390" w:type="dxa"/>
            <w:vAlign w:val="center"/>
          </w:tcPr>
          <w:p w14:paraId="0C1D6C50" w14:textId="77777777" w:rsidR="00466C24" w:rsidRPr="003D3094" w:rsidRDefault="00466C24" w:rsidP="006F2860">
            <w:pPr>
              <w:jc w:val="both"/>
            </w:pPr>
            <w:r w:rsidRPr="003D3094">
              <w:t>OrgUnitType.orgUnitHSAId</w:t>
            </w:r>
          </w:p>
        </w:tc>
        <w:tc>
          <w:tcPr>
            <w:tcW w:w="4961" w:type="dxa"/>
            <w:vAlign w:val="center"/>
          </w:tcPr>
          <w:p w14:paraId="5FD0EF02" w14:textId="77777777" w:rsidR="00466C24" w:rsidRPr="003D3094" w:rsidRDefault="00466C24" w:rsidP="006F2860">
            <w:pPr>
              <w:jc w:val="both"/>
              <w:rPr>
                <w:lang w:val="en-US"/>
              </w:rPr>
            </w:pPr>
            <w:r w:rsidRPr="003D3094">
              <w:rPr>
                <w:lang w:val="en-US"/>
              </w:rPr>
              <w:t>vaccinationMedicalRecord/vaccinationMedicalRecordHeader/accountableHealthcareProfessional/healthcareProfessionalOrgUnit/orgUnitHSAId</w:t>
            </w:r>
          </w:p>
        </w:tc>
      </w:tr>
      <w:tr w:rsidR="00466C24" w:rsidRPr="00416C87" w14:paraId="0A127449" w14:textId="77777777" w:rsidTr="006F2860">
        <w:trPr>
          <w:trHeight w:val="397"/>
        </w:trPr>
        <w:tc>
          <w:tcPr>
            <w:tcW w:w="4390" w:type="dxa"/>
            <w:vAlign w:val="center"/>
          </w:tcPr>
          <w:p w14:paraId="3389CD9E" w14:textId="77777777" w:rsidR="00466C24" w:rsidRPr="003D3094" w:rsidRDefault="00466C24" w:rsidP="006F2860">
            <w:pPr>
              <w:jc w:val="both"/>
            </w:pPr>
            <w:r w:rsidRPr="003D3094">
              <w:t>OrgUnitType.orgUnitname</w:t>
            </w:r>
          </w:p>
        </w:tc>
        <w:tc>
          <w:tcPr>
            <w:tcW w:w="4961" w:type="dxa"/>
            <w:vAlign w:val="center"/>
          </w:tcPr>
          <w:p w14:paraId="48A20123" w14:textId="77777777" w:rsidR="00466C24" w:rsidRPr="003D3094" w:rsidRDefault="00466C24" w:rsidP="006F2860">
            <w:pPr>
              <w:jc w:val="both"/>
              <w:rPr>
                <w:lang w:val="en-US"/>
              </w:rPr>
            </w:pPr>
            <w:r w:rsidRPr="003D3094">
              <w:rPr>
                <w:lang w:val="en-US"/>
              </w:rPr>
              <w:t>vaccinationMedicalRecord/vaccinationMedicalRecordHeader/accountableHealthcareProfessional/healthcareProfessionalOrgUnit/orgUnitname</w:t>
            </w:r>
          </w:p>
        </w:tc>
      </w:tr>
      <w:tr w:rsidR="00466C24" w:rsidRPr="00416C87" w14:paraId="485923ED" w14:textId="77777777" w:rsidTr="006F2860">
        <w:trPr>
          <w:trHeight w:val="397"/>
        </w:trPr>
        <w:tc>
          <w:tcPr>
            <w:tcW w:w="4390" w:type="dxa"/>
            <w:vAlign w:val="center"/>
          </w:tcPr>
          <w:p w14:paraId="0103BC76" w14:textId="77777777" w:rsidR="00466C24" w:rsidRPr="003D3094" w:rsidRDefault="00466C24" w:rsidP="006F2860">
            <w:pPr>
              <w:jc w:val="both"/>
            </w:pPr>
            <w:r w:rsidRPr="003D3094">
              <w:t>OrgUnitType.orgUnitTelecom</w:t>
            </w:r>
          </w:p>
        </w:tc>
        <w:tc>
          <w:tcPr>
            <w:tcW w:w="4961" w:type="dxa"/>
            <w:vAlign w:val="center"/>
          </w:tcPr>
          <w:p w14:paraId="0761A73B" w14:textId="77777777" w:rsidR="00466C24" w:rsidRPr="003D3094" w:rsidRDefault="00466C24" w:rsidP="006F2860">
            <w:pPr>
              <w:jc w:val="both"/>
              <w:rPr>
                <w:lang w:val="en-US"/>
              </w:rPr>
            </w:pPr>
            <w:r w:rsidRPr="003D3094">
              <w:rPr>
                <w:lang w:val="en-US"/>
              </w:rPr>
              <w:t>vaccinationMedicalRecord/vaccinationMedicalRecordHeader/accountableHealthcareProfessional/healthcareProfessionalOrgUnit/orgUnitTelecom</w:t>
            </w:r>
          </w:p>
        </w:tc>
      </w:tr>
      <w:tr w:rsidR="00466C24" w:rsidRPr="00416C87" w14:paraId="54C02EC4" w14:textId="77777777" w:rsidTr="006F2860">
        <w:trPr>
          <w:trHeight w:val="397"/>
        </w:trPr>
        <w:tc>
          <w:tcPr>
            <w:tcW w:w="4390" w:type="dxa"/>
            <w:vAlign w:val="center"/>
          </w:tcPr>
          <w:p w14:paraId="1EC427DC" w14:textId="77777777" w:rsidR="00466C24" w:rsidRPr="003D3094" w:rsidRDefault="00466C24" w:rsidP="006F2860">
            <w:pPr>
              <w:jc w:val="both"/>
            </w:pPr>
            <w:r w:rsidRPr="003D3094">
              <w:t>OrgUnitType.orgUnitEmail</w:t>
            </w:r>
          </w:p>
        </w:tc>
        <w:tc>
          <w:tcPr>
            <w:tcW w:w="4961" w:type="dxa"/>
            <w:vAlign w:val="center"/>
          </w:tcPr>
          <w:p w14:paraId="6639DC2A" w14:textId="77777777" w:rsidR="00466C24" w:rsidRPr="003D3094" w:rsidRDefault="00466C24" w:rsidP="006F2860">
            <w:pPr>
              <w:jc w:val="both"/>
              <w:rPr>
                <w:lang w:val="en-US"/>
              </w:rPr>
            </w:pPr>
            <w:r w:rsidRPr="003D3094">
              <w:rPr>
                <w:lang w:val="en-US"/>
              </w:rPr>
              <w:t>vaccinationMedicalRecord/vaccinationMedicalRecordHeader/accountableHealthcareProfessional/healthcareProfessionalOrgUnit/orgUnitEmail</w:t>
            </w:r>
          </w:p>
        </w:tc>
      </w:tr>
      <w:tr w:rsidR="00466C24" w:rsidRPr="00416C87" w14:paraId="68F02975" w14:textId="77777777" w:rsidTr="006F2860">
        <w:trPr>
          <w:trHeight w:val="397"/>
        </w:trPr>
        <w:tc>
          <w:tcPr>
            <w:tcW w:w="4390" w:type="dxa"/>
            <w:vAlign w:val="center"/>
          </w:tcPr>
          <w:p w14:paraId="6BCF0A8A" w14:textId="77777777" w:rsidR="00466C24" w:rsidRPr="003D3094" w:rsidRDefault="00466C24" w:rsidP="006F2860">
            <w:pPr>
              <w:jc w:val="both"/>
              <w:rPr>
                <w:u w:val="single"/>
              </w:rPr>
            </w:pPr>
            <w:r w:rsidRPr="003D3094">
              <w:t>OrgUnitType.orgUnitAddress</w:t>
            </w:r>
          </w:p>
        </w:tc>
        <w:tc>
          <w:tcPr>
            <w:tcW w:w="4961" w:type="dxa"/>
            <w:vAlign w:val="center"/>
          </w:tcPr>
          <w:p w14:paraId="00D43B36" w14:textId="77777777" w:rsidR="00466C24" w:rsidRPr="003D3094" w:rsidRDefault="00466C24" w:rsidP="006F2860">
            <w:pPr>
              <w:jc w:val="both"/>
              <w:rPr>
                <w:lang w:val="en-US"/>
              </w:rPr>
            </w:pPr>
            <w:r w:rsidRPr="003D3094">
              <w:rPr>
                <w:lang w:val="en-US"/>
              </w:rPr>
              <w:t>vaccinationMedicalRecord/vaccinationMedicalRecordHeader/accountableHealthcareProfessional/healthcareProfessionalOrgUnit/orgUnitAddress</w:t>
            </w:r>
          </w:p>
        </w:tc>
      </w:tr>
      <w:tr w:rsidR="00466C24" w:rsidRPr="00416C87" w14:paraId="37935D45" w14:textId="77777777" w:rsidTr="006F2860">
        <w:trPr>
          <w:trHeight w:val="397"/>
        </w:trPr>
        <w:tc>
          <w:tcPr>
            <w:tcW w:w="4390" w:type="dxa"/>
            <w:vAlign w:val="center"/>
          </w:tcPr>
          <w:p w14:paraId="6073591A" w14:textId="77777777" w:rsidR="00466C24" w:rsidRPr="003D3094" w:rsidRDefault="00466C24" w:rsidP="006F2860">
            <w:pPr>
              <w:jc w:val="both"/>
            </w:pPr>
            <w:r w:rsidRPr="003D3094">
              <w:t>OrgUnitType.orgUnitLocation</w:t>
            </w:r>
          </w:p>
        </w:tc>
        <w:tc>
          <w:tcPr>
            <w:tcW w:w="4961" w:type="dxa"/>
            <w:vAlign w:val="center"/>
          </w:tcPr>
          <w:p w14:paraId="442E1974" w14:textId="77777777" w:rsidR="00466C24" w:rsidRPr="003D3094" w:rsidRDefault="00466C24" w:rsidP="006F2860">
            <w:pPr>
              <w:jc w:val="both"/>
              <w:rPr>
                <w:lang w:val="en-US"/>
              </w:rPr>
            </w:pPr>
            <w:r w:rsidRPr="003D3094">
              <w:rPr>
                <w:lang w:val="en-US"/>
              </w:rPr>
              <w:t>vaccinationMedicalRecord/vaccinationMedicalRecordHeader/accountableHealthcareProfessional/healthcareProfessionalOrgUnit/orgUnitLocation</w:t>
            </w:r>
          </w:p>
        </w:tc>
      </w:tr>
      <w:tr w:rsidR="00466C24" w:rsidRPr="003D3094" w14:paraId="231649C2" w14:textId="77777777" w:rsidTr="006F2860">
        <w:trPr>
          <w:trHeight w:val="397"/>
        </w:trPr>
        <w:tc>
          <w:tcPr>
            <w:tcW w:w="4390" w:type="dxa"/>
            <w:vAlign w:val="center"/>
          </w:tcPr>
          <w:p w14:paraId="2B6DE9A6" w14:textId="77777777" w:rsidR="00466C24" w:rsidRPr="003D3094" w:rsidRDefault="00466C24" w:rsidP="006F2860">
            <w:pPr>
              <w:jc w:val="both"/>
            </w:pPr>
            <w:r w:rsidRPr="003D3094">
              <w:t>HealthcareProfessionalType.healthcareProfessionalCareUnitHSAId</w:t>
            </w:r>
          </w:p>
        </w:tc>
        <w:tc>
          <w:tcPr>
            <w:tcW w:w="4961" w:type="dxa"/>
            <w:vAlign w:val="center"/>
          </w:tcPr>
          <w:p w14:paraId="32A94705" w14:textId="77777777" w:rsidR="00466C24" w:rsidRPr="003D3094" w:rsidRDefault="00466C24" w:rsidP="006F2860">
            <w:pPr>
              <w:jc w:val="both"/>
            </w:pPr>
            <w:r w:rsidRPr="003D3094">
              <w:t>vaccinationMedicalRecord/vaccinationMedicalRecordHeader/accountableHealthcareProfessional/healthcareProfessionalCareUnitHSAId</w:t>
            </w:r>
          </w:p>
        </w:tc>
      </w:tr>
      <w:tr w:rsidR="00466C24" w:rsidRPr="003D3094" w14:paraId="3AB3FA17" w14:textId="77777777" w:rsidTr="006F2860">
        <w:trPr>
          <w:trHeight w:val="397"/>
        </w:trPr>
        <w:tc>
          <w:tcPr>
            <w:tcW w:w="4390" w:type="dxa"/>
            <w:vAlign w:val="center"/>
          </w:tcPr>
          <w:p w14:paraId="29186122" w14:textId="77777777" w:rsidR="00466C24" w:rsidRPr="003D3094" w:rsidRDefault="00466C24" w:rsidP="006F2860">
            <w:pPr>
              <w:jc w:val="both"/>
            </w:pPr>
            <w:r w:rsidRPr="003D3094">
              <w:t>HealthcareProfessionalType.healthcareProfessionalCareGiverHSAId</w:t>
            </w:r>
          </w:p>
        </w:tc>
        <w:tc>
          <w:tcPr>
            <w:tcW w:w="4961" w:type="dxa"/>
            <w:vAlign w:val="center"/>
          </w:tcPr>
          <w:p w14:paraId="27531E09" w14:textId="77777777" w:rsidR="00466C24" w:rsidRPr="003D3094" w:rsidRDefault="00466C24" w:rsidP="006F2860">
            <w:pPr>
              <w:jc w:val="both"/>
            </w:pPr>
            <w:r w:rsidRPr="003D3094">
              <w:t>vaccinationMedicalRecord/vaccinationMedicalRecordHeader/accountableHealthcareProfessional/healthcareProfessionalCareGiverHSAId</w:t>
            </w:r>
          </w:p>
        </w:tc>
      </w:tr>
      <w:tr w:rsidR="00466C24" w:rsidRPr="003D3094" w14:paraId="5BF9E533" w14:textId="77777777" w:rsidTr="006F2860">
        <w:trPr>
          <w:trHeight w:val="397"/>
        </w:trPr>
        <w:tc>
          <w:tcPr>
            <w:tcW w:w="4390" w:type="dxa"/>
            <w:vAlign w:val="center"/>
          </w:tcPr>
          <w:p w14:paraId="258E0E63" w14:textId="77777777" w:rsidR="00466C24" w:rsidRPr="003D3094" w:rsidRDefault="00466C24" w:rsidP="006F2860">
            <w:pPr>
              <w:jc w:val="both"/>
            </w:pPr>
            <w:r w:rsidRPr="003D3094">
              <w:lastRenderedPageBreak/>
              <w:t>LegalAuthenticatorType.signatureTime</w:t>
            </w:r>
          </w:p>
        </w:tc>
        <w:tc>
          <w:tcPr>
            <w:tcW w:w="4961" w:type="dxa"/>
            <w:vAlign w:val="center"/>
          </w:tcPr>
          <w:p w14:paraId="55CAB11F" w14:textId="77777777" w:rsidR="00466C24" w:rsidRPr="003D3094" w:rsidRDefault="00466C24" w:rsidP="006F2860">
            <w:pPr>
              <w:jc w:val="both"/>
            </w:pPr>
            <w:r w:rsidRPr="003D3094">
              <w:t>vaccinationMedicalRecord/vaccinationMedicalRecordHeader/legalAuthenticator/signatureTime</w:t>
            </w:r>
          </w:p>
        </w:tc>
      </w:tr>
      <w:tr w:rsidR="00466C24" w:rsidRPr="003D3094" w14:paraId="0BCD7C0A" w14:textId="77777777" w:rsidTr="006F2860">
        <w:trPr>
          <w:trHeight w:val="397"/>
        </w:trPr>
        <w:tc>
          <w:tcPr>
            <w:tcW w:w="4390" w:type="dxa"/>
            <w:vAlign w:val="center"/>
          </w:tcPr>
          <w:p w14:paraId="1CDAC7CC" w14:textId="77777777" w:rsidR="00466C24" w:rsidRPr="003D3094" w:rsidRDefault="00466C24" w:rsidP="006F2860">
            <w:pPr>
              <w:jc w:val="both"/>
            </w:pPr>
            <w:r w:rsidRPr="003D3094">
              <w:t>LegalAuthenticatorType.legalAuthenticatorHSAId</w:t>
            </w:r>
          </w:p>
        </w:tc>
        <w:tc>
          <w:tcPr>
            <w:tcW w:w="4961" w:type="dxa"/>
            <w:vAlign w:val="center"/>
          </w:tcPr>
          <w:p w14:paraId="102F90AA" w14:textId="77777777" w:rsidR="00466C24" w:rsidRPr="003D3094" w:rsidRDefault="00466C24" w:rsidP="006F2860">
            <w:pPr>
              <w:jc w:val="both"/>
            </w:pPr>
            <w:r w:rsidRPr="003D3094">
              <w:t>vaccinationMedicalRecord/vaccinationMedicalRecordHeader/legalAuthenticator/legalAuthenticatorHSAId</w:t>
            </w:r>
          </w:p>
        </w:tc>
      </w:tr>
      <w:tr w:rsidR="00466C24" w:rsidRPr="003D3094" w14:paraId="6EB68A86" w14:textId="77777777" w:rsidTr="006F2860">
        <w:trPr>
          <w:trHeight w:val="397"/>
        </w:trPr>
        <w:tc>
          <w:tcPr>
            <w:tcW w:w="4390" w:type="dxa"/>
            <w:vAlign w:val="center"/>
          </w:tcPr>
          <w:p w14:paraId="651C3A89" w14:textId="77777777" w:rsidR="00466C24" w:rsidRPr="003D3094" w:rsidRDefault="00466C24" w:rsidP="006F2860">
            <w:pPr>
              <w:jc w:val="both"/>
            </w:pPr>
            <w:r w:rsidRPr="003D3094">
              <w:t>LegalAuthenticatorType.legalAuthenticatorName</w:t>
            </w:r>
          </w:p>
        </w:tc>
        <w:tc>
          <w:tcPr>
            <w:tcW w:w="4961" w:type="dxa"/>
            <w:vAlign w:val="center"/>
          </w:tcPr>
          <w:p w14:paraId="06FE8EBD" w14:textId="77777777" w:rsidR="00466C24" w:rsidRPr="003D3094" w:rsidRDefault="00466C24" w:rsidP="006F2860">
            <w:pPr>
              <w:jc w:val="both"/>
            </w:pPr>
            <w:r w:rsidRPr="003D3094">
              <w:t>vaccinationMedicalRecord/vaccinationMedicalRecordHeader/legalAuthenticator/legalAuthenticatorName</w:t>
            </w:r>
          </w:p>
        </w:tc>
      </w:tr>
      <w:tr w:rsidR="00466C24" w:rsidRPr="003D3094" w14:paraId="7787E093" w14:textId="77777777" w:rsidTr="006F2860">
        <w:trPr>
          <w:trHeight w:val="397"/>
        </w:trPr>
        <w:tc>
          <w:tcPr>
            <w:tcW w:w="4390" w:type="dxa"/>
            <w:vAlign w:val="center"/>
          </w:tcPr>
          <w:p w14:paraId="6BED3AC7" w14:textId="77777777" w:rsidR="00466C24" w:rsidRPr="003D3094" w:rsidRDefault="00466C24" w:rsidP="006F2860">
            <w:pPr>
              <w:jc w:val="both"/>
            </w:pPr>
            <w:r w:rsidRPr="003D3094">
              <w:t>VaccinationMedicalRecordHeaderType.approvedForPatient</w:t>
            </w:r>
          </w:p>
        </w:tc>
        <w:tc>
          <w:tcPr>
            <w:tcW w:w="4961" w:type="dxa"/>
            <w:vAlign w:val="center"/>
          </w:tcPr>
          <w:p w14:paraId="06F4C721" w14:textId="77777777" w:rsidR="00466C24" w:rsidRPr="003D3094" w:rsidRDefault="00466C24" w:rsidP="006F2860">
            <w:pPr>
              <w:jc w:val="both"/>
            </w:pPr>
            <w:r w:rsidRPr="003D3094">
              <w:t>vaccinationMedicalRecord/vaccinationMedicalRecordHeader/approvedForPatient</w:t>
            </w:r>
          </w:p>
        </w:tc>
      </w:tr>
      <w:tr w:rsidR="00466C24" w:rsidRPr="003D3094" w14:paraId="6A9A3AAD" w14:textId="77777777" w:rsidTr="006F2860">
        <w:trPr>
          <w:trHeight w:val="397"/>
        </w:trPr>
        <w:tc>
          <w:tcPr>
            <w:tcW w:w="4390" w:type="dxa"/>
            <w:vAlign w:val="center"/>
          </w:tcPr>
          <w:p w14:paraId="32BF7252" w14:textId="77777777" w:rsidR="00466C24" w:rsidRPr="003D3094" w:rsidRDefault="00466C24" w:rsidP="006F2860">
            <w:pPr>
              <w:jc w:val="both"/>
            </w:pPr>
            <w:r w:rsidRPr="003D3094">
              <w:t>VaccinationMedicalRecordHeaderType.careContactId</w:t>
            </w:r>
          </w:p>
        </w:tc>
        <w:tc>
          <w:tcPr>
            <w:tcW w:w="4961" w:type="dxa"/>
            <w:vAlign w:val="center"/>
          </w:tcPr>
          <w:p w14:paraId="759184A2" w14:textId="77777777" w:rsidR="00466C24" w:rsidRPr="003D3094" w:rsidRDefault="00466C24" w:rsidP="006F2860">
            <w:pPr>
              <w:jc w:val="both"/>
            </w:pPr>
            <w:r w:rsidRPr="003D3094">
              <w:t>vaccinationMedicalRecord/vaccinationMedicalRecordHeader/careContactId</w:t>
            </w:r>
          </w:p>
        </w:tc>
      </w:tr>
      <w:tr w:rsidR="00466C24" w:rsidRPr="003D3094" w14:paraId="09EC95A5" w14:textId="77777777" w:rsidTr="006F2860">
        <w:trPr>
          <w:trHeight w:val="397"/>
        </w:trPr>
        <w:tc>
          <w:tcPr>
            <w:tcW w:w="4390" w:type="dxa"/>
            <w:vAlign w:val="center"/>
          </w:tcPr>
          <w:p w14:paraId="39C9FA8E" w14:textId="77777777" w:rsidR="00466C24" w:rsidRPr="003D3094" w:rsidRDefault="00466C24" w:rsidP="006F2860">
            <w:pPr>
              <w:jc w:val="both"/>
            </w:pPr>
            <w:r w:rsidRPr="003D3094">
              <w:t>VaccinationMedicalRecordHeaderType.nullified</w:t>
            </w:r>
          </w:p>
        </w:tc>
        <w:tc>
          <w:tcPr>
            <w:tcW w:w="4961" w:type="dxa"/>
            <w:vAlign w:val="center"/>
          </w:tcPr>
          <w:p w14:paraId="149DEF28" w14:textId="77777777" w:rsidR="00466C24" w:rsidRPr="003D3094" w:rsidRDefault="00466C24" w:rsidP="006F2860">
            <w:pPr>
              <w:jc w:val="both"/>
            </w:pPr>
            <w:r w:rsidRPr="003D3094">
              <w:t>vaccinationMedicalRecord/vaccinationMedicalRecordHeader/nullified</w:t>
            </w:r>
          </w:p>
        </w:tc>
      </w:tr>
      <w:tr w:rsidR="00466C24" w:rsidRPr="003D3094" w14:paraId="6488F1A7" w14:textId="77777777" w:rsidTr="006F2860">
        <w:trPr>
          <w:trHeight w:val="397"/>
        </w:trPr>
        <w:tc>
          <w:tcPr>
            <w:tcW w:w="4390" w:type="dxa"/>
            <w:vAlign w:val="center"/>
          </w:tcPr>
          <w:p w14:paraId="543592B0" w14:textId="77777777" w:rsidR="00466C24" w:rsidRPr="003D3094" w:rsidRDefault="00466C24" w:rsidP="006F2860">
            <w:pPr>
              <w:jc w:val="both"/>
            </w:pPr>
            <w:r w:rsidRPr="003D3094">
              <w:t>VaccinationMedicalRecordHeaderType.nullifiedReason</w:t>
            </w:r>
          </w:p>
        </w:tc>
        <w:tc>
          <w:tcPr>
            <w:tcW w:w="4961" w:type="dxa"/>
            <w:vAlign w:val="center"/>
          </w:tcPr>
          <w:p w14:paraId="2649492C" w14:textId="77777777" w:rsidR="00466C24" w:rsidRPr="003D3094" w:rsidRDefault="00466C24" w:rsidP="006F2860">
            <w:pPr>
              <w:jc w:val="both"/>
            </w:pPr>
            <w:r w:rsidRPr="003D3094">
              <w:t>vaccinationMedicalRecord/vaccinationMedicalRecordHeader/nullifiedReason</w:t>
            </w:r>
          </w:p>
        </w:tc>
      </w:tr>
      <w:tr w:rsidR="00466C24" w:rsidRPr="003D3094" w14:paraId="3E0647BB" w14:textId="77777777" w:rsidTr="006F2860">
        <w:trPr>
          <w:trHeight w:val="397"/>
        </w:trPr>
        <w:tc>
          <w:tcPr>
            <w:tcW w:w="4390" w:type="dxa"/>
            <w:shd w:val="clear" w:color="auto" w:fill="E7DAC5" w:themeFill="accent2"/>
            <w:vAlign w:val="center"/>
          </w:tcPr>
          <w:p w14:paraId="74AB773F" w14:textId="77777777" w:rsidR="00466C24" w:rsidRPr="003D3094" w:rsidRDefault="00466C24" w:rsidP="006F2860">
            <w:r w:rsidRPr="003D3094">
              <w:t>VaccinationMedicalRecordBodyType</w:t>
            </w:r>
          </w:p>
        </w:tc>
        <w:tc>
          <w:tcPr>
            <w:tcW w:w="4961" w:type="dxa"/>
            <w:shd w:val="clear" w:color="auto" w:fill="E7DAC5" w:themeFill="accent2"/>
            <w:vAlign w:val="center"/>
          </w:tcPr>
          <w:p w14:paraId="710A9515"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w:t>
            </w:r>
          </w:p>
        </w:tc>
      </w:tr>
      <w:tr w:rsidR="00466C24" w:rsidRPr="00262D13" w14:paraId="670C3215" w14:textId="77777777" w:rsidTr="006F2860">
        <w:trPr>
          <w:trHeight w:val="397"/>
        </w:trPr>
        <w:tc>
          <w:tcPr>
            <w:tcW w:w="4390" w:type="dxa"/>
            <w:vAlign w:val="center"/>
          </w:tcPr>
          <w:p w14:paraId="11FAA994" w14:textId="77777777" w:rsidR="00466C24" w:rsidRPr="00262D13" w:rsidRDefault="00466C24" w:rsidP="006F2860">
            <w:r w:rsidRPr="00262D13">
              <w:t>AdditionalPatientInformationType.dateOfBirth</w:t>
            </w:r>
          </w:p>
        </w:tc>
        <w:tc>
          <w:tcPr>
            <w:tcW w:w="4961" w:type="dxa"/>
            <w:vAlign w:val="center"/>
          </w:tcPr>
          <w:p w14:paraId="584841AB" w14:textId="77777777" w:rsidR="00466C24" w:rsidRPr="00262D13" w:rsidRDefault="00466C24" w:rsidP="006F2860">
            <w:pPr>
              <w:autoSpaceDE w:val="0"/>
              <w:autoSpaceDN w:val="0"/>
              <w:adjustRightInd w:val="0"/>
              <w:rPr>
                <w:rFonts w:cs="Consolas"/>
                <w:spacing w:val="-1"/>
              </w:rPr>
            </w:pPr>
            <w:r w:rsidRPr="00262D13">
              <w:rPr>
                <w:rFonts w:cs="Consolas"/>
                <w:spacing w:val="-1"/>
                <w:lang w:val="en-US"/>
              </w:rPr>
              <w:t>medicationMedicalRecord/medicationMedicalRecordBody/additionalPatientInformation/dateOfBirth</w:t>
            </w:r>
          </w:p>
        </w:tc>
      </w:tr>
      <w:tr w:rsidR="00466C24" w:rsidRPr="00262D13" w14:paraId="6A0547CE" w14:textId="77777777" w:rsidTr="006F2860">
        <w:trPr>
          <w:trHeight w:val="397"/>
        </w:trPr>
        <w:tc>
          <w:tcPr>
            <w:tcW w:w="4390" w:type="dxa"/>
            <w:vAlign w:val="center"/>
          </w:tcPr>
          <w:p w14:paraId="59EA3E39" w14:textId="77777777" w:rsidR="00466C24" w:rsidRPr="00262D13" w:rsidRDefault="00466C24" w:rsidP="006F2860">
            <w:r w:rsidRPr="00262D13">
              <w:t>AdditionalPatientInformationType.gender</w:t>
            </w:r>
          </w:p>
        </w:tc>
        <w:tc>
          <w:tcPr>
            <w:tcW w:w="4961" w:type="dxa"/>
            <w:vAlign w:val="center"/>
          </w:tcPr>
          <w:p w14:paraId="0A61EE72" w14:textId="77777777" w:rsidR="00466C24" w:rsidRPr="00262D13" w:rsidRDefault="00466C24" w:rsidP="006F2860">
            <w:pPr>
              <w:autoSpaceDE w:val="0"/>
              <w:autoSpaceDN w:val="0"/>
              <w:adjustRightInd w:val="0"/>
              <w:rPr>
                <w:rFonts w:cs="Consolas"/>
                <w:spacing w:val="-1"/>
              </w:rPr>
            </w:pPr>
            <w:r w:rsidRPr="00262D13">
              <w:rPr>
                <w:rFonts w:cs="Consolas"/>
                <w:spacing w:val="-1"/>
                <w:lang w:val="en-US"/>
              </w:rPr>
              <w:t>medicationMedicalRecord/medicationMedicalRecordBody/additionalPatientInformation/gender</w:t>
            </w:r>
          </w:p>
        </w:tc>
      </w:tr>
      <w:tr w:rsidR="00466C24" w:rsidRPr="003D3094" w14:paraId="0FCEDE30" w14:textId="77777777" w:rsidTr="006F2860">
        <w:trPr>
          <w:trHeight w:val="397"/>
        </w:trPr>
        <w:tc>
          <w:tcPr>
            <w:tcW w:w="4390" w:type="dxa"/>
            <w:vAlign w:val="center"/>
          </w:tcPr>
          <w:p w14:paraId="67A0931C" w14:textId="77777777" w:rsidR="00466C24" w:rsidRPr="003D3094" w:rsidRDefault="00466C24" w:rsidP="006F2860">
            <w:r w:rsidRPr="003D3094">
              <w:t>RegistrationRecordType.date</w:t>
            </w:r>
          </w:p>
        </w:tc>
        <w:tc>
          <w:tcPr>
            <w:tcW w:w="4961" w:type="dxa"/>
            <w:vAlign w:val="center"/>
          </w:tcPr>
          <w:p w14:paraId="16387AE2"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vaccinationMedicalRecord/vaccinationMedicalRecordBody/registrationRecord/date</w:t>
            </w:r>
          </w:p>
        </w:tc>
      </w:tr>
      <w:tr w:rsidR="00466C24" w:rsidRPr="003D3094" w14:paraId="5C88BEE4" w14:textId="77777777" w:rsidTr="006F2860">
        <w:trPr>
          <w:trHeight w:val="397"/>
        </w:trPr>
        <w:tc>
          <w:tcPr>
            <w:tcW w:w="4390" w:type="dxa"/>
            <w:vAlign w:val="center"/>
          </w:tcPr>
          <w:p w14:paraId="0E2E7FC1" w14:textId="77777777" w:rsidR="00466C24" w:rsidRPr="003D3094" w:rsidRDefault="00466C24" w:rsidP="006F2860">
            <w:r w:rsidRPr="003D3094">
              <w:t>RegistrationRecordType.patientPostalCode</w:t>
            </w:r>
          </w:p>
        </w:tc>
        <w:tc>
          <w:tcPr>
            <w:tcW w:w="4961" w:type="dxa"/>
            <w:vAlign w:val="center"/>
          </w:tcPr>
          <w:p w14:paraId="28E7B7F3"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patientPostalCode</w:t>
            </w:r>
          </w:p>
        </w:tc>
      </w:tr>
      <w:tr w:rsidR="00466C24" w:rsidRPr="003D3094" w14:paraId="5DFD7694" w14:textId="77777777" w:rsidTr="006F2860">
        <w:trPr>
          <w:trHeight w:val="397"/>
        </w:trPr>
        <w:tc>
          <w:tcPr>
            <w:tcW w:w="4390" w:type="dxa"/>
            <w:vAlign w:val="center"/>
          </w:tcPr>
          <w:p w14:paraId="051013F6" w14:textId="77777777" w:rsidR="00466C24" w:rsidRPr="003D3094" w:rsidRDefault="00466C24" w:rsidP="006F2860">
            <w:r w:rsidRPr="003D3094">
              <w:t>RegistrationRecordType.vaccinationUnstructuredNote</w:t>
            </w:r>
          </w:p>
        </w:tc>
        <w:tc>
          <w:tcPr>
            <w:tcW w:w="4961" w:type="dxa"/>
            <w:vAlign w:val="center"/>
          </w:tcPr>
          <w:p w14:paraId="54DA83C1"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vaccinationUnstructuredNote</w:t>
            </w:r>
          </w:p>
        </w:tc>
      </w:tr>
      <w:tr w:rsidR="00466C24" w:rsidRPr="003D3094" w14:paraId="11CDD1B7" w14:textId="77777777" w:rsidTr="006F2860">
        <w:trPr>
          <w:trHeight w:val="397"/>
        </w:trPr>
        <w:tc>
          <w:tcPr>
            <w:tcW w:w="4390" w:type="dxa"/>
            <w:vAlign w:val="center"/>
          </w:tcPr>
          <w:p w14:paraId="5FBAE215" w14:textId="77777777" w:rsidR="00466C24" w:rsidRPr="003D3094" w:rsidRDefault="00466C24" w:rsidP="006F2860">
            <w:r w:rsidRPr="003D3094">
              <w:t>RegistrationRecordType.riskCategory</w:t>
            </w:r>
          </w:p>
        </w:tc>
        <w:tc>
          <w:tcPr>
            <w:tcW w:w="4961" w:type="dxa"/>
            <w:vAlign w:val="center"/>
          </w:tcPr>
          <w:p w14:paraId="1F802310"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riskCategory</w:t>
            </w:r>
          </w:p>
        </w:tc>
      </w:tr>
      <w:tr w:rsidR="00466C24" w:rsidRPr="003D3094" w14:paraId="5D9410E6" w14:textId="77777777" w:rsidTr="006F2860">
        <w:trPr>
          <w:trHeight w:val="397"/>
        </w:trPr>
        <w:tc>
          <w:tcPr>
            <w:tcW w:w="4390" w:type="dxa"/>
            <w:vAlign w:val="center"/>
          </w:tcPr>
          <w:p w14:paraId="1FF3161A" w14:textId="77777777" w:rsidR="00466C24" w:rsidRPr="003D3094" w:rsidRDefault="00466C24" w:rsidP="006F2860">
            <w:r w:rsidRPr="003D3094">
              <w:t>RegistrationRecordType.patientAdverseEffect</w:t>
            </w:r>
          </w:p>
        </w:tc>
        <w:tc>
          <w:tcPr>
            <w:tcW w:w="4961" w:type="dxa"/>
            <w:vAlign w:val="center"/>
          </w:tcPr>
          <w:p w14:paraId="4BA394E6"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patientAdverseEffect</w:t>
            </w:r>
          </w:p>
        </w:tc>
      </w:tr>
      <w:tr w:rsidR="00466C24" w:rsidRPr="003D3094" w14:paraId="7324C267" w14:textId="77777777" w:rsidTr="006F2860">
        <w:trPr>
          <w:trHeight w:val="397"/>
        </w:trPr>
        <w:tc>
          <w:tcPr>
            <w:tcW w:w="4390" w:type="dxa"/>
            <w:vAlign w:val="center"/>
          </w:tcPr>
          <w:p w14:paraId="14591D20" w14:textId="77777777" w:rsidR="00466C24" w:rsidRPr="003D3094" w:rsidRDefault="00466C24" w:rsidP="006F2860">
            <w:r w:rsidRPr="003D3094">
              <w:t>RegistrationRecordType.careGiverOrg</w:t>
            </w:r>
          </w:p>
        </w:tc>
        <w:tc>
          <w:tcPr>
            <w:tcW w:w="4961" w:type="dxa"/>
            <w:vAlign w:val="center"/>
          </w:tcPr>
          <w:p w14:paraId="39BF18BC"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careGiverOrg</w:t>
            </w:r>
          </w:p>
        </w:tc>
      </w:tr>
      <w:tr w:rsidR="00466C24" w:rsidRPr="00416C87" w14:paraId="614A05B6" w14:textId="77777777" w:rsidTr="006F2860">
        <w:trPr>
          <w:trHeight w:val="397"/>
        </w:trPr>
        <w:tc>
          <w:tcPr>
            <w:tcW w:w="4390" w:type="dxa"/>
          </w:tcPr>
          <w:p w14:paraId="6442EF03" w14:textId="77777777" w:rsidR="00466C24" w:rsidRPr="003D3094" w:rsidRDefault="00466C24" w:rsidP="006F2860">
            <w:r>
              <w:t>OrgUnitType.</w:t>
            </w:r>
            <w:r w:rsidRPr="00B01708">
              <w:t>orgUnitHSAId</w:t>
            </w:r>
          </w:p>
        </w:tc>
        <w:tc>
          <w:tcPr>
            <w:tcW w:w="4961" w:type="dxa"/>
          </w:tcPr>
          <w:p w14:paraId="76D84132" w14:textId="77777777" w:rsidR="00466C24" w:rsidRPr="00273EFC" w:rsidRDefault="00466C24" w:rsidP="006F2860">
            <w:pPr>
              <w:rPr>
                <w:rFonts w:cs="Consolas"/>
                <w:spacing w:val="-1"/>
                <w:lang w:val="en-US"/>
              </w:rPr>
            </w:pPr>
            <w:r w:rsidRPr="00273EFC">
              <w:rPr>
                <w:rFonts w:cs="Consolas"/>
                <w:spacing w:val="-1"/>
                <w:lang w:val="en-US"/>
              </w:rPr>
              <w:t>vaccinationMedicalRecord/vaccinationMedicalRecordBody/registrationRecord/</w:t>
            </w:r>
            <w:r w:rsidRPr="00273EFC">
              <w:rPr>
                <w:lang w:val="en-US"/>
              </w:rPr>
              <w:t>careGiverOrg/orgUnitHSAId</w:t>
            </w:r>
          </w:p>
        </w:tc>
      </w:tr>
      <w:tr w:rsidR="00466C24" w:rsidRPr="00416C87" w14:paraId="3BE17DC5" w14:textId="77777777" w:rsidTr="006F2860">
        <w:trPr>
          <w:trHeight w:val="397"/>
        </w:trPr>
        <w:tc>
          <w:tcPr>
            <w:tcW w:w="4390" w:type="dxa"/>
          </w:tcPr>
          <w:p w14:paraId="6FC9FC58" w14:textId="77777777" w:rsidR="00466C24" w:rsidRPr="003D3094" w:rsidRDefault="00466C24" w:rsidP="006F2860">
            <w:r w:rsidRPr="00B22D25">
              <w:t>OrgUnitType.orgUnit</w:t>
            </w:r>
            <w:r>
              <w:t>Name</w:t>
            </w:r>
          </w:p>
        </w:tc>
        <w:tc>
          <w:tcPr>
            <w:tcW w:w="4961" w:type="dxa"/>
          </w:tcPr>
          <w:p w14:paraId="32E2A505" w14:textId="77777777" w:rsidR="00466C24" w:rsidRPr="00273EFC" w:rsidRDefault="00466C24" w:rsidP="006F2860">
            <w:pPr>
              <w:rPr>
                <w:rFonts w:cs="Consolas"/>
                <w:spacing w:val="-1"/>
                <w:lang w:val="en-US"/>
              </w:rPr>
            </w:pPr>
            <w:r w:rsidRPr="0017747F">
              <w:rPr>
                <w:rFonts w:cs="Consolas"/>
                <w:spacing w:val="-1"/>
                <w:lang w:val="en-US"/>
              </w:rPr>
              <w:t>vaccinationMedicalRecord/vaccinationMedicalRecordBody/registrationRecord/</w:t>
            </w:r>
            <w:r w:rsidRPr="0017747F">
              <w:rPr>
                <w:lang w:val="en-US"/>
              </w:rPr>
              <w:t>careGiverOrg/</w:t>
            </w:r>
            <w:r w:rsidRPr="00273EFC">
              <w:rPr>
                <w:lang w:val="en-US"/>
              </w:rPr>
              <w:t>orgUnitName</w:t>
            </w:r>
          </w:p>
        </w:tc>
      </w:tr>
      <w:tr w:rsidR="00466C24" w:rsidRPr="00416C87" w14:paraId="271A4E02" w14:textId="77777777" w:rsidTr="006F2860">
        <w:trPr>
          <w:trHeight w:val="397"/>
        </w:trPr>
        <w:tc>
          <w:tcPr>
            <w:tcW w:w="4390" w:type="dxa"/>
          </w:tcPr>
          <w:p w14:paraId="54A2B6F2" w14:textId="77777777" w:rsidR="00466C24" w:rsidRPr="003D3094" w:rsidRDefault="00466C24" w:rsidP="006F2860">
            <w:r w:rsidRPr="00B22D25">
              <w:t>OrgUnitType.orgUnit</w:t>
            </w:r>
            <w:r>
              <w:t>Telecom</w:t>
            </w:r>
          </w:p>
        </w:tc>
        <w:tc>
          <w:tcPr>
            <w:tcW w:w="4961" w:type="dxa"/>
          </w:tcPr>
          <w:p w14:paraId="01514D97" w14:textId="77777777" w:rsidR="00466C24" w:rsidRPr="00273EFC" w:rsidRDefault="00466C24" w:rsidP="006F2860">
            <w:pPr>
              <w:rPr>
                <w:rFonts w:cs="Consolas"/>
                <w:spacing w:val="-1"/>
                <w:lang w:val="en-US"/>
              </w:rPr>
            </w:pPr>
            <w:r w:rsidRPr="0017747F">
              <w:rPr>
                <w:rFonts w:cs="Consolas"/>
                <w:spacing w:val="-1"/>
                <w:lang w:val="en-US"/>
              </w:rPr>
              <w:t>vaccinationMedicalRecord/vaccinationMedicalRecordBody/registrationRecord/</w:t>
            </w:r>
            <w:r w:rsidRPr="0017747F">
              <w:rPr>
                <w:lang w:val="en-US"/>
              </w:rPr>
              <w:t>careGiverOrg/</w:t>
            </w:r>
            <w:r w:rsidRPr="00273EFC">
              <w:rPr>
                <w:lang w:val="en-US"/>
              </w:rPr>
              <w:t>orgUnitTelecom</w:t>
            </w:r>
          </w:p>
        </w:tc>
      </w:tr>
      <w:tr w:rsidR="00466C24" w:rsidRPr="00416C87" w14:paraId="7E923431" w14:textId="77777777" w:rsidTr="006F2860">
        <w:trPr>
          <w:trHeight w:val="397"/>
        </w:trPr>
        <w:tc>
          <w:tcPr>
            <w:tcW w:w="4390" w:type="dxa"/>
          </w:tcPr>
          <w:p w14:paraId="372F6664" w14:textId="77777777" w:rsidR="00466C24" w:rsidRPr="003D3094" w:rsidRDefault="00466C24" w:rsidP="006F2860">
            <w:r w:rsidRPr="00B22D25">
              <w:t>OrgUnitType.orgUnit</w:t>
            </w:r>
            <w:r>
              <w:t>Email</w:t>
            </w:r>
          </w:p>
        </w:tc>
        <w:tc>
          <w:tcPr>
            <w:tcW w:w="4961" w:type="dxa"/>
          </w:tcPr>
          <w:p w14:paraId="3077CA21" w14:textId="77777777" w:rsidR="00466C24" w:rsidRPr="00273EFC" w:rsidRDefault="00466C24" w:rsidP="006F2860">
            <w:pPr>
              <w:rPr>
                <w:rFonts w:cs="Consolas"/>
                <w:spacing w:val="-1"/>
                <w:lang w:val="en-US"/>
              </w:rPr>
            </w:pPr>
            <w:r w:rsidRPr="0017747F">
              <w:rPr>
                <w:rFonts w:cs="Consolas"/>
                <w:spacing w:val="-1"/>
                <w:lang w:val="en-US"/>
              </w:rPr>
              <w:t>vaccinationMedicalRecord/vaccinationMedicalRecordBody/registrationRecord/</w:t>
            </w:r>
            <w:r w:rsidRPr="0017747F">
              <w:rPr>
                <w:lang w:val="en-US"/>
              </w:rPr>
              <w:t>careGiverOrg/</w:t>
            </w:r>
            <w:r w:rsidRPr="00273EFC">
              <w:rPr>
                <w:lang w:val="en-US"/>
              </w:rPr>
              <w:t>orgUnitEmail</w:t>
            </w:r>
          </w:p>
        </w:tc>
      </w:tr>
      <w:tr w:rsidR="00466C24" w:rsidRPr="00416C87" w14:paraId="50EB41D9" w14:textId="77777777" w:rsidTr="006F2860">
        <w:trPr>
          <w:trHeight w:val="397"/>
        </w:trPr>
        <w:tc>
          <w:tcPr>
            <w:tcW w:w="4390" w:type="dxa"/>
          </w:tcPr>
          <w:p w14:paraId="49E944B2" w14:textId="77777777" w:rsidR="00466C24" w:rsidRPr="003D3094" w:rsidRDefault="00466C24" w:rsidP="006F2860">
            <w:r w:rsidRPr="00B22D25">
              <w:lastRenderedPageBreak/>
              <w:t>OrgUnitType.orgUnit</w:t>
            </w:r>
            <w:r>
              <w:t>Address</w:t>
            </w:r>
          </w:p>
        </w:tc>
        <w:tc>
          <w:tcPr>
            <w:tcW w:w="4961" w:type="dxa"/>
          </w:tcPr>
          <w:p w14:paraId="14FD351C" w14:textId="77777777" w:rsidR="00466C24" w:rsidRPr="00273EFC" w:rsidRDefault="00466C24" w:rsidP="006F2860">
            <w:pPr>
              <w:rPr>
                <w:rFonts w:cs="Consolas"/>
                <w:spacing w:val="-1"/>
                <w:lang w:val="en-US"/>
              </w:rPr>
            </w:pPr>
            <w:r w:rsidRPr="0017747F">
              <w:rPr>
                <w:rFonts w:cs="Consolas"/>
                <w:spacing w:val="-1"/>
                <w:lang w:val="en-US"/>
              </w:rPr>
              <w:t>vaccinationMedicalRecord/vaccinationMedicalRecordBody/registrationRecord/</w:t>
            </w:r>
            <w:r w:rsidRPr="0017747F">
              <w:rPr>
                <w:lang w:val="en-US"/>
              </w:rPr>
              <w:t>careGiverOrg/</w:t>
            </w:r>
            <w:r w:rsidRPr="00273EFC">
              <w:rPr>
                <w:lang w:val="en-US"/>
              </w:rPr>
              <w:t>orgUnitAddress</w:t>
            </w:r>
          </w:p>
        </w:tc>
      </w:tr>
      <w:tr w:rsidR="00466C24" w:rsidRPr="00416C87" w14:paraId="70FE6672" w14:textId="77777777" w:rsidTr="006F2860">
        <w:trPr>
          <w:trHeight w:val="397"/>
        </w:trPr>
        <w:tc>
          <w:tcPr>
            <w:tcW w:w="4390" w:type="dxa"/>
          </w:tcPr>
          <w:p w14:paraId="6C49F107" w14:textId="77777777" w:rsidR="00466C24" w:rsidRPr="003D3094" w:rsidRDefault="00466C24" w:rsidP="006F2860">
            <w:r w:rsidRPr="00B22D25">
              <w:t>OrgUnitType.orgUnit</w:t>
            </w:r>
            <w:r>
              <w:t>Location</w:t>
            </w:r>
          </w:p>
        </w:tc>
        <w:tc>
          <w:tcPr>
            <w:tcW w:w="4961" w:type="dxa"/>
          </w:tcPr>
          <w:p w14:paraId="6BB09985" w14:textId="77777777" w:rsidR="00466C24" w:rsidRPr="00273EFC" w:rsidRDefault="00466C24" w:rsidP="006F2860">
            <w:pPr>
              <w:rPr>
                <w:rFonts w:cs="Consolas"/>
                <w:spacing w:val="-1"/>
                <w:lang w:val="en-US"/>
              </w:rPr>
            </w:pPr>
            <w:r w:rsidRPr="0017747F">
              <w:rPr>
                <w:rFonts w:cs="Consolas"/>
                <w:spacing w:val="-1"/>
                <w:lang w:val="en-US"/>
              </w:rPr>
              <w:t>vaccinationMedicalRecord/vaccinationMedicalRecordBody/registrationRecord/</w:t>
            </w:r>
            <w:r w:rsidRPr="0017747F">
              <w:rPr>
                <w:lang w:val="en-US"/>
              </w:rPr>
              <w:t>careGiverOrg/</w:t>
            </w:r>
            <w:r w:rsidRPr="00273EFC">
              <w:rPr>
                <w:lang w:val="en-US"/>
              </w:rPr>
              <w:t>orgUnitLocation</w:t>
            </w:r>
          </w:p>
        </w:tc>
      </w:tr>
      <w:tr w:rsidR="00466C24" w:rsidRPr="003D3094" w14:paraId="73247048" w14:textId="77777777" w:rsidTr="006F2860">
        <w:trPr>
          <w:trHeight w:val="397"/>
        </w:trPr>
        <w:tc>
          <w:tcPr>
            <w:tcW w:w="4390" w:type="dxa"/>
          </w:tcPr>
          <w:p w14:paraId="6AAD093D" w14:textId="77777777" w:rsidR="00466C24" w:rsidRPr="003D3094" w:rsidRDefault="00466C24" w:rsidP="006F2860">
            <w:r w:rsidRPr="003D3094">
              <w:t>RegistrationRecordType.careGiverContact</w:t>
            </w:r>
          </w:p>
        </w:tc>
        <w:tc>
          <w:tcPr>
            <w:tcW w:w="4961" w:type="dxa"/>
          </w:tcPr>
          <w:p w14:paraId="0B4863AC" w14:textId="77777777" w:rsidR="00466C24" w:rsidRPr="003D3094" w:rsidRDefault="00466C24" w:rsidP="006F2860">
            <w:r w:rsidRPr="003D3094">
              <w:rPr>
                <w:rFonts w:cs="Consolas"/>
                <w:spacing w:val="-1"/>
              </w:rPr>
              <w:t>vaccinationMedicalRecord/vaccinationMedicalRecordBody/registrationRecord/</w:t>
            </w:r>
            <w:r w:rsidRPr="003D3094">
              <w:t>careGiverContact</w:t>
            </w:r>
          </w:p>
        </w:tc>
      </w:tr>
      <w:tr w:rsidR="00466C24" w:rsidRPr="00416C87" w14:paraId="1339AE74" w14:textId="77777777" w:rsidTr="006F2860">
        <w:trPr>
          <w:trHeight w:val="397"/>
        </w:trPr>
        <w:tc>
          <w:tcPr>
            <w:tcW w:w="4390" w:type="dxa"/>
            <w:vAlign w:val="center"/>
          </w:tcPr>
          <w:p w14:paraId="57F48034" w14:textId="77777777" w:rsidR="00466C24" w:rsidRPr="003D3094" w:rsidRDefault="00466C24" w:rsidP="006F2860">
            <w:r>
              <w:t>ActorType.hsaId</w:t>
            </w:r>
          </w:p>
        </w:tc>
        <w:tc>
          <w:tcPr>
            <w:tcW w:w="4961" w:type="dxa"/>
          </w:tcPr>
          <w:p w14:paraId="59E72314" w14:textId="77777777" w:rsidR="00466C24" w:rsidRPr="002A7795" w:rsidRDefault="00466C24" w:rsidP="006F2860">
            <w:pPr>
              <w:autoSpaceDE w:val="0"/>
              <w:autoSpaceDN w:val="0"/>
              <w:adjustRightInd w:val="0"/>
              <w:rPr>
                <w:rFonts w:cs="Consolas"/>
                <w:spacing w:val="-1"/>
                <w:lang w:val="en-US"/>
              </w:rPr>
            </w:pPr>
            <w:r w:rsidRPr="002A7795">
              <w:rPr>
                <w:rFonts w:cs="Consolas"/>
                <w:spacing w:val="-1"/>
                <w:lang w:val="en-US"/>
              </w:rPr>
              <w:t>vaccinationMedicalRecord/vaccinationMedicalRecordBody/registrationRecord/</w:t>
            </w:r>
            <w:r w:rsidRPr="002A7795">
              <w:rPr>
                <w:lang w:val="en-US"/>
              </w:rPr>
              <w:t>careGiverContact/hsaId</w:t>
            </w:r>
          </w:p>
        </w:tc>
      </w:tr>
      <w:tr w:rsidR="00466C24" w:rsidRPr="00416C87" w14:paraId="70DE063F" w14:textId="77777777" w:rsidTr="006F2860">
        <w:trPr>
          <w:trHeight w:val="397"/>
        </w:trPr>
        <w:tc>
          <w:tcPr>
            <w:tcW w:w="4390" w:type="dxa"/>
          </w:tcPr>
          <w:p w14:paraId="26E6591B" w14:textId="77777777" w:rsidR="00466C24" w:rsidRPr="003D3094" w:rsidRDefault="00466C24" w:rsidP="006F2860">
            <w:r w:rsidRPr="002F008A">
              <w:t>ActorType.</w:t>
            </w:r>
            <w:r>
              <w:t>personName</w:t>
            </w:r>
          </w:p>
        </w:tc>
        <w:tc>
          <w:tcPr>
            <w:tcW w:w="4961" w:type="dxa"/>
          </w:tcPr>
          <w:p w14:paraId="6DF526CA" w14:textId="77777777" w:rsidR="00466C24" w:rsidRPr="002A7795" w:rsidRDefault="00466C24" w:rsidP="006F2860">
            <w:pPr>
              <w:autoSpaceDE w:val="0"/>
              <w:autoSpaceDN w:val="0"/>
              <w:adjustRightInd w:val="0"/>
              <w:rPr>
                <w:rFonts w:cs="Consolas"/>
                <w:spacing w:val="-1"/>
                <w:lang w:val="en-US"/>
              </w:rPr>
            </w:pPr>
            <w:r w:rsidRPr="00183818">
              <w:rPr>
                <w:rFonts w:cs="Consolas"/>
                <w:spacing w:val="-1"/>
                <w:lang w:val="en-US"/>
              </w:rPr>
              <w:t>vaccinationMedicalRecord/vaccinationMedicalRecordBody/registrationRecord/</w:t>
            </w:r>
            <w:r w:rsidRPr="00183818">
              <w:rPr>
                <w:lang w:val="en-US"/>
              </w:rPr>
              <w:t>careGiverContact/</w:t>
            </w:r>
            <w:r w:rsidRPr="002A7795">
              <w:rPr>
                <w:lang w:val="en-US"/>
              </w:rPr>
              <w:t>name</w:t>
            </w:r>
          </w:p>
        </w:tc>
      </w:tr>
      <w:tr w:rsidR="00466C24" w:rsidRPr="00416C87" w14:paraId="59AC5333" w14:textId="77777777" w:rsidTr="006F2860">
        <w:trPr>
          <w:trHeight w:val="397"/>
        </w:trPr>
        <w:tc>
          <w:tcPr>
            <w:tcW w:w="4390" w:type="dxa"/>
          </w:tcPr>
          <w:p w14:paraId="10A28A43" w14:textId="77777777" w:rsidR="00466C24" w:rsidRPr="003D3094" w:rsidRDefault="00466C24" w:rsidP="006F2860">
            <w:r w:rsidRPr="002F008A">
              <w:t>ActorType.</w:t>
            </w:r>
            <w:r>
              <w:t>personEmail</w:t>
            </w:r>
          </w:p>
        </w:tc>
        <w:tc>
          <w:tcPr>
            <w:tcW w:w="4961" w:type="dxa"/>
          </w:tcPr>
          <w:p w14:paraId="469EEB0E" w14:textId="77777777" w:rsidR="00466C24" w:rsidRPr="002A7795" w:rsidRDefault="00466C24" w:rsidP="006F2860">
            <w:pPr>
              <w:autoSpaceDE w:val="0"/>
              <w:autoSpaceDN w:val="0"/>
              <w:adjustRightInd w:val="0"/>
              <w:rPr>
                <w:rFonts w:cs="Consolas"/>
                <w:spacing w:val="-1"/>
                <w:lang w:val="en-US"/>
              </w:rPr>
            </w:pPr>
            <w:r w:rsidRPr="00183818">
              <w:rPr>
                <w:rFonts w:cs="Consolas"/>
                <w:spacing w:val="-1"/>
                <w:lang w:val="en-US"/>
              </w:rPr>
              <w:t>vaccinationMedicalRecord/vaccinationMedicalRecordBody/registrationRecord/</w:t>
            </w:r>
            <w:r w:rsidRPr="00183818">
              <w:rPr>
                <w:lang w:val="en-US"/>
              </w:rPr>
              <w:t>careGiverContact/</w:t>
            </w:r>
            <w:r w:rsidRPr="002A7795">
              <w:rPr>
                <w:lang w:val="en-US"/>
              </w:rPr>
              <w:t>personEmail</w:t>
            </w:r>
          </w:p>
        </w:tc>
      </w:tr>
      <w:tr w:rsidR="00466C24" w:rsidRPr="00416C87" w14:paraId="10F450AE" w14:textId="77777777" w:rsidTr="006F2860">
        <w:trPr>
          <w:trHeight w:val="397"/>
        </w:trPr>
        <w:tc>
          <w:tcPr>
            <w:tcW w:w="4390" w:type="dxa"/>
          </w:tcPr>
          <w:p w14:paraId="4300A092" w14:textId="77777777" w:rsidR="00466C24" w:rsidRPr="003D3094" w:rsidRDefault="00466C24" w:rsidP="006F2860">
            <w:r w:rsidRPr="002F008A">
              <w:t>ActorType.</w:t>
            </w:r>
            <w:r>
              <w:t>personTelecom</w:t>
            </w:r>
          </w:p>
        </w:tc>
        <w:tc>
          <w:tcPr>
            <w:tcW w:w="4961" w:type="dxa"/>
          </w:tcPr>
          <w:p w14:paraId="0A1CE11A" w14:textId="77777777" w:rsidR="00466C24" w:rsidRPr="002A7795" w:rsidRDefault="00466C24" w:rsidP="006F2860">
            <w:pPr>
              <w:autoSpaceDE w:val="0"/>
              <w:autoSpaceDN w:val="0"/>
              <w:adjustRightInd w:val="0"/>
              <w:rPr>
                <w:rFonts w:cs="Consolas"/>
                <w:spacing w:val="-1"/>
                <w:lang w:val="en-US"/>
              </w:rPr>
            </w:pPr>
            <w:r w:rsidRPr="00183818">
              <w:rPr>
                <w:rFonts w:cs="Consolas"/>
                <w:spacing w:val="-1"/>
                <w:lang w:val="en-US"/>
              </w:rPr>
              <w:t>vaccinationMedicalRecord/vaccinationMedicalRecordBody/registrationRecord/</w:t>
            </w:r>
            <w:r w:rsidRPr="00183818">
              <w:rPr>
                <w:lang w:val="en-US"/>
              </w:rPr>
              <w:t>careGiverContact/</w:t>
            </w:r>
            <w:r w:rsidRPr="002A7795">
              <w:rPr>
                <w:lang w:val="en-US"/>
              </w:rPr>
              <w:t>personTelecom</w:t>
            </w:r>
          </w:p>
        </w:tc>
      </w:tr>
      <w:tr w:rsidR="00466C24" w:rsidRPr="00416C87" w14:paraId="08B95B05" w14:textId="77777777" w:rsidTr="006F2860">
        <w:trPr>
          <w:trHeight w:val="397"/>
        </w:trPr>
        <w:tc>
          <w:tcPr>
            <w:tcW w:w="4390" w:type="dxa"/>
          </w:tcPr>
          <w:p w14:paraId="07C7D976" w14:textId="77777777" w:rsidR="00466C24" w:rsidRPr="003D3094" w:rsidRDefault="00466C24" w:rsidP="006F2860">
            <w:r w:rsidRPr="002F008A">
              <w:t>ActorType.</w:t>
            </w:r>
            <w:r>
              <w:t>personAddress</w:t>
            </w:r>
          </w:p>
        </w:tc>
        <w:tc>
          <w:tcPr>
            <w:tcW w:w="4961" w:type="dxa"/>
          </w:tcPr>
          <w:p w14:paraId="18EE4AD4" w14:textId="77777777" w:rsidR="00466C24" w:rsidRPr="002A7795" w:rsidRDefault="00466C24" w:rsidP="006F2860">
            <w:pPr>
              <w:autoSpaceDE w:val="0"/>
              <w:autoSpaceDN w:val="0"/>
              <w:adjustRightInd w:val="0"/>
              <w:rPr>
                <w:rFonts w:cs="Consolas"/>
                <w:spacing w:val="-1"/>
                <w:lang w:val="en-US"/>
              </w:rPr>
            </w:pPr>
            <w:r w:rsidRPr="00183818">
              <w:rPr>
                <w:rFonts w:cs="Consolas"/>
                <w:spacing w:val="-1"/>
                <w:lang w:val="en-US"/>
              </w:rPr>
              <w:t>vaccinationMedicalRecord/vaccinationMedicalRecordBody/registrationRecord/</w:t>
            </w:r>
            <w:r w:rsidRPr="00183818">
              <w:rPr>
                <w:lang w:val="en-US"/>
              </w:rPr>
              <w:t>careGiverContact/</w:t>
            </w:r>
            <w:r w:rsidRPr="002A7795">
              <w:rPr>
                <w:lang w:val="en-US"/>
              </w:rPr>
              <w:t>personAddress</w:t>
            </w:r>
          </w:p>
        </w:tc>
      </w:tr>
      <w:tr w:rsidR="00466C24" w:rsidRPr="003D3094" w14:paraId="656EA17A" w14:textId="77777777" w:rsidTr="006F2860">
        <w:trPr>
          <w:trHeight w:val="397"/>
        </w:trPr>
        <w:tc>
          <w:tcPr>
            <w:tcW w:w="4390" w:type="dxa"/>
            <w:vAlign w:val="center"/>
          </w:tcPr>
          <w:p w14:paraId="49E5848A" w14:textId="77777777" w:rsidR="00466C24" w:rsidRPr="003D3094" w:rsidRDefault="00466C24" w:rsidP="006F2860">
            <w:r w:rsidRPr="003D3094">
              <w:t>RegistrationRecordType.sourceSystemName</w:t>
            </w:r>
          </w:p>
        </w:tc>
        <w:tc>
          <w:tcPr>
            <w:tcW w:w="4961" w:type="dxa"/>
          </w:tcPr>
          <w:p w14:paraId="051A850B"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sourceSystemName</w:t>
            </w:r>
          </w:p>
        </w:tc>
      </w:tr>
      <w:tr w:rsidR="00466C24" w:rsidRPr="003D3094" w14:paraId="687A7FA1" w14:textId="77777777" w:rsidTr="006F2860">
        <w:trPr>
          <w:trHeight w:val="397"/>
        </w:trPr>
        <w:tc>
          <w:tcPr>
            <w:tcW w:w="4390" w:type="dxa"/>
            <w:vAlign w:val="center"/>
          </w:tcPr>
          <w:p w14:paraId="6035C525" w14:textId="77777777" w:rsidR="00466C24" w:rsidRPr="003D3094" w:rsidRDefault="00466C24" w:rsidP="006F2860">
            <w:r w:rsidRPr="003D3094">
              <w:t>RegistrationRecordType.sourceSystemProductName</w:t>
            </w:r>
          </w:p>
        </w:tc>
        <w:tc>
          <w:tcPr>
            <w:tcW w:w="4961" w:type="dxa"/>
          </w:tcPr>
          <w:p w14:paraId="09D91800"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 xml:space="preserve"> sourceSystemProductName</w:t>
            </w:r>
          </w:p>
        </w:tc>
      </w:tr>
      <w:tr w:rsidR="00466C24" w:rsidRPr="003D3094" w14:paraId="4946EB87" w14:textId="77777777" w:rsidTr="006F2860">
        <w:trPr>
          <w:trHeight w:val="397"/>
        </w:trPr>
        <w:tc>
          <w:tcPr>
            <w:tcW w:w="4390" w:type="dxa"/>
            <w:vAlign w:val="center"/>
          </w:tcPr>
          <w:p w14:paraId="3E7F3634" w14:textId="77777777" w:rsidR="00466C24" w:rsidRPr="003D3094" w:rsidRDefault="00466C24" w:rsidP="006F2860">
            <w:r w:rsidRPr="003D3094">
              <w:t>RegistrationRecordType.sourceSystemProductVersion</w:t>
            </w:r>
          </w:p>
        </w:tc>
        <w:tc>
          <w:tcPr>
            <w:tcW w:w="4961" w:type="dxa"/>
          </w:tcPr>
          <w:p w14:paraId="314F4641"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sourceSystemProductVersion</w:t>
            </w:r>
          </w:p>
        </w:tc>
      </w:tr>
      <w:tr w:rsidR="00466C24" w:rsidRPr="003D3094" w14:paraId="3A4A90B6" w14:textId="77777777" w:rsidTr="006F2860">
        <w:trPr>
          <w:trHeight w:val="397"/>
        </w:trPr>
        <w:tc>
          <w:tcPr>
            <w:tcW w:w="4390" w:type="dxa"/>
            <w:vAlign w:val="center"/>
          </w:tcPr>
          <w:p w14:paraId="40C6718F" w14:textId="77777777" w:rsidR="00466C24" w:rsidRPr="003D3094" w:rsidRDefault="00466C24" w:rsidP="006F2860">
            <w:r w:rsidRPr="003D3094">
              <w:t>RegistrationRecordType.sourceSystemContact</w:t>
            </w:r>
          </w:p>
        </w:tc>
        <w:tc>
          <w:tcPr>
            <w:tcW w:w="4961" w:type="dxa"/>
          </w:tcPr>
          <w:p w14:paraId="17FF5AC9"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 xml:space="preserve"> sourceSystemContact</w:t>
            </w:r>
          </w:p>
        </w:tc>
      </w:tr>
      <w:tr w:rsidR="00466C24" w:rsidRPr="00416C87" w14:paraId="73691B21" w14:textId="77777777" w:rsidTr="006F2860">
        <w:trPr>
          <w:trHeight w:val="397"/>
        </w:trPr>
        <w:tc>
          <w:tcPr>
            <w:tcW w:w="4390" w:type="dxa"/>
            <w:vAlign w:val="center"/>
          </w:tcPr>
          <w:p w14:paraId="599E58BA" w14:textId="77777777" w:rsidR="00466C24" w:rsidRPr="003D3094" w:rsidRDefault="00466C24" w:rsidP="006F2860">
            <w:r>
              <w:t>ActorType.hsaId</w:t>
            </w:r>
          </w:p>
        </w:tc>
        <w:tc>
          <w:tcPr>
            <w:tcW w:w="4961" w:type="dxa"/>
          </w:tcPr>
          <w:p w14:paraId="2ABEC3C5" w14:textId="77777777" w:rsidR="00466C24" w:rsidRPr="00086187" w:rsidRDefault="00466C24" w:rsidP="006F2860">
            <w:pPr>
              <w:autoSpaceDE w:val="0"/>
              <w:autoSpaceDN w:val="0"/>
              <w:adjustRightInd w:val="0"/>
              <w:rPr>
                <w:rFonts w:cs="Consolas"/>
                <w:spacing w:val="-1"/>
                <w:lang w:val="en-US"/>
              </w:rPr>
            </w:pPr>
            <w:r w:rsidRPr="00086187">
              <w:rPr>
                <w:rFonts w:cs="Consolas"/>
                <w:spacing w:val="-1"/>
                <w:lang w:val="en-US"/>
              </w:rPr>
              <w:t>vaccinationMedicalRecord/vaccinationMedicalRecordBody/registrationRecord/</w:t>
            </w:r>
            <w:r w:rsidRPr="00086187">
              <w:rPr>
                <w:lang w:val="en-US"/>
              </w:rPr>
              <w:t xml:space="preserve"> sourceSystemContact</w:t>
            </w:r>
            <w:r>
              <w:rPr>
                <w:lang w:val="en-US"/>
              </w:rPr>
              <w:t>/</w:t>
            </w:r>
            <w:r w:rsidRPr="00086187">
              <w:rPr>
                <w:lang w:val="en-US"/>
              </w:rPr>
              <w:t>hsaId</w:t>
            </w:r>
          </w:p>
        </w:tc>
      </w:tr>
      <w:tr w:rsidR="00466C24" w:rsidRPr="00416C87" w14:paraId="50F84191" w14:textId="77777777" w:rsidTr="006F2860">
        <w:trPr>
          <w:trHeight w:val="397"/>
        </w:trPr>
        <w:tc>
          <w:tcPr>
            <w:tcW w:w="4390" w:type="dxa"/>
          </w:tcPr>
          <w:p w14:paraId="2242B488" w14:textId="77777777" w:rsidR="00466C24" w:rsidRPr="003D3094" w:rsidRDefault="00466C24" w:rsidP="006F2860">
            <w:r w:rsidRPr="002F008A">
              <w:t>ActorType.</w:t>
            </w:r>
            <w:r>
              <w:t>personName</w:t>
            </w:r>
          </w:p>
        </w:tc>
        <w:tc>
          <w:tcPr>
            <w:tcW w:w="4961" w:type="dxa"/>
          </w:tcPr>
          <w:p w14:paraId="74147C7A" w14:textId="77777777" w:rsidR="00466C24" w:rsidRPr="00086187" w:rsidRDefault="00466C24" w:rsidP="006F2860">
            <w:pPr>
              <w:autoSpaceDE w:val="0"/>
              <w:autoSpaceDN w:val="0"/>
              <w:adjustRightInd w:val="0"/>
              <w:rPr>
                <w:rFonts w:cs="Consolas"/>
                <w:spacing w:val="-1"/>
                <w:lang w:val="en-US"/>
              </w:rPr>
            </w:pPr>
            <w:r w:rsidRPr="00086187">
              <w:rPr>
                <w:rFonts w:cs="Consolas"/>
                <w:spacing w:val="-1"/>
                <w:lang w:val="en-US"/>
              </w:rPr>
              <w:t>vaccinationMedicalRecord/vaccinationMedicalRecordBody/registrationRecord/</w:t>
            </w:r>
            <w:r w:rsidRPr="00086187">
              <w:rPr>
                <w:lang w:val="en-US"/>
              </w:rPr>
              <w:t xml:space="preserve"> sourceSystemContact</w:t>
            </w:r>
            <w:r>
              <w:rPr>
                <w:lang w:val="en-US"/>
              </w:rPr>
              <w:t>/</w:t>
            </w:r>
            <w:r w:rsidRPr="00086187">
              <w:rPr>
                <w:lang w:val="en-US"/>
              </w:rPr>
              <w:t>name</w:t>
            </w:r>
          </w:p>
        </w:tc>
      </w:tr>
      <w:tr w:rsidR="00466C24" w:rsidRPr="00416C87" w14:paraId="79A322B2" w14:textId="77777777" w:rsidTr="006F2860">
        <w:trPr>
          <w:trHeight w:val="397"/>
        </w:trPr>
        <w:tc>
          <w:tcPr>
            <w:tcW w:w="4390" w:type="dxa"/>
          </w:tcPr>
          <w:p w14:paraId="5EF82B38" w14:textId="77777777" w:rsidR="00466C24" w:rsidRPr="003D3094" w:rsidRDefault="00466C24" w:rsidP="006F2860">
            <w:r w:rsidRPr="002F008A">
              <w:t>ActorType.</w:t>
            </w:r>
            <w:r>
              <w:t>personEmail</w:t>
            </w:r>
          </w:p>
        </w:tc>
        <w:tc>
          <w:tcPr>
            <w:tcW w:w="4961" w:type="dxa"/>
          </w:tcPr>
          <w:p w14:paraId="719EF17C" w14:textId="77777777" w:rsidR="00466C24" w:rsidRPr="00086187" w:rsidRDefault="00466C24" w:rsidP="006F2860">
            <w:pPr>
              <w:autoSpaceDE w:val="0"/>
              <w:autoSpaceDN w:val="0"/>
              <w:adjustRightInd w:val="0"/>
              <w:rPr>
                <w:rFonts w:cs="Consolas"/>
                <w:spacing w:val="-1"/>
                <w:lang w:val="en-US"/>
              </w:rPr>
            </w:pPr>
            <w:r w:rsidRPr="00086187">
              <w:rPr>
                <w:rFonts w:cs="Consolas"/>
                <w:spacing w:val="-1"/>
                <w:lang w:val="en-US"/>
              </w:rPr>
              <w:t>vaccinationMedicalRecord/vaccinationMedicalRecordBody/registrationRecord/</w:t>
            </w:r>
            <w:r w:rsidRPr="00086187">
              <w:rPr>
                <w:lang w:val="en-US"/>
              </w:rPr>
              <w:t xml:space="preserve"> sourceSystemContact</w:t>
            </w:r>
            <w:r>
              <w:rPr>
                <w:lang w:val="en-US"/>
              </w:rPr>
              <w:t>/</w:t>
            </w:r>
            <w:r w:rsidRPr="00086187">
              <w:rPr>
                <w:lang w:val="en-US"/>
              </w:rPr>
              <w:t>personEmail</w:t>
            </w:r>
          </w:p>
        </w:tc>
      </w:tr>
      <w:tr w:rsidR="00466C24" w:rsidRPr="00416C87" w14:paraId="65F211D4" w14:textId="77777777" w:rsidTr="006F2860">
        <w:trPr>
          <w:trHeight w:val="397"/>
        </w:trPr>
        <w:tc>
          <w:tcPr>
            <w:tcW w:w="4390" w:type="dxa"/>
          </w:tcPr>
          <w:p w14:paraId="0277023A" w14:textId="77777777" w:rsidR="00466C24" w:rsidRPr="003D3094" w:rsidRDefault="00466C24" w:rsidP="006F2860">
            <w:r w:rsidRPr="002F008A">
              <w:t>ActorType.</w:t>
            </w:r>
            <w:r>
              <w:t>personTelecom</w:t>
            </w:r>
          </w:p>
        </w:tc>
        <w:tc>
          <w:tcPr>
            <w:tcW w:w="4961" w:type="dxa"/>
          </w:tcPr>
          <w:p w14:paraId="2A9D0C6A" w14:textId="77777777" w:rsidR="00466C24" w:rsidRPr="00086187" w:rsidRDefault="00466C24" w:rsidP="006F2860">
            <w:pPr>
              <w:autoSpaceDE w:val="0"/>
              <w:autoSpaceDN w:val="0"/>
              <w:adjustRightInd w:val="0"/>
              <w:rPr>
                <w:rFonts w:cs="Consolas"/>
                <w:spacing w:val="-1"/>
                <w:lang w:val="en-US"/>
              </w:rPr>
            </w:pPr>
            <w:r w:rsidRPr="00086187">
              <w:rPr>
                <w:rFonts w:cs="Consolas"/>
                <w:spacing w:val="-1"/>
                <w:lang w:val="en-US"/>
              </w:rPr>
              <w:t>vaccinationMedicalRecord/vaccinationMedicalRecordBody/registrationRecord/</w:t>
            </w:r>
            <w:r w:rsidRPr="00086187">
              <w:rPr>
                <w:lang w:val="en-US"/>
              </w:rPr>
              <w:t xml:space="preserve"> sourceSystemContact</w:t>
            </w:r>
            <w:r>
              <w:rPr>
                <w:lang w:val="en-US"/>
              </w:rPr>
              <w:t>/</w:t>
            </w:r>
            <w:r w:rsidRPr="00086187">
              <w:rPr>
                <w:lang w:val="en-US"/>
              </w:rPr>
              <w:t>personTelecom</w:t>
            </w:r>
          </w:p>
        </w:tc>
      </w:tr>
      <w:tr w:rsidR="00466C24" w:rsidRPr="00416C87" w14:paraId="53C9F821" w14:textId="77777777" w:rsidTr="006F2860">
        <w:trPr>
          <w:trHeight w:val="397"/>
        </w:trPr>
        <w:tc>
          <w:tcPr>
            <w:tcW w:w="4390" w:type="dxa"/>
          </w:tcPr>
          <w:p w14:paraId="12A2E243" w14:textId="77777777" w:rsidR="00466C24" w:rsidRPr="003D3094" w:rsidRDefault="00466C24" w:rsidP="006F2860">
            <w:r w:rsidRPr="002F008A">
              <w:t>ActorType.</w:t>
            </w:r>
            <w:r>
              <w:t>personAddress</w:t>
            </w:r>
          </w:p>
        </w:tc>
        <w:tc>
          <w:tcPr>
            <w:tcW w:w="4961" w:type="dxa"/>
          </w:tcPr>
          <w:p w14:paraId="0DCEDB91" w14:textId="77777777" w:rsidR="00466C24" w:rsidRPr="00086187" w:rsidRDefault="00466C24" w:rsidP="006F2860">
            <w:pPr>
              <w:autoSpaceDE w:val="0"/>
              <w:autoSpaceDN w:val="0"/>
              <w:adjustRightInd w:val="0"/>
              <w:rPr>
                <w:rFonts w:cs="Consolas"/>
                <w:spacing w:val="-1"/>
                <w:lang w:val="en-US"/>
              </w:rPr>
            </w:pPr>
            <w:r w:rsidRPr="00086187">
              <w:rPr>
                <w:rFonts w:cs="Consolas"/>
                <w:spacing w:val="-1"/>
                <w:lang w:val="en-US"/>
              </w:rPr>
              <w:t>vaccinationMedicalRecord/vaccinationMedicalRecordBody/registrationRecord/</w:t>
            </w:r>
            <w:r w:rsidRPr="00086187">
              <w:rPr>
                <w:lang w:val="en-US"/>
              </w:rPr>
              <w:t xml:space="preserve"> sourceSystemContact</w:t>
            </w:r>
            <w:r>
              <w:rPr>
                <w:lang w:val="en-US"/>
              </w:rPr>
              <w:t>/</w:t>
            </w:r>
            <w:r w:rsidRPr="00086187">
              <w:rPr>
                <w:lang w:val="en-US"/>
              </w:rPr>
              <w:t>personAddress</w:t>
            </w:r>
          </w:p>
        </w:tc>
      </w:tr>
      <w:tr w:rsidR="00466C24" w:rsidRPr="003D3094" w14:paraId="6511A7C6" w14:textId="77777777" w:rsidTr="006F2860">
        <w:trPr>
          <w:trHeight w:val="397"/>
        </w:trPr>
        <w:tc>
          <w:tcPr>
            <w:tcW w:w="4390" w:type="dxa"/>
            <w:vAlign w:val="center"/>
          </w:tcPr>
          <w:p w14:paraId="0640FB82" w14:textId="77777777" w:rsidR="00466C24" w:rsidRPr="003D3094" w:rsidRDefault="00466C24" w:rsidP="006F2860">
            <w:r w:rsidRPr="003D3094">
              <w:lastRenderedPageBreak/>
              <w:t>RegistrationRecordType.careUnitSmiId</w:t>
            </w:r>
          </w:p>
        </w:tc>
        <w:tc>
          <w:tcPr>
            <w:tcW w:w="4961" w:type="dxa"/>
          </w:tcPr>
          <w:p w14:paraId="05FD64D3"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vaccinationMedicalRecord/vaccinationMedicalRecordBody/registrationRecord/</w:t>
            </w:r>
            <w:r w:rsidRPr="003D3094">
              <w:t>careUnitSmiId</w:t>
            </w:r>
          </w:p>
        </w:tc>
      </w:tr>
      <w:tr w:rsidR="00466C24" w:rsidRPr="003D3094" w14:paraId="5B1126C7" w14:textId="77777777" w:rsidTr="006F2860">
        <w:trPr>
          <w:trHeight w:val="397"/>
        </w:trPr>
        <w:tc>
          <w:tcPr>
            <w:tcW w:w="4390" w:type="dxa"/>
            <w:vAlign w:val="center"/>
          </w:tcPr>
          <w:p w14:paraId="715E4ED0" w14:textId="77777777" w:rsidR="00466C24" w:rsidRPr="003D3094" w:rsidRDefault="00466C24" w:rsidP="006F2860">
            <w:r w:rsidRPr="003D3094">
              <w:t>AdministrationRecordType</w:t>
            </w:r>
            <w:r>
              <w:t>.vaccinationProgramName</w:t>
            </w:r>
          </w:p>
        </w:tc>
        <w:tc>
          <w:tcPr>
            <w:tcW w:w="4961" w:type="dxa"/>
            <w:vAlign w:val="center"/>
          </w:tcPr>
          <w:p w14:paraId="4A027361"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w:t>
            </w:r>
            <w:r>
              <w:rPr>
                <w:rFonts w:cs="Consolas"/>
                <w:spacing w:val="-1"/>
              </w:rPr>
              <w:t>administration</w:t>
            </w:r>
            <w:r w:rsidRPr="003D3094">
              <w:rPr>
                <w:rFonts w:cs="Consolas"/>
                <w:spacing w:val="-1"/>
              </w:rPr>
              <w:t>Record/</w:t>
            </w:r>
            <w:r>
              <w:t>vaccionationProgramName</w:t>
            </w:r>
          </w:p>
        </w:tc>
      </w:tr>
      <w:tr w:rsidR="00466C24" w:rsidRPr="003D3094" w14:paraId="13C0E512" w14:textId="77777777" w:rsidTr="006F2860">
        <w:trPr>
          <w:trHeight w:val="397"/>
        </w:trPr>
        <w:tc>
          <w:tcPr>
            <w:tcW w:w="4390" w:type="dxa"/>
            <w:vAlign w:val="center"/>
          </w:tcPr>
          <w:p w14:paraId="3C0998A1" w14:textId="77777777" w:rsidR="00466C24" w:rsidRPr="003D3094" w:rsidRDefault="00466C24" w:rsidP="006F2860">
            <w:r w:rsidRPr="003D3094">
              <w:t>AdministrationRecordType</w:t>
            </w:r>
            <w:r>
              <w:t>.prescriberOrg</w:t>
            </w:r>
          </w:p>
        </w:tc>
        <w:tc>
          <w:tcPr>
            <w:tcW w:w="4961" w:type="dxa"/>
            <w:vAlign w:val="center"/>
          </w:tcPr>
          <w:p w14:paraId="57312763" w14:textId="77777777" w:rsidR="00466C24" w:rsidRPr="003D3094" w:rsidRDefault="00466C24" w:rsidP="006F2860">
            <w:pPr>
              <w:autoSpaceDE w:val="0"/>
              <w:autoSpaceDN w:val="0"/>
              <w:adjustRightInd w:val="0"/>
              <w:rPr>
                <w:rFonts w:cs="Consolas"/>
                <w:spacing w:val="-1"/>
              </w:rPr>
            </w:pPr>
            <w:r w:rsidRPr="003D3094">
              <w:rPr>
                <w:rFonts w:cs="Consolas"/>
                <w:spacing w:val="-1"/>
              </w:rPr>
              <w:t>vaccinationMedicalRecord/vaccinationMedicalRecordBody/</w:t>
            </w:r>
            <w:r>
              <w:rPr>
                <w:rFonts w:cs="Consolas"/>
                <w:spacing w:val="-1"/>
              </w:rPr>
              <w:t>administration</w:t>
            </w:r>
            <w:r w:rsidRPr="003D3094">
              <w:rPr>
                <w:rFonts w:cs="Consolas"/>
                <w:spacing w:val="-1"/>
              </w:rPr>
              <w:t>Record/</w:t>
            </w:r>
            <w:r>
              <w:t>prescriberOrg</w:t>
            </w:r>
          </w:p>
        </w:tc>
      </w:tr>
      <w:tr w:rsidR="00466C24" w:rsidRPr="00416C87" w14:paraId="27835D68" w14:textId="77777777" w:rsidTr="006F2860">
        <w:trPr>
          <w:trHeight w:val="397"/>
        </w:trPr>
        <w:tc>
          <w:tcPr>
            <w:tcW w:w="4390" w:type="dxa"/>
          </w:tcPr>
          <w:p w14:paraId="6A20B0CA" w14:textId="77777777" w:rsidR="00466C24" w:rsidRPr="003D3094" w:rsidRDefault="00466C24" w:rsidP="006F2860">
            <w:r>
              <w:t>OrgUnitType.</w:t>
            </w:r>
            <w:r w:rsidRPr="00B01708">
              <w:t>orgUnitHSAId</w:t>
            </w:r>
          </w:p>
        </w:tc>
        <w:tc>
          <w:tcPr>
            <w:tcW w:w="4961" w:type="dxa"/>
          </w:tcPr>
          <w:p w14:paraId="032B19A4" w14:textId="77777777" w:rsidR="00466C24" w:rsidRPr="00A91BF2" w:rsidRDefault="00466C24" w:rsidP="006F2860">
            <w:pPr>
              <w:autoSpaceDE w:val="0"/>
              <w:autoSpaceDN w:val="0"/>
              <w:adjustRightInd w:val="0"/>
              <w:rPr>
                <w:rFonts w:cs="Consolas"/>
                <w:spacing w:val="-1"/>
                <w:lang w:val="en-US"/>
              </w:rPr>
            </w:pPr>
            <w:r w:rsidRPr="00A91BF2">
              <w:rPr>
                <w:rFonts w:cs="Consolas"/>
                <w:spacing w:val="-1"/>
                <w:lang w:val="en-US"/>
              </w:rPr>
              <w:t>vaccinationMedicalRecord/vaccinationMedicalRecordBody/administrationRecord/</w:t>
            </w:r>
            <w:r w:rsidRPr="00A91BF2">
              <w:rPr>
                <w:lang w:val="en-US"/>
              </w:rPr>
              <w:t>prescriberOrg/orgUnitHSAId</w:t>
            </w:r>
          </w:p>
        </w:tc>
      </w:tr>
      <w:tr w:rsidR="00466C24" w:rsidRPr="00416C87" w14:paraId="020313F9" w14:textId="77777777" w:rsidTr="006F2860">
        <w:trPr>
          <w:trHeight w:val="397"/>
        </w:trPr>
        <w:tc>
          <w:tcPr>
            <w:tcW w:w="4390" w:type="dxa"/>
          </w:tcPr>
          <w:p w14:paraId="75A3146E" w14:textId="77777777" w:rsidR="00466C24" w:rsidRPr="003D3094" w:rsidRDefault="00466C24" w:rsidP="006F2860">
            <w:r w:rsidRPr="00B22D25">
              <w:t>OrgUnitType.orgUnit</w:t>
            </w:r>
            <w:r>
              <w:t>Name</w:t>
            </w:r>
          </w:p>
        </w:tc>
        <w:tc>
          <w:tcPr>
            <w:tcW w:w="4961" w:type="dxa"/>
          </w:tcPr>
          <w:p w14:paraId="0C53B2E8" w14:textId="77777777" w:rsidR="00466C24" w:rsidRPr="00A91BF2" w:rsidRDefault="00466C24" w:rsidP="006F2860">
            <w:pPr>
              <w:autoSpaceDE w:val="0"/>
              <w:autoSpaceDN w:val="0"/>
              <w:adjustRightInd w:val="0"/>
              <w:rPr>
                <w:rFonts w:cs="Consolas"/>
                <w:spacing w:val="-1"/>
                <w:lang w:val="en-US"/>
              </w:rPr>
            </w:pPr>
            <w:r w:rsidRPr="00C066A9">
              <w:rPr>
                <w:rFonts w:cs="Consolas"/>
                <w:spacing w:val="-1"/>
                <w:lang w:val="en-US"/>
              </w:rPr>
              <w:t>vaccinationMedicalRecord/vaccinationMedicalRecordBody/administrationRecord/</w:t>
            </w:r>
            <w:r w:rsidRPr="00C066A9">
              <w:rPr>
                <w:lang w:val="en-US"/>
              </w:rPr>
              <w:t>prescriberOrg/</w:t>
            </w:r>
            <w:r w:rsidRPr="00A91BF2">
              <w:rPr>
                <w:lang w:val="en-US"/>
              </w:rPr>
              <w:t>orgUnitName</w:t>
            </w:r>
          </w:p>
        </w:tc>
      </w:tr>
      <w:tr w:rsidR="00466C24" w:rsidRPr="00416C87" w14:paraId="5EA8E615" w14:textId="77777777" w:rsidTr="006F2860">
        <w:trPr>
          <w:trHeight w:val="397"/>
        </w:trPr>
        <w:tc>
          <w:tcPr>
            <w:tcW w:w="4390" w:type="dxa"/>
          </w:tcPr>
          <w:p w14:paraId="4B21F8F2" w14:textId="77777777" w:rsidR="00466C24" w:rsidRPr="003D3094" w:rsidRDefault="00466C24" w:rsidP="006F2860">
            <w:r w:rsidRPr="00B22D25">
              <w:t>OrgUnitType.orgUnit</w:t>
            </w:r>
            <w:r>
              <w:t>Telecom</w:t>
            </w:r>
          </w:p>
        </w:tc>
        <w:tc>
          <w:tcPr>
            <w:tcW w:w="4961" w:type="dxa"/>
          </w:tcPr>
          <w:p w14:paraId="71582C50" w14:textId="77777777" w:rsidR="00466C24" w:rsidRPr="00A91BF2" w:rsidRDefault="00466C24" w:rsidP="006F2860">
            <w:pPr>
              <w:autoSpaceDE w:val="0"/>
              <w:autoSpaceDN w:val="0"/>
              <w:adjustRightInd w:val="0"/>
              <w:rPr>
                <w:rFonts w:cs="Consolas"/>
                <w:spacing w:val="-1"/>
                <w:lang w:val="en-US"/>
              </w:rPr>
            </w:pPr>
            <w:r w:rsidRPr="00C066A9">
              <w:rPr>
                <w:rFonts w:cs="Consolas"/>
                <w:spacing w:val="-1"/>
                <w:lang w:val="en-US"/>
              </w:rPr>
              <w:t>vaccinationMedicalRecord/vaccinationMedicalRecordBody/administrationRecord/</w:t>
            </w:r>
            <w:r w:rsidRPr="00C066A9">
              <w:rPr>
                <w:lang w:val="en-US"/>
              </w:rPr>
              <w:t>prescriberOrg/</w:t>
            </w:r>
            <w:r w:rsidRPr="00A91BF2">
              <w:rPr>
                <w:lang w:val="en-US"/>
              </w:rPr>
              <w:t>orgUnitTelecom</w:t>
            </w:r>
          </w:p>
        </w:tc>
      </w:tr>
      <w:tr w:rsidR="00466C24" w:rsidRPr="00416C87" w14:paraId="77396FE8" w14:textId="77777777" w:rsidTr="006F2860">
        <w:trPr>
          <w:trHeight w:val="397"/>
        </w:trPr>
        <w:tc>
          <w:tcPr>
            <w:tcW w:w="4390" w:type="dxa"/>
          </w:tcPr>
          <w:p w14:paraId="108F988F" w14:textId="77777777" w:rsidR="00466C24" w:rsidRPr="003D3094" w:rsidRDefault="00466C24" w:rsidP="006F2860">
            <w:r w:rsidRPr="00B22D25">
              <w:t>OrgUnitType.orgUnit</w:t>
            </w:r>
            <w:r>
              <w:t>Email</w:t>
            </w:r>
          </w:p>
        </w:tc>
        <w:tc>
          <w:tcPr>
            <w:tcW w:w="4961" w:type="dxa"/>
          </w:tcPr>
          <w:p w14:paraId="6FDC731F" w14:textId="77777777" w:rsidR="00466C24" w:rsidRPr="00A91BF2" w:rsidRDefault="00466C24" w:rsidP="006F2860">
            <w:pPr>
              <w:autoSpaceDE w:val="0"/>
              <w:autoSpaceDN w:val="0"/>
              <w:adjustRightInd w:val="0"/>
              <w:rPr>
                <w:rFonts w:cs="Consolas"/>
                <w:spacing w:val="-1"/>
                <w:lang w:val="en-US"/>
              </w:rPr>
            </w:pPr>
            <w:r w:rsidRPr="00C066A9">
              <w:rPr>
                <w:rFonts w:cs="Consolas"/>
                <w:spacing w:val="-1"/>
                <w:lang w:val="en-US"/>
              </w:rPr>
              <w:t>vaccinationMedicalRecord/vaccinationMedicalRecordBody/administrationRecord/</w:t>
            </w:r>
            <w:r w:rsidRPr="00C066A9">
              <w:rPr>
                <w:lang w:val="en-US"/>
              </w:rPr>
              <w:t>prescriberOrg/</w:t>
            </w:r>
            <w:r w:rsidRPr="00A91BF2">
              <w:rPr>
                <w:lang w:val="en-US"/>
              </w:rPr>
              <w:t>orgUnitEmail</w:t>
            </w:r>
          </w:p>
        </w:tc>
      </w:tr>
      <w:tr w:rsidR="00466C24" w:rsidRPr="00416C87" w14:paraId="071E0517" w14:textId="77777777" w:rsidTr="006F2860">
        <w:trPr>
          <w:trHeight w:val="397"/>
        </w:trPr>
        <w:tc>
          <w:tcPr>
            <w:tcW w:w="4390" w:type="dxa"/>
          </w:tcPr>
          <w:p w14:paraId="71871D07" w14:textId="77777777" w:rsidR="00466C24" w:rsidRPr="003D3094" w:rsidRDefault="00466C24" w:rsidP="006F2860">
            <w:r w:rsidRPr="00B22D25">
              <w:t>OrgUnitType.orgUnit</w:t>
            </w:r>
            <w:r>
              <w:t>Address</w:t>
            </w:r>
          </w:p>
        </w:tc>
        <w:tc>
          <w:tcPr>
            <w:tcW w:w="4961" w:type="dxa"/>
          </w:tcPr>
          <w:p w14:paraId="67717839" w14:textId="77777777" w:rsidR="00466C24" w:rsidRPr="00A91BF2" w:rsidRDefault="00466C24" w:rsidP="006F2860">
            <w:pPr>
              <w:autoSpaceDE w:val="0"/>
              <w:autoSpaceDN w:val="0"/>
              <w:adjustRightInd w:val="0"/>
              <w:rPr>
                <w:rFonts w:cs="Consolas"/>
                <w:spacing w:val="-1"/>
                <w:lang w:val="en-US"/>
              </w:rPr>
            </w:pPr>
            <w:r w:rsidRPr="00C066A9">
              <w:rPr>
                <w:rFonts w:cs="Consolas"/>
                <w:spacing w:val="-1"/>
                <w:lang w:val="en-US"/>
              </w:rPr>
              <w:t>vaccinationMedicalRecord/vaccinationMedicalRecordBody/administrationRecord/</w:t>
            </w:r>
            <w:r w:rsidRPr="00C066A9">
              <w:rPr>
                <w:lang w:val="en-US"/>
              </w:rPr>
              <w:t>prescriberOrg/</w:t>
            </w:r>
            <w:r w:rsidRPr="00A91BF2">
              <w:rPr>
                <w:lang w:val="en-US"/>
              </w:rPr>
              <w:t>orgUnitAddress</w:t>
            </w:r>
          </w:p>
        </w:tc>
      </w:tr>
      <w:tr w:rsidR="00466C24" w:rsidRPr="00416C87" w14:paraId="16704174" w14:textId="77777777" w:rsidTr="006F2860">
        <w:trPr>
          <w:trHeight w:val="397"/>
        </w:trPr>
        <w:tc>
          <w:tcPr>
            <w:tcW w:w="4390" w:type="dxa"/>
          </w:tcPr>
          <w:p w14:paraId="25B609CA" w14:textId="77777777" w:rsidR="00466C24" w:rsidRPr="003D3094" w:rsidRDefault="00466C24" w:rsidP="006F2860">
            <w:r w:rsidRPr="00B22D25">
              <w:t>OrgUnitType.orgUnit</w:t>
            </w:r>
            <w:r>
              <w:t>Location</w:t>
            </w:r>
          </w:p>
        </w:tc>
        <w:tc>
          <w:tcPr>
            <w:tcW w:w="4961" w:type="dxa"/>
          </w:tcPr>
          <w:p w14:paraId="53A25A55" w14:textId="77777777" w:rsidR="00466C24" w:rsidRPr="00A91BF2" w:rsidRDefault="00466C24" w:rsidP="006F2860">
            <w:pPr>
              <w:autoSpaceDE w:val="0"/>
              <w:autoSpaceDN w:val="0"/>
              <w:adjustRightInd w:val="0"/>
              <w:rPr>
                <w:rFonts w:cs="Consolas"/>
                <w:spacing w:val="-1"/>
                <w:lang w:val="en-US"/>
              </w:rPr>
            </w:pPr>
            <w:r w:rsidRPr="00C066A9">
              <w:rPr>
                <w:rFonts w:cs="Consolas"/>
                <w:spacing w:val="-1"/>
                <w:lang w:val="en-US"/>
              </w:rPr>
              <w:t>vaccinationMedicalRecord/vaccinationMedicalRecordBody/administrationRecord/</w:t>
            </w:r>
            <w:r w:rsidRPr="00C066A9">
              <w:rPr>
                <w:lang w:val="en-US"/>
              </w:rPr>
              <w:t>prescriberOrg/</w:t>
            </w:r>
            <w:r w:rsidRPr="00A91BF2">
              <w:rPr>
                <w:lang w:val="en-US"/>
              </w:rPr>
              <w:t>orgUnitLocation</w:t>
            </w:r>
          </w:p>
        </w:tc>
      </w:tr>
      <w:tr w:rsidR="00466C24" w:rsidRPr="003D3094" w14:paraId="4EEC0386" w14:textId="77777777" w:rsidTr="006F2860">
        <w:trPr>
          <w:trHeight w:val="397"/>
        </w:trPr>
        <w:tc>
          <w:tcPr>
            <w:tcW w:w="4390" w:type="dxa"/>
            <w:vAlign w:val="center"/>
          </w:tcPr>
          <w:p w14:paraId="6B8BB90F" w14:textId="77777777" w:rsidR="00466C24" w:rsidRPr="003D3094" w:rsidRDefault="00466C24" w:rsidP="006F2860">
            <w:r w:rsidRPr="003D3094">
              <w:t>AdministrationRecordType</w:t>
            </w:r>
            <w:r>
              <w:t>.prescriberPerson</w:t>
            </w:r>
          </w:p>
        </w:tc>
        <w:tc>
          <w:tcPr>
            <w:tcW w:w="4961" w:type="dxa"/>
          </w:tcPr>
          <w:p w14:paraId="6A475DF2"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prescriberPerson</w:t>
            </w:r>
          </w:p>
        </w:tc>
      </w:tr>
      <w:tr w:rsidR="00466C24" w:rsidRPr="00416C87" w14:paraId="5C9AD33B" w14:textId="77777777" w:rsidTr="006F2860">
        <w:trPr>
          <w:trHeight w:val="397"/>
        </w:trPr>
        <w:tc>
          <w:tcPr>
            <w:tcW w:w="4390" w:type="dxa"/>
            <w:vAlign w:val="center"/>
          </w:tcPr>
          <w:p w14:paraId="4F501A20" w14:textId="77777777" w:rsidR="00466C24" w:rsidRPr="003D3094" w:rsidRDefault="00466C24" w:rsidP="006F2860">
            <w:r>
              <w:t>ActorType.hsaId</w:t>
            </w:r>
          </w:p>
        </w:tc>
        <w:tc>
          <w:tcPr>
            <w:tcW w:w="4961" w:type="dxa"/>
          </w:tcPr>
          <w:p w14:paraId="4F070D6C" w14:textId="77777777" w:rsidR="00466C24" w:rsidRPr="00E379FD" w:rsidRDefault="00466C24" w:rsidP="006F2860">
            <w:pPr>
              <w:autoSpaceDE w:val="0"/>
              <w:autoSpaceDN w:val="0"/>
              <w:adjustRightInd w:val="0"/>
              <w:rPr>
                <w:rFonts w:cs="Consolas"/>
                <w:spacing w:val="-1"/>
                <w:lang w:val="en-US"/>
              </w:rPr>
            </w:pPr>
            <w:r w:rsidRPr="00E379FD">
              <w:rPr>
                <w:rFonts w:cs="Consolas"/>
                <w:spacing w:val="-1"/>
                <w:lang w:val="en-US"/>
              </w:rPr>
              <w:t>vaccinationMedicalRecord/vaccinationMedicalRecordBody/administrationRecord/</w:t>
            </w:r>
            <w:r w:rsidRPr="00E379FD">
              <w:rPr>
                <w:lang w:val="en-US"/>
              </w:rPr>
              <w:t>prescriberPerson</w:t>
            </w:r>
            <w:r>
              <w:rPr>
                <w:lang w:val="en-US"/>
              </w:rPr>
              <w:t>/</w:t>
            </w:r>
            <w:r w:rsidRPr="00E379FD">
              <w:rPr>
                <w:lang w:val="en-US"/>
              </w:rPr>
              <w:t>hsaId</w:t>
            </w:r>
          </w:p>
        </w:tc>
      </w:tr>
      <w:tr w:rsidR="00466C24" w:rsidRPr="00416C87" w14:paraId="59BE9C67" w14:textId="77777777" w:rsidTr="006F2860">
        <w:trPr>
          <w:trHeight w:val="397"/>
        </w:trPr>
        <w:tc>
          <w:tcPr>
            <w:tcW w:w="4390" w:type="dxa"/>
          </w:tcPr>
          <w:p w14:paraId="3AA666F6" w14:textId="77777777" w:rsidR="00466C24" w:rsidRPr="003D3094" w:rsidRDefault="00466C24" w:rsidP="006F2860">
            <w:r w:rsidRPr="002F008A">
              <w:t>ActorType.</w:t>
            </w:r>
            <w:r>
              <w:t>personName</w:t>
            </w:r>
          </w:p>
        </w:tc>
        <w:tc>
          <w:tcPr>
            <w:tcW w:w="4961" w:type="dxa"/>
          </w:tcPr>
          <w:p w14:paraId="1CC8ADC2" w14:textId="77777777" w:rsidR="00466C24" w:rsidRPr="00E379FD" w:rsidRDefault="00466C24" w:rsidP="006F2860">
            <w:pPr>
              <w:autoSpaceDE w:val="0"/>
              <w:autoSpaceDN w:val="0"/>
              <w:adjustRightInd w:val="0"/>
              <w:rPr>
                <w:rFonts w:cs="Consolas"/>
                <w:spacing w:val="-1"/>
                <w:lang w:val="en-US"/>
              </w:rPr>
            </w:pPr>
            <w:r w:rsidRPr="008B1039">
              <w:rPr>
                <w:rFonts w:cs="Consolas"/>
                <w:spacing w:val="-1"/>
                <w:lang w:val="en-US"/>
              </w:rPr>
              <w:t>vaccinationMedicalRecord/vaccinationMedicalRecordBody/administrationRecord/</w:t>
            </w:r>
            <w:r w:rsidRPr="008B1039">
              <w:rPr>
                <w:lang w:val="en-US"/>
              </w:rPr>
              <w:t>prescriberPerson/</w:t>
            </w:r>
            <w:r w:rsidRPr="00E379FD">
              <w:rPr>
                <w:lang w:val="en-US"/>
              </w:rPr>
              <w:t>name</w:t>
            </w:r>
          </w:p>
        </w:tc>
      </w:tr>
      <w:tr w:rsidR="00466C24" w:rsidRPr="00416C87" w14:paraId="060E4F7A" w14:textId="77777777" w:rsidTr="006F2860">
        <w:trPr>
          <w:trHeight w:val="397"/>
        </w:trPr>
        <w:tc>
          <w:tcPr>
            <w:tcW w:w="4390" w:type="dxa"/>
          </w:tcPr>
          <w:p w14:paraId="00830CB7" w14:textId="77777777" w:rsidR="00466C24" w:rsidRPr="003D3094" w:rsidRDefault="00466C24" w:rsidP="006F2860">
            <w:r w:rsidRPr="002F008A">
              <w:t>ActorType.</w:t>
            </w:r>
            <w:r>
              <w:t>personEmail</w:t>
            </w:r>
          </w:p>
        </w:tc>
        <w:tc>
          <w:tcPr>
            <w:tcW w:w="4961" w:type="dxa"/>
          </w:tcPr>
          <w:p w14:paraId="3E8B6E2B" w14:textId="77777777" w:rsidR="00466C24" w:rsidRPr="00E379FD" w:rsidRDefault="00466C24" w:rsidP="006F2860">
            <w:pPr>
              <w:autoSpaceDE w:val="0"/>
              <w:autoSpaceDN w:val="0"/>
              <w:adjustRightInd w:val="0"/>
              <w:rPr>
                <w:rFonts w:cs="Consolas"/>
                <w:spacing w:val="-1"/>
                <w:lang w:val="en-US"/>
              </w:rPr>
            </w:pPr>
            <w:r w:rsidRPr="008B1039">
              <w:rPr>
                <w:rFonts w:cs="Consolas"/>
                <w:spacing w:val="-1"/>
                <w:lang w:val="en-US"/>
              </w:rPr>
              <w:t>vaccinationMedicalRecord/vaccinationMedicalRecordBody/administrationRecord/</w:t>
            </w:r>
            <w:r w:rsidRPr="008B1039">
              <w:rPr>
                <w:lang w:val="en-US"/>
              </w:rPr>
              <w:t>prescriberPerson/</w:t>
            </w:r>
            <w:r w:rsidRPr="00E379FD">
              <w:rPr>
                <w:lang w:val="en-US"/>
              </w:rPr>
              <w:t>personEmail</w:t>
            </w:r>
          </w:p>
        </w:tc>
      </w:tr>
      <w:tr w:rsidR="00466C24" w:rsidRPr="00416C87" w14:paraId="64AE922B" w14:textId="77777777" w:rsidTr="006F2860">
        <w:trPr>
          <w:trHeight w:val="397"/>
        </w:trPr>
        <w:tc>
          <w:tcPr>
            <w:tcW w:w="4390" w:type="dxa"/>
          </w:tcPr>
          <w:p w14:paraId="6E0BB0D1" w14:textId="77777777" w:rsidR="00466C24" w:rsidRPr="003D3094" w:rsidRDefault="00466C24" w:rsidP="006F2860">
            <w:r w:rsidRPr="002F008A">
              <w:t>ActorType.</w:t>
            </w:r>
            <w:r>
              <w:t>personTelecom</w:t>
            </w:r>
          </w:p>
        </w:tc>
        <w:tc>
          <w:tcPr>
            <w:tcW w:w="4961" w:type="dxa"/>
          </w:tcPr>
          <w:p w14:paraId="518B364A" w14:textId="77777777" w:rsidR="00466C24" w:rsidRPr="00E379FD" w:rsidRDefault="00466C24" w:rsidP="006F2860">
            <w:pPr>
              <w:autoSpaceDE w:val="0"/>
              <w:autoSpaceDN w:val="0"/>
              <w:adjustRightInd w:val="0"/>
              <w:rPr>
                <w:rFonts w:cs="Consolas"/>
                <w:spacing w:val="-1"/>
                <w:lang w:val="en-US"/>
              </w:rPr>
            </w:pPr>
            <w:r w:rsidRPr="008B1039">
              <w:rPr>
                <w:rFonts w:cs="Consolas"/>
                <w:spacing w:val="-1"/>
                <w:lang w:val="en-US"/>
              </w:rPr>
              <w:t>vaccinationMedicalRecord/vaccinationMedicalRecordBody/administrationRecord/</w:t>
            </w:r>
            <w:r w:rsidRPr="008B1039">
              <w:rPr>
                <w:lang w:val="en-US"/>
              </w:rPr>
              <w:t>prescriberPerson/</w:t>
            </w:r>
            <w:r w:rsidRPr="00E379FD">
              <w:rPr>
                <w:lang w:val="en-US"/>
              </w:rPr>
              <w:t>personTelecom</w:t>
            </w:r>
          </w:p>
        </w:tc>
      </w:tr>
      <w:tr w:rsidR="00466C24" w:rsidRPr="00416C87" w14:paraId="1347F68B" w14:textId="77777777" w:rsidTr="006F2860">
        <w:trPr>
          <w:trHeight w:val="397"/>
        </w:trPr>
        <w:tc>
          <w:tcPr>
            <w:tcW w:w="4390" w:type="dxa"/>
          </w:tcPr>
          <w:p w14:paraId="182A5AEF" w14:textId="77777777" w:rsidR="00466C24" w:rsidRPr="003D3094" w:rsidRDefault="00466C24" w:rsidP="006F2860">
            <w:r w:rsidRPr="002F008A">
              <w:t>ActorType.</w:t>
            </w:r>
            <w:r>
              <w:t>personAddress</w:t>
            </w:r>
          </w:p>
        </w:tc>
        <w:tc>
          <w:tcPr>
            <w:tcW w:w="4961" w:type="dxa"/>
          </w:tcPr>
          <w:p w14:paraId="2BEF381A" w14:textId="77777777" w:rsidR="00466C24" w:rsidRPr="00E379FD" w:rsidRDefault="00466C24" w:rsidP="006F2860">
            <w:pPr>
              <w:autoSpaceDE w:val="0"/>
              <w:autoSpaceDN w:val="0"/>
              <w:adjustRightInd w:val="0"/>
              <w:rPr>
                <w:rFonts w:cs="Consolas"/>
                <w:spacing w:val="-1"/>
                <w:lang w:val="en-US"/>
              </w:rPr>
            </w:pPr>
            <w:r w:rsidRPr="008B1039">
              <w:rPr>
                <w:rFonts w:cs="Consolas"/>
                <w:spacing w:val="-1"/>
                <w:lang w:val="en-US"/>
              </w:rPr>
              <w:t>vaccinationMedicalRecord/vaccinationMedicalRecordBody/administrationRecord/</w:t>
            </w:r>
            <w:r w:rsidRPr="008B1039">
              <w:rPr>
                <w:lang w:val="en-US"/>
              </w:rPr>
              <w:t>prescriberPerson/</w:t>
            </w:r>
            <w:r w:rsidRPr="00E379FD">
              <w:rPr>
                <w:lang w:val="en-US"/>
              </w:rPr>
              <w:t>personAddress</w:t>
            </w:r>
          </w:p>
        </w:tc>
      </w:tr>
      <w:tr w:rsidR="00466C24" w:rsidRPr="003D3094" w14:paraId="04ACCF6C" w14:textId="77777777" w:rsidTr="006F2860">
        <w:trPr>
          <w:trHeight w:val="397"/>
        </w:trPr>
        <w:tc>
          <w:tcPr>
            <w:tcW w:w="4390" w:type="dxa"/>
            <w:vAlign w:val="center"/>
          </w:tcPr>
          <w:p w14:paraId="4AC9F5B5" w14:textId="77777777" w:rsidR="00466C24" w:rsidRPr="003D3094" w:rsidRDefault="00466C24" w:rsidP="006F2860">
            <w:r w:rsidRPr="003D3094">
              <w:t>AdministrationRecordType</w:t>
            </w:r>
            <w:r>
              <w:t>.performerOrg</w:t>
            </w:r>
          </w:p>
        </w:tc>
        <w:tc>
          <w:tcPr>
            <w:tcW w:w="4961" w:type="dxa"/>
          </w:tcPr>
          <w:p w14:paraId="40E3F7F9"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performerOrg</w:t>
            </w:r>
          </w:p>
        </w:tc>
      </w:tr>
      <w:tr w:rsidR="00466C24" w:rsidRPr="00416C87" w14:paraId="4B499AF4" w14:textId="77777777" w:rsidTr="006F2860">
        <w:trPr>
          <w:trHeight w:val="397"/>
        </w:trPr>
        <w:tc>
          <w:tcPr>
            <w:tcW w:w="4390" w:type="dxa"/>
          </w:tcPr>
          <w:p w14:paraId="749E0C0B" w14:textId="77777777" w:rsidR="00466C24" w:rsidRPr="003D3094" w:rsidRDefault="00466C24" w:rsidP="006F2860">
            <w:r>
              <w:t>OrgUnitType.</w:t>
            </w:r>
            <w:r w:rsidRPr="00B01708">
              <w:t>orgUnitHSAId</w:t>
            </w:r>
          </w:p>
        </w:tc>
        <w:tc>
          <w:tcPr>
            <w:tcW w:w="4961" w:type="dxa"/>
          </w:tcPr>
          <w:p w14:paraId="6E40E978" w14:textId="77777777" w:rsidR="00466C24" w:rsidRPr="00A91BF2" w:rsidRDefault="00466C24" w:rsidP="006F2860">
            <w:pPr>
              <w:autoSpaceDE w:val="0"/>
              <w:autoSpaceDN w:val="0"/>
              <w:adjustRightInd w:val="0"/>
              <w:rPr>
                <w:rFonts w:cs="Consolas"/>
                <w:spacing w:val="-1"/>
                <w:lang w:val="en-US"/>
              </w:rPr>
            </w:pPr>
            <w:r w:rsidRPr="00A91BF2">
              <w:rPr>
                <w:rFonts w:cs="Consolas"/>
                <w:spacing w:val="-1"/>
                <w:lang w:val="en-US"/>
              </w:rPr>
              <w:t>vaccinationMedicalRecord/vaccinationMedicalRecordBody/administrationRecord/</w:t>
            </w:r>
            <w:r w:rsidRPr="00A91BF2">
              <w:rPr>
                <w:lang w:val="en-US"/>
              </w:rPr>
              <w:t>performerOrg/orgUnitHSAId</w:t>
            </w:r>
          </w:p>
        </w:tc>
      </w:tr>
      <w:tr w:rsidR="00466C24" w:rsidRPr="00416C87" w14:paraId="5966B9A8" w14:textId="77777777" w:rsidTr="006F2860">
        <w:trPr>
          <w:trHeight w:val="397"/>
        </w:trPr>
        <w:tc>
          <w:tcPr>
            <w:tcW w:w="4390" w:type="dxa"/>
          </w:tcPr>
          <w:p w14:paraId="61CA4DF1" w14:textId="77777777" w:rsidR="00466C24" w:rsidRPr="003D3094" w:rsidRDefault="00466C24" w:rsidP="006F2860">
            <w:r w:rsidRPr="00B22D25">
              <w:lastRenderedPageBreak/>
              <w:t>OrgUnitType.orgUnit</w:t>
            </w:r>
            <w:r>
              <w:t>Name</w:t>
            </w:r>
          </w:p>
        </w:tc>
        <w:tc>
          <w:tcPr>
            <w:tcW w:w="4961" w:type="dxa"/>
          </w:tcPr>
          <w:p w14:paraId="291D0572" w14:textId="77777777" w:rsidR="00466C24" w:rsidRPr="00A91BF2" w:rsidRDefault="00466C24" w:rsidP="006F2860">
            <w:pPr>
              <w:autoSpaceDE w:val="0"/>
              <w:autoSpaceDN w:val="0"/>
              <w:adjustRightInd w:val="0"/>
              <w:rPr>
                <w:rFonts w:cs="Consolas"/>
                <w:spacing w:val="-1"/>
                <w:lang w:val="en-US"/>
              </w:rPr>
            </w:pPr>
            <w:r w:rsidRPr="00427C3E">
              <w:rPr>
                <w:rFonts w:cs="Consolas"/>
                <w:spacing w:val="-1"/>
                <w:lang w:val="en-US"/>
              </w:rPr>
              <w:t>vaccinationMedicalRecord/vaccinationMedicalRecordBody/administrationRecord/</w:t>
            </w:r>
            <w:r w:rsidRPr="00427C3E">
              <w:rPr>
                <w:lang w:val="en-US"/>
              </w:rPr>
              <w:t>performerOrg/</w:t>
            </w:r>
            <w:r w:rsidRPr="00A91BF2">
              <w:rPr>
                <w:lang w:val="en-US"/>
              </w:rPr>
              <w:t>orgUnitName</w:t>
            </w:r>
          </w:p>
        </w:tc>
      </w:tr>
      <w:tr w:rsidR="00466C24" w:rsidRPr="00416C87" w14:paraId="3AB93307" w14:textId="77777777" w:rsidTr="006F2860">
        <w:trPr>
          <w:trHeight w:val="397"/>
        </w:trPr>
        <w:tc>
          <w:tcPr>
            <w:tcW w:w="4390" w:type="dxa"/>
          </w:tcPr>
          <w:p w14:paraId="54ED5AAA" w14:textId="77777777" w:rsidR="00466C24" w:rsidRPr="003D3094" w:rsidRDefault="00466C24" w:rsidP="006F2860">
            <w:r w:rsidRPr="00B22D25">
              <w:t>OrgUnitType.orgUnit</w:t>
            </w:r>
            <w:r>
              <w:t>Telecom</w:t>
            </w:r>
          </w:p>
        </w:tc>
        <w:tc>
          <w:tcPr>
            <w:tcW w:w="4961" w:type="dxa"/>
          </w:tcPr>
          <w:p w14:paraId="30BC1688" w14:textId="77777777" w:rsidR="00466C24" w:rsidRPr="00A91BF2" w:rsidRDefault="00466C24" w:rsidP="006F2860">
            <w:pPr>
              <w:autoSpaceDE w:val="0"/>
              <w:autoSpaceDN w:val="0"/>
              <w:adjustRightInd w:val="0"/>
              <w:rPr>
                <w:rFonts w:cs="Consolas"/>
                <w:spacing w:val="-1"/>
                <w:lang w:val="en-US"/>
              </w:rPr>
            </w:pPr>
            <w:r w:rsidRPr="00427C3E">
              <w:rPr>
                <w:rFonts w:cs="Consolas"/>
                <w:spacing w:val="-1"/>
                <w:lang w:val="en-US"/>
              </w:rPr>
              <w:t>vaccinationMedicalRecord/vaccinationMedicalRecordBody/administrationRecord/</w:t>
            </w:r>
            <w:r w:rsidRPr="00427C3E">
              <w:rPr>
                <w:lang w:val="en-US"/>
              </w:rPr>
              <w:t>performerOrg/</w:t>
            </w:r>
            <w:r w:rsidRPr="00A91BF2">
              <w:rPr>
                <w:lang w:val="en-US"/>
              </w:rPr>
              <w:t>orgUnitTelecom</w:t>
            </w:r>
          </w:p>
        </w:tc>
      </w:tr>
      <w:tr w:rsidR="00466C24" w:rsidRPr="00416C87" w14:paraId="41B39127" w14:textId="77777777" w:rsidTr="006F2860">
        <w:trPr>
          <w:trHeight w:val="397"/>
        </w:trPr>
        <w:tc>
          <w:tcPr>
            <w:tcW w:w="4390" w:type="dxa"/>
          </w:tcPr>
          <w:p w14:paraId="6DE7624A" w14:textId="77777777" w:rsidR="00466C24" w:rsidRPr="003D3094" w:rsidRDefault="00466C24" w:rsidP="006F2860">
            <w:r w:rsidRPr="00B22D25">
              <w:t>OrgUnitType.orgUnit</w:t>
            </w:r>
            <w:r>
              <w:t>Email</w:t>
            </w:r>
          </w:p>
        </w:tc>
        <w:tc>
          <w:tcPr>
            <w:tcW w:w="4961" w:type="dxa"/>
          </w:tcPr>
          <w:p w14:paraId="60B2AD69" w14:textId="77777777" w:rsidR="00466C24" w:rsidRPr="00A91BF2" w:rsidRDefault="00466C24" w:rsidP="006F2860">
            <w:pPr>
              <w:autoSpaceDE w:val="0"/>
              <w:autoSpaceDN w:val="0"/>
              <w:adjustRightInd w:val="0"/>
              <w:rPr>
                <w:rFonts w:cs="Consolas"/>
                <w:spacing w:val="-1"/>
                <w:lang w:val="en-US"/>
              </w:rPr>
            </w:pPr>
            <w:r w:rsidRPr="00427C3E">
              <w:rPr>
                <w:rFonts w:cs="Consolas"/>
                <w:spacing w:val="-1"/>
                <w:lang w:val="en-US"/>
              </w:rPr>
              <w:t>vaccinationMedicalRecord/vaccinationMedicalRecordBody/administrationRecord/</w:t>
            </w:r>
            <w:r w:rsidRPr="00427C3E">
              <w:rPr>
                <w:lang w:val="en-US"/>
              </w:rPr>
              <w:t>performerOrg/</w:t>
            </w:r>
            <w:r w:rsidRPr="00A91BF2">
              <w:rPr>
                <w:lang w:val="en-US"/>
              </w:rPr>
              <w:t>orgUnitEmail</w:t>
            </w:r>
          </w:p>
        </w:tc>
      </w:tr>
      <w:tr w:rsidR="00466C24" w:rsidRPr="00416C87" w14:paraId="770622FB" w14:textId="77777777" w:rsidTr="006F2860">
        <w:trPr>
          <w:trHeight w:val="397"/>
        </w:trPr>
        <w:tc>
          <w:tcPr>
            <w:tcW w:w="4390" w:type="dxa"/>
          </w:tcPr>
          <w:p w14:paraId="20D45040" w14:textId="77777777" w:rsidR="00466C24" w:rsidRPr="003D3094" w:rsidRDefault="00466C24" w:rsidP="006F2860">
            <w:r w:rsidRPr="00B22D25">
              <w:t>OrgUnitType.orgUnit</w:t>
            </w:r>
            <w:r>
              <w:t>Address</w:t>
            </w:r>
          </w:p>
        </w:tc>
        <w:tc>
          <w:tcPr>
            <w:tcW w:w="4961" w:type="dxa"/>
          </w:tcPr>
          <w:p w14:paraId="0C175AE1" w14:textId="77777777" w:rsidR="00466C24" w:rsidRPr="00A91BF2" w:rsidRDefault="00466C24" w:rsidP="006F2860">
            <w:pPr>
              <w:autoSpaceDE w:val="0"/>
              <w:autoSpaceDN w:val="0"/>
              <w:adjustRightInd w:val="0"/>
              <w:rPr>
                <w:rFonts w:cs="Consolas"/>
                <w:spacing w:val="-1"/>
                <w:lang w:val="en-US"/>
              </w:rPr>
            </w:pPr>
            <w:r w:rsidRPr="00427C3E">
              <w:rPr>
                <w:rFonts w:cs="Consolas"/>
                <w:spacing w:val="-1"/>
                <w:lang w:val="en-US"/>
              </w:rPr>
              <w:t>vaccinationMedicalRecord/vaccinationMedicalRecordBody/administrationRecord/</w:t>
            </w:r>
            <w:r w:rsidRPr="00427C3E">
              <w:rPr>
                <w:lang w:val="en-US"/>
              </w:rPr>
              <w:t>performerOrg/</w:t>
            </w:r>
            <w:r w:rsidRPr="00A91BF2">
              <w:rPr>
                <w:lang w:val="en-US"/>
              </w:rPr>
              <w:t>orgUnitAddress</w:t>
            </w:r>
          </w:p>
        </w:tc>
      </w:tr>
      <w:tr w:rsidR="00466C24" w:rsidRPr="00416C87" w14:paraId="166AC529" w14:textId="77777777" w:rsidTr="006F2860">
        <w:trPr>
          <w:trHeight w:val="397"/>
        </w:trPr>
        <w:tc>
          <w:tcPr>
            <w:tcW w:w="4390" w:type="dxa"/>
          </w:tcPr>
          <w:p w14:paraId="4178EEB2" w14:textId="77777777" w:rsidR="00466C24" w:rsidRPr="003D3094" w:rsidRDefault="00466C24" w:rsidP="006F2860">
            <w:r w:rsidRPr="00B22D25">
              <w:t>OrgUnitType.orgUnit</w:t>
            </w:r>
            <w:r>
              <w:t>Location</w:t>
            </w:r>
          </w:p>
        </w:tc>
        <w:tc>
          <w:tcPr>
            <w:tcW w:w="4961" w:type="dxa"/>
          </w:tcPr>
          <w:p w14:paraId="5769F1B6" w14:textId="77777777" w:rsidR="00466C24" w:rsidRPr="00A91BF2" w:rsidRDefault="00466C24" w:rsidP="006F2860">
            <w:pPr>
              <w:autoSpaceDE w:val="0"/>
              <w:autoSpaceDN w:val="0"/>
              <w:adjustRightInd w:val="0"/>
              <w:rPr>
                <w:rFonts w:cs="Consolas"/>
                <w:spacing w:val="-1"/>
                <w:lang w:val="en-US"/>
              </w:rPr>
            </w:pPr>
            <w:r w:rsidRPr="00427C3E">
              <w:rPr>
                <w:rFonts w:cs="Consolas"/>
                <w:spacing w:val="-1"/>
                <w:lang w:val="en-US"/>
              </w:rPr>
              <w:t>vaccinationMedicalRecord/vaccinationMedicalRecordBody/administrationRecord/</w:t>
            </w:r>
            <w:r w:rsidRPr="00427C3E">
              <w:rPr>
                <w:lang w:val="en-US"/>
              </w:rPr>
              <w:t>performerOrg/</w:t>
            </w:r>
            <w:r w:rsidRPr="00A91BF2">
              <w:rPr>
                <w:lang w:val="en-US"/>
              </w:rPr>
              <w:t>orgUnitLocation</w:t>
            </w:r>
          </w:p>
        </w:tc>
      </w:tr>
      <w:tr w:rsidR="00466C24" w:rsidRPr="003D3094" w14:paraId="509A35E1" w14:textId="77777777" w:rsidTr="006F2860">
        <w:trPr>
          <w:trHeight w:val="397"/>
        </w:trPr>
        <w:tc>
          <w:tcPr>
            <w:tcW w:w="4390" w:type="dxa"/>
            <w:vAlign w:val="center"/>
          </w:tcPr>
          <w:p w14:paraId="191A7AE8" w14:textId="77777777" w:rsidR="00466C24" w:rsidRPr="003D3094" w:rsidRDefault="00466C24" w:rsidP="006F2860">
            <w:r w:rsidRPr="003D3094">
              <w:t>AdministrationRecordType</w:t>
            </w:r>
            <w:r>
              <w:t>.performer</w:t>
            </w:r>
          </w:p>
        </w:tc>
        <w:tc>
          <w:tcPr>
            <w:tcW w:w="4961" w:type="dxa"/>
          </w:tcPr>
          <w:p w14:paraId="27E9D4EC"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performer</w:t>
            </w:r>
          </w:p>
        </w:tc>
      </w:tr>
      <w:tr w:rsidR="00466C24" w:rsidRPr="00416C87" w14:paraId="6B3C6E0F" w14:textId="77777777" w:rsidTr="006F2860">
        <w:trPr>
          <w:trHeight w:val="397"/>
        </w:trPr>
        <w:tc>
          <w:tcPr>
            <w:tcW w:w="4390" w:type="dxa"/>
            <w:vAlign w:val="center"/>
          </w:tcPr>
          <w:p w14:paraId="4711D1E7" w14:textId="77777777" w:rsidR="00466C24" w:rsidRPr="003D3094" w:rsidRDefault="00466C24" w:rsidP="006F2860">
            <w:r>
              <w:t>ActorType.hsaId</w:t>
            </w:r>
          </w:p>
        </w:tc>
        <w:tc>
          <w:tcPr>
            <w:tcW w:w="4961" w:type="dxa"/>
          </w:tcPr>
          <w:p w14:paraId="11AE6A9B" w14:textId="77777777" w:rsidR="00466C24" w:rsidRPr="00E379FD" w:rsidRDefault="00466C24" w:rsidP="006F2860">
            <w:pPr>
              <w:autoSpaceDE w:val="0"/>
              <w:autoSpaceDN w:val="0"/>
              <w:adjustRightInd w:val="0"/>
              <w:rPr>
                <w:rFonts w:cs="Consolas"/>
                <w:spacing w:val="-1"/>
                <w:lang w:val="en-US"/>
              </w:rPr>
            </w:pPr>
            <w:r w:rsidRPr="00E379FD">
              <w:rPr>
                <w:rFonts w:cs="Consolas"/>
                <w:spacing w:val="-1"/>
                <w:lang w:val="en-US"/>
              </w:rPr>
              <w:t>vaccinationMedicalRecord/vaccinationMedicalRecordBody/administrationRecord/</w:t>
            </w:r>
            <w:r w:rsidRPr="00E379FD">
              <w:rPr>
                <w:lang w:val="en-US"/>
              </w:rPr>
              <w:t>performer</w:t>
            </w:r>
            <w:r>
              <w:rPr>
                <w:lang w:val="en-US"/>
              </w:rPr>
              <w:t>/</w:t>
            </w:r>
            <w:r w:rsidRPr="00E379FD">
              <w:rPr>
                <w:lang w:val="en-US"/>
              </w:rPr>
              <w:t>hsaId</w:t>
            </w:r>
          </w:p>
        </w:tc>
      </w:tr>
      <w:tr w:rsidR="00466C24" w:rsidRPr="00416C87" w14:paraId="68831DBB" w14:textId="77777777" w:rsidTr="006F2860">
        <w:trPr>
          <w:trHeight w:val="397"/>
        </w:trPr>
        <w:tc>
          <w:tcPr>
            <w:tcW w:w="4390" w:type="dxa"/>
          </w:tcPr>
          <w:p w14:paraId="085726AB" w14:textId="77777777" w:rsidR="00466C24" w:rsidRPr="003D3094" w:rsidRDefault="00466C24" w:rsidP="006F2860">
            <w:r w:rsidRPr="002F008A">
              <w:t>ActorType.</w:t>
            </w:r>
            <w:r>
              <w:t>personName</w:t>
            </w:r>
          </w:p>
        </w:tc>
        <w:tc>
          <w:tcPr>
            <w:tcW w:w="4961" w:type="dxa"/>
          </w:tcPr>
          <w:p w14:paraId="12733348" w14:textId="77777777" w:rsidR="00466C24" w:rsidRPr="00E379FD" w:rsidRDefault="00466C24" w:rsidP="006F2860">
            <w:pPr>
              <w:autoSpaceDE w:val="0"/>
              <w:autoSpaceDN w:val="0"/>
              <w:adjustRightInd w:val="0"/>
              <w:rPr>
                <w:rFonts w:cs="Consolas"/>
                <w:spacing w:val="-1"/>
                <w:lang w:val="en-US"/>
              </w:rPr>
            </w:pPr>
            <w:r w:rsidRPr="000E6B4F">
              <w:rPr>
                <w:rFonts w:cs="Consolas"/>
                <w:spacing w:val="-1"/>
                <w:lang w:val="en-US"/>
              </w:rPr>
              <w:t>vaccinationMedicalRecord/vaccinationMedicalRecordBody/administrationRecord/</w:t>
            </w:r>
            <w:r w:rsidRPr="000E6B4F">
              <w:rPr>
                <w:lang w:val="en-US"/>
              </w:rPr>
              <w:t>performer/</w:t>
            </w:r>
            <w:r w:rsidRPr="00E379FD">
              <w:rPr>
                <w:lang w:val="en-US"/>
              </w:rPr>
              <w:t>name</w:t>
            </w:r>
          </w:p>
        </w:tc>
      </w:tr>
      <w:tr w:rsidR="00466C24" w:rsidRPr="00416C87" w14:paraId="76BDD6B0" w14:textId="77777777" w:rsidTr="006F2860">
        <w:trPr>
          <w:trHeight w:val="397"/>
        </w:trPr>
        <w:tc>
          <w:tcPr>
            <w:tcW w:w="4390" w:type="dxa"/>
          </w:tcPr>
          <w:p w14:paraId="09188134" w14:textId="77777777" w:rsidR="00466C24" w:rsidRPr="003D3094" w:rsidRDefault="00466C24" w:rsidP="006F2860">
            <w:r w:rsidRPr="002F008A">
              <w:t>ActorType.</w:t>
            </w:r>
            <w:r>
              <w:t>personEmail</w:t>
            </w:r>
          </w:p>
        </w:tc>
        <w:tc>
          <w:tcPr>
            <w:tcW w:w="4961" w:type="dxa"/>
          </w:tcPr>
          <w:p w14:paraId="0C215B72" w14:textId="77777777" w:rsidR="00466C24" w:rsidRPr="00E379FD" w:rsidRDefault="00466C24" w:rsidP="006F2860">
            <w:pPr>
              <w:autoSpaceDE w:val="0"/>
              <w:autoSpaceDN w:val="0"/>
              <w:adjustRightInd w:val="0"/>
              <w:rPr>
                <w:rFonts w:cs="Consolas"/>
                <w:spacing w:val="-1"/>
                <w:lang w:val="en-US"/>
              </w:rPr>
            </w:pPr>
            <w:r w:rsidRPr="000E6B4F">
              <w:rPr>
                <w:rFonts w:cs="Consolas"/>
                <w:spacing w:val="-1"/>
                <w:lang w:val="en-US"/>
              </w:rPr>
              <w:t>vaccinationMedicalRecord/vaccinationMedicalRecordBody/administrationRecord/</w:t>
            </w:r>
            <w:r w:rsidRPr="000E6B4F">
              <w:rPr>
                <w:lang w:val="en-US"/>
              </w:rPr>
              <w:t>performer/</w:t>
            </w:r>
            <w:r w:rsidRPr="00E379FD">
              <w:rPr>
                <w:lang w:val="en-US"/>
              </w:rPr>
              <w:t>personEmail</w:t>
            </w:r>
          </w:p>
        </w:tc>
      </w:tr>
      <w:tr w:rsidR="00466C24" w:rsidRPr="00416C87" w14:paraId="64B94FA0" w14:textId="77777777" w:rsidTr="006F2860">
        <w:trPr>
          <w:trHeight w:val="397"/>
        </w:trPr>
        <w:tc>
          <w:tcPr>
            <w:tcW w:w="4390" w:type="dxa"/>
          </w:tcPr>
          <w:p w14:paraId="6BE21991" w14:textId="77777777" w:rsidR="00466C24" w:rsidRPr="003D3094" w:rsidRDefault="00466C24" w:rsidP="006F2860">
            <w:r w:rsidRPr="002F008A">
              <w:t>ActorType.</w:t>
            </w:r>
            <w:r>
              <w:t>personTelecom</w:t>
            </w:r>
          </w:p>
        </w:tc>
        <w:tc>
          <w:tcPr>
            <w:tcW w:w="4961" w:type="dxa"/>
          </w:tcPr>
          <w:p w14:paraId="5BFBC4CA" w14:textId="77777777" w:rsidR="00466C24" w:rsidRPr="00E379FD" w:rsidRDefault="00466C24" w:rsidP="006F2860">
            <w:pPr>
              <w:autoSpaceDE w:val="0"/>
              <w:autoSpaceDN w:val="0"/>
              <w:adjustRightInd w:val="0"/>
              <w:rPr>
                <w:rFonts w:cs="Consolas"/>
                <w:spacing w:val="-1"/>
                <w:lang w:val="en-US"/>
              </w:rPr>
            </w:pPr>
            <w:r w:rsidRPr="000E6B4F">
              <w:rPr>
                <w:rFonts w:cs="Consolas"/>
                <w:spacing w:val="-1"/>
                <w:lang w:val="en-US"/>
              </w:rPr>
              <w:t>vaccinationMedicalRecord/vaccinationMedicalRecordBody/administrationRecord/</w:t>
            </w:r>
            <w:r w:rsidRPr="000E6B4F">
              <w:rPr>
                <w:lang w:val="en-US"/>
              </w:rPr>
              <w:t>performer/</w:t>
            </w:r>
            <w:r w:rsidRPr="00E379FD">
              <w:rPr>
                <w:lang w:val="en-US"/>
              </w:rPr>
              <w:t>personTelecom</w:t>
            </w:r>
          </w:p>
        </w:tc>
      </w:tr>
      <w:tr w:rsidR="00466C24" w:rsidRPr="00416C87" w14:paraId="3C7C59FB" w14:textId="77777777" w:rsidTr="006F2860">
        <w:trPr>
          <w:trHeight w:val="397"/>
        </w:trPr>
        <w:tc>
          <w:tcPr>
            <w:tcW w:w="4390" w:type="dxa"/>
          </w:tcPr>
          <w:p w14:paraId="34308996" w14:textId="77777777" w:rsidR="00466C24" w:rsidRPr="003D3094" w:rsidRDefault="00466C24" w:rsidP="006F2860">
            <w:r w:rsidRPr="002F008A">
              <w:t>ActorType.</w:t>
            </w:r>
            <w:r>
              <w:t>personAddress</w:t>
            </w:r>
          </w:p>
        </w:tc>
        <w:tc>
          <w:tcPr>
            <w:tcW w:w="4961" w:type="dxa"/>
          </w:tcPr>
          <w:p w14:paraId="451B1EE0" w14:textId="77777777" w:rsidR="00466C24" w:rsidRPr="00E379FD" w:rsidRDefault="00466C24" w:rsidP="006F2860">
            <w:pPr>
              <w:autoSpaceDE w:val="0"/>
              <w:autoSpaceDN w:val="0"/>
              <w:adjustRightInd w:val="0"/>
              <w:rPr>
                <w:rFonts w:cs="Consolas"/>
                <w:spacing w:val="-1"/>
                <w:lang w:val="en-US"/>
              </w:rPr>
            </w:pPr>
            <w:r w:rsidRPr="000E6B4F">
              <w:rPr>
                <w:rFonts w:cs="Consolas"/>
                <w:spacing w:val="-1"/>
                <w:lang w:val="en-US"/>
              </w:rPr>
              <w:t>vaccinationMedicalRecord/vaccinationMedicalRecordBody/administrationRecord/</w:t>
            </w:r>
            <w:r w:rsidRPr="000E6B4F">
              <w:rPr>
                <w:lang w:val="en-US"/>
              </w:rPr>
              <w:t>performer/</w:t>
            </w:r>
            <w:r w:rsidRPr="00E379FD">
              <w:rPr>
                <w:lang w:val="en-US"/>
              </w:rPr>
              <w:t>personAddress</w:t>
            </w:r>
          </w:p>
        </w:tc>
      </w:tr>
      <w:tr w:rsidR="00466C24" w:rsidRPr="003D3094" w14:paraId="2A437166" w14:textId="77777777" w:rsidTr="006F2860">
        <w:trPr>
          <w:trHeight w:val="397"/>
        </w:trPr>
        <w:tc>
          <w:tcPr>
            <w:tcW w:w="4390" w:type="dxa"/>
            <w:vAlign w:val="center"/>
          </w:tcPr>
          <w:p w14:paraId="0994CD86" w14:textId="77777777" w:rsidR="00466C24" w:rsidRPr="003D3094" w:rsidRDefault="00466C24" w:rsidP="006F2860">
            <w:r w:rsidRPr="003D3094">
              <w:t>AdministrationRecordType</w:t>
            </w:r>
            <w:r>
              <w:t>.anatomicalSite</w:t>
            </w:r>
          </w:p>
        </w:tc>
        <w:tc>
          <w:tcPr>
            <w:tcW w:w="4961" w:type="dxa"/>
          </w:tcPr>
          <w:p w14:paraId="2C9D5144"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anatomicalSite</w:t>
            </w:r>
          </w:p>
        </w:tc>
      </w:tr>
      <w:tr w:rsidR="00466C24" w:rsidRPr="003D3094" w14:paraId="5C0278C3" w14:textId="77777777" w:rsidTr="006F2860">
        <w:trPr>
          <w:trHeight w:val="397"/>
        </w:trPr>
        <w:tc>
          <w:tcPr>
            <w:tcW w:w="4390" w:type="dxa"/>
            <w:vAlign w:val="center"/>
          </w:tcPr>
          <w:p w14:paraId="78622BC5" w14:textId="77777777" w:rsidR="00466C24" w:rsidRPr="003D3094" w:rsidRDefault="00466C24" w:rsidP="006F2860">
            <w:r w:rsidRPr="003D3094">
              <w:t>AdministrationRecordType</w:t>
            </w:r>
            <w:r>
              <w:t>.route</w:t>
            </w:r>
          </w:p>
        </w:tc>
        <w:tc>
          <w:tcPr>
            <w:tcW w:w="4961" w:type="dxa"/>
          </w:tcPr>
          <w:p w14:paraId="69361CF9"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route</w:t>
            </w:r>
          </w:p>
        </w:tc>
      </w:tr>
      <w:tr w:rsidR="00466C24" w:rsidRPr="003D3094" w14:paraId="1368685C" w14:textId="77777777" w:rsidTr="006F2860">
        <w:trPr>
          <w:trHeight w:val="397"/>
        </w:trPr>
        <w:tc>
          <w:tcPr>
            <w:tcW w:w="4390" w:type="dxa"/>
            <w:vAlign w:val="center"/>
          </w:tcPr>
          <w:p w14:paraId="65DFB7CA" w14:textId="77777777" w:rsidR="00466C24" w:rsidRPr="003D3094" w:rsidRDefault="00466C24" w:rsidP="006F2860">
            <w:r w:rsidRPr="003D3094">
              <w:t>AdministrationRecordType</w:t>
            </w:r>
            <w:r>
              <w:t>.dosage</w:t>
            </w:r>
          </w:p>
        </w:tc>
        <w:tc>
          <w:tcPr>
            <w:tcW w:w="4961" w:type="dxa"/>
          </w:tcPr>
          <w:p w14:paraId="529AB040"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dosage</w:t>
            </w:r>
          </w:p>
        </w:tc>
      </w:tr>
      <w:tr w:rsidR="00466C24" w:rsidRPr="00416C87" w14:paraId="1CF07CB8" w14:textId="77777777" w:rsidTr="006F2860">
        <w:trPr>
          <w:trHeight w:val="397"/>
        </w:trPr>
        <w:tc>
          <w:tcPr>
            <w:tcW w:w="4390" w:type="dxa"/>
            <w:vAlign w:val="center"/>
          </w:tcPr>
          <w:p w14:paraId="2778547C" w14:textId="77777777" w:rsidR="00466C24" w:rsidRPr="002072FA" w:rsidRDefault="00466C24" w:rsidP="006F2860">
            <w:r w:rsidRPr="002072FA">
              <w:t>DoseType.quantity.value</w:t>
            </w:r>
          </w:p>
        </w:tc>
        <w:tc>
          <w:tcPr>
            <w:tcW w:w="4961" w:type="dxa"/>
          </w:tcPr>
          <w:p w14:paraId="4E4DE254" w14:textId="77777777" w:rsidR="00466C24" w:rsidRPr="00356DC1" w:rsidRDefault="00466C24" w:rsidP="006F2860">
            <w:pPr>
              <w:autoSpaceDE w:val="0"/>
              <w:autoSpaceDN w:val="0"/>
              <w:adjustRightInd w:val="0"/>
              <w:rPr>
                <w:rFonts w:cs="Consolas"/>
                <w:spacing w:val="-1"/>
                <w:lang w:val="en-US"/>
              </w:rPr>
            </w:pPr>
            <w:r w:rsidRPr="00356DC1">
              <w:rPr>
                <w:rFonts w:cs="Consolas"/>
                <w:spacing w:val="-1"/>
                <w:lang w:val="en-US"/>
              </w:rPr>
              <w:t>vaccinationMedicalRecord/vaccinationMedicalRecordBody/administrationRecord/</w:t>
            </w:r>
            <w:r>
              <w:rPr>
                <w:lang w:val="en-US"/>
              </w:rPr>
              <w:t>dose</w:t>
            </w:r>
            <w:r w:rsidRPr="00356DC1">
              <w:rPr>
                <w:lang w:val="en-US"/>
              </w:rPr>
              <w:t>/quantity/value</w:t>
            </w:r>
          </w:p>
        </w:tc>
      </w:tr>
      <w:tr w:rsidR="00466C24" w:rsidRPr="00416C87" w14:paraId="47B70279" w14:textId="77777777" w:rsidTr="006F2860">
        <w:trPr>
          <w:trHeight w:val="397"/>
        </w:trPr>
        <w:tc>
          <w:tcPr>
            <w:tcW w:w="4390" w:type="dxa"/>
            <w:vAlign w:val="center"/>
          </w:tcPr>
          <w:p w14:paraId="50ED6E44" w14:textId="77777777" w:rsidR="00466C24" w:rsidRPr="002072FA" w:rsidRDefault="00466C24" w:rsidP="006F2860">
            <w:r w:rsidRPr="002072FA">
              <w:t>DoseType.quantity.unit</w:t>
            </w:r>
          </w:p>
        </w:tc>
        <w:tc>
          <w:tcPr>
            <w:tcW w:w="4961" w:type="dxa"/>
          </w:tcPr>
          <w:p w14:paraId="3FAC1539" w14:textId="77777777" w:rsidR="00466C24" w:rsidRPr="00356DC1" w:rsidRDefault="00466C24" w:rsidP="006F2860">
            <w:pPr>
              <w:autoSpaceDE w:val="0"/>
              <w:autoSpaceDN w:val="0"/>
              <w:adjustRightInd w:val="0"/>
              <w:rPr>
                <w:rFonts w:cs="Consolas"/>
                <w:spacing w:val="-1"/>
                <w:lang w:val="en-US"/>
              </w:rPr>
            </w:pPr>
            <w:r w:rsidRPr="00356DC1">
              <w:rPr>
                <w:rFonts w:cs="Consolas"/>
                <w:spacing w:val="-1"/>
                <w:lang w:val="en-US"/>
              </w:rPr>
              <w:t>vaccinationMedicalRecord/vaccinationMedicalRecordBody/administrationRecord/</w:t>
            </w:r>
            <w:r>
              <w:rPr>
                <w:lang w:val="en-US"/>
              </w:rPr>
              <w:t>dos</w:t>
            </w:r>
            <w:r w:rsidRPr="00356DC1">
              <w:rPr>
                <w:lang w:val="en-US"/>
              </w:rPr>
              <w:t>e/quantity/</w:t>
            </w:r>
            <w:r>
              <w:rPr>
                <w:lang w:val="en-US"/>
              </w:rPr>
              <w:t>unit</w:t>
            </w:r>
          </w:p>
        </w:tc>
      </w:tr>
      <w:tr w:rsidR="00466C24" w:rsidRPr="00416C87" w14:paraId="5440DF05" w14:textId="77777777" w:rsidTr="006F2860">
        <w:trPr>
          <w:trHeight w:val="397"/>
        </w:trPr>
        <w:tc>
          <w:tcPr>
            <w:tcW w:w="4390" w:type="dxa"/>
            <w:vAlign w:val="center"/>
          </w:tcPr>
          <w:p w14:paraId="52E6C2D5" w14:textId="77777777" w:rsidR="00466C24" w:rsidRPr="002072FA" w:rsidRDefault="00466C24" w:rsidP="006F2860">
            <w:r w:rsidRPr="002072FA">
              <w:t>DoseType.displayName</w:t>
            </w:r>
          </w:p>
        </w:tc>
        <w:tc>
          <w:tcPr>
            <w:tcW w:w="4961" w:type="dxa"/>
          </w:tcPr>
          <w:p w14:paraId="79CD4E46" w14:textId="77777777" w:rsidR="00466C24" w:rsidRPr="006B68F3" w:rsidRDefault="00466C24" w:rsidP="006F2860">
            <w:pPr>
              <w:autoSpaceDE w:val="0"/>
              <w:autoSpaceDN w:val="0"/>
              <w:adjustRightInd w:val="0"/>
              <w:rPr>
                <w:rFonts w:cs="Consolas"/>
                <w:spacing w:val="-1"/>
                <w:lang w:val="en-US"/>
              </w:rPr>
            </w:pPr>
            <w:r w:rsidRPr="006B68F3">
              <w:rPr>
                <w:rFonts w:cs="Consolas"/>
                <w:spacing w:val="-1"/>
                <w:lang w:val="en-US"/>
              </w:rPr>
              <w:t>vaccinationMedicalRecord/vaccinationMedicalRecordBody/administrationRecord/</w:t>
            </w:r>
            <w:r>
              <w:rPr>
                <w:lang w:val="en-US"/>
              </w:rPr>
              <w:t>dos</w:t>
            </w:r>
            <w:r w:rsidRPr="006B68F3">
              <w:rPr>
                <w:lang w:val="en-US"/>
              </w:rPr>
              <w:t>e/displayName</w:t>
            </w:r>
          </w:p>
        </w:tc>
      </w:tr>
      <w:tr w:rsidR="00466C24" w:rsidRPr="003D3094" w14:paraId="0AE3F67B" w14:textId="77777777" w:rsidTr="006F2860">
        <w:trPr>
          <w:trHeight w:val="397"/>
        </w:trPr>
        <w:tc>
          <w:tcPr>
            <w:tcW w:w="4390" w:type="dxa"/>
            <w:vAlign w:val="center"/>
          </w:tcPr>
          <w:p w14:paraId="57B8ABF1" w14:textId="77777777" w:rsidR="00466C24" w:rsidRPr="003D3094" w:rsidRDefault="00466C24" w:rsidP="006F2860">
            <w:r w:rsidRPr="003D3094">
              <w:t>AdministrationRecordType</w:t>
            </w:r>
            <w:r>
              <w:t>.isDoseComplete</w:t>
            </w:r>
          </w:p>
        </w:tc>
        <w:tc>
          <w:tcPr>
            <w:tcW w:w="4961" w:type="dxa"/>
          </w:tcPr>
          <w:p w14:paraId="62A91052"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isDoseComplete</w:t>
            </w:r>
          </w:p>
        </w:tc>
      </w:tr>
      <w:tr w:rsidR="00466C24" w:rsidRPr="003D3094" w14:paraId="79FDAD72" w14:textId="77777777" w:rsidTr="006F2860">
        <w:trPr>
          <w:trHeight w:val="397"/>
        </w:trPr>
        <w:tc>
          <w:tcPr>
            <w:tcW w:w="4390" w:type="dxa"/>
            <w:vAlign w:val="center"/>
          </w:tcPr>
          <w:p w14:paraId="6673743E" w14:textId="77777777" w:rsidR="00466C24" w:rsidRPr="003D3094" w:rsidRDefault="00466C24" w:rsidP="006F2860">
            <w:r w:rsidRPr="003D3094">
              <w:t>AdministrationRecordType</w:t>
            </w:r>
            <w:r>
              <w:t>.doseOrdinalNumber</w:t>
            </w:r>
          </w:p>
        </w:tc>
        <w:tc>
          <w:tcPr>
            <w:tcW w:w="4961" w:type="dxa"/>
          </w:tcPr>
          <w:p w14:paraId="763F6B20"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doseOrdinalNumber</w:t>
            </w:r>
          </w:p>
        </w:tc>
      </w:tr>
      <w:tr w:rsidR="00466C24" w:rsidRPr="003D3094" w14:paraId="7251DC7D" w14:textId="77777777" w:rsidTr="006F2860">
        <w:trPr>
          <w:trHeight w:val="397"/>
        </w:trPr>
        <w:tc>
          <w:tcPr>
            <w:tcW w:w="4390" w:type="dxa"/>
            <w:vAlign w:val="center"/>
          </w:tcPr>
          <w:p w14:paraId="13F3F450" w14:textId="77777777" w:rsidR="00466C24" w:rsidRPr="003D3094" w:rsidRDefault="00466C24" w:rsidP="006F2860">
            <w:r w:rsidRPr="003D3094">
              <w:lastRenderedPageBreak/>
              <w:t>AdministrationRecordType</w:t>
            </w:r>
            <w:r>
              <w:t>.numberOfPrescribedDoses</w:t>
            </w:r>
          </w:p>
        </w:tc>
        <w:tc>
          <w:tcPr>
            <w:tcW w:w="4961" w:type="dxa"/>
          </w:tcPr>
          <w:p w14:paraId="10F06B52"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numberOfPrescribedDoses</w:t>
            </w:r>
          </w:p>
        </w:tc>
      </w:tr>
      <w:tr w:rsidR="00466C24" w:rsidRPr="003D3094" w14:paraId="4BCF7968" w14:textId="77777777" w:rsidTr="006F2860">
        <w:trPr>
          <w:trHeight w:val="397"/>
        </w:trPr>
        <w:tc>
          <w:tcPr>
            <w:tcW w:w="4390" w:type="dxa"/>
            <w:vAlign w:val="center"/>
          </w:tcPr>
          <w:p w14:paraId="49848DFD" w14:textId="77777777" w:rsidR="00466C24" w:rsidRPr="003D3094" w:rsidRDefault="00466C24" w:rsidP="006F2860">
            <w:r w:rsidRPr="003D3094">
              <w:t>AdministrationRecordType</w:t>
            </w:r>
            <w:r>
              <w:t>.sourceDescription</w:t>
            </w:r>
          </w:p>
        </w:tc>
        <w:tc>
          <w:tcPr>
            <w:tcW w:w="4961" w:type="dxa"/>
          </w:tcPr>
          <w:p w14:paraId="7D47F002"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sourceDescription</w:t>
            </w:r>
          </w:p>
        </w:tc>
      </w:tr>
      <w:tr w:rsidR="00466C24" w:rsidRPr="003D3094" w14:paraId="6FFBE2DE" w14:textId="77777777" w:rsidTr="006F2860">
        <w:trPr>
          <w:trHeight w:val="397"/>
        </w:trPr>
        <w:tc>
          <w:tcPr>
            <w:tcW w:w="4390" w:type="dxa"/>
            <w:vAlign w:val="center"/>
          </w:tcPr>
          <w:p w14:paraId="71716E35" w14:textId="77777777" w:rsidR="00466C24" w:rsidRPr="003D3094" w:rsidRDefault="00466C24" w:rsidP="006F2860">
            <w:r w:rsidRPr="003D3094">
              <w:t>AdministrationRecordType</w:t>
            </w:r>
            <w:r>
              <w:t>.commentPrescription</w:t>
            </w:r>
          </w:p>
        </w:tc>
        <w:tc>
          <w:tcPr>
            <w:tcW w:w="4961" w:type="dxa"/>
          </w:tcPr>
          <w:p w14:paraId="279DE8E2"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commentPrescription</w:t>
            </w:r>
          </w:p>
        </w:tc>
      </w:tr>
      <w:tr w:rsidR="00466C24" w:rsidRPr="003D3094" w14:paraId="260CB461" w14:textId="77777777" w:rsidTr="006F2860">
        <w:trPr>
          <w:trHeight w:val="397"/>
        </w:trPr>
        <w:tc>
          <w:tcPr>
            <w:tcW w:w="4390" w:type="dxa"/>
            <w:vAlign w:val="center"/>
          </w:tcPr>
          <w:p w14:paraId="2D3B4467" w14:textId="77777777" w:rsidR="00466C24" w:rsidRPr="003D3094" w:rsidRDefault="00466C24" w:rsidP="006F2860">
            <w:r w:rsidRPr="003D3094">
              <w:t>AdministrationRecordType</w:t>
            </w:r>
            <w:r>
              <w:t>.commendAdministration</w:t>
            </w:r>
          </w:p>
        </w:tc>
        <w:tc>
          <w:tcPr>
            <w:tcW w:w="4961" w:type="dxa"/>
          </w:tcPr>
          <w:p w14:paraId="55BBF0AB"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commendAdministration</w:t>
            </w:r>
          </w:p>
        </w:tc>
      </w:tr>
      <w:tr w:rsidR="00466C24" w:rsidRPr="003D3094" w14:paraId="61664996" w14:textId="77777777" w:rsidTr="006F2860">
        <w:trPr>
          <w:trHeight w:val="397"/>
        </w:trPr>
        <w:tc>
          <w:tcPr>
            <w:tcW w:w="4390" w:type="dxa"/>
            <w:vAlign w:val="center"/>
          </w:tcPr>
          <w:p w14:paraId="5070A210" w14:textId="77777777" w:rsidR="00466C24" w:rsidRPr="003D3094" w:rsidRDefault="00466C24" w:rsidP="006F2860">
            <w:r w:rsidRPr="003D3094">
              <w:t>AdministrationRecordType</w:t>
            </w:r>
            <w:r>
              <w:t>.patientAdverseEffect</w:t>
            </w:r>
          </w:p>
        </w:tc>
        <w:tc>
          <w:tcPr>
            <w:tcW w:w="4961" w:type="dxa"/>
          </w:tcPr>
          <w:p w14:paraId="0C061BD4"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patientAdverseEffect</w:t>
            </w:r>
          </w:p>
        </w:tc>
      </w:tr>
      <w:tr w:rsidR="00466C24" w:rsidRPr="003D3094" w14:paraId="5639D6BD" w14:textId="77777777" w:rsidTr="006F2860">
        <w:trPr>
          <w:trHeight w:val="397"/>
        </w:trPr>
        <w:tc>
          <w:tcPr>
            <w:tcW w:w="4390" w:type="dxa"/>
            <w:vAlign w:val="center"/>
          </w:tcPr>
          <w:p w14:paraId="2C21FAD3" w14:textId="77777777" w:rsidR="00466C24" w:rsidRPr="003D3094" w:rsidRDefault="00466C24" w:rsidP="006F2860">
            <w:r w:rsidRPr="003D3094">
              <w:t>AdministrationRecordType</w:t>
            </w:r>
            <w:r>
              <w:t>.typeOfVaccine</w:t>
            </w:r>
          </w:p>
        </w:tc>
        <w:tc>
          <w:tcPr>
            <w:tcW w:w="4961" w:type="dxa"/>
          </w:tcPr>
          <w:p w14:paraId="2EA049BE"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typeOfVaccine</w:t>
            </w:r>
          </w:p>
        </w:tc>
      </w:tr>
      <w:tr w:rsidR="00466C24" w:rsidRPr="003D3094" w14:paraId="4BA167E0" w14:textId="77777777" w:rsidTr="006F2860">
        <w:trPr>
          <w:trHeight w:val="397"/>
        </w:trPr>
        <w:tc>
          <w:tcPr>
            <w:tcW w:w="4390" w:type="dxa"/>
            <w:vAlign w:val="center"/>
          </w:tcPr>
          <w:p w14:paraId="03EFECE7" w14:textId="77777777" w:rsidR="00466C24" w:rsidRPr="003D3094" w:rsidRDefault="00466C24" w:rsidP="006F2860">
            <w:r w:rsidRPr="003D3094">
              <w:t>AdministrationRecordType</w:t>
            </w:r>
            <w:r>
              <w:t>.vaccineName</w:t>
            </w:r>
          </w:p>
        </w:tc>
        <w:tc>
          <w:tcPr>
            <w:tcW w:w="4961" w:type="dxa"/>
          </w:tcPr>
          <w:p w14:paraId="265FFE09"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vaccineName</w:t>
            </w:r>
          </w:p>
        </w:tc>
      </w:tr>
      <w:tr w:rsidR="00466C24" w:rsidRPr="003D3094" w14:paraId="22766A83" w14:textId="77777777" w:rsidTr="006F2860">
        <w:trPr>
          <w:trHeight w:val="397"/>
        </w:trPr>
        <w:tc>
          <w:tcPr>
            <w:tcW w:w="4390" w:type="dxa"/>
            <w:vAlign w:val="center"/>
          </w:tcPr>
          <w:p w14:paraId="0A1AD698" w14:textId="77777777" w:rsidR="00466C24" w:rsidRPr="003D3094" w:rsidRDefault="00466C24" w:rsidP="006F2860">
            <w:r w:rsidRPr="003D3094">
              <w:t>AdministrationRecordType</w:t>
            </w:r>
            <w:r>
              <w:t>.vaccineBatchId</w:t>
            </w:r>
          </w:p>
        </w:tc>
        <w:tc>
          <w:tcPr>
            <w:tcW w:w="4961" w:type="dxa"/>
          </w:tcPr>
          <w:p w14:paraId="42A72D01"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vaccineBatchId</w:t>
            </w:r>
          </w:p>
        </w:tc>
      </w:tr>
      <w:tr w:rsidR="00466C24" w:rsidRPr="003D3094" w14:paraId="67E5F874" w14:textId="77777777" w:rsidTr="006F2860">
        <w:trPr>
          <w:trHeight w:val="397"/>
        </w:trPr>
        <w:tc>
          <w:tcPr>
            <w:tcW w:w="4390" w:type="dxa"/>
            <w:vAlign w:val="center"/>
          </w:tcPr>
          <w:p w14:paraId="33E0F3B0" w14:textId="77777777" w:rsidR="00466C24" w:rsidRPr="003D3094" w:rsidRDefault="00466C24" w:rsidP="006F2860">
            <w:r w:rsidRPr="003D3094">
              <w:t>AdministrationRecordType</w:t>
            </w:r>
            <w:r>
              <w:t>.vaccineManufacturer</w:t>
            </w:r>
          </w:p>
        </w:tc>
        <w:tc>
          <w:tcPr>
            <w:tcW w:w="4961" w:type="dxa"/>
          </w:tcPr>
          <w:p w14:paraId="57F18772" w14:textId="77777777" w:rsidR="00466C24" w:rsidRPr="003D3094" w:rsidRDefault="00466C24" w:rsidP="006F2860">
            <w:pPr>
              <w:autoSpaceDE w:val="0"/>
              <w:autoSpaceDN w:val="0"/>
              <w:adjustRightInd w:val="0"/>
              <w:rPr>
                <w:rFonts w:cs="Consolas"/>
                <w:spacing w:val="-1"/>
                <w:lang w:val="en-US"/>
              </w:rPr>
            </w:pPr>
            <w:r w:rsidRPr="001C2F4A">
              <w:rPr>
                <w:rFonts w:cs="Consolas"/>
                <w:spacing w:val="-1"/>
              </w:rPr>
              <w:t>vaccinationMedicalRecord/vaccinationMedicalRecordBody/administrationRecord/</w:t>
            </w:r>
            <w:r>
              <w:t>vaccineManufacturer</w:t>
            </w:r>
          </w:p>
        </w:tc>
      </w:tr>
      <w:tr w:rsidR="00466C24" w:rsidRPr="003D3094" w14:paraId="09996215" w14:textId="77777777" w:rsidTr="006F2860">
        <w:trPr>
          <w:trHeight w:val="397"/>
        </w:trPr>
        <w:tc>
          <w:tcPr>
            <w:tcW w:w="4390" w:type="dxa"/>
            <w:vAlign w:val="center"/>
          </w:tcPr>
          <w:p w14:paraId="7C796463" w14:textId="77777777" w:rsidR="00466C24" w:rsidRPr="00CA66E6" w:rsidRDefault="00466C24" w:rsidP="006F2860">
            <w:r w:rsidRPr="00CA66E6">
              <w:t>AdministrationRecordType.vaccineTargetDisease</w:t>
            </w:r>
          </w:p>
        </w:tc>
        <w:tc>
          <w:tcPr>
            <w:tcW w:w="4961" w:type="dxa"/>
          </w:tcPr>
          <w:p w14:paraId="580D1988" w14:textId="77777777" w:rsidR="00466C24" w:rsidRPr="003D3094" w:rsidRDefault="00466C24" w:rsidP="006F2860">
            <w:pPr>
              <w:autoSpaceDE w:val="0"/>
              <w:autoSpaceDN w:val="0"/>
              <w:adjustRightInd w:val="0"/>
              <w:rPr>
                <w:rFonts w:cs="Arial"/>
                <w:lang w:val="en-US"/>
              </w:rPr>
            </w:pPr>
            <w:r w:rsidRPr="001C2F4A">
              <w:rPr>
                <w:rFonts w:cs="Consolas"/>
                <w:spacing w:val="-1"/>
              </w:rPr>
              <w:t>vaccinationMedicalRecord/vaccinationMedicalRecordBody/administrationRecord/</w:t>
            </w:r>
            <w:r>
              <w:t>vaccineTargetDisease</w:t>
            </w:r>
          </w:p>
        </w:tc>
      </w:tr>
      <w:tr w:rsidR="00466C24" w:rsidRPr="003D3094" w14:paraId="75BC9516" w14:textId="77777777" w:rsidTr="006F2860">
        <w:trPr>
          <w:trHeight w:val="397"/>
        </w:trPr>
        <w:tc>
          <w:tcPr>
            <w:tcW w:w="4390" w:type="dxa"/>
            <w:vAlign w:val="center"/>
          </w:tcPr>
          <w:p w14:paraId="5C5473C7" w14:textId="77777777" w:rsidR="00466C24" w:rsidRPr="00CA66E6" w:rsidRDefault="00466C24" w:rsidP="006F2860">
            <w:r w:rsidRPr="00CA66E6">
              <w:t>AdministrationRecordType.vaccinationUniqueReference</w:t>
            </w:r>
          </w:p>
        </w:tc>
        <w:tc>
          <w:tcPr>
            <w:tcW w:w="4961" w:type="dxa"/>
          </w:tcPr>
          <w:p w14:paraId="2EEA8351" w14:textId="77777777" w:rsidR="00466C24" w:rsidRPr="003D3094" w:rsidRDefault="00466C24" w:rsidP="006F2860">
            <w:pPr>
              <w:autoSpaceDE w:val="0"/>
              <w:autoSpaceDN w:val="0"/>
              <w:adjustRightInd w:val="0"/>
              <w:rPr>
                <w:rFonts w:cs="Consolas"/>
                <w:spacing w:val="-1"/>
              </w:rPr>
            </w:pPr>
            <w:r w:rsidRPr="001C2F4A">
              <w:rPr>
                <w:rFonts w:cs="Consolas"/>
                <w:spacing w:val="-1"/>
              </w:rPr>
              <w:t>vaccinationMedicalRecord/vaccinationMedicalRecordBody/administrationRecord/</w:t>
            </w:r>
            <w:r>
              <w:t>vaccinationUniqueReference</w:t>
            </w:r>
          </w:p>
        </w:tc>
      </w:tr>
      <w:tr w:rsidR="00466C24" w:rsidRPr="003D3094" w14:paraId="7F079307" w14:textId="77777777" w:rsidTr="006F2860">
        <w:trPr>
          <w:trHeight w:val="397"/>
        </w:trPr>
        <w:tc>
          <w:tcPr>
            <w:tcW w:w="4390" w:type="dxa"/>
          </w:tcPr>
          <w:p w14:paraId="5EB064F3" w14:textId="77777777" w:rsidR="00466C24" w:rsidRPr="003D3094" w:rsidRDefault="00466C24" w:rsidP="006F2860">
            <w:r w:rsidRPr="003D3094">
              <w:rPr>
                <w:rFonts w:cs="Arial"/>
              </w:rPr>
              <w:t>ResultType</w:t>
            </w:r>
          </w:p>
        </w:tc>
        <w:tc>
          <w:tcPr>
            <w:tcW w:w="4961" w:type="dxa"/>
          </w:tcPr>
          <w:p w14:paraId="301DB723" w14:textId="77777777" w:rsidR="00466C24" w:rsidRPr="003D3094" w:rsidRDefault="00466C24" w:rsidP="006F2860">
            <w:pPr>
              <w:rPr>
                <w:lang w:val="en-US"/>
              </w:rPr>
            </w:pPr>
            <w:r w:rsidRPr="003D3094">
              <w:rPr>
                <w:lang w:val="en-US"/>
              </w:rPr>
              <w:t>result</w:t>
            </w:r>
          </w:p>
        </w:tc>
      </w:tr>
      <w:tr w:rsidR="00466C24" w:rsidRPr="003D3094" w14:paraId="6B90BBD3" w14:textId="77777777" w:rsidTr="006F2860">
        <w:trPr>
          <w:trHeight w:val="397"/>
        </w:trPr>
        <w:tc>
          <w:tcPr>
            <w:tcW w:w="4390" w:type="dxa"/>
          </w:tcPr>
          <w:p w14:paraId="60A06129" w14:textId="77777777" w:rsidR="00466C24" w:rsidRPr="003D3094" w:rsidRDefault="00466C24" w:rsidP="006F2860">
            <w:pPr>
              <w:rPr>
                <w:rFonts w:cs="Arial"/>
              </w:rPr>
            </w:pPr>
            <w:r w:rsidRPr="003D3094">
              <w:rPr>
                <w:rFonts w:cs="Arial"/>
              </w:rPr>
              <w:t>ResultType.resultCode</w:t>
            </w:r>
          </w:p>
        </w:tc>
        <w:tc>
          <w:tcPr>
            <w:tcW w:w="4961" w:type="dxa"/>
          </w:tcPr>
          <w:p w14:paraId="03BC5836" w14:textId="77777777" w:rsidR="00466C24" w:rsidRPr="003D3094" w:rsidRDefault="00466C24" w:rsidP="006F2860">
            <w:pPr>
              <w:rPr>
                <w:lang w:val="en-US"/>
              </w:rPr>
            </w:pPr>
            <w:r w:rsidRPr="003D3094">
              <w:rPr>
                <w:rFonts w:cs="Arial"/>
              </w:rPr>
              <w:t>result/resultCode</w:t>
            </w:r>
          </w:p>
        </w:tc>
      </w:tr>
      <w:tr w:rsidR="00466C24" w:rsidRPr="003D3094" w14:paraId="354C4746" w14:textId="77777777" w:rsidTr="006F2860">
        <w:trPr>
          <w:trHeight w:val="397"/>
        </w:trPr>
        <w:tc>
          <w:tcPr>
            <w:tcW w:w="4390" w:type="dxa"/>
          </w:tcPr>
          <w:p w14:paraId="2A826DF0" w14:textId="77777777" w:rsidR="00466C24" w:rsidRPr="003D3094" w:rsidRDefault="00466C24" w:rsidP="006F2860">
            <w:pPr>
              <w:rPr>
                <w:rFonts w:cs="Arial"/>
              </w:rPr>
            </w:pPr>
            <w:r w:rsidRPr="003D3094">
              <w:rPr>
                <w:rFonts w:cs="Arial"/>
              </w:rPr>
              <w:t>ResultType.errorCode</w:t>
            </w:r>
          </w:p>
        </w:tc>
        <w:tc>
          <w:tcPr>
            <w:tcW w:w="4961" w:type="dxa"/>
          </w:tcPr>
          <w:p w14:paraId="68C05365" w14:textId="77777777" w:rsidR="00466C24" w:rsidRPr="003D3094" w:rsidRDefault="00466C24" w:rsidP="006F2860">
            <w:pPr>
              <w:rPr>
                <w:lang w:val="en-US"/>
              </w:rPr>
            </w:pPr>
            <w:r w:rsidRPr="003D3094">
              <w:rPr>
                <w:rFonts w:cs="Arial"/>
              </w:rPr>
              <w:t>result/errorCode</w:t>
            </w:r>
          </w:p>
        </w:tc>
      </w:tr>
      <w:tr w:rsidR="00466C24" w:rsidRPr="003D3094" w14:paraId="2AB59DFA" w14:textId="77777777" w:rsidTr="006F2860">
        <w:trPr>
          <w:trHeight w:val="397"/>
        </w:trPr>
        <w:tc>
          <w:tcPr>
            <w:tcW w:w="4390" w:type="dxa"/>
          </w:tcPr>
          <w:p w14:paraId="4A570C64" w14:textId="77777777" w:rsidR="00466C24" w:rsidRPr="003D3094" w:rsidRDefault="00466C24" w:rsidP="006F2860">
            <w:pPr>
              <w:rPr>
                <w:rFonts w:cs="Arial"/>
              </w:rPr>
            </w:pPr>
            <w:r w:rsidRPr="003D3094">
              <w:rPr>
                <w:rFonts w:cs="Arial"/>
              </w:rPr>
              <w:t>ResultType.subcode</w:t>
            </w:r>
          </w:p>
        </w:tc>
        <w:tc>
          <w:tcPr>
            <w:tcW w:w="4961" w:type="dxa"/>
          </w:tcPr>
          <w:p w14:paraId="08832881" w14:textId="77777777" w:rsidR="00466C24" w:rsidRPr="003D3094" w:rsidRDefault="00466C24" w:rsidP="006F2860">
            <w:r w:rsidRPr="003D3094">
              <w:rPr>
                <w:rFonts w:cs="Arial"/>
              </w:rPr>
              <w:t>result/subcode</w:t>
            </w:r>
          </w:p>
        </w:tc>
      </w:tr>
      <w:tr w:rsidR="00466C24" w:rsidRPr="003D3094" w14:paraId="68730A33" w14:textId="77777777" w:rsidTr="006F2860">
        <w:trPr>
          <w:trHeight w:val="397"/>
        </w:trPr>
        <w:tc>
          <w:tcPr>
            <w:tcW w:w="4390" w:type="dxa"/>
          </w:tcPr>
          <w:p w14:paraId="147A53BE" w14:textId="77777777" w:rsidR="00466C24" w:rsidRPr="003D3094" w:rsidRDefault="00466C24" w:rsidP="006F2860">
            <w:pPr>
              <w:rPr>
                <w:rFonts w:cs="Arial"/>
              </w:rPr>
            </w:pPr>
            <w:r w:rsidRPr="003D3094">
              <w:rPr>
                <w:rFonts w:cs="Arial"/>
              </w:rPr>
              <w:t>ResultType.logId</w:t>
            </w:r>
          </w:p>
        </w:tc>
        <w:tc>
          <w:tcPr>
            <w:tcW w:w="4961" w:type="dxa"/>
          </w:tcPr>
          <w:p w14:paraId="33EB6449" w14:textId="77777777" w:rsidR="00466C24" w:rsidRPr="003D3094" w:rsidRDefault="00466C24" w:rsidP="006F2860">
            <w:r w:rsidRPr="003D3094">
              <w:rPr>
                <w:rFonts w:cs="Arial"/>
              </w:rPr>
              <w:t>result/logId</w:t>
            </w:r>
          </w:p>
        </w:tc>
      </w:tr>
      <w:tr w:rsidR="00466C24" w:rsidRPr="003D3094" w14:paraId="2EC86CDB" w14:textId="77777777" w:rsidTr="006F2860">
        <w:trPr>
          <w:trHeight w:val="397"/>
        </w:trPr>
        <w:tc>
          <w:tcPr>
            <w:tcW w:w="4390" w:type="dxa"/>
          </w:tcPr>
          <w:p w14:paraId="205B43E2" w14:textId="77777777" w:rsidR="00466C24" w:rsidRPr="003D3094" w:rsidRDefault="00466C24" w:rsidP="006F2860">
            <w:pPr>
              <w:rPr>
                <w:rFonts w:cs="Arial"/>
              </w:rPr>
            </w:pPr>
            <w:r w:rsidRPr="003D3094">
              <w:rPr>
                <w:rFonts w:cs="Arial"/>
              </w:rPr>
              <w:t>ResultType.message</w:t>
            </w:r>
          </w:p>
        </w:tc>
        <w:tc>
          <w:tcPr>
            <w:tcW w:w="4961" w:type="dxa"/>
          </w:tcPr>
          <w:p w14:paraId="68480A85" w14:textId="77777777" w:rsidR="00466C24" w:rsidRPr="003D3094" w:rsidRDefault="00466C24" w:rsidP="006F2860">
            <w:r w:rsidRPr="003D3094">
              <w:rPr>
                <w:rFonts w:cs="Arial"/>
              </w:rPr>
              <w:t>result/message</w:t>
            </w:r>
          </w:p>
        </w:tc>
      </w:tr>
    </w:tbl>
    <w:p w14:paraId="5A04CD8C" w14:textId="77777777" w:rsidR="00466C24" w:rsidRDefault="00466C24" w:rsidP="00466C24"/>
    <w:p w14:paraId="5A8637D1" w14:textId="77777777" w:rsidR="00017921" w:rsidRDefault="00017921">
      <w:pPr>
        <w:rPr>
          <w:rFonts w:asciiTheme="majorHAnsi" w:eastAsiaTheme="majorEastAsia" w:hAnsiTheme="majorHAnsi" w:cstheme="majorBidi"/>
          <w:b/>
          <w:bCs/>
          <w:spacing w:val="-2"/>
          <w:sz w:val="24"/>
          <w:szCs w:val="24"/>
          <w:lang w:val="en-US"/>
        </w:rPr>
      </w:pPr>
      <w:bookmarkStart w:id="125" w:name="_Toc84232776"/>
      <w:r>
        <w:br w:type="page"/>
      </w:r>
    </w:p>
    <w:p w14:paraId="054E5259" w14:textId="4A8E920F" w:rsidR="00466C24" w:rsidRPr="00D05337" w:rsidRDefault="00466C24" w:rsidP="00357B26">
      <w:pPr>
        <w:pStyle w:val="Numreradrubrik2"/>
      </w:pPr>
      <w:bookmarkStart w:id="126" w:name="_Toc193111198"/>
      <w:r w:rsidRPr="00D05337">
        <w:lastRenderedPageBreak/>
        <w:t>GetMedicationHistory</w:t>
      </w:r>
      <w:bookmarkEnd w:id="125"/>
      <w:bookmarkEnd w:id="126"/>
    </w:p>
    <w:p w14:paraId="28B9D5AF" w14:textId="77777777" w:rsidR="00466C24" w:rsidRDefault="00466C24" w:rsidP="00466C24">
      <w:r w:rsidRPr="00922A33">
        <w:t>Modellen beskriver den logiska strukturen för ett svarsmeddelande. Tjänsten baseras bl.a. på en genomgång av NPÖ RIV 2.2.0 och NOD 1.1.5</w:t>
      </w:r>
      <w:r>
        <w:t xml:space="preserve"> [ref. </w:t>
      </w:r>
      <w:r>
        <w:fldChar w:fldCharType="begin"/>
      </w:r>
      <w:r>
        <w:instrText xml:space="preserve"> REF _Ref414544869 \h </w:instrText>
      </w:r>
      <w:r>
        <w:fldChar w:fldCharType="separate"/>
      </w:r>
      <w:r w:rsidRPr="00A97CC9">
        <w:t>R</w:t>
      </w:r>
      <w:r>
        <w:rPr>
          <w:noProof/>
        </w:rPr>
        <w:t>12</w:t>
      </w:r>
      <w:r>
        <w:fldChar w:fldCharType="end"/>
      </w:r>
      <w:r>
        <w:t>]</w:t>
      </w:r>
      <w:r w:rsidRPr="00922A33">
        <w:t>.</w:t>
      </w:r>
    </w:p>
    <w:p w14:paraId="7C475AA2" w14:textId="77777777" w:rsidR="00466C24" w:rsidRDefault="00466C24" w:rsidP="00466C24"/>
    <w:p w14:paraId="586D04AB" w14:textId="77777777" w:rsidR="00466C24" w:rsidRDefault="00466C24" w:rsidP="00466C24">
      <w:r>
        <w:t xml:space="preserve">En terminologisk detalj att hålla i huvudet: termerna </w:t>
      </w:r>
      <w:r w:rsidRPr="006E5ECB">
        <w:rPr>
          <w:i/>
        </w:rPr>
        <w:t>ordination</w:t>
      </w:r>
      <w:r>
        <w:t xml:space="preserve"> (medicationPrescription) och </w:t>
      </w:r>
      <w:r w:rsidRPr="006E5ECB">
        <w:rPr>
          <w:i/>
        </w:rPr>
        <w:t>förskrivning</w:t>
      </w:r>
      <w:r>
        <w:t xml:space="preserve"> (dispensationAuthorization) används här icke-synonymt. Något förenklat är (läkemedels)</w:t>
      </w:r>
      <w:r w:rsidRPr="003D387A">
        <w:rPr>
          <w:i/>
        </w:rPr>
        <w:t>ordination</w:t>
      </w:r>
      <w:r>
        <w:t xml:space="preserve"> läkarens beslut att patienten ska läkemedelsbehandlas, och </w:t>
      </w:r>
      <w:r w:rsidRPr="003D387A">
        <w:rPr>
          <w:i/>
        </w:rPr>
        <w:t>förskrivning</w:t>
      </w:r>
      <w:r>
        <w:t xml:space="preserve"> är läkarens auktorisering till apoteket att lämna ut förskrivet läkemedel till patienten. Varje </w:t>
      </w:r>
      <w:r w:rsidRPr="003D387A">
        <w:rPr>
          <w:i/>
        </w:rPr>
        <w:t>förskrivning</w:t>
      </w:r>
      <w:r>
        <w:t xml:space="preserve"> föregås alltid av en </w:t>
      </w:r>
      <w:r w:rsidRPr="003D387A">
        <w:rPr>
          <w:i/>
        </w:rPr>
        <w:t>ordination</w:t>
      </w:r>
      <w:r>
        <w:t>.</w:t>
      </w:r>
    </w:p>
    <w:p w14:paraId="6958EBDC" w14:textId="77777777" w:rsidR="00466C24" w:rsidRPr="00B60B4B" w:rsidRDefault="00466C24" w:rsidP="00466C24"/>
    <w:p w14:paraId="135D4BAA" w14:textId="3F879D9F" w:rsidR="00466C24" w:rsidRDefault="004A5EE0" w:rsidP="00466C24">
      <w:pPr>
        <w:keepNext/>
        <w:ind w:left="-284" w:right="-428"/>
      </w:pPr>
      <w:r>
        <w:rPr>
          <w:noProof/>
          <w:lang w:eastAsia="sv-SE"/>
        </w:rPr>
        <w:drawing>
          <wp:inline distT="0" distB="0" distL="0" distR="0" wp14:anchorId="6C9E6371" wp14:editId="60ECC624">
            <wp:extent cx="5758180" cy="5123815"/>
            <wp:effectExtent l="0" t="0" r="0" b="635"/>
            <wp:docPr id="6024455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8180" cy="5123815"/>
                    </a:xfrm>
                    <a:prstGeom prst="rect">
                      <a:avLst/>
                    </a:prstGeom>
                    <a:noFill/>
                    <a:ln>
                      <a:noFill/>
                    </a:ln>
                  </pic:spPr>
                </pic:pic>
              </a:graphicData>
            </a:graphic>
          </wp:inline>
        </w:drawing>
      </w:r>
    </w:p>
    <w:p w14:paraId="7D2C6C15" w14:textId="77777777" w:rsidR="00466C24" w:rsidRDefault="00466C24" w:rsidP="00466C24">
      <w:pPr>
        <w:pStyle w:val="Beskrivning"/>
      </w:pPr>
      <w:r>
        <w:t xml:space="preserve">Figur </w:t>
      </w:r>
      <w:r>
        <w:fldChar w:fldCharType="begin"/>
      </w:r>
      <w:r>
        <w:instrText xml:space="preserve"> SEQ Figur \* ARABIC </w:instrText>
      </w:r>
      <w:r>
        <w:fldChar w:fldCharType="separate"/>
      </w:r>
      <w:r>
        <w:rPr>
          <w:noProof/>
        </w:rPr>
        <w:t>6</w:t>
      </w:r>
      <w:r>
        <w:rPr>
          <w:noProof/>
        </w:rPr>
        <w:fldChar w:fldCharType="end"/>
      </w:r>
      <w:r>
        <w:t xml:space="preserve">. </w:t>
      </w:r>
      <w:r w:rsidRPr="00BD31AE">
        <w:t>MIM över läkemedelsdata.</w:t>
      </w:r>
    </w:p>
    <w:p w14:paraId="2C3B4BBB" w14:textId="77777777" w:rsidR="00466C24" w:rsidRDefault="00466C24" w:rsidP="00466C24"/>
    <w:tbl>
      <w:tblPr>
        <w:tblStyle w:val="Tabellrutnt"/>
        <w:tblW w:w="9464" w:type="dxa"/>
        <w:tblLayout w:type="fixed"/>
        <w:tblLook w:val="04A0" w:firstRow="1" w:lastRow="0" w:firstColumn="1" w:lastColumn="0" w:noHBand="0" w:noVBand="1"/>
      </w:tblPr>
      <w:tblGrid>
        <w:gridCol w:w="4644"/>
        <w:gridCol w:w="4820"/>
      </w:tblGrid>
      <w:tr w:rsidR="00466C24" w:rsidRPr="009C4747" w14:paraId="69632118" w14:textId="77777777" w:rsidTr="006F2860">
        <w:trPr>
          <w:trHeight w:val="397"/>
        </w:trPr>
        <w:tc>
          <w:tcPr>
            <w:tcW w:w="4644" w:type="dxa"/>
            <w:shd w:val="clear" w:color="auto" w:fill="E7DAC5" w:themeFill="accent2"/>
            <w:vAlign w:val="center"/>
          </w:tcPr>
          <w:p w14:paraId="79D50033" w14:textId="77777777" w:rsidR="00466C24" w:rsidRPr="00ED51E0" w:rsidRDefault="00466C24" w:rsidP="006F2860">
            <w:pPr>
              <w:rPr>
                <w:b/>
              </w:rPr>
            </w:pPr>
            <w:r w:rsidRPr="00ED51E0">
              <w:rPr>
                <w:b/>
              </w:rPr>
              <w:lastRenderedPageBreak/>
              <w:t>Klass.attribut</w:t>
            </w:r>
          </w:p>
        </w:tc>
        <w:tc>
          <w:tcPr>
            <w:tcW w:w="4820" w:type="dxa"/>
            <w:shd w:val="clear" w:color="auto" w:fill="E7DAC5" w:themeFill="accent2"/>
            <w:vAlign w:val="center"/>
          </w:tcPr>
          <w:p w14:paraId="7B75985D" w14:textId="77777777" w:rsidR="00466C24" w:rsidRPr="00ED51E0" w:rsidRDefault="00466C24" w:rsidP="006F2860">
            <w:pPr>
              <w:rPr>
                <w:b/>
              </w:rPr>
            </w:pPr>
            <w:r w:rsidRPr="00ED51E0">
              <w:rPr>
                <w:b/>
              </w:rPr>
              <w:t>Mappning mot XSD schema</w:t>
            </w:r>
          </w:p>
        </w:tc>
      </w:tr>
      <w:tr w:rsidR="00466C24" w:rsidRPr="009C4747" w14:paraId="6CBB42C6" w14:textId="77777777" w:rsidTr="006F2860">
        <w:trPr>
          <w:trHeight w:val="397"/>
        </w:trPr>
        <w:tc>
          <w:tcPr>
            <w:tcW w:w="4644" w:type="dxa"/>
            <w:vAlign w:val="center"/>
          </w:tcPr>
          <w:p w14:paraId="1AF9728F" w14:textId="77777777" w:rsidR="00466C24" w:rsidRPr="00ED51E0" w:rsidRDefault="00466C24" w:rsidP="006F2860">
            <w:pPr>
              <w:jc w:val="both"/>
            </w:pPr>
            <w:r w:rsidRPr="00ED51E0">
              <w:t>MedicationMedicalRecordType</w:t>
            </w:r>
          </w:p>
        </w:tc>
        <w:tc>
          <w:tcPr>
            <w:tcW w:w="4820" w:type="dxa"/>
            <w:vAlign w:val="center"/>
          </w:tcPr>
          <w:p w14:paraId="6EAC8D72" w14:textId="77777777" w:rsidR="00466C24" w:rsidRPr="00ED51E0" w:rsidRDefault="00466C24" w:rsidP="006F2860">
            <w:pPr>
              <w:jc w:val="both"/>
            </w:pPr>
          </w:p>
        </w:tc>
      </w:tr>
      <w:tr w:rsidR="00466C24" w:rsidRPr="009C4747" w14:paraId="64AAFE69" w14:textId="77777777" w:rsidTr="006F2860">
        <w:trPr>
          <w:trHeight w:val="397"/>
        </w:trPr>
        <w:tc>
          <w:tcPr>
            <w:tcW w:w="4644" w:type="dxa"/>
            <w:vAlign w:val="center"/>
          </w:tcPr>
          <w:p w14:paraId="66FDA994" w14:textId="77777777" w:rsidR="00466C24" w:rsidRPr="00ED51E0" w:rsidRDefault="00466C24" w:rsidP="006F2860">
            <w:pPr>
              <w:jc w:val="both"/>
            </w:pPr>
            <w:r w:rsidRPr="00ED51E0">
              <w:t>MedicationMedicalRecordHeaderType.documentId</w:t>
            </w:r>
          </w:p>
        </w:tc>
        <w:tc>
          <w:tcPr>
            <w:tcW w:w="4820" w:type="dxa"/>
            <w:vAlign w:val="center"/>
          </w:tcPr>
          <w:p w14:paraId="2C5F7227" w14:textId="77777777" w:rsidR="00466C24" w:rsidRPr="00ED51E0" w:rsidRDefault="00466C24" w:rsidP="006F2860">
            <w:pPr>
              <w:jc w:val="both"/>
            </w:pPr>
            <w:r w:rsidRPr="00ED51E0">
              <w:t>medicationMedicalRecord/medicationMedicalRecordHeader/documentId</w:t>
            </w:r>
          </w:p>
        </w:tc>
      </w:tr>
      <w:tr w:rsidR="00466C24" w:rsidRPr="009C4747" w14:paraId="124C978D" w14:textId="77777777" w:rsidTr="006F2860">
        <w:trPr>
          <w:trHeight w:val="397"/>
        </w:trPr>
        <w:tc>
          <w:tcPr>
            <w:tcW w:w="4644" w:type="dxa"/>
            <w:vAlign w:val="center"/>
          </w:tcPr>
          <w:p w14:paraId="0EEEDD7C" w14:textId="77777777" w:rsidR="00466C24" w:rsidRPr="00ED51E0" w:rsidRDefault="00466C24" w:rsidP="006F2860">
            <w:pPr>
              <w:jc w:val="both"/>
            </w:pPr>
            <w:r w:rsidRPr="00ED51E0">
              <w:t>MedicationMedicalRecordHeaderType.sourceSystemHSAId</w:t>
            </w:r>
          </w:p>
        </w:tc>
        <w:tc>
          <w:tcPr>
            <w:tcW w:w="4820" w:type="dxa"/>
            <w:vAlign w:val="center"/>
          </w:tcPr>
          <w:p w14:paraId="7CB3A1A1" w14:textId="77777777" w:rsidR="00466C24" w:rsidRPr="00ED51E0" w:rsidRDefault="00466C24" w:rsidP="006F2860">
            <w:pPr>
              <w:jc w:val="both"/>
            </w:pPr>
            <w:r w:rsidRPr="00ED51E0">
              <w:t>medicationMedicalRecord/medicationMedicalRecordHeader/sourceSystemHSAId</w:t>
            </w:r>
          </w:p>
        </w:tc>
      </w:tr>
      <w:tr w:rsidR="00466C24" w:rsidRPr="009C4747" w14:paraId="31965152" w14:textId="77777777" w:rsidTr="006F2860">
        <w:trPr>
          <w:trHeight w:val="397"/>
        </w:trPr>
        <w:tc>
          <w:tcPr>
            <w:tcW w:w="4644" w:type="dxa"/>
            <w:vAlign w:val="center"/>
          </w:tcPr>
          <w:p w14:paraId="1F5EABA8" w14:textId="77777777" w:rsidR="00466C24" w:rsidRPr="00ED51E0" w:rsidRDefault="00466C24" w:rsidP="006F2860">
            <w:pPr>
              <w:jc w:val="both"/>
            </w:pPr>
            <w:r w:rsidRPr="00ED51E0">
              <w:t>MedicationMedicalRecordHeaderType.patientId</w:t>
            </w:r>
          </w:p>
        </w:tc>
        <w:tc>
          <w:tcPr>
            <w:tcW w:w="4820" w:type="dxa"/>
            <w:vAlign w:val="center"/>
          </w:tcPr>
          <w:p w14:paraId="0DEBFEB0" w14:textId="77777777" w:rsidR="00466C24" w:rsidRPr="00ED51E0" w:rsidRDefault="00466C24" w:rsidP="006F2860">
            <w:pPr>
              <w:jc w:val="both"/>
            </w:pPr>
            <w:r w:rsidRPr="00ED51E0">
              <w:t>medicationMedicalRecord/medicationMedicalRecordHeader/patientId</w:t>
            </w:r>
          </w:p>
        </w:tc>
      </w:tr>
      <w:tr w:rsidR="00466C24" w:rsidRPr="009C4747" w14:paraId="2074F842" w14:textId="77777777" w:rsidTr="006F2860">
        <w:trPr>
          <w:trHeight w:val="397"/>
        </w:trPr>
        <w:tc>
          <w:tcPr>
            <w:tcW w:w="4644" w:type="dxa"/>
            <w:vAlign w:val="center"/>
          </w:tcPr>
          <w:p w14:paraId="6EBA9725" w14:textId="77777777" w:rsidR="00466C24" w:rsidRDefault="00466C24" w:rsidP="006F2860">
            <w:pPr>
              <w:jc w:val="both"/>
            </w:pPr>
            <w:r w:rsidRPr="00ED51E0">
              <w:t>MedicationMedicalRecordHeaderType.accountableHealthcareProfessional</w:t>
            </w:r>
          </w:p>
          <w:p w14:paraId="074556EA" w14:textId="77777777" w:rsidR="00466C24" w:rsidRPr="00A20454" w:rsidRDefault="00466C24" w:rsidP="006F2860">
            <w:pPr>
              <w:jc w:val="both"/>
              <w:rPr>
                <w:i/>
              </w:rPr>
            </w:pPr>
            <w:r w:rsidRPr="00A20454">
              <w:rPr>
                <w:i/>
              </w:rPr>
              <w:t>(registrerande person)</w:t>
            </w:r>
          </w:p>
        </w:tc>
        <w:tc>
          <w:tcPr>
            <w:tcW w:w="4820" w:type="dxa"/>
            <w:vAlign w:val="center"/>
          </w:tcPr>
          <w:p w14:paraId="0A23F4DA" w14:textId="77777777" w:rsidR="00466C24" w:rsidRPr="00ED51E0" w:rsidRDefault="00466C24" w:rsidP="006F2860">
            <w:pPr>
              <w:jc w:val="both"/>
            </w:pPr>
            <w:r w:rsidRPr="00ED51E0">
              <w:t>medicationMedicalRecord/medicationMedicalRecordHeader/accountableHealthcareProfessional</w:t>
            </w:r>
          </w:p>
        </w:tc>
      </w:tr>
      <w:tr w:rsidR="00466C24" w:rsidRPr="009C4747" w14:paraId="5BE11CC6" w14:textId="77777777" w:rsidTr="006F2860">
        <w:trPr>
          <w:trHeight w:val="397"/>
        </w:trPr>
        <w:tc>
          <w:tcPr>
            <w:tcW w:w="4644" w:type="dxa"/>
            <w:vAlign w:val="center"/>
          </w:tcPr>
          <w:p w14:paraId="4264C422" w14:textId="77777777" w:rsidR="00466C24" w:rsidRPr="00ED51E0" w:rsidRDefault="00466C24" w:rsidP="006F2860">
            <w:pPr>
              <w:jc w:val="both"/>
            </w:pPr>
            <w:r w:rsidRPr="00ED51E0">
              <w:t>HealthcareProfessionalType.authorTime</w:t>
            </w:r>
          </w:p>
        </w:tc>
        <w:tc>
          <w:tcPr>
            <w:tcW w:w="4820" w:type="dxa"/>
            <w:vAlign w:val="center"/>
          </w:tcPr>
          <w:p w14:paraId="2EC5231F" w14:textId="77777777" w:rsidR="00466C24" w:rsidRPr="00ED51E0" w:rsidRDefault="00466C24" w:rsidP="006F2860">
            <w:pPr>
              <w:jc w:val="both"/>
            </w:pPr>
            <w:r w:rsidRPr="00ED51E0">
              <w:t>medicationMedicalRecord</w:t>
            </w:r>
            <w:r>
              <w:t>/medicationMedicalRecordHeader/</w:t>
            </w:r>
            <w:r w:rsidRPr="00ED51E0">
              <w:t>ac</w:t>
            </w:r>
            <w:r>
              <w:t>countableHealthcareProfessional</w:t>
            </w:r>
            <w:r w:rsidRPr="00ED51E0">
              <w:t>/authorTime</w:t>
            </w:r>
          </w:p>
        </w:tc>
      </w:tr>
      <w:tr w:rsidR="00466C24" w:rsidRPr="009C4747" w14:paraId="0883B594" w14:textId="77777777" w:rsidTr="006F2860">
        <w:trPr>
          <w:trHeight w:val="397"/>
        </w:trPr>
        <w:tc>
          <w:tcPr>
            <w:tcW w:w="4644" w:type="dxa"/>
            <w:vAlign w:val="center"/>
          </w:tcPr>
          <w:p w14:paraId="6619C0D4" w14:textId="77777777" w:rsidR="00466C24" w:rsidRPr="00ED51E0" w:rsidRDefault="00466C24" w:rsidP="006F2860">
            <w:pPr>
              <w:jc w:val="both"/>
            </w:pPr>
            <w:r w:rsidRPr="00ED51E0">
              <w:t>HealthcareProfessionalType.healthcareProfessionalHSAId</w:t>
            </w:r>
          </w:p>
        </w:tc>
        <w:tc>
          <w:tcPr>
            <w:tcW w:w="4820" w:type="dxa"/>
            <w:vAlign w:val="center"/>
          </w:tcPr>
          <w:p w14:paraId="05076A3F" w14:textId="77777777" w:rsidR="00466C24" w:rsidRPr="00ED51E0" w:rsidRDefault="00466C24" w:rsidP="006F2860">
            <w:pPr>
              <w:jc w:val="both"/>
            </w:pPr>
            <w:r w:rsidRPr="00ED51E0">
              <w:t>medicationMedicalRecord/medicationMedicalRecordHeader/accountableHealthcareProfessional/healthcareProfessionalHSAId</w:t>
            </w:r>
          </w:p>
        </w:tc>
      </w:tr>
      <w:tr w:rsidR="00466C24" w:rsidRPr="009C4747" w14:paraId="72E2BC93" w14:textId="77777777" w:rsidTr="006F2860">
        <w:trPr>
          <w:trHeight w:val="397"/>
        </w:trPr>
        <w:tc>
          <w:tcPr>
            <w:tcW w:w="4644" w:type="dxa"/>
            <w:vAlign w:val="center"/>
          </w:tcPr>
          <w:p w14:paraId="3FD99534" w14:textId="77777777" w:rsidR="00466C24" w:rsidRPr="00ED51E0" w:rsidRDefault="00466C24" w:rsidP="006F2860">
            <w:pPr>
              <w:jc w:val="both"/>
            </w:pPr>
            <w:r w:rsidRPr="00ED51E0">
              <w:t>HealthcareProfessionalType.healthcareProfessionalName</w:t>
            </w:r>
          </w:p>
        </w:tc>
        <w:tc>
          <w:tcPr>
            <w:tcW w:w="4820" w:type="dxa"/>
            <w:vAlign w:val="center"/>
          </w:tcPr>
          <w:p w14:paraId="193DCCB3" w14:textId="77777777" w:rsidR="00466C24" w:rsidRPr="00ED51E0" w:rsidRDefault="00466C24" w:rsidP="006F2860">
            <w:pPr>
              <w:jc w:val="both"/>
            </w:pPr>
            <w:r w:rsidRPr="00ED51E0">
              <w:t>medicationMedicalRecord/medicationMedicalRecordHeader/accountableHealthcareProfessional/healthcareProfessionalName</w:t>
            </w:r>
          </w:p>
        </w:tc>
      </w:tr>
      <w:tr w:rsidR="00466C24" w:rsidRPr="009C4747" w14:paraId="1BA4F680" w14:textId="77777777" w:rsidTr="006F2860">
        <w:trPr>
          <w:trHeight w:val="397"/>
        </w:trPr>
        <w:tc>
          <w:tcPr>
            <w:tcW w:w="4644" w:type="dxa"/>
            <w:vAlign w:val="center"/>
          </w:tcPr>
          <w:p w14:paraId="7F695387" w14:textId="77777777" w:rsidR="00466C24" w:rsidRPr="00ED51E0" w:rsidRDefault="00466C24" w:rsidP="006F2860">
            <w:pPr>
              <w:jc w:val="both"/>
            </w:pPr>
            <w:r w:rsidRPr="00ED51E0">
              <w:t>HealthcareProfessionalType.healthcareProfessionalRoleCode</w:t>
            </w:r>
          </w:p>
        </w:tc>
        <w:tc>
          <w:tcPr>
            <w:tcW w:w="4820" w:type="dxa"/>
            <w:vAlign w:val="center"/>
          </w:tcPr>
          <w:p w14:paraId="06B65343" w14:textId="77777777" w:rsidR="00466C24" w:rsidRPr="00ED51E0" w:rsidRDefault="00466C24" w:rsidP="006F2860">
            <w:pPr>
              <w:jc w:val="both"/>
            </w:pPr>
            <w:r w:rsidRPr="00ED51E0">
              <w:t>medicationMedicalRecord/medicationMedicalRecordHeader/accountableHealthcareProfessional/healthcareProfessionalRoleCode</w:t>
            </w:r>
          </w:p>
        </w:tc>
      </w:tr>
      <w:tr w:rsidR="00466C24" w:rsidRPr="00416C87" w14:paraId="21C5EB8A" w14:textId="77777777" w:rsidTr="006F2860">
        <w:trPr>
          <w:trHeight w:val="397"/>
        </w:trPr>
        <w:tc>
          <w:tcPr>
            <w:tcW w:w="4644" w:type="dxa"/>
            <w:vAlign w:val="center"/>
          </w:tcPr>
          <w:p w14:paraId="22915914" w14:textId="77777777" w:rsidR="00466C24" w:rsidRPr="00ED51E0" w:rsidRDefault="00466C24" w:rsidP="006F2860">
            <w:pPr>
              <w:jc w:val="both"/>
            </w:pPr>
            <w:r w:rsidRPr="00ED51E0">
              <w:t>OrgUnitType.orgUnitHSAId</w:t>
            </w:r>
          </w:p>
        </w:tc>
        <w:tc>
          <w:tcPr>
            <w:tcW w:w="4820" w:type="dxa"/>
            <w:vAlign w:val="center"/>
          </w:tcPr>
          <w:p w14:paraId="3D13202B" w14:textId="77777777" w:rsidR="00466C24" w:rsidRPr="00ED51E0" w:rsidRDefault="00466C24" w:rsidP="006F2860">
            <w:pPr>
              <w:jc w:val="both"/>
              <w:rPr>
                <w:lang w:val="en-US"/>
              </w:rPr>
            </w:pPr>
            <w:r w:rsidRPr="00ED51E0">
              <w:rPr>
                <w:lang w:val="en-US"/>
              </w:rPr>
              <w:t>medicationMedicalRecord/medicationMedicalRecordHeader/accountableHealthcareProfessional/healthcareProfessionalOrgUnit/orgUnitHSAId</w:t>
            </w:r>
          </w:p>
        </w:tc>
      </w:tr>
      <w:tr w:rsidR="00466C24" w:rsidRPr="00416C87" w14:paraId="3C8D551C" w14:textId="77777777" w:rsidTr="006F2860">
        <w:trPr>
          <w:trHeight w:val="397"/>
        </w:trPr>
        <w:tc>
          <w:tcPr>
            <w:tcW w:w="4644" w:type="dxa"/>
            <w:vAlign w:val="center"/>
          </w:tcPr>
          <w:p w14:paraId="40E9BF69" w14:textId="77777777" w:rsidR="00466C24" w:rsidRPr="00ED51E0" w:rsidRDefault="00466C24" w:rsidP="006F2860">
            <w:pPr>
              <w:jc w:val="both"/>
            </w:pPr>
            <w:r w:rsidRPr="00ED51E0">
              <w:t>OrgUnitType.orgUnitname</w:t>
            </w:r>
          </w:p>
        </w:tc>
        <w:tc>
          <w:tcPr>
            <w:tcW w:w="4820" w:type="dxa"/>
            <w:vAlign w:val="center"/>
          </w:tcPr>
          <w:p w14:paraId="6260F469" w14:textId="77777777" w:rsidR="00466C24" w:rsidRPr="00ED51E0" w:rsidRDefault="00466C24" w:rsidP="006F2860">
            <w:pPr>
              <w:jc w:val="both"/>
              <w:rPr>
                <w:lang w:val="en-US"/>
              </w:rPr>
            </w:pPr>
            <w:r w:rsidRPr="00ED51E0">
              <w:rPr>
                <w:lang w:val="en-US"/>
              </w:rPr>
              <w:t>medicationMedicalRecord/medicationMedicalRecordHeader/accountableHealthcareProfessional/healthcareProfessionalOrgUnit/orgUnitname</w:t>
            </w:r>
          </w:p>
        </w:tc>
      </w:tr>
      <w:tr w:rsidR="00466C24" w:rsidRPr="00416C87" w14:paraId="1ED9A6ED" w14:textId="77777777" w:rsidTr="006F2860">
        <w:trPr>
          <w:trHeight w:val="397"/>
        </w:trPr>
        <w:tc>
          <w:tcPr>
            <w:tcW w:w="4644" w:type="dxa"/>
            <w:vAlign w:val="center"/>
          </w:tcPr>
          <w:p w14:paraId="1506DB68" w14:textId="77777777" w:rsidR="00466C24" w:rsidRPr="00ED51E0" w:rsidRDefault="00466C24" w:rsidP="006F2860">
            <w:pPr>
              <w:jc w:val="both"/>
            </w:pPr>
            <w:r w:rsidRPr="00ED51E0">
              <w:t>OrgUnitType.orgUnitTelecom</w:t>
            </w:r>
          </w:p>
        </w:tc>
        <w:tc>
          <w:tcPr>
            <w:tcW w:w="4820" w:type="dxa"/>
            <w:vAlign w:val="center"/>
          </w:tcPr>
          <w:p w14:paraId="431BDC27" w14:textId="77777777" w:rsidR="00466C24" w:rsidRPr="00ED51E0" w:rsidRDefault="00466C24" w:rsidP="006F2860">
            <w:pPr>
              <w:jc w:val="both"/>
              <w:rPr>
                <w:lang w:val="en-US"/>
              </w:rPr>
            </w:pPr>
            <w:r w:rsidRPr="00ED51E0">
              <w:rPr>
                <w:lang w:val="en-US"/>
              </w:rPr>
              <w:t>medicationMedicalRecord/medicationMedicalRecordHeader/accountableHealthcareProfessional/healthcareProfessionalOrgUnit/orgUnitTelecom</w:t>
            </w:r>
          </w:p>
        </w:tc>
      </w:tr>
      <w:tr w:rsidR="00466C24" w:rsidRPr="00416C87" w14:paraId="4FFE29C5" w14:textId="77777777" w:rsidTr="006F2860">
        <w:trPr>
          <w:trHeight w:val="397"/>
        </w:trPr>
        <w:tc>
          <w:tcPr>
            <w:tcW w:w="4644" w:type="dxa"/>
            <w:vAlign w:val="center"/>
          </w:tcPr>
          <w:p w14:paraId="1EE59503" w14:textId="77777777" w:rsidR="00466C24" w:rsidRPr="00ED51E0" w:rsidRDefault="00466C24" w:rsidP="006F2860">
            <w:pPr>
              <w:jc w:val="both"/>
            </w:pPr>
            <w:r w:rsidRPr="00ED51E0">
              <w:t>OrgUnitType.orgUnitEmail</w:t>
            </w:r>
          </w:p>
        </w:tc>
        <w:tc>
          <w:tcPr>
            <w:tcW w:w="4820" w:type="dxa"/>
            <w:vAlign w:val="center"/>
          </w:tcPr>
          <w:p w14:paraId="68924F6E" w14:textId="77777777" w:rsidR="00466C24" w:rsidRPr="00ED51E0" w:rsidRDefault="00466C24" w:rsidP="006F2860">
            <w:pPr>
              <w:jc w:val="both"/>
              <w:rPr>
                <w:lang w:val="en-US"/>
              </w:rPr>
            </w:pPr>
            <w:r w:rsidRPr="00ED51E0">
              <w:rPr>
                <w:lang w:val="en-US"/>
              </w:rPr>
              <w:t>medicationMedicalRecord/medicationMedicalRecordHeader/accountableHealthcareProfessional/healthcareProfessionalOrgUnit/orgUnitEmail</w:t>
            </w:r>
          </w:p>
        </w:tc>
      </w:tr>
      <w:tr w:rsidR="00466C24" w:rsidRPr="00416C87" w14:paraId="652468D2" w14:textId="77777777" w:rsidTr="006F2860">
        <w:trPr>
          <w:trHeight w:val="397"/>
        </w:trPr>
        <w:tc>
          <w:tcPr>
            <w:tcW w:w="4644" w:type="dxa"/>
            <w:vAlign w:val="center"/>
          </w:tcPr>
          <w:p w14:paraId="6495393D" w14:textId="77777777" w:rsidR="00466C24" w:rsidRPr="00ED51E0" w:rsidRDefault="00466C24" w:rsidP="006F2860">
            <w:pPr>
              <w:jc w:val="both"/>
              <w:rPr>
                <w:u w:val="single"/>
              </w:rPr>
            </w:pPr>
            <w:r w:rsidRPr="00ED51E0">
              <w:t>OrgUnitType.orgUnitAddress</w:t>
            </w:r>
          </w:p>
        </w:tc>
        <w:tc>
          <w:tcPr>
            <w:tcW w:w="4820" w:type="dxa"/>
            <w:vAlign w:val="center"/>
          </w:tcPr>
          <w:p w14:paraId="4BC1CEB9" w14:textId="77777777" w:rsidR="00466C24" w:rsidRPr="00ED51E0" w:rsidRDefault="00466C24" w:rsidP="006F2860">
            <w:pPr>
              <w:jc w:val="both"/>
              <w:rPr>
                <w:lang w:val="en-US"/>
              </w:rPr>
            </w:pPr>
            <w:r w:rsidRPr="00ED51E0">
              <w:rPr>
                <w:lang w:val="en-US"/>
              </w:rPr>
              <w:t>medicationMedicalRecord/medicationMedicalRecordHeader/accountableHealthcareProfessional/healthcareProfessionalOrgUnit/orgUnitAddress</w:t>
            </w:r>
          </w:p>
        </w:tc>
      </w:tr>
      <w:tr w:rsidR="00466C24" w:rsidRPr="00416C87" w14:paraId="5CF3B83A" w14:textId="77777777" w:rsidTr="006F2860">
        <w:trPr>
          <w:trHeight w:val="397"/>
        </w:trPr>
        <w:tc>
          <w:tcPr>
            <w:tcW w:w="4644" w:type="dxa"/>
            <w:vAlign w:val="center"/>
          </w:tcPr>
          <w:p w14:paraId="40D6236B" w14:textId="77777777" w:rsidR="00466C24" w:rsidRPr="00ED51E0" w:rsidRDefault="00466C24" w:rsidP="006F2860">
            <w:pPr>
              <w:jc w:val="both"/>
            </w:pPr>
            <w:r w:rsidRPr="00ED51E0">
              <w:t>OrgUnitType.orgUnitLocation</w:t>
            </w:r>
          </w:p>
        </w:tc>
        <w:tc>
          <w:tcPr>
            <w:tcW w:w="4820" w:type="dxa"/>
            <w:vAlign w:val="center"/>
          </w:tcPr>
          <w:p w14:paraId="7219A59F" w14:textId="77777777" w:rsidR="00466C24" w:rsidRPr="00ED51E0" w:rsidRDefault="00466C24" w:rsidP="006F2860">
            <w:pPr>
              <w:jc w:val="both"/>
              <w:rPr>
                <w:lang w:val="en-US"/>
              </w:rPr>
            </w:pPr>
            <w:r w:rsidRPr="00ED51E0">
              <w:rPr>
                <w:lang w:val="en-US"/>
              </w:rPr>
              <w:t>medicationMedicalRecord/medicationMedicalRecordHeader/accountableHealthcareProfessional/healthcareProfessionalOrgUnit/orgUnitLocation</w:t>
            </w:r>
          </w:p>
        </w:tc>
      </w:tr>
      <w:tr w:rsidR="00466C24" w:rsidRPr="009C4747" w14:paraId="41FF33D8" w14:textId="77777777" w:rsidTr="006F2860">
        <w:trPr>
          <w:trHeight w:val="397"/>
        </w:trPr>
        <w:tc>
          <w:tcPr>
            <w:tcW w:w="4644" w:type="dxa"/>
            <w:vAlign w:val="center"/>
          </w:tcPr>
          <w:p w14:paraId="0CEF5F77" w14:textId="77777777" w:rsidR="00466C24" w:rsidRPr="00ED51E0" w:rsidRDefault="00466C24" w:rsidP="006F2860">
            <w:pPr>
              <w:jc w:val="both"/>
            </w:pPr>
            <w:r w:rsidRPr="00ED51E0">
              <w:t>HealthcareProfessionalType.healthcareProfessionalCareUnitHSAId</w:t>
            </w:r>
          </w:p>
        </w:tc>
        <w:tc>
          <w:tcPr>
            <w:tcW w:w="4820" w:type="dxa"/>
            <w:vAlign w:val="center"/>
          </w:tcPr>
          <w:p w14:paraId="562E1C44" w14:textId="77777777" w:rsidR="00466C24" w:rsidRPr="00ED51E0" w:rsidRDefault="00466C24" w:rsidP="006F2860">
            <w:pPr>
              <w:jc w:val="both"/>
            </w:pPr>
            <w:r w:rsidRPr="00ED51E0">
              <w:t>medicationMedicalRecord/medicationMedicalRecordHeader/accountableHealthcareProfessional/healthcareProfessionalCareUnitHSAId</w:t>
            </w:r>
          </w:p>
        </w:tc>
      </w:tr>
      <w:tr w:rsidR="00466C24" w:rsidRPr="009C4747" w14:paraId="049B9D18" w14:textId="77777777" w:rsidTr="006F2860">
        <w:trPr>
          <w:trHeight w:val="397"/>
        </w:trPr>
        <w:tc>
          <w:tcPr>
            <w:tcW w:w="4644" w:type="dxa"/>
            <w:vAlign w:val="center"/>
          </w:tcPr>
          <w:p w14:paraId="7674C8D2" w14:textId="77777777" w:rsidR="00466C24" w:rsidRPr="00ED51E0" w:rsidRDefault="00466C24" w:rsidP="006F2860">
            <w:pPr>
              <w:jc w:val="both"/>
            </w:pPr>
            <w:r w:rsidRPr="00ED51E0">
              <w:t>HealthcareProfessionalType.healthcareProfessionalCareGiverHSAId</w:t>
            </w:r>
          </w:p>
        </w:tc>
        <w:tc>
          <w:tcPr>
            <w:tcW w:w="4820" w:type="dxa"/>
            <w:vAlign w:val="center"/>
          </w:tcPr>
          <w:p w14:paraId="79491AF2" w14:textId="77777777" w:rsidR="00466C24" w:rsidRPr="00ED51E0" w:rsidRDefault="00466C24" w:rsidP="006F2860">
            <w:pPr>
              <w:jc w:val="both"/>
            </w:pPr>
            <w:r w:rsidRPr="00ED51E0">
              <w:t>medicationMedicalRecord/medicationMedicalRecordHeader/accountableHealthcareProfessional/healthcareProfessionalCareGiverHSAId</w:t>
            </w:r>
          </w:p>
        </w:tc>
      </w:tr>
      <w:tr w:rsidR="00466C24" w:rsidRPr="009C4747" w14:paraId="36EF005B" w14:textId="77777777" w:rsidTr="006F2860">
        <w:trPr>
          <w:trHeight w:val="397"/>
        </w:trPr>
        <w:tc>
          <w:tcPr>
            <w:tcW w:w="4644" w:type="dxa"/>
            <w:vAlign w:val="center"/>
          </w:tcPr>
          <w:p w14:paraId="60E659D7" w14:textId="77777777" w:rsidR="00466C24" w:rsidRPr="00ED51E0" w:rsidRDefault="00466C24" w:rsidP="006F2860">
            <w:pPr>
              <w:jc w:val="both"/>
            </w:pPr>
            <w:r w:rsidRPr="00ED51E0">
              <w:lastRenderedPageBreak/>
              <w:t>LegalAuthenticatorType.signatureTime</w:t>
            </w:r>
          </w:p>
        </w:tc>
        <w:tc>
          <w:tcPr>
            <w:tcW w:w="4820" w:type="dxa"/>
            <w:vAlign w:val="center"/>
          </w:tcPr>
          <w:p w14:paraId="001168D2" w14:textId="77777777" w:rsidR="00466C24" w:rsidRPr="00ED51E0" w:rsidRDefault="00466C24" w:rsidP="006F2860">
            <w:pPr>
              <w:jc w:val="both"/>
            </w:pPr>
            <w:r w:rsidRPr="00ED51E0">
              <w:t>medicationMedicalRecord/medicationMedicalRecordHeader/legalAuthenticator/signatureTime</w:t>
            </w:r>
          </w:p>
        </w:tc>
      </w:tr>
      <w:tr w:rsidR="00466C24" w:rsidRPr="009C4747" w14:paraId="5DF4E8F4" w14:textId="77777777" w:rsidTr="006F2860">
        <w:trPr>
          <w:trHeight w:val="397"/>
        </w:trPr>
        <w:tc>
          <w:tcPr>
            <w:tcW w:w="4644" w:type="dxa"/>
            <w:vAlign w:val="center"/>
          </w:tcPr>
          <w:p w14:paraId="09ED6227" w14:textId="77777777" w:rsidR="00466C24" w:rsidRPr="00ED51E0" w:rsidRDefault="00466C24" w:rsidP="006F2860">
            <w:pPr>
              <w:jc w:val="both"/>
            </w:pPr>
            <w:r w:rsidRPr="00ED51E0">
              <w:t>LegalAuthenticatorType.legalAuthenticatorHSAId</w:t>
            </w:r>
          </w:p>
        </w:tc>
        <w:tc>
          <w:tcPr>
            <w:tcW w:w="4820" w:type="dxa"/>
            <w:vAlign w:val="center"/>
          </w:tcPr>
          <w:p w14:paraId="72DB3108" w14:textId="77777777" w:rsidR="00466C24" w:rsidRPr="00ED51E0" w:rsidRDefault="00466C24" w:rsidP="006F2860">
            <w:pPr>
              <w:jc w:val="both"/>
            </w:pPr>
            <w:r w:rsidRPr="00ED51E0">
              <w:t>medicationMedicalRecord/medicationMedicalRecordHeader/legalAuthenticator/legalAuthenticatorHSAId</w:t>
            </w:r>
          </w:p>
        </w:tc>
      </w:tr>
      <w:tr w:rsidR="00466C24" w:rsidRPr="009C4747" w14:paraId="5C902146" w14:textId="77777777" w:rsidTr="006F2860">
        <w:trPr>
          <w:trHeight w:val="397"/>
        </w:trPr>
        <w:tc>
          <w:tcPr>
            <w:tcW w:w="4644" w:type="dxa"/>
            <w:vAlign w:val="center"/>
          </w:tcPr>
          <w:p w14:paraId="1799CBF5" w14:textId="77777777" w:rsidR="00466C24" w:rsidRPr="00ED51E0" w:rsidRDefault="00466C24" w:rsidP="006F2860">
            <w:pPr>
              <w:jc w:val="both"/>
            </w:pPr>
            <w:r w:rsidRPr="00ED51E0">
              <w:t>LegalAuthenticatorType.legalAuthenticatorName</w:t>
            </w:r>
          </w:p>
        </w:tc>
        <w:tc>
          <w:tcPr>
            <w:tcW w:w="4820" w:type="dxa"/>
            <w:vAlign w:val="center"/>
          </w:tcPr>
          <w:p w14:paraId="02323E64" w14:textId="77777777" w:rsidR="00466C24" w:rsidRPr="00ED51E0" w:rsidRDefault="00466C24" w:rsidP="006F2860">
            <w:pPr>
              <w:jc w:val="both"/>
            </w:pPr>
            <w:r w:rsidRPr="00ED51E0">
              <w:t>medicationMedicalRecord/medicationMedicalRecordHeader/legalAuthenticator/legalAuthenticatorName</w:t>
            </w:r>
          </w:p>
        </w:tc>
      </w:tr>
      <w:tr w:rsidR="00466C24" w:rsidRPr="009C4747" w14:paraId="4B95D95D" w14:textId="77777777" w:rsidTr="006F2860">
        <w:trPr>
          <w:trHeight w:val="397"/>
        </w:trPr>
        <w:tc>
          <w:tcPr>
            <w:tcW w:w="4644" w:type="dxa"/>
            <w:vAlign w:val="center"/>
          </w:tcPr>
          <w:p w14:paraId="205954F3" w14:textId="77777777" w:rsidR="00466C24" w:rsidRPr="00ED51E0" w:rsidRDefault="00466C24" w:rsidP="006F2860">
            <w:pPr>
              <w:jc w:val="both"/>
            </w:pPr>
            <w:r w:rsidRPr="00ED51E0">
              <w:t>MedicationMedicalRecordHeaderType.approvedForPatient</w:t>
            </w:r>
          </w:p>
        </w:tc>
        <w:tc>
          <w:tcPr>
            <w:tcW w:w="4820" w:type="dxa"/>
            <w:vAlign w:val="center"/>
          </w:tcPr>
          <w:p w14:paraId="1E1CA294" w14:textId="77777777" w:rsidR="00466C24" w:rsidRPr="00ED51E0" w:rsidRDefault="00466C24" w:rsidP="006F2860">
            <w:pPr>
              <w:jc w:val="both"/>
            </w:pPr>
            <w:r w:rsidRPr="00ED51E0">
              <w:t>medicationMedicalRecord/medicationMedicalRecordHeader/approvedForPatient</w:t>
            </w:r>
          </w:p>
        </w:tc>
      </w:tr>
      <w:tr w:rsidR="00466C24" w:rsidRPr="009C4747" w14:paraId="34524553" w14:textId="77777777" w:rsidTr="006F2860">
        <w:trPr>
          <w:trHeight w:val="397"/>
        </w:trPr>
        <w:tc>
          <w:tcPr>
            <w:tcW w:w="4644" w:type="dxa"/>
            <w:vAlign w:val="center"/>
          </w:tcPr>
          <w:p w14:paraId="4EC09735" w14:textId="77777777" w:rsidR="00466C24" w:rsidRPr="00ED51E0" w:rsidRDefault="00466C24" w:rsidP="006F2860">
            <w:pPr>
              <w:jc w:val="both"/>
            </w:pPr>
            <w:r w:rsidRPr="00ED51E0">
              <w:t>MedicationMedicalRecordHeaderType.careContactId</w:t>
            </w:r>
          </w:p>
        </w:tc>
        <w:tc>
          <w:tcPr>
            <w:tcW w:w="4820" w:type="dxa"/>
            <w:vAlign w:val="center"/>
          </w:tcPr>
          <w:p w14:paraId="4D759E99" w14:textId="77777777" w:rsidR="00466C24" w:rsidRPr="00ED51E0" w:rsidRDefault="00466C24" w:rsidP="006F2860">
            <w:pPr>
              <w:jc w:val="both"/>
            </w:pPr>
            <w:r w:rsidRPr="00ED51E0">
              <w:t>medicationMedicalRecord/medicationMedicalRecordHeader/careContactId</w:t>
            </w:r>
          </w:p>
        </w:tc>
      </w:tr>
      <w:tr w:rsidR="00466C24" w:rsidRPr="009C4747" w14:paraId="2B606F65" w14:textId="77777777" w:rsidTr="006F2860">
        <w:trPr>
          <w:trHeight w:val="397"/>
        </w:trPr>
        <w:tc>
          <w:tcPr>
            <w:tcW w:w="4644" w:type="dxa"/>
            <w:shd w:val="clear" w:color="auto" w:fill="E7DAC5" w:themeFill="accent2"/>
            <w:vAlign w:val="center"/>
          </w:tcPr>
          <w:p w14:paraId="533A50A7" w14:textId="77777777" w:rsidR="00466C24" w:rsidRPr="009C4747" w:rsidRDefault="00466C24" w:rsidP="006F2860">
            <w:r w:rsidRPr="009C4747">
              <w:t>MedicationMedicalRecordBodyType</w:t>
            </w:r>
          </w:p>
        </w:tc>
        <w:tc>
          <w:tcPr>
            <w:tcW w:w="4820" w:type="dxa"/>
            <w:shd w:val="clear" w:color="auto" w:fill="E7DAC5" w:themeFill="accent2"/>
            <w:vAlign w:val="center"/>
          </w:tcPr>
          <w:p w14:paraId="7F34E5CA" w14:textId="77777777" w:rsidR="00466C24" w:rsidRPr="009C4747" w:rsidRDefault="00466C24" w:rsidP="006F2860">
            <w:pPr>
              <w:autoSpaceDE w:val="0"/>
              <w:autoSpaceDN w:val="0"/>
              <w:adjustRightInd w:val="0"/>
              <w:rPr>
                <w:rFonts w:cs="Consolas"/>
                <w:spacing w:val="-1"/>
              </w:rPr>
            </w:pPr>
          </w:p>
        </w:tc>
      </w:tr>
      <w:tr w:rsidR="00466C24" w:rsidRPr="009C4747" w14:paraId="02FF12F5" w14:textId="77777777" w:rsidTr="006F2860">
        <w:trPr>
          <w:trHeight w:val="397"/>
        </w:trPr>
        <w:tc>
          <w:tcPr>
            <w:tcW w:w="4644" w:type="dxa"/>
            <w:vAlign w:val="center"/>
          </w:tcPr>
          <w:p w14:paraId="2D9E36A8" w14:textId="77777777" w:rsidR="00466C24" w:rsidRPr="009C4747" w:rsidRDefault="00466C24" w:rsidP="006F2860">
            <w:r w:rsidRPr="009C4747">
              <w:t>AdditionalPatientInformationType.dateOfBirth</w:t>
            </w:r>
          </w:p>
        </w:tc>
        <w:tc>
          <w:tcPr>
            <w:tcW w:w="4820" w:type="dxa"/>
            <w:vAlign w:val="center"/>
          </w:tcPr>
          <w:p w14:paraId="29A3910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medicationMedicalRecord/medicationMedicalRecordBody/additionalPatientInformation/dateOfBirth</w:t>
            </w:r>
          </w:p>
        </w:tc>
      </w:tr>
      <w:tr w:rsidR="00466C24" w:rsidRPr="009C4747" w14:paraId="0D24C7FB" w14:textId="77777777" w:rsidTr="006F2860">
        <w:trPr>
          <w:trHeight w:val="397"/>
        </w:trPr>
        <w:tc>
          <w:tcPr>
            <w:tcW w:w="4644" w:type="dxa"/>
            <w:vAlign w:val="center"/>
          </w:tcPr>
          <w:p w14:paraId="0E8705F1" w14:textId="77777777" w:rsidR="00466C24" w:rsidRPr="009C4747" w:rsidRDefault="00466C24" w:rsidP="006F2860">
            <w:r w:rsidRPr="009C4747">
              <w:t>AdditionalPatientInformationType.gender</w:t>
            </w:r>
          </w:p>
        </w:tc>
        <w:tc>
          <w:tcPr>
            <w:tcW w:w="4820" w:type="dxa"/>
            <w:vAlign w:val="center"/>
          </w:tcPr>
          <w:p w14:paraId="6CFBA639" w14:textId="77777777" w:rsidR="00466C24" w:rsidRPr="009C4747" w:rsidRDefault="00466C24" w:rsidP="006F2860">
            <w:pPr>
              <w:autoSpaceDE w:val="0"/>
              <w:autoSpaceDN w:val="0"/>
              <w:adjustRightInd w:val="0"/>
              <w:rPr>
                <w:rFonts w:cs="Consolas"/>
                <w:spacing w:val="-1"/>
              </w:rPr>
            </w:pPr>
            <w:r w:rsidRPr="009C4747">
              <w:rPr>
                <w:rFonts w:cs="Consolas"/>
                <w:spacing w:val="-1"/>
                <w:lang w:val="en-US"/>
              </w:rPr>
              <w:t>medicationMedicalRecord/medicationMedicalRecordBody/additionalPatientInformation/gender</w:t>
            </w:r>
          </w:p>
        </w:tc>
      </w:tr>
      <w:tr w:rsidR="00466C24" w:rsidRPr="009C4747" w14:paraId="1A4E1C38" w14:textId="77777777" w:rsidTr="006F2860">
        <w:trPr>
          <w:trHeight w:val="397"/>
        </w:trPr>
        <w:tc>
          <w:tcPr>
            <w:tcW w:w="4644" w:type="dxa"/>
            <w:vAlign w:val="center"/>
          </w:tcPr>
          <w:p w14:paraId="5718919E" w14:textId="77777777" w:rsidR="00466C24" w:rsidRPr="009C4747" w:rsidRDefault="00466C24" w:rsidP="006F2860">
            <w:r w:rsidRPr="009C4747">
              <w:t>MedicationPrescriptionType.prescriptionId</w:t>
            </w:r>
          </w:p>
        </w:tc>
        <w:tc>
          <w:tcPr>
            <w:tcW w:w="4820" w:type="dxa"/>
            <w:vAlign w:val="center"/>
          </w:tcPr>
          <w:p w14:paraId="64974565" w14:textId="77777777" w:rsidR="00466C24" w:rsidRPr="009C4747" w:rsidRDefault="00466C24" w:rsidP="006F2860">
            <w:pPr>
              <w:autoSpaceDE w:val="0"/>
              <w:autoSpaceDN w:val="0"/>
              <w:adjustRightInd w:val="0"/>
              <w:rPr>
                <w:rFonts w:cs="Consolas"/>
                <w:spacing w:val="-1"/>
              </w:rPr>
            </w:pPr>
            <w:r w:rsidRPr="009C4747">
              <w:rPr>
                <w:rFonts w:cs="Consolas"/>
                <w:spacing w:val="-1"/>
                <w:lang w:val="en-US"/>
              </w:rPr>
              <w:t>medicationMedicalRecord/medicationMedicalRecordBody/medicationPrescription/</w:t>
            </w:r>
            <w:r w:rsidRPr="009C4747">
              <w:t>prescriptionId</w:t>
            </w:r>
          </w:p>
        </w:tc>
      </w:tr>
      <w:tr w:rsidR="00466C24" w:rsidRPr="009C4747" w14:paraId="61CB26FF" w14:textId="77777777" w:rsidTr="006F2860">
        <w:trPr>
          <w:trHeight w:val="397"/>
        </w:trPr>
        <w:tc>
          <w:tcPr>
            <w:tcW w:w="4644" w:type="dxa"/>
          </w:tcPr>
          <w:p w14:paraId="419D52BB" w14:textId="77777777" w:rsidR="00466C24" w:rsidRPr="009C4747" w:rsidRDefault="00466C24" w:rsidP="006F2860">
            <w:r w:rsidRPr="009C4747">
              <w:t>MedicationPrescriptionType.typeOfPrescription</w:t>
            </w:r>
          </w:p>
        </w:tc>
        <w:tc>
          <w:tcPr>
            <w:tcW w:w="4820" w:type="dxa"/>
          </w:tcPr>
          <w:p w14:paraId="4B7BA73A" w14:textId="77777777" w:rsidR="00466C24" w:rsidRPr="009C4747" w:rsidRDefault="00466C24" w:rsidP="006F2860">
            <w:r w:rsidRPr="009C4747">
              <w:rPr>
                <w:rFonts w:cs="Consolas"/>
                <w:spacing w:val="-1"/>
                <w:lang w:val="en-US"/>
              </w:rPr>
              <w:t>medicationMedicalRecord/medicationMedicalRecordBody/medicationPrescription/</w:t>
            </w:r>
            <w:r w:rsidRPr="009C4747">
              <w:t>typeOfPrescription</w:t>
            </w:r>
          </w:p>
        </w:tc>
      </w:tr>
      <w:tr w:rsidR="00466C24" w:rsidRPr="009C4747" w14:paraId="4BFBF8CD" w14:textId="77777777" w:rsidTr="006F2860">
        <w:trPr>
          <w:trHeight w:val="397"/>
        </w:trPr>
        <w:tc>
          <w:tcPr>
            <w:tcW w:w="4644" w:type="dxa"/>
            <w:vAlign w:val="center"/>
          </w:tcPr>
          <w:p w14:paraId="49A3F70D" w14:textId="77777777" w:rsidR="00466C24" w:rsidRPr="009C4747" w:rsidRDefault="00466C24" w:rsidP="006F2860">
            <w:r w:rsidRPr="009C4747">
              <w:t>MedicationPrescriptionType.prescriptionStatus</w:t>
            </w:r>
          </w:p>
        </w:tc>
        <w:tc>
          <w:tcPr>
            <w:tcW w:w="4820" w:type="dxa"/>
          </w:tcPr>
          <w:p w14:paraId="32499593" w14:textId="77777777" w:rsidR="00466C24" w:rsidRPr="009C4747" w:rsidRDefault="00466C24" w:rsidP="006F2860">
            <w:pPr>
              <w:autoSpaceDE w:val="0"/>
              <w:autoSpaceDN w:val="0"/>
              <w:adjustRightInd w:val="0"/>
              <w:rPr>
                <w:rFonts w:cs="Consolas"/>
                <w:spacing w:val="-1"/>
              </w:rPr>
            </w:pPr>
            <w:r w:rsidRPr="009C4747">
              <w:rPr>
                <w:rFonts w:cs="Consolas"/>
                <w:spacing w:val="-1"/>
                <w:lang w:val="en-US"/>
              </w:rPr>
              <w:t>medicationMedicalRecord/medicationMedicalRecordBody/medicationPrescription/</w:t>
            </w:r>
            <w:r w:rsidRPr="009C4747">
              <w:t>prescriptionStatus</w:t>
            </w:r>
          </w:p>
        </w:tc>
      </w:tr>
      <w:tr w:rsidR="00466C24" w:rsidRPr="009C4747" w14:paraId="55643D43" w14:textId="77777777" w:rsidTr="006F2860">
        <w:trPr>
          <w:trHeight w:val="397"/>
        </w:trPr>
        <w:tc>
          <w:tcPr>
            <w:tcW w:w="4644" w:type="dxa"/>
            <w:vAlign w:val="center"/>
          </w:tcPr>
          <w:p w14:paraId="1C84A67E" w14:textId="77777777" w:rsidR="00466C24" w:rsidRPr="009C4747" w:rsidRDefault="00466C24" w:rsidP="006F2860">
            <w:r w:rsidRPr="009C4747">
              <w:t>MedicationPrescriptionType.prescriptionNote</w:t>
            </w:r>
          </w:p>
        </w:tc>
        <w:tc>
          <w:tcPr>
            <w:tcW w:w="4820" w:type="dxa"/>
          </w:tcPr>
          <w:p w14:paraId="27F3F75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prescriptionNote</w:t>
            </w:r>
          </w:p>
        </w:tc>
      </w:tr>
      <w:tr w:rsidR="00466C24" w:rsidRPr="009C4747" w14:paraId="57410CD7" w14:textId="77777777" w:rsidTr="006F2860">
        <w:trPr>
          <w:trHeight w:val="397"/>
        </w:trPr>
        <w:tc>
          <w:tcPr>
            <w:tcW w:w="4644" w:type="dxa"/>
            <w:vAlign w:val="center"/>
          </w:tcPr>
          <w:p w14:paraId="018F14D3" w14:textId="77777777" w:rsidR="00466C24" w:rsidRPr="009C4747" w:rsidRDefault="00466C24" w:rsidP="006F2860">
            <w:r w:rsidRPr="009C4747">
              <w:rPr>
                <w:lang w:val="en-US"/>
              </w:rPr>
              <w:t>MedicationPrescriptionType.evalua</w:t>
            </w:r>
            <w:r w:rsidRPr="009C4747">
              <w:t>tionTime</w:t>
            </w:r>
          </w:p>
        </w:tc>
        <w:tc>
          <w:tcPr>
            <w:tcW w:w="4820" w:type="dxa"/>
          </w:tcPr>
          <w:p w14:paraId="691EA230"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evaluationTime</w:t>
            </w:r>
          </w:p>
        </w:tc>
      </w:tr>
      <w:tr w:rsidR="00466C24" w:rsidRPr="009C4747" w14:paraId="4090E278" w14:textId="77777777" w:rsidTr="006F2860">
        <w:trPr>
          <w:trHeight w:val="397"/>
        </w:trPr>
        <w:tc>
          <w:tcPr>
            <w:tcW w:w="4644" w:type="dxa"/>
            <w:vAlign w:val="center"/>
          </w:tcPr>
          <w:p w14:paraId="75966DA4" w14:textId="77777777" w:rsidR="00466C24" w:rsidRPr="009C4747" w:rsidRDefault="00466C24" w:rsidP="006F2860">
            <w:r w:rsidRPr="009C4747">
              <w:t>MedicationPrescriptionType.treatmentPurpose</w:t>
            </w:r>
          </w:p>
        </w:tc>
        <w:tc>
          <w:tcPr>
            <w:tcW w:w="4820" w:type="dxa"/>
          </w:tcPr>
          <w:p w14:paraId="26F92F1B"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treatmentPurpose</w:t>
            </w:r>
          </w:p>
        </w:tc>
      </w:tr>
      <w:tr w:rsidR="00466C24" w:rsidRPr="009C4747" w14:paraId="43D90AD3" w14:textId="77777777" w:rsidTr="006F2860">
        <w:trPr>
          <w:trHeight w:val="397"/>
        </w:trPr>
        <w:tc>
          <w:tcPr>
            <w:tcW w:w="4644" w:type="dxa"/>
            <w:vAlign w:val="center"/>
          </w:tcPr>
          <w:p w14:paraId="114CF043" w14:textId="77777777" w:rsidR="00466C24" w:rsidRPr="009C4747" w:rsidRDefault="00466C24" w:rsidP="006F2860">
            <w:r w:rsidRPr="009C4747">
              <w:t>MedicationPrescriptionType.prescriptionChainId</w:t>
            </w:r>
          </w:p>
        </w:tc>
        <w:tc>
          <w:tcPr>
            <w:tcW w:w="4820" w:type="dxa"/>
          </w:tcPr>
          <w:p w14:paraId="4FA9E593"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prescriptionChainId</w:t>
            </w:r>
          </w:p>
        </w:tc>
      </w:tr>
      <w:tr w:rsidR="00466C24" w:rsidRPr="009C4747" w14:paraId="6A4202E3" w14:textId="77777777" w:rsidTr="006F2860">
        <w:trPr>
          <w:trHeight w:val="397"/>
        </w:trPr>
        <w:tc>
          <w:tcPr>
            <w:tcW w:w="4644" w:type="dxa"/>
            <w:vAlign w:val="center"/>
          </w:tcPr>
          <w:p w14:paraId="788112FF" w14:textId="77777777" w:rsidR="00466C24" w:rsidRPr="009C4747" w:rsidRDefault="00466C24" w:rsidP="006F2860">
            <w:r w:rsidRPr="009C4747">
              <w:t>MedicationPrescriptionType.precedingPrescriptionId</w:t>
            </w:r>
          </w:p>
        </w:tc>
        <w:tc>
          <w:tcPr>
            <w:tcW w:w="4820" w:type="dxa"/>
          </w:tcPr>
          <w:p w14:paraId="0AC2B262"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precedingPrescriptionId</w:t>
            </w:r>
          </w:p>
        </w:tc>
      </w:tr>
      <w:tr w:rsidR="00466C24" w:rsidRPr="009C4747" w14:paraId="7AA0816A" w14:textId="77777777" w:rsidTr="006F2860">
        <w:trPr>
          <w:trHeight w:val="397"/>
        </w:trPr>
        <w:tc>
          <w:tcPr>
            <w:tcW w:w="4644" w:type="dxa"/>
            <w:vAlign w:val="center"/>
          </w:tcPr>
          <w:p w14:paraId="01759B88" w14:textId="77777777" w:rsidR="00466C24" w:rsidRPr="009C4747" w:rsidRDefault="00466C24" w:rsidP="006F2860">
            <w:r w:rsidRPr="009C4747">
              <w:t>MedicationPrescriptionType.succeedingPrescriptionId</w:t>
            </w:r>
          </w:p>
        </w:tc>
        <w:tc>
          <w:tcPr>
            <w:tcW w:w="4820" w:type="dxa"/>
          </w:tcPr>
          <w:p w14:paraId="17DC5473"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succeedingPrescriptionId</w:t>
            </w:r>
          </w:p>
        </w:tc>
      </w:tr>
      <w:tr w:rsidR="00466C24" w:rsidRPr="009C4747" w14:paraId="2E81484B" w14:textId="77777777" w:rsidTr="006F2860">
        <w:trPr>
          <w:trHeight w:val="397"/>
        </w:trPr>
        <w:tc>
          <w:tcPr>
            <w:tcW w:w="4644" w:type="dxa"/>
            <w:vAlign w:val="center"/>
          </w:tcPr>
          <w:p w14:paraId="7A91A957" w14:textId="77777777" w:rsidR="00466C24" w:rsidRPr="009C4747" w:rsidRDefault="00466C24" w:rsidP="006F2860">
            <w:r w:rsidRPr="009C4747">
              <w:t>MedicationPrescriptionType.startOfFirstTreatment</w:t>
            </w:r>
          </w:p>
        </w:tc>
        <w:tc>
          <w:tcPr>
            <w:tcW w:w="4820" w:type="dxa"/>
          </w:tcPr>
          <w:p w14:paraId="411A7181"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startOfFirstTreatment</w:t>
            </w:r>
          </w:p>
        </w:tc>
      </w:tr>
      <w:tr w:rsidR="00466C24" w:rsidRPr="009C4747" w14:paraId="04C8A82F" w14:textId="77777777" w:rsidTr="006F2860">
        <w:trPr>
          <w:trHeight w:val="397"/>
        </w:trPr>
        <w:tc>
          <w:tcPr>
            <w:tcW w:w="4644" w:type="dxa"/>
            <w:vAlign w:val="center"/>
          </w:tcPr>
          <w:p w14:paraId="30BF2456" w14:textId="77777777" w:rsidR="00466C24" w:rsidRPr="009C4747" w:rsidRDefault="00466C24" w:rsidP="006F2860">
            <w:r w:rsidRPr="009C4747">
              <w:lastRenderedPageBreak/>
              <w:t>MedicationPrescriptionType.startOfTreatment</w:t>
            </w:r>
          </w:p>
        </w:tc>
        <w:tc>
          <w:tcPr>
            <w:tcW w:w="4820" w:type="dxa"/>
          </w:tcPr>
          <w:p w14:paraId="2FE1CED6"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startOfTreatment</w:t>
            </w:r>
          </w:p>
        </w:tc>
      </w:tr>
      <w:tr w:rsidR="00466C24" w:rsidRPr="009C4747" w14:paraId="711636C5" w14:textId="77777777" w:rsidTr="006F2860">
        <w:trPr>
          <w:trHeight w:val="397"/>
        </w:trPr>
        <w:tc>
          <w:tcPr>
            <w:tcW w:w="4644" w:type="dxa"/>
            <w:vAlign w:val="center"/>
          </w:tcPr>
          <w:p w14:paraId="20E8CEA5" w14:textId="77777777" w:rsidR="00466C24" w:rsidRPr="009C4747" w:rsidRDefault="00466C24" w:rsidP="006F2860">
            <w:r w:rsidRPr="009C4747">
              <w:t>MedicationPrescriptionType.endOfTreatment</w:t>
            </w:r>
          </w:p>
        </w:tc>
        <w:tc>
          <w:tcPr>
            <w:tcW w:w="4820" w:type="dxa"/>
          </w:tcPr>
          <w:p w14:paraId="1E4C52EE"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endOfTreatment</w:t>
            </w:r>
          </w:p>
        </w:tc>
      </w:tr>
      <w:tr w:rsidR="00466C24" w:rsidRPr="009C4747" w14:paraId="12A58B83" w14:textId="77777777" w:rsidTr="006F2860">
        <w:trPr>
          <w:trHeight w:val="397"/>
        </w:trPr>
        <w:tc>
          <w:tcPr>
            <w:tcW w:w="4644" w:type="dxa"/>
            <w:vAlign w:val="center"/>
          </w:tcPr>
          <w:p w14:paraId="7C401A40" w14:textId="77777777" w:rsidR="00466C24" w:rsidRPr="009C4747" w:rsidRDefault="00466C24" w:rsidP="006F2860">
            <w:r w:rsidRPr="009C4747">
              <w:t>MedicationPrescriptionType.endOfTreatmentReason</w:t>
            </w:r>
          </w:p>
        </w:tc>
        <w:tc>
          <w:tcPr>
            <w:tcW w:w="4820" w:type="dxa"/>
          </w:tcPr>
          <w:p w14:paraId="423BFEAA"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endOfTreatmentReason</w:t>
            </w:r>
          </w:p>
        </w:tc>
      </w:tr>
      <w:tr w:rsidR="00466C24" w:rsidRPr="009C4747" w14:paraId="6C78DD8A" w14:textId="77777777" w:rsidTr="006F2860">
        <w:trPr>
          <w:trHeight w:val="865"/>
        </w:trPr>
        <w:tc>
          <w:tcPr>
            <w:tcW w:w="4644" w:type="dxa"/>
            <w:vAlign w:val="center"/>
          </w:tcPr>
          <w:p w14:paraId="73E5EC90" w14:textId="77777777" w:rsidR="00466C24" w:rsidRPr="009C4747" w:rsidRDefault="00466C24" w:rsidP="006F2860">
            <w:r w:rsidRPr="009C4747">
              <w:t>MedicationPrescriptionType.selfMedication</w:t>
            </w:r>
          </w:p>
        </w:tc>
        <w:tc>
          <w:tcPr>
            <w:tcW w:w="4820" w:type="dxa"/>
          </w:tcPr>
          <w:p w14:paraId="56B1578F"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t>selfMedication</w:t>
            </w:r>
          </w:p>
        </w:tc>
      </w:tr>
      <w:tr w:rsidR="00466C24" w:rsidRPr="00416C87" w14:paraId="4D2EACBA" w14:textId="77777777" w:rsidTr="006F2860">
        <w:trPr>
          <w:trHeight w:val="397"/>
        </w:trPr>
        <w:tc>
          <w:tcPr>
            <w:tcW w:w="4644" w:type="dxa"/>
            <w:vAlign w:val="center"/>
          </w:tcPr>
          <w:p w14:paraId="73D7FA1B" w14:textId="77777777" w:rsidR="00466C24" w:rsidRPr="009C4747" w:rsidRDefault="00466C24" w:rsidP="006F2860">
            <w:r w:rsidRPr="009C4747">
              <w:t>PrescriptionReasonType.reason</w:t>
            </w:r>
          </w:p>
        </w:tc>
        <w:tc>
          <w:tcPr>
            <w:tcW w:w="4820" w:type="dxa"/>
            <w:vAlign w:val="center"/>
          </w:tcPr>
          <w:p w14:paraId="3FA2CB21"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principalPrescriptionReason/reason</w:t>
            </w:r>
          </w:p>
          <w:p w14:paraId="63578B6D" w14:textId="77777777" w:rsidR="00466C24" w:rsidRPr="009C4747" w:rsidRDefault="00466C24" w:rsidP="006F2860">
            <w:pPr>
              <w:autoSpaceDE w:val="0"/>
              <w:autoSpaceDN w:val="0"/>
              <w:adjustRightInd w:val="0"/>
              <w:rPr>
                <w:lang w:val="en-US"/>
              </w:rPr>
            </w:pPr>
          </w:p>
          <w:p w14:paraId="308CB7A7" w14:textId="77777777" w:rsidR="00466C24" w:rsidRPr="009C4747" w:rsidRDefault="00466C24" w:rsidP="006F2860">
            <w:pPr>
              <w:autoSpaceDE w:val="0"/>
              <w:autoSpaceDN w:val="0"/>
              <w:adjustRightInd w:val="0"/>
              <w:rPr>
                <w:i/>
                <w:lang w:val="en-US"/>
              </w:rPr>
            </w:pPr>
            <w:r w:rsidRPr="009C4747">
              <w:rPr>
                <w:i/>
                <w:lang w:val="en-US"/>
              </w:rPr>
              <w:t>och</w:t>
            </w:r>
          </w:p>
          <w:p w14:paraId="216E6074" w14:textId="77777777" w:rsidR="00466C24" w:rsidRPr="009C4747" w:rsidRDefault="00466C24" w:rsidP="006F2860">
            <w:pPr>
              <w:autoSpaceDE w:val="0"/>
              <w:autoSpaceDN w:val="0"/>
              <w:adjustRightInd w:val="0"/>
              <w:rPr>
                <w:lang w:val="en-US"/>
              </w:rPr>
            </w:pPr>
          </w:p>
          <w:p w14:paraId="2277135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Pr>
                <w:lang w:val="en-US"/>
              </w:rPr>
              <w:t>additional</w:t>
            </w:r>
            <w:r w:rsidRPr="009C4747">
              <w:rPr>
                <w:lang w:val="en-US"/>
              </w:rPr>
              <w:t>PrescriptionReason/reason</w:t>
            </w:r>
          </w:p>
        </w:tc>
      </w:tr>
      <w:tr w:rsidR="00466C24" w:rsidRPr="00416C87" w14:paraId="481CAA45" w14:textId="77777777" w:rsidTr="006F2860">
        <w:trPr>
          <w:trHeight w:val="397"/>
        </w:trPr>
        <w:tc>
          <w:tcPr>
            <w:tcW w:w="4644" w:type="dxa"/>
            <w:vAlign w:val="center"/>
          </w:tcPr>
          <w:p w14:paraId="12A54286" w14:textId="77777777" w:rsidR="00466C24" w:rsidRPr="009C4747" w:rsidRDefault="00466C24" w:rsidP="006F2860">
            <w:r w:rsidRPr="009C4747">
              <w:t>PrescriptionReasonType.</w:t>
            </w:r>
            <w:r>
              <w:t>other</w:t>
            </w:r>
            <w:r w:rsidRPr="009C4747">
              <w:t>Reason</w:t>
            </w:r>
          </w:p>
        </w:tc>
        <w:tc>
          <w:tcPr>
            <w:tcW w:w="4820" w:type="dxa"/>
            <w:vAlign w:val="center"/>
          </w:tcPr>
          <w:p w14:paraId="68F5D82F"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principalPrescriptionReason/</w:t>
            </w:r>
            <w:r>
              <w:rPr>
                <w:lang w:val="en-US"/>
              </w:rPr>
              <w:t>other</w:t>
            </w:r>
            <w:r w:rsidRPr="009C4747">
              <w:rPr>
                <w:lang w:val="en-US"/>
              </w:rPr>
              <w:t>Reason</w:t>
            </w:r>
          </w:p>
          <w:p w14:paraId="3A73642F" w14:textId="77777777" w:rsidR="00466C24" w:rsidRPr="009C4747" w:rsidRDefault="00466C24" w:rsidP="006F2860">
            <w:pPr>
              <w:autoSpaceDE w:val="0"/>
              <w:autoSpaceDN w:val="0"/>
              <w:adjustRightInd w:val="0"/>
              <w:rPr>
                <w:lang w:val="en-US"/>
              </w:rPr>
            </w:pPr>
          </w:p>
          <w:p w14:paraId="77D72222" w14:textId="77777777" w:rsidR="00466C24" w:rsidRPr="009C4747" w:rsidRDefault="00466C24" w:rsidP="006F2860">
            <w:pPr>
              <w:autoSpaceDE w:val="0"/>
              <w:autoSpaceDN w:val="0"/>
              <w:adjustRightInd w:val="0"/>
              <w:rPr>
                <w:i/>
                <w:lang w:val="en-US"/>
              </w:rPr>
            </w:pPr>
            <w:r w:rsidRPr="009C4747">
              <w:rPr>
                <w:i/>
                <w:lang w:val="en-US"/>
              </w:rPr>
              <w:t>och</w:t>
            </w:r>
          </w:p>
          <w:p w14:paraId="134561FF" w14:textId="77777777" w:rsidR="00466C24" w:rsidRPr="009C4747" w:rsidRDefault="00466C24" w:rsidP="006F2860">
            <w:pPr>
              <w:autoSpaceDE w:val="0"/>
              <w:autoSpaceDN w:val="0"/>
              <w:adjustRightInd w:val="0"/>
              <w:rPr>
                <w:lang w:val="en-US"/>
              </w:rPr>
            </w:pPr>
          </w:p>
          <w:p w14:paraId="67CD3FF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Pr>
                <w:lang w:val="en-US"/>
              </w:rPr>
              <w:t>additional</w:t>
            </w:r>
            <w:r w:rsidRPr="009C4747">
              <w:rPr>
                <w:lang w:val="en-US"/>
              </w:rPr>
              <w:t>PrescriptionReason/</w:t>
            </w:r>
            <w:r>
              <w:rPr>
                <w:lang w:val="en-US"/>
              </w:rPr>
              <w:t>other</w:t>
            </w:r>
            <w:r w:rsidRPr="009C4747">
              <w:rPr>
                <w:lang w:val="en-US"/>
              </w:rPr>
              <w:t>Reason</w:t>
            </w:r>
          </w:p>
        </w:tc>
      </w:tr>
      <w:tr w:rsidR="00466C24" w:rsidRPr="00416C87" w14:paraId="76573BCA" w14:textId="77777777" w:rsidTr="006F2860">
        <w:trPr>
          <w:trHeight w:val="397"/>
        </w:trPr>
        <w:tc>
          <w:tcPr>
            <w:tcW w:w="4644" w:type="dxa"/>
            <w:vAlign w:val="center"/>
          </w:tcPr>
          <w:p w14:paraId="0EBCFF59" w14:textId="77777777" w:rsidR="00466C24" w:rsidRDefault="00466C24" w:rsidP="006F2860">
            <w:r w:rsidRPr="009C4747">
              <w:t>HealthcareProfessionalType.authorTime</w:t>
            </w:r>
          </w:p>
          <w:p w14:paraId="039CAA7D" w14:textId="77777777" w:rsidR="00466C24" w:rsidRPr="00A20454" w:rsidRDefault="00466C24" w:rsidP="006F2860">
            <w:pPr>
              <w:rPr>
                <w:i/>
              </w:rPr>
            </w:pPr>
            <w:r w:rsidRPr="00A20454">
              <w:rPr>
                <w:i/>
              </w:rPr>
              <w:t>(ordinatör)</w:t>
            </w:r>
          </w:p>
        </w:tc>
        <w:tc>
          <w:tcPr>
            <w:tcW w:w="4820" w:type="dxa"/>
            <w:vAlign w:val="center"/>
          </w:tcPr>
          <w:p w14:paraId="2C4536E2"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prescriber/authorTime</w:t>
            </w:r>
          </w:p>
        </w:tc>
      </w:tr>
      <w:tr w:rsidR="00466C24" w:rsidRPr="00416C87" w14:paraId="03A2BA6B" w14:textId="77777777" w:rsidTr="006F2860">
        <w:trPr>
          <w:trHeight w:val="397"/>
        </w:trPr>
        <w:tc>
          <w:tcPr>
            <w:tcW w:w="4644" w:type="dxa"/>
            <w:vAlign w:val="center"/>
          </w:tcPr>
          <w:p w14:paraId="0B9D9D5C" w14:textId="77777777" w:rsidR="00466C24" w:rsidRPr="009C4747" w:rsidRDefault="00466C24" w:rsidP="006F2860">
            <w:r w:rsidRPr="009C4747">
              <w:t>HealthcareProfessionalType.healthcareProfessionalHSAId</w:t>
            </w:r>
          </w:p>
        </w:tc>
        <w:tc>
          <w:tcPr>
            <w:tcW w:w="4820" w:type="dxa"/>
            <w:vAlign w:val="center"/>
          </w:tcPr>
          <w:p w14:paraId="38AA985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prescriber/healthcareProfessionalHSAId</w:t>
            </w:r>
          </w:p>
        </w:tc>
      </w:tr>
      <w:tr w:rsidR="00466C24" w:rsidRPr="00416C87" w14:paraId="1DBA1E3F" w14:textId="77777777" w:rsidTr="006F2860">
        <w:trPr>
          <w:trHeight w:val="397"/>
        </w:trPr>
        <w:tc>
          <w:tcPr>
            <w:tcW w:w="4644" w:type="dxa"/>
            <w:vAlign w:val="center"/>
          </w:tcPr>
          <w:p w14:paraId="14D63D91" w14:textId="77777777" w:rsidR="00466C24" w:rsidRPr="009C4747" w:rsidRDefault="00466C24" w:rsidP="006F2860">
            <w:r w:rsidRPr="009C4747">
              <w:t>HealthcareProfessionalType.healthcareProfessionalName</w:t>
            </w:r>
          </w:p>
        </w:tc>
        <w:tc>
          <w:tcPr>
            <w:tcW w:w="4820" w:type="dxa"/>
          </w:tcPr>
          <w:p w14:paraId="7A049AF8" w14:textId="77777777" w:rsidR="00466C24" w:rsidRPr="009C4747" w:rsidRDefault="00466C24" w:rsidP="006F2860">
            <w:pPr>
              <w:autoSpaceDE w:val="0"/>
              <w:autoSpaceDN w:val="0"/>
              <w:adjustRightInd w:val="0"/>
              <w:rPr>
                <w:rFonts w:cs="Arial"/>
                <w:lang w:val="en-US"/>
              </w:rPr>
            </w:pPr>
            <w:r w:rsidRPr="009C4747">
              <w:rPr>
                <w:rFonts w:cs="Consolas"/>
                <w:spacing w:val="-1"/>
                <w:lang w:val="en-US"/>
              </w:rPr>
              <w:t>medicationMedicalRecord/medicationMedicalRecordBody/medicationPrescription/</w:t>
            </w:r>
            <w:r w:rsidRPr="009C4747">
              <w:rPr>
                <w:lang w:val="en-US"/>
              </w:rPr>
              <w:t>prescriber/healthcareProfessionalName</w:t>
            </w:r>
          </w:p>
        </w:tc>
      </w:tr>
      <w:tr w:rsidR="00466C24" w:rsidRPr="00416C87" w14:paraId="7795B83E" w14:textId="77777777" w:rsidTr="006F2860">
        <w:trPr>
          <w:trHeight w:val="397"/>
        </w:trPr>
        <w:tc>
          <w:tcPr>
            <w:tcW w:w="4644" w:type="dxa"/>
            <w:vAlign w:val="center"/>
          </w:tcPr>
          <w:p w14:paraId="08271DFF" w14:textId="77777777" w:rsidR="00466C24" w:rsidRPr="009C4747" w:rsidRDefault="00466C24" w:rsidP="006F2860">
            <w:r w:rsidRPr="009C4747">
              <w:t>HealthcareProfessionalType.healthcareProfessionalRoleCode</w:t>
            </w:r>
          </w:p>
        </w:tc>
        <w:tc>
          <w:tcPr>
            <w:tcW w:w="4820" w:type="dxa"/>
          </w:tcPr>
          <w:p w14:paraId="5FB68192"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prescriber/healthcareProfessionalRoleCode</w:t>
            </w:r>
          </w:p>
        </w:tc>
      </w:tr>
      <w:tr w:rsidR="00466C24" w:rsidRPr="00416C87" w14:paraId="56011255" w14:textId="77777777" w:rsidTr="006F2860">
        <w:trPr>
          <w:trHeight w:val="397"/>
        </w:trPr>
        <w:tc>
          <w:tcPr>
            <w:tcW w:w="4644" w:type="dxa"/>
          </w:tcPr>
          <w:p w14:paraId="45CA2C8B" w14:textId="77777777" w:rsidR="00466C24" w:rsidRPr="009C4747" w:rsidRDefault="00466C24" w:rsidP="006F2860">
            <w:r w:rsidRPr="009C4747">
              <w:t>OrgUnitType.orgUnitHSAId</w:t>
            </w:r>
          </w:p>
        </w:tc>
        <w:tc>
          <w:tcPr>
            <w:tcW w:w="4820" w:type="dxa"/>
            <w:vAlign w:val="center"/>
          </w:tcPr>
          <w:p w14:paraId="781B9A72" w14:textId="77777777" w:rsidR="00466C24" w:rsidRPr="009C4747" w:rsidRDefault="00466C24" w:rsidP="006F2860">
            <w:pPr>
              <w:autoSpaceDE w:val="0"/>
              <w:autoSpaceDN w:val="0"/>
              <w:adjustRightInd w:val="0"/>
              <w:rPr>
                <w:rFonts w:cs="Arial"/>
                <w:lang w:val="en-US"/>
              </w:rPr>
            </w:pPr>
            <w:r w:rsidRPr="009C4747">
              <w:rPr>
                <w:rFonts w:cs="Consolas"/>
                <w:spacing w:val="-1"/>
                <w:lang w:val="en-US"/>
              </w:rPr>
              <w:t>medicationMedicalRecord/medicationMedicalRecordBody/medicationPrescription/</w:t>
            </w:r>
            <w:r w:rsidRPr="009C4747">
              <w:rPr>
                <w:lang w:val="en-US"/>
              </w:rPr>
              <w:t>prescriber/healthcareProfessionalOrgUnit/orgUnitHSAId</w:t>
            </w:r>
          </w:p>
        </w:tc>
      </w:tr>
      <w:tr w:rsidR="00466C24" w:rsidRPr="00416C87" w14:paraId="358D7277" w14:textId="77777777" w:rsidTr="006F2860">
        <w:trPr>
          <w:trHeight w:val="397"/>
        </w:trPr>
        <w:tc>
          <w:tcPr>
            <w:tcW w:w="4644" w:type="dxa"/>
          </w:tcPr>
          <w:p w14:paraId="022917BB" w14:textId="77777777" w:rsidR="00466C24" w:rsidRPr="009C4747" w:rsidRDefault="00466C24" w:rsidP="006F2860">
            <w:r w:rsidRPr="009C4747">
              <w:t>OrgUnitType.orgUnitName</w:t>
            </w:r>
          </w:p>
        </w:tc>
        <w:tc>
          <w:tcPr>
            <w:tcW w:w="4820" w:type="dxa"/>
          </w:tcPr>
          <w:p w14:paraId="7D80140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prescriber/healthcareProfessionalOrgUnit/orgUnitName</w:t>
            </w:r>
          </w:p>
        </w:tc>
      </w:tr>
      <w:tr w:rsidR="00466C24" w:rsidRPr="00416C87" w14:paraId="5507FF02" w14:textId="77777777" w:rsidTr="006F2860">
        <w:trPr>
          <w:trHeight w:val="397"/>
        </w:trPr>
        <w:tc>
          <w:tcPr>
            <w:tcW w:w="4644" w:type="dxa"/>
          </w:tcPr>
          <w:p w14:paraId="0E6D1DDE" w14:textId="77777777" w:rsidR="00466C24" w:rsidRPr="009C4747" w:rsidRDefault="00466C24" w:rsidP="006F2860">
            <w:r w:rsidRPr="009C4747">
              <w:lastRenderedPageBreak/>
              <w:t>OrgUnitType.orgUnitTelecom</w:t>
            </w:r>
          </w:p>
        </w:tc>
        <w:tc>
          <w:tcPr>
            <w:tcW w:w="4820" w:type="dxa"/>
          </w:tcPr>
          <w:p w14:paraId="0B1F90F0"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prescriber/healthcareProfessionalOrgUnit/orgUnitTelecom</w:t>
            </w:r>
          </w:p>
        </w:tc>
      </w:tr>
      <w:tr w:rsidR="00466C24" w:rsidRPr="00416C87" w14:paraId="0C921CAF" w14:textId="77777777" w:rsidTr="006F2860">
        <w:trPr>
          <w:trHeight w:val="397"/>
        </w:trPr>
        <w:tc>
          <w:tcPr>
            <w:tcW w:w="4644" w:type="dxa"/>
          </w:tcPr>
          <w:p w14:paraId="2ECED5EE" w14:textId="77777777" w:rsidR="00466C24" w:rsidRPr="009C4747" w:rsidRDefault="00466C24" w:rsidP="006F2860">
            <w:r w:rsidRPr="009C4747">
              <w:t>OrgUnitType.orgUnitEmail</w:t>
            </w:r>
          </w:p>
        </w:tc>
        <w:tc>
          <w:tcPr>
            <w:tcW w:w="4820" w:type="dxa"/>
          </w:tcPr>
          <w:p w14:paraId="4FF1DC02"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prescriber/healthcareProfessionalOrgUnit/orgUnitEmail</w:t>
            </w:r>
          </w:p>
        </w:tc>
      </w:tr>
      <w:tr w:rsidR="00466C24" w:rsidRPr="00416C87" w14:paraId="0A4A2BCF" w14:textId="77777777" w:rsidTr="006F2860">
        <w:trPr>
          <w:trHeight w:val="397"/>
        </w:trPr>
        <w:tc>
          <w:tcPr>
            <w:tcW w:w="4644" w:type="dxa"/>
          </w:tcPr>
          <w:p w14:paraId="5C6324E3" w14:textId="77777777" w:rsidR="00466C24" w:rsidRPr="009C4747" w:rsidRDefault="00466C24" w:rsidP="006F2860">
            <w:r w:rsidRPr="009C4747">
              <w:t>OrgUnitType.orgUnitAddress</w:t>
            </w:r>
          </w:p>
        </w:tc>
        <w:tc>
          <w:tcPr>
            <w:tcW w:w="4820" w:type="dxa"/>
          </w:tcPr>
          <w:p w14:paraId="628B04F6"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sidRPr="009C4747">
              <w:rPr>
                <w:lang w:val="en-US"/>
              </w:rPr>
              <w:t>prescriber/healthcareProfessionalOrgUnit/orgUnitAddress</w:t>
            </w:r>
          </w:p>
        </w:tc>
      </w:tr>
      <w:tr w:rsidR="00466C24" w:rsidRPr="00416C87" w14:paraId="2E72FD42" w14:textId="77777777" w:rsidTr="006F2860">
        <w:trPr>
          <w:trHeight w:val="397"/>
        </w:trPr>
        <w:tc>
          <w:tcPr>
            <w:tcW w:w="4644" w:type="dxa"/>
          </w:tcPr>
          <w:p w14:paraId="5A7F60E4" w14:textId="77777777" w:rsidR="00466C24" w:rsidRPr="009C4747" w:rsidRDefault="00466C24" w:rsidP="006F2860">
            <w:r w:rsidRPr="009C4747">
              <w:t>OrgUnitType.orgUnitLocation</w:t>
            </w:r>
          </w:p>
        </w:tc>
        <w:tc>
          <w:tcPr>
            <w:tcW w:w="4820" w:type="dxa"/>
          </w:tcPr>
          <w:p w14:paraId="63B4E99C"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prescriber/healthcareProfessionalOrgUnit/orgUnitLocation</w:t>
            </w:r>
          </w:p>
        </w:tc>
      </w:tr>
      <w:tr w:rsidR="00466C24" w:rsidRPr="00416C87" w14:paraId="05587B38" w14:textId="77777777" w:rsidTr="006F2860">
        <w:trPr>
          <w:trHeight w:val="397"/>
        </w:trPr>
        <w:tc>
          <w:tcPr>
            <w:tcW w:w="4644" w:type="dxa"/>
            <w:vAlign w:val="center"/>
          </w:tcPr>
          <w:p w14:paraId="0C6AA2EC" w14:textId="77777777" w:rsidR="00466C24" w:rsidRDefault="00466C24" w:rsidP="006F2860">
            <w:r w:rsidRPr="009C4747">
              <w:t>HealthcareProfessionalType.authorTime</w:t>
            </w:r>
          </w:p>
          <w:p w14:paraId="71F8F852" w14:textId="77777777" w:rsidR="00466C24" w:rsidRPr="00A20454" w:rsidRDefault="00466C24" w:rsidP="006F2860">
            <w:pPr>
              <w:rPr>
                <w:i/>
              </w:rPr>
            </w:pPr>
            <w:r w:rsidRPr="00A20454">
              <w:rPr>
                <w:i/>
              </w:rPr>
              <w:t>(utvärderande person)</w:t>
            </w:r>
          </w:p>
        </w:tc>
        <w:tc>
          <w:tcPr>
            <w:tcW w:w="4820" w:type="dxa"/>
            <w:vAlign w:val="center"/>
          </w:tcPr>
          <w:p w14:paraId="775B51A7"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evaluator/authorTime</w:t>
            </w:r>
          </w:p>
        </w:tc>
      </w:tr>
      <w:tr w:rsidR="00466C24" w:rsidRPr="00416C87" w14:paraId="31B7D4B8" w14:textId="77777777" w:rsidTr="006F2860">
        <w:trPr>
          <w:trHeight w:val="397"/>
        </w:trPr>
        <w:tc>
          <w:tcPr>
            <w:tcW w:w="4644" w:type="dxa"/>
            <w:vAlign w:val="center"/>
          </w:tcPr>
          <w:p w14:paraId="2E7BB716" w14:textId="77777777" w:rsidR="00466C24" w:rsidRPr="009C4747" w:rsidRDefault="00466C24" w:rsidP="006F2860">
            <w:r w:rsidRPr="009C4747">
              <w:t>HealthcareProfessionalType.healthcareProfessionalHSAId</w:t>
            </w:r>
          </w:p>
        </w:tc>
        <w:tc>
          <w:tcPr>
            <w:tcW w:w="4820" w:type="dxa"/>
            <w:vAlign w:val="center"/>
          </w:tcPr>
          <w:p w14:paraId="5B2B931E"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evaluator/healthcareProfessionalHSAId</w:t>
            </w:r>
          </w:p>
        </w:tc>
      </w:tr>
      <w:tr w:rsidR="00466C24" w:rsidRPr="00416C87" w14:paraId="5CCE5B24" w14:textId="77777777" w:rsidTr="006F2860">
        <w:trPr>
          <w:trHeight w:val="397"/>
        </w:trPr>
        <w:tc>
          <w:tcPr>
            <w:tcW w:w="4644" w:type="dxa"/>
            <w:vAlign w:val="center"/>
          </w:tcPr>
          <w:p w14:paraId="7468631E" w14:textId="77777777" w:rsidR="00466C24" w:rsidRPr="009C4747" w:rsidRDefault="00466C24" w:rsidP="006F2860">
            <w:r w:rsidRPr="009C4747">
              <w:t>HealthcareProfessionalType.healthcareProfessionalName</w:t>
            </w:r>
          </w:p>
        </w:tc>
        <w:tc>
          <w:tcPr>
            <w:tcW w:w="4820" w:type="dxa"/>
          </w:tcPr>
          <w:p w14:paraId="63AF72A7" w14:textId="77777777" w:rsidR="00466C24" w:rsidRPr="009C4747" w:rsidRDefault="00466C24" w:rsidP="006F2860">
            <w:pPr>
              <w:autoSpaceDE w:val="0"/>
              <w:autoSpaceDN w:val="0"/>
              <w:adjustRightInd w:val="0"/>
              <w:rPr>
                <w:rFonts w:cs="Arial"/>
                <w:lang w:val="en-US"/>
              </w:rPr>
            </w:pPr>
            <w:r w:rsidRPr="009C4747">
              <w:rPr>
                <w:rFonts w:cs="Consolas"/>
                <w:spacing w:val="-1"/>
                <w:lang w:val="en-US"/>
              </w:rPr>
              <w:t>medicationMedicalRecord/medicationMedicalRecordBody/medicationPrescription/</w:t>
            </w:r>
            <w:r w:rsidRPr="009C4747">
              <w:rPr>
                <w:lang w:val="en-US"/>
              </w:rPr>
              <w:t>evaluator/healthcareProfessionalName</w:t>
            </w:r>
          </w:p>
        </w:tc>
      </w:tr>
      <w:tr w:rsidR="00466C24" w:rsidRPr="00416C87" w14:paraId="2DBDCD3B" w14:textId="77777777" w:rsidTr="006F2860">
        <w:trPr>
          <w:trHeight w:val="397"/>
        </w:trPr>
        <w:tc>
          <w:tcPr>
            <w:tcW w:w="4644" w:type="dxa"/>
            <w:vAlign w:val="center"/>
          </w:tcPr>
          <w:p w14:paraId="738B522F" w14:textId="77777777" w:rsidR="00466C24" w:rsidRPr="009C4747" w:rsidRDefault="00466C24" w:rsidP="006F2860">
            <w:r w:rsidRPr="009C4747">
              <w:t>HealthcareProfessionalType.healthcareProfessionalRoleCode</w:t>
            </w:r>
          </w:p>
        </w:tc>
        <w:tc>
          <w:tcPr>
            <w:tcW w:w="4820" w:type="dxa"/>
          </w:tcPr>
          <w:p w14:paraId="42DCDAAC"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evaluator/healthcareProfessionalRoleCode</w:t>
            </w:r>
          </w:p>
        </w:tc>
      </w:tr>
      <w:tr w:rsidR="00466C24" w:rsidRPr="00416C87" w14:paraId="6556E16E" w14:textId="77777777" w:rsidTr="006F2860">
        <w:trPr>
          <w:trHeight w:val="397"/>
        </w:trPr>
        <w:tc>
          <w:tcPr>
            <w:tcW w:w="4644" w:type="dxa"/>
          </w:tcPr>
          <w:p w14:paraId="6577149E" w14:textId="77777777" w:rsidR="00466C24" w:rsidRPr="009C4747" w:rsidRDefault="00466C24" w:rsidP="006F2860">
            <w:r w:rsidRPr="009C4747">
              <w:t>OrgUnitType.orgUnitHSAId</w:t>
            </w:r>
          </w:p>
        </w:tc>
        <w:tc>
          <w:tcPr>
            <w:tcW w:w="4820" w:type="dxa"/>
            <w:vAlign w:val="center"/>
          </w:tcPr>
          <w:p w14:paraId="245ED67B"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evaluator/healthcareProfessionalOrgUnit/orgUnitHSAId</w:t>
            </w:r>
          </w:p>
        </w:tc>
      </w:tr>
      <w:tr w:rsidR="00466C24" w:rsidRPr="00416C87" w14:paraId="15DBF7DA" w14:textId="77777777" w:rsidTr="006F2860">
        <w:trPr>
          <w:trHeight w:val="397"/>
        </w:trPr>
        <w:tc>
          <w:tcPr>
            <w:tcW w:w="4644" w:type="dxa"/>
          </w:tcPr>
          <w:p w14:paraId="5113345E" w14:textId="77777777" w:rsidR="00466C24" w:rsidRPr="009C4747" w:rsidRDefault="00466C24" w:rsidP="006F2860">
            <w:r w:rsidRPr="009C4747">
              <w:t>OrgUnitType.orgUnitName</w:t>
            </w:r>
          </w:p>
        </w:tc>
        <w:tc>
          <w:tcPr>
            <w:tcW w:w="4820" w:type="dxa"/>
          </w:tcPr>
          <w:p w14:paraId="68CCDA3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evaluator/healthcareProfessionalOrgUnit/orgUnitName</w:t>
            </w:r>
          </w:p>
        </w:tc>
      </w:tr>
      <w:tr w:rsidR="00466C24" w:rsidRPr="00416C87" w14:paraId="751DFEDF" w14:textId="77777777" w:rsidTr="006F2860">
        <w:trPr>
          <w:trHeight w:val="397"/>
        </w:trPr>
        <w:tc>
          <w:tcPr>
            <w:tcW w:w="4644" w:type="dxa"/>
          </w:tcPr>
          <w:p w14:paraId="32C01C72" w14:textId="77777777" w:rsidR="00466C24" w:rsidRPr="009C4747" w:rsidRDefault="00466C24" w:rsidP="006F2860">
            <w:r w:rsidRPr="009C4747">
              <w:t>OrgUnitType.orgUnitTelecom</w:t>
            </w:r>
          </w:p>
        </w:tc>
        <w:tc>
          <w:tcPr>
            <w:tcW w:w="4820" w:type="dxa"/>
          </w:tcPr>
          <w:p w14:paraId="0F100860"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evaluator/healthcareProfessionalOrgUnit/orgUnitTelecom</w:t>
            </w:r>
          </w:p>
        </w:tc>
      </w:tr>
      <w:tr w:rsidR="00466C24" w:rsidRPr="00416C87" w14:paraId="01C094A7" w14:textId="77777777" w:rsidTr="006F2860">
        <w:trPr>
          <w:trHeight w:val="397"/>
        </w:trPr>
        <w:tc>
          <w:tcPr>
            <w:tcW w:w="4644" w:type="dxa"/>
          </w:tcPr>
          <w:p w14:paraId="1AC7B377" w14:textId="77777777" w:rsidR="00466C24" w:rsidRPr="009C4747" w:rsidRDefault="00466C24" w:rsidP="006F2860">
            <w:r w:rsidRPr="009C4747">
              <w:t>OrgUnitType.orgUnitEmail</w:t>
            </w:r>
          </w:p>
        </w:tc>
        <w:tc>
          <w:tcPr>
            <w:tcW w:w="4820" w:type="dxa"/>
          </w:tcPr>
          <w:p w14:paraId="7A3C98D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evaluator/healthcareProfessionalOrgUnit/orgUnitEmail</w:t>
            </w:r>
          </w:p>
        </w:tc>
      </w:tr>
      <w:tr w:rsidR="00466C24" w:rsidRPr="00416C87" w14:paraId="3B5E2E7D" w14:textId="77777777" w:rsidTr="006F2860">
        <w:trPr>
          <w:trHeight w:val="397"/>
        </w:trPr>
        <w:tc>
          <w:tcPr>
            <w:tcW w:w="4644" w:type="dxa"/>
          </w:tcPr>
          <w:p w14:paraId="541379A6" w14:textId="77777777" w:rsidR="00466C24" w:rsidRPr="009C4747" w:rsidRDefault="00466C24" w:rsidP="006F2860">
            <w:r w:rsidRPr="009C4747">
              <w:t>OrgUnitType.orgUnitAddress</w:t>
            </w:r>
          </w:p>
        </w:tc>
        <w:tc>
          <w:tcPr>
            <w:tcW w:w="4820" w:type="dxa"/>
          </w:tcPr>
          <w:p w14:paraId="0A2EAAE1"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evaluator/healthcareProfessionalOrgUnit/orgUnitAddress</w:t>
            </w:r>
          </w:p>
        </w:tc>
      </w:tr>
      <w:tr w:rsidR="00466C24" w:rsidRPr="00416C87" w14:paraId="22BD6920" w14:textId="77777777" w:rsidTr="006F2860">
        <w:trPr>
          <w:trHeight w:val="397"/>
        </w:trPr>
        <w:tc>
          <w:tcPr>
            <w:tcW w:w="4644" w:type="dxa"/>
          </w:tcPr>
          <w:p w14:paraId="272A4675" w14:textId="77777777" w:rsidR="00466C24" w:rsidRPr="009C4747" w:rsidRDefault="00466C24" w:rsidP="006F2860">
            <w:r w:rsidRPr="009C4747">
              <w:t>OrgUnitType.orgUnitLocation</w:t>
            </w:r>
          </w:p>
        </w:tc>
        <w:tc>
          <w:tcPr>
            <w:tcW w:w="4820" w:type="dxa"/>
          </w:tcPr>
          <w:p w14:paraId="1BDDB03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evaluator/healthcareProfessionalOrgUnit/orgUnitLocation</w:t>
            </w:r>
          </w:p>
        </w:tc>
      </w:tr>
      <w:tr w:rsidR="00466C24" w:rsidRPr="00416C87" w14:paraId="7AB5E53D" w14:textId="77777777" w:rsidTr="006F2860">
        <w:trPr>
          <w:trHeight w:val="397"/>
        </w:trPr>
        <w:tc>
          <w:tcPr>
            <w:tcW w:w="4644" w:type="dxa"/>
            <w:shd w:val="clear" w:color="auto" w:fill="C6F5FB" w:themeFill="accent5" w:themeFillTint="33"/>
            <w:vAlign w:val="center"/>
          </w:tcPr>
          <w:p w14:paraId="5776A6DF" w14:textId="77777777" w:rsidR="00466C24" w:rsidRPr="009C4747" w:rsidRDefault="00466C24" w:rsidP="006F2860">
            <w:r w:rsidRPr="009C4747">
              <w:t>AdministrationType.administrationId</w:t>
            </w:r>
          </w:p>
        </w:tc>
        <w:tc>
          <w:tcPr>
            <w:tcW w:w="4820" w:type="dxa"/>
            <w:shd w:val="clear" w:color="auto" w:fill="C6F5FB" w:themeFill="accent5" w:themeFillTint="33"/>
            <w:vAlign w:val="center"/>
          </w:tcPr>
          <w:p w14:paraId="7DECA65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adminstration/administrationId</w:t>
            </w:r>
          </w:p>
        </w:tc>
      </w:tr>
      <w:tr w:rsidR="00466C24" w:rsidRPr="00416C87" w14:paraId="6DB85843" w14:textId="77777777" w:rsidTr="006F2860">
        <w:trPr>
          <w:trHeight w:val="397"/>
        </w:trPr>
        <w:tc>
          <w:tcPr>
            <w:tcW w:w="4644" w:type="dxa"/>
            <w:shd w:val="clear" w:color="auto" w:fill="C6F5FB" w:themeFill="accent5" w:themeFillTint="33"/>
            <w:vAlign w:val="center"/>
          </w:tcPr>
          <w:p w14:paraId="2F2857C3" w14:textId="77777777" w:rsidR="00466C24" w:rsidRPr="009C4747" w:rsidRDefault="00466C24" w:rsidP="006F2860">
            <w:r w:rsidRPr="009C4747">
              <w:t>AdministrationType.administrationTime</w:t>
            </w:r>
          </w:p>
        </w:tc>
        <w:tc>
          <w:tcPr>
            <w:tcW w:w="4820" w:type="dxa"/>
            <w:shd w:val="clear" w:color="auto" w:fill="C6F5FB" w:themeFill="accent5" w:themeFillTint="33"/>
          </w:tcPr>
          <w:p w14:paraId="39BB9E6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adminstration/administrationTime</w:t>
            </w:r>
          </w:p>
        </w:tc>
      </w:tr>
      <w:tr w:rsidR="00466C24" w:rsidRPr="00416C87" w14:paraId="5A055C59" w14:textId="77777777" w:rsidTr="006F2860">
        <w:trPr>
          <w:trHeight w:val="397"/>
        </w:trPr>
        <w:tc>
          <w:tcPr>
            <w:tcW w:w="4644" w:type="dxa"/>
            <w:shd w:val="clear" w:color="auto" w:fill="C6F5FB" w:themeFill="accent5" w:themeFillTint="33"/>
            <w:vAlign w:val="center"/>
          </w:tcPr>
          <w:p w14:paraId="541EFECB" w14:textId="77777777" w:rsidR="00466C24" w:rsidRPr="009C4747" w:rsidRDefault="00466C24" w:rsidP="006F2860">
            <w:r w:rsidRPr="009C4747">
              <w:lastRenderedPageBreak/>
              <w:t>AdministrationType.administrationComment</w:t>
            </w:r>
          </w:p>
        </w:tc>
        <w:tc>
          <w:tcPr>
            <w:tcW w:w="4820" w:type="dxa"/>
            <w:shd w:val="clear" w:color="auto" w:fill="C6F5FB" w:themeFill="accent5" w:themeFillTint="33"/>
          </w:tcPr>
          <w:p w14:paraId="4421A6B6"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adminstration/administrationComment</w:t>
            </w:r>
          </w:p>
        </w:tc>
      </w:tr>
      <w:tr w:rsidR="00466C24" w:rsidRPr="00416C87" w14:paraId="6C1129BC" w14:textId="77777777" w:rsidTr="006F2860">
        <w:trPr>
          <w:trHeight w:val="397"/>
        </w:trPr>
        <w:tc>
          <w:tcPr>
            <w:tcW w:w="4644" w:type="dxa"/>
            <w:shd w:val="clear" w:color="auto" w:fill="C6F5FB" w:themeFill="accent5" w:themeFillTint="33"/>
            <w:vAlign w:val="center"/>
          </w:tcPr>
          <w:p w14:paraId="1AB4A012" w14:textId="77777777" w:rsidR="00466C24" w:rsidRPr="009C4747" w:rsidRDefault="00466C24" w:rsidP="006F2860">
            <w:r w:rsidRPr="009C4747">
              <w:t>AdministrationType.</w:t>
            </w:r>
            <w:r>
              <w:t>routeOfAdministration</w:t>
            </w:r>
          </w:p>
        </w:tc>
        <w:tc>
          <w:tcPr>
            <w:tcW w:w="4820" w:type="dxa"/>
            <w:shd w:val="clear" w:color="auto" w:fill="C6F5FB" w:themeFill="accent5" w:themeFillTint="33"/>
            <w:vAlign w:val="center"/>
          </w:tcPr>
          <w:p w14:paraId="1E6D8EEF"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w:t>
            </w:r>
            <w:r w:rsidRPr="000D7502">
              <w:rPr>
                <w:lang w:val="en-US"/>
              </w:rPr>
              <w:t>routeOfAdministration</w:t>
            </w:r>
          </w:p>
        </w:tc>
      </w:tr>
      <w:tr w:rsidR="00466C24" w:rsidRPr="00416C87" w14:paraId="396D1093" w14:textId="77777777" w:rsidTr="006F2860">
        <w:trPr>
          <w:trHeight w:val="397"/>
        </w:trPr>
        <w:tc>
          <w:tcPr>
            <w:tcW w:w="4644" w:type="dxa"/>
            <w:shd w:val="clear" w:color="auto" w:fill="C6F5FB" w:themeFill="accent5" w:themeFillTint="33"/>
            <w:vAlign w:val="center"/>
          </w:tcPr>
          <w:p w14:paraId="697AF300" w14:textId="77777777" w:rsidR="00466C24" w:rsidRDefault="00466C24" w:rsidP="006F2860">
            <w:pPr>
              <w:rPr>
                <w:i/>
              </w:rPr>
            </w:pPr>
            <w:r w:rsidRPr="009C4747">
              <w:t>HealthcareProfessionalType.authorTime</w:t>
            </w:r>
          </w:p>
          <w:p w14:paraId="2CC941CF" w14:textId="77777777" w:rsidR="00466C24" w:rsidRPr="00A20454" w:rsidRDefault="00466C24" w:rsidP="006F2860">
            <w:pPr>
              <w:rPr>
                <w:i/>
              </w:rPr>
            </w:pPr>
            <w:r>
              <w:rPr>
                <w:i/>
              </w:rPr>
              <w:t>(administrerande person)</w:t>
            </w:r>
          </w:p>
        </w:tc>
        <w:tc>
          <w:tcPr>
            <w:tcW w:w="4820" w:type="dxa"/>
            <w:shd w:val="clear" w:color="auto" w:fill="C6F5FB" w:themeFill="accent5" w:themeFillTint="33"/>
            <w:vAlign w:val="center"/>
          </w:tcPr>
          <w:p w14:paraId="3FEE70E0" w14:textId="77777777" w:rsidR="00466C24" w:rsidRPr="00BE7872"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w:t>
            </w:r>
            <w:r w:rsidRPr="00BE7872">
              <w:rPr>
                <w:lang w:val="en-US"/>
              </w:rPr>
              <w:t>authorTime</w:t>
            </w:r>
          </w:p>
        </w:tc>
      </w:tr>
      <w:tr w:rsidR="00466C24" w:rsidRPr="00416C87" w14:paraId="60923EE1" w14:textId="77777777" w:rsidTr="006F2860">
        <w:trPr>
          <w:trHeight w:val="397"/>
        </w:trPr>
        <w:tc>
          <w:tcPr>
            <w:tcW w:w="4644" w:type="dxa"/>
            <w:shd w:val="clear" w:color="auto" w:fill="C6F5FB" w:themeFill="accent5" w:themeFillTint="33"/>
            <w:vAlign w:val="center"/>
          </w:tcPr>
          <w:p w14:paraId="2821B105" w14:textId="77777777" w:rsidR="00466C24" w:rsidRPr="009C4747" w:rsidRDefault="00466C24" w:rsidP="006F2860">
            <w:r w:rsidRPr="009C4747">
              <w:t>HealthcareProfessionalType.healthcareProfessionalHSAId</w:t>
            </w:r>
          </w:p>
        </w:tc>
        <w:tc>
          <w:tcPr>
            <w:tcW w:w="4820" w:type="dxa"/>
            <w:shd w:val="clear" w:color="auto" w:fill="C6F5FB" w:themeFill="accent5" w:themeFillTint="33"/>
          </w:tcPr>
          <w:p w14:paraId="2F90C996"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adminstration/administeringHealthcareProfessional/healthcareProfessionalHSAId</w:t>
            </w:r>
          </w:p>
        </w:tc>
      </w:tr>
      <w:tr w:rsidR="00466C24" w:rsidRPr="00416C87" w14:paraId="1FA7CAB0" w14:textId="77777777" w:rsidTr="006F2860">
        <w:trPr>
          <w:trHeight w:val="397"/>
        </w:trPr>
        <w:tc>
          <w:tcPr>
            <w:tcW w:w="4644" w:type="dxa"/>
            <w:shd w:val="clear" w:color="auto" w:fill="C6F5FB" w:themeFill="accent5" w:themeFillTint="33"/>
            <w:vAlign w:val="center"/>
          </w:tcPr>
          <w:p w14:paraId="65833133" w14:textId="77777777" w:rsidR="00466C24" w:rsidRPr="009C4747" w:rsidRDefault="00466C24" w:rsidP="006F2860">
            <w:r w:rsidRPr="009C4747">
              <w:t>HealthcareProfessionalType.healthcareProfessionalName</w:t>
            </w:r>
          </w:p>
        </w:tc>
        <w:tc>
          <w:tcPr>
            <w:tcW w:w="4820" w:type="dxa"/>
            <w:shd w:val="clear" w:color="auto" w:fill="C6F5FB" w:themeFill="accent5" w:themeFillTint="33"/>
          </w:tcPr>
          <w:p w14:paraId="75036E3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adminstration/administeringHealthcareProfessional/healthcareProfessionalName</w:t>
            </w:r>
          </w:p>
        </w:tc>
      </w:tr>
      <w:tr w:rsidR="00466C24" w:rsidRPr="00416C87" w14:paraId="5E8544EA" w14:textId="77777777" w:rsidTr="006F2860">
        <w:trPr>
          <w:trHeight w:val="397"/>
        </w:trPr>
        <w:tc>
          <w:tcPr>
            <w:tcW w:w="4644" w:type="dxa"/>
            <w:shd w:val="clear" w:color="auto" w:fill="C6F5FB" w:themeFill="accent5" w:themeFillTint="33"/>
            <w:vAlign w:val="center"/>
          </w:tcPr>
          <w:p w14:paraId="031776EA" w14:textId="77777777" w:rsidR="00466C24" w:rsidRPr="009C4747" w:rsidRDefault="00466C24" w:rsidP="006F2860">
            <w:r w:rsidRPr="009C4747">
              <w:t>HealthcareProfessionalType.healthcareProfessionalRoleCode</w:t>
            </w:r>
          </w:p>
        </w:tc>
        <w:tc>
          <w:tcPr>
            <w:tcW w:w="4820" w:type="dxa"/>
            <w:shd w:val="clear" w:color="auto" w:fill="C6F5FB" w:themeFill="accent5" w:themeFillTint="33"/>
          </w:tcPr>
          <w:p w14:paraId="3639B29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adminstration/administeringHealthcareProfessional/healthcareProfessionalRoleCode</w:t>
            </w:r>
          </w:p>
        </w:tc>
      </w:tr>
      <w:tr w:rsidR="00466C24" w:rsidRPr="00416C87" w14:paraId="12C7B6B4" w14:textId="77777777" w:rsidTr="006F2860">
        <w:trPr>
          <w:trHeight w:val="397"/>
        </w:trPr>
        <w:tc>
          <w:tcPr>
            <w:tcW w:w="4644" w:type="dxa"/>
            <w:shd w:val="clear" w:color="auto" w:fill="C6F5FB" w:themeFill="accent5" w:themeFillTint="33"/>
          </w:tcPr>
          <w:p w14:paraId="39B1B1BB" w14:textId="77777777" w:rsidR="00466C24" w:rsidRPr="009C4747" w:rsidRDefault="00466C24" w:rsidP="006F2860">
            <w:r w:rsidRPr="009C4747">
              <w:t>OrgUnitType.orgUnitHSAId</w:t>
            </w:r>
          </w:p>
        </w:tc>
        <w:tc>
          <w:tcPr>
            <w:tcW w:w="4820" w:type="dxa"/>
            <w:shd w:val="clear" w:color="auto" w:fill="C6F5FB" w:themeFill="accent5" w:themeFillTint="33"/>
            <w:vAlign w:val="center"/>
          </w:tcPr>
          <w:p w14:paraId="70FC1BE9"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adminstration/administeringHealthcareProfessional/healthcareProfessionalOrgUnit/orgUnitHSAId</w:t>
            </w:r>
          </w:p>
        </w:tc>
      </w:tr>
      <w:tr w:rsidR="00466C24" w:rsidRPr="00416C87" w14:paraId="7AE1A636" w14:textId="77777777" w:rsidTr="006F2860">
        <w:trPr>
          <w:trHeight w:val="397"/>
        </w:trPr>
        <w:tc>
          <w:tcPr>
            <w:tcW w:w="4644" w:type="dxa"/>
            <w:shd w:val="clear" w:color="auto" w:fill="C6F5FB" w:themeFill="accent5" w:themeFillTint="33"/>
          </w:tcPr>
          <w:p w14:paraId="12B8D103" w14:textId="77777777" w:rsidR="00466C24" w:rsidRPr="009C4747" w:rsidRDefault="00466C24" w:rsidP="006F2860">
            <w:r w:rsidRPr="009C4747">
              <w:t>OrgUnitType.orgUnitName</w:t>
            </w:r>
          </w:p>
        </w:tc>
        <w:tc>
          <w:tcPr>
            <w:tcW w:w="4820" w:type="dxa"/>
            <w:shd w:val="clear" w:color="auto" w:fill="C6F5FB" w:themeFill="accent5" w:themeFillTint="33"/>
          </w:tcPr>
          <w:p w14:paraId="57372DB7"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adminstration/administeringHealthcareProfessional/healthcareProfessionalOrgUnit/orgUnitName</w:t>
            </w:r>
          </w:p>
        </w:tc>
      </w:tr>
      <w:tr w:rsidR="00466C24" w:rsidRPr="00416C87" w14:paraId="5915FA99" w14:textId="77777777" w:rsidTr="006F2860">
        <w:trPr>
          <w:trHeight w:val="397"/>
        </w:trPr>
        <w:tc>
          <w:tcPr>
            <w:tcW w:w="4644" w:type="dxa"/>
            <w:shd w:val="clear" w:color="auto" w:fill="C6F5FB" w:themeFill="accent5" w:themeFillTint="33"/>
          </w:tcPr>
          <w:p w14:paraId="3DB25290" w14:textId="77777777" w:rsidR="00466C24" w:rsidRPr="009C4747" w:rsidRDefault="00466C24" w:rsidP="006F2860">
            <w:r w:rsidRPr="009C4747">
              <w:t>OrgUnitType.orgUnitTelecom</w:t>
            </w:r>
          </w:p>
        </w:tc>
        <w:tc>
          <w:tcPr>
            <w:tcW w:w="4820" w:type="dxa"/>
            <w:shd w:val="clear" w:color="auto" w:fill="C6F5FB" w:themeFill="accent5" w:themeFillTint="33"/>
          </w:tcPr>
          <w:p w14:paraId="7D163C5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adminstration/administeringHealthcareProfessional/healthcareProfessionalOrgUnit/orgUnitTelecom</w:t>
            </w:r>
          </w:p>
        </w:tc>
      </w:tr>
      <w:tr w:rsidR="00466C24" w:rsidRPr="00416C87" w14:paraId="402BC7FC" w14:textId="77777777" w:rsidTr="006F2860">
        <w:trPr>
          <w:trHeight w:val="397"/>
        </w:trPr>
        <w:tc>
          <w:tcPr>
            <w:tcW w:w="4644" w:type="dxa"/>
            <w:shd w:val="clear" w:color="auto" w:fill="C6F5FB" w:themeFill="accent5" w:themeFillTint="33"/>
          </w:tcPr>
          <w:p w14:paraId="3B3B9886" w14:textId="77777777" w:rsidR="00466C24" w:rsidRPr="009C4747" w:rsidRDefault="00466C24" w:rsidP="006F2860">
            <w:r w:rsidRPr="009C4747">
              <w:t>OrgUnitType.orgUnitEmail</w:t>
            </w:r>
          </w:p>
        </w:tc>
        <w:tc>
          <w:tcPr>
            <w:tcW w:w="4820" w:type="dxa"/>
            <w:shd w:val="clear" w:color="auto" w:fill="C6F5FB" w:themeFill="accent5" w:themeFillTint="33"/>
          </w:tcPr>
          <w:p w14:paraId="7857177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adminstration/administeringHealthcareProfessional/healthcareProfessionalOrgUnit/orgUnitEmail</w:t>
            </w:r>
          </w:p>
        </w:tc>
      </w:tr>
      <w:tr w:rsidR="00466C24" w:rsidRPr="00416C87" w14:paraId="35179501" w14:textId="77777777" w:rsidTr="006F2860">
        <w:trPr>
          <w:trHeight w:val="397"/>
        </w:trPr>
        <w:tc>
          <w:tcPr>
            <w:tcW w:w="4644" w:type="dxa"/>
            <w:shd w:val="clear" w:color="auto" w:fill="C6F5FB" w:themeFill="accent5" w:themeFillTint="33"/>
          </w:tcPr>
          <w:p w14:paraId="6AA3D859" w14:textId="77777777" w:rsidR="00466C24" w:rsidRPr="00151BF7" w:rsidRDefault="00466C24" w:rsidP="006F2860">
            <w:r w:rsidRPr="00151BF7">
              <w:t>OrgUnitType.orgUnitAddress</w:t>
            </w:r>
          </w:p>
        </w:tc>
        <w:tc>
          <w:tcPr>
            <w:tcW w:w="4820" w:type="dxa"/>
            <w:shd w:val="clear" w:color="auto" w:fill="C6F5FB" w:themeFill="accent5" w:themeFillTint="33"/>
          </w:tcPr>
          <w:p w14:paraId="2AAFCB50" w14:textId="77777777" w:rsidR="00466C24" w:rsidRPr="00151BF7" w:rsidRDefault="00466C24" w:rsidP="006F2860">
            <w:pPr>
              <w:autoSpaceDE w:val="0"/>
              <w:autoSpaceDN w:val="0"/>
              <w:adjustRightInd w:val="0"/>
              <w:rPr>
                <w:rFonts w:cs="Consolas"/>
                <w:spacing w:val="-1"/>
                <w:lang w:val="en-US"/>
              </w:rPr>
            </w:pPr>
            <w:r w:rsidRPr="00151BF7">
              <w:rPr>
                <w:rFonts w:cs="Consolas"/>
                <w:spacing w:val="-1"/>
                <w:lang w:val="en-US"/>
              </w:rPr>
              <w:t>medicationMedicalRecord/medicationMedicalRecordBody/medicationPrescription/</w:t>
            </w:r>
            <w:r w:rsidRPr="00151BF7">
              <w:rPr>
                <w:lang w:val="en-US"/>
              </w:rPr>
              <w:t>adminstration/administeringHealthcareProfessional/healthcareProfessionalOrgUnit/orgUnitAddress</w:t>
            </w:r>
          </w:p>
        </w:tc>
      </w:tr>
      <w:tr w:rsidR="00466C24" w:rsidRPr="00416C87" w14:paraId="0690DEAF" w14:textId="77777777" w:rsidTr="006F2860">
        <w:trPr>
          <w:trHeight w:val="397"/>
        </w:trPr>
        <w:tc>
          <w:tcPr>
            <w:tcW w:w="4644" w:type="dxa"/>
            <w:shd w:val="clear" w:color="auto" w:fill="C6F5FB" w:themeFill="accent5" w:themeFillTint="33"/>
          </w:tcPr>
          <w:p w14:paraId="64BC1224" w14:textId="77777777" w:rsidR="00466C24" w:rsidRPr="009C4747" w:rsidRDefault="00466C24" w:rsidP="006F2860">
            <w:r w:rsidRPr="009C4747">
              <w:t>OrgUnitType.orgUnitLocation</w:t>
            </w:r>
          </w:p>
        </w:tc>
        <w:tc>
          <w:tcPr>
            <w:tcW w:w="4820" w:type="dxa"/>
            <w:shd w:val="clear" w:color="auto" w:fill="C6F5FB" w:themeFill="accent5" w:themeFillTint="33"/>
          </w:tcPr>
          <w:p w14:paraId="1E10D38F"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w:t>
            </w:r>
            <w:r w:rsidRPr="009C4747">
              <w:rPr>
                <w:lang w:val="en-US"/>
              </w:rPr>
              <w:t>adminstration/administeringHealthcareProfessional/healthcareProfessionalOrgUnit/orgUnitLocation</w:t>
            </w:r>
          </w:p>
        </w:tc>
      </w:tr>
      <w:tr w:rsidR="00466C24" w:rsidRPr="00416C87" w14:paraId="62E7DE73" w14:textId="77777777" w:rsidTr="006F2860">
        <w:trPr>
          <w:trHeight w:val="397"/>
        </w:trPr>
        <w:tc>
          <w:tcPr>
            <w:tcW w:w="4644" w:type="dxa"/>
            <w:shd w:val="clear" w:color="auto" w:fill="FAF7F3" w:themeFill="accent2" w:themeFillTint="33"/>
            <w:vAlign w:val="center"/>
          </w:tcPr>
          <w:p w14:paraId="7EBB88DB" w14:textId="77777777" w:rsidR="00466C24" w:rsidRPr="009C4747" w:rsidRDefault="00466C24" w:rsidP="006F2860">
            <w:r w:rsidRPr="009C4747">
              <w:t>DrugChoiceType.comment</w:t>
            </w:r>
          </w:p>
        </w:tc>
        <w:tc>
          <w:tcPr>
            <w:tcW w:w="4820" w:type="dxa"/>
            <w:shd w:val="clear" w:color="auto" w:fill="FAF7F3" w:themeFill="accent2" w:themeFillTint="33"/>
          </w:tcPr>
          <w:p w14:paraId="7B7E3CFB"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drug/comment</w:t>
            </w:r>
          </w:p>
          <w:p w14:paraId="34F65A1A" w14:textId="77777777" w:rsidR="00466C24" w:rsidRPr="009C4747" w:rsidRDefault="00466C24" w:rsidP="006F2860">
            <w:pPr>
              <w:autoSpaceDE w:val="0"/>
              <w:autoSpaceDN w:val="0"/>
              <w:adjustRightInd w:val="0"/>
              <w:rPr>
                <w:lang w:val="en-US"/>
              </w:rPr>
            </w:pPr>
          </w:p>
          <w:p w14:paraId="69EB6718" w14:textId="77777777" w:rsidR="00466C24" w:rsidRPr="009C4747" w:rsidRDefault="00466C24" w:rsidP="006F2860">
            <w:pPr>
              <w:autoSpaceDE w:val="0"/>
              <w:autoSpaceDN w:val="0"/>
              <w:adjustRightInd w:val="0"/>
              <w:rPr>
                <w:i/>
                <w:lang w:val="en-US"/>
              </w:rPr>
            </w:pPr>
            <w:r w:rsidRPr="009C4747">
              <w:rPr>
                <w:i/>
                <w:lang w:val="en-US"/>
              </w:rPr>
              <w:lastRenderedPageBreak/>
              <w:t>och</w:t>
            </w:r>
          </w:p>
          <w:p w14:paraId="06DEE0C9" w14:textId="77777777" w:rsidR="00466C24" w:rsidRPr="009C4747" w:rsidRDefault="00466C24" w:rsidP="006F2860">
            <w:pPr>
              <w:autoSpaceDE w:val="0"/>
              <w:autoSpaceDN w:val="0"/>
              <w:adjustRightInd w:val="0"/>
              <w:rPr>
                <w:lang w:val="en-US"/>
              </w:rPr>
            </w:pPr>
          </w:p>
          <w:p w14:paraId="2F622310"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drug/comment</w:t>
            </w:r>
          </w:p>
        </w:tc>
      </w:tr>
      <w:tr w:rsidR="00466C24" w:rsidRPr="00416C87" w14:paraId="539C4676" w14:textId="77777777" w:rsidTr="006F2860">
        <w:trPr>
          <w:trHeight w:val="397"/>
        </w:trPr>
        <w:tc>
          <w:tcPr>
            <w:tcW w:w="4644" w:type="dxa"/>
            <w:shd w:val="clear" w:color="auto" w:fill="FAF7F3" w:themeFill="accent2" w:themeFillTint="33"/>
            <w:vAlign w:val="center"/>
          </w:tcPr>
          <w:p w14:paraId="744DC01C" w14:textId="77777777" w:rsidR="00466C24" w:rsidRPr="009C4747" w:rsidRDefault="00466C24" w:rsidP="006F2860">
            <w:r w:rsidRPr="009C4747">
              <w:lastRenderedPageBreak/>
              <w:t>UnstructuredDrugInformationType.unstructuredInformation</w:t>
            </w:r>
          </w:p>
        </w:tc>
        <w:tc>
          <w:tcPr>
            <w:tcW w:w="4820" w:type="dxa"/>
            <w:shd w:val="clear" w:color="auto" w:fill="FAF7F3" w:themeFill="accent2" w:themeFillTint="33"/>
          </w:tcPr>
          <w:p w14:paraId="65CFE64F"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drug/unstructuredDrugInformation/unstructuredInformation</w:t>
            </w:r>
          </w:p>
          <w:p w14:paraId="73C35384" w14:textId="77777777" w:rsidR="00466C24" w:rsidRPr="009C4747" w:rsidRDefault="00466C24" w:rsidP="006F2860">
            <w:pPr>
              <w:autoSpaceDE w:val="0"/>
              <w:autoSpaceDN w:val="0"/>
              <w:adjustRightInd w:val="0"/>
              <w:rPr>
                <w:lang w:val="en-US"/>
              </w:rPr>
            </w:pPr>
          </w:p>
          <w:p w14:paraId="2767E198" w14:textId="77777777" w:rsidR="00466C24" w:rsidRPr="009C4747" w:rsidRDefault="00466C24" w:rsidP="006F2860">
            <w:pPr>
              <w:autoSpaceDE w:val="0"/>
              <w:autoSpaceDN w:val="0"/>
              <w:adjustRightInd w:val="0"/>
              <w:rPr>
                <w:i/>
                <w:lang w:val="en-US"/>
              </w:rPr>
            </w:pPr>
            <w:r w:rsidRPr="009C4747">
              <w:rPr>
                <w:i/>
                <w:lang w:val="en-US"/>
              </w:rPr>
              <w:t>och</w:t>
            </w:r>
          </w:p>
          <w:p w14:paraId="57465AC3" w14:textId="77777777" w:rsidR="00466C24" w:rsidRPr="009C4747" w:rsidRDefault="00466C24" w:rsidP="006F2860">
            <w:pPr>
              <w:autoSpaceDE w:val="0"/>
              <w:autoSpaceDN w:val="0"/>
              <w:adjustRightInd w:val="0"/>
              <w:rPr>
                <w:lang w:val="en-US"/>
              </w:rPr>
            </w:pPr>
          </w:p>
          <w:p w14:paraId="4114BCD0"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drug/unstructuredDrugInformation/unstructuredInformation</w:t>
            </w:r>
          </w:p>
        </w:tc>
      </w:tr>
      <w:tr w:rsidR="00466C24" w:rsidRPr="00416C87" w14:paraId="56710515" w14:textId="77777777" w:rsidTr="006F2860">
        <w:trPr>
          <w:trHeight w:val="397"/>
        </w:trPr>
        <w:tc>
          <w:tcPr>
            <w:tcW w:w="4644" w:type="dxa"/>
            <w:shd w:val="clear" w:color="auto" w:fill="FAF7F3" w:themeFill="accent2" w:themeFillTint="33"/>
            <w:vAlign w:val="center"/>
          </w:tcPr>
          <w:p w14:paraId="2D4800F9" w14:textId="77777777" w:rsidR="00466C24" w:rsidRPr="009C4747" w:rsidRDefault="00466C24" w:rsidP="006F2860">
            <w:r w:rsidRPr="009C4747">
              <w:t>MerchandiseType.</w:t>
            </w:r>
            <w:r>
              <w:t>article</w:t>
            </w:r>
            <w:r w:rsidRPr="009C4747">
              <w:t>Number</w:t>
            </w:r>
          </w:p>
        </w:tc>
        <w:tc>
          <w:tcPr>
            <w:tcW w:w="4820" w:type="dxa"/>
            <w:shd w:val="clear" w:color="auto" w:fill="FAF7F3" w:themeFill="accent2" w:themeFillTint="33"/>
          </w:tcPr>
          <w:p w14:paraId="3E5A1DB5" w14:textId="77777777" w:rsidR="00466C24" w:rsidRPr="000F6A8C"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m</w:t>
            </w:r>
            <w:r w:rsidRPr="009C4747">
              <w:rPr>
                <w:lang w:val="en-US"/>
              </w:rPr>
              <w:t>erchandise/</w:t>
            </w:r>
            <w:r w:rsidRPr="000F6A8C">
              <w:rPr>
                <w:lang w:val="en-US"/>
              </w:rPr>
              <w:t>articleNumber</w:t>
            </w:r>
          </w:p>
          <w:p w14:paraId="22328D03" w14:textId="77777777" w:rsidR="00466C24" w:rsidRPr="009C4747" w:rsidRDefault="00466C24" w:rsidP="006F2860">
            <w:pPr>
              <w:autoSpaceDE w:val="0"/>
              <w:autoSpaceDN w:val="0"/>
              <w:adjustRightInd w:val="0"/>
              <w:rPr>
                <w:lang w:val="en-US"/>
              </w:rPr>
            </w:pPr>
          </w:p>
          <w:p w14:paraId="085860EB" w14:textId="77777777" w:rsidR="00466C24" w:rsidRPr="009C4747" w:rsidRDefault="00466C24" w:rsidP="006F2860">
            <w:pPr>
              <w:autoSpaceDE w:val="0"/>
              <w:autoSpaceDN w:val="0"/>
              <w:adjustRightInd w:val="0"/>
              <w:rPr>
                <w:i/>
                <w:lang w:val="en-US"/>
              </w:rPr>
            </w:pPr>
            <w:r w:rsidRPr="009C4747">
              <w:rPr>
                <w:i/>
                <w:lang w:val="en-US"/>
              </w:rPr>
              <w:t>och</w:t>
            </w:r>
          </w:p>
          <w:p w14:paraId="418ACD05" w14:textId="77777777" w:rsidR="00466C24" w:rsidRPr="009C4747" w:rsidRDefault="00466C24" w:rsidP="006F2860">
            <w:pPr>
              <w:autoSpaceDE w:val="0"/>
              <w:autoSpaceDN w:val="0"/>
              <w:adjustRightInd w:val="0"/>
              <w:rPr>
                <w:lang w:val="en-US"/>
              </w:rPr>
            </w:pPr>
          </w:p>
          <w:p w14:paraId="04E814C2" w14:textId="77777777" w:rsidR="00466C24" w:rsidRPr="000F6A8C"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m</w:t>
            </w:r>
            <w:r w:rsidRPr="009C4747">
              <w:rPr>
                <w:lang w:val="en-US"/>
              </w:rPr>
              <w:t>erchandise/</w:t>
            </w:r>
            <w:r w:rsidRPr="000F6A8C">
              <w:rPr>
                <w:lang w:val="en-US"/>
              </w:rPr>
              <w:t>articleNumber</w:t>
            </w:r>
          </w:p>
        </w:tc>
      </w:tr>
      <w:tr w:rsidR="00466C24" w:rsidRPr="00416C87" w14:paraId="524D626B" w14:textId="77777777" w:rsidTr="006F2860">
        <w:trPr>
          <w:trHeight w:val="397"/>
        </w:trPr>
        <w:tc>
          <w:tcPr>
            <w:tcW w:w="4644" w:type="dxa"/>
            <w:shd w:val="clear" w:color="auto" w:fill="FAF7F3" w:themeFill="accent2" w:themeFillTint="33"/>
            <w:vAlign w:val="center"/>
          </w:tcPr>
          <w:p w14:paraId="48DCCFB8" w14:textId="77777777" w:rsidR="00466C24" w:rsidRPr="009C4747" w:rsidRDefault="00466C24" w:rsidP="006F2860">
            <w:r>
              <w:t>DrugArticleType.nplPack</w:t>
            </w:r>
            <w:r w:rsidRPr="009C4747">
              <w:t>Id</w:t>
            </w:r>
          </w:p>
        </w:tc>
        <w:tc>
          <w:tcPr>
            <w:tcW w:w="4820" w:type="dxa"/>
            <w:shd w:val="clear" w:color="auto" w:fill="FAF7F3" w:themeFill="accent2" w:themeFillTint="33"/>
          </w:tcPr>
          <w:p w14:paraId="5A199E8F"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drugArticle/nplPack</w:t>
            </w:r>
            <w:r w:rsidRPr="009C4747">
              <w:rPr>
                <w:lang w:val="en-US"/>
              </w:rPr>
              <w:t>Id</w:t>
            </w:r>
          </w:p>
          <w:p w14:paraId="23E4B030" w14:textId="77777777" w:rsidR="00466C24" w:rsidRPr="009C4747" w:rsidRDefault="00466C24" w:rsidP="006F2860">
            <w:pPr>
              <w:autoSpaceDE w:val="0"/>
              <w:autoSpaceDN w:val="0"/>
              <w:adjustRightInd w:val="0"/>
              <w:rPr>
                <w:lang w:val="en-US"/>
              </w:rPr>
            </w:pPr>
          </w:p>
          <w:p w14:paraId="1747EBEB" w14:textId="77777777" w:rsidR="00466C24" w:rsidRPr="009C4747" w:rsidRDefault="00466C24" w:rsidP="006F2860">
            <w:pPr>
              <w:autoSpaceDE w:val="0"/>
              <w:autoSpaceDN w:val="0"/>
              <w:adjustRightInd w:val="0"/>
              <w:rPr>
                <w:i/>
                <w:lang w:val="en-US"/>
              </w:rPr>
            </w:pPr>
            <w:r w:rsidRPr="009C4747">
              <w:rPr>
                <w:i/>
                <w:lang w:val="en-US"/>
              </w:rPr>
              <w:t>och</w:t>
            </w:r>
          </w:p>
          <w:p w14:paraId="3D325EFA" w14:textId="77777777" w:rsidR="00466C24" w:rsidRPr="009C4747" w:rsidRDefault="00466C24" w:rsidP="006F2860">
            <w:pPr>
              <w:autoSpaceDE w:val="0"/>
              <w:autoSpaceDN w:val="0"/>
              <w:adjustRightInd w:val="0"/>
              <w:rPr>
                <w:lang w:val="en-US"/>
              </w:rPr>
            </w:pPr>
          </w:p>
          <w:p w14:paraId="50727709"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drugArticle/nplPack</w:t>
            </w:r>
            <w:r w:rsidRPr="009C4747">
              <w:rPr>
                <w:lang w:val="en-US"/>
              </w:rPr>
              <w:t>Id</w:t>
            </w:r>
          </w:p>
        </w:tc>
      </w:tr>
      <w:tr w:rsidR="00466C24" w:rsidRPr="00416C87" w14:paraId="52585111" w14:textId="77777777" w:rsidTr="006F2860">
        <w:trPr>
          <w:trHeight w:val="397"/>
        </w:trPr>
        <w:tc>
          <w:tcPr>
            <w:tcW w:w="4644" w:type="dxa"/>
            <w:shd w:val="clear" w:color="auto" w:fill="FAF7F3" w:themeFill="accent2" w:themeFillTint="33"/>
            <w:vAlign w:val="center"/>
          </w:tcPr>
          <w:p w14:paraId="7DC58E04" w14:textId="77777777" w:rsidR="00466C24" w:rsidRPr="009C4747" w:rsidRDefault="00466C24" w:rsidP="006F2860">
            <w:r>
              <w:t>Drug</w:t>
            </w:r>
            <w:r w:rsidRPr="009C4747">
              <w:t>Type.nplId</w:t>
            </w:r>
          </w:p>
        </w:tc>
        <w:tc>
          <w:tcPr>
            <w:tcW w:w="4820" w:type="dxa"/>
            <w:shd w:val="clear" w:color="auto" w:fill="FAF7F3" w:themeFill="accent2" w:themeFillTint="33"/>
          </w:tcPr>
          <w:p w14:paraId="1EE625EB"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w:t>
            </w:r>
            <w:r w:rsidRPr="009C4747">
              <w:rPr>
                <w:lang w:val="en-US"/>
              </w:rPr>
              <w:t>/nplId</w:t>
            </w:r>
          </w:p>
          <w:p w14:paraId="7E496296" w14:textId="77777777" w:rsidR="00466C24" w:rsidRPr="009C4747" w:rsidRDefault="00466C24" w:rsidP="006F2860">
            <w:pPr>
              <w:autoSpaceDE w:val="0"/>
              <w:autoSpaceDN w:val="0"/>
              <w:adjustRightInd w:val="0"/>
              <w:rPr>
                <w:lang w:val="en-US"/>
              </w:rPr>
            </w:pPr>
          </w:p>
          <w:p w14:paraId="605819DD" w14:textId="77777777" w:rsidR="00466C24" w:rsidRDefault="00466C24" w:rsidP="006F2860">
            <w:pPr>
              <w:autoSpaceDE w:val="0"/>
              <w:autoSpaceDN w:val="0"/>
              <w:adjustRightInd w:val="0"/>
              <w:rPr>
                <w:i/>
                <w:lang w:val="en-US"/>
              </w:rPr>
            </w:pPr>
            <w:r w:rsidRPr="009C4747">
              <w:rPr>
                <w:i/>
                <w:lang w:val="en-US"/>
              </w:rPr>
              <w:t>och</w:t>
            </w:r>
          </w:p>
          <w:p w14:paraId="5AAFDD1F" w14:textId="77777777" w:rsidR="00206AA0" w:rsidRDefault="00206AA0" w:rsidP="006F2860">
            <w:pPr>
              <w:autoSpaceDE w:val="0"/>
              <w:autoSpaceDN w:val="0"/>
              <w:adjustRightInd w:val="0"/>
              <w:rPr>
                <w:i/>
                <w:lang w:val="en-US"/>
              </w:rPr>
            </w:pPr>
          </w:p>
          <w:p w14:paraId="29E7FF95" w14:textId="3FD430D9" w:rsidR="00C2106A" w:rsidRDefault="00C2106A" w:rsidP="006F2860">
            <w:pPr>
              <w:autoSpaceDE w:val="0"/>
              <w:autoSpaceDN w:val="0"/>
              <w:adjustRightInd w:val="0"/>
              <w:rPr>
                <w:iCs/>
                <w:lang w:val="en-US"/>
              </w:rPr>
            </w:pPr>
            <w:r w:rsidRPr="009C4747">
              <w:rPr>
                <w:rFonts w:cs="Consolas"/>
                <w:spacing w:val="-1"/>
                <w:lang w:val="en-US"/>
              </w:rPr>
              <w:t>medicationMedicalRecord/</w:t>
            </w:r>
            <w:r w:rsidRPr="00C2106A">
              <w:rPr>
                <w:iCs/>
                <w:lang w:val="en-US"/>
              </w:rPr>
              <w:t>medicationMedicalRecordBody/medicationPrescription/dispensationAuthorization/drug/drug</w:t>
            </w:r>
            <w:r w:rsidR="00867B3B">
              <w:rPr>
                <w:iCs/>
                <w:lang w:val="en-US"/>
              </w:rPr>
              <w:t>/nplId</w:t>
            </w:r>
            <w:r w:rsidRPr="00C2106A">
              <w:rPr>
                <w:iCs/>
                <w:lang w:val="en-US"/>
              </w:rPr>
              <w:t xml:space="preserve">      </w:t>
            </w:r>
          </w:p>
          <w:p w14:paraId="1D87BD7C" w14:textId="77777777" w:rsidR="00C2106A" w:rsidRDefault="00C2106A" w:rsidP="006F2860">
            <w:pPr>
              <w:autoSpaceDE w:val="0"/>
              <w:autoSpaceDN w:val="0"/>
              <w:adjustRightInd w:val="0"/>
              <w:rPr>
                <w:iCs/>
                <w:lang w:val="en-US"/>
              </w:rPr>
            </w:pPr>
          </w:p>
          <w:p w14:paraId="7A65F25E" w14:textId="2BEAB31F" w:rsidR="00206AA0" w:rsidRPr="00C2106A" w:rsidRDefault="00C2106A" w:rsidP="006F2860">
            <w:pPr>
              <w:autoSpaceDE w:val="0"/>
              <w:autoSpaceDN w:val="0"/>
              <w:adjustRightInd w:val="0"/>
              <w:rPr>
                <w:i/>
                <w:lang w:val="en-US"/>
              </w:rPr>
            </w:pPr>
            <w:r w:rsidRPr="009C4747">
              <w:rPr>
                <w:i/>
                <w:lang w:val="en-US"/>
              </w:rPr>
              <w:t>och</w:t>
            </w:r>
            <w:r w:rsidRPr="00C2106A">
              <w:rPr>
                <w:iCs/>
                <w:lang w:val="en-US"/>
              </w:rPr>
              <w:t xml:space="preserve">        </w:t>
            </w:r>
          </w:p>
          <w:p w14:paraId="2EE5196A" w14:textId="77777777" w:rsidR="00466C24" w:rsidRPr="009C4747" w:rsidRDefault="00466C24" w:rsidP="006F2860">
            <w:pPr>
              <w:autoSpaceDE w:val="0"/>
              <w:autoSpaceDN w:val="0"/>
              <w:adjustRightInd w:val="0"/>
              <w:rPr>
                <w:lang w:val="en-US"/>
              </w:rPr>
            </w:pPr>
          </w:p>
          <w:p w14:paraId="260CC117"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w:t>
            </w:r>
            <w:r w:rsidRPr="009C4747">
              <w:rPr>
                <w:lang w:val="en-US"/>
              </w:rPr>
              <w:t>/nplId</w:t>
            </w:r>
          </w:p>
        </w:tc>
      </w:tr>
      <w:tr w:rsidR="00466C24" w:rsidRPr="00416C87" w14:paraId="14EFBB45" w14:textId="77777777" w:rsidTr="006F2860">
        <w:trPr>
          <w:trHeight w:val="397"/>
        </w:trPr>
        <w:tc>
          <w:tcPr>
            <w:tcW w:w="4644" w:type="dxa"/>
            <w:shd w:val="clear" w:color="auto" w:fill="FAF7F3" w:themeFill="accent2" w:themeFillTint="33"/>
            <w:vAlign w:val="center"/>
          </w:tcPr>
          <w:p w14:paraId="212ADE7B" w14:textId="77777777" w:rsidR="00466C24" w:rsidRPr="009C4747" w:rsidRDefault="00466C24" w:rsidP="006F2860">
            <w:r>
              <w:lastRenderedPageBreak/>
              <w:t>Drug</w:t>
            </w:r>
            <w:r w:rsidRPr="009C4747">
              <w:t>Type.atcCode</w:t>
            </w:r>
          </w:p>
        </w:tc>
        <w:tc>
          <w:tcPr>
            <w:tcW w:w="4820" w:type="dxa"/>
            <w:shd w:val="clear" w:color="auto" w:fill="FAF7F3" w:themeFill="accent2" w:themeFillTint="33"/>
          </w:tcPr>
          <w:p w14:paraId="04A5DE58"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w:t>
            </w:r>
            <w:r w:rsidRPr="009C4747">
              <w:rPr>
                <w:lang w:val="en-US"/>
              </w:rPr>
              <w:t>/atcCode</w:t>
            </w:r>
          </w:p>
          <w:p w14:paraId="7903BC7C" w14:textId="77777777" w:rsidR="00867B3B" w:rsidRDefault="00867B3B" w:rsidP="006F2860">
            <w:pPr>
              <w:autoSpaceDE w:val="0"/>
              <w:autoSpaceDN w:val="0"/>
              <w:adjustRightInd w:val="0"/>
              <w:rPr>
                <w:lang w:val="en-US"/>
              </w:rPr>
            </w:pPr>
          </w:p>
          <w:p w14:paraId="3DC2B829" w14:textId="77777777" w:rsidR="00867B3B" w:rsidRDefault="00867B3B" w:rsidP="00867B3B">
            <w:pPr>
              <w:autoSpaceDE w:val="0"/>
              <w:autoSpaceDN w:val="0"/>
              <w:adjustRightInd w:val="0"/>
              <w:rPr>
                <w:i/>
                <w:lang w:val="en-US"/>
              </w:rPr>
            </w:pPr>
            <w:r w:rsidRPr="009C4747">
              <w:rPr>
                <w:i/>
                <w:lang w:val="en-US"/>
              </w:rPr>
              <w:t>och</w:t>
            </w:r>
          </w:p>
          <w:p w14:paraId="721FE15F" w14:textId="77777777" w:rsidR="00867B3B" w:rsidRDefault="00867B3B" w:rsidP="00867B3B">
            <w:pPr>
              <w:autoSpaceDE w:val="0"/>
              <w:autoSpaceDN w:val="0"/>
              <w:adjustRightInd w:val="0"/>
              <w:rPr>
                <w:i/>
                <w:lang w:val="en-US"/>
              </w:rPr>
            </w:pPr>
          </w:p>
          <w:p w14:paraId="2F2BC8CA" w14:textId="5F38BAF2" w:rsidR="00867B3B" w:rsidRPr="00867B3B" w:rsidRDefault="00867B3B" w:rsidP="006F2860">
            <w:pPr>
              <w:autoSpaceDE w:val="0"/>
              <w:autoSpaceDN w:val="0"/>
              <w:adjustRightInd w:val="0"/>
              <w:rPr>
                <w:iCs/>
                <w:lang w:val="en-US"/>
              </w:rPr>
            </w:pPr>
            <w:r w:rsidRPr="009C4747">
              <w:rPr>
                <w:rFonts w:cs="Consolas"/>
                <w:spacing w:val="-1"/>
                <w:lang w:val="en-US"/>
              </w:rPr>
              <w:t>medicationMedicalRecord/</w:t>
            </w:r>
            <w:r w:rsidRPr="00C2106A">
              <w:rPr>
                <w:iCs/>
                <w:lang w:val="en-US"/>
              </w:rPr>
              <w:t>medicationMedicalRecordBody/medicationPrescription/dispensationAuthorization/drug/drug</w:t>
            </w:r>
            <w:r>
              <w:rPr>
                <w:iCs/>
                <w:lang w:val="en-US"/>
              </w:rPr>
              <w:t>/atcCode</w:t>
            </w:r>
            <w:r w:rsidRPr="00C2106A">
              <w:rPr>
                <w:iCs/>
                <w:lang w:val="en-US"/>
              </w:rPr>
              <w:t xml:space="preserve">    </w:t>
            </w:r>
          </w:p>
          <w:p w14:paraId="6A4F7849" w14:textId="77777777" w:rsidR="00466C24" w:rsidRPr="009C4747" w:rsidRDefault="00466C24" w:rsidP="006F2860">
            <w:pPr>
              <w:autoSpaceDE w:val="0"/>
              <w:autoSpaceDN w:val="0"/>
              <w:adjustRightInd w:val="0"/>
              <w:rPr>
                <w:lang w:val="en-US"/>
              </w:rPr>
            </w:pPr>
          </w:p>
          <w:p w14:paraId="05C669B5" w14:textId="77777777" w:rsidR="00466C24" w:rsidRPr="009C4747" w:rsidRDefault="00466C24" w:rsidP="006F2860">
            <w:pPr>
              <w:autoSpaceDE w:val="0"/>
              <w:autoSpaceDN w:val="0"/>
              <w:adjustRightInd w:val="0"/>
              <w:rPr>
                <w:i/>
                <w:lang w:val="en-US"/>
              </w:rPr>
            </w:pPr>
            <w:r w:rsidRPr="009C4747">
              <w:rPr>
                <w:i/>
                <w:lang w:val="en-US"/>
              </w:rPr>
              <w:t>och</w:t>
            </w:r>
          </w:p>
          <w:p w14:paraId="27D1E86C" w14:textId="77777777" w:rsidR="00466C24" w:rsidRPr="009C4747" w:rsidRDefault="00466C24" w:rsidP="006F2860">
            <w:pPr>
              <w:autoSpaceDE w:val="0"/>
              <w:autoSpaceDN w:val="0"/>
              <w:adjustRightInd w:val="0"/>
              <w:rPr>
                <w:lang w:val="en-US"/>
              </w:rPr>
            </w:pPr>
          </w:p>
          <w:p w14:paraId="3ACE3C6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w:t>
            </w:r>
            <w:r w:rsidRPr="009C4747">
              <w:rPr>
                <w:lang w:val="en-US"/>
              </w:rPr>
              <w:t>/atcCode</w:t>
            </w:r>
          </w:p>
        </w:tc>
      </w:tr>
      <w:tr w:rsidR="00466C24" w:rsidRPr="00416C87" w14:paraId="1333DCF5" w14:textId="77777777" w:rsidTr="006F2860">
        <w:trPr>
          <w:trHeight w:val="397"/>
        </w:trPr>
        <w:tc>
          <w:tcPr>
            <w:tcW w:w="4644" w:type="dxa"/>
            <w:shd w:val="clear" w:color="auto" w:fill="FAF7F3" w:themeFill="accent2" w:themeFillTint="33"/>
            <w:vAlign w:val="center"/>
          </w:tcPr>
          <w:p w14:paraId="4BF011F8" w14:textId="77777777" w:rsidR="00466C24" w:rsidRPr="009C4747" w:rsidRDefault="00466C24" w:rsidP="006F2860">
            <w:r>
              <w:t>Drug</w:t>
            </w:r>
            <w:r w:rsidRPr="009C4747">
              <w:t>Type.routeOfAdministration</w:t>
            </w:r>
          </w:p>
        </w:tc>
        <w:tc>
          <w:tcPr>
            <w:tcW w:w="4820" w:type="dxa"/>
            <w:shd w:val="clear" w:color="auto" w:fill="FAF7F3" w:themeFill="accent2" w:themeFillTint="33"/>
          </w:tcPr>
          <w:p w14:paraId="53EE3102"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w:t>
            </w:r>
            <w:r w:rsidRPr="009C4747">
              <w:rPr>
                <w:lang w:val="en-US"/>
              </w:rPr>
              <w:t>/routeOfAdministration</w:t>
            </w:r>
          </w:p>
          <w:p w14:paraId="424B9F3A" w14:textId="77777777" w:rsidR="007A6BF2" w:rsidRDefault="007A6BF2" w:rsidP="006F2860">
            <w:pPr>
              <w:autoSpaceDE w:val="0"/>
              <w:autoSpaceDN w:val="0"/>
              <w:adjustRightInd w:val="0"/>
              <w:rPr>
                <w:lang w:val="en-US"/>
              </w:rPr>
            </w:pPr>
          </w:p>
          <w:p w14:paraId="4410B0FE" w14:textId="77777777" w:rsidR="007A6BF2" w:rsidRDefault="007A6BF2" w:rsidP="007A6BF2">
            <w:pPr>
              <w:autoSpaceDE w:val="0"/>
              <w:autoSpaceDN w:val="0"/>
              <w:adjustRightInd w:val="0"/>
              <w:rPr>
                <w:i/>
                <w:lang w:val="en-US"/>
              </w:rPr>
            </w:pPr>
            <w:r w:rsidRPr="009C4747">
              <w:rPr>
                <w:i/>
                <w:lang w:val="en-US"/>
              </w:rPr>
              <w:t>och</w:t>
            </w:r>
          </w:p>
          <w:p w14:paraId="4F62CD39" w14:textId="77777777" w:rsidR="007A6BF2" w:rsidRDefault="007A6BF2" w:rsidP="007A6BF2">
            <w:pPr>
              <w:autoSpaceDE w:val="0"/>
              <w:autoSpaceDN w:val="0"/>
              <w:adjustRightInd w:val="0"/>
              <w:rPr>
                <w:i/>
                <w:lang w:val="en-US"/>
              </w:rPr>
            </w:pPr>
          </w:p>
          <w:p w14:paraId="285E4884" w14:textId="7C8C358A" w:rsidR="007A6BF2" w:rsidRPr="007A6BF2" w:rsidRDefault="007A6BF2" w:rsidP="006F2860">
            <w:pPr>
              <w:autoSpaceDE w:val="0"/>
              <w:autoSpaceDN w:val="0"/>
              <w:adjustRightInd w:val="0"/>
              <w:rPr>
                <w:iCs/>
                <w:lang w:val="en-US"/>
              </w:rPr>
            </w:pPr>
            <w:r w:rsidRPr="009C4747">
              <w:rPr>
                <w:rFonts w:cs="Consolas"/>
                <w:spacing w:val="-1"/>
                <w:lang w:val="en-US"/>
              </w:rPr>
              <w:t>medicationMedicalRecord/</w:t>
            </w:r>
            <w:r w:rsidRPr="00C2106A">
              <w:rPr>
                <w:iCs/>
                <w:lang w:val="en-US"/>
              </w:rPr>
              <w:t>medicationMedicalRecordBody/medicationPrescription/dispensationAuthorization/drug/drug</w:t>
            </w:r>
            <w:r>
              <w:rPr>
                <w:iCs/>
                <w:lang w:val="en-US"/>
              </w:rPr>
              <w:t>/</w:t>
            </w:r>
            <w:r w:rsidRPr="009C4747">
              <w:rPr>
                <w:lang w:val="en-US"/>
              </w:rPr>
              <w:t xml:space="preserve"> routeOfAdministration</w:t>
            </w:r>
            <w:r w:rsidRPr="00C2106A">
              <w:rPr>
                <w:iCs/>
                <w:lang w:val="en-US"/>
              </w:rPr>
              <w:t xml:space="preserve">    </w:t>
            </w:r>
          </w:p>
          <w:p w14:paraId="73DAF25D" w14:textId="77777777" w:rsidR="00466C24" w:rsidRPr="009C4747" w:rsidRDefault="00466C24" w:rsidP="006F2860">
            <w:pPr>
              <w:autoSpaceDE w:val="0"/>
              <w:autoSpaceDN w:val="0"/>
              <w:adjustRightInd w:val="0"/>
              <w:rPr>
                <w:lang w:val="en-US"/>
              </w:rPr>
            </w:pPr>
          </w:p>
          <w:p w14:paraId="3190D56B" w14:textId="77777777" w:rsidR="00466C24" w:rsidRPr="009C4747" w:rsidRDefault="00466C24" w:rsidP="006F2860">
            <w:pPr>
              <w:autoSpaceDE w:val="0"/>
              <w:autoSpaceDN w:val="0"/>
              <w:adjustRightInd w:val="0"/>
              <w:rPr>
                <w:i/>
                <w:lang w:val="en-US"/>
              </w:rPr>
            </w:pPr>
            <w:r w:rsidRPr="009C4747">
              <w:rPr>
                <w:i/>
                <w:lang w:val="en-US"/>
              </w:rPr>
              <w:t>och</w:t>
            </w:r>
          </w:p>
          <w:p w14:paraId="1C5838A0" w14:textId="77777777" w:rsidR="00466C24" w:rsidRPr="009C4747" w:rsidRDefault="00466C24" w:rsidP="006F2860">
            <w:pPr>
              <w:autoSpaceDE w:val="0"/>
              <w:autoSpaceDN w:val="0"/>
              <w:adjustRightInd w:val="0"/>
              <w:rPr>
                <w:lang w:val="en-US"/>
              </w:rPr>
            </w:pPr>
          </w:p>
          <w:p w14:paraId="7F8101E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w:t>
            </w:r>
            <w:r w:rsidRPr="009C4747">
              <w:rPr>
                <w:lang w:val="en-US"/>
              </w:rPr>
              <w:t>/routeOfAdministration</w:t>
            </w:r>
          </w:p>
        </w:tc>
      </w:tr>
      <w:tr w:rsidR="00466C24" w:rsidRPr="00416C87" w14:paraId="64BFFE56" w14:textId="77777777" w:rsidTr="006F2860">
        <w:trPr>
          <w:trHeight w:val="397"/>
        </w:trPr>
        <w:tc>
          <w:tcPr>
            <w:tcW w:w="4644" w:type="dxa"/>
            <w:shd w:val="clear" w:color="auto" w:fill="FAF7F3" w:themeFill="accent2" w:themeFillTint="33"/>
            <w:vAlign w:val="center"/>
          </w:tcPr>
          <w:p w14:paraId="47B06038" w14:textId="77777777" w:rsidR="00466C24" w:rsidRDefault="00466C24" w:rsidP="006F2860">
            <w:r>
              <w:t>DrugType.pharmaceuticalForm</w:t>
            </w:r>
          </w:p>
        </w:tc>
        <w:tc>
          <w:tcPr>
            <w:tcW w:w="4820" w:type="dxa"/>
            <w:shd w:val="clear" w:color="auto" w:fill="FAF7F3" w:themeFill="accent2" w:themeFillTint="33"/>
          </w:tcPr>
          <w:p w14:paraId="54682D8B"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w:t>
            </w:r>
            <w:r w:rsidRPr="009C4747">
              <w:rPr>
                <w:lang w:val="en-US"/>
              </w:rPr>
              <w:t>/</w:t>
            </w:r>
            <w:r w:rsidRPr="003D387A">
              <w:rPr>
                <w:lang w:val="en-US"/>
              </w:rPr>
              <w:t>pharmaceuticalForm</w:t>
            </w:r>
          </w:p>
          <w:p w14:paraId="45F41832" w14:textId="77777777" w:rsidR="007A6BF2" w:rsidRDefault="007A6BF2" w:rsidP="006F2860">
            <w:pPr>
              <w:autoSpaceDE w:val="0"/>
              <w:autoSpaceDN w:val="0"/>
              <w:adjustRightInd w:val="0"/>
              <w:rPr>
                <w:lang w:val="en-US"/>
              </w:rPr>
            </w:pPr>
          </w:p>
          <w:p w14:paraId="4351E76E" w14:textId="77777777" w:rsidR="007A6BF2" w:rsidRDefault="007A6BF2" w:rsidP="007A6BF2">
            <w:pPr>
              <w:autoSpaceDE w:val="0"/>
              <w:autoSpaceDN w:val="0"/>
              <w:adjustRightInd w:val="0"/>
              <w:rPr>
                <w:i/>
                <w:lang w:val="en-US"/>
              </w:rPr>
            </w:pPr>
            <w:r w:rsidRPr="009C4747">
              <w:rPr>
                <w:i/>
                <w:lang w:val="en-US"/>
              </w:rPr>
              <w:t>och</w:t>
            </w:r>
          </w:p>
          <w:p w14:paraId="38283C28" w14:textId="77777777" w:rsidR="007A6BF2" w:rsidRDefault="007A6BF2" w:rsidP="007A6BF2">
            <w:pPr>
              <w:autoSpaceDE w:val="0"/>
              <w:autoSpaceDN w:val="0"/>
              <w:adjustRightInd w:val="0"/>
              <w:rPr>
                <w:i/>
                <w:lang w:val="en-US"/>
              </w:rPr>
            </w:pPr>
          </w:p>
          <w:p w14:paraId="023B9864" w14:textId="6B8882FA" w:rsidR="007A6BF2" w:rsidRPr="007A6BF2" w:rsidRDefault="007A6BF2" w:rsidP="006F2860">
            <w:pPr>
              <w:autoSpaceDE w:val="0"/>
              <w:autoSpaceDN w:val="0"/>
              <w:adjustRightInd w:val="0"/>
              <w:rPr>
                <w:lang w:val="en-US"/>
              </w:rPr>
            </w:pPr>
            <w:r w:rsidRPr="009C4747">
              <w:rPr>
                <w:rFonts w:cs="Consolas"/>
                <w:spacing w:val="-1"/>
                <w:lang w:val="en-US"/>
              </w:rPr>
              <w:t>medicationMedicalRecord/</w:t>
            </w:r>
            <w:r w:rsidRPr="00C2106A">
              <w:rPr>
                <w:iCs/>
                <w:lang w:val="en-US"/>
              </w:rPr>
              <w:t>medicationMedicalRecordBody/medicationPrescription/dispensationAuthorization/drug/drug</w:t>
            </w:r>
            <w:r>
              <w:rPr>
                <w:iCs/>
                <w:lang w:val="en-US"/>
              </w:rPr>
              <w:t>/</w:t>
            </w:r>
            <w:r w:rsidRPr="003D387A">
              <w:rPr>
                <w:lang w:val="en-US"/>
              </w:rPr>
              <w:t>pharmaceuticalForm</w:t>
            </w:r>
          </w:p>
          <w:p w14:paraId="3BA8083C" w14:textId="77777777" w:rsidR="00466C24" w:rsidRPr="009C4747" w:rsidRDefault="00466C24" w:rsidP="006F2860">
            <w:pPr>
              <w:autoSpaceDE w:val="0"/>
              <w:autoSpaceDN w:val="0"/>
              <w:adjustRightInd w:val="0"/>
              <w:rPr>
                <w:lang w:val="en-US"/>
              </w:rPr>
            </w:pPr>
          </w:p>
          <w:p w14:paraId="3850BE5D" w14:textId="77777777" w:rsidR="00466C24" w:rsidRPr="009C4747" w:rsidRDefault="00466C24" w:rsidP="006F2860">
            <w:pPr>
              <w:autoSpaceDE w:val="0"/>
              <w:autoSpaceDN w:val="0"/>
              <w:adjustRightInd w:val="0"/>
              <w:rPr>
                <w:i/>
                <w:lang w:val="en-US"/>
              </w:rPr>
            </w:pPr>
            <w:r w:rsidRPr="009C4747">
              <w:rPr>
                <w:i/>
                <w:lang w:val="en-US"/>
              </w:rPr>
              <w:t>och</w:t>
            </w:r>
          </w:p>
          <w:p w14:paraId="0CA3C417" w14:textId="77777777" w:rsidR="00466C24" w:rsidRPr="009C4747" w:rsidRDefault="00466C24" w:rsidP="006F2860">
            <w:pPr>
              <w:autoSpaceDE w:val="0"/>
              <w:autoSpaceDN w:val="0"/>
              <w:adjustRightInd w:val="0"/>
              <w:rPr>
                <w:lang w:val="en-US"/>
              </w:rPr>
            </w:pPr>
          </w:p>
          <w:p w14:paraId="01A652B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w:t>
            </w:r>
            <w:r w:rsidRPr="009C4747">
              <w:rPr>
                <w:lang w:val="en-US"/>
              </w:rPr>
              <w:t>/</w:t>
            </w:r>
            <w:r w:rsidRPr="003D387A">
              <w:rPr>
                <w:lang w:val="en-US"/>
              </w:rPr>
              <w:t>pharmaceuticalForm</w:t>
            </w:r>
          </w:p>
        </w:tc>
      </w:tr>
      <w:tr w:rsidR="00466C24" w:rsidRPr="00416C87" w14:paraId="1426B147" w14:textId="77777777" w:rsidTr="006F2860">
        <w:trPr>
          <w:trHeight w:val="397"/>
        </w:trPr>
        <w:tc>
          <w:tcPr>
            <w:tcW w:w="4644" w:type="dxa"/>
            <w:shd w:val="clear" w:color="auto" w:fill="FAF7F3" w:themeFill="accent2" w:themeFillTint="33"/>
            <w:vAlign w:val="center"/>
          </w:tcPr>
          <w:p w14:paraId="348D0A80" w14:textId="77777777" w:rsidR="00466C24" w:rsidRDefault="00466C24" w:rsidP="006F2860">
            <w:r>
              <w:t>DrugType.strength</w:t>
            </w:r>
          </w:p>
        </w:tc>
        <w:tc>
          <w:tcPr>
            <w:tcW w:w="4820" w:type="dxa"/>
            <w:shd w:val="clear" w:color="auto" w:fill="FAF7F3" w:themeFill="accent2" w:themeFillTint="33"/>
          </w:tcPr>
          <w:p w14:paraId="21D8ACF7"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w:t>
            </w:r>
            <w:r w:rsidRPr="009C4747">
              <w:rPr>
                <w:lang w:val="en-US"/>
              </w:rPr>
              <w:t>/</w:t>
            </w:r>
            <w:r>
              <w:rPr>
                <w:lang w:val="en-US"/>
              </w:rPr>
              <w:t>strength</w:t>
            </w:r>
          </w:p>
          <w:p w14:paraId="11BC0D14" w14:textId="77777777" w:rsidR="007A6BF2" w:rsidRDefault="007A6BF2" w:rsidP="006F2860">
            <w:pPr>
              <w:autoSpaceDE w:val="0"/>
              <w:autoSpaceDN w:val="0"/>
              <w:adjustRightInd w:val="0"/>
              <w:rPr>
                <w:lang w:val="en-US"/>
              </w:rPr>
            </w:pPr>
          </w:p>
          <w:p w14:paraId="70CE12C3" w14:textId="77777777" w:rsidR="007A6BF2" w:rsidRDefault="007A6BF2" w:rsidP="007A6BF2">
            <w:pPr>
              <w:autoSpaceDE w:val="0"/>
              <w:autoSpaceDN w:val="0"/>
              <w:adjustRightInd w:val="0"/>
              <w:rPr>
                <w:i/>
                <w:lang w:val="en-US"/>
              </w:rPr>
            </w:pPr>
            <w:r w:rsidRPr="009C4747">
              <w:rPr>
                <w:i/>
                <w:lang w:val="en-US"/>
              </w:rPr>
              <w:t>och</w:t>
            </w:r>
          </w:p>
          <w:p w14:paraId="2CB2C6DD" w14:textId="77777777" w:rsidR="007A6BF2" w:rsidRDefault="007A6BF2" w:rsidP="007A6BF2">
            <w:pPr>
              <w:autoSpaceDE w:val="0"/>
              <w:autoSpaceDN w:val="0"/>
              <w:adjustRightInd w:val="0"/>
              <w:rPr>
                <w:i/>
                <w:lang w:val="en-US"/>
              </w:rPr>
            </w:pPr>
          </w:p>
          <w:p w14:paraId="3993A92E" w14:textId="6DE7AA98" w:rsidR="007A6BF2" w:rsidRPr="009C4747" w:rsidRDefault="007A6BF2" w:rsidP="006F2860">
            <w:pPr>
              <w:autoSpaceDE w:val="0"/>
              <w:autoSpaceDN w:val="0"/>
              <w:adjustRightInd w:val="0"/>
              <w:rPr>
                <w:lang w:val="en-US"/>
              </w:rPr>
            </w:pPr>
            <w:r w:rsidRPr="009C4747">
              <w:rPr>
                <w:rFonts w:cs="Consolas"/>
                <w:spacing w:val="-1"/>
                <w:lang w:val="en-US"/>
              </w:rPr>
              <w:t>medicationMedicalRecord/</w:t>
            </w:r>
            <w:r w:rsidRPr="00C2106A">
              <w:rPr>
                <w:iCs/>
                <w:lang w:val="en-US"/>
              </w:rPr>
              <w:t>medicationMedicalRecordBody/medicationPrescription/dispensationAuthorization/drug/drug</w:t>
            </w:r>
            <w:r>
              <w:rPr>
                <w:iCs/>
                <w:lang w:val="en-US"/>
              </w:rPr>
              <w:t>/</w:t>
            </w:r>
            <w:r>
              <w:rPr>
                <w:lang w:val="en-US"/>
              </w:rPr>
              <w:t>stre</w:t>
            </w:r>
            <w:r w:rsidR="004B68AB">
              <w:rPr>
                <w:lang w:val="en-US"/>
              </w:rPr>
              <w:t>ngth</w:t>
            </w:r>
          </w:p>
          <w:p w14:paraId="107038C1" w14:textId="77777777" w:rsidR="00466C24" w:rsidRPr="009C4747" w:rsidRDefault="00466C24" w:rsidP="006F2860">
            <w:pPr>
              <w:autoSpaceDE w:val="0"/>
              <w:autoSpaceDN w:val="0"/>
              <w:adjustRightInd w:val="0"/>
              <w:rPr>
                <w:lang w:val="en-US"/>
              </w:rPr>
            </w:pPr>
          </w:p>
          <w:p w14:paraId="3C3E005B" w14:textId="77777777" w:rsidR="00466C24" w:rsidRPr="009C4747" w:rsidRDefault="00466C24" w:rsidP="006F2860">
            <w:pPr>
              <w:autoSpaceDE w:val="0"/>
              <w:autoSpaceDN w:val="0"/>
              <w:adjustRightInd w:val="0"/>
              <w:rPr>
                <w:i/>
                <w:lang w:val="en-US"/>
              </w:rPr>
            </w:pPr>
            <w:r w:rsidRPr="009C4747">
              <w:rPr>
                <w:i/>
                <w:lang w:val="en-US"/>
              </w:rPr>
              <w:t>och</w:t>
            </w:r>
          </w:p>
          <w:p w14:paraId="31A07E66" w14:textId="77777777" w:rsidR="00466C24" w:rsidRPr="009C4747" w:rsidRDefault="00466C24" w:rsidP="006F2860">
            <w:pPr>
              <w:autoSpaceDE w:val="0"/>
              <w:autoSpaceDN w:val="0"/>
              <w:adjustRightInd w:val="0"/>
              <w:rPr>
                <w:lang w:val="en-US"/>
              </w:rPr>
            </w:pPr>
          </w:p>
          <w:p w14:paraId="751DD2A3"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w:t>
            </w:r>
            <w:r w:rsidRPr="009C4747">
              <w:rPr>
                <w:lang w:val="en-US"/>
              </w:rPr>
              <w:t>/</w:t>
            </w:r>
            <w:r>
              <w:rPr>
                <w:lang w:val="en-US"/>
              </w:rPr>
              <w:t>strength</w:t>
            </w:r>
          </w:p>
        </w:tc>
      </w:tr>
      <w:tr w:rsidR="00466C24" w:rsidRPr="00416C87" w14:paraId="3C469AA5" w14:textId="77777777" w:rsidTr="006F2860">
        <w:trPr>
          <w:trHeight w:val="397"/>
        </w:trPr>
        <w:tc>
          <w:tcPr>
            <w:tcW w:w="4644" w:type="dxa"/>
            <w:shd w:val="clear" w:color="auto" w:fill="FAF7F3" w:themeFill="accent2" w:themeFillTint="33"/>
            <w:vAlign w:val="center"/>
          </w:tcPr>
          <w:p w14:paraId="2B6BA039" w14:textId="77777777" w:rsidR="00466C24" w:rsidRDefault="00466C24" w:rsidP="006F2860">
            <w:r>
              <w:lastRenderedPageBreak/>
              <w:t>DrugType.strengthUnit</w:t>
            </w:r>
          </w:p>
        </w:tc>
        <w:tc>
          <w:tcPr>
            <w:tcW w:w="4820" w:type="dxa"/>
            <w:shd w:val="clear" w:color="auto" w:fill="FAF7F3" w:themeFill="accent2" w:themeFillTint="33"/>
          </w:tcPr>
          <w:p w14:paraId="5AEE83B8"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w:t>
            </w:r>
            <w:r>
              <w:rPr>
                <w:lang w:val="en-US"/>
              </w:rPr>
              <w:t>drug</w:t>
            </w:r>
            <w:r w:rsidRPr="009C4747">
              <w:rPr>
                <w:lang w:val="en-US"/>
              </w:rPr>
              <w:t>/</w:t>
            </w:r>
            <w:r>
              <w:rPr>
                <w:lang w:val="en-US"/>
              </w:rPr>
              <w:t>strengthUnit</w:t>
            </w:r>
          </w:p>
          <w:p w14:paraId="3A3DA4E1" w14:textId="77777777" w:rsidR="004B68AB" w:rsidRDefault="004B68AB" w:rsidP="006F2860">
            <w:pPr>
              <w:autoSpaceDE w:val="0"/>
              <w:autoSpaceDN w:val="0"/>
              <w:adjustRightInd w:val="0"/>
              <w:rPr>
                <w:lang w:val="en-US"/>
              </w:rPr>
            </w:pPr>
          </w:p>
          <w:p w14:paraId="41DEA31C" w14:textId="77777777" w:rsidR="004B68AB" w:rsidRDefault="004B68AB" w:rsidP="004B68AB">
            <w:pPr>
              <w:autoSpaceDE w:val="0"/>
              <w:autoSpaceDN w:val="0"/>
              <w:adjustRightInd w:val="0"/>
              <w:rPr>
                <w:i/>
                <w:lang w:val="en-US"/>
              </w:rPr>
            </w:pPr>
            <w:r w:rsidRPr="009C4747">
              <w:rPr>
                <w:i/>
                <w:lang w:val="en-US"/>
              </w:rPr>
              <w:t>och</w:t>
            </w:r>
          </w:p>
          <w:p w14:paraId="1524341A" w14:textId="77777777" w:rsidR="004B68AB" w:rsidRDefault="004B68AB" w:rsidP="004B68AB">
            <w:pPr>
              <w:autoSpaceDE w:val="0"/>
              <w:autoSpaceDN w:val="0"/>
              <w:adjustRightInd w:val="0"/>
              <w:rPr>
                <w:i/>
                <w:lang w:val="en-US"/>
              </w:rPr>
            </w:pPr>
          </w:p>
          <w:p w14:paraId="296C7C05" w14:textId="4DFAE029" w:rsidR="004B68AB" w:rsidRPr="009C4747" w:rsidRDefault="004B68AB" w:rsidP="006F2860">
            <w:pPr>
              <w:autoSpaceDE w:val="0"/>
              <w:autoSpaceDN w:val="0"/>
              <w:adjustRightInd w:val="0"/>
              <w:rPr>
                <w:lang w:val="en-US"/>
              </w:rPr>
            </w:pPr>
            <w:r w:rsidRPr="009C4747">
              <w:rPr>
                <w:rFonts w:cs="Consolas"/>
                <w:spacing w:val="-1"/>
                <w:lang w:val="en-US"/>
              </w:rPr>
              <w:t>medicationMedicalRecord/</w:t>
            </w:r>
            <w:r w:rsidRPr="00C2106A">
              <w:rPr>
                <w:iCs/>
                <w:lang w:val="en-US"/>
              </w:rPr>
              <w:t>medicationMedicalRecordBody/medicationPrescription/dispensationAuthorization/drug/drug</w:t>
            </w:r>
            <w:r>
              <w:rPr>
                <w:iCs/>
                <w:lang w:val="en-US"/>
              </w:rPr>
              <w:t>/</w:t>
            </w:r>
            <w:r>
              <w:rPr>
                <w:lang w:val="en-US"/>
              </w:rPr>
              <w:t>strengthUnit</w:t>
            </w:r>
          </w:p>
          <w:p w14:paraId="0B4021F5" w14:textId="77777777" w:rsidR="00466C24" w:rsidRPr="009C4747" w:rsidRDefault="00466C24" w:rsidP="006F2860">
            <w:pPr>
              <w:autoSpaceDE w:val="0"/>
              <w:autoSpaceDN w:val="0"/>
              <w:adjustRightInd w:val="0"/>
              <w:rPr>
                <w:lang w:val="en-US"/>
              </w:rPr>
            </w:pPr>
          </w:p>
          <w:p w14:paraId="36636E00" w14:textId="77777777" w:rsidR="00466C24" w:rsidRPr="009C4747" w:rsidRDefault="00466C24" w:rsidP="006F2860">
            <w:pPr>
              <w:autoSpaceDE w:val="0"/>
              <w:autoSpaceDN w:val="0"/>
              <w:adjustRightInd w:val="0"/>
              <w:rPr>
                <w:i/>
                <w:lang w:val="en-US"/>
              </w:rPr>
            </w:pPr>
            <w:r w:rsidRPr="009C4747">
              <w:rPr>
                <w:i/>
                <w:lang w:val="en-US"/>
              </w:rPr>
              <w:t>och</w:t>
            </w:r>
          </w:p>
          <w:p w14:paraId="1F7FC01B" w14:textId="77777777" w:rsidR="00466C24" w:rsidRPr="009C4747" w:rsidRDefault="00466C24" w:rsidP="006F2860">
            <w:pPr>
              <w:autoSpaceDE w:val="0"/>
              <w:autoSpaceDN w:val="0"/>
              <w:adjustRightInd w:val="0"/>
              <w:rPr>
                <w:lang w:val="en-US"/>
              </w:rPr>
            </w:pPr>
          </w:p>
          <w:p w14:paraId="02F997F1"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w:t>
            </w:r>
            <w:r>
              <w:rPr>
                <w:lang w:val="en-US"/>
              </w:rPr>
              <w:t>drug</w:t>
            </w:r>
            <w:r w:rsidRPr="009C4747">
              <w:rPr>
                <w:lang w:val="en-US"/>
              </w:rPr>
              <w:t>/</w:t>
            </w:r>
            <w:r>
              <w:rPr>
                <w:lang w:val="en-US"/>
              </w:rPr>
              <w:t>strengthUnit</w:t>
            </w:r>
          </w:p>
        </w:tc>
      </w:tr>
      <w:tr w:rsidR="00466C24" w:rsidRPr="00416C87" w14:paraId="09BFF91A" w14:textId="77777777" w:rsidTr="006F2860">
        <w:trPr>
          <w:trHeight w:val="397"/>
        </w:trPr>
        <w:tc>
          <w:tcPr>
            <w:tcW w:w="4644" w:type="dxa"/>
            <w:shd w:val="clear" w:color="auto" w:fill="FAF7F3" w:themeFill="accent2" w:themeFillTint="33"/>
            <w:vAlign w:val="center"/>
          </w:tcPr>
          <w:p w14:paraId="7BA77838" w14:textId="77777777" w:rsidR="00466C24" w:rsidRPr="009C4747" w:rsidRDefault="00466C24" w:rsidP="006F2860">
            <w:r w:rsidRPr="009C4747">
              <w:t>GenericsType.substance</w:t>
            </w:r>
          </w:p>
        </w:tc>
        <w:tc>
          <w:tcPr>
            <w:tcW w:w="4820" w:type="dxa"/>
            <w:shd w:val="clear" w:color="auto" w:fill="FAF7F3" w:themeFill="accent2" w:themeFillTint="33"/>
          </w:tcPr>
          <w:p w14:paraId="62BBE9BD"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drug/generics/substance</w:t>
            </w:r>
          </w:p>
          <w:p w14:paraId="5E02D8FE" w14:textId="77777777" w:rsidR="00466C24" w:rsidRPr="009C4747" w:rsidRDefault="00466C24" w:rsidP="006F2860">
            <w:pPr>
              <w:autoSpaceDE w:val="0"/>
              <w:autoSpaceDN w:val="0"/>
              <w:adjustRightInd w:val="0"/>
              <w:rPr>
                <w:lang w:val="en-US"/>
              </w:rPr>
            </w:pPr>
          </w:p>
          <w:p w14:paraId="2E4B603E" w14:textId="77777777" w:rsidR="00466C24" w:rsidRPr="009C4747" w:rsidRDefault="00466C24" w:rsidP="006F2860">
            <w:pPr>
              <w:autoSpaceDE w:val="0"/>
              <w:autoSpaceDN w:val="0"/>
              <w:adjustRightInd w:val="0"/>
              <w:rPr>
                <w:i/>
                <w:lang w:val="en-US"/>
              </w:rPr>
            </w:pPr>
            <w:r w:rsidRPr="009C4747">
              <w:rPr>
                <w:i/>
                <w:lang w:val="en-US"/>
              </w:rPr>
              <w:t>och</w:t>
            </w:r>
          </w:p>
          <w:p w14:paraId="1CB7E771" w14:textId="77777777" w:rsidR="00466C24" w:rsidRPr="009C4747" w:rsidRDefault="00466C24" w:rsidP="006F2860">
            <w:pPr>
              <w:autoSpaceDE w:val="0"/>
              <w:autoSpaceDN w:val="0"/>
              <w:adjustRightInd w:val="0"/>
              <w:rPr>
                <w:lang w:val="en-US"/>
              </w:rPr>
            </w:pPr>
          </w:p>
          <w:p w14:paraId="5636A760"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drug/generics/substance</w:t>
            </w:r>
          </w:p>
        </w:tc>
      </w:tr>
      <w:tr w:rsidR="00466C24" w:rsidRPr="00416C87" w14:paraId="119C2ACB" w14:textId="77777777" w:rsidTr="006F2860">
        <w:trPr>
          <w:trHeight w:val="397"/>
        </w:trPr>
        <w:tc>
          <w:tcPr>
            <w:tcW w:w="4644" w:type="dxa"/>
            <w:shd w:val="clear" w:color="auto" w:fill="FAF7F3" w:themeFill="accent2" w:themeFillTint="33"/>
            <w:vAlign w:val="center"/>
          </w:tcPr>
          <w:p w14:paraId="24C40B27" w14:textId="77777777" w:rsidR="00466C24" w:rsidRPr="009C4747" w:rsidRDefault="00466C24" w:rsidP="006F2860">
            <w:r w:rsidRPr="009C4747">
              <w:t>GenericsType.strength</w:t>
            </w:r>
          </w:p>
        </w:tc>
        <w:tc>
          <w:tcPr>
            <w:tcW w:w="4820" w:type="dxa"/>
            <w:shd w:val="clear" w:color="auto" w:fill="FAF7F3" w:themeFill="accent2" w:themeFillTint="33"/>
          </w:tcPr>
          <w:p w14:paraId="0FEC8D32"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drug/generics/strength</w:t>
            </w:r>
          </w:p>
          <w:p w14:paraId="00F16938" w14:textId="77777777" w:rsidR="00466C24" w:rsidRPr="009C4747" w:rsidRDefault="00466C24" w:rsidP="006F2860">
            <w:pPr>
              <w:autoSpaceDE w:val="0"/>
              <w:autoSpaceDN w:val="0"/>
              <w:adjustRightInd w:val="0"/>
              <w:rPr>
                <w:lang w:val="en-US"/>
              </w:rPr>
            </w:pPr>
          </w:p>
          <w:p w14:paraId="485E49B5" w14:textId="77777777" w:rsidR="00466C24" w:rsidRPr="009C4747" w:rsidRDefault="00466C24" w:rsidP="006F2860">
            <w:pPr>
              <w:autoSpaceDE w:val="0"/>
              <w:autoSpaceDN w:val="0"/>
              <w:adjustRightInd w:val="0"/>
              <w:rPr>
                <w:i/>
                <w:lang w:val="en-US"/>
              </w:rPr>
            </w:pPr>
            <w:r w:rsidRPr="009C4747">
              <w:rPr>
                <w:i/>
                <w:lang w:val="en-US"/>
              </w:rPr>
              <w:t>och</w:t>
            </w:r>
          </w:p>
          <w:p w14:paraId="643E7FB7" w14:textId="77777777" w:rsidR="00466C24" w:rsidRPr="009C4747" w:rsidRDefault="00466C24" w:rsidP="006F2860">
            <w:pPr>
              <w:autoSpaceDE w:val="0"/>
              <w:autoSpaceDN w:val="0"/>
              <w:adjustRightInd w:val="0"/>
              <w:rPr>
                <w:lang w:val="en-US"/>
              </w:rPr>
            </w:pPr>
          </w:p>
          <w:p w14:paraId="4CB6886A"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drug/generics/strength</w:t>
            </w:r>
          </w:p>
        </w:tc>
      </w:tr>
      <w:tr w:rsidR="00466C24" w:rsidRPr="00416C87" w14:paraId="1FBAB72C" w14:textId="77777777" w:rsidTr="006F2860">
        <w:trPr>
          <w:trHeight w:val="397"/>
        </w:trPr>
        <w:tc>
          <w:tcPr>
            <w:tcW w:w="4644" w:type="dxa"/>
            <w:shd w:val="clear" w:color="auto" w:fill="FAF7F3" w:themeFill="accent2" w:themeFillTint="33"/>
            <w:vAlign w:val="center"/>
          </w:tcPr>
          <w:p w14:paraId="2F2270E2" w14:textId="77777777" w:rsidR="00466C24" w:rsidRPr="009C4747" w:rsidRDefault="00466C24" w:rsidP="006F2860">
            <w:r w:rsidRPr="009C4747">
              <w:t>GenericsType.form</w:t>
            </w:r>
          </w:p>
        </w:tc>
        <w:tc>
          <w:tcPr>
            <w:tcW w:w="4820" w:type="dxa"/>
            <w:shd w:val="clear" w:color="auto" w:fill="FAF7F3" w:themeFill="accent2" w:themeFillTint="33"/>
          </w:tcPr>
          <w:p w14:paraId="57515E59"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drug/generics/form</w:t>
            </w:r>
          </w:p>
          <w:p w14:paraId="679D6AC6" w14:textId="77777777" w:rsidR="00466C24" w:rsidRPr="009C4747" w:rsidRDefault="00466C24" w:rsidP="006F2860">
            <w:pPr>
              <w:autoSpaceDE w:val="0"/>
              <w:autoSpaceDN w:val="0"/>
              <w:adjustRightInd w:val="0"/>
              <w:rPr>
                <w:lang w:val="en-US"/>
              </w:rPr>
            </w:pPr>
          </w:p>
          <w:p w14:paraId="1D162418" w14:textId="77777777" w:rsidR="00466C24" w:rsidRPr="009C4747" w:rsidRDefault="00466C24" w:rsidP="006F2860">
            <w:pPr>
              <w:autoSpaceDE w:val="0"/>
              <w:autoSpaceDN w:val="0"/>
              <w:adjustRightInd w:val="0"/>
              <w:rPr>
                <w:i/>
                <w:lang w:val="en-US"/>
              </w:rPr>
            </w:pPr>
            <w:r w:rsidRPr="009C4747">
              <w:rPr>
                <w:i/>
                <w:lang w:val="en-US"/>
              </w:rPr>
              <w:t>och</w:t>
            </w:r>
          </w:p>
          <w:p w14:paraId="7573715A" w14:textId="77777777" w:rsidR="00466C24" w:rsidRPr="009C4747" w:rsidRDefault="00466C24" w:rsidP="006F2860">
            <w:pPr>
              <w:autoSpaceDE w:val="0"/>
              <w:autoSpaceDN w:val="0"/>
              <w:adjustRightInd w:val="0"/>
              <w:rPr>
                <w:lang w:val="en-US"/>
              </w:rPr>
            </w:pPr>
          </w:p>
          <w:p w14:paraId="68D07238"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drug/generics/form</w:t>
            </w:r>
          </w:p>
        </w:tc>
      </w:tr>
      <w:tr w:rsidR="00466C24" w:rsidRPr="00416C87" w14:paraId="50E592E2" w14:textId="77777777" w:rsidTr="006F2860">
        <w:trPr>
          <w:trHeight w:val="397"/>
        </w:trPr>
        <w:tc>
          <w:tcPr>
            <w:tcW w:w="4644" w:type="dxa"/>
            <w:shd w:val="clear" w:color="auto" w:fill="CEE5DA" w:themeFill="accent3" w:themeFillTint="33"/>
            <w:vAlign w:val="center"/>
          </w:tcPr>
          <w:p w14:paraId="5911CAE1" w14:textId="77777777" w:rsidR="00466C24" w:rsidRPr="009C4747" w:rsidRDefault="00466C24" w:rsidP="006F2860">
            <w:r w:rsidRPr="009C4747">
              <w:lastRenderedPageBreak/>
              <w:t>DosageType.</w:t>
            </w:r>
            <w:r>
              <w:t>LengthOfTreatmentType.treatmentInterval</w:t>
            </w:r>
          </w:p>
        </w:tc>
        <w:tc>
          <w:tcPr>
            <w:tcW w:w="4820" w:type="dxa"/>
            <w:shd w:val="clear" w:color="auto" w:fill="CEE5DA" w:themeFill="accent3" w:themeFillTint="33"/>
          </w:tcPr>
          <w:p w14:paraId="1AA106E9"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drug/dosage/lengthOfTreatment</w:t>
            </w:r>
            <w:r>
              <w:rPr>
                <w:lang w:val="en-US"/>
              </w:rPr>
              <w:t>/treatmentInterval</w:t>
            </w:r>
          </w:p>
          <w:p w14:paraId="2E92E513" w14:textId="77777777" w:rsidR="00466C24" w:rsidRPr="009C4747" w:rsidRDefault="00466C24" w:rsidP="006F2860">
            <w:pPr>
              <w:autoSpaceDE w:val="0"/>
              <w:autoSpaceDN w:val="0"/>
              <w:adjustRightInd w:val="0"/>
              <w:rPr>
                <w:lang w:val="en-US"/>
              </w:rPr>
            </w:pPr>
          </w:p>
          <w:p w14:paraId="546AC7DE" w14:textId="77777777" w:rsidR="00466C24" w:rsidRPr="009C4747" w:rsidRDefault="00466C24" w:rsidP="006F2860">
            <w:pPr>
              <w:autoSpaceDE w:val="0"/>
              <w:autoSpaceDN w:val="0"/>
              <w:adjustRightInd w:val="0"/>
              <w:rPr>
                <w:i/>
                <w:lang w:val="en-US"/>
              </w:rPr>
            </w:pPr>
            <w:r w:rsidRPr="009C4747">
              <w:rPr>
                <w:i/>
                <w:lang w:val="en-US"/>
              </w:rPr>
              <w:t>och</w:t>
            </w:r>
          </w:p>
          <w:p w14:paraId="1F8271CF" w14:textId="77777777" w:rsidR="00466C24" w:rsidRPr="009C4747" w:rsidRDefault="00466C24" w:rsidP="006F2860">
            <w:pPr>
              <w:autoSpaceDE w:val="0"/>
              <w:autoSpaceDN w:val="0"/>
              <w:adjustRightInd w:val="0"/>
              <w:rPr>
                <w:lang w:val="en-US"/>
              </w:rPr>
            </w:pPr>
          </w:p>
          <w:p w14:paraId="6A54C3B9"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w:t>
            </w:r>
            <w:r>
              <w:rPr>
                <w:lang w:val="en-US"/>
              </w:rPr>
              <w:t>treatmentInterval</w:t>
            </w:r>
          </w:p>
        </w:tc>
      </w:tr>
      <w:tr w:rsidR="00466C24" w:rsidRPr="00416C87" w14:paraId="06DD976E" w14:textId="77777777" w:rsidTr="006F2860">
        <w:trPr>
          <w:trHeight w:val="397"/>
        </w:trPr>
        <w:tc>
          <w:tcPr>
            <w:tcW w:w="4644" w:type="dxa"/>
            <w:shd w:val="clear" w:color="auto" w:fill="CEE5DA" w:themeFill="accent3" w:themeFillTint="33"/>
            <w:vAlign w:val="center"/>
          </w:tcPr>
          <w:p w14:paraId="1240B98D" w14:textId="77777777" w:rsidR="00466C24" w:rsidRPr="009C4747" w:rsidRDefault="00466C24" w:rsidP="006F2860">
            <w:r w:rsidRPr="009C4747">
              <w:t>DosageType.</w:t>
            </w:r>
            <w:r>
              <w:t xml:space="preserve"> LengthOfTreatmentType .isM</w:t>
            </w:r>
            <w:r w:rsidRPr="009C4747">
              <w:t>aximum</w:t>
            </w:r>
            <w:r>
              <w:t>Treatment</w:t>
            </w:r>
            <w:r w:rsidRPr="009C4747">
              <w:t>Time</w:t>
            </w:r>
          </w:p>
        </w:tc>
        <w:tc>
          <w:tcPr>
            <w:tcW w:w="4820" w:type="dxa"/>
            <w:shd w:val="clear" w:color="auto" w:fill="CEE5DA" w:themeFill="accent3" w:themeFillTint="33"/>
          </w:tcPr>
          <w:p w14:paraId="33F31F67"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 lengthOfTreatment</w:t>
            </w:r>
            <w:r>
              <w:rPr>
                <w:lang w:val="en-US"/>
              </w:rPr>
              <w:t>/isM</w:t>
            </w:r>
            <w:r w:rsidRPr="009C4747">
              <w:rPr>
                <w:lang w:val="en-US"/>
              </w:rPr>
              <w:t>aximum</w:t>
            </w:r>
            <w:r>
              <w:rPr>
                <w:lang w:val="en-US"/>
              </w:rPr>
              <w:t>Treatment</w:t>
            </w:r>
            <w:r w:rsidRPr="009C4747">
              <w:rPr>
                <w:lang w:val="en-US"/>
              </w:rPr>
              <w:t>Time</w:t>
            </w:r>
          </w:p>
          <w:p w14:paraId="0D16D2E3" w14:textId="77777777" w:rsidR="00E333B1" w:rsidRDefault="00E333B1" w:rsidP="006F2860">
            <w:pPr>
              <w:autoSpaceDE w:val="0"/>
              <w:autoSpaceDN w:val="0"/>
              <w:adjustRightInd w:val="0"/>
              <w:rPr>
                <w:lang w:val="en-US"/>
              </w:rPr>
            </w:pPr>
          </w:p>
          <w:p w14:paraId="4CD20F46" w14:textId="77777777" w:rsidR="00FA2E02" w:rsidRDefault="00FA2E02" w:rsidP="00FA2E02">
            <w:pPr>
              <w:autoSpaceDE w:val="0"/>
              <w:autoSpaceDN w:val="0"/>
              <w:adjustRightInd w:val="0"/>
              <w:rPr>
                <w:i/>
                <w:lang w:val="en-US"/>
              </w:rPr>
            </w:pPr>
            <w:r>
              <w:rPr>
                <w:i/>
                <w:lang w:val="en-US"/>
              </w:rPr>
              <w:t>och</w:t>
            </w:r>
          </w:p>
          <w:p w14:paraId="31A0BDAF" w14:textId="77777777" w:rsidR="00FA2E02" w:rsidRDefault="00FA2E02" w:rsidP="00FA2E02">
            <w:pPr>
              <w:autoSpaceDE w:val="0"/>
              <w:autoSpaceDN w:val="0"/>
              <w:adjustRightInd w:val="0"/>
              <w:rPr>
                <w:lang w:val="en-US"/>
              </w:rPr>
            </w:pPr>
          </w:p>
          <w:p w14:paraId="27CD37AC" w14:textId="7E99A076" w:rsidR="00E333B1" w:rsidRPr="00C117C3" w:rsidRDefault="00FA2E02" w:rsidP="00FA2E02">
            <w:pPr>
              <w:autoSpaceDE w:val="0"/>
              <w:autoSpaceDN w:val="0"/>
              <w:adjustRightInd w:val="0"/>
              <w:rPr>
                <w:lang w:val="en-US"/>
              </w:rPr>
            </w:pPr>
            <w:r>
              <w:rPr>
                <w:rFonts w:cs="Consolas"/>
                <w:spacing w:val="-1"/>
                <w:lang w:val="en-US"/>
              </w:rPr>
              <w:t>medicationMedicalRecord/medicationMedicalRecordBody/medicationPrescription/administration/</w:t>
            </w:r>
            <w:r>
              <w:rPr>
                <w:lang w:val="en-US"/>
              </w:rPr>
              <w:t>drug/dosage/ lengthOfTreatment/isMaximumTreatmentTime</w:t>
            </w:r>
          </w:p>
        </w:tc>
      </w:tr>
      <w:tr w:rsidR="00466C24" w:rsidRPr="00416C87" w14:paraId="0C4A8FCA" w14:textId="77777777" w:rsidTr="006F2860">
        <w:trPr>
          <w:trHeight w:val="397"/>
        </w:trPr>
        <w:tc>
          <w:tcPr>
            <w:tcW w:w="4644" w:type="dxa"/>
            <w:shd w:val="clear" w:color="auto" w:fill="CEE5DA" w:themeFill="accent3" w:themeFillTint="33"/>
            <w:vAlign w:val="center"/>
          </w:tcPr>
          <w:p w14:paraId="7E07178C" w14:textId="77777777" w:rsidR="00466C24" w:rsidRPr="009C4747" w:rsidRDefault="00466C24" w:rsidP="006F2860">
            <w:r w:rsidRPr="009C4747">
              <w:t>DosageType.dosageInstruction</w:t>
            </w:r>
          </w:p>
        </w:tc>
        <w:tc>
          <w:tcPr>
            <w:tcW w:w="4820" w:type="dxa"/>
            <w:shd w:val="clear" w:color="auto" w:fill="CEE5DA" w:themeFill="accent3" w:themeFillTint="33"/>
          </w:tcPr>
          <w:p w14:paraId="711F45BA"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drug/dosage/dosageInstruction</w:t>
            </w:r>
          </w:p>
          <w:p w14:paraId="57C2D1C0" w14:textId="77777777" w:rsidR="00466C24" w:rsidRPr="009C4747" w:rsidRDefault="00466C24" w:rsidP="006F2860">
            <w:pPr>
              <w:autoSpaceDE w:val="0"/>
              <w:autoSpaceDN w:val="0"/>
              <w:adjustRightInd w:val="0"/>
              <w:rPr>
                <w:lang w:val="en-US"/>
              </w:rPr>
            </w:pPr>
          </w:p>
          <w:p w14:paraId="67F5A337" w14:textId="77777777" w:rsidR="00466C24" w:rsidRPr="009C4747" w:rsidRDefault="00466C24" w:rsidP="006F2860">
            <w:pPr>
              <w:autoSpaceDE w:val="0"/>
              <w:autoSpaceDN w:val="0"/>
              <w:adjustRightInd w:val="0"/>
              <w:rPr>
                <w:i/>
                <w:lang w:val="en-US"/>
              </w:rPr>
            </w:pPr>
            <w:r w:rsidRPr="009C4747">
              <w:rPr>
                <w:i/>
                <w:lang w:val="en-US"/>
              </w:rPr>
              <w:t>och</w:t>
            </w:r>
          </w:p>
          <w:p w14:paraId="55836778" w14:textId="77777777" w:rsidR="00466C24" w:rsidRPr="009C4747" w:rsidRDefault="00466C24" w:rsidP="006F2860">
            <w:pPr>
              <w:autoSpaceDE w:val="0"/>
              <w:autoSpaceDN w:val="0"/>
              <w:adjustRightInd w:val="0"/>
              <w:rPr>
                <w:lang w:val="en-US"/>
              </w:rPr>
            </w:pPr>
          </w:p>
          <w:p w14:paraId="2D25556A"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drug/dosage/dosageInstruction</w:t>
            </w:r>
          </w:p>
        </w:tc>
      </w:tr>
      <w:tr w:rsidR="00466C24" w:rsidRPr="00416C87" w14:paraId="3E0849A0" w14:textId="77777777" w:rsidTr="006F2860">
        <w:trPr>
          <w:trHeight w:val="397"/>
        </w:trPr>
        <w:tc>
          <w:tcPr>
            <w:tcW w:w="4644" w:type="dxa"/>
            <w:shd w:val="clear" w:color="auto" w:fill="CEE5DA" w:themeFill="accent3" w:themeFillTint="33"/>
            <w:vAlign w:val="center"/>
          </w:tcPr>
          <w:p w14:paraId="237AE86A" w14:textId="77777777" w:rsidR="00466C24" w:rsidRPr="009C4747" w:rsidRDefault="00466C24" w:rsidP="006F2860">
            <w:r w:rsidRPr="009C4747">
              <w:t>DosageType.unitDose</w:t>
            </w:r>
          </w:p>
        </w:tc>
        <w:tc>
          <w:tcPr>
            <w:tcW w:w="4820" w:type="dxa"/>
            <w:shd w:val="clear" w:color="auto" w:fill="CEE5DA" w:themeFill="accent3" w:themeFillTint="33"/>
          </w:tcPr>
          <w:p w14:paraId="3D32EE8B"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drug/dosage/unitDose</w:t>
            </w:r>
          </w:p>
          <w:p w14:paraId="65F621A3" w14:textId="77777777" w:rsidR="00466C24" w:rsidRPr="009C4747" w:rsidRDefault="00466C24" w:rsidP="006F2860">
            <w:pPr>
              <w:autoSpaceDE w:val="0"/>
              <w:autoSpaceDN w:val="0"/>
              <w:adjustRightInd w:val="0"/>
              <w:rPr>
                <w:lang w:val="en-US"/>
              </w:rPr>
            </w:pPr>
          </w:p>
          <w:p w14:paraId="2E754D92" w14:textId="77777777" w:rsidR="00466C24" w:rsidRPr="009C4747" w:rsidRDefault="00466C24" w:rsidP="006F2860">
            <w:pPr>
              <w:autoSpaceDE w:val="0"/>
              <w:autoSpaceDN w:val="0"/>
              <w:adjustRightInd w:val="0"/>
              <w:rPr>
                <w:i/>
                <w:lang w:val="en-US"/>
              </w:rPr>
            </w:pPr>
            <w:r w:rsidRPr="009C4747">
              <w:rPr>
                <w:i/>
                <w:lang w:val="en-US"/>
              </w:rPr>
              <w:t>och</w:t>
            </w:r>
          </w:p>
          <w:p w14:paraId="652DAE55" w14:textId="77777777" w:rsidR="00466C24" w:rsidRPr="009C4747" w:rsidRDefault="00466C24" w:rsidP="006F2860">
            <w:pPr>
              <w:autoSpaceDE w:val="0"/>
              <w:autoSpaceDN w:val="0"/>
              <w:adjustRightInd w:val="0"/>
              <w:rPr>
                <w:lang w:val="en-US"/>
              </w:rPr>
            </w:pPr>
          </w:p>
          <w:p w14:paraId="2485D9FB"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drug/dosage/unitDose</w:t>
            </w:r>
          </w:p>
        </w:tc>
      </w:tr>
      <w:tr w:rsidR="00466C24" w:rsidRPr="00416C87" w14:paraId="171EA65D" w14:textId="77777777" w:rsidTr="006F2860">
        <w:trPr>
          <w:trHeight w:val="397"/>
        </w:trPr>
        <w:tc>
          <w:tcPr>
            <w:tcW w:w="4644" w:type="dxa"/>
            <w:shd w:val="clear" w:color="auto" w:fill="CEE5DA" w:themeFill="accent3" w:themeFillTint="33"/>
            <w:vAlign w:val="center"/>
          </w:tcPr>
          <w:p w14:paraId="5EFD57FD" w14:textId="77777777" w:rsidR="00466C24" w:rsidRPr="009C4747" w:rsidRDefault="00466C24" w:rsidP="006F2860">
            <w:r w:rsidRPr="009C4747">
              <w:t>DosageType.shortNotation</w:t>
            </w:r>
          </w:p>
        </w:tc>
        <w:tc>
          <w:tcPr>
            <w:tcW w:w="4820" w:type="dxa"/>
            <w:shd w:val="clear" w:color="auto" w:fill="CEE5DA" w:themeFill="accent3" w:themeFillTint="33"/>
          </w:tcPr>
          <w:p w14:paraId="38256F16"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drug/dosage/shortNotation</w:t>
            </w:r>
          </w:p>
          <w:p w14:paraId="0F23613B" w14:textId="77777777" w:rsidR="00466C24" w:rsidRPr="009C4747" w:rsidRDefault="00466C24" w:rsidP="006F2860">
            <w:pPr>
              <w:autoSpaceDE w:val="0"/>
              <w:autoSpaceDN w:val="0"/>
              <w:adjustRightInd w:val="0"/>
              <w:rPr>
                <w:lang w:val="en-US"/>
              </w:rPr>
            </w:pPr>
          </w:p>
          <w:p w14:paraId="5B55DDC9" w14:textId="77777777" w:rsidR="00466C24" w:rsidRPr="009C4747" w:rsidRDefault="00466C24" w:rsidP="006F2860">
            <w:pPr>
              <w:autoSpaceDE w:val="0"/>
              <w:autoSpaceDN w:val="0"/>
              <w:adjustRightInd w:val="0"/>
              <w:rPr>
                <w:i/>
                <w:lang w:val="en-US"/>
              </w:rPr>
            </w:pPr>
            <w:r w:rsidRPr="009C4747">
              <w:rPr>
                <w:i/>
                <w:lang w:val="en-US"/>
              </w:rPr>
              <w:t>och</w:t>
            </w:r>
          </w:p>
          <w:p w14:paraId="082A618F" w14:textId="77777777" w:rsidR="00466C24" w:rsidRPr="009C4747" w:rsidRDefault="00466C24" w:rsidP="006F2860">
            <w:pPr>
              <w:autoSpaceDE w:val="0"/>
              <w:autoSpaceDN w:val="0"/>
              <w:adjustRightInd w:val="0"/>
              <w:rPr>
                <w:lang w:val="en-US"/>
              </w:rPr>
            </w:pPr>
          </w:p>
          <w:p w14:paraId="5CED4FE3"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drug/dosage/shortNotation</w:t>
            </w:r>
          </w:p>
        </w:tc>
      </w:tr>
      <w:tr w:rsidR="00466C24" w:rsidRPr="00416C87" w14:paraId="377DFA32" w14:textId="77777777" w:rsidTr="006F2860">
        <w:trPr>
          <w:trHeight w:val="397"/>
        </w:trPr>
        <w:tc>
          <w:tcPr>
            <w:tcW w:w="4644" w:type="dxa"/>
            <w:shd w:val="clear" w:color="auto" w:fill="CEE5DA" w:themeFill="accent3" w:themeFillTint="33"/>
            <w:vAlign w:val="center"/>
          </w:tcPr>
          <w:p w14:paraId="0DE0EAAC" w14:textId="77777777" w:rsidR="00466C24" w:rsidRPr="009C4747" w:rsidRDefault="00466C24" w:rsidP="006F2860">
            <w:r w:rsidRPr="009C4747">
              <w:lastRenderedPageBreak/>
              <w:t>SetDosageType</w:t>
            </w:r>
          </w:p>
        </w:tc>
        <w:tc>
          <w:tcPr>
            <w:tcW w:w="4820" w:type="dxa"/>
            <w:shd w:val="clear" w:color="auto" w:fill="CEE5DA" w:themeFill="accent3" w:themeFillTint="33"/>
          </w:tcPr>
          <w:p w14:paraId="08977465"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drug/dosage/setDosage</w:t>
            </w:r>
          </w:p>
          <w:p w14:paraId="35590B1A" w14:textId="77777777" w:rsidR="00466C24" w:rsidRPr="009C4747" w:rsidRDefault="00466C24" w:rsidP="006F2860">
            <w:pPr>
              <w:autoSpaceDE w:val="0"/>
              <w:autoSpaceDN w:val="0"/>
              <w:adjustRightInd w:val="0"/>
              <w:rPr>
                <w:lang w:val="en-US"/>
              </w:rPr>
            </w:pPr>
          </w:p>
          <w:p w14:paraId="340BB811" w14:textId="77777777" w:rsidR="00466C24" w:rsidRPr="009C4747" w:rsidRDefault="00466C24" w:rsidP="006F2860">
            <w:pPr>
              <w:autoSpaceDE w:val="0"/>
              <w:autoSpaceDN w:val="0"/>
              <w:adjustRightInd w:val="0"/>
              <w:rPr>
                <w:i/>
                <w:lang w:val="en-US"/>
              </w:rPr>
            </w:pPr>
            <w:r w:rsidRPr="009C4747">
              <w:rPr>
                <w:i/>
                <w:lang w:val="en-US"/>
              </w:rPr>
              <w:t>och</w:t>
            </w:r>
          </w:p>
          <w:p w14:paraId="40A132ED" w14:textId="77777777" w:rsidR="00466C24" w:rsidRPr="009C4747" w:rsidRDefault="00466C24" w:rsidP="006F2860">
            <w:pPr>
              <w:autoSpaceDE w:val="0"/>
              <w:autoSpaceDN w:val="0"/>
              <w:adjustRightInd w:val="0"/>
              <w:rPr>
                <w:lang w:val="en-US"/>
              </w:rPr>
            </w:pPr>
          </w:p>
          <w:p w14:paraId="032B844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drug/dosage/setDosage</w:t>
            </w:r>
          </w:p>
        </w:tc>
      </w:tr>
      <w:tr w:rsidR="00466C24" w:rsidRPr="00416C87" w14:paraId="0C396504" w14:textId="77777777" w:rsidTr="006F2860">
        <w:trPr>
          <w:trHeight w:val="397"/>
        </w:trPr>
        <w:tc>
          <w:tcPr>
            <w:tcW w:w="4644" w:type="dxa"/>
            <w:shd w:val="clear" w:color="auto" w:fill="CEE5DA" w:themeFill="accent3" w:themeFillTint="33"/>
            <w:vAlign w:val="center"/>
          </w:tcPr>
          <w:p w14:paraId="76F433AB" w14:textId="77777777" w:rsidR="00466C24" w:rsidRPr="009C4747" w:rsidRDefault="00466C24" w:rsidP="006F2860">
            <w:r w:rsidRPr="009C4747">
              <w:t>MaximumDosageType</w:t>
            </w:r>
          </w:p>
        </w:tc>
        <w:tc>
          <w:tcPr>
            <w:tcW w:w="4820" w:type="dxa"/>
            <w:shd w:val="clear" w:color="auto" w:fill="CEE5DA" w:themeFill="accent3" w:themeFillTint="33"/>
          </w:tcPr>
          <w:p w14:paraId="116F205C"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drug/dosage/maximumDosage</w:t>
            </w:r>
          </w:p>
          <w:p w14:paraId="6F391900" w14:textId="77777777" w:rsidR="00466C24" w:rsidRPr="009C4747" w:rsidRDefault="00466C24" w:rsidP="006F2860">
            <w:pPr>
              <w:autoSpaceDE w:val="0"/>
              <w:autoSpaceDN w:val="0"/>
              <w:adjustRightInd w:val="0"/>
              <w:rPr>
                <w:lang w:val="en-US"/>
              </w:rPr>
            </w:pPr>
          </w:p>
          <w:p w14:paraId="7C80FBF3" w14:textId="77777777" w:rsidR="00466C24" w:rsidRPr="009C4747" w:rsidRDefault="00466C24" w:rsidP="006F2860">
            <w:pPr>
              <w:autoSpaceDE w:val="0"/>
              <w:autoSpaceDN w:val="0"/>
              <w:adjustRightInd w:val="0"/>
              <w:rPr>
                <w:i/>
                <w:lang w:val="en-US"/>
              </w:rPr>
            </w:pPr>
            <w:r w:rsidRPr="009C4747">
              <w:rPr>
                <w:i/>
                <w:lang w:val="en-US"/>
              </w:rPr>
              <w:t>och</w:t>
            </w:r>
          </w:p>
          <w:p w14:paraId="7B4E894B" w14:textId="77777777" w:rsidR="00466C24" w:rsidRPr="009C4747" w:rsidRDefault="00466C24" w:rsidP="006F2860">
            <w:pPr>
              <w:autoSpaceDE w:val="0"/>
              <w:autoSpaceDN w:val="0"/>
              <w:adjustRightInd w:val="0"/>
              <w:rPr>
                <w:lang w:val="en-US"/>
              </w:rPr>
            </w:pPr>
          </w:p>
          <w:p w14:paraId="0EF5F15E"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drug/dosage/maximumDosage</w:t>
            </w:r>
          </w:p>
        </w:tc>
      </w:tr>
      <w:tr w:rsidR="00466C24" w:rsidRPr="00416C87" w14:paraId="482159C4" w14:textId="77777777" w:rsidTr="006F2860">
        <w:trPr>
          <w:trHeight w:val="397"/>
        </w:trPr>
        <w:tc>
          <w:tcPr>
            <w:tcW w:w="4644" w:type="dxa"/>
            <w:shd w:val="clear" w:color="auto" w:fill="CEE5DA" w:themeFill="accent3" w:themeFillTint="33"/>
            <w:vAlign w:val="center"/>
          </w:tcPr>
          <w:p w14:paraId="10E4F0F8" w14:textId="77777777" w:rsidR="00466C24" w:rsidRPr="009C4747" w:rsidRDefault="00466C24" w:rsidP="006F2860">
            <w:r w:rsidRPr="006E637B">
              <w:rPr>
                <w:sz w:val="18"/>
                <w:szCs w:val="18"/>
              </w:rPr>
              <w:t>ConditionalDosageType</w:t>
            </w:r>
            <w:r w:rsidRPr="009C4747">
              <w:t>.conditionDescription</w:t>
            </w:r>
          </w:p>
        </w:tc>
        <w:tc>
          <w:tcPr>
            <w:tcW w:w="4820" w:type="dxa"/>
            <w:shd w:val="clear" w:color="auto" w:fill="CEE5DA" w:themeFill="accent3" w:themeFillTint="33"/>
          </w:tcPr>
          <w:p w14:paraId="39FD1B82"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drug/dosage/conditionalDosage/conditionDescription</w:t>
            </w:r>
          </w:p>
          <w:p w14:paraId="3E1513A8" w14:textId="77777777" w:rsidR="00466C24" w:rsidRPr="009C4747" w:rsidRDefault="00466C24" w:rsidP="006F2860">
            <w:pPr>
              <w:autoSpaceDE w:val="0"/>
              <w:autoSpaceDN w:val="0"/>
              <w:adjustRightInd w:val="0"/>
              <w:rPr>
                <w:lang w:val="en-US"/>
              </w:rPr>
            </w:pPr>
          </w:p>
          <w:p w14:paraId="499FEE2B" w14:textId="77777777" w:rsidR="00466C24" w:rsidRPr="009C4747" w:rsidRDefault="00466C24" w:rsidP="006F2860">
            <w:pPr>
              <w:autoSpaceDE w:val="0"/>
              <w:autoSpaceDN w:val="0"/>
              <w:adjustRightInd w:val="0"/>
              <w:rPr>
                <w:i/>
                <w:lang w:val="en-US"/>
              </w:rPr>
            </w:pPr>
            <w:r w:rsidRPr="009C4747">
              <w:rPr>
                <w:i/>
                <w:lang w:val="en-US"/>
              </w:rPr>
              <w:t>och</w:t>
            </w:r>
          </w:p>
          <w:p w14:paraId="1780D52B" w14:textId="77777777" w:rsidR="00466C24" w:rsidRPr="009C4747" w:rsidRDefault="00466C24" w:rsidP="006F2860">
            <w:pPr>
              <w:autoSpaceDE w:val="0"/>
              <w:autoSpaceDN w:val="0"/>
              <w:adjustRightInd w:val="0"/>
              <w:rPr>
                <w:lang w:val="en-US"/>
              </w:rPr>
            </w:pPr>
          </w:p>
          <w:p w14:paraId="447E9B87"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drug/dosage/conditionalDosage/conditionDescription</w:t>
            </w:r>
          </w:p>
        </w:tc>
      </w:tr>
      <w:tr w:rsidR="00466C24" w:rsidRPr="00416C87" w14:paraId="23AE64A0" w14:textId="77777777" w:rsidTr="006F2860">
        <w:trPr>
          <w:trHeight w:val="397"/>
        </w:trPr>
        <w:tc>
          <w:tcPr>
            <w:tcW w:w="4644" w:type="dxa"/>
            <w:shd w:val="clear" w:color="auto" w:fill="CEE5DA" w:themeFill="accent3" w:themeFillTint="33"/>
            <w:vAlign w:val="center"/>
          </w:tcPr>
          <w:p w14:paraId="427D983C" w14:textId="77777777" w:rsidR="00466C24" w:rsidRPr="009C4747" w:rsidRDefault="00466C24" w:rsidP="006F2860">
            <w:r w:rsidRPr="009C4747">
              <w:t>FrequencyDosageType.dose</w:t>
            </w:r>
          </w:p>
        </w:tc>
        <w:tc>
          <w:tcPr>
            <w:tcW w:w="4820" w:type="dxa"/>
            <w:shd w:val="clear" w:color="auto" w:fill="CEE5DA" w:themeFill="accent3" w:themeFillTint="33"/>
          </w:tcPr>
          <w:p w14:paraId="6745FC14"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 xml:space="preserve">drug/dosage/frequencyDosage/dose </w:t>
            </w:r>
          </w:p>
          <w:p w14:paraId="02E473A5" w14:textId="77777777" w:rsidR="00466C24" w:rsidRPr="009C4747" w:rsidRDefault="00466C24" w:rsidP="006F2860">
            <w:pPr>
              <w:autoSpaceDE w:val="0"/>
              <w:autoSpaceDN w:val="0"/>
              <w:adjustRightInd w:val="0"/>
              <w:rPr>
                <w:lang w:val="en-US"/>
              </w:rPr>
            </w:pPr>
          </w:p>
          <w:p w14:paraId="11353565" w14:textId="77777777" w:rsidR="00466C24" w:rsidRPr="009C4747" w:rsidRDefault="00466C24" w:rsidP="006F2860">
            <w:pPr>
              <w:autoSpaceDE w:val="0"/>
              <w:autoSpaceDN w:val="0"/>
              <w:adjustRightInd w:val="0"/>
              <w:rPr>
                <w:i/>
                <w:lang w:val="en-US"/>
              </w:rPr>
            </w:pPr>
            <w:r w:rsidRPr="009C4747">
              <w:rPr>
                <w:i/>
                <w:lang w:val="en-US"/>
              </w:rPr>
              <w:t>och</w:t>
            </w:r>
          </w:p>
          <w:p w14:paraId="414E1CDD" w14:textId="77777777" w:rsidR="00466C24" w:rsidRPr="009C4747" w:rsidRDefault="00466C24" w:rsidP="006F2860">
            <w:pPr>
              <w:autoSpaceDE w:val="0"/>
              <w:autoSpaceDN w:val="0"/>
              <w:adjustRightInd w:val="0"/>
              <w:rPr>
                <w:lang w:val="en-US"/>
              </w:rPr>
            </w:pPr>
          </w:p>
          <w:p w14:paraId="6CB62B77"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drug/dosage/frequencyDosage/dose</w:t>
            </w:r>
          </w:p>
        </w:tc>
      </w:tr>
      <w:tr w:rsidR="00466C24" w:rsidRPr="00416C87" w14:paraId="4B042379" w14:textId="77777777" w:rsidTr="006F2860">
        <w:trPr>
          <w:trHeight w:val="397"/>
        </w:trPr>
        <w:tc>
          <w:tcPr>
            <w:tcW w:w="4644" w:type="dxa"/>
            <w:shd w:val="clear" w:color="auto" w:fill="CEE5DA" w:themeFill="accent3" w:themeFillTint="33"/>
            <w:vAlign w:val="center"/>
          </w:tcPr>
          <w:p w14:paraId="74571348" w14:textId="77777777" w:rsidR="00466C24" w:rsidRPr="009C4747" w:rsidRDefault="00466C24" w:rsidP="006F2860">
            <w:r w:rsidRPr="009C4747">
              <w:t>FrequencyDosageType.frequency</w:t>
            </w:r>
          </w:p>
        </w:tc>
        <w:tc>
          <w:tcPr>
            <w:tcW w:w="4820" w:type="dxa"/>
            <w:shd w:val="clear" w:color="auto" w:fill="CEE5DA" w:themeFill="accent3" w:themeFillTint="33"/>
          </w:tcPr>
          <w:p w14:paraId="4B8BA419"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drug/dosage/frequencyDosage/frequency</w:t>
            </w:r>
          </w:p>
          <w:p w14:paraId="47231F22" w14:textId="77777777" w:rsidR="00466C24" w:rsidRPr="009C4747" w:rsidRDefault="00466C24" w:rsidP="006F2860">
            <w:pPr>
              <w:autoSpaceDE w:val="0"/>
              <w:autoSpaceDN w:val="0"/>
              <w:adjustRightInd w:val="0"/>
              <w:rPr>
                <w:lang w:val="en-US"/>
              </w:rPr>
            </w:pPr>
          </w:p>
          <w:p w14:paraId="296E4334" w14:textId="77777777" w:rsidR="00466C24" w:rsidRPr="009C4747" w:rsidRDefault="00466C24" w:rsidP="006F2860">
            <w:pPr>
              <w:autoSpaceDE w:val="0"/>
              <w:autoSpaceDN w:val="0"/>
              <w:adjustRightInd w:val="0"/>
              <w:rPr>
                <w:i/>
                <w:lang w:val="en-US"/>
              </w:rPr>
            </w:pPr>
            <w:r w:rsidRPr="009C4747">
              <w:rPr>
                <w:i/>
                <w:lang w:val="en-US"/>
              </w:rPr>
              <w:t>och</w:t>
            </w:r>
          </w:p>
          <w:p w14:paraId="0614F24B" w14:textId="77777777" w:rsidR="00466C24" w:rsidRPr="009C4747" w:rsidRDefault="00466C24" w:rsidP="006F2860">
            <w:pPr>
              <w:autoSpaceDE w:val="0"/>
              <w:autoSpaceDN w:val="0"/>
              <w:adjustRightInd w:val="0"/>
              <w:rPr>
                <w:lang w:val="en-US"/>
              </w:rPr>
            </w:pPr>
          </w:p>
          <w:p w14:paraId="6C9FD6E6"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lastRenderedPageBreak/>
              <w:t>medicationMedicalRecord/medicationMedicalRecordBody/medicationPrescription/administration/</w:t>
            </w:r>
            <w:r w:rsidRPr="009C4747">
              <w:rPr>
                <w:lang w:val="en-US"/>
              </w:rPr>
              <w:t>drug/dosage/frequencyDosage/frequency</w:t>
            </w:r>
          </w:p>
        </w:tc>
      </w:tr>
      <w:tr w:rsidR="00466C24" w:rsidRPr="00416C87" w14:paraId="3E4511FA" w14:textId="77777777" w:rsidTr="006F2860">
        <w:trPr>
          <w:trHeight w:val="397"/>
        </w:trPr>
        <w:tc>
          <w:tcPr>
            <w:tcW w:w="4644" w:type="dxa"/>
            <w:shd w:val="clear" w:color="auto" w:fill="CEE5DA" w:themeFill="accent3" w:themeFillTint="33"/>
            <w:vAlign w:val="center"/>
          </w:tcPr>
          <w:p w14:paraId="78D1C4C7" w14:textId="77777777" w:rsidR="00466C24" w:rsidRPr="009C4747" w:rsidRDefault="00466C24" w:rsidP="006F2860">
            <w:r w:rsidRPr="009C4747">
              <w:lastRenderedPageBreak/>
              <w:t>PeriodDosageType.dose</w:t>
            </w:r>
          </w:p>
        </w:tc>
        <w:tc>
          <w:tcPr>
            <w:tcW w:w="4820" w:type="dxa"/>
            <w:shd w:val="clear" w:color="auto" w:fill="CEE5DA" w:themeFill="accent3" w:themeFillTint="33"/>
          </w:tcPr>
          <w:p w14:paraId="2276EEBF"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drug/dosage/periodDosage/dose</w:t>
            </w:r>
          </w:p>
          <w:p w14:paraId="47B1D0F4" w14:textId="77777777" w:rsidR="00466C24" w:rsidRPr="009C4747" w:rsidRDefault="00466C24" w:rsidP="006F2860">
            <w:pPr>
              <w:autoSpaceDE w:val="0"/>
              <w:autoSpaceDN w:val="0"/>
              <w:adjustRightInd w:val="0"/>
              <w:rPr>
                <w:lang w:val="en-US"/>
              </w:rPr>
            </w:pPr>
          </w:p>
          <w:p w14:paraId="0BAA09FE" w14:textId="77777777" w:rsidR="00466C24" w:rsidRPr="009C4747" w:rsidRDefault="00466C24" w:rsidP="006F2860">
            <w:pPr>
              <w:autoSpaceDE w:val="0"/>
              <w:autoSpaceDN w:val="0"/>
              <w:adjustRightInd w:val="0"/>
              <w:rPr>
                <w:i/>
                <w:lang w:val="en-US"/>
              </w:rPr>
            </w:pPr>
            <w:r w:rsidRPr="009C4747">
              <w:rPr>
                <w:i/>
                <w:lang w:val="en-US"/>
              </w:rPr>
              <w:t>och</w:t>
            </w:r>
          </w:p>
          <w:p w14:paraId="154E1797" w14:textId="77777777" w:rsidR="00466C24" w:rsidRPr="009C4747" w:rsidRDefault="00466C24" w:rsidP="006F2860">
            <w:pPr>
              <w:autoSpaceDE w:val="0"/>
              <w:autoSpaceDN w:val="0"/>
              <w:adjustRightInd w:val="0"/>
              <w:rPr>
                <w:lang w:val="en-US"/>
              </w:rPr>
            </w:pPr>
          </w:p>
          <w:p w14:paraId="6FEBA5D0"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drug/dosage/periodDosage/dose</w:t>
            </w:r>
          </w:p>
        </w:tc>
      </w:tr>
      <w:tr w:rsidR="00466C24" w:rsidRPr="00416C87" w14:paraId="0FA84AB3" w14:textId="77777777" w:rsidTr="006F2860">
        <w:trPr>
          <w:trHeight w:val="397"/>
        </w:trPr>
        <w:tc>
          <w:tcPr>
            <w:tcW w:w="4644" w:type="dxa"/>
            <w:shd w:val="clear" w:color="auto" w:fill="CEE5DA" w:themeFill="accent3" w:themeFillTint="33"/>
            <w:vAlign w:val="center"/>
          </w:tcPr>
          <w:p w14:paraId="7ACF6F92" w14:textId="77777777" w:rsidR="00466C24" w:rsidRPr="009C4747" w:rsidRDefault="00466C24" w:rsidP="006F2860">
            <w:r w:rsidRPr="009C4747">
              <w:t>PeriodDosageType.period</w:t>
            </w:r>
          </w:p>
        </w:tc>
        <w:tc>
          <w:tcPr>
            <w:tcW w:w="4820" w:type="dxa"/>
            <w:shd w:val="clear" w:color="auto" w:fill="CEE5DA" w:themeFill="accent3" w:themeFillTint="33"/>
          </w:tcPr>
          <w:p w14:paraId="02F82662"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drug/dosage/periodDosage/period</w:t>
            </w:r>
          </w:p>
          <w:p w14:paraId="04E53846" w14:textId="77777777" w:rsidR="00466C24" w:rsidRPr="009C4747" w:rsidRDefault="00466C24" w:rsidP="006F2860">
            <w:pPr>
              <w:autoSpaceDE w:val="0"/>
              <w:autoSpaceDN w:val="0"/>
              <w:adjustRightInd w:val="0"/>
              <w:rPr>
                <w:lang w:val="en-US"/>
              </w:rPr>
            </w:pPr>
          </w:p>
          <w:p w14:paraId="68AC9186" w14:textId="77777777" w:rsidR="00466C24" w:rsidRPr="009C4747" w:rsidRDefault="00466C24" w:rsidP="006F2860">
            <w:pPr>
              <w:autoSpaceDE w:val="0"/>
              <w:autoSpaceDN w:val="0"/>
              <w:adjustRightInd w:val="0"/>
              <w:rPr>
                <w:i/>
                <w:lang w:val="en-US"/>
              </w:rPr>
            </w:pPr>
            <w:r w:rsidRPr="009C4747">
              <w:rPr>
                <w:i/>
                <w:lang w:val="en-US"/>
              </w:rPr>
              <w:t>och</w:t>
            </w:r>
          </w:p>
          <w:p w14:paraId="3F57A613" w14:textId="77777777" w:rsidR="00466C24" w:rsidRPr="009C4747" w:rsidRDefault="00466C24" w:rsidP="006F2860">
            <w:pPr>
              <w:autoSpaceDE w:val="0"/>
              <w:autoSpaceDN w:val="0"/>
              <w:adjustRightInd w:val="0"/>
              <w:rPr>
                <w:lang w:val="en-US"/>
              </w:rPr>
            </w:pPr>
          </w:p>
          <w:p w14:paraId="208B00BE"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drug/dosage/periodDosage/period</w:t>
            </w:r>
          </w:p>
        </w:tc>
      </w:tr>
      <w:tr w:rsidR="00466C24" w:rsidRPr="00416C87" w14:paraId="72248BEA" w14:textId="77777777" w:rsidTr="006F2860">
        <w:trPr>
          <w:trHeight w:val="397"/>
        </w:trPr>
        <w:tc>
          <w:tcPr>
            <w:tcW w:w="4644" w:type="dxa"/>
            <w:shd w:val="clear" w:color="auto" w:fill="CEE5DA" w:themeFill="accent3" w:themeFillTint="33"/>
            <w:vAlign w:val="center"/>
          </w:tcPr>
          <w:p w14:paraId="4646680E" w14:textId="77777777" w:rsidR="00466C24" w:rsidRPr="009C4747" w:rsidRDefault="00466C24" w:rsidP="006F2860">
            <w:r>
              <w:t>Occasion</w:t>
            </w:r>
            <w:r w:rsidRPr="009C4747">
              <w:t>DosageType.period</w:t>
            </w:r>
          </w:p>
        </w:tc>
        <w:tc>
          <w:tcPr>
            <w:tcW w:w="4820" w:type="dxa"/>
            <w:shd w:val="clear" w:color="auto" w:fill="CEE5DA" w:themeFill="accent3" w:themeFillTint="33"/>
          </w:tcPr>
          <w:p w14:paraId="1612AF50"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drug/dosage/occas</w:t>
            </w:r>
            <w:r>
              <w:rPr>
                <w:lang w:val="en-US"/>
              </w:rPr>
              <w:t>ion</w:t>
            </w:r>
            <w:r w:rsidRPr="009C4747">
              <w:rPr>
                <w:lang w:val="en-US"/>
              </w:rPr>
              <w:t>Dosage/period</w:t>
            </w:r>
          </w:p>
          <w:p w14:paraId="65DC5BD0" w14:textId="77777777" w:rsidR="00466C24" w:rsidRPr="009C4747" w:rsidRDefault="00466C24" w:rsidP="006F2860">
            <w:pPr>
              <w:autoSpaceDE w:val="0"/>
              <w:autoSpaceDN w:val="0"/>
              <w:adjustRightInd w:val="0"/>
              <w:rPr>
                <w:lang w:val="en-US"/>
              </w:rPr>
            </w:pPr>
          </w:p>
          <w:p w14:paraId="51BB2CE7" w14:textId="77777777" w:rsidR="00466C24" w:rsidRPr="009C4747" w:rsidRDefault="00466C24" w:rsidP="006F2860">
            <w:pPr>
              <w:autoSpaceDE w:val="0"/>
              <w:autoSpaceDN w:val="0"/>
              <w:adjustRightInd w:val="0"/>
              <w:rPr>
                <w:i/>
                <w:lang w:val="en-US"/>
              </w:rPr>
            </w:pPr>
            <w:r w:rsidRPr="009C4747">
              <w:rPr>
                <w:i/>
                <w:lang w:val="en-US"/>
              </w:rPr>
              <w:t>och</w:t>
            </w:r>
          </w:p>
          <w:p w14:paraId="14B67ACE" w14:textId="77777777" w:rsidR="00466C24" w:rsidRPr="009C4747" w:rsidRDefault="00466C24" w:rsidP="006F2860">
            <w:pPr>
              <w:autoSpaceDE w:val="0"/>
              <w:autoSpaceDN w:val="0"/>
              <w:adjustRightInd w:val="0"/>
              <w:rPr>
                <w:lang w:val="en-US"/>
              </w:rPr>
            </w:pPr>
          </w:p>
          <w:p w14:paraId="3791DEFE"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Pr>
                <w:lang w:val="en-US"/>
              </w:rPr>
              <w:t>drug/dosage/occasion</w:t>
            </w:r>
            <w:r w:rsidRPr="009C4747">
              <w:rPr>
                <w:lang w:val="en-US"/>
              </w:rPr>
              <w:t>Dosage /period</w:t>
            </w:r>
          </w:p>
        </w:tc>
      </w:tr>
      <w:tr w:rsidR="00466C24" w:rsidRPr="00416C87" w14:paraId="5EE87C45" w14:textId="77777777" w:rsidTr="006F2860">
        <w:trPr>
          <w:trHeight w:val="397"/>
        </w:trPr>
        <w:tc>
          <w:tcPr>
            <w:tcW w:w="4644" w:type="dxa"/>
            <w:shd w:val="clear" w:color="auto" w:fill="CEE5DA" w:themeFill="accent3" w:themeFillTint="33"/>
            <w:vAlign w:val="center"/>
          </w:tcPr>
          <w:p w14:paraId="7F188172" w14:textId="77777777" w:rsidR="00466C24" w:rsidRPr="009C4747" w:rsidRDefault="00466C24" w:rsidP="006F2860">
            <w:r w:rsidRPr="009C4747">
              <w:t>AdministrationOccurrenceType.dose</w:t>
            </w:r>
          </w:p>
        </w:tc>
        <w:tc>
          <w:tcPr>
            <w:tcW w:w="4820" w:type="dxa"/>
            <w:shd w:val="clear" w:color="auto" w:fill="CEE5DA" w:themeFill="accent3" w:themeFillTint="33"/>
          </w:tcPr>
          <w:p w14:paraId="6A2AF2EA"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w:t>
            </w:r>
            <w:r>
              <w:rPr>
                <w:lang w:val="en-US"/>
              </w:rPr>
              <w:t>occasionDosage</w:t>
            </w:r>
            <w:r w:rsidRPr="009C4747">
              <w:rPr>
                <w:lang w:val="en-US"/>
              </w:rPr>
              <w:t>/administrationOccurrence/dose</w:t>
            </w:r>
          </w:p>
          <w:p w14:paraId="0CB5E8A2" w14:textId="77777777" w:rsidR="00466C24" w:rsidRPr="009C4747" w:rsidRDefault="00466C24" w:rsidP="006F2860">
            <w:pPr>
              <w:autoSpaceDE w:val="0"/>
              <w:autoSpaceDN w:val="0"/>
              <w:adjustRightInd w:val="0"/>
              <w:rPr>
                <w:lang w:val="en-US"/>
              </w:rPr>
            </w:pPr>
          </w:p>
          <w:p w14:paraId="39AA385D" w14:textId="77777777" w:rsidR="00466C24" w:rsidRPr="009C4747" w:rsidRDefault="00466C24" w:rsidP="006F2860">
            <w:pPr>
              <w:autoSpaceDE w:val="0"/>
              <w:autoSpaceDN w:val="0"/>
              <w:adjustRightInd w:val="0"/>
              <w:rPr>
                <w:i/>
                <w:lang w:val="en-US"/>
              </w:rPr>
            </w:pPr>
            <w:r w:rsidRPr="009C4747">
              <w:rPr>
                <w:i/>
                <w:lang w:val="en-US"/>
              </w:rPr>
              <w:t>och</w:t>
            </w:r>
          </w:p>
          <w:p w14:paraId="52411363" w14:textId="77777777" w:rsidR="00466C24" w:rsidRPr="009C4747" w:rsidRDefault="00466C24" w:rsidP="006F2860">
            <w:pPr>
              <w:autoSpaceDE w:val="0"/>
              <w:autoSpaceDN w:val="0"/>
              <w:adjustRightInd w:val="0"/>
              <w:rPr>
                <w:lang w:val="en-US"/>
              </w:rPr>
            </w:pPr>
          </w:p>
          <w:p w14:paraId="2591A15F"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w:t>
            </w:r>
            <w:r>
              <w:rPr>
                <w:lang w:val="en-US"/>
              </w:rPr>
              <w:t>occasionDosage</w:t>
            </w:r>
            <w:r w:rsidRPr="009C4747">
              <w:rPr>
                <w:lang w:val="en-US"/>
              </w:rPr>
              <w:t>/administrationOccurrence/dose</w:t>
            </w:r>
          </w:p>
        </w:tc>
      </w:tr>
      <w:tr w:rsidR="00466C24" w:rsidRPr="00416C87" w14:paraId="30A0FD8D" w14:textId="77777777" w:rsidTr="006F2860">
        <w:trPr>
          <w:trHeight w:val="397"/>
        </w:trPr>
        <w:tc>
          <w:tcPr>
            <w:tcW w:w="4644" w:type="dxa"/>
            <w:shd w:val="clear" w:color="auto" w:fill="CEE5DA" w:themeFill="accent3" w:themeFillTint="33"/>
            <w:vAlign w:val="center"/>
          </w:tcPr>
          <w:p w14:paraId="17F45D34" w14:textId="77777777" w:rsidR="00466C24" w:rsidRPr="009C4747" w:rsidRDefault="00466C24" w:rsidP="006F2860">
            <w:r w:rsidRPr="009C4747">
              <w:t>AdministrationOccurrenceType.time</w:t>
            </w:r>
          </w:p>
        </w:tc>
        <w:tc>
          <w:tcPr>
            <w:tcW w:w="4820" w:type="dxa"/>
            <w:shd w:val="clear" w:color="auto" w:fill="CEE5DA" w:themeFill="accent3" w:themeFillTint="33"/>
          </w:tcPr>
          <w:p w14:paraId="14A84A37"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w:t>
            </w:r>
            <w:r>
              <w:rPr>
                <w:lang w:val="en-US"/>
              </w:rPr>
              <w:t>occasionDosage</w:t>
            </w:r>
            <w:r w:rsidRPr="009C4747">
              <w:rPr>
                <w:lang w:val="en-US"/>
              </w:rPr>
              <w:t>/administrationOccurrence/time</w:t>
            </w:r>
          </w:p>
          <w:p w14:paraId="1733EDE9" w14:textId="77777777" w:rsidR="00466C24" w:rsidRPr="009C4747" w:rsidRDefault="00466C24" w:rsidP="006F2860">
            <w:pPr>
              <w:autoSpaceDE w:val="0"/>
              <w:autoSpaceDN w:val="0"/>
              <w:adjustRightInd w:val="0"/>
              <w:rPr>
                <w:lang w:val="en-US"/>
              </w:rPr>
            </w:pPr>
          </w:p>
          <w:p w14:paraId="3E3AB386" w14:textId="77777777" w:rsidR="00466C24" w:rsidRPr="009C4747" w:rsidRDefault="00466C24" w:rsidP="006F2860">
            <w:pPr>
              <w:autoSpaceDE w:val="0"/>
              <w:autoSpaceDN w:val="0"/>
              <w:adjustRightInd w:val="0"/>
              <w:rPr>
                <w:i/>
                <w:lang w:val="en-US"/>
              </w:rPr>
            </w:pPr>
            <w:r w:rsidRPr="009C4747">
              <w:rPr>
                <w:i/>
                <w:lang w:val="en-US"/>
              </w:rPr>
              <w:t>och</w:t>
            </w:r>
          </w:p>
          <w:p w14:paraId="6D05F824" w14:textId="77777777" w:rsidR="00466C24" w:rsidRPr="009C4747" w:rsidRDefault="00466C24" w:rsidP="006F2860">
            <w:pPr>
              <w:autoSpaceDE w:val="0"/>
              <w:autoSpaceDN w:val="0"/>
              <w:adjustRightInd w:val="0"/>
              <w:rPr>
                <w:lang w:val="en-US"/>
              </w:rPr>
            </w:pPr>
          </w:p>
          <w:p w14:paraId="190D5C77"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lastRenderedPageBreak/>
              <w:t>drug/dosage/</w:t>
            </w:r>
            <w:r>
              <w:rPr>
                <w:lang w:val="en-US"/>
              </w:rPr>
              <w:t>occasionDosage</w:t>
            </w:r>
            <w:r w:rsidRPr="009C4747">
              <w:rPr>
                <w:lang w:val="en-US"/>
              </w:rPr>
              <w:t>/administrationOccurrence/time</w:t>
            </w:r>
          </w:p>
        </w:tc>
      </w:tr>
      <w:tr w:rsidR="00466C24" w:rsidRPr="00416C87" w14:paraId="7361D02D" w14:textId="77777777" w:rsidTr="006F2860">
        <w:trPr>
          <w:trHeight w:val="397"/>
        </w:trPr>
        <w:tc>
          <w:tcPr>
            <w:tcW w:w="4644" w:type="dxa"/>
            <w:shd w:val="clear" w:color="auto" w:fill="CEE5DA" w:themeFill="accent3" w:themeFillTint="33"/>
            <w:vAlign w:val="center"/>
          </w:tcPr>
          <w:p w14:paraId="2B2BC62B" w14:textId="77777777" w:rsidR="00466C24" w:rsidRPr="009C4747" w:rsidRDefault="00466C24" w:rsidP="006F2860">
            <w:r w:rsidRPr="009C4747">
              <w:lastRenderedPageBreak/>
              <w:t>AdministrationOccurrenceType.dayOfPeriod</w:t>
            </w:r>
          </w:p>
        </w:tc>
        <w:tc>
          <w:tcPr>
            <w:tcW w:w="4820" w:type="dxa"/>
            <w:shd w:val="clear" w:color="auto" w:fill="CEE5DA" w:themeFill="accent3" w:themeFillTint="33"/>
          </w:tcPr>
          <w:p w14:paraId="495E1F16"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w:t>
            </w:r>
            <w:r>
              <w:rPr>
                <w:lang w:val="en-US"/>
              </w:rPr>
              <w:t>occasionDosage</w:t>
            </w:r>
            <w:r w:rsidRPr="009C4747">
              <w:rPr>
                <w:lang w:val="en-US"/>
              </w:rPr>
              <w:t>/administrationOccurrence/dayOfPeriod</w:t>
            </w:r>
          </w:p>
          <w:p w14:paraId="3ADB6310" w14:textId="77777777" w:rsidR="00466C24" w:rsidRPr="009C4747" w:rsidRDefault="00466C24" w:rsidP="006F2860">
            <w:pPr>
              <w:autoSpaceDE w:val="0"/>
              <w:autoSpaceDN w:val="0"/>
              <w:adjustRightInd w:val="0"/>
              <w:rPr>
                <w:lang w:val="en-US"/>
              </w:rPr>
            </w:pPr>
          </w:p>
          <w:p w14:paraId="0D742F03" w14:textId="77777777" w:rsidR="00466C24" w:rsidRPr="009C4747" w:rsidRDefault="00466C24" w:rsidP="006F2860">
            <w:pPr>
              <w:autoSpaceDE w:val="0"/>
              <w:autoSpaceDN w:val="0"/>
              <w:adjustRightInd w:val="0"/>
              <w:rPr>
                <w:i/>
                <w:lang w:val="en-US"/>
              </w:rPr>
            </w:pPr>
            <w:r w:rsidRPr="009C4747">
              <w:rPr>
                <w:i/>
                <w:lang w:val="en-US"/>
              </w:rPr>
              <w:t>och</w:t>
            </w:r>
          </w:p>
          <w:p w14:paraId="3D3C4388" w14:textId="77777777" w:rsidR="00466C24" w:rsidRPr="009C4747" w:rsidRDefault="00466C24" w:rsidP="006F2860">
            <w:pPr>
              <w:autoSpaceDE w:val="0"/>
              <w:autoSpaceDN w:val="0"/>
              <w:adjustRightInd w:val="0"/>
              <w:rPr>
                <w:lang w:val="en-US"/>
              </w:rPr>
            </w:pPr>
          </w:p>
          <w:p w14:paraId="4BF79026"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w:t>
            </w:r>
            <w:r>
              <w:rPr>
                <w:lang w:val="en-US"/>
              </w:rPr>
              <w:t>occasionDosage</w:t>
            </w:r>
            <w:r w:rsidRPr="009C4747">
              <w:rPr>
                <w:lang w:val="en-US"/>
              </w:rPr>
              <w:t>/administrationOccurrence/dayOfPeriod</w:t>
            </w:r>
          </w:p>
        </w:tc>
      </w:tr>
      <w:tr w:rsidR="00466C24" w:rsidRPr="00416C87" w14:paraId="2F4706B0" w14:textId="77777777" w:rsidTr="006F2860">
        <w:trPr>
          <w:trHeight w:val="397"/>
        </w:trPr>
        <w:tc>
          <w:tcPr>
            <w:tcW w:w="4644" w:type="dxa"/>
            <w:shd w:val="clear" w:color="auto" w:fill="CEE5DA" w:themeFill="accent3" w:themeFillTint="33"/>
            <w:vAlign w:val="center"/>
          </w:tcPr>
          <w:p w14:paraId="0A7C4E67" w14:textId="77777777" w:rsidR="00466C24" w:rsidRPr="009C4747" w:rsidRDefault="00466C24" w:rsidP="006F2860">
            <w:r w:rsidRPr="009C4747">
              <w:t>RampedDosageType.timeStep</w:t>
            </w:r>
          </w:p>
        </w:tc>
        <w:tc>
          <w:tcPr>
            <w:tcW w:w="4820" w:type="dxa"/>
            <w:shd w:val="clear" w:color="auto" w:fill="CEE5DA" w:themeFill="accent3" w:themeFillTint="33"/>
          </w:tcPr>
          <w:p w14:paraId="5DD8893A"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drug/dosage/rampedDosage/timeStep</w:t>
            </w:r>
          </w:p>
          <w:p w14:paraId="57155EAB" w14:textId="77777777" w:rsidR="00466C24" w:rsidRPr="009C4747" w:rsidRDefault="00466C24" w:rsidP="006F2860">
            <w:pPr>
              <w:autoSpaceDE w:val="0"/>
              <w:autoSpaceDN w:val="0"/>
              <w:adjustRightInd w:val="0"/>
              <w:rPr>
                <w:lang w:val="en-US"/>
              </w:rPr>
            </w:pPr>
          </w:p>
          <w:p w14:paraId="69DDB5D6" w14:textId="77777777" w:rsidR="00466C24" w:rsidRPr="009C4747" w:rsidRDefault="00466C24" w:rsidP="006F2860">
            <w:pPr>
              <w:autoSpaceDE w:val="0"/>
              <w:autoSpaceDN w:val="0"/>
              <w:adjustRightInd w:val="0"/>
              <w:rPr>
                <w:i/>
                <w:lang w:val="en-US"/>
              </w:rPr>
            </w:pPr>
            <w:r w:rsidRPr="009C4747">
              <w:rPr>
                <w:i/>
                <w:lang w:val="en-US"/>
              </w:rPr>
              <w:t>och</w:t>
            </w:r>
          </w:p>
          <w:p w14:paraId="7995CC46" w14:textId="77777777" w:rsidR="00466C24" w:rsidRPr="009C4747" w:rsidRDefault="00466C24" w:rsidP="006F2860">
            <w:pPr>
              <w:autoSpaceDE w:val="0"/>
              <w:autoSpaceDN w:val="0"/>
              <w:adjustRightInd w:val="0"/>
              <w:rPr>
                <w:lang w:val="en-US"/>
              </w:rPr>
            </w:pPr>
          </w:p>
          <w:p w14:paraId="02CA8B1A"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drug/dosage/rampedDosage/timeStep</w:t>
            </w:r>
          </w:p>
        </w:tc>
      </w:tr>
      <w:tr w:rsidR="00466C24" w:rsidRPr="00416C87" w14:paraId="4FB3D7E1" w14:textId="77777777" w:rsidTr="006F2860">
        <w:trPr>
          <w:trHeight w:val="397"/>
        </w:trPr>
        <w:tc>
          <w:tcPr>
            <w:tcW w:w="4644" w:type="dxa"/>
            <w:shd w:val="clear" w:color="auto" w:fill="CEE5DA" w:themeFill="accent3" w:themeFillTint="33"/>
            <w:vAlign w:val="center"/>
          </w:tcPr>
          <w:p w14:paraId="52D86827" w14:textId="77777777" w:rsidR="00466C24" w:rsidRPr="009C4747" w:rsidRDefault="00466C24" w:rsidP="006F2860">
            <w:r w:rsidRPr="009C4747">
              <w:t>RampedDosageType.doseStep</w:t>
            </w:r>
          </w:p>
        </w:tc>
        <w:tc>
          <w:tcPr>
            <w:tcW w:w="4820" w:type="dxa"/>
            <w:shd w:val="clear" w:color="auto" w:fill="CEE5DA" w:themeFill="accent3" w:themeFillTint="33"/>
          </w:tcPr>
          <w:p w14:paraId="53208552"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drug/dosage/rampedDosage/doseStep</w:t>
            </w:r>
          </w:p>
          <w:p w14:paraId="21A77CDF" w14:textId="77777777" w:rsidR="00466C24" w:rsidRPr="009C4747" w:rsidRDefault="00466C24" w:rsidP="006F2860">
            <w:pPr>
              <w:autoSpaceDE w:val="0"/>
              <w:autoSpaceDN w:val="0"/>
              <w:adjustRightInd w:val="0"/>
              <w:rPr>
                <w:lang w:val="en-US"/>
              </w:rPr>
            </w:pPr>
          </w:p>
          <w:p w14:paraId="316E47EF" w14:textId="77777777" w:rsidR="00466C24" w:rsidRPr="009C4747" w:rsidRDefault="00466C24" w:rsidP="006F2860">
            <w:pPr>
              <w:autoSpaceDE w:val="0"/>
              <w:autoSpaceDN w:val="0"/>
              <w:adjustRightInd w:val="0"/>
              <w:rPr>
                <w:i/>
                <w:lang w:val="en-US"/>
              </w:rPr>
            </w:pPr>
            <w:r w:rsidRPr="009C4747">
              <w:rPr>
                <w:i/>
                <w:lang w:val="en-US"/>
              </w:rPr>
              <w:t>och</w:t>
            </w:r>
          </w:p>
          <w:p w14:paraId="6ECA7C41" w14:textId="77777777" w:rsidR="00466C24" w:rsidRPr="009C4747" w:rsidRDefault="00466C24" w:rsidP="006F2860">
            <w:pPr>
              <w:autoSpaceDE w:val="0"/>
              <w:autoSpaceDN w:val="0"/>
              <w:adjustRightInd w:val="0"/>
              <w:rPr>
                <w:lang w:val="en-US"/>
              </w:rPr>
            </w:pPr>
          </w:p>
          <w:p w14:paraId="690DC10C"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drug/dosage/rampedDosage/doseStep</w:t>
            </w:r>
          </w:p>
        </w:tc>
      </w:tr>
      <w:tr w:rsidR="00466C24" w:rsidRPr="00416C87" w14:paraId="13CD9DBA" w14:textId="77777777" w:rsidTr="006F2860">
        <w:trPr>
          <w:trHeight w:val="397"/>
        </w:trPr>
        <w:tc>
          <w:tcPr>
            <w:tcW w:w="4644" w:type="dxa"/>
            <w:shd w:val="clear" w:color="auto" w:fill="CEE5DA" w:themeFill="accent3" w:themeFillTint="33"/>
            <w:vAlign w:val="center"/>
          </w:tcPr>
          <w:p w14:paraId="416DA981" w14:textId="77777777" w:rsidR="00466C24" w:rsidRPr="009C4747" w:rsidRDefault="00466C24" w:rsidP="006F2860">
            <w:r>
              <w:t>RamEndpointType</w:t>
            </w:r>
          </w:p>
        </w:tc>
        <w:tc>
          <w:tcPr>
            <w:tcW w:w="4820" w:type="dxa"/>
            <w:shd w:val="clear" w:color="auto" w:fill="CEE5DA" w:themeFill="accent3" w:themeFillTint="33"/>
          </w:tcPr>
          <w:p w14:paraId="270CA0BE"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drug/dosage/rampedDosage/</w:t>
            </w:r>
            <w:r>
              <w:rPr>
                <w:lang w:val="en-US"/>
              </w:rPr>
              <w:t>rampStart</w:t>
            </w:r>
          </w:p>
          <w:p w14:paraId="2A7F5B90" w14:textId="77777777" w:rsidR="00466C24" w:rsidRPr="009C4747" w:rsidRDefault="00466C24" w:rsidP="006F2860">
            <w:pPr>
              <w:autoSpaceDE w:val="0"/>
              <w:autoSpaceDN w:val="0"/>
              <w:adjustRightInd w:val="0"/>
              <w:rPr>
                <w:lang w:val="en-US"/>
              </w:rPr>
            </w:pPr>
          </w:p>
          <w:p w14:paraId="72E8622D" w14:textId="77777777" w:rsidR="00466C24" w:rsidRPr="009C4747" w:rsidRDefault="00466C24" w:rsidP="006F2860">
            <w:pPr>
              <w:autoSpaceDE w:val="0"/>
              <w:autoSpaceDN w:val="0"/>
              <w:adjustRightInd w:val="0"/>
              <w:rPr>
                <w:i/>
                <w:lang w:val="en-US"/>
              </w:rPr>
            </w:pPr>
            <w:r w:rsidRPr="009C4747">
              <w:rPr>
                <w:i/>
                <w:lang w:val="en-US"/>
              </w:rPr>
              <w:t>och</w:t>
            </w:r>
          </w:p>
          <w:p w14:paraId="580B4165" w14:textId="77777777" w:rsidR="00466C24" w:rsidRPr="009C4747" w:rsidRDefault="00466C24" w:rsidP="006F2860">
            <w:pPr>
              <w:autoSpaceDE w:val="0"/>
              <w:autoSpaceDN w:val="0"/>
              <w:adjustRightInd w:val="0"/>
              <w:rPr>
                <w:lang w:val="en-US"/>
              </w:rPr>
            </w:pPr>
          </w:p>
          <w:p w14:paraId="42D8B302" w14:textId="77777777" w:rsidR="00466C24"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medicationMedicalRecord/medicationMedicalRecordBody/medicationPrescription/administration/</w:t>
            </w:r>
            <w:r w:rsidRPr="009C4747">
              <w:rPr>
                <w:lang w:val="en-US"/>
              </w:rPr>
              <w:t>drug/dos</w:t>
            </w:r>
            <w:r>
              <w:rPr>
                <w:lang w:val="en-US"/>
              </w:rPr>
              <w:t>age/rampedDosage/rampStart</w:t>
            </w:r>
          </w:p>
          <w:p w14:paraId="0E581C1C" w14:textId="77777777" w:rsidR="00466C24" w:rsidRDefault="00466C24" w:rsidP="006F2860">
            <w:pPr>
              <w:autoSpaceDE w:val="0"/>
              <w:autoSpaceDN w:val="0"/>
              <w:adjustRightInd w:val="0"/>
              <w:rPr>
                <w:lang w:val="en-US"/>
              </w:rPr>
            </w:pPr>
          </w:p>
          <w:p w14:paraId="653B237B" w14:textId="77777777" w:rsidR="00466C24" w:rsidRPr="000A7F5D" w:rsidRDefault="00466C24" w:rsidP="006F2860">
            <w:pPr>
              <w:autoSpaceDE w:val="0"/>
              <w:autoSpaceDN w:val="0"/>
              <w:adjustRightInd w:val="0"/>
              <w:rPr>
                <w:i/>
                <w:lang w:val="en-US"/>
              </w:rPr>
            </w:pPr>
            <w:r w:rsidRPr="000A7F5D">
              <w:rPr>
                <w:i/>
                <w:lang w:val="en-US"/>
              </w:rPr>
              <w:t>och</w:t>
            </w:r>
          </w:p>
          <w:p w14:paraId="28CD0033" w14:textId="77777777" w:rsidR="00466C24" w:rsidRDefault="00466C24" w:rsidP="006F2860">
            <w:pPr>
              <w:autoSpaceDE w:val="0"/>
              <w:autoSpaceDN w:val="0"/>
              <w:adjustRightInd w:val="0"/>
              <w:rPr>
                <w:lang w:val="en-US"/>
              </w:rPr>
            </w:pPr>
          </w:p>
          <w:p w14:paraId="5B8D6830"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drug/dosage/rampedDosage/</w:t>
            </w:r>
            <w:r>
              <w:rPr>
                <w:lang w:val="en-US"/>
              </w:rPr>
              <w:t>rampEnd</w:t>
            </w:r>
          </w:p>
          <w:p w14:paraId="5AE2D419" w14:textId="77777777" w:rsidR="00466C24" w:rsidRPr="009C4747" w:rsidRDefault="00466C24" w:rsidP="006F2860">
            <w:pPr>
              <w:autoSpaceDE w:val="0"/>
              <w:autoSpaceDN w:val="0"/>
              <w:adjustRightInd w:val="0"/>
              <w:rPr>
                <w:lang w:val="en-US"/>
              </w:rPr>
            </w:pPr>
          </w:p>
          <w:p w14:paraId="4AEFBB0B" w14:textId="77777777" w:rsidR="00466C24" w:rsidRPr="009C4747" w:rsidRDefault="00466C24" w:rsidP="006F2860">
            <w:pPr>
              <w:autoSpaceDE w:val="0"/>
              <w:autoSpaceDN w:val="0"/>
              <w:adjustRightInd w:val="0"/>
              <w:rPr>
                <w:i/>
                <w:lang w:val="en-US"/>
              </w:rPr>
            </w:pPr>
            <w:r w:rsidRPr="009C4747">
              <w:rPr>
                <w:i/>
                <w:lang w:val="en-US"/>
              </w:rPr>
              <w:t>och</w:t>
            </w:r>
          </w:p>
          <w:p w14:paraId="69E7676A" w14:textId="77777777" w:rsidR="00466C24" w:rsidRPr="009C4747" w:rsidRDefault="00466C24" w:rsidP="006F2860">
            <w:pPr>
              <w:autoSpaceDE w:val="0"/>
              <w:autoSpaceDN w:val="0"/>
              <w:adjustRightInd w:val="0"/>
              <w:rPr>
                <w:lang w:val="en-US"/>
              </w:rPr>
            </w:pPr>
          </w:p>
          <w:p w14:paraId="6D774637" w14:textId="77777777" w:rsidR="00466C24" w:rsidRPr="000A7F5D"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w:t>
            </w:r>
            <w:r>
              <w:rPr>
                <w:lang w:val="en-US"/>
              </w:rPr>
              <w:t>age/rampedDosage/rampEnd</w:t>
            </w:r>
          </w:p>
        </w:tc>
      </w:tr>
      <w:tr w:rsidR="00466C24" w:rsidRPr="00416C87" w14:paraId="7316409C" w14:textId="77777777" w:rsidTr="006F2860">
        <w:trPr>
          <w:trHeight w:val="397"/>
        </w:trPr>
        <w:tc>
          <w:tcPr>
            <w:tcW w:w="4644" w:type="dxa"/>
            <w:shd w:val="clear" w:color="auto" w:fill="CEE5DA" w:themeFill="accent3" w:themeFillTint="33"/>
            <w:vAlign w:val="center"/>
          </w:tcPr>
          <w:p w14:paraId="522891DB" w14:textId="77777777" w:rsidR="00466C24" w:rsidRPr="009C4747" w:rsidRDefault="00466C24" w:rsidP="006F2860">
            <w:r w:rsidRPr="009C4747">
              <w:lastRenderedPageBreak/>
              <w:t>SingleDoseType.dose</w:t>
            </w:r>
          </w:p>
        </w:tc>
        <w:tc>
          <w:tcPr>
            <w:tcW w:w="4820" w:type="dxa"/>
            <w:shd w:val="clear" w:color="auto" w:fill="CEE5DA" w:themeFill="accent3" w:themeFillTint="33"/>
          </w:tcPr>
          <w:p w14:paraId="79705B9E"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drug/dosage/singleDose/dose</w:t>
            </w:r>
          </w:p>
          <w:p w14:paraId="6677AD2A" w14:textId="77777777" w:rsidR="00466C24" w:rsidRPr="009C4747" w:rsidRDefault="00466C24" w:rsidP="006F2860">
            <w:pPr>
              <w:autoSpaceDE w:val="0"/>
              <w:autoSpaceDN w:val="0"/>
              <w:adjustRightInd w:val="0"/>
              <w:rPr>
                <w:lang w:val="en-US"/>
              </w:rPr>
            </w:pPr>
          </w:p>
          <w:p w14:paraId="183B0C56" w14:textId="77777777" w:rsidR="00466C24" w:rsidRPr="009C4747" w:rsidRDefault="00466C24" w:rsidP="006F2860">
            <w:pPr>
              <w:autoSpaceDE w:val="0"/>
              <w:autoSpaceDN w:val="0"/>
              <w:adjustRightInd w:val="0"/>
              <w:rPr>
                <w:i/>
                <w:lang w:val="en-US"/>
              </w:rPr>
            </w:pPr>
            <w:r w:rsidRPr="009C4747">
              <w:rPr>
                <w:i/>
                <w:lang w:val="en-US"/>
              </w:rPr>
              <w:t>och</w:t>
            </w:r>
          </w:p>
          <w:p w14:paraId="2C54FE2F" w14:textId="77777777" w:rsidR="00466C24" w:rsidRPr="009C4747" w:rsidRDefault="00466C24" w:rsidP="006F2860">
            <w:pPr>
              <w:autoSpaceDE w:val="0"/>
              <w:autoSpaceDN w:val="0"/>
              <w:adjustRightInd w:val="0"/>
              <w:rPr>
                <w:lang w:val="en-US"/>
              </w:rPr>
            </w:pPr>
          </w:p>
          <w:p w14:paraId="53A81ABA"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drug/dosage/singleDose/dose</w:t>
            </w:r>
          </w:p>
        </w:tc>
      </w:tr>
      <w:tr w:rsidR="00466C24" w:rsidRPr="00416C87" w14:paraId="6A619029" w14:textId="77777777" w:rsidTr="006F2860">
        <w:trPr>
          <w:trHeight w:val="397"/>
        </w:trPr>
        <w:tc>
          <w:tcPr>
            <w:tcW w:w="4644" w:type="dxa"/>
            <w:shd w:val="clear" w:color="auto" w:fill="CEE5DA" w:themeFill="accent3" w:themeFillTint="33"/>
            <w:vAlign w:val="center"/>
          </w:tcPr>
          <w:p w14:paraId="37B9A838" w14:textId="77777777" w:rsidR="00466C24" w:rsidRPr="009C4747" w:rsidRDefault="00466C24" w:rsidP="006F2860">
            <w:r w:rsidRPr="009C4747">
              <w:t>SingleDoseType.time</w:t>
            </w:r>
          </w:p>
        </w:tc>
        <w:tc>
          <w:tcPr>
            <w:tcW w:w="4820" w:type="dxa"/>
            <w:shd w:val="clear" w:color="auto" w:fill="CEE5DA" w:themeFill="accent3" w:themeFillTint="33"/>
          </w:tcPr>
          <w:p w14:paraId="68773672"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drug/dosage/singleDose/time</w:t>
            </w:r>
          </w:p>
          <w:p w14:paraId="4070A5E8" w14:textId="77777777" w:rsidR="00466C24" w:rsidRPr="009C4747" w:rsidRDefault="00466C24" w:rsidP="006F2860">
            <w:pPr>
              <w:autoSpaceDE w:val="0"/>
              <w:autoSpaceDN w:val="0"/>
              <w:adjustRightInd w:val="0"/>
              <w:rPr>
                <w:lang w:val="en-US"/>
              </w:rPr>
            </w:pPr>
          </w:p>
          <w:p w14:paraId="3C997DBD" w14:textId="77777777" w:rsidR="00466C24" w:rsidRPr="009C4747" w:rsidRDefault="00466C24" w:rsidP="006F2860">
            <w:pPr>
              <w:autoSpaceDE w:val="0"/>
              <w:autoSpaceDN w:val="0"/>
              <w:adjustRightInd w:val="0"/>
              <w:rPr>
                <w:i/>
                <w:lang w:val="en-US"/>
              </w:rPr>
            </w:pPr>
            <w:r w:rsidRPr="009C4747">
              <w:rPr>
                <w:i/>
                <w:lang w:val="en-US"/>
              </w:rPr>
              <w:t>och</w:t>
            </w:r>
          </w:p>
          <w:p w14:paraId="677987EF" w14:textId="77777777" w:rsidR="00466C24" w:rsidRPr="009C4747" w:rsidRDefault="00466C24" w:rsidP="006F2860">
            <w:pPr>
              <w:autoSpaceDE w:val="0"/>
              <w:autoSpaceDN w:val="0"/>
              <w:adjustRightInd w:val="0"/>
              <w:rPr>
                <w:lang w:val="en-US"/>
              </w:rPr>
            </w:pPr>
          </w:p>
          <w:p w14:paraId="3C60D89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drug/dosage/singleDose/time</w:t>
            </w:r>
          </w:p>
        </w:tc>
      </w:tr>
      <w:tr w:rsidR="00466C24" w:rsidRPr="00416C87" w14:paraId="1758C221" w14:textId="77777777" w:rsidTr="006F2860">
        <w:trPr>
          <w:trHeight w:val="397"/>
        </w:trPr>
        <w:tc>
          <w:tcPr>
            <w:tcW w:w="4644" w:type="dxa"/>
            <w:shd w:val="clear" w:color="auto" w:fill="CEE5DA" w:themeFill="accent3" w:themeFillTint="33"/>
            <w:vAlign w:val="center"/>
          </w:tcPr>
          <w:p w14:paraId="3BE47266" w14:textId="77777777" w:rsidR="00466C24" w:rsidRPr="009C4747" w:rsidRDefault="00466C24" w:rsidP="006F2860">
            <w:r w:rsidRPr="009C4747">
              <w:t>UnstructuredDosageInformationType.text</w:t>
            </w:r>
          </w:p>
        </w:tc>
        <w:tc>
          <w:tcPr>
            <w:tcW w:w="4820" w:type="dxa"/>
            <w:shd w:val="clear" w:color="auto" w:fill="CEE5DA" w:themeFill="accent3" w:themeFillTint="33"/>
          </w:tcPr>
          <w:p w14:paraId="46059669" w14:textId="77777777" w:rsidR="00466C24" w:rsidRPr="009C4747" w:rsidRDefault="00466C24" w:rsidP="006F2860">
            <w:pPr>
              <w:autoSpaceDE w:val="0"/>
              <w:autoSpaceDN w:val="0"/>
              <w:adjustRightInd w:val="0"/>
              <w:rPr>
                <w:lang w:val="en-US"/>
              </w:rPr>
            </w:pPr>
            <w:r w:rsidRPr="009C4747">
              <w:rPr>
                <w:rFonts w:cs="Consolas"/>
                <w:spacing w:val="-1"/>
                <w:lang w:val="en-US"/>
              </w:rPr>
              <w:t>medicationMedicalRecord/medicationMedicalRecordBody/medicationPrescription/</w:t>
            </w:r>
            <w:r w:rsidRPr="009C4747">
              <w:rPr>
                <w:lang w:val="en-US"/>
              </w:rPr>
              <w:t>drug/dosage/unstructuredDosageInformation/text</w:t>
            </w:r>
          </w:p>
          <w:p w14:paraId="5F680E70" w14:textId="77777777" w:rsidR="00466C24" w:rsidRPr="009C4747" w:rsidRDefault="00466C24" w:rsidP="006F2860">
            <w:pPr>
              <w:autoSpaceDE w:val="0"/>
              <w:autoSpaceDN w:val="0"/>
              <w:adjustRightInd w:val="0"/>
              <w:rPr>
                <w:lang w:val="en-US"/>
              </w:rPr>
            </w:pPr>
          </w:p>
          <w:p w14:paraId="35FEC5CA" w14:textId="77777777" w:rsidR="00466C24" w:rsidRPr="009C4747" w:rsidRDefault="00466C24" w:rsidP="006F2860">
            <w:pPr>
              <w:autoSpaceDE w:val="0"/>
              <w:autoSpaceDN w:val="0"/>
              <w:adjustRightInd w:val="0"/>
              <w:rPr>
                <w:i/>
                <w:lang w:val="en-US"/>
              </w:rPr>
            </w:pPr>
            <w:r w:rsidRPr="009C4747">
              <w:rPr>
                <w:i/>
                <w:lang w:val="en-US"/>
              </w:rPr>
              <w:t>och</w:t>
            </w:r>
          </w:p>
          <w:p w14:paraId="09F6ADD4" w14:textId="77777777" w:rsidR="00466C24" w:rsidRPr="009C4747" w:rsidRDefault="00466C24" w:rsidP="006F2860">
            <w:pPr>
              <w:autoSpaceDE w:val="0"/>
              <w:autoSpaceDN w:val="0"/>
              <w:adjustRightInd w:val="0"/>
              <w:rPr>
                <w:lang w:val="en-US"/>
              </w:rPr>
            </w:pPr>
          </w:p>
          <w:p w14:paraId="5777508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medicationMedicalRecord/medicationMedicalRecordBody/medicationPrescription/administration/</w:t>
            </w:r>
            <w:r w:rsidRPr="009C4747">
              <w:rPr>
                <w:lang w:val="en-US"/>
              </w:rPr>
              <w:t>drug/dosage/unstructuredDosageInformation/text</w:t>
            </w:r>
          </w:p>
        </w:tc>
      </w:tr>
      <w:tr w:rsidR="00466C24" w:rsidRPr="00416C87" w14:paraId="731C98C4" w14:textId="77777777" w:rsidTr="006F2860">
        <w:trPr>
          <w:trHeight w:val="397"/>
        </w:trPr>
        <w:tc>
          <w:tcPr>
            <w:tcW w:w="4644" w:type="dxa"/>
            <w:shd w:val="clear" w:color="auto" w:fill="FFE9D0" w:themeFill="accent6" w:themeFillTint="33"/>
            <w:vAlign w:val="center"/>
          </w:tcPr>
          <w:p w14:paraId="431C2E3A" w14:textId="77777777" w:rsidR="00466C24" w:rsidRPr="009C4747" w:rsidRDefault="00466C24" w:rsidP="006F2860">
            <w:r w:rsidRPr="009C4747">
              <w:t>DispensationAuthorizationType.dispensationAuthorizationId</w:t>
            </w:r>
          </w:p>
        </w:tc>
        <w:tc>
          <w:tcPr>
            <w:tcW w:w="4820" w:type="dxa"/>
            <w:shd w:val="clear" w:color="auto" w:fill="FFE9D0" w:themeFill="accent6" w:themeFillTint="33"/>
            <w:vAlign w:val="center"/>
          </w:tcPr>
          <w:p w14:paraId="2B26306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ispensationAuthorization/dispensationAuthorizationId</w:t>
            </w:r>
          </w:p>
        </w:tc>
      </w:tr>
      <w:tr w:rsidR="00466C24" w:rsidRPr="00416C87" w14:paraId="7616D69C" w14:textId="77777777" w:rsidTr="006F2860">
        <w:trPr>
          <w:trHeight w:val="397"/>
        </w:trPr>
        <w:tc>
          <w:tcPr>
            <w:tcW w:w="4644" w:type="dxa"/>
            <w:shd w:val="clear" w:color="auto" w:fill="FFE9D0" w:themeFill="accent6" w:themeFillTint="33"/>
            <w:vAlign w:val="center"/>
          </w:tcPr>
          <w:p w14:paraId="2B1D88DF" w14:textId="77777777" w:rsidR="00466C24" w:rsidRPr="009C4747" w:rsidRDefault="00466C24" w:rsidP="006F2860">
            <w:r w:rsidRPr="009C4747">
              <w:t>DispensationAuthorizationType.validUntil</w:t>
            </w:r>
          </w:p>
        </w:tc>
        <w:tc>
          <w:tcPr>
            <w:tcW w:w="4820" w:type="dxa"/>
            <w:shd w:val="clear" w:color="auto" w:fill="FFE9D0" w:themeFill="accent6" w:themeFillTint="33"/>
            <w:vAlign w:val="center"/>
          </w:tcPr>
          <w:p w14:paraId="27189B9E"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ispensationAuthorization/validUntil</w:t>
            </w:r>
          </w:p>
        </w:tc>
      </w:tr>
      <w:tr w:rsidR="00466C24" w:rsidRPr="00416C87" w14:paraId="7CC683AC" w14:textId="77777777" w:rsidTr="006F2860">
        <w:trPr>
          <w:trHeight w:val="397"/>
        </w:trPr>
        <w:tc>
          <w:tcPr>
            <w:tcW w:w="4644" w:type="dxa"/>
            <w:shd w:val="clear" w:color="auto" w:fill="FFE9D0" w:themeFill="accent6" w:themeFillTint="33"/>
            <w:vAlign w:val="center"/>
          </w:tcPr>
          <w:p w14:paraId="6534132F" w14:textId="77777777" w:rsidR="00466C24" w:rsidRPr="009C4747" w:rsidRDefault="00466C24" w:rsidP="006F2860">
            <w:r w:rsidRPr="009C4747">
              <w:t>DispensationAuthorizationType.receivingPharmacy</w:t>
            </w:r>
          </w:p>
        </w:tc>
        <w:tc>
          <w:tcPr>
            <w:tcW w:w="4820" w:type="dxa"/>
            <w:shd w:val="clear" w:color="auto" w:fill="FFE9D0" w:themeFill="accent6" w:themeFillTint="33"/>
          </w:tcPr>
          <w:p w14:paraId="19D0DD4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ispensationAuthorization/receivingPharmacy</w:t>
            </w:r>
          </w:p>
        </w:tc>
      </w:tr>
      <w:tr w:rsidR="00466C24" w:rsidRPr="00416C87" w14:paraId="19DBFC38" w14:textId="77777777" w:rsidTr="006F2860">
        <w:trPr>
          <w:trHeight w:val="397"/>
        </w:trPr>
        <w:tc>
          <w:tcPr>
            <w:tcW w:w="4644" w:type="dxa"/>
            <w:shd w:val="clear" w:color="auto" w:fill="FFE9D0" w:themeFill="accent6" w:themeFillTint="33"/>
            <w:vAlign w:val="center"/>
          </w:tcPr>
          <w:p w14:paraId="66B6603B" w14:textId="77777777" w:rsidR="00466C24" w:rsidRPr="009C4747" w:rsidRDefault="00466C24" w:rsidP="006F2860">
            <w:r w:rsidRPr="009C4747">
              <w:t>DispensationAuthorizationType.</w:t>
            </w:r>
            <w:r>
              <w:t>minimumD</w:t>
            </w:r>
            <w:r w:rsidRPr="009C4747">
              <w:t>ispensationInterval</w:t>
            </w:r>
          </w:p>
        </w:tc>
        <w:tc>
          <w:tcPr>
            <w:tcW w:w="4820" w:type="dxa"/>
            <w:shd w:val="clear" w:color="auto" w:fill="FFE9D0" w:themeFill="accent6" w:themeFillTint="33"/>
          </w:tcPr>
          <w:p w14:paraId="7D96B649" w14:textId="77777777" w:rsidR="00466C24" w:rsidRPr="00E324C6"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sidRPr="00E324C6">
              <w:rPr>
                <w:lang w:val="en-US"/>
              </w:rPr>
              <w:t>minimumDispensationInterval</w:t>
            </w:r>
          </w:p>
        </w:tc>
      </w:tr>
      <w:tr w:rsidR="00466C24" w:rsidRPr="00416C87" w14:paraId="62D3AB21" w14:textId="77777777" w:rsidTr="006F2860">
        <w:trPr>
          <w:trHeight w:val="397"/>
        </w:trPr>
        <w:tc>
          <w:tcPr>
            <w:tcW w:w="4644" w:type="dxa"/>
            <w:shd w:val="clear" w:color="auto" w:fill="FFE9D0" w:themeFill="accent6" w:themeFillTint="33"/>
            <w:vAlign w:val="center"/>
          </w:tcPr>
          <w:p w14:paraId="2767A0D3" w14:textId="77777777" w:rsidR="00466C24" w:rsidRPr="009C4747" w:rsidRDefault="00466C24" w:rsidP="006F2860">
            <w:r w:rsidRPr="009C4747">
              <w:t>DispensationAuthorizationType.totalAmount</w:t>
            </w:r>
          </w:p>
        </w:tc>
        <w:tc>
          <w:tcPr>
            <w:tcW w:w="4820" w:type="dxa"/>
            <w:shd w:val="clear" w:color="auto" w:fill="FFE9D0" w:themeFill="accent6" w:themeFillTint="33"/>
          </w:tcPr>
          <w:p w14:paraId="4D918622"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ispensationAuthorization/totalAmount</w:t>
            </w:r>
          </w:p>
        </w:tc>
      </w:tr>
      <w:tr w:rsidR="00466C24" w:rsidRPr="00416C87" w14:paraId="4F5E623C" w14:textId="77777777" w:rsidTr="006F2860">
        <w:trPr>
          <w:trHeight w:val="397"/>
        </w:trPr>
        <w:tc>
          <w:tcPr>
            <w:tcW w:w="4644" w:type="dxa"/>
            <w:shd w:val="clear" w:color="auto" w:fill="FFE9D0" w:themeFill="accent6" w:themeFillTint="33"/>
            <w:vAlign w:val="center"/>
          </w:tcPr>
          <w:p w14:paraId="6D58F697" w14:textId="77777777" w:rsidR="00466C24" w:rsidRPr="009C4747" w:rsidRDefault="00466C24" w:rsidP="006F2860">
            <w:r w:rsidRPr="009C4747">
              <w:lastRenderedPageBreak/>
              <w:t>DispensationAuthorizationType.packageUnit</w:t>
            </w:r>
          </w:p>
        </w:tc>
        <w:tc>
          <w:tcPr>
            <w:tcW w:w="4820" w:type="dxa"/>
            <w:shd w:val="clear" w:color="auto" w:fill="FFE9D0" w:themeFill="accent6" w:themeFillTint="33"/>
          </w:tcPr>
          <w:p w14:paraId="08F8E463"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ispensationAuthorization/packageUnit</w:t>
            </w:r>
          </w:p>
        </w:tc>
      </w:tr>
      <w:tr w:rsidR="00466C24" w:rsidRPr="00416C87" w14:paraId="3F3C63DC" w14:textId="77777777" w:rsidTr="006F2860">
        <w:trPr>
          <w:trHeight w:val="397"/>
        </w:trPr>
        <w:tc>
          <w:tcPr>
            <w:tcW w:w="4644" w:type="dxa"/>
            <w:shd w:val="clear" w:color="auto" w:fill="FFE9D0" w:themeFill="accent6" w:themeFillTint="33"/>
            <w:vAlign w:val="center"/>
          </w:tcPr>
          <w:p w14:paraId="72EB8171" w14:textId="77777777" w:rsidR="00466C24" w:rsidRPr="009C4747" w:rsidRDefault="00466C24" w:rsidP="006F2860">
            <w:r w:rsidRPr="009C4747">
              <w:t>DispensationAuthorizationType.distributionMethod</w:t>
            </w:r>
          </w:p>
        </w:tc>
        <w:tc>
          <w:tcPr>
            <w:tcW w:w="4820" w:type="dxa"/>
            <w:shd w:val="clear" w:color="auto" w:fill="FFE9D0" w:themeFill="accent6" w:themeFillTint="33"/>
          </w:tcPr>
          <w:p w14:paraId="4FD1D099"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ispensationAuthorization/distributionMethod</w:t>
            </w:r>
          </w:p>
        </w:tc>
      </w:tr>
      <w:tr w:rsidR="00466C24" w:rsidRPr="00416C87" w14:paraId="7827525E" w14:textId="77777777" w:rsidTr="006F2860">
        <w:trPr>
          <w:trHeight w:val="397"/>
        </w:trPr>
        <w:tc>
          <w:tcPr>
            <w:tcW w:w="4644" w:type="dxa"/>
            <w:shd w:val="clear" w:color="auto" w:fill="FFE9D0" w:themeFill="accent6" w:themeFillTint="33"/>
            <w:vAlign w:val="center"/>
          </w:tcPr>
          <w:p w14:paraId="0ACFC671" w14:textId="77777777" w:rsidR="00466C24" w:rsidRPr="009C4747" w:rsidRDefault="00466C24" w:rsidP="006F2860">
            <w:r w:rsidRPr="009C4747">
              <w:t>DispensationAuthorizationType.dispensationAuthorizerComment</w:t>
            </w:r>
          </w:p>
        </w:tc>
        <w:tc>
          <w:tcPr>
            <w:tcW w:w="4820" w:type="dxa"/>
            <w:shd w:val="clear" w:color="auto" w:fill="FFE9D0" w:themeFill="accent6" w:themeFillTint="33"/>
          </w:tcPr>
          <w:p w14:paraId="5FFC9685"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ispensationAuthorization/dispensationAuthorizerComment</w:t>
            </w:r>
          </w:p>
        </w:tc>
      </w:tr>
      <w:tr w:rsidR="00466C24" w:rsidRPr="00416C87" w14:paraId="2A52CB4E" w14:textId="77777777" w:rsidTr="006F2860">
        <w:trPr>
          <w:trHeight w:val="397"/>
        </w:trPr>
        <w:tc>
          <w:tcPr>
            <w:tcW w:w="4644" w:type="dxa"/>
            <w:shd w:val="clear" w:color="auto" w:fill="FFE9D0" w:themeFill="accent6" w:themeFillTint="33"/>
            <w:vAlign w:val="center"/>
          </w:tcPr>
          <w:p w14:paraId="178FC920" w14:textId="77777777" w:rsidR="00466C24" w:rsidRPr="009C4747" w:rsidRDefault="00466C24" w:rsidP="006F2860">
            <w:r w:rsidRPr="009C4747">
              <w:t>DispensationAuthorizationType.firstDispensationBefore</w:t>
            </w:r>
          </w:p>
        </w:tc>
        <w:tc>
          <w:tcPr>
            <w:tcW w:w="4820" w:type="dxa"/>
            <w:shd w:val="clear" w:color="auto" w:fill="FFE9D0" w:themeFill="accent6" w:themeFillTint="33"/>
          </w:tcPr>
          <w:p w14:paraId="0223968A"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ispensationAuthorization/firstDispensationBefore</w:t>
            </w:r>
          </w:p>
        </w:tc>
      </w:tr>
      <w:tr w:rsidR="00466C24" w:rsidRPr="00416C87" w14:paraId="0BBB0AFF" w14:textId="77777777" w:rsidTr="006F2860">
        <w:trPr>
          <w:trHeight w:val="397"/>
        </w:trPr>
        <w:tc>
          <w:tcPr>
            <w:tcW w:w="4644" w:type="dxa"/>
            <w:shd w:val="clear" w:color="auto" w:fill="FFE9D0" w:themeFill="accent6" w:themeFillTint="33"/>
            <w:vAlign w:val="center"/>
          </w:tcPr>
          <w:p w14:paraId="454E3865" w14:textId="77777777" w:rsidR="00466C24" w:rsidRPr="009C4747" w:rsidRDefault="00466C24" w:rsidP="006F2860">
            <w:r w:rsidRPr="009C4747">
              <w:t>DispensationAuthorizationType.prescriptionSignatura</w:t>
            </w:r>
          </w:p>
        </w:tc>
        <w:tc>
          <w:tcPr>
            <w:tcW w:w="4820" w:type="dxa"/>
            <w:shd w:val="clear" w:color="auto" w:fill="FFE9D0" w:themeFill="accent6" w:themeFillTint="33"/>
          </w:tcPr>
          <w:p w14:paraId="64D648F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ispensationAuthorization/prescriptionSignatura</w:t>
            </w:r>
          </w:p>
        </w:tc>
      </w:tr>
      <w:tr w:rsidR="00466C24" w:rsidRPr="00416C87" w14:paraId="47907AE7" w14:textId="77777777" w:rsidTr="006F2860">
        <w:trPr>
          <w:trHeight w:val="397"/>
        </w:trPr>
        <w:tc>
          <w:tcPr>
            <w:tcW w:w="4644" w:type="dxa"/>
            <w:shd w:val="clear" w:color="auto" w:fill="FFE9D0" w:themeFill="accent6" w:themeFillTint="33"/>
            <w:vAlign w:val="center"/>
          </w:tcPr>
          <w:p w14:paraId="21A1A07F" w14:textId="77777777" w:rsidR="00466C24" w:rsidRPr="009C4747" w:rsidRDefault="00466C24" w:rsidP="006F2860">
            <w:r w:rsidRPr="009C4747">
              <w:t>DispensationAuthorizationType.nonReplaceable</w:t>
            </w:r>
          </w:p>
        </w:tc>
        <w:tc>
          <w:tcPr>
            <w:tcW w:w="4820" w:type="dxa"/>
            <w:shd w:val="clear" w:color="auto" w:fill="FFE9D0" w:themeFill="accent6" w:themeFillTint="33"/>
          </w:tcPr>
          <w:p w14:paraId="5096E30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ispensationAuthorization/nonReplaceable</w:t>
            </w:r>
          </w:p>
        </w:tc>
      </w:tr>
      <w:tr w:rsidR="00466C24" w:rsidRPr="00416C87" w14:paraId="638E7117" w14:textId="77777777" w:rsidTr="006F2860">
        <w:trPr>
          <w:trHeight w:val="397"/>
        </w:trPr>
        <w:tc>
          <w:tcPr>
            <w:tcW w:w="4644" w:type="dxa"/>
            <w:shd w:val="clear" w:color="auto" w:fill="FFE9D0" w:themeFill="accent6" w:themeFillTint="33"/>
            <w:vAlign w:val="center"/>
          </w:tcPr>
          <w:p w14:paraId="0CC7D753" w14:textId="77777777" w:rsidR="00466C24" w:rsidRDefault="00466C24" w:rsidP="006F2860">
            <w:r w:rsidRPr="009C4747">
              <w:t>HealthcareProfessionalType.authorTime</w:t>
            </w:r>
          </w:p>
          <w:p w14:paraId="699C31BD" w14:textId="77777777" w:rsidR="00466C24" w:rsidRPr="00A20454" w:rsidRDefault="00466C24" w:rsidP="006F2860">
            <w:pPr>
              <w:rPr>
                <w:i/>
              </w:rPr>
            </w:pPr>
            <w:r w:rsidRPr="00A20454">
              <w:rPr>
                <w:i/>
              </w:rPr>
              <w:t>(förskrivare)</w:t>
            </w:r>
          </w:p>
        </w:tc>
        <w:tc>
          <w:tcPr>
            <w:tcW w:w="4820" w:type="dxa"/>
            <w:shd w:val="clear" w:color="auto" w:fill="FFE9D0" w:themeFill="accent6" w:themeFillTint="33"/>
            <w:vAlign w:val="center"/>
          </w:tcPr>
          <w:p w14:paraId="282D0E68"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/authorTime</w:t>
            </w:r>
          </w:p>
        </w:tc>
      </w:tr>
      <w:tr w:rsidR="00466C24" w:rsidRPr="00416C87" w14:paraId="2EB93826" w14:textId="77777777" w:rsidTr="006F2860">
        <w:trPr>
          <w:trHeight w:val="397"/>
        </w:trPr>
        <w:tc>
          <w:tcPr>
            <w:tcW w:w="4644" w:type="dxa"/>
            <w:shd w:val="clear" w:color="auto" w:fill="FFE9D0" w:themeFill="accent6" w:themeFillTint="33"/>
            <w:vAlign w:val="center"/>
          </w:tcPr>
          <w:p w14:paraId="6A9559DE" w14:textId="77777777" w:rsidR="00466C24" w:rsidRPr="009C4747" w:rsidRDefault="00466C24" w:rsidP="006F2860">
            <w:r w:rsidRPr="009C4747">
              <w:t>HealthcareProfessionalType.healthcareProfessionalHSAId</w:t>
            </w:r>
          </w:p>
        </w:tc>
        <w:tc>
          <w:tcPr>
            <w:tcW w:w="4820" w:type="dxa"/>
            <w:shd w:val="clear" w:color="auto" w:fill="FFE9D0" w:themeFill="accent6" w:themeFillTint="33"/>
          </w:tcPr>
          <w:p w14:paraId="7EA583AB"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/healthcareProfessionalHSAId</w:t>
            </w:r>
          </w:p>
        </w:tc>
      </w:tr>
      <w:tr w:rsidR="00466C24" w:rsidRPr="00416C87" w14:paraId="71416E3B" w14:textId="77777777" w:rsidTr="006F2860">
        <w:trPr>
          <w:trHeight w:val="397"/>
        </w:trPr>
        <w:tc>
          <w:tcPr>
            <w:tcW w:w="4644" w:type="dxa"/>
            <w:shd w:val="clear" w:color="auto" w:fill="FFE9D0" w:themeFill="accent6" w:themeFillTint="33"/>
            <w:vAlign w:val="center"/>
          </w:tcPr>
          <w:p w14:paraId="12ABDB8E" w14:textId="77777777" w:rsidR="00466C24" w:rsidRPr="009C4747" w:rsidRDefault="00466C24" w:rsidP="006F2860">
            <w:r w:rsidRPr="009C4747">
              <w:t>HealthcareProfessionalType.healthcareProfessionalName</w:t>
            </w:r>
          </w:p>
        </w:tc>
        <w:tc>
          <w:tcPr>
            <w:tcW w:w="4820" w:type="dxa"/>
            <w:shd w:val="clear" w:color="auto" w:fill="FFE9D0" w:themeFill="accent6" w:themeFillTint="33"/>
          </w:tcPr>
          <w:p w14:paraId="6612909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/healthcareProfessionalName</w:t>
            </w:r>
          </w:p>
        </w:tc>
      </w:tr>
      <w:tr w:rsidR="00466C24" w:rsidRPr="00416C87" w14:paraId="75ACA6EF" w14:textId="77777777" w:rsidTr="006F2860">
        <w:trPr>
          <w:trHeight w:val="397"/>
        </w:trPr>
        <w:tc>
          <w:tcPr>
            <w:tcW w:w="4644" w:type="dxa"/>
            <w:shd w:val="clear" w:color="auto" w:fill="FFE9D0" w:themeFill="accent6" w:themeFillTint="33"/>
            <w:vAlign w:val="center"/>
          </w:tcPr>
          <w:p w14:paraId="762EBFEC" w14:textId="77777777" w:rsidR="00466C24" w:rsidRPr="009C4747" w:rsidRDefault="00466C24" w:rsidP="006F2860">
            <w:r w:rsidRPr="009C4747">
              <w:t>HealthcareProfessionalType.healthcareProfessionalRoleCode</w:t>
            </w:r>
          </w:p>
        </w:tc>
        <w:tc>
          <w:tcPr>
            <w:tcW w:w="4820" w:type="dxa"/>
            <w:shd w:val="clear" w:color="auto" w:fill="FFE9D0" w:themeFill="accent6" w:themeFillTint="33"/>
          </w:tcPr>
          <w:p w14:paraId="7A85AF8D"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/healthcareProfessionalRoleCode</w:t>
            </w:r>
          </w:p>
        </w:tc>
      </w:tr>
      <w:tr w:rsidR="00466C24" w:rsidRPr="00416C87" w14:paraId="7DF9CF10" w14:textId="77777777" w:rsidTr="006F2860">
        <w:trPr>
          <w:trHeight w:val="397"/>
        </w:trPr>
        <w:tc>
          <w:tcPr>
            <w:tcW w:w="4644" w:type="dxa"/>
            <w:shd w:val="clear" w:color="auto" w:fill="FFE9D0" w:themeFill="accent6" w:themeFillTint="33"/>
          </w:tcPr>
          <w:p w14:paraId="7B8D229F" w14:textId="77777777" w:rsidR="00466C24" w:rsidRPr="009C4747" w:rsidRDefault="00466C24" w:rsidP="006F2860">
            <w:r w:rsidRPr="009C4747">
              <w:t>OrgUnitType.orgUnitHSAId</w:t>
            </w:r>
          </w:p>
        </w:tc>
        <w:tc>
          <w:tcPr>
            <w:tcW w:w="4820" w:type="dxa"/>
            <w:shd w:val="clear" w:color="auto" w:fill="FFE9D0" w:themeFill="accent6" w:themeFillTint="33"/>
            <w:vAlign w:val="center"/>
          </w:tcPr>
          <w:p w14:paraId="70761B14"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/healthcareProfessionalOrgUnit/orgUnitHSAId</w:t>
            </w:r>
          </w:p>
        </w:tc>
      </w:tr>
      <w:tr w:rsidR="00466C24" w:rsidRPr="00416C87" w14:paraId="4AEFCF67" w14:textId="77777777" w:rsidTr="006F2860">
        <w:trPr>
          <w:trHeight w:val="397"/>
        </w:trPr>
        <w:tc>
          <w:tcPr>
            <w:tcW w:w="4644" w:type="dxa"/>
            <w:shd w:val="clear" w:color="auto" w:fill="FFE9D0" w:themeFill="accent6" w:themeFillTint="33"/>
          </w:tcPr>
          <w:p w14:paraId="7389A24E" w14:textId="77777777" w:rsidR="00466C24" w:rsidRPr="009C4747" w:rsidRDefault="00466C24" w:rsidP="006F2860">
            <w:r w:rsidRPr="009C4747">
              <w:t>OrgUnitType.orgUnitName</w:t>
            </w:r>
          </w:p>
        </w:tc>
        <w:tc>
          <w:tcPr>
            <w:tcW w:w="4820" w:type="dxa"/>
            <w:shd w:val="clear" w:color="auto" w:fill="FFE9D0" w:themeFill="accent6" w:themeFillTint="33"/>
          </w:tcPr>
          <w:p w14:paraId="0224702B"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/healthcareProfessionalOrgUnit/orgUnitName</w:t>
            </w:r>
          </w:p>
        </w:tc>
      </w:tr>
      <w:tr w:rsidR="00466C24" w:rsidRPr="00416C87" w14:paraId="03BD95FB" w14:textId="77777777" w:rsidTr="006F2860">
        <w:trPr>
          <w:trHeight w:val="397"/>
        </w:trPr>
        <w:tc>
          <w:tcPr>
            <w:tcW w:w="4644" w:type="dxa"/>
            <w:shd w:val="clear" w:color="auto" w:fill="FFE9D0" w:themeFill="accent6" w:themeFillTint="33"/>
          </w:tcPr>
          <w:p w14:paraId="6CF47B95" w14:textId="77777777" w:rsidR="00466C24" w:rsidRPr="009C4747" w:rsidRDefault="00466C24" w:rsidP="006F2860">
            <w:r w:rsidRPr="009C4747">
              <w:t>OrgUnitType.orgUnitTelecom</w:t>
            </w:r>
          </w:p>
        </w:tc>
        <w:tc>
          <w:tcPr>
            <w:tcW w:w="4820" w:type="dxa"/>
            <w:shd w:val="clear" w:color="auto" w:fill="FFE9D0" w:themeFill="accent6" w:themeFillTint="33"/>
          </w:tcPr>
          <w:p w14:paraId="7A35F9D0"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/healthcareProfessionalOrgUnit/orgUnitTelecom</w:t>
            </w:r>
          </w:p>
        </w:tc>
      </w:tr>
      <w:tr w:rsidR="00466C24" w:rsidRPr="00416C87" w14:paraId="535FCC1F" w14:textId="77777777" w:rsidTr="006F2860">
        <w:trPr>
          <w:trHeight w:val="397"/>
        </w:trPr>
        <w:tc>
          <w:tcPr>
            <w:tcW w:w="4644" w:type="dxa"/>
            <w:shd w:val="clear" w:color="auto" w:fill="FFE9D0" w:themeFill="accent6" w:themeFillTint="33"/>
          </w:tcPr>
          <w:p w14:paraId="1B2F6393" w14:textId="77777777" w:rsidR="00466C24" w:rsidRPr="009C4747" w:rsidRDefault="00466C24" w:rsidP="006F2860">
            <w:r w:rsidRPr="009C4747">
              <w:t>OrgUnitType.orgUnitEmail</w:t>
            </w:r>
          </w:p>
        </w:tc>
        <w:tc>
          <w:tcPr>
            <w:tcW w:w="4820" w:type="dxa"/>
            <w:shd w:val="clear" w:color="auto" w:fill="FFE9D0" w:themeFill="accent6" w:themeFillTint="33"/>
          </w:tcPr>
          <w:p w14:paraId="040BCA62"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w:t>
            </w:r>
            <w:r w:rsidRPr="009C4747">
              <w:rPr>
                <w:lang w:val="en-US"/>
              </w:rPr>
              <w:lastRenderedPageBreak/>
              <w:t>horization/</w:t>
            </w:r>
            <w:r>
              <w:rPr>
                <w:lang w:val="en-US"/>
              </w:rPr>
              <w:t>dispensationAuthorizer</w:t>
            </w:r>
            <w:r w:rsidRPr="009C4747">
              <w:rPr>
                <w:lang w:val="en-US"/>
              </w:rPr>
              <w:t>/healthcareProfessionalOrgUnit/orgUnitEmail</w:t>
            </w:r>
          </w:p>
        </w:tc>
      </w:tr>
      <w:tr w:rsidR="00466C24" w:rsidRPr="00416C87" w14:paraId="5E85280D" w14:textId="77777777" w:rsidTr="006F2860">
        <w:trPr>
          <w:trHeight w:val="397"/>
        </w:trPr>
        <w:tc>
          <w:tcPr>
            <w:tcW w:w="4644" w:type="dxa"/>
            <w:shd w:val="clear" w:color="auto" w:fill="FFE9D0" w:themeFill="accent6" w:themeFillTint="33"/>
          </w:tcPr>
          <w:p w14:paraId="1D2695C9" w14:textId="77777777" w:rsidR="00466C24" w:rsidRPr="009C4747" w:rsidRDefault="00466C24" w:rsidP="006F2860">
            <w:r w:rsidRPr="009C4747">
              <w:lastRenderedPageBreak/>
              <w:t>OrgUnitType.orgUnitAddress</w:t>
            </w:r>
          </w:p>
        </w:tc>
        <w:tc>
          <w:tcPr>
            <w:tcW w:w="4820" w:type="dxa"/>
            <w:shd w:val="clear" w:color="auto" w:fill="FFE9D0" w:themeFill="accent6" w:themeFillTint="33"/>
          </w:tcPr>
          <w:p w14:paraId="6C4CEF4C"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/healthcareProfessionalOrgUnit/orgUnitAddress</w:t>
            </w:r>
          </w:p>
        </w:tc>
      </w:tr>
      <w:tr w:rsidR="00466C24" w:rsidRPr="00416C87" w14:paraId="01DCE981" w14:textId="77777777" w:rsidTr="006F2860">
        <w:trPr>
          <w:trHeight w:val="397"/>
        </w:trPr>
        <w:tc>
          <w:tcPr>
            <w:tcW w:w="4644" w:type="dxa"/>
            <w:tcBorders>
              <w:bottom w:val="single" w:sz="4" w:space="0" w:color="000000"/>
            </w:tcBorders>
            <w:shd w:val="clear" w:color="auto" w:fill="FFE9D0" w:themeFill="accent6" w:themeFillTint="33"/>
          </w:tcPr>
          <w:p w14:paraId="355E54DD" w14:textId="77777777" w:rsidR="00466C24" w:rsidRPr="009C4747" w:rsidRDefault="00466C24" w:rsidP="006F2860">
            <w:r w:rsidRPr="009C4747">
              <w:t>OrgUnitType.orgUnitLocation</w:t>
            </w:r>
          </w:p>
        </w:tc>
        <w:tc>
          <w:tcPr>
            <w:tcW w:w="4820" w:type="dxa"/>
            <w:tcBorders>
              <w:bottom w:val="single" w:sz="4" w:space="0" w:color="000000"/>
            </w:tcBorders>
            <w:shd w:val="clear" w:color="auto" w:fill="FFE9D0" w:themeFill="accent6" w:themeFillTint="33"/>
          </w:tcPr>
          <w:p w14:paraId="7EEA6977" w14:textId="77777777" w:rsidR="00466C24" w:rsidRPr="009C4747" w:rsidRDefault="00466C24" w:rsidP="006F2860">
            <w:pPr>
              <w:autoSpaceDE w:val="0"/>
              <w:autoSpaceDN w:val="0"/>
              <w:adjustRightInd w:val="0"/>
              <w:rPr>
                <w:rFonts w:cs="Consolas"/>
                <w:spacing w:val="-1"/>
                <w:lang w:val="en-US"/>
              </w:rPr>
            </w:pPr>
            <w:r w:rsidRPr="009C4747">
              <w:rPr>
                <w:rFonts w:cs="Consolas"/>
                <w:spacing w:val="-1"/>
                <w:lang w:val="en-US"/>
              </w:rPr>
              <w:t>medicationMedicalRecord/medicationMedicalRecordBody/medicationPrescription/d</w:t>
            </w:r>
            <w:r w:rsidRPr="009C4747">
              <w:rPr>
                <w:lang w:val="en-US"/>
              </w:rPr>
              <w:t>ispensationAuthorization/</w:t>
            </w:r>
            <w:r>
              <w:rPr>
                <w:lang w:val="en-US"/>
              </w:rPr>
              <w:t>dispensationAuthorizer</w:t>
            </w:r>
            <w:r w:rsidRPr="009C4747">
              <w:rPr>
                <w:lang w:val="en-US"/>
              </w:rPr>
              <w:t>/healthcareProfessionalOrgUnit/orgUnitLocation</w:t>
            </w:r>
          </w:p>
        </w:tc>
      </w:tr>
      <w:tr w:rsidR="00466C24" w:rsidRPr="009C4747" w14:paraId="25898AD7" w14:textId="77777777" w:rsidTr="006F2860">
        <w:trPr>
          <w:trHeight w:val="397"/>
        </w:trPr>
        <w:tc>
          <w:tcPr>
            <w:tcW w:w="4644" w:type="dxa"/>
            <w:shd w:val="clear" w:color="auto" w:fill="FFFECC"/>
          </w:tcPr>
          <w:p w14:paraId="12F6A34D" w14:textId="77777777" w:rsidR="00466C24" w:rsidRPr="009C4747" w:rsidRDefault="00466C24" w:rsidP="006F2860">
            <w:pPr>
              <w:rPr>
                <w:rFonts w:cs="Arial"/>
              </w:rPr>
            </w:pPr>
            <w:r>
              <w:rPr>
                <w:rFonts w:cs="Arial"/>
              </w:rPr>
              <w:t>RelationType</w:t>
            </w:r>
          </w:p>
        </w:tc>
        <w:tc>
          <w:tcPr>
            <w:tcW w:w="4820" w:type="dxa"/>
            <w:shd w:val="clear" w:color="auto" w:fill="FFFECC"/>
          </w:tcPr>
          <w:p w14:paraId="1AE3859D"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w:t>
            </w:r>
          </w:p>
        </w:tc>
      </w:tr>
      <w:tr w:rsidR="00466C24" w:rsidRPr="00416C87" w14:paraId="0A257B56" w14:textId="77777777" w:rsidTr="006F2860">
        <w:trPr>
          <w:trHeight w:val="397"/>
        </w:trPr>
        <w:tc>
          <w:tcPr>
            <w:tcW w:w="4644" w:type="dxa"/>
            <w:shd w:val="clear" w:color="auto" w:fill="FFFECC"/>
          </w:tcPr>
          <w:p w14:paraId="28A0136D" w14:textId="77777777" w:rsidR="00466C24" w:rsidRPr="009C4747" w:rsidRDefault="00466C24" w:rsidP="006F2860">
            <w:pPr>
              <w:rPr>
                <w:rFonts w:cs="Arial"/>
              </w:rPr>
            </w:pPr>
            <w:r>
              <w:rPr>
                <w:rFonts w:cs="Arial"/>
              </w:rPr>
              <w:t>RelationType.code</w:t>
            </w:r>
          </w:p>
        </w:tc>
        <w:tc>
          <w:tcPr>
            <w:tcW w:w="4820" w:type="dxa"/>
            <w:shd w:val="clear" w:color="auto" w:fill="FFFECC"/>
          </w:tcPr>
          <w:p w14:paraId="201614B7"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/relation/code</w:t>
            </w:r>
          </w:p>
        </w:tc>
      </w:tr>
      <w:tr w:rsidR="00466C24" w:rsidRPr="00416C87" w14:paraId="22F056A7" w14:textId="77777777" w:rsidTr="006F2860">
        <w:trPr>
          <w:trHeight w:val="397"/>
        </w:trPr>
        <w:tc>
          <w:tcPr>
            <w:tcW w:w="4644" w:type="dxa"/>
            <w:shd w:val="clear" w:color="auto" w:fill="FFFECC"/>
          </w:tcPr>
          <w:p w14:paraId="5AF95753" w14:textId="77777777" w:rsidR="00466C24" w:rsidRPr="009C4747" w:rsidRDefault="00466C24" w:rsidP="006F2860">
            <w:pPr>
              <w:rPr>
                <w:rFonts w:cs="Arial"/>
              </w:rPr>
            </w:pPr>
            <w:r>
              <w:rPr>
                <w:rFonts w:cs="Arial"/>
              </w:rPr>
              <w:t>ReferredInformationType</w:t>
            </w:r>
          </w:p>
        </w:tc>
        <w:tc>
          <w:tcPr>
            <w:tcW w:w="4820" w:type="dxa"/>
            <w:shd w:val="clear" w:color="auto" w:fill="FFFECC"/>
          </w:tcPr>
          <w:p w14:paraId="2A97F720"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/relation/referredInformation</w:t>
            </w:r>
          </w:p>
        </w:tc>
      </w:tr>
      <w:tr w:rsidR="00466C24" w:rsidRPr="00416C87" w14:paraId="36440B83" w14:textId="77777777" w:rsidTr="006F2860">
        <w:trPr>
          <w:trHeight w:val="397"/>
        </w:trPr>
        <w:tc>
          <w:tcPr>
            <w:tcW w:w="4644" w:type="dxa"/>
            <w:shd w:val="clear" w:color="auto" w:fill="FFFECC"/>
          </w:tcPr>
          <w:p w14:paraId="7938F7D7" w14:textId="77777777" w:rsidR="00466C24" w:rsidRPr="009C4747" w:rsidRDefault="00466C24" w:rsidP="006F2860">
            <w:pPr>
              <w:rPr>
                <w:rFonts w:cs="Arial"/>
              </w:rPr>
            </w:pPr>
            <w:r>
              <w:rPr>
                <w:rFonts w:cs="Arial"/>
              </w:rPr>
              <w:t>ReferredInformationType.id</w:t>
            </w:r>
          </w:p>
        </w:tc>
        <w:tc>
          <w:tcPr>
            <w:tcW w:w="4820" w:type="dxa"/>
            <w:shd w:val="clear" w:color="auto" w:fill="FFFECC"/>
          </w:tcPr>
          <w:p w14:paraId="1988F5A2"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/relation/referredInformation/id</w:t>
            </w:r>
          </w:p>
        </w:tc>
      </w:tr>
      <w:tr w:rsidR="00466C24" w:rsidRPr="00416C87" w14:paraId="607A701D" w14:textId="77777777" w:rsidTr="006F2860">
        <w:trPr>
          <w:trHeight w:val="397"/>
        </w:trPr>
        <w:tc>
          <w:tcPr>
            <w:tcW w:w="4644" w:type="dxa"/>
            <w:shd w:val="clear" w:color="auto" w:fill="FFFECC"/>
          </w:tcPr>
          <w:p w14:paraId="6B7A7B40" w14:textId="77777777" w:rsidR="00466C24" w:rsidRPr="009C4747" w:rsidRDefault="00466C24" w:rsidP="006F2860">
            <w:pPr>
              <w:rPr>
                <w:rFonts w:cs="Arial"/>
              </w:rPr>
            </w:pPr>
            <w:r>
              <w:rPr>
                <w:rFonts w:cs="Arial"/>
              </w:rPr>
              <w:t>ReferredInformationType.type</w:t>
            </w:r>
          </w:p>
        </w:tc>
        <w:tc>
          <w:tcPr>
            <w:tcW w:w="4820" w:type="dxa"/>
            <w:shd w:val="clear" w:color="auto" w:fill="FFFECC"/>
          </w:tcPr>
          <w:p w14:paraId="54D73E36"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/relation/referredInformation/type</w:t>
            </w:r>
          </w:p>
        </w:tc>
      </w:tr>
      <w:tr w:rsidR="00466C24" w:rsidRPr="00416C87" w14:paraId="141D4504" w14:textId="77777777" w:rsidTr="006F2860">
        <w:trPr>
          <w:trHeight w:val="397"/>
        </w:trPr>
        <w:tc>
          <w:tcPr>
            <w:tcW w:w="4644" w:type="dxa"/>
            <w:shd w:val="clear" w:color="auto" w:fill="FFFECC"/>
          </w:tcPr>
          <w:p w14:paraId="542BE1D9" w14:textId="77777777" w:rsidR="00466C24" w:rsidRPr="009C4747" w:rsidRDefault="00466C24" w:rsidP="006F2860">
            <w:pPr>
              <w:rPr>
                <w:rFonts w:cs="Arial"/>
              </w:rPr>
            </w:pPr>
            <w:r>
              <w:rPr>
                <w:rFonts w:cs="Arial"/>
              </w:rPr>
              <w:t>InformationOwnerType</w:t>
            </w:r>
          </w:p>
        </w:tc>
        <w:tc>
          <w:tcPr>
            <w:tcW w:w="4820" w:type="dxa"/>
            <w:shd w:val="clear" w:color="auto" w:fill="FFFECC"/>
          </w:tcPr>
          <w:p w14:paraId="32842F74"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/relation/referredInformation/informationOwner</w:t>
            </w:r>
          </w:p>
        </w:tc>
      </w:tr>
      <w:tr w:rsidR="00466C24" w:rsidRPr="00416C87" w14:paraId="46AF3389" w14:textId="77777777" w:rsidTr="006F2860">
        <w:trPr>
          <w:trHeight w:val="397"/>
        </w:trPr>
        <w:tc>
          <w:tcPr>
            <w:tcW w:w="4644" w:type="dxa"/>
            <w:shd w:val="clear" w:color="auto" w:fill="FFFECC"/>
          </w:tcPr>
          <w:p w14:paraId="41ED760E" w14:textId="77777777" w:rsidR="00466C24" w:rsidRPr="009C4747" w:rsidRDefault="00466C24" w:rsidP="006F2860">
            <w:pPr>
              <w:rPr>
                <w:rFonts w:cs="Arial"/>
              </w:rPr>
            </w:pPr>
            <w:r>
              <w:rPr>
                <w:rFonts w:cs="Arial"/>
              </w:rPr>
              <w:t>InformationOwnerType.id</w:t>
            </w:r>
          </w:p>
        </w:tc>
        <w:tc>
          <w:tcPr>
            <w:tcW w:w="4820" w:type="dxa"/>
            <w:shd w:val="clear" w:color="auto" w:fill="FFFECC"/>
          </w:tcPr>
          <w:p w14:paraId="4DD6DB7D" w14:textId="77777777" w:rsidR="00466C24" w:rsidRPr="009C4747" w:rsidRDefault="00466C24" w:rsidP="006F2860">
            <w:pPr>
              <w:rPr>
                <w:lang w:val="en-US"/>
              </w:rPr>
            </w:pPr>
            <w:r w:rsidRPr="009C4747">
              <w:rPr>
                <w:rFonts w:cs="Consolas"/>
                <w:spacing w:val="-1"/>
                <w:lang w:val="en-US"/>
              </w:rPr>
              <w:t>medicationMedicalRecord/medicationMedicalRecordBody/medicationPrescription</w:t>
            </w:r>
            <w:r>
              <w:rPr>
                <w:rFonts w:cs="Consolas"/>
                <w:spacing w:val="-1"/>
                <w:lang w:val="en-US"/>
              </w:rPr>
              <w:t>/relation/referredInformation/informationOwner/id</w:t>
            </w:r>
          </w:p>
        </w:tc>
      </w:tr>
      <w:tr w:rsidR="00466C24" w:rsidRPr="009C4747" w14:paraId="0D7ADA38" w14:textId="77777777" w:rsidTr="006F2860">
        <w:trPr>
          <w:trHeight w:val="397"/>
        </w:trPr>
        <w:tc>
          <w:tcPr>
            <w:tcW w:w="4644" w:type="dxa"/>
          </w:tcPr>
          <w:p w14:paraId="4A58E28A" w14:textId="77777777" w:rsidR="00466C24" w:rsidRPr="009C4747" w:rsidRDefault="00466C24" w:rsidP="006F2860">
            <w:r w:rsidRPr="009C4747">
              <w:rPr>
                <w:rFonts w:cs="Arial"/>
              </w:rPr>
              <w:t>ResultType</w:t>
            </w:r>
          </w:p>
        </w:tc>
        <w:tc>
          <w:tcPr>
            <w:tcW w:w="4820" w:type="dxa"/>
          </w:tcPr>
          <w:p w14:paraId="4EF7A4D2" w14:textId="77777777" w:rsidR="00466C24" w:rsidRPr="009C4747" w:rsidRDefault="00466C24" w:rsidP="006F2860">
            <w:pPr>
              <w:rPr>
                <w:lang w:val="en-US"/>
              </w:rPr>
            </w:pPr>
            <w:r w:rsidRPr="009C4747">
              <w:rPr>
                <w:lang w:val="en-US"/>
              </w:rPr>
              <w:t>result</w:t>
            </w:r>
          </w:p>
        </w:tc>
      </w:tr>
      <w:tr w:rsidR="00466C24" w:rsidRPr="009C4747" w14:paraId="4A2AB201" w14:textId="77777777" w:rsidTr="006F2860">
        <w:trPr>
          <w:trHeight w:val="397"/>
        </w:trPr>
        <w:tc>
          <w:tcPr>
            <w:tcW w:w="4644" w:type="dxa"/>
          </w:tcPr>
          <w:p w14:paraId="3D124639" w14:textId="77777777" w:rsidR="00466C24" w:rsidRPr="009C4747" w:rsidRDefault="00466C24" w:rsidP="006F2860">
            <w:pPr>
              <w:rPr>
                <w:rFonts w:cs="Arial"/>
              </w:rPr>
            </w:pPr>
            <w:r w:rsidRPr="009C4747">
              <w:rPr>
                <w:rFonts w:cs="Arial"/>
              </w:rPr>
              <w:t>ResultType.resultCode</w:t>
            </w:r>
          </w:p>
        </w:tc>
        <w:tc>
          <w:tcPr>
            <w:tcW w:w="4820" w:type="dxa"/>
          </w:tcPr>
          <w:p w14:paraId="011CD52C" w14:textId="77777777" w:rsidR="00466C24" w:rsidRPr="009C4747" w:rsidRDefault="00466C24" w:rsidP="006F2860">
            <w:pPr>
              <w:rPr>
                <w:lang w:val="en-US"/>
              </w:rPr>
            </w:pPr>
            <w:r w:rsidRPr="009C4747">
              <w:rPr>
                <w:rFonts w:cs="Arial"/>
              </w:rPr>
              <w:t>result/resultCode</w:t>
            </w:r>
          </w:p>
        </w:tc>
      </w:tr>
      <w:tr w:rsidR="00466C24" w:rsidRPr="009C4747" w14:paraId="42C7C51F" w14:textId="77777777" w:rsidTr="006F2860">
        <w:trPr>
          <w:trHeight w:val="397"/>
        </w:trPr>
        <w:tc>
          <w:tcPr>
            <w:tcW w:w="4644" w:type="dxa"/>
          </w:tcPr>
          <w:p w14:paraId="62FBB2F8" w14:textId="77777777" w:rsidR="00466C24" w:rsidRPr="009C4747" w:rsidRDefault="00466C24" w:rsidP="006F2860">
            <w:pPr>
              <w:rPr>
                <w:rFonts w:cs="Arial"/>
              </w:rPr>
            </w:pPr>
            <w:r w:rsidRPr="009C4747">
              <w:rPr>
                <w:rFonts w:cs="Arial"/>
              </w:rPr>
              <w:t>ResultType.errorCode</w:t>
            </w:r>
          </w:p>
        </w:tc>
        <w:tc>
          <w:tcPr>
            <w:tcW w:w="4820" w:type="dxa"/>
          </w:tcPr>
          <w:p w14:paraId="6D0DBAE5" w14:textId="77777777" w:rsidR="00466C24" w:rsidRPr="009C4747" w:rsidRDefault="00466C24" w:rsidP="006F2860">
            <w:pPr>
              <w:rPr>
                <w:lang w:val="en-US"/>
              </w:rPr>
            </w:pPr>
            <w:r w:rsidRPr="009C4747">
              <w:rPr>
                <w:rFonts w:cs="Arial"/>
              </w:rPr>
              <w:t>result/errorCode</w:t>
            </w:r>
          </w:p>
        </w:tc>
      </w:tr>
      <w:tr w:rsidR="00466C24" w:rsidRPr="009C4747" w14:paraId="2FD26C8C" w14:textId="77777777" w:rsidTr="006F2860">
        <w:trPr>
          <w:trHeight w:val="397"/>
        </w:trPr>
        <w:tc>
          <w:tcPr>
            <w:tcW w:w="4644" w:type="dxa"/>
          </w:tcPr>
          <w:p w14:paraId="04E21FB1" w14:textId="77777777" w:rsidR="00466C24" w:rsidRPr="009C4747" w:rsidRDefault="00466C24" w:rsidP="006F2860">
            <w:pPr>
              <w:rPr>
                <w:rFonts w:cs="Arial"/>
              </w:rPr>
            </w:pPr>
            <w:r w:rsidRPr="009C4747">
              <w:rPr>
                <w:rFonts w:cs="Arial"/>
              </w:rPr>
              <w:t>ResultType.subcode</w:t>
            </w:r>
          </w:p>
        </w:tc>
        <w:tc>
          <w:tcPr>
            <w:tcW w:w="4820" w:type="dxa"/>
          </w:tcPr>
          <w:p w14:paraId="71E66C37" w14:textId="77777777" w:rsidR="00466C24" w:rsidRPr="009C4747" w:rsidRDefault="00466C24" w:rsidP="006F2860">
            <w:r w:rsidRPr="009C4747">
              <w:rPr>
                <w:rFonts w:cs="Arial"/>
              </w:rPr>
              <w:t>result/subcode</w:t>
            </w:r>
          </w:p>
        </w:tc>
      </w:tr>
      <w:tr w:rsidR="00466C24" w:rsidRPr="009C4747" w14:paraId="3380BB82" w14:textId="77777777" w:rsidTr="006F2860">
        <w:trPr>
          <w:trHeight w:val="397"/>
        </w:trPr>
        <w:tc>
          <w:tcPr>
            <w:tcW w:w="4644" w:type="dxa"/>
          </w:tcPr>
          <w:p w14:paraId="369B065C" w14:textId="77777777" w:rsidR="00466C24" w:rsidRPr="009C4747" w:rsidRDefault="00466C24" w:rsidP="006F2860">
            <w:pPr>
              <w:rPr>
                <w:rFonts w:cs="Arial"/>
              </w:rPr>
            </w:pPr>
            <w:r w:rsidRPr="009C4747">
              <w:rPr>
                <w:rFonts w:cs="Arial"/>
              </w:rPr>
              <w:t>ResultType.logId</w:t>
            </w:r>
          </w:p>
        </w:tc>
        <w:tc>
          <w:tcPr>
            <w:tcW w:w="4820" w:type="dxa"/>
          </w:tcPr>
          <w:p w14:paraId="744FC68B" w14:textId="77777777" w:rsidR="00466C24" w:rsidRPr="009C4747" w:rsidRDefault="00466C24" w:rsidP="006F2860">
            <w:r w:rsidRPr="009C4747">
              <w:rPr>
                <w:rFonts w:cs="Arial"/>
              </w:rPr>
              <w:t>result/logId</w:t>
            </w:r>
          </w:p>
        </w:tc>
      </w:tr>
      <w:tr w:rsidR="00466C24" w:rsidRPr="009C4747" w14:paraId="7EFE37AB" w14:textId="77777777" w:rsidTr="006F2860">
        <w:trPr>
          <w:trHeight w:val="397"/>
        </w:trPr>
        <w:tc>
          <w:tcPr>
            <w:tcW w:w="4644" w:type="dxa"/>
          </w:tcPr>
          <w:p w14:paraId="6CA62B30" w14:textId="77777777" w:rsidR="00466C24" w:rsidRPr="009C4747" w:rsidRDefault="00466C24" w:rsidP="006F2860">
            <w:pPr>
              <w:rPr>
                <w:rFonts w:cs="Arial"/>
              </w:rPr>
            </w:pPr>
            <w:r w:rsidRPr="009C4747">
              <w:rPr>
                <w:rFonts w:cs="Arial"/>
              </w:rPr>
              <w:t>ResultType.message</w:t>
            </w:r>
          </w:p>
        </w:tc>
        <w:tc>
          <w:tcPr>
            <w:tcW w:w="4820" w:type="dxa"/>
          </w:tcPr>
          <w:p w14:paraId="3DD3BCC9" w14:textId="77777777" w:rsidR="00466C24" w:rsidRPr="009C4747" w:rsidRDefault="00466C24" w:rsidP="006F2860">
            <w:r w:rsidRPr="009C4747">
              <w:rPr>
                <w:rFonts w:cs="Arial"/>
              </w:rPr>
              <w:t>result/message</w:t>
            </w:r>
          </w:p>
        </w:tc>
      </w:tr>
    </w:tbl>
    <w:p w14:paraId="79AA945A" w14:textId="77777777" w:rsidR="00466C24" w:rsidRPr="00903B3B" w:rsidRDefault="00466C24" w:rsidP="00466C24"/>
    <w:p w14:paraId="3F92032D" w14:textId="77777777" w:rsidR="001D6BF7" w:rsidRPr="00CC412F" w:rsidRDefault="001D6BF7" w:rsidP="001D6BF7">
      <w:pPr>
        <w:pStyle w:val="Numreradrubrik1"/>
      </w:pPr>
      <w:bookmarkStart w:id="127" w:name="_Toc84232772"/>
      <w:bookmarkStart w:id="128" w:name="_Toc193111199"/>
      <w:bookmarkEnd w:id="124"/>
      <w:r w:rsidRPr="00CC412F">
        <w:t>Gemensamma informationskomponenter</w:t>
      </w:r>
      <w:bookmarkEnd w:id="127"/>
      <w:bookmarkEnd w:id="128"/>
    </w:p>
    <w:p w14:paraId="4E69816B" w14:textId="79C35F07" w:rsidR="001D6BF7" w:rsidRPr="00CC412F" w:rsidRDefault="001D6BF7" w:rsidP="001D6BF7">
      <w:r w:rsidRPr="00CC412F">
        <w:t>I tjänstekontraktsbeskrivningarna används ett antal komponenter som är gemensamma för vissa meddelanden i flera domäner eller inom denna domän. Observera att med anledning av att tjänstekontrakten även kan stödjas av producentsystem som saknar (fullständig) HSA</w:t>
      </w:r>
      <w:r>
        <w:t>-</w:t>
      </w:r>
      <w:r w:rsidRPr="00CC412F">
        <w:t>id-</w:t>
      </w:r>
      <w:r w:rsidRPr="00CC412F">
        <w:lastRenderedPageBreak/>
        <w:t>information så är HSA</w:t>
      </w:r>
      <w:r>
        <w:t>-</w:t>
      </w:r>
      <w:r w:rsidRPr="00CC412F">
        <w:t>id-attribut i beskrivningarna nedan valfria. Se även avsnittet ”</w:t>
      </w:r>
      <w:r>
        <w:fldChar w:fldCharType="begin"/>
      </w:r>
      <w:r>
        <w:instrText xml:space="preserve"> REF _Ref387327755 \h  \* MERGEFORMAT </w:instrText>
      </w:r>
      <w:r>
        <w:fldChar w:fldCharType="separate"/>
      </w:r>
      <w:r>
        <w:t>Informationssäkerhet och juridik</w:t>
      </w:r>
      <w:r>
        <w:fldChar w:fldCharType="end"/>
      </w:r>
      <w:r w:rsidRPr="00CC412F">
        <w:t>” ovan.</w:t>
      </w:r>
    </w:p>
    <w:p w14:paraId="4096B811" w14:textId="77777777" w:rsidR="001D6BF7" w:rsidRDefault="001D6BF7" w:rsidP="001D6BF7">
      <w:r w:rsidRPr="001D07CD">
        <w:t>De gemensamma typerna beskrivs i bilaga/bilagor med namn ”Bilaga_Gemensamma_typer_&lt;version&gt;.pdf”</w:t>
      </w:r>
      <w:r>
        <w:t>. Hänvisad &lt;version&gt; anges vid respektive tjänstekontrakt enligt nedan.</w:t>
      </w:r>
    </w:p>
    <w:p w14:paraId="712047FA" w14:textId="77777777" w:rsidR="001D6BF7" w:rsidRDefault="001D6BF7" w:rsidP="001D6BF7">
      <w:pPr>
        <w:spacing w:line="240" w:lineRule="auto"/>
        <w:rPr>
          <w:rFonts w:eastAsia="Times New Roman"/>
          <w:bCs/>
          <w:sz w:val="30"/>
          <w:szCs w:val="28"/>
        </w:rPr>
      </w:pPr>
      <w:r>
        <w:br w:type="page"/>
      </w:r>
    </w:p>
    <w:p w14:paraId="004A4DAF" w14:textId="77777777" w:rsidR="00046F0A" w:rsidRDefault="00046F0A" w:rsidP="00EC613E">
      <w:pPr>
        <w:rPr>
          <w:color w:val="A33662" w:themeColor="accent1"/>
        </w:rPr>
      </w:pPr>
    </w:p>
    <w:p w14:paraId="739C9D0D" w14:textId="77777777" w:rsidR="00EB4719" w:rsidRDefault="00EB4719" w:rsidP="00EB4719">
      <w:pPr>
        <w:pStyle w:val="Numreradrubrik1"/>
      </w:pPr>
      <w:bookmarkStart w:id="129" w:name="_Toc84232777"/>
      <w:bookmarkStart w:id="130" w:name="_Toc193111200"/>
      <w:r>
        <w:t>Tjänstekontrakt</w:t>
      </w:r>
      <w:bookmarkEnd w:id="129"/>
      <w:bookmarkEnd w:id="130"/>
    </w:p>
    <w:p w14:paraId="5A41E718" w14:textId="77777777" w:rsidR="00EB4719" w:rsidRPr="00D27FB3" w:rsidRDefault="00EB4719" w:rsidP="00EB4719">
      <w:pPr>
        <w:pStyle w:val="Numreradrubrik2"/>
      </w:pPr>
      <w:bookmarkStart w:id="131" w:name="_Toc84232778"/>
      <w:bookmarkStart w:id="132" w:name="_Toc193111201"/>
      <w:r w:rsidRPr="00D27FB3">
        <w:t>GetVaccinationHistory</w:t>
      </w:r>
      <w:bookmarkEnd w:id="131"/>
      <w:bookmarkEnd w:id="132"/>
    </w:p>
    <w:p w14:paraId="41003539" w14:textId="549CA37F" w:rsidR="00EB4719" w:rsidRPr="00907C9B" w:rsidRDefault="00EB4719" w:rsidP="00EB4719">
      <w:pPr>
        <w:tabs>
          <w:tab w:val="left" w:pos="567"/>
        </w:tabs>
        <w:spacing w:line="239" w:lineRule="auto"/>
        <w:ind w:right="838"/>
        <w:rPr>
          <w:spacing w:val="-1"/>
        </w:rPr>
      </w:pPr>
      <w:r>
        <w:rPr>
          <w:spacing w:val="-1"/>
        </w:rPr>
        <w:t>Tjänsten returnerar</w:t>
      </w:r>
      <w:r w:rsidRPr="003609ED">
        <w:rPr>
          <w:spacing w:val="-1"/>
        </w:rPr>
        <w:t xml:space="preserve"> ordinerade och/eller administrerade vaccinationer för en patient.</w:t>
      </w:r>
    </w:p>
    <w:p w14:paraId="4006A0C0" w14:textId="77777777" w:rsidR="00EB4719" w:rsidRPr="00EB4719" w:rsidRDefault="00EB4719" w:rsidP="00EB4719">
      <w:pPr>
        <w:pStyle w:val="Numreradrubrik3"/>
      </w:pPr>
      <w:bookmarkStart w:id="133" w:name="_Toc84232779"/>
      <w:bookmarkStart w:id="134" w:name="_Toc193111202"/>
      <w:r w:rsidRPr="00EB4719">
        <w:t>Version</w:t>
      </w:r>
      <w:bookmarkEnd w:id="133"/>
      <w:bookmarkEnd w:id="134"/>
    </w:p>
    <w:p w14:paraId="311E6ACB" w14:textId="6D0C5A95" w:rsidR="00EB4719" w:rsidRDefault="00EB4719" w:rsidP="00EB4719">
      <w:r w:rsidRPr="00D27FB3">
        <w:t>2.0</w:t>
      </w:r>
    </w:p>
    <w:p w14:paraId="76F3CA5B" w14:textId="77777777" w:rsidR="00EB4719" w:rsidRPr="00EB4719" w:rsidRDefault="00EB4719" w:rsidP="00EB4719">
      <w:pPr>
        <w:pStyle w:val="Numreradrubrik3"/>
      </w:pPr>
      <w:bookmarkStart w:id="135" w:name="_Toc379448266"/>
      <w:bookmarkStart w:id="136" w:name="_Toc386186853"/>
      <w:bookmarkStart w:id="137" w:name="_Toc84232780"/>
      <w:bookmarkStart w:id="138" w:name="_Toc193111203"/>
      <w:r w:rsidRPr="00EB4719">
        <w:t>Gemensamma informationskomponenter</w:t>
      </w:r>
      <w:bookmarkEnd w:id="135"/>
      <w:bookmarkEnd w:id="136"/>
      <w:bookmarkEnd w:id="137"/>
      <w:bookmarkEnd w:id="138"/>
    </w:p>
    <w:p w14:paraId="7CAD4DAC" w14:textId="4795CF87" w:rsidR="00EB4719" w:rsidRDefault="00EB4719" w:rsidP="00EB4719">
      <w:r w:rsidRPr="00D20363">
        <w:t>De gemensamma informationskomponenter som används i detta kontrakt beskrivs i bilagan ”Bilaga_Gemensamma_typer_</w:t>
      </w:r>
      <w:r w:rsidR="004A0518">
        <w:t>8</w:t>
      </w:r>
      <w:r w:rsidRPr="00D20363">
        <w:t>.pdf” [</w:t>
      </w:r>
      <w:r w:rsidRPr="00D20363">
        <w:fldChar w:fldCharType="begin"/>
      </w:r>
      <w:r w:rsidRPr="00D20363">
        <w:instrText xml:space="preserve"> REF _Ref387837407 \h </w:instrText>
      </w:r>
      <w:r>
        <w:instrText xml:space="preserve"> \* MERGEFORMAT </w:instrText>
      </w:r>
      <w:r w:rsidRPr="00D20363">
        <w:fldChar w:fldCharType="separate"/>
      </w:r>
      <w:r w:rsidRPr="008865FC">
        <w:t>R</w:t>
      </w:r>
      <w:r>
        <w:t>5</w:t>
      </w:r>
      <w:r w:rsidRPr="00D20363">
        <w:fldChar w:fldCharType="end"/>
      </w:r>
      <w:r w:rsidRPr="00D20363">
        <w:t>]</w:t>
      </w:r>
    </w:p>
    <w:p w14:paraId="1F89C8E8" w14:textId="77777777" w:rsidR="00EB4719" w:rsidRPr="0012507C" w:rsidRDefault="00EB4719" w:rsidP="00EB4719">
      <w:pPr>
        <w:pStyle w:val="Numreradrubrik3"/>
        <w:rPr>
          <w:lang w:val="sv-SE"/>
        </w:rPr>
      </w:pPr>
      <w:bookmarkStart w:id="139" w:name="_Ref356908162"/>
      <w:bookmarkStart w:id="140" w:name="_Toc84232781"/>
      <w:bookmarkStart w:id="141" w:name="_Toc193111204"/>
      <w:r w:rsidRPr="0012507C">
        <w:rPr>
          <w:lang w:val="sv-SE"/>
        </w:rPr>
        <w:t>Särskilda förutsättningar beroende på typ av konsument</w:t>
      </w:r>
      <w:bookmarkEnd w:id="139"/>
      <w:r w:rsidRPr="0012507C">
        <w:rPr>
          <w:lang w:val="sv-SE"/>
        </w:rPr>
        <w:t xml:space="preserve"> med hänsyn till historisk information (i äldre system)</w:t>
      </w:r>
      <w:bookmarkEnd w:id="140"/>
      <w:bookmarkEnd w:id="141"/>
    </w:p>
    <w:p w14:paraId="3D608AB2" w14:textId="67B0F975" w:rsidR="00EB4719" w:rsidRPr="00912B23" w:rsidRDefault="00EB4719" w:rsidP="00EB4719">
      <w:r w:rsidRPr="00912B23">
        <w:t>Relaterat till notering ovan i avsnittet ”</w:t>
      </w:r>
      <w:r>
        <w:fldChar w:fldCharType="begin"/>
      </w:r>
      <w:r>
        <w:instrText xml:space="preserve"> REF _Ref388347276 \h  \* MERGEFORMAT </w:instrText>
      </w:r>
      <w:r>
        <w:fldChar w:fldCharType="separate"/>
      </w:r>
      <w:r>
        <w:t>Informationssäkerhet och juridik</w:t>
      </w:r>
      <w:r>
        <w:fldChar w:fldCharType="end"/>
      </w:r>
      <w:r w:rsidRPr="00912B23">
        <w:t xml:space="preserve">” är att vid konsumtion av tjänstekontraktet från en patient-/invånartjänst så kan fält som är valfria i kontraktet utelämnas i svaret i de fall som information saknas i producerande system. </w:t>
      </w:r>
    </w:p>
    <w:p w14:paraId="451956FF" w14:textId="4057DA19" w:rsidR="00EB4719" w:rsidRPr="00EB4719" w:rsidRDefault="00EB4719" w:rsidP="00EB4719">
      <w:pPr>
        <w:rPr>
          <w:i/>
        </w:rPr>
      </w:pPr>
      <w:r w:rsidRPr="00912B23">
        <w:rPr>
          <w:i/>
        </w:rPr>
        <w:t>Observera att utelämnat HSA-id för Vårdgivare eller Vårdenhet begränsar verksamhetens möjlighet att tillgängliggöra information för egna och andras medarbetare genom olika etjänster riktade till professionen.</w:t>
      </w:r>
    </w:p>
    <w:p w14:paraId="782B5F42" w14:textId="77777777" w:rsidR="00EB4719" w:rsidRPr="00EB4719" w:rsidRDefault="00EB4719" w:rsidP="00EB4719">
      <w:pPr>
        <w:pStyle w:val="Numreradrubrik3"/>
      </w:pPr>
      <w:bookmarkStart w:id="142" w:name="_Toc84232782"/>
      <w:bookmarkStart w:id="143" w:name="_Toc193111205"/>
      <w:r w:rsidRPr="00EB4719">
        <w:t>Fältregler</w:t>
      </w:r>
      <w:bookmarkEnd w:id="142"/>
      <w:bookmarkEnd w:id="143"/>
    </w:p>
    <w:p w14:paraId="6D3B6A7C" w14:textId="594DBDDF" w:rsidR="00F064B1" w:rsidRPr="00F064B1" w:rsidRDefault="00F064B1" w:rsidP="00F064B1">
      <w:r w:rsidRPr="00F064B1">
        <w:t xml:space="preserve">Nedanstående tabell beskriver varje element i begäran och svar. Finns ytterligare regler för ett element är det noterat med referens till regeln i beskrivningen och beskrivs mer i detalj i kapitel </w:t>
      </w:r>
      <w:r>
        <w:t>7</w:t>
      </w:r>
      <w:r w:rsidRPr="00F064B1">
        <w:t>.1.</w:t>
      </w:r>
      <w:r>
        <w:t>5</w:t>
      </w:r>
      <w:r w:rsidRPr="00F064B1">
        <w:t xml:space="preserve"> Övriga regler.</w:t>
      </w:r>
    </w:p>
    <w:tbl>
      <w:tblPr>
        <w:tblStyle w:val="Tabellrutnt"/>
        <w:tblW w:w="9930" w:type="dxa"/>
        <w:tblInd w:w="-431" w:type="dxa"/>
        <w:tblLayout w:type="fixed"/>
        <w:tblLook w:val="04A0" w:firstRow="1" w:lastRow="0" w:firstColumn="1" w:lastColumn="0" w:noHBand="0" w:noVBand="1"/>
      </w:tblPr>
      <w:tblGrid>
        <w:gridCol w:w="2122"/>
        <w:gridCol w:w="1706"/>
        <w:gridCol w:w="4962"/>
        <w:gridCol w:w="1140"/>
      </w:tblGrid>
      <w:tr w:rsidR="00552514" w:rsidRPr="00A34D56" w14:paraId="232ED997" w14:textId="77777777" w:rsidTr="007F6AB1">
        <w:tc>
          <w:tcPr>
            <w:tcW w:w="2122" w:type="dxa"/>
            <w:shd w:val="clear" w:color="auto" w:fill="E7DAC5" w:themeFill="accent2"/>
          </w:tcPr>
          <w:p w14:paraId="4E16AF66" w14:textId="77777777" w:rsidR="00BB0F58" w:rsidRPr="00B44083" w:rsidRDefault="00BB0F58" w:rsidP="0066096C">
            <w:pPr>
              <w:keepNext/>
              <w:tabs>
                <w:tab w:val="left" w:pos="567"/>
              </w:tabs>
              <w:spacing w:before="120" w:after="120"/>
              <w:ind w:left="32" w:right="33"/>
              <w:rPr>
                <w:rFonts w:cstheme="minorHAnsi"/>
                <w:b/>
              </w:rPr>
            </w:pPr>
            <w:r w:rsidRPr="00B44083">
              <w:rPr>
                <w:rFonts w:cstheme="minorHAnsi"/>
                <w:b/>
              </w:rPr>
              <w:t>Na</w:t>
            </w:r>
            <w:r w:rsidRPr="00B44083">
              <w:rPr>
                <w:rFonts w:cstheme="minorHAnsi"/>
                <w:b/>
                <w:spacing w:val="-3"/>
              </w:rPr>
              <w:t>m</w:t>
            </w:r>
            <w:r w:rsidRPr="00B44083">
              <w:rPr>
                <w:rFonts w:cstheme="minorHAnsi"/>
                <w:b/>
              </w:rPr>
              <w:t>n</w:t>
            </w:r>
          </w:p>
        </w:tc>
        <w:tc>
          <w:tcPr>
            <w:tcW w:w="1706" w:type="dxa"/>
            <w:shd w:val="clear" w:color="auto" w:fill="E7DAC5" w:themeFill="accent2"/>
          </w:tcPr>
          <w:p w14:paraId="5753B90A" w14:textId="77777777" w:rsidR="00BB0F58" w:rsidRPr="00B44083" w:rsidRDefault="00BB0F58" w:rsidP="0066096C">
            <w:pPr>
              <w:keepNext/>
              <w:spacing w:before="120" w:after="120"/>
              <w:rPr>
                <w:rFonts w:cstheme="minorHAnsi"/>
                <w:b/>
              </w:rPr>
            </w:pPr>
            <w:r w:rsidRPr="00B44083">
              <w:rPr>
                <w:rFonts w:cstheme="minorHAnsi"/>
                <w:b/>
              </w:rPr>
              <w:t>T</w:t>
            </w:r>
            <w:r w:rsidRPr="00B44083">
              <w:rPr>
                <w:rFonts w:cstheme="minorHAnsi"/>
                <w:b/>
                <w:spacing w:val="-1"/>
              </w:rPr>
              <w:t>y</w:t>
            </w:r>
            <w:r w:rsidRPr="00B44083">
              <w:rPr>
                <w:rFonts w:cstheme="minorHAnsi"/>
                <w:b/>
              </w:rPr>
              <w:t>p</w:t>
            </w:r>
          </w:p>
        </w:tc>
        <w:tc>
          <w:tcPr>
            <w:tcW w:w="4962" w:type="dxa"/>
            <w:shd w:val="clear" w:color="auto" w:fill="E7DAC5" w:themeFill="accent2"/>
          </w:tcPr>
          <w:p w14:paraId="41EE9E6F" w14:textId="77777777" w:rsidR="00BB0F58" w:rsidRPr="00B44083" w:rsidRDefault="00BB0F58" w:rsidP="0066096C">
            <w:pPr>
              <w:keepNext/>
              <w:spacing w:before="120" w:after="120"/>
              <w:rPr>
                <w:rFonts w:cstheme="minorHAnsi"/>
                <w:b/>
              </w:rPr>
            </w:pPr>
            <w:r w:rsidRPr="00B44083">
              <w:rPr>
                <w:rFonts w:cstheme="minorHAnsi"/>
                <w:b/>
              </w:rPr>
              <w:t>Ko</w:t>
            </w:r>
            <w:r w:rsidRPr="00B44083">
              <w:rPr>
                <w:rFonts w:cstheme="minorHAnsi"/>
                <w:b/>
                <w:spacing w:val="-2"/>
              </w:rPr>
              <w:t>m</w:t>
            </w:r>
            <w:r w:rsidRPr="00B44083">
              <w:rPr>
                <w:rFonts w:cstheme="minorHAnsi"/>
                <w:b/>
                <w:spacing w:val="-3"/>
              </w:rPr>
              <w:t>m</w:t>
            </w:r>
            <w:r w:rsidRPr="00B44083">
              <w:rPr>
                <w:rFonts w:cstheme="minorHAnsi"/>
                <w:b/>
              </w:rPr>
              <w:t>entar</w:t>
            </w:r>
          </w:p>
        </w:tc>
        <w:tc>
          <w:tcPr>
            <w:tcW w:w="1140" w:type="dxa"/>
            <w:shd w:val="clear" w:color="auto" w:fill="E7DAC5" w:themeFill="accent2"/>
          </w:tcPr>
          <w:p w14:paraId="7A40CE14" w14:textId="77777777" w:rsidR="00BB0F58" w:rsidRPr="00B44083" w:rsidRDefault="00BB0F58" w:rsidP="0066096C">
            <w:pPr>
              <w:keepNext/>
              <w:spacing w:before="120" w:after="120"/>
              <w:ind w:left="34"/>
              <w:rPr>
                <w:rFonts w:cstheme="minorHAnsi"/>
              </w:rPr>
            </w:pPr>
            <w:r w:rsidRPr="00B44083">
              <w:rPr>
                <w:rFonts w:cstheme="minorHAnsi"/>
                <w:b/>
              </w:rPr>
              <w:t>Kardin</w:t>
            </w:r>
            <w:r w:rsidRPr="00B44083">
              <w:rPr>
                <w:rFonts w:cstheme="minorHAnsi"/>
                <w:b/>
                <w:spacing w:val="-1"/>
              </w:rPr>
              <w:t>alitet</w:t>
            </w:r>
          </w:p>
        </w:tc>
      </w:tr>
      <w:tr w:rsidR="005860AC" w:rsidRPr="00A34D56" w14:paraId="7F45C3B0" w14:textId="77777777" w:rsidTr="007F6AB1">
        <w:tc>
          <w:tcPr>
            <w:tcW w:w="9930" w:type="dxa"/>
            <w:gridSpan w:val="4"/>
            <w:shd w:val="clear" w:color="auto" w:fill="E7DAC5" w:themeFill="accent2"/>
          </w:tcPr>
          <w:p w14:paraId="4F9AC35E" w14:textId="2BBD1714" w:rsidR="005860AC" w:rsidRPr="00B44083" w:rsidRDefault="005860AC" w:rsidP="0066096C">
            <w:pPr>
              <w:keepNext/>
              <w:tabs>
                <w:tab w:val="left" w:pos="567"/>
              </w:tabs>
              <w:spacing w:before="120" w:after="120"/>
              <w:ind w:left="101"/>
              <w:rPr>
                <w:rFonts w:cstheme="minorHAnsi"/>
              </w:rPr>
            </w:pPr>
            <w:r w:rsidRPr="00B44083">
              <w:rPr>
                <w:rFonts w:cstheme="minorHAnsi"/>
                <w:b/>
                <w:spacing w:val="-1"/>
              </w:rPr>
              <w:t>Beg</w:t>
            </w:r>
            <w:r w:rsidRPr="00B44083">
              <w:rPr>
                <w:rFonts w:cstheme="minorHAnsi"/>
                <w:b/>
              </w:rPr>
              <w:t>ä</w:t>
            </w:r>
            <w:r w:rsidRPr="00B44083">
              <w:rPr>
                <w:rFonts w:cstheme="minorHAnsi"/>
                <w:b/>
                <w:spacing w:val="-1"/>
              </w:rPr>
              <w:t>ran</w:t>
            </w:r>
          </w:p>
        </w:tc>
      </w:tr>
      <w:tr w:rsidR="00BB0F58" w:rsidRPr="00A34D56" w14:paraId="2E72AEE5" w14:textId="77777777" w:rsidTr="007F6AB1">
        <w:tc>
          <w:tcPr>
            <w:tcW w:w="2122" w:type="dxa"/>
          </w:tcPr>
          <w:p w14:paraId="32712F46" w14:textId="77777777" w:rsidR="00BB0F58" w:rsidRPr="00B44083" w:rsidRDefault="00BB0F58" w:rsidP="0066096C">
            <w:pPr>
              <w:spacing w:before="120" w:after="120"/>
            </w:pPr>
            <w:r w:rsidRPr="00B44083">
              <w:t xml:space="preserve">careUnitHSAid </w:t>
            </w:r>
          </w:p>
        </w:tc>
        <w:tc>
          <w:tcPr>
            <w:tcW w:w="1706" w:type="dxa"/>
          </w:tcPr>
          <w:p w14:paraId="3B2F5F7B" w14:textId="77777777" w:rsidR="00BB0F58" w:rsidRPr="00B44083" w:rsidRDefault="00BB0F58" w:rsidP="0066096C">
            <w:pPr>
              <w:spacing w:before="120" w:after="120"/>
            </w:pPr>
            <w:r w:rsidRPr="00B44083">
              <w:t>HSAIdType</w:t>
            </w:r>
          </w:p>
        </w:tc>
        <w:tc>
          <w:tcPr>
            <w:tcW w:w="4962" w:type="dxa"/>
          </w:tcPr>
          <w:p w14:paraId="072261A9" w14:textId="13EDA6AB" w:rsidR="00592C30" w:rsidRPr="00B44083" w:rsidRDefault="00592C30" w:rsidP="0066096C">
            <w:pPr>
              <w:spacing w:before="120" w:after="120"/>
            </w:pPr>
            <w:r w:rsidRPr="00B44083">
              <w:t xml:space="preserve">Begränsar sökningen till angivna informationsägande vårdenheter. Anges med HSA-id. Motsvarar </w:t>
            </w:r>
            <w:r w:rsidR="0026240A" w:rsidRPr="00B44083">
              <w:t>careUnitHSAid i HealthCareProfessionalType</w:t>
            </w:r>
            <w:r w:rsidRPr="00B44083">
              <w:t xml:space="preserve"> i svaret.</w:t>
            </w:r>
          </w:p>
          <w:p w14:paraId="4D093269" w14:textId="77777777" w:rsidR="00592C30" w:rsidRPr="00B44083" w:rsidRDefault="00592C30" w:rsidP="0066096C">
            <w:pPr>
              <w:spacing w:before="120" w:after="120"/>
            </w:pPr>
            <w:r w:rsidRPr="00B44083">
              <w:rPr>
                <w:b/>
                <w:bCs/>
              </w:rPr>
              <w:t>root</w:t>
            </w:r>
            <w:r w:rsidRPr="00B44083">
              <w:t xml:space="preserve"> sätts till OID för HSA-katalogen (1.2.752.129.2.1.4.1). </w:t>
            </w:r>
          </w:p>
          <w:p w14:paraId="236EBD5D" w14:textId="7689024C" w:rsidR="00BB0F58" w:rsidRPr="00B44083" w:rsidRDefault="00592C30" w:rsidP="0066096C">
            <w:pPr>
              <w:spacing w:before="120" w:after="120"/>
            </w:pPr>
            <w:r w:rsidRPr="00B44083">
              <w:rPr>
                <w:b/>
                <w:bCs/>
              </w:rPr>
              <w:lastRenderedPageBreak/>
              <w:t xml:space="preserve">extension </w:t>
            </w:r>
            <w:r w:rsidRPr="00B44083">
              <w:t>sätts till HSA-id för informationsägande vårdenhet.</w:t>
            </w:r>
          </w:p>
        </w:tc>
        <w:tc>
          <w:tcPr>
            <w:tcW w:w="1140" w:type="dxa"/>
          </w:tcPr>
          <w:p w14:paraId="6A635DCB" w14:textId="77777777" w:rsidR="00BB0F58" w:rsidRPr="00B44083" w:rsidRDefault="00BB0F58" w:rsidP="0066096C">
            <w:pPr>
              <w:spacing w:before="120" w:after="120"/>
            </w:pPr>
            <w:r w:rsidRPr="00B44083">
              <w:lastRenderedPageBreak/>
              <w:t>0..*</w:t>
            </w:r>
          </w:p>
          <w:p w14:paraId="011219C1" w14:textId="77777777" w:rsidR="00BB0F58" w:rsidRPr="00B44083" w:rsidRDefault="00BB0F58" w:rsidP="0066096C">
            <w:pPr>
              <w:spacing w:before="120" w:after="120"/>
              <w:ind w:left="101"/>
            </w:pPr>
          </w:p>
        </w:tc>
      </w:tr>
      <w:tr w:rsidR="00BB0F58" w:rsidRPr="00A34D56" w14:paraId="74FC1124" w14:textId="77777777" w:rsidTr="007F6AB1">
        <w:trPr>
          <w:trHeight w:val="5251"/>
        </w:trPr>
        <w:tc>
          <w:tcPr>
            <w:tcW w:w="2122" w:type="dxa"/>
          </w:tcPr>
          <w:p w14:paraId="00AC605D" w14:textId="77777777" w:rsidR="00BB0F58" w:rsidRPr="00B44083" w:rsidRDefault="00BB0F58" w:rsidP="0066096C">
            <w:pPr>
              <w:spacing w:before="120" w:after="120"/>
            </w:pPr>
            <w:r w:rsidRPr="00B44083">
              <w:t>patientId</w:t>
            </w:r>
          </w:p>
        </w:tc>
        <w:tc>
          <w:tcPr>
            <w:tcW w:w="1706" w:type="dxa"/>
          </w:tcPr>
          <w:p w14:paraId="6FF96E3E" w14:textId="77777777" w:rsidR="00BB0F58" w:rsidRPr="00B44083" w:rsidRDefault="00BB0F58" w:rsidP="0066096C">
            <w:pPr>
              <w:spacing w:before="120" w:after="120"/>
            </w:pPr>
            <w:r w:rsidRPr="00B44083">
              <w:t>PersonIdType</w:t>
            </w:r>
          </w:p>
        </w:tc>
        <w:tc>
          <w:tcPr>
            <w:tcW w:w="4962" w:type="dxa"/>
          </w:tcPr>
          <w:p w14:paraId="7DD65185" w14:textId="61F12778" w:rsidR="00FE7B81" w:rsidRPr="00B44083" w:rsidRDefault="00F4559D" w:rsidP="0066096C">
            <w:pPr>
              <w:spacing w:before="120" w:after="120"/>
            </w:pPr>
            <w:r w:rsidRPr="00B44083">
              <w:t>Begränsar sökningen till angiven personidentifierare för en patient. Tjänsteproducenten ska i svaret leverera alla uppgifter kopplad</w:t>
            </w:r>
            <w:r w:rsidR="00DB5A06" w:rsidRPr="00B44083">
              <w:t>e</w:t>
            </w:r>
            <w:r w:rsidRPr="00B44083">
              <w:t xml:space="preserve"> till patienten, dvs. även uppgifter som har registrerats på andra, till individen, kopplade personidentifierare.</w:t>
            </w:r>
          </w:p>
          <w:p w14:paraId="53219EC4" w14:textId="4BD49800" w:rsidR="00CF02EA" w:rsidRPr="00B44083" w:rsidRDefault="00CF02EA" w:rsidP="0066096C">
            <w:pPr>
              <w:spacing w:before="120" w:after="120"/>
            </w:pPr>
            <w:r w:rsidRPr="00B44083">
              <w:rPr>
                <w:b/>
                <w:bCs/>
              </w:rPr>
              <w:t>id</w:t>
            </w:r>
            <w:r w:rsidRPr="00B44083">
              <w:t xml:space="preserve"> sätts till patientens identifierare. Anges med 12 tecken utan avskiljare.</w:t>
            </w:r>
          </w:p>
          <w:p w14:paraId="4C32778F" w14:textId="76968CD4" w:rsidR="00F4559D" w:rsidRPr="00B44083" w:rsidRDefault="00CF02EA" w:rsidP="0066096C">
            <w:pPr>
              <w:spacing w:before="120" w:after="120"/>
            </w:pPr>
            <w:r w:rsidRPr="00B44083">
              <w:rPr>
                <w:b/>
                <w:bCs/>
              </w:rPr>
              <w:t>type</w:t>
            </w:r>
            <w:r w:rsidR="00F4559D" w:rsidRPr="00B44083">
              <w:t xml:space="preserve"> sätts till OID för typ av personidentifierare. </w:t>
            </w:r>
          </w:p>
          <w:p w14:paraId="47217441" w14:textId="77777777" w:rsidR="00F4559D" w:rsidRPr="00B44083" w:rsidRDefault="00F4559D" w:rsidP="0066096C">
            <w:pPr>
              <w:spacing w:before="120" w:after="120"/>
            </w:pPr>
            <w:r w:rsidRPr="00B44083">
              <w:t xml:space="preserve">För personnummer ska Skatteverkets OID för personnummer (1.2.752.129.2.1.3.1) användas. </w:t>
            </w:r>
          </w:p>
          <w:p w14:paraId="6975AA24" w14:textId="77777777" w:rsidR="00F4559D" w:rsidRPr="00B44083" w:rsidRDefault="00F4559D" w:rsidP="0066096C">
            <w:pPr>
              <w:spacing w:before="120" w:after="120"/>
            </w:pPr>
            <w:r w:rsidRPr="00B44083">
              <w:t>För samordningsnummer skall Skatteverkets OID för samordningsnummer (1.2.752.129.2.1.3.3) användas.</w:t>
            </w:r>
          </w:p>
          <w:p w14:paraId="70208325" w14:textId="51A07BC1" w:rsidR="00BB0F58" w:rsidRPr="00B44083" w:rsidRDefault="00F4559D" w:rsidP="0066096C">
            <w:pPr>
              <w:spacing w:before="120" w:after="120"/>
            </w:pPr>
            <w:r w:rsidRPr="00B44083">
              <w:t xml:space="preserve">För andra typer av personidentifierare sätts </w:t>
            </w:r>
            <w:r w:rsidR="00CF02EA" w:rsidRPr="00B44083">
              <w:t>type</w:t>
            </w:r>
            <w:r w:rsidRPr="00B44083">
              <w:t xml:space="preserve"> till aktuell OID.</w:t>
            </w:r>
          </w:p>
        </w:tc>
        <w:tc>
          <w:tcPr>
            <w:tcW w:w="1140" w:type="dxa"/>
          </w:tcPr>
          <w:p w14:paraId="2A540978" w14:textId="77777777" w:rsidR="00BB0F58" w:rsidRPr="00B44083" w:rsidRDefault="00BB0F58" w:rsidP="0066096C">
            <w:pPr>
              <w:spacing w:before="120" w:after="120"/>
            </w:pPr>
            <w:r w:rsidRPr="00B44083">
              <w:t>1..1</w:t>
            </w:r>
          </w:p>
        </w:tc>
      </w:tr>
      <w:tr w:rsidR="00BB0F58" w:rsidRPr="00A34D56" w14:paraId="3EE1E828" w14:textId="77777777" w:rsidTr="007F6AB1">
        <w:tc>
          <w:tcPr>
            <w:tcW w:w="2122" w:type="dxa"/>
          </w:tcPr>
          <w:p w14:paraId="052A7609" w14:textId="77777777" w:rsidR="00BB0F58" w:rsidRPr="00B44083" w:rsidRDefault="00BB0F58" w:rsidP="0066096C">
            <w:pPr>
              <w:spacing w:before="120" w:after="120"/>
            </w:pPr>
            <w:r w:rsidRPr="00B44083">
              <w:t>timePeriod</w:t>
            </w:r>
          </w:p>
        </w:tc>
        <w:tc>
          <w:tcPr>
            <w:tcW w:w="1706" w:type="dxa"/>
          </w:tcPr>
          <w:p w14:paraId="48FEF6BC" w14:textId="77777777" w:rsidR="00BB0F58" w:rsidRPr="00B44083" w:rsidRDefault="00BB0F58" w:rsidP="0066096C">
            <w:pPr>
              <w:spacing w:before="120" w:after="120"/>
            </w:pPr>
            <w:r w:rsidRPr="00B44083">
              <w:t>DatePeriodType</w:t>
            </w:r>
          </w:p>
        </w:tc>
        <w:tc>
          <w:tcPr>
            <w:tcW w:w="4962" w:type="dxa"/>
          </w:tcPr>
          <w:p w14:paraId="24CD0E59" w14:textId="2049CFCB" w:rsidR="00BB0F58" w:rsidRPr="00B44083" w:rsidRDefault="00BB0F58" w:rsidP="0066096C">
            <w:pPr>
              <w:spacing w:before="120" w:after="120"/>
            </w:pPr>
            <w:r w:rsidRPr="00B44083">
              <w:t>Begränsar sökningen till det angivna intervallet. Begränsningen innebär att endast poster returneras där tidpunkterna documentTime, authorTime, signatureTime eller registrationrecord.date i svaret ligger inom sökintervallets start- och slutdatum.</w:t>
            </w:r>
          </w:p>
          <w:p w14:paraId="68374B23" w14:textId="43240B53" w:rsidR="00BB0F58" w:rsidRPr="00B44083" w:rsidRDefault="00BB0F58" w:rsidP="0066096C">
            <w:pPr>
              <w:spacing w:before="120" w:after="120"/>
            </w:pPr>
            <w:r w:rsidRPr="00B44083">
              <w:t>Notera att sökintervallet beskrivs som ett datumintervall. Vid jämförelse med tidpunkter ska hela det dygn som anges i slutdatum betraktas som en del av sökintervallet.</w:t>
            </w:r>
          </w:p>
        </w:tc>
        <w:tc>
          <w:tcPr>
            <w:tcW w:w="1140" w:type="dxa"/>
          </w:tcPr>
          <w:p w14:paraId="2C4A711B" w14:textId="77777777" w:rsidR="00BB0F58" w:rsidRPr="00B44083" w:rsidRDefault="00BB0F58" w:rsidP="0066096C">
            <w:pPr>
              <w:spacing w:before="120" w:after="120"/>
            </w:pPr>
            <w:r w:rsidRPr="00B44083">
              <w:t>0..1</w:t>
            </w:r>
          </w:p>
        </w:tc>
      </w:tr>
      <w:tr w:rsidR="00BB0F58" w:rsidRPr="00A34D56" w14:paraId="073E63A3" w14:textId="77777777" w:rsidTr="007F6AB1">
        <w:tc>
          <w:tcPr>
            <w:tcW w:w="2122" w:type="dxa"/>
          </w:tcPr>
          <w:p w14:paraId="7B942E14" w14:textId="77777777" w:rsidR="00BB0F58" w:rsidRPr="00B44083" w:rsidRDefault="00BB0F58" w:rsidP="0066096C">
            <w:pPr>
              <w:tabs>
                <w:tab w:val="left" w:pos="567"/>
              </w:tabs>
              <w:spacing w:before="120" w:after="120"/>
              <w:ind w:right="33"/>
              <w:rPr>
                <w:rFonts w:cstheme="minorHAnsi"/>
              </w:rPr>
            </w:pPr>
            <w:r w:rsidRPr="00B44083">
              <w:rPr>
                <w:rFonts w:cstheme="minorHAnsi"/>
              </w:rPr>
              <w:t>sourceSystemHSAid</w:t>
            </w:r>
          </w:p>
        </w:tc>
        <w:tc>
          <w:tcPr>
            <w:tcW w:w="1706" w:type="dxa"/>
          </w:tcPr>
          <w:p w14:paraId="7EB8B683" w14:textId="77777777" w:rsidR="00BB0F58" w:rsidRPr="00B44083" w:rsidRDefault="00BB0F58" w:rsidP="0066096C">
            <w:pPr>
              <w:spacing w:before="120" w:after="120"/>
              <w:rPr>
                <w:rFonts w:cstheme="minorHAnsi"/>
                <w:spacing w:val="-1"/>
              </w:rPr>
            </w:pPr>
            <w:r w:rsidRPr="00B44083">
              <w:rPr>
                <w:rFonts w:cstheme="minorHAnsi"/>
                <w:spacing w:val="-1"/>
              </w:rPr>
              <w:t>HSAIdType</w:t>
            </w:r>
          </w:p>
        </w:tc>
        <w:tc>
          <w:tcPr>
            <w:tcW w:w="4962" w:type="dxa"/>
          </w:tcPr>
          <w:p w14:paraId="06067C8B" w14:textId="7F5990FD" w:rsidR="00BB5416" w:rsidRPr="00B44083" w:rsidRDefault="00BB5416" w:rsidP="0066096C">
            <w:pPr>
              <w:spacing w:before="120" w:after="120"/>
              <w:rPr>
                <w:rFonts w:cstheme="minorHAnsi"/>
              </w:rPr>
            </w:pPr>
            <w:r w:rsidRPr="00B44083">
              <w:rPr>
                <w:rFonts w:cstheme="minorHAnsi"/>
              </w:rPr>
              <w:t xml:space="preserve">Begränsar sökningen till </w:t>
            </w:r>
            <w:r w:rsidR="00626C00" w:rsidRPr="00B44083">
              <w:rPr>
                <w:rFonts w:cstheme="minorHAnsi"/>
              </w:rPr>
              <w:t>journalposter</w:t>
            </w:r>
            <w:r w:rsidRPr="00B44083">
              <w:rPr>
                <w:rFonts w:cstheme="minorHAnsi"/>
              </w:rPr>
              <w:t xml:space="preserve"> som är skapad</w:t>
            </w:r>
            <w:r w:rsidR="00626C00" w:rsidRPr="00B44083">
              <w:rPr>
                <w:rFonts w:cstheme="minorHAnsi"/>
              </w:rPr>
              <w:t>e</w:t>
            </w:r>
            <w:r w:rsidRPr="00B44083">
              <w:rPr>
                <w:rFonts w:cstheme="minorHAnsi"/>
              </w:rPr>
              <w:t xml:space="preserve"> i det angivna källsystemet. Tjänsteproducenten förväntas enbart returnera poster som tillhör efterfrågat källsystem.</w:t>
            </w:r>
          </w:p>
          <w:p w14:paraId="5F823EED" w14:textId="334C250C" w:rsidR="00BB0F58" w:rsidRPr="00B44083" w:rsidRDefault="00BB0F58" w:rsidP="0066096C">
            <w:pPr>
              <w:spacing w:before="120" w:after="120"/>
              <w:rPr>
                <w:rFonts w:cstheme="minorHAnsi"/>
              </w:rPr>
            </w:pPr>
            <w:r w:rsidRPr="00B44083">
              <w:rPr>
                <w:rFonts w:cstheme="minorHAnsi"/>
              </w:rPr>
              <w:t>Värdet på detta fält måste överensstämma med värdet på logicalAddress i anropets tekniska kuvertering (ex. SOAP-header).</w:t>
            </w:r>
          </w:p>
          <w:p w14:paraId="10D2BD47" w14:textId="1B7AF68C" w:rsidR="00BB0F58" w:rsidRPr="00B44083" w:rsidRDefault="00BB0F58" w:rsidP="0066096C">
            <w:pPr>
              <w:spacing w:before="120" w:after="120"/>
              <w:rPr>
                <w:rFonts w:cstheme="minorHAnsi"/>
              </w:rPr>
            </w:pPr>
            <w:r w:rsidRPr="00B44083">
              <w:rPr>
                <w:rFonts w:cstheme="minorHAnsi"/>
              </w:rPr>
              <w:t>Det innebär i praktiken att aggregerande tjänster inte används när detta fält anges.</w:t>
            </w:r>
          </w:p>
          <w:p w14:paraId="7FB3FA1F" w14:textId="77777777" w:rsidR="00BB0F58" w:rsidRPr="00B44083" w:rsidRDefault="00BB0F58" w:rsidP="0066096C">
            <w:pPr>
              <w:spacing w:before="120" w:after="120"/>
              <w:rPr>
                <w:rFonts w:cstheme="minorHAnsi"/>
              </w:rPr>
            </w:pPr>
            <w:r w:rsidRPr="00B44083">
              <w:rPr>
                <w:rFonts w:cstheme="minorHAnsi"/>
                <w:b/>
              </w:rPr>
              <w:t>Ska</w:t>
            </w:r>
            <w:r w:rsidRPr="00B44083">
              <w:rPr>
                <w:rFonts w:cstheme="minorHAnsi"/>
              </w:rPr>
              <w:t xml:space="preserve"> anges om </w:t>
            </w:r>
            <w:r w:rsidRPr="00B44083">
              <w:rPr>
                <w:rFonts w:cstheme="minorHAnsi"/>
                <w:b/>
              </w:rPr>
              <w:t>careContactId</w:t>
            </w:r>
            <w:r w:rsidRPr="00B44083">
              <w:rPr>
                <w:rFonts w:cstheme="minorHAnsi"/>
              </w:rPr>
              <w:t xml:space="preserve"> angivits.</w:t>
            </w:r>
          </w:p>
          <w:p w14:paraId="3848C904" w14:textId="2AE42B49" w:rsidR="00BB0F58" w:rsidRPr="00B44083" w:rsidRDefault="00BB0F58" w:rsidP="0066096C">
            <w:pPr>
              <w:spacing w:before="120" w:after="120"/>
              <w:rPr>
                <w:rFonts w:cstheme="minorHAnsi"/>
              </w:rPr>
            </w:pPr>
            <w:r w:rsidRPr="00B44083">
              <w:rPr>
                <w:rFonts w:cstheme="minorHAnsi"/>
                <w:b/>
              </w:rPr>
              <w:t>Ska</w:t>
            </w:r>
            <w:r w:rsidRPr="00B44083">
              <w:rPr>
                <w:rFonts w:cstheme="minorHAnsi"/>
              </w:rPr>
              <w:t xml:space="preserve"> anges vid begäran på </w:t>
            </w:r>
            <w:r w:rsidRPr="00B44083">
              <w:rPr>
                <w:rFonts w:cstheme="minorHAnsi"/>
                <w:b/>
              </w:rPr>
              <w:t>LRID</w:t>
            </w:r>
            <w:r w:rsidRPr="00B44083">
              <w:rPr>
                <w:rFonts w:cstheme="minorHAnsi"/>
              </w:rPr>
              <w:t>.</w:t>
            </w:r>
          </w:p>
          <w:p w14:paraId="51FF4DC5" w14:textId="7F1D5779" w:rsidR="00BB0F58" w:rsidRPr="00B44083" w:rsidRDefault="00BB0F58" w:rsidP="0066096C">
            <w:pPr>
              <w:spacing w:before="120" w:after="120"/>
              <w:rPr>
                <w:rFonts w:cstheme="minorHAnsi"/>
                <w:spacing w:val="-1"/>
              </w:rPr>
            </w:pPr>
            <w:r w:rsidRPr="00B44083">
              <w:rPr>
                <w:rFonts w:cstheme="minorHAnsi"/>
                <w:spacing w:val="-1"/>
              </w:rPr>
              <w:t xml:space="preserve">Om sourceSystemHSAId och logicalAddress är olika </w:t>
            </w:r>
            <w:r w:rsidRPr="00B44083">
              <w:rPr>
                <w:rFonts w:cstheme="minorHAnsi"/>
                <w:b/>
                <w:spacing w:val="-1"/>
              </w:rPr>
              <w:t>ska</w:t>
            </w:r>
            <w:r w:rsidRPr="00B44083">
              <w:rPr>
                <w:rFonts w:cstheme="minorHAnsi"/>
                <w:spacing w:val="-1"/>
              </w:rPr>
              <w:t xml:space="preserve"> ett svar endast innehålla en resultType med </w:t>
            </w:r>
            <w:r w:rsidRPr="00B44083">
              <w:rPr>
                <w:rFonts w:cstheme="minorHAnsi"/>
                <w:spacing w:val="-1"/>
              </w:rPr>
              <w:lastRenderedPageBreak/>
              <w:t>result.resultCode satt till ERROR samt result.errorCode satt till INVALID_REQUEST</w:t>
            </w:r>
          </w:p>
          <w:p w14:paraId="4A57728E" w14:textId="77777777" w:rsidR="00BB0F58" w:rsidRPr="00B44083" w:rsidRDefault="00BB0F58" w:rsidP="0066096C">
            <w:pPr>
              <w:spacing w:before="120" w:after="120"/>
              <w:rPr>
                <w:rFonts w:cstheme="minorHAnsi"/>
              </w:rPr>
            </w:pPr>
            <w:r w:rsidRPr="00B44083">
              <w:rPr>
                <w:rFonts w:cstheme="minorHAnsi"/>
                <w:spacing w:val="-1"/>
              </w:rPr>
              <w:t xml:space="preserve">Om careContactId är satt och sourceSystemHSAId är tomt </w:t>
            </w:r>
            <w:r w:rsidRPr="00B44083">
              <w:rPr>
                <w:rFonts w:cstheme="minorHAnsi"/>
                <w:b/>
                <w:spacing w:val="-1"/>
              </w:rPr>
              <w:t>ska</w:t>
            </w:r>
            <w:r w:rsidRPr="00B44083">
              <w:rPr>
                <w:rFonts w:cstheme="minorHAnsi"/>
                <w:spacing w:val="-1"/>
              </w:rPr>
              <w:t xml:space="preserve"> ett svar endast innehålla en resultType med  result.resultCode satt till ERROR samt result.errorCode satt till INVALID_REQUEST.</w:t>
            </w:r>
          </w:p>
        </w:tc>
        <w:tc>
          <w:tcPr>
            <w:tcW w:w="1140" w:type="dxa"/>
          </w:tcPr>
          <w:p w14:paraId="17D29252" w14:textId="77777777" w:rsidR="00BB0F58" w:rsidRPr="00B44083" w:rsidRDefault="00BB0F58" w:rsidP="0066096C">
            <w:pPr>
              <w:tabs>
                <w:tab w:val="left" w:pos="567"/>
              </w:tabs>
              <w:spacing w:before="120" w:after="120"/>
              <w:rPr>
                <w:rFonts w:cstheme="minorHAnsi"/>
              </w:rPr>
            </w:pPr>
            <w:r w:rsidRPr="00B44083">
              <w:rPr>
                <w:rFonts w:cstheme="minorHAnsi"/>
              </w:rPr>
              <w:lastRenderedPageBreak/>
              <w:t>0..1</w:t>
            </w:r>
          </w:p>
          <w:p w14:paraId="04441A60" w14:textId="77777777" w:rsidR="00BB0F58" w:rsidRPr="00B44083" w:rsidRDefault="00BB0F58" w:rsidP="0066096C">
            <w:pPr>
              <w:tabs>
                <w:tab w:val="left" w:pos="567"/>
              </w:tabs>
              <w:spacing w:before="120" w:after="120"/>
              <w:ind w:left="101"/>
              <w:rPr>
                <w:rFonts w:cstheme="minorHAnsi"/>
              </w:rPr>
            </w:pPr>
          </w:p>
          <w:p w14:paraId="43B48C66" w14:textId="77777777" w:rsidR="00BB0F58" w:rsidRPr="00B44083" w:rsidRDefault="00BB0F58" w:rsidP="0066096C">
            <w:pPr>
              <w:tabs>
                <w:tab w:val="left" w:pos="567"/>
              </w:tabs>
              <w:spacing w:before="120" w:after="120"/>
              <w:ind w:left="101"/>
              <w:rPr>
                <w:rFonts w:cstheme="minorHAnsi"/>
              </w:rPr>
            </w:pPr>
          </w:p>
          <w:p w14:paraId="007AEF63" w14:textId="77777777" w:rsidR="00BB0F58" w:rsidRPr="00B44083" w:rsidRDefault="00BB0F58" w:rsidP="0066096C">
            <w:pPr>
              <w:tabs>
                <w:tab w:val="left" w:pos="567"/>
              </w:tabs>
              <w:spacing w:before="120" w:after="120"/>
              <w:ind w:left="101"/>
              <w:rPr>
                <w:rFonts w:cstheme="minorHAnsi"/>
              </w:rPr>
            </w:pPr>
          </w:p>
        </w:tc>
      </w:tr>
      <w:tr w:rsidR="00BB0F58" w:rsidRPr="00A34D56" w14:paraId="69CD5298" w14:textId="77777777" w:rsidTr="007F6AB1">
        <w:tc>
          <w:tcPr>
            <w:tcW w:w="2122" w:type="dxa"/>
          </w:tcPr>
          <w:p w14:paraId="7F81204E" w14:textId="77777777" w:rsidR="00BB0F58" w:rsidRPr="00B44083" w:rsidRDefault="00BB0F58" w:rsidP="0066096C">
            <w:pPr>
              <w:spacing w:before="120" w:after="120"/>
            </w:pPr>
            <w:r w:rsidRPr="00B44083">
              <w:t>careContactId</w:t>
            </w:r>
          </w:p>
        </w:tc>
        <w:tc>
          <w:tcPr>
            <w:tcW w:w="1706" w:type="dxa"/>
          </w:tcPr>
          <w:p w14:paraId="17C14F9B" w14:textId="77777777" w:rsidR="00BB0F58" w:rsidRPr="00B44083" w:rsidRDefault="00BB0F58" w:rsidP="0066096C">
            <w:pPr>
              <w:spacing w:before="120" w:after="120"/>
            </w:pPr>
            <w:r w:rsidRPr="00B44083">
              <w:t>string</w:t>
            </w:r>
          </w:p>
        </w:tc>
        <w:tc>
          <w:tcPr>
            <w:tcW w:w="4962" w:type="dxa"/>
          </w:tcPr>
          <w:p w14:paraId="6E17A188" w14:textId="77777777" w:rsidR="00BB0F58" w:rsidRPr="00B44083" w:rsidRDefault="00BB0F58" w:rsidP="0066096C">
            <w:pPr>
              <w:spacing w:before="120" w:after="120"/>
            </w:pPr>
            <w:r w:rsidRPr="00B44083">
              <w:t>Begränsar sökningen till den vård- och omsorgskontakt som föranlett den information som omfattas av dokumentet. Identiteten är unik inom källsystemet</w:t>
            </w:r>
          </w:p>
        </w:tc>
        <w:tc>
          <w:tcPr>
            <w:tcW w:w="1140" w:type="dxa"/>
          </w:tcPr>
          <w:p w14:paraId="1B9CCF67" w14:textId="77777777" w:rsidR="00BB0F58" w:rsidRPr="00B44083" w:rsidRDefault="00BB0F58" w:rsidP="0066096C">
            <w:pPr>
              <w:spacing w:before="120" w:after="120"/>
            </w:pPr>
            <w:r w:rsidRPr="00B44083">
              <w:t>0..*</w:t>
            </w:r>
          </w:p>
        </w:tc>
      </w:tr>
      <w:tr w:rsidR="005802AD" w:rsidRPr="00A34D56" w14:paraId="309B2620" w14:textId="77777777" w:rsidTr="00B94744">
        <w:tc>
          <w:tcPr>
            <w:tcW w:w="9930" w:type="dxa"/>
            <w:gridSpan w:val="4"/>
            <w:shd w:val="clear" w:color="auto" w:fill="E7DAC5" w:themeFill="accent2"/>
          </w:tcPr>
          <w:p w14:paraId="22018D6C" w14:textId="0ED97F4B" w:rsidR="005802AD" w:rsidRPr="00B44083" w:rsidRDefault="005802AD" w:rsidP="0066096C">
            <w:pPr>
              <w:tabs>
                <w:tab w:val="left" w:pos="567"/>
              </w:tabs>
              <w:spacing w:before="120" w:after="120"/>
              <w:ind w:left="101"/>
              <w:rPr>
                <w:rFonts w:cstheme="minorHAnsi"/>
              </w:rPr>
            </w:pPr>
            <w:r w:rsidRPr="00B44083">
              <w:rPr>
                <w:rFonts w:cstheme="minorHAnsi"/>
                <w:b/>
              </w:rPr>
              <w:t>Sv</w:t>
            </w:r>
            <w:r w:rsidRPr="00B44083">
              <w:rPr>
                <w:rFonts w:cstheme="minorHAnsi"/>
                <w:b/>
                <w:spacing w:val="-1"/>
              </w:rPr>
              <w:t>a</w:t>
            </w:r>
            <w:r w:rsidRPr="00B44083">
              <w:rPr>
                <w:rFonts w:cstheme="minorHAnsi"/>
                <w:b/>
              </w:rPr>
              <w:t>r</w:t>
            </w:r>
          </w:p>
        </w:tc>
      </w:tr>
      <w:tr w:rsidR="00BB0F58" w:rsidRPr="00A34D56" w14:paraId="334EF27D" w14:textId="77777777" w:rsidTr="007F6AB1">
        <w:tc>
          <w:tcPr>
            <w:tcW w:w="2122" w:type="dxa"/>
          </w:tcPr>
          <w:p w14:paraId="4B1274D0" w14:textId="77777777" w:rsidR="00BB0F58" w:rsidRPr="00B44083" w:rsidRDefault="00BB0F58" w:rsidP="0066096C">
            <w:pPr>
              <w:tabs>
                <w:tab w:val="left" w:pos="567"/>
              </w:tabs>
              <w:spacing w:before="120" w:after="120"/>
              <w:ind w:left="102" w:right="33"/>
              <w:rPr>
                <w:rFonts w:cstheme="minorHAnsi"/>
                <w:i/>
              </w:rPr>
            </w:pPr>
            <w:r w:rsidRPr="00B44083">
              <w:rPr>
                <w:rFonts w:cstheme="minorHAnsi"/>
                <w:i/>
              </w:rPr>
              <w:t>vaccinationMedicalRecord</w:t>
            </w:r>
          </w:p>
        </w:tc>
        <w:tc>
          <w:tcPr>
            <w:tcW w:w="1706" w:type="dxa"/>
          </w:tcPr>
          <w:p w14:paraId="1E182B94" w14:textId="77777777" w:rsidR="00BB0F58" w:rsidRPr="00B44083" w:rsidRDefault="00BB0F58" w:rsidP="0066096C">
            <w:pPr>
              <w:spacing w:before="120" w:after="120"/>
              <w:rPr>
                <w:rFonts w:cstheme="minorHAnsi"/>
                <w:i/>
              </w:rPr>
            </w:pPr>
            <w:r w:rsidRPr="00B44083">
              <w:rPr>
                <w:rFonts w:cstheme="minorHAnsi"/>
                <w:i/>
              </w:rPr>
              <w:t xml:space="preserve">VaccinationMedicalRecordType </w:t>
            </w:r>
          </w:p>
        </w:tc>
        <w:tc>
          <w:tcPr>
            <w:tcW w:w="4962" w:type="dxa"/>
          </w:tcPr>
          <w:p w14:paraId="204C8257" w14:textId="77777777" w:rsidR="00BB0F58" w:rsidRPr="00B44083" w:rsidRDefault="00BB0F58" w:rsidP="0066096C">
            <w:pPr>
              <w:spacing w:before="120" w:after="120"/>
              <w:rPr>
                <w:rFonts w:cstheme="minorHAnsi"/>
                <w:i/>
              </w:rPr>
            </w:pPr>
            <w:r w:rsidRPr="00B44083">
              <w:rPr>
                <w:rFonts w:cstheme="minorHAnsi"/>
                <w:i/>
              </w:rPr>
              <w:t>En strukturerad vaccinationsjournal.</w:t>
            </w:r>
          </w:p>
          <w:p w14:paraId="32311893" w14:textId="77777777" w:rsidR="00BB0F58" w:rsidRPr="00B44083" w:rsidRDefault="00BB0F58" w:rsidP="0066096C">
            <w:pPr>
              <w:spacing w:before="120" w:after="120"/>
              <w:rPr>
                <w:rFonts w:cstheme="minorHAnsi"/>
                <w:i/>
              </w:rPr>
            </w:pPr>
          </w:p>
        </w:tc>
        <w:tc>
          <w:tcPr>
            <w:tcW w:w="1140" w:type="dxa"/>
          </w:tcPr>
          <w:p w14:paraId="2088987F" w14:textId="77777777" w:rsidR="00BB0F58" w:rsidRPr="00B44083" w:rsidRDefault="00BB0F58" w:rsidP="0066096C">
            <w:pPr>
              <w:tabs>
                <w:tab w:val="left" w:pos="567"/>
              </w:tabs>
              <w:spacing w:before="120" w:after="120"/>
              <w:rPr>
                <w:rFonts w:cstheme="minorHAnsi"/>
                <w:i/>
              </w:rPr>
            </w:pPr>
            <w:r w:rsidRPr="00B44083">
              <w:rPr>
                <w:rFonts w:cstheme="minorHAnsi"/>
                <w:i/>
              </w:rPr>
              <w:t>0.</w:t>
            </w:r>
            <w:r w:rsidRPr="00B44083">
              <w:rPr>
                <w:rFonts w:cstheme="minorHAnsi"/>
                <w:i/>
                <w:spacing w:val="-1"/>
              </w:rPr>
              <w:t>.</w:t>
            </w:r>
            <w:r w:rsidRPr="00B44083">
              <w:rPr>
                <w:rFonts w:cstheme="minorHAnsi"/>
                <w:i/>
              </w:rPr>
              <w:t>*</w:t>
            </w:r>
          </w:p>
        </w:tc>
      </w:tr>
      <w:tr w:rsidR="00BB0F58" w:rsidRPr="003439FC" w14:paraId="689FB1AF" w14:textId="77777777" w:rsidTr="003439FC">
        <w:tc>
          <w:tcPr>
            <w:tcW w:w="2122" w:type="dxa"/>
            <w:shd w:val="clear" w:color="auto" w:fill="EAE0CF" w:themeFill="background2" w:themeFillShade="E6"/>
          </w:tcPr>
          <w:p w14:paraId="76B981A5" w14:textId="77777777" w:rsidR="00BB0F58" w:rsidRPr="00B44083" w:rsidRDefault="00BB0F58" w:rsidP="0066096C">
            <w:pPr>
              <w:tabs>
                <w:tab w:val="left" w:pos="567"/>
              </w:tabs>
              <w:spacing w:before="120" w:after="120"/>
              <w:ind w:left="102" w:right="33"/>
              <w:rPr>
                <w:rFonts w:cstheme="minorHAnsi"/>
                <w:i/>
                <w:iCs/>
              </w:rPr>
            </w:pPr>
            <w:r w:rsidRPr="00B44083">
              <w:rPr>
                <w:rFonts w:cstheme="minorHAnsi"/>
                <w:i/>
                <w:iCs/>
              </w:rPr>
              <w:t>../vaccinationMedicalRecordHeader</w:t>
            </w:r>
          </w:p>
        </w:tc>
        <w:tc>
          <w:tcPr>
            <w:tcW w:w="1706" w:type="dxa"/>
            <w:shd w:val="clear" w:color="auto" w:fill="EAE0CF" w:themeFill="background2" w:themeFillShade="E6"/>
          </w:tcPr>
          <w:p w14:paraId="45AF87C9" w14:textId="77777777" w:rsidR="00BB0F58" w:rsidRPr="00B44083" w:rsidRDefault="00BB0F58" w:rsidP="0066096C">
            <w:pPr>
              <w:spacing w:before="120" w:after="120"/>
              <w:rPr>
                <w:rFonts w:cstheme="minorHAnsi"/>
                <w:i/>
                <w:iCs/>
              </w:rPr>
            </w:pPr>
            <w:r w:rsidRPr="00B44083">
              <w:rPr>
                <w:rFonts w:cstheme="minorHAnsi"/>
                <w:i/>
                <w:iCs/>
              </w:rPr>
              <w:t>PatientSummaryHeaderType</w:t>
            </w:r>
          </w:p>
        </w:tc>
        <w:tc>
          <w:tcPr>
            <w:tcW w:w="4962" w:type="dxa"/>
            <w:shd w:val="clear" w:color="auto" w:fill="EAE0CF" w:themeFill="background2" w:themeFillShade="E6"/>
          </w:tcPr>
          <w:p w14:paraId="79F8F2C6" w14:textId="77777777" w:rsidR="00BB0F58" w:rsidRPr="00B44083" w:rsidRDefault="00BB0F58" w:rsidP="0066096C">
            <w:pPr>
              <w:spacing w:before="120" w:after="120"/>
              <w:rPr>
                <w:rFonts w:cstheme="minorHAnsi"/>
                <w:i/>
                <w:iCs/>
              </w:rPr>
            </w:pPr>
            <w:r w:rsidRPr="00B44083">
              <w:rPr>
                <w:rFonts w:cstheme="minorHAnsi"/>
                <w:i/>
                <w:iCs/>
              </w:rPr>
              <w:t>Innehåller basinformation om dokumentet.</w:t>
            </w:r>
          </w:p>
        </w:tc>
        <w:tc>
          <w:tcPr>
            <w:tcW w:w="1140" w:type="dxa"/>
            <w:shd w:val="clear" w:color="auto" w:fill="EAE0CF" w:themeFill="background2" w:themeFillShade="E6"/>
          </w:tcPr>
          <w:p w14:paraId="5E867E14" w14:textId="77777777" w:rsidR="00BB0F58" w:rsidRPr="00B44083" w:rsidRDefault="00BB0F58" w:rsidP="0066096C">
            <w:pPr>
              <w:tabs>
                <w:tab w:val="left" w:pos="567"/>
              </w:tabs>
              <w:spacing w:before="120" w:after="120"/>
              <w:rPr>
                <w:rFonts w:cstheme="minorHAnsi"/>
                <w:i/>
                <w:iCs/>
              </w:rPr>
            </w:pPr>
            <w:r w:rsidRPr="00B44083">
              <w:rPr>
                <w:rFonts w:cstheme="minorHAnsi"/>
                <w:i/>
                <w:iCs/>
              </w:rPr>
              <w:t>1..1</w:t>
            </w:r>
          </w:p>
        </w:tc>
      </w:tr>
      <w:tr w:rsidR="00BB0F58" w:rsidRPr="00A34D56" w14:paraId="48D1148D" w14:textId="77777777" w:rsidTr="007F6AB1">
        <w:tc>
          <w:tcPr>
            <w:tcW w:w="2122" w:type="dxa"/>
          </w:tcPr>
          <w:p w14:paraId="51708068"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../../documentId</w:t>
            </w:r>
          </w:p>
        </w:tc>
        <w:tc>
          <w:tcPr>
            <w:tcW w:w="1706" w:type="dxa"/>
          </w:tcPr>
          <w:p w14:paraId="63FAFCF5"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69B925B4" w14:textId="77777777" w:rsidR="00105239" w:rsidRPr="00B44083" w:rsidRDefault="00105239" w:rsidP="00105239">
            <w:pPr>
              <w:spacing w:before="120" w:after="120"/>
              <w:rPr>
                <w:rFonts w:cstheme="minorHAnsi"/>
              </w:rPr>
            </w:pPr>
            <w:r w:rsidRPr="00B44083">
              <w:rPr>
                <w:rFonts w:cstheme="minorHAnsi"/>
              </w:rPr>
              <w:t>Identifierare för uppgift i patientjournal.</w:t>
            </w:r>
          </w:p>
          <w:p w14:paraId="7EE85A08" w14:textId="77777777" w:rsidR="00105239" w:rsidRPr="00B44083" w:rsidRDefault="00105239" w:rsidP="00105239">
            <w:pPr>
              <w:spacing w:before="120" w:after="120"/>
              <w:rPr>
                <w:rFonts w:cstheme="minorHAnsi"/>
              </w:rPr>
            </w:pPr>
            <w:r w:rsidRPr="00B44083">
              <w:rPr>
                <w:rFonts w:cstheme="minorHAnsi"/>
              </w:rPr>
              <w:t>Identifieraren ska vara konsistent och beständig mellan olika majorversioner av ett tjänstekontrakt. Detta för att en tjänstekonsument ska kunna ta bort dubbletter från de tjänsteproducenter som producerar via flera majorversioner. Ett exempel på detta är att en vårdkontakt ska ha samma identifierare i majorversion 3 och 4 av ett tjänstekontrakt för att läsa vårdkontakter.</w:t>
            </w:r>
          </w:p>
          <w:p w14:paraId="1464E5CD" w14:textId="32D2D779" w:rsidR="00BB0F58" w:rsidRPr="00B44083" w:rsidRDefault="00105239" w:rsidP="00105239">
            <w:pPr>
              <w:spacing w:before="120" w:after="120"/>
              <w:rPr>
                <w:rFonts w:cstheme="minorHAnsi"/>
              </w:rPr>
            </w:pPr>
            <w:r w:rsidRPr="00B44083">
              <w:rPr>
                <w:rFonts w:cstheme="minorHAnsi"/>
              </w:rPr>
              <w:t>Identifieraren ska även vara konsistent och beständig mellan olika tjänstekontrakt. Ett exempel på detta är att samma remiss-identitet ska användas i ett tjänstekontrakt för att läsa remisser, samt tjänstekontraktet som läser remissvar som refererar till den ursprungliga remissen.</w:t>
            </w:r>
          </w:p>
        </w:tc>
        <w:tc>
          <w:tcPr>
            <w:tcW w:w="1140" w:type="dxa"/>
          </w:tcPr>
          <w:p w14:paraId="7DD0A82F"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41224304" w14:textId="77777777" w:rsidTr="007F6AB1">
        <w:tc>
          <w:tcPr>
            <w:tcW w:w="2122" w:type="dxa"/>
          </w:tcPr>
          <w:p w14:paraId="180E3A45"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../../sourceSystemHSAId</w:t>
            </w:r>
          </w:p>
        </w:tc>
        <w:tc>
          <w:tcPr>
            <w:tcW w:w="1706" w:type="dxa"/>
          </w:tcPr>
          <w:p w14:paraId="74DE22C2" w14:textId="77777777" w:rsidR="00BB0F58" w:rsidRPr="00B44083" w:rsidRDefault="00BB0F58" w:rsidP="0066096C">
            <w:pPr>
              <w:spacing w:before="120" w:after="120"/>
              <w:rPr>
                <w:rFonts w:cstheme="minorHAnsi"/>
              </w:rPr>
            </w:pPr>
            <w:r w:rsidRPr="00B44083">
              <w:rPr>
                <w:rFonts w:cstheme="minorHAnsi"/>
              </w:rPr>
              <w:t>HSAIdType</w:t>
            </w:r>
          </w:p>
        </w:tc>
        <w:tc>
          <w:tcPr>
            <w:tcW w:w="4962" w:type="dxa"/>
          </w:tcPr>
          <w:p w14:paraId="6E6660F3" w14:textId="77777777" w:rsidR="00FD440C" w:rsidRPr="00B44083" w:rsidRDefault="00FD440C" w:rsidP="00FD440C">
            <w:pPr>
              <w:spacing w:before="120" w:after="120"/>
              <w:rPr>
                <w:rFonts w:cstheme="minorHAnsi"/>
              </w:rPr>
            </w:pPr>
            <w:r w:rsidRPr="00B44083">
              <w:rPr>
                <w:rFonts w:cstheme="minorHAnsi"/>
              </w:rPr>
              <w:t xml:space="preserve">Det källsystem som uppgiften lagras i. </w:t>
            </w:r>
          </w:p>
          <w:p w14:paraId="08E86770" w14:textId="3256E98C" w:rsidR="00BB0F58" w:rsidRPr="00B44083" w:rsidRDefault="00FD440C" w:rsidP="0066096C">
            <w:pPr>
              <w:spacing w:before="120" w:after="120"/>
              <w:rPr>
                <w:rFonts w:cstheme="minorHAnsi"/>
                <w:sz w:val="18"/>
                <w:szCs w:val="18"/>
              </w:rPr>
            </w:pPr>
            <w:r w:rsidRPr="00B44083">
              <w:rPr>
                <w:rFonts w:cstheme="minorHAnsi"/>
              </w:rPr>
              <w:t>Sätts till OID för HSA-katalogen (1.2.752.129.2.1.4.1)</w:t>
            </w:r>
          </w:p>
        </w:tc>
        <w:tc>
          <w:tcPr>
            <w:tcW w:w="1140" w:type="dxa"/>
          </w:tcPr>
          <w:p w14:paraId="56D4EA02"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3E5FB24E" w14:textId="77777777" w:rsidTr="007F6AB1">
        <w:tc>
          <w:tcPr>
            <w:tcW w:w="2122" w:type="dxa"/>
          </w:tcPr>
          <w:p w14:paraId="5A71C6B2" w14:textId="77777777" w:rsidR="00BB0F58" w:rsidRPr="00B44083" w:rsidRDefault="00BB0F58" w:rsidP="0066096C">
            <w:pPr>
              <w:spacing w:before="120" w:after="120"/>
              <w:ind w:left="102" w:right="33"/>
              <w:rPr>
                <w:rFonts w:cstheme="minorHAnsi"/>
              </w:rPr>
            </w:pPr>
            <w:r w:rsidRPr="00B44083">
              <w:rPr>
                <w:rFonts w:cstheme="minorHAnsi"/>
              </w:rPr>
              <w:t>../../documentTitle</w:t>
            </w:r>
          </w:p>
          <w:p w14:paraId="59E07720" w14:textId="77777777" w:rsidR="00BB0F58" w:rsidRPr="00B44083" w:rsidRDefault="00BB0F58" w:rsidP="0066096C">
            <w:pPr>
              <w:tabs>
                <w:tab w:val="left" w:pos="567"/>
              </w:tabs>
              <w:spacing w:before="120" w:after="120"/>
              <w:ind w:left="102" w:right="33"/>
              <w:rPr>
                <w:rFonts w:cstheme="minorHAnsi"/>
              </w:rPr>
            </w:pPr>
          </w:p>
        </w:tc>
        <w:tc>
          <w:tcPr>
            <w:tcW w:w="1706" w:type="dxa"/>
          </w:tcPr>
          <w:p w14:paraId="1346E603"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78564137" w14:textId="533D71A5" w:rsidR="00BB0F58" w:rsidRPr="00B44083" w:rsidRDefault="00BB0F58" w:rsidP="0066096C">
            <w:pPr>
              <w:spacing w:before="120" w:after="120"/>
              <w:rPr>
                <w:rFonts w:cstheme="minorHAnsi"/>
              </w:rPr>
            </w:pPr>
            <w:r w:rsidRPr="00B44083">
              <w:rPr>
                <w:rFonts w:cstheme="minorHAnsi"/>
              </w:rPr>
              <w:t xml:space="preserve">Titel som beskriver den information som </w:t>
            </w:r>
            <w:r w:rsidR="00FD440C" w:rsidRPr="00B44083">
              <w:rPr>
                <w:rFonts w:cstheme="minorHAnsi"/>
              </w:rPr>
              <w:t>tillgängliggörs</w:t>
            </w:r>
            <w:r w:rsidRPr="00B44083">
              <w:rPr>
                <w:rFonts w:cstheme="minorHAnsi"/>
              </w:rPr>
              <w:t>.</w:t>
            </w:r>
          </w:p>
        </w:tc>
        <w:tc>
          <w:tcPr>
            <w:tcW w:w="1140" w:type="dxa"/>
          </w:tcPr>
          <w:p w14:paraId="2010C4EE"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BB0F58" w:rsidRPr="00A34D56" w14:paraId="0EE4DC3F" w14:textId="77777777" w:rsidTr="007F6AB1">
        <w:tc>
          <w:tcPr>
            <w:tcW w:w="2122" w:type="dxa"/>
          </w:tcPr>
          <w:p w14:paraId="78483DFD" w14:textId="77777777" w:rsidR="00BB0F58" w:rsidRPr="00B44083" w:rsidRDefault="00BB0F58" w:rsidP="0066096C">
            <w:pPr>
              <w:spacing w:before="120" w:after="120"/>
              <w:ind w:left="102" w:right="33"/>
              <w:rPr>
                <w:rFonts w:cstheme="minorHAnsi"/>
              </w:rPr>
            </w:pPr>
            <w:r w:rsidRPr="00B44083">
              <w:rPr>
                <w:rFonts w:cstheme="minorHAnsi"/>
              </w:rPr>
              <w:t>../../documentTime</w:t>
            </w:r>
          </w:p>
          <w:p w14:paraId="067F0315" w14:textId="77777777" w:rsidR="00BB0F58" w:rsidRPr="00B44083" w:rsidRDefault="00BB0F58" w:rsidP="0066096C">
            <w:pPr>
              <w:tabs>
                <w:tab w:val="left" w:pos="567"/>
              </w:tabs>
              <w:spacing w:before="120" w:after="120"/>
              <w:ind w:left="102" w:right="33"/>
              <w:rPr>
                <w:rFonts w:cstheme="minorHAnsi"/>
              </w:rPr>
            </w:pPr>
          </w:p>
        </w:tc>
        <w:tc>
          <w:tcPr>
            <w:tcW w:w="1706" w:type="dxa"/>
          </w:tcPr>
          <w:p w14:paraId="51A5ECF5" w14:textId="77777777" w:rsidR="00BB0F58" w:rsidRPr="00B44083" w:rsidRDefault="00BB0F58" w:rsidP="0066096C">
            <w:pPr>
              <w:spacing w:before="120" w:after="120"/>
              <w:rPr>
                <w:rFonts w:cstheme="minorHAnsi"/>
              </w:rPr>
            </w:pPr>
            <w:r w:rsidRPr="00B44083">
              <w:rPr>
                <w:rFonts w:cstheme="minorHAnsi"/>
              </w:rPr>
              <w:lastRenderedPageBreak/>
              <w:t>TimeStampType</w:t>
            </w:r>
          </w:p>
          <w:p w14:paraId="658052E9" w14:textId="77777777" w:rsidR="00BB0F58" w:rsidRPr="00B44083" w:rsidRDefault="00BB0F58" w:rsidP="0066096C">
            <w:pPr>
              <w:spacing w:before="120" w:after="120"/>
              <w:rPr>
                <w:rFonts w:cstheme="minorHAnsi"/>
              </w:rPr>
            </w:pPr>
          </w:p>
        </w:tc>
        <w:tc>
          <w:tcPr>
            <w:tcW w:w="4962" w:type="dxa"/>
          </w:tcPr>
          <w:p w14:paraId="06F9A1AB" w14:textId="77777777" w:rsidR="00BB0F58" w:rsidRPr="00B44083" w:rsidRDefault="00BB0F58" w:rsidP="0066096C">
            <w:pPr>
              <w:spacing w:before="120" w:after="120"/>
              <w:rPr>
                <w:rFonts w:cstheme="minorHAnsi"/>
                <w:spacing w:val="-1"/>
              </w:rPr>
            </w:pPr>
            <w:r w:rsidRPr="00B44083">
              <w:rPr>
                <w:rFonts w:cstheme="minorHAnsi"/>
              </w:rPr>
              <w:lastRenderedPageBreak/>
              <w:t>Händelsetidpunkt. Tidsangivelse för den vaccinationstidpunkt dokumentet gäller.</w:t>
            </w:r>
          </w:p>
        </w:tc>
        <w:tc>
          <w:tcPr>
            <w:tcW w:w="1140" w:type="dxa"/>
          </w:tcPr>
          <w:p w14:paraId="31BBDB9D"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BB0F58" w:rsidRPr="00A34D56" w14:paraId="3D53D84C" w14:textId="77777777" w:rsidTr="007F6AB1">
        <w:tc>
          <w:tcPr>
            <w:tcW w:w="2122" w:type="dxa"/>
          </w:tcPr>
          <w:p w14:paraId="7CE217ED"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../../patientId</w:t>
            </w:r>
          </w:p>
        </w:tc>
        <w:tc>
          <w:tcPr>
            <w:tcW w:w="1706" w:type="dxa"/>
          </w:tcPr>
          <w:p w14:paraId="08BCE466" w14:textId="77777777" w:rsidR="00BB0F58" w:rsidRPr="00B44083" w:rsidRDefault="00BB0F58" w:rsidP="0066096C">
            <w:pPr>
              <w:spacing w:before="120" w:after="120"/>
              <w:rPr>
                <w:rFonts w:cstheme="minorHAnsi"/>
              </w:rPr>
            </w:pPr>
            <w:r w:rsidRPr="00B44083">
              <w:rPr>
                <w:rFonts w:cstheme="minorHAnsi"/>
                <w:spacing w:val="-1"/>
              </w:rPr>
              <w:t>PersonIdType</w:t>
            </w:r>
          </w:p>
        </w:tc>
        <w:tc>
          <w:tcPr>
            <w:tcW w:w="4962" w:type="dxa"/>
          </w:tcPr>
          <w:p w14:paraId="075477C9" w14:textId="22940EEF" w:rsidR="00BB0F58" w:rsidRPr="00B44083" w:rsidRDefault="002E38CA" w:rsidP="002E38CA">
            <w:pPr>
              <w:spacing w:before="120" w:after="120"/>
              <w:rPr>
                <w:rFonts w:cstheme="minorHAnsi"/>
                <w:sz w:val="18"/>
                <w:szCs w:val="18"/>
              </w:rPr>
            </w:pPr>
            <w:r w:rsidRPr="00B44083">
              <w:rPr>
                <w:rFonts w:cstheme="minorHAnsi"/>
              </w:rPr>
              <w:t xml:space="preserve">Personidentifierare för patienten. </w:t>
            </w:r>
          </w:p>
        </w:tc>
        <w:tc>
          <w:tcPr>
            <w:tcW w:w="1140" w:type="dxa"/>
          </w:tcPr>
          <w:p w14:paraId="4E841CDB"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68486950" w14:textId="77777777" w:rsidTr="007F6AB1">
        <w:trPr>
          <w:trHeight w:val="666"/>
        </w:trPr>
        <w:tc>
          <w:tcPr>
            <w:tcW w:w="2122" w:type="dxa"/>
          </w:tcPr>
          <w:p w14:paraId="549DB42C"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../../../id</w:t>
            </w:r>
          </w:p>
        </w:tc>
        <w:tc>
          <w:tcPr>
            <w:tcW w:w="1706" w:type="dxa"/>
          </w:tcPr>
          <w:p w14:paraId="4115F0A6"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01BDE308" w14:textId="77777777" w:rsidR="00BB0F58" w:rsidRPr="00B44083" w:rsidRDefault="00BB0F58" w:rsidP="0066096C">
            <w:pPr>
              <w:spacing w:before="120" w:after="120"/>
              <w:rPr>
                <w:rFonts w:cstheme="minorHAnsi"/>
                <w:spacing w:val="-1"/>
              </w:rPr>
            </w:pPr>
            <w:r w:rsidRPr="00B44083">
              <w:rPr>
                <w:rFonts w:cstheme="minorHAnsi"/>
              </w:rPr>
              <w:t>Sätts till patientens identifierare. Anges med 12 tecken utan avskiljare.</w:t>
            </w:r>
          </w:p>
        </w:tc>
        <w:tc>
          <w:tcPr>
            <w:tcW w:w="1140" w:type="dxa"/>
          </w:tcPr>
          <w:p w14:paraId="6CBB4B66"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36767616" w14:textId="77777777" w:rsidTr="007F6AB1">
        <w:tc>
          <w:tcPr>
            <w:tcW w:w="2122" w:type="dxa"/>
          </w:tcPr>
          <w:p w14:paraId="3CFD0A23"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../../../type</w:t>
            </w:r>
          </w:p>
        </w:tc>
        <w:tc>
          <w:tcPr>
            <w:tcW w:w="1706" w:type="dxa"/>
          </w:tcPr>
          <w:p w14:paraId="527AC604"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5D28318D" w14:textId="33D37A73" w:rsidR="00CF02EA" w:rsidRPr="00B44083" w:rsidRDefault="00CF02EA" w:rsidP="00CF02EA">
            <w:pPr>
              <w:spacing w:before="120" w:after="120"/>
              <w:rPr>
                <w:rFonts w:cstheme="minorHAnsi"/>
              </w:rPr>
            </w:pPr>
            <w:r w:rsidRPr="00B44083">
              <w:rPr>
                <w:rFonts w:cstheme="minorHAnsi"/>
              </w:rPr>
              <w:t xml:space="preserve">Sätts till OID </w:t>
            </w:r>
            <w:r w:rsidRPr="00B44083">
              <w:rPr>
                <w:rFonts w:eastAsia="Times New Roman"/>
                <w:lang w:eastAsia="sv-SE"/>
              </w:rPr>
              <w:t>för typ av personidentifierare</w:t>
            </w:r>
            <w:r w:rsidRPr="00B44083">
              <w:rPr>
                <w:rFonts w:cstheme="minorHAnsi"/>
              </w:rPr>
              <w:t>.</w:t>
            </w:r>
          </w:p>
          <w:p w14:paraId="6A01DD1D" w14:textId="77777777" w:rsidR="00CF02EA" w:rsidRPr="00B44083" w:rsidRDefault="00CF02EA" w:rsidP="00CF02EA">
            <w:pPr>
              <w:spacing w:before="120" w:after="120"/>
              <w:rPr>
                <w:rFonts w:cstheme="minorHAnsi"/>
              </w:rPr>
            </w:pPr>
            <w:r w:rsidRPr="00B44083">
              <w:rPr>
                <w:rFonts w:cstheme="minorHAnsi"/>
              </w:rPr>
              <w:t>För personnummer ska Skatteverkets OID för personnummer (1.2.752.129.2.1.3.1) användas.</w:t>
            </w:r>
          </w:p>
          <w:p w14:paraId="648C9B24" w14:textId="77777777" w:rsidR="00CF02EA" w:rsidRPr="00B44083" w:rsidRDefault="00CF02EA" w:rsidP="00CF02EA">
            <w:pPr>
              <w:spacing w:before="120" w:after="120"/>
              <w:rPr>
                <w:rFonts w:cstheme="minorHAnsi"/>
              </w:rPr>
            </w:pPr>
            <w:r w:rsidRPr="00B44083">
              <w:rPr>
                <w:rFonts w:cstheme="minorHAnsi"/>
              </w:rPr>
              <w:t>För samordningsnummer skall Skatteverkets OID för samordningsnummer (1.2.752.129.2.1.3.3) användas.</w:t>
            </w:r>
          </w:p>
          <w:p w14:paraId="11F325A4" w14:textId="0128ACB8" w:rsidR="00BB0F58" w:rsidRPr="00B44083" w:rsidRDefault="00CF02EA" w:rsidP="00CF02EA">
            <w:pPr>
              <w:spacing w:before="120" w:after="120"/>
              <w:rPr>
                <w:rFonts w:cstheme="minorHAnsi"/>
              </w:rPr>
            </w:pPr>
            <w:r w:rsidRPr="00B44083">
              <w:rPr>
                <w:rFonts w:eastAsia="Times New Roman"/>
                <w:lang w:eastAsia="sv-SE"/>
              </w:rPr>
              <w:t>För andra typer av personidentifierare sätts type till aktuell OID.</w:t>
            </w:r>
          </w:p>
        </w:tc>
        <w:tc>
          <w:tcPr>
            <w:tcW w:w="1140" w:type="dxa"/>
          </w:tcPr>
          <w:p w14:paraId="37F7BF66"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61ACB9CE" w14:textId="77777777" w:rsidTr="007F6AB1">
        <w:tc>
          <w:tcPr>
            <w:tcW w:w="2122" w:type="dxa"/>
          </w:tcPr>
          <w:p w14:paraId="148F77BF" w14:textId="0FB6A6E2" w:rsidR="00BB0F58" w:rsidRPr="00B44083" w:rsidRDefault="00BB0F58" w:rsidP="0066096C">
            <w:pPr>
              <w:spacing w:before="120" w:after="120"/>
              <w:ind w:left="102" w:right="33"/>
              <w:rPr>
                <w:rFonts w:cstheme="minorHAnsi"/>
              </w:rPr>
            </w:pPr>
            <w:r w:rsidRPr="00B44083">
              <w:rPr>
                <w:rFonts w:cstheme="minorHAnsi"/>
              </w:rPr>
              <w:t>../../accountableHealthCareProfessional</w:t>
            </w:r>
          </w:p>
        </w:tc>
        <w:tc>
          <w:tcPr>
            <w:tcW w:w="1706" w:type="dxa"/>
          </w:tcPr>
          <w:p w14:paraId="5EF1A670" w14:textId="77777777" w:rsidR="00BB0F58" w:rsidRPr="00B44083" w:rsidRDefault="00BB0F58" w:rsidP="0066096C">
            <w:pPr>
              <w:spacing w:before="120" w:after="120"/>
              <w:rPr>
                <w:rFonts w:cstheme="minorHAnsi"/>
              </w:rPr>
            </w:pPr>
            <w:r w:rsidRPr="00B44083">
              <w:rPr>
                <w:rFonts w:cstheme="minorHAnsi"/>
              </w:rPr>
              <w:t>HealthCareProfessionalType</w:t>
            </w:r>
          </w:p>
          <w:p w14:paraId="778AFE89" w14:textId="77777777" w:rsidR="00BB0F58" w:rsidRPr="00B44083" w:rsidRDefault="00BB0F58" w:rsidP="0066096C">
            <w:pPr>
              <w:spacing w:before="120" w:after="120"/>
              <w:rPr>
                <w:rFonts w:cstheme="minorHAnsi"/>
              </w:rPr>
            </w:pPr>
          </w:p>
        </w:tc>
        <w:tc>
          <w:tcPr>
            <w:tcW w:w="4962" w:type="dxa"/>
          </w:tcPr>
          <w:p w14:paraId="7EE093B6" w14:textId="77777777" w:rsidR="00956B7D" w:rsidRPr="00B44083" w:rsidRDefault="00956B7D" w:rsidP="00956B7D">
            <w:pPr>
              <w:spacing w:before="120" w:after="120"/>
              <w:rPr>
                <w:rFonts w:cstheme="minorHAnsi"/>
                <w:spacing w:val="-1"/>
              </w:rPr>
            </w:pPr>
            <w:r w:rsidRPr="00B44083">
              <w:rPr>
                <w:rFonts w:cstheme="minorHAnsi"/>
                <w:spacing w:val="-1"/>
              </w:rPr>
              <w:t>Information avseende dokumentation av uppgiften som tillgängliggörs.</w:t>
            </w:r>
          </w:p>
          <w:p w14:paraId="6AA76B7F" w14:textId="088F9652" w:rsidR="00BB0F58" w:rsidRPr="00B44083" w:rsidRDefault="00956B7D" w:rsidP="00956B7D">
            <w:pPr>
              <w:spacing w:before="120" w:after="120"/>
              <w:rPr>
                <w:rFonts w:cstheme="minorHAnsi"/>
                <w:spacing w:val="-1"/>
              </w:rPr>
            </w:pPr>
            <w:r w:rsidRPr="00B44083">
              <w:rPr>
                <w:rFonts w:cstheme="minorHAnsi"/>
                <w:spacing w:val="-1"/>
              </w:rPr>
              <w:t>Notera att den som registrerar uppgiften från annan källa, exempelvis en medicinsk sekreterare som transkriberar ett diktat, inte avses.</w:t>
            </w:r>
          </w:p>
        </w:tc>
        <w:tc>
          <w:tcPr>
            <w:tcW w:w="1140" w:type="dxa"/>
          </w:tcPr>
          <w:p w14:paraId="33D3DC07"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7849565E" w14:textId="77777777" w:rsidTr="007F6AB1">
        <w:tc>
          <w:tcPr>
            <w:tcW w:w="2122" w:type="dxa"/>
          </w:tcPr>
          <w:p w14:paraId="3A60F5B1" w14:textId="77777777" w:rsidR="00BB0F58" w:rsidRPr="00B44083" w:rsidRDefault="00BB0F58" w:rsidP="0066096C">
            <w:pPr>
              <w:spacing w:before="120" w:after="120"/>
              <w:ind w:left="102" w:right="33"/>
              <w:rPr>
                <w:rFonts w:cstheme="minorHAnsi"/>
              </w:rPr>
            </w:pPr>
            <w:r w:rsidRPr="00B44083">
              <w:rPr>
                <w:rFonts w:cstheme="minorHAnsi"/>
              </w:rPr>
              <w:t>../../../a</w:t>
            </w:r>
            <w:r w:rsidRPr="00B44083">
              <w:rPr>
                <w:rFonts w:cstheme="minorHAnsi"/>
                <w:spacing w:val="-1"/>
              </w:rPr>
              <w:t>uthorTime</w:t>
            </w:r>
          </w:p>
          <w:p w14:paraId="34BE69AF" w14:textId="77777777" w:rsidR="00BB0F58" w:rsidRPr="00B44083" w:rsidRDefault="00BB0F58" w:rsidP="0066096C">
            <w:pPr>
              <w:tabs>
                <w:tab w:val="left" w:pos="567"/>
              </w:tabs>
              <w:spacing w:before="120" w:after="120"/>
              <w:ind w:left="102" w:right="33"/>
              <w:rPr>
                <w:rFonts w:cstheme="minorHAnsi"/>
              </w:rPr>
            </w:pPr>
          </w:p>
        </w:tc>
        <w:tc>
          <w:tcPr>
            <w:tcW w:w="1706" w:type="dxa"/>
          </w:tcPr>
          <w:p w14:paraId="07E92503" w14:textId="77777777" w:rsidR="00BB0F58" w:rsidRPr="00B44083" w:rsidRDefault="00BB0F58" w:rsidP="0066096C">
            <w:pPr>
              <w:spacing w:before="120" w:after="120"/>
              <w:rPr>
                <w:rFonts w:cstheme="minorHAnsi"/>
                <w:color w:val="FF0000"/>
              </w:rPr>
            </w:pPr>
            <w:r w:rsidRPr="00B44083">
              <w:rPr>
                <w:rFonts w:cstheme="minorHAnsi"/>
              </w:rPr>
              <w:t>TimeStampType</w:t>
            </w:r>
          </w:p>
          <w:p w14:paraId="163D8DAE" w14:textId="77777777" w:rsidR="00BB0F58" w:rsidRPr="00B44083" w:rsidRDefault="00BB0F58" w:rsidP="0066096C">
            <w:pPr>
              <w:spacing w:before="120" w:after="120"/>
              <w:rPr>
                <w:rFonts w:cstheme="minorHAnsi"/>
              </w:rPr>
            </w:pPr>
          </w:p>
        </w:tc>
        <w:tc>
          <w:tcPr>
            <w:tcW w:w="4962" w:type="dxa"/>
          </w:tcPr>
          <w:p w14:paraId="47E8D5AB" w14:textId="77777777" w:rsidR="00CB1181" w:rsidRPr="00B44083" w:rsidRDefault="00CB1181" w:rsidP="00CB1181">
            <w:pPr>
              <w:spacing w:before="120" w:after="120"/>
              <w:rPr>
                <w:rFonts w:cstheme="minorHAnsi"/>
                <w:spacing w:val="-1"/>
              </w:rPr>
            </w:pPr>
            <w:r w:rsidRPr="00B44083">
              <w:rPr>
                <w:rFonts w:cstheme="minorHAnsi"/>
                <w:spacing w:val="-1"/>
              </w:rPr>
              <w:t>Tidpunkt då uppgiften dokumenterades eller senast uppdaterades.</w:t>
            </w:r>
          </w:p>
          <w:p w14:paraId="52F70127" w14:textId="4A59E06E" w:rsidR="00BB0F58" w:rsidRPr="00B44083" w:rsidRDefault="00CB1181" w:rsidP="00CB1181">
            <w:pPr>
              <w:spacing w:before="120" w:after="120"/>
              <w:rPr>
                <w:rFonts w:cstheme="minorHAnsi"/>
              </w:rPr>
            </w:pPr>
            <w:r w:rsidRPr="00B44083">
              <w:rPr>
                <w:rFonts w:cstheme="minorHAnsi"/>
                <w:spacing w:val="-1"/>
              </w:rPr>
              <w:t>I de fall då uppgiften ursprungligen dokumenterats eller uppdaterats i ett annat informationssystem än tjänsteproducentens källsystem (t.ex. laboratorieinformationssystem), ska tidpunkten spegla informationen från systemet där uppgiften ursprungligen dokumenterades.</w:t>
            </w:r>
          </w:p>
        </w:tc>
        <w:tc>
          <w:tcPr>
            <w:tcW w:w="1140" w:type="dxa"/>
          </w:tcPr>
          <w:p w14:paraId="68F41EAA"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1..1</w:t>
            </w:r>
          </w:p>
        </w:tc>
      </w:tr>
      <w:tr w:rsidR="00BB0F58" w:rsidRPr="00A34D56" w14:paraId="34D15001" w14:textId="77777777" w:rsidTr="007F6AB1">
        <w:tc>
          <w:tcPr>
            <w:tcW w:w="2122" w:type="dxa"/>
          </w:tcPr>
          <w:p w14:paraId="30834298" w14:textId="77777777" w:rsidR="00BB0F58" w:rsidRPr="00B44083" w:rsidRDefault="00BB0F58" w:rsidP="0066096C">
            <w:pPr>
              <w:spacing w:before="120" w:after="120"/>
              <w:ind w:left="102" w:right="33"/>
              <w:rPr>
                <w:rFonts w:cstheme="minorHAnsi"/>
              </w:rPr>
            </w:pPr>
            <w:r w:rsidRPr="00B44083">
              <w:rPr>
                <w:rFonts w:cstheme="minorHAnsi"/>
              </w:rPr>
              <w:t>../../../</w:t>
            </w:r>
            <w:r w:rsidRPr="00B44083">
              <w:rPr>
                <w:rFonts w:cstheme="minorHAnsi"/>
                <w:spacing w:val="-1"/>
              </w:rPr>
              <w:t>healthcareProfessionalHSAId</w:t>
            </w:r>
          </w:p>
          <w:p w14:paraId="369E912B" w14:textId="77777777" w:rsidR="00BB0F58" w:rsidRPr="00B44083" w:rsidRDefault="00BB0F58" w:rsidP="0066096C">
            <w:pPr>
              <w:tabs>
                <w:tab w:val="left" w:pos="567"/>
              </w:tabs>
              <w:spacing w:before="120" w:after="120"/>
              <w:ind w:left="102" w:right="33"/>
              <w:rPr>
                <w:rFonts w:cstheme="minorHAnsi"/>
              </w:rPr>
            </w:pPr>
          </w:p>
        </w:tc>
        <w:tc>
          <w:tcPr>
            <w:tcW w:w="1706" w:type="dxa"/>
          </w:tcPr>
          <w:p w14:paraId="7C33F130" w14:textId="77777777" w:rsidR="00BB0F58" w:rsidRPr="00B44083" w:rsidRDefault="00BB0F58" w:rsidP="0066096C">
            <w:pPr>
              <w:spacing w:before="120" w:after="120"/>
              <w:rPr>
                <w:rFonts w:cstheme="minorHAnsi"/>
              </w:rPr>
            </w:pPr>
            <w:r w:rsidRPr="00B44083">
              <w:rPr>
                <w:rFonts w:cstheme="minorHAnsi"/>
              </w:rPr>
              <w:t>HSAIdType</w:t>
            </w:r>
          </w:p>
          <w:p w14:paraId="6FB8C515" w14:textId="77777777" w:rsidR="00BB0F58" w:rsidRPr="00B44083" w:rsidRDefault="00BB0F58" w:rsidP="0066096C">
            <w:pPr>
              <w:spacing w:before="120" w:after="120"/>
              <w:rPr>
                <w:rFonts w:cstheme="minorHAnsi"/>
              </w:rPr>
            </w:pPr>
          </w:p>
        </w:tc>
        <w:tc>
          <w:tcPr>
            <w:tcW w:w="4962" w:type="dxa"/>
          </w:tcPr>
          <w:p w14:paraId="36AB6CF2" w14:textId="77777777" w:rsidR="006D6E1F" w:rsidRPr="00B44083" w:rsidRDefault="006D6E1F" w:rsidP="0066096C">
            <w:pPr>
              <w:spacing w:before="120" w:after="120"/>
              <w:rPr>
                <w:rFonts w:cstheme="minorHAnsi"/>
                <w:spacing w:val="-1"/>
              </w:rPr>
            </w:pPr>
            <w:r w:rsidRPr="00B44083">
              <w:rPr>
                <w:rFonts w:cstheme="minorHAnsi"/>
                <w:spacing w:val="-1"/>
              </w:rPr>
              <w:t xml:space="preserve">HSA-id för hälso- och sjukvårdspersonal som dokumenterat uppgiften som tillgängliggörs. </w:t>
            </w:r>
          </w:p>
          <w:p w14:paraId="1E6DA035" w14:textId="665A70EF" w:rsidR="00BB0F58" w:rsidRPr="00B44083" w:rsidRDefault="00BB0F58" w:rsidP="0066096C">
            <w:pPr>
              <w:spacing w:before="120" w:after="120"/>
              <w:rPr>
                <w:rFonts w:cstheme="minorHAnsi"/>
                <w:spacing w:val="-1"/>
              </w:rPr>
            </w:pPr>
            <w:r w:rsidRPr="00B44083">
              <w:rPr>
                <w:rFonts w:cstheme="minorHAnsi"/>
                <w:spacing w:val="-1"/>
              </w:rPr>
              <w:t>I de fall då HSA-id inte finns tillgängligt i systemet kan Orgnr + lokalt id anges.</w:t>
            </w:r>
          </w:p>
        </w:tc>
        <w:tc>
          <w:tcPr>
            <w:tcW w:w="1140" w:type="dxa"/>
          </w:tcPr>
          <w:p w14:paraId="6EA7C22E"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2A72A942" w14:textId="77777777" w:rsidTr="007F6AB1">
        <w:tc>
          <w:tcPr>
            <w:tcW w:w="2122" w:type="dxa"/>
          </w:tcPr>
          <w:p w14:paraId="5CF7026A"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w:t>
            </w:r>
            <w:r w:rsidRPr="00B44083">
              <w:rPr>
                <w:rFonts w:cstheme="minorHAnsi"/>
                <w:spacing w:val="-1"/>
              </w:rPr>
              <w:t>healthcareProfessionalName</w:t>
            </w:r>
          </w:p>
        </w:tc>
        <w:tc>
          <w:tcPr>
            <w:tcW w:w="1706" w:type="dxa"/>
          </w:tcPr>
          <w:p w14:paraId="0B24845D"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12F68DD3" w14:textId="067DA582" w:rsidR="00BB0F58" w:rsidRPr="00B44083" w:rsidRDefault="00CA69E2" w:rsidP="0066096C">
            <w:pPr>
              <w:spacing w:before="120" w:after="120"/>
              <w:rPr>
                <w:rFonts w:cstheme="minorHAnsi"/>
              </w:rPr>
            </w:pPr>
            <w:r w:rsidRPr="00B44083">
              <w:rPr>
                <w:rFonts w:cstheme="minorHAnsi"/>
              </w:rPr>
              <w:t>Namn på hälso- och sjukvårdspersonal. Anges med tilltalsnamn och efternamn.</w:t>
            </w:r>
          </w:p>
        </w:tc>
        <w:tc>
          <w:tcPr>
            <w:tcW w:w="1140" w:type="dxa"/>
          </w:tcPr>
          <w:p w14:paraId="17AB874F"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D46CBD" w:rsidRPr="00A34D56" w14:paraId="11485491" w14:textId="77777777" w:rsidTr="007F6AB1">
        <w:tc>
          <w:tcPr>
            <w:tcW w:w="2122" w:type="dxa"/>
          </w:tcPr>
          <w:p w14:paraId="0BD40E5D" w14:textId="77777777" w:rsidR="00D46CBD" w:rsidRPr="00B44083" w:rsidRDefault="00D46CBD" w:rsidP="00D46CBD">
            <w:pPr>
              <w:spacing w:before="120" w:after="120"/>
              <w:ind w:left="102" w:right="33"/>
              <w:rPr>
                <w:rFonts w:cstheme="minorHAnsi"/>
              </w:rPr>
            </w:pPr>
            <w:r w:rsidRPr="00B44083">
              <w:rPr>
                <w:rFonts w:cstheme="minorHAnsi"/>
              </w:rPr>
              <w:t>../../../</w:t>
            </w:r>
            <w:r w:rsidRPr="00B44083">
              <w:rPr>
                <w:rFonts w:cstheme="minorHAnsi"/>
                <w:spacing w:val="-1"/>
              </w:rPr>
              <w:t>healthcareProfessionalRoleCode</w:t>
            </w:r>
          </w:p>
          <w:p w14:paraId="6137C0E7" w14:textId="77777777" w:rsidR="00D46CBD" w:rsidRPr="00B44083" w:rsidRDefault="00D46CBD" w:rsidP="00D46CBD">
            <w:pPr>
              <w:tabs>
                <w:tab w:val="left" w:pos="567"/>
              </w:tabs>
              <w:spacing w:before="120" w:after="120"/>
              <w:ind w:left="102" w:right="33"/>
              <w:rPr>
                <w:rFonts w:cstheme="minorHAnsi"/>
              </w:rPr>
            </w:pPr>
          </w:p>
        </w:tc>
        <w:tc>
          <w:tcPr>
            <w:tcW w:w="1706" w:type="dxa"/>
          </w:tcPr>
          <w:p w14:paraId="32F043D2" w14:textId="77777777" w:rsidR="00D46CBD" w:rsidRPr="00B44083" w:rsidRDefault="00D46CBD" w:rsidP="00D46CBD">
            <w:pPr>
              <w:spacing w:before="120" w:after="120"/>
              <w:rPr>
                <w:rFonts w:cstheme="minorHAnsi"/>
                <w:spacing w:val="-1"/>
              </w:rPr>
            </w:pPr>
            <w:r w:rsidRPr="00B44083">
              <w:rPr>
                <w:rFonts w:cstheme="minorHAnsi"/>
                <w:spacing w:val="-1"/>
              </w:rPr>
              <w:t xml:space="preserve">CVType </w:t>
            </w:r>
          </w:p>
          <w:p w14:paraId="4666AA54" w14:textId="77777777" w:rsidR="00D46CBD" w:rsidRPr="00B44083" w:rsidRDefault="00D46CBD" w:rsidP="00D46CBD">
            <w:pPr>
              <w:spacing w:before="120" w:after="120"/>
              <w:rPr>
                <w:rFonts w:cstheme="minorHAnsi"/>
              </w:rPr>
            </w:pPr>
          </w:p>
        </w:tc>
        <w:tc>
          <w:tcPr>
            <w:tcW w:w="4962" w:type="dxa"/>
          </w:tcPr>
          <w:p w14:paraId="1481DA1C" w14:textId="77777777" w:rsidR="00D46CBD" w:rsidRPr="00B44083" w:rsidRDefault="00D46CBD" w:rsidP="006874F7">
            <w:pPr>
              <w:spacing w:before="120" w:after="120"/>
            </w:pPr>
            <w:r w:rsidRPr="00B44083">
              <w:t>Information om hälso- och sjukvårdspersonalens befattning så som den var angiven i HSA-katalogen vid dokumentationstidpunkten.</w:t>
            </w:r>
          </w:p>
          <w:p w14:paraId="549913AD" w14:textId="708897C3" w:rsidR="00D46CBD" w:rsidRPr="00B44083" w:rsidRDefault="00D46CBD" w:rsidP="006874F7">
            <w:pPr>
              <w:widowControl w:val="0"/>
              <w:spacing w:before="120" w:after="120"/>
              <w:rPr>
                <w:rFonts w:eastAsiaTheme="minorHAnsi"/>
                <w:lang w:eastAsia="en-US"/>
              </w:rPr>
            </w:pPr>
            <w:r w:rsidRPr="00B44083">
              <w:rPr>
                <w:rFonts w:eastAsiaTheme="minorHAnsi"/>
                <w:lang w:eastAsia="en-US"/>
              </w:rPr>
              <w:t xml:space="preserve">Anges med HSAs kodverk Befattning (OID: 1.2.752.129.2.2.1.4) </w:t>
            </w:r>
            <w:r w:rsidRPr="00B44083">
              <w:t>[</w:t>
            </w:r>
            <w:r w:rsidRPr="00B44083">
              <w:fldChar w:fldCharType="begin"/>
            </w:r>
            <w:r w:rsidRPr="00B44083">
              <w:instrText xml:space="preserve"> REF _Ref383778264 \h  \* MERGEFORMAT </w:instrText>
            </w:r>
            <w:r w:rsidRPr="00B44083">
              <w:fldChar w:fldCharType="separate"/>
            </w:r>
            <w:r w:rsidRPr="00B44083">
              <w:t>R6</w:t>
            </w:r>
            <w:r w:rsidRPr="00B44083">
              <w:fldChar w:fldCharType="end"/>
            </w:r>
            <w:r w:rsidRPr="00B44083">
              <w:t>].</w:t>
            </w:r>
          </w:p>
          <w:p w14:paraId="6BA12697" w14:textId="0F94B3D6" w:rsidR="00D46CBD" w:rsidRPr="00B44083" w:rsidRDefault="00D46CBD" w:rsidP="00D46CBD">
            <w:pPr>
              <w:spacing w:before="120" w:after="120"/>
              <w:rPr>
                <w:rFonts w:cstheme="minorHAnsi"/>
              </w:rPr>
            </w:pPr>
            <w:r w:rsidRPr="00B44083">
              <w:rPr>
                <w:rFonts w:eastAsiaTheme="minorHAnsi"/>
                <w:lang w:eastAsia="en-US"/>
              </w:rPr>
              <w:lastRenderedPageBreak/>
              <w:t>Om kod inte är tillgänglig anges befattning som klartext i datatypens attribut originalText.</w:t>
            </w:r>
          </w:p>
        </w:tc>
        <w:tc>
          <w:tcPr>
            <w:tcW w:w="1140" w:type="dxa"/>
          </w:tcPr>
          <w:p w14:paraId="20525309"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lang w:val="en-US"/>
              </w:rPr>
              <w:lastRenderedPageBreak/>
              <w:t>0..1</w:t>
            </w:r>
          </w:p>
        </w:tc>
      </w:tr>
      <w:tr w:rsidR="00D46CBD" w:rsidRPr="00A34D56" w14:paraId="6CFC99D9" w14:textId="77777777" w:rsidTr="007F6AB1">
        <w:tc>
          <w:tcPr>
            <w:tcW w:w="2122" w:type="dxa"/>
          </w:tcPr>
          <w:p w14:paraId="1EE0FF6B" w14:textId="77777777" w:rsidR="00D46CBD" w:rsidRPr="00B44083" w:rsidRDefault="00D46CBD" w:rsidP="00D46CBD">
            <w:pPr>
              <w:tabs>
                <w:tab w:val="left" w:pos="567"/>
              </w:tabs>
              <w:spacing w:before="120" w:after="120"/>
              <w:ind w:left="102" w:right="33"/>
              <w:rPr>
                <w:rFonts w:cstheme="minorHAnsi"/>
              </w:rPr>
            </w:pPr>
            <w:r w:rsidRPr="00B44083">
              <w:rPr>
                <w:rFonts w:cstheme="minorHAnsi"/>
              </w:rPr>
              <w:t>../../../</w:t>
            </w:r>
            <w:r w:rsidRPr="00B44083">
              <w:rPr>
                <w:rFonts w:cstheme="minorHAnsi"/>
                <w:spacing w:val="-1"/>
              </w:rPr>
              <w:t>../code</w:t>
            </w:r>
          </w:p>
        </w:tc>
        <w:tc>
          <w:tcPr>
            <w:tcW w:w="1706" w:type="dxa"/>
          </w:tcPr>
          <w:p w14:paraId="38B35CF3" w14:textId="77777777" w:rsidR="00D46CBD" w:rsidRPr="00B44083" w:rsidRDefault="00D46CBD" w:rsidP="00D46CBD">
            <w:pPr>
              <w:spacing w:before="120" w:after="120"/>
              <w:rPr>
                <w:rFonts w:cstheme="minorHAnsi"/>
              </w:rPr>
            </w:pPr>
            <w:r w:rsidRPr="00B44083">
              <w:rPr>
                <w:rFonts w:cstheme="minorHAnsi"/>
                <w:spacing w:val="-1"/>
                <w:lang w:val="en-US"/>
              </w:rPr>
              <w:t>string</w:t>
            </w:r>
          </w:p>
        </w:tc>
        <w:tc>
          <w:tcPr>
            <w:tcW w:w="4962" w:type="dxa"/>
          </w:tcPr>
          <w:p w14:paraId="2EA9C719" w14:textId="77777777" w:rsidR="00D46CBD" w:rsidRPr="00B44083" w:rsidRDefault="00D46CBD" w:rsidP="006874F7">
            <w:pPr>
              <w:spacing w:before="120" w:after="120"/>
            </w:pPr>
            <w:r w:rsidRPr="00B44083">
              <w:t xml:space="preserve">Befattningskod. </w:t>
            </w:r>
          </w:p>
          <w:p w14:paraId="5401AF24" w14:textId="4247D0AA" w:rsidR="00D46CBD" w:rsidRPr="00B44083" w:rsidRDefault="00D46CBD" w:rsidP="00D46CBD">
            <w:pPr>
              <w:spacing w:before="120" w:after="120"/>
              <w:rPr>
                <w:rFonts w:cstheme="minorHAnsi"/>
              </w:rPr>
            </w:pPr>
            <w:r w:rsidRPr="00B44083">
              <w:t>Om code anges ska också codeSystem samt displayName anges.</w:t>
            </w:r>
          </w:p>
        </w:tc>
        <w:tc>
          <w:tcPr>
            <w:tcW w:w="1140" w:type="dxa"/>
          </w:tcPr>
          <w:p w14:paraId="5FA8E240"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lang w:val="en-US"/>
              </w:rPr>
              <w:t>0..1</w:t>
            </w:r>
          </w:p>
        </w:tc>
      </w:tr>
      <w:tr w:rsidR="00D46CBD" w:rsidRPr="00A34D56" w14:paraId="53F329CF" w14:textId="77777777" w:rsidTr="007F6AB1">
        <w:tc>
          <w:tcPr>
            <w:tcW w:w="2122" w:type="dxa"/>
          </w:tcPr>
          <w:p w14:paraId="31A7098D" w14:textId="77777777" w:rsidR="00D46CBD" w:rsidRPr="00B44083" w:rsidRDefault="00D46CBD" w:rsidP="00D46CBD">
            <w:pPr>
              <w:tabs>
                <w:tab w:val="left" w:pos="567"/>
              </w:tabs>
              <w:spacing w:before="120" w:after="120"/>
              <w:ind w:left="102" w:right="33"/>
              <w:rPr>
                <w:rFonts w:cstheme="minorHAnsi"/>
              </w:rPr>
            </w:pPr>
            <w:r w:rsidRPr="00B44083">
              <w:rPr>
                <w:rFonts w:cstheme="minorHAnsi"/>
              </w:rPr>
              <w:t>../../../</w:t>
            </w:r>
            <w:r w:rsidRPr="00B44083">
              <w:rPr>
                <w:rFonts w:cstheme="minorHAnsi"/>
                <w:spacing w:val="-1"/>
              </w:rPr>
              <w:t>../code</w:t>
            </w:r>
            <w:r w:rsidRPr="00B44083">
              <w:rPr>
                <w:rFonts w:cstheme="minorHAnsi"/>
                <w:lang w:val="en-US"/>
              </w:rPr>
              <w:t>System</w:t>
            </w:r>
          </w:p>
        </w:tc>
        <w:tc>
          <w:tcPr>
            <w:tcW w:w="1706" w:type="dxa"/>
          </w:tcPr>
          <w:p w14:paraId="70263977" w14:textId="77777777" w:rsidR="00D46CBD" w:rsidRPr="00B44083" w:rsidRDefault="00D46CBD" w:rsidP="00D46CBD">
            <w:pPr>
              <w:spacing w:before="120" w:after="120"/>
              <w:rPr>
                <w:rFonts w:cstheme="minorHAnsi"/>
              </w:rPr>
            </w:pPr>
            <w:r w:rsidRPr="00B44083">
              <w:rPr>
                <w:rFonts w:cstheme="minorHAnsi"/>
                <w:spacing w:val="-1"/>
                <w:lang w:val="en-US"/>
              </w:rPr>
              <w:t>string</w:t>
            </w:r>
          </w:p>
        </w:tc>
        <w:tc>
          <w:tcPr>
            <w:tcW w:w="4962" w:type="dxa"/>
          </w:tcPr>
          <w:p w14:paraId="67EF6F45" w14:textId="77777777" w:rsidR="00D46CBD" w:rsidRPr="00B44083" w:rsidRDefault="00D46CBD" w:rsidP="006874F7">
            <w:pPr>
              <w:spacing w:before="120" w:after="120"/>
            </w:pPr>
            <w:r w:rsidRPr="00B44083">
              <w:t xml:space="preserve">Kodsystem för befattningskod. </w:t>
            </w:r>
          </w:p>
          <w:p w14:paraId="057782DE" w14:textId="678C8B19" w:rsidR="00D46CBD" w:rsidRPr="00B44083" w:rsidRDefault="00D46CBD" w:rsidP="00D46CBD">
            <w:pPr>
              <w:spacing w:before="120" w:after="120"/>
              <w:rPr>
                <w:rFonts w:cstheme="minorHAnsi"/>
              </w:rPr>
            </w:pPr>
            <w:r w:rsidRPr="00B44083">
              <w:t>Om codeSystem anges ska också code samt displayName anges.</w:t>
            </w:r>
          </w:p>
        </w:tc>
        <w:tc>
          <w:tcPr>
            <w:tcW w:w="1140" w:type="dxa"/>
          </w:tcPr>
          <w:p w14:paraId="54E44335"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rPr>
              <w:t>0..1</w:t>
            </w:r>
          </w:p>
        </w:tc>
      </w:tr>
      <w:tr w:rsidR="00D46CBD" w:rsidRPr="00A34D56" w14:paraId="07F110BE" w14:textId="77777777" w:rsidTr="007F6AB1">
        <w:tc>
          <w:tcPr>
            <w:tcW w:w="2122" w:type="dxa"/>
          </w:tcPr>
          <w:p w14:paraId="3297D712" w14:textId="77777777" w:rsidR="00D46CBD" w:rsidRPr="00B44083" w:rsidRDefault="00D46CBD" w:rsidP="00D46CBD">
            <w:pPr>
              <w:tabs>
                <w:tab w:val="left" w:pos="567"/>
              </w:tabs>
              <w:spacing w:before="120" w:after="120"/>
              <w:ind w:left="102" w:right="33"/>
              <w:rPr>
                <w:rFonts w:cstheme="minorHAnsi"/>
              </w:rPr>
            </w:pPr>
            <w:r w:rsidRPr="00B44083">
              <w:rPr>
                <w:rFonts w:cstheme="minorHAnsi"/>
              </w:rPr>
              <w:t>../../../</w:t>
            </w:r>
            <w:r w:rsidRPr="00B44083">
              <w:rPr>
                <w:rFonts w:cstheme="minorHAnsi"/>
                <w:spacing w:val="-1"/>
              </w:rPr>
              <w:t>../code</w:t>
            </w:r>
            <w:r w:rsidRPr="00B44083">
              <w:rPr>
                <w:rFonts w:cstheme="minorHAnsi"/>
              </w:rPr>
              <w:t>SystemName</w:t>
            </w:r>
          </w:p>
        </w:tc>
        <w:tc>
          <w:tcPr>
            <w:tcW w:w="1706" w:type="dxa"/>
          </w:tcPr>
          <w:p w14:paraId="0622A476" w14:textId="77777777" w:rsidR="00D46CBD" w:rsidRPr="00B44083" w:rsidRDefault="00D46CBD" w:rsidP="00D46CBD">
            <w:pPr>
              <w:spacing w:before="120" w:after="120"/>
              <w:rPr>
                <w:rFonts w:cstheme="minorHAnsi"/>
              </w:rPr>
            </w:pPr>
            <w:r w:rsidRPr="00B44083">
              <w:rPr>
                <w:rFonts w:cstheme="minorHAnsi"/>
                <w:spacing w:val="-1"/>
              </w:rPr>
              <w:t>string</w:t>
            </w:r>
          </w:p>
        </w:tc>
        <w:tc>
          <w:tcPr>
            <w:tcW w:w="4962" w:type="dxa"/>
          </w:tcPr>
          <w:p w14:paraId="7A0BEAF3" w14:textId="2D0A1B89" w:rsidR="00D46CBD" w:rsidRPr="00B44083" w:rsidRDefault="00D46CBD" w:rsidP="00D46CBD">
            <w:pPr>
              <w:spacing w:before="120" w:after="120"/>
              <w:rPr>
                <w:rFonts w:cstheme="minorHAnsi"/>
              </w:rPr>
            </w:pPr>
            <w:r w:rsidRPr="00B44083">
              <w:t>Namn på kodsystem för befattningskod.</w:t>
            </w:r>
          </w:p>
        </w:tc>
        <w:tc>
          <w:tcPr>
            <w:tcW w:w="1140" w:type="dxa"/>
          </w:tcPr>
          <w:p w14:paraId="3641734D"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rPr>
              <w:t>0..1</w:t>
            </w:r>
          </w:p>
        </w:tc>
      </w:tr>
      <w:tr w:rsidR="00D46CBD" w:rsidRPr="00A34D56" w14:paraId="516E6433" w14:textId="77777777" w:rsidTr="007F6AB1">
        <w:tc>
          <w:tcPr>
            <w:tcW w:w="2122" w:type="dxa"/>
          </w:tcPr>
          <w:p w14:paraId="461BEC3D" w14:textId="77777777" w:rsidR="00D46CBD" w:rsidRPr="00B44083" w:rsidRDefault="00D46CBD" w:rsidP="00D46CBD">
            <w:pPr>
              <w:tabs>
                <w:tab w:val="left" w:pos="567"/>
              </w:tabs>
              <w:spacing w:before="120" w:after="120"/>
              <w:ind w:left="102" w:right="33"/>
              <w:rPr>
                <w:rFonts w:cstheme="minorHAnsi"/>
              </w:rPr>
            </w:pPr>
            <w:r w:rsidRPr="00B44083">
              <w:rPr>
                <w:rFonts w:cstheme="minorHAnsi"/>
              </w:rPr>
              <w:t>../../../</w:t>
            </w:r>
            <w:r w:rsidRPr="00B44083">
              <w:rPr>
                <w:rFonts w:cstheme="minorHAnsi"/>
                <w:spacing w:val="-1"/>
              </w:rPr>
              <w:t>../code</w:t>
            </w:r>
            <w:r w:rsidRPr="00B44083">
              <w:rPr>
                <w:rFonts w:cstheme="minorHAnsi"/>
              </w:rPr>
              <w:t>SystemVersion</w:t>
            </w:r>
          </w:p>
        </w:tc>
        <w:tc>
          <w:tcPr>
            <w:tcW w:w="1706" w:type="dxa"/>
          </w:tcPr>
          <w:p w14:paraId="3842C83D" w14:textId="77777777" w:rsidR="00D46CBD" w:rsidRPr="00B44083" w:rsidRDefault="00D46CBD" w:rsidP="00D46CBD">
            <w:pPr>
              <w:spacing w:before="120" w:after="120"/>
              <w:rPr>
                <w:rFonts w:cstheme="minorHAnsi"/>
              </w:rPr>
            </w:pPr>
            <w:r w:rsidRPr="00B44083">
              <w:rPr>
                <w:rFonts w:cstheme="minorHAnsi"/>
                <w:spacing w:val="-1"/>
              </w:rPr>
              <w:t>string</w:t>
            </w:r>
          </w:p>
        </w:tc>
        <w:tc>
          <w:tcPr>
            <w:tcW w:w="4962" w:type="dxa"/>
          </w:tcPr>
          <w:p w14:paraId="75088B19" w14:textId="606F1A87" w:rsidR="00D46CBD" w:rsidRPr="00B44083" w:rsidRDefault="00D46CBD" w:rsidP="00D46CBD">
            <w:pPr>
              <w:spacing w:before="120" w:after="120"/>
              <w:rPr>
                <w:rFonts w:cstheme="minorHAnsi"/>
              </w:rPr>
            </w:pPr>
            <w:r w:rsidRPr="00B44083">
              <w:t>Version på kodsystem för befattningskod.</w:t>
            </w:r>
          </w:p>
        </w:tc>
        <w:tc>
          <w:tcPr>
            <w:tcW w:w="1140" w:type="dxa"/>
          </w:tcPr>
          <w:p w14:paraId="63CD2E19"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rPr>
              <w:t>0..1</w:t>
            </w:r>
          </w:p>
        </w:tc>
      </w:tr>
      <w:tr w:rsidR="00D46CBD" w:rsidRPr="00A34D56" w14:paraId="244A8EEC" w14:textId="77777777" w:rsidTr="007F6AB1">
        <w:tc>
          <w:tcPr>
            <w:tcW w:w="2122" w:type="dxa"/>
          </w:tcPr>
          <w:p w14:paraId="1306E0AE" w14:textId="77777777" w:rsidR="00D46CBD" w:rsidRPr="00B44083" w:rsidRDefault="00D46CBD" w:rsidP="00D46CBD">
            <w:pPr>
              <w:tabs>
                <w:tab w:val="left" w:pos="567"/>
              </w:tabs>
              <w:spacing w:before="120" w:after="120"/>
              <w:ind w:left="102" w:right="33"/>
              <w:rPr>
                <w:rFonts w:cstheme="minorHAnsi"/>
              </w:rPr>
            </w:pPr>
            <w:r w:rsidRPr="00B44083">
              <w:rPr>
                <w:rFonts w:cstheme="minorHAnsi"/>
              </w:rPr>
              <w:t>../../../</w:t>
            </w:r>
            <w:r w:rsidRPr="00B44083">
              <w:rPr>
                <w:rFonts w:cstheme="minorHAnsi"/>
                <w:spacing w:val="-1"/>
              </w:rPr>
              <w:t>../displayName</w:t>
            </w:r>
          </w:p>
        </w:tc>
        <w:tc>
          <w:tcPr>
            <w:tcW w:w="1706" w:type="dxa"/>
          </w:tcPr>
          <w:p w14:paraId="09E6391F" w14:textId="77777777" w:rsidR="00D46CBD" w:rsidRPr="00B44083" w:rsidRDefault="00D46CBD" w:rsidP="00D46CBD">
            <w:pPr>
              <w:spacing w:before="120" w:after="120"/>
              <w:rPr>
                <w:rFonts w:cstheme="minorHAnsi"/>
              </w:rPr>
            </w:pPr>
            <w:r w:rsidRPr="00B44083">
              <w:rPr>
                <w:rFonts w:cstheme="minorHAnsi"/>
                <w:spacing w:val="-1"/>
              </w:rPr>
              <w:t>string</w:t>
            </w:r>
          </w:p>
        </w:tc>
        <w:tc>
          <w:tcPr>
            <w:tcW w:w="4962" w:type="dxa"/>
          </w:tcPr>
          <w:p w14:paraId="602A1FCB" w14:textId="030B589B" w:rsidR="00D46CBD" w:rsidRPr="00B44083" w:rsidRDefault="00D46CBD" w:rsidP="00D46CBD">
            <w:pPr>
              <w:spacing w:before="120" w:after="120"/>
              <w:rPr>
                <w:rFonts w:cstheme="minorHAnsi"/>
              </w:rPr>
            </w:pPr>
            <w:r w:rsidRPr="00B44083">
              <w:t>Befattningskoden i klartext. Om separat displayName inte finns i producerande system ska samma värde som i code anges.</w:t>
            </w:r>
          </w:p>
        </w:tc>
        <w:tc>
          <w:tcPr>
            <w:tcW w:w="1140" w:type="dxa"/>
          </w:tcPr>
          <w:p w14:paraId="4B129E2A"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lang w:val="en-US"/>
              </w:rPr>
              <w:t>0..1</w:t>
            </w:r>
          </w:p>
        </w:tc>
      </w:tr>
      <w:tr w:rsidR="00D46CBD" w:rsidRPr="00A34D56" w14:paraId="7D3E3590" w14:textId="77777777" w:rsidTr="007F6AB1">
        <w:tc>
          <w:tcPr>
            <w:tcW w:w="2122" w:type="dxa"/>
          </w:tcPr>
          <w:p w14:paraId="5B59A928" w14:textId="77777777" w:rsidR="00D46CBD" w:rsidRPr="00B44083" w:rsidRDefault="00D46CBD" w:rsidP="00D46CBD">
            <w:pPr>
              <w:tabs>
                <w:tab w:val="left" w:pos="567"/>
              </w:tabs>
              <w:spacing w:before="120" w:after="120"/>
              <w:ind w:left="102" w:right="33"/>
              <w:rPr>
                <w:rFonts w:cstheme="minorHAnsi"/>
              </w:rPr>
            </w:pPr>
            <w:r w:rsidRPr="00B44083">
              <w:rPr>
                <w:rFonts w:cstheme="minorHAnsi"/>
              </w:rPr>
              <w:t>../../../</w:t>
            </w:r>
            <w:r w:rsidRPr="00B44083">
              <w:rPr>
                <w:rFonts w:cstheme="minorHAnsi"/>
                <w:spacing w:val="-1"/>
              </w:rPr>
              <w:t>../originalText</w:t>
            </w:r>
          </w:p>
        </w:tc>
        <w:tc>
          <w:tcPr>
            <w:tcW w:w="1706" w:type="dxa"/>
          </w:tcPr>
          <w:p w14:paraId="19BB50EE" w14:textId="77777777" w:rsidR="00D46CBD" w:rsidRPr="00B44083" w:rsidRDefault="00D46CBD" w:rsidP="00D46CBD">
            <w:pPr>
              <w:spacing w:before="120" w:after="120"/>
              <w:rPr>
                <w:rFonts w:cstheme="minorHAnsi"/>
              </w:rPr>
            </w:pPr>
            <w:r w:rsidRPr="00B44083">
              <w:rPr>
                <w:rFonts w:cstheme="minorHAnsi"/>
                <w:spacing w:val="-1"/>
                <w:lang w:val="en-US"/>
              </w:rPr>
              <w:t>string</w:t>
            </w:r>
          </w:p>
        </w:tc>
        <w:tc>
          <w:tcPr>
            <w:tcW w:w="4962" w:type="dxa"/>
          </w:tcPr>
          <w:p w14:paraId="367FF621" w14:textId="77777777" w:rsidR="00D46CBD" w:rsidRPr="00B44083" w:rsidRDefault="00D46CBD" w:rsidP="006874F7">
            <w:pPr>
              <w:spacing w:before="120" w:after="120"/>
            </w:pPr>
            <w:r w:rsidRPr="00B44083">
              <w:t>Om befattning är beskriven i ett lokalt kodverk utan OID, eller när kod helt saknas, kan en beskrivande text anges i originalText.</w:t>
            </w:r>
          </w:p>
          <w:p w14:paraId="58D1D4ED" w14:textId="661218F7" w:rsidR="00D46CBD" w:rsidRPr="00B44083" w:rsidRDefault="00D46CBD" w:rsidP="00D46CBD">
            <w:pPr>
              <w:spacing w:before="120" w:after="120"/>
              <w:rPr>
                <w:rFonts w:cstheme="minorHAnsi"/>
              </w:rPr>
            </w:pPr>
            <w:r w:rsidRPr="00B44083">
              <w:t>Om originalText anges ska inget annat värde i healthcareProfessionalRoleCode anges.</w:t>
            </w:r>
          </w:p>
        </w:tc>
        <w:tc>
          <w:tcPr>
            <w:tcW w:w="1140" w:type="dxa"/>
          </w:tcPr>
          <w:p w14:paraId="04E26B62" w14:textId="77777777" w:rsidR="00D46CBD" w:rsidRPr="00B44083" w:rsidRDefault="00D46CBD" w:rsidP="00D46CBD">
            <w:pPr>
              <w:tabs>
                <w:tab w:val="left" w:pos="567"/>
              </w:tabs>
              <w:spacing w:before="120" w:after="120"/>
              <w:rPr>
                <w:rFonts w:cstheme="minorHAnsi"/>
                <w:spacing w:val="-1"/>
              </w:rPr>
            </w:pPr>
            <w:r w:rsidRPr="00B44083">
              <w:rPr>
                <w:rFonts w:cstheme="minorHAnsi"/>
                <w:spacing w:val="-1"/>
                <w:lang w:val="en-US"/>
              </w:rPr>
              <w:t>0..1</w:t>
            </w:r>
          </w:p>
        </w:tc>
      </w:tr>
      <w:tr w:rsidR="00BB0F58" w:rsidRPr="00A34D56" w14:paraId="4EB47C59" w14:textId="77777777" w:rsidTr="007F6AB1">
        <w:tc>
          <w:tcPr>
            <w:tcW w:w="2122" w:type="dxa"/>
          </w:tcPr>
          <w:p w14:paraId="5699C089" w14:textId="77777777" w:rsidR="00BB0F58" w:rsidRPr="00B44083" w:rsidRDefault="00BB0F58" w:rsidP="0066096C">
            <w:pPr>
              <w:tabs>
                <w:tab w:val="left" w:pos="567"/>
              </w:tabs>
              <w:spacing w:before="120" w:after="120"/>
              <w:ind w:left="102" w:right="33"/>
              <w:rPr>
                <w:rFonts w:cstheme="minorHAnsi"/>
              </w:rPr>
            </w:pPr>
            <w:r w:rsidRPr="00B44083">
              <w:rPr>
                <w:rFonts w:cstheme="minorHAnsi"/>
                <w:spacing w:val="-1"/>
              </w:rPr>
              <w:t>../../../healthcareProfessionalOrgUnit</w:t>
            </w:r>
          </w:p>
        </w:tc>
        <w:tc>
          <w:tcPr>
            <w:tcW w:w="1706" w:type="dxa"/>
          </w:tcPr>
          <w:p w14:paraId="637C1EE9" w14:textId="77777777" w:rsidR="00BB0F58" w:rsidRPr="00B44083" w:rsidRDefault="00BB0F58" w:rsidP="0066096C">
            <w:pPr>
              <w:spacing w:before="120" w:after="120"/>
              <w:rPr>
                <w:rFonts w:cstheme="minorHAnsi"/>
              </w:rPr>
            </w:pPr>
            <w:r w:rsidRPr="00B44083">
              <w:rPr>
                <w:rFonts w:cstheme="minorHAnsi"/>
                <w:spacing w:val="-1"/>
              </w:rPr>
              <w:t>OrgUnitType</w:t>
            </w:r>
          </w:p>
        </w:tc>
        <w:tc>
          <w:tcPr>
            <w:tcW w:w="4962" w:type="dxa"/>
          </w:tcPr>
          <w:p w14:paraId="2BBAB400" w14:textId="77777777" w:rsidR="00BB0F58" w:rsidRPr="00B44083" w:rsidRDefault="00BB0F58" w:rsidP="0066096C">
            <w:pPr>
              <w:spacing w:before="120" w:after="120"/>
              <w:rPr>
                <w:rFonts w:cstheme="minorHAnsi"/>
              </w:rPr>
            </w:pPr>
            <w:r w:rsidRPr="00B44083">
              <w:rPr>
                <w:rFonts w:cstheme="minorHAnsi"/>
              </w:rPr>
              <w:t>Den organisation som hälso- och sjukvårdspersonen är uppdragstagare på</w:t>
            </w:r>
          </w:p>
        </w:tc>
        <w:tc>
          <w:tcPr>
            <w:tcW w:w="1140" w:type="dxa"/>
          </w:tcPr>
          <w:p w14:paraId="3498384C"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54133D23" w14:textId="77777777" w:rsidTr="007F6AB1">
        <w:tc>
          <w:tcPr>
            <w:tcW w:w="2122" w:type="dxa"/>
          </w:tcPr>
          <w:p w14:paraId="7D1339C5"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../../../../orgUnitHSAId</w:t>
            </w:r>
          </w:p>
        </w:tc>
        <w:tc>
          <w:tcPr>
            <w:tcW w:w="1706" w:type="dxa"/>
          </w:tcPr>
          <w:p w14:paraId="659C39CB" w14:textId="77777777" w:rsidR="00BB0F58" w:rsidRPr="00B44083" w:rsidRDefault="00BB0F58" w:rsidP="0066096C">
            <w:pPr>
              <w:spacing w:before="120" w:after="120"/>
              <w:rPr>
                <w:rFonts w:cstheme="minorHAnsi"/>
              </w:rPr>
            </w:pPr>
            <w:r w:rsidRPr="00B44083">
              <w:rPr>
                <w:rFonts w:cstheme="minorHAnsi"/>
                <w:spacing w:val="-1"/>
              </w:rPr>
              <w:t>HSAIdType</w:t>
            </w:r>
          </w:p>
        </w:tc>
        <w:tc>
          <w:tcPr>
            <w:tcW w:w="4962" w:type="dxa"/>
          </w:tcPr>
          <w:p w14:paraId="35620B12" w14:textId="77777777" w:rsidR="00BB0F58" w:rsidRPr="00B44083" w:rsidRDefault="00BB0F58" w:rsidP="0066096C">
            <w:pPr>
              <w:spacing w:before="120" w:after="120"/>
              <w:rPr>
                <w:rFonts w:cstheme="minorHAnsi"/>
              </w:rPr>
            </w:pPr>
            <w:r w:rsidRPr="00B44083">
              <w:rPr>
                <w:rFonts w:cstheme="minorHAnsi"/>
              </w:rPr>
              <w:t xml:space="preserve">HSA-id för organisationsenhet. </w:t>
            </w:r>
          </w:p>
          <w:p w14:paraId="0D4F81B7" w14:textId="77777777" w:rsidR="00BB0F58" w:rsidRPr="00B44083" w:rsidRDefault="00BB0F58" w:rsidP="0066096C">
            <w:pPr>
              <w:spacing w:before="120" w:after="120"/>
              <w:rPr>
                <w:rFonts w:cstheme="minorHAnsi"/>
              </w:rPr>
            </w:pPr>
            <w:r w:rsidRPr="00B44083">
              <w:rPr>
                <w:rFonts w:cstheme="minorHAnsi"/>
              </w:rPr>
              <w:t>I de fall då HSA-id inte finns tillgängligt i systemet kan Orgnr + lokalt id anges.</w:t>
            </w:r>
          </w:p>
        </w:tc>
        <w:tc>
          <w:tcPr>
            <w:tcW w:w="1140" w:type="dxa"/>
          </w:tcPr>
          <w:p w14:paraId="3E300A98"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5CB3492" w14:textId="77777777" w:rsidTr="007F6AB1">
        <w:tc>
          <w:tcPr>
            <w:tcW w:w="2122" w:type="dxa"/>
          </w:tcPr>
          <w:p w14:paraId="011D5258"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../../../../orgUnitName</w:t>
            </w:r>
          </w:p>
        </w:tc>
        <w:tc>
          <w:tcPr>
            <w:tcW w:w="1706" w:type="dxa"/>
          </w:tcPr>
          <w:p w14:paraId="5CEC994A"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7BC182DF" w14:textId="77777777" w:rsidR="00BB0F58" w:rsidRPr="00B44083" w:rsidRDefault="00BB0F58" w:rsidP="0066096C">
            <w:pPr>
              <w:spacing w:before="120" w:after="120"/>
              <w:rPr>
                <w:rFonts w:cstheme="minorHAnsi"/>
              </w:rPr>
            </w:pPr>
            <w:r w:rsidRPr="00B44083">
              <w:rPr>
                <w:rFonts w:cstheme="minorHAnsi"/>
              </w:rPr>
              <w:t>Namnet på den organisation som hälso- och sjukvårdspersonen är uppdragstagare på.</w:t>
            </w:r>
          </w:p>
        </w:tc>
        <w:tc>
          <w:tcPr>
            <w:tcW w:w="1140" w:type="dxa"/>
          </w:tcPr>
          <w:p w14:paraId="49C6AC42"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A0DAC0A" w14:textId="77777777" w:rsidTr="007F6AB1">
        <w:tc>
          <w:tcPr>
            <w:tcW w:w="2122" w:type="dxa"/>
          </w:tcPr>
          <w:p w14:paraId="3FACA1A7"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../../../../orgUnitTelecom</w:t>
            </w:r>
          </w:p>
        </w:tc>
        <w:tc>
          <w:tcPr>
            <w:tcW w:w="1706" w:type="dxa"/>
          </w:tcPr>
          <w:p w14:paraId="5CC24AA0"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24B5B67E" w14:textId="77777777" w:rsidR="00BB0F58" w:rsidRPr="00B44083" w:rsidRDefault="00BB0F58" w:rsidP="0066096C">
            <w:pPr>
              <w:spacing w:before="120" w:after="120"/>
              <w:rPr>
                <w:rFonts w:cstheme="minorHAnsi"/>
              </w:rPr>
            </w:pPr>
            <w:r w:rsidRPr="00B44083">
              <w:rPr>
                <w:rFonts w:cstheme="minorHAnsi"/>
              </w:rPr>
              <w:t>Telefon till organisationsenhet</w:t>
            </w:r>
          </w:p>
        </w:tc>
        <w:tc>
          <w:tcPr>
            <w:tcW w:w="1140" w:type="dxa"/>
          </w:tcPr>
          <w:p w14:paraId="6A26B57F" w14:textId="77777777" w:rsidR="00BB0F58" w:rsidRPr="00B44083" w:rsidRDefault="00BB0F58" w:rsidP="0066096C">
            <w:pPr>
              <w:tabs>
                <w:tab w:val="left" w:pos="567"/>
              </w:tabs>
              <w:spacing w:before="120" w:after="120"/>
              <w:rPr>
                <w:rFonts w:cstheme="minorHAnsi"/>
                <w:spacing w:val="-1"/>
              </w:rPr>
            </w:pPr>
            <w:r w:rsidRPr="00B44083">
              <w:rPr>
                <w:rFonts w:cstheme="minorHAnsi"/>
                <w:lang w:val="en-US"/>
              </w:rPr>
              <w:t>0..1</w:t>
            </w:r>
          </w:p>
        </w:tc>
      </w:tr>
      <w:tr w:rsidR="00BB0F58" w:rsidRPr="00A34D56" w14:paraId="07ED0E22" w14:textId="77777777" w:rsidTr="007F6AB1">
        <w:tc>
          <w:tcPr>
            <w:tcW w:w="2122" w:type="dxa"/>
          </w:tcPr>
          <w:p w14:paraId="298DF2D8"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../../../../orgUnitEmail</w:t>
            </w:r>
          </w:p>
        </w:tc>
        <w:tc>
          <w:tcPr>
            <w:tcW w:w="1706" w:type="dxa"/>
          </w:tcPr>
          <w:p w14:paraId="45AA21EF"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2AE4A305" w14:textId="67853BDD" w:rsidR="00BB0F58" w:rsidRPr="00B44083" w:rsidRDefault="00BB0F58" w:rsidP="0066096C">
            <w:pPr>
              <w:spacing w:before="120" w:after="120"/>
              <w:rPr>
                <w:rFonts w:cstheme="minorHAnsi"/>
              </w:rPr>
            </w:pPr>
            <w:r w:rsidRPr="00B44083">
              <w:rPr>
                <w:rFonts w:cstheme="minorHAnsi"/>
              </w:rPr>
              <w:t xml:space="preserve">E-post till </w:t>
            </w:r>
            <w:r w:rsidR="007C6E00" w:rsidRPr="00B44083">
              <w:rPr>
                <w:rFonts w:cstheme="minorHAnsi"/>
              </w:rPr>
              <w:t>organisationsenhet</w:t>
            </w:r>
          </w:p>
        </w:tc>
        <w:tc>
          <w:tcPr>
            <w:tcW w:w="1140" w:type="dxa"/>
          </w:tcPr>
          <w:p w14:paraId="204EBE73" w14:textId="77777777" w:rsidR="00BB0F58" w:rsidRPr="00B44083" w:rsidRDefault="00BB0F58" w:rsidP="0066096C">
            <w:pPr>
              <w:tabs>
                <w:tab w:val="left" w:pos="567"/>
              </w:tabs>
              <w:spacing w:before="120" w:after="120"/>
              <w:rPr>
                <w:rFonts w:cstheme="minorHAnsi"/>
                <w:spacing w:val="-1"/>
              </w:rPr>
            </w:pPr>
            <w:r w:rsidRPr="00B44083">
              <w:rPr>
                <w:rFonts w:cstheme="minorHAnsi"/>
                <w:lang w:val="en-US"/>
              </w:rPr>
              <w:t>0..1</w:t>
            </w:r>
          </w:p>
        </w:tc>
      </w:tr>
      <w:tr w:rsidR="00BB0F58" w:rsidRPr="00A34D56" w14:paraId="4FA3831E" w14:textId="77777777" w:rsidTr="007F6AB1">
        <w:tc>
          <w:tcPr>
            <w:tcW w:w="2122" w:type="dxa"/>
          </w:tcPr>
          <w:p w14:paraId="2C43E55A"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../../../../orgUnitAddress</w:t>
            </w:r>
          </w:p>
        </w:tc>
        <w:tc>
          <w:tcPr>
            <w:tcW w:w="1706" w:type="dxa"/>
          </w:tcPr>
          <w:p w14:paraId="43C26D9C"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14F3D131" w14:textId="77777777" w:rsidR="00BB0F58" w:rsidRPr="00B44083" w:rsidRDefault="00BB0F58" w:rsidP="0066096C">
            <w:pPr>
              <w:spacing w:before="120" w:after="120"/>
              <w:rPr>
                <w:rFonts w:cstheme="minorHAnsi"/>
              </w:rPr>
            </w:pPr>
            <w:r w:rsidRPr="00B44083">
              <w:rPr>
                <w:rFonts w:cstheme="minorHAnsi"/>
              </w:rPr>
              <w:t>Postadress för den organisation som hälso- och sjukvårdspersonen är uppdragstagare på. Skrivs på ett så naturligt sätt som möjligt, exempelvis:</w:t>
            </w:r>
            <w:r w:rsidRPr="00B44083">
              <w:rPr>
                <w:rFonts w:cstheme="minorHAnsi"/>
              </w:rPr>
              <w:br/>
            </w:r>
            <w:r w:rsidRPr="00B44083">
              <w:rPr>
                <w:rFonts w:cstheme="minorHAnsi"/>
              </w:rPr>
              <w:lastRenderedPageBreak/>
              <w:t>”Storgatan 12</w:t>
            </w:r>
            <w:r w:rsidRPr="00B44083">
              <w:rPr>
                <w:rFonts w:cstheme="minorHAnsi"/>
              </w:rPr>
              <w:br/>
              <w:t>468 91 Lilleby”</w:t>
            </w:r>
          </w:p>
        </w:tc>
        <w:tc>
          <w:tcPr>
            <w:tcW w:w="1140" w:type="dxa"/>
          </w:tcPr>
          <w:p w14:paraId="68ACFE45" w14:textId="77777777" w:rsidR="00BB0F58" w:rsidRPr="00B44083" w:rsidRDefault="00BB0F58" w:rsidP="0066096C">
            <w:pPr>
              <w:tabs>
                <w:tab w:val="left" w:pos="567"/>
              </w:tabs>
              <w:spacing w:before="120" w:after="120"/>
              <w:rPr>
                <w:rFonts w:cstheme="minorHAnsi"/>
                <w:spacing w:val="-1"/>
              </w:rPr>
            </w:pPr>
            <w:r w:rsidRPr="00B44083">
              <w:rPr>
                <w:rFonts w:cstheme="minorHAnsi"/>
              </w:rPr>
              <w:lastRenderedPageBreak/>
              <w:t>0..1</w:t>
            </w:r>
          </w:p>
        </w:tc>
      </w:tr>
      <w:tr w:rsidR="00BB0F58" w:rsidRPr="00A34D56" w14:paraId="75D01A89" w14:textId="77777777" w:rsidTr="007F6AB1">
        <w:tc>
          <w:tcPr>
            <w:tcW w:w="2122" w:type="dxa"/>
          </w:tcPr>
          <w:p w14:paraId="4EE9FEDF"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../../../../orgUnitLocation</w:t>
            </w:r>
          </w:p>
        </w:tc>
        <w:tc>
          <w:tcPr>
            <w:tcW w:w="1706" w:type="dxa"/>
          </w:tcPr>
          <w:p w14:paraId="01E39D36"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1412DF2F" w14:textId="6EB6D9A5" w:rsidR="00BB0F58" w:rsidRPr="00B44083" w:rsidRDefault="00BB0F58" w:rsidP="0066096C">
            <w:pPr>
              <w:spacing w:before="120" w:after="120"/>
              <w:rPr>
                <w:rFonts w:cstheme="minorHAnsi"/>
              </w:rPr>
            </w:pPr>
            <w:r w:rsidRPr="00B44083">
              <w:rPr>
                <w:rFonts w:cstheme="minorHAnsi"/>
              </w:rPr>
              <w:t>Text som anger namnet p</w:t>
            </w:r>
            <w:r w:rsidR="00B65548" w:rsidRPr="00B44083">
              <w:rPr>
                <w:rFonts w:cstheme="minorHAnsi"/>
              </w:rPr>
              <w:t xml:space="preserve">å </w:t>
            </w:r>
            <w:r w:rsidRPr="00B44083">
              <w:rPr>
                <w:rFonts w:cstheme="minorHAnsi"/>
              </w:rPr>
              <w:t>plats eller ort f</w:t>
            </w:r>
            <w:r w:rsidR="00D86CDF" w:rsidRPr="00B44083">
              <w:rPr>
                <w:rFonts w:cstheme="minorHAnsi"/>
              </w:rPr>
              <w:t>ö</w:t>
            </w:r>
            <w:r w:rsidRPr="00B44083">
              <w:rPr>
                <w:rFonts w:cstheme="minorHAnsi"/>
              </w:rPr>
              <w:t>r organisationens fysiska placering</w:t>
            </w:r>
          </w:p>
        </w:tc>
        <w:tc>
          <w:tcPr>
            <w:tcW w:w="1140" w:type="dxa"/>
          </w:tcPr>
          <w:p w14:paraId="3308DB41"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9777AD" w:rsidRPr="00A144B5" w14:paraId="3D519AD3" w14:textId="77777777" w:rsidTr="007F6AB1">
        <w:tc>
          <w:tcPr>
            <w:tcW w:w="2122" w:type="dxa"/>
          </w:tcPr>
          <w:p w14:paraId="79769D69" w14:textId="13921167" w:rsidR="009777AD" w:rsidRPr="00B44083" w:rsidRDefault="009777AD" w:rsidP="009777AD">
            <w:pPr>
              <w:spacing w:before="120" w:after="120"/>
              <w:ind w:left="102" w:right="33"/>
              <w:rPr>
                <w:rFonts w:cstheme="minorHAnsi"/>
              </w:rPr>
            </w:pPr>
            <w:r w:rsidRPr="00B44083">
              <w:rPr>
                <w:rFonts w:cstheme="minorHAnsi"/>
              </w:rPr>
              <w:t>../../../healthcareProfessional</w:t>
            </w:r>
            <w:r w:rsidRPr="00B44083">
              <w:rPr>
                <w:rFonts w:cstheme="minorHAnsi"/>
                <w:spacing w:val="-1"/>
              </w:rPr>
              <w:t>CareUnitHSAId</w:t>
            </w:r>
          </w:p>
        </w:tc>
        <w:tc>
          <w:tcPr>
            <w:tcW w:w="1706" w:type="dxa"/>
          </w:tcPr>
          <w:p w14:paraId="5681AB7F" w14:textId="77777777" w:rsidR="009777AD" w:rsidRPr="00B44083" w:rsidRDefault="009777AD" w:rsidP="009777AD">
            <w:pPr>
              <w:spacing w:before="120" w:after="120"/>
              <w:rPr>
                <w:rFonts w:cstheme="minorHAnsi"/>
              </w:rPr>
            </w:pPr>
            <w:r w:rsidRPr="00B44083">
              <w:rPr>
                <w:rFonts w:cstheme="minorHAnsi"/>
                <w:spacing w:val="-1"/>
              </w:rPr>
              <w:t>HSAIdType</w:t>
            </w:r>
          </w:p>
          <w:p w14:paraId="479D05C5" w14:textId="77777777" w:rsidR="009777AD" w:rsidRPr="00B44083" w:rsidRDefault="009777AD" w:rsidP="009777AD">
            <w:pPr>
              <w:spacing w:before="120" w:after="120"/>
              <w:rPr>
                <w:rFonts w:cstheme="minorHAnsi"/>
                <w:spacing w:val="-1"/>
              </w:rPr>
            </w:pPr>
          </w:p>
          <w:p w14:paraId="6DF34036" w14:textId="77777777" w:rsidR="009777AD" w:rsidRPr="00B44083" w:rsidRDefault="009777AD" w:rsidP="009777AD">
            <w:pPr>
              <w:spacing w:before="120" w:after="120"/>
              <w:rPr>
                <w:rFonts w:cstheme="minorHAnsi"/>
              </w:rPr>
            </w:pPr>
          </w:p>
        </w:tc>
        <w:tc>
          <w:tcPr>
            <w:tcW w:w="4962" w:type="dxa"/>
          </w:tcPr>
          <w:p w14:paraId="67617F45" w14:textId="64840D99" w:rsidR="00B6675F" w:rsidRPr="00B44083" w:rsidRDefault="00B6675F" w:rsidP="009777AD">
            <w:pPr>
              <w:spacing w:before="120" w:after="120"/>
              <w:rPr>
                <w:rFonts w:cstheme="minorHAnsi"/>
                <w:sz w:val="18"/>
                <w:szCs w:val="18"/>
              </w:rPr>
            </w:pPr>
            <w:r w:rsidRPr="00B44083">
              <w:t xml:space="preserve">HSA-id för vårdenheten där uppgiften är dokumenterad. </w:t>
            </w:r>
            <w:r w:rsidR="007565A8" w:rsidRPr="00B44083">
              <w:rPr>
                <w:rFonts w:cstheme="minorHAnsi"/>
              </w:rPr>
              <w:t>För mer information av vad som avses med vårdenhet, se [R17].</w:t>
            </w:r>
          </w:p>
          <w:p w14:paraId="18C6D196" w14:textId="7AFA176C" w:rsidR="009777AD" w:rsidRPr="00B44083" w:rsidRDefault="009777AD" w:rsidP="009777AD">
            <w:pPr>
              <w:spacing w:before="120" w:after="120"/>
            </w:pPr>
            <w:r w:rsidRPr="00B44083">
              <w:t>I de fall då HSA-id inte finns tillgängligt i systemet ska lokalt id anges (unikt inom källsystemet).</w:t>
            </w:r>
          </w:p>
          <w:p w14:paraId="775F6848" w14:textId="770E283C" w:rsidR="009777AD" w:rsidRPr="00B44083" w:rsidRDefault="009777AD" w:rsidP="009777AD">
            <w:pPr>
              <w:spacing w:before="120" w:after="120"/>
              <w:rPr>
                <w:rFonts w:cstheme="minorHAnsi"/>
              </w:rPr>
            </w:pPr>
            <w:hyperlink w:anchor="regel_1_1_1" w:history="1">
              <w:r w:rsidRPr="00B44083">
                <w:rPr>
                  <w:rStyle w:val="Hyperlnk"/>
                  <w:b/>
                  <w:bCs/>
                  <w:color w:val="A33662" w:themeColor="accent1"/>
                </w:rPr>
                <w:t>Regel 1.1</w:t>
              </w:r>
            </w:hyperlink>
          </w:p>
        </w:tc>
        <w:tc>
          <w:tcPr>
            <w:tcW w:w="1140" w:type="dxa"/>
          </w:tcPr>
          <w:p w14:paraId="2230985B" w14:textId="77777777" w:rsidR="009777AD" w:rsidRPr="00B44083" w:rsidRDefault="009777AD" w:rsidP="009777AD">
            <w:pPr>
              <w:tabs>
                <w:tab w:val="left" w:pos="567"/>
              </w:tabs>
              <w:spacing w:before="120" w:after="120"/>
              <w:rPr>
                <w:rFonts w:cstheme="minorHAnsi"/>
                <w:spacing w:val="-1"/>
              </w:rPr>
            </w:pPr>
            <w:r w:rsidRPr="00B44083">
              <w:rPr>
                <w:rFonts w:cstheme="minorHAnsi"/>
                <w:spacing w:val="-1"/>
              </w:rPr>
              <w:t>0..1</w:t>
            </w:r>
          </w:p>
        </w:tc>
      </w:tr>
      <w:tr w:rsidR="009777AD" w:rsidRPr="00A34D56" w14:paraId="5EC8C467" w14:textId="77777777" w:rsidTr="007F6AB1">
        <w:tc>
          <w:tcPr>
            <w:tcW w:w="2122" w:type="dxa"/>
          </w:tcPr>
          <w:p w14:paraId="7EAD5A3A" w14:textId="77777777" w:rsidR="009777AD" w:rsidRPr="00B44083" w:rsidRDefault="009777AD" w:rsidP="009777AD">
            <w:pPr>
              <w:tabs>
                <w:tab w:val="left" w:pos="567"/>
              </w:tabs>
              <w:spacing w:before="120" w:after="120"/>
              <w:ind w:left="102" w:right="33"/>
              <w:rPr>
                <w:rFonts w:cstheme="minorHAnsi"/>
              </w:rPr>
            </w:pPr>
            <w:r w:rsidRPr="00B44083">
              <w:rPr>
                <w:rFonts w:cstheme="minorHAnsi"/>
              </w:rPr>
              <w:t>../../../healthcareProfessional</w:t>
            </w:r>
            <w:r w:rsidRPr="00B44083">
              <w:rPr>
                <w:rFonts w:cstheme="minorHAnsi"/>
                <w:spacing w:val="-1"/>
              </w:rPr>
              <w:t>CareGiverHSAId</w:t>
            </w:r>
          </w:p>
        </w:tc>
        <w:tc>
          <w:tcPr>
            <w:tcW w:w="1706" w:type="dxa"/>
          </w:tcPr>
          <w:p w14:paraId="5B6B7182" w14:textId="77777777" w:rsidR="009777AD" w:rsidRPr="00B44083" w:rsidRDefault="009777AD" w:rsidP="009777AD">
            <w:pPr>
              <w:spacing w:before="120" w:after="120"/>
              <w:rPr>
                <w:rFonts w:cstheme="minorHAnsi"/>
                <w:spacing w:val="-1"/>
              </w:rPr>
            </w:pPr>
            <w:r w:rsidRPr="00B44083">
              <w:rPr>
                <w:rFonts w:cstheme="minorHAnsi"/>
                <w:spacing w:val="-1"/>
              </w:rPr>
              <w:t>HSAIdType</w:t>
            </w:r>
          </w:p>
          <w:p w14:paraId="43EE6D9B" w14:textId="77777777" w:rsidR="009777AD" w:rsidRPr="00B44083" w:rsidRDefault="009777AD" w:rsidP="009777AD">
            <w:pPr>
              <w:spacing w:before="120" w:after="120"/>
              <w:rPr>
                <w:rFonts w:cstheme="minorHAnsi"/>
              </w:rPr>
            </w:pPr>
          </w:p>
        </w:tc>
        <w:tc>
          <w:tcPr>
            <w:tcW w:w="4962" w:type="dxa"/>
          </w:tcPr>
          <w:p w14:paraId="1785F58E" w14:textId="1341440F" w:rsidR="006631EC" w:rsidRPr="00B44083" w:rsidRDefault="006631EC" w:rsidP="006631EC">
            <w:pPr>
              <w:spacing w:before="120" w:after="120"/>
            </w:pPr>
            <w:r w:rsidRPr="00B44083">
              <w:t xml:space="preserve">Id för uppgiftsägande vårdgivare. </w:t>
            </w:r>
            <w:r w:rsidRPr="00B44083">
              <w:rPr>
                <w:rFonts w:cstheme="minorHAnsi"/>
              </w:rPr>
              <w:t>För mer information av vad som avses med vårdgivare, se [R17].</w:t>
            </w:r>
          </w:p>
          <w:p w14:paraId="56A33C12" w14:textId="77777777" w:rsidR="006631EC" w:rsidRPr="00B44083" w:rsidRDefault="006631EC" w:rsidP="006631EC">
            <w:pPr>
              <w:spacing w:before="120" w:after="120"/>
            </w:pPr>
            <w:r w:rsidRPr="00B44083">
              <w:t xml:space="preserve">I första hand HSA-id, i andra hand organisationsnummer. </w:t>
            </w:r>
          </w:p>
          <w:p w14:paraId="0070CC63" w14:textId="2D52A57B" w:rsidR="009777AD" w:rsidRPr="00B44083" w:rsidRDefault="009777AD" w:rsidP="006631EC">
            <w:pPr>
              <w:spacing w:before="120" w:after="120"/>
              <w:rPr>
                <w:rFonts w:cstheme="minorHAnsi"/>
              </w:rPr>
            </w:pPr>
            <w:hyperlink w:anchor="regel_1_1_1" w:history="1">
              <w:r w:rsidRPr="00B44083">
                <w:rPr>
                  <w:rStyle w:val="Hyperlnk"/>
                  <w:b/>
                  <w:bCs/>
                  <w:color w:val="A33662" w:themeColor="accent1"/>
                </w:rPr>
                <w:t>Regel 1.1</w:t>
              </w:r>
            </w:hyperlink>
          </w:p>
        </w:tc>
        <w:tc>
          <w:tcPr>
            <w:tcW w:w="1140" w:type="dxa"/>
          </w:tcPr>
          <w:p w14:paraId="025DAD2A" w14:textId="77777777" w:rsidR="009777AD" w:rsidRPr="00B44083" w:rsidRDefault="009777AD" w:rsidP="009777AD">
            <w:pPr>
              <w:tabs>
                <w:tab w:val="left" w:pos="567"/>
              </w:tabs>
              <w:spacing w:before="120" w:after="120"/>
              <w:rPr>
                <w:rFonts w:cstheme="minorHAnsi"/>
                <w:spacing w:val="-1"/>
              </w:rPr>
            </w:pPr>
            <w:r w:rsidRPr="00B44083">
              <w:rPr>
                <w:rFonts w:cstheme="minorHAnsi"/>
                <w:spacing w:val="-1"/>
              </w:rPr>
              <w:t>0..1</w:t>
            </w:r>
          </w:p>
        </w:tc>
      </w:tr>
      <w:tr w:rsidR="00BB0F58" w:rsidRPr="00A34D56" w14:paraId="6808877A" w14:textId="77777777" w:rsidTr="007F6AB1">
        <w:tc>
          <w:tcPr>
            <w:tcW w:w="2122" w:type="dxa"/>
          </w:tcPr>
          <w:p w14:paraId="572385D5" w14:textId="77777777" w:rsidR="00BB0F58" w:rsidRPr="00B44083" w:rsidRDefault="00BB0F58" w:rsidP="0066096C">
            <w:pPr>
              <w:tabs>
                <w:tab w:val="left" w:pos="567"/>
              </w:tabs>
              <w:spacing w:before="120" w:after="120"/>
              <w:ind w:left="102" w:right="33"/>
              <w:rPr>
                <w:rFonts w:cstheme="minorHAnsi"/>
              </w:rPr>
            </w:pPr>
            <w:r w:rsidRPr="00B44083">
              <w:rPr>
                <w:rFonts w:cstheme="minorHAnsi"/>
                <w:lang w:val="en-US"/>
              </w:rPr>
              <w:t>../../legalAuthenticator</w:t>
            </w:r>
          </w:p>
        </w:tc>
        <w:tc>
          <w:tcPr>
            <w:tcW w:w="1706" w:type="dxa"/>
          </w:tcPr>
          <w:p w14:paraId="08D228E1" w14:textId="77777777" w:rsidR="00BB0F58" w:rsidRPr="00B44083" w:rsidRDefault="00BB0F58" w:rsidP="0066096C">
            <w:pPr>
              <w:spacing w:before="120" w:after="120"/>
              <w:rPr>
                <w:rFonts w:cstheme="minorHAnsi"/>
              </w:rPr>
            </w:pPr>
            <w:r w:rsidRPr="00B44083">
              <w:rPr>
                <w:rFonts w:cstheme="minorHAnsi"/>
                <w:lang w:val="en-US"/>
              </w:rPr>
              <w:t>LegalAuthenticatorType</w:t>
            </w:r>
          </w:p>
        </w:tc>
        <w:tc>
          <w:tcPr>
            <w:tcW w:w="4962" w:type="dxa"/>
          </w:tcPr>
          <w:p w14:paraId="0D1B86F5" w14:textId="1B1EC53F" w:rsidR="00BB0F58" w:rsidRPr="00B44083" w:rsidRDefault="007237B5" w:rsidP="0066096C">
            <w:pPr>
              <w:spacing w:before="120" w:after="120"/>
              <w:rPr>
                <w:rFonts w:cstheme="minorHAnsi"/>
              </w:rPr>
            </w:pPr>
            <w:r w:rsidRPr="00B44083">
              <w:rPr>
                <w:rFonts w:cstheme="minorHAnsi"/>
              </w:rPr>
              <w:t>Information avseende signering av uppgiften som tillgängliggörs.</w:t>
            </w:r>
          </w:p>
        </w:tc>
        <w:tc>
          <w:tcPr>
            <w:tcW w:w="1140" w:type="dxa"/>
          </w:tcPr>
          <w:p w14:paraId="74151661" w14:textId="77777777" w:rsidR="00BB0F58" w:rsidRPr="00B44083" w:rsidRDefault="00BB0F58" w:rsidP="0066096C">
            <w:pPr>
              <w:tabs>
                <w:tab w:val="left" w:pos="567"/>
              </w:tabs>
              <w:spacing w:before="120" w:after="120"/>
              <w:rPr>
                <w:rFonts w:cstheme="minorHAnsi"/>
                <w:spacing w:val="-1"/>
              </w:rPr>
            </w:pPr>
            <w:r w:rsidRPr="00B44083">
              <w:rPr>
                <w:rFonts w:cstheme="minorHAnsi"/>
                <w:lang w:val="en-US"/>
              </w:rPr>
              <w:t>0..1</w:t>
            </w:r>
          </w:p>
        </w:tc>
      </w:tr>
      <w:tr w:rsidR="00BB0F58" w:rsidRPr="00A34D56" w14:paraId="558E3E75" w14:textId="77777777" w:rsidTr="007F6AB1">
        <w:tc>
          <w:tcPr>
            <w:tcW w:w="2122" w:type="dxa"/>
          </w:tcPr>
          <w:p w14:paraId="49F8F67A" w14:textId="352C83B9" w:rsidR="00BB0F58" w:rsidRPr="00B44083" w:rsidRDefault="00BB0F58" w:rsidP="0066096C">
            <w:pPr>
              <w:spacing w:before="120" w:after="120"/>
              <w:ind w:left="102" w:right="33"/>
              <w:rPr>
                <w:rFonts w:cstheme="minorHAnsi"/>
              </w:rPr>
            </w:pPr>
            <w:r w:rsidRPr="00B44083">
              <w:rPr>
                <w:rFonts w:cstheme="minorHAnsi"/>
                <w:lang w:val="en-US"/>
              </w:rPr>
              <w:t>../../../</w:t>
            </w:r>
            <w:r w:rsidRPr="00B44083">
              <w:rPr>
                <w:rFonts w:cstheme="minorHAnsi"/>
              </w:rPr>
              <w:t>signatureTime</w:t>
            </w:r>
          </w:p>
        </w:tc>
        <w:tc>
          <w:tcPr>
            <w:tcW w:w="1706" w:type="dxa"/>
          </w:tcPr>
          <w:p w14:paraId="6F1485DA" w14:textId="77777777" w:rsidR="00BB0F58" w:rsidRPr="00B44083" w:rsidRDefault="00BB0F58" w:rsidP="0066096C">
            <w:pPr>
              <w:spacing w:before="120" w:after="120"/>
              <w:rPr>
                <w:rFonts w:cstheme="minorHAnsi"/>
                <w:color w:val="FF0000"/>
              </w:rPr>
            </w:pPr>
            <w:r w:rsidRPr="00B44083">
              <w:rPr>
                <w:rFonts w:cstheme="minorHAnsi"/>
              </w:rPr>
              <w:t>TimeStampType</w:t>
            </w:r>
          </w:p>
          <w:p w14:paraId="015FECBE" w14:textId="77777777" w:rsidR="00BB0F58" w:rsidRPr="00B44083" w:rsidRDefault="00BB0F58" w:rsidP="0066096C">
            <w:pPr>
              <w:spacing w:before="120" w:after="120"/>
              <w:rPr>
                <w:rFonts w:cstheme="minorHAnsi"/>
              </w:rPr>
            </w:pPr>
          </w:p>
        </w:tc>
        <w:tc>
          <w:tcPr>
            <w:tcW w:w="4962" w:type="dxa"/>
          </w:tcPr>
          <w:p w14:paraId="5809E1E8" w14:textId="2C18845A" w:rsidR="00BB0F58" w:rsidRPr="00B44083" w:rsidRDefault="00740C7D" w:rsidP="0066096C">
            <w:pPr>
              <w:spacing w:before="120" w:after="120"/>
              <w:rPr>
                <w:rFonts w:cstheme="minorHAnsi"/>
              </w:rPr>
            </w:pPr>
            <w:r w:rsidRPr="00B44083">
              <w:rPr>
                <w:rFonts w:cstheme="minorHAnsi"/>
              </w:rPr>
              <w:t>Tidpunkt då uppgiften signerades.</w:t>
            </w:r>
          </w:p>
        </w:tc>
        <w:tc>
          <w:tcPr>
            <w:tcW w:w="1140" w:type="dxa"/>
          </w:tcPr>
          <w:p w14:paraId="0E2C538F"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769D3AC6" w14:textId="77777777" w:rsidTr="007F6AB1">
        <w:tc>
          <w:tcPr>
            <w:tcW w:w="2122" w:type="dxa"/>
          </w:tcPr>
          <w:p w14:paraId="4CFF0078" w14:textId="77777777" w:rsidR="00BB0F58" w:rsidRPr="00B44083" w:rsidRDefault="00BB0F58" w:rsidP="0066096C">
            <w:pPr>
              <w:spacing w:before="120" w:after="120"/>
              <w:ind w:left="102" w:right="33"/>
              <w:rPr>
                <w:rFonts w:cstheme="minorHAnsi"/>
              </w:rPr>
            </w:pPr>
            <w:r w:rsidRPr="00B44083">
              <w:rPr>
                <w:rFonts w:cstheme="minorHAnsi"/>
              </w:rPr>
              <w:t>../../../legalAuthenticatorHSAId</w:t>
            </w:r>
          </w:p>
          <w:p w14:paraId="6DC1DFFF" w14:textId="77777777" w:rsidR="00BB0F58" w:rsidRPr="00B44083" w:rsidRDefault="00BB0F58" w:rsidP="0066096C">
            <w:pPr>
              <w:tabs>
                <w:tab w:val="left" w:pos="567"/>
              </w:tabs>
              <w:spacing w:before="120" w:after="120"/>
              <w:ind w:left="102" w:right="33"/>
              <w:rPr>
                <w:rFonts w:cstheme="minorHAnsi"/>
              </w:rPr>
            </w:pPr>
          </w:p>
        </w:tc>
        <w:tc>
          <w:tcPr>
            <w:tcW w:w="1706" w:type="dxa"/>
          </w:tcPr>
          <w:p w14:paraId="41BB22C3" w14:textId="77777777" w:rsidR="00BB0F58" w:rsidRPr="00B44083" w:rsidRDefault="00BB0F58" w:rsidP="0066096C">
            <w:pPr>
              <w:spacing w:before="120" w:after="120"/>
              <w:rPr>
                <w:rFonts w:cstheme="minorHAnsi"/>
              </w:rPr>
            </w:pPr>
            <w:r w:rsidRPr="00B44083">
              <w:rPr>
                <w:rFonts w:cstheme="minorHAnsi"/>
              </w:rPr>
              <w:t>HSAIdType</w:t>
            </w:r>
          </w:p>
          <w:p w14:paraId="433166AF" w14:textId="77777777" w:rsidR="00BB0F58" w:rsidRPr="00B44083" w:rsidRDefault="00BB0F58" w:rsidP="0066096C">
            <w:pPr>
              <w:spacing w:before="120" w:after="120"/>
              <w:rPr>
                <w:rFonts w:cstheme="minorHAnsi"/>
              </w:rPr>
            </w:pPr>
          </w:p>
        </w:tc>
        <w:tc>
          <w:tcPr>
            <w:tcW w:w="4962" w:type="dxa"/>
          </w:tcPr>
          <w:p w14:paraId="1D74AA22" w14:textId="77777777" w:rsidR="00D508A7" w:rsidRPr="00B44083" w:rsidRDefault="00D508A7" w:rsidP="0066096C">
            <w:pPr>
              <w:spacing w:before="120" w:after="120"/>
              <w:rPr>
                <w:rFonts w:cstheme="minorHAnsi"/>
              </w:rPr>
            </w:pPr>
            <w:r w:rsidRPr="00B44083">
              <w:rPr>
                <w:rFonts w:cstheme="minorHAnsi"/>
              </w:rPr>
              <w:t>HSA-id för hälso- och sjukvårdspersonal som signerat uppgiften som tillgängliggörs.</w:t>
            </w:r>
          </w:p>
          <w:p w14:paraId="593D2B3A" w14:textId="2D5E8081" w:rsidR="00BB0F58" w:rsidRPr="00B44083" w:rsidRDefault="00BB0F58" w:rsidP="0066096C">
            <w:pPr>
              <w:spacing w:before="120" w:after="120"/>
              <w:rPr>
                <w:rFonts w:cstheme="minorHAnsi"/>
              </w:rPr>
            </w:pPr>
            <w:r w:rsidRPr="00B44083">
              <w:rPr>
                <w:rFonts w:cstheme="minorHAnsi"/>
              </w:rPr>
              <w:t>I de fall då HSA-id inte finns tillgängligt i systemet kan Orgnr + lokalt id anges.</w:t>
            </w:r>
          </w:p>
        </w:tc>
        <w:tc>
          <w:tcPr>
            <w:tcW w:w="1140" w:type="dxa"/>
          </w:tcPr>
          <w:p w14:paraId="1AB0403E"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BB0F58" w:rsidRPr="00A34D56" w14:paraId="13B2A6FA" w14:textId="77777777" w:rsidTr="007F6AB1">
        <w:tc>
          <w:tcPr>
            <w:tcW w:w="2122" w:type="dxa"/>
          </w:tcPr>
          <w:p w14:paraId="08E4BD3D" w14:textId="77777777" w:rsidR="00BB0F58" w:rsidRPr="00B44083" w:rsidRDefault="00BB0F58" w:rsidP="0066096C">
            <w:pPr>
              <w:spacing w:before="120" w:after="120"/>
              <w:ind w:left="102" w:right="33"/>
              <w:rPr>
                <w:rFonts w:cstheme="minorHAnsi"/>
              </w:rPr>
            </w:pPr>
            <w:r w:rsidRPr="00B44083">
              <w:rPr>
                <w:rFonts w:cstheme="minorHAnsi"/>
              </w:rPr>
              <w:t>../../../legalAuthenticatorName</w:t>
            </w:r>
          </w:p>
          <w:p w14:paraId="4A3C71A6" w14:textId="77777777" w:rsidR="00BB0F58" w:rsidRPr="00B44083" w:rsidRDefault="00BB0F58" w:rsidP="0066096C">
            <w:pPr>
              <w:tabs>
                <w:tab w:val="left" w:pos="567"/>
              </w:tabs>
              <w:spacing w:before="120" w:after="120"/>
              <w:ind w:left="102" w:right="33"/>
              <w:rPr>
                <w:rFonts w:cstheme="minorHAnsi"/>
              </w:rPr>
            </w:pPr>
          </w:p>
        </w:tc>
        <w:tc>
          <w:tcPr>
            <w:tcW w:w="1706" w:type="dxa"/>
          </w:tcPr>
          <w:p w14:paraId="0BE0D8C1"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4BE829B9" w14:textId="4FDB44FE" w:rsidR="00BB0F58" w:rsidRPr="00B44083" w:rsidRDefault="0055224E" w:rsidP="0066096C">
            <w:pPr>
              <w:spacing w:before="120" w:after="120"/>
              <w:rPr>
                <w:rFonts w:cstheme="minorHAnsi"/>
                <w:spacing w:val="-1"/>
              </w:rPr>
            </w:pPr>
            <w:r w:rsidRPr="00B44083">
              <w:rPr>
                <w:rFonts w:cstheme="minorHAnsi"/>
              </w:rPr>
              <w:t>Namn på hälso- och sjukvårdspersonal. Anges med tilltalsnamn och efternamn.</w:t>
            </w:r>
          </w:p>
        </w:tc>
        <w:tc>
          <w:tcPr>
            <w:tcW w:w="1140" w:type="dxa"/>
          </w:tcPr>
          <w:p w14:paraId="24956E3C"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BB0F58" w:rsidRPr="00A34D56" w14:paraId="4E6B7042" w14:textId="77777777" w:rsidTr="007F6AB1">
        <w:tc>
          <w:tcPr>
            <w:tcW w:w="2122" w:type="dxa"/>
          </w:tcPr>
          <w:p w14:paraId="47BC7A9E" w14:textId="77777777" w:rsidR="00BB0F58" w:rsidRPr="00B44083" w:rsidRDefault="00BB0F58" w:rsidP="0066096C">
            <w:pPr>
              <w:spacing w:before="120" w:after="120"/>
              <w:ind w:left="102" w:right="33"/>
              <w:rPr>
                <w:rFonts w:cstheme="minorHAnsi"/>
              </w:rPr>
            </w:pPr>
            <w:r w:rsidRPr="00B44083">
              <w:rPr>
                <w:rFonts w:cstheme="minorHAnsi"/>
              </w:rPr>
              <w:t>../../</w:t>
            </w:r>
            <w:r w:rsidRPr="00B44083">
              <w:rPr>
                <w:rFonts w:cstheme="minorHAnsi"/>
                <w:spacing w:val="-1"/>
              </w:rPr>
              <w:t>approvedForPatient</w:t>
            </w:r>
          </w:p>
          <w:p w14:paraId="24B8E946" w14:textId="77777777" w:rsidR="00BB0F58" w:rsidRPr="00B44083" w:rsidRDefault="00BB0F58" w:rsidP="0066096C">
            <w:pPr>
              <w:tabs>
                <w:tab w:val="left" w:pos="567"/>
              </w:tabs>
              <w:spacing w:before="120" w:after="120"/>
              <w:ind w:left="102" w:right="33"/>
              <w:rPr>
                <w:rFonts w:cstheme="minorHAnsi"/>
              </w:rPr>
            </w:pPr>
          </w:p>
        </w:tc>
        <w:tc>
          <w:tcPr>
            <w:tcW w:w="1706" w:type="dxa"/>
          </w:tcPr>
          <w:p w14:paraId="64D9EF28" w14:textId="77777777" w:rsidR="00BB0F58" w:rsidRPr="00B44083" w:rsidRDefault="00BB0F58" w:rsidP="0066096C">
            <w:pPr>
              <w:spacing w:before="120" w:after="120"/>
              <w:rPr>
                <w:rFonts w:cstheme="minorHAnsi"/>
                <w:color w:val="FF0000"/>
              </w:rPr>
            </w:pPr>
            <w:r w:rsidRPr="00B44083">
              <w:rPr>
                <w:rFonts w:cstheme="minorHAnsi"/>
              </w:rPr>
              <w:t>boolean</w:t>
            </w:r>
          </w:p>
          <w:p w14:paraId="17B8AB60" w14:textId="77777777" w:rsidR="00BB0F58" w:rsidRPr="00B44083" w:rsidRDefault="00BB0F58" w:rsidP="0066096C">
            <w:pPr>
              <w:spacing w:before="120" w:after="120"/>
              <w:rPr>
                <w:rFonts w:cstheme="minorHAnsi"/>
              </w:rPr>
            </w:pPr>
          </w:p>
        </w:tc>
        <w:tc>
          <w:tcPr>
            <w:tcW w:w="4962" w:type="dxa"/>
          </w:tcPr>
          <w:p w14:paraId="72863199" w14:textId="77777777" w:rsidR="003439FC" w:rsidRPr="00B44083" w:rsidRDefault="003439FC" w:rsidP="003439FC">
            <w:pPr>
              <w:spacing w:before="120" w:after="120"/>
              <w:rPr>
                <w:rFonts w:cstheme="minorHAnsi"/>
                <w:spacing w:val="-1"/>
              </w:rPr>
            </w:pPr>
            <w:r w:rsidRPr="00B44083">
              <w:rPr>
                <w:rFonts w:cstheme="minorHAnsi"/>
                <w:spacing w:val="-1"/>
              </w:rPr>
              <w:t xml:space="preserve">Ansvarig vårdpersonals beslut, alternativt verksamhetens policy och regler (men- och sekretessprövning), huruvida uppgiften får delas till patient för ändamålet patients åtkomst (Individens direktåtkomst). </w:t>
            </w:r>
          </w:p>
          <w:p w14:paraId="2129B1F2" w14:textId="77777777" w:rsidR="003439FC" w:rsidRPr="00B44083" w:rsidRDefault="003439FC" w:rsidP="003439FC">
            <w:pPr>
              <w:spacing w:before="120" w:after="120"/>
              <w:rPr>
                <w:rFonts w:cstheme="minorHAnsi"/>
                <w:spacing w:val="-1"/>
              </w:rPr>
            </w:pPr>
            <w:r w:rsidRPr="00B44083">
              <w:rPr>
                <w:rFonts w:cstheme="minorHAnsi"/>
                <w:spacing w:val="-1"/>
              </w:rPr>
              <w:t xml:space="preserve">Om uppgiften beslutas delas sätts värdet till true, i annat fall till false. False innebär att uppgiften inte får delas till patient. </w:t>
            </w:r>
          </w:p>
          <w:p w14:paraId="03393D78" w14:textId="579C5207" w:rsidR="00BB0F58" w:rsidRPr="00B44083" w:rsidRDefault="003439FC" w:rsidP="003439FC">
            <w:pPr>
              <w:spacing w:before="120" w:after="120"/>
              <w:rPr>
                <w:rFonts w:cstheme="minorHAnsi"/>
                <w:spacing w:val="-1"/>
              </w:rPr>
            </w:pPr>
            <w:r w:rsidRPr="00B44083">
              <w:rPr>
                <w:rFonts w:cstheme="minorHAnsi"/>
                <w:spacing w:val="-1"/>
              </w:rPr>
              <w:lastRenderedPageBreak/>
              <w:t>Notera att värdet kan, för samma uppgift, förändras med tiden på grund av att rådrumstid har passerats, eller att verksamheten ändrat policy för vad som lämnas ut till patient. I sådana fall skall källsystemet uppdatera engagemangsindex.</w:t>
            </w:r>
          </w:p>
        </w:tc>
        <w:tc>
          <w:tcPr>
            <w:tcW w:w="1140" w:type="dxa"/>
          </w:tcPr>
          <w:p w14:paraId="45F7CC75"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lastRenderedPageBreak/>
              <w:t>1..1</w:t>
            </w:r>
          </w:p>
        </w:tc>
      </w:tr>
      <w:tr w:rsidR="00BB0F58" w:rsidRPr="00A34D56" w14:paraId="6741B07E" w14:textId="77777777" w:rsidTr="007F6AB1">
        <w:tc>
          <w:tcPr>
            <w:tcW w:w="2122" w:type="dxa"/>
          </w:tcPr>
          <w:p w14:paraId="0ABE76F6" w14:textId="77777777" w:rsidR="00BB0F58" w:rsidRPr="00B44083" w:rsidRDefault="00BB0F58" w:rsidP="0066096C">
            <w:pPr>
              <w:tabs>
                <w:tab w:val="left" w:pos="567"/>
              </w:tabs>
              <w:spacing w:before="120" w:after="120"/>
              <w:ind w:left="102" w:right="33"/>
              <w:rPr>
                <w:rFonts w:cstheme="minorHAnsi"/>
              </w:rPr>
            </w:pPr>
            <w:r w:rsidRPr="00B44083">
              <w:rPr>
                <w:rFonts w:cstheme="minorHAnsi"/>
                <w:lang w:val="en-US"/>
              </w:rPr>
              <w:t>../../</w:t>
            </w:r>
            <w:r w:rsidRPr="00B44083">
              <w:rPr>
                <w:rFonts w:cstheme="minorHAnsi"/>
                <w:spacing w:val="-1"/>
                <w:lang w:val="en-US"/>
              </w:rPr>
              <w:t>careContactId</w:t>
            </w:r>
          </w:p>
        </w:tc>
        <w:tc>
          <w:tcPr>
            <w:tcW w:w="1706" w:type="dxa"/>
          </w:tcPr>
          <w:p w14:paraId="47E66CD2" w14:textId="77777777" w:rsidR="00BB0F58" w:rsidRPr="00B44083" w:rsidRDefault="00BB0F58" w:rsidP="0066096C">
            <w:pPr>
              <w:spacing w:before="120" w:after="120"/>
              <w:rPr>
                <w:rFonts w:cstheme="minorHAnsi"/>
              </w:rPr>
            </w:pPr>
            <w:r w:rsidRPr="00B44083">
              <w:rPr>
                <w:rFonts w:cstheme="minorHAnsi"/>
                <w:spacing w:val="-1"/>
                <w:lang w:val="en-US"/>
              </w:rPr>
              <w:t>string</w:t>
            </w:r>
          </w:p>
        </w:tc>
        <w:tc>
          <w:tcPr>
            <w:tcW w:w="4962" w:type="dxa"/>
          </w:tcPr>
          <w:p w14:paraId="6DE989A1" w14:textId="77777777" w:rsidR="00BB0F58" w:rsidRPr="00B44083" w:rsidRDefault="00BB0F58" w:rsidP="0066096C">
            <w:pPr>
              <w:spacing w:before="120" w:after="120"/>
              <w:rPr>
                <w:rFonts w:cstheme="minorHAnsi"/>
                <w:spacing w:val="-1"/>
              </w:rPr>
            </w:pPr>
            <w:r w:rsidRPr="00B44083">
              <w:rPr>
                <w:rFonts w:cstheme="minorHAnsi"/>
                <w:spacing w:val="-1"/>
              </w:rPr>
              <w:t>Identitetet för den vård- och omsorgskontakt som föranlett den information som omfattas av dokumentet. Identiteten är unik inom källsystemet</w:t>
            </w:r>
          </w:p>
        </w:tc>
        <w:tc>
          <w:tcPr>
            <w:tcW w:w="1140" w:type="dxa"/>
          </w:tcPr>
          <w:p w14:paraId="3351E16C"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lang w:val="en-US"/>
              </w:rPr>
              <w:t>0..1</w:t>
            </w:r>
          </w:p>
        </w:tc>
      </w:tr>
      <w:tr w:rsidR="00BB0F58" w:rsidRPr="00A34D56" w14:paraId="4395038A" w14:textId="77777777" w:rsidTr="007F6AB1">
        <w:tc>
          <w:tcPr>
            <w:tcW w:w="2122" w:type="dxa"/>
          </w:tcPr>
          <w:p w14:paraId="5E1CBDD2"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../../nullified</w:t>
            </w:r>
          </w:p>
        </w:tc>
        <w:tc>
          <w:tcPr>
            <w:tcW w:w="1706" w:type="dxa"/>
          </w:tcPr>
          <w:p w14:paraId="0FAAF849" w14:textId="77777777" w:rsidR="00BB0F58" w:rsidRPr="00B44083" w:rsidRDefault="00BB0F58" w:rsidP="0066096C">
            <w:pPr>
              <w:spacing w:before="120" w:after="120"/>
              <w:rPr>
                <w:rFonts w:cstheme="minorHAnsi"/>
              </w:rPr>
            </w:pPr>
            <w:r w:rsidRPr="00B44083">
              <w:rPr>
                <w:rFonts w:cstheme="minorHAnsi"/>
              </w:rPr>
              <w:t>boolean</w:t>
            </w:r>
          </w:p>
        </w:tc>
        <w:tc>
          <w:tcPr>
            <w:tcW w:w="4962" w:type="dxa"/>
          </w:tcPr>
          <w:p w14:paraId="2D03B793" w14:textId="77777777" w:rsidR="00BB0F58" w:rsidRPr="00B44083" w:rsidRDefault="00BB0F58" w:rsidP="0066096C">
            <w:pPr>
              <w:spacing w:before="120" w:after="120"/>
              <w:rPr>
                <w:rFonts w:cstheme="minorHAnsi"/>
                <w:spacing w:val="-1"/>
              </w:rPr>
            </w:pPr>
            <w:r w:rsidRPr="00B44083">
              <w:rPr>
                <w:rFonts w:cstheme="minorHAnsi"/>
              </w:rPr>
              <w:t>Anger om dokumentet makulerats i källsystemet. Sätts i så fall till true annars false. Används bl.a. i statistik-/rapportuttag med hjälp av tjänstekontrakten.</w:t>
            </w:r>
          </w:p>
        </w:tc>
        <w:tc>
          <w:tcPr>
            <w:tcW w:w="1140" w:type="dxa"/>
          </w:tcPr>
          <w:p w14:paraId="02A65EF1"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30A99E1C" w14:textId="77777777" w:rsidTr="007F6AB1">
        <w:tc>
          <w:tcPr>
            <w:tcW w:w="2122" w:type="dxa"/>
          </w:tcPr>
          <w:p w14:paraId="46B5A39F" w14:textId="77777777" w:rsidR="00BB0F58" w:rsidRPr="00B44083" w:rsidRDefault="00BB0F58" w:rsidP="0066096C">
            <w:pPr>
              <w:tabs>
                <w:tab w:val="left" w:pos="567"/>
              </w:tabs>
              <w:spacing w:before="120" w:after="120"/>
              <w:ind w:left="102" w:right="33"/>
              <w:rPr>
                <w:rFonts w:cstheme="minorHAnsi"/>
              </w:rPr>
            </w:pPr>
            <w:r w:rsidRPr="00B44083">
              <w:rPr>
                <w:rFonts w:cstheme="minorHAnsi"/>
                <w:lang w:val="en-US"/>
              </w:rPr>
              <w:t>../../nullifiedReason</w:t>
            </w:r>
          </w:p>
        </w:tc>
        <w:tc>
          <w:tcPr>
            <w:tcW w:w="1706" w:type="dxa"/>
          </w:tcPr>
          <w:p w14:paraId="4152D71D" w14:textId="77777777" w:rsidR="00BB0F58" w:rsidRPr="00B44083" w:rsidRDefault="00BB0F58" w:rsidP="0066096C">
            <w:pPr>
              <w:spacing w:before="120" w:after="120"/>
              <w:rPr>
                <w:rFonts w:cstheme="minorHAnsi"/>
              </w:rPr>
            </w:pPr>
            <w:r w:rsidRPr="00B44083">
              <w:rPr>
                <w:rFonts w:cstheme="minorHAnsi"/>
                <w:lang w:val="en-US"/>
              </w:rPr>
              <w:t>string</w:t>
            </w:r>
          </w:p>
        </w:tc>
        <w:tc>
          <w:tcPr>
            <w:tcW w:w="4962" w:type="dxa"/>
          </w:tcPr>
          <w:p w14:paraId="221350E6" w14:textId="77777777" w:rsidR="00BB0F58" w:rsidRPr="00B44083" w:rsidRDefault="00BB0F58" w:rsidP="0066096C">
            <w:pPr>
              <w:spacing w:before="120" w:after="120"/>
              <w:rPr>
                <w:rFonts w:cstheme="minorHAnsi"/>
                <w:spacing w:val="-1"/>
              </w:rPr>
            </w:pPr>
            <w:r w:rsidRPr="00B44083">
              <w:rPr>
                <w:rFonts w:cstheme="minorHAnsi"/>
              </w:rPr>
              <w:t>Anger orsak till makulering. Får endast anges i kombination med att nullified = true</w:t>
            </w:r>
          </w:p>
        </w:tc>
        <w:tc>
          <w:tcPr>
            <w:tcW w:w="1140" w:type="dxa"/>
          </w:tcPr>
          <w:p w14:paraId="5A134778" w14:textId="77777777" w:rsidR="00BB0F58" w:rsidRPr="00B44083" w:rsidRDefault="00BB0F58" w:rsidP="0066096C">
            <w:pPr>
              <w:tabs>
                <w:tab w:val="left" w:pos="567"/>
              </w:tabs>
              <w:spacing w:before="120" w:after="120"/>
              <w:rPr>
                <w:rFonts w:cstheme="minorHAnsi"/>
                <w:spacing w:val="-1"/>
              </w:rPr>
            </w:pPr>
            <w:r w:rsidRPr="00B44083">
              <w:rPr>
                <w:rFonts w:cstheme="minorHAnsi"/>
                <w:lang w:val="en-US"/>
              </w:rPr>
              <w:t>0..1</w:t>
            </w:r>
          </w:p>
        </w:tc>
      </w:tr>
      <w:tr w:rsidR="00552514" w:rsidRPr="00A34D56" w14:paraId="253B3581" w14:textId="77777777" w:rsidTr="003439FC">
        <w:tc>
          <w:tcPr>
            <w:tcW w:w="2122" w:type="dxa"/>
            <w:shd w:val="clear" w:color="auto" w:fill="EAE0CF" w:themeFill="background2" w:themeFillShade="E6"/>
          </w:tcPr>
          <w:p w14:paraId="76237801" w14:textId="77777777" w:rsidR="00BB0F58" w:rsidRPr="00B44083" w:rsidRDefault="00BB0F58" w:rsidP="0066096C">
            <w:pPr>
              <w:tabs>
                <w:tab w:val="left" w:pos="567"/>
              </w:tabs>
              <w:spacing w:before="120" w:after="120"/>
              <w:ind w:left="102" w:right="33"/>
              <w:rPr>
                <w:rFonts w:cstheme="minorHAnsi"/>
                <w:i/>
              </w:rPr>
            </w:pPr>
            <w:r w:rsidRPr="00B44083">
              <w:rPr>
                <w:rFonts w:cstheme="minorHAnsi"/>
                <w:i/>
              </w:rPr>
              <w:t>../vaccinationMedicalRecordBody</w:t>
            </w:r>
          </w:p>
          <w:p w14:paraId="49BFA46A" w14:textId="77777777" w:rsidR="00BB0F58" w:rsidRPr="00B44083" w:rsidRDefault="00BB0F58" w:rsidP="0066096C">
            <w:pPr>
              <w:tabs>
                <w:tab w:val="left" w:pos="567"/>
              </w:tabs>
              <w:spacing w:before="120" w:after="120"/>
              <w:ind w:left="102" w:right="33"/>
              <w:rPr>
                <w:rFonts w:cstheme="minorHAnsi"/>
              </w:rPr>
            </w:pPr>
          </w:p>
        </w:tc>
        <w:tc>
          <w:tcPr>
            <w:tcW w:w="1706" w:type="dxa"/>
            <w:shd w:val="clear" w:color="auto" w:fill="EAE0CF" w:themeFill="background2" w:themeFillShade="E6"/>
          </w:tcPr>
          <w:p w14:paraId="58135FA2" w14:textId="77777777" w:rsidR="00BB0F58" w:rsidRPr="00B44083" w:rsidRDefault="00BB0F58" w:rsidP="0066096C">
            <w:pPr>
              <w:spacing w:before="120" w:after="120"/>
              <w:rPr>
                <w:rFonts w:cstheme="minorHAnsi"/>
                <w:i/>
              </w:rPr>
            </w:pPr>
            <w:r w:rsidRPr="00B44083">
              <w:rPr>
                <w:rFonts w:cstheme="minorHAnsi"/>
                <w:i/>
              </w:rPr>
              <w:t>VaccinationMedicalRecordBodyType</w:t>
            </w:r>
          </w:p>
          <w:p w14:paraId="7A489D9E" w14:textId="77777777" w:rsidR="00BB0F58" w:rsidRPr="00B44083" w:rsidRDefault="00BB0F58" w:rsidP="0066096C">
            <w:pPr>
              <w:spacing w:before="120" w:after="120"/>
              <w:rPr>
                <w:rFonts w:cstheme="minorHAnsi"/>
              </w:rPr>
            </w:pPr>
          </w:p>
        </w:tc>
        <w:tc>
          <w:tcPr>
            <w:tcW w:w="4962" w:type="dxa"/>
            <w:shd w:val="clear" w:color="auto" w:fill="EAE0CF" w:themeFill="background2" w:themeFillShade="E6"/>
          </w:tcPr>
          <w:p w14:paraId="4ED3B973" w14:textId="77777777" w:rsidR="00BB0F58" w:rsidRPr="00B44083" w:rsidRDefault="00BB0F58" w:rsidP="0066096C">
            <w:pPr>
              <w:spacing w:before="120" w:after="120"/>
              <w:rPr>
                <w:rFonts w:cstheme="minorHAnsi"/>
                <w:i/>
                <w:iCs/>
              </w:rPr>
            </w:pPr>
            <w:r w:rsidRPr="00B44083">
              <w:rPr>
                <w:rFonts w:cstheme="minorHAnsi"/>
                <w:i/>
                <w:iCs/>
              </w:rPr>
              <w:t>Består av en registrationData med ytterligare administrativ information samt en eller flera vaccinationData om utförda vaccinationer vid vaccinationstillfället.</w:t>
            </w:r>
          </w:p>
        </w:tc>
        <w:tc>
          <w:tcPr>
            <w:tcW w:w="1140" w:type="dxa"/>
            <w:shd w:val="clear" w:color="auto" w:fill="EAE0CF" w:themeFill="background2" w:themeFillShade="E6"/>
          </w:tcPr>
          <w:p w14:paraId="2B7E3EC7" w14:textId="77777777" w:rsidR="00BB0F58" w:rsidRPr="00B44083" w:rsidRDefault="00BB0F58" w:rsidP="0066096C">
            <w:pPr>
              <w:tabs>
                <w:tab w:val="left" w:pos="567"/>
              </w:tabs>
              <w:spacing w:before="120" w:after="120"/>
              <w:rPr>
                <w:rFonts w:cstheme="minorHAnsi"/>
              </w:rPr>
            </w:pPr>
            <w:r w:rsidRPr="00B44083">
              <w:rPr>
                <w:rFonts w:cstheme="minorHAnsi"/>
                <w:i/>
                <w:spacing w:val="-1"/>
              </w:rPr>
              <w:t>1..1</w:t>
            </w:r>
          </w:p>
        </w:tc>
      </w:tr>
      <w:tr w:rsidR="00BB0F58" w:rsidRPr="00A34D56" w14:paraId="199CED0E" w14:textId="77777777" w:rsidTr="007F6AB1">
        <w:tc>
          <w:tcPr>
            <w:tcW w:w="2122" w:type="dxa"/>
          </w:tcPr>
          <w:p w14:paraId="6B806E34" w14:textId="77777777" w:rsidR="00BB0F58" w:rsidRPr="00B44083" w:rsidRDefault="00BB0F58" w:rsidP="0066096C">
            <w:pPr>
              <w:tabs>
                <w:tab w:val="left" w:pos="567"/>
              </w:tabs>
              <w:spacing w:before="120" w:after="120"/>
              <w:ind w:left="102" w:right="33"/>
              <w:rPr>
                <w:rFonts w:cstheme="minorHAnsi"/>
              </w:rPr>
            </w:pPr>
            <w:r w:rsidRPr="00B44083">
              <w:rPr>
                <w:rFonts w:cstheme="minorHAnsi"/>
                <w:i/>
                <w:lang w:val="en-US"/>
              </w:rPr>
              <w:t>../../registrationRecord</w:t>
            </w:r>
          </w:p>
        </w:tc>
        <w:tc>
          <w:tcPr>
            <w:tcW w:w="1706" w:type="dxa"/>
          </w:tcPr>
          <w:p w14:paraId="3910A0A6" w14:textId="77777777" w:rsidR="00BB0F58" w:rsidRPr="00B44083" w:rsidRDefault="00BB0F58" w:rsidP="0066096C">
            <w:pPr>
              <w:spacing w:before="120" w:after="120"/>
              <w:rPr>
                <w:rFonts w:cstheme="minorHAnsi"/>
              </w:rPr>
            </w:pPr>
            <w:r w:rsidRPr="00B44083">
              <w:rPr>
                <w:rFonts w:cstheme="minorHAnsi"/>
                <w:i/>
                <w:spacing w:val="-1"/>
                <w:lang w:val="en-US"/>
              </w:rPr>
              <w:t>RegistrationRecordType</w:t>
            </w:r>
          </w:p>
        </w:tc>
        <w:tc>
          <w:tcPr>
            <w:tcW w:w="4962" w:type="dxa"/>
          </w:tcPr>
          <w:p w14:paraId="4DEFDF8A" w14:textId="77777777" w:rsidR="00BB0F58" w:rsidRPr="00B44083" w:rsidRDefault="00BB0F58" w:rsidP="0066096C">
            <w:pPr>
              <w:spacing w:before="120" w:after="120"/>
              <w:rPr>
                <w:rFonts w:cstheme="minorHAnsi"/>
                <w:i/>
                <w:iCs/>
                <w:spacing w:val="-1"/>
              </w:rPr>
            </w:pPr>
            <w:r w:rsidRPr="00B44083">
              <w:rPr>
                <w:rFonts w:cstheme="minorHAnsi"/>
                <w:i/>
                <w:iCs/>
                <w:spacing w:val="-1"/>
              </w:rPr>
              <w:t xml:space="preserve">Annan information än ovan som registreras vid eller relaterat till vaccinationstillfället </w:t>
            </w:r>
          </w:p>
        </w:tc>
        <w:tc>
          <w:tcPr>
            <w:tcW w:w="1140" w:type="dxa"/>
          </w:tcPr>
          <w:p w14:paraId="065F85CE" w14:textId="77777777" w:rsidR="00BB0F58" w:rsidRPr="00B44083" w:rsidRDefault="00BB0F58" w:rsidP="0066096C">
            <w:pPr>
              <w:tabs>
                <w:tab w:val="left" w:pos="567"/>
              </w:tabs>
              <w:spacing w:before="120" w:after="120"/>
              <w:rPr>
                <w:rFonts w:cstheme="minorHAnsi"/>
                <w:spacing w:val="-1"/>
              </w:rPr>
            </w:pPr>
            <w:r w:rsidRPr="00B44083">
              <w:rPr>
                <w:rFonts w:cstheme="minorHAnsi"/>
                <w:i/>
                <w:spacing w:val="-1"/>
                <w:lang w:val="en-US"/>
              </w:rPr>
              <w:t>1..1</w:t>
            </w:r>
          </w:p>
        </w:tc>
      </w:tr>
      <w:tr w:rsidR="00BB0F58" w:rsidRPr="00A34D56" w14:paraId="5EDCDFA5" w14:textId="77777777" w:rsidTr="007F6AB1">
        <w:tc>
          <w:tcPr>
            <w:tcW w:w="2122" w:type="dxa"/>
          </w:tcPr>
          <w:p w14:paraId="343EF4EC"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../../../date</w:t>
            </w:r>
          </w:p>
        </w:tc>
        <w:tc>
          <w:tcPr>
            <w:tcW w:w="1706" w:type="dxa"/>
          </w:tcPr>
          <w:p w14:paraId="6E46DC78" w14:textId="77777777" w:rsidR="00BB0F58" w:rsidRPr="00B44083" w:rsidRDefault="00BB0F58" w:rsidP="0066096C">
            <w:pPr>
              <w:spacing w:before="120" w:after="120"/>
              <w:rPr>
                <w:rFonts w:cstheme="minorHAnsi"/>
              </w:rPr>
            </w:pPr>
            <w:r w:rsidRPr="00B44083">
              <w:rPr>
                <w:rFonts w:cstheme="minorHAnsi"/>
              </w:rPr>
              <w:t>DateType</w:t>
            </w:r>
          </w:p>
        </w:tc>
        <w:tc>
          <w:tcPr>
            <w:tcW w:w="4962" w:type="dxa"/>
          </w:tcPr>
          <w:p w14:paraId="2F84E686" w14:textId="77777777" w:rsidR="00BB0F58" w:rsidRPr="00B44083" w:rsidRDefault="00BB0F58" w:rsidP="0066096C">
            <w:pPr>
              <w:spacing w:before="120" w:after="120"/>
              <w:rPr>
                <w:rFonts w:cstheme="minorHAnsi"/>
                <w:spacing w:val="-1"/>
              </w:rPr>
            </w:pPr>
            <w:r w:rsidRPr="00B44083">
              <w:rPr>
                <w:rFonts w:cstheme="minorHAnsi"/>
                <w:spacing w:val="-1"/>
              </w:rPr>
              <w:t>Datum då nedan vaccination(er) gavs</w:t>
            </w:r>
          </w:p>
        </w:tc>
        <w:tc>
          <w:tcPr>
            <w:tcW w:w="1140" w:type="dxa"/>
          </w:tcPr>
          <w:p w14:paraId="188C7122"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1..1</w:t>
            </w:r>
          </w:p>
        </w:tc>
      </w:tr>
      <w:tr w:rsidR="00BB0F58" w:rsidRPr="00A34D56" w14:paraId="245B2CE6" w14:textId="77777777" w:rsidTr="007F6AB1">
        <w:tc>
          <w:tcPr>
            <w:tcW w:w="2122" w:type="dxa"/>
          </w:tcPr>
          <w:p w14:paraId="5A7CA2EB"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../../../patientPostalCode</w:t>
            </w:r>
          </w:p>
        </w:tc>
        <w:tc>
          <w:tcPr>
            <w:tcW w:w="1706" w:type="dxa"/>
          </w:tcPr>
          <w:p w14:paraId="7A82F360" w14:textId="77777777" w:rsidR="00BB0F58" w:rsidRPr="00B44083" w:rsidRDefault="00BB0F58" w:rsidP="0066096C">
            <w:pPr>
              <w:spacing w:before="120" w:after="120"/>
              <w:rPr>
                <w:rFonts w:cstheme="minorHAnsi"/>
                <w:spacing w:val="-1"/>
              </w:rPr>
            </w:pPr>
            <w:r w:rsidRPr="00B44083">
              <w:rPr>
                <w:rFonts w:cstheme="minorHAnsi"/>
                <w:spacing w:val="-1"/>
              </w:rPr>
              <w:t>string</w:t>
            </w:r>
          </w:p>
          <w:p w14:paraId="0CBF9A32" w14:textId="77777777" w:rsidR="00BB0F58" w:rsidRPr="00B44083" w:rsidRDefault="00BB0F58" w:rsidP="0066096C">
            <w:pPr>
              <w:spacing w:before="120" w:after="120"/>
              <w:rPr>
                <w:rFonts w:cstheme="minorHAnsi"/>
              </w:rPr>
            </w:pPr>
          </w:p>
        </w:tc>
        <w:tc>
          <w:tcPr>
            <w:tcW w:w="4962" w:type="dxa"/>
          </w:tcPr>
          <w:p w14:paraId="2D8B2E6E" w14:textId="77777777" w:rsidR="00BB0F58" w:rsidRPr="00B44083" w:rsidRDefault="00BB0F58" w:rsidP="0066096C">
            <w:pPr>
              <w:spacing w:before="120" w:after="120"/>
              <w:rPr>
                <w:rFonts w:cstheme="minorHAnsi"/>
                <w:spacing w:val="-1"/>
              </w:rPr>
            </w:pPr>
            <w:r w:rsidRPr="00B44083">
              <w:rPr>
                <w:rFonts w:cstheme="minorHAnsi"/>
                <w:spacing w:val="-1"/>
              </w:rPr>
              <w:t>Postnummer för patientens senast kända bostadsadress</w:t>
            </w:r>
          </w:p>
        </w:tc>
        <w:tc>
          <w:tcPr>
            <w:tcW w:w="1140" w:type="dxa"/>
          </w:tcPr>
          <w:p w14:paraId="4F8109A0"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0FCBA624" w14:textId="77777777" w:rsidTr="007F6AB1">
        <w:tc>
          <w:tcPr>
            <w:tcW w:w="2122" w:type="dxa"/>
          </w:tcPr>
          <w:p w14:paraId="58D62B00"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../../../vaccinationUnstructuredNote</w:t>
            </w:r>
          </w:p>
        </w:tc>
        <w:tc>
          <w:tcPr>
            <w:tcW w:w="1706" w:type="dxa"/>
          </w:tcPr>
          <w:p w14:paraId="2B3C88BA" w14:textId="77777777" w:rsidR="00BB0F58" w:rsidRPr="00B44083" w:rsidRDefault="00BB0F58" w:rsidP="0066096C">
            <w:pPr>
              <w:spacing w:before="120" w:after="120"/>
              <w:rPr>
                <w:rFonts w:cstheme="minorHAnsi"/>
              </w:rPr>
            </w:pPr>
            <w:r w:rsidRPr="00B44083">
              <w:rPr>
                <w:rFonts w:cstheme="minorHAnsi"/>
              </w:rPr>
              <w:t>string</w:t>
            </w:r>
          </w:p>
          <w:p w14:paraId="4C56065C" w14:textId="77777777" w:rsidR="00BB0F58" w:rsidRPr="00B44083" w:rsidRDefault="00BB0F58" w:rsidP="0066096C">
            <w:pPr>
              <w:spacing w:before="120" w:after="120"/>
              <w:rPr>
                <w:rFonts w:cstheme="minorHAnsi"/>
              </w:rPr>
            </w:pPr>
          </w:p>
        </w:tc>
        <w:tc>
          <w:tcPr>
            <w:tcW w:w="4962" w:type="dxa"/>
          </w:tcPr>
          <w:p w14:paraId="1B3ED981" w14:textId="77777777" w:rsidR="00BB0F58" w:rsidRPr="00B44083" w:rsidRDefault="00BB0F58" w:rsidP="0066096C">
            <w:pPr>
              <w:spacing w:before="120" w:after="120"/>
              <w:rPr>
                <w:rFonts w:cstheme="minorHAnsi"/>
              </w:rPr>
            </w:pPr>
            <w:r w:rsidRPr="00B44083">
              <w:rPr>
                <w:rFonts w:cstheme="minorHAnsi"/>
              </w:rPr>
              <w:t>Enligt CDA:s konvention med läsbar fritextsammanfattning av den strukturerade information kan också använda här.</w:t>
            </w:r>
          </w:p>
          <w:p w14:paraId="552AFAC9" w14:textId="77777777" w:rsidR="00BB0F58" w:rsidRPr="00B44083" w:rsidRDefault="00BB0F58" w:rsidP="0066096C">
            <w:pPr>
              <w:spacing w:before="120" w:after="120"/>
              <w:rPr>
                <w:rFonts w:cstheme="minorHAnsi"/>
              </w:rPr>
            </w:pPr>
          </w:p>
          <w:p w14:paraId="6CE3D173" w14:textId="77777777" w:rsidR="00BB0F58" w:rsidRPr="00B44083" w:rsidRDefault="00BB0F58" w:rsidP="0066096C">
            <w:pPr>
              <w:spacing w:before="120" w:after="120"/>
              <w:rPr>
                <w:rFonts w:cstheme="minorHAnsi"/>
              </w:rPr>
            </w:pPr>
            <w:r w:rsidRPr="00B44083">
              <w:rPr>
                <w:rFonts w:cstheme="minorHAnsi"/>
              </w:rPr>
              <w:t xml:space="preserve">Not: Om endast ostrukturerad vaccinationsinformation finns, </w:t>
            </w:r>
            <w:r w:rsidRPr="00B44083">
              <w:rPr>
                <w:rFonts w:cstheme="minorHAnsi"/>
                <w:i/>
              </w:rPr>
              <w:t>kan</w:t>
            </w:r>
            <w:r w:rsidRPr="00B44083">
              <w:rPr>
                <w:rFonts w:cstheme="minorHAnsi"/>
              </w:rPr>
              <w:t xml:space="preserve">, detta kontrakt produceras men i så fall inga </w:t>
            </w:r>
            <w:r w:rsidRPr="00B44083">
              <w:rPr>
                <w:rFonts w:cstheme="minorHAnsi"/>
                <w:i/>
              </w:rPr>
              <w:t>administrationRecords</w:t>
            </w:r>
            <w:r w:rsidRPr="00B44083">
              <w:rPr>
                <w:rFonts w:cstheme="minorHAnsi"/>
              </w:rPr>
              <w:t xml:space="preserve"> nedan returneras.</w:t>
            </w:r>
          </w:p>
        </w:tc>
        <w:tc>
          <w:tcPr>
            <w:tcW w:w="1140" w:type="dxa"/>
          </w:tcPr>
          <w:p w14:paraId="7AE72036"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230A83DF" w14:textId="77777777" w:rsidTr="007F6AB1">
        <w:tc>
          <w:tcPr>
            <w:tcW w:w="2122" w:type="dxa"/>
          </w:tcPr>
          <w:p w14:paraId="12B1638F" w14:textId="77777777" w:rsidR="00BB0F58" w:rsidRPr="00B44083" w:rsidRDefault="00BB0F58" w:rsidP="0066096C">
            <w:pPr>
              <w:tabs>
                <w:tab w:val="left" w:pos="567"/>
              </w:tabs>
              <w:spacing w:before="120" w:after="120"/>
              <w:ind w:left="102" w:right="33"/>
              <w:rPr>
                <w:rFonts w:cstheme="minorHAnsi"/>
              </w:rPr>
            </w:pPr>
            <w:r w:rsidRPr="00B44083">
              <w:rPr>
                <w:rFonts w:cstheme="minorHAnsi"/>
                <w:lang w:val="en-US"/>
              </w:rPr>
              <w:t>../../../riskCategory</w:t>
            </w:r>
          </w:p>
        </w:tc>
        <w:tc>
          <w:tcPr>
            <w:tcW w:w="1706" w:type="dxa"/>
          </w:tcPr>
          <w:p w14:paraId="3A452C6E" w14:textId="77777777" w:rsidR="00BB0F58" w:rsidRPr="00B44083" w:rsidRDefault="00BB0F58" w:rsidP="0066096C">
            <w:pPr>
              <w:spacing w:before="120" w:after="120"/>
              <w:rPr>
                <w:rFonts w:cstheme="minorHAnsi"/>
              </w:rPr>
            </w:pPr>
            <w:r w:rsidRPr="00B44083">
              <w:rPr>
                <w:rFonts w:cstheme="minorHAnsi"/>
                <w:lang w:val="en-US"/>
              </w:rPr>
              <w:t>CVType</w:t>
            </w:r>
          </w:p>
        </w:tc>
        <w:tc>
          <w:tcPr>
            <w:tcW w:w="4962" w:type="dxa"/>
          </w:tcPr>
          <w:p w14:paraId="0AC65CBE" w14:textId="77777777" w:rsidR="00BB0F58" w:rsidRPr="00B44083" w:rsidRDefault="00BB0F58" w:rsidP="0066096C">
            <w:pPr>
              <w:spacing w:before="120" w:after="120"/>
              <w:rPr>
                <w:rFonts w:cstheme="minorHAnsi"/>
              </w:rPr>
            </w:pPr>
            <w:r w:rsidRPr="00B44083">
              <w:rPr>
                <w:rFonts w:cstheme="minorHAnsi"/>
              </w:rPr>
              <w:t>Information om patientens eventuella riskgruppstillhörighet, känd vid vaccinationstillfället, baserad på i förekommande fall patientens hälsodeklaration</w:t>
            </w:r>
          </w:p>
        </w:tc>
        <w:tc>
          <w:tcPr>
            <w:tcW w:w="1140" w:type="dxa"/>
          </w:tcPr>
          <w:p w14:paraId="76E0A443"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w:t>
            </w:r>
          </w:p>
        </w:tc>
      </w:tr>
      <w:tr w:rsidR="00BB0F58" w:rsidRPr="00A34D56" w14:paraId="00849C5E" w14:textId="77777777" w:rsidTr="007F6AB1">
        <w:tc>
          <w:tcPr>
            <w:tcW w:w="2122" w:type="dxa"/>
          </w:tcPr>
          <w:p w14:paraId="6571BA48"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../../../patientAdverseEffect</w:t>
            </w:r>
          </w:p>
        </w:tc>
        <w:tc>
          <w:tcPr>
            <w:tcW w:w="1706" w:type="dxa"/>
          </w:tcPr>
          <w:p w14:paraId="570445CE"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59F6CE05" w14:textId="77777777" w:rsidR="00BB0F58" w:rsidRPr="00B44083" w:rsidRDefault="00BB0F58" w:rsidP="0066096C">
            <w:pPr>
              <w:spacing w:before="120" w:after="120"/>
              <w:rPr>
                <w:rFonts w:cstheme="minorHAnsi"/>
              </w:rPr>
            </w:pPr>
            <w:r w:rsidRPr="00B44083">
              <w:rPr>
                <w:rFonts w:cstheme="minorHAnsi"/>
              </w:rPr>
              <w:t xml:space="preserve">Information om patienten erfarit någon eller några reaktioner hänför bara till vaccinationstillfället </w:t>
            </w:r>
            <w:r w:rsidRPr="00B44083">
              <w:rPr>
                <w:rFonts w:cstheme="minorHAnsi"/>
              </w:rPr>
              <w:lastRenderedPageBreak/>
              <w:t>men ej specifik vaccination (i fall som när flera vaccin givits vid samma tillfälle)</w:t>
            </w:r>
          </w:p>
        </w:tc>
        <w:tc>
          <w:tcPr>
            <w:tcW w:w="1140" w:type="dxa"/>
          </w:tcPr>
          <w:p w14:paraId="6C4A7C04"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lastRenderedPageBreak/>
              <w:t>0..*</w:t>
            </w:r>
          </w:p>
        </w:tc>
      </w:tr>
      <w:tr w:rsidR="00BB0F58" w:rsidRPr="00A34D56" w14:paraId="4D74D3AB" w14:textId="77777777" w:rsidTr="007F6AB1">
        <w:tc>
          <w:tcPr>
            <w:tcW w:w="2122" w:type="dxa"/>
          </w:tcPr>
          <w:p w14:paraId="7A6F7FD0"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../../../careGiverOrg</w:t>
            </w:r>
          </w:p>
        </w:tc>
        <w:tc>
          <w:tcPr>
            <w:tcW w:w="1706" w:type="dxa"/>
          </w:tcPr>
          <w:p w14:paraId="22873B36" w14:textId="77777777" w:rsidR="00BB0F58" w:rsidRPr="00B44083" w:rsidRDefault="00BB0F58" w:rsidP="0066096C">
            <w:pPr>
              <w:spacing w:before="120" w:after="120"/>
              <w:rPr>
                <w:rFonts w:cstheme="minorHAnsi"/>
              </w:rPr>
            </w:pPr>
            <w:r w:rsidRPr="00B44083">
              <w:rPr>
                <w:rFonts w:cstheme="minorHAnsi"/>
              </w:rPr>
              <w:t>OrgUnitType</w:t>
            </w:r>
          </w:p>
        </w:tc>
        <w:tc>
          <w:tcPr>
            <w:tcW w:w="4962" w:type="dxa"/>
          </w:tcPr>
          <w:p w14:paraId="38F7542B" w14:textId="77777777" w:rsidR="00BB0F58" w:rsidRPr="00B44083" w:rsidRDefault="00BB0F58" w:rsidP="0066096C">
            <w:pPr>
              <w:spacing w:before="120" w:after="120"/>
              <w:rPr>
                <w:rFonts w:cstheme="minorHAnsi"/>
              </w:rPr>
            </w:pPr>
            <w:r w:rsidRPr="00B44083">
              <w:rPr>
                <w:rFonts w:cstheme="minorHAnsi"/>
              </w:rPr>
              <w:t>Information om juridisk vårdgivare; hsaid (om finns) och kontaktuppgifter namn, e-post, tel, adress etc.</w:t>
            </w:r>
          </w:p>
        </w:tc>
        <w:tc>
          <w:tcPr>
            <w:tcW w:w="1140" w:type="dxa"/>
          </w:tcPr>
          <w:p w14:paraId="0364CF64"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1..1</w:t>
            </w:r>
          </w:p>
        </w:tc>
      </w:tr>
      <w:tr w:rsidR="00BB0F58" w:rsidRPr="00A34D56" w14:paraId="3E746A9D" w14:textId="77777777" w:rsidTr="007F6AB1">
        <w:tc>
          <w:tcPr>
            <w:tcW w:w="2122" w:type="dxa"/>
          </w:tcPr>
          <w:p w14:paraId="15E924A2"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../../../careGiverContact</w:t>
            </w:r>
          </w:p>
        </w:tc>
        <w:tc>
          <w:tcPr>
            <w:tcW w:w="1706" w:type="dxa"/>
          </w:tcPr>
          <w:p w14:paraId="2C2F28B4" w14:textId="77777777" w:rsidR="00BB0F58" w:rsidRPr="00B44083" w:rsidRDefault="00BB0F58" w:rsidP="0066096C">
            <w:pPr>
              <w:spacing w:before="120" w:after="120"/>
              <w:rPr>
                <w:rFonts w:cstheme="minorHAnsi"/>
              </w:rPr>
            </w:pPr>
            <w:r w:rsidRPr="00B44083">
              <w:rPr>
                <w:rFonts w:cstheme="minorHAnsi"/>
              </w:rPr>
              <w:t>ActorType</w:t>
            </w:r>
          </w:p>
        </w:tc>
        <w:tc>
          <w:tcPr>
            <w:tcW w:w="4962" w:type="dxa"/>
          </w:tcPr>
          <w:p w14:paraId="283950AB" w14:textId="77777777" w:rsidR="00BB0F58" w:rsidRPr="00B44083" w:rsidRDefault="00BB0F58" w:rsidP="0066096C">
            <w:pPr>
              <w:spacing w:before="120" w:after="120"/>
              <w:rPr>
                <w:rFonts w:cstheme="minorHAnsi"/>
              </w:rPr>
            </w:pPr>
            <w:r w:rsidRPr="00B44083">
              <w:rPr>
                <w:rFonts w:cstheme="minorHAnsi"/>
              </w:rPr>
              <w:t>Kontaktperson hos juridiskt ansvarig vårdgivare</w:t>
            </w:r>
          </w:p>
        </w:tc>
        <w:tc>
          <w:tcPr>
            <w:tcW w:w="1140" w:type="dxa"/>
          </w:tcPr>
          <w:p w14:paraId="39D86A57"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7EB5C4EC" w14:textId="77777777" w:rsidTr="007F6AB1">
        <w:tc>
          <w:tcPr>
            <w:tcW w:w="2122" w:type="dxa"/>
          </w:tcPr>
          <w:p w14:paraId="132AEF2A" w14:textId="77777777" w:rsidR="00BB0F58" w:rsidRPr="00B44083" w:rsidRDefault="00BB0F58" w:rsidP="0066096C">
            <w:pPr>
              <w:tabs>
                <w:tab w:val="left" w:pos="567"/>
              </w:tabs>
              <w:spacing w:before="120" w:after="120"/>
              <w:ind w:left="102" w:right="33"/>
              <w:rPr>
                <w:rFonts w:cstheme="minorHAnsi"/>
              </w:rPr>
            </w:pPr>
            <w:bookmarkStart w:id="144" w:name="_Hlk57902079"/>
            <w:r w:rsidRPr="00B44083">
              <w:rPr>
                <w:rFonts w:cstheme="minorHAnsi"/>
              </w:rPr>
              <w:t>../../../sourceSystemName</w:t>
            </w:r>
          </w:p>
        </w:tc>
        <w:tc>
          <w:tcPr>
            <w:tcW w:w="1706" w:type="dxa"/>
          </w:tcPr>
          <w:p w14:paraId="7125E7D6"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563BE4D1" w14:textId="77777777" w:rsidR="00BB0F58" w:rsidRPr="00B44083" w:rsidRDefault="00BB0F58" w:rsidP="0066096C">
            <w:pPr>
              <w:spacing w:before="120" w:after="120"/>
              <w:rPr>
                <w:rFonts w:cstheme="minorHAnsi"/>
              </w:rPr>
            </w:pPr>
            <w:r w:rsidRPr="00B44083">
              <w:rPr>
                <w:rFonts w:cstheme="minorHAnsi"/>
              </w:rPr>
              <w:t xml:space="preserve">Klartextnamn på källsystemet. </w:t>
            </w:r>
          </w:p>
          <w:p w14:paraId="52C60B4E" w14:textId="77777777" w:rsidR="00BB0F58" w:rsidRPr="00B44083" w:rsidRDefault="00BB0F58" w:rsidP="0066096C">
            <w:pPr>
              <w:spacing w:before="120" w:after="120"/>
              <w:rPr>
                <w:rFonts w:cstheme="minorHAnsi"/>
              </w:rPr>
            </w:pPr>
            <w:r w:rsidRPr="00B44083">
              <w:rPr>
                <w:rFonts w:cstheme="minorHAnsi"/>
              </w:rPr>
              <w:t>Detta fält fylls med namnet på den organisationen som ansvarar för vaccinationen, till exempel privat företag eller vårdgivarens huvudman.</w:t>
            </w:r>
          </w:p>
        </w:tc>
        <w:tc>
          <w:tcPr>
            <w:tcW w:w="1140" w:type="dxa"/>
          </w:tcPr>
          <w:p w14:paraId="12AC7FF6"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1..1</w:t>
            </w:r>
          </w:p>
        </w:tc>
      </w:tr>
      <w:tr w:rsidR="00BB0F58" w:rsidRPr="00A34D56" w14:paraId="32224B0C" w14:textId="77777777" w:rsidTr="007F6AB1">
        <w:tc>
          <w:tcPr>
            <w:tcW w:w="2122" w:type="dxa"/>
          </w:tcPr>
          <w:p w14:paraId="1E5099A8"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../../../sourceSystemProductName</w:t>
            </w:r>
          </w:p>
        </w:tc>
        <w:tc>
          <w:tcPr>
            <w:tcW w:w="1706" w:type="dxa"/>
          </w:tcPr>
          <w:p w14:paraId="152388B1"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0F3FACCB" w14:textId="77777777" w:rsidR="00BB0F58" w:rsidRPr="00B44083" w:rsidRDefault="00BB0F58" w:rsidP="0066096C">
            <w:pPr>
              <w:spacing w:before="120" w:after="120"/>
              <w:rPr>
                <w:rFonts w:cstheme="minorHAnsi"/>
              </w:rPr>
            </w:pPr>
            <w:r w:rsidRPr="00B44083">
              <w:rPr>
                <w:rFonts w:cstheme="minorHAnsi"/>
              </w:rPr>
              <w:t>Klartextnamn på källsystemets produktnamn</w:t>
            </w:r>
          </w:p>
        </w:tc>
        <w:tc>
          <w:tcPr>
            <w:tcW w:w="1140" w:type="dxa"/>
          </w:tcPr>
          <w:p w14:paraId="18D4ADF5"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1995276E" w14:textId="77777777" w:rsidTr="007F6AB1">
        <w:tc>
          <w:tcPr>
            <w:tcW w:w="2122" w:type="dxa"/>
          </w:tcPr>
          <w:p w14:paraId="68A5EA4B"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../../../sourceSystemProductVersion</w:t>
            </w:r>
          </w:p>
        </w:tc>
        <w:tc>
          <w:tcPr>
            <w:tcW w:w="1706" w:type="dxa"/>
          </w:tcPr>
          <w:p w14:paraId="401A1E68"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450D497B" w14:textId="77777777" w:rsidR="00BB0F58" w:rsidRPr="00B44083" w:rsidRDefault="00BB0F58" w:rsidP="0066096C">
            <w:pPr>
              <w:spacing w:before="120" w:after="120"/>
              <w:rPr>
                <w:rFonts w:cstheme="minorHAnsi"/>
              </w:rPr>
            </w:pPr>
            <w:r w:rsidRPr="00B44083">
              <w:rPr>
                <w:rFonts w:cstheme="minorHAnsi"/>
              </w:rPr>
              <w:t>Klartextnamn på källsystemets produktversion</w:t>
            </w:r>
          </w:p>
        </w:tc>
        <w:tc>
          <w:tcPr>
            <w:tcW w:w="1140" w:type="dxa"/>
          </w:tcPr>
          <w:p w14:paraId="29C8DB63"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808D6E7" w14:textId="77777777" w:rsidTr="007F6AB1">
        <w:tc>
          <w:tcPr>
            <w:tcW w:w="2122" w:type="dxa"/>
          </w:tcPr>
          <w:p w14:paraId="0A165EDC"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../../../sourceSystemContact</w:t>
            </w:r>
          </w:p>
        </w:tc>
        <w:tc>
          <w:tcPr>
            <w:tcW w:w="1706" w:type="dxa"/>
          </w:tcPr>
          <w:p w14:paraId="1741E4BB" w14:textId="77777777" w:rsidR="00BB0F58" w:rsidRPr="00B44083" w:rsidRDefault="00BB0F58" w:rsidP="0066096C">
            <w:pPr>
              <w:spacing w:before="120" w:after="120"/>
              <w:rPr>
                <w:rFonts w:cstheme="minorHAnsi"/>
              </w:rPr>
            </w:pPr>
            <w:r w:rsidRPr="00B44083">
              <w:rPr>
                <w:rFonts w:cstheme="minorHAnsi"/>
              </w:rPr>
              <w:t>ActorType</w:t>
            </w:r>
          </w:p>
        </w:tc>
        <w:tc>
          <w:tcPr>
            <w:tcW w:w="4962" w:type="dxa"/>
          </w:tcPr>
          <w:p w14:paraId="55F0A65C" w14:textId="77777777" w:rsidR="00BB0F58" w:rsidRPr="00B44083" w:rsidRDefault="00BB0F58" w:rsidP="0066096C">
            <w:pPr>
              <w:spacing w:before="120" w:after="120"/>
              <w:rPr>
                <w:rFonts w:cstheme="minorHAnsi"/>
              </w:rPr>
            </w:pPr>
            <w:r w:rsidRPr="00B44083">
              <w:rPr>
                <w:rFonts w:cstheme="minorHAnsi"/>
              </w:rPr>
              <w:t>Kontaktuppgifter till källsystemsansvarig</w:t>
            </w:r>
          </w:p>
        </w:tc>
        <w:tc>
          <w:tcPr>
            <w:tcW w:w="1140" w:type="dxa"/>
          </w:tcPr>
          <w:p w14:paraId="0C2AFBC1"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1..1</w:t>
            </w:r>
          </w:p>
        </w:tc>
      </w:tr>
      <w:bookmarkEnd w:id="144"/>
      <w:tr w:rsidR="00BB0F58" w:rsidRPr="00A34D56" w14:paraId="4B35FD48" w14:textId="77777777" w:rsidTr="007F6AB1">
        <w:tc>
          <w:tcPr>
            <w:tcW w:w="2122" w:type="dxa"/>
          </w:tcPr>
          <w:p w14:paraId="36295A2C"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../../../careUnitSmiId</w:t>
            </w:r>
          </w:p>
        </w:tc>
        <w:tc>
          <w:tcPr>
            <w:tcW w:w="1706" w:type="dxa"/>
          </w:tcPr>
          <w:p w14:paraId="6B75264B"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084B030F" w14:textId="77777777" w:rsidR="00BB0F58" w:rsidRPr="00B44083" w:rsidRDefault="00BB0F58" w:rsidP="0066096C">
            <w:pPr>
              <w:spacing w:before="120" w:after="120"/>
              <w:rPr>
                <w:rFonts w:cstheme="minorHAnsi"/>
              </w:rPr>
            </w:pPr>
            <w:r w:rsidRPr="00B44083">
              <w:rPr>
                <w:rFonts w:cstheme="minorHAnsi"/>
              </w:rPr>
              <w:t>Utförande vårdenhetens registreringsId hos SMI</w:t>
            </w:r>
          </w:p>
        </w:tc>
        <w:tc>
          <w:tcPr>
            <w:tcW w:w="1140" w:type="dxa"/>
          </w:tcPr>
          <w:p w14:paraId="40C11B02"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7959B3C1" w14:textId="77777777" w:rsidTr="007F6AB1">
        <w:tc>
          <w:tcPr>
            <w:tcW w:w="2122" w:type="dxa"/>
          </w:tcPr>
          <w:p w14:paraId="7142A006" w14:textId="77777777" w:rsidR="00BB0F58" w:rsidRPr="00B44083" w:rsidRDefault="00BB0F58" w:rsidP="0066096C">
            <w:pPr>
              <w:tabs>
                <w:tab w:val="left" w:pos="567"/>
              </w:tabs>
              <w:spacing w:before="120" w:after="120"/>
              <w:ind w:left="102" w:right="33"/>
              <w:rPr>
                <w:rFonts w:cstheme="minorHAnsi"/>
                <w:i/>
              </w:rPr>
            </w:pPr>
            <w:r w:rsidRPr="00B44083">
              <w:rPr>
                <w:rFonts w:cstheme="minorHAnsi"/>
                <w:i/>
              </w:rPr>
              <w:t>../../administrationRecord</w:t>
            </w:r>
          </w:p>
        </w:tc>
        <w:tc>
          <w:tcPr>
            <w:tcW w:w="1706" w:type="dxa"/>
          </w:tcPr>
          <w:p w14:paraId="24020376" w14:textId="77777777" w:rsidR="00BB0F58" w:rsidRPr="00B44083" w:rsidRDefault="00BB0F58" w:rsidP="0066096C">
            <w:pPr>
              <w:spacing w:before="120" w:after="120"/>
              <w:rPr>
                <w:rFonts w:cstheme="minorHAnsi"/>
                <w:i/>
                <w:spacing w:val="-1"/>
              </w:rPr>
            </w:pPr>
            <w:r w:rsidRPr="00B44083">
              <w:rPr>
                <w:rFonts w:cstheme="minorHAnsi"/>
                <w:i/>
                <w:spacing w:val="-1"/>
              </w:rPr>
              <w:t>AdministrationRecordType</w:t>
            </w:r>
          </w:p>
        </w:tc>
        <w:tc>
          <w:tcPr>
            <w:tcW w:w="4962" w:type="dxa"/>
          </w:tcPr>
          <w:p w14:paraId="7C4B9450" w14:textId="77777777" w:rsidR="00BB0F58" w:rsidRPr="00B44083" w:rsidRDefault="00BB0F58" w:rsidP="0066096C">
            <w:pPr>
              <w:spacing w:before="120" w:after="120"/>
              <w:rPr>
                <w:rFonts w:cstheme="minorHAnsi"/>
                <w:i/>
              </w:rPr>
            </w:pPr>
            <w:r w:rsidRPr="00B44083">
              <w:rPr>
                <w:rFonts w:cstheme="minorHAnsi"/>
                <w:i/>
              </w:rPr>
              <w:t>Information om utförd(a) vaccination(er) vid tillfället. Ordinerad men av någon anledning ej given vaccination kan inkluderas.</w:t>
            </w:r>
          </w:p>
        </w:tc>
        <w:tc>
          <w:tcPr>
            <w:tcW w:w="1140" w:type="dxa"/>
          </w:tcPr>
          <w:p w14:paraId="7A85C814" w14:textId="77777777" w:rsidR="00BB0F58" w:rsidRPr="00B44083" w:rsidRDefault="00BB0F58" w:rsidP="0066096C">
            <w:pPr>
              <w:tabs>
                <w:tab w:val="left" w:pos="567"/>
              </w:tabs>
              <w:spacing w:before="120" w:after="120"/>
              <w:rPr>
                <w:rFonts w:cstheme="minorHAnsi"/>
                <w:i/>
                <w:spacing w:val="-1"/>
              </w:rPr>
            </w:pPr>
            <w:r w:rsidRPr="00B44083">
              <w:rPr>
                <w:rFonts w:cstheme="minorHAnsi"/>
                <w:spacing w:val="-1"/>
              </w:rPr>
              <w:t>0..*</w:t>
            </w:r>
          </w:p>
        </w:tc>
      </w:tr>
      <w:tr w:rsidR="00BB0F58" w:rsidRPr="00A34D56" w14:paraId="450FEFB0" w14:textId="77777777" w:rsidTr="007F6AB1">
        <w:tc>
          <w:tcPr>
            <w:tcW w:w="2122" w:type="dxa"/>
          </w:tcPr>
          <w:p w14:paraId="0151E323" w14:textId="77777777" w:rsidR="00BB0F58" w:rsidRPr="00B44083" w:rsidRDefault="00BB0F58" w:rsidP="0066096C">
            <w:pPr>
              <w:tabs>
                <w:tab w:val="left" w:pos="567"/>
              </w:tabs>
              <w:spacing w:before="120" w:after="120"/>
              <w:ind w:left="102" w:right="33"/>
              <w:rPr>
                <w:rFonts w:cstheme="minorHAnsi"/>
                <w:i/>
                <w:lang w:val="en-US"/>
              </w:rPr>
            </w:pPr>
            <w:r w:rsidRPr="00B44083">
              <w:rPr>
                <w:rFonts w:cstheme="minorHAnsi"/>
              </w:rPr>
              <w:t>../../../vaccinationProgramName</w:t>
            </w:r>
          </w:p>
        </w:tc>
        <w:tc>
          <w:tcPr>
            <w:tcW w:w="1706" w:type="dxa"/>
          </w:tcPr>
          <w:p w14:paraId="3D83581B" w14:textId="77777777" w:rsidR="00BB0F58" w:rsidRPr="00B44083" w:rsidRDefault="00BB0F58" w:rsidP="0066096C">
            <w:pPr>
              <w:spacing w:before="120" w:after="120"/>
              <w:rPr>
                <w:rFonts w:cstheme="minorHAnsi"/>
                <w:i/>
                <w:spacing w:val="-1"/>
                <w:lang w:val="en-US"/>
              </w:rPr>
            </w:pPr>
            <w:r w:rsidRPr="00B44083">
              <w:rPr>
                <w:rFonts w:cstheme="minorHAnsi"/>
              </w:rPr>
              <w:t>CVType</w:t>
            </w:r>
          </w:p>
        </w:tc>
        <w:tc>
          <w:tcPr>
            <w:tcW w:w="4962" w:type="dxa"/>
          </w:tcPr>
          <w:p w14:paraId="72D7EBF5" w14:textId="77777777" w:rsidR="00BB0F58" w:rsidRPr="00B44083" w:rsidRDefault="00BB0F58" w:rsidP="0066096C">
            <w:pPr>
              <w:spacing w:before="120" w:after="120"/>
              <w:rPr>
                <w:rFonts w:cstheme="minorHAnsi"/>
                <w:i/>
              </w:rPr>
            </w:pPr>
            <w:r w:rsidRPr="00B44083">
              <w:rPr>
                <w:rFonts w:cstheme="minorHAnsi"/>
              </w:rPr>
              <w:t>Information om vaccinationsprogram om vaccinationen är del av sådant program. Tillåter kodat värde liksom endast namn genom bruk av originalText i CVType.</w:t>
            </w:r>
          </w:p>
        </w:tc>
        <w:tc>
          <w:tcPr>
            <w:tcW w:w="1140" w:type="dxa"/>
          </w:tcPr>
          <w:p w14:paraId="60840DBD" w14:textId="77777777" w:rsidR="00BB0F58" w:rsidRPr="00B44083" w:rsidRDefault="00BB0F58" w:rsidP="0066096C">
            <w:pPr>
              <w:tabs>
                <w:tab w:val="left" w:pos="567"/>
              </w:tabs>
              <w:spacing w:before="120" w:after="120"/>
              <w:rPr>
                <w:rFonts w:cstheme="minorHAnsi"/>
                <w:i/>
                <w:spacing w:val="-1"/>
                <w:lang w:val="en-US"/>
              </w:rPr>
            </w:pPr>
            <w:r w:rsidRPr="00B44083">
              <w:rPr>
                <w:rFonts w:cstheme="minorHAnsi"/>
                <w:spacing w:val="-1"/>
              </w:rPr>
              <w:t>0..1</w:t>
            </w:r>
          </w:p>
        </w:tc>
      </w:tr>
      <w:tr w:rsidR="00BB0F58" w:rsidRPr="00A34D56" w14:paraId="6CF0F7C7" w14:textId="77777777" w:rsidTr="007F6AB1">
        <w:tc>
          <w:tcPr>
            <w:tcW w:w="2122" w:type="dxa"/>
          </w:tcPr>
          <w:p w14:paraId="0F6B1F96"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../../../prescriberOrg</w:t>
            </w:r>
          </w:p>
        </w:tc>
        <w:tc>
          <w:tcPr>
            <w:tcW w:w="1706" w:type="dxa"/>
          </w:tcPr>
          <w:p w14:paraId="1BA77F82" w14:textId="77777777" w:rsidR="00BB0F58" w:rsidRPr="00B44083" w:rsidRDefault="00BB0F58" w:rsidP="0066096C">
            <w:pPr>
              <w:spacing w:before="120" w:after="120"/>
              <w:rPr>
                <w:rFonts w:cstheme="minorHAnsi"/>
                <w:spacing w:val="-1"/>
              </w:rPr>
            </w:pPr>
            <w:r w:rsidRPr="00B44083">
              <w:rPr>
                <w:rFonts w:cstheme="minorHAnsi"/>
              </w:rPr>
              <w:t>OrgUnitType</w:t>
            </w:r>
          </w:p>
        </w:tc>
        <w:tc>
          <w:tcPr>
            <w:tcW w:w="4962" w:type="dxa"/>
          </w:tcPr>
          <w:p w14:paraId="03D352AE" w14:textId="77777777" w:rsidR="00BB0F58" w:rsidRPr="00B44083" w:rsidRDefault="00BB0F58" w:rsidP="0066096C">
            <w:pPr>
              <w:spacing w:before="120" w:after="120"/>
              <w:rPr>
                <w:rFonts w:cstheme="minorHAnsi"/>
              </w:rPr>
            </w:pPr>
            <w:r w:rsidRPr="00B44083">
              <w:rPr>
                <w:rFonts w:cstheme="minorHAnsi"/>
              </w:rPr>
              <w:t>Information om var vaccinationen ordinerats (eller i fallet med förskrivna vaccinationsläkemedel, förskrivits)</w:t>
            </w:r>
          </w:p>
        </w:tc>
        <w:tc>
          <w:tcPr>
            <w:tcW w:w="1140" w:type="dxa"/>
          </w:tcPr>
          <w:p w14:paraId="5D179661"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4FDAEF44" w14:textId="77777777" w:rsidTr="007F6AB1">
        <w:tc>
          <w:tcPr>
            <w:tcW w:w="2122" w:type="dxa"/>
          </w:tcPr>
          <w:p w14:paraId="735E86C0"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../../../prescriberPerson</w:t>
            </w:r>
          </w:p>
        </w:tc>
        <w:tc>
          <w:tcPr>
            <w:tcW w:w="1706" w:type="dxa"/>
          </w:tcPr>
          <w:p w14:paraId="0C645E87" w14:textId="77777777" w:rsidR="00BB0F58" w:rsidRPr="00B44083" w:rsidRDefault="00BB0F58" w:rsidP="0066096C">
            <w:pPr>
              <w:spacing w:before="120" w:after="120"/>
              <w:rPr>
                <w:rFonts w:cstheme="minorHAnsi"/>
              </w:rPr>
            </w:pPr>
            <w:r w:rsidRPr="00B44083">
              <w:rPr>
                <w:rFonts w:cstheme="minorHAnsi"/>
              </w:rPr>
              <w:t>ActorType</w:t>
            </w:r>
          </w:p>
        </w:tc>
        <w:tc>
          <w:tcPr>
            <w:tcW w:w="4962" w:type="dxa"/>
          </w:tcPr>
          <w:p w14:paraId="018B0E61" w14:textId="77777777" w:rsidR="00BB0F58" w:rsidRPr="00B44083" w:rsidRDefault="00BB0F58" w:rsidP="0066096C">
            <w:pPr>
              <w:spacing w:before="120" w:after="120"/>
              <w:rPr>
                <w:rFonts w:cstheme="minorHAnsi"/>
              </w:rPr>
            </w:pPr>
            <w:r w:rsidRPr="00B44083">
              <w:rPr>
                <w:rFonts w:cstheme="minorHAnsi"/>
              </w:rPr>
              <w:t>Information om vem som ordinerat/förskrivit vaccinationen</w:t>
            </w:r>
          </w:p>
        </w:tc>
        <w:tc>
          <w:tcPr>
            <w:tcW w:w="1140" w:type="dxa"/>
          </w:tcPr>
          <w:p w14:paraId="4EB34E98"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0493B14" w14:textId="77777777" w:rsidTr="007F6AB1">
        <w:tc>
          <w:tcPr>
            <w:tcW w:w="2122" w:type="dxa"/>
          </w:tcPr>
          <w:p w14:paraId="1D19E50A"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../../../performerOrg</w:t>
            </w:r>
          </w:p>
        </w:tc>
        <w:tc>
          <w:tcPr>
            <w:tcW w:w="1706" w:type="dxa"/>
          </w:tcPr>
          <w:p w14:paraId="0574623D" w14:textId="77777777" w:rsidR="00BB0F58" w:rsidRPr="00B44083" w:rsidRDefault="00BB0F58" w:rsidP="0066096C">
            <w:pPr>
              <w:spacing w:before="120" w:after="120"/>
              <w:rPr>
                <w:rFonts w:cstheme="minorHAnsi"/>
                <w:spacing w:val="-1"/>
              </w:rPr>
            </w:pPr>
            <w:r w:rsidRPr="00B44083">
              <w:rPr>
                <w:rFonts w:cstheme="minorHAnsi"/>
              </w:rPr>
              <w:t>OrgUnitType</w:t>
            </w:r>
          </w:p>
        </w:tc>
        <w:tc>
          <w:tcPr>
            <w:tcW w:w="4962" w:type="dxa"/>
          </w:tcPr>
          <w:p w14:paraId="5CE97B13" w14:textId="77777777" w:rsidR="00BB0F58" w:rsidRPr="00B44083" w:rsidRDefault="00BB0F58" w:rsidP="0066096C">
            <w:pPr>
              <w:spacing w:before="120" w:after="120"/>
              <w:rPr>
                <w:rFonts w:cstheme="minorHAnsi"/>
              </w:rPr>
            </w:pPr>
            <w:r w:rsidRPr="00B44083">
              <w:rPr>
                <w:rFonts w:cstheme="minorHAnsi"/>
              </w:rPr>
              <w:t>Information om vårdenhet som utfört vaccinationen</w:t>
            </w:r>
          </w:p>
        </w:tc>
        <w:tc>
          <w:tcPr>
            <w:tcW w:w="1140" w:type="dxa"/>
          </w:tcPr>
          <w:p w14:paraId="04237B98"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4FA832D9" w14:textId="77777777" w:rsidTr="007F6AB1">
        <w:tc>
          <w:tcPr>
            <w:tcW w:w="2122" w:type="dxa"/>
          </w:tcPr>
          <w:p w14:paraId="746C4554" w14:textId="77777777" w:rsidR="00BB0F58" w:rsidRPr="00B44083" w:rsidRDefault="00BB0F58" w:rsidP="0066096C">
            <w:pPr>
              <w:tabs>
                <w:tab w:val="left" w:pos="567"/>
              </w:tabs>
              <w:spacing w:before="120" w:after="120"/>
              <w:ind w:left="102" w:right="33"/>
              <w:rPr>
                <w:rFonts w:cstheme="minorHAnsi"/>
                <w:lang w:val="en-US"/>
              </w:rPr>
            </w:pPr>
            <w:r w:rsidRPr="00B44083">
              <w:rPr>
                <w:rFonts w:cstheme="minorHAnsi"/>
              </w:rPr>
              <w:t>../../../performer</w:t>
            </w:r>
          </w:p>
        </w:tc>
        <w:tc>
          <w:tcPr>
            <w:tcW w:w="1706" w:type="dxa"/>
          </w:tcPr>
          <w:p w14:paraId="78ACAA43" w14:textId="77777777" w:rsidR="00BB0F58" w:rsidRPr="00B44083" w:rsidRDefault="00BB0F58" w:rsidP="0066096C">
            <w:pPr>
              <w:spacing w:before="120" w:after="120"/>
              <w:rPr>
                <w:rFonts w:cstheme="minorHAnsi"/>
              </w:rPr>
            </w:pPr>
            <w:r w:rsidRPr="00B44083">
              <w:rPr>
                <w:rFonts w:cstheme="minorHAnsi"/>
              </w:rPr>
              <w:t>ActorType</w:t>
            </w:r>
          </w:p>
        </w:tc>
        <w:tc>
          <w:tcPr>
            <w:tcW w:w="4962" w:type="dxa"/>
          </w:tcPr>
          <w:p w14:paraId="130CCB32" w14:textId="77777777" w:rsidR="00BB0F58" w:rsidRPr="00B44083" w:rsidRDefault="00BB0F58" w:rsidP="0066096C">
            <w:pPr>
              <w:spacing w:before="120" w:after="120"/>
              <w:rPr>
                <w:rFonts w:cstheme="minorHAnsi"/>
              </w:rPr>
            </w:pPr>
            <w:r w:rsidRPr="00B44083">
              <w:rPr>
                <w:rFonts w:cstheme="minorHAnsi"/>
              </w:rPr>
              <w:t>Information om vem som utfört (administrerat) vaccineringen</w:t>
            </w:r>
          </w:p>
        </w:tc>
        <w:tc>
          <w:tcPr>
            <w:tcW w:w="1140" w:type="dxa"/>
          </w:tcPr>
          <w:p w14:paraId="6CDC0491"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1D08E9A5" w14:textId="77777777" w:rsidTr="007F6AB1">
        <w:tc>
          <w:tcPr>
            <w:tcW w:w="2122" w:type="dxa"/>
          </w:tcPr>
          <w:p w14:paraId="02B3988F" w14:textId="77777777" w:rsidR="00BB0F58" w:rsidRPr="00B44083" w:rsidRDefault="00BB0F58" w:rsidP="0066096C">
            <w:pPr>
              <w:tabs>
                <w:tab w:val="left" w:pos="567"/>
              </w:tabs>
              <w:spacing w:before="120" w:after="120"/>
              <w:ind w:left="102" w:right="33"/>
              <w:rPr>
                <w:rFonts w:cstheme="minorHAnsi"/>
                <w:lang w:val="en-US"/>
              </w:rPr>
            </w:pPr>
            <w:r w:rsidRPr="00B44083">
              <w:rPr>
                <w:rFonts w:cstheme="minorHAnsi"/>
              </w:rPr>
              <w:lastRenderedPageBreak/>
              <w:t>../../../anatomicalSite</w:t>
            </w:r>
          </w:p>
        </w:tc>
        <w:tc>
          <w:tcPr>
            <w:tcW w:w="1706" w:type="dxa"/>
          </w:tcPr>
          <w:p w14:paraId="3EF064BD" w14:textId="77777777" w:rsidR="00BB0F58" w:rsidRPr="00B44083" w:rsidRDefault="00BB0F58" w:rsidP="0066096C">
            <w:pPr>
              <w:spacing w:before="120" w:after="120"/>
              <w:rPr>
                <w:rFonts w:cstheme="minorHAnsi"/>
                <w:lang w:val="en-US"/>
              </w:rPr>
            </w:pPr>
            <w:r w:rsidRPr="00B44083">
              <w:rPr>
                <w:rFonts w:cstheme="minorHAnsi"/>
              </w:rPr>
              <w:t>CVType</w:t>
            </w:r>
          </w:p>
        </w:tc>
        <w:tc>
          <w:tcPr>
            <w:tcW w:w="4962" w:type="dxa"/>
          </w:tcPr>
          <w:p w14:paraId="275588BF" w14:textId="77777777" w:rsidR="00BB0F58" w:rsidRPr="00B44083" w:rsidRDefault="00BB0F58" w:rsidP="0066096C">
            <w:pPr>
              <w:spacing w:before="120" w:after="120"/>
              <w:rPr>
                <w:rFonts w:cstheme="minorHAnsi"/>
              </w:rPr>
            </w:pPr>
            <w:r w:rsidRPr="00B44083">
              <w:rPr>
                <w:rFonts w:cstheme="minorHAnsi"/>
              </w:rPr>
              <w:t>Information om var på kroppen vaccinet givits.</w:t>
            </w:r>
          </w:p>
        </w:tc>
        <w:tc>
          <w:tcPr>
            <w:tcW w:w="1140" w:type="dxa"/>
          </w:tcPr>
          <w:p w14:paraId="176BC8F4"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1139F505" w14:textId="77777777" w:rsidTr="007F6AB1">
        <w:tc>
          <w:tcPr>
            <w:tcW w:w="2122" w:type="dxa"/>
          </w:tcPr>
          <w:p w14:paraId="79F830D6"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../../../route</w:t>
            </w:r>
          </w:p>
        </w:tc>
        <w:tc>
          <w:tcPr>
            <w:tcW w:w="1706" w:type="dxa"/>
          </w:tcPr>
          <w:p w14:paraId="41767009"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77B4F17E" w14:textId="77777777" w:rsidR="00BB0F58" w:rsidRPr="00B44083" w:rsidRDefault="00BB0F58" w:rsidP="0066096C">
            <w:pPr>
              <w:spacing w:before="120" w:after="120"/>
              <w:rPr>
                <w:rFonts w:cstheme="minorHAnsi"/>
              </w:rPr>
            </w:pPr>
            <w:r w:rsidRPr="00B44083">
              <w:rPr>
                <w:rFonts w:cstheme="minorHAnsi"/>
              </w:rPr>
              <w:t>Information om hur vaccinet givits. Ibland kallat ”administrationsväg”</w:t>
            </w:r>
          </w:p>
        </w:tc>
        <w:tc>
          <w:tcPr>
            <w:tcW w:w="1140" w:type="dxa"/>
          </w:tcPr>
          <w:p w14:paraId="73A16203"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479854E7" w14:textId="77777777" w:rsidTr="007F6AB1">
        <w:tc>
          <w:tcPr>
            <w:tcW w:w="2122" w:type="dxa"/>
          </w:tcPr>
          <w:p w14:paraId="777971E4" w14:textId="77777777" w:rsidR="00BB0F58" w:rsidRPr="00B44083" w:rsidRDefault="00BB0F58" w:rsidP="0066096C">
            <w:pPr>
              <w:tabs>
                <w:tab w:val="left" w:pos="567"/>
              </w:tabs>
              <w:spacing w:before="120" w:after="120"/>
              <w:ind w:left="102" w:right="33"/>
              <w:rPr>
                <w:rFonts w:cstheme="minorHAnsi"/>
                <w:i/>
              </w:rPr>
            </w:pPr>
            <w:r w:rsidRPr="00B44083">
              <w:rPr>
                <w:rFonts w:cstheme="minorHAnsi"/>
              </w:rPr>
              <w:t>../../../dose</w:t>
            </w:r>
          </w:p>
        </w:tc>
        <w:tc>
          <w:tcPr>
            <w:tcW w:w="1706" w:type="dxa"/>
          </w:tcPr>
          <w:p w14:paraId="0913370F" w14:textId="77777777" w:rsidR="00BB0F58" w:rsidRPr="00B44083" w:rsidRDefault="00BB0F58" w:rsidP="0066096C">
            <w:pPr>
              <w:spacing w:before="120" w:after="120"/>
              <w:rPr>
                <w:rFonts w:cstheme="minorHAnsi"/>
              </w:rPr>
            </w:pPr>
            <w:r w:rsidRPr="00B44083">
              <w:rPr>
                <w:rFonts w:cstheme="minorHAnsi"/>
              </w:rPr>
              <w:t>DoseType</w:t>
            </w:r>
          </w:p>
        </w:tc>
        <w:tc>
          <w:tcPr>
            <w:tcW w:w="4962" w:type="dxa"/>
          </w:tcPr>
          <w:p w14:paraId="4133FE69" w14:textId="77777777" w:rsidR="00BB0F58" w:rsidRPr="00B44083" w:rsidRDefault="00BB0F58" w:rsidP="0066096C">
            <w:pPr>
              <w:spacing w:before="120" w:after="120"/>
              <w:rPr>
                <w:rFonts w:cstheme="minorHAnsi"/>
                <w:i/>
              </w:rPr>
            </w:pPr>
            <w:r w:rsidRPr="00B44083">
              <w:rPr>
                <w:rFonts w:cstheme="minorHAnsi"/>
              </w:rPr>
              <w:t>Mängd vaccin som givits</w:t>
            </w:r>
          </w:p>
        </w:tc>
        <w:tc>
          <w:tcPr>
            <w:tcW w:w="1140" w:type="dxa"/>
          </w:tcPr>
          <w:p w14:paraId="02B3D252"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0D902048" w14:textId="77777777" w:rsidTr="007F6AB1">
        <w:tc>
          <w:tcPr>
            <w:tcW w:w="2122" w:type="dxa"/>
          </w:tcPr>
          <w:p w14:paraId="39FDF5D7"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w:t>
            </w:r>
            <w:r w:rsidRPr="00B44083">
              <w:rPr>
                <w:rFonts w:eastAsia="Times New Roman" w:cstheme="minorHAnsi"/>
                <w:spacing w:val="-1"/>
              </w:rPr>
              <w:t>quantity</w:t>
            </w:r>
          </w:p>
        </w:tc>
        <w:tc>
          <w:tcPr>
            <w:tcW w:w="1706" w:type="dxa"/>
          </w:tcPr>
          <w:p w14:paraId="5ECD145E" w14:textId="77777777" w:rsidR="00BB0F58" w:rsidRPr="00B44083" w:rsidRDefault="00BB0F58" w:rsidP="0066096C">
            <w:pPr>
              <w:spacing w:before="120" w:after="120"/>
              <w:rPr>
                <w:rFonts w:cstheme="minorHAnsi"/>
              </w:rPr>
            </w:pPr>
            <w:r w:rsidRPr="00B44083">
              <w:rPr>
                <w:rFonts w:eastAsia="Times New Roman" w:cstheme="minorHAnsi"/>
                <w:spacing w:val="-1"/>
              </w:rPr>
              <w:t>PQType</w:t>
            </w:r>
          </w:p>
        </w:tc>
        <w:tc>
          <w:tcPr>
            <w:tcW w:w="4962" w:type="dxa"/>
          </w:tcPr>
          <w:p w14:paraId="7C933D20" w14:textId="77777777" w:rsidR="00BB0F58" w:rsidRPr="00B44083" w:rsidRDefault="00BB0F58" w:rsidP="0066096C">
            <w:pPr>
              <w:spacing w:before="120" w:after="120"/>
              <w:rPr>
                <w:rFonts w:cstheme="minorHAnsi"/>
              </w:rPr>
            </w:pPr>
            <w:r w:rsidRPr="00B44083">
              <w:rPr>
                <w:rFonts w:cstheme="minorHAnsi"/>
              </w:rPr>
              <w:t>Mängd preparat som givits dvs 1 ml etc.</w:t>
            </w:r>
          </w:p>
          <w:p w14:paraId="379CF2CE" w14:textId="77777777" w:rsidR="00BB0F58" w:rsidRPr="00B44083" w:rsidRDefault="00BB0F58" w:rsidP="0066096C">
            <w:pPr>
              <w:spacing w:before="120" w:after="120"/>
              <w:rPr>
                <w:rFonts w:cstheme="minorHAnsi"/>
              </w:rPr>
            </w:pPr>
            <w:r w:rsidRPr="00B44083">
              <w:rPr>
                <w:rFonts w:cstheme="minorHAnsi"/>
              </w:rPr>
              <w:t>Ska anges om möjligt i denna strukturerade form med värde(float) samt enhet. Annars i nästa fält om det endast finns angivet som text.</w:t>
            </w:r>
          </w:p>
        </w:tc>
        <w:tc>
          <w:tcPr>
            <w:tcW w:w="1140" w:type="dxa"/>
          </w:tcPr>
          <w:p w14:paraId="1B1B9E2F" w14:textId="77777777" w:rsidR="00BB0F58" w:rsidRPr="00B44083" w:rsidRDefault="00BB0F58" w:rsidP="0066096C">
            <w:pPr>
              <w:tabs>
                <w:tab w:val="left" w:pos="567"/>
              </w:tabs>
              <w:spacing w:before="120" w:after="120"/>
              <w:rPr>
                <w:rFonts w:cstheme="minorHAnsi"/>
                <w:spacing w:val="-1"/>
              </w:rPr>
            </w:pPr>
            <w:r w:rsidRPr="00B44083">
              <w:rPr>
                <w:rFonts w:eastAsia="Times New Roman" w:cstheme="minorHAnsi"/>
              </w:rPr>
              <w:t>0..1</w:t>
            </w:r>
          </w:p>
        </w:tc>
      </w:tr>
      <w:tr w:rsidR="00BB0F58" w:rsidRPr="00A34D56" w14:paraId="0E3B6137" w14:textId="77777777" w:rsidTr="007F6AB1">
        <w:tc>
          <w:tcPr>
            <w:tcW w:w="2122" w:type="dxa"/>
          </w:tcPr>
          <w:p w14:paraId="6D332E43"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w:t>
            </w:r>
            <w:r w:rsidRPr="00B44083">
              <w:rPr>
                <w:rFonts w:eastAsia="Times New Roman" w:cstheme="minorHAnsi"/>
                <w:spacing w:val="-1"/>
              </w:rPr>
              <w:t>displayName</w:t>
            </w:r>
          </w:p>
        </w:tc>
        <w:tc>
          <w:tcPr>
            <w:tcW w:w="1706" w:type="dxa"/>
          </w:tcPr>
          <w:p w14:paraId="5F82C4D0" w14:textId="77777777" w:rsidR="00BB0F58" w:rsidRPr="00B44083" w:rsidRDefault="00BB0F58" w:rsidP="0066096C">
            <w:pPr>
              <w:spacing w:before="120" w:after="120"/>
              <w:rPr>
                <w:rFonts w:cstheme="minorHAnsi"/>
              </w:rPr>
            </w:pPr>
            <w:r w:rsidRPr="00B44083">
              <w:rPr>
                <w:rFonts w:eastAsia="Times New Roman" w:cstheme="minorHAnsi"/>
                <w:spacing w:val="-1"/>
              </w:rPr>
              <w:t>string</w:t>
            </w:r>
          </w:p>
        </w:tc>
        <w:tc>
          <w:tcPr>
            <w:tcW w:w="4962" w:type="dxa"/>
          </w:tcPr>
          <w:p w14:paraId="36C53ECC" w14:textId="1CA74AA2" w:rsidR="00BB0F58" w:rsidRPr="00B44083" w:rsidRDefault="00BB0F58" w:rsidP="0066096C">
            <w:pPr>
              <w:spacing w:before="120" w:after="120"/>
              <w:rPr>
                <w:rFonts w:cstheme="minorHAnsi"/>
              </w:rPr>
            </w:pPr>
            <w:r w:rsidRPr="00B44083">
              <w:rPr>
                <w:rFonts w:cstheme="minorHAnsi"/>
              </w:rPr>
              <w:t>Fritextbeskrivning av mängd</w:t>
            </w:r>
            <w:r w:rsidR="005375D3" w:rsidRPr="00B44083">
              <w:rPr>
                <w:rFonts w:cstheme="minorHAnsi"/>
              </w:rPr>
              <w:t xml:space="preserve"> vaccin</w:t>
            </w:r>
            <w:r w:rsidRPr="00B44083">
              <w:rPr>
                <w:rFonts w:cstheme="minorHAnsi"/>
              </w:rPr>
              <w:t xml:space="preserve"> som givits. T ex ”1 ml</w:t>
            </w:r>
            <w:r w:rsidR="005375D3" w:rsidRPr="00B44083">
              <w:rPr>
                <w:rFonts w:cstheme="minorHAnsi"/>
              </w:rPr>
              <w:t>”</w:t>
            </w:r>
            <w:r w:rsidRPr="00B44083">
              <w:rPr>
                <w:rFonts w:cstheme="minorHAnsi"/>
              </w:rPr>
              <w:t xml:space="preserve"> </w:t>
            </w:r>
          </w:p>
          <w:p w14:paraId="4806ECC7" w14:textId="77777777" w:rsidR="00BB0F58" w:rsidRPr="00B44083" w:rsidRDefault="00BB0F58" w:rsidP="0066096C">
            <w:pPr>
              <w:spacing w:before="120" w:after="120"/>
              <w:rPr>
                <w:rFonts w:cstheme="minorHAnsi"/>
              </w:rPr>
            </w:pPr>
            <w:r w:rsidRPr="00B44083">
              <w:rPr>
                <w:rFonts w:cstheme="minorHAnsi"/>
              </w:rPr>
              <w:t>Anges även om quantity angivits ovan.</w:t>
            </w:r>
          </w:p>
        </w:tc>
        <w:tc>
          <w:tcPr>
            <w:tcW w:w="1140" w:type="dxa"/>
          </w:tcPr>
          <w:p w14:paraId="4CB671DF" w14:textId="77777777" w:rsidR="00BB0F58" w:rsidRPr="00B44083" w:rsidRDefault="00BB0F58" w:rsidP="0066096C">
            <w:pPr>
              <w:tabs>
                <w:tab w:val="left" w:pos="567"/>
              </w:tabs>
              <w:spacing w:before="120" w:after="120"/>
              <w:rPr>
                <w:rFonts w:cstheme="minorHAnsi"/>
                <w:spacing w:val="-1"/>
              </w:rPr>
            </w:pPr>
            <w:r w:rsidRPr="00B44083">
              <w:rPr>
                <w:rFonts w:eastAsia="Times New Roman" w:cstheme="minorHAnsi"/>
              </w:rPr>
              <w:t>1..1</w:t>
            </w:r>
          </w:p>
        </w:tc>
      </w:tr>
      <w:tr w:rsidR="00BB0F58" w:rsidRPr="00A34D56" w14:paraId="7E457016" w14:textId="77777777" w:rsidTr="007F6AB1">
        <w:tc>
          <w:tcPr>
            <w:tcW w:w="2122" w:type="dxa"/>
          </w:tcPr>
          <w:p w14:paraId="170D2F5C" w14:textId="77777777" w:rsidR="00BB0F58" w:rsidRPr="00B44083" w:rsidRDefault="00BB0F58" w:rsidP="0066096C">
            <w:pPr>
              <w:spacing w:before="120" w:after="120"/>
              <w:ind w:left="102" w:right="33"/>
              <w:rPr>
                <w:rFonts w:cstheme="minorHAnsi"/>
              </w:rPr>
            </w:pPr>
            <w:r w:rsidRPr="00B44083">
              <w:rPr>
                <w:rFonts w:cstheme="minorHAnsi"/>
              </w:rPr>
              <w:t>../../../isDoseComplete</w:t>
            </w:r>
          </w:p>
        </w:tc>
        <w:tc>
          <w:tcPr>
            <w:tcW w:w="1706" w:type="dxa"/>
          </w:tcPr>
          <w:p w14:paraId="6FDE8E9F" w14:textId="77777777" w:rsidR="00BB0F58" w:rsidRPr="00B44083" w:rsidRDefault="00BB0F58" w:rsidP="0066096C">
            <w:pPr>
              <w:spacing w:before="120" w:after="120"/>
              <w:rPr>
                <w:rFonts w:cstheme="minorHAnsi"/>
              </w:rPr>
            </w:pPr>
            <w:r w:rsidRPr="00B44083">
              <w:rPr>
                <w:rFonts w:cstheme="minorHAnsi"/>
              </w:rPr>
              <w:t>boolean</w:t>
            </w:r>
          </w:p>
        </w:tc>
        <w:tc>
          <w:tcPr>
            <w:tcW w:w="4962" w:type="dxa"/>
          </w:tcPr>
          <w:p w14:paraId="03BD4E66" w14:textId="5D950238" w:rsidR="00BB0F58" w:rsidRPr="00B44083" w:rsidRDefault="00BB0F58" w:rsidP="0066096C">
            <w:pPr>
              <w:spacing w:before="120" w:after="120"/>
              <w:rPr>
                <w:rFonts w:cstheme="minorHAnsi"/>
              </w:rPr>
            </w:pPr>
            <w:r w:rsidRPr="00B44083">
              <w:rPr>
                <w:rFonts w:cstheme="minorHAnsi"/>
              </w:rPr>
              <w:t>True om vaccineringen räknas som hel dos eller efter flera delvaccinationer fullt utförd. Annars false (dvs för de fall som ytterligare delvaccinationer ska ges innan full dos är uppnådd)</w:t>
            </w:r>
          </w:p>
        </w:tc>
        <w:tc>
          <w:tcPr>
            <w:tcW w:w="1140" w:type="dxa"/>
          </w:tcPr>
          <w:p w14:paraId="10754785"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7494D9A" w14:textId="77777777" w:rsidTr="007F6AB1">
        <w:tc>
          <w:tcPr>
            <w:tcW w:w="2122" w:type="dxa"/>
          </w:tcPr>
          <w:p w14:paraId="48E9F3BA" w14:textId="77777777" w:rsidR="00BB0F58" w:rsidRPr="00B44083" w:rsidRDefault="00BB0F58" w:rsidP="0066096C">
            <w:pPr>
              <w:spacing w:before="120" w:after="120"/>
              <w:ind w:left="102" w:right="33"/>
              <w:rPr>
                <w:rFonts w:cstheme="minorHAnsi"/>
              </w:rPr>
            </w:pPr>
            <w:r w:rsidRPr="00B44083">
              <w:rPr>
                <w:rFonts w:cstheme="minorHAnsi"/>
              </w:rPr>
              <w:t>../../../doseOrdinalNumber</w:t>
            </w:r>
          </w:p>
        </w:tc>
        <w:tc>
          <w:tcPr>
            <w:tcW w:w="1706" w:type="dxa"/>
          </w:tcPr>
          <w:p w14:paraId="52380A99" w14:textId="77777777" w:rsidR="00BB0F58" w:rsidRPr="00B44083" w:rsidRDefault="00BB0F58" w:rsidP="0066096C">
            <w:pPr>
              <w:spacing w:before="120" w:after="120"/>
              <w:rPr>
                <w:rFonts w:cstheme="minorHAnsi"/>
              </w:rPr>
            </w:pPr>
            <w:r w:rsidRPr="00B44083">
              <w:rPr>
                <w:rFonts w:cstheme="minorHAnsi"/>
              </w:rPr>
              <w:t>integer</w:t>
            </w:r>
          </w:p>
        </w:tc>
        <w:tc>
          <w:tcPr>
            <w:tcW w:w="4962" w:type="dxa"/>
          </w:tcPr>
          <w:p w14:paraId="4AFB7C3A" w14:textId="77777777" w:rsidR="00BB0F58" w:rsidRPr="00B44083" w:rsidRDefault="00BB0F58" w:rsidP="0066096C">
            <w:pPr>
              <w:spacing w:before="120" w:after="120"/>
              <w:rPr>
                <w:rFonts w:cstheme="minorHAnsi"/>
              </w:rPr>
            </w:pPr>
            <w:r w:rsidRPr="00B44083">
              <w:rPr>
                <w:rFonts w:cstheme="minorHAnsi"/>
              </w:rPr>
              <w:t>Anger vilken dos i ordningen som administrerats då vaccineringen är en del av flera vaccinationer som ska utföras för att räknas som full dos uppnådd. Värden 1,2,3,… 1 om endast en vaccinering utgör full dos.</w:t>
            </w:r>
          </w:p>
          <w:p w14:paraId="2CD9A572" w14:textId="77777777" w:rsidR="00BB0F58" w:rsidRPr="00B44083" w:rsidRDefault="00BB0F58" w:rsidP="0066096C">
            <w:pPr>
              <w:spacing w:before="120" w:after="120"/>
              <w:rPr>
                <w:rFonts w:cstheme="minorHAnsi"/>
              </w:rPr>
            </w:pPr>
            <w:r w:rsidRPr="00B44083">
              <w:rPr>
                <w:rFonts w:cstheme="minorHAnsi"/>
              </w:rPr>
              <w:t xml:space="preserve">Exempel: om tre doser krävs för att vaccinationen ska uppnå full dos och patient erhåller den andra i ordningen anges detta värde som 2. </w:t>
            </w:r>
          </w:p>
        </w:tc>
        <w:tc>
          <w:tcPr>
            <w:tcW w:w="1140" w:type="dxa"/>
          </w:tcPr>
          <w:p w14:paraId="34ACE13A"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0B55D011" w14:textId="77777777" w:rsidTr="007F6AB1">
        <w:tc>
          <w:tcPr>
            <w:tcW w:w="2122" w:type="dxa"/>
          </w:tcPr>
          <w:p w14:paraId="0232FD7E" w14:textId="77777777" w:rsidR="00BB0F58" w:rsidRPr="00B44083" w:rsidRDefault="00BB0F58" w:rsidP="0066096C">
            <w:pPr>
              <w:spacing w:before="120" w:after="120"/>
              <w:ind w:left="102" w:right="33"/>
              <w:rPr>
                <w:rFonts w:cstheme="minorHAnsi"/>
              </w:rPr>
            </w:pPr>
            <w:r w:rsidRPr="00B44083">
              <w:rPr>
                <w:rFonts w:cstheme="minorHAnsi"/>
              </w:rPr>
              <w:t>../../../numberOfPrescribedDoses</w:t>
            </w:r>
          </w:p>
        </w:tc>
        <w:tc>
          <w:tcPr>
            <w:tcW w:w="1706" w:type="dxa"/>
          </w:tcPr>
          <w:p w14:paraId="79337781" w14:textId="77777777" w:rsidR="00BB0F58" w:rsidRPr="00B44083" w:rsidRDefault="00BB0F58" w:rsidP="0066096C">
            <w:pPr>
              <w:spacing w:before="120" w:after="120"/>
              <w:rPr>
                <w:rFonts w:cstheme="minorHAnsi"/>
              </w:rPr>
            </w:pPr>
            <w:r w:rsidRPr="00B44083">
              <w:rPr>
                <w:rFonts w:cstheme="minorHAnsi"/>
              </w:rPr>
              <w:t>integer</w:t>
            </w:r>
          </w:p>
        </w:tc>
        <w:tc>
          <w:tcPr>
            <w:tcW w:w="4962" w:type="dxa"/>
          </w:tcPr>
          <w:p w14:paraId="467C7A90" w14:textId="77777777" w:rsidR="00BB0F58" w:rsidRPr="00B44083" w:rsidRDefault="00BB0F58" w:rsidP="0066096C">
            <w:pPr>
              <w:spacing w:before="120" w:after="120"/>
              <w:rPr>
                <w:rFonts w:cstheme="minorHAnsi"/>
              </w:rPr>
            </w:pPr>
            <w:r w:rsidRPr="00B44083">
              <w:rPr>
                <w:rFonts w:cstheme="minorHAnsi"/>
              </w:rPr>
              <w:t>Anger antalet delvaccinationer som ska utföras för att vaccinationen ska räknas som full dos uppnådd. Värden 1,2,3,… 1 om endast en vaccinering utgör full dos</w:t>
            </w:r>
          </w:p>
          <w:p w14:paraId="3076CA0B" w14:textId="77777777" w:rsidR="00BB0F58" w:rsidRPr="00B44083" w:rsidRDefault="00BB0F58" w:rsidP="0066096C">
            <w:pPr>
              <w:spacing w:before="120" w:after="120"/>
              <w:rPr>
                <w:rFonts w:cstheme="minorHAnsi"/>
              </w:rPr>
            </w:pPr>
            <w:r w:rsidRPr="00B44083">
              <w:rPr>
                <w:rFonts w:cstheme="minorHAnsi"/>
              </w:rPr>
              <w:t>Exempel: om tre doser krävs för att vaccinationen ska uppnå full dos anges detta värde som 3.</w:t>
            </w:r>
          </w:p>
        </w:tc>
        <w:tc>
          <w:tcPr>
            <w:tcW w:w="1140" w:type="dxa"/>
          </w:tcPr>
          <w:p w14:paraId="5831D8C5"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DD58D58" w14:textId="77777777" w:rsidTr="007F6AB1">
        <w:tc>
          <w:tcPr>
            <w:tcW w:w="2122" w:type="dxa"/>
          </w:tcPr>
          <w:p w14:paraId="761BCF20" w14:textId="77777777" w:rsidR="00BB0F58" w:rsidRPr="00B44083" w:rsidRDefault="00BB0F58" w:rsidP="0066096C">
            <w:pPr>
              <w:spacing w:before="120" w:after="120"/>
              <w:ind w:left="102" w:right="33"/>
              <w:rPr>
                <w:rFonts w:cstheme="minorHAnsi"/>
              </w:rPr>
            </w:pPr>
            <w:r w:rsidRPr="00B44083">
              <w:rPr>
                <w:rFonts w:cstheme="minorHAnsi"/>
              </w:rPr>
              <w:t>../../../sourceDescription</w:t>
            </w:r>
          </w:p>
        </w:tc>
        <w:tc>
          <w:tcPr>
            <w:tcW w:w="1706" w:type="dxa"/>
          </w:tcPr>
          <w:p w14:paraId="23E5EC3F"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46A4FCD6" w14:textId="77777777" w:rsidR="00BB0F58" w:rsidRPr="00B44083" w:rsidRDefault="00BB0F58" w:rsidP="0066096C">
            <w:pPr>
              <w:spacing w:before="120" w:after="120"/>
              <w:rPr>
                <w:rFonts w:cstheme="minorHAnsi"/>
              </w:rPr>
            </w:pPr>
            <w:r w:rsidRPr="00B44083">
              <w:rPr>
                <w:rFonts w:cstheme="minorHAnsi"/>
              </w:rPr>
              <w:t>Fritextinformation som anger källa för vaccinering som efterregistrerats. T ex namn på annan vårdenhet, intyg, land el. dyl.</w:t>
            </w:r>
          </w:p>
        </w:tc>
        <w:tc>
          <w:tcPr>
            <w:tcW w:w="1140" w:type="dxa"/>
          </w:tcPr>
          <w:p w14:paraId="42847050"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057DB6A2" w14:textId="77777777" w:rsidTr="007F6AB1">
        <w:tc>
          <w:tcPr>
            <w:tcW w:w="2122" w:type="dxa"/>
          </w:tcPr>
          <w:p w14:paraId="349C5278" w14:textId="77777777" w:rsidR="00BB0F58" w:rsidRPr="00B44083" w:rsidRDefault="00BB0F58" w:rsidP="0066096C">
            <w:pPr>
              <w:spacing w:before="120" w:after="120"/>
              <w:ind w:left="102" w:right="33"/>
              <w:rPr>
                <w:rFonts w:cstheme="minorHAnsi"/>
              </w:rPr>
            </w:pPr>
            <w:r w:rsidRPr="00B44083">
              <w:rPr>
                <w:rFonts w:cstheme="minorHAnsi"/>
              </w:rPr>
              <w:t>../../../commentPrescription</w:t>
            </w:r>
          </w:p>
        </w:tc>
        <w:tc>
          <w:tcPr>
            <w:tcW w:w="1706" w:type="dxa"/>
          </w:tcPr>
          <w:p w14:paraId="6C1495D7"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6CC5478C" w14:textId="77777777" w:rsidR="00BB0F58" w:rsidRPr="00B44083" w:rsidRDefault="00BB0F58" w:rsidP="0066096C">
            <w:pPr>
              <w:spacing w:before="120" w:after="120"/>
              <w:rPr>
                <w:rFonts w:cstheme="minorHAnsi"/>
              </w:rPr>
            </w:pPr>
            <w:r w:rsidRPr="00B44083">
              <w:rPr>
                <w:rFonts w:cstheme="minorHAnsi"/>
              </w:rPr>
              <w:t>Fritextinformation. T.ex. instruktioner som noterats i ordinationen av vaccineringen</w:t>
            </w:r>
          </w:p>
        </w:tc>
        <w:tc>
          <w:tcPr>
            <w:tcW w:w="1140" w:type="dxa"/>
          </w:tcPr>
          <w:p w14:paraId="6756BC2B"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3C3C8E54" w14:textId="77777777" w:rsidTr="007F6AB1">
        <w:tc>
          <w:tcPr>
            <w:tcW w:w="2122" w:type="dxa"/>
          </w:tcPr>
          <w:p w14:paraId="42D425BD"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lastRenderedPageBreak/>
              <w:t>../../../commentAdministration</w:t>
            </w:r>
          </w:p>
        </w:tc>
        <w:tc>
          <w:tcPr>
            <w:tcW w:w="1706" w:type="dxa"/>
          </w:tcPr>
          <w:p w14:paraId="5FB8A909"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4A39B541" w14:textId="77777777" w:rsidR="00BB0F58" w:rsidRPr="00B44083" w:rsidRDefault="00BB0F58" w:rsidP="0066096C">
            <w:pPr>
              <w:spacing w:before="120" w:after="120"/>
              <w:rPr>
                <w:rFonts w:cstheme="minorHAnsi"/>
              </w:rPr>
            </w:pPr>
            <w:r w:rsidRPr="00B44083">
              <w:rPr>
                <w:rFonts w:cstheme="minorHAnsi"/>
              </w:rPr>
              <w:t>Fritextinformation. Generella kommentarer gjorde vid vaccineringen av den som utfört den</w:t>
            </w:r>
          </w:p>
        </w:tc>
        <w:tc>
          <w:tcPr>
            <w:tcW w:w="1140" w:type="dxa"/>
          </w:tcPr>
          <w:p w14:paraId="22EB698A"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4F6C0ECA" w14:textId="77777777" w:rsidTr="007F6AB1">
        <w:tc>
          <w:tcPr>
            <w:tcW w:w="2122" w:type="dxa"/>
          </w:tcPr>
          <w:p w14:paraId="7A2CF305" w14:textId="77777777" w:rsidR="00BB0F58" w:rsidRPr="00B44083" w:rsidRDefault="00BB0F58" w:rsidP="0066096C">
            <w:pPr>
              <w:tabs>
                <w:tab w:val="left" w:pos="567"/>
              </w:tabs>
              <w:spacing w:before="120" w:after="120"/>
              <w:ind w:left="102" w:right="33"/>
              <w:rPr>
                <w:rFonts w:cstheme="minorHAnsi"/>
                <w:b/>
              </w:rPr>
            </w:pPr>
            <w:r w:rsidRPr="00B44083">
              <w:rPr>
                <w:rFonts w:cstheme="minorHAnsi"/>
              </w:rPr>
              <w:t>../../../patientAdverseEffect</w:t>
            </w:r>
          </w:p>
        </w:tc>
        <w:tc>
          <w:tcPr>
            <w:tcW w:w="1706" w:type="dxa"/>
          </w:tcPr>
          <w:p w14:paraId="29740419"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62CE0188" w14:textId="77777777" w:rsidR="00BB0F58" w:rsidRPr="00B44083" w:rsidRDefault="00BB0F58" w:rsidP="0066096C">
            <w:pPr>
              <w:spacing w:before="120" w:after="120"/>
              <w:rPr>
                <w:rFonts w:cstheme="minorHAnsi"/>
              </w:rPr>
            </w:pPr>
            <w:r w:rsidRPr="00B44083">
              <w:rPr>
                <w:rFonts w:cstheme="minorHAnsi"/>
              </w:rPr>
              <w:t>Information om patienten erfarit någon eller några reaktioner hänför bara till den specifika administreringen</w:t>
            </w:r>
          </w:p>
        </w:tc>
        <w:tc>
          <w:tcPr>
            <w:tcW w:w="1140" w:type="dxa"/>
          </w:tcPr>
          <w:p w14:paraId="141D9F11"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w:t>
            </w:r>
          </w:p>
        </w:tc>
      </w:tr>
      <w:tr w:rsidR="00BB0F58" w:rsidRPr="00A34D56" w14:paraId="29CEAE37" w14:textId="77777777" w:rsidTr="007F6AB1">
        <w:tc>
          <w:tcPr>
            <w:tcW w:w="2122" w:type="dxa"/>
          </w:tcPr>
          <w:p w14:paraId="7F803D63"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../../../typeOfVaccine</w:t>
            </w:r>
          </w:p>
        </w:tc>
        <w:tc>
          <w:tcPr>
            <w:tcW w:w="1706" w:type="dxa"/>
          </w:tcPr>
          <w:p w14:paraId="75BFEF48"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5F4B81C9" w14:textId="77777777" w:rsidR="00BB0F58" w:rsidRPr="00B44083" w:rsidRDefault="00BB0F58" w:rsidP="0066096C">
            <w:pPr>
              <w:spacing w:before="120" w:after="120"/>
              <w:rPr>
                <w:rFonts w:cstheme="minorHAnsi"/>
              </w:rPr>
            </w:pPr>
            <w:r w:rsidRPr="00B44083">
              <w:rPr>
                <w:rFonts w:cstheme="minorHAnsi"/>
              </w:rPr>
              <w:t>Information om givet vaccin. Beskriver vaccintyp i praktiken genom att beskriva vilka sjukdomar som vaccinet skyddar emot (exempel på koder: Hep A, MPR och säsongsinfluensa).</w:t>
            </w:r>
          </w:p>
        </w:tc>
        <w:tc>
          <w:tcPr>
            <w:tcW w:w="1140" w:type="dxa"/>
          </w:tcPr>
          <w:p w14:paraId="6EBED3C2"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90E28EC" w14:textId="77777777" w:rsidTr="007F6AB1">
        <w:tc>
          <w:tcPr>
            <w:tcW w:w="2122" w:type="dxa"/>
          </w:tcPr>
          <w:p w14:paraId="78FE4DD1"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../../../vaccineName</w:t>
            </w:r>
          </w:p>
        </w:tc>
        <w:tc>
          <w:tcPr>
            <w:tcW w:w="1706" w:type="dxa"/>
          </w:tcPr>
          <w:p w14:paraId="4EFC42F6"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3EA1B0E8" w14:textId="77777777" w:rsidR="00BB0F58" w:rsidRPr="00B44083" w:rsidRDefault="00BB0F58" w:rsidP="0066096C">
            <w:pPr>
              <w:spacing w:before="120" w:after="120"/>
              <w:rPr>
                <w:rFonts w:cstheme="minorHAnsi"/>
              </w:rPr>
            </w:pPr>
            <w:r w:rsidRPr="00B44083">
              <w:rPr>
                <w:rFonts w:cstheme="minorHAnsi"/>
              </w:rPr>
              <w:t>Information om givet vaccins produktnamn. I code ska anges företrädelsevis NPL-id (codeSystem =1.2.752.129.2.1.5.1, codeSystemName = ”NPL”). Om standardkodverk ej används anges endast namnet på vaccinet i attributet originalText.</w:t>
            </w:r>
          </w:p>
        </w:tc>
        <w:tc>
          <w:tcPr>
            <w:tcW w:w="1140" w:type="dxa"/>
          </w:tcPr>
          <w:p w14:paraId="5C0C9071"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4E2A1DCD" w14:textId="77777777" w:rsidTr="007F6AB1">
        <w:tc>
          <w:tcPr>
            <w:tcW w:w="2122" w:type="dxa"/>
          </w:tcPr>
          <w:p w14:paraId="5F44D8D3"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../../../vaccineBatchId</w:t>
            </w:r>
          </w:p>
        </w:tc>
        <w:tc>
          <w:tcPr>
            <w:tcW w:w="1706" w:type="dxa"/>
          </w:tcPr>
          <w:p w14:paraId="6F3EF07D"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5C9CE372" w14:textId="77777777" w:rsidR="00BB0F58" w:rsidRPr="00B44083" w:rsidRDefault="00BB0F58" w:rsidP="0066096C">
            <w:pPr>
              <w:spacing w:before="120" w:after="120"/>
              <w:rPr>
                <w:rFonts w:cstheme="minorHAnsi"/>
              </w:rPr>
            </w:pPr>
            <w:r w:rsidRPr="00B44083">
              <w:rPr>
                <w:rFonts w:cstheme="minorHAnsi"/>
              </w:rPr>
              <w:t>Identifiering av batchnummer för vaccinets tillverkning</w:t>
            </w:r>
          </w:p>
        </w:tc>
        <w:tc>
          <w:tcPr>
            <w:tcW w:w="1140" w:type="dxa"/>
          </w:tcPr>
          <w:p w14:paraId="09CE65F5"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5381D3F9" w14:textId="77777777" w:rsidTr="007F6AB1">
        <w:tc>
          <w:tcPr>
            <w:tcW w:w="2122" w:type="dxa"/>
          </w:tcPr>
          <w:p w14:paraId="40C62B59"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../../../vaccineManufacturer</w:t>
            </w:r>
          </w:p>
        </w:tc>
        <w:tc>
          <w:tcPr>
            <w:tcW w:w="1706" w:type="dxa"/>
          </w:tcPr>
          <w:p w14:paraId="0D79C210"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1316934B" w14:textId="77777777" w:rsidR="00BB0F58" w:rsidRPr="00B44083" w:rsidRDefault="00BB0F58" w:rsidP="0066096C">
            <w:pPr>
              <w:spacing w:before="120" w:after="120"/>
              <w:rPr>
                <w:rFonts w:cstheme="minorHAnsi"/>
              </w:rPr>
            </w:pPr>
            <w:r w:rsidRPr="00B44083">
              <w:rPr>
                <w:rFonts w:cstheme="minorHAnsi"/>
              </w:rPr>
              <w:t>Namn på tillverkaren av vaccinet.</w:t>
            </w:r>
          </w:p>
        </w:tc>
        <w:tc>
          <w:tcPr>
            <w:tcW w:w="1140" w:type="dxa"/>
          </w:tcPr>
          <w:p w14:paraId="641D4F8E"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13E1879" w14:textId="77777777" w:rsidTr="007F6AB1">
        <w:tc>
          <w:tcPr>
            <w:tcW w:w="2122" w:type="dxa"/>
          </w:tcPr>
          <w:p w14:paraId="36ADEC0C"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../../../vaccineTargetDisease</w:t>
            </w:r>
          </w:p>
        </w:tc>
        <w:tc>
          <w:tcPr>
            <w:tcW w:w="1706" w:type="dxa"/>
          </w:tcPr>
          <w:p w14:paraId="4945541D"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03B8A884" w14:textId="77777777" w:rsidR="00BB0F58" w:rsidRPr="00B44083" w:rsidRDefault="00BB0F58" w:rsidP="0066096C">
            <w:pPr>
              <w:spacing w:before="120" w:after="120"/>
              <w:rPr>
                <w:rFonts w:cstheme="minorHAnsi"/>
              </w:rPr>
            </w:pPr>
            <w:r w:rsidRPr="00B44083">
              <w:rPr>
                <w:rFonts w:cstheme="minorHAnsi"/>
              </w:rPr>
              <w:t>Information om den/de sjukdomar vaccinet skyddar emot.</w:t>
            </w:r>
          </w:p>
        </w:tc>
        <w:tc>
          <w:tcPr>
            <w:tcW w:w="1140" w:type="dxa"/>
          </w:tcPr>
          <w:p w14:paraId="5E258A78"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w:t>
            </w:r>
          </w:p>
        </w:tc>
      </w:tr>
      <w:tr w:rsidR="00BB0F58" w:rsidRPr="00A34D56" w14:paraId="7A0ACC81" w14:textId="77777777" w:rsidTr="007F6AB1">
        <w:tc>
          <w:tcPr>
            <w:tcW w:w="2122" w:type="dxa"/>
          </w:tcPr>
          <w:p w14:paraId="263DD5F7"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../../../vaccinationUniqueReference</w:t>
            </w:r>
          </w:p>
        </w:tc>
        <w:tc>
          <w:tcPr>
            <w:tcW w:w="1706" w:type="dxa"/>
          </w:tcPr>
          <w:p w14:paraId="2D462FCF" w14:textId="77777777" w:rsidR="00BB0F58" w:rsidRPr="00B44083" w:rsidRDefault="00BB0F58" w:rsidP="0066096C">
            <w:pPr>
              <w:spacing w:before="120" w:after="120"/>
              <w:rPr>
                <w:rFonts w:cstheme="minorHAnsi"/>
              </w:rPr>
            </w:pPr>
            <w:r w:rsidRPr="00B44083">
              <w:rPr>
                <w:rFonts w:cstheme="minorHAnsi"/>
              </w:rPr>
              <w:t>IIType</w:t>
            </w:r>
          </w:p>
        </w:tc>
        <w:tc>
          <w:tcPr>
            <w:tcW w:w="4962" w:type="dxa"/>
          </w:tcPr>
          <w:p w14:paraId="78A4F22F" w14:textId="77777777" w:rsidR="00BB0F58" w:rsidRPr="00B44083" w:rsidRDefault="00BB0F58" w:rsidP="0066096C">
            <w:pPr>
              <w:spacing w:before="120" w:after="120"/>
              <w:rPr>
                <w:rFonts w:cstheme="minorHAnsi"/>
              </w:rPr>
            </w:pPr>
            <w:r w:rsidRPr="00B44083">
              <w:rPr>
                <w:rFonts w:cstheme="minorHAnsi"/>
              </w:rPr>
              <w:t>Unika referensen till källsystemets vaccinationsinformation.</w:t>
            </w:r>
          </w:p>
        </w:tc>
        <w:tc>
          <w:tcPr>
            <w:tcW w:w="1140" w:type="dxa"/>
          </w:tcPr>
          <w:p w14:paraId="6AEBFB0B"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5359FA4" w14:textId="77777777" w:rsidTr="007F6AB1">
        <w:tc>
          <w:tcPr>
            <w:tcW w:w="2122" w:type="dxa"/>
          </w:tcPr>
          <w:p w14:paraId="0B546648"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../../../../root</w:t>
            </w:r>
          </w:p>
        </w:tc>
        <w:tc>
          <w:tcPr>
            <w:tcW w:w="1706" w:type="dxa"/>
          </w:tcPr>
          <w:p w14:paraId="3FE47D8C"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3BB12FD6" w14:textId="77777777" w:rsidR="00BB0F58" w:rsidRPr="00B44083" w:rsidRDefault="00BB0F58" w:rsidP="0066096C">
            <w:pPr>
              <w:spacing w:before="120" w:after="120"/>
              <w:rPr>
                <w:rFonts w:cstheme="minorHAnsi"/>
              </w:rPr>
            </w:pPr>
            <w:r w:rsidRPr="00B44083">
              <w:rPr>
                <w:rFonts w:cstheme="minorHAnsi"/>
              </w:rPr>
              <w:t>Om identiteten i källsystemet är globalt unik kan den anges här (t.ex. om den är en UUID). Annars anges källsystemets HSA-id här och källsystemets lokala ID för vaccinationen anges i ”extention”.</w:t>
            </w:r>
          </w:p>
        </w:tc>
        <w:tc>
          <w:tcPr>
            <w:tcW w:w="1140" w:type="dxa"/>
          </w:tcPr>
          <w:p w14:paraId="178505A1"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1..1</w:t>
            </w:r>
          </w:p>
        </w:tc>
      </w:tr>
      <w:tr w:rsidR="00BB0F58" w:rsidRPr="00A34D56" w14:paraId="37B08351" w14:textId="77777777" w:rsidTr="007F6AB1">
        <w:tc>
          <w:tcPr>
            <w:tcW w:w="2122" w:type="dxa"/>
          </w:tcPr>
          <w:p w14:paraId="553A5295"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../../../../extension</w:t>
            </w:r>
          </w:p>
        </w:tc>
        <w:tc>
          <w:tcPr>
            <w:tcW w:w="1706" w:type="dxa"/>
          </w:tcPr>
          <w:p w14:paraId="397F0F92" w14:textId="77777777" w:rsidR="00BB0F58" w:rsidRPr="00B44083" w:rsidRDefault="00BB0F58" w:rsidP="0066096C">
            <w:pPr>
              <w:spacing w:before="120" w:after="120"/>
              <w:rPr>
                <w:rFonts w:cstheme="minorHAnsi"/>
              </w:rPr>
            </w:pPr>
            <w:r w:rsidRPr="00B44083">
              <w:rPr>
                <w:rFonts w:cstheme="minorHAnsi"/>
              </w:rPr>
              <w:t>string</w:t>
            </w:r>
          </w:p>
        </w:tc>
        <w:tc>
          <w:tcPr>
            <w:tcW w:w="4962" w:type="dxa"/>
          </w:tcPr>
          <w:p w14:paraId="5A852E07" w14:textId="77777777" w:rsidR="00BB0F58" w:rsidRPr="00B44083" w:rsidRDefault="00BB0F58" w:rsidP="0066096C">
            <w:pPr>
              <w:spacing w:before="120" w:after="120"/>
              <w:rPr>
                <w:rFonts w:cstheme="minorHAnsi"/>
              </w:rPr>
            </w:pPr>
            <w:r w:rsidRPr="00B44083">
              <w:rPr>
                <w:rFonts w:cstheme="minorHAnsi"/>
              </w:rPr>
              <w:t>Används vid behov. Se beskrivning för ”root”.</w:t>
            </w:r>
          </w:p>
        </w:tc>
        <w:tc>
          <w:tcPr>
            <w:tcW w:w="1140" w:type="dxa"/>
          </w:tcPr>
          <w:p w14:paraId="4243A227" w14:textId="77777777" w:rsidR="00BB0F58" w:rsidRPr="00B44083" w:rsidRDefault="00BB0F58" w:rsidP="0066096C">
            <w:pPr>
              <w:tabs>
                <w:tab w:val="left" w:pos="567"/>
              </w:tabs>
              <w:spacing w:before="120" w:after="120"/>
              <w:rPr>
                <w:rFonts w:cstheme="minorHAnsi"/>
                <w:spacing w:val="-1"/>
              </w:rPr>
            </w:pPr>
            <w:r w:rsidRPr="00B44083">
              <w:rPr>
                <w:rFonts w:cstheme="minorHAnsi"/>
                <w:spacing w:val="-1"/>
              </w:rPr>
              <w:t>0..1</w:t>
            </w:r>
          </w:p>
        </w:tc>
      </w:tr>
      <w:tr w:rsidR="00BB0F58" w:rsidRPr="00A34D56" w14:paraId="6FA4B9B5" w14:textId="77777777" w:rsidTr="007F6AB1">
        <w:tc>
          <w:tcPr>
            <w:tcW w:w="2122" w:type="dxa"/>
          </w:tcPr>
          <w:p w14:paraId="09AA8967"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../../additionalPatientInformation</w:t>
            </w:r>
          </w:p>
        </w:tc>
        <w:tc>
          <w:tcPr>
            <w:tcW w:w="1706" w:type="dxa"/>
          </w:tcPr>
          <w:p w14:paraId="6E65F920" w14:textId="77777777" w:rsidR="00BB0F58" w:rsidRPr="00B44083" w:rsidRDefault="00BB0F58" w:rsidP="0066096C">
            <w:pPr>
              <w:spacing w:before="120" w:after="120"/>
              <w:rPr>
                <w:rFonts w:cstheme="minorHAnsi"/>
              </w:rPr>
            </w:pPr>
            <w:r w:rsidRPr="00B44083">
              <w:rPr>
                <w:rFonts w:cstheme="minorHAnsi"/>
              </w:rPr>
              <w:t>AdditionalPatientInformationType</w:t>
            </w:r>
          </w:p>
        </w:tc>
        <w:tc>
          <w:tcPr>
            <w:tcW w:w="4962" w:type="dxa"/>
          </w:tcPr>
          <w:p w14:paraId="5913301E" w14:textId="77777777" w:rsidR="00BB0F58" w:rsidRPr="00B44083" w:rsidRDefault="00BB0F58" w:rsidP="0066096C">
            <w:pPr>
              <w:spacing w:before="120" w:after="120"/>
              <w:rPr>
                <w:rFonts w:cstheme="minorHAnsi"/>
              </w:rPr>
            </w:pPr>
            <w:r w:rsidRPr="00B44083">
              <w:rPr>
                <w:rFonts w:cstheme="minorHAnsi"/>
              </w:rPr>
              <w:t>Ytterligare information om patienten som inte går att få tag på via en gemensam PU-slagning.</w:t>
            </w:r>
          </w:p>
        </w:tc>
        <w:tc>
          <w:tcPr>
            <w:tcW w:w="1140" w:type="dxa"/>
          </w:tcPr>
          <w:p w14:paraId="5029D387" w14:textId="77777777" w:rsidR="00BB0F58" w:rsidRPr="00B44083" w:rsidRDefault="00BB0F58" w:rsidP="0066096C">
            <w:pPr>
              <w:tabs>
                <w:tab w:val="left" w:pos="567"/>
              </w:tabs>
              <w:spacing w:before="120" w:after="120"/>
              <w:rPr>
                <w:rFonts w:cstheme="minorHAnsi"/>
              </w:rPr>
            </w:pPr>
            <w:r w:rsidRPr="00B44083">
              <w:rPr>
                <w:rFonts w:cstheme="minorHAnsi"/>
              </w:rPr>
              <w:t>0..1</w:t>
            </w:r>
          </w:p>
        </w:tc>
      </w:tr>
      <w:tr w:rsidR="00BB0F58" w:rsidRPr="00A34D56" w14:paraId="182A9926" w14:textId="77777777" w:rsidTr="007F6AB1">
        <w:tc>
          <w:tcPr>
            <w:tcW w:w="2122" w:type="dxa"/>
          </w:tcPr>
          <w:p w14:paraId="1D754287"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../../../dateOfBirth</w:t>
            </w:r>
          </w:p>
        </w:tc>
        <w:tc>
          <w:tcPr>
            <w:tcW w:w="1706" w:type="dxa"/>
          </w:tcPr>
          <w:p w14:paraId="3685EC91" w14:textId="77777777" w:rsidR="00BB0F58" w:rsidRPr="00B44083" w:rsidRDefault="00BB0F58" w:rsidP="0066096C">
            <w:pPr>
              <w:spacing w:before="120" w:after="120"/>
              <w:rPr>
                <w:rFonts w:cstheme="minorHAnsi"/>
              </w:rPr>
            </w:pPr>
            <w:r w:rsidRPr="00B44083">
              <w:rPr>
                <w:rFonts w:cstheme="minorHAnsi"/>
              </w:rPr>
              <w:t>DateType</w:t>
            </w:r>
          </w:p>
        </w:tc>
        <w:tc>
          <w:tcPr>
            <w:tcW w:w="4962" w:type="dxa"/>
          </w:tcPr>
          <w:p w14:paraId="4AD14101" w14:textId="77777777" w:rsidR="00BB0F58" w:rsidRPr="00B44083" w:rsidRDefault="00BB0F58" w:rsidP="0066096C">
            <w:pPr>
              <w:spacing w:before="120" w:after="120"/>
              <w:rPr>
                <w:rFonts w:cstheme="minorHAnsi"/>
              </w:rPr>
            </w:pPr>
            <w:r w:rsidRPr="00B44083">
              <w:rPr>
                <w:rFonts w:cstheme="minorHAnsi"/>
              </w:rPr>
              <w:t>Patientens födelsedatum.</w:t>
            </w:r>
          </w:p>
        </w:tc>
        <w:tc>
          <w:tcPr>
            <w:tcW w:w="1140" w:type="dxa"/>
          </w:tcPr>
          <w:p w14:paraId="58B7A465" w14:textId="77777777" w:rsidR="00BB0F58" w:rsidRPr="00B44083" w:rsidRDefault="00BB0F58" w:rsidP="0066096C">
            <w:pPr>
              <w:tabs>
                <w:tab w:val="left" w:pos="567"/>
              </w:tabs>
              <w:spacing w:before="120" w:after="120"/>
              <w:rPr>
                <w:rFonts w:cstheme="minorHAnsi"/>
              </w:rPr>
            </w:pPr>
            <w:r w:rsidRPr="00B44083">
              <w:rPr>
                <w:rFonts w:cstheme="minorHAnsi"/>
              </w:rPr>
              <w:t>1..1</w:t>
            </w:r>
          </w:p>
        </w:tc>
      </w:tr>
      <w:tr w:rsidR="00BB0F58" w:rsidRPr="00A34D56" w14:paraId="4947B127" w14:textId="77777777" w:rsidTr="007F6AB1">
        <w:tc>
          <w:tcPr>
            <w:tcW w:w="2122" w:type="dxa"/>
          </w:tcPr>
          <w:p w14:paraId="35421435"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../../../gender</w:t>
            </w:r>
          </w:p>
        </w:tc>
        <w:tc>
          <w:tcPr>
            <w:tcW w:w="1706" w:type="dxa"/>
          </w:tcPr>
          <w:p w14:paraId="430E0115" w14:textId="77777777" w:rsidR="00BB0F58" w:rsidRPr="00B44083" w:rsidRDefault="00BB0F58" w:rsidP="0066096C">
            <w:pPr>
              <w:spacing w:before="120" w:after="120"/>
              <w:rPr>
                <w:rFonts w:cstheme="minorHAnsi"/>
              </w:rPr>
            </w:pPr>
            <w:r w:rsidRPr="00B44083">
              <w:rPr>
                <w:rFonts w:cstheme="minorHAnsi"/>
              </w:rPr>
              <w:t>CVType</w:t>
            </w:r>
          </w:p>
        </w:tc>
        <w:tc>
          <w:tcPr>
            <w:tcW w:w="4962" w:type="dxa"/>
          </w:tcPr>
          <w:p w14:paraId="0B4C5594" w14:textId="77777777" w:rsidR="00BB0F58" w:rsidRPr="00B44083" w:rsidRDefault="00BB0F58" w:rsidP="0066096C">
            <w:pPr>
              <w:spacing w:before="120" w:after="120"/>
              <w:rPr>
                <w:rFonts w:cstheme="minorHAnsi"/>
              </w:rPr>
            </w:pPr>
            <w:r w:rsidRPr="00B44083">
              <w:rPr>
                <w:rFonts w:cstheme="minorHAnsi"/>
              </w:rPr>
              <w:t>Patientens kön. KV Kön (1.2.752.129.2.2.1.1) bör användas.</w:t>
            </w:r>
          </w:p>
        </w:tc>
        <w:tc>
          <w:tcPr>
            <w:tcW w:w="1140" w:type="dxa"/>
          </w:tcPr>
          <w:p w14:paraId="0A7BC52B" w14:textId="77777777" w:rsidR="00BB0F58" w:rsidRPr="00B44083" w:rsidRDefault="00BB0F58" w:rsidP="0066096C">
            <w:pPr>
              <w:tabs>
                <w:tab w:val="left" w:pos="567"/>
              </w:tabs>
              <w:spacing w:before="120" w:after="120"/>
              <w:rPr>
                <w:rFonts w:cstheme="minorHAnsi"/>
              </w:rPr>
            </w:pPr>
            <w:r w:rsidRPr="00B44083">
              <w:rPr>
                <w:rFonts w:cstheme="minorHAnsi"/>
              </w:rPr>
              <w:t>0..1</w:t>
            </w:r>
          </w:p>
        </w:tc>
      </w:tr>
      <w:tr w:rsidR="00BB0F58" w:rsidRPr="00A34D56" w14:paraId="521AA653" w14:textId="77777777" w:rsidTr="007F6AB1">
        <w:tc>
          <w:tcPr>
            <w:tcW w:w="2122" w:type="dxa"/>
          </w:tcPr>
          <w:p w14:paraId="5E63F74A" w14:textId="77777777" w:rsidR="00BB0F58" w:rsidRPr="00B44083" w:rsidRDefault="00BB0F58" w:rsidP="0066096C">
            <w:pPr>
              <w:tabs>
                <w:tab w:val="left" w:pos="567"/>
              </w:tabs>
              <w:spacing w:before="120" w:after="120"/>
              <w:ind w:left="102" w:right="33"/>
              <w:rPr>
                <w:rFonts w:cstheme="minorHAnsi"/>
              </w:rPr>
            </w:pPr>
            <w:r w:rsidRPr="00B44083">
              <w:rPr>
                <w:rFonts w:eastAsia="Times New Roman" w:cstheme="minorHAnsi"/>
              </w:rPr>
              <w:t>../../../../code</w:t>
            </w:r>
          </w:p>
        </w:tc>
        <w:tc>
          <w:tcPr>
            <w:tcW w:w="1706" w:type="dxa"/>
          </w:tcPr>
          <w:p w14:paraId="3C12AEB8" w14:textId="77777777" w:rsidR="00BB0F58" w:rsidRPr="00B44083" w:rsidRDefault="00BB0F58" w:rsidP="0066096C">
            <w:pPr>
              <w:spacing w:before="120" w:after="120"/>
              <w:rPr>
                <w:rFonts w:cstheme="minorHAnsi"/>
              </w:rPr>
            </w:pPr>
            <w:r w:rsidRPr="00B44083">
              <w:rPr>
                <w:rFonts w:eastAsia="Times New Roman" w:cstheme="minorHAnsi"/>
              </w:rPr>
              <w:t>string</w:t>
            </w:r>
          </w:p>
        </w:tc>
        <w:tc>
          <w:tcPr>
            <w:tcW w:w="4962" w:type="dxa"/>
          </w:tcPr>
          <w:p w14:paraId="33C5A4B5" w14:textId="77777777" w:rsidR="00BB0F58" w:rsidRPr="00B44083" w:rsidRDefault="00BB0F58" w:rsidP="0066096C">
            <w:pPr>
              <w:spacing w:before="120" w:after="120"/>
              <w:rPr>
                <w:rFonts w:cstheme="minorHAnsi"/>
              </w:rPr>
            </w:pPr>
            <w:r w:rsidRPr="00B44083">
              <w:rPr>
                <w:rFonts w:cstheme="minorHAnsi"/>
              </w:rPr>
              <w:t>Kod som anger kön.</w:t>
            </w:r>
          </w:p>
        </w:tc>
        <w:tc>
          <w:tcPr>
            <w:tcW w:w="1140" w:type="dxa"/>
          </w:tcPr>
          <w:p w14:paraId="404C81C1" w14:textId="77777777" w:rsidR="00BB0F58" w:rsidRPr="00B44083" w:rsidRDefault="00BB0F58" w:rsidP="0066096C">
            <w:pPr>
              <w:tabs>
                <w:tab w:val="left" w:pos="567"/>
              </w:tabs>
              <w:spacing w:before="120" w:after="120"/>
              <w:rPr>
                <w:rFonts w:cstheme="minorHAnsi"/>
              </w:rPr>
            </w:pPr>
            <w:r w:rsidRPr="00B44083">
              <w:rPr>
                <w:rFonts w:cstheme="minorHAnsi"/>
              </w:rPr>
              <w:t>1..1</w:t>
            </w:r>
          </w:p>
        </w:tc>
      </w:tr>
      <w:tr w:rsidR="00BB0F58" w:rsidRPr="00A34D56" w14:paraId="5F81C3AF" w14:textId="77777777" w:rsidTr="007F6AB1">
        <w:tc>
          <w:tcPr>
            <w:tcW w:w="2122" w:type="dxa"/>
          </w:tcPr>
          <w:p w14:paraId="636B967E" w14:textId="77777777" w:rsidR="00BB0F58" w:rsidRPr="00B44083" w:rsidRDefault="00BB0F58" w:rsidP="0066096C">
            <w:pPr>
              <w:tabs>
                <w:tab w:val="left" w:pos="567"/>
              </w:tabs>
              <w:spacing w:before="120" w:after="120"/>
              <w:ind w:left="102" w:right="33"/>
              <w:rPr>
                <w:rFonts w:cstheme="minorHAnsi"/>
              </w:rPr>
            </w:pPr>
            <w:r w:rsidRPr="00B44083">
              <w:rPr>
                <w:rFonts w:eastAsia="Times New Roman" w:cstheme="minorHAnsi"/>
              </w:rPr>
              <w:lastRenderedPageBreak/>
              <w:t>../../../../codeSystem</w:t>
            </w:r>
          </w:p>
        </w:tc>
        <w:tc>
          <w:tcPr>
            <w:tcW w:w="1706" w:type="dxa"/>
          </w:tcPr>
          <w:p w14:paraId="31793F88" w14:textId="77777777" w:rsidR="00BB0F58" w:rsidRPr="00B44083" w:rsidRDefault="00BB0F58" w:rsidP="0066096C">
            <w:pPr>
              <w:spacing w:before="120" w:after="120"/>
              <w:rPr>
                <w:rFonts w:cstheme="minorHAnsi"/>
              </w:rPr>
            </w:pPr>
            <w:r w:rsidRPr="00B44083">
              <w:rPr>
                <w:rFonts w:eastAsia="Times New Roman" w:cstheme="minorHAnsi"/>
              </w:rPr>
              <w:t>string</w:t>
            </w:r>
          </w:p>
        </w:tc>
        <w:tc>
          <w:tcPr>
            <w:tcW w:w="4962" w:type="dxa"/>
          </w:tcPr>
          <w:p w14:paraId="1387237E" w14:textId="77777777" w:rsidR="00BB0F58" w:rsidRPr="00B44083" w:rsidRDefault="00BB0F58" w:rsidP="0066096C">
            <w:pPr>
              <w:spacing w:before="120" w:after="120"/>
              <w:rPr>
                <w:rFonts w:cstheme="minorHAnsi"/>
              </w:rPr>
            </w:pPr>
            <w:r w:rsidRPr="00B44083">
              <w:rPr>
                <w:rFonts w:cstheme="minorHAnsi"/>
              </w:rPr>
              <w:t>OID för kodsystem för kön.</w:t>
            </w:r>
          </w:p>
        </w:tc>
        <w:tc>
          <w:tcPr>
            <w:tcW w:w="1140" w:type="dxa"/>
          </w:tcPr>
          <w:p w14:paraId="42695F82" w14:textId="77777777" w:rsidR="00BB0F58" w:rsidRPr="00B44083" w:rsidRDefault="00BB0F58" w:rsidP="0066096C">
            <w:pPr>
              <w:tabs>
                <w:tab w:val="left" w:pos="567"/>
              </w:tabs>
              <w:spacing w:before="120" w:after="120"/>
              <w:rPr>
                <w:rFonts w:cstheme="minorHAnsi"/>
              </w:rPr>
            </w:pPr>
            <w:r w:rsidRPr="00B44083">
              <w:rPr>
                <w:rFonts w:cstheme="minorHAnsi"/>
              </w:rPr>
              <w:t>1..1</w:t>
            </w:r>
          </w:p>
        </w:tc>
      </w:tr>
      <w:tr w:rsidR="00BB0F58" w:rsidRPr="00A34D56" w14:paraId="63246230" w14:textId="77777777" w:rsidTr="007F6AB1">
        <w:tc>
          <w:tcPr>
            <w:tcW w:w="2122" w:type="dxa"/>
          </w:tcPr>
          <w:p w14:paraId="103CF907" w14:textId="77777777" w:rsidR="00BB0F58" w:rsidRPr="00B44083" w:rsidRDefault="00BB0F58" w:rsidP="0066096C">
            <w:pPr>
              <w:tabs>
                <w:tab w:val="left" w:pos="567"/>
              </w:tabs>
              <w:spacing w:before="120" w:after="120"/>
              <w:ind w:left="102" w:right="33"/>
              <w:rPr>
                <w:rFonts w:cstheme="minorHAnsi"/>
              </w:rPr>
            </w:pPr>
            <w:r w:rsidRPr="00B44083">
              <w:rPr>
                <w:rFonts w:eastAsia="Times New Roman" w:cstheme="minorHAnsi"/>
              </w:rPr>
              <w:t>../../../../codeSystemName</w:t>
            </w:r>
          </w:p>
        </w:tc>
        <w:tc>
          <w:tcPr>
            <w:tcW w:w="1706" w:type="dxa"/>
          </w:tcPr>
          <w:p w14:paraId="0E2A3CF7" w14:textId="77777777" w:rsidR="00BB0F58" w:rsidRPr="00B44083" w:rsidRDefault="00BB0F58" w:rsidP="0066096C">
            <w:pPr>
              <w:spacing w:before="120" w:after="120"/>
              <w:rPr>
                <w:rFonts w:cstheme="minorHAnsi"/>
              </w:rPr>
            </w:pPr>
            <w:r w:rsidRPr="00B44083">
              <w:rPr>
                <w:rFonts w:eastAsia="Times New Roman" w:cstheme="minorHAnsi"/>
              </w:rPr>
              <w:t>string</w:t>
            </w:r>
          </w:p>
        </w:tc>
        <w:tc>
          <w:tcPr>
            <w:tcW w:w="4962" w:type="dxa"/>
          </w:tcPr>
          <w:p w14:paraId="057184C9" w14:textId="77777777" w:rsidR="00BB0F58" w:rsidRPr="00B44083" w:rsidRDefault="00BB0F58" w:rsidP="0066096C">
            <w:pPr>
              <w:spacing w:before="120" w:after="120"/>
              <w:rPr>
                <w:rFonts w:cstheme="minorHAnsi"/>
              </w:rPr>
            </w:pPr>
            <w:r w:rsidRPr="00B44083">
              <w:rPr>
                <w:rFonts w:cstheme="minorHAnsi"/>
              </w:rPr>
              <w:t>Namn på kodsystem för kön.</w:t>
            </w:r>
          </w:p>
        </w:tc>
        <w:tc>
          <w:tcPr>
            <w:tcW w:w="1140" w:type="dxa"/>
          </w:tcPr>
          <w:p w14:paraId="6EFFB735" w14:textId="77777777" w:rsidR="00BB0F58" w:rsidRPr="00B44083" w:rsidRDefault="00BB0F58" w:rsidP="0066096C">
            <w:pPr>
              <w:tabs>
                <w:tab w:val="left" w:pos="567"/>
              </w:tabs>
              <w:spacing w:before="120" w:after="120"/>
              <w:rPr>
                <w:rFonts w:cstheme="minorHAnsi"/>
              </w:rPr>
            </w:pPr>
            <w:r w:rsidRPr="00B44083">
              <w:rPr>
                <w:rFonts w:cstheme="minorHAnsi"/>
              </w:rPr>
              <w:t>0..1</w:t>
            </w:r>
          </w:p>
        </w:tc>
      </w:tr>
      <w:tr w:rsidR="00BB0F58" w:rsidRPr="00A34D56" w14:paraId="39FB6066" w14:textId="77777777" w:rsidTr="007F6AB1">
        <w:tc>
          <w:tcPr>
            <w:tcW w:w="2122" w:type="dxa"/>
          </w:tcPr>
          <w:p w14:paraId="05D7C80C" w14:textId="77777777" w:rsidR="00BB0F58" w:rsidRPr="00B44083" w:rsidRDefault="00BB0F58" w:rsidP="0066096C">
            <w:pPr>
              <w:tabs>
                <w:tab w:val="left" w:pos="567"/>
              </w:tabs>
              <w:spacing w:before="120" w:after="120"/>
              <w:ind w:left="102" w:right="33"/>
              <w:rPr>
                <w:rFonts w:cstheme="minorHAnsi"/>
              </w:rPr>
            </w:pPr>
            <w:r w:rsidRPr="00B44083">
              <w:rPr>
                <w:rFonts w:eastAsia="Times New Roman" w:cstheme="minorHAnsi"/>
              </w:rPr>
              <w:t>../../../../codeSystemVersion</w:t>
            </w:r>
          </w:p>
        </w:tc>
        <w:tc>
          <w:tcPr>
            <w:tcW w:w="1706" w:type="dxa"/>
          </w:tcPr>
          <w:p w14:paraId="42222A75" w14:textId="77777777" w:rsidR="00BB0F58" w:rsidRPr="00B44083" w:rsidRDefault="00BB0F58" w:rsidP="0066096C">
            <w:pPr>
              <w:spacing w:before="120" w:after="120"/>
              <w:rPr>
                <w:rFonts w:cstheme="minorHAnsi"/>
              </w:rPr>
            </w:pPr>
            <w:r w:rsidRPr="00B44083">
              <w:rPr>
                <w:rFonts w:eastAsia="Times New Roman" w:cstheme="minorHAnsi"/>
              </w:rPr>
              <w:t>string</w:t>
            </w:r>
          </w:p>
        </w:tc>
        <w:tc>
          <w:tcPr>
            <w:tcW w:w="4962" w:type="dxa"/>
          </w:tcPr>
          <w:p w14:paraId="74594C11" w14:textId="1B1E0C71" w:rsidR="00BB0F58" w:rsidRPr="00B44083" w:rsidRDefault="00BB0F58" w:rsidP="0066096C">
            <w:pPr>
              <w:spacing w:before="120" w:after="120"/>
              <w:rPr>
                <w:rFonts w:cstheme="minorHAnsi"/>
              </w:rPr>
            </w:pPr>
            <w:r w:rsidRPr="00B44083">
              <w:rPr>
                <w:rFonts w:cstheme="minorHAnsi"/>
              </w:rPr>
              <w:t>Version på kodsystem för kön.</w:t>
            </w:r>
          </w:p>
        </w:tc>
        <w:tc>
          <w:tcPr>
            <w:tcW w:w="1140" w:type="dxa"/>
          </w:tcPr>
          <w:p w14:paraId="20C829E1" w14:textId="77777777" w:rsidR="00BB0F58" w:rsidRPr="00B44083" w:rsidRDefault="00BB0F58" w:rsidP="0066096C">
            <w:pPr>
              <w:tabs>
                <w:tab w:val="left" w:pos="567"/>
              </w:tabs>
              <w:spacing w:before="120" w:after="120"/>
              <w:rPr>
                <w:rFonts w:cstheme="minorHAnsi"/>
              </w:rPr>
            </w:pPr>
            <w:r w:rsidRPr="00B44083">
              <w:rPr>
                <w:rFonts w:cstheme="minorHAnsi"/>
              </w:rPr>
              <w:t>0..1</w:t>
            </w:r>
          </w:p>
        </w:tc>
      </w:tr>
      <w:tr w:rsidR="00BB0F58" w:rsidRPr="00A34D56" w14:paraId="1ADE799B" w14:textId="77777777" w:rsidTr="007F6AB1">
        <w:tc>
          <w:tcPr>
            <w:tcW w:w="2122" w:type="dxa"/>
          </w:tcPr>
          <w:p w14:paraId="7BAE03B7" w14:textId="77777777" w:rsidR="00BB0F58" w:rsidRPr="00B44083" w:rsidRDefault="00BB0F58" w:rsidP="0066096C">
            <w:pPr>
              <w:tabs>
                <w:tab w:val="left" w:pos="567"/>
              </w:tabs>
              <w:spacing w:before="120" w:after="120"/>
              <w:ind w:left="102" w:right="33"/>
              <w:rPr>
                <w:rFonts w:cstheme="minorHAnsi"/>
              </w:rPr>
            </w:pPr>
            <w:r w:rsidRPr="00B44083">
              <w:rPr>
                <w:rFonts w:eastAsia="Times New Roman" w:cstheme="minorHAnsi"/>
              </w:rPr>
              <w:t>../../../../displayName</w:t>
            </w:r>
          </w:p>
        </w:tc>
        <w:tc>
          <w:tcPr>
            <w:tcW w:w="1706" w:type="dxa"/>
          </w:tcPr>
          <w:p w14:paraId="5DD17B70" w14:textId="77777777" w:rsidR="00BB0F58" w:rsidRPr="00B44083" w:rsidRDefault="00BB0F58" w:rsidP="0066096C">
            <w:pPr>
              <w:spacing w:before="120" w:after="120"/>
              <w:rPr>
                <w:rFonts w:cstheme="minorHAnsi"/>
              </w:rPr>
            </w:pPr>
            <w:r w:rsidRPr="00B44083">
              <w:rPr>
                <w:rFonts w:eastAsia="Times New Roman" w:cstheme="minorHAnsi"/>
              </w:rPr>
              <w:t>string</w:t>
            </w:r>
          </w:p>
        </w:tc>
        <w:tc>
          <w:tcPr>
            <w:tcW w:w="4962" w:type="dxa"/>
          </w:tcPr>
          <w:p w14:paraId="4879708C" w14:textId="77777777" w:rsidR="00BB0F58" w:rsidRPr="00B44083" w:rsidRDefault="00BB0F58" w:rsidP="0066096C">
            <w:pPr>
              <w:spacing w:before="120" w:after="120"/>
              <w:rPr>
                <w:rFonts w:cstheme="minorHAnsi"/>
              </w:rPr>
            </w:pPr>
            <w:r w:rsidRPr="00B44083">
              <w:rPr>
                <w:rFonts w:cstheme="minorHAnsi"/>
              </w:rPr>
              <w:t>Könet i klartext.</w:t>
            </w:r>
          </w:p>
        </w:tc>
        <w:tc>
          <w:tcPr>
            <w:tcW w:w="1140" w:type="dxa"/>
          </w:tcPr>
          <w:p w14:paraId="75DF842C" w14:textId="77777777" w:rsidR="00BB0F58" w:rsidRPr="00B44083" w:rsidRDefault="00BB0F58" w:rsidP="0066096C">
            <w:pPr>
              <w:tabs>
                <w:tab w:val="left" w:pos="567"/>
              </w:tabs>
              <w:spacing w:before="120" w:after="120"/>
              <w:rPr>
                <w:rFonts w:cstheme="minorHAnsi"/>
              </w:rPr>
            </w:pPr>
            <w:r w:rsidRPr="00B44083">
              <w:rPr>
                <w:rFonts w:cstheme="minorHAnsi"/>
              </w:rPr>
              <w:t>1..1</w:t>
            </w:r>
          </w:p>
        </w:tc>
      </w:tr>
      <w:tr w:rsidR="00A71C17" w:rsidRPr="00A34D56" w14:paraId="14845B46" w14:textId="77777777" w:rsidTr="007F6AB1">
        <w:tc>
          <w:tcPr>
            <w:tcW w:w="2122" w:type="dxa"/>
          </w:tcPr>
          <w:p w14:paraId="637BB274" w14:textId="03C419C9" w:rsidR="00A71C17" w:rsidRPr="00B44083" w:rsidRDefault="00A71C17" w:rsidP="0066096C">
            <w:pPr>
              <w:tabs>
                <w:tab w:val="left" w:pos="567"/>
              </w:tabs>
              <w:spacing w:before="120" w:after="120"/>
              <w:ind w:left="102" w:right="33"/>
              <w:rPr>
                <w:rFonts w:eastAsia="Times New Roman" w:cstheme="minorHAnsi"/>
              </w:rPr>
            </w:pPr>
            <w:r w:rsidRPr="00B44083">
              <w:rPr>
                <w:rFonts w:eastAsia="Times New Roman" w:cstheme="minorHAnsi"/>
                <w:color w:val="FF0000"/>
                <w:lang w:val="en-US"/>
              </w:rPr>
              <w:t>../../../../originalText</w:t>
            </w:r>
          </w:p>
        </w:tc>
        <w:tc>
          <w:tcPr>
            <w:tcW w:w="1706" w:type="dxa"/>
          </w:tcPr>
          <w:p w14:paraId="1B79F56B" w14:textId="151DF1EA" w:rsidR="00A71C17" w:rsidRPr="00B44083" w:rsidRDefault="00A71C17" w:rsidP="0066096C">
            <w:pPr>
              <w:spacing w:before="120" w:after="120"/>
              <w:rPr>
                <w:rFonts w:eastAsia="Times New Roman" w:cstheme="minorHAnsi"/>
              </w:rPr>
            </w:pPr>
            <w:r w:rsidRPr="00B44083">
              <w:rPr>
                <w:rFonts w:eastAsia="Times New Roman" w:cstheme="minorHAnsi"/>
                <w:color w:val="FF0000"/>
                <w:lang w:val="en-US"/>
              </w:rPr>
              <w:t>string</w:t>
            </w:r>
          </w:p>
        </w:tc>
        <w:tc>
          <w:tcPr>
            <w:tcW w:w="4962" w:type="dxa"/>
          </w:tcPr>
          <w:p w14:paraId="30C8C537" w14:textId="38D652D5" w:rsidR="00A71C17" w:rsidRPr="00B44083" w:rsidRDefault="00A71C17" w:rsidP="0066096C">
            <w:pPr>
              <w:spacing w:before="120" w:after="120"/>
              <w:rPr>
                <w:rFonts w:cstheme="minorHAnsi"/>
              </w:rPr>
            </w:pPr>
            <w:r w:rsidRPr="00B44083">
              <w:rPr>
                <w:rFonts w:eastAsia="Times New Roman" w:cstheme="minorHAnsi"/>
                <w:color w:val="FF0000"/>
              </w:rPr>
              <w:t>originalText får ej användas för kön.</w:t>
            </w:r>
          </w:p>
        </w:tc>
        <w:tc>
          <w:tcPr>
            <w:tcW w:w="1140" w:type="dxa"/>
          </w:tcPr>
          <w:p w14:paraId="2142A36D" w14:textId="11349165" w:rsidR="00A71C17" w:rsidRPr="00B44083" w:rsidRDefault="00A71C17" w:rsidP="0066096C">
            <w:pPr>
              <w:tabs>
                <w:tab w:val="left" w:pos="567"/>
              </w:tabs>
              <w:spacing w:before="120" w:after="120"/>
              <w:rPr>
                <w:rFonts w:cstheme="minorHAnsi"/>
              </w:rPr>
            </w:pPr>
            <w:r w:rsidRPr="00B44083">
              <w:rPr>
                <w:rFonts w:eastAsia="Times New Roman" w:cstheme="minorHAnsi"/>
                <w:color w:val="FF0000"/>
                <w:lang w:val="en-US"/>
              </w:rPr>
              <w:t>0..0</w:t>
            </w:r>
          </w:p>
        </w:tc>
      </w:tr>
      <w:tr w:rsidR="00BB0F58" w:rsidRPr="00A34D56" w14:paraId="0889E3E3" w14:textId="77777777" w:rsidTr="007F6AB1">
        <w:tc>
          <w:tcPr>
            <w:tcW w:w="2122" w:type="dxa"/>
          </w:tcPr>
          <w:p w14:paraId="63EBFF41"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result</w:t>
            </w:r>
          </w:p>
        </w:tc>
        <w:tc>
          <w:tcPr>
            <w:tcW w:w="1706" w:type="dxa"/>
          </w:tcPr>
          <w:p w14:paraId="6FAC598C" w14:textId="77777777" w:rsidR="00BB0F58" w:rsidRPr="00B44083" w:rsidRDefault="00BB0F58" w:rsidP="0066096C">
            <w:pPr>
              <w:spacing w:before="120" w:after="120"/>
              <w:rPr>
                <w:rFonts w:cstheme="minorHAnsi"/>
              </w:rPr>
            </w:pPr>
            <w:r w:rsidRPr="00B44083">
              <w:rPr>
                <w:rFonts w:cstheme="minorHAnsi"/>
                <w:spacing w:val="-1"/>
              </w:rPr>
              <w:t>ResultType</w:t>
            </w:r>
          </w:p>
        </w:tc>
        <w:tc>
          <w:tcPr>
            <w:tcW w:w="4962" w:type="dxa"/>
          </w:tcPr>
          <w:p w14:paraId="41F43024" w14:textId="77777777" w:rsidR="00BB0F58" w:rsidRPr="00B44083" w:rsidRDefault="00BB0F58" w:rsidP="0066096C">
            <w:pPr>
              <w:spacing w:before="120" w:after="120"/>
              <w:rPr>
                <w:rFonts w:cstheme="minorHAnsi"/>
              </w:rPr>
            </w:pPr>
            <w:r w:rsidRPr="00B44083">
              <w:rPr>
                <w:rFonts w:cstheme="minorHAnsi"/>
              </w:rPr>
              <w:t>Innehåller information om begäran gick bra eller ej.</w:t>
            </w:r>
          </w:p>
        </w:tc>
        <w:tc>
          <w:tcPr>
            <w:tcW w:w="1140" w:type="dxa"/>
          </w:tcPr>
          <w:p w14:paraId="4FE7BEA7"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52AEADA1" w14:textId="77777777" w:rsidTr="007F6AB1">
        <w:tc>
          <w:tcPr>
            <w:tcW w:w="2122" w:type="dxa"/>
          </w:tcPr>
          <w:p w14:paraId="2CF83F6D"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../resultCode</w:t>
            </w:r>
          </w:p>
        </w:tc>
        <w:tc>
          <w:tcPr>
            <w:tcW w:w="1706" w:type="dxa"/>
          </w:tcPr>
          <w:p w14:paraId="4AA608C5" w14:textId="77777777" w:rsidR="00BB0F58" w:rsidRPr="00B44083" w:rsidRDefault="00BB0F58" w:rsidP="0066096C">
            <w:pPr>
              <w:spacing w:before="120" w:after="120"/>
              <w:rPr>
                <w:rFonts w:cstheme="minorHAnsi"/>
              </w:rPr>
            </w:pPr>
            <w:r w:rsidRPr="00B44083">
              <w:rPr>
                <w:rFonts w:cstheme="minorHAnsi"/>
                <w:spacing w:val="-1"/>
              </w:rPr>
              <w:t>ResultCodeEnum</w:t>
            </w:r>
          </w:p>
        </w:tc>
        <w:tc>
          <w:tcPr>
            <w:tcW w:w="4962" w:type="dxa"/>
          </w:tcPr>
          <w:p w14:paraId="5EAB550A" w14:textId="77777777" w:rsidR="00BB0F58" w:rsidRPr="00B44083" w:rsidRDefault="00BB0F58" w:rsidP="0066096C">
            <w:pPr>
              <w:spacing w:before="120" w:after="120"/>
              <w:rPr>
                <w:rFonts w:cstheme="minorHAnsi"/>
              </w:rPr>
            </w:pPr>
            <w:r w:rsidRPr="00B44083">
              <w:rPr>
                <w:rFonts w:cstheme="minorHAnsi"/>
              </w:rPr>
              <w:t>Kan endast vara OK, INFO eller ERROR</w:t>
            </w:r>
          </w:p>
        </w:tc>
        <w:tc>
          <w:tcPr>
            <w:tcW w:w="1140" w:type="dxa"/>
          </w:tcPr>
          <w:p w14:paraId="6DEA5AEA"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38CEC82F" w14:textId="77777777" w:rsidTr="007F6AB1">
        <w:tc>
          <w:tcPr>
            <w:tcW w:w="2122" w:type="dxa"/>
          </w:tcPr>
          <w:p w14:paraId="1247E59D"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../errorCode</w:t>
            </w:r>
          </w:p>
        </w:tc>
        <w:tc>
          <w:tcPr>
            <w:tcW w:w="1706" w:type="dxa"/>
          </w:tcPr>
          <w:p w14:paraId="6B406FA1" w14:textId="77777777" w:rsidR="00BB0F58" w:rsidRPr="00B44083" w:rsidRDefault="00BB0F58" w:rsidP="0066096C">
            <w:pPr>
              <w:spacing w:before="120" w:after="120"/>
              <w:rPr>
                <w:rFonts w:cstheme="minorHAnsi"/>
              </w:rPr>
            </w:pPr>
            <w:r w:rsidRPr="00B44083">
              <w:rPr>
                <w:rFonts w:cstheme="minorHAnsi"/>
                <w:spacing w:val="-1"/>
              </w:rPr>
              <w:t>ErrorCodeEnum</w:t>
            </w:r>
          </w:p>
        </w:tc>
        <w:tc>
          <w:tcPr>
            <w:tcW w:w="4962" w:type="dxa"/>
          </w:tcPr>
          <w:p w14:paraId="22076B27" w14:textId="768328F3" w:rsidR="00BB0F58" w:rsidRPr="00B44083" w:rsidRDefault="00BB0F58" w:rsidP="0066096C">
            <w:pPr>
              <w:spacing w:before="120" w:after="120"/>
              <w:rPr>
                <w:rFonts w:cstheme="minorHAnsi"/>
                <w:spacing w:val="-1"/>
              </w:rPr>
            </w:pPr>
            <w:r w:rsidRPr="00B44083">
              <w:rPr>
                <w:rFonts w:cstheme="minorHAnsi"/>
              </w:rPr>
              <w:t xml:space="preserve">Sätts endast om resultCode är ERROR, se kapitel </w:t>
            </w:r>
            <w:r w:rsidRPr="00B44083">
              <w:rPr>
                <w:rFonts w:cstheme="minorHAnsi"/>
              </w:rPr>
              <w:fldChar w:fldCharType="begin"/>
            </w:r>
            <w:r w:rsidRPr="00B44083">
              <w:rPr>
                <w:rFonts w:cstheme="minorHAnsi"/>
              </w:rPr>
              <w:instrText xml:space="preserve"> REF _Ref388258646 \r \h </w:instrText>
            </w:r>
            <w:r w:rsidR="00D70263" w:rsidRPr="00B44083">
              <w:rPr>
                <w:rFonts w:cstheme="minorHAnsi"/>
              </w:rPr>
              <w:instrText xml:space="preserve"> \* MERGEFORMAT </w:instrText>
            </w:r>
            <w:r w:rsidRPr="00B44083">
              <w:rPr>
                <w:rFonts w:cstheme="minorHAnsi"/>
              </w:rPr>
            </w:r>
            <w:r w:rsidRPr="00B44083">
              <w:rPr>
                <w:rFonts w:cstheme="minorHAnsi"/>
              </w:rPr>
              <w:fldChar w:fldCharType="separate"/>
            </w:r>
            <w:r w:rsidRPr="00B44083">
              <w:rPr>
                <w:rFonts w:cstheme="minorHAnsi"/>
              </w:rPr>
              <w:t>4.4</w:t>
            </w:r>
            <w:r w:rsidRPr="00B44083">
              <w:rPr>
                <w:rFonts w:cstheme="minorHAnsi"/>
              </w:rPr>
              <w:fldChar w:fldCharType="end"/>
            </w:r>
            <w:r w:rsidRPr="00B44083">
              <w:rPr>
                <w:rFonts w:cstheme="minorHAnsi"/>
              </w:rPr>
              <w:t xml:space="preserve"> för mer information.</w:t>
            </w:r>
          </w:p>
        </w:tc>
        <w:tc>
          <w:tcPr>
            <w:tcW w:w="1140" w:type="dxa"/>
          </w:tcPr>
          <w:p w14:paraId="11A66DCB"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BB0F58" w:rsidRPr="00A34D56" w14:paraId="0D66DCA1" w14:textId="77777777" w:rsidTr="007F6AB1">
        <w:tc>
          <w:tcPr>
            <w:tcW w:w="2122" w:type="dxa"/>
          </w:tcPr>
          <w:p w14:paraId="6FE278D4"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../subcode</w:t>
            </w:r>
          </w:p>
        </w:tc>
        <w:tc>
          <w:tcPr>
            <w:tcW w:w="1706" w:type="dxa"/>
          </w:tcPr>
          <w:p w14:paraId="5E426156"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339D180E" w14:textId="77777777" w:rsidR="00BB0F58" w:rsidRPr="00B44083" w:rsidRDefault="00BB0F58" w:rsidP="0066096C">
            <w:pPr>
              <w:spacing w:before="120" w:after="120"/>
              <w:rPr>
                <w:rFonts w:cstheme="minorHAnsi"/>
                <w:spacing w:val="-1"/>
              </w:rPr>
            </w:pPr>
            <w:r w:rsidRPr="00B44083">
              <w:rPr>
                <w:rFonts w:cstheme="minorHAnsi"/>
              </w:rPr>
              <w:t>Inga subkoder är specificerade.</w:t>
            </w:r>
          </w:p>
        </w:tc>
        <w:tc>
          <w:tcPr>
            <w:tcW w:w="1140" w:type="dxa"/>
          </w:tcPr>
          <w:p w14:paraId="2CB09592"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r w:rsidR="00BB0F58" w:rsidRPr="00A34D56" w14:paraId="36FB5D5F" w14:textId="77777777" w:rsidTr="007F6AB1">
        <w:tc>
          <w:tcPr>
            <w:tcW w:w="2122" w:type="dxa"/>
          </w:tcPr>
          <w:p w14:paraId="3E2AD71E"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../logId</w:t>
            </w:r>
          </w:p>
        </w:tc>
        <w:tc>
          <w:tcPr>
            <w:tcW w:w="1706" w:type="dxa"/>
          </w:tcPr>
          <w:p w14:paraId="0C8B7072"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5C657105" w14:textId="77777777" w:rsidR="00BB0F58" w:rsidRPr="00B44083" w:rsidRDefault="00BB0F58" w:rsidP="0066096C">
            <w:pPr>
              <w:spacing w:before="120" w:after="120"/>
              <w:rPr>
                <w:rFonts w:cstheme="minorHAnsi"/>
                <w:spacing w:val="-1"/>
              </w:rPr>
            </w:pPr>
            <w:r w:rsidRPr="00B44083">
              <w:rPr>
                <w:rFonts w:cstheme="minorHAnsi"/>
              </w:rPr>
              <w:t>En UUID som kan användas vid felanmälan för att användas vid felsökning av producent.</w:t>
            </w:r>
          </w:p>
        </w:tc>
        <w:tc>
          <w:tcPr>
            <w:tcW w:w="1140" w:type="dxa"/>
          </w:tcPr>
          <w:p w14:paraId="3AADC214" w14:textId="77777777" w:rsidR="00BB0F58" w:rsidRPr="00B44083" w:rsidRDefault="00BB0F58" w:rsidP="0066096C">
            <w:pPr>
              <w:tabs>
                <w:tab w:val="left" w:pos="567"/>
              </w:tabs>
              <w:spacing w:before="120" w:after="120"/>
              <w:rPr>
                <w:rFonts w:cstheme="minorHAnsi"/>
                <w:spacing w:val="-1"/>
              </w:rPr>
            </w:pPr>
            <w:r w:rsidRPr="00B44083">
              <w:rPr>
                <w:rFonts w:cstheme="minorHAnsi"/>
              </w:rPr>
              <w:t>1..1</w:t>
            </w:r>
          </w:p>
        </w:tc>
      </w:tr>
      <w:tr w:rsidR="00BB0F58" w:rsidRPr="00A34D56" w14:paraId="6B23872E" w14:textId="77777777" w:rsidTr="007F6AB1">
        <w:tc>
          <w:tcPr>
            <w:tcW w:w="2122" w:type="dxa"/>
          </w:tcPr>
          <w:p w14:paraId="6439D2C3" w14:textId="77777777" w:rsidR="00BB0F58" w:rsidRPr="00B44083" w:rsidRDefault="00BB0F58" w:rsidP="0066096C">
            <w:pPr>
              <w:tabs>
                <w:tab w:val="left" w:pos="567"/>
              </w:tabs>
              <w:spacing w:before="120" w:after="120"/>
              <w:ind w:left="102" w:right="33"/>
              <w:rPr>
                <w:rFonts w:cstheme="minorHAnsi"/>
              </w:rPr>
            </w:pPr>
            <w:r w:rsidRPr="00B44083">
              <w:rPr>
                <w:rFonts w:cstheme="minorHAnsi"/>
              </w:rPr>
              <w:t>../message</w:t>
            </w:r>
          </w:p>
        </w:tc>
        <w:tc>
          <w:tcPr>
            <w:tcW w:w="1706" w:type="dxa"/>
          </w:tcPr>
          <w:p w14:paraId="19576719" w14:textId="77777777" w:rsidR="00BB0F58" w:rsidRPr="00B44083" w:rsidRDefault="00BB0F58" w:rsidP="0066096C">
            <w:pPr>
              <w:spacing w:before="120" w:after="120"/>
              <w:rPr>
                <w:rFonts w:cstheme="minorHAnsi"/>
              </w:rPr>
            </w:pPr>
            <w:r w:rsidRPr="00B44083">
              <w:rPr>
                <w:rFonts w:cstheme="minorHAnsi"/>
                <w:spacing w:val="-1"/>
              </w:rPr>
              <w:t>string</w:t>
            </w:r>
          </w:p>
        </w:tc>
        <w:tc>
          <w:tcPr>
            <w:tcW w:w="4962" w:type="dxa"/>
          </w:tcPr>
          <w:p w14:paraId="491ADEE8" w14:textId="77777777" w:rsidR="00BB0F58" w:rsidRPr="00B44083" w:rsidRDefault="00BB0F58" w:rsidP="0066096C">
            <w:pPr>
              <w:spacing w:before="120" w:after="120"/>
              <w:rPr>
                <w:rFonts w:cstheme="minorHAnsi"/>
                <w:spacing w:val="-1"/>
              </w:rPr>
            </w:pPr>
            <w:r w:rsidRPr="00B44083">
              <w:rPr>
                <w:rFonts w:cstheme="minorHAnsi"/>
              </w:rPr>
              <w:t>En beskrivande text som kan visas för användaren.</w:t>
            </w:r>
          </w:p>
        </w:tc>
        <w:tc>
          <w:tcPr>
            <w:tcW w:w="1140" w:type="dxa"/>
          </w:tcPr>
          <w:p w14:paraId="26E6464C" w14:textId="77777777" w:rsidR="00BB0F58" w:rsidRPr="00B44083" w:rsidRDefault="00BB0F58" w:rsidP="0066096C">
            <w:pPr>
              <w:tabs>
                <w:tab w:val="left" w:pos="567"/>
              </w:tabs>
              <w:spacing w:before="120" w:after="120"/>
              <w:rPr>
                <w:rFonts w:cstheme="minorHAnsi"/>
                <w:spacing w:val="-1"/>
              </w:rPr>
            </w:pPr>
            <w:r w:rsidRPr="00B44083">
              <w:rPr>
                <w:rFonts w:cstheme="minorHAnsi"/>
              </w:rPr>
              <w:t>0..1</w:t>
            </w:r>
          </w:p>
        </w:tc>
      </w:tr>
    </w:tbl>
    <w:p w14:paraId="14A70B7E" w14:textId="77777777" w:rsidR="00E024CA" w:rsidRDefault="00E024CA"/>
    <w:p w14:paraId="67708B68" w14:textId="77777777" w:rsidR="00E024CA" w:rsidRPr="00E024CA" w:rsidRDefault="00E024CA" w:rsidP="00E024CA">
      <w:pPr>
        <w:pStyle w:val="Numreradrubrik3"/>
      </w:pPr>
      <w:bookmarkStart w:id="145" w:name="_Toc84232783"/>
      <w:bookmarkStart w:id="146" w:name="_Toc193111206"/>
      <w:r w:rsidRPr="00E024CA">
        <w:t>Övriga regler</w:t>
      </w:r>
      <w:bookmarkEnd w:id="145"/>
      <w:bookmarkEnd w:id="146"/>
    </w:p>
    <w:p w14:paraId="31F76407" w14:textId="3FD477D0" w:rsidR="00E024CA" w:rsidRPr="0070546F" w:rsidRDefault="00E76F7B" w:rsidP="00E024CA">
      <w:pPr>
        <w:rPr>
          <w:i/>
          <w:iCs/>
        </w:rPr>
      </w:pPr>
      <w:r w:rsidRPr="0070546F">
        <w:rPr>
          <w:i/>
          <w:iCs/>
        </w:rPr>
        <w:t xml:space="preserve">Till detta tjänstekontrakt finns regler som ej uttrycks i schemafilerna och tabellen ovan. Dessa återfinns nedan. </w:t>
      </w:r>
      <w:r w:rsidR="0070546F" w:rsidRPr="0070546F">
        <w:rPr>
          <w:i/>
          <w:iCs/>
        </w:rPr>
        <w:t>I kolumnen ”Namn i schematron” finns namnet på motsvarande regel i schematron (constraints).</w:t>
      </w:r>
    </w:p>
    <w:tbl>
      <w:tblPr>
        <w:tblW w:w="10065" w:type="dxa"/>
        <w:tblInd w:w="-436" w:type="dxa"/>
        <w:tblCellMar>
          <w:left w:w="70" w:type="dxa"/>
          <w:right w:w="70" w:type="dxa"/>
        </w:tblCellMar>
        <w:tblLook w:val="04A0" w:firstRow="1" w:lastRow="0" w:firstColumn="1" w:lastColumn="0" w:noHBand="0" w:noVBand="1"/>
      </w:tblPr>
      <w:tblGrid>
        <w:gridCol w:w="601"/>
        <w:gridCol w:w="3258"/>
        <w:gridCol w:w="3937"/>
        <w:gridCol w:w="2269"/>
      </w:tblGrid>
      <w:tr w:rsidR="00080450" w:rsidRPr="00CB48AE" w14:paraId="0DE51166" w14:textId="77777777" w:rsidTr="00295B16">
        <w:trPr>
          <w:trHeight w:val="458"/>
        </w:trPr>
        <w:tc>
          <w:tcPr>
            <w:tcW w:w="638" w:type="dxa"/>
            <w:tcBorders>
              <w:top w:val="single" w:sz="8" w:space="0" w:color="auto"/>
              <w:left w:val="single" w:sz="8" w:space="0" w:color="auto"/>
              <w:bottom w:val="single" w:sz="8" w:space="0" w:color="auto"/>
              <w:right w:val="single" w:sz="8" w:space="0" w:color="auto"/>
            </w:tcBorders>
            <w:shd w:val="clear" w:color="auto" w:fill="DAC6A7" w:themeFill="accent2" w:themeFillShade="E6"/>
            <w:vAlign w:val="center"/>
          </w:tcPr>
          <w:p w14:paraId="1F2C7EEB" w14:textId="6975B323" w:rsidR="00E26F01" w:rsidRPr="00D53387" w:rsidRDefault="00E26F01" w:rsidP="00CB48AE">
            <w:pPr>
              <w:rPr>
                <w:b/>
                <w:bCs/>
                <w:lang w:eastAsia="sv-SE"/>
              </w:rPr>
            </w:pPr>
            <w:r w:rsidRPr="00D53387">
              <w:rPr>
                <w:b/>
                <w:bCs/>
                <w:lang w:eastAsia="sv-SE"/>
              </w:rPr>
              <w:t>ID</w:t>
            </w:r>
          </w:p>
        </w:tc>
        <w:tc>
          <w:tcPr>
            <w:tcW w:w="3049" w:type="dxa"/>
            <w:tcBorders>
              <w:top w:val="single" w:sz="8" w:space="0" w:color="auto"/>
              <w:left w:val="single" w:sz="8" w:space="0" w:color="auto"/>
              <w:bottom w:val="single" w:sz="8" w:space="0" w:color="auto"/>
              <w:right w:val="single" w:sz="8" w:space="0" w:color="auto"/>
            </w:tcBorders>
            <w:shd w:val="clear" w:color="auto" w:fill="DAC6A7" w:themeFill="accent2" w:themeFillShade="E6"/>
            <w:vAlign w:val="center"/>
            <w:hideMark/>
          </w:tcPr>
          <w:p w14:paraId="7C86107E" w14:textId="6E34EA93" w:rsidR="00E26F01" w:rsidRPr="00D53387" w:rsidRDefault="00080450" w:rsidP="00CB48AE">
            <w:pPr>
              <w:rPr>
                <w:b/>
                <w:bCs/>
                <w:lang w:eastAsia="sv-SE"/>
              </w:rPr>
            </w:pPr>
            <w:r w:rsidRPr="00D53387">
              <w:rPr>
                <w:rStyle w:val="Betoning"/>
                <w:b/>
                <w:bCs/>
                <w:i w:val="0"/>
                <w:iCs w:val="0"/>
              </w:rPr>
              <w:t>Namn i schematron</w:t>
            </w:r>
          </w:p>
        </w:tc>
        <w:tc>
          <w:tcPr>
            <w:tcW w:w="3973" w:type="dxa"/>
            <w:tcBorders>
              <w:top w:val="single" w:sz="8" w:space="0" w:color="auto"/>
              <w:left w:val="nil"/>
              <w:bottom w:val="single" w:sz="8" w:space="0" w:color="auto"/>
              <w:right w:val="single" w:sz="8" w:space="0" w:color="auto"/>
            </w:tcBorders>
            <w:shd w:val="clear" w:color="auto" w:fill="DAC6A7" w:themeFill="accent2" w:themeFillShade="E6"/>
            <w:vAlign w:val="center"/>
            <w:hideMark/>
          </w:tcPr>
          <w:p w14:paraId="3E33BD4A" w14:textId="77777777" w:rsidR="00E26F01" w:rsidRPr="00D53387" w:rsidRDefault="00E26F01" w:rsidP="00CB48AE">
            <w:pPr>
              <w:rPr>
                <w:b/>
                <w:bCs/>
                <w:lang w:eastAsia="sv-SE"/>
              </w:rPr>
            </w:pPr>
            <w:r w:rsidRPr="00D53387">
              <w:rPr>
                <w:b/>
                <w:bCs/>
                <w:lang w:eastAsia="sv-SE"/>
              </w:rPr>
              <w:t>Kontext</w:t>
            </w:r>
          </w:p>
        </w:tc>
        <w:tc>
          <w:tcPr>
            <w:tcW w:w="2405" w:type="dxa"/>
            <w:tcBorders>
              <w:top w:val="single" w:sz="8" w:space="0" w:color="auto"/>
              <w:left w:val="nil"/>
              <w:bottom w:val="single" w:sz="8" w:space="0" w:color="auto"/>
              <w:right w:val="single" w:sz="8" w:space="0" w:color="auto"/>
            </w:tcBorders>
            <w:shd w:val="clear" w:color="auto" w:fill="DAC6A7" w:themeFill="accent2" w:themeFillShade="E6"/>
            <w:vAlign w:val="center"/>
            <w:hideMark/>
          </w:tcPr>
          <w:p w14:paraId="61F1A21D" w14:textId="77777777" w:rsidR="00E26F01" w:rsidRPr="00D53387" w:rsidRDefault="00E26F01" w:rsidP="00CB48AE">
            <w:pPr>
              <w:rPr>
                <w:b/>
                <w:bCs/>
                <w:lang w:eastAsia="sv-SE"/>
              </w:rPr>
            </w:pPr>
            <w:r w:rsidRPr="00D53387">
              <w:rPr>
                <w:b/>
                <w:bCs/>
                <w:lang w:eastAsia="sv-SE"/>
              </w:rPr>
              <w:t>Beskrivning</w:t>
            </w:r>
          </w:p>
        </w:tc>
      </w:tr>
      <w:tr w:rsidR="00080450" w:rsidRPr="00CB48AE" w14:paraId="360E3A71" w14:textId="77777777" w:rsidTr="00D53387">
        <w:trPr>
          <w:trHeight w:val="458"/>
        </w:trPr>
        <w:tc>
          <w:tcPr>
            <w:tcW w:w="10065" w:type="dxa"/>
            <w:gridSpan w:val="4"/>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3678096C" w14:textId="43B6AB3E" w:rsidR="00E26F01" w:rsidRPr="00D53387" w:rsidRDefault="00E26F01" w:rsidP="00CB48AE">
            <w:pPr>
              <w:rPr>
                <w:b/>
                <w:bCs/>
                <w:lang w:eastAsia="sv-SE"/>
              </w:rPr>
            </w:pPr>
            <w:r w:rsidRPr="00D53387">
              <w:rPr>
                <w:b/>
                <w:bCs/>
                <w:lang w:eastAsia="sv-SE"/>
              </w:rPr>
              <w:t>Svar</w:t>
            </w:r>
          </w:p>
        </w:tc>
      </w:tr>
      <w:tr w:rsidR="00295B16" w:rsidRPr="006B77B2" w14:paraId="6514AE1C" w14:textId="77777777" w:rsidTr="00295B16">
        <w:trPr>
          <w:trHeight w:val="458"/>
        </w:trPr>
        <w:tc>
          <w:tcPr>
            <w:tcW w:w="638" w:type="dxa"/>
            <w:tcBorders>
              <w:top w:val="single" w:sz="8" w:space="0" w:color="auto"/>
              <w:left w:val="single" w:sz="8" w:space="0" w:color="auto"/>
              <w:bottom w:val="single" w:sz="8" w:space="0" w:color="auto"/>
              <w:right w:val="single" w:sz="8" w:space="0" w:color="auto"/>
            </w:tcBorders>
          </w:tcPr>
          <w:p w14:paraId="408DA5C6" w14:textId="245CA3BF" w:rsidR="00295B16" w:rsidRPr="00D53387" w:rsidRDefault="00295B16" w:rsidP="00295B16">
            <w:pPr>
              <w:spacing w:after="0" w:line="240" w:lineRule="auto"/>
              <w:rPr>
                <w:rFonts w:eastAsia="Times New Roman"/>
                <w:color w:val="000000"/>
                <w:lang w:val="en-US" w:eastAsia="sv-SE"/>
              </w:rPr>
            </w:pPr>
            <w:bookmarkStart w:id="147" w:name="regel_1_1_1"/>
            <w:r w:rsidRPr="003C474C">
              <w:rPr>
                <w:rFonts w:cstheme="minorHAnsi"/>
              </w:rPr>
              <w:t>1.1</w:t>
            </w:r>
            <w:bookmarkEnd w:id="147"/>
          </w:p>
        </w:tc>
        <w:tc>
          <w:tcPr>
            <w:tcW w:w="3049" w:type="dxa"/>
            <w:tcBorders>
              <w:top w:val="single" w:sz="8" w:space="0" w:color="auto"/>
              <w:left w:val="single" w:sz="8" w:space="0" w:color="auto"/>
              <w:bottom w:val="single" w:sz="8" w:space="0" w:color="auto"/>
              <w:right w:val="single" w:sz="8" w:space="0" w:color="auto"/>
            </w:tcBorders>
            <w:shd w:val="clear" w:color="auto" w:fill="auto"/>
          </w:tcPr>
          <w:p w14:paraId="151D683C" w14:textId="1102A703" w:rsidR="00295B16" w:rsidRPr="00D53387" w:rsidRDefault="00295B16" w:rsidP="00295B16">
            <w:pPr>
              <w:spacing w:after="0" w:line="240" w:lineRule="auto"/>
              <w:rPr>
                <w:rFonts w:eastAsia="Times New Roman"/>
                <w:color w:val="000000"/>
                <w:lang w:val="en-US" w:eastAsia="sv-SE"/>
              </w:rPr>
            </w:pPr>
            <w:r w:rsidRPr="003C474C">
              <w:rPr>
                <w:rFonts w:eastAsia="Times New Roman" w:cstheme="minorHAnsi"/>
                <w:color w:val="000000"/>
                <w:lang w:eastAsia="sv-SE"/>
              </w:rPr>
              <w:t>-</w:t>
            </w:r>
          </w:p>
        </w:tc>
        <w:tc>
          <w:tcPr>
            <w:tcW w:w="3973" w:type="dxa"/>
            <w:tcBorders>
              <w:top w:val="single" w:sz="8" w:space="0" w:color="auto"/>
              <w:left w:val="nil"/>
              <w:bottom w:val="single" w:sz="8" w:space="0" w:color="auto"/>
              <w:right w:val="single" w:sz="8" w:space="0" w:color="auto"/>
            </w:tcBorders>
            <w:shd w:val="clear" w:color="auto" w:fill="auto"/>
          </w:tcPr>
          <w:p w14:paraId="2DCDE2A7" w14:textId="391123DF" w:rsidR="00295B16" w:rsidRPr="00295B16" w:rsidRDefault="00295B16" w:rsidP="00295B16">
            <w:pPr>
              <w:spacing w:line="240" w:lineRule="auto"/>
              <w:ind w:left="67"/>
              <w:rPr>
                <w:rFonts w:cstheme="minorHAnsi"/>
                <w:spacing w:val="-1"/>
                <w:shd w:val="clear" w:color="auto" w:fill="FFFFFF"/>
                <w:lang w:val="en-US"/>
              </w:rPr>
            </w:pPr>
            <w:r w:rsidRPr="00295B16">
              <w:rPr>
                <w:rFonts w:cstheme="minorHAnsi"/>
                <w:lang w:val="en-US"/>
              </w:rPr>
              <w:t>vaccinationMedicalRecordHeader</w:t>
            </w:r>
            <w:r w:rsidRPr="00295B16">
              <w:rPr>
                <w:rFonts w:cstheme="minorHAnsi"/>
                <w:spacing w:val="-1"/>
                <w:shd w:val="clear" w:color="auto" w:fill="FFFFFF"/>
                <w:lang w:val="en-US"/>
              </w:rPr>
              <w:t xml:space="preserve"> / accountableHealthcareProfessional/ healthcareProfessionalCareUnitHSAId</w:t>
            </w:r>
          </w:p>
          <w:p w14:paraId="4E7CDBDC" w14:textId="2EE411FE" w:rsidR="00295B16" w:rsidRPr="00295B16" w:rsidRDefault="00295B16" w:rsidP="00295B16">
            <w:pPr>
              <w:spacing w:line="240" w:lineRule="auto"/>
              <w:ind w:left="67"/>
              <w:rPr>
                <w:rFonts w:cstheme="minorHAnsi"/>
                <w:spacing w:val="-1"/>
                <w:shd w:val="clear" w:color="auto" w:fill="FFFFFF"/>
                <w:lang w:val="en-US"/>
              </w:rPr>
            </w:pPr>
            <w:r w:rsidRPr="00295B16">
              <w:rPr>
                <w:rFonts w:cstheme="minorHAnsi"/>
                <w:lang w:val="en-US"/>
              </w:rPr>
              <w:lastRenderedPageBreak/>
              <w:t>vaccinationMedicalRecordHeader</w:t>
            </w:r>
            <w:r w:rsidRPr="00295B16">
              <w:rPr>
                <w:rFonts w:cstheme="minorHAnsi"/>
                <w:spacing w:val="-1"/>
                <w:shd w:val="clear" w:color="auto" w:fill="FFFFFF"/>
                <w:lang w:val="en-US"/>
              </w:rPr>
              <w:t xml:space="preserve"> / accountableHealthcareProfessional/ healthcareProfessionalcareGiverHSAId</w:t>
            </w:r>
          </w:p>
          <w:p w14:paraId="24348E54" w14:textId="77777777" w:rsidR="00295B16" w:rsidRPr="00295B16" w:rsidRDefault="00295B16" w:rsidP="00295B16">
            <w:pPr>
              <w:spacing w:line="240" w:lineRule="auto"/>
              <w:ind w:left="67"/>
              <w:rPr>
                <w:rFonts w:cstheme="minorHAnsi"/>
                <w:spacing w:val="-1"/>
                <w:shd w:val="clear" w:color="auto" w:fill="FFFFFF"/>
                <w:lang w:val="en-US"/>
              </w:rPr>
            </w:pPr>
          </w:p>
        </w:tc>
        <w:tc>
          <w:tcPr>
            <w:tcW w:w="2405" w:type="dxa"/>
            <w:tcBorders>
              <w:top w:val="single" w:sz="8" w:space="0" w:color="auto"/>
              <w:left w:val="nil"/>
              <w:bottom w:val="single" w:sz="8" w:space="0" w:color="auto"/>
              <w:right w:val="single" w:sz="8" w:space="0" w:color="auto"/>
            </w:tcBorders>
            <w:shd w:val="clear" w:color="auto" w:fill="auto"/>
          </w:tcPr>
          <w:p w14:paraId="0F44FFC4" w14:textId="154CA849" w:rsidR="00295B16" w:rsidRPr="00D53387" w:rsidRDefault="00295B16" w:rsidP="00295B16">
            <w:pPr>
              <w:spacing w:after="0" w:line="240" w:lineRule="auto"/>
              <w:rPr>
                <w:rFonts w:eastAsia="Times New Roman"/>
                <w:color w:val="000000"/>
                <w:lang w:eastAsia="sv-SE"/>
              </w:rPr>
            </w:pPr>
            <w:r w:rsidRPr="003C474C">
              <w:rPr>
                <w:rFonts w:cstheme="minorHAnsi"/>
                <w:spacing w:val="-1"/>
                <w:shd w:val="clear" w:color="auto" w:fill="FFFFFF"/>
              </w:rPr>
              <w:lastRenderedPageBreak/>
              <w:t xml:space="preserve">Krävs för spärrhantering, åtkomstkontroll samt loggning enligt PDL. Om HSA-id för vårdenhet och </w:t>
            </w:r>
            <w:r w:rsidRPr="003C474C">
              <w:rPr>
                <w:rFonts w:cstheme="minorHAnsi"/>
                <w:spacing w:val="-1"/>
                <w:shd w:val="clear" w:color="auto" w:fill="FFFFFF"/>
              </w:rPr>
              <w:lastRenderedPageBreak/>
              <w:t>vårdgivare inte kan lämnas kommer elementet inte visas upp av konsumenter inom sammanhållen journalföring</w:t>
            </w:r>
            <w:r w:rsidR="002D0C80">
              <w:rPr>
                <w:rFonts w:cstheme="minorHAnsi"/>
                <w:spacing w:val="-1"/>
                <w:shd w:val="clear" w:color="auto" w:fill="FFFFFF"/>
              </w:rPr>
              <w:t xml:space="preserve">. </w:t>
            </w:r>
          </w:p>
        </w:tc>
      </w:tr>
      <w:tr w:rsidR="00295B16" w:rsidRPr="006B77B2" w14:paraId="323B4428" w14:textId="77777777" w:rsidTr="00295B16">
        <w:trPr>
          <w:trHeight w:val="458"/>
        </w:trPr>
        <w:tc>
          <w:tcPr>
            <w:tcW w:w="638" w:type="dxa"/>
            <w:tcBorders>
              <w:top w:val="single" w:sz="8" w:space="0" w:color="auto"/>
              <w:left w:val="single" w:sz="8" w:space="0" w:color="auto"/>
              <w:bottom w:val="single" w:sz="8" w:space="0" w:color="auto"/>
              <w:right w:val="single" w:sz="8" w:space="0" w:color="auto"/>
            </w:tcBorders>
          </w:tcPr>
          <w:p w14:paraId="1ADE6926" w14:textId="270B54DD" w:rsidR="00295B16" w:rsidRPr="00D53387" w:rsidRDefault="00295B16" w:rsidP="00FA2A23">
            <w:pPr>
              <w:spacing w:after="0" w:line="240" w:lineRule="auto"/>
              <w:rPr>
                <w:rFonts w:eastAsia="Times New Roman"/>
                <w:color w:val="000000"/>
                <w:lang w:val="en-US" w:eastAsia="sv-SE"/>
              </w:rPr>
            </w:pPr>
            <w:r w:rsidRPr="00D53387">
              <w:rPr>
                <w:rFonts w:eastAsia="Times New Roman"/>
                <w:color w:val="000000"/>
                <w:lang w:val="en-US" w:eastAsia="sv-SE"/>
              </w:rPr>
              <w:lastRenderedPageBreak/>
              <w:t>1.</w:t>
            </w:r>
            <w:r>
              <w:rPr>
                <w:rFonts w:eastAsia="Times New Roman"/>
                <w:color w:val="000000"/>
                <w:lang w:val="en-US" w:eastAsia="sv-SE"/>
              </w:rPr>
              <w:t>2</w:t>
            </w:r>
          </w:p>
        </w:tc>
        <w:tc>
          <w:tcPr>
            <w:tcW w:w="3049" w:type="dxa"/>
            <w:tcBorders>
              <w:top w:val="single" w:sz="8" w:space="0" w:color="auto"/>
              <w:left w:val="single" w:sz="8" w:space="0" w:color="auto"/>
              <w:bottom w:val="single" w:sz="8" w:space="0" w:color="auto"/>
              <w:right w:val="single" w:sz="8" w:space="0" w:color="auto"/>
            </w:tcBorders>
            <w:shd w:val="clear" w:color="auto" w:fill="auto"/>
          </w:tcPr>
          <w:p w14:paraId="61748FE6" w14:textId="77777777" w:rsidR="00295B16" w:rsidRPr="00D53387" w:rsidRDefault="00295B16" w:rsidP="00FA2A23">
            <w:pPr>
              <w:spacing w:after="0" w:line="240" w:lineRule="auto"/>
              <w:rPr>
                <w:rFonts w:eastAsia="Times New Roman"/>
                <w:color w:val="000000"/>
                <w:lang w:val="en-US" w:eastAsia="sv-SE"/>
              </w:rPr>
            </w:pPr>
            <w:r w:rsidRPr="00D53387">
              <w:rPr>
                <w:rFonts w:eastAsia="Times New Roman"/>
                <w:color w:val="000000"/>
                <w:lang w:val="en-US" w:eastAsia="sv-SE"/>
              </w:rPr>
              <w:t>Verify unique id:s</w:t>
            </w:r>
          </w:p>
        </w:tc>
        <w:tc>
          <w:tcPr>
            <w:tcW w:w="3973" w:type="dxa"/>
            <w:tcBorders>
              <w:top w:val="single" w:sz="8" w:space="0" w:color="auto"/>
              <w:left w:val="nil"/>
              <w:bottom w:val="single" w:sz="8" w:space="0" w:color="auto"/>
              <w:right w:val="single" w:sz="8" w:space="0" w:color="auto"/>
            </w:tcBorders>
            <w:shd w:val="clear" w:color="auto" w:fill="auto"/>
          </w:tcPr>
          <w:p w14:paraId="4FC15421" w14:textId="77777777" w:rsidR="00295B16" w:rsidRPr="00D53387" w:rsidRDefault="00295B16" w:rsidP="00FA2A23">
            <w:pPr>
              <w:spacing w:line="240" w:lineRule="auto"/>
              <w:ind w:left="67"/>
              <w:rPr>
                <w:rFonts w:cstheme="minorHAnsi"/>
                <w:spacing w:val="-1"/>
                <w:shd w:val="clear" w:color="auto" w:fill="FFFFFF"/>
              </w:rPr>
            </w:pPr>
            <w:r w:rsidRPr="00D53387">
              <w:rPr>
                <w:rFonts w:cstheme="minorHAnsi"/>
                <w:spacing w:val="-1"/>
                <w:shd w:val="clear" w:color="auto" w:fill="FFFFFF"/>
              </w:rPr>
              <w:t>documentId</w:t>
            </w:r>
          </w:p>
          <w:p w14:paraId="46C54D34" w14:textId="77777777" w:rsidR="00295B16" w:rsidRPr="00D53387" w:rsidRDefault="00295B16" w:rsidP="00FA2A23">
            <w:pPr>
              <w:spacing w:line="240" w:lineRule="auto"/>
              <w:ind w:left="67"/>
              <w:rPr>
                <w:rFonts w:cstheme="minorHAnsi"/>
                <w:spacing w:val="-1"/>
                <w:shd w:val="clear" w:color="auto" w:fill="FFFFFF"/>
              </w:rPr>
            </w:pPr>
            <w:r w:rsidRPr="00D53387">
              <w:rPr>
                <w:rFonts w:cstheme="minorHAnsi"/>
                <w:spacing w:val="-1"/>
                <w:shd w:val="clear" w:color="auto" w:fill="FFFFFF"/>
              </w:rPr>
              <w:t>vaccinationUniqueReference</w:t>
            </w:r>
          </w:p>
        </w:tc>
        <w:tc>
          <w:tcPr>
            <w:tcW w:w="2405" w:type="dxa"/>
            <w:tcBorders>
              <w:top w:val="single" w:sz="8" w:space="0" w:color="auto"/>
              <w:left w:val="nil"/>
              <w:bottom w:val="single" w:sz="8" w:space="0" w:color="auto"/>
              <w:right w:val="single" w:sz="8" w:space="0" w:color="auto"/>
            </w:tcBorders>
            <w:shd w:val="clear" w:color="auto" w:fill="auto"/>
          </w:tcPr>
          <w:p w14:paraId="1A2FAE37" w14:textId="77777777" w:rsidR="00295B16" w:rsidRPr="00D53387" w:rsidRDefault="00295B16" w:rsidP="00FA2A23">
            <w:pPr>
              <w:spacing w:after="0" w:line="240" w:lineRule="auto"/>
              <w:rPr>
                <w:rFonts w:eastAsia="Times New Roman"/>
                <w:color w:val="000000"/>
                <w:lang w:eastAsia="sv-SE"/>
              </w:rPr>
            </w:pPr>
            <w:r w:rsidRPr="00D53387">
              <w:rPr>
                <w:rFonts w:eastAsia="Times New Roman"/>
                <w:color w:val="000000"/>
                <w:lang w:eastAsia="sv-SE"/>
              </w:rPr>
              <w:t>ID:t måste vara unikt inom källsystemet.</w:t>
            </w:r>
          </w:p>
        </w:tc>
      </w:tr>
      <w:tr w:rsidR="00295B16" w:rsidRPr="006B77B2" w14:paraId="3FF7A76A" w14:textId="77777777" w:rsidTr="00295B16">
        <w:trPr>
          <w:trHeight w:val="458"/>
        </w:trPr>
        <w:tc>
          <w:tcPr>
            <w:tcW w:w="638" w:type="dxa"/>
            <w:tcBorders>
              <w:top w:val="single" w:sz="8" w:space="0" w:color="auto"/>
              <w:left w:val="single" w:sz="8" w:space="0" w:color="auto"/>
              <w:bottom w:val="single" w:sz="8" w:space="0" w:color="auto"/>
              <w:right w:val="single" w:sz="8" w:space="0" w:color="auto"/>
            </w:tcBorders>
          </w:tcPr>
          <w:p w14:paraId="1364BCAC" w14:textId="77777777" w:rsidR="00295B16" w:rsidRPr="003C474C" w:rsidRDefault="00295B16" w:rsidP="00295B16">
            <w:pPr>
              <w:spacing w:after="0" w:line="240" w:lineRule="auto"/>
              <w:rPr>
                <w:rFonts w:cstheme="minorHAnsi"/>
              </w:rPr>
            </w:pPr>
          </w:p>
        </w:tc>
        <w:tc>
          <w:tcPr>
            <w:tcW w:w="3049" w:type="dxa"/>
            <w:tcBorders>
              <w:top w:val="single" w:sz="8" w:space="0" w:color="auto"/>
              <w:left w:val="single" w:sz="8" w:space="0" w:color="auto"/>
              <w:bottom w:val="single" w:sz="8" w:space="0" w:color="auto"/>
              <w:right w:val="single" w:sz="8" w:space="0" w:color="auto"/>
            </w:tcBorders>
            <w:shd w:val="clear" w:color="auto" w:fill="auto"/>
          </w:tcPr>
          <w:p w14:paraId="1AA6D10D" w14:textId="77777777" w:rsidR="00295B16" w:rsidRPr="003C474C" w:rsidRDefault="00295B16" w:rsidP="00295B16">
            <w:pPr>
              <w:spacing w:after="0" w:line="240" w:lineRule="auto"/>
              <w:rPr>
                <w:rFonts w:eastAsia="Times New Roman" w:cstheme="minorHAnsi"/>
                <w:color w:val="000000"/>
                <w:lang w:eastAsia="sv-SE"/>
              </w:rPr>
            </w:pPr>
          </w:p>
        </w:tc>
        <w:tc>
          <w:tcPr>
            <w:tcW w:w="3973" w:type="dxa"/>
            <w:tcBorders>
              <w:top w:val="single" w:sz="8" w:space="0" w:color="auto"/>
              <w:left w:val="nil"/>
              <w:bottom w:val="single" w:sz="8" w:space="0" w:color="auto"/>
              <w:right w:val="single" w:sz="8" w:space="0" w:color="auto"/>
            </w:tcBorders>
            <w:shd w:val="clear" w:color="auto" w:fill="auto"/>
          </w:tcPr>
          <w:p w14:paraId="0CAEACE7" w14:textId="77777777" w:rsidR="00295B16" w:rsidRPr="00295B16" w:rsidRDefault="00295B16" w:rsidP="00295B16">
            <w:pPr>
              <w:spacing w:line="240" w:lineRule="auto"/>
              <w:ind w:left="67"/>
              <w:rPr>
                <w:rFonts w:cstheme="minorHAnsi"/>
                <w:spacing w:val="-1"/>
                <w:shd w:val="clear" w:color="auto" w:fill="FFFFFF"/>
              </w:rPr>
            </w:pPr>
          </w:p>
        </w:tc>
        <w:tc>
          <w:tcPr>
            <w:tcW w:w="2405" w:type="dxa"/>
            <w:tcBorders>
              <w:top w:val="single" w:sz="8" w:space="0" w:color="auto"/>
              <w:left w:val="nil"/>
              <w:bottom w:val="single" w:sz="8" w:space="0" w:color="auto"/>
              <w:right w:val="single" w:sz="8" w:space="0" w:color="auto"/>
            </w:tcBorders>
            <w:shd w:val="clear" w:color="auto" w:fill="auto"/>
          </w:tcPr>
          <w:p w14:paraId="242BD0D8" w14:textId="77777777" w:rsidR="00295B16" w:rsidRPr="003C474C" w:rsidRDefault="00295B16" w:rsidP="00295B16">
            <w:pPr>
              <w:spacing w:after="0" w:line="240" w:lineRule="auto"/>
              <w:rPr>
                <w:rFonts w:cstheme="minorHAnsi"/>
                <w:spacing w:val="-1"/>
                <w:shd w:val="clear" w:color="auto" w:fill="FFFFFF"/>
              </w:rPr>
            </w:pPr>
          </w:p>
        </w:tc>
      </w:tr>
      <w:tr w:rsidR="00E26F01" w:rsidRPr="006B77B2" w14:paraId="5EDE5291" w14:textId="77777777" w:rsidTr="00295B16">
        <w:trPr>
          <w:trHeight w:val="458"/>
        </w:trPr>
        <w:tc>
          <w:tcPr>
            <w:tcW w:w="638" w:type="dxa"/>
            <w:tcBorders>
              <w:top w:val="single" w:sz="8" w:space="0" w:color="auto"/>
              <w:left w:val="single" w:sz="8" w:space="0" w:color="auto"/>
              <w:bottom w:val="single" w:sz="8" w:space="0" w:color="auto"/>
              <w:right w:val="single" w:sz="8" w:space="0" w:color="auto"/>
            </w:tcBorders>
          </w:tcPr>
          <w:p w14:paraId="4C7F3671" w14:textId="7B41CE8A" w:rsidR="00E26F01" w:rsidRPr="00D53387" w:rsidRDefault="0070546F" w:rsidP="0070546F">
            <w:pPr>
              <w:spacing w:after="0" w:line="240" w:lineRule="auto"/>
              <w:rPr>
                <w:rFonts w:eastAsia="Times New Roman"/>
                <w:color w:val="000000"/>
                <w:lang w:eastAsia="sv-SE"/>
              </w:rPr>
            </w:pPr>
            <w:r w:rsidRPr="00D53387">
              <w:rPr>
                <w:rFonts w:eastAsia="Times New Roman"/>
                <w:color w:val="000000"/>
                <w:lang w:eastAsia="sv-SE"/>
              </w:rPr>
              <w:t>1.</w:t>
            </w:r>
            <w:r w:rsidR="00295B16">
              <w:rPr>
                <w:rFonts w:eastAsia="Times New Roman"/>
                <w:color w:val="000000"/>
                <w:lang w:eastAsia="sv-SE"/>
              </w:rPr>
              <w:t>3</w:t>
            </w:r>
          </w:p>
        </w:tc>
        <w:tc>
          <w:tcPr>
            <w:tcW w:w="3049" w:type="dxa"/>
            <w:tcBorders>
              <w:top w:val="single" w:sz="8" w:space="0" w:color="auto"/>
              <w:left w:val="single" w:sz="8" w:space="0" w:color="auto"/>
              <w:bottom w:val="single" w:sz="8" w:space="0" w:color="auto"/>
              <w:right w:val="single" w:sz="8" w:space="0" w:color="auto"/>
            </w:tcBorders>
            <w:shd w:val="clear" w:color="auto" w:fill="auto"/>
          </w:tcPr>
          <w:p w14:paraId="6944A526" w14:textId="12A6C72A" w:rsidR="00E26F01" w:rsidRPr="00D53387" w:rsidRDefault="00FD3A76" w:rsidP="0070546F">
            <w:pPr>
              <w:spacing w:after="0" w:line="240" w:lineRule="auto"/>
              <w:rPr>
                <w:rFonts w:eastAsia="Times New Roman"/>
                <w:color w:val="000000"/>
                <w:lang w:eastAsia="sv-SE"/>
              </w:rPr>
            </w:pPr>
            <w:r w:rsidRPr="00D53387">
              <w:rPr>
                <w:rFonts w:eastAsia="Times New Roman"/>
                <w:color w:val="000000"/>
                <w:lang w:eastAsia="sv-SE"/>
              </w:rPr>
              <w:t>vaccinationMedicalRecordHeader</w:t>
            </w:r>
          </w:p>
        </w:tc>
        <w:tc>
          <w:tcPr>
            <w:tcW w:w="3973" w:type="dxa"/>
            <w:tcBorders>
              <w:top w:val="single" w:sz="8" w:space="0" w:color="auto"/>
              <w:left w:val="nil"/>
              <w:bottom w:val="single" w:sz="8" w:space="0" w:color="auto"/>
              <w:right w:val="single" w:sz="8" w:space="0" w:color="auto"/>
            </w:tcBorders>
            <w:shd w:val="clear" w:color="auto" w:fill="auto"/>
          </w:tcPr>
          <w:p w14:paraId="0980A39C" w14:textId="05D4089C" w:rsidR="00E26F01" w:rsidRPr="00D53387" w:rsidRDefault="00E26F01" w:rsidP="0070546F">
            <w:pPr>
              <w:spacing w:line="240" w:lineRule="auto"/>
              <w:ind w:left="67"/>
              <w:rPr>
                <w:rFonts w:cstheme="minorHAnsi"/>
                <w:spacing w:val="-1"/>
                <w:shd w:val="clear" w:color="auto" w:fill="FFFFFF"/>
              </w:rPr>
            </w:pPr>
            <w:r w:rsidRPr="00D53387">
              <w:rPr>
                <w:rFonts w:cstheme="minorHAnsi"/>
                <w:spacing w:val="-1"/>
                <w:shd w:val="clear" w:color="auto" w:fill="FFFFFF"/>
              </w:rPr>
              <w:t>nullifiedReason</w:t>
            </w:r>
          </w:p>
        </w:tc>
        <w:tc>
          <w:tcPr>
            <w:tcW w:w="2405" w:type="dxa"/>
            <w:tcBorders>
              <w:top w:val="single" w:sz="8" w:space="0" w:color="auto"/>
              <w:left w:val="nil"/>
              <w:bottom w:val="single" w:sz="8" w:space="0" w:color="auto"/>
              <w:right w:val="single" w:sz="8" w:space="0" w:color="auto"/>
            </w:tcBorders>
            <w:shd w:val="clear" w:color="auto" w:fill="auto"/>
          </w:tcPr>
          <w:p w14:paraId="2711545E" w14:textId="119F08D0" w:rsidR="00E26F01" w:rsidRPr="00D53387" w:rsidRDefault="00E26F01" w:rsidP="0070546F">
            <w:pPr>
              <w:spacing w:after="0" w:line="240" w:lineRule="auto"/>
              <w:rPr>
                <w:rFonts w:eastAsia="Times New Roman"/>
                <w:color w:val="000000"/>
                <w:lang w:eastAsia="sv-SE"/>
              </w:rPr>
            </w:pPr>
            <w:r w:rsidRPr="00D53387">
              <w:t xml:space="preserve">nullifiedReason får inte </w:t>
            </w:r>
            <w:r w:rsidR="0070546F" w:rsidRPr="00D53387">
              <w:t>anges</w:t>
            </w:r>
            <w:r w:rsidRPr="00D53387">
              <w:t xml:space="preserve"> om nullified </w:t>
            </w:r>
            <w:r w:rsidR="0070546F" w:rsidRPr="00D53387">
              <w:t xml:space="preserve">= </w:t>
            </w:r>
            <w:r w:rsidRPr="00D53387">
              <w:t>fals</w:t>
            </w:r>
            <w:r w:rsidR="0070546F" w:rsidRPr="00D53387">
              <w:t>e</w:t>
            </w:r>
          </w:p>
        </w:tc>
      </w:tr>
      <w:tr w:rsidR="00080450" w:rsidRPr="00CB48AE" w14:paraId="2C400FFA" w14:textId="77777777" w:rsidTr="00D53387">
        <w:trPr>
          <w:trHeight w:val="476"/>
        </w:trPr>
        <w:tc>
          <w:tcPr>
            <w:tcW w:w="10065" w:type="dxa"/>
            <w:gridSpan w:val="4"/>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3854E774" w14:textId="11AD8CD7" w:rsidR="00E26F01" w:rsidRPr="00D53387" w:rsidRDefault="00E26F01" w:rsidP="00CB48AE">
            <w:pPr>
              <w:rPr>
                <w:b/>
                <w:bCs/>
                <w:lang w:eastAsia="sv-SE"/>
              </w:rPr>
            </w:pPr>
            <w:r w:rsidRPr="00D53387">
              <w:rPr>
                <w:b/>
                <w:bCs/>
                <w:lang w:eastAsia="sv-SE"/>
              </w:rPr>
              <w:t>Allmänna regler</w:t>
            </w:r>
          </w:p>
        </w:tc>
      </w:tr>
      <w:tr w:rsidR="00E26F01" w:rsidRPr="006B77B2" w14:paraId="0260D857" w14:textId="77777777" w:rsidTr="00295B16">
        <w:trPr>
          <w:trHeight w:val="300"/>
        </w:trPr>
        <w:tc>
          <w:tcPr>
            <w:tcW w:w="638" w:type="dxa"/>
            <w:tcBorders>
              <w:top w:val="single" w:sz="4" w:space="0" w:color="auto"/>
              <w:left w:val="single" w:sz="4" w:space="0" w:color="auto"/>
              <w:bottom w:val="single" w:sz="4" w:space="0" w:color="auto"/>
              <w:right w:val="single" w:sz="4" w:space="0" w:color="auto"/>
            </w:tcBorders>
          </w:tcPr>
          <w:p w14:paraId="7F734706" w14:textId="6FA1336A" w:rsidR="00E26F01" w:rsidRPr="00D53387" w:rsidRDefault="0070546F" w:rsidP="0070546F">
            <w:pPr>
              <w:spacing w:line="240" w:lineRule="auto"/>
              <w:rPr>
                <w:rFonts w:eastAsia="Times New Roman"/>
                <w:color w:val="000000"/>
                <w:lang w:eastAsia="sv-SE"/>
              </w:rPr>
            </w:pPr>
            <w:r w:rsidRPr="00D53387">
              <w:rPr>
                <w:rFonts w:eastAsia="Times New Roman"/>
                <w:color w:val="000000"/>
                <w:lang w:eastAsia="sv-SE"/>
              </w:rPr>
              <w:t>2.1</w:t>
            </w:r>
          </w:p>
        </w:tc>
        <w:tc>
          <w:tcPr>
            <w:tcW w:w="3049" w:type="dxa"/>
            <w:tcBorders>
              <w:top w:val="single" w:sz="4" w:space="0" w:color="auto"/>
              <w:left w:val="single" w:sz="4" w:space="0" w:color="auto"/>
              <w:bottom w:val="single" w:sz="4" w:space="0" w:color="auto"/>
              <w:right w:val="single" w:sz="4" w:space="0" w:color="auto"/>
            </w:tcBorders>
          </w:tcPr>
          <w:p w14:paraId="30B1C48F" w14:textId="6F3F0DA8" w:rsidR="00E26F01" w:rsidRPr="00D53387" w:rsidRDefault="00E26F01" w:rsidP="0070546F">
            <w:pPr>
              <w:spacing w:line="240" w:lineRule="auto"/>
              <w:rPr>
                <w:rFonts w:eastAsia="Times New Roman"/>
                <w:color w:val="000000"/>
                <w:highlight w:val="yellow"/>
                <w:lang w:eastAsia="sv-SE"/>
              </w:rPr>
            </w:pPr>
            <w:r w:rsidRPr="00D53387">
              <w:rPr>
                <w:rFonts w:eastAsia="Times New Roman"/>
                <w:color w:val="000000"/>
                <w:lang w:eastAsia="sv-SE"/>
              </w:rPr>
              <w:t>pattern.CvType</w:t>
            </w:r>
          </w:p>
        </w:tc>
        <w:tc>
          <w:tcPr>
            <w:tcW w:w="3973" w:type="dxa"/>
            <w:tcBorders>
              <w:top w:val="single" w:sz="4" w:space="0" w:color="auto"/>
              <w:left w:val="single" w:sz="4" w:space="0" w:color="auto"/>
              <w:bottom w:val="single" w:sz="4" w:space="0" w:color="auto"/>
              <w:right w:val="single" w:sz="4" w:space="0" w:color="auto"/>
            </w:tcBorders>
            <w:shd w:val="clear" w:color="auto" w:fill="FFFFFF"/>
            <w:hideMark/>
          </w:tcPr>
          <w:p w14:paraId="299EA3CE" w14:textId="77777777" w:rsidR="00E26F01" w:rsidRPr="00D53387" w:rsidRDefault="00FF782B"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healthcareProfessionalRoleCode</w:t>
            </w:r>
          </w:p>
          <w:p w14:paraId="0668E4D1" w14:textId="77777777" w:rsidR="00D95437" w:rsidRPr="00D53387" w:rsidRDefault="00D95437"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riskCategory</w:t>
            </w:r>
          </w:p>
          <w:p w14:paraId="1BC41634" w14:textId="77777777" w:rsidR="00D5268D" w:rsidRPr="00D53387" w:rsidRDefault="00D5268D"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patientAdverseEffect</w:t>
            </w:r>
          </w:p>
          <w:p w14:paraId="40A3A5BC" w14:textId="77777777" w:rsidR="005F233D" w:rsidRPr="00D53387" w:rsidRDefault="005F233D"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vaccinationProgramName</w:t>
            </w:r>
          </w:p>
          <w:p w14:paraId="3496D02E" w14:textId="77777777" w:rsidR="007F5FA4" w:rsidRPr="00D53387" w:rsidRDefault="007F5FA4"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anatomicalSite</w:t>
            </w:r>
          </w:p>
          <w:p w14:paraId="209744EB" w14:textId="77777777" w:rsidR="00BD4B02" w:rsidRPr="00D53387" w:rsidRDefault="00BD4B02"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route</w:t>
            </w:r>
          </w:p>
          <w:p w14:paraId="21B58C63" w14:textId="77777777" w:rsidR="004B7A98" w:rsidRPr="00D53387" w:rsidRDefault="004B7A98"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patientAdverseEffect</w:t>
            </w:r>
          </w:p>
          <w:p w14:paraId="05F69484" w14:textId="77777777" w:rsidR="00E92189" w:rsidRPr="00D53387" w:rsidRDefault="00E92189"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typeOfVaccine</w:t>
            </w:r>
          </w:p>
          <w:p w14:paraId="2F14BFCC" w14:textId="77777777" w:rsidR="00A31D02" w:rsidRPr="00D53387" w:rsidRDefault="00A31D02"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vaccineName</w:t>
            </w:r>
          </w:p>
          <w:p w14:paraId="44226C66" w14:textId="77777777" w:rsidR="006C5797" w:rsidRPr="00D53387" w:rsidRDefault="006C5797" w:rsidP="00F87222">
            <w:pPr>
              <w:spacing w:line="240" w:lineRule="auto"/>
              <w:ind w:left="67"/>
              <w:rPr>
                <w:rFonts w:cstheme="minorHAnsi"/>
                <w:spacing w:val="-1"/>
                <w:shd w:val="clear" w:color="auto" w:fill="FFFFFF"/>
                <w:lang w:val="en-US"/>
              </w:rPr>
            </w:pPr>
            <w:r w:rsidRPr="00D53387">
              <w:rPr>
                <w:rFonts w:cstheme="minorHAnsi"/>
                <w:spacing w:val="-1"/>
                <w:shd w:val="clear" w:color="auto" w:fill="FFFFFF"/>
                <w:lang w:val="en-US"/>
              </w:rPr>
              <w:t>vaccineTargetDisease</w:t>
            </w:r>
          </w:p>
          <w:p w14:paraId="2ECE7A84" w14:textId="03B99847" w:rsidR="00F87222" w:rsidRPr="00D53387" w:rsidRDefault="00F87222" w:rsidP="00F87222">
            <w:pPr>
              <w:spacing w:line="240" w:lineRule="auto"/>
              <w:ind w:left="67"/>
              <w:rPr>
                <w:rFonts w:eastAsia="Times New Roman"/>
                <w:color w:val="000000"/>
                <w:highlight w:val="yellow"/>
                <w:lang w:val="en-US" w:eastAsia="sv-SE"/>
              </w:rPr>
            </w:pPr>
            <w:r w:rsidRPr="00D53387">
              <w:rPr>
                <w:rFonts w:cstheme="minorHAnsi"/>
                <w:spacing w:val="-1"/>
                <w:shd w:val="clear" w:color="auto" w:fill="FFFFFF"/>
                <w:lang w:val="en-US"/>
              </w:rPr>
              <w:t>gender</w:t>
            </w:r>
          </w:p>
        </w:tc>
        <w:tc>
          <w:tcPr>
            <w:tcW w:w="2405" w:type="dxa"/>
            <w:tcBorders>
              <w:top w:val="single" w:sz="4" w:space="0" w:color="auto"/>
              <w:left w:val="single" w:sz="4" w:space="0" w:color="auto"/>
              <w:bottom w:val="single" w:sz="4" w:space="0" w:color="auto"/>
              <w:right w:val="single" w:sz="4" w:space="0" w:color="auto"/>
            </w:tcBorders>
            <w:shd w:val="clear" w:color="auto" w:fill="FFFFFF"/>
            <w:hideMark/>
          </w:tcPr>
          <w:p w14:paraId="450231AF" w14:textId="77777777" w:rsidR="00F87222" w:rsidRPr="00D53387" w:rsidRDefault="00E26F01" w:rsidP="00F87222">
            <w:pPr>
              <w:spacing w:line="240" w:lineRule="auto"/>
              <w:rPr>
                <w:rFonts w:eastAsia="Times New Roman" w:cs="Arial"/>
                <w:lang w:eastAsia="sv-SE"/>
              </w:rPr>
            </w:pPr>
            <w:r w:rsidRPr="00D53387">
              <w:rPr>
                <w:rFonts w:eastAsia="Times New Roman" w:cs="Arial"/>
                <w:lang w:eastAsia="sv-SE"/>
              </w:rPr>
              <w:t>code ELLER originaltext SKALL ange</w:t>
            </w:r>
            <w:r w:rsidR="00F87222" w:rsidRPr="00D53387">
              <w:rPr>
                <w:rFonts w:eastAsia="Times New Roman" w:cs="Arial"/>
                <w:lang w:eastAsia="sv-SE"/>
              </w:rPr>
              <w:t>s</w:t>
            </w:r>
          </w:p>
          <w:p w14:paraId="1B5E9531" w14:textId="6BF833CE" w:rsidR="00E26F01" w:rsidRPr="00D53387" w:rsidRDefault="00E26F01" w:rsidP="00F87222">
            <w:pPr>
              <w:spacing w:line="240" w:lineRule="auto"/>
              <w:rPr>
                <w:rFonts w:eastAsia="Times New Roman" w:cs="Arial"/>
                <w:lang w:eastAsia="sv-SE"/>
              </w:rPr>
            </w:pPr>
            <w:r w:rsidRPr="00D53387">
              <w:rPr>
                <w:rFonts w:eastAsia="Times New Roman" w:cs="Arial"/>
                <w:lang w:eastAsia="sv-SE"/>
              </w:rPr>
              <w:t>Om code anges SKA codeSystem OCH displayName anges</w:t>
            </w:r>
          </w:p>
          <w:p w14:paraId="4647D9F2" w14:textId="28304987" w:rsidR="00E26F01" w:rsidRPr="00D53387" w:rsidRDefault="00E26F01" w:rsidP="00F87222">
            <w:pPr>
              <w:spacing w:line="240" w:lineRule="auto"/>
              <w:rPr>
                <w:rFonts w:eastAsia="Times New Roman" w:cs="Arial"/>
                <w:lang w:eastAsia="sv-SE"/>
              </w:rPr>
            </w:pPr>
            <w:r w:rsidRPr="00D53387">
              <w:rPr>
                <w:rFonts w:eastAsia="Times New Roman" w:cs="Arial"/>
                <w:lang w:eastAsia="sv-SE"/>
              </w:rPr>
              <w:t>Om codeSystem anges SKA code OCH displayName anges</w:t>
            </w:r>
          </w:p>
          <w:p w14:paraId="56BACB1A" w14:textId="2A99DB40" w:rsidR="00E26F01" w:rsidRPr="00D53387" w:rsidRDefault="00E26F01" w:rsidP="00F87222">
            <w:pPr>
              <w:spacing w:line="240" w:lineRule="auto"/>
              <w:rPr>
                <w:rFonts w:eastAsia="Times New Roman" w:cs="Arial"/>
                <w:lang w:eastAsia="sv-SE"/>
              </w:rPr>
            </w:pPr>
            <w:r w:rsidRPr="00D53387">
              <w:rPr>
                <w:rFonts w:eastAsia="Times New Roman" w:cs="Arial"/>
                <w:lang w:eastAsia="sv-SE"/>
              </w:rPr>
              <w:t>codeSystem SKA vara en OID</w:t>
            </w:r>
          </w:p>
          <w:p w14:paraId="635CF930" w14:textId="05064001" w:rsidR="00E26F01" w:rsidRPr="00D53387" w:rsidRDefault="00E26F01" w:rsidP="00F87222">
            <w:pPr>
              <w:spacing w:line="240" w:lineRule="auto"/>
              <w:rPr>
                <w:rFonts w:eastAsia="Times New Roman" w:cs="Arial"/>
                <w:lang w:eastAsia="sv-SE"/>
              </w:rPr>
            </w:pPr>
            <w:r w:rsidRPr="00D53387">
              <w:rPr>
                <w:rFonts w:eastAsia="Times New Roman" w:cs="Arial"/>
                <w:lang w:eastAsia="sv-SE"/>
              </w:rPr>
              <w:t>Om displayName anges SKA code OCH codeSystem anges</w:t>
            </w:r>
          </w:p>
          <w:p w14:paraId="423EE841" w14:textId="39769604" w:rsidR="00E26F01" w:rsidRPr="00D53387" w:rsidRDefault="00E26F01" w:rsidP="00F87222">
            <w:pPr>
              <w:spacing w:line="240" w:lineRule="auto"/>
              <w:rPr>
                <w:rFonts w:eastAsia="Times New Roman" w:cs="Arial"/>
                <w:lang w:eastAsia="sv-SE"/>
              </w:rPr>
            </w:pPr>
            <w:r w:rsidRPr="00D53387">
              <w:rPr>
                <w:rFonts w:eastAsia="Times New Roman" w:cs="Arial"/>
                <w:lang w:eastAsia="sv-SE"/>
              </w:rPr>
              <w:t>Om originalText anges SKA INTE code, codeSystem eller displayName anges.</w:t>
            </w:r>
          </w:p>
        </w:tc>
      </w:tr>
      <w:tr w:rsidR="00E26F01" w:rsidRPr="006B77B2" w14:paraId="45443CCD" w14:textId="77777777" w:rsidTr="00295B16">
        <w:trPr>
          <w:trHeight w:val="300"/>
        </w:trPr>
        <w:tc>
          <w:tcPr>
            <w:tcW w:w="638" w:type="dxa"/>
            <w:tcBorders>
              <w:top w:val="single" w:sz="4" w:space="0" w:color="auto"/>
              <w:left w:val="single" w:sz="4" w:space="0" w:color="auto"/>
              <w:bottom w:val="single" w:sz="4" w:space="0" w:color="auto"/>
              <w:right w:val="single" w:sz="4" w:space="0" w:color="auto"/>
            </w:tcBorders>
          </w:tcPr>
          <w:p w14:paraId="00D76222" w14:textId="47481A55" w:rsidR="00E26F01" w:rsidRPr="00D53387" w:rsidRDefault="0070546F" w:rsidP="0070546F">
            <w:pPr>
              <w:spacing w:line="240" w:lineRule="auto"/>
              <w:rPr>
                <w:rFonts w:eastAsia="Times New Roman"/>
                <w:color w:val="000000"/>
                <w:lang w:val="en-US" w:eastAsia="sv-SE"/>
              </w:rPr>
            </w:pPr>
            <w:r w:rsidRPr="00D53387">
              <w:rPr>
                <w:rFonts w:eastAsia="Times New Roman"/>
                <w:color w:val="000000"/>
                <w:lang w:val="en-US" w:eastAsia="sv-SE"/>
              </w:rPr>
              <w:t>2.2</w:t>
            </w:r>
          </w:p>
        </w:tc>
        <w:tc>
          <w:tcPr>
            <w:tcW w:w="3049" w:type="dxa"/>
            <w:tcBorders>
              <w:top w:val="single" w:sz="4" w:space="0" w:color="auto"/>
              <w:left w:val="single" w:sz="4" w:space="0" w:color="auto"/>
              <w:bottom w:val="single" w:sz="4" w:space="0" w:color="auto"/>
              <w:right w:val="single" w:sz="4" w:space="0" w:color="auto"/>
            </w:tcBorders>
          </w:tcPr>
          <w:p w14:paraId="4C7864E4" w14:textId="51A0F14F" w:rsidR="00E26F01" w:rsidRPr="00D53387" w:rsidRDefault="00E26F01" w:rsidP="0070546F">
            <w:pPr>
              <w:spacing w:line="240" w:lineRule="auto"/>
              <w:rPr>
                <w:rFonts w:eastAsia="Times New Roman"/>
                <w:color w:val="000000"/>
                <w:lang w:val="en-US" w:eastAsia="sv-SE"/>
              </w:rPr>
            </w:pPr>
            <w:r w:rsidRPr="00D53387">
              <w:rPr>
                <w:rFonts w:eastAsia="Times New Roman"/>
                <w:color w:val="000000"/>
                <w:lang w:val="en-US" w:eastAsia="sv-SE"/>
              </w:rPr>
              <w:t>Verify non-empty elements</w:t>
            </w:r>
          </w:p>
        </w:tc>
        <w:tc>
          <w:tcPr>
            <w:tcW w:w="3973" w:type="dxa"/>
            <w:tcBorders>
              <w:top w:val="single" w:sz="4" w:space="0" w:color="auto"/>
              <w:left w:val="single" w:sz="4" w:space="0" w:color="auto"/>
              <w:bottom w:val="single" w:sz="4" w:space="0" w:color="auto"/>
              <w:right w:val="single" w:sz="4" w:space="0" w:color="auto"/>
            </w:tcBorders>
            <w:shd w:val="clear" w:color="auto" w:fill="FFFFFF"/>
          </w:tcPr>
          <w:p w14:paraId="41C34A82" w14:textId="7786D24C" w:rsidR="00E26F01" w:rsidRPr="00D53387" w:rsidRDefault="00E26F01" w:rsidP="00F87222">
            <w:pPr>
              <w:spacing w:line="240" w:lineRule="auto"/>
              <w:ind w:left="67"/>
              <w:rPr>
                <w:rFonts w:eastAsia="Times New Roman"/>
                <w:color w:val="000000"/>
                <w:lang w:val="en-US" w:eastAsia="sv-SE"/>
              </w:rPr>
            </w:pPr>
            <w:r w:rsidRPr="00D53387">
              <w:rPr>
                <w:rFonts w:cstheme="minorHAnsi"/>
                <w:spacing w:val="-1"/>
                <w:shd w:val="clear" w:color="auto" w:fill="FFFFFF"/>
              </w:rPr>
              <w:t>Alla attribut i svaret.</w:t>
            </w:r>
          </w:p>
        </w:tc>
        <w:tc>
          <w:tcPr>
            <w:tcW w:w="2405" w:type="dxa"/>
            <w:tcBorders>
              <w:top w:val="single" w:sz="4" w:space="0" w:color="auto"/>
              <w:left w:val="single" w:sz="4" w:space="0" w:color="auto"/>
              <w:bottom w:val="single" w:sz="4" w:space="0" w:color="auto"/>
              <w:right w:val="single" w:sz="4" w:space="0" w:color="auto"/>
            </w:tcBorders>
            <w:shd w:val="clear" w:color="auto" w:fill="FFFFFF"/>
          </w:tcPr>
          <w:p w14:paraId="7C0E223B" w14:textId="609C94ED" w:rsidR="00E26F01" w:rsidRPr="00D53387" w:rsidRDefault="00E26F01" w:rsidP="0070546F">
            <w:pPr>
              <w:spacing w:line="240" w:lineRule="auto"/>
              <w:rPr>
                <w:rFonts w:eastAsia="Times New Roman" w:cs="Arial"/>
                <w:lang w:eastAsia="sv-SE"/>
              </w:rPr>
            </w:pPr>
            <w:r w:rsidRPr="00D53387">
              <w:t>Tomma värden får inte anges.</w:t>
            </w:r>
          </w:p>
        </w:tc>
      </w:tr>
    </w:tbl>
    <w:p w14:paraId="046A34C7" w14:textId="77777777" w:rsidR="00E76F7B" w:rsidRPr="00D4314D" w:rsidRDefault="00E76F7B" w:rsidP="00E024CA">
      <w:pPr>
        <w:rPr>
          <w:color w:val="A33662" w:themeColor="accent1"/>
        </w:rPr>
      </w:pPr>
    </w:p>
    <w:p w14:paraId="669F85FC" w14:textId="77777777" w:rsidR="004D755C" w:rsidRDefault="004D755C" w:rsidP="00E024CA">
      <w:pPr>
        <w:rPr>
          <w:color w:val="A33662" w:themeColor="accent1"/>
        </w:rPr>
      </w:pPr>
    </w:p>
    <w:p w14:paraId="7AC528EC" w14:textId="77777777" w:rsidR="00E024CA" w:rsidRPr="00E024CA" w:rsidRDefault="00E024CA" w:rsidP="00E024CA">
      <w:pPr>
        <w:pStyle w:val="Numreradrubrik4"/>
      </w:pPr>
      <w:r w:rsidRPr="00E024CA">
        <w:t>Icke funktionella krav</w:t>
      </w:r>
    </w:p>
    <w:p w14:paraId="78BFD167" w14:textId="77777777" w:rsidR="00E024CA" w:rsidRPr="00776D68" w:rsidRDefault="00E024CA" w:rsidP="00E024CA">
      <w:r w:rsidRPr="00CC412F">
        <w:t>Inga övriga icke funktionella krav.</w:t>
      </w:r>
    </w:p>
    <w:p w14:paraId="71D15D5E" w14:textId="77777777" w:rsidR="00E024CA" w:rsidRPr="00E024CA" w:rsidRDefault="00E024CA" w:rsidP="00E024CA">
      <w:pPr>
        <w:pStyle w:val="Rubrik5"/>
        <w:rPr>
          <w:rFonts w:ascii="Georgia" w:hAnsi="Georgia"/>
          <w:lang w:val="sv-SE"/>
        </w:rPr>
      </w:pPr>
      <w:r w:rsidRPr="00E024CA">
        <w:rPr>
          <w:rFonts w:ascii="Georgia" w:hAnsi="Georgia"/>
          <w:lang w:val="sv-SE"/>
        </w:rPr>
        <w:lastRenderedPageBreak/>
        <w:t>SLA-krav</w:t>
      </w:r>
    </w:p>
    <w:p w14:paraId="07F7D038" w14:textId="77777777" w:rsidR="00E024CA" w:rsidRDefault="00E024CA" w:rsidP="00E024CA">
      <w:r w:rsidRPr="00BA6CD2">
        <w:t>Inga avvikande SLA-krav.</w:t>
      </w:r>
    </w:p>
    <w:p w14:paraId="220DC522" w14:textId="055060F4" w:rsidR="000562BE" w:rsidRDefault="000562BE">
      <w:r>
        <w:br w:type="page"/>
      </w:r>
    </w:p>
    <w:p w14:paraId="6DC2B350" w14:textId="77777777" w:rsidR="000562BE" w:rsidRPr="000562BE" w:rsidRDefault="000562BE" w:rsidP="000562BE">
      <w:pPr>
        <w:pStyle w:val="Numreradrubrik2"/>
      </w:pPr>
      <w:bookmarkStart w:id="148" w:name="_Toc84232784"/>
      <w:bookmarkStart w:id="149" w:name="_Toc193111207"/>
      <w:r w:rsidRPr="000562BE">
        <w:lastRenderedPageBreak/>
        <w:t>GetMedicationHistory</w:t>
      </w:r>
      <w:bookmarkEnd w:id="148"/>
      <w:bookmarkEnd w:id="149"/>
    </w:p>
    <w:p w14:paraId="1D57A926" w14:textId="272903A8" w:rsidR="000562BE" w:rsidRDefault="000562BE" w:rsidP="000562BE">
      <w:pPr>
        <w:tabs>
          <w:tab w:val="left" w:pos="567"/>
        </w:tabs>
        <w:spacing w:line="239" w:lineRule="auto"/>
        <w:ind w:right="838"/>
        <w:rPr>
          <w:spacing w:val="-1"/>
        </w:rPr>
      </w:pPr>
      <w:r>
        <w:rPr>
          <w:spacing w:val="-1"/>
        </w:rPr>
        <w:t>Tjänsten r</w:t>
      </w:r>
      <w:r w:rsidRPr="003609ED">
        <w:rPr>
          <w:spacing w:val="-1"/>
        </w:rPr>
        <w:t>eturnerar ordinerade, förskrivna och/eller administrerade läkemedel för en patient.</w:t>
      </w:r>
    </w:p>
    <w:p w14:paraId="05F80B57" w14:textId="4B27E40D" w:rsidR="000562BE" w:rsidRDefault="000562BE" w:rsidP="000562BE">
      <w:pPr>
        <w:tabs>
          <w:tab w:val="left" w:pos="567"/>
        </w:tabs>
        <w:spacing w:line="239" w:lineRule="auto"/>
        <w:ind w:right="838"/>
        <w:rPr>
          <w:spacing w:val="-1"/>
        </w:rPr>
      </w:pPr>
      <w:r>
        <w:rPr>
          <w:spacing w:val="-1"/>
        </w:rPr>
        <w:t>Då tjänstekontraktet är tämligen omfattande rekommenderas den som har tänkt att implementera kontraktet, antingen som producent eller konsument, starkt att ta en titt på referens [</w:t>
      </w:r>
      <w:r>
        <w:rPr>
          <w:spacing w:val="-1"/>
        </w:rPr>
        <w:fldChar w:fldCharType="begin"/>
      </w:r>
      <w:r>
        <w:rPr>
          <w:spacing w:val="-1"/>
        </w:rPr>
        <w:instrText xml:space="preserve"> REF _Ref437955380 \h </w:instrText>
      </w:r>
      <w:r>
        <w:rPr>
          <w:spacing w:val="-1"/>
        </w:rPr>
      </w:r>
      <w:r>
        <w:rPr>
          <w:spacing w:val="-1"/>
        </w:rPr>
        <w:fldChar w:fldCharType="separate"/>
      </w:r>
      <w:r w:rsidRPr="00A97CC9">
        <w:t>R</w:t>
      </w:r>
      <w:r>
        <w:rPr>
          <w:noProof/>
        </w:rPr>
        <w:t>13</w:t>
      </w:r>
      <w:r>
        <w:rPr>
          <w:spacing w:val="-1"/>
        </w:rPr>
        <w:fldChar w:fldCharType="end"/>
      </w:r>
      <w:r>
        <w:rPr>
          <w:spacing w:val="-1"/>
        </w:rPr>
        <w:t>].</w:t>
      </w:r>
    </w:p>
    <w:p w14:paraId="48323C00" w14:textId="60F350CD" w:rsidR="000562BE" w:rsidRDefault="000562BE" w:rsidP="000562BE">
      <w:pPr>
        <w:tabs>
          <w:tab w:val="left" w:pos="567"/>
        </w:tabs>
        <w:spacing w:line="239" w:lineRule="auto"/>
        <w:ind w:right="838"/>
        <w:rPr>
          <w:spacing w:val="-1"/>
        </w:rPr>
      </w:pPr>
      <w:r>
        <w:rPr>
          <w:spacing w:val="-1"/>
        </w:rPr>
        <w:t>I detta tjänstekontrakt hanteras endast en patient per gång det innebär att vi hanterar aktiviteter och därmed inte har behov av aktivitetsgrupper.</w:t>
      </w:r>
    </w:p>
    <w:p w14:paraId="77409F5C" w14:textId="18516D43" w:rsidR="000562BE" w:rsidRDefault="000562BE" w:rsidP="000562BE">
      <w:pPr>
        <w:tabs>
          <w:tab w:val="left" w:pos="567"/>
        </w:tabs>
        <w:spacing w:line="239" w:lineRule="auto"/>
        <w:ind w:right="838"/>
        <w:rPr>
          <w:spacing w:val="-1"/>
        </w:rPr>
      </w:pPr>
      <w:r>
        <w:rPr>
          <w:spacing w:val="-1"/>
        </w:rPr>
        <w:t>I den nya sambandsklassen hanteras endas aktiviteter. Idag finns inga behov av att hantera observationer i sambandsklassen.</w:t>
      </w:r>
    </w:p>
    <w:p w14:paraId="052E9552" w14:textId="77777777" w:rsidR="000562BE" w:rsidRPr="000562BE" w:rsidRDefault="000562BE" w:rsidP="000562BE">
      <w:pPr>
        <w:pStyle w:val="Numreradrubrik3"/>
      </w:pPr>
      <w:bookmarkStart w:id="150" w:name="_Toc84232785"/>
      <w:bookmarkStart w:id="151" w:name="_Toc193111208"/>
      <w:r w:rsidRPr="000562BE">
        <w:t>Version</w:t>
      </w:r>
      <w:bookmarkEnd w:id="150"/>
      <w:bookmarkEnd w:id="151"/>
    </w:p>
    <w:p w14:paraId="487DF1B0" w14:textId="28C8320A" w:rsidR="000562BE" w:rsidRDefault="000562BE" w:rsidP="000562BE">
      <w:r>
        <w:t>2.1</w:t>
      </w:r>
    </w:p>
    <w:p w14:paraId="22ADBC24" w14:textId="77777777" w:rsidR="000562BE" w:rsidRPr="000562BE" w:rsidRDefault="000562BE" w:rsidP="00EC66BB">
      <w:pPr>
        <w:pStyle w:val="Numreradrubrik3"/>
      </w:pPr>
      <w:bookmarkStart w:id="152" w:name="_Toc84232786"/>
      <w:bookmarkStart w:id="153" w:name="_Toc193111209"/>
      <w:r w:rsidRPr="000562BE">
        <w:t>Gemensamma informationskomponenter</w:t>
      </w:r>
      <w:bookmarkEnd w:id="152"/>
      <w:bookmarkEnd w:id="153"/>
    </w:p>
    <w:p w14:paraId="6270CDA5" w14:textId="1F699198" w:rsidR="000562BE" w:rsidRDefault="000562BE" w:rsidP="000562BE">
      <w:r w:rsidRPr="00D20363">
        <w:t>De gemensamma informationskomponenter som används i detta kontrakt beskrivs i bilagan ”Bilaga_Gemensamma_typer_</w:t>
      </w:r>
      <w:r w:rsidR="004A0518">
        <w:t>8</w:t>
      </w:r>
      <w:r w:rsidRPr="00D20363">
        <w:t>.pdf” [</w:t>
      </w:r>
      <w:r w:rsidRPr="00D20363">
        <w:fldChar w:fldCharType="begin"/>
      </w:r>
      <w:r w:rsidRPr="00D20363">
        <w:instrText xml:space="preserve"> REF _Ref387837407 \h  \* MERGEFORMAT </w:instrText>
      </w:r>
      <w:r w:rsidRPr="00D20363">
        <w:fldChar w:fldCharType="separate"/>
      </w:r>
      <w:r w:rsidRPr="00144495">
        <w:t>R</w:t>
      </w:r>
      <w:r w:rsidR="00421F67">
        <w:t>5</w:t>
      </w:r>
      <w:r w:rsidRPr="00D20363">
        <w:fldChar w:fldCharType="end"/>
      </w:r>
      <w:r w:rsidRPr="00D20363">
        <w:t>]</w:t>
      </w:r>
    </w:p>
    <w:p w14:paraId="1C8E18C5" w14:textId="77777777" w:rsidR="000562BE" w:rsidRPr="000562BE" w:rsidRDefault="000562BE" w:rsidP="00EC66BB">
      <w:pPr>
        <w:pStyle w:val="Numreradrubrik3"/>
      </w:pPr>
      <w:bookmarkStart w:id="154" w:name="_Toc84232787"/>
      <w:bookmarkStart w:id="155" w:name="_Toc193111210"/>
      <w:r w:rsidRPr="000562BE">
        <w:t>Fältregler</w:t>
      </w:r>
      <w:bookmarkEnd w:id="154"/>
      <w:bookmarkEnd w:id="155"/>
    </w:p>
    <w:p w14:paraId="125911A4" w14:textId="345D7DA9" w:rsidR="000562BE" w:rsidRDefault="00F8581F" w:rsidP="000562BE">
      <w:r w:rsidRPr="00F8581F">
        <w:t xml:space="preserve">Nedanstående tabell beskriver varje element i begäran och svar. Finns ytterligare regler för ett element är det noterat med referens till regeln i beskrivningen och beskrivs mer i detalj i kapitel </w:t>
      </w:r>
      <w:r w:rsidRPr="009D66D3">
        <w:t>7.2.4 Övriga regler.</w:t>
      </w:r>
    </w:p>
    <w:tbl>
      <w:tblPr>
        <w:tblStyle w:val="TableNormal3"/>
        <w:tblpPr w:leftFromText="141" w:rightFromText="141" w:vertAnchor="text" w:tblpX="-432" w:tblpY="1"/>
        <w:tblOverlap w:val="never"/>
        <w:tblW w:w="5474" w:type="pct"/>
        <w:tblLayout w:type="fixed"/>
        <w:tblLook w:val="01E0" w:firstRow="1" w:lastRow="1" w:firstColumn="1" w:lastColumn="1" w:noHBand="0" w:noVBand="0"/>
      </w:tblPr>
      <w:tblGrid>
        <w:gridCol w:w="2688"/>
        <w:gridCol w:w="1275"/>
        <w:gridCol w:w="4820"/>
        <w:gridCol w:w="1134"/>
      </w:tblGrid>
      <w:tr w:rsidR="002A3D2F" w:rsidRPr="00B44083" w14:paraId="47C90D35"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shd w:val="clear" w:color="auto" w:fill="E7DAC5" w:themeFill="accent2"/>
          </w:tcPr>
          <w:p w14:paraId="401E95BE" w14:textId="77777777" w:rsidR="002A3D2F" w:rsidRPr="00B44083" w:rsidRDefault="002A3D2F" w:rsidP="009D66D3">
            <w:pPr>
              <w:spacing w:before="120" w:after="120"/>
              <w:ind w:left="142"/>
              <w:rPr>
                <w:rFonts w:cstheme="minorHAnsi"/>
                <w:b/>
                <w:sz w:val="20"/>
                <w:szCs w:val="20"/>
                <w:lang w:val="sv-SE"/>
              </w:rPr>
            </w:pPr>
            <w:r w:rsidRPr="00B44083">
              <w:rPr>
                <w:rFonts w:cstheme="minorHAnsi"/>
                <w:b/>
                <w:sz w:val="20"/>
                <w:szCs w:val="20"/>
                <w:lang w:val="sv-SE"/>
              </w:rPr>
              <w:t>Na</w:t>
            </w:r>
            <w:r w:rsidRPr="00B44083">
              <w:rPr>
                <w:rFonts w:cstheme="minorHAnsi"/>
                <w:b/>
                <w:spacing w:val="-3"/>
                <w:sz w:val="20"/>
                <w:szCs w:val="20"/>
                <w:lang w:val="sv-SE"/>
              </w:rPr>
              <w:t>m</w:t>
            </w:r>
            <w:r w:rsidRPr="00B44083">
              <w:rPr>
                <w:rFonts w:cstheme="minorHAnsi"/>
                <w:b/>
                <w:sz w:val="20"/>
                <w:szCs w:val="20"/>
                <w:lang w:val="sv-SE"/>
              </w:rPr>
              <w:t>n</w:t>
            </w:r>
          </w:p>
        </w:tc>
        <w:tc>
          <w:tcPr>
            <w:tcW w:w="1275" w:type="dxa"/>
            <w:tcBorders>
              <w:top w:val="single" w:sz="5" w:space="0" w:color="000000"/>
              <w:left w:val="single" w:sz="5" w:space="0" w:color="000000"/>
              <w:bottom w:val="single" w:sz="5" w:space="0" w:color="000000"/>
              <w:right w:val="single" w:sz="5" w:space="0" w:color="000000"/>
            </w:tcBorders>
            <w:shd w:val="clear" w:color="auto" w:fill="E7DAC5" w:themeFill="accent2"/>
          </w:tcPr>
          <w:p w14:paraId="7063633A" w14:textId="77777777" w:rsidR="002A3D2F" w:rsidRPr="00B44083" w:rsidRDefault="002A3D2F" w:rsidP="009D66D3">
            <w:pPr>
              <w:spacing w:before="120" w:after="120"/>
              <w:ind w:left="142"/>
              <w:rPr>
                <w:rFonts w:cstheme="minorHAnsi"/>
                <w:b/>
                <w:sz w:val="20"/>
                <w:szCs w:val="20"/>
                <w:lang w:val="sv-SE"/>
              </w:rPr>
            </w:pPr>
            <w:r w:rsidRPr="00B44083">
              <w:rPr>
                <w:rFonts w:cstheme="minorHAnsi"/>
                <w:b/>
                <w:sz w:val="20"/>
                <w:szCs w:val="20"/>
                <w:lang w:val="sv-SE"/>
              </w:rPr>
              <w:t>T</w:t>
            </w:r>
            <w:r w:rsidRPr="00B44083">
              <w:rPr>
                <w:rFonts w:cstheme="minorHAnsi"/>
                <w:b/>
                <w:spacing w:val="-1"/>
                <w:sz w:val="20"/>
                <w:szCs w:val="20"/>
                <w:lang w:val="sv-SE"/>
              </w:rPr>
              <w:t>y</w:t>
            </w:r>
            <w:r w:rsidRPr="00B44083">
              <w:rPr>
                <w:rFonts w:cstheme="minorHAnsi"/>
                <w:b/>
                <w:sz w:val="20"/>
                <w:szCs w:val="20"/>
                <w:lang w:val="sv-SE"/>
              </w:rPr>
              <w:t>p</w:t>
            </w:r>
          </w:p>
        </w:tc>
        <w:tc>
          <w:tcPr>
            <w:tcW w:w="4820" w:type="dxa"/>
            <w:tcBorders>
              <w:top w:val="single" w:sz="5" w:space="0" w:color="000000"/>
              <w:left w:val="single" w:sz="5" w:space="0" w:color="000000"/>
              <w:bottom w:val="single" w:sz="5" w:space="0" w:color="000000"/>
              <w:right w:val="single" w:sz="5" w:space="0" w:color="000000"/>
            </w:tcBorders>
            <w:shd w:val="clear" w:color="auto" w:fill="E7DAC5" w:themeFill="accent2"/>
          </w:tcPr>
          <w:p w14:paraId="2FE293AB" w14:textId="77777777" w:rsidR="002A3D2F" w:rsidRPr="00B44083" w:rsidRDefault="002A3D2F" w:rsidP="009D66D3">
            <w:pPr>
              <w:spacing w:before="120" w:after="120"/>
              <w:ind w:left="142"/>
              <w:rPr>
                <w:rFonts w:cstheme="minorHAnsi"/>
                <w:b/>
                <w:sz w:val="20"/>
                <w:szCs w:val="20"/>
                <w:lang w:val="sv-SE"/>
              </w:rPr>
            </w:pPr>
            <w:r w:rsidRPr="00B44083">
              <w:rPr>
                <w:rFonts w:cstheme="minorHAnsi"/>
                <w:b/>
                <w:sz w:val="20"/>
                <w:szCs w:val="20"/>
                <w:lang w:val="sv-SE"/>
              </w:rPr>
              <w:t>Ko</w:t>
            </w:r>
            <w:r w:rsidRPr="00B44083">
              <w:rPr>
                <w:rFonts w:cstheme="minorHAnsi"/>
                <w:b/>
                <w:spacing w:val="-2"/>
                <w:sz w:val="20"/>
                <w:szCs w:val="20"/>
                <w:lang w:val="sv-SE"/>
              </w:rPr>
              <w:t>m</w:t>
            </w:r>
            <w:r w:rsidRPr="00B44083">
              <w:rPr>
                <w:rFonts w:cstheme="minorHAnsi"/>
                <w:b/>
                <w:spacing w:val="-3"/>
                <w:sz w:val="20"/>
                <w:szCs w:val="20"/>
                <w:lang w:val="sv-SE"/>
              </w:rPr>
              <w:t>m</w:t>
            </w:r>
            <w:r w:rsidRPr="00B44083">
              <w:rPr>
                <w:rFonts w:cstheme="minorHAnsi"/>
                <w:b/>
                <w:sz w:val="20"/>
                <w:szCs w:val="20"/>
                <w:lang w:val="sv-SE"/>
              </w:rPr>
              <w:t>entar</w:t>
            </w:r>
          </w:p>
        </w:tc>
        <w:tc>
          <w:tcPr>
            <w:tcW w:w="1134" w:type="dxa"/>
            <w:tcBorders>
              <w:top w:val="single" w:sz="5" w:space="0" w:color="000000"/>
              <w:left w:val="single" w:sz="5" w:space="0" w:color="000000"/>
              <w:bottom w:val="single" w:sz="5" w:space="0" w:color="000000"/>
              <w:right w:val="single" w:sz="5" w:space="0" w:color="000000"/>
            </w:tcBorders>
            <w:shd w:val="clear" w:color="auto" w:fill="E7DAC5" w:themeFill="accent2"/>
          </w:tcPr>
          <w:p w14:paraId="2247DAAB" w14:textId="77777777" w:rsidR="002A3D2F" w:rsidRPr="00B44083" w:rsidRDefault="002A3D2F" w:rsidP="009D66D3">
            <w:pPr>
              <w:spacing w:before="120" w:after="120"/>
              <w:ind w:left="142"/>
              <w:rPr>
                <w:rFonts w:cstheme="minorHAnsi"/>
                <w:b/>
                <w:sz w:val="20"/>
                <w:szCs w:val="20"/>
                <w:lang w:val="sv-SE"/>
              </w:rPr>
            </w:pPr>
            <w:r w:rsidRPr="00B44083">
              <w:rPr>
                <w:rFonts w:cstheme="minorHAnsi"/>
                <w:b/>
                <w:sz w:val="20"/>
                <w:szCs w:val="20"/>
                <w:lang w:val="sv-SE"/>
              </w:rPr>
              <w:t>Kardi-</w:t>
            </w:r>
          </w:p>
          <w:p w14:paraId="399C99E7" w14:textId="77777777" w:rsidR="002A3D2F" w:rsidRPr="00B44083" w:rsidRDefault="002A3D2F" w:rsidP="009D66D3">
            <w:pPr>
              <w:spacing w:before="120" w:after="120"/>
              <w:ind w:left="142"/>
              <w:rPr>
                <w:rFonts w:cstheme="minorHAnsi"/>
                <w:b/>
                <w:sz w:val="20"/>
                <w:szCs w:val="20"/>
                <w:lang w:val="sv-SE"/>
              </w:rPr>
            </w:pPr>
            <w:r w:rsidRPr="00B44083">
              <w:rPr>
                <w:rFonts w:cstheme="minorHAnsi"/>
                <w:b/>
                <w:sz w:val="20"/>
                <w:szCs w:val="20"/>
                <w:lang w:val="sv-SE"/>
              </w:rPr>
              <w:t>nalitet</w:t>
            </w:r>
          </w:p>
        </w:tc>
      </w:tr>
      <w:tr w:rsidR="00967ED3" w:rsidRPr="00B44083" w14:paraId="181CCE1F" w14:textId="77777777" w:rsidTr="002F76A3">
        <w:trPr>
          <w:cantSplit/>
        </w:trPr>
        <w:tc>
          <w:tcPr>
            <w:tcW w:w="9917" w:type="dxa"/>
            <w:gridSpan w:val="4"/>
            <w:tcBorders>
              <w:top w:val="single" w:sz="5" w:space="0" w:color="000000"/>
              <w:left w:val="single" w:sz="5" w:space="0" w:color="000000"/>
              <w:bottom w:val="single" w:sz="5" w:space="0" w:color="000000"/>
              <w:right w:val="single" w:sz="5" w:space="0" w:color="000000"/>
            </w:tcBorders>
            <w:shd w:val="clear" w:color="auto" w:fill="E7DAC5" w:themeFill="accent2"/>
          </w:tcPr>
          <w:p w14:paraId="709ED34B" w14:textId="16C20357" w:rsidR="00967ED3" w:rsidRPr="00B44083" w:rsidRDefault="00967ED3" w:rsidP="009D66D3">
            <w:pPr>
              <w:spacing w:before="120" w:after="120"/>
              <w:ind w:left="142"/>
              <w:rPr>
                <w:rFonts w:cstheme="minorHAnsi"/>
                <w:b/>
                <w:sz w:val="20"/>
                <w:szCs w:val="20"/>
                <w:lang w:val="sv-SE"/>
              </w:rPr>
            </w:pPr>
            <w:r w:rsidRPr="00B44083">
              <w:rPr>
                <w:rFonts w:cstheme="minorHAnsi"/>
                <w:b/>
                <w:sz w:val="20"/>
                <w:szCs w:val="20"/>
                <w:lang w:val="sv-SE"/>
              </w:rPr>
              <w:t>Begäran</w:t>
            </w:r>
          </w:p>
        </w:tc>
      </w:tr>
      <w:tr w:rsidR="002A3D2F" w:rsidRPr="00B44083" w14:paraId="01702D1E"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241C4811" w14:textId="77777777" w:rsidR="002A3D2F" w:rsidRPr="00B44083" w:rsidRDefault="002A3D2F" w:rsidP="009D66D3">
            <w:pPr>
              <w:tabs>
                <w:tab w:val="left" w:pos="567"/>
              </w:tabs>
              <w:spacing w:before="120" w:after="120"/>
              <w:ind w:left="102"/>
              <w:rPr>
                <w:rFonts w:cstheme="minorHAnsi"/>
                <w:sz w:val="20"/>
                <w:szCs w:val="20"/>
                <w:lang w:val="sv-SE"/>
              </w:rPr>
            </w:pPr>
            <w:r w:rsidRPr="00B44083">
              <w:rPr>
                <w:rFonts w:cstheme="minorHAnsi"/>
                <w:sz w:val="20"/>
                <w:szCs w:val="20"/>
                <w:lang w:val="sv-SE"/>
              </w:rPr>
              <w:t xml:space="preserve">careUnitHSAId </w:t>
            </w:r>
          </w:p>
        </w:tc>
        <w:tc>
          <w:tcPr>
            <w:tcW w:w="1275" w:type="dxa"/>
            <w:tcBorders>
              <w:top w:val="single" w:sz="5" w:space="0" w:color="000000"/>
              <w:left w:val="single" w:sz="5" w:space="0" w:color="000000"/>
              <w:bottom w:val="single" w:sz="5" w:space="0" w:color="000000"/>
              <w:right w:val="single" w:sz="5" w:space="0" w:color="000000"/>
            </w:tcBorders>
          </w:tcPr>
          <w:p w14:paraId="6C056E9E" w14:textId="77777777" w:rsidR="002A3D2F" w:rsidRPr="00B44083" w:rsidRDefault="002A3D2F" w:rsidP="009D66D3">
            <w:pPr>
              <w:spacing w:before="120" w:after="120"/>
              <w:ind w:left="102"/>
              <w:rPr>
                <w:rFonts w:cstheme="minorHAnsi"/>
                <w:spacing w:val="-1"/>
                <w:sz w:val="20"/>
                <w:szCs w:val="20"/>
                <w:lang w:val="sv-SE"/>
              </w:rPr>
            </w:pPr>
            <w:r w:rsidRPr="00B44083">
              <w:rPr>
                <w:rFonts w:cstheme="minorHAnsi"/>
                <w:spacing w:val="-1"/>
                <w:sz w:val="20"/>
                <w:szCs w:val="20"/>
                <w:lang w:val="sv-SE"/>
              </w:rPr>
              <w:t>HSAIdType</w:t>
            </w:r>
          </w:p>
        </w:tc>
        <w:tc>
          <w:tcPr>
            <w:tcW w:w="4820" w:type="dxa"/>
            <w:tcBorders>
              <w:top w:val="single" w:sz="5" w:space="0" w:color="000000"/>
              <w:left w:val="single" w:sz="5" w:space="0" w:color="000000"/>
              <w:bottom w:val="single" w:sz="5" w:space="0" w:color="000000"/>
              <w:right w:val="single" w:sz="5" w:space="0" w:color="000000"/>
            </w:tcBorders>
          </w:tcPr>
          <w:p w14:paraId="7D9534B5" w14:textId="694F9E71" w:rsidR="00A14CE7" w:rsidRPr="002A69CD" w:rsidRDefault="00A14CE7" w:rsidP="009D66D3">
            <w:pPr>
              <w:spacing w:before="120" w:after="120"/>
              <w:ind w:left="137"/>
              <w:rPr>
                <w:rFonts w:eastAsia="Times New Roman"/>
                <w:sz w:val="20"/>
                <w:szCs w:val="20"/>
                <w:lang w:val="sv-SE" w:eastAsia="sv-SE"/>
              </w:rPr>
            </w:pPr>
            <w:r w:rsidRPr="002A69CD">
              <w:rPr>
                <w:rFonts w:eastAsia="Times New Roman"/>
                <w:sz w:val="20"/>
                <w:szCs w:val="20"/>
                <w:lang w:val="sv-SE" w:eastAsia="sv-SE"/>
              </w:rPr>
              <w:t xml:space="preserve">Begränsar sökningen till angivna informationsägande vårdenheter. Anges med HSA-id. Motsvarar </w:t>
            </w:r>
            <w:r w:rsidRPr="00B44083">
              <w:rPr>
                <w:rFonts w:cstheme="minorHAnsi"/>
                <w:sz w:val="20"/>
                <w:szCs w:val="20"/>
                <w:lang w:val="sv-SE"/>
              </w:rPr>
              <w:t>careUnitHSAId i healthcareProfessionalType</w:t>
            </w:r>
            <w:r w:rsidRPr="002A69CD">
              <w:rPr>
                <w:rFonts w:eastAsia="Times New Roman"/>
                <w:sz w:val="20"/>
                <w:szCs w:val="20"/>
                <w:lang w:val="sv-SE" w:eastAsia="sv-SE"/>
              </w:rPr>
              <w:t xml:space="preserve"> i svaret.</w:t>
            </w:r>
          </w:p>
          <w:p w14:paraId="601401C8" w14:textId="77777777" w:rsidR="00A14CE7" w:rsidRPr="002A69CD" w:rsidRDefault="00A14CE7" w:rsidP="009D66D3">
            <w:pPr>
              <w:spacing w:before="120" w:after="120"/>
              <w:ind w:left="137"/>
              <w:rPr>
                <w:rFonts w:eastAsia="Times New Roman"/>
                <w:sz w:val="20"/>
                <w:szCs w:val="20"/>
                <w:lang w:val="sv-SE" w:eastAsia="sv-SE"/>
              </w:rPr>
            </w:pPr>
            <w:r w:rsidRPr="002A69CD">
              <w:rPr>
                <w:rFonts w:eastAsia="Times New Roman"/>
                <w:b/>
                <w:bCs/>
                <w:sz w:val="20"/>
                <w:szCs w:val="20"/>
                <w:lang w:val="sv-SE" w:eastAsia="sv-SE"/>
              </w:rPr>
              <w:t xml:space="preserve">root </w:t>
            </w:r>
            <w:r w:rsidRPr="002A69CD">
              <w:rPr>
                <w:rFonts w:eastAsia="Times New Roman"/>
                <w:sz w:val="20"/>
                <w:szCs w:val="20"/>
                <w:lang w:val="sv-SE" w:eastAsia="sv-SE"/>
              </w:rPr>
              <w:t xml:space="preserve">sätts till OID för HSA-katalogen (1.2.752.129.2.1.4.1). </w:t>
            </w:r>
          </w:p>
          <w:p w14:paraId="20A3BC98" w14:textId="73C32787" w:rsidR="002A3D2F" w:rsidRPr="00B44083" w:rsidRDefault="00A14CE7" w:rsidP="009D66D3">
            <w:pPr>
              <w:spacing w:before="120" w:after="120"/>
              <w:ind w:left="117"/>
              <w:rPr>
                <w:rFonts w:cstheme="minorHAnsi"/>
                <w:sz w:val="20"/>
                <w:szCs w:val="20"/>
                <w:lang w:val="sv-SE"/>
              </w:rPr>
            </w:pPr>
            <w:r w:rsidRPr="00B44083">
              <w:rPr>
                <w:rFonts w:eastAsia="Times New Roman"/>
                <w:b/>
                <w:bCs/>
                <w:sz w:val="20"/>
                <w:szCs w:val="20"/>
                <w:lang w:val="sv-SE" w:eastAsia="sv-SE"/>
              </w:rPr>
              <w:t>extension</w:t>
            </w:r>
            <w:r w:rsidRPr="00B44083">
              <w:rPr>
                <w:rFonts w:eastAsia="Times New Roman"/>
                <w:sz w:val="20"/>
                <w:szCs w:val="20"/>
                <w:lang w:val="sv-SE" w:eastAsia="sv-SE"/>
              </w:rPr>
              <w:t xml:space="preserve"> sätts till HSA-id för informationsägande vårdenhet.</w:t>
            </w:r>
          </w:p>
        </w:tc>
        <w:tc>
          <w:tcPr>
            <w:tcW w:w="1134" w:type="dxa"/>
            <w:tcBorders>
              <w:top w:val="single" w:sz="5" w:space="0" w:color="000000"/>
              <w:left w:val="single" w:sz="5" w:space="0" w:color="000000"/>
              <w:bottom w:val="single" w:sz="5" w:space="0" w:color="000000"/>
              <w:right w:val="single" w:sz="5" w:space="0" w:color="000000"/>
            </w:tcBorders>
          </w:tcPr>
          <w:p w14:paraId="4486C63F" w14:textId="77777777" w:rsidR="002A3D2F" w:rsidRPr="00B44083" w:rsidRDefault="002A3D2F" w:rsidP="009D66D3">
            <w:pPr>
              <w:spacing w:before="120" w:after="120"/>
              <w:ind w:left="142"/>
              <w:rPr>
                <w:rFonts w:cstheme="minorHAnsi"/>
                <w:sz w:val="20"/>
                <w:szCs w:val="20"/>
                <w:lang w:val="sv-SE"/>
              </w:rPr>
            </w:pPr>
            <w:r w:rsidRPr="00B44083">
              <w:rPr>
                <w:rFonts w:cstheme="minorHAnsi"/>
                <w:sz w:val="20"/>
                <w:szCs w:val="20"/>
                <w:lang w:val="sv-SE"/>
              </w:rPr>
              <w:t>0..*</w:t>
            </w:r>
          </w:p>
        </w:tc>
      </w:tr>
      <w:tr w:rsidR="002A3D2F" w:rsidRPr="00B44083" w14:paraId="5C9E3CAC"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477F7D4A" w14:textId="77777777" w:rsidR="002A3D2F" w:rsidRPr="00B44083" w:rsidRDefault="002A3D2F" w:rsidP="009D66D3">
            <w:pPr>
              <w:tabs>
                <w:tab w:val="left" w:pos="567"/>
              </w:tabs>
              <w:spacing w:before="120" w:after="120"/>
              <w:ind w:left="102"/>
              <w:rPr>
                <w:rFonts w:cstheme="minorHAnsi"/>
                <w:sz w:val="20"/>
                <w:szCs w:val="20"/>
              </w:rPr>
            </w:pPr>
            <w:r w:rsidRPr="00B44083">
              <w:rPr>
                <w:rFonts w:cstheme="minorHAnsi"/>
                <w:sz w:val="20"/>
                <w:szCs w:val="20"/>
                <w:lang w:val="sv-SE"/>
              </w:rPr>
              <w:t xml:space="preserve">careGiverHSAId </w:t>
            </w:r>
          </w:p>
        </w:tc>
        <w:tc>
          <w:tcPr>
            <w:tcW w:w="1275" w:type="dxa"/>
            <w:tcBorders>
              <w:top w:val="single" w:sz="5" w:space="0" w:color="000000"/>
              <w:left w:val="single" w:sz="5" w:space="0" w:color="000000"/>
              <w:bottom w:val="single" w:sz="5" w:space="0" w:color="000000"/>
              <w:right w:val="single" w:sz="5" w:space="0" w:color="000000"/>
            </w:tcBorders>
          </w:tcPr>
          <w:p w14:paraId="00F64BDE" w14:textId="77777777" w:rsidR="002A3D2F" w:rsidRPr="00B44083" w:rsidRDefault="002A3D2F" w:rsidP="009D66D3">
            <w:pPr>
              <w:spacing w:before="120" w:after="120"/>
              <w:ind w:left="102"/>
              <w:rPr>
                <w:rFonts w:cstheme="minorHAnsi"/>
                <w:spacing w:val="-1"/>
                <w:sz w:val="20"/>
                <w:szCs w:val="20"/>
              </w:rPr>
            </w:pPr>
            <w:r w:rsidRPr="00B44083">
              <w:rPr>
                <w:rFonts w:cstheme="minorHAnsi"/>
                <w:spacing w:val="-1"/>
                <w:sz w:val="20"/>
                <w:szCs w:val="20"/>
                <w:lang w:val="sv-SE"/>
              </w:rPr>
              <w:t>HSAIdType</w:t>
            </w:r>
          </w:p>
        </w:tc>
        <w:tc>
          <w:tcPr>
            <w:tcW w:w="4820" w:type="dxa"/>
            <w:tcBorders>
              <w:top w:val="single" w:sz="5" w:space="0" w:color="000000"/>
              <w:left w:val="single" w:sz="5" w:space="0" w:color="000000"/>
              <w:bottom w:val="single" w:sz="5" w:space="0" w:color="000000"/>
              <w:right w:val="single" w:sz="5" w:space="0" w:color="000000"/>
            </w:tcBorders>
          </w:tcPr>
          <w:p w14:paraId="6EC0C22A" w14:textId="4AEA69FC" w:rsidR="009D66D3" w:rsidRPr="002A69CD" w:rsidRDefault="009D66D3" w:rsidP="009D66D3">
            <w:pPr>
              <w:spacing w:before="120" w:after="120"/>
              <w:ind w:left="137"/>
              <w:rPr>
                <w:rFonts w:eastAsia="Times New Roman"/>
                <w:sz w:val="20"/>
                <w:szCs w:val="20"/>
                <w:lang w:val="sv-SE" w:eastAsia="sv-SE"/>
              </w:rPr>
            </w:pPr>
            <w:r w:rsidRPr="002A69CD">
              <w:rPr>
                <w:rFonts w:eastAsia="Times New Roman"/>
                <w:sz w:val="20"/>
                <w:szCs w:val="20"/>
                <w:lang w:val="sv-SE" w:eastAsia="sv-SE"/>
              </w:rPr>
              <w:t xml:space="preserve">Begränsar sökningen till angivna informationsägande vårdgivare. Anges I första hand HSAid, i andra hand organisationsnummer. Motsvarar </w:t>
            </w:r>
            <w:r w:rsidRPr="00B44083">
              <w:rPr>
                <w:rFonts w:cstheme="minorHAnsi"/>
                <w:sz w:val="20"/>
                <w:szCs w:val="20"/>
                <w:lang w:val="sv-SE"/>
              </w:rPr>
              <w:t xml:space="preserve">careGiverHSAId i </w:t>
            </w:r>
            <w:r w:rsidRPr="00B44083">
              <w:rPr>
                <w:rFonts w:cstheme="minorHAnsi"/>
                <w:sz w:val="20"/>
                <w:szCs w:val="20"/>
                <w:lang w:val="sv-SE"/>
              </w:rPr>
              <w:lastRenderedPageBreak/>
              <w:t>healthcareProfessionalType</w:t>
            </w:r>
            <w:r w:rsidRPr="002A69CD">
              <w:rPr>
                <w:rFonts w:eastAsia="Times New Roman"/>
                <w:sz w:val="20"/>
                <w:szCs w:val="20"/>
                <w:lang w:val="sv-SE" w:eastAsia="sv-SE"/>
              </w:rPr>
              <w:t xml:space="preserve"> i svaret.</w:t>
            </w:r>
          </w:p>
          <w:p w14:paraId="73E5B798" w14:textId="77777777" w:rsidR="009D66D3" w:rsidRPr="002A69CD" w:rsidRDefault="009D66D3" w:rsidP="009D66D3">
            <w:pPr>
              <w:spacing w:before="120" w:after="120"/>
              <w:ind w:left="137"/>
              <w:rPr>
                <w:rFonts w:eastAsia="Times New Roman"/>
                <w:sz w:val="20"/>
                <w:szCs w:val="20"/>
                <w:u w:val="single"/>
                <w:lang w:val="sv-SE" w:eastAsia="sv-SE"/>
              </w:rPr>
            </w:pPr>
            <w:r w:rsidRPr="002A69CD">
              <w:rPr>
                <w:rFonts w:eastAsia="Times New Roman"/>
                <w:sz w:val="20"/>
                <w:szCs w:val="20"/>
                <w:u w:val="single"/>
                <w:lang w:val="sv-SE" w:eastAsia="sv-SE"/>
              </w:rPr>
              <w:t>Om HSAid används:</w:t>
            </w:r>
          </w:p>
          <w:p w14:paraId="4EC1499D" w14:textId="77777777" w:rsidR="009D66D3" w:rsidRPr="002A69CD" w:rsidRDefault="009D66D3" w:rsidP="009D66D3">
            <w:pPr>
              <w:spacing w:before="120" w:after="120"/>
              <w:ind w:left="137"/>
              <w:rPr>
                <w:rFonts w:eastAsia="Times New Roman"/>
                <w:sz w:val="20"/>
                <w:szCs w:val="20"/>
                <w:lang w:val="sv-SE" w:eastAsia="sv-SE"/>
              </w:rPr>
            </w:pPr>
            <w:r w:rsidRPr="002A69CD">
              <w:rPr>
                <w:rFonts w:eastAsia="Times New Roman"/>
                <w:b/>
                <w:bCs/>
                <w:sz w:val="20"/>
                <w:szCs w:val="20"/>
                <w:lang w:val="sv-SE" w:eastAsia="sv-SE"/>
              </w:rPr>
              <w:t>root</w:t>
            </w:r>
            <w:r w:rsidRPr="002A69CD">
              <w:rPr>
                <w:rFonts w:eastAsia="Times New Roman"/>
                <w:sz w:val="20"/>
                <w:szCs w:val="20"/>
                <w:lang w:val="sv-SE" w:eastAsia="sv-SE"/>
              </w:rPr>
              <w:t xml:space="preserve"> sätts till OID för HSA-katalogen (1.2.752.129.2.1.4.1)</w:t>
            </w:r>
          </w:p>
          <w:p w14:paraId="6831EE90" w14:textId="77777777" w:rsidR="009D66D3" w:rsidRPr="002A69CD" w:rsidRDefault="009D66D3" w:rsidP="009D66D3">
            <w:pPr>
              <w:spacing w:before="120" w:after="120"/>
              <w:ind w:left="137"/>
              <w:rPr>
                <w:rFonts w:eastAsia="Times New Roman"/>
                <w:sz w:val="20"/>
                <w:szCs w:val="20"/>
                <w:lang w:val="sv-SE" w:eastAsia="sv-SE"/>
              </w:rPr>
            </w:pPr>
            <w:r w:rsidRPr="002A69CD">
              <w:rPr>
                <w:rFonts w:eastAsia="Times New Roman"/>
                <w:b/>
                <w:bCs/>
                <w:sz w:val="20"/>
                <w:szCs w:val="20"/>
                <w:lang w:val="sv-SE" w:eastAsia="sv-SE"/>
              </w:rPr>
              <w:t>extension</w:t>
            </w:r>
            <w:r w:rsidRPr="002A69CD">
              <w:rPr>
                <w:rFonts w:eastAsia="Times New Roman"/>
                <w:sz w:val="20"/>
                <w:szCs w:val="20"/>
                <w:lang w:val="sv-SE" w:eastAsia="sv-SE"/>
              </w:rPr>
              <w:t xml:space="preserve"> sätts till HSA-id </w:t>
            </w:r>
          </w:p>
          <w:p w14:paraId="5E9A050B" w14:textId="77777777" w:rsidR="009D66D3" w:rsidRPr="002A69CD" w:rsidRDefault="009D66D3" w:rsidP="009D66D3">
            <w:pPr>
              <w:spacing w:before="120" w:after="120"/>
              <w:ind w:left="137"/>
              <w:rPr>
                <w:rFonts w:eastAsia="Times New Roman"/>
                <w:sz w:val="20"/>
                <w:szCs w:val="20"/>
                <w:u w:val="single"/>
                <w:lang w:val="sv-SE" w:eastAsia="sv-SE"/>
              </w:rPr>
            </w:pPr>
            <w:r w:rsidRPr="002A69CD">
              <w:rPr>
                <w:rFonts w:eastAsia="Times New Roman"/>
                <w:sz w:val="20"/>
                <w:szCs w:val="20"/>
                <w:u w:val="single"/>
                <w:lang w:val="sv-SE" w:eastAsia="sv-SE"/>
              </w:rPr>
              <w:t>Om organisationsnummer används:</w:t>
            </w:r>
          </w:p>
          <w:p w14:paraId="55C06511" w14:textId="77777777" w:rsidR="009D66D3" w:rsidRPr="002A69CD" w:rsidRDefault="009D66D3" w:rsidP="009D66D3">
            <w:pPr>
              <w:spacing w:before="120" w:after="120"/>
              <w:ind w:left="137"/>
              <w:rPr>
                <w:rFonts w:eastAsia="Times New Roman"/>
                <w:sz w:val="20"/>
                <w:szCs w:val="20"/>
                <w:lang w:val="sv-SE" w:eastAsia="sv-SE"/>
              </w:rPr>
            </w:pPr>
            <w:r w:rsidRPr="002A69CD">
              <w:rPr>
                <w:rFonts w:eastAsia="Times New Roman"/>
                <w:b/>
                <w:bCs/>
                <w:sz w:val="20"/>
                <w:szCs w:val="20"/>
                <w:lang w:val="sv-SE" w:eastAsia="sv-SE"/>
              </w:rPr>
              <w:t>root</w:t>
            </w:r>
            <w:r w:rsidRPr="002A69CD">
              <w:rPr>
                <w:rFonts w:eastAsia="Times New Roman"/>
                <w:sz w:val="20"/>
                <w:szCs w:val="20"/>
                <w:lang w:val="sv-SE" w:eastAsia="sv-SE"/>
              </w:rPr>
              <w:t xml:space="preserve"> sätts till OID för organisationsnummer (1.2.752.29.4.3)</w:t>
            </w:r>
          </w:p>
          <w:p w14:paraId="767FE378" w14:textId="2C306E2E" w:rsidR="002A3D2F" w:rsidRPr="00B44083" w:rsidRDefault="009D66D3" w:rsidP="009D66D3">
            <w:pPr>
              <w:spacing w:before="120" w:after="120"/>
              <w:ind w:left="117"/>
              <w:rPr>
                <w:rFonts w:cstheme="minorHAnsi"/>
                <w:sz w:val="20"/>
                <w:szCs w:val="20"/>
                <w:lang w:val="sv-SE"/>
              </w:rPr>
            </w:pPr>
            <w:r w:rsidRPr="00B44083">
              <w:rPr>
                <w:rFonts w:eastAsia="Times New Roman"/>
                <w:b/>
                <w:bCs/>
                <w:sz w:val="20"/>
                <w:szCs w:val="20"/>
                <w:lang w:val="sv-SE" w:eastAsia="sv-SE"/>
              </w:rPr>
              <w:t>extension</w:t>
            </w:r>
            <w:r w:rsidRPr="00B44083">
              <w:rPr>
                <w:rFonts w:eastAsia="Times New Roman"/>
                <w:sz w:val="20"/>
                <w:szCs w:val="20"/>
                <w:lang w:val="sv-SE" w:eastAsia="sv-SE"/>
              </w:rPr>
              <w:t xml:space="preserve"> sätts till organisationsnumret. Enskild näringsidkare har i rollen som juridisk person sitt personnummer som organisationsnummer.</w:t>
            </w:r>
          </w:p>
        </w:tc>
        <w:tc>
          <w:tcPr>
            <w:tcW w:w="1134" w:type="dxa"/>
            <w:tcBorders>
              <w:top w:val="single" w:sz="5" w:space="0" w:color="000000"/>
              <w:left w:val="single" w:sz="5" w:space="0" w:color="000000"/>
              <w:bottom w:val="single" w:sz="5" w:space="0" w:color="000000"/>
              <w:right w:val="single" w:sz="5" w:space="0" w:color="000000"/>
            </w:tcBorders>
          </w:tcPr>
          <w:p w14:paraId="234657AD" w14:textId="77777777" w:rsidR="002A3D2F" w:rsidRPr="00B44083" w:rsidRDefault="002A3D2F" w:rsidP="009D66D3">
            <w:pPr>
              <w:spacing w:before="120" w:after="120"/>
              <w:ind w:left="142"/>
              <w:rPr>
                <w:rFonts w:cstheme="minorHAnsi"/>
                <w:sz w:val="20"/>
                <w:szCs w:val="20"/>
              </w:rPr>
            </w:pPr>
            <w:r w:rsidRPr="00B44083">
              <w:rPr>
                <w:rFonts w:cstheme="minorHAnsi"/>
                <w:sz w:val="20"/>
                <w:szCs w:val="20"/>
                <w:lang w:val="sv-SE"/>
              </w:rPr>
              <w:lastRenderedPageBreak/>
              <w:t>0..*</w:t>
            </w:r>
          </w:p>
        </w:tc>
      </w:tr>
      <w:tr w:rsidR="002A3D2F" w:rsidRPr="00B44083" w14:paraId="5AAFB371"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3D8A6E7F" w14:textId="77777777" w:rsidR="002A3D2F" w:rsidRPr="00B44083" w:rsidRDefault="002A3D2F" w:rsidP="009D66D3">
            <w:pPr>
              <w:tabs>
                <w:tab w:val="left" w:pos="567"/>
              </w:tabs>
              <w:spacing w:before="120" w:after="120"/>
              <w:ind w:left="102"/>
              <w:rPr>
                <w:rFonts w:cstheme="minorHAnsi"/>
                <w:spacing w:val="-1"/>
                <w:sz w:val="20"/>
                <w:szCs w:val="20"/>
                <w:lang w:val="sv-SE"/>
              </w:rPr>
            </w:pPr>
            <w:r w:rsidRPr="00B44083">
              <w:rPr>
                <w:rFonts w:cstheme="minorHAnsi"/>
                <w:sz w:val="20"/>
                <w:szCs w:val="20"/>
              </w:rPr>
              <w:t>patientId</w:t>
            </w:r>
          </w:p>
        </w:tc>
        <w:tc>
          <w:tcPr>
            <w:tcW w:w="1275" w:type="dxa"/>
            <w:tcBorders>
              <w:top w:val="single" w:sz="5" w:space="0" w:color="000000"/>
              <w:left w:val="single" w:sz="5" w:space="0" w:color="000000"/>
              <w:bottom w:val="single" w:sz="5" w:space="0" w:color="000000"/>
              <w:right w:val="single" w:sz="5" w:space="0" w:color="000000"/>
            </w:tcBorders>
          </w:tcPr>
          <w:p w14:paraId="02BDDA14" w14:textId="77777777" w:rsidR="002A3D2F" w:rsidRPr="00B44083" w:rsidRDefault="002A3D2F" w:rsidP="009D66D3">
            <w:pPr>
              <w:spacing w:before="120" w:after="120"/>
              <w:ind w:left="102"/>
              <w:rPr>
                <w:rFonts w:cstheme="minorHAnsi"/>
                <w:spacing w:val="-1"/>
                <w:sz w:val="20"/>
                <w:szCs w:val="20"/>
                <w:lang w:val="sv-SE"/>
              </w:rPr>
            </w:pPr>
            <w:r w:rsidRPr="00B44083">
              <w:rPr>
                <w:rFonts w:cstheme="minorHAnsi"/>
                <w:spacing w:val="-1"/>
                <w:sz w:val="20"/>
                <w:szCs w:val="20"/>
              </w:rPr>
              <w:t>PersonIdType</w:t>
            </w:r>
          </w:p>
        </w:tc>
        <w:tc>
          <w:tcPr>
            <w:tcW w:w="4820" w:type="dxa"/>
            <w:tcBorders>
              <w:top w:val="single" w:sz="5" w:space="0" w:color="000000"/>
              <w:left w:val="single" w:sz="5" w:space="0" w:color="000000"/>
              <w:bottom w:val="single" w:sz="5" w:space="0" w:color="000000"/>
              <w:right w:val="single" w:sz="5" w:space="0" w:color="000000"/>
            </w:tcBorders>
          </w:tcPr>
          <w:p w14:paraId="36ED7613" w14:textId="77777777" w:rsidR="000C23BD" w:rsidRPr="00B44083" w:rsidRDefault="000C23BD" w:rsidP="000C23BD">
            <w:pPr>
              <w:pStyle w:val="TableParagraph"/>
              <w:spacing w:before="120" w:after="120" w:line="240" w:lineRule="auto"/>
              <w:ind w:left="117"/>
              <w:rPr>
                <w:rFonts w:eastAsia="Times New Roman"/>
                <w:b/>
                <w:bCs/>
                <w:sz w:val="20"/>
                <w:szCs w:val="20"/>
                <w:lang w:val="sv-SE" w:eastAsia="sv-SE"/>
              </w:rPr>
            </w:pPr>
            <w:r w:rsidRPr="00B44083">
              <w:rPr>
                <w:rFonts w:eastAsia="Times New Roman"/>
                <w:sz w:val="20"/>
                <w:szCs w:val="20"/>
                <w:lang w:val="sv-SE" w:eastAsia="sv-SE"/>
              </w:rPr>
              <w:t>Begränsar sökningen till angiven personidentifierare för en patient. Tjänsteproducenten ska i svaret leverera alla uppgifter kopplad till patienten, dvs. även uppgifter som har registrerats på andra, till individen, kopplade personidentifierare.</w:t>
            </w:r>
            <w:r w:rsidRPr="00B44083">
              <w:rPr>
                <w:rFonts w:eastAsia="Times New Roman"/>
                <w:b/>
                <w:bCs/>
                <w:sz w:val="20"/>
                <w:szCs w:val="20"/>
                <w:lang w:val="sv-SE" w:eastAsia="sv-SE"/>
              </w:rPr>
              <w:t xml:space="preserve"> </w:t>
            </w:r>
          </w:p>
          <w:p w14:paraId="1DAF5295" w14:textId="77777777" w:rsidR="000C23BD" w:rsidRPr="00B44083" w:rsidRDefault="000C23BD" w:rsidP="000C23BD">
            <w:pPr>
              <w:pStyle w:val="TableParagraph"/>
              <w:spacing w:before="120" w:after="120" w:line="240" w:lineRule="auto"/>
              <w:ind w:left="117"/>
              <w:rPr>
                <w:rFonts w:eastAsia="Times New Roman"/>
                <w:sz w:val="20"/>
                <w:szCs w:val="20"/>
                <w:lang w:val="sv-SE" w:eastAsia="sv-SE"/>
              </w:rPr>
            </w:pPr>
            <w:r w:rsidRPr="00B44083">
              <w:rPr>
                <w:rFonts w:eastAsia="Times New Roman"/>
                <w:b/>
                <w:bCs/>
                <w:sz w:val="20"/>
                <w:szCs w:val="20"/>
                <w:lang w:val="sv-SE" w:eastAsia="sv-SE"/>
              </w:rPr>
              <w:t>id</w:t>
            </w:r>
            <w:r w:rsidRPr="00B44083">
              <w:rPr>
                <w:rFonts w:eastAsia="Times New Roman"/>
                <w:sz w:val="20"/>
                <w:szCs w:val="20"/>
                <w:lang w:val="sv-SE" w:eastAsia="sv-SE"/>
              </w:rPr>
              <w:t xml:space="preserve"> sätts till patientens identifierare. Anges med 12 tecken utan avskiljare.</w:t>
            </w:r>
          </w:p>
          <w:p w14:paraId="38665954" w14:textId="77777777" w:rsidR="000C23BD" w:rsidRPr="00B44083" w:rsidRDefault="000C23BD" w:rsidP="000C23BD">
            <w:pPr>
              <w:pStyle w:val="TableParagraph"/>
              <w:spacing w:before="120" w:after="120" w:line="240" w:lineRule="auto"/>
              <w:ind w:left="117"/>
              <w:rPr>
                <w:rFonts w:eastAsia="Times New Roman"/>
                <w:sz w:val="20"/>
                <w:szCs w:val="20"/>
                <w:lang w:val="sv-SE" w:eastAsia="sv-SE"/>
              </w:rPr>
            </w:pPr>
            <w:r w:rsidRPr="00B44083">
              <w:rPr>
                <w:rFonts w:eastAsia="Times New Roman"/>
                <w:b/>
                <w:bCs/>
                <w:sz w:val="20"/>
                <w:szCs w:val="20"/>
                <w:lang w:val="sv-SE" w:eastAsia="sv-SE"/>
              </w:rPr>
              <w:t xml:space="preserve">type </w:t>
            </w:r>
            <w:r w:rsidRPr="00B44083">
              <w:rPr>
                <w:rFonts w:eastAsia="Times New Roman"/>
                <w:sz w:val="20"/>
                <w:szCs w:val="20"/>
                <w:lang w:val="sv-SE" w:eastAsia="sv-SE"/>
              </w:rPr>
              <w:t xml:space="preserve">sätts till OID för typ av personidentifierare. </w:t>
            </w:r>
          </w:p>
          <w:p w14:paraId="265AA098" w14:textId="77777777" w:rsidR="000C23BD" w:rsidRPr="00B44083" w:rsidRDefault="000C23BD" w:rsidP="000C23BD">
            <w:pPr>
              <w:pStyle w:val="TableParagraph"/>
              <w:spacing w:before="120" w:after="120" w:line="240" w:lineRule="auto"/>
              <w:ind w:left="117"/>
              <w:rPr>
                <w:rFonts w:eastAsia="Times New Roman"/>
                <w:sz w:val="20"/>
                <w:szCs w:val="20"/>
                <w:lang w:val="sv-SE" w:eastAsia="sv-SE"/>
              </w:rPr>
            </w:pPr>
            <w:r w:rsidRPr="00B44083">
              <w:rPr>
                <w:rFonts w:eastAsia="Times New Roman"/>
                <w:sz w:val="20"/>
                <w:szCs w:val="20"/>
                <w:lang w:val="sv-SE" w:eastAsia="sv-SE"/>
              </w:rPr>
              <w:t xml:space="preserve">För personnummer ska Skatteverkets OID för personnummer (1.2.752.129.2.1.3.1) användas. </w:t>
            </w:r>
          </w:p>
          <w:p w14:paraId="28749FEA" w14:textId="77777777" w:rsidR="007A70FC" w:rsidRPr="00B44083" w:rsidRDefault="000C23BD" w:rsidP="007A70FC">
            <w:pPr>
              <w:pStyle w:val="TableParagraph"/>
              <w:spacing w:before="120" w:after="120" w:line="240" w:lineRule="auto"/>
              <w:ind w:left="117"/>
              <w:rPr>
                <w:rFonts w:cstheme="minorHAnsi"/>
                <w:sz w:val="20"/>
                <w:szCs w:val="20"/>
                <w:lang w:val="sv-SE"/>
              </w:rPr>
            </w:pPr>
            <w:r w:rsidRPr="00B44083">
              <w:rPr>
                <w:rFonts w:cstheme="minorHAnsi"/>
                <w:sz w:val="20"/>
                <w:szCs w:val="20"/>
                <w:lang w:val="sv-SE"/>
              </w:rPr>
              <w:t>För samordningsnummer skall Skatteverkets OID för samordningsnummer (1.2.752.129.2.1.3.3) användas.</w:t>
            </w:r>
          </w:p>
          <w:p w14:paraId="45EA714D" w14:textId="32AAB159" w:rsidR="002A3D2F" w:rsidRPr="00B44083" w:rsidRDefault="000C23BD" w:rsidP="00EF5BF9">
            <w:pPr>
              <w:pStyle w:val="TableParagraph"/>
              <w:spacing w:before="120" w:after="120" w:line="240" w:lineRule="auto"/>
              <w:ind w:left="117"/>
              <w:rPr>
                <w:rFonts w:cstheme="minorHAnsi"/>
                <w:sz w:val="20"/>
                <w:szCs w:val="20"/>
                <w:lang w:val="sv-SE"/>
              </w:rPr>
            </w:pPr>
            <w:r w:rsidRPr="00B44083">
              <w:rPr>
                <w:rFonts w:eastAsia="Times New Roman"/>
                <w:sz w:val="20"/>
                <w:szCs w:val="20"/>
                <w:lang w:val="sv-SE" w:eastAsia="sv-SE"/>
              </w:rPr>
              <w:t xml:space="preserve">För andra typer av personidentifierare sätts </w:t>
            </w:r>
            <w:r w:rsidR="00CF02EA" w:rsidRPr="00B44083">
              <w:rPr>
                <w:rFonts w:eastAsia="Times New Roman"/>
                <w:sz w:val="20"/>
                <w:szCs w:val="20"/>
                <w:lang w:val="sv-SE" w:eastAsia="sv-SE"/>
              </w:rPr>
              <w:t>type</w:t>
            </w:r>
            <w:r w:rsidRPr="00B44083">
              <w:rPr>
                <w:rFonts w:eastAsia="Times New Roman"/>
                <w:sz w:val="20"/>
                <w:szCs w:val="20"/>
                <w:lang w:val="sv-SE" w:eastAsia="sv-SE"/>
              </w:rPr>
              <w:t xml:space="preserve"> till aktuell OID.</w:t>
            </w:r>
          </w:p>
        </w:tc>
        <w:tc>
          <w:tcPr>
            <w:tcW w:w="1134" w:type="dxa"/>
            <w:tcBorders>
              <w:top w:val="single" w:sz="5" w:space="0" w:color="000000"/>
              <w:left w:val="single" w:sz="5" w:space="0" w:color="000000"/>
              <w:bottom w:val="single" w:sz="5" w:space="0" w:color="000000"/>
              <w:right w:val="single" w:sz="5" w:space="0" w:color="000000"/>
            </w:tcBorders>
          </w:tcPr>
          <w:p w14:paraId="4E096D37" w14:textId="77777777" w:rsidR="002A3D2F" w:rsidRPr="00B44083" w:rsidRDefault="002A3D2F" w:rsidP="009D66D3">
            <w:pPr>
              <w:spacing w:before="120" w:after="120"/>
              <w:ind w:left="142"/>
              <w:rPr>
                <w:rFonts w:cstheme="minorHAnsi"/>
                <w:sz w:val="20"/>
                <w:szCs w:val="20"/>
                <w:lang w:val="sv-SE"/>
              </w:rPr>
            </w:pPr>
            <w:r w:rsidRPr="00B44083">
              <w:rPr>
                <w:rFonts w:cstheme="minorHAnsi"/>
                <w:sz w:val="20"/>
                <w:szCs w:val="20"/>
              </w:rPr>
              <w:t>1..1</w:t>
            </w:r>
          </w:p>
        </w:tc>
      </w:tr>
      <w:tr w:rsidR="002A3D2F" w:rsidRPr="00B44083" w14:paraId="1A19270C"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2183D570" w14:textId="77777777" w:rsidR="002A3D2F" w:rsidRPr="00B44083" w:rsidRDefault="002A3D2F" w:rsidP="009D66D3">
            <w:pPr>
              <w:tabs>
                <w:tab w:val="left" w:pos="567"/>
              </w:tabs>
              <w:spacing w:before="120" w:after="120"/>
              <w:ind w:left="102"/>
              <w:rPr>
                <w:rFonts w:cstheme="minorHAnsi"/>
                <w:sz w:val="20"/>
                <w:szCs w:val="20"/>
                <w:lang w:val="sv-SE"/>
              </w:rPr>
            </w:pPr>
            <w:r w:rsidRPr="00B44083">
              <w:rPr>
                <w:rFonts w:cstheme="minorHAnsi"/>
                <w:sz w:val="20"/>
                <w:szCs w:val="20"/>
                <w:lang w:val="sv-SE"/>
              </w:rPr>
              <w:t>datePeriod</w:t>
            </w:r>
          </w:p>
        </w:tc>
        <w:tc>
          <w:tcPr>
            <w:tcW w:w="1275" w:type="dxa"/>
            <w:tcBorders>
              <w:top w:val="single" w:sz="5" w:space="0" w:color="000000"/>
              <w:left w:val="single" w:sz="5" w:space="0" w:color="000000"/>
              <w:bottom w:val="single" w:sz="5" w:space="0" w:color="000000"/>
              <w:right w:val="single" w:sz="5" w:space="0" w:color="000000"/>
            </w:tcBorders>
          </w:tcPr>
          <w:p w14:paraId="599FE5EE" w14:textId="77777777" w:rsidR="002A3D2F" w:rsidRPr="00B44083" w:rsidRDefault="002A3D2F" w:rsidP="009D66D3">
            <w:pPr>
              <w:spacing w:before="120" w:after="120"/>
              <w:ind w:left="102"/>
              <w:rPr>
                <w:rFonts w:cstheme="minorHAnsi"/>
                <w:spacing w:val="-1"/>
                <w:sz w:val="20"/>
                <w:szCs w:val="20"/>
                <w:lang w:val="sv-SE"/>
              </w:rPr>
            </w:pPr>
            <w:r w:rsidRPr="00B44083">
              <w:rPr>
                <w:rFonts w:cstheme="minorHAnsi"/>
                <w:spacing w:val="-1"/>
                <w:sz w:val="20"/>
                <w:szCs w:val="20"/>
                <w:lang w:val="sv-SE"/>
              </w:rPr>
              <w:t>DatePeriodType</w:t>
            </w:r>
          </w:p>
        </w:tc>
        <w:tc>
          <w:tcPr>
            <w:tcW w:w="4820" w:type="dxa"/>
            <w:tcBorders>
              <w:top w:val="single" w:sz="5" w:space="0" w:color="000000"/>
              <w:left w:val="single" w:sz="5" w:space="0" w:color="000000"/>
              <w:bottom w:val="single" w:sz="5" w:space="0" w:color="000000"/>
              <w:right w:val="single" w:sz="5" w:space="0" w:color="000000"/>
            </w:tcBorders>
          </w:tcPr>
          <w:p w14:paraId="75259A0E" w14:textId="06F87BD6"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Begränsar sökningen till det angivna intervallet. Begränsningen innebär att endast poster returneras där datumintervallet, som bildas av ordinationstidpunkt (medicationMedicalRecordBody/medicationPrescription/prescriber/authorTime) och utsättningstidpunkt (medicationMedicalRecordBody/endOfTreatment) i svaret, helt eller delvis överlappar med det angivna sökintervallet, dvs.</w:t>
            </w:r>
          </w:p>
          <w:p w14:paraId="3E940525" w14:textId="77777777" w:rsidR="002A3D2F" w:rsidRPr="00B44083" w:rsidRDefault="002A3D2F" w:rsidP="009D66D3">
            <w:pPr>
              <w:pStyle w:val="Liststycke"/>
              <w:numPr>
                <w:ilvl w:val="0"/>
                <w:numId w:val="4"/>
              </w:numPr>
              <w:spacing w:before="120" w:after="120"/>
              <w:rPr>
                <w:rFonts w:cstheme="minorHAnsi"/>
                <w:sz w:val="20"/>
                <w:szCs w:val="20"/>
                <w:lang w:val="sv-SE"/>
              </w:rPr>
            </w:pPr>
            <w:r w:rsidRPr="00B44083">
              <w:rPr>
                <w:rFonts w:cstheme="minorHAnsi"/>
                <w:sz w:val="20"/>
                <w:szCs w:val="20"/>
                <w:lang w:val="sv-SE"/>
              </w:rPr>
              <w:t>det bildade intervallets startdatum ligger inom sökintervallets start- och slutdatum</w:t>
            </w:r>
          </w:p>
          <w:p w14:paraId="4F96323C" w14:textId="77777777" w:rsidR="002A3D2F" w:rsidRPr="00B44083" w:rsidRDefault="002A3D2F" w:rsidP="009D66D3">
            <w:pPr>
              <w:pStyle w:val="Liststycke"/>
              <w:numPr>
                <w:ilvl w:val="0"/>
                <w:numId w:val="4"/>
              </w:numPr>
              <w:spacing w:before="120" w:after="120"/>
              <w:rPr>
                <w:rFonts w:cstheme="minorHAnsi"/>
                <w:sz w:val="20"/>
                <w:szCs w:val="20"/>
                <w:lang w:val="sv-SE"/>
              </w:rPr>
            </w:pPr>
            <w:r w:rsidRPr="00B44083">
              <w:rPr>
                <w:rFonts w:cstheme="minorHAnsi"/>
                <w:sz w:val="20"/>
                <w:szCs w:val="20"/>
                <w:lang w:val="sv-SE"/>
              </w:rPr>
              <w:t>det bildade intervallets slutdatum ligger inom sökintervallets start- och slutdatum</w:t>
            </w:r>
          </w:p>
          <w:p w14:paraId="5DB5FD4F" w14:textId="10E3A69D" w:rsidR="002A3D2F" w:rsidRPr="00B44083" w:rsidRDefault="002A3D2F" w:rsidP="0097370D">
            <w:pPr>
              <w:pStyle w:val="Liststycke"/>
              <w:numPr>
                <w:ilvl w:val="0"/>
                <w:numId w:val="4"/>
              </w:numPr>
              <w:spacing w:before="120" w:after="120"/>
              <w:rPr>
                <w:rFonts w:cstheme="minorHAnsi"/>
                <w:sz w:val="20"/>
                <w:szCs w:val="20"/>
                <w:lang w:val="sv-SE"/>
              </w:rPr>
            </w:pPr>
            <w:r w:rsidRPr="00B44083">
              <w:rPr>
                <w:rFonts w:cstheme="minorHAnsi"/>
                <w:sz w:val="20"/>
                <w:szCs w:val="20"/>
                <w:lang w:val="sv-SE"/>
              </w:rPr>
              <w:lastRenderedPageBreak/>
              <w:t>det bildade intervallets startdatum ligger före sökintervallets startdatum och slutdatum ligger efter sökintervallets slutdatum</w:t>
            </w:r>
          </w:p>
          <w:p w14:paraId="50E0298D" w14:textId="7BB30EA3"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I de fall ordinationstidpunkt inte är angivet ersätts denna tidpunkt med insättningstidpunkt (medicationMedicalRecordBody/startOfTreatment). Om även insättningstidpunkt saknas ersätts denna tidpunkt med registreringstidpunkt (medicationMedicalRecordHeader/accountableHealthcareProfessional/authorTime).</w:t>
            </w:r>
          </w:p>
          <w:p w14:paraId="1AA04CF0" w14:textId="20D369DF"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I de fall utsättningstidpunkt inte finns angivet är det bildade intervallet öppet från ordinationstidpunkten och framåt i tiden</w:t>
            </w:r>
            <w:r w:rsidR="0097370D" w:rsidRPr="00B44083">
              <w:rPr>
                <w:rFonts w:cstheme="minorHAnsi"/>
                <w:sz w:val="20"/>
                <w:szCs w:val="20"/>
                <w:lang w:val="sv-SE"/>
              </w:rPr>
              <w:t>.</w:t>
            </w:r>
          </w:p>
          <w:p w14:paraId="20CD04E7" w14:textId="301B515D" w:rsidR="002A3D2F" w:rsidRPr="00B44083" w:rsidRDefault="002A3D2F" w:rsidP="009D66D3">
            <w:pPr>
              <w:spacing w:before="120" w:after="120"/>
              <w:ind w:left="141"/>
              <w:rPr>
                <w:rFonts w:cstheme="minorHAnsi"/>
                <w:sz w:val="20"/>
                <w:szCs w:val="20"/>
                <w:lang w:val="sv-SE"/>
              </w:rPr>
            </w:pPr>
            <w:r w:rsidRPr="00B44083">
              <w:rPr>
                <w:rFonts w:cstheme="minorHAnsi"/>
                <w:sz w:val="20"/>
                <w:szCs w:val="20"/>
                <w:lang w:val="sv-SE"/>
              </w:rPr>
              <w:t>Notera att sökintervallet beskrivs som ett datumintervall. Vid jämförelse konverteras datapostens tidpunkter till datum.</w:t>
            </w:r>
          </w:p>
        </w:tc>
        <w:tc>
          <w:tcPr>
            <w:tcW w:w="1134" w:type="dxa"/>
            <w:tcBorders>
              <w:top w:val="single" w:sz="5" w:space="0" w:color="000000"/>
              <w:left w:val="single" w:sz="5" w:space="0" w:color="000000"/>
              <w:bottom w:val="single" w:sz="5" w:space="0" w:color="000000"/>
              <w:right w:val="single" w:sz="5" w:space="0" w:color="000000"/>
            </w:tcBorders>
          </w:tcPr>
          <w:p w14:paraId="7441C46B" w14:textId="77777777" w:rsidR="002A3D2F" w:rsidRPr="00B44083" w:rsidRDefault="002A3D2F" w:rsidP="009D66D3">
            <w:pPr>
              <w:spacing w:before="120" w:after="120"/>
              <w:ind w:left="142"/>
              <w:rPr>
                <w:rFonts w:cstheme="minorHAnsi"/>
                <w:sz w:val="20"/>
                <w:szCs w:val="20"/>
                <w:lang w:val="sv-SE"/>
              </w:rPr>
            </w:pPr>
            <w:r w:rsidRPr="00B44083">
              <w:rPr>
                <w:rFonts w:cstheme="minorHAnsi"/>
                <w:sz w:val="20"/>
                <w:szCs w:val="20"/>
                <w:lang w:val="sv-SE"/>
              </w:rPr>
              <w:lastRenderedPageBreak/>
              <w:t>0..1</w:t>
            </w:r>
          </w:p>
        </w:tc>
      </w:tr>
      <w:tr w:rsidR="002A3D2F" w:rsidRPr="00B44083" w14:paraId="332F8CF2"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51FBB9AC" w14:textId="77777777" w:rsidR="002A3D2F" w:rsidRPr="00B44083" w:rsidRDefault="002A3D2F" w:rsidP="009D66D3">
            <w:pPr>
              <w:tabs>
                <w:tab w:val="left" w:pos="567"/>
              </w:tabs>
              <w:spacing w:before="120" w:after="120"/>
              <w:ind w:left="102"/>
              <w:rPr>
                <w:rFonts w:cstheme="minorHAnsi"/>
                <w:sz w:val="20"/>
                <w:szCs w:val="20"/>
                <w:lang w:val="sv-SE"/>
              </w:rPr>
            </w:pPr>
            <w:r w:rsidRPr="00B44083">
              <w:rPr>
                <w:rFonts w:cstheme="minorHAnsi"/>
                <w:sz w:val="20"/>
                <w:szCs w:val="20"/>
                <w:lang w:val="sv-SE"/>
              </w:rPr>
              <w:t>sourceSystemHSAId</w:t>
            </w:r>
          </w:p>
        </w:tc>
        <w:tc>
          <w:tcPr>
            <w:tcW w:w="1275" w:type="dxa"/>
            <w:tcBorders>
              <w:top w:val="single" w:sz="5" w:space="0" w:color="000000"/>
              <w:left w:val="single" w:sz="5" w:space="0" w:color="000000"/>
              <w:bottom w:val="single" w:sz="5" w:space="0" w:color="000000"/>
              <w:right w:val="single" w:sz="5" w:space="0" w:color="000000"/>
            </w:tcBorders>
          </w:tcPr>
          <w:p w14:paraId="410ECBCF" w14:textId="77777777" w:rsidR="002A3D2F" w:rsidRPr="00B44083" w:rsidRDefault="002A3D2F" w:rsidP="009D66D3">
            <w:pPr>
              <w:spacing w:before="120" w:after="120"/>
              <w:ind w:left="102"/>
              <w:rPr>
                <w:rFonts w:cstheme="minorHAnsi"/>
                <w:spacing w:val="-1"/>
                <w:sz w:val="20"/>
                <w:szCs w:val="20"/>
                <w:lang w:val="sv-SE"/>
              </w:rPr>
            </w:pPr>
            <w:r w:rsidRPr="00B44083">
              <w:rPr>
                <w:rFonts w:cstheme="minorHAnsi"/>
                <w:spacing w:val="-1"/>
                <w:sz w:val="20"/>
                <w:szCs w:val="20"/>
                <w:lang w:val="sv-SE"/>
              </w:rPr>
              <w:t>HSAIdType</w:t>
            </w:r>
          </w:p>
        </w:tc>
        <w:tc>
          <w:tcPr>
            <w:tcW w:w="4820" w:type="dxa"/>
            <w:tcBorders>
              <w:top w:val="single" w:sz="5" w:space="0" w:color="000000"/>
              <w:left w:val="single" w:sz="5" w:space="0" w:color="000000"/>
              <w:bottom w:val="single" w:sz="5" w:space="0" w:color="000000"/>
              <w:right w:val="single" w:sz="5" w:space="0" w:color="000000"/>
            </w:tcBorders>
          </w:tcPr>
          <w:p w14:paraId="70F6C9ED" w14:textId="17ABDC55" w:rsidR="002A3D2F" w:rsidRPr="00B44083" w:rsidRDefault="00577B1B" w:rsidP="0097370D">
            <w:pPr>
              <w:spacing w:before="120" w:after="120"/>
              <w:ind w:left="141"/>
              <w:rPr>
                <w:rFonts w:cstheme="minorHAnsi"/>
                <w:sz w:val="20"/>
                <w:szCs w:val="20"/>
                <w:lang w:val="sv-SE"/>
              </w:rPr>
            </w:pPr>
            <w:r w:rsidRPr="00B44083">
              <w:rPr>
                <w:rFonts w:cstheme="minorHAnsi"/>
                <w:sz w:val="20"/>
                <w:szCs w:val="20"/>
                <w:lang w:val="sv-SE"/>
              </w:rPr>
              <w:t>Begränsar sökningen till journalposter som är skapade i det angivna källsystemet. Tjänsteproducenten förväntas enbart returnera poster som tillhör efterfrågat källsystem.</w:t>
            </w:r>
          </w:p>
          <w:p w14:paraId="075FC46B" w14:textId="7D9218D9"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Värdet på detta fält måste överensstämma med värdet på logicalAddress i anropets tekniska kuvertering (ex. SOAP-header).</w:t>
            </w:r>
          </w:p>
          <w:p w14:paraId="714C0407" w14:textId="5874C855"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Det innebär i praktiken att aggregerande tjänster inte används när detta fält anges.</w:t>
            </w:r>
          </w:p>
          <w:p w14:paraId="0C438000" w14:textId="77777777" w:rsidR="002A3D2F" w:rsidRPr="00B44083" w:rsidRDefault="002A3D2F" w:rsidP="009D66D3">
            <w:pPr>
              <w:spacing w:before="120" w:after="120"/>
              <w:ind w:left="141"/>
              <w:rPr>
                <w:rFonts w:cstheme="minorHAnsi"/>
                <w:sz w:val="20"/>
                <w:szCs w:val="20"/>
                <w:lang w:val="sv-SE"/>
              </w:rPr>
            </w:pPr>
            <w:r w:rsidRPr="00B44083">
              <w:rPr>
                <w:rFonts w:cstheme="minorHAnsi"/>
                <w:sz w:val="20"/>
                <w:szCs w:val="20"/>
                <w:lang w:val="sv-SE"/>
              </w:rPr>
              <w:t>Ska anges om careContactId angivits.</w:t>
            </w:r>
          </w:p>
          <w:p w14:paraId="47A562CD" w14:textId="5C6C12FA"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Ska anges vid begäran på LRID.</w:t>
            </w:r>
          </w:p>
          <w:p w14:paraId="6CA12A24" w14:textId="0BF081A9" w:rsidR="002A3D2F" w:rsidRPr="00B44083" w:rsidRDefault="002A3D2F" w:rsidP="0097370D">
            <w:pPr>
              <w:spacing w:before="120" w:after="120"/>
              <w:ind w:left="141"/>
              <w:rPr>
                <w:rFonts w:cstheme="minorHAnsi"/>
                <w:sz w:val="20"/>
                <w:szCs w:val="20"/>
                <w:lang w:val="sv-SE"/>
              </w:rPr>
            </w:pPr>
            <w:r w:rsidRPr="00B44083">
              <w:rPr>
                <w:rFonts w:cstheme="minorHAnsi"/>
                <w:sz w:val="20"/>
                <w:szCs w:val="20"/>
                <w:lang w:val="sv-SE"/>
              </w:rPr>
              <w:t>Om sourceSystemHSAId och logicalAddress är olika ska ett svar endast innehålla en resultType med result.resultCode satt till ERROR samt result.errorCode satt till INVALID_REQUEST</w:t>
            </w:r>
          </w:p>
          <w:p w14:paraId="7DDAA421" w14:textId="77777777" w:rsidR="002A3D2F" w:rsidRPr="00B44083" w:rsidRDefault="002A3D2F" w:rsidP="009D66D3">
            <w:pPr>
              <w:spacing w:before="120" w:after="120"/>
              <w:ind w:left="141"/>
              <w:rPr>
                <w:rFonts w:cstheme="minorHAnsi"/>
                <w:sz w:val="20"/>
                <w:szCs w:val="20"/>
                <w:lang w:val="sv-SE"/>
              </w:rPr>
            </w:pPr>
            <w:r w:rsidRPr="00B44083">
              <w:rPr>
                <w:rFonts w:cstheme="minorHAnsi"/>
                <w:sz w:val="20"/>
                <w:szCs w:val="20"/>
                <w:lang w:val="sv-SE"/>
              </w:rPr>
              <w:t>Om careContactId är satt och sourceSystemHSAId är tomt ska ett svar endast innehålla en resultType med  result.resultCode satt till ERROR samt result.errorCode satt till INVALID_REQUEST.</w:t>
            </w:r>
          </w:p>
        </w:tc>
        <w:tc>
          <w:tcPr>
            <w:tcW w:w="1134" w:type="dxa"/>
            <w:tcBorders>
              <w:top w:val="single" w:sz="5" w:space="0" w:color="000000"/>
              <w:left w:val="single" w:sz="5" w:space="0" w:color="000000"/>
              <w:bottom w:val="single" w:sz="5" w:space="0" w:color="000000"/>
              <w:right w:val="single" w:sz="5" w:space="0" w:color="000000"/>
            </w:tcBorders>
          </w:tcPr>
          <w:p w14:paraId="47D78C56" w14:textId="77777777" w:rsidR="002A3D2F" w:rsidRPr="00B44083" w:rsidRDefault="002A3D2F" w:rsidP="009D66D3">
            <w:pPr>
              <w:spacing w:before="120" w:after="120"/>
              <w:ind w:left="142"/>
              <w:rPr>
                <w:rFonts w:cstheme="minorHAnsi"/>
                <w:sz w:val="20"/>
                <w:szCs w:val="20"/>
                <w:lang w:val="sv-SE"/>
              </w:rPr>
            </w:pPr>
            <w:r w:rsidRPr="00B44083">
              <w:rPr>
                <w:rFonts w:cstheme="minorHAnsi"/>
                <w:sz w:val="20"/>
                <w:szCs w:val="20"/>
                <w:lang w:val="sv-SE"/>
              </w:rPr>
              <w:t>0..1</w:t>
            </w:r>
          </w:p>
        </w:tc>
      </w:tr>
      <w:tr w:rsidR="002A3D2F" w:rsidRPr="00B44083" w14:paraId="4567CE1B"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423EE140" w14:textId="77777777" w:rsidR="002A3D2F" w:rsidRPr="00B44083" w:rsidRDefault="002A3D2F" w:rsidP="009D66D3">
            <w:pPr>
              <w:tabs>
                <w:tab w:val="left" w:pos="567"/>
              </w:tabs>
              <w:spacing w:before="120" w:after="120"/>
              <w:ind w:left="102"/>
              <w:rPr>
                <w:rFonts w:cstheme="minorHAnsi"/>
                <w:b/>
                <w:sz w:val="20"/>
                <w:szCs w:val="20"/>
                <w:lang w:val="sv-SE"/>
              </w:rPr>
            </w:pPr>
            <w:r w:rsidRPr="00B44083">
              <w:rPr>
                <w:rFonts w:cstheme="minorHAnsi"/>
                <w:sz w:val="20"/>
                <w:szCs w:val="20"/>
                <w:lang w:val="sv-SE"/>
              </w:rPr>
              <w:t>careContactId</w:t>
            </w:r>
          </w:p>
        </w:tc>
        <w:tc>
          <w:tcPr>
            <w:tcW w:w="1275" w:type="dxa"/>
            <w:tcBorders>
              <w:top w:val="single" w:sz="5" w:space="0" w:color="000000"/>
              <w:left w:val="single" w:sz="5" w:space="0" w:color="000000"/>
              <w:bottom w:val="single" w:sz="5" w:space="0" w:color="000000"/>
              <w:right w:val="single" w:sz="5" w:space="0" w:color="000000"/>
            </w:tcBorders>
          </w:tcPr>
          <w:p w14:paraId="01543D14" w14:textId="77777777" w:rsidR="002A3D2F" w:rsidRPr="00B44083" w:rsidRDefault="002A3D2F" w:rsidP="009D66D3">
            <w:pPr>
              <w:spacing w:before="120" w:after="120"/>
              <w:ind w:left="102"/>
              <w:rPr>
                <w:rFonts w:cstheme="minorHAnsi"/>
                <w:sz w:val="20"/>
                <w:szCs w:val="20"/>
                <w:lang w:val="sv-SE"/>
              </w:rPr>
            </w:pPr>
            <w:r w:rsidRPr="00B44083">
              <w:rPr>
                <w:rFonts w:cstheme="minorHAnsi"/>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17B7E02A" w14:textId="77777777" w:rsidR="002A3D2F" w:rsidRPr="00B44083" w:rsidRDefault="002A3D2F" w:rsidP="009D66D3">
            <w:pPr>
              <w:spacing w:before="120" w:after="120"/>
              <w:ind w:left="117"/>
              <w:rPr>
                <w:rFonts w:cstheme="minorHAnsi"/>
                <w:sz w:val="20"/>
                <w:szCs w:val="20"/>
                <w:lang w:val="sv-SE"/>
              </w:rPr>
            </w:pPr>
            <w:r w:rsidRPr="00B44083">
              <w:rPr>
                <w:rFonts w:cstheme="minorHAnsi"/>
                <w:sz w:val="20"/>
                <w:szCs w:val="20"/>
                <w:lang w:val="sv-SE"/>
              </w:rPr>
              <w:t>Begränsar sökningen till den läkemedelsinformation som föranletts av den vård- och omsorgskontakt som anges. Identiteten är unik inom källsystemet. Alla typer av ordinationer (insättningar, ändringar och utsättningar) som gjorts vid vård-och omsorgskontakten omfattas här.</w:t>
            </w:r>
          </w:p>
        </w:tc>
        <w:tc>
          <w:tcPr>
            <w:tcW w:w="1134" w:type="dxa"/>
            <w:tcBorders>
              <w:top w:val="single" w:sz="5" w:space="0" w:color="000000"/>
              <w:left w:val="single" w:sz="5" w:space="0" w:color="000000"/>
              <w:bottom w:val="single" w:sz="5" w:space="0" w:color="000000"/>
              <w:right w:val="single" w:sz="5" w:space="0" w:color="000000"/>
            </w:tcBorders>
          </w:tcPr>
          <w:p w14:paraId="041F7212" w14:textId="77777777" w:rsidR="002A3D2F" w:rsidRPr="00B44083" w:rsidRDefault="002A3D2F" w:rsidP="009D66D3">
            <w:pPr>
              <w:spacing w:before="120" w:after="120"/>
              <w:ind w:left="142"/>
              <w:rPr>
                <w:rFonts w:cstheme="minorHAnsi"/>
                <w:sz w:val="20"/>
                <w:szCs w:val="20"/>
                <w:lang w:val="sv-SE"/>
              </w:rPr>
            </w:pPr>
            <w:r w:rsidRPr="00B44083">
              <w:rPr>
                <w:rFonts w:cstheme="minorHAnsi"/>
                <w:sz w:val="20"/>
                <w:szCs w:val="20"/>
                <w:lang w:val="sv-SE"/>
              </w:rPr>
              <w:t>0..*</w:t>
            </w:r>
          </w:p>
        </w:tc>
      </w:tr>
      <w:tr w:rsidR="002A3D2F" w:rsidRPr="00B44083" w14:paraId="4ECCE075" w14:textId="77777777" w:rsidTr="00D53387">
        <w:trPr>
          <w:cantSplit/>
        </w:trPr>
        <w:tc>
          <w:tcPr>
            <w:tcW w:w="2688" w:type="dxa"/>
            <w:tcBorders>
              <w:top w:val="single" w:sz="5" w:space="0" w:color="000000"/>
              <w:left w:val="single" w:sz="5" w:space="0" w:color="000000"/>
              <w:bottom w:val="single" w:sz="5" w:space="0" w:color="000000"/>
              <w:right w:val="single" w:sz="5" w:space="0" w:color="000000"/>
            </w:tcBorders>
          </w:tcPr>
          <w:p w14:paraId="3A5AAE6C" w14:textId="77777777" w:rsidR="002A3D2F" w:rsidRPr="00B44083" w:rsidRDefault="002A3D2F" w:rsidP="009D66D3">
            <w:pPr>
              <w:tabs>
                <w:tab w:val="left" w:pos="567"/>
              </w:tabs>
              <w:spacing w:before="120" w:after="120"/>
              <w:ind w:left="102"/>
              <w:rPr>
                <w:rFonts w:cstheme="minorHAnsi"/>
                <w:sz w:val="20"/>
                <w:szCs w:val="20"/>
              </w:rPr>
            </w:pPr>
            <w:r w:rsidRPr="00B44083">
              <w:rPr>
                <w:rFonts w:cstheme="minorHAnsi"/>
                <w:sz w:val="20"/>
                <w:szCs w:val="20"/>
              </w:rPr>
              <w:lastRenderedPageBreak/>
              <w:t>prescriptionChainId</w:t>
            </w:r>
          </w:p>
        </w:tc>
        <w:tc>
          <w:tcPr>
            <w:tcW w:w="1275" w:type="dxa"/>
            <w:tcBorders>
              <w:top w:val="single" w:sz="5" w:space="0" w:color="000000"/>
              <w:left w:val="single" w:sz="5" w:space="0" w:color="000000"/>
              <w:bottom w:val="single" w:sz="5" w:space="0" w:color="000000"/>
              <w:right w:val="single" w:sz="5" w:space="0" w:color="000000"/>
            </w:tcBorders>
          </w:tcPr>
          <w:p w14:paraId="43E247D7" w14:textId="77777777" w:rsidR="002A3D2F" w:rsidRPr="00B44083" w:rsidRDefault="002A3D2F" w:rsidP="009D66D3">
            <w:pPr>
              <w:spacing w:before="120" w:after="120"/>
              <w:ind w:left="102"/>
              <w:rPr>
                <w:rFonts w:cstheme="minorHAnsi"/>
                <w:spacing w:val="-1"/>
                <w:sz w:val="20"/>
                <w:szCs w:val="20"/>
              </w:rPr>
            </w:pPr>
            <w:r w:rsidRPr="00B44083">
              <w:rPr>
                <w:rFonts w:cstheme="minorHAnsi"/>
                <w:spacing w:val="-1"/>
                <w:sz w:val="20"/>
                <w:szCs w:val="20"/>
              </w:rPr>
              <w:t>IIType</w:t>
            </w:r>
          </w:p>
        </w:tc>
        <w:tc>
          <w:tcPr>
            <w:tcW w:w="4820" w:type="dxa"/>
            <w:tcBorders>
              <w:top w:val="single" w:sz="5" w:space="0" w:color="000000"/>
              <w:left w:val="single" w:sz="5" w:space="0" w:color="000000"/>
              <w:bottom w:val="single" w:sz="5" w:space="0" w:color="000000"/>
              <w:right w:val="single" w:sz="5" w:space="0" w:color="000000"/>
            </w:tcBorders>
          </w:tcPr>
          <w:p w14:paraId="5AEADE71" w14:textId="77777777" w:rsidR="002A3D2F" w:rsidRPr="00B44083" w:rsidRDefault="002A3D2F" w:rsidP="009D66D3">
            <w:pPr>
              <w:spacing w:before="120" w:after="120"/>
              <w:ind w:left="117"/>
              <w:rPr>
                <w:rFonts w:cstheme="minorHAnsi"/>
                <w:sz w:val="20"/>
                <w:szCs w:val="20"/>
                <w:lang w:val="sv-SE"/>
              </w:rPr>
            </w:pPr>
            <w:r w:rsidRPr="00B44083">
              <w:rPr>
                <w:rFonts w:cstheme="minorHAnsi"/>
                <w:sz w:val="20"/>
                <w:szCs w:val="20"/>
                <w:lang w:val="sv-SE"/>
              </w:rPr>
              <w:t>Ordinationskedje-id.</w:t>
            </w:r>
          </w:p>
          <w:p w14:paraId="7F647EFF" w14:textId="77777777" w:rsidR="002A3D2F" w:rsidRPr="00B44083" w:rsidRDefault="002A3D2F" w:rsidP="009D66D3">
            <w:pPr>
              <w:spacing w:before="120" w:after="120"/>
              <w:ind w:left="117"/>
              <w:rPr>
                <w:rFonts w:cstheme="minorHAnsi"/>
                <w:spacing w:val="-1"/>
                <w:sz w:val="20"/>
                <w:szCs w:val="20"/>
                <w:lang w:val="sv-SE"/>
              </w:rPr>
            </w:pPr>
            <w:r w:rsidRPr="00B44083">
              <w:rPr>
                <w:rFonts w:cstheme="minorHAnsi"/>
                <w:sz w:val="20"/>
                <w:szCs w:val="20"/>
                <w:lang w:val="sv-SE"/>
              </w:rPr>
              <w:t>Används för att endast ge poster avseende en viss ordinationskedja. Om producenten saknar stöd för kedjor, så returneras alla poster med angiven status (och som möter övriga sökvillkor)</w:t>
            </w:r>
          </w:p>
        </w:tc>
        <w:tc>
          <w:tcPr>
            <w:tcW w:w="1134" w:type="dxa"/>
            <w:tcBorders>
              <w:top w:val="single" w:sz="5" w:space="0" w:color="000000"/>
              <w:left w:val="single" w:sz="5" w:space="0" w:color="000000"/>
              <w:bottom w:val="single" w:sz="5" w:space="0" w:color="000000"/>
              <w:right w:val="single" w:sz="5" w:space="0" w:color="000000"/>
            </w:tcBorders>
          </w:tcPr>
          <w:p w14:paraId="4D68F6B2" w14:textId="77777777" w:rsidR="002A3D2F" w:rsidRPr="00B44083" w:rsidRDefault="002A3D2F" w:rsidP="009D66D3">
            <w:pPr>
              <w:spacing w:before="120" w:after="120"/>
              <w:ind w:left="142"/>
              <w:rPr>
                <w:rFonts w:cstheme="minorHAnsi"/>
                <w:sz w:val="20"/>
                <w:szCs w:val="20"/>
              </w:rPr>
            </w:pPr>
            <w:r w:rsidRPr="00B44083">
              <w:rPr>
                <w:rFonts w:cstheme="minorHAnsi"/>
                <w:sz w:val="20"/>
                <w:szCs w:val="20"/>
              </w:rPr>
              <w:t>0..1</w:t>
            </w:r>
          </w:p>
        </w:tc>
      </w:tr>
      <w:tr w:rsidR="00405223" w:rsidRPr="002E0A74" w14:paraId="5B1119DE" w14:textId="77777777" w:rsidTr="004217B5">
        <w:trPr>
          <w:cantSplit/>
          <w:trHeight w:val="1657"/>
        </w:trPr>
        <w:tc>
          <w:tcPr>
            <w:tcW w:w="2688" w:type="dxa"/>
            <w:tcBorders>
              <w:top w:val="single" w:sz="5" w:space="0" w:color="000000"/>
              <w:left w:val="single" w:sz="5" w:space="0" w:color="000000"/>
              <w:bottom w:val="single" w:sz="5" w:space="0" w:color="000000"/>
              <w:right w:val="single" w:sz="5" w:space="0" w:color="000000"/>
            </w:tcBorders>
          </w:tcPr>
          <w:p w14:paraId="49847780" w14:textId="0B9B9282" w:rsidR="00405223" w:rsidRPr="00B44083" w:rsidRDefault="00405223" w:rsidP="009D66D3">
            <w:pPr>
              <w:tabs>
                <w:tab w:val="left" w:pos="567"/>
              </w:tabs>
              <w:spacing w:before="120" w:after="120"/>
              <w:ind w:left="102"/>
              <w:rPr>
                <w:rFonts w:cstheme="minorHAnsi"/>
                <w:sz w:val="20"/>
                <w:szCs w:val="20"/>
              </w:rPr>
            </w:pPr>
            <w:r w:rsidRPr="00B44083">
              <w:rPr>
                <w:rFonts w:cstheme="minorHAnsi"/>
                <w:sz w:val="20"/>
                <w:szCs w:val="20"/>
              </w:rPr>
              <w:t>prescriptionStatus</w:t>
            </w:r>
          </w:p>
        </w:tc>
        <w:tc>
          <w:tcPr>
            <w:tcW w:w="1275" w:type="dxa"/>
            <w:tcBorders>
              <w:top w:val="single" w:sz="5" w:space="0" w:color="000000"/>
              <w:left w:val="single" w:sz="5" w:space="0" w:color="000000"/>
              <w:bottom w:val="single" w:sz="5" w:space="0" w:color="000000"/>
              <w:right w:val="single" w:sz="5" w:space="0" w:color="000000"/>
            </w:tcBorders>
          </w:tcPr>
          <w:p w14:paraId="79E933C0" w14:textId="6A50315B" w:rsidR="00405223" w:rsidRPr="00B44083" w:rsidRDefault="00405223" w:rsidP="009D66D3">
            <w:pPr>
              <w:spacing w:before="120" w:after="120"/>
              <w:ind w:left="102"/>
              <w:rPr>
                <w:rFonts w:cstheme="minorHAnsi"/>
                <w:spacing w:val="-1"/>
                <w:sz w:val="20"/>
                <w:szCs w:val="20"/>
              </w:rPr>
            </w:pPr>
            <w:r w:rsidRPr="00B44083">
              <w:rPr>
                <w:rFonts w:cstheme="minorHAnsi"/>
                <w:spacing w:val="-1"/>
                <w:sz w:val="20"/>
                <w:szCs w:val="20"/>
              </w:rPr>
              <w:t>PrescriptionStatusEnum</w:t>
            </w:r>
          </w:p>
        </w:tc>
        <w:tc>
          <w:tcPr>
            <w:tcW w:w="4820" w:type="dxa"/>
            <w:tcBorders>
              <w:top w:val="single" w:sz="5" w:space="0" w:color="000000"/>
              <w:left w:val="single" w:sz="5" w:space="0" w:color="000000"/>
              <w:bottom w:val="single" w:sz="5" w:space="0" w:color="000000"/>
              <w:right w:val="single" w:sz="5" w:space="0" w:color="000000"/>
            </w:tcBorders>
          </w:tcPr>
          <w:p w14:paraId="02734D2E" w14:textId="21826FBD" w:rsidR="00405223" w:rsidRPr="00B44083" w:rsidRDefault="00405223" w:rsidP="009D66D3">
            <w:pPr>
              <w:spacing w:before="120" w:after="120"/>
              <w:ind w:left="117"/>
              <w:rPr>
                <w:rFonts w:cstheme="minorHAnsi"/>
                <w:sz w:val="20"/>
                <w:szCs w:val="20"/>
                <w:lang w:val="sv-SE"/>
              </w:rPr>
            </w:pPr>
            <w:r w:rsidRPr="00B44083">
              <w:rPr>
                <w:rFonts w:cstheme="minorHAnsi"/>
                <w:sz w:val="20"/>
                <w:szCs w:val="20"/>
                <w:lang w:val="sv-SE"/>
              </w:rPr>
              <w:t>Begränsar sökningen till endast de ordinationer som är aktiva eller inaktiva, om inget anges ska alla ordinationer returneras, om den är satt till Active ska enbart den ”aktuella läkemedelslistan” returneras.</w:t>
            </w:r>
          </w:p>
        </w:tc>
        <w:tc>
          <w:tcPr>
            <w:tcW w:w="1134" w:type="dxa"/>
            <w:tcBorders>
              <w:top w:val="single" w:sz="5" w:space="0" w:color="000000"/>
              <w:left w:val="single" w:sz="5" w:space="0" w:color="000000"/>
              <w:bottom w:val="single" w:sz="5" w:space="0" w:color="000000"/>
              <w:right w:val="single" w:sz="5" w:space="0" w:color="000000"/>
            </w:tcBorders>
          </w:tcPr>
          <w:p w14:paraId="1C649E14" w14:textId="24056CEB" w:rsidR="00405223" w:rsidRPr="00D53387" w:rsidRDefault="00405223" w:rsidP="009D66D3">
            <w:pPr>
              <w:spacing w:before="120" w:after="120"/>
              <w:ind w:left="142"/>
              <w:rPr>
                <w:rFonts w:cstheme="minorHAnsi"/>
                <w:sz w:val="20"/>
                <w:szCs w:val="20"/>
              </w:rPr>
            </w:pPr>
            <w:r w:rsidRPr="00B44083">
              <w:rPr>
                <w:rFonts w:cstheme="minorHAnsi"/>
                <w:sz w:val="20"/>
                <w:szCs w:val="20"/>
                <w:lang w:val="sv-SE"/>
              </w:rPr>
              <w:t>0..1</w:t>
            </w:r>
          </w:p>
        </w:tc>
      </w:tr>
    </w:tbl>
    <w:p w14:paraId="0D39D74F" w14:textId="71393426" w:rsidR="00967ED3" w:rsidRDefault="00967ED3"/>
    <w:tbl>
      <w:tblPr>
        <w:tblStyle w:val="TableNormal3"/>
        <w:tblW w:w="5477" w:type="pct"/>
        <w:tblInd w:w="-432" w:type="dxa"/>
        <w:tblLayout w:type="fixed"/>
        <w:tblLook w:val="01E0" w:firstRow="1" w:lastRow="1" w:firstColumn="1" w:lastColumn="1" w:noHBand="0" w:noVBand="0"/>
      </w:tblPr>
      <w:tblGrid>
        <w:gridCol w:w="2728"/>
        <w:gridCol w:w="1240"/>
        <w:gridCol w:w="4820"/>
        <w:gridCol w:w="1134"/>
      </w:tblGrid>
      <w:tr w:rsidR="00131D68" w:rsidRPr="00B44083" w14:paraId="352F19B1" w14:textId="77777777" w:rsidTr="00C4207D">
        <w:trPr>
          <w:trHeight w:val="20"/>
        </w:trPr>
        <w:tc>
          <w:tcPr>
            <w:tcW w:w="2728" w:type="dxa"/>
            <w:tcBorders>
              <w:top w:val="single" w:sz="6" w:space="0" w:color="000000"/>
              <w:left w:val="single" w:sz="5" w:space="0" w:color="000000"/>
              <w:bottom w:val="single" w:sz="5" w:space="0" w:color="000000"/>
              <w:right w:val="single" w:sz="5" w:space="0" w:color="000000"/>
            </w:tcBorders>
            <w:shd w:val="clear" w:color="auto" w:fill="E7DAC5" w:themeFill="accent2"/>
          </w:tcPr>
          <w:p w14:paraId="7C28A831" w14:textId="77777777" w:rsidR="00131D68" w:rsidRPr="00B44083" w:rsidRDefault="00131D68" w:rsidP="00FA2A23">
            <w:pPr>
              <w:tabs>
                <w:tab w:val="left" w:pos="567"/>
              </w:tabs>
              <w:spacing w:before="120" w:after="120"/>
              <w:ind w:left="102" w:right="177"/>
            </w:pPr>
            <w:r w:rsidRPr="00B44083">
              <w:rPr>
                <w:rFonts w:cstheme="minorHAnsi"/>
                <w:b/>
                <w:sz w:val="20"/>
                <w:szCs w:val="20"/>
                <w:lang w:val="sv-SE"/>
              </w:rPr>
              <w:t>Na</w:t>
            </w:r>
            <w:r w:rsidRPr="00B44083">
              <w:rPr>
                <w:rFonts w:cstheme="minorHAnsi"/>
                <w:b/>
                <w:spacing w:val="-3"/>
                <w:sz w:val="20"/>
                <w:szCs w:val="20"/>
                <w:lang w:val="sv-SE"/>
              </w:rPr>
              <w:t>m</w:t>
            </w:r>
            <w:r w:rsidRPr="00B44083">
              <w:rPr>
                <w:rFonts w:cstheme="minorHAnsi"/>
                <w:b/>
                <w:sz w:val="20"/>
                <w:szCs w:val="20"/>
                <w:lang w:val="sv-SE"/>
              </w:rPr>
              <w:t>n</w:t>
            </w:r>
          </w:p>
        </w:tc>
        <w:tc>
          <w:tcPr>
            <w:tcW w:w="1240" w:type="dxa"/>
            <w:tcBorders>
              <w:top w:val="single" w:sz="6" w:space="0" w:color="000000"/>
              <w:left w:val="single" w:sz="5" w:space="0" w:color="000000"/>
              <w:bottom w:val="single" w:sz="5" w:space="0" w:color="000000"/>
              <w:right w:val="single" w:sz="5" w:space="0" w:color="000000"/>
            </w:tcBorders>
            <w:shd w:val="clear" w:color="auto" w:fill="E7DAC5" w:themeFill="accent2"/>
          </w:tcPr>
          <w:p w14:paraId="3EC96373" w14:textId="77777777" w:rsidR="00131D68" w:rsidRPr="00B44083" w:rsidRDefault="00131D68" w:rsidP="00FA2A23">
            <w:pPr>
              <w:spacing w:before="120" w:after="120"/>
              <w:ind w:left="102"/>
            </w:pPr>
            <w:r w:rsidRPr="00B44083">
              <w:rPr>
                <w:rFonts w:cstheme="minorHAnsi"/>
                <w:b/>
                <w:sz w:val="20"/>
                <w:szCs w:val="20"/>
                <w:lang w:val="sv-SE"/>
              </w:rPr>
              <w:t>T</w:t>
            </w:r>
            <w:r w:rsidRPr="00B44083">
              <w:rPr>
                <w:rFonts w:cstheme="minorHAnsi"/>
                <w:b/>
                <w:spacing w:val="-1"/>
                <w:sz w:val="20"/>
                <w:szCs w:val="20"/>
                <w:lang w:val="sv-SE"/>
              </w:rPr>
              <w:t>y</w:t>
            </w:r>
            <w:r w:rsidRPr="00B44083">
              <w:rPr>
                <w:rFonts w:cstheme="minorHAnsi"/>
                <w:b/>
                <w:sz w:val="20"/>
                <w:szCs w:val="20"/>
                <w:lang w:val="sv-SE"/>
              </w:rPr>
              <w:t>p</w:t>
            </w:r>
          </w:p>
        </w:tc>
        <w:tc>
          <w:tcPr>
            <w:tcW w:w="4820" w:type="dxa"/>
            <w:tcBorders>
              <w:top w:val="single" w:sz="6" w:space="0" w:color="000000"/>
              <w:left w:val="single" w:sz="5" w:space="0" w:color="000000"/>
              <w:bottom w:val="single" w:sz="5" w:space="0" w:color="000000"/>
              <w:right w:val="single" w:sz="5" w:space="0" w:color="000000"/>
            </w:tcBorders>
            <w:shd w:val="clear" w:color="auto" w:fill="E7DAC5" w:themeFill="accent2"/>
          </w:tcPr>
          <w:p w14:paraId="4EF91229" w14:textId="77777777" w:rsidR="00131D68" w:rsidRPr="00B44083" w:rsidRDefault="00131D68" w:rsidP="00FA2A23">
            <w:pPr>
              <w:spacing w:before="120" w:after="120"/>
              <w:ind w:left="102"/>
            </w:pPr>
            <w:r w:rsidRPr="00B44083">
              <w:rPr>
                <w:rFonts w:cstheme="minorHAnsi"/>
                <w:b/>
                <w:sz w:val="20"/>
                <w:szCs w:val="20"/>
                <w:lang w:val="sv-SE"/>
              </w:rPr>
              <w:t>Ko</w:t>
            </w:r>
            <w:r w:rsidRPr="00B44083">
              <w:rPr>
                <w:rFonts w:cstheme="minorHAnsi"/>
                <w:b/>
                <w:spacing w:val="-2"/>
                <w:sz w:val="20"/>
                <w:szCs w:val="20"/>
                <w:lang w:val="sv-SE"/>
              </w:rPr>
              <w:t>m</w:t>
            </w:r>
            <w:r w:rsidRPr="00B44083">
              <w:rPr>
                <w:rFonts w:cstheme="minorHAnsi"/>
                <w:b/>
                <w:spacing w:val="-3"/>
                <w:sz w:val="20"/>
                <w:szCs w:val="20"/>
                <w:lang w:val="sv-SE"/>
              </w:rPr>
              <w:t>m</w:t>
            </w:r>
            <w:r w:rsidRPr="00B44083">
              <w:rPr>
                <w:rFonts w:cstheme="minorHAnsi"/>
                <w:b/>
                <w:sz w:val="20"/>
                <w:szCs w:val="20"/>
                <w:lang w:val="sv-SE"/>
              </w:rPr>
              <w:t>entar</w:t>
            </w:r>
          </w:p>
        </w:tc>
        <w:tc>
          <w:tcPr>
            <w:tcW w:w="1134" w:type="dxa"/>
            <w:tcBorders>
              <w:top w:val="single" w:sz="6" w:space="0" w:color="000000"/>
              <w:left w:val="single" w:sz="5" w:space="0" w:color="000000"/>
              <w:bottom w:val="single" w:sz="5" w:space="0" w:color="000000"/>
              <w:right w:val="single" w:sz="5" w:space="0" w:color="000000"/>
            </w:tcBorders>
            <w:shd w:val="clear" w:color="auto" w:fill="E7DAC5" w:themeFill="accent2"/>
          </w:tcPr>
          <w:p w14:paraId="443A9180" w14:textId="77777777" w:rsidR="00131D68" w:rsidRPr="00B44083" w:rsidRDefault="00131D68" w:rsidP="00FA2A23">
            <w:pPr>
              <w:spacing w:before="120" w:after="120"/>
              <w:ind w:left="142"/>
              <w:rPr>
                <w:rFonts w:cstheme="minorHAnsi"/>
                <w:b/>
                <w:sz w:val="20"/>
                <w:szCs w:val="20"/>
                <w:lang w:val="sv-SE"/>
              </w:rPr>
            </w:pPr>
            <w:r w:rsidRPr="00B44083">
              <w:rPr>
                <w:rFonts w:cstheme="minorHAnsi"/>
                <w:b/>
                <w:sz w:val="20"/>
                <w:szCs w:val="20"/>
                <w:lang w:val="sv-SE"/>
              </w:rPr>
              <w:t>Kardi-</w:t>
            </w:r>
          </w:p>
          <w:p w14:paraId="15ECB6D7" w14:textId="77777777" w:rsidR="00131D68" w:rsidRPr="00B44083" w:rsidRDefault="00131D68" w:rsidP="00FA2A23">
            <w:pPr>
              <w:spacing w:before="120" w:after="120"/>
              <w:ind w:left="142"/>
            </w:pPr>
            <w:r w:rsidRPr="00B44083">
              <w:rPr>
                <w:rFonts w:cstheme="minorHAnsi"/>
                <w:b/>
                <w:sz w:val="20"/>
                <w:szCs w:val="20"/>
                <w:lang w:val="sv-SE"/>
              </w:rPr>
              <w:t>nalitet</w:t>
            </w:r>
          </w:p>
        </w:tc>
      </w:tr>
      <w:tr w:rsidR="004217B5" w:rsidRPr="00B44083" w14:paraId="321626BE" w14:textId="77777777" w:rsidTr="00C4207D">
        <w:trPr>
          <w:trHeight w:val="20"/>
        </w:trPr>
        <w:tc>
          <w:tcPr>
            <w:tcW w:w="9922" w:type="dxa"/>
            <w:gridSpan w:val="4"/>
            <w:tcBorders>
              <w:top w:val="single" w:sz="6" w:space="0" w:color="000000"/>
              <w:left w:val="single" w:sz="6" w:space="0" w:color="000000"/>
              <w:bottom w:val="single" w:sz="6" w:space="0" w:color="000000"/>
              <w:right w:val="single" w:sz="6" w:space="0" w:color="000000"/>
            </w:tcBorders>
            <w:shd w:val="clear" w:color="auto" w:fill="E7DAC5" w:themeFill="accent2"/>
          </w:tcPr>
          <w:p w14:paraId="5619AD31" w14:textId="18274ECA" w:rsidR="004217B5" w:rsidRPr="00B44083" w:rsidRDefault="004217B5" w:rsidP="004217B5">
            <w:pPr>
              <w:spacing w:before="120" w:after="120"/>
              <w:ind w:left="142"/>
              <w:rPr>
                <w:sz w:val="20"/>
                <w:szCs w:val="20"/>
                <w:lang w:val="sv-SE"/>
              </w:rPr>
            </w:pPr>
            <w:r w:rsidRPr="00B44083">
              <w:rPr>
                <w:b/>
                <w:sz w:val="20"/>
                <w:szCs w:val="20"/>
                <w:lang w:val="sv-SE"/>
              </w:rPr>
              <w:t>S</w:t>
            </w:r>
            <w:r w:rsidR="002F76A3" w:rsidRPr="00B44083">
              <w:rPr>
                <w:b/>
                <w:sz w:val="20"/>
                <w:szCs w:val="20"/>
                <w:lang w:val="sv-SE"/>
              </w:rPr>
              <w:t>var</w:t>
            </w:r>
          </w:p>
        </w:tc>
      </w:tr>
      <w:tr w:rsidR="004D1BD1" w:rsidRPr="00B44083" w14:paraId="5C64CEA7" w14:textId="77777777" w:rsidTr="00C4207D">
        <w:trPr>
          <w:trHeight w:val="20"/>
        </w:trPr>
        <w:tc>
          <w:tcPr>
            <w:tcW w:w="2728" w:type="dxa"/>
            <w:tcBorders>
              <w:top w:val="single" w:sz="6" w:space="0" w:color="000000"/>
              <w:left w:val="single" w:sz="5" w:space="0" w:color="000000"/>
              <w:bottom w:val="single" w:sz="5" w:space="0" w:color="000000"/>
              <w:right w:val="single" w:sz="5" w:space="0" w:color="000000"/>
            </w:tcBorders>
          </w:tcPr>
          <w:p w14:paraId="16D90238" w14:textId="77777777" w:rsidR="004D1BD1" w:rsidRPr="00B44083" w:rsidRDefault="004D1BD1" w:rsidP="004217B5">
            <w:pPr>
              <w:tabs>
                <w:tab w:val="left" w:pos="567"/>
              </w:tabs>
              <w:spacing w:before="120" w:after="120"/>
              <w:ind w:left="102" w:right="177"/>
              <w:rPr>
                <w:i/>
                <w:iCs/>
                <w:sz w:val="20"/>
                <w:szCs w:val="20"/>
                <w:lang w:val="sv-SE"/>
              </w:rPr>
            </w:pPr>
            <w:r w:rsidRPr="00B44083">
              <w:rPr>
                <w:i/>
                <w:iCs/>
                <w:sz w:val="20"/>
                <w:szCs w:val="20"/>
                <w:lang w:val="sv-SE"/>
              </w:rPr>
              <w:t>medicationMedicalRecord</w:t>
            </w:r>
          </w:p>
        </w:tc>
        <w:tc>
          <w:tcPr>
            <w:tcW w:w="1240" w:type="dxa"/>
            <w:tcBorders>
              <w:top w:val="single" w:sz="6" w:space="0" w:color="000000"/>
              <w:left w:val="single" w:sz="5" w:space="0" w:color="000000"/>
              <w:bottom w:val="single" w:sz="5" w:space="0" w:color="000000"/>
              <w:right w:val="single" w:sz="5" w:space="0" w:color="000000"/>
            </w:tcBorders>
          </w:tcPr>
          <w:p w14:paraId="1E36E4DB" w14:textId="77777777" w:rsidR="004D1BD1" w:rsidRPr="00B44083" w:rsidRDefault="004D1BD1" w:rsidP="004217B5">
            <w:pPr>
              <w:spacing w:before="120" w:after="120"/>
              <w:ind w:left="102"/>
              <w:rPr>
                <w:i/>
                <w:iCs/>
                <w:sz w:val="20"/>
                <w:szCs w:val="20"/>
                <w:lang w:val="sv-SE"/>
              </w:rPr>
            </w:pPr>
            <w:r w:rsidRPr="00B44083">
              <w:rPr>
                <w:i/>
                <w:iCs/>
                <w:sz w:val="20"/>
                <w:szCs w:val="20"/>
                <w:lang w:val="sv-SE"/>
              </w:rPr>
              <w:t xml:space="preserve">MedicationMedicalRecordType </w:t>
            </w:r>
          </w:p>
        </w:tc>
        <w:tc>
          <w:tcPr>
            <w:tcW w:w="4820" w:type="dxa"/>
            <w:tcBorders>
              <w:top w:val="single" w:sz="6" w:space="0" w:color="000000"/>
              <w:left w:val="single" w:sz="5" w:space="0" w:color="000000"/>
              <w:bottom w:val="single" w:sz="5" w:space="0" w:color="000000"/>
              <w:right w:val="single" w:sz="5" w:space="0" w:color="000000"/>
            </w:tcBorders>
          </w:tcPr>
          <w:p w14:paraId="3AF6561D" w14:textId="77777777" w:rsidR="004D1BD1" w:rsidRPr="00B44083" w:rsidRDefault="004D1BD1" w:rsidP="004217B5">
            <w:pPr>
              <w:spacing w:before="120" w:after="120"/>
              <w:ind w:left="102"/>
              <w:rPr>
                <w:i/>
                <w:iCs/>
                <w:sz w:val="20"/>
                <w:szCs w:val="20"/>
                <w:lang w:val="sv-SE"/>
              </w:rPr>
            </w:pPr>
            <w:r w:rsidRPr="00B44083">
              <w:rPr>
                <w:i/>
                <w:iCs/>
                <w:sz w:val="20"/>
                <w:szCs w:val="20"/>
                <w:lang w:val="sv-SE"/>
              </w:rPr>
              <w:t xml:space="preserve">Patientens läkemedelshistorik </w:t>
            </w:r>
          </w:p>
          <w:p w14:paraId="175264FD" w14:textId="77777777" w:rsidR="004D1BD1" w:rsidRPr="00B44083" w:rsidRDefault="004D1BD1" w:rsidP="004217B5">
            <w:pPr>
              <w:spacing w:before="120" w:after="120"/>
              <w:rPr>
                <w:i/>
                <w:iCs/>
                <w:sz w:val="20"/>
                <w:szCs w:val="20"/>
                <w:lang w:val="sv-SE"/>
              </w:rPr>
            </w:pPr>
          </w:p>
          <w:p w14:paraId="4EF8F834" w14:textId="77777777" w:rsidR="004D1BD1" w:rsidRPr="00B44083" w:rsidRDefault="004D1BD1" w:rsidP="004217B5">
            <w:pPr>
              <w:spacing w:before="120" w:after="120"/>
              <w:rPr>
                <w:i/>
                <w:iCs/>
                <w:sz w:val="20"/>
                <w:szCs w:val="20"/>
                <w:lang w:val="sv-SE"/>
              </w:rPr>
            </w:pPr>
          </w:p>
        </w:tc>
        <w:tc>
          <w:tcPr>
            <w:tcW w:w="1134" w:type="dxa"/>
            <w:tcBorders>
              <w:top w:val="single" w:sz="6" w:space="0" w:color="000000"/>
              <w:left w:val="single" w:sz="5" w:space="0" w:color="000000"/>
              <w:bottom w:val="single" w:sz="5" w:space="0" w:color="000000"/>
              <w:right w:val="single" w:sz="5" w:space="0" w:color="000000"/>
            </w:tcBorders>
          </w:tcPr>
          <w:p w14:paraId="4056C8DE" w14:textId="77777777" w:rsidR="004D1BD1" w:rsidRPr="00B44083" w:rsidRDefault="004D1BD1" w:rsidP="004217B5">
            <w:pPr>
              <w:spacing w:before="120" w:after="120"/>
              <w:ind w:left="142"/>
              <w:rPr>
                <w:i/>
                <w:iCs/>
                <w:sz w:val="20"/>
                <w:szCs w:val="20"/>
                <w:lang w:val="sv-SE"/>
              </w:rPr>
            </w:pPr>
            <w:r w:rsidRPr="00B44083">
              <w:rPr>
                <w:i/>
                <w:iCs/>
                <w:sz w:val="20"/>
                <w:szCs w:val="20"/>
                <w:lang w:val="sv-SE"/>
              </w:rPr>
              <w:t>0..*</w:t>
            </w:r>
          </w:p>
        </w:tc>
      </w:tr>
      <w:tr w:rsidR="004D1BD1" w:rsidRPr="00B44083" w14:paraId="14E7E90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2258CCFD" w14:textId="77777777" w:rsidR="004D1BD1" w:rsidRPr="00B44083" w:rsidRDefault="004D1BD1" w:rsidP="004217B5">
            <w:pPr>
              <w:tabs>
                <w:tab w:val="left" w:pos="567"/>
              </w:tabs>
              <w:spacing w:before="120" w:after="120"/>
              <w:ind w:left="102" w:right="177"/>
              <w:rPr>
                <w:i/>
                <w:iCs/>
                <w:sz w:val="20"/>
                <w:szCs w:val="20"/>
                <w:lang w:val="sv-SE"/>
              </w:rPr>
            </w:pPr>
            <w:r w:rsidRPr="00B44083">
              <w:rPr>
                <w:i/>
                <w:iCs/>
                <w:sz w:val="20"/>
                <w:szCs w:val="20"/>
                <w:lang w:val="sv-SE"/>
              </w:rPr>
              <w:t>../medicationMedicalRecordHeader</w:t>
            </w:r>
          </w:p>
        </w:tc>
        <w:tc>
          <w:tcPr>
            <w:tcW w:w="1240"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43BCC41A" w14:textId="77777777" w:rsidR="004D1BD1" w:rsidRPr="00B44083" w:rsidRDefault="004D1BD1" w:rsidP="004217B5">
            <w:pPr>
              <w:spacing w:before="120" w:after="120"/>
              <w:ind w:left="102"/>
              <w:rPr>
                <w:i/>
                <w:iCs/>
                <w:sz w:val="20"/>
                <w:szCs w:val="20"/>
                <w:lang w:val="sv-SE"/>
              </w:rPr>
            </w:pPr>
            <w:r w:rsidRPr="00B44083">
              <w:rPr>
                <w:i/>
                <w:iCs/>
                <w:sz w:val="20"/>
                <w:szCs w:val="20"/>
                <w:lang w:val="sv-SE"/>
              </w:rPr>
              <w:t>PatientSummaryHeaderType</w:t>
            </w:r>
          </w:p>
        </w:tc>
        <w:tc>
          <w:tcPr>
            <w:tcW w:w="4820"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331258F8" w14:textId="78F4FCFE" w:rsidR="004D1BD1" w:rsidRPr="00B44083" w:rsidRDefault="004D1BD1" w:rsidP="00AF4B01">
            <w:pPr>
              <w:spacing w:before="120" w:after="120"/>
              <w:ind w:left="149"/>
              <w:rPr>
                <w:i/>
                <w:iCs/>
                <w:sz w:val="20"/>
                <w:szCs w:val="20"/>
                <w:lang w:val="sv-SE"/>
              </w:rPr>
            </w:pPr>
            <w:r w:rsidRPr="00B44083">
              <w:rPr>
                <w:i/>
                <w:iCs/>
                <w:sz w:val="20"/>
                <w:szCs w:val="20"/>
                <w:lang w:val="sv-SE"/>
              </w:rPr>
              <w:t>Innehåller basinformation om dokumentet, inklusive information om vid vilken vårdkontakt som ordinationen skedde.</w:t>
            </w:r>
          </w:p>
          <w:p w14:paraId="35B6CB4A" w14:textId="5DE15540" w:rsidR="004D1BD1" w:rsidRPr="00B44083" w:rsidRDefault="004D1BD1" w:rsidP="00AF4B01">
            <w:pPr>
              <w:spacing w:before="120" w:after="120"/>
              <w:ind w:left="149"/>
              <w:rPr>
                <w:i/>
                <w:iCs/>
                <w:sz w:val="20"/>
                <w:szCs w:val="20"/>
                <w:lang w:val="sv-SE"/>
              </w:rPr>
            </w:pPr>
            <w:r w:rsidRPr="00B44083">
              <w:rPr>
                <w:i/>
                <w:iCs/>
                <w:sz w:val="20"/>
                <w:szCs w:val="20"/>
                <w:lang w:val="sv-SE"/>
              </w:rPr>
              <w:t>Notera: accountableHealthCareProfessional anges till den som registrerat informationen. Ordinatör, förskrivare och administrerande vårdpersonal anges i Bodyn.</w:t>
            </w:r>
          </w:p>
        </w:tc>
        <w:tc>
          <w:tcPr>
            <w:tcW w:w="1134"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40A1A947" w14:textId="77777777" w:rsidR="004D1BD1" w:rsidRPr="00B44083" w:rsidRDefault="004D1BD1" w:rsidP="004217B5">
            <w:pPr>
              <w:spacing w:before="120" w:after="120"/>
              <w:ind w:left="142"/>
              <w:rPr>
                <w:i/>
                <w:iCs/>
                <w:sz w:val="20"/>
                <w:szCs w:val="20"/>
                <w:lang w:val="sv-SE"/>
              </w:rPr>
            </w:pPr>
            <w:r w:rsidRPr="00B44083">
              <w:rPr>
                <w:i/>
                <w:iCs/>
                <w:sz w:val="20"/>
                <w:szCs w:val="20"/>
                <w:lang w:val="sv-SE"/>
              </w:rPr>
              <w:t>1..1</w:t>
            </w:r>
          </w:p>
        </w:tc>
      </w:tr>
      <w:tr w:rsidR="004D1BD1" w:rsidRPr="00B44083" w14:paraId="6E1B92C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FE28788" w14:textId="77777777" w:rsidR="004D1BD1" w:rsidRPr="00B44083" w:rsidRDefault="004D1BD1" w:rsidP="004217B5">
            <w:pPr>
              <w:tabs>
                <w:tab w:val="left" w:pos="567"/>
              </w:tabs>
              <w:spacing w:before="120" w:after="120"/>
              <w:ind w:left="102" w:right="177"/>
              <w:rPr>
                <w:sz w:val="20"/>
                <w:szCs w:val="20"/>
              </w:rPr>
            </w:pPr>
            <w:r w:rsidRPr="00B44083">
              <w:rPr>
                <w:sz w:val="20"/>
                <w:szCs w:val="20"/>
              </w:rPr>
              <w:t>../../documentId</w:t>
            </w:r>
          </w:p>
        </w:tc>
        <w:tc>
          <w:tcPr>
            <w:tcW w:w="1240" w:type="dxa"/>
            <w:tcBorders>
              <w:top w:val="single" w:sz="5" w:space="0" w:color="000000"/>
              <w:left w:val="single" w:sz="5" w:space="0" w:color="000000"/>
              <w:bottom w:val="single" w:sz="5" w:space="0" w:color="000000"/>
              <w:right w:val="single" w:sz="5" w:space="0" w:color="000000"/>
            </w:tcBorders>
          </w:tcPr>
          <w:p w14:paraId="507640C6" w14:textId="77777777" w:rsidR="004D1BD1" w:rsidRPr="00B44083" w:rsidRDefault="004D1BD1" w:rsidP="004217B5">
            <w:pPr>
              <w:spacing w:before="120" w:after="120"/>
              <w:ind w:left="102"/>
              <w:rPr>
                <w:sz w:val="20"/>
                <w:szCs w:val="20"/>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05435423" w14:textId="77777777" w:rsidR="00E319DF" w:rsidRPr="00B44083" w:rsidRDefault="00E319DF" w:rsidP="001F45EC">
            <w:pPr>
              <w:spacing w:before="120" w:after="120"/>
              <w:ind w:left="149"/>
              <w:rPr>
                <w:sz w:val="20"/>
                <w:szCs w:val="20"/>
                <w:lang w:val="sv-SE"/>
              </w:rPr>
            </w:pPr>
            <w:r w:rsidRPr="00B44083">
              <w:rPr>
                <w:sz w:val="20"/>
                <w:szCs w:val="20"/>
                <w:lang w:val="sv-SE"/>
              </w:rPr>
              <w:t>Identifierare för uppgift i patientjournal.</w:t>
            </w:r>
          </w:p>
          <w:p w14:paraId="3887F408" w14:textId="32DA8C40" w:rsidR="004D1BD1" w:rsidRPr="00B44083" w:rsidRDefault="004D1BD1" w:rsidP="001F45EC">
            <w:pPr>
              <w:spacing w:before="120" w:after="120"/>
              <w:ind w:left="149"/>
              <w:rPr>
                <w:sz w:val="20"/>
                <w:szCs w:val="20"/>
                <w:lang w:val="sv-SE"/>
              </w:rPr>
            </w:pPr>
            <w:r w:rsidRPr="00B44083">
              <w:rPr>
                <w:sz w:val="20"/>
                <w:szCs w:val="20"/>
                <w:lang w:val="sv-SE"/>
              </w:rPr>
              <w:t>(**vanligtvis ordinations-id eller ordinations-id kompletterad med löpnummer i de fall där källsystemet har 1..N st förskrivningar knutna till en enskild ordination).</w:t>
            </w:r>
          </w:p>
          <w:p w14:paraId="52904205" w14:textId="77777777" w:rsidR="001C0980" w:rsidRPr="002A69CD" w:rsidRDefault="001C0980" w:rsidP="001C0980">
            <w:pPr>
              <w:spacing w:before="120" w:after="120"/>
              <w:ind w:left="149"/>
              <w:rPr>
                <w:lang w:val="sv-SE"/>
              </w:rPr>
            </w:pPr>
            <w:r w:rsidRPr="002A69CD">
              <w:rPr>
                <w:lang w:val="sv-SE"/>
              </w:rPr>
              <w:t xml:space="preserve">Identifieraren ska vara konsistent och beständig mellan olika majorversioner av ett tjänstekontrakt. Detta för att en tjänstekonsument ska kunna ta bort dubbletter från de tjänsteproducenter som producerar via flera majorversioner. Ett exempel på detta är att en vårdkontakt ska ha samma identifierare i majorversion 3 och </w:t>
            </w:r>
            <w:r w:rsidRPr="002A69CD">
              <w:rPr>
                <w:lang w:val="sv-SE"/>
              </w:rPr>
              <w:lastRenderedPageBreak/>
              <w:t>4 av ett tjänstekontrakt för att läsa vårdkontakter.</w:t>
            </w:r>
          </w:p>
          <w:p w14:paraId="3A434920" w14:textId="0341A2CC" w:rsidR="004D1BD1" w:rsidRPr="00B44083" w:rsidRDefault="001C0980" w:rsidP="001C0980">
            <w:pPr>
              <w:spacing w:before="120" w:after="120"/>
              <w:ind w:left="149"/>
              <w:rPr>
                <w:spacing w:val="-1"/>
                <w:sz w:val="20"/>
                <w:szCs w:val="20"/>
                <w:lang w:val="sv-SE"/>
              </w:rPr>
            </w:pPr>
            <w:r w:rsidRPr="00B44083">
              <w:rPr>
                <w:lang w:val="sv-SE"/>
              </w:rPr>
              <w:t>Identifieraren ska även vara konsistent och beständig mellan olika tjänstekontrakt. Ett exempel på detta är att samma remiss-identitet ska användas i ett tjänstekontrakt för att läsa remisser, samt tjänstekontraktet som läser remissvar som refererar till den ursprungliga remissen.</w:t>
            </w:r>
          </w:p>
        </w:tc>
        <w:tc>
          <w:tcPr>
            <w:tcW w:w="1134" w:type="dxa"/>
            <w:tcBorders>
              <w:top w:val="single" w:sz="5" w:space="0" w:color="000000"/>
              <w:left w:val="single" w:sz="5" w:space="0" w:color="000000"/>
              <w:bottom w:val="single" w:sz="5" w:space="0" w:color="000000"/>
              <w:right w:val="single" w:sz="5" w:space="0" w:color="000000"/>
            </w:tcBorders>
          </w:tcPr>
          <w:p w14:paraId="42591230"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B44083" w14:paraId="39E4FC1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2DBBABC" w14:textId="77777777" w:rsidR="004D1BD1" w:rsidRPr="00B44083" w:rsidRDefault="004D1BD1" w:rsidP="004217B5">
            <w:pPr>
              <w:tabs>
                <w:tab w:val="left" w:pos="567"/>
              </w:tabs>
              <w:spacing w:before="120" w:after="120"/>
              <w:ind w:left="102" w:right="177"/>
              <w:rPr>
                <w:sz w:val="20"/>
                <w:szCs w:val="20"/>
              </w:rPr>
            </w:pPr>
            <w:r w:rsidRPr="00B44083">
              <w:rPr>
                <w:sz w:val="20"/>
                <w:szCs w:val="20"/>
              </w:rPr>
              <w:t>../../sourceSystemHSAId</w:t>
            </w:r>
          </w:p>
        </w:tc>
        <w:tc>
          <w:tcPr>
            <w:tcW w:w="1240" w:type="dxa"/>
            <w:tcBorders>
              <w:top w:val="single" w:sz="5" w:space="0" w:color="000000"/>
              <w:left w:val="single" w:sz="5" w:space="0" w:color="000000"/>
              <w:bottom w:val="single" w:sz="5" w:space="0" w:color="000000"/>
              <w:right w:val="single" w:sz="5" w:space="0" w:color="000000"/>
            </w:tcBorders>
          </w:tcPr>
          <w:p w14:paraId="3297864E" w14:textId="77777777" w:rsidR="004D1BD1" w:rsidRPr="00B44083" w:rsidRDefault="004D1BD1" w:rsidP="004217B5">
            <w:pPr>
              <w:spacing w:before="120" w:after="120"/>
              <w:ind w:left="102"/>
              <w:rPr>
                <w:sz w:val="20"/>
                <w:szCs w:val="20"/>
              </w:rPr>
            </w:pPr>
            <w:r w:rsidRPr="00B44083">
              <w:rPr>
                <w:sz w:val="20"/>
                <w:szCs w:val="20"/>
              </w:rPr>
              <w:t>HSAIdType</w:t>
            </w:r>
          </w:p>
        </w:tc>
        <w:tc>
          <w:tcPr>
            <w:tcW w:w="4820" w:type="dxa"/>
            <w:tcBorders>
              <w:top w:val="single" w:sz="5" w:space="0" w:color="000000"/>
              <w:left w:val="single" w:sz="5" w:space="0" w:color="000000"/>
              <w:bottom w:val="single" w:sz="5" w:space="0" w:color="000000"/>
              <w:right w:val="single" w:sz="5" w:space="0" w:color="000000"/>
            </w:tcBorders>
          </w:tcPr>
          <w:p w14:paraId="7A08272A" w14:textId="49E4F254" w:rsidR="004D1BD1" w:rsidRPr="00B44083" w:rsidRDefault="00441F68" w:rsidP="004217B5">
            <w:pPr>
              <w:spacing w:before="120" w:after="120"/>
              <w:ind w:left="149"/>
              <w:rPr>
                <w:sz w:val="20"/>
                <w:szCs w:val="20"/>
                <w:lang w:val="sv-SE"/>
              </w:rPr>
            </w:pPr>
            <w:r w:rsidRPr="00B44083">
              <w:rPr>
                <w:sz w:val="20"/>
                <w:szCs w:val="20"/>
                <w:lang w:val="sv-SE"/>
              </w:rPr>
              <w:t xml:space="preserve">Det källsystem som uppgiften lagras i. </w:t>
            </w:r>
            <w:r w:rsidR="00271ACA" w:rsidRPr="00B44083">
              <w:rPr>
                <w:sz w:val="20"/>
                <w:szCs w:val="20"/>
                <w:lang w:val="sv-SE"/>
              </w:rPr>
              <w:t>Sätts till källsystemets HSA-id.</w:t>
            </w:r>
          </w:p>
        </w:tc>
        <w:tc>
          <w:tcPr>
            <w:tcW w:w="1134" w:type="dxa"/>
            <w:tcBorders>
              <w:top w:val="single" w:sz="5" w:space="0" w:color="000000"/>
              <w:left w:val="single" w:sz="5" w:space="0" w:color="000000"/>
              <w:bottom w:val="single" w:sz="5" w:space="0" w:color="000000"/>
              <w:right w:val="single" w:sz="5" w:space="0" w:color="000000"/>
            </w:tcBorders>
          </w:tcPr>
          <w:p w14:paraId="25D36561"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6AF2997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0A83E53" w14:textId="77777777" w:rsidR="004D1BD1" w:rsidRPr="00B44083" w:rsidRDefault="004D1BD1" w:rsidP="004217B5">
            <w:pPr>
              <w:tabs>
                <w:tab w:val="left" w:pos="567"/>
              </w:tabs>
              <w:spacing w:before="120" w:after="120"/>
              <w:ind w:left="102" w:right="177"/>
              <w:rPr>
                <w:sz w:val="20"/>
                <w:szCs w:val="20"/>
              </w:rPr>
            </w:pPr>
            <w:r w:rsidRPr="00B44083">
              <w:rPr>
                <w:sz w:val="20"/>
                <w:szCs w:val="20"/>
              </w:rPr>
              <w:t>../../documentTitle</w:t>
            </w:r>
          </w:p>
        </w:tc>
        <w:tc>
          <w:tcPr>
            <w:tcW w:w="1240" w:type="dxa"/>
            <w:tcBorders>
              <w:top w:val="single" w:sz="5" w:space="0" w:color="000000"/>
              <w:left w:val="single" w:sz="5" w:space="0" w:color="000000"/>
              <w:bottom w:val="single" w:sz="5" w:space="0" w:color="000000"/>
              <w:right w:val="single" w:sz="5" w:space="0" w:color="000000"/>
            </w:tcBorders>
          </w:tcPr>
          <w:p w14:paraId="716BB790" w14:textId="77777777" w:rsidR="004D1BD1" w:rsidRPr="00B44083" w:rsidRDefault="004D1BD1" w:rsidP="004217B5">
            <w:pPr>
              <w:spacing w:before="120" w:after="120"/>
              <w:ind w:left="102"/>
              <w:rPr>
                <w:sz w:val="20"/>
                <w:szCs w:val="20"/>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C6DFF1B" w14:textId="472DBF69" w:rsidR="004D1BD1" w:rsidRPr="00B44083" w:rsidRDefault="004D1BD1" w:rsidP="004217B5">
            <w:pPr>
              <w:spacing w:before="120" w:after="120"/>
              <w:ind w:left="149"/>
              <w:rPr>
                <w:sz w:val="20"/>
                <w:szCs w:val="20"/>
                <w:lang w:val="sv-SE"/>
              </w:rPr>
            </w:pPr>
            <w:r w:rsidRPr="00B44083">
              <w:rPr>
                <w:sz w:val="20"/>
                <w:szCs w:val="20"/>
                <w:lang w:val="sv-SE"/>
              </w:rPr>
              <w:t xml:space="preserve">Titel som beskriver den information som </w:t>
            </w:r>
            <w:r w:rsidR="00FD440C" w:rsidRPr="00B44083">
              <w:rPr>
                <w:sz w:val="20"/>
                <w:szCs w:val="20"/>
                <w:lang w:val="sv-SE"/>
              </w:rPr>
              <w:t>tillgängliggörs</w:t>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32E088F3"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36EAFB2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7F60CC5" w14:textId="77777777" w:rsidR="004D1BD1" w:rsidRPr="00B44083" w:rsidRDefault="004D1BD1" w:rsidP="004217B5">
            <w:pPr>
              <w:tabs>
                <w:tab w:val="left" w:pos="567"/>
              </w:tabs>
              <w:spacing w:before="120" w:after="120"/>
              <w:ind w:left="102" w:right="177"/>
              <w:rPr>
                <w:color w:val="FF0000"/>
                <w:sz w:val="20"/>
                <w:szCs w:val="20"/>
              </w:rPr>
            </w:pPr>
            <w:r w:rsidRPr="00B44083">
              <w:rPr>
                <w:color w:val="FF0000"/>
                <w:sz w:val="20"/>
                <w:szCs w:val="20"/>
              </w:rPr>
              <w:t>../../documentTime</w:t>
            </w:r>
          </w:p>
        </w:tc>
        <w:tc>
          <w:tcPr>
            <w:tcW w:w="1240" w:type="dxa"/>
            <w:tcBorders>
              <w:top w:val="single" w:sz="5" w:space="0" w:color="000000"/>
              <w:left w:val="single" w:sz="5" w:space="0" w:color="000000"/>
              <w:bottom w:val="single" w:sz="5" w:space="0" w:color="000000"/>
              <w:right w:val="single" w:sz="5" w:space="0" w:color="000000"/>
            </w:tcBorders>
          </w:tcPr>
          <w:p w14:paraId="3554D7BB" w14:textId="77777777" w:rsidR="004D1BD1" w:rsidRPr="00B44083" w:rsidRDefault="004D1BD1" w:rsidP="004217B5">
            <w:pPr>
              <w:spacing w:before="120" w:after="120"/>
              <w:ind w:left="102"/>
              <w:rPr>
                <w:color w:val="FF0000"/>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12E4E5A5"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724AB412" w14:textId="77777777" w:rsidR="004D1BD1" w:rsidRPr="00B44083" w:rsidRDefault="004D1BD1" w:rsidP="004217B5">
            <w:pPr>
              <w:spacing w:before="120" w:after="120"/>
              <w:ind w:left="142"/>
              <w:rPr>
                <w:color w:val="FF0000"/>
                <w:sz w:val="20"/>
                <w:szCs w:val="20"/>
              </w:rPr>
            </w:pPr>
            <w:r w:rsidRPr="00B44083">
              <w:rPr>
                <w:color w:val="FF0000"/>
                <w:sz w:val="20"/>
                <w:szCs w:val="20"/>
              </w:rPr>
              <w:t>0..0</w:t>
            </w:r>
          </w:p>
        </w:tc>
      </w:tr>
      <w:tr w:rsidR="004D1BD1" w:rsidRPr="00B44083" w14:paraId="5D05087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FB2785C" w14:textId="77777777" w:rsidR="004D1BD1" w:rsidRPr="00B44083" w:rsidRDefault="004D1BD1" w:rsidP="004217B5">
            <w:pPr>
              <w:tabs>
                <w:tab w:val="left" w:pos="567"/>
              </w:tabs>
              <w:spacing w:before="120" w:after="120"/>
              <w:ind w:left="102" w:right="177"/>
              <w:rPr>
                <w:sz w:val="20"/>
                <w:szCs w:val="20"/>
              </w:rPr>
            </w:pPr>
            <w:r w:rsidRPr="00B44083">
              <w:rPr>
                <w:sz w:val="20"/>
                <w:szCs w:val="20"/>
              </w:rPr>
              <w:t>../../patientId</w:t>
            </w:r>
          </w:p>
        </w:tc>
        <w:tc>
          <w:tcPr>
            <w:tcW w:w="1240" w:type="dxa"/>
            <w:tcBorders>
              <w:top w:val="single" w:sz="5" w:space="0" w:color="000000"/>
              <w:left w:val="single" w:sz="5" w:space="0" w:color="000000"/>
              <w:bottom w:val="single" w:sz="5" w:space="0" w:color="000000"/>
              <w:right w:val="single" w:sz="5" w:space="0" w:color="000000"/>
            </w:tcBorders>
          </w:tcPr>
          <w:p w14:paraId="2CC05629" w14:textId="77777777" w:rsidR="004D1BD1" w:rsidRPr="00B44083" w:rsidRDefault="004D1BD1" w:rsidP="004217B5">
            <w:pPr>
              <w:spacing w:before="120" w:after="120"/>
              <w:ind w:left="102"/>
              <w:rPr>
                <w:sz w:val="20"/>
                <w:szCs w:val="20"/>
              </w:rPr>
            </w:pPr>
            <w:r w:rsidRPr="00B44083">
              <w:rPr>
                <w:spacing w:val="-1"/>
                <w:sz w:val="20"/>
                <w:szCs w:val="20"/>
              </w:rPr>
              <w:t>PersonIdType</w:t>
            </w:r>
          </w:p>
        </w:tc>
        <w:tc>
          <w:tcPr>
            <w:tcW w:w="4820" w:type="dxa"/>
            <w:tcBorders>
              <w:top w:val="single" w:sz="5" w:space="0" w:color="000000"/>
              <w:left w:val="single" w:sz="5" w:space="0" w:color="000000"/>
              <w:bottom w:val="single" w:sz="5" w:space="0" w:color="000000"/>
              <w:right w:val="single" w:sz="5" w:space="0" w:color="000000"/>
            </w:tcBorders>
          </w:tcPr>
          <w:p w14:paraId="69B63CBB" w14:textId="11D053D0" w:rsidR="004D1BD1" w:rsidRPr="00B44083" w:rsidRDefault="00436D0F" w:rsidP="004217B5">
            <w:pPr>
              <w:spacing w:before="120" w:after="120"/>
              <w:ind w:left="149"/>
              <w:rPr>
                <w:sz w:val="20"/>
                <w:szCs w:val="20"/>
                <w:lang w:val="sv-SE"/>
              </w:rPr>
            </w:pPr>
            <w:r w:rsidRPr="00B44083">
              <w:rPr>
                <w:sz w:val="20"/>
                <w:szCs w:val="20"/>
                <w:lang w:val="sv-SE"/>
              </w:rPr>
              <w:t>Personidentifierare för patienten.</w:t>
            </w:r>
          </w:p>
        </w:tc>
        <w:tc>
          <w:tcPr>
            <w:tcW w:w="1134" w:type="dxa"/>
            <w:tcBorders>
              <w:top w:val="single" w:sz="5" w:space="0" w:color="000000"/>
              <w:left w:val="single" w:sz="5" w:space="0" w:color="000000"/>
              <w:bottom w:val="single" w:sz="5" w:space="0" w:color="000000"/>
              <w:right w:val="single" w:sz="5" w:space="0" w:color="000000"/>
            </w:tcBorders>
          </w:tcPr>
          <w:p w14:paraId="0F44C9F9"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3CA12C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5234B46" w14:textId="77777777" w:rsidR="004D1BD1" w:rsidRPr="00B44083" w:rsidRDefault="004D1BD1" w:rsidP="004217B5">
            <w:pPr>
              <w:tabs>
                <w:tab w:val="left" w:pos="567"/>
              </w:tabs>
              <w:spacing w:before="120" w:after="120"/>
              <w:ind w:left="102" w:right="177"/>
              <w:rPr>
                <w:sz w:val="20"/>
                <w:szCs w:val="20"/>
              </w:rPr>
            </w:pPr>
            <w:r w:rsidRPr="00B44083">
              <w:rPr>
                <w:sz w:val="20"/>
                <w:szCs w:val="20"/>
              </w:rPr>
              <w:t>../../../id</w:t>
            </w:r>
          </w:p>
        </w:tc>
        <w:tc>
          <w:tcPr>
            <w:tcW w:w="1240" w:type="dxa"/>
            <w:tcBorders>
              <w:top w:val="single" w:sz="5" w:space="0" w:color="000000"/>
              <w:left w:val="single" w:sz="5" w:space="0" w:color="000000"/>
              <w:bottom w:val="single" w:sz="5" w:space="0" w:color="000000"/>
              <w:right w:val="single" w:sz="5" w:space="0" w:color="000000"/>
            </w:tcBorders>
          </w:tcPr>
          <w:p w14:paraId="560B882E" w14:textId="77777777" w:rsidR="004D1BD1" w:rsidRPr="00B44083" w:rsidRDefault="004D1BD1" w:rsidP="004217B5">
            <w:pPr>
              <w:spacing w:before="120" w:after="120"/>
              <w:ind w:left="102"/>
              <w:rPr>
                <w:sz w:val="20"/>
                <w:szCs w:val="20"/>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13743F0E" w14:textId="77777777" w:rsidR="004D1BD1" w:rsidRPr="00B44083" w:rsidRDefault="004D1BD1" w:rsidP="004217B5">
            <w:pPr>
              <w:spacing w:before="120" w:after="120"/>
              <w:ind w:left="149"/>
              <w:rPr>
                <w:sz w:val="20"/>
                <w:szCs w:val="20"/>
                <w:lang w:val="sv-SE"/>
              </w:rPr>
            </w:pPr>
            <w:r w:rsidRPr="00B44083">
              <w:rPr>
                <w:sz w:val="20"/>
                <w:szCs w:val="20"/>
                <w:lang w:val="sv-SE"/>
              </w:rPr>
              <w:t>Sätts till patientens identifierare. Anges med 12 tecken utan avskiljare.</w:t>
            </w:r>
          </w:p>
        </w:tc>
        <w:tc>
          <w:tcPr>
            <w:tcW w:w="1134" w:type="dxa"/>
            <w:tcBorders>
              <w:top w:val="single" w:sz="5" w:space="0" w:color="000000"/>
              <w:left w:val="single" w:sz="5" w:space="0" w:color="000000"/>
              <w:bottom w:val="single" w:sz="5" w:space="0" w:color="000000"/>
              <w:right w:val="single" w:sz="5" w:space="0" w:color="000000"/>
            </w:tcBorders>
          </w:tcPr>
          <w:p w14:paraId="6DA3B69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6E2BBD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E4196A9" w14:textId="77777777" w:rsidR="004D1BD1" w:rsidRPr="00B44083" w:rsidRDefault="004D1BD1" w:rsidP="004217B5">
            <w:pPr>
              <w:tabs>
                <w:tab w:val="left" w:pos="567"/>
              </w:tabs>
              <w:spacing w:before="120" w:after="120"/>
              <w:ind w:left="102" w:right="177"/>
              <w:rPr>
                <w:sz w:val="20"/>
                <w:szCs w:val="20"/>
              </w:rPr>
            </w:pPr>
            <w:r w:rsidRPr="00B44083">
              <w:rPr>
                <w:sz w:val="20"/>
                <w:szCs w:val="20"/>
              </w:rPr>
              <w:t>../../../type</w:t>
            </w:r>
          </w:p>
        </w:tc>
        <w:tc>
          <w:tcPr>
            <w:tcW w:w="1240" w:type="dxa"/>
            <w:tcBorders>
              <w:top w:val="single" w:sz="5" w:space="0" w:color="000000"/>
              <w:left w:val="single" w:sz="5" w:space="0" w:color="000000"/>
              <w:bottom w:val="single" w:sz="5" w:space="0" w:color="000000"/>
              <w:right w:val="single" w:sz="5" w:space="0" w:color="000000"/>
            </w:tcBorders>
          </w:tcPr>
          <w:p w14:paraId="053D9C7A" w14:textId="77777777" w:rsidR="004D1BD1" w:rsidRPr="00B44083" w:rsidRDefault="004D1BD1" w:rsidP="004217B5">
            <w:pPr>
              <w:spacing w:before="120" w:after="120"/>
              <w:ind w:left="102"/>
              <w:rPr>
                <w:sz w:val="20"/>
                <w:szCs w:val="20"/>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4024E4C" w14:textId="5271193A" w:rsidR="004D34E8" w:rsidRPr="002A69CD" w:rsidRDefault="004D34E8" w:rsidP="004D34E8">
            <w:pPr>
              <w:spacing w:before="120" w:after="120"/>
              <w:ind w:left="149"/>
              <w:rPr>
                <w:lang w:val="sv-SE"/>
              </w:rPr>
            </w:pPr>
            <w:r w:rsidRPr="002A69CD">
              <w:rPr>
                <w:lang w:val="sv-SE"/>
              </w:rPr>
              <w:t>Sätts till OID för typ av personidentifierare.</w:t>
            </w:r>
          </w:p>
          <w:p w14:paraId="278294CD" w14:textId="77777777" w:rsidR="004D34E8" w:rsidRPr="002A69CD" w:rsidRDefault="004D34E8" w:rsidP="004D34E8">
            <w:pPr>
              <w:spacing w:before="120" w:after="120"/>
              <w:ind w:left="149"/>
              <w:rPr>
                <w:lang w:val="sv-SE"/>
              </w:rPr>
            </w:pPr>
            <w:r w:rsidRPr="002A69CD">
              <w:rPr>
                <w:lang w:val="sv-SE"/>
              </w:rPr>
              <w:t>För personnummer ska Skatteverkets OID för personnummer (1.2.752.129.2.1.3.1) användas.</w:t>
            </w:r>
          </w:p>
          <w:p w14:paraId="5793321F" w14:textId="77777777" w:rsidR="004D34E8" w:rsidRPr="002A69CD" w:rsidRDefault="004D34E8" w:rsidP="004D34E8">
            <w:pPr>
              <w:spacing w:before="120" w:after="120"/>
              <w:ind w:left="149"/>
              <w:rPr>
                <w:lang w:val="sv-SE"/>
              </w:rPr>
            </w:pPr>
            <w:r w:rsidRPr="002A69CD">
              <w:rPr>
                <w:lang w:val="sv-SE"/>
              </w:rPr>
              <w:t>För samordningsnummer skall Skatteverkets OID för samordningsnummer (1.2.752.129.2.1.3.3) användas.</w:t>
            </w:r>
          </w:p>
          <w:p w14:paraId="27A8A7F3" w14:textId="4643EF7D" w:rsidR="004D1BD1" w:rsidRPr="00B44083" w:rsidRDefault="004D34E8" w:rsidP="004D34E8">
            <w:pPr>
              <w:spacing w:before="120" w:after="120"/>
              <w:ind w:left="149"/>
              <w:rPr>
                <w:sz w:val="20"/>
                <w:szCs w:val="20"/>
                <w:lang w:val="sv-SE"/>
              </w:rPr>
            </w:pPr>
            <w:r w:rsidRPr="00B44083">
              <w:rPr>
                <w:sz w:val="20"/>
                <w:szCs w:val="20"/>
                <w:lang w:val="sv-SE"/>
              </w:rPr>
              <w:t xml:space="preserve">För andra typer av personidentifierare sätts </w:t>
            </w:r>
            <w:r w:rsidR="00CF02EA" w:rsidRPr="00B44083">
              <w:rPr>
                <w:sz w:val="20"/>
                <w:szCs w:val="20"/>
                <w:lang w:val="sv-SE"/>
              </w:rPr>
              <w:t>type</w:t>
            </w:r>
            <w:r w:rsidRPr="00B44083">
              <w:rPr>
                <w:sz w:val="20"/>
                <w:szCs w:val="20"/>
                <w:lang w:val="sv-SE"/>
              </w:rPr>
              <w:t xml:space="preserve"> till aktuell OID.</w:t>
            </w:r>
          </w:p>
        </w:tc>
        <w:tc>
          <w:tcPr>
            <w:tcW w:w="1134" w:type="dxa"/>
            <w:tcBorders>
              <w:top w:val="single" w:sz="5" w:space="0" w:color="000000"/>
              <w:left w:val="single" w:sz="5" w:space="0" w:color="000000"/>
              <w:bottom w:val="single" w:sz="5" w:space="0" w:color="000000"/>
              <w:right w:val="single" w:sz="5" w:space="0" w:color="000000"/>
            </w:tcBorders>
          </w:tcPr>
          <w:p w14:paraId="0C3FCE87"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194FC3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34C82FD" w14:textId="77777777" w:rsidR="004D1BD1" w:rsidRPr="00B44083" w:rsidRDefault="004D1BD1" w:rsidP="004217B5">
            <w:pPr>
              <w:spacing w:before="120" w:after="120"/>
              <w:ind w:left="102" w:right="177"/>
              <w:rPr>
                <w:sz w:val="20"/>
                <w:szCs w:val="20"/>
              </w:rPr>
            </w:pPr>
            <w:r w:rsidRPr="00B44083">
              <w:rPr>
                <w:sz w:val="20"/>
                <w:szCs w:val="20"/>
              </w:rPr>
              <w:t>../../accountableHealthcareProfessional</w:t>
            </w:r>
          </w:p>
        </w:tc>
        <w:tc>
          <w:tcPr>
            <w:tcW w:w="1240" w:type="dxa"/>
            <w:tcBorders>
              <w:top w:val="single" w:sz="5" w:space="0" w:color="000000"/>
              <w:left w:val="single" w:sz="5" w:space="0" w:color="000000"/>
              <w:bottom w:val="single" w:sz="5" w:space="0" w:color="000000"/>
              <w:right w:val="single" w:sz="5" w:space="0" w:color="000000"/>
            </w:tcBorders>
          </w:tcPr>
          <w:p w14:paraId="694A0EFB" w14:textId="77777777" w:rsidR="004D1BD1" w:rsidRPr="00B44083" w:rsidRDefault="004D1BD1" w:rsidP="004217B5">
            <w:pPr>
              <w:spacing w:before="120" w:after="120"/>
              <w:ind w:left="102"/>
              <w:rPr>
                <w:sz w:val="20"/>
                <w:szCs w:val="20"/>
              </w:rPr>
            </w:pPr>
            <w:r w:rsidRPr="00B44083">
              <w:rPr>
                <w:sz w:val="20"/>
                <w:szCs w:val="20"/>
              </w:rPr>
              <w:t>HealthcareProfessionalType</w:t>
            </w:r>
          </w:p>
          <w:p w14:paraId="592DA2AD"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25F0798F" w14:textId="77777777" w:rsidR="00CE33D2" w:rsidRPr="002A69CD" w:rsidRDefault="00CE33D2" w:rsidP="00CE33D2">
            <w:pPr>
              <w:spacing w:before="120" w:after="120"/>
              <w:ind w:left="149"/>
              <w:rPr>
                <w:lang w:val="sv-SE"/>
              </w:rPr>
            </w:pPr>
            <w:r w:rsidRPr="002A69CD">
              <w:rPr>
                <w:lang w:val="sv-SE"/>
              </w:rPr>
              <w:t>Information avseende dokumentation av uppgiften som tillgängliggörs.</w:t>
            </w:r>
          </w:p>
          <w:p w14:paraId="4EAD3EFC" w14:textId="15741E72" w:rsidR="004D1BD1" w:rsidRPr="00B44083" w:rsidRDefault="00CE33D2" w:rsidP="00CE33D2">
            <w:pPr>
              <w:spacing w:before="120" w:after="120"/>
              <w:ind w:left="149"/>
              <w:rPr>
                <w:sz w:val="20"/>
                <w:szCs w:val="20"/>
                <w:lang w:val="sv-SE"/>
              </w:rPr>
            </w:pPr>
            <w:r w:rsidRPr="00B44083">
              <w:rPr>
                <w:sz w:val="20"/>
                <w:szCs w:val="20"/>
                <w:lang w:val="sv-SE"/>
              </w:rPr>
              <w:t>Notera att den som registrerar uppgiften från annan källa, exempelvis en medicinsk sekreterare som transkriberar ett diktat, inte avses.</w:t>
            </w:r>
          </w:p>
        </w:tc>
        <w:tc>
          <w:tcPr>
            <w:tcW w:w="1134" w:type="dxa"/>
            <w:tcBorders>
              <w:top w:val="single" w:sz="5" w:space="0" w:color="000000"/>
              <w:left w:val="single" w:sz="5" w:space="0" w:color="000000"/>
              <w:bottom w:val="single" w:sz="5" w:space="0" w:color="000000"/>
              <w:right w:val="single" w:sz="5" w:space="0" w:color="000000"/>
            </w:tcBorders>
          </w:tcPr>
          <w:p w14:paraId="67563751"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F9841F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B9D7384" w14:textId="77777777" w:rsidR="004D1BD1" w:rsidRPr="00B44083" w:rsidRDefault="004D1BD1" w:rsidP="004217B5">
            <w:pPr>
              <w:spacing w:before="120" w:after="120"/>
              <w:ind w:left="102" w:right="177"/>
              <w:rPr>
                <w:sz w:val="20"/>
                <w:szCs w:val="20"/>
              </w:rPr>
            </w:pPr>
            <w:r w:rsidRPr="00B44083">
              <w:rPr>
                <w:sz w:val="20"/>
                <w:szCs w:val="20"/>
              </w:rPr>
              <w:t>../../../a</w:t>
            </w:r>
            <w:r w:rsidRPr="00B44083">
              <w:rPr>
                <w:spacing w:val="-1"/>
                <w:sz w:val="20"/>
                <w:szCs w:val="20"/>
              </w:rPr>
              <w:t>uthorTime</w:t>
            </w:r>
          </w:p>
        </w:tc>
        <w:tc>
          <w:tcPr>
            <w:tcW w:w="1240" w:type="dxa"/>
            <w:tcBorders>
              <w:top w:val="single" w:sz="5" w:space="0" w:color="000000"/>
              <w:left w:val="single" w:sz="5" w:space="0" w:color="000000"/>
              <w:bottom w:val="single" w:sz="5" w:space="0" w:color="000000"/>
              <w:right w:val="single" w:sz="5" w:space="0" w:color="000000"/>
            </w:tcBorders>
          </w:tcPr>
          <w:p w14:paraId="62659A8B" w14:textId="77777777" w:rsidR="004D1BD1" w:rsidRPr="00B44083" w:rsidRDefault="004D1BD1" w:rsidP="004217B5">
            <w:pPr>
              <w:spacing w:before="120" w:after="120"/>
              <w:ind w:left="102"/>
              <w:rPr>
                <w:rFonts w:cs="Arial"/>
                <w:color w:val="FF0000"/>
                <w:sz w:val="20"/>
                <w:szCs w:val="20"/>
              </w:rPr>
            </w:pPr>
            <w:r w:rsidRPr="00B44083">
              <w:rPr>
                <w:sz w:val="20"/>
                <w:szCs w:val="20"/>
              </w:rPr>
              <w:t>TimeStampType</w:t>
            </w:r>
          </w:p>
          <w:p w14:paraId="6EE6AF9E"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5B8E503E" w14:textId="220D8E64" w:rsidR="004D1BD1" w:rsidRPr="00B44083" w:rsidRDefault="00461FFD" w:rsidP="004217B5">
            <w:pPr>
              <w:spacing w:before="120" w:after="120"/>
              <w:ind w:left="149"/>
              <w:rPr>
                <w:sz w:val="20"/>
                <w:szCs w:val="20"/>
                <w:lang w:val="sv-SE"/>
              </w:rPr>
            </w:pPr>
            <w:r w:rsidRPr="00B44083">
              <w:rPr>
                <w:sz w:val="20"/>
                <w:szCs w:val="20"/>
                <w:lang w:val="sv-SE"/>
              </w:rPr>
              <w:t>Tidpunkt då uppgiften dokumenterades eller senast uppdaterades.</w:t>
            </w:r>
          </w:p>
        </w:tc>
        <w:tc>
          <w:tcPr>
            <w:tcW w:w="1134" w:type="dxa"/>
            <w:tcBorders>
              <w:top w:val="single" w:sz="5" w:space="0" w:color="000000"/>
              <w:left w:val="single" w:sz="5" w:space="0" w:color="000000"/>
              <w:bottom w:val="single" w:sz="5" w:space="0" w:color="000000"/>
              <w:right w:val="single" w:sz="5" w:space="0" w:color="000000"/>
            </w:tcBorders>
          </w:tcPr>
          <w:p w14:paraId="7DA93662" w14:textId="77777777" w:rsidR="004D1BD1" w:rsidRPr="00B44083" w:rsidRDefault="004D1BD1" w:rsidP="004217B5">
            <w:pPr>
              <w:spacing w:before="120" w:after="120"/>
              <w:ind w:left="142"/>
              <w:rPr>
                <w:sz w:val="20"/>
                <w:szCs w:val="20"/>
              </w:rPr>
            </w:pPr>
            <w:r w:rsidRPr="00B44083">
              <w:rPr>
                <w:spacing w:val="-1"/>
                <w:sz w:val="20"/>
                <w:szCs w:val="20"/>
              </w:rPr>
              <w:t>1..1</w:t>
            </w:r>
          </w:p>
        </w:tc>
      </w:tr>
      <w:tr w:rsidR="004D1BD1" w:rsidRPr="00B44083" w14:paraId="2687ABD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F277E03" w14:textId="32A00A5C" w:rsidR="004D1BD1" w:rsidRPr="00B44083" w:rsidRDefault="004D1BD1" w:rsidP="004217B5">
            <w:pPr>
              <w:spacing w:before="120" w:after="120"/>
              <w:ind w:left="102" w:right="177"/>
              <w:rPr>
                <w:sz w:val="20"/>
                <w:szCs w:val="20"/>
              </w:rPr>
            </w:pPr>
            <w:bookmarkStart w:id="156" w:name="_Hlk58848685"/>
            <w:r w:rsidRPr="00B44083">
              <w:rPr>
                <w:sz w:val="20"/>
                <w:szCs w:val="20"/>
              </w:rPr>
              <w:lastRenderedPageBreak/>
              <w:t>../../../</w:t>
            </w:r>
            <w:r w:rsidRPr="00B44083">
              <w:rPr>
                <w:spacing w:val="-1"/>
                <w:sz w:val="20"/>
                <w:szCs w:val="20"/>
              </w:rPr>
              <w:t>healthcareProfessionalHSAId</w:t>
            </w:r>
            <w:bookmarkEnd w:id="156"/>
          </w:p>
        </w:tc>
        <w:tc>
          <w:tcPr>
            <w:tcW w:w="1240" w:type="dxa"/>
            <w:tcBorders>
              <w:top w:val="single" w:sz="5" w:space="0" w:color="000000"/>
              <w:left w:val="single" w:sz="5" w:space="0" w:color="000000"/>
              <w:bottom w:val="single" w:sz="5" w:space="0" w:color="000000"/>
              <w:right w:val="single" w:sz="5" w:space="0" w:color="000000"/>
            </w:tcBorders>
          </w:tcPr>
          <w:p w14:paraId="591A3EC3" w14:textId="77777777" w:rsidR="004D1BD1" w:rsidRPr="00B44083" w:rsidRDefault="004D1BD1" w:rsidP="004217B5">
            <w:pPr>
              <w:spacing w:before="120" w:after="120"/>
              <w:ind w:left="102"/>
              <w:rPr>
                <w:rFonts w:cs="Arial"/>
                <w:sz w:val="20"/>
                <w:szCs w:val="20"/>
              </w:rPr>
            </w:pPr>
            <w:r w:rsidRPr="00B44083">
              <w:rPr>
                <w:sz w:val="20"/>
                <w:szCs w:val="20"/>
              </w:rPr>
              <w:t>HSAIdType</w:t>
            </w:r>
          </w:p>
          <w:p w14:paraId="5EE69A7A"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4FC119C7" w14:textId="32295979" w:rsidR="004D1BD1" w:rsidRPr="00B44083" w:rsidRDefault="009302E0" w:rsidP="004217B5">
            <w:pPr>
              <w:spacing w:before="120" w:after="120"/>
              <w:ind w:left="149"/>
              <w:rPr>
                <w:sz w:val="20"/>
                <w:szCs w:val="20"/>
                <w:lang w:val="sv-SE"/>
              </w:rPr>
            </w:pPr>
            <w:r w:rsidRPr="00B44083">
              <w:rPr>
                <w:sz w:val="20"/>
                <w:szCs w:val="20"/>
                <w:lang w:val="sv-SE"/>
              </w:rPr>
              <w:t>HSA-id för hälso- och sjukvårdspersonal som dokumenterat uppgiften som tillgängliggörs.</w:t>
            </w:r>
          </w:p>
        </w:tc>
        <w:tc>
          <w:tcPr>
            <w:tcW w:w="1134" w:type="dxa"/>
            <w:tcBorders>
              <w:top w:val="single" w:sz="5" w:space="0" w:color="000000"/>
              <w:left w:val="single" w:sz="5" w:space="0" w:color="000000"/>
              <w:bottom w:val="single" w:sz="5" w:space="0" w:color="000000"/>
              <w:right w:val="single" w:sz="5" w:space="0" w:color="000000"/>
            </w:tcBorders>
          </w:tcPr>
          <w:p w14:paraId="3E06D0DE"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1D17250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DD9279C" w14:textId="6DEFCF1F" w:rsidR="004D1BD1" w:rsidRPr="00B44083" w:rsidRDefault="004D1BD1" w:rsidP="004217B5">
            <w:pPr>
              <w:tabs>
                <w:tab w:val="left" w:pos="567"/>
              </w:tabs>
              <w:spacing w:before="120" w:after="120"/>
              <w:ind w:left="102" w:right="177"/>
              <w:rPr>
                <w:sz w:val="20"/>
                <w:szCs w:val="20"/>
              </w:rPr>
            </w:pPr>
            <w:bookmarkStart w:id="157" w:name="_Hlk58848700"/>
            <w:r w:rsidRPr="00B44083">
              <w:rPr>
                <w:sz w:val="20"/>
                <w:szCs w:val="20"/>
              </w:rPr>
              <w:t>../../../</w:t>
            </w:r>
            <w:r w:rsidRPr="00B44083">
              <w:rPr>
                <w:spacing w:val="-1"/>
                <w:sz w:val="20"/>
                <w:szCs w:val="20"/>
              </w:rPr>
              <w:t>healthcareProfessionalName</w:t>
            </w:r>
            <w:bookmarkEnd w:id="157"/>
          </w:p>
        </w:tc>
        <w:tc>
          <w:tcPr>
            <w:tcW w:w="1240" w:type="dxa"/>
            <w:tcBorders>
              <w:top w:val="single" w:sz="5" w:space="0" w:color="000000"/>
              <w:left w:val="single" w:sz="5" w:space="0" w:color="000000"/>
              <w:bottom w:val="single" w:sz="5" w:space="0" w:color="000000"/>
              <w:right w:val="single" w:sz="5" w:space="0" w:color="000000"/>
            </w:tcBorders>
          </w:tcPr>
          <w:p w14:paraId="4ED15BD8"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50BD54F2" w14:textId="182BC201" w:rsidR="004D1BD1" w:rsidRPr="00B44083" w:rsidRDefault="006E5592" w:rsidP="004217B5">
            <w:pPr>
              <w:spacing w:before="120" w:after="120"/>
              <w:ind w:left="149"/>
              <w:rPr>
                <w:sz w:val="20"/>
                <w:szCs w:val="20"/>
                <w:lang w:val="sv-SE"/>
              </w:rPr>
            </w:pPr>
            <w:r w:rsidRPr="00B44083">
              <w:rPr>
                <w:sz w:val="20"/>
                <w:szCs w:val="20"/>
                <w:lang w:val="sv-SE"/>
              </w:rPr>
              <w:t>Namn på hälso- och sjukvårdspersonal. Anges med tilltalsnamn och efternamn.</w:t>
            </w:r>
          </w:p>
        </w:tc>
        <w:tc>
          <w:tcPr>
            <w:tcW w:w="1134" w:type="dxa"/>
            <w:tcBorders>
              <w:top w:val="single" w:sz="5" w:space="0" w:color="000000"/>
              <w:left w:val="single" w:sz="5" w:space="0" w:color="000000"/>
              <w:bottom w:val="single" w:sz="5" w:space="0" w:color="000000"/>
              <w:right w:val="single" w:sz="5" w:space="0" w:color="000000"/>
            </w:tcBorders>
          </w:tcPr>
          <w:p w14:paraId="0A709BD6"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16C1A45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BF35D0D" w14:textId="77777777" w:rsidR="004D1BD1" w:rsidRPr="00B44083" w:rsidRDefault="004D1BD1" w:rsidP="004217B5">
            <w:pPr>
              <w:spacing w:before="120" w:after="120"/>
              <w:ind w:left="102" w:right="177"/>
              <w:rPr>
                <w:sz w:val="20"/>
                <w:szCs w:val="20"/>
              </w:rPr>
            </w:pPr>
            <w:r w:rsidRPr="00B44083">
              <w:rPr>
                <w:sz w:val="20"/>
                <w:szCs w:val="20"/>
              </w:rPr>
              <w:t>../../../</w:t>
            </w:r>
            <w:r w:rsidRPr="00B44083">
              <w:rPr>
                <w:spacing w:val="-1"/>
                <w:sz w:val="20"/>
                <w:szCs w:val="20"/>
              </w:rPr>
              <w:t>healthcareProfessionalRoleCode</w:t>
            </w:r>
          </w:p>
        </w:tc>
        <w:tc>
          <w:tcPr>
            <w:tcW w:w="1240" w:type="dxa"/>
            <w:tcBorders>
              <w:top w:val="single" w:sz="5" w:space="0" w:color="000000"/>
              <w:left w:val="single" w:sz="5" w:space="0" w:color="000000"/>
              <w:bottom w:val="single" w:sz="5" w:space="0" w:color="000000"/>
              <w:right w:val="single" w:sz="5" w:space="0" w:color="000000"/>
            </w:tcBorders>
          </w:tcPr>
          <w:p w14:paraId="62456C59" w14:textId="77777777" w:rsidR="004D1BD1" w:rsidRPr="00B44083" w:rsidRDefault="004D1BD1" w:rsidP="004217B5">
            <w:pPr>
              <w:spacing w:before="120" w:after="120"/>
              <w:ind w:left="102"/>
              <w:rPr>
                <w:spacing w:val="-1"/>
                <w:sz w:val="20"/>
                <w:szCs w:val="20"/>
              </w:rPr>
            </w:pPr>
            <w:r w:rsidRPr="00B44083">
              <w:rPr>
                <w:spacing w:val="-1"/>
                <w:sz w:val="20"/>
                <w:szCs w:val="20"/>
              </w:rPr>
              <w:t xml:space="preserve">CVType </w:t>
            </w:r>
          </w:p>
          <w:p w14:paraId="1C5A8E1E"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177F90A6" w14:textId="2A7B2AEB" w:rsidR="006424E9" w:rsidRPr="00B44083" w:rsidRDefault="006424E9" w:rsidP="004217B5">
            <w:pPr>
              <w:spacing w:before="120" w:after="120"/>
              <w:ind w:left="149"/>
              <w:rPr>
                <w:sz w:val="20"/>
                <w:szCs w:val="20"/>
                <w:lang w:val="sv-SE"/>
              </w:rPr>
            </w:pPr>
            <w:r w:rsidRPr="00B44083">
              <w:rPr>
                <w:sz w:val="20"/>
                <w:szCs w:val="20"/>
                <w:lang w:val="sv-SE"/>
              </w:rPr>
              <w:t>Information om hälso- och sjukvårdspersonalens befattning så som den var angiven i HSA-katalogen vid dokumentationstidpunkten.</w:t>
            </w:r>
          </w:p>
          <w:p w14:paraId="52BB54AB" w14:textId="4688F22B" w:rsidR="006B5346" w:rsidRPr="002A69CD" w:rsidRDefault="006B5346" w:rsidP="006B5346">
            <w:pPr>
              <w:spacing w:before="120" w:after="120"/>
              <w:ind w:left="149"/>
              <w:rPr>
                <w:lang w:val="sv-SE"/>
              </w:rPr>
            </w:pPr>
            <w:r w:rsidRPr="002A69CD">
              <w:rPr>
                <w:lang w:val="sv-SE"/>
              </w:rPr>
              <w:t>Anges med HSAs kodverk Befattning  (OID: 1.2.752.129.2.2.1.4) [</w:t>
            </w:r>
            <w:r w:rsidRPr="00B44083">
              <w:fldChar w:fldCharType="begin"/>
            </w:r>
            <w:r w:rsidRPr="002A69CD">
              <w:rPr>
                <w:lang w:val="sv-SE"/>
              </w:rPr>
              <w:instrText xml:space="preserve"> REF _Ref383778264 \h  \* MERGEFORMAT </w:instrText>
            </w:r>
            <w:r w:rsidRPr="00B44083">
              <w:fldChar w:fldCharType="separate"/>
            </w:r>
            <w:r w:rsidRPr="002A69CD">
              <w:rPr>
                <w:lang w:val="sv-SE"/>
              </w:rPr>
              <w:t>R6</w:t>
            </w:r>
            <w:r w:rsidRPr="00B44083">
              <w:fldChar w:fldCharType="end"/>
            </w:r>
            <w:r w:rsidRPr="002A69CD">
              <w:rPr>
                <w:lang w:val="sv-SE"/>
              </w:rPr>
              <w:t>].</w:t>
            </w:r>
          </w:p>
          <w:p w14:paraId="590ACB12" w14:textId="3BB60981" w:rsidR="004D1BD1" w:rsidRPr="00B44083" w:rsidRDefault="006B5346" w:rsidP="006B5346">
            <w:pPr>
              <w:spacing w:before="120" w:after="120"/>
              <w:ind w:left="149"/>
              <w:rPr>
                <w:sz w:val="20"/>
                <w:szCs w:val="20"/>
                <w:lang w:val="sv-SE"/>
              </w:rPr>
            </w:pPr>
            <w:r w:rsidRPr="00B44083">
              <w:rPr>
                <w:sz w:val="20"/>
                <w:szCs w:val="20"/>
                <w:lang w:val="sv-SE"/>
              </w:rPr>
              <w:t>Om kod inte är tillgänglig anges befattning som klartext i datatypens attribut originalText.</w:t>
            </w:r>
          </w:p>
        </w:tc>
        <w:tc>
          <w:tcPr>
            <w:tcW w:w="1134" w:type="dxa"/>
            <w:tcBorders>
              <w:top w:val="single" w:sz="5" w:space="0" w:color="000000"/>
              <w:left w:val="single" w:sz="5" w:space="0" w:color="000000"/>
              <w:bottom w:val="single" w:sz="5" w:space="0" w:color="000000"/>
              <w:right w:val="single" w:sz="5" w:space="0" w:color="000000"/>
            </w:tcBorders>
          </w:tcPr>
          <w:p w14:paraId="0E1D57E5"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19DC8E9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DC96CC7" w14:textId="77777777" w:rsidR="004D1BD1" w:rsidRPr="00B44083" w:rsidRDefault="004D1BD1" w:rsidP="004217B5">
            <w:pPr>
              <w:tabs>
                <w:tab w:val="left" w:pos="567"/>
              </w:tabs>
              <w:spacing w:before="120" w:after="120"/>
              <w:ind w:left="102" w:right="177"/>
              <w:rPr>
                <w:sz w:val="20"/>
                <w:szCs w:val="20"/>
              </w:rPr>
            </w:pP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tcPr>
          <w:p w14:paraId="535ECE5B"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20C1E3C3" w14:textId="77777777" w:rsidR="007D639C" w:rsidRPr="00B44083" w:rsidRDefault="004D1BD1" w:rsidP="004217B5">
            <w:pPr>
              <w:spacing w:before="120" w:after="120"/>
              <w:ind w:left="149"/>
              <w:rPr>
                <w:sz w:val="20"/>
                <w:szCs w:val="20"/>
                <w:lang w:val="sv-SE"/>
              </w:rPr>
            </w:pPr>
            <w:r w:rsidRPr="00B44083">
              <w:rPr>
                <w:sz w:val="20"/>
                <w:szCs w:val="20"/>
                <w:lang w:val="sv-SE"/>
              </w:rPr>
              <w:t xml:space="preserve">Befattningskod. </w:t>
            </w:r>
          </w:p>
          <w:p w14:paraId="771F5E82" w14:textId="25614C89" w:rsidR="004D1BD1" w:rsidRPr="00B44083" w:rsidRDefault="004D1BD1" w:rsidP="004217B5">
            <w:pPr>
              <w:spacing w:before="120" w:after="120"/>
              <w:ind w:left="149"/>
              <w:rPr>
                <w:sz w:val="20"/>
                <w:szCs w:val="20"/>
                <w:lang w:val="sv-SE"/>
              </w:rPr>
            </w:pPr>
            <w:r w:rsidRPr="00B44083">
              <w:rPr>
                <w:sz w:val="20"/>
                <w:szCs w:val="20"/>
                <w:lang w:val="sv-SE"/>
              </w:rPr>
              <w:t>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09799F2F"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4DFAEA4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D56F964" w14:textId="77777777" w:rsidR="004D1BD1" w:rsidRPr="00B44083" w:rsidRDefault="004D1BD1" w:rsidP="004217B5">
            <w:pPr>
              <w:tabs>
                <w:tab w:val="left" w:pos="567"/>
              </w:tabs>
              <w:spacing w:before="120" w:after="120"/>
              <w:ind w:left="102" w:right="177"/>
              <w:rPr>
                <w:sz w:val="20"/>
                <w:szCs w:val="20"/>
              </w:rPr>
            </w:pP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tcPr>
          <w:p w14:paraId="4CAA568E"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CE02414" w14:textId="77777777" w:rsidR="007D639C" w:rsidRPr="00B44083" w:rsidRDefault="004D1BD1" w:rsidP="004217B5">
            <w:pPr>
              <w:spacing w:before="120" w:after="120"/>
              <w:ind w:left="149"/>
              <w:rPr>
                <w:sz w:val="20"/>
                <w:szCs w:val="20"/>
                <w:lang w:val="sv-SE"/>
              </w:rPr>
            </w:pPr>
            <w:r w:rsidRPr="00B44083">
              <w:rPr>
                <w:sz w:val="20"/>
                <w:szCs w:val="20"/>
                <w:lang w:val="sv-SE"/>
              </w:rPr>
              <w:t xml:space="preserve">Kodsystem för befattningskod. </w:t>
            </w:r>
          </w:p>
          <w:p w14:paraId="3DC76EA3" w14:textId="494B67F6" w:rsidR="004D1BD1" w:rsidRPr="00B44083" w:rsidRDefault="004D1BD1" w:rsidP="004217B5">
            <w:pPr>
              <w:spacing w:before="120" w:after="120"/>
              <w:ind w:left="149"/>
              <w:rPr>
                <w:sz w:val="20"/>
                <w:szCs w:val="20"/>
                <w:lang w:val="sv-SE"/>
              </w:rPr>
            </w:pPr>
            <w:r w:rsidRPr="00B44083">
              <w:rPr>
                <w:sz w:val="20"/>
                <w:szCs w:val="20"/>
                <w:lang w:val="sv-SE"/>
              </w:rPr>
              <w:t>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26EC3005"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22ABC3B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DF9D9E4" w14:textId="77777777" w:rsidR="004D1BD1" w:rsidRPr="00B44083" w:rsidRDefault="004D1BD1" w:rsidP="004217B5">
            <w:pPr>
              <w:tabs>
                <w:tab w:val="left" w:pos="567"/>
              </w:tabs>
              <w:spacing w:before="120" w:after="120"/>
              <w:ind w:left="102" w:right="177"/>
              <w:rPr>
                <w:sz w:val="20"/>
                <w:szCs w:val="20"/>
              </w:rPr>
            </w:pP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tcPr>
          <w:p w14:paraId="6528D997"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B3066EC"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befattningskod.</w:t>
            </w:r>
          </w:p>
        </w:tc>
        <w:tc>
          <w:tcPr>
            <w:tcW w:w="1134" w:type="dxa"/>
            <w:tcBorders>
              <w:top w:val="single" w:sz="5" w:space="0" w:color="000000"/>
              <w:left w:val="single" w:sz="5" w:space="0" w:color="000000"/>
              <w:bottom w:val="single" w:sz="5" w:space="0" w:color="000000"/>
              <w:right w:val="single" w:sz="5" w:space="0" w:color="000000"/>
            </w:tcBorders>
          </w:tcPr>
          <w:p w14:paraId="3AE9493F"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4D7A0B2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280F8EF" w14:textId="77777777" w:rsidR="004D1BD1" w:rsidRPr="00B44083" w:rsidRDefault="004D1BD1" w:rsidP="004217B5">
            <w:pPr>
              <w:tabs>
                <w:tab w:val="left" w:pos="567"/>
              </w:tabs>
              <w:spacing w:before="120" w:after="120"/>
              <w:ind w:left="102" w:right="177"/>
              <w:rPr>
                <w:sz w:val="20"/>
                <w:szCs w:val="20"/>
              </w:rPr>
            </w:pP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tcPr>
          <w:p w14:paraId="18DAC969"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1C6D79CB"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befattningskod.</w:t>
            </w:r>
          </w:p>
        </w:tc>
        <w:tc>
          <w:tcPr>
            <w:tcW w:w="1134" w:type="dxa"/>
            <w:tcBorders>
              <w:top w:val="single" w:sz="5" w:space="0" w:color="000000"/>
              <w:left w:val="single" w:sz="5" w:space="0" w:color="000000"/>
              <w:bottom w:val="single" w:sz="5" w:space="0" w:color="000000"/>
              <w:right w:val="single" w:sz="5" w:space="0" w:color="000000"/>
            </w:tcBorders>
          </w:tcPr>
          <w:p w14:paraId="2EE62083"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77A44B0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E0B58B2" w14:textId="77777777" w:rsidR="004D1BD1" w:rsidRPr="00B44083" w:rsidRDefault="004D1BD1" w:rsidP="004217B5">
            <w:pPr>
              <w:tabs>
                <w:tab w:val="left" w:pos="567"/>
              </w:tabs>
              <w:spacing w:before="120" w:after="120"/>
              <w:ind w:left="102" w:right="177"/>
              <w:rPr>
                <w:sz w:val="20"/>
                <w:szCs w:val="20"/>
              </w:rPr>
            </w:pP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tcPr>
          <w:p w14:paraId="745689F7"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6F7B8C0" w14:textId="77777777" w:rsidR="004D1BD1" w:rsidRPr="00B44083" w:rsidRDefault="004D1BD1" w:rsidP="004217B5">
            <w:pPr>
              <w:spacing w:before="120" w:after="120"/>
              <w:ind w:left="149"/>
              <w:rPr>
                <w:sz w:val="20"/>
                <w:szCs w:val="20"/>
                <w:lang w:val="sv-SE"/>
              </w:rPr>
            </w:pPr>
            <w:r w:rsidRPr="00B44083">
              <w:rPr>
                <w:sz w:val="20"/>
                <w:szCs w:val="20"/>
                <w:lang w:val="sv-SE"/>
              </w:rPr>
              <w:t>Befattningskoden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tcPr>
          <w:p w14:paraId="58776681"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241BBAE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4DE9E5C" w14:textId="77777777" w:rsidR="004D1BD1" w:rsidRPr="00B44083" w:rsidRDefault="004D1BD1" w:rsidP="004217B5">
            <w:pPr>
              <w:tabs>
                <w:tab w:val="left" w:pos="567"/>
              </w:tabs>
              <w:spacing w:before="120" w:after="120"/>
              <w:ind w:left="102" w:right="177"/>
              <w:rPr>
                <w:sz w:val="20"/>
                <w:szCs w:val="20"/>
              </w:rPr>
            </w:pPr>
            <w:r w:rsidRPr="00B44083">
              <w:rPr>
                <w:rFonts w:cs="Times New Roman"/>
                <w:sz w:val="20"/>
                <w:szCs w:val="20"/>
              </w:rPr>
              <w:t>../../../</w:t>
            </w:r>
            <w:r w:rsidRPr="00B44083">
              <w:rPr>
                <w:rFonts w:cs="Times New Roman"/>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tcPr>
          <w:p w14:paraId="1B6E1B65"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A1DC1CA" w14:textId="77777777" w:rsidR="004D1BD1" w:rsidRPr="00B44083" w:rsidRDefault="004D1BD1" w:rsidP="004217B5">
            <w:pPr>
              <w:spacing w:before="120" w:after="120"/>
              <w:ind w:left="149"/>
              <w:rPr>
                <w:sz w:val="20"/>
                <w:szCs w:val="20"/>
                <w:lang w:val="sv-SE"/>
              </w:rPr>
            </w:pPr>
            <w:r w:rsidRPr="00B44083">
              <w:rPr>
                <w:sz w:val="20"/>
                <w:szCs w:val="20"/>
                <w:lang w:val="sv-SE"/>
              </w:rPr>
              <w:t>Om befattning är beskriven i ett lokalt kodverk utan OID, eller när kod helt saknas, kan en beskrivande text anges i originalText.</w:t>
            </w:r>
          </w:p>
          <w:p w14:paraId="12A042E5" w14:textId="77777777" w:rsidR="004D1BD1" w:rsidRPr="00B44083" w:rsidRDefault="004D1BD1" w:rsidP="004217B5">
            <w:pPr>
              <w:spacing w:before="120" w:after="120"/>
              <w:ind w:left="149"/>
              <w:rPr>
                <w:sz w:val="20"/>
                <w:szCs w:val="20"/>
                <w:lang w:val="sv-SE"/>
              </w:rPr>
            </w:pPr>
            <w:r w:rsidRPr="00B44083">
              <w:rPr>
                <w:sz w:val="20"/>
                <w:szCs w:val="20"/>
                <w:lang w:val="sv-SE"/>
              </w:rPr>
              <w:t>Om originalText anges ska inget annat värde i healthcareProfessionalRoleCode anges.</w:t>
            </w:r>
          </w:p>
        </w:tc>
        <w:tc>
          <w:tcPr>
            <w:tcW w:w="1134" w:type="dxa"/>
            <w:tcBorders>
              <w:top w:val="single" w:sz="5" w:space="0" w:color="000000"/>
              <w:left w:val="single" w:sz="5" w:space="0" w:color="000000"/>
              <w:bottom w:val="single" w:sz="5" w:space="0" w:color="000000"/>
              <w:right w:val="single" w:sz="5" w:space="0" w:color="000000"/>
            </w:tcBorders>
          </w:tcPr>
          <w:p w14:paraId="2932FCDF"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299DD33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6DDD2C2" w14:textId="31BC0055" w:rsidR="004D1BD1" w:rsidRPr="00B44083" w:rsidRDefault="004D1BD1" w:rsidP="004217B5">
            <w:pPr>
              <w:tabs>
                <w:tab w:val="left" w:pos="567"/>
              </w:tabs>
              <w:spacing w:before="120" w:after="120"/>
              <w:ind w:left="102" w:right="177"/>
              <w:rPr>
                <w:sz w:val="20"/>
                <w:szCs w:val="20"/>
              </w:rPr>
            </w:pPr>
            <w:bookmarkStart w:id="158" w:name="_Hlk58848714"/>
            <w:r w:rsidRPr="00B44083">
              <w:rPr>
                <w:spacing w:val="-1"/>
                <w:sz w:val="20"/>
                <w:szCs w:val="20"/>
              </w:rPr>
              <w:t>../../../healthcareProfessionalOrgUnit</w:t>
            </w:r>
            <w:bookmarkEnd w:id="158"/>
          </w:p>
        </w:tc>
        <w:tc>
          <w:tcPr>
            <w:tcW w:w="1240" w:type="dxa"/>
            <w:tcBorders>
              <w:top w:val="single" w:sz="5" w:space="0" w:color="000000"/>
              <w:left w:val="single" w:sz="5" w:space="0" w:color="000000"/>
              <w:bottom w:val="single" w:sz="5" w:space="0" w:color="000000"/>
              <w:right w:val="single" w:sz="5" w:space="0" w:color="000000"/>
            </w:tcBorders>
          </w:tcPr>
          <w:p w14:paraId="16EB4814" w14:textId="77777777" w:rsidR="004D1BD1" w:rsidRPr="00B44083" w:rsidRDefault="004D1BD1" w:rsidP="004217B5">
            <w:pPr>
              <w:spacing w:before="120" w:after="120"/>
              <w:ind w:left="102"/>
              <w:rPr>
                <w:sz w:val="20"/>
                <w:szCs w:val="20"/>
              </w:rPr>
            </w:pPr>
            <w:r w:rsidRPr="00B44083">
              <w:rPr>
                <w:spacing w:val="-1"/>
                <w:sz w:val="20"/>
                <w:szCs w:val="20"/>
              </w:rPr>
              <w:t>OrgUnitType</w:t>
            </w:r>
          </w:p>
        </w:tc>
        <w:tc>
          <w:tcPr>
            <w:tcW w:w="4820" w:type="dxa"/>
            <w:tcBorders>
              <w:top w:val="single" w:sz="5" w:space="0" w:color="000000"/>
              <w:left w:val="single" w:sz="5" w:space="0" w:color="000000"/>
              <w:bottom w:val="single" w:sz="5" w:space="0" w:color="000000"/>
              <w:right w:val="single" w:sz="5" w:space="0" w:color="000000"/>
            </w:tcBorders>
          </w:tcPr>
          <w:p w14:paraId="5B38D472" w14:textId="771F2CB6" w:rsidR="004D1BD1" w:rsidRPr="00B44083" w:rsidRDefault="004D2505" w:rsidP="004217B5">
            <w:pPr>
              <w:spacing w:before="120" w:after="120"/>
              <w:ind w:left="149"/>
              <w:rPr>
                <w:sz w:val="20"/>
                <w:szCs w:val="20"/>
                <w:lang w:val="sv-SE"/>
              </w:rPr>
            </w:pPr>
            <w:r w:rsidRPr="00B44083">
              <w:rPr>
                <w:sz w:val="20"/>
                <w:szCs w:val="20"/>
                <w:lang w:val="sv-SE"/>
              </w:rPr>
              <w:t>Den organisation som hälso- och sjukvårdspersonalen är uppdragstagare på.</w:t>
            </w:r>
          </w:p>
        </w:tc>
        <w:tc>
          <w:tcPr>
            <w:tcW w:w="1134" w:type="dxa"/>
            <w:tcBorders>
              <w:top w:val="single" w:sz="5" w:space="0" w:color="000000"/>
              <w:left w:val="single" w:sz="5" w:space="0" w:color="000000"/>
              <w:bottom w:val="single" w:sz="5" w:space="0" w:color="000000"/>
              <w:right w:val="single" w:sz="5" w:space="0" w:color="000000"/>
            </w:tcBorders>
          </w:tcPr>
          <w:p w14:paraId="2E3B078F"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54EF3EE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6BDA048" w14:textId="0C12C719" w:rsidR="004D1BD1" w:rsidRPr="00B44083" w:rsidRDefault="004D1BD1" w:rsidP="004217B5">
            <w:pPr>
              <w:tabs>
                <w:tab w:val="left" w:pos="567"/>
              </w:tabs>
              <w:spacing w:before="120" w:after="120"/>
              <w:ind w:left="102" w:right="177"/>
              <w:rPr>
                <w:sz w:val="20"/>
                <w:szCs w:val="20"/>
              </w:rPr>
            </w:pPr>
            <w:bookmarkStart w:id="159" w:name="_Hlk58848722"/>
            <w:r w:rsidRPr="00B44083">
              <w:rPr>
                <w:sz w:val="20"/>
                <w:szCs w:val="20"/>
              </w:rPr>
              <w:t>../../../../orgUnitHSAId</w:t>
            </w:r>
            <w:bookmarkEnd w:id="159"/>
          </w:p>
        </w:tc>
        <w:tc>
          <w:tcPr>
            <w:tcW w:w="1240" w:type="dxa"/>
            <w:tcBorders>
              <w:top w:val="single" w:sz="5" w:space="0" w:color="000000"/>
              <w:left w:val="single" w:sz="5" w:space="0" w:color="000000"/>
              <w:bottom w:val="single" w:sz="5" w:space="0" w:color="000000"/>
              <w:right w:val="single" w:sz="5" w:space="0" w:color="000000"/>
            </w:tcBorders>
          </w:tcPr>
          <w:p w14:paraId="53BAAAD2" w14:textId="77777777" w:rsidR="004D1BD1" w:rsidRPr="00B44083" w:rsidRDefault="004D1BD1" w:rsidP="004217B5">
            <w:pPr>
              <w:spacing w:before="120" w:after="120"/>
              <w:ind w:left="102"/>
              <w:rPr>
                <w:sz w:val="20"/>
                <w:szCs w:val="20"/>
              </w:rPr>
            </w:pPr>
            <w:r w:rsidRPr="00B44083">
              <w:rPr>
                <w:spacing w:val="-1"/>
                <w:sz w:val="20"/>
                <w:szCs w:val="20"/>
              </w:rPr>
              <w:t>HSAIdType</w:t>
            </w:r>
          </w:p>
        </w:tc>
        <w:tc>
          <w:tcPr>
            <w:tcW w:w="4820" w:type="dxa"/>
            <w:tcBorders>
              <w:top w:val="single" w:sz="5" w:space="0" w:color="000000"/>
              <w:left w:val="single" w:sz="5" w:space="0" w:color="000000"/>
              <w:bottom w:val="single" w:sz="5" w:space="0" w:color="000000"/>
              <w:right w:val="single" w:sz="5" w:space="0" w:color="000000"/>
            </w:tcBorders>
          </w:tcPr>
          <w:p w14:paraId="3B380AC3" w14:textId="77777777" w:rsidR="004D1BD1" w:rsidRPr="00B44083" w:rsidRDefault="004D1BD1" w:rsidP="004217B5">
            <w:pPr>
              <w:spacing w:before="120" w:after="120"/>
              <w:ind w:left="149"/>
              <w:rPr>
                <w:sz w:val="20"/>
                <w:szCs w:val="20"/>
                <w:lang w:val="sv-SE"/>
              </w:rPr>
            </w:pPr>
            <w:r w:rsidRPr="00B44083">
              <w:rPr>
                <w:sz w:val="20"/>
                <w:szCs w:val="20"/>
                <w:lang w:val="sv-SE"/>
              </w:rPr>
              <w:t xml:space="preserve">HSA-id för organisationsenhet. </w:t>
            </w:r>
          </w:p>
          <w:p w14:paraId="7001B7D3" w14:textId="77777777" w:rsidR="004D1BD1" w:rsidRPr="00B44083" w:rsidRDefault="004D1BD1" w:rsidP="004217B5">
            <w:pPr>
              <w:spacing w:before="120" w:after="120"/>
              <w:ind w:left="149"/>
              <w:rPr>
                <w:sz w:val="20"/>
                <w:szCs w:val="20"/>
                <w:lang w:val="sv-SE"/>
              </w:rPr>
            </w:pPr>
            <w:r w:rsidRPr="00B44083">
              <w:rPr>
                <w:sz w:val="20"/>
                <w:szCs w:val="20"/>
                <w:lang w:val="sv-SE"/>
              </w:rPr>
              <w:t>I de fall då HSA-id inte finns tillgängligt i systemet ska lokalt id anges (unikt inom källsystemet).</w:t>
            </w:r>
          </w:p>
        </w:tc>
        <w:tc>
          <w:tcPr>
            <w:tcW w:w="1134" w:type="dxa"/>
            <w:tcBorders>
              <w:top w:val="single" w:sz="5" w:space="0" w:color="000000"/>
              <w:left w:val="single" w:sz="5" w:space="0" w:color="000000"/>
              <w:bottom w:val="single" w:sz="5" w:space="0" w:color="000000"/>
              <w:right w:val="single" w:sz="5" w:space="0" w:color="000000"/>
            </w:tcBorders>
          </w:tcPr>
          <w:p w14:paraId="0CF60374"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04AE7A5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94CDB83" w14:textId="41680216" w:rsidR="004D1BD1" w:rsidRPr="00B44083" w:rsidRDefault="004D1BD1" w:rsidP="004217B5">
            <w:pPr>
              <w:tabs>
                <w:tab w:val="left" w:pos="567"/>
              </w:tabs>
              <w:spacing w:before="120" w:after="120"/>
              <w:ind w:left="102" w:right="177"/>
              <w:rPr>
                <w:sz w:val="20"/>
                <w:szCs w:val="20"/>
              </w:rPr>
            </w:pPr>
            <w:bookmarkStart w:id="160" w:name="_Hlk58848735"/>
            <w:r w:rsidRPr="00B44083">
              <w:rPr>
                <w:sz w:val="20"/>
                <w:szCs w:val="20"/>
              </w:rPr>
              <w:t>../../../../</w:t>
            </w:r>
            <w:bookmarkStart w:id="161" w:name="_Hlk58848440"/>
            <w:r w:rsidRPr="00B44083">
              <w:rPr>
                <w:sz w:val="20"/>
                <w:szCs w:val="20"/>
              </w:rPr>
              <w:t>orgUnitName</w:t>
            </w:r>
            <w:bookmarkEnd w:id="160"/>
            <w:bookmarkEnd w:id="161"/>
          </w:p>
        </w:tc>
        <w:tc>
          <w:tcPr>
            <w:tcW w:w="1240" w:type="dxa"/>
            <w:tcBorders>
              <w:top w:val="single" w:sz="5" w:space="0" w:color="000000"/>
              <w:left w:val="single" w:sz="5" w:space="0" w:color="000000"/>
              <w:bottom w:val="single" w:sz="5" w:space="0" w:color="000000"/>
              <w:right w:val="single" w:sz="5" w:space="0" w:color="000000"/>
            </w:tcBorders>
          </w:tcPr>
          <w:p w14:paraId="148E2841"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2CAAFC3D" w14:textId="7A925AF2" w:rsidR="004D1BD1" w:rsidRPr="00B44083" w:rsidRDefault="004D1BD1" w:rsidP="004217B5">
            <w:pPr>
              <w:spacing w:before="120" w:after="120"/>
              <w:ind w:left="149"/>
              <w:rPr>
                <w:sz w:val="20"/>
                <w:szCs w:val="20"/>
                <w:lang w:val="sv-SE"/>
              </w:rPr>
            </w:pPr>
            <w:r w:rsidRPr="00B44083">
              <w:rPr>
                <w:sz w:val="20"/>
                <w:szCs w:val="20"/>
                <w:lang w:val="sv-SE"/>
              </w:rPr>
              <w:t>Namnet på organisation</w:t>
            </w:r>
            <w:r w:rsidR="004D2505" w:rsidRPr="00B44083">
              <w:rPr>
                <w:sz w:val="20"/>
                <w:szCs w:val="20"/>
                <w:lang w:val="sv-SE"/>
              </w:rPr>
              <w:t>senhet.</w:t>
            </w:r>
          </w:p>
        </w:tc>
        <w:tc>
          <w:tcPr>
            <w:tcW w:w="1134" w:type="dxa"/>
            <w:tcBorders>
              <w:top w:val="single" w:sz="5" w:space="0" w:color="000000"/>
              <w:left w:val="single" w:sz="5" w:space="0" w:color="000000"/>
              <w:bottom w:val="single" w:sz="5" w:space="0" w:color="000000"/>
              <w:right w:val="single" w:sz="5" w:space="0" w:color="000000"/>
            </w:tcBorders>
          </w:tcPr>
          <w:p w14:paraId="369B7399"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51E7141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4983991" w14:textId="77777777" w:rsidR="004D1BD1" w:rsidRPr="00B44083" w:rsidRDefault="004D1BD1" w:rsidP="004217B5">
            <w:pPr>
              <w:tabs>
                <w:tab w:val="left" w:pos="567"/>
              </w:tabs>
              <w:spacing w:before="120" w:after="120"/>
              <w:ind w:left="102" w:right="177"/>
              <w:rPr>
                <w:sz w:val="20"/>
                <w:szCs w:val="20"/>
              </w:rPr>
            </w:pPr>
            <w:r w:rsidRPr="00B44083">
              <w:rPr>
                <w:sz w:val="20"/>
                <w:szCs w:val="20"/>
              </w:rPr>
              <w:lastRenderedPageBreak/>
              <w:t>../../../../orgUnitTelecom</w:t>
            </w:r>
          </w:p>
        </w:tc>
        <w:tc>
          <w:tcPr>
            <w:tcW w:w="1240" w:type="dxa"/>
            <w:tcBorders>
              <w:top w:val="single" w:sz="5" w:space="0" w:color="000000"/>
              <w:left w:val="single" w:sz="5" w:space="0" w:color="000000"/>
              <w:bottom w:val="single" w:sz="5" w:space="0" w:color="000000"/>
              <w:right w:val="single" w:sz="5" w:space="0" w:color="000000"/>
            </w:tcBorders>
          </w:tcPr>
          <w:p w14:paraId="4EE540F9"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BFA6D5E" w14:textId="77777777" w:rsidR="004D1BD1" w:rsidRPr="00B44083" w:rsidRDefault="004D1BD1" w:rsidP="004217B5">
            <w:pPr>
              <w:spacing w:before="120" w:after="120"/>
              <w:ind w:left="149"/>
              <w:rPr>
                <w:sz w:val="20"/>
                <w:szCs w:val="20"/>
                <w:lang w:val="sv-SE"/>
              </w:rPr>
            </w:pPr>
            <w:r w:rsidRPr="00B44083">
              <w:rPr>
                <w:sz w:val="20"/>
                <w:szCs w:val="20"/>
                <w:lang w:val="sv-SE"/>
              </w:rPr>
              <w:t>Telefon 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614291FA"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33CB0B7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8F98766" w14:textId="77777777" w:rsidR="004D1BD1" w:rsidRPr="00B44083" w:rsidRDefault="004D1BD1" w:rsidP="004217B5">
            <w:pPr>
              <w:tabs>
                <w:tab w:val="left" w:pos="567"/>
              </w:tabs>
              <w:spacing w:before="120" w:after="120"/>
              <w:ind w:left="102" w:right="177"/>
              <w:rPr>
                <w:sz w:val="20"/>
                <w:szCs w:val="20"/>
              </w:rPr>
            </w:pPr>
            <w:r w:rsidRPr="00B44083">
              <w:rPr>
                <w:sz w:val="20"/>
                <w:szCs w:val="20"/>
              </w:rPr>
              <w:t>../../../../orgUnitEmail</w:t>
            </w:r>
          </w:p>
        </w:tc>
        <w:tc>
          <w:tcPr>
            <w:tcW w:w="1240" w:type="dxa"/>
            <w:tcBorders>
              <w:top w:val="single" w:sz="5" w:space="0" w:color="000000"/>
              <w:left w:val="single" w:sz="5" w:space="0" w:color="000000"/>
              <w:bottom w:val="single" w:sz="5" w:space="0" w:color="000000"/>
              <w:right w:val="single" w:sz="5" w:space="0" w:color="000000"/>
            </w:tcBorders>
          </w:tcPr>
          <w:p w14:paraId="07CC28E1"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E48E487" w14:textId="77777777" w:rsidR="004D1BD1" w:rsidRPr="00B44083" w:rsidRDefault="004D1BD1" w:rsidP="004217B5">
            <w:pPr>
              <w:spacing w:before="120" w:after="120"/>
              <w:ind w:left="149"/>
              <w:rPr>
                <w:sz w:val="20"/>
                <w:szCs w:val="20"/>
                <w:lang w:val="sv-SE"/>
              </w:rPr>
            </w:pPr>
            <w:r w:rsidRPr="00B44083">
              <w:rPr>
                <w:sz w:val="20"/>
                <w:szCs w:val="20"/>
                <w:lang w:val="sv-SE"/>
              </w:rPr>
              <w:t>E-post 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0D73F001"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6B7F74C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F848BEF" w14:textId="77777777" w:rsidR="004D1BD1" w:rsidRPr="00B44083" w:rsidRDefault="004D1BD1" w:rsidP="004217B5">
            <w:pPr>
              <w:tabs>
                <w:tab w:val="left" w:pos="567"/>
              </w:tabs>
              <w:spacing w:before="120" w:after="120"/>
              <w:ind w:left="102" w:right="177"/>
              <w:rPr>
                <w:sz w:val="20"/>
                <w:szCs w:val="20"/>
              </w:rPr>
            </w:pPr>
            <w:r w:rsidRPr="00B44083">
              <w:rPr>
                <w:sz w:val="20"/>
                <w:szCs w:val="20"/>
              </w:rPr>
              <w:t>../../../../orgUnitAddress</w:t>
            </w:r>
          </w:p>
        </w:tc>
        <w:tc>
          <w:tcPr>
            <w:tcW w:w="1240" w:type="dxa"/>
            <w:tcBorders>
              <w:top w:val="single" w:sz="5" w:space="0" w:color="000000"/>
              <w:left w:val="single" w:sz="5" w:space="0" w:color="000000"/>
              <w:bottom w:val="single" w:sz="5" w:space="0" w:color="000000"/>
              <w:right w:val="single" w:sz="5" w:space="0" w:color="000000"/>
            </w:tcBorders>
          </w:tcPr>
          <w:p w14:paraId="6AF91B46"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71984942" w14:textId="2979027D" w:rsidR="004D1BD1" w:rsidRPr="00B44083" w:rsidRDefault="004D1BD1" w:rsidP="004217B5">
            <w:pPr>
              <w:spacing w:before="120" w:after="120"/>
              <w:ind w:left="149"/>
              <w:rPr>
                <w:sz w:val="20"/>
                <w:szCs w:val="20"/>
                <w:lang w:val="sv-SE"/>
              </w:rPr>
            </w:pPr>
            <w:r w:rsidRPr="00B44083">
              <w:rPr>
                <w:sz w:val="20"/>
                <w:szCs w:val="20"/>
                <w:lang w:val="sv-SE"/>
              </w:rPr>
              <w:t xml:space="preserve">Postadress </w:t>
            </w:r>
            <w:r w:rsidR="00271B14" w:rsidRPr="00B44083">
              <w:rPr>
                <w:sz w:val="20"/>
                <w:szCs w:val="20"/>
                <w:lang w:val="sv-SE"/>
              </w:rPr>
              <w:t>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7A3F5A7D"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04CFF9F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3B0E55F" w14:textId="77777777" w:rsidR="004D1BD1" w:rsidRPr="00B44083" w:rsidRDefault="004D1BD1" w:rsidP="004217B5">
            <w:pPr>
              <w:tabs>
                <w:tab w:val="left" w:pos="567"/>
              </w:tabs>
              <w:spacing w:before="120" w:after="120"/>
              <w:ind w:left="102" w:right="177"/>
              <w:rPr>
                <w:sz w:val="20"/>
                <w:szCs w:val="20"/>
              </w:rPr>
            </w:pPr>
            <w:r w:rsidRPr="00B44083">
              <w:rPr>
                <w:sz w:val="20"/>
                <w:szCs w:val="20"/>
              </w:rPr>
              <w:t>../../../../orgUnitLocation</w:t>
            </w:r>
          </w:p>
        </w:tc>
        <w:tc>
          <w:tcPr>
            <w:tcW w:w="1240" w:type="dxa"/>
            <w:tcBorders>
              <w:top w:val="single" w:sz="5" w:space="0" w:color="000000"/>
              <w:left w:val="single" w:sz="5" w:space="0" w:color="000000"/>
              <w:bottom w:val="single" w:sz="5" w:space="0" w:color="000000"/>
              <w:right w:val="single" w:sz="5" w:space="0" w:color="000000"/>
            </w:tcBorders>
          </w:tcPr>
          <w:p w14:paraId="045C1B99"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5C9B64E4" w14:textId="0A4B6718" w:rsidR="004D1BD1" w:rsidRPr="00B44083" w:rsidRDefault="004D1BD1" w:rsidP="004217B5">
            <w:pPr>
              <w:spacing w:before="120" w:after="120"/>
              <w:ind w:left="149"/>
              <w:rPr>
                <w:sz w:val="20"/>
                <w:szCs w:val="20"/>
                <w:lang w:val="sv-SE"/>
              </w:rPr>
            </w:pPr>
            <w:r w:rsidRPr="00B44083">
              <w:rPr>
                <w:sz w:val="20"/>
                <w:szCs w:val="20"/>
                <w:lang w:val="sv-SE"/>
              </w:rPr>
              <w:t>Text som anger namnet på plats eller ort f</w:t>
            </w:r>
            <w:r w:rsidR="00F0453C" w:rsidRPr="00B44083">
              <w:rPr>
                <w:sz w:val="20"/>
                <w:szCs w:val="20"/>
                <w:lang w:val="sv-SE"/>
              </w:rPr>
              <w:t>ör</w:t>
            </w:r>
            <w:r w:rsidRPr="00B44083">
              <w:rPr>
                <w:sz w:val="20"/>
                <w:szCs w:val="20"/>
                <w:lang w:val="sv-SE"/>
              </w:rPr>
              <w:t xml:space="preserve"> organisationens fysiska placering.</w:t>
            </w:r>
          </w:p>
        </w:tc>
        <w:tc>
          <w:tcPr>
            <w:tcW w:w="1134" w:type="dxa"/>
            <w:tcBorders>
              <w:top w:val="single" w:sz="5" w:space="0" w:color="000000"/>
              <w:left w:val="single" w:sz="5" w:space="0" w:color="000000"/>
              <w:bottom w:val="single" w:sz="5" w:space="0" w:color="000000"/>
              <w:right w:val="single" w:sz="5" w:space="0" w:color="000000"/>
            </w:tcBorders>
          </w:tcPr>
          <w:p w14:paraId="507A7464" w14:textId="77777777" w:rsidR="004D1BD1" w:rsidRPr="00B44083" w:rsidRDefault="004D1BD1" w:rsidP="004217B5">
            <w:pPr>
              <w:spacing w:before="120" w:after="120"/>
              <w:ind w:left="142"/>
              <w:rPr>
                <w:sz w:val="20"/>
                <w:szCs w:val="20"/>
              </w:rPr>
            </w:pPr>
            <w:r w:rsidRPr="00B44083">
              <w:rPr>
                <w:sz w:val="20"/>
                <w:szCs w:val="20"/>
              </w:rPr>
              <w:t>0..1</w:t>
            </w:r>
          </w:p>
        </w:tc>
      </w:tr>
      <w:tr w:rsidR="00C4207D" w:rsidRPr="00B44083" w14:paraId="1155AC7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CDDE52C" w14:textId="6E771DDC" w:rsidR="00C4207D" w:rsidRPr="00B44083" w:rsidRDefault="00C4207D" w:rsidP="00C4207D">
            <w:pPr>
              <w:spacing w:before="120" w:after="120"/>
              <w:ind w:left="102" w:right="177"/>
              <w:rPr>
                <w:spacing w:val="-1"/>
                <w:sz w:val="20"/>
                <w:szCs w:val="20"/>
              </w:rPr>
            </w:pPr>
            <w:bookmarkStart w:id="162" w:name="_Hlk58848745"/>
            <w:r w:rsidRPr="00B44083">
              <w:rPr>
                <w:sz w:val="20"/>
                <w:szCs w:val="20"/>
              </w:rPr>
              <w:t>../../../healthcareProfessional</w:t>
            </w:r>
            <w:r w:rsidRPr="00B44083">
              <w:rPr>
                <w:spacing w:val="-1"/>
                <w:sz w:val="20"/>
                <w:szCs w:val="20"/>
              </w:rPr>
              <w:t>careUnitHSAId</w:t>
            </w:r>
            <w:bookmarkEnd w:id="162"/>
          </w:p>
          <w:p w14:paraId="39B475AE" w14:textId="21A31904" w:rsidR="00C4207D" w:rsidRPr="00B44083" w:rsidRDefault="00C4207D" w:rsidP="00C4207D">
            <w:pPr>
              <w:spacing w:before="120" w:after="120"/>
              <w:ind w:left="102" w:right="177"/>
              <w:rPr>
                <w:b/>
                <w:bCs/>
                <w:sz w:val="20"/>
                <w:szCs w:val="20"/>
              </w:rPr>
            </w:pPr>
          </w:p>
        </w:tc>
        <w:tc>
          <w:tcPr>
            <w:tcW w:w="1240" w:type="dxa"/>
            <w:tcBorders>
              <w:top w:val="single" w:sz="5" w:space="0" w:color="000000"/>
              <w:left w:val="single" w:sz="5" w:space="0" w:color="000000"/>
              <w:bottom w:val="single" w:sz="5" w:space="0" w:color="000000"/>
              <w:right w:val="single" w:sz="5" w:space="0" w:color="000000"/>
            </w:tcBorders>
          </w:tcPr>
          <w:p w14:paraId="5B1379F6" w14:textId="77777777" w:rsidR="00C4207D" w:rsidRPr="00B44083" w:rsidRDefault="00C4207D" w:rsidP="00C4207D">
            <w:pPr>
              <w:spacing w:before="120" w:after="120"/>
              <w:ind w:left="102"/>
              <w:rPr>
                <w:rFonts w:cs="Arial"/>
                <w:sz w:val="20"/>
                <w:szCs w:val="20"/>
              </w:rPr>
            </w:pPr>
            <w:r w:rsidRPr="00B44083">
              <w:rPr>
                <w:spacing w:val="-1"/>
                <w:sz w:val="20"/>
                <w:szCs w:val="20"/>
              </w:rPr>
              <w:t>HSAIdType</w:t>
            </w:r>
          </w:p>
          <w:p w14:paraId="153AC5D6" w14:textId="77777777" w:rsidR="00C4207D" w:rsidRPr="00B44083" w:rsidRDefault="00C4207D" w:rsidP="00C4207D">
            <w:pPr>
              <w:spacing w:before="120" w:after="120"/>
              <w:ind w:left="102"/>
              <w:rPr>
                <w:spacing w:val="-1"/>
                <w:sz w:val="20"/>
                <w:szCs w:val="20"/>
              </w:rPr>
            </w:pPr>
          </w:p>
          <w:p w14:paraId="0AC452B3" w14:textId="77777777" w:rsidR="00C4207D" w:rsidRPr="00B44083" w:rsidRDefault="00C4207D" w:rsidP="00C4207D">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636A5048" w14:textId="77777777" w:rsidR="00C4207D" w:rsidRPr="002A69CD" w:rsidRDefault="00C4207D" w:rsidP="00C4207D">
            <w:pPr>
              <w:spacing w:before="120" w:after="120"/>
              <w:ind w:left="146"/>
              <w:rPr>
                <w:rFonts w:cstheme="minorHAnsi"/>
                <w:sz w:val="20"/>
                <w:szCs w:val="20"/>
                <w:lang w:val="sv-SE"/>
              </w:rPr>
            </w:pPr>
            <w:r w:rsidRPr="002A69CD">
              <w:rPr>
                <w:sz w:val="20"/>
                <w:szCs w:val="20"/>
                <w:lang w:val="sv-SE"/>
              </w:rPr>
              <w:t xml:space="preserve">HSA-id för vårdenheten där uppgiften är dokumenterad. </w:t>
            </w:r>
            <w:r w:rsidRPr="002A69CD">
              <w:rPr>
                <w:rFonts w:cstheme="minorHAnsi"/>
                <w:sz w:val="20"/>
                <w:szCs w:val="20"/>
                <w:lang w:val="sv-SE"/>
              </w:rPr>
              <w:t>För mer information av vad som avses med vårdenhet, se [R17].</w:t>
            </w:r>
          </w:p>
          <w:p w14:paraId="0096D4D1" w14:textId="77777777" w:rsidR="00C4207D" w:rsidRPr="00B44083" w:rsidRDefault="00C4207D" w:rsidP="00C4207D">
            <w:pPr>
              <w:spacing w:before="120" w:after="120"/>
              <w:ind w:left="146"/>
              <w:rPr>
                <w:sz w:val="20"/>
                <w:szCs w:val="20"/>
                <w:lang w:val="sv-SE"/>
              </w:rPr>
            </w:pPr>
            <w:r w:rsidRPr="00B44083">
              <w:rPr>
                <w:sz w:val="20"/>
                <w:szCs w:val="20"/>
                <w:lang w:val="sv-SE"/>
              </w:rPr>
              <w:t>I de fall då HSA-id inte finns tillgängligt i systemet ska lokalt id anges (unikt inom källsystemet).</w:t>
            </w:r>
          </w:p>
          <w:p w14:paraId="54C7B013" w14:textId="2F508018" w:rsidR="00C4207D" w:rsidRPr="00B44083" w:rsidRDefault="00C4207D" w:rsidP="00C4207D">
            <w:pPr>
              <w:spacing w:before="120" w:after="120"/>
              <w:ind w:left="146"/>
              <w:rPr>
                <w:b/>
                <w:bCs/>
                <w:sz w:val="20"/>
                <w:szCs w:val="20"/>
                <w:lang w:val="sv-SE"/>
              </w:rPr>
            </w:pPr>
            <w:hyperlink w:anchor="regel_1_1" w:history="1">
              <w:r w:rsidRPr="00B44083">
                <w:rPr>
                  <w:rStyle w:val="Hyperlnk"/>
                  <w:b/>
                  <w:bCs/>
                  <w:color w:val="A33662" w:themeColor="accent1"/>
                  <w:sz w:val="20"/>
                  <w:szCs w:val="20"/>
                  <w:lang w:val="sv-SE"/>
                </w:rPr>
                <w:t>Regel 1.1</w:t>
              </w:r>
            </w:hyperlink>
          </w:p>
        </w:tc>
        <w:tc>
          <w:tcPr>
            <w:tcW w:w="1134" w:type="dxa"/>
            <w:tcBorders>
              <w:top w:val="single" w:sz="5" w:space="0" w:color="000000"/>
              <w:left w:val="single" w:sz="5" w:space="0" w:color="000000"/>
              <w:bottom w:val="single" w:sz="5" w:space="0" w:color="000000"/>
              <w:right w:val="single" w:sz="5" w:space="0" w:color="000000"/>
            </w:tcBorders>
          </w:tcPr>
          <w:p w14:paraId="0BBA9E40" w14:textId="77777777" w:rsidR="00C4207D" w:rsidRPr="00B44083" w:rsidRDefault="00C4207D" w:rsidP="00C4207D">
            <w:pPr>
              <w:spacing w:before="120" w:after="120"/>
              <w:ind w:left="142"/>
              <w:rPr>
                <w:sz w:val="20"/>
                <w:szCs w:val="20"/>
              </w:rPr>
            </w:pPr>
            <w:r w:rsidRPr="00B44083">
              <w:rPr>
                <w:spacing w:val="-1"/>
                <w:sz w:val="20"/>
                <w:szCs w:val="20"/>
              </w:rPr>
              <w:t>0..1</w:t>
            </w:r>
          </w:p>
        </w:tc>
      </w:tr>
      <w:tr w:rsidR="00C4207D" w:rsidRPr="00B44083" w14:paraId="1DCBA19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6C7FAEA" w14:textId="428A0E1C" w:rsidR="00C4207D" w:rsidRPr="00B44083" w:rsidRDefault="00C4207D" w:rsidP="00C4207D">
            <w:pPr>
              <w:tabs>
                <w:tab w:val="left" w:pos="567"/>
              </w:tabs>
              <w:spacing w:before="120" w:after="120"/>
              <w:ind w:left="102" w:right="177"/>
              <w:rPr>
                <w:spacing w:val="-1"/>
                <w:sz w:val="20"/>
                <w:szCs w:val="20"/>
              </w:rPr>
            </w:pPr>
            <w:bookmarkStart w:id="163" w:name="_Hlk58848754"/>
            <w:r w:rsidRPr="00B44083">
              <w:rPr>
                <w:sz w:val="20"/>
                <w:szCs w:val="20"/>
              </w:rPr>
              <w:t>../../../healthcareProfessional</w:t>
            </w:r>
            <w:r w:rsidRPr="00B44083">
              <w:rPr>
                <w:spacing w:val="-1"/>
                <w:sz w:val="20"/>
                <w:szCs w:val="20"/>
              </w:rPr>
              <w:t>careGiverHSAId</w:t>
            </w:r>
            <w:bookmarkEnd w:id="163"/>
          </w:p>
          <w:p w14:paraId="1EC5C89E" w14:textId="4A99D600" w:rsidR="00C4207D" w:rsidRPr="00B44083" w:rsidRDefault="00C4207D" w:rsidP="00C4207D">
            <w:pPr>
              <w:tabs>
                <w:tab w:val="left" w:pos="567"/>
              </w:tabs>
              <w:spacing w:before="120" w:after="120"/>
              <w:ind w:left="102" w:right="177"/>
              <w:rPr>
                <w:b/>
                <w:bCs/>
                <w:sz w:val="20"/>
                <w:szCs w:val="20"/>
              </w:rPr>
            </w:pPr>
          </w:p>
        </w:tc>
        <w:tc>
          <w:tcPr>
            <w:tcW w:w="1240" w:type="dxa"/>
            <w:tcBorders>
              <w:top w:val="single" w:sz="5" w:space="0" w:color="000000"/>
              <w:left w:val="single" w:sz="5" w:space="0" w:color="000000"/>
              <w:bottom w:val="single" w:sz="5" w:space="0" w:color="000000"/>
              <w:right w:val="single" w:sz="5" w:space="0" w:color="000000"/>
            </w:tcBorders>
          </w:tcPr>
          <w:p w14:paraId="24AE0D26" w14:textId="77777777" w:rsidR="00C4207D" w:rsidRPr="00B44083" w:rsidRDefault="00C4207D" w:rsidP="00C4207D">
            <w:pPr>
              <w:spacing w:before="120" w:after="120"/>
              <w:ind w:left="102"/>
              <w:rPr>
                <w:spacing w:val="-1"/>
                <w:sz w:val="20"/>
                <w:szCs w:val="20"/>
              </w:rPr>
            </w:pPr>
            <w:r w:rsidRPr="00B44083">
              <w:rPr>
                <w:spacing w:val="-1"/>
                <w:sz w:val="20"/>
                <w:szCs w:val="20"/>
              </w:rPr>
              <w:t>HSAIdType</w:t>
            </w:r>
          </w:p>
          <w:p w14:paraId="443B23AD" w14:textId="77777777" w:rsidR="00C4207D" w:rsidRPr="00B44083" w:rsidRDefault="00C4207D" w:rsidP="00C4207D">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097C3BDC" w14:textId="77777777" w:rsidR="00C4207D" w:rsidRPr="002A69CD" w:rsidRDefault="00C4207D" w:rsidP="00C4207D">
            <w:pPr>
              <w:spacing w:before="120" w:after="120"/>
              <w:ind w:left="146"/>
              <w:rPr>
                <w:lang w:val="sv-SE"/>
              </w:rPr>
            </w:pPr>
            <w:r w:rsidRPr="002A69CD">
              <w:rPr>
                <w:lang w:val="sv-SE"/>
              </w:rPr>
              <w:t xml:space="preserve">Id för uppgiftsägande vårdgivare. </w:t>
            </w:r>
            <w:r w:rsidRPr="002A69CD">
              <w:rPr>
                <w:rFonts w:cstheme="minorHAnsi"/>
                <w:lang w:val="sv-SE"/>
              </w:rPr>
              <w:t>För mer information av vad som avses med vårdgivare, se [R17].</w:t>
            </w:r>
          </w:p>
          <w:p w14:paraId="7E1122B7" w14:textId="77777777" w:rsidR="00C4207D" w:rsidRPr="00B44083" w:rsidRDefault="00C4207D" w:rsidP="00C4207D">
            <w:pPr>
              <w:spacing w:before="120" w:after="120"/>
              <w:ind w:left="146"/>
              <w:rPr>
                <w:sz w:val="20"/>
                <w:szCs w:val="20"/>
                <w:lang w:val="sv-SE"/>
              </w:rPr>
            </w:pPr>
            <w:r w:rsidRPr="00B44083">
              <w:rPr>
                <w:sz w:val="20"/>
                <w:szCs w:val="20"/>
                <w:lang w:val="sv-SE"/>
              </w:rPr>
              <w:t xml:space="preserve">I första hand HSA-id, i andra hand organisationsnummer. </w:t>
            </w:r>
          </w:p>
          <w:p w14:paraId="2BD47885" w14:textId="59A3C1D6" w:rsidR="00C4207D" w:rsidRPr="00B44083" w:rsidRDefault="00C4207D" w:rsidP="00C4207D">
            <w:pPr>
              <w:spacing w:before="120" w:after="120"/>
              <w:ind w:left="146"/>
              <w:rPr>
                <w:b/>
                <w:bCs/>
                <w:sz w:val="20"/>
                <w:szCs w:val="20"/>
                <w:lang w:val="sv-SE"/>
              </w:rPr>
            </w:pPr>
            <w:hyperlink w:anchor="regel_1_1" w:history="1">
              <w:r w:rsidRPr="00B44083">
                <w:rPr>
                  <w:rStyle w:val="Hyperlnk"/>
                  <w:b/>
                  <w:bCs/>
                  <w:color w:val="A33662" w:themeColor="accent1"/>
                  <w:sz w:val="20"/>
                  <w:szCs w:val="20"/>
                  <w:lang w:val="sv-SE"/>
                </w:rPr>
                <w:t>Regel 1.1</w:t>
              </w:r>
            </w:hyperlink>
          </w:p>
        </w:tc>
        <w:tc>
          <w:tcPr>
            <w:tcW w:w="1134" w:type="dxa"/>
            <w:tcBorders>
              <w:top w:val="single" w:sz="5" w:space="0" w:color="000000"/>
              <w:left w:val="single" w:sz="5" w:space="0" w:color="000000"/>
              <w:bottom w:val="single" w:sz="5" w:space="0" w:color="000000"/>
              <w:right w:val="single" w:sz="5" w:space="0" w:color="000000"/>
            </w:tcBorders>
          </w:tcPr>
          <w:p w14:paraId="11204389" w14:textId="77777777" w:rsidR="00C4207D" w:rsidRPr="00B44083" w:rsidRDefault="00C4207D" w:rsidP="00C4207D">
            <w:pPr>
              <w:spacing w:before="120" w:after="120"/>
              <w:ind w:left="142"/>
              <w:rPr>
                <w:sz w:val="20"/>
                <w:szCs w:val="20"/>
              </w:rPr>
            </w:pPr>
            <w:r w:rsidRPr="00B44083">
              <w:rPr>
                <w:spacing w:val="-1"/>
                <w:sz w:val="20"/>
                <w:szCs w:val="20"/>
              </w:rPr>
              <w:t>0..1</w:t>
            </w:r>
          </w:p>
        </w:tc>
      </w:tr>
      <w:tr w:rsidR="004D1BD1" w:rsidRPr="00B44083" w14:paraId="0E85BE4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803920C" w14:textId="77777777" w:rsidR="004D1BD1" w:rsidRPr="00B44083" w:rsidRDefault="004D1BD1" w:rsidP="004217B5">
            <w:pPr>
              <w:tabs>
                <w:tab w:val="left" w:pos="567"/>
              </w:tabs>
              <w:spacing w:before="120" w:after="120"/>
              <w:ind w:left="102" w:right="177"/>
              <w:rPr>
                <w:sz w:val="20"/>
                <w:szCs w:val="20"/>
              </w:rPr>
            </w:pPr>
            <w:r w:rsidRPr="00B44083">
              <w:rPr>
                <w:sz w:val="20"/>
                <w:szCs w:val="20"/>
              </w:rPr>
              <w:t>../../legalAuthenticator</w:t>
            </w:r>
          </w:p>
        </w:tc>
        <w:tc>
          <w:tcPr>
            <w:tcW w:w="1240" w:type="dxa"/>
            <w:tcBorders>
              <w:top w:val="single" w:sz="5" w:space="0" w:color="000000"/>
              <w:left w:val="single" w:sz="5" w:space="0" w:color="000000"/>
              <w:bottom w:val="single" w:sz="5" w:space="0" w:color="000000"/>
              <w:right w:val="single" w:sz="5" w:space="0" w:color="000000"/>
            </w:tcBorders>
          </w:tcPr>
          <w:p w14:paraId="2C06AEED" w14:textId="77777777" w:rsidR="004D1BD1" w:rsidRPr="00B44083" w:rsidRDefault="004D1BD1" w:rsidP="004217B5">
            <w:pPr>
              <w:spacing w:before="120" w:after="120"/>
              <w:ind w:left="102"/>
              <w:rPr>
                <w:sz w:val="20"/>
                <w:szCs w:val="20"/>
              </w:rPr>
            </w:pPr>
            <w:r w:rsidRPr="00B44083">
              <w:rPr>
                <w:sz w:val="20"/>
                <w:szCs w:val="20"/>
              </w:rPr>
              <w:t>LegalAuthenticatorType</w:t>
            </w:r>
          </w:p>
        </w:tc>
        <w:tc>
          <w:tcPr>
            <w:tcW w:w="4820" w:type="dxa"/>
            <w:tcBorders>
              <w:top w:val="single" w:sz="5" w:space="0" w:color="000000"/>
              <w:left w:val="single" w:sz="5" w:space="0" w:color="000000"/>
              <w:bottom w:val="single" w:sz="5" w:space="0" w:color="000000"/>
              <w:right w:val="single" w:sz="5" w:space="0" w:color="000000"/>
            </w:tcBorders>
          </w:tcPr>
          <w:p w14:paraId="529E332C" w14:textId="674B1B48" w:rsidR="004D1BD1" w:rsidRPr="00B44083" w:rsidRDefault="009A736B" w:rsidP="004217B5">
            <w:pPr>
              <w:spacing w:before="120" w:after="120"/>
              <w:ind w:left="149"/>
              <w:rPr>
                <w:sz w:val="20"/>
                <w:szCs w:val="20"/>
                <w:lang w:val="sv-SE"/>
              </w:rPr>
            </w:pPr>
            <w:r w:rsidRPr="00B44083">
              <w:rPr>
                <w:sz w:val="20"/>
                <w:szCs w:val="20"/>
                <w:lang w:val="sv-SE"/>
              </w:rPr>
              <w:t>Information avseende signering av uppgiften som tillgängliggörs.</w:t>
            </w:r>
          </w:p>
        </w:tc>
        <w:tc>
          <w:tcPr>
            <w:tcW w:w="1134" w:type="dxa"/>
            <w:tcBorders>
              <w:top w:val="single" w:sz="5" w:space="0" w:color="000000"/>
              <w:left w:val="single" w:sz="5" w:space="0" w:color="000000"/>
              <w:bottom w:val="single" w:sz="5" w:space="0" w:color="000000"/>
              <w:right w:val="single" w:sz="5" w:space="0" w:color="000000"/>
            </w:tcBorders>
          </w:tcPr>
          <w:p w14:paraId="1A1E112D"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0AD9B23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BE22002" w14:textId="77777777" w:rsidR="004D1BD1" w:rsidRPr="00B44083" w:rsidRDefault="004D1BD1" w:rsidP="004217B5">
            <w:pPr>
              <w:spacing w:before="120" w:after="120"/>
              <w:ind w:left="102" w:right="177"/>
              <w:rPr>
                <w:sz w:val="20"/>
                <w:szCs w:val="20"/>
              </w:rPr>
            </w:pPr>
            <w:r w:rsidRPr="00B44083">
              <w:rPr>
                <w:sz w:val="20"/>
                <w:szCs w:val="20"/>
              </w:rPr>
              <w:t>../../../signatureTime</w:t>
            </w:r>
          </w:p>
          <w:p w14:paraId="6CF2C19E" w14:textId="77777777" w:rsidR="004D1BD1" w:rsidRPr="00B44083" w:rsidRDefault="004D1BD1" w:rsidP="004217B5">
            <w:pPr>
              <w:tabs>
                <w:tab w:val="left" w:pos="567"/>
              </w:tabs>
              <w:spacing w:before="120" w:after="120"/>
              <w:ind w:left="102" w:right="177"/>
              <w:rPr>
                <w:sz w:val="20"/>
                <w:szCs w:val="20"/>
              </w:rPr>
            </w:pPr>
          </w:p>
        </w:tc>
        <w:tc>
          <w:tcPr>
            <w:tcW w:w="1240" w:type="dxa"/>
            <w:tcBorders>
              <w:top w:val="single" w:sz="5" w:space="0" w:color="000000"/>
              <w:left w:val="single" w:sz="5" w:space="0" w:color="000000"/>
              <w:bottom w:val="single" w:sz="5" w:space="0" w:color="000000"/>
              <w:right w:val="single" w:sz="5" w:space="0" w:color="000000"/>
            </w:tcBorders>
          </w:tcPr>
          <w:p w14:paraId="37FAC2E2" w14:textId="77777777" w:rsidR="004D1BD1" w:rsidRPr="00B44083" w:rsidRDefault="004D1BD1" w:rsidP="004217B5">
            <w:pPr>
              <w:spacing w:before="120" w:after="120"/>
              <w:ind w:left="102"/>
              <w:rPr>
                <w:rFonts w:cs="Arial"/>
                <w:color w:val="FF0000"/>
                <w:sz w:val="20"/>
                <w:szCs w:val="20"/>
              </w:rPr>
            </w:pPr>
            <w:r w:rsidRPr="00B44083">
              <w:rPr>
                <w:sz w:val="20"/>
                <w:szCs w:val="20"/>
              </w:rPr>
              <w:t>TimeStampType</w:t>
            </w:r>
          </w:p>
          <w:p w14:paraId="2A1334F0"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3D953BB9" w14:textId="774F4AD7" w:rsidR="004D1BD1" w:rsidRPr="00B44083" w:rsidRDefault="009A65F4" w:rsidP="004217B5">
            <w:pPr>
              <w:spacing w:before="120" w:after="120"/>
              <w:ind w:left="149"/>
              <w:rPr>
                <w:sz w:val="20"/>
                <w:szCs w:val="20"/>
                <w:lang w:val="sv-SE"/>
              </w:rPr>
            </w:pPr>
            <w:r w:rsidRPr="00B44083">
              <w:rPr>
                <w:sz w:val="20"/>
                <w:szCs w:val="20"/>
                <w:lang w:val="sv-SE"/>
              </w:rPr>
              <w:t>Tidpunkt då uppgiften signerades.</w:t>
            </w:r>
          </w:p>
        </w:tc>
        <w:tc>
          <w:tcPr>
            <w:tcW w:w="1134" w:type="dxa"/>
            <w:tcBorders>
              <w:top w:val="single" w:sz="5" w:space="0" w:color="000000"/>
              <w:left w:val="single" w:sz="5" w:space="0" w:color="000000"/>
              <w:bottom w:val="single" w:sz="5" w:space="0" w:color="000000"/>
              <w:right w:val="single" w:sz="5" w:space="0" w:color="000000"/>
            </w:tcBorders>
          </w:tcPr>
          <w:p w14:paraId="2121056C"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00D52B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C96A160" w14:textId="77777777" w:rsidR="004D1BD1" w:rsidRPr="00B44083" w:rsidRDefault="004D1BD1" w:rsidP="004217B5">
            <w:pPr>
              <w:spacing w:before="120" w:after="120"/>
              <w:ind w:left="102" w:right="177"/>
              <w:rPr>
                <w:sz w:val="20"/>
                <w:szCs w:val="20"/>
              </w:rPr>
            </w:pPr>
            <w:r w:rsidRPr="00B44083">
              <w:rPr>
                <w:sz w:val="20"/>
                <w:szCs w:val="20"/>
              </w:rPr>
              <w:t>../../../legalAuthenticatorHSAId</w:t>
            </w:r>
          </w:p>
          <w:p w14:paraId="19B9BEF6" w14:textId="77777777" w:rsidR="004D1BD1" w:rsidRPr="00B44083" w:rsidRDefault="004D1BD1" w:rsidP="004217B5">
            <w:pPr>
              <w:tabs>
                <w:tab w:val="left" w:pos="567"/>
              </w:tabs>
              <w:spacing w:before="120" w:after="120"/>
              <w:ind w:left="102" w:right="177"/>
              <w:rPr>
                <w:sz w:val="20"/>
                <w:szCs w:val="20"/>
              </w:rPr>
            </w:pPr>
          </w:p>
        </w:tc>
        <w:tc>
          <w:tcPr>
            <w:tcW w:w="1240" w:type="dxa"/>
            <w:tcBorders>
              <w:top w:val="single" w:sz="5" w:space="0" w:color="000000"/>
              <w:left w:val="single" w:sz="5" w:space="0" w:color="000000"/>
              <w:bottom w:val="single" w:sz="5" w:space="0" w:color="000000"/>
              <w:right w:val="single" w:sz="5" w:space="0" w:color="000000"/>
            </w:tcBorders>
          </w:tcPr>
          <w:p w14:paraId="05DFAA1A" w14:textId="77777777" w:rsidR="004D1BD1" w:rsidRPr="00B44083" w:rsidRDefault="004D1BD1" w:rsidP="004217B5">
            <w:pPr>
              <w:spacing w:before="120" w:after="120"/>
              <w:ind w:left="102"/>
              <w:rPr>
                <w:sz w:val="20"/>
                <w:szCs w:val="20"/>
              </w:rPr>
            </w:pPr>
            <w:r w:rsidRPr="00B44083">
              <w:rPr>
                <w:sz w:val="20"/>
                <w:szCs w:val="20"/>
              </w:rPr>
              <w:t>HSAIdType</w:t>
            </w:r>
          </w:p>
          <w:p w14:paraId="708D6CE7"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7C97C25D" w14:textId="31E8915D" w:rsidR="004D1BD1" w:rsidRPr="00B44083" w:rsidRDefault="00520CE8" w:rsidP="004217B5">
            <w:pPr>
              <w:spacing w:before="120" w:after="120"/>
              <w:ind w:left="149"/>
              <w:rPr>
                <w:sz w:val="20"/>
                <w:szCs w:val="20"/>
                <w:lang w:val="sv-SE"/>
              </w:rPr>
            </w:pPr>
            <w:r w:rsidRPr="00B44083">
              <w:rPr>
                <w:sz w:val="20"/>
                <w:szCs w:val="20"/>
                <w:lang w:val="sv-SE"/>
              </w:rPr>
              <w:t>HSA-id för hälso- och sjukvårdspersonal som signerat uppgiften som tillgängliggörs.</w:t>
            </w:r>
          </w:p>
        </w:tc>
        <w:tc>
          <w:tcPr>
            <w:tcW w:w="1134" w:type="dxa"/>
            <w:tcBorders>
              <w:top w:val="single" w:sz="5" w:space="0" w:color="000000"/>
              <w:left w:val="single" w:sz="5" w:space="0" w:color="000000"/>
              <w:bottom w:val="single" w:sz="5" w:space="0" w:color="000000"/>
              <w:right w:val="single" w:sz="5" w:space="0" w:color="000000"/>
            </w:tcBorders>
          </w:tcPr>
          <w:p w14:paraId="65087214"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6587A62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A2A1994" w14:textId="77777777" w:rsidR="004D1BD1" w:rsidRPr="00B44083" w:rsidRDefault="004D1BD1" w:rsidP="004217B5">
            <w:pPr>
              <w:spacing w:before="120" w:after="120"/>
              <w:ind w:left="102" w:right="177"/>
              <w:rPr>
                <w:sz w:val="20"/>
                <w:szCs w:val="20"/>
              </w:rPr>
            </w:pPr>
            <w:r w:rsidRPr="00B44083">
              <w:rPr>
                <w:sz w:val="20"/>
                <w:szCs w:val="20"/>
              </w:rPr>
              <w:t>../../../legalAuthenticatorName</w:t>
            </w:r>
          </w:p>
          <w:p w14:paraId="6C243554" w14:textId="77777777" w:rsidR="004D1BD1" w:rsidRPr="00B44083" w:rsidRDefault="004D1BD1" w:rsidP="004217B5">
            <w:pPr>
              <w:tabs>
                <w:tab w:val="left" w:pos="567"/>
              </w:tabs>
              <w:spacing w:before="120" w:after="120"/>
              <w:ind w:left="102" w:right="177"/>
              <w:rPr>
                <w:sz w:val="20"/>
                <w:szCs w:val="20"/>
              </w:rPr>
            </w:pPr>
          </w:p>
        </w:tc>
        <w:tc>
          <w:tcPr>
            <w:tcW w:w="1240" w:type="dxa"/>
            <w:tcBorders>
              <w:top w:val="single" w:sz="5" w:space="0" w:color="000000"/>
              <w:left w:val="single" w:sz="5" w:space="0" w:color="000000"/>
              <w:bottom w:val="single" w:sz="5" w:space="0" w:color="000000"/>
              <w:right w:val="single" w:sz="5" w:space="0" w:color="000000"/>
            </w:tcBorders>
          </w:tcPr>
          <w:p w14:paraId="441ECD4E" w14:textId="77777777" w:rsidR="004D1BD1" w:rsidRPr="00B44083" w:rsidRDefault="004D1BD1" w:rsidP="004217B5">
            <w:pPr>
              <w:spacing w:before="120" w:after="120"/>
              <w:ind w:left="102"/>
              <w:rPr>
                <w:sz w:val="20"/>
                <w:szCs w:val="20"/>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CB6F17D" w14:textId="10A41118" w:rsidR="004D1BD1" w:rsidRPr="00B44083" w:rsidRDefault="003B2799" w:rsidP="004217B5">
            <w:pPr>
              <w:spacing w:before="120" w:after="120"/>
              <w:ind w:left="149"/>
              <w:rPr>
                <w:sz w:val="20"/>
                <w:szCs w:val="20"/>
                <w:lang w:val="sv-SE"/>
              </w:rPr>
            </w:pPr>
            <w:r w:rsidRPr="00B44083">
              <w:rPr>
                <w:sz w:val="20"/>
                <w:szCs w:val="20"/>
                <w:lang w:val="sv-SE"/>
              </w:rPr>
              <w:t>Namn på hälso- och sjukvårdspersonal. Anges med tilltalsnamn och efternamn.</w:t>
            </w:r>
          </w:p>
        </w:tc>
        <w:tc>
          <w:tcPr>
            <w:tcW w:w="1134" w:type="dxa"/>
            <w:tcBorders>
              <w:top w:val="single" w:sz="5" w:space="0" w:color="000000"/>
              <w:left w:val="single" w:sz="5" w:space="0" w:color="000000"/>
              <w:bottom w:val="single" w:sz="5" w:space="0" w:color="000000"/>
              <w:right w:val="single" w:sz="5" w:space="0" w:color="000000"/>
            </w:tcBorders>
          </w:tcPr>
          <w:p w14:paraId="415B458A"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45FC63B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FFE435F" w14:textId="77777777" w:rsidR="004D1BD1" w:rsidRPr="00B44083" w:rsidRDefault="004D1BD1" w:rsidP="004217B5">
            <w:pPr>
              <w:spacing w:before="120" w:after="120"/>
              <w:ind w:left="102" w:right="177"/>
              <w:rPr>
                <w:color w:val="FF0000"/>
                <w:sz w:val="20"/>
                <w:szCs w:val="20"/>
              </w:rPr>
            </w:pPr>
            <w:r w:rsidRPr="00B44083">
              <w:rPr>
                <w:color w:val="FF0000"/>
                <w:sz w:val="20"/>
                <w:szCs w:val="20"/>
              </w:rPr>
              <w:t>../../../legalAuthenticatorRoleCode</w:t>
            </w:r>
          </w:p>
        </w:tc>
        <w:tc>
          <w:tcPr>
            <w:tcW w:w="1240" w:type="dxa"/>
            <w:tcBorders>
              <w:top w:val="single" w:sz="5" w:space="0" w:color="000000"/>
              <w:left w:val="single" w:sz="5" w:space="0" w:color="000000"/>
              <w:bottom w:val="single" w:sz="5" w:space="0" w:color="000000"/>
              <w:right w:val="single" w:sz="5" w:space="0" w:color="000000"/>
            </w:tcBorders>
          </w:tcPr>
          <w:p w14:paraId="786B4A22" w14:textId="77777777" w:rsidR="004D1BD1" w:rsidRPr="00B44083" w:rsidRDefault="004D1BD1" w:rsidP="004217B5">
            <w:pPr>
              <w:spacing w:before="120" w:after="120"/>
              <w:ind w:left="102"/>
              <w:rPr>
                <w:color w:val="FF0000"/>
                <w:szCs w:val="20"/>
              </w:rPr>
            </w:pPr>
            <w:r w:rsidRPr="00B44083">
              <w:rPr>
                <w:color w:val="FF0000"/>
                <w:sz w:val="20"/>
                <w:szCs w:val="20"/>
              </w:rPr>
              <w:t>CVType</w:t>
            </w:r>
          </w:p>
        </w:tc>
        <w:tc>
          <w:tcPr>
            <w:tcW w:w="4820" w:type="dxa"/>
            <w:tcBorders>
              <w:top w:val="single" w:sz="5" w:space="0" w:color="000000"/>
              <w:left w:val="single" w:sz="5" w:space="0" w:color="000000"/>
              <w:bottom w:val="single" w:sz="5" w:space="0" w:color="000000"/>
              <w:right w:val="single" w:sz="5" w:space="0" w:color="000000"/>
            </w:tcBorders>
          </w:tcPr>
          <w:p w14:paraId="14C871EE" w14:textId="6731FA02" w:rsidR="004D1BD1" w:rsidRPr="00B44083" w:rsidRDefault="00E772DD" w:rsidP="004217B5">
            <w:pPr>
              <w:spacing w:before="120" w:after="120"/>
              <w:ind w:left="149"/>
              <w:rPr>
                <w:color w:val="FF0000"/>
                <w:sz w:val="20"/>
                <w:szCs w:val="20"/>
                <w:lang w:val="sv-SE"/>
              </w:rPr>
            </w:pPr>
            <w:r w:rsidRPr="00B44083">
              <w:rPr>
                <w:color w:val="FF0000"/>
                <w:sz w:val="20"/>
                <w:szCs w:val="20"/>
                <w:lang w:val="sv-SE"/>
              </w:rPr>
              <w:t xml:space="preserve">legalAuthenticatorRoleCode är en del av </w:t>
            </w:r>
            <w:r w:rsidR="00F40DC6" w:rsidRPr="00B44083">
              <w:rPr>
                <w:color w:val="FF0000"/>
                <w:sz w:val="20"/>
                <w:szCs w:val="20"/>
                <w:lang w:val="sv-SE"/>
              </w:rPr>
              <w:t>den gemensamma datatypen LegalAuthenticatorType men a</w:t>
            </w:r>
            <w:r w:rsidR="004D1BD1" w:rsidRPr="00B44083">
              <w:rPr>
                <w:color w:val="FF0000"/>
                <w:sz w:val="20"/>
                <w:szCs w:val="20"/>
                <w:lang w:val="sv-SE"/>
              </w:rPr>
              <w:t xml:space="preserve">nvänds </w:t>
            </w:r>
            <w:r w:rsidR="00F40DC6" w:rsidRPr="00B44083">
              <w:rPr>
                <w:color w:val="FF0000"/>
                <w:sz w:val="20"/>
                <w:szCs w:val="20"/>
                <w:lang w:val="sv-SE"/>
              </w:rPr>
              <w:t>inte</w:t>
            </w:r>
            <w:r w:rsidR="004D1BD1" w:rsidRPr="00B44083">
              <w:rPr>
                <w:color w:val="FF0000"/>
                <w:sz w:val="20"/>
                <w:szCs w:val="20"/>
                <w:lang w:val="sv-SE"/>
              </w:rPr>
              <w:t xml:space="preserve"> i denna </w:t>
            </w:r>
            <w:r w:rsidR="00F40DC6" w:rsidRPr="00B44083">
              <w:rPr>
                <w:color w:val="FF0000"/>
                <w:sz w:val="20"/>
                <w:szCs w:val="20"/>
                <w:lang w:val="sv-SE"/>
              </w:rPr>
              <w:t>tillämpning</w:t>
            </w:r>
            <w:r w:rsidR="004D1BD1" w:rsidRPr="00B44083">
              <w:rPr>
                <w:color w:val="FF0000"/>
                <w:sz w:val="20"/>
                <w:szCs w:val="20"/>
                <w:lang w:val="sv-SE"/>
              </w:rPr>
              <w:t xml:space="preserve">. </w:t>
            </w:r>
          </w:p>
        </w:tc>
        <w:tc>
          <w:tcPr>
            <w:tcW w:w="1134" w:type="dxa"/>
            <w:tcBorders>
              <w:top w:val="single" w:sz="5" w:space="0" w:color="000000"/>
              <w:left w:val="single" w:sz="5" w:space="0" w:color="000000"/>
              <w:bottom w:val="single" w:sz="5" w:space="0" w:color="000000"/>
              <w:right w:val="single" w:sz="5" w:space="0" w:color="000000"/>
            </w:tcBorders>
          </w:tcPr>
          <w:p w14:paraId="68C76F0E" w14:textId="77777777" w:rsidR="004D1BD1" w:rsidRPr="00B44083" w:rsidRDefault="004D1BD1" w:rsidP="004217B5">
            <w:pPr>
              <w:spacing w:before="120" w:after="120"/>
              <w:ind w:left="142"/>
              <w:rPr>
                <w:color w:val="FF0000"/>
                <w:spacing w:val="-1"/>
                <w:szCs w:val="20"/>
              </w:rPr>
            </w:pPr>
            <w:r w:rsidRPr="00B44083">
              <w:rPr>
                <w:color w:val="FF0000"/>
                <w:sz w:val="20"/>
                <w:szCs w:val="20"/>
              </w:rPr>
              <w:t>0..0</w:t>
            </w:r>
          </w:p>
        </w:tc>
      </w:tr>
      <w:tr w:rsidR="004D1BD1" w:rsidRPr="00B44083" w14:paraId="03D410E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98E32E4" w14:textId="77777777" w:rsidR="004D1BD1" w:rsidRPr="00B44083" w:rsidRDefault="004D1BD1" w:rsidP="004217B5">
            <w:pPr>
              <w:spacing w:before="120" w:after="120"/>
              <w:ind w:left="102" w:right="177"/>
              <w:rPr>
                <w:sz w:val="20"/>
                <w:szCs w:val="20"/>
              </w:rPr>
            </w:pPr>
            <w:r w:rsidRPr="00B44083">
              <w:rPr>
                <w:sz w:val="20"/>
                <w:szCs w:val="20"/>
              </w:rPr>
              <w:t>../../</w:t>
            </w:r>
            <w:r w:rsidRPr="00B44083">
              <w:rPr>
                <w:spacing w:val="-1"/>
                <w:sz w:val="20"/>
                <w:szCs w:val="20"/>
              </w:rPr>
              <w:t>approvedForPatient</w:t>
            </w:r>
          </w:p>
          <w:p w14:paraId="5F435122" w14:textId="77777777" w:rsidR="004D1BD1" w:rsidRPr="00B44083" w:rsidRDefault="004D1BD1" w:rsidP="004217B5">
            <w:pPr>
              <w:tabs>
                <w:tab w:val="left" w:pos="567"/>
              </w:tabs>
              <w:spacing w:before="120" w:after="120"/>
              <w:ind w:left="102" w:right="177"/>
              <w:rPr>
                <w:sz w:val="20"/>
                <w:szCs w:val="20"/>
              </w:rPr>
            </w:pPr>
          </w:p>
        </w:tc>
        <w:tc>
          <w:tcPr>
            <w:tcW w:w="1240" w:type="dxa"/>
            <w:tcBorders>
              <w:top w:val="single" w:sz="5" w:space="0" w:color="000000"/>
              <w:left w:val="single" w:sz="5" w:space="0" w:color="000000"/>
              <w:bottom w:val="single" w:sz="5" w:space="0" w:color="000000"/>
              <w:right w:val="single" w:sz="5" w:space="0" w:color="000000"/>
            </w:tcBorders>
          </w:tcPr>
          <w:p w14:paraId="348C6C61" w14:textId="77777777" w:rsidR="004D1BD1" w:rsidRPr="00B44083" w:rsidRDefault="004D1BD1" w:rsidP="004217B5">
            <w:pPr>
              <w:spacing w:before="120" w:after="120"/>
              <w:ind w:left="102"/>
              <w:rPr>
                <w:rFonts w:cs="Arial"/>
                <w:color w:val="FF0000"/>
                <w:sz w:val="20"/>
                <w:szCs w:val="20"/>
              </w:rPr>
            </w:pPr>
            <w:r w:rsidRPr="00B44083">
              <w:rPr>
                <w:sz w:val="20"/>
                <w:szCs w:val="20"/>
              </w:rPr>
              <w:t>boolean</w:t>
            </w:r>
          </w:p>
          <w:p w14:paraId="0A2695B7"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7D882559" w14:textId="77777777" w:rsidR="002E6B49" w:rsidRPr="002A69CD" w:rsidRDefault="002E6B49" w:rsidP="002E6B49">
            <w:pPr>
              <w:spacing w:before="120" w:after="120"/>
              <w:ind w:left="149"/>
              <w:rPr>
                <w:lang w:val="sv-SE"/>
              </w:rPr>
            </w:pPr>
            <w:r w:rsidRPr="002A69CD">
              <w:rPr>
                <w:lang w:val="sv-SE"/>
              </w:rPr>
              <w:t xml:space="preserve">Ansvarig vårdpersonals beslut, alternativt verksamhetens policy och regler (men- och </w:t>
            </w:r>
            <w:r w:rsidRPr="002A69CD">
              <w:rPr>
                <w:lang w:val="sv-SE"/>
              </w:rPr>
              <w:lastRenderedPageBreak/>
              <w:t xml:space="preserve">sekretessprövning), huruvida uppgiften får delas till patient för ändamålet patients åtkomst (Individens direktåtkomst). </w:t>
            </w:r>
          </w:p>
          <w:p w14:paraId="6B0DB686" w14:textId="77777777" w:rsidR="002E6B49" w:rsidRPr="002A69CD" w:rsidRDefault="002E6B49" w:rsidP="002E6B49">
            <w:pPr>
              <w:spacing w:before="120" w:after="120"/>
              <w:ind w:left="149"/>
              <w:rPr>
                <w:lang w:val="sv-SE"/>
              </w:rPr>
            </w:pPr>
            <w:r w:rsidRPr="002A69CD">
              <w:rPr>
                <w:lang w:val="sv-SE"/>
              </w:rPr>
              <w:t xml:space="preserve">Om uppgiften beslutas delas sätts värdet till true, i annat fall till false. False innebär att uppgiften inte får delas till patient. </w:t>
            </w:r>
          </w:p>
          <w:p w14:paraId="0D23833F" w14:textId="2697EB1F" w:rsidR="004D1BD1" w:rsidRPr="00B44083" w:rsidRDefault="002E6B49" w:rsidP="002E6B49">
            <w:pPr>
              <w:spacing w:before="120" w:after="120"/>
              <w:ind w:left="149"/>
              <w:rPr>
                <w:sz w:val="20"/>
                <w:szCs w:val="20"/>
                <w:lang w:val="sv-SE"/>
              </w:rPr>
            </w:pPr>
            <w:r w:rsidRPr="00B44083">
              <w:rPr>
                <w:sz w:val="20"/>
                <w:szCs w:val="20"/>
                <w:lang w:val="sv-SE"/>
              </w:rPr>
              <w:t xml:space="preserve">Notera att värdet kan, för samma uppgift, förändras med tiden på grund av att rådrumstid har passerats, eller att verksamheten ändrat policy för vad som lämnas ut till patient. </w:t>
            </w:r>
            <w:r w:rsidRPr="00B44083">
              <w:rPr>
                <w:sz w:val="20"/>
                <w:szCs w:val="20"/>
              </w:rPr>
              <w:t>I sådana fall ska källsystemet uppdatera engagemangsindex.</w:t>
            </w:r>
          </w:p>
        </w:tc>
        <w:tc>
          <w:tcPr>
            <w:tcW w:w="1134" w:type="dxa"/>
            <w:tcBorders>
              <w:top w:val="single" w:sz="5" w:space="0" w:color="000000"/>
              <w:left w:val="single" w:sz="5" w:space="0" w:color="000000"/>
              <w:bottom w:val="single" w:sz="5" w:space="0" w:color="000000"/>
              <w:right w:val="single" w:sz="5" w:space="0" w:color="000000"/>
            </w:tcBorders>
          </w:tcPr>
          <w:p w14:paraId="266ECDA6" w14:textId="77777777" w:rsidR="004D1BD1" w:rsidRPr="00B44083" w:rsidRDefault="004D1BD1" w:rsidP="004217B5">
            <w:pPr>
              <w:spacing w:before="120" w:after="120"/>
              <w:ind w:left="142"/>
              <w:rPr>
                <w:sz w:val="20"/>
                <w:szCs w:val="20"/>
              </w:rPr>
            </w:pPr>
            <w:r w:rsidRPr="00B44083">
              <w:rPr>
                <w:spacing w:val="-1"/>
                <w:sz w:val="20"/>
                <w:szCs w:val="20"/>
              </w:rPr>
              <w:lastRenderedPageBreak/>
              <w:t>1..1</w:t>
            </w:r>
          </w:p>
        </w:tc>
      </w:tr>
      <w:tr w:rsidR="004D1BD1" w:rsidRPr="00B44083" w14:paraId="27F70A0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9993F36" w14:textId="77777777" w:rsidR="004D1BD1" w:rsidRPr="00B44083" w:rsidRDefault="004D1BD1" w:rsidP="004217B5">
            <w:pPr>
              <w:tabs>
                <w:tab w:val="left" w:pos="567"/>
              </w:tabs>
              <w:spacing w:before="120" w:after="120"/>
              <w:ind w:left="102" w:right="177"/>
              <w:rPr>
                <w:sz w:val="20"/>
                <w:szCs w:val="20"/>
              </w:rPr>
            </w:pPr>
            <w:r w:rsidRPr="00B44083">
              <w:rPr>
                <w:sz w:val="20"/>
                <w:szCs w:val="20"/>
              </w:rPr>
              <w:t>../../</w:t>
            </w:r>
            <w:r w:rsidRPr="00B44083">
              <w:rPr>
                <w:spacing w:val="-1"/>
                <w:sz w:val="20"/>
                <w:szCs w:val="20"/>
              </w:rPr>
              <w:t>careContactId</w:t>
            </w:r>
          </w:p>
        </w:tc>
        <w:tc>
          <w:tcPr>
            <w:tcW w:w="1240" w:type="dxa"/>
            <w:tcBorders>
              <w:top w:val="single" w:sz="5" w:space="0" w:color="000000"/>
              <w:left w:val="single" w:sz="5" w:space="0" w:color="000000"/>
              <w:bottom w:val="single" w:sz="5" w:space="0" w:color="000000"/>
              <w:right w:val="single" w:sz="5" w:space="0" w:color="000000"/>
            </w:tcBorders>
          </w:tcPr>
          <w:p w14:paraId="071AFDE5"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18AF6A9" w14:textId="77777777" w:rsidR="004D1BD1" w:rsidRPr="00B44083" w:rsidRDefault="004D1BD1" w:rsidP="004217B5">
            <w:pPr>
              <w:spacing w:before="120" w:after="120"/>
              <w:ind w:left="149"/>
              <w:rPr>
                <w:sz w:val="20"/>
                <w:szCs w:val="20"/>
                <w:lang w:val="sv-SE"/>
              </w:rPr>
            </w:pPr>
            <w:r w:rsidRPr="00B44083">
              <w:rPr>
                <w:sz w:val="20"/>
                <w:szCs w:val="20"/>
                <w:lang w:val="sv-SE"/>
              </w:rPr>
              <w:t>Identitetet för den vård- och omsorgskontakt som föranlett den information som omfattas av dokumentet. Identiteten är unik inom källsystemet.</w:t>
            </w:r>
          </w:p>
        </w:tc>
        <w:tc>
          <w:tcPr>
            <w:tcW w:w="1134" w:type="dxa"/>
            <w:tcBorders>
              <w:top w:val="single" w:sz="5" w:space="0" w:color="000000"/>
              <w:left w:val="single" w:sz="5" w:space="0" w:color="000000"/>
              <w:bottom w:val="single" w:sz="5" w:space="0" w:color="000000"/>
              <w:right w:val="single" w:sz="5" w:space="0" w:color="000000"/>
            </w:tcBorders>
          </w:tcPr>
          <w:p w14:paraId="3B257B46"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3186803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B481046" w14:textId="77777777" w:rsidR="004D1BD1" w:rsidRPr="00B44083" w:rsidRDefault="004D1BD1" w:rsidP="004217B5">
            <w:pPr>
              <w:tabs>
                <w:tab w:val="left" w:pos="567"/>
              </w:tabs>
              <w:spacing w:before="120" w:after="120"/>
              <w:ind w:left="102" w:right="177"/>
              <w:rPr>
                <w:sz w:val="20"/>
                <w:szCs w:val="20"/>
              </w:rPr>
            </w:pPr>
            <w:r w:rsidRPr="00B44083">
              <w:rPr>
                <w:color w:val="FF0000"/>
                <w:sz w:val="20"/>
                <w:szCs w:val="20"/>
              </w:rPr>
              <w:t>../../nullified</w:t>
            </w:r>
          </w:p>
        </w:tc>
        <w:tc>
          <w:tcPr>
            <w:tcW w:w="1240" w:type="dxa"/>
            <w:tcBorders>
              <w:top w:val="single" w:sz="5" w:space="0" w:color="000000"/>
              <w:left w:val="single" w:sz="5" w:space="0" w:color="000000"/>
              <w:bottom w:val="single" w:sz="5" w:space="0" w:color="000000"/>
              <w:right w:val="single" w:sz="5" w:space="0" w:color="000000"/>
            </w:tcBorders>
          </w:tcPr>
          <w:p w14:paraId="26A51896"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26ACED17"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5310407B" w14:textId="77777777" w:rsidR="004D1BD1" w:rsidRPr="00B44083" w:rsidRDefault="004D1BD1" w:rsidP="004217B5">
            <w:pPr>
              <w:spacing w:before="120" w:after="120"/>
              <w:ind w:left="142"/>
              <w:rPr>
                <w:sz w:val="20"/>
                <w:szCs w:val="20"/>
              </w:rPr>
            </w:pPr>
            <w:r w:rsidRPr="00B44083">
              <w:rPr>
                <w:color w:val="FF0000"/>
                <w:spacing w:val="-1"/>
                <w:sz w:val="20"/>
                <w:szCs w:val="20"/>
              </w:rPr>
              <w:t>0..0</w:t>
            </w:r>
          </w:p>
        </w:tc>
      </w:tr>
      <w:tr w:rsidR="004D1BD1" w:rsidRPr="00B44083" w14:paraId="6FE7BE7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FF13CB6" w14:textId="77777777" w:rsidR="004D1BD1" w:rsidRPr="00B44083" w:rsidRDefault="004D1BD1" w:rsidP="004217B5">
            <w:pPr>
              <w:tabs>
                <w:tab w:val="left" w:pos="567"/>
              </w:tabs>
              <w:spacing w:before="120" w:after="120"/>
              <w:ind w:left="102" w:right="177"/>
              <w:rPr>
                <w:sz w:val="20"/>
                <w:szCs w:val="20"/>
              </w:rPr>
            </w:pPr>
            <w:r w:rsidRPr="00B44083">
              <w:rPr>
                <w:color w:val="FF0000"/>
                <w:sz w:val="20"/>
                <w:szCs w:val="20"/>
              </w:rPr>
              <w:t>../../nullifiedReason</w:t>
            </w:r>
          </w:p>
        </w:tc>
        <w:tc>
          <w:tcPr>
            <w:tcW w:w="1240" w:type="dxa"/>
            <w:tcBorders>
              <w:top w:val="single" w:sz="5" w:space="0" w:color="000000"/>
              <w:left w:val="single" w:sz="5" w:space="0" w:color="000000"/>
              <w:bottom w:val="single" w:sz="5" w:space="0" w:color="000000"/>
              <w:right w:val="single" w:sz="5" w:space="0" w:color="000000"/>
            </w:tcBorders>
          </w:tcPr>
          <w:p w14:paraId="34B2C239"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48D1CFB6"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341A4C24" w14:textId="77777777" w:rsidR="004D1BD1" w:rsidRPr="00B44083" w:rsidRDefault="004D1BD1" w:rsidP="004217B5">
            <w:pPr>
              <w:spacing w:before="120" w:after="120"/>
              <w:ind w:left="142"/>
              <w:rPr>
                <w:sz w:val="20"/>
                <w:szCs w:val="20"/>
              </w:rPr>
            </w:pPr>
            <w:r w:rsidRPr="00B44083">
              <w:rPr>
                <w:color w:val="FF0000"/>
                <w:spacing w:val="-1"/>
                <w:sz w:val="20"/>
                <w:szCs w:val="20"/>
              </w:rPr>
              <w:t>0..0</w:t>
            </w:r>
          </w:p>
        </w:tc>
      </w:tr>
      <w:tr w:rsidR="004D1BD1" w:rsidRPr="00B44083" w14:paraId="528B7EB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2881EC30" w14:textId="77777777" w:rsidR="004D1BD1" w:rsidRPr="00B44083" w:rsidRDefault="004D1BD1" w:rsidP="004217B5">
            <w:pPr>
              <w:tabs>
                <w:tab w:val="left" w:pos="567"/>
              </w:tabs>
              <w:spacing w:before="120" w:after="120"/>
              <w:ind w:left="102" w:right="177"/>
              <w:rPr>
                <w:i/>
                <w:iCs/>
                <w:sz w:val="20"/>
                <w:szCs w:val="20"/>
                <w:lang w:val="sv-SE"/>
              </w:rPr>
            </w:pPr>
            <w:r w:rsidRPr="00B44083">
              <w:rPr>
                <w:i/>
                <w:iCs/>
                <w:sz w:val="20"/>
                <w:szCs w:val="20"/>
                <w:lang w:val="sv-SE"/>
              </w:rPr>
              <w:t>../medicationMedicalRecordBody</w:t>
            </w:r>
          </w:p>
          <w:p w14:paraId="1B4EC016" w14:textId="77777777" w:rsidR="004D1BD1" w:rsidRPr="00B44083" w:rsidRDefault="004D1BD1" w:rsidP="004217B5">
            <w:pPr>
              <w:tabs>
                <w:tab w:val="left" w:pos="567"/>
              </w:tabs>
              <w:spacing w:before="120" w:after="120"/>
              <w:ind w:left="102" w:right="177"/>
              <w:rPr>
                <w:i/>
                <w:i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372BCCE2" w14:textId="77777777" w:rsidR="004D1BD1" w:rsidRPr="00B44083" w:rsidRDefault="004D1BD1" w:rsidP="004217B5">
            <w:pPr>
              <w:spacing w:before="120" w:after="120"/>
              <w:ind w:left="102"/>
              <w:rPr>
                <w:i/>
                <w:iCs/>
                <w:sz w:val="20"/>
                <w:szCs w:val="20"/>
                <w:lang w:val="sv-SE"/>
              </w:rPr>
            </w:pPr>
            <w:r w:rsidRPr="00B44083">
              <w:rPr>
                <w:i/>
                <w:iCs/>
                <w:sz w:val="20"/>
                <w:szCs w:val="20"/>
                <w:lang w:val="sv-SE"/>
              </w:rPr>
              <w:t>MedicationMedicalRecordBodyType</w:t>
            </w:r>
          </w:p>
          <w:p w14:paraId="265FB91E" w14:textId="77777777" w:rsidR="004D1BD1" w:rsidRPr="00B44083" w:rsidRDefault="004D1BD1" w:rsidP="004217B5">
            <w:pPr>
              <w:spacing w:before="120" w:after="120"/>
              <w:ind w:left="102"/>
              <w:rPr>
                <w:i/>
                <w:iCs/>
                <w:spacing w:val="-1"/>
                <w:sz w:val="20"/>
                <w:szCs w:val="20"/>
                <w:lang w:val="sv-SE"/>
              </w:rPr>
            </w:pPr>
          </w:p>
        </w:tc>
        <w:tc>
          <w:tcPr>
            <w:tcW w:w="4820"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414D8486" w14:textId="77777777" w:rsidR="004D1BD1" w:rsidRPr="00B44083" w:rsidRDefault="004D1BD1" w:rsidP="004217B5">
            <w:pPr>
              <w:spacing w:before="120" w:after="120"/>
              <w:rPr>
                <w:i/>
                <w:iCs/>
                <w:spacing w:val="-1"/>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EAE0CF" w:themeFill="background2" w:themeFillShade="E6"/>
          </w:tcPr>
          <w:p w14:paraId="55E1CD3D" w14:textId="77777777" w:rsidR="004D1BD1" w:rsidRPr="00B44083" w:rsidRDefault="004D1BD1" w:rsidP="004217B5">
            <w:pPr>
              <w:spacing w:before="120" w:after="120"/>
              <w:ind w:left="142"/>
              <w:rPr>
                <w:i/>
                <w:iCs/>
                <w:sz w:val="20"/>
                <w:szCs w:val="20"/>
                <w:lang w:val="sv-SE"/>
              </w:rPr>
            </w:pPr>
            <w:r w:rsidRPr="00B44083">
              <w:rPr>
                <w:i/>
                <w:iCs/>
                <w:sz w:val="20"/>
                <w:szCs w:val="20"/>
                <w:lang w:val="sv-SE"/>
              </w:rPr>
              <w:t>1..1</w:t>
            </w:r>
          </w:p>
        </w:tc>
      </w:tr>
      <w:tr w:rsidR="004D1BD1" w:rsidRPr="00B44083" w14:paraId="3089109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4C891F5A"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../../medicationPrescription</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4384969D" w14:textId="77777777" w:rsidR="004D1BD1" w:rsidRPr="00B44083" w:rsidRDefault="004D1BD1" w:rsidP="004217B5">
            <w:pPr>
              <w:spacing w:before="120" w:after="120"/>
              <w:ind w:left="102"/>
              <w:rPr>
                <w:sz w:val="20"/>
                <w:szCs w:val="20"/>
                <w:lang w:val="sv-SE"/>
              </w:rPr>
            </w:pPr>
            <w:r w:rsidRPr="00B44083">
              <w:rPr>
                <w:sz w:val="20"/>
                <w:szCs w:val="20"/>
                <w:lang w:val="sv-SE"/>
              </w:rPr>
              <w:t>MedicationPrescriptionType</w:t>
            </w:r>
          </w:p>
          <w:p w14:paraId="5092D37C" w14:textId="77777777" w:rsidR="004D1BD1" w:rsidRPr="00B44083" w:rsidRDefault="004D1BD1" w:rsidP="004217B5">
            <w:pPr>
              <w:spacing w:before="120" w:after="120"/>
              <w:ind w:left="102"/>
              <w:rPr>
                <w:sz w:val="20"/>
                <w:szCs w:val="20"/>
                <w:lang w:val="sv-SE"/>
              </w:rPr>
            </w:pP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2BC81CB5" w14:textId="77777777" w:rsidR="004D1BD1" w:rsidRPr="00B44083" w:rsidRDefault="004D1BD1" w:rsidP="004217B5">
            <w:pPr>
              <w:spacing w:before="120" w:after="120"/>
              <w:ind w:left="149"/>
              <w:rPr>
                <w:sz w:val="20"/>
                <w:szCs w:val="20"/>
                <w:lang w:val="sv-SE"/>
              </w:rPr>
            </w:pPr>
            <w:r w:rsidRPr="00B44083">
              <w:rPr>
                <w:sz w:val="20"/>
                <w:szCs w:val="20"/>
                <w:lang w:val="sv-SE"/>
              </w:rPr>
              <w:t>LÄKEMEDELSORDINATION.</w:t>
            </w:r>
          </w:p>
          <w:p w14:paraId="647AF727" w14:textId="334BBE96" w:rsidR="004D1BD1" w:rsidRPr="00B44083" w:rsidRDefault="004D1BD1" w:rsidP="004217B5">
            <w:pPr>
              <w:spacing w:before="120" w:after="120"/>
              <w:ind w:left="149"/>
              <w:rPr>
                <w:sz w:val="20"/>
                <w:szCs w:val="20"/>
                <w:lang w:val="sv-SE"/>
              </w:rPr>
            </w:pPr>
            <w:r w:rsidRPr="00B44083">
              <w:rPr>
                <w:sz w:val="20"/>
                <w:szCs w:val="20"/>
                <w:lang w:val="sv-SE"/>
              </w:rPr>
              <w:t>Ordination som avser läkemedelsbehandling. De individuella läkemedelsordinationerna kan indelas i ordination som avser utsättning, förändrande läkemedelsordination, ordination som avser insättning och bekräftande läkemedelsordination. I slutenvård görs endast ordination, men i öppenvård krävs vanligtvis även en förskrivning (se nedan).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5C68837C"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7183618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54EB4A5"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../../../prescriptionId</w:t>
            </w:r>
          </w:p>
        </w:tc>
        <w:tc>
          <w:tcPr>
            <w:tcW w:w="1240" w:type="dxa"/>
            <w:tcBorders>
              <w:top w:val="single" w:sz="5" w:space="0" w:color="000000"/>
              <w:left w:val="single" w:sz="5" w:space="0" w:color="000000"/>
              <w:bottom w:val="single" w:sz="5" w:space="0" w:color="000000"/>
              <w:right w:val="single" w:sz="5" w:space="0" w:color="000000"/>
            </w:tcBorders>
          </w:tcPr>
          <w:p w14:paraId="0774E979" w14:textId="77777777" w:rsidR="004D1BD1" w:rsidRPr="00B44083" w:rsidRDefault="004D1BD1" w:rsidP="004217B5">
            <w:pPr>
              <w:spacing w:before="120" w:after="120"/>
              <w:ind w:left="102"/>
              <w:rPr>
                <w:sz w:val="20"/>
                <w:szCs w:val="20"/>
                <w:lang w:val="sv-SE"/>
              </w:rPr>
            </w:pPr>
            <w:r w:rsidRPr="00B44083">
              <w:rPr>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tcPr>
          <w:p w14:paraId="2B2D7E08" w14:textId="77777777" w:rsidR="004D1BD1" w:rsidRPr="00B44083" w:rsidRDefault="004D1BD1" w:rsidP="004217B5">
            <w:pPr>
              <w:spacing w:before="120" w:after="120"/>
              <w:ind w:left="149"/>
              <w:rPr>
                <w:sz w:val="20"/>
                <w:szCs w:val="20"/>
                <w:lang w:val="sv-SE"/>
              </w:rPr>
            </w:pPr>
            <w:r w:rsidRPr="00B44083">
              <w:rPr>
                <w:sz w:val="20"/>
                <w:szCs w:val="20"/>
                <w:lang w:val="sv-SE"/>
              </w:rPr>
              <w:t>Ordinations-id.</w:t>
            </w:r>
          </w:p>
          <w:p w14:paraId="0B48BFCB" w14:textId="77777777" w:rsidR="004D1BD1" w:rsidRPr="00B44083" w:rsidRDefault="004D1BD1" w:rsidP="004217B5">
            <w:pPr>
              <w:spacing w:before="120" w:after="120"/>
              <w:ind w:left="149"/>
              <w:rPr>
                <w:sz w:val="20"/>
                <w:szCs w:val="20"/>
                <w:lang w:val="sv-SE"/>
              </w:rPr>
            </w:pPr>
            <w:r w:rsidRPr="00B44083">
              <w:rPr>
                <w:sz w:val="20"/>
                <w:szCs w:val="20"/>
                <w:lang w:val="sv-SE"/>
              </w:rPr>
              <w:t>Unik identifierare för aktuell läkemedelsordination. Fältet extension motsvarar värdet documentId i headern, om inte ordinations-id är en UUID, då root-elementet istället motsvarar documentId i headern.</w:t>
            </w:r>
          </w:p>
        </w:tc>
        <w:tc>
          <w:tcPr>
            <w:tcW w:w="1134" w:type="dxa"/>
            <w:tcBorders>
              <w:top w:val="single" w:sz="5" w:space="0" w:color="000000"/>
              <w:left w:val="single" w:sz="5" w:space="0" w:color="000000"/>
              <w:bottom w:val="single" w:sz="5" w:space="0" w:color="000000"/>
              <w:right w:val="single" w:sz="5" w:space="0" w:color="000000"/>
            </w:tcBorders>
          </w:tcPr>
          <w:p w14:paraId="00F27BC8"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0729120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8404E08"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tcPr>
          <w:p w14:paraId="35FE68E4"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7C0AC073" w14:textId="77777777" w:rsidR="004D1BD1" w:rsidRPr="00B44083" w:rsidRDefault="004D1BD1" w:rsidP="004217B5">
            <w:pPr>
              <w:spacing w:before="120" w:after="120"/>
              <w:ind w:left="149"/>
              <w:rPr>
                <w:sz w:val="20"/>
                <w:szCs w:val="20"/>
                <w:lang w:val="sv-SE"/>
              </w:rPr>
            </w:pPr>
            <w:r w:rsidRPr="00B44083">
              <w:rPr>
                <w:sz w:val="20"/>
                <w:szCs w:val="20"/>
                <w:lang w:val="sv-SE"/>
              </w:rPr>
              <w:t xml:space="preserve">Antingen en UUID som utgör hela ordinations-id, </w:t>
            </w:r>
            <w:r w:rsidRPr="00B44083">
              <w:rPr>
                <w:sz w:val="20"/>
                <w:szCs w:val="20"/>
                <w:lang w:val="sv-SE"/>
              </w:rPr>
              <w:lastRenderedPageBreak/>
              <w:t>eller en OID som pekar på källsystem. Om ingendera finns används nationell OID för lokala id:n: 1.2.752.129.2.1.2.1</w:t>
            </w:r>
          </w:p>
        </w:tc>
        <w:tc>
          <w:tcPr>
            <w:tcW w:w="1134" w:type="dxa"/>
            <w:tcBorders>
              <w:top w:val="single" w:sz="5" w:space="0" w:color="000000"/>
              <w:left w:val="single" w:sz="5" w:space="0" w:color="000000"/>
              <w:bottom w:val="single" w:sz="5" w:space="0" w:color="000000"/>
              <w:right w:val="single" w:sz="5" w:space="0" w:color="000000"/>
            </w:tcBorders>
          </w:tcPr>
          <w:p w14:paraId="438602E0"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1..1</w:t>
            </w:r>
          </w:p>
        </w:tc>
      </w:tr>
      <w:tr w:rsidR="004D1BD1" w:rsidRPr="00B44083" w14:paraId="11E6E4E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DA5A1C2"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../../../../extension</w:t>
            </w:r>
          </w:p>
        </w:tc>
        <w:tc>
          <w:tcPr>
            <w:tcW w:w="1240" w:type="dxa"/>
            <w:tcBorders>
              <w:top w:val="single" w:sz="5" w:space="0" w:color="000000"/>
              <w:left w:val="single" w:sz="5" w:space="0" w:color="000000"/>
              <w:bottom w:val="single" w:sz="5" w:space="0" w:color="000000"/>
              <w:right w:val="single" w:sz="5" w:space="0" w:color="000000"/>
            </w:tcBorders>
          </w:tcPr>
          <w:p w14:paraId="663B7C0C"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1312B9C5" w14:textId="77777777" w:rsidR="004D1BD1" w:rsidRPr="00B44083" w:rsidRDefault="004D1BD1" w:rsidP="004217B5">
            <w:pPr>
              <w:spacing w:before="120" w:after="120"/>
              <w:ind w:left="149"/>
              <w:rPr>
                <w:sz w:val="20"/>
                <w:szCs w:val="20"/>
                <w:lang w:val="sv-SE"/>
              </w:rPr>
            </w:pPr>
            <w:r w:rsidRPr="00B44083">
              <w:rPr>
                <w:sz w:val="20"/>
                <w:szCs w:val="20"/>
                <w:lang w:val="sv-SE"/>
              </w:rPr>
              <w:t>Ordinations-id som är unikt inom källsystemet. Används nationell OID för lokala id:n (se fältet ovan) ska detta värde anges som HSA-id för det system inom vilket ordinations-id är unikt + ”:” +  det lokala id:t.</w:t>
            </w:r>
          </w:p>
        </w:tc>
        <w:tc>
          <w:tcPr>
            <w:tcW w:w="1134" w:type="dxa"/>
            <w:tcBorders>
              <w:top w:val="single" w:sz="5" w:space="0" w:color="000000"/>
              <w:left w:val="single" w:sz="5" w:space="0" w:color="000000"/>
              <w:bottom w:val="single" w:sz="5" w:space="0" w:color="000000"/>
              <w:right w:val="single" w:sz="5" w:space="0" w:color="000000"/>
            </w:tcBorders>
          </w:tcPr>
          <w:p w14:paraId="506D732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ECFF1F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1E73313"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w:t>
            </w:r>
            <w:r w:rsidRPr="00B44083">
              <w:rPr>
                <w:spacing w:val="-1"/>
                <w:sz w:val="20"/>
                <w:szCs w:val="20"/>
                <w:lang w:val="sv-SE"/>
              </w:rPr>
              <w:t>typeOfPrescription</w:t>
            </w:r>
          </w:p>
        </w:tc>
        <w:tc>
          <w:tcPr>
            <w:tcW w:w="1240" w:type="dxa"/>
            <w:tcBorders>
              <w:top w:val="single" w:sz="5" w:space="0" w:color="000000"/>
              <w:left w:val="single" w:sz="5" w:space="0" w:color="000000"/>
              <w:bottom w:val="single" w:sz="5" w:space="0" w:color="000000"/>
              <w:right w:val="single" w:sz="5" w:space="0" w:color="000000"/>
            </w:tcBorders>
          </w:tcPr>
          <w:p w14:paraId="7D9F479A"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TypeOfPrescriptionEnum</w:t>
            </w:r>
          </w:p>
        </w:tc>
        <w:tc>
          <w:tcPr>
            <w:tcW w:w="4820" w:type="dxa"/>
            <w:tcBorders>
              <w:top w:val="single" w:sz="5" w:space="0" w:color="000000"/>
              <w:left w:val="single" w:sz="5" w:space="0" w:color="000000"/>
              <w:bottom w:val="single" w:sz="5" w:space="0" w:color="000000"/>
              <w:right w:val="single" w:sz="5" w:space="0" w:color="000000"/>
            </w:tcBorders>
          </w:tcPr>
          <w:p w14:paraId="628AC7C5" w14:textId="77777777" w:rsidR="004D1BD1" w:rsidRPr="00B44083" w:rsidRDefault="004D1BD1" w:rsidP="004217B5">
            <w:pPr>
              <w:spacing w:before="120" w:after="120"/>
              <w:ind w:left="149"/>
              <w:rPr>
                <w:sz w:val="20"/>
                <w:szCs w:val="20"/>
                <w:lang w:val="sv-SE"/>
              </w:rPr>
            </w:pPr>
            <w:r w:rsidRPr="00B44083">
              <w:rPr>
                <w:sz w:val="20"/>
                <w:szCs w:val="20"/>
                <w:lang w:val="sv-SE"/>
              </w:rPr>
              <w:t>Ordinationstyp.</w:t>
            </w:r>
          </w:p>
          <w:p w14:paraId="011EAEE8" w14:textId="77777777" w:rsidR="004D1BD1" w:rsidRPr="00B44083" w:rsidRDefault="004D1BD1" w:rsidP="004217B5">
            <w:pPr>
              <w:spacing w:before="120" w:after="120"/>
              <w:ind w:left="149"/>
              <w:rPr>
                <w:sz w:val="20"/>
                <w:szCs w:val="20"/>
                <w:lang w:val="sv-SE"/>
              </w:rPr>
            </w:pPr>
            <w:r w:rsidRPr="00B44083">
              <w:rPr>
                <w:sz w:val="20"/>
                <w:szCs w:val="20"/>
                <w:lang w:val="sv-SE"/>
              </w:rPr>
              <w:t>Uppgift som anger om aktuell ordination ska räknas som en insättningsordination eller utsättningsordination (utsättningsordination = ordination som beskriver avslut av läkemedelsbehandling). Insättning används när läkemedlet är insatt, dvs. även en ändrad eller förnyad ordination har typen insättning. Kodverk: I, U.</w:t>
            </w:r>
          </w:p>
        </w:tc>
        <w:tc>
          <w:tcPr>
            <w:tcW w:w="1134" w:type="dxa"/>
            <w:tcBorders>
              <w:top w:val="single" w:sz="5" w:space="0" w:color="000000"/>
              <w:left w:val="single" w:sz="5" w:space="0" w:color="000000"/>
              <w:bottom w:val="single" w:sz="5" w:space="0" w:color="000000"/>
              <w:right w:val="single" w:sz="5" w:space="0" w:color="000000"/>
            </w:tcBorders>
          </w:tcPr>
          <w:p w14:paraId="1128A1B2"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8022C1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A82A74C"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../../../prescriptionStatus</w:t>
            </w:r>
          </w:p>
        </w:tc>
        <w:tc>
          <w:tcPr>
            <w:tcW w:w="1240" w:type="dxa"/>
            <w:tcBorders>
              <w:top w:val="single" w:sz="5" w:space="0" w:color="000000"/>
              <w:left w:val="single" w:sz="5" w:space="0" w:color="000000"/>
              <w:bottom w:val="single" w:sz="5" w:space="0" w:color="000000"/>
              <w:right w:val="single" w:sz="5" w:space="0" w:color="000000"/>
            </w:tcBorders>
          </w:tcPr>
          <w:p w14:paraId="3158FBDB" w14:textId="77777777" w:rsidR="004D1BD1" w:rsidRPr="00B44083" w:rsidRDefault="004D1BD1" w:rsidP="004217B5">
            <w:pPr>
              <w:spacing w:before="120" w:after="120"/>
              <w:ind w:left="102"/>
              <w:rPr>
                <w:sz w:val="20"/>
                <w:szCs w:val="20"/>
                <w:lang w:val="sv-SE"/>
              </w:rPr>
            </w:pPr>
            <w:r w:rsidRPr="00B44083">
              <w:rPr>
                <w:sz w:val="20"/>
                <w:szCs w:val="20"/>
                <w:lang w:val="sv-SE"/>
              </w:rPr>
              <w:t>PrescriptionStatusEnum</w:t>
            </w:r>
          </w:p>
        </w:tc>
        <w:tc>
          <w:tcPr>
            <w:tcW w:w="4820" w:type="dxa"/>
            <w:tcBorders>
              <w:top w:val="single" w:sz="5" w:space="0" w:color="000000"/>
              <w:left w:val="single" w:sz="5" w:space="0" w:color="000000"/>
              <w:bottom w:val="single" w:sz="5" w:space="0" w:color="000000"/>
              <w:right w:val="single" w:sz="5" w:space="0" w:color="000000"/>
            </w:tcBorders>
          </w:tcPr>
          <w:p w14:paraId="3DC2D3F4" w14:textId="77777777" w:rsidR="004D1BD1" w:rsidRPr="00B44083" w:rsidRDefault="004D1BD1" w:rsidP="004217B5">
            <w:pPr>
              <w:spacing w:before="120" w:after="120"/>
              <w:ind w:left="149"/>
              <w:rPr>
                <w:sz w:val="20"/>
                <w:szCs w:val="20"/>
                <w:lang w:val="sv-SE"/>
              </w:rPr>
            </w:pPr>
            <w:r w:rsidRPr="00B44083">
              <w:rPr>
                <w:sz w:val="20"/>
                <w:szCs w:val="20"/>
                <w:lang w:val="sv-SE"/>
              </w:rPr>
              <w:t>Ordinationsstatus.</w:t>
            </w:r>
          </w:p>
          <w:p w14:paraId="764A17D8" w14:textId="77777777" w:rsidR="004D1BD1" w:rsidRPr="00B44083" w:rsidRDefault="004D1BD1" w:rsidP="004217B5">
            <w:pPr>
              <w:spacing w:before="120" w:after="120"/>
              <w:ind w:left="149"/>
              <w:rPr>
                <w:sz w:val="20"/>
                <w:szCs w:val="20"/>
                <w:lang w:val="sv-SE"/>
              </w:rPr>
            </w:pPr>
            <w:r w:rsidRPr="00B44083">
              <w:rPr>
                <w:sz w:val="20"/>
                <w:szCs w:val="20"/>
                <w:lang w:val="sv-SE"/>
              </w:rPr>
              <w:t>Anger ordinationens aktuella status [Active, Inactive]</w:t>
            </w:r>
          </w:p>
          <w:p w14:paraId="1381C25E" w14:textId="77777777" w:rsidR="004D1BD1" w:rsidRPr="00B44083" w:rsidRDefault="004D1BD1" w:rsidP="004217B5">
            <w:pPr>
              <w:spacing w:before="120" w:after="120"/>
              <w:ind w:left="149"/>
              <w:rPr>
                <w:sz w:val="20"/>
                <w:szCs w:val="20"/>
                <w:lang w:val="sv-SE"/>
              </w:rPr>
            </w:pPr>
            <w:r w:rsidRPr="00B44083">
              <w:rPr>
                <w:sz w:val="20"/>
                <w:szCs w:val="20"/>
                <w:lang w:val="sv-SE"/>
              </w:rPr>
              <w:t>En aktiv ordination är den sista i sin ordinationskedja. Alla andra ordinationer i samma ordinationskedja är inaktiva.</w:t>
            </w:r>
          </w:p>
        </w:tc>
        <w:tc>
          <w:tcPr>
            <w:tcW w:w="1134" w:type="dxa"/>
            <w:tcBorders>
              <w:top w:val="single" w:sz="5" w:space="0" w:color="000000"/>
              <w:left w:val="single" w:sz="5" w:space="0" w:color="000000"/>
              <w:bottom w:val="single" w:sz="5" w:space="0" w:color="000000"/>
              <w:right w:val="single" w:sz="5" w:space="0" w:color="000000"/>
            </w:tcBorders>
          </w:tcPr>
          <w:p w14:paraId="740A3E3A"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5C5066C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662FD86"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w:t>
            </w:r>
            <w:r w:rsidRPr="00B44083">
              <w:rPr>
                <w:spacing w:val="-1"/>
                <w:sz w:val="20"/>
                <w:szCs w:val="20"/>
                <w:lang w:val="sv-SE"/>
              </w:rPr>
              <w:t>prescriptionNote</w:t>
            </w:r>
          </w:p>
        </w:tc>
        <w:tc>
          <w:tcPr>
            <w:tcW w:w="1240" w:type="dxa"/>
            <w:tcBorders>
              <w:top w:val="single" w:sz="5" w:space="0" w:color="000000"/>
              <w:left w:val="single" w:sz="5" w:space="0" w:color="000000"/>
              <w:bottom w:val="single" w:sz="5" w:space="0" w:color="000000"/>
              <w:right w:val="single" w:sz="5" w:space="0" w:color="000000"/>
            </w:tcBorders>
          </w:tcPr>
          <w:p w14:paraId="6EA4BEDD"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413B2589" w14:textId="77777777" w:rsidR="004D1BD1" w:rsidRPr="00B44083" w:rsidRDefault="004D1BD1" w:rsidP="004217B5">
            <w:pPr>
              <w:spacing w:before="120" w:after="120"/>
              <w:ind w:left="149"/>
              <w:rPr>
                <w:sz w:val="20"/>
                <w:szCs w:val="20"/>
                <w:lang w:val="sv-SE"/>
              </w:rPr>
            </w:pPr>
            <w:r w:rsidRPr="00B44083">
              <w:rPr>
                <w:sz w:val="20"/>
                <w:szCs w:val="20"/>
                <w:lang w:val="sv-SE"/>
              </w:rPr>
              <w:t>Notat.</w:t>
            </w:r>
          </w:p>
          <w:p w14:paraId="151BDF59" w14:textId="77777777" w:rsidR="004D1BD1" w:rsidRPr="00B44083" w:rsidRDefault="004D1BD1" w:rsidP="004217B5">
            <w:pPr>
              <w:spacing w:before="120" w:after="120"/>
              <w:ind w:left="149"/>
              <w:rPr>
                <w:sz w:val="20"/>
                <w:szCs w:val="20"/>
                <w:lang w:val="sv-SE"/>
              </w:rPr>
            </w:pPr>
            <w:r w:rsidRPr="00B44083">
              <w:rPr>
                <w:sz w:val="20"/>
                <w:szCs w:val="20"/>
                <w:lang w:val="sv-SE"/>
              </w:rPr>
              <w:t>Text som beskriver läkemedelsordinationen som utgör del av Läkemedelsberättelse. Exempel: Text som beskriver varför man satt in eller gjort dosändringar.</w:t>
            </w:r>
          </w:p>
        </w:tc>
        <w:tc>
          <w:tcPr>
            <w:tcW w:w="1134" w:type="dxa"/>
            <w:tcBorders>
              <w:top w:val="single" w:sz="5" w:space="0" w:color="000000"/>
              <w:left w:val="single" w:sz="5" w:space="0" w:color="000000"/>
              <w:bottom w:val="single" w:sz="5" w:space="0" w:color="000000"/>
              <w:right w:val="single" w:sz="5" w:space="0" w:color="000000"/>
            </w:tcBorders>
          </w:tcPr>
          <w:p w14:paraId="6954265B"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82A722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3837B1F"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../../../principalPrescriptionReason</w:t>
            </w:r>
          </w:p>
        </w:tc>
        <w:tc>
          <w:tcPr>
            <w:tcW w:w="1240" w:type="dxa"/>
            <w:tcBorders>
              <w:top w:val="single" w:sz="5" w:space="0" w:color="000000"/>
              <w:left w:val="single" w:sz="5" w:space="0" w:color="000000"/>
              <w:bottom w:val="single" w:sz="5" w:space="0" w:color="000000"/>
              <w:right w:val="single" w:sz="5" w:space="0" w:color="000000"/>
            </w:tcBorders>
          </w:tcPr>
          <w:p w14:paraId="361708CA"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PrescriptionReasonType</w:t>
            </w:r>
          </w:p>
        </w:tc>
        <w:tc>
          <w:tcPr>
            <w:tcW w:w="4820" w:type="dxa"/>
            <w:tcBorders>
              <w:top w:val="single" w:sz="5" w:space="0" w:color="000000"/>
              <w:left w:val="single" w:sz="5" w:space="0" w:color="000000"/>
              <w:bottom w:val="single" w:sz="5" w:space="0" w:color="000000"/>
              <w:right w:val="single" w:sz="5" w:space="0" w:color="000000"/>
            </w:tcBorders>
          </w:tcPr>
          <w:p w14:paraId="2CB8ED86" w14:textId="77777777" w:rsidR="004D1BD1" w:rsidRPr="00B44083" w:rsidRDefault="004D1BD1" w:rsidP="004217B5">
            <w:pPr>
              <w:spacing w:before="120" w:after="120"/>
              <w:ind w:left="149"/>
              <w:rPr>
                <w:sz w:val="20"/>
                <w:szCs w:val="20"/>
                <w:lang w:val="sv-SE"/>
              </w:rPr>
            </w:pPr>
            <w:r w:rsidRPr="00B44083">
              <w:rPr>
                <w:sz w:val="20"/>
                <w:szCs w:val="20"/>
                <w:lang w:val="sv-SE"/>
              </w:rPr>
              <w:t>Ordinationshuvudorsak.</w:t>
            </w:r>
          </w:p>
          <w:p w14:paraId="4D7CF3BD" w14:textId="77777777" w:rsidR="004D1BD1" w:rsidRPr="00B44083" w:rsidRDefault="004D1BD1" w:rsidP="004217B5">
            <w:pPr>
              <w:spacing w:before="120" w:after="120"/>
              <w:ind w:left="149"/>
              <w:rPr>
                <w:sz w:val="20"/>
                <w:szCs w:val="20"/>
                <w:lang w:val="sv-SE"/>
              </w:rPr>
            </w:pPr>
            <w:r w:rsidRPr="00B44083">
              <w:rPr>
                <w:sz w:val="20"/>
                <w:szCs w:val="20"/>
                <w:lang w:val="sv-SE"/>
              </w:rPr>
              <w:t xml:space="preserve">Den eller de viktigaste av de ordinationsorsaker som anges, om fler än en. </w:t>
            </w:r>
          </w:p>
        </w:tc>
        <w:tc>
          <w:tcPr>
            <w:tcW w:w="1134" w:type="dxa"/>
            <w:tcBorders>
              <w:top w:val="single" w:sz="5" w:space="0" w:color="000000"/>
              <w:left w:val="single" w:sz="5" w:space="0" w:color="000000"/>
              <w:bottom w:val="single" w:sz="5" w:space="0" w:color="000000"/>
              <w:right w:val="single" w:sz="5" w:space="0" w:color="000000"/>
            </w:tcBorders>
          </w:tcPr>
          <w:p w14:paraId="4D9F6D21" w14:textId="77777777" w:rsidR="004D1BD1" w:rsidRPr="00B44083" w:rsidRDefault="004D1BD1" w:rsidP="004217B5">
            <w:pPr>
              <w:spacing w:before="120" w:after="120"/>
              <w:ind w:left="142"/>
              <w:rPr>
                <w:sz w:val="20"/>
                <w:szCs w:val="20"/>
                <w:lang w:val="sv-SE"/>
              </w:rPr>
            </w:pPr>
            <w:r w:rsidRPr="00B44083">
              <w:rPr>
                <w:sz w:val="20"/>
                <w:szCs w:val="20"/>
                <w:lang w:val="sv-SE"/>
              </w:rPr>
              <w:t>0..*</w:t>
            </w:r>
          </w:p>
        </w:tc>
      </w:tr>
      <w:tr w:rsidR="004D1BD1" w:rsidRPr="00B44083" w14:paraId="4074BC7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2A7A0E7"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../../../../reason</w:t>
            </w:r>
          </w:p>
          <w:p w14:paraId="0F6A93AC" w14:textId="5999C33E" w:rsidR="00EB3C27" w:rsidRPr="00B44083" w:rsidRDefault="00EB3C27" w:rsidP="004217B5">
            <w:pPr>
              <w:tabs>
                <w:tab w:val="left" w:pos="567"/>
              </w:tabs>
              <w:spacing w:before="120" w:after="120"/>
              <w:ind w:left="102" w:right="177"/>
              <w:rPr>
                <w:b/>
                <w:b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tcPr>
          <w:p w14:paraId="06AFDBDE"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tcPr>
          <w:p w14:paraId="239297D6" w14:textId="77777777" w:rsidR="004D1BD1" w:rsidRPr="00B44083" w:rsidRDefault="004D1BD1" w:rsidP="004217B5">
            <w:pPr>
              <w:spacing w:before="120" w:after="120"/>
              <w:ind w:left="149"/>
              <w:rPr>
                <w:sz w:val="20"/>
                <w:szCs w:val="20"/>
                <w:lang w:val="sv-SE"/>
              </w:rPr>
            </w:pPr>
            <w:r w:rsidRPr="00B44083">
              <w:rPr>
                <w:sz w:val="20"/>
                <w:szCs w:val="20"/>
                <w:lang w:val="sv-SE"/>
              </w:rPr>
              <w:t>Ordinationsorsak.</w:t>
            </w:r>
          </w:p>
          <w:p w14:paraId="49D7AB75" w14:textId="77777777" w:rsidR="004D1BD1" w:rsidRPr="00B44083" w:rsidRDefault="004D1BD1" w:rsidP="004217B5">
            <w:pPr>
              <w:spacing w:before="120" w:after="120"/>
              <w:ind w:left="149"/>
              <w:rPr>
                <w:sz w:val="20"/>
                <w:szCs w:val="20"/>
                <w:lang w:val="sv-SE"/>
              </w:rPr>
            </w:pPr>
            <w:r w:rsidRPr="00B44083">
              <w:rPr>
                <w:sz w:val="20"/>
                <w:szCs w:val="20"/>
                <w:lang w:val="sv-SE"/>
              </w:rPr>
              <w:t>Skäl till en viss ordination. Anges enligt Socialstyrelsens kodsystem för ordinationsorsaker (NKOO, Nationell källa för ordinationsorsak). Se [</w:t>
            </w:r>
            <w:r w:rsidRPr="00B44083">
              <w:fldChar w:fldCharType="begin"/>
            </w:r>
            <w:r w:rsidRPr="00B44083">
              <w:rPr>
                <w:sz w:val="20"/>
                <w:szCs w:val="20"/>
                <w:lang w:val="sv-SE"/>
              </w:rPr>
              <w:instrText xml:space="preserve"> REF _Ref388001362 \h  \* MERGEFORMAT </w:instrText>
            </w:r>
            <w:r w:rsidRPr="00B44083">
              <w:fldChar w:fldCharType="separate"/>
            </w:r>
            <w:r w:rsidRPr="00B44083">
              <w:rPr>
                <w:sz w:val="20"/>
                <w:szCs w:val="20"/>
                <w:lang w:val="sv-SE"/>
              </w:rPr>
              <w:t>R8</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71D9829D"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08E4A3B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96E1B2F"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w:t>
            </w:r>
            <w:r w:rsidRPr="00B44083">
              <w:rPr>
                <w:spacing w:val="-1"/>
                <w:sz w:val="20"/>
                <w:szCs w:val="20"/>
                <w:lang w:val="sv-SE"/>
              </w:rPr>
              <w:t>../code</w:t>
            </w:r>
          </w:p>
        </w:tc>
        <w:tc>
          <w:tcPr>
            <w:tcW w:w="1240" w:type="dxa"/>
            <w:tcBorders>
              <w:top w:val="single" w:sz="5" w:space="0" w:color="000000"/>
              <w:left w:val="single" w:sz="5" w:space="0" w:color="000000"/>
              <w:bottom w:val="single" w:sz="5" w:space="0" w:color="000000"/>
              <w:right w:val="single" w:sz="5" w:space="0" w:color="000000"/>
            </w:tcBorders>
          </w:tcPr>
          <w:p w14:paraId="7015B5A2" w14:textId="77777777" w:rsidR="004D1BD1" w:rsidRPr="00B44083" w:rsidRDefault="004D1BD1" w:rsidP="004217B5">
            <w:pPr>
              <w:spacing w:before="120" w:after="120"/>
              <w:ind w:left="102"/>
              <w:rPr>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0BE606B5" w14:textId="77777777" w:rsidR="004D1BD1" w:rsidRPr="00B44083" w:rsidRDefault="004D1BD1" w:rsidP="004217B5">
            <w:pPr>
              <w:spacing w:before="120" w:after="120"/>
              <w:ind w:left="149"/>
              <w:rPr>
                <w:sz w:val="20"/>
                <w:szCs w:val="20"/>
                <w:lang w:val="sv-SE"/>
              </w:rPr>
            </w:pPr>
            <w:r w:rsidRPr="00B44083">
              <w:rPr>
                <w:sz w:val="20"/>
                <w:szCs w:val="20"/>
                <w:lang w:val="sv-SE"/>
              </w:rPr>
              <w:t>Kod för ordinationsorsak.</w:t>
            </w:r>
          </w:p>
        </w:tc>
        <w:tc>
          <w:tcPr>
            <w:tcW w:w="1134" w:type="dxa"/>
            <w:tcBorders>
              <w:top w:val="single" w:sz="5" w:space="0" w:color="000000"/>
              <w:left w:val="single" w:sz="5" w:space="0" w:color="000000"/>
              <w:bottom w:val="single" w:sz="5" w:space="0" w:color="000000"/>
              <w:right w:val="single" w:sz="5" w:space="0" w:color="000000"/>
            </w:tcBorders>
          </w:tcPr>
          <w:p w14:paraId="129C152A" w14:textId="77777777" w:rsidR="004D1BD1" w:rsidRPr="00B44083" w:rsidRDefault="004D1BD1" w:rsidP="004217B5">
            <w:pPr>
              <w:spacing w:before="120" w:after="120"/>
              <w:ind w:left="142"/>
              <w:rPr>
                <w:szCs w:val="20"/>
                <w:lang w:val="sv-SE"/>
              </w:rPr>
            </w:pPr>
            <w:r w:rsidRPr="00B44083">
              <w:rPr>
                <w:spacing w:val="-1"/>
                <w:sz w:val="20"/>
                <w:szCs w:val="20"/>
                <w:lang w:val="sv-SE"/>
              </w:rPr>
              <w:t>1..1</w:t>
            </w:r>
          </w:p>
        </w:tc>
      </w:tr>
      <w:tr w:rsidR="004D1BD1" w:rsidRPr="00B44083" w14:paraId="4945C01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6691A1D"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w:t>
            </w:r>
            <w:r w:rsidRPr="00B44083">
              <w:rPr>
                <w:spacing w:val="-1"/>
                <w:sz w:val="20"/>
                <w:szCs w:val="20"/>
                <w:lang w:val="sv-SE"/>
              </w:rPr>
              <w:t>../code</w:t>
            </w:r>
            <w:r w:rsidRPr="00B44083">
              <w:rPr>
                <w:sz w:val="20"/>
                <w:szCs w:val="20"/>
                <w:lang w:val="sv-SE"/>
              </w:rPr>
              <w:t>System</w:t>
            </w:r>
          </w:p>
        </w:tc>
        <w:tc>
          <w:tcPr>
            <w:tcW w:w="1240" w:type="dxa"/>
            <w:tcBorders>
              <w:top w:val="single" w:sz="5" w:space="0" w:color="000000"/>
              <w:left w:val="single" w:sz="5" w:space="0" w:color="000000"/>
              <w:bottom w:val="single" w:sz="5" w:space="0" w:color="000000"/>
              <w:right w:val="single" w:sz="5" w:space="0" w:color="000000"/>
            </w:tcBorders>
          </w:tcPr>
          <w:p w14:paraId="491BAFB0"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462FD505" w14:textId="77777777" w:rsidR="004D1BD1" w:rsidRPr="00B44083" w:rsidRDefault="004D1BD1" w:rsidP="004217B5">
            <w:pPr>
              <w:spacing w:before="120" w:after="120"/>
              <w:ind w:left="149"/>
              <w:rPr>
                <w:sz w:val="20"/>
                <w:szCs w:val="20"/>
                <w:lang w:val="sv-SE"/>
              </w:rPr>
            </w:pPr>
            <w:r w:rsidRPr="00B44083">
              <w:rPr>
                <w:sz w:val="20"/>
                <w:szCs w:val="20"/>
                <w:lang w:val="sv-SE"/>
              </w:rPr>
              <w:t>Kodsystem för ordinationsorsakskod.</w:t>
            </w:r>
          </w:p>
        </w:tc>
        <w:tc>
          <w:tcPr>
            <w:tcW w:w="1134" w:type="dxa"/>
            <w:tcBorders>
              <w:top w:val="single" w:sz="5" w:space="0" w:color="000000"/>
              <w:left w:val="single" w:sz="5" w:space="0" w:color="000000"/>
              <w:bottom w:val="single" w:sz="5" w:space="0" w:color="000000"/>
              <w:right w:val="single" w:sz="5" w:space="0" w:color="000000"/>
            </w:tcBorders>
          </w:tcPr>
          <w:p w14:paraId="340BF1BD"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5F49B04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3E729CB" w14:textId="77777777" w:rsidR="004D1BD1" w:rsidRPr="00B44083" w:rsidRDefault="004D1BD1" w:rsidP="004217B5">
            <w:pPr>
              <w:tabs>
                <w:tab w:val="left" w:pos="567"/>
              </w:tabs>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tcPr>
          <w:p w14:paraId="263B18C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4316CF2"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ordinationsorsakskod.</w:t>
            </w:r>
          </w:p>
        </w:tc>
        <w:tc>
          <w:tcPr>
            <w:tcW w:w="1134" w:type="dxa"/>
            <w:tcBorders>
              <w:top w:val="single" w:sz="5" w:space="0" w:color="000000"/>
              <w:left w:val="single" w:sz="5" w:space="0" w:color="000000"/>
              <w:bottom w:val="single" w:sz="5" w:space="0" w:color="000000"/>
              <w:right w:val="single" w:sz="5" w:space="0" w:color="000000"/>
            </w:tcBorders>
          </w:tcPr>
          <w:p w14:paraId="372D48AC"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6FA58C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8FC3357"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tcPr>
          <w:p w14:paraId="6E4A5623"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4D76C22"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ordinationsorsakskod.</w:t>
            </w:r>
          </w:p>
        </w:tc>
        <w:tc>
          <w:tcPr>
            <w:tcW w:w="1134" w:type="dxa"/>
            <w:tcBorders>
              <w:top w:val="single" w:sz="5" w:space="0" w:color="000000"/>
              <w:left w:val="single" w:sz="5" w:space="0" w:color="000000"/>
              <w:bottom w:val="single" w:sz="5" w:space="0" w:color="000000"/>
              <w:right w:val="single" w:sz="5" w:space="0" w:color="000000"/>
            </w:tcBorders>
          </w:tcPr>
          <w:p w14:paraId="475C3216"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507631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D2B80A9"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tcPr>
          <w:p w14:paraId="48F3B51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8777AE4" w14:textId="77777777" w:rsidR="004D1BD1" w:rsidRPr="00B44083" w:rsidRDefault="004D1BD1" w:rsidP="004217B5">
            <w:pPr>
              <w:spacing w:before="120" w:after="120"/>
              <w:ind w:left="149"/>
              <w:rPr>
                <w:sz w:val="20"/>
                <w:szCs w:val="20"/>
                <w:lang w:val="sv-SE"/>
              </w:rPr>
            </w:pPr>
            <w:r w:rsidRPr="00B44083">
              <w:rPr>
                <w:sz w:val="20"/>
                <w:szCs w:val="20"/>
                <w:lang w:val="sv-SE"/>
              </w:rPr>
              <w:t>Ordinationsorsakskoden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tcPr>
          <w:p w14:paraId="2AB24B81" w14:textId="77777777" w:rsidR="004D1BD1" w:rsidRPr="00B44083" w:rsidRDefault="004D1BD1" w:rsidP="004217B5">
            <w:pPr>
              <w:spacing w:before="120" w:after="120"/>
              <w:ind w:left="142"/>
              <w:rPr>
                <w:szCs w:val="20"/>
              </w:rPr>
            </w:pPr>
            <w:r w:rsidRPr="00B44083">
              <w:rPr>
                <w:spacing w:val="-1"/>
                <w:sz w:val="20"/>
                <w:szCs w:val="20"/>
              </w:rPr>
              <w:t>1..1</w:t>
            </w:r>
          </w:p>
        </w:tc>
      </w:tr>
      <w:tr w:rsidR="008A6F40" w:rsidRPr="00B44083" w14:paraId="0284D93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C4244BE" w14:textId="2848C211" w:rsidR="008A6F40" w:rsidRPr="00B44083" w:rsidRDefault="008A6F40" w:rsidP="004217B5">
            <w:pPr>
              <w:tabs>
                <w:tab w:val="left" w:pos="567"/>
              </w:tabs>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tcPr>
          <w:p w14:paraId="155421FD" w14:textId="2C914183" w:rsidR="008A6F40" w:rsidRPr="00B44083" w:rsidRDefault="008A6F40"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57A8AF37" w14:textId="7CE6200A" w:rsidR="008A6F40" w:rsidRPr="00B44083" w:rsidRDefault="008A6F40" w:rsidP="004217B5">
            <w:pPr>
              <w:spacing w:before="120" w:after="120"/>
              <w:ind w:left="149"/>
              <w:rPr>
                <w:lang w:val="sv-SE"/>
              </w:rPr>
            </w:pPr>
            <w:r w:rsidRPr="00B44083">
              <w:rPr>
                <w:color w:val="FF0000"/>
                <w:spacing w:val="-1"/>
                <w:sz w:val="20"/>
                <w:szCs w:val="20"/>
                <w:lang w:val="sv-SE"/>
              </w:rPr>
              <w:t xml:space="preserve">originalText får ej användas för </w:t>
            </w:r>
            <w:r w:rsidR="00270756" w:rsidRPr="00B44083">
              <w:rPr>
                <w:color w:val="FF0000"/>
                <w:spacing w:val="-1"/>
                <w:sz w:val="20"/>
                <w:szCs w:val="20"/>
                <w:lang w:val="sv-SE"/>
              </w:rPr>
              <w:t>ordinationsorsak</w:t>
            </w:r>
            <w:r w:rsidRPr="00B44083">
              <w:rPr>
                <w:color w:val="FF0000"/>
                <w:spacing w:val="-1"/>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7D56B5AE" w14:textId="7F9743C3" w:rsidR="008A6F40" w:rsidRPr="00B44083" w:rsidRDefault="008A6F40" w:rsidP="004217B5">
            <w:pPr>
              <w:spacing w:before="120" w:after="120"/>
              <w:ind w:left="142"/>
              <w:rPr>
                <w:spacing w:val="-1"/>
              </w:rPr>
            </w:pPr>
            <w:r w:rsidRPr="00B44083">
              <w:rPr>
                <w:color w:val="FF0000"/>
                <w:spacing w:val="-1"/>
                <w:sz w:val="20"/>
                <w:szCs w:val="20"/>
              </w:rPr>
              <w:t>0..0</w:t>
            </w:r>
          </w:p>
        </w:tc>
      </w:tr>
      <w:tr w:rsidR="004D1BD1" w:rsidRPr="00B44083" w14:paraId="656B97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770366D"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../../../../otherReason</w:t>
            </w:r>
          </w:p>
        </w:tc>
        <w:tc>
          <w:tcPr>
            <w:tcW w:w="1240" w:type="dxa"/>
            <w:tcBorders>
              <w:top w:val="single" w:sz="5" w:space="0" w:color="000000"/>
              <w:left w:val="single" w:sz="5" w:space="0" w:color="000000"/>
              <w:bottom w:val="single" w:sz="5" w:space="0" w:color="000000"/>
              <w:right w:val="single" w:sz="5" w:space="0" w:color="000000"/>
            </w:tcBorders>
          </w:tcPr>
          <w:p w14:paraId="06E4D6BB"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140E8353" w14:textId="77777777" w:rsidR="004D1BD1" w:rsidRPr="00B44083" w:rsidRDefault="004D1BD1" w:rsidP="004217B5">
            <w:pPr>
              <w:spacing w:before="120" w:after="120"/>
              <w:ind w:left="149"/>
              <w:rPr>
                <w:sz w:val="20"/>
                <w:szCs w:val="20"/>
                <w:lang w:val="sv-SE"/>
              </w:rPr>
            </w:pPr>
            <w:r w:rsidRPr="00B44083">
              <w:rPr>
                <w:sz w:val="20"/>
                <w:szCs w:val="20"/>
                <w:lang w:val="sv-SE"/>
              </w:rPr>
              <w:t>Om koden för ”Annan ordinationsorsak” (SNOMED: 46021000052104) väljs för föregående kod så anges beskrivning här.</w:t>
            </w:r>
          </w:p>
        </w:tc>
        <w:tc>
          <w:tcPr>
            <w:tcW w:w="1134" w:type="dxa"/>
            <w:tcBorders>
              <w:top w:val="single" w:sz="5" w:space="0" w:color="000000"/>
              <w:left w:val="single" w:sz="5" w:space="0" w:color="000000"/>
              <w:bottom w:val="single" w:sz="5" w:space="0" w:color="000000"/>
              <w:right w:val="single" w:sz="5" w:space="0" w:color="000000"/>
            </w:tcBorders>
          </w:tcPr>
          <w:p w14:paraId="0BD0D442"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2B0CFB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BB068E3"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../../../additionalPrescriptionReason</w:t>
            </w:r>
          </w:p>
        </w:tc>
        <w:tc>
          <w:tcPr>
            <w:tcW w:w="1240" w:type="dxa"/>
            <w:tcBorders>
              <w:top w:val="single" w:sz="5" w:space="0" w:color="000000"/>
              <w:left w:val="single" w:sz="5" w:space="0" w:color="000000"/>
              <w:bottom w:val="single" w:sz="5" w:space="0" w:color="000000"/>
              <w:right w:val="single" w:sz="5" w:space="0" w:color="000000"/>
            </w:tcBorders>
          </w:tcPr>
          <w:p w14:paraId="69B4CE17" w14:textId="77777777" w:rsidR="004D1BD1" w:rsidRPr="00B44083" w:rsidRDefault="004D1BD1" w:rsidP="004217B5">
            <w:pPr>
              <w:spacing w:before="120" w:after="120"/>
              <w:ind w:left="102"/>
              <w:rPr>
                <w:spacing w:val="-1"/>
                <w:sz w:val="20"/>
                <w:szCs w:val="20"/>
              </w:rPr>
            </w:pPr>
            <w:r w:rsidRPr="00B44083">
              <w:rPr>
                <w:spacing w:val="-1"/>
                <w:sz w:val="20"/>
                <w:szCs w:val="20"/>
                <w:lang w:val="sv-SE"/>
              </w:rPr>
              <w:t>PrescriptionReasonType</w:t>
            </w:r>
          </w:p>
        </w:tc>
        <w:tc>
          <w:tcPr>
            <w:tcW w:w="4820" w:type="dxa"/>
            <w:tcBorders>
              <w:top w:val="single" w:sz="5" w:space="0" w:color="000000"/>
              <w:left w:val="single" w:sz="5" w:space="0" w:color="000000"/>
              <w:bottom w:val="single" w:sz="5" w:space="0" w:color="000000"/>
              <w:right w:val="single" w:sz="5" w:space="0" w:color="000000"/>
            </w:tcBorders>
          </w:tcPr>
          <w:p w14:paraId="58532B7C" w14:textId="77777777" w:rsidR="004D1BD1" w:rsidRPr="00B44083" w:rsidRDefault="004D1BD1" w:rsidP="004217B5">
            <w:pPr>
              <w:spacing w:before="120" w:after="120"/>
              <w:ind w:left="149"/>
              <w:rPr>
                <w:sz w:val="20"/>
                <w:szCs w:val="20"/>
                <w:lang w:val="sv-SE"/>
              </w:rPr>
            </w:pPr>
            <w:r w:rsidRPr="00B44083">
              <w:rPr>
                <w:sz w:val="20"/>
                <w:szCs w:val="20"/>
                <w:lang w:val="sv-SE"/>
              </w:rPr>
              <w:t>Övriga ordinationsorsaker.</w:t>
            </w:r>
          </w:p>
          <w:p w14:paraId="09B819CE" w14:textId="77777777" w:rsidR="004D1BD1" w:rsidRPr="00B44083" w:rsidRDefault="004D1BD1" w:rsidP="004217B5">
            <w:pPr>
              <w:spacing w:before="120" w:after="120"/>
              <w:ind w:left="149"/>
              <w:rPr>
                <w:sz w:val="20"/>
                <w:szCs w:val="20"/>
                <w:lang w:val="sv-SE"/>
              </w:rPr>
            </w:pPr>
            <w:r w:rsidRPr="00B44083">
              <w:rPr>
                <w:sz w:val="20"/>
                <w:szCs w:val="20"/>
                <w:lang w:val="sv-SE"/>
              </w:rPr>
              <w:t>Anges en övrig ordinationsorsak måste minst en ordinationshuvudorsak vara angiven.</w:t>
            </w:r>
          </w:p>
        </w:tc>
        <w:tc>
          <w:tcPr>
            <w:tcW w:w="1134" w:type="dxa"/>
            <w:tcBorders>
              <w:top w:val="single" w:sz="5" w:space="0" w:color="000000"/>
              <w:left w:val="single" w:sz="5" w:space="0" w:color="000000"/>
              <w:bottom w:val="single" w:sz="5" w:space="0" w:color="000000"/>
              <w:right w:val="single" w:sz="5" w:space="0" w:color="000000"/>
            </w:tcBorders>
          </w:tcPr>
          <w:p w14:paraId="76C29A92" w14:textId="77777777" w:rsidR="004D1BD1" w:rsidRPr="00B44083" w:rsidRDefault="004D1BD1" w:rsidP="004217B5">
            <w:pPr>
              <w:spacing w:before="120" w:after="120"/>
              <w:ind w:left="142"/>
              <w:rPr>
                <w:sz w:val="20"/>
                <w:szCs w:val="20"/>
              </w:rPr>
            </w:pPr>
            <w:r w:rsidRPr="00B44083">
              <w:rPr>
                <w:sz w:val="20"/>
                <w:szCs w:val="20"/>
                <w:lang w:val="sv-SE"/>
              </w:rPr>
              <w:t>0..*</w:t>
            </w:r>
          </w:p>
        </w:tc>
      </w:tr>
      <w:tr w:rsidR="004D1BD1" w:rsidRPr="00B44083" w14:paraId="4FB9627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41DA945"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../../../../reason</w:t>
            </w:r>
          </w:p>
        </w:tc>
        <w:tc>
          <w:tcPr>
            <w:tcW w:w="1240" w:type="dxa"/>
            <w:tcBorders>
              <w:top w:val="single" w:sz="5" w:space="0" w:color="000000"/>
              <w:left w:val="single" w:sz="5" w:space="0" w:color="000000"/>
              <w:bottom w:val="single" w:sz="5" w:space="0" w:color="000000"/>
              <w:right w:val="single" w:sz="5" w:space="0" w:color="000000"/>
            </w:tcBorders>
          </w:tcPr>
          <w:p w14:paraId="30F3BDB2"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tcPr>
          <w:p w14:paraId="11C1126F" w14:textId="77777777" w:rsidR="004D1BD1" w:rsidRPr="00B44083" w:rsidRDefault="004D1BD1" w:rsidP="004217B5">
            <w:pPr>
              <w:spacing w:before="120" w:after="120"/>
              <w:ind w:left="149"/>
              <w:rPr>
                <w:sz w:val="20"/>
                <w:szCs w:val="20"/>
                <w:lang w:val="sv-SE"/>
              </w:rPr>
            </w:pPr>
            <w:r w:rsidRPr="00B44083">
              <w:rPr>
                <w:sz w:val="20"/>
                <w:szCs w:val="20"/>
                <w:lang w:val="sv-SE"/>
              </w:rPr>
              <w:t>Ordinationsorsak.</w:t>
            </w:r>
          </w:p>
          <w:p w14:paraId="36ECEBB7" w14:textId="77777777" w:rsidR="004D1BD1" w:rsidRPr="00B44083" w:rsidRDefault="004D1BD1" w:rsidP="004217B5">
            <w:pPr>
              <w:spacing w:before="120" w:after="120"/>
              <w:ind w:left="149"/>
              <w:rPr>
                <w:sz w:val="20"/>
                <w:szCs w:val="20"/>
                <w:lang w:val="sv-SE"/>
              </w:rPr>
            </w:pPr>
            <w:r w:rsidRPr="00B44083">
              <w:rPr>
                <w:sz w:val="20"/>
                <w:szCs w:val="20"/>
                <w:lang w:val="sv-SE"/>
              </w:rPr>
              <w:t>Skäl till en viss ordination. Anges enligt Socialstyrelsens kodsystem för ordinationsorsaker (NKOO). Se [</w:t>
            </w:r>
            <w:r w:rsidRPr="00B44083">
              <w:fldChar w:fldCharType="begin"/>
            </w:r>
            <w:r w:rsidRPr="00B44083">
              <w:rPr>
                <w:sz w:val="20"/>
                <w:szCs w:val="20"/>
                <w:lang w:val="sv-SE"/>
              </w:rPr>
              <w:instrText xml:space="preserve"> REF _Ref388001362 \h  \* MERGEFORMAT </w:instrText>
            </w:r>
            <w:r w:rsidRPr="00B44083">
              <w:fldChar w:fldCharType="separate"/>
            </w:r>
            <w:r w:rsidRPr="00B44083">
              <w:rPr>
                <w:sz w:val="20"/>
                <w:szCs w:val="20"/>
                <w:lang w:val="sv-SE"/>
              </w:rPr>
              <w:t>R8</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3A1B9895"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EAE12D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60292D9"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pacing w:val="-1"/>
                <w:sz w:val="20"/>
                <w:szCs w:val="20"/>
                <w:lang w:val="sv-SE"/>
              </w:rPr>
              <w:t>../code</w:t>
            </w:r>
          </w:p>
        </w:tc>
        <w:tc>
          <w:tcPr>
            <w:tcW w:w="1240" w:type="dxa"/>
            <w:tcBorders>
              <w:top w:val="single" w:sz="5" w:space="0" w:color="000000"/>
              <w:left w:val="single" w:sz="5" w:space="0" w:color="000000"/>
              <w:bottom w:val="single" w:sz="5" w:space="0" w:color="000000"/>
              <w:right w:val="single" w:sz="5" w:space="0" w:color="000000"/>
            </w:tcBorders>
          </w:tcPr>
          <w:p w14:paraId="7BC843BA" w14:textId="77777777" w:rsidR="004D1BD1" w:rsidRPr="00B44083" w:rsidRDefault="004D1BD1" w:rsidP="004217B5">
            <w:pPr>
              <w:spacing w:before="120" w:after="120"/>
              <w:ind w:left="102"/>
              <w:rPr>
                <w:spacing w:val="-1"/>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4CDB3FEA" w14:textId="77777777" w:rsidR="004D1BD1" w:rsidRPr="00B44083" w:rsidRDefault="004D1BD1" w:rsidP="004217B5">
            <w:pPr>
              <w:spacing w:before="120" w:after="120"/>
              <w:ind w:left="149"/>
              <w:rPr>
                <w:sz w:val="20"/>
                <w:szCs w:val="20"/>
                <w:lang w:val="sv-SE"/>
              </w:rPr>
            </w:pPr>
            <w:r w:rsidRPr="00B44083">
              <w:rPr>
                <w:sz w:val="20"/>
                <w:szCs w:val="20"/>
                <w:lang w:val="sv-SE"/>
              </w:rPr>
              <w:t>Kod för ordinationsorsak.</w:t>
            </w:r>
          </w:p>
        </w:tc>
        <w:tc>
          <w:tcPr>
            <w:tcW w:w="1134" w:type="dxa"/>
            <w:tcBorders>
              <w:top w:val="single" w:sz="5" w:space="0" w:color="000000"/>
              <w:left w:val="single" w:sz="5" w:space="0" w:color="000000"/>
              <w:bottom w:val="single" w:sz="5" w:space="0" w:color="000000"/>
              <w:right w:val="single" w:sz="5" w:space="0" w:color="000000"/>
            </w:tcBorders>
          </w:tcPr>
          <w:p w14:paraId="122FCBE7" w14:textId="77777777" w:rsidR="004D1BD1" w:rsidRPr="00B44083" w:rsidRDefault="004D1BD1" w:rsidP="004217B5">
            <w:pPr>
              <w:spacing w:before="120" w:after="120"/>
              <w:ind w:left="142"/>
              <w:rPr>
                <w:szCs w:val="20"/>
              </w:rPr>
            </w:pPr>
            <w:r w:rsidRPr="00B44083">
              <w:rPr>
                <w:spacing w:val="-1"/>
                <w:sz w:val="20"/>
                <w:szCs w:val="20"/>
                <w:lang w:val="sv-SE"/>
              </w:rPr>
              <w:t>1..1</w:t>
            </w:r>
          </w:p>
        </w:tc>
      </w:tr>
      <w:tr w:rsidR="004D1BD1" w:rsidRPr="00B44083" w14:paraId="275FEE6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716A019"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pacing w:val="-1"/>
                <w:sz w:val="20"/>
                <w:szCs w:val="20"/>
                <w:lang w:val="sv-SE"/>
              </w:rPr>
              <w:t>../code</w:t>
            </w:r>
            <w:r w:rsidRPr="00B44083">
              <w:rPr>
                <w:sz w:val="20"/>
                <w:szCs w:val="20"/>
                <w:lang w:val="sv-SE"/>
              </w:rPr>
              <w:t>System</w:t>
            </w:r>
          </w:p>
        </w:tc>
        <w:tc>
          <w:tcPr>
            <w:tcW w:w="1240" w:type="dxa"/>
            <w:tcBorders>
              <w:top w:val="single" w:sz="5" w:space="0" w:color="000000"/>
              <w:left w:val="single" w:sz="5" w:space="0" w:color="000000"/>
              <w:bottom w:val="single" w:sz="5" w:space="0" w:color="000000"/>
              <w:right w:val="single" w:sz="5" w:space="0" w:color="000000"/>
            </w:tcBorders>
          </w:tcPr>
          <w:p w14:paraId="0A08A392" w14:textId="77777777" w:rsidR="004D1BD1" w:rsidRPr="00B44083" w:rsidRDefault="004D1BD1" w:rsidP="004217B5">
            <w:pPr>
              <w:spacing w:before="120" w:after="120"/>
              <w:ind w:left="102"/>
              <w:rPr>
                <w:spacing w:val="-1"/>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0877CC45" w14:textId="77777777" w:rsidR="004D1BD1" w:rsidRPr="00B44083" w:rsidRDefault="004D1BD1" w:rsidP="004217B5">
            <w:pPr>
              <w:spacing w:before="120" w:after="120"/>
              <w:ind w:left="149"/>
              <w:rPr>
                <w:sz w:val="20"/>
                <w:szCs w:val="20"/>
                <w:lang w:val="sv-SE"/>
              </w:rPr>
            </w:pPr>
            <w:r w:rsidRPr="00B44083">
              <w:rPr>
                <w:sz w:val="20"/>
                <w:szCs w:val="20"/>
                <w:lang w:val="sv-SE"/>
              </w:rPr>
              <w:t>Kodsystem för ordinationsorsakskod.</w:t>
            </w:r>
          </w:p>
        </w:tc>
        <w:tc>
          <w:tcPr>
            <w:tcW w:w="1134" w:type="dxa"/>
            <w:tcBorders>
              <w:top w:val="single" w:sz="5" w:space="0" w:color="000000"/>
              <w:left w:val="single" w:sz="5" w:space="0" w:color="000000"/>
              <w:bottom w:val="single" w:sz="5" w:space="0" w:color="000000"/>
              <w:right w:val="single" w:sz="5" w:space="0" w:color="000000"/>
            </w:tcBorders>
          </w:tcPr>
          <w:p w14:paraId="76E41754"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5ECF33D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64A7748"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tcPr>
          <w:p w14:paraId="11CEDB07"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7B5552A"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ordinationsorsakskod.</w:t>
            </w:r>
          </w:p>
        </w:tc>
        <w:tc>
          <w:tcPr>
            <w:tcW w:w="1134" w:type="dxa"/>
            <w:tcBorders>
              <w:top w:val="single" w:sz="5" w:space="0" w:color="000000"/>
              <w:left w:val="single" w:sz="5" w:space="0" w:color="000000"/>
              <w:bottom w:val="single" w:sz="5" w:space="0" w:color="000000"/>
              <w:right w:val="single" w:sz="5" w:space="0" w:color="000000"/>
            </w:tcBorders>
          </w:tcPr>
          <w:p w14:paraId="1290F9E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9B7978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E045F53"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tcPr>
          <w:p w14:paraId="18C9D10A"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116536F7"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ordinationsorsakskod.</w:t>
            </w:r>
          </w:p>
        </w:tc>
        <w:tc>
          <w:tcPr>
            <w:tcW w:w="1134" w:type="dxa"/>
            <w:tcBorders>
              <w:top w:val="single" w:sz="5" w:space="0" w:color="000000"/>
              <w:left w:val="single" w:sz="5" w:space="0" w:color="000000"/>
              <w:bottom w:val="single" w:sz="5" w:space="0" w:color="000000"/>
              <w:right w:val="single" w:sz="5" w:space="0" w:color="000000"/>
            </w:tcBorders>
          </w:tcPr>
          <w:p w14:paraId="72FA5C66"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11327F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33C4A24"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tcPr>
          <w:p w14:paraId="1AF520D8"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8F9C92C" w14:textId="77777777" w:rsidR="004D1BD1" w:rsidRPr="00B44083" w:rsidRDefault="004D1BD1" w:rsidP="004217B5">
            <w:pPr>
              <w:spacing w:before="120" w:after="120"/>
              <w:ind w:left="149"/>
              <w:rPr>
                <w:sz w:val="20"/>
                <w:szCs w:val="20"/>
                <w:lang w:val="sv-SE"/>
              </w:rPr>
            </w:pPr>
            <w:r w:rsidRPr="00B44083">
              <w:rPr>
                <w:sz w:val="20"/>
                <w:szCs w:val="20"/>
                <w:lang w:val="sv-SE"/>
              </w:rPr>
              <w:t>Ordinationsorsakskoden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tcPr>
          <w:p w14:paraId="31A77A7F" w14:textId="77777777" w:rsidR="004D1BD1" w:rsidRPr="00B44083" w:rsidRDefault="004D1BD1" w:rsidP="004217B5">
            <w:pPr>
              <w:spacing w:before="120" w:after="120"/>
              <w:ind w:left="142"/>
              <w:rPr>
                <w:szCs w:val="20"/>
              </w:rPr>
            </w:pPr>
            <w:r w:rsidRPr="00B44083">
              <w:rPr>
                <w:spacing w:val="-1"/>
                <w:sz w:val="20"/>
                <w:szCs w:val="20"/>
              </w:rPr>
              <w:t>1..1</w:t>
            </w:r>
          </w:p>
        </w:tc>
      </w:tr>
      <w:tr w:rsidR="005D474C" w:rsidRPr="00B44083" w14:paraId="71F9D7E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E511A89" w14:textId="4A6910A1" w:rsidR="005D474C" w:rsidRPr="00B44083" w:rsidRDefault="005D474C" w:rsidP="004217B5">
            <w:pPr>
              <w:tabs>
                <w:tab w:val="left" w:pos="567"/>
              </w:tabs>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tcPr>
          <w:p w14:paraId="3873DBED" w14:textId="4A0F9C16" w:rsidR="005D474C" w:rsidRPr="00B44083" w:rsidRDefault="005D474C"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FC8EB23" w14:textId="3815714E" w:rsidR="005D474C" w:rsidRPr="00B44083" w:rsidRDefault="005D474C" w:rsidP="004217B5">
            <w:pPr>
              <w:spacing w:before="120" w:after="120"/>
              <w:ind w:left="149"/>
              <w:rPr>
                <w:lang w:val="sv-SE"/>
              </w:rPr>
            </w:pPr>
            <w:r w:rsidRPr="00B44083">
              <w:rPr>
                <w:color w:val="FF0000"/>
                <w:spacing w:val="-1"/>
                <w:sz w:val="20"/>
                <w:szCs w:val="20"/>
                <w:lang w:val="sv-SE"/>
              </w:rPr>
              <w:t xml:space="preserve">originalText får ej användas för </w:t>
            </w:r>
            <w:r w:rsidR="00971913" w:rsidRPr="00B44083">
              <w:rPr>
                <w:color w:val="FF0000"/>
                <w:spacing w:val="-1"/>
                <w:sz w:val="20"/>
                <w:szCs w:val="20"/>
                <w:lang w:val="sv-SE"/>
              </w:rPr>
              <w:t>ordinationsorsak</w:t>
            </w:r>
            <w:r w:rsidRPr="00B44083">
              <w:rPr>
                <w:color w:val="FF0000"/>
                <w:spacing w:val="-1"/>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69F187F6" w14:textId="63F04154" w:rsidR="005D474C" w:rsidRPr="00B44083" w:rsidRDefault="005D474C" w:rsidP="004217B5">
            <w:pPr>
              <w:spacing w:before="120" w:after="120"/>
              <w:ind w:left="142"/>
              <w:rPr>
                <w:spacing w:val="-1"/>
              </w:rPr>
            </w:pPr>
            <w:r w:rsidRPr="00B44083">
              <w:rPr>
                <w:color w:val="FF0000"/>
                <w:spacing w:val="-1"/>
                <w:sz w:val="20"/>
                <w:szCs w:val="20"/>
              </w:rPr>
              <w:t>0..0</w:t>
            </w:r>
          </w:p>
        </w:tc>
      </w:tr>
      <w:tr w:rsidR="004D1BD1" w:rsidRPr="00B44083" w14:paraId="6C6623B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6F1E42F"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../../../../otherReason</w:t>
            </w:r>
          </w:p>
        </w:tc>
        <w:tc>
          <w:tcPr>
            <w:tcW w:w="1240" w:type="dxa"/>
            <w:tcBorders>
              <w:top w:val="single" w:sz="5" w:space="0" w:color="000000"/>
              <w:left w:val="single" w:sz="5" w:space="0" w:color="000000"/>
              <w:bottom w:val="single" w:sz="5" w:space="0" w:color="000000"/>
              <w:right w:val="single" w:sz="5" w:space="0" w:color="000000"/>
            </w:tcBorders>
          </w:tcPr>
          <w:p w14:paraId="18CBBFA9"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5B847A81" w14:textId="77777777" w:rsidR="004D1BD1" w:rsidRPr="00B44083" w:rsidRDefault="004D1BD1" w:rsidP="004217B5">
            <w:pPr>
              <w:spacing w:before="120" w:after="120"/>
              <w:ind w:left="149"/>
              <w:rPr>
                <w:sz w:val="20"/>
                <w:szCs w:val="20"/>
                <w:lang w:val="sv-SE"/>
              </w:rPr>
            </w:pPr>
            <w:r w:rsidRPr="00B44083">
              <w:rPr>
                <w:sz w:val="20"/>
                <w:szCs w:val="20"/>
                <w:lang w:val="sv-SE"/>
              </w:rPr>
              <w:t>Om koden för ”Annan ordinationsorsak” (SNOMED: 46021000052104) väljs för föregående kod så anges beskrivning här.</w:t>
            </w:r>
          </w:p>
        </w:tc>
        <w:tc>
          <w:tcPr>
            <w:tcW w:w="1134" w:type="dxa"/>
            <w:tcBorders>
              <w:top w:val="single" w:sz="5" w:space="0" w:color="000000"/>
              <w:left w:val="single" w:sz="5" w:space="0" w:color="000000"/>
              <w:bottom w:val="single" w:sz="5" w:space="0" w:color="000000"/>
              <w:right w:val="single" w:sz="5" w:space="0" w:color="000000"/>
            </w:tcBorders>
          </w:tcPr>
          <w:p w14:paraId="045C84F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77DA62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57411F9"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w:t>
            </w:r>
            <w:r w:rsidRPr="00B44083">
              <w:rPr>
                <w:spacing w:val="-1"/>
                <w:sz w:val="20"/>
                <w:szCs w:val="20"/>
                <w:lang w:val="sv-SE"/>
              </w:rPr>
              <w:t>evaluationTime</w:t>
            </w:r>
          </w:p>
        </w:tc>
        <w:tc>
          <w:tcPr>
            <w:tcW w:w="1240" w:type="dxa"/>
            <w:tcBorders>
              <w:top w:val="single" w:sz="5" w:space="0" w:color="000000"/>
              <w:left w:val="single" w:sz="5" w:space="0" w:color="000000"/>
              <w:bottom w:val="single" w:sz="5" w:space="0" w:color="000000"/>
              <w:right w:val="single" w:sz="5" w:space="0" w:color="000000"/>
            </w:tcBorders>
          </w:tcPr>
          <w:p w14:paraId="70E23AD2" w14:textId="77777777" w:rsidR="004D1BD1" w:rsidRPr="00B44083" w:rsidRDefault="004D1BD1" w:rsidP="004217B5">
            <w:pPr>
              <w:spacing w:before="120" w:after="120"/>
              <w:ind w:left="102"/>
              <w:rPr>
                <w:sz w:val="20"/>
                <w:szCs w:val="20"/>
                <w:lang w:val="sv-SE"/>
              </w:rPr>
            </w:pPr>
            <w:r w:rsidRPr="00B44083">
              <w:rPr>
                <w:spacing w:val="-1"/>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tcPr>
          <w:p w14:paraId="31F7816D" w14:textId="77777777" w:rsidR="004D1BD1" w:rsidRPr="00B44083" w:rsidRDefault="004D1BD1" w:rsidP="004217B5">
            <w:pPr>
              <w:spacing w:before="120" w:after="120"/>
              <w:ind w:left="149"/>
              <w:rPr>
                <w:sz w:val="20"/>
                <w:szCs w:val="20"/>
                <w:lang w:val="sv-SE"/>
              </w:rPr>
            </w:pPr>
            <w:r w:rsidRPr="00B44083">
              <w:rPr>
                <w:sz w:val="20"/>
                <w:szCs w:val="20"/>
                <w:lang w:val="sv-SE"/>
              </w:rPr>
              <w:t>Utvärderingstidpunkt (nästa planerade utvärderingstidpunkt).</w:t>
            </w:r>
          </w:p>
          <w:p w14:paraId="7D2F02C5" w14:textId="7242F956" w:rsidR="004D1BD1" w:rsidRPr="00B44083" w:rsidRDefault="004D1BD1" w:rsidP="004217B5">
            <w:pPr>
              <w:spacing w:before="120" w:after="120"/>
              <w:ind w:left="149"/>
              <w:rPr>
                <w:sz w:val="20"/>
                <w:szCs w:val="20"/>
                <w:lang w:val="sv-SE"/>
              </w:rPr>
            </w:pPr>
            <w:r w:rsidRPr="00B44083">
              <w:rPr>
                <w:sz w:val="20"/>
                <w:szCs w:val="20"/>
                <w:lang w:val="sv-SE"/>
              </w:rPr>
              <w:lastRenderedPageBreak/>
              <w:t>Tidpunkt vid vilken behandlingen ska utvärderas.</w:t>
            </w:r>
          </w:p>
        </w:tc>
        <w:tc>
          <w:tcPr>
            <w:tcW w:w="1134" w:type="dxa"/>
            <w:tcBorders>
              <w:top w:val="single" w:sz="5" w:space="0" w:color="000000"/>
              <w:left w:val="single" w:sz="5" w:space="0" w:color="000000"/>
              <w:bottom w:val="single" w:sz="5" w:space="0" w:color="000000"/>
              <w:right w:val="single" w:sz="5" w:space="0" w:color="000000"/>
            </w:tcBorders>
          </w:tcPr>
          <w:p w14:paraId="0F8A4B76"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721753B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A5B765D"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../../../treatmentPurpose</w:t>
            </w:r>
          </w:p>
        </w:tc>
        <w:tc>
          <w:tcPr>
            <w:tcW w:w="1240" w:type="dxa"/>
            <w:tcBorders>
              <w:top w:val="single" w:sz="5" w:space="0" w:color="000000"/>
              <w:left w:val="single" w:sz="5" w:space="0" w:color="000000"/>
              <w:bottom w:val="single" w:sz="5" w:space="0" w:color="000000"/>
              <w:right w:val="single" w:sz="5" w:space="0" w:color="000000"/>
            </w:tcBorders>
          </w:tcPr>
          <w:p w14:paraId="61D8ABF8"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504A2F4C" w14:textId="77777777" w:rsidR="004D1BD1" w:rsidRPr="00B44083" w:rsidRDefault="004D1BD1" w:rsidP="004217B5">
            <w:pPr>
              <w:spacing w:before="120" w:after="120"/>
              <w:ind w:left="149"/>
              <w:rPr>
                <w:sz w:val="20"/>
                <w:szCs w:val="20"/>
                <w:lang w:val="sv-SE"/>
              </w:rPr>
            </w:pPr>
            <w:r w:rsidRPr="00B44083">
              <w:rPr>
                <w:sz w:val="20"/>
                <w:szCs w:val="20"/>
                <w:lang w:val="sv-SE"/>
              </w:rPr>
              <w:t>Behandlingsändamål.</w:t>
            </w:r>
          </w:p>
          <w:p w14:paraId="49054728" w14:textId="77777777" w:rsidR="004D1BD1" w:rsidRPr="00B44083" w:rsidRDefault="004D1BD1" w:rsidP="004217B5">
            <w:pPr>
              <w:spacing w:before="120" w:after="120"/>
              <w:ind w:left="149"/>
              <w:rPr>
                <w:sz w:val="20"/>
                <w:szCs w:val="20"/>
                <w:lang w:val="sv-SE"/>
              </w:rPr>
            </w:pPr>
            <w:r w:rsidRPr="00B44083">
              <w:rPr>
                <w:sz w:val="20"/>
                <w:szCs w:val="20"/>
                <w:lang w:val="sv-SE"/>
              </w:rPr>
              <w:t>Text som beskriver avsikten med läkemedelsbehandlingen för vård- och omsorgstagaren. Exempel: Mot högt blodtryck.</w:t>
            </w:r>
          </w:p>
        </w:tc>
        <w:tc>
          <w:tcPr>
            <w:tcW w:w="1134" w:type="dxa"/>
            <w:tcBorders>
              <w:top w:val="single" w:sz="5" w:space="0" w:color="000000"/>
              <w:left w:val="single" w:sz="5" w:space="0" w:color="000000"/>
              <w:bottom w:val="single" w:sz="5" w:space="0" w:color="000000"/>
              <w:right w:val="single" w:sz="5" w:space="0" w:color="000000"/>
            </w:tcBorders>
          </w:tcPr>
          <w:p w14:paraId="6A87AD7C"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E3F15D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3F3CCB5"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w:t>
            </w:r>
            <w:r w:rsidRPr="00B44083">
              <w:rPr>
                <w:spacing w:val="-1"/>
                <w:sz w:val="20"/>
                <w:szCs w:val="20"/>
                <w:lang w:val="sv-SE"/>
              </w:rPr>
              <w:t>prescriptionChainId</w:t>
            </w:r>
          </w:p>
        </w:tc>
        <w:tc>
          <w:tcPr>
            <w:tcW w:w="1240" w:type="dxa"/>
            <w:tcBorders>
              <w:top w:val="single" w:sz="5" w:space="0" w:color="000000"/>
              <w:left w:val="single" w:sz="5" w:space="0" w:color="000000"/>
              <w:bottom w:val="single" w:sz="5" w:space="0" w:color="000000"/>
              <w:right w:val="single" w:sz="5" w:space="0" w:color="000000"/>
            </w:tcBorders>
          </w:tcPr>
          <w:p w14:paraId="3B00EFD4" w14:textId="77777777" w:rsidR="004D1BD1" w:rsidRPr="00B44083" w:rsidRDefault="004D1BD1" w:rsidP="004217B5">
            <w:pPr>
              <w:spacing w:before="120" w:after="120"/>
              <w:ind w:left="102"/>
              <w:rPr>
                <w:sz w:val="20"/>
                <w:szCs w:val="20"/>
                <w:lang w:val="sv-SE"/>
              </w:rPr>
            </w:pPr>
            <w:r w:rsidRPr="00B44083">
              <w:rPr>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tcPr>
          <w:p w14:paraId="2DFD7B12" w14:textId="77777777" w:rsidR="004D1BD1" w:rsidRPr="00B44083" w:rsidRDefault="004D1BD1" w:rsidP="004217B5">
            <w:pPr>
              <w:spacing w:before="120" w:after="120"/>
              <w:ind w:left="149"/>
              <w:rPr>
                <w:sz w:val="20"/>
                <w:szCs w:val="20"/>
                <w:lang w:val="sv-SE"/>
              </w:rPr>
            </w:pPr>
            <w:r w:rsidRPr="00B44083">
              <w:rPr>
                <w:sz w:val="20"/>
                <w:szCs w:val="20"/>
                <w:lang w:val="sv-SE"/>
              </w:rPr>
              <w:t>Ordinationskedje-id.</w:t>
            </w:r>
          </w:p>
          <w:p w14:paraId="70674052" w14:textId="77777777" w:rsidR="004D1BD1" w:rsidRPr="00B44083" w:rsidRDefault="004D1BD1" w:rsidP="004217B5">
            <w:pPr>
              <w:spacing w:before="120" w:after="120"/>
              <w:ind w:left="149"/>
              <w:rPr>
                <w:sz w:val="20"/>
                <w:szCs w:val="20"/>
                <w:lang w:val="sv-SE"/>
              </w:rPr>
            </w:pPr>
            <w:r w:rsidRPr="00B44083">
              <w:rPr>
                <w:sz w:val="20"/>
                <w:szCs w:val="20"/>
                <w:lang w:val="sv-SE"/>
              </w:rPr>
              <w:t xml:space="preserve">Lokal identifierare för den ordinationskedja i vilken aktuell ordination ingår. Serie av läkemedelsordinationer med gemensam indikation, gemensam verksam substans och gemensam läkemedelsform </w:t>
            </w:r>
          </w:p>
        </w:tc>
        <w:tc>
          <w:tcPr>
            <w:tcW w:w="1134" w:type="dxa"/>
            <w:tcBorders>
              <w:top w:val="single" w:sz="5" w:space="0" w:color="000000"/>
              <w:left w:val="single" w:sz="5" w:space="0" w:color="000000"/>
              <w:bottom w:val="single" w:sz="5" w:space="0" w:color="000000"/>
              <w:right w:val="single" w:sz="5" w:space="0" w:color="000000"/>
            </w:tcBorders>
          </w:tcPr>
          <w:p w14:paraId="441B816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7DE30B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534D9E2" w14:textId="77777777" w:rsidR="004D1BD1" w:rsidRPr="00B44083" w:rsidRDefault="004D1BD1" w:rsidP="004217B5">
            <w:pPr>
              <w:spacing w:before="120" w:after="120"/>
              <w:ind w:left="102" w:right="177"/>
              <w:rPr>
                <w:szCs w:val="20"/>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tcPr>
          <w:p w14:paraId="57975664"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63DA295F" w14:textId="77777777" w:rsidR="004D1BD1" w:rsidRPr="00B44083" w:rsidRDefault="004D1BD1" w:rsidP="004217B5">
            <w:pPr>
              <w:spacing w:before="120" w:after="120"/>
              <w:ind w:left="149"/>
              <w:rPr>
                <w:sz w:val="20"/>
                <w:szCs w:val="20"/>
                <w:lang w:val="sv-SE"/>
              </w:rPr>
            </w:pPr>
            <w:r w:rsidRPr="00B44083">
              <w:rPr>
                <w:sz w:val="20"/>
                <w:szCs w:val="20"/>
                <w:lang w:val="sv-SE"/>
              </w:rPr>
              <w:t>Antingen en UUID som utgör hela ordinationskedje-id, eller en OID som pekar på källsystem. Om ingendera finns används nationell OID för lokala id:n: 1.2.752.129.2.1.2.1</w:t>
            </w:r>
          </w:p>
        </w:tc>
        <w:tc>
          <w:tcPr>
            <w:tcW w:w="1134" w:type="dxa"/>
            <w:tcBorders>
              <w:top w:val="single" w:sz="5" w:space="0" w:color="000000"/>
              <w:left w:val="single" w:sz="5" w:space="0" w:color="000000"/>
              <w:bottom w:val="single" w:sz="5" w:space="0" w:color="000000"/>
              <w:right w:val="single" w:sz="5" w:space="0" w:color="000000"/>
            </w:tcBorders>
          </w:tcPr>
          <w:p w14:paraId="437202B2"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266E16F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1FEE1D2" w14:textId="77777777" w:rsidR="004D1BD1" w:rsidRPr="00B44083" w:rsidRDefault="004D1BD1" w:rsidP="004217B5">
            <w:pPr>
              <w:spacing w:before="120" w:after="120"/>
              <w:ind w:left="102" w:right="177"/>
              <w:rPr>
                <w:szCs w:val="20"/>
              </w:rPr>
            </w:pPr>
            <w:r w:rsidRPr="00B44083">
              <w:rPr>
                <w:sz w:val="20"/>
                <w:szCs w:val="20"/>
                <w:lang w:val="sv-SE"/>
              </w:rPr>
              <w:t>../../../../extension</w:t>
            </w:r>
          </w:p>
        </w:tc>
        <w:tc>
          <w:tcPr>
            <w:tcW w:w="1240" w:type="dxa"/>
            <w:tcBorders>
              <w:top w:val="single" w:sz="5" w:space="0" w:color="000000"/>
              <w:left w:val="single" w:sz="5" w:space="0" w:color="000000"/>
              <w:bottom w:val="single" w:sz="5" w:space="0" w:color="000000"/>
              <w:right w:val="single" w:sz="5" w:space="0" w:color="000000"/>
            </w:tcBorders>
          </w:tcPr>
          <w:p w14:paraId="5A2A283A"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1E562B7D" w14:textId="77777777" w:rsidR="004D1BD1" w:rsidRPr="00B44083" w:rsidRDefault="004D1BD1" w:rsidP="004217B5">
            <w:pPr>
              <w:spacing w:before="120" w:after="120"/>
              <w:ind w:left="149"/>
              <w:rPr>
                <w:sz w:val="20"/>
                <w:szCs w:val="20"/>
                <w:lang w:val="sv-SE"/>
              </w:rPr>
            </w:pPr>
            <w:r w:rsidRPr="00B44083">
              <w:rPr>
                <w:sz w:val="20"/>
                <w:szCs w:val="20"/>
                <w:lang w:val="sv-SE"/>
              </w:rPr>
              <w:t>Ordinationskedje-id som är unikt inom källsystemet. Används nationell OID för lokala id:n (se fältet ovan) ska detta värde anges som HSA-id för det system inom vilket ordinationskedje-id är unikt + ”:” +  det lokala id:t.</w:t>
            </w:r>
          </w:p>
        </w:tc>
        <w:tc>
          <w:tcPr>
            <w:tcW w:w="1134" w:type="dxa"/>
            <w:tcBorders>
              <w:top w:val="single" w:sz="5" w:space="0" w:color="000000"/>
              <w:left w:val="single" w:sz="5" w:space="0" w:color="000000"/>
              <w:bottom w:val="single" w:sz="5" w:space="0" w:color="000000"/>
              <w:right w:val="single" w:sz="5" w:space="0" w:color="000000"/>
            </w:tcBorders>
          </w:tcPr>
          <w:p w14:paraId="6ACF1BE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B8EF18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87364BB" w14:textId="77777777" w:rsidR="004D1BD1" w:rsidRPr="00B44083" w:rsidRDefault="004D1BD1" w:rsidP="004217B5">
            <w:pPr>
              <w:spacing w:before="120" w:after="120"/>
              <w:ind w:left="102" w:right="177"/>
              <w:rPr>
                <w:sz w:val="20"/>
                <w:szCs w:val="20"/>
                <w:lang w:val="sv-SE"/>
              </w:rPr>
            </w:pPr>
            <w:r w:rsidRPr="00B44083">
              <w:rPr>
                <w:sz w:val="20"/>
                <w:szCs w:val="20"/>
                <w:lang w:val="sv-SE"/>
              </w:rPr>
              <w:t>../../../precedingPrescriptionId</w:t>
            </w:r>
          </w:p>
        </w:tc>
        <w:tc>
          <w:tcPr>
            <w:tcW w:w="1240" w:type="dxa"/>
            <w:tcBorders>
              <w:top w:val="single" w:sz="5" w:space="0" w:color="000000"/>
              <w:left w:val="single" w:sz="5" w:space="0" w:color="000000"/>
              <w:bottom w:val="single" w:sz="5" w:space="0" w:color="000000"/>
              <w:right w:val="single" w:sz="5" w:space="0" w:color="000000"/>
            </w:tcBorders>
          </w:tcPr>
          <w:p w14:paraId="2DEC4ED3" w14:textId="77777777" w:rsidR="004D1BD1" w:rsidRPr="00B44083" w:rsidRDefault="004D1BD1" w:rsidP="004217B5">
            <w:pPr>
              <w:spacing w:before="120" w:after="120"/>
              <w:ind w:left="102"/>
              <w:rPr>
                <w:sz w:val="20"/>
                <w:szCs w:val="20"/>
                <w:lang w:val="sv-SE"/>
              </w:rPr>
            </w:pPr>
            <w:r w:rsidRPr="00B44083">
              <w:rPr>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tcPr>
          <w:p w14:paraId="5D98B5EA" w14:textId="77777777" w:rsidR="004D1BD1" w:rsidRPr="00B44083" w:rsidRDefault="004D1BD1" w:rsidP="004217B5">
            <w:pPr>
              <w:spacing w:before="120" w:after="120"/>
              <w:ind w:left="149"/>
              <w:rPr>
                <w:sz w:val="20"/>
                <w:szCs w:val="20"/>
                <w:lang w:val="sv-SE"/>
              </w:rPr>
            </w:pPr>
            <w:r w:rsidRPr="00B44083">
              <w:rPr>
                <w:sz w:val="20"/>
                <w:szCs w:val="20"/>
                <w:lang w:val="sv-SE"/>
              </w:rPr>
              <w:t>Föregående ordinations-id.</w:t>
            </w:r>
          </w:p>
          <w:p w14:paraId="4687B3DD" w14:textId="77777777" w:rsidR="004D1BD1" w:rsidRPr="00B44083" w:rsidRDefault="004D1BD1" w:rsidP="004217B5">
            <w:pPr>
              <w:spacing w:before="120" w:after="120"/>
              <w:ind w:left="149"/>
              <w:rPr>
                <w:sz w:val="20"/>
                <w:szCs w:val="20"/>
                <w:lang w:val="sv-SE"/>
              </w:rPr>
            </w:pPr>
            <w:r w:rsidRPr="00B44083">
              <w:rPr>
                <w:sz w:val="20"/>
                <w:szCs w:val="20"/>
                <w:lang w:val="sv-SE"/>
              </w:rPr>
              <w:t>Referens till föregående ordination i ordinationskedja.</w:t>
            </w:r>
          </w:p>
        </w:tc>
        <w:tc>
          <w:tcPr>
            <w:tcW w:w="1134" w:type="dxa"/>
            <w:tcBorders>
              <w:top w:val="single" w:sz="5" w:space="0" w:color="000000"/>
              <w:left w:val="single" w:sz="5" w:space="0" w:color="000000"/>
              <w:bottom w:val="single" w:sz="5" w:space="0" w:color="000000"/>
              <w:right w:val="single" w:sz="5" w:space="0" w:color="000000"/>
            </w:tcBorders>
          </w:tcPr>
          <w:p w14:paraId="5F0C07A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172D44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5D5A488" w14:textId="77777777" w:rsidR="004D1BD1" w:rsidRPr="00B44083" w:rsidRDefault="004D1BD1" w:rsidP="004217B5">
            <w:pPr>
              <w:spacing w:before="120" w:after="120"/>
              <w:ind w:left="102" w:right="177"/>
              <w:rPr>
                <w:szCs w:val="20"/>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tcPr>
          <w:p w14:paraId="5015EE6A"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74683FC2" w14:textId="77777777" w:rsidR="004D1BD1" w:rsidRPr="00B44083" w:rsidRDefault="004D1BD1" w:rsidP="004217B5">
            <w:pPr>
              <w:spacing w:before="120" w:after="120"/>
              <w:ind w:left="149"/>
              <w:rPr>
                <w:sz w:val="20"/>
                <w:szCs w:val="20"/>
                <w:lang w:val="sv-SE"/>
              </w:rPr>
            </w:pPr>
            <w:r w:rsidRPr="00B44083">
              <w:rPr>
                <w:sz w:val="20"/>
                <w:szCs w:val="20"/>
                <w:lang w:val="sv-SE"/>
              </w:rPr>
              <w:t>Antingen en UUID som utgör hela ordinations-id, eller en OID som pekar på källsystem. Om ingendera finns används nationell OID för lokala id:n: 1.2.752.129.2.1.2.1</w:t>
            </w:r>
          </w:p>
        </w:tc>
        <w:tc>
          <w:tcPr>
            <w:tcW w:w="1134" w:type="dxa"/>
            <w:tcBorders>
              <w:top w:val="single" w:sz="5" w:space="0" w:color="000000"/>
              <w:left w:val="single" w:sz="5" w:space="0" w:color="000000"/>
              <w:bottom w:val="single" w:sz="5" w:space="0" w:color="000000"/>
              <w:right w:val="single" w:sz="5" w:space="0" w:color="000000"/>
            </w:tcBorders>
          </w:tcPr>
          <w:p w14:paraId="5E62DADA"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2E2B3B9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D45B380" w14:textId="77777777" w:rsidR="004D1BD1" w:rsidRPr="00B44083" w:rsidRDefault="004D1BD1" w:rsidP="004217B5">
            <w:pPr>
              <w:spacing w:before="120" w:after="120"/>
              <w:ind w:left="102" w:right="177"/>
              <w:rPr>
                <w:szCs w:val="20"/>
              </w:rPr>
            </w:pPr>
            <w:r w:rsidRPr="00B44083">
              <w:rPr>
                <w:sz w:val="20"/>
                <w:szCs w:val="20"/>
                <w:lang w:val="sv-SE"/>
              </w:rPr>
              <w:t>../../../../extension</w:t>
            </w:r>
          </w:p>
        </w:tc>
        <w:tc>
          <w:tcPr>
            <w:tcW w:w="1240" w:type="dxa"/>
            <w:tcBorders>
              <w:top w:val="single" w:sz="5" w:space="0" w:color="000000"/>
              <w:left w:val="single" w:sz="5" w:space="0" w:color="000000"/>
              <w:bottom w:val="single" w:sz="5" w:space="0" w:color="000000"/>
              <w:right w:val="single" w:sz="5" w:space="0" w:color="000000"/>
            </w:tcBorders>
          </w:tcPr>
          <w:p w14:paraId="7604394C"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1B1705EF" w14:textId="77777777" w:rsidR="004D1BD1" w:rsidRPr="00B44083" w:rsidRDefault="004D1BD1" w:rsidP="004217B5">
            <w:pPr>
              <w:spacing w:before="120" w:after="120"/>
              <w:ind w:left="149"/>
              <w:rPr>
                <w:sz w:val="20"/>
                <w:szCs w:val="20"/>
                <w:lang w:val="sv-SE"/>
              </w:rPr>
            </w:pPr>
            <w:r w:rsidRPr="00B44083">
              <w:rPr>
                <w:sz w:val="20"/>
                <w:szCs w:val="20"/>
                <w:lang w:val="sv-SE"/>
              </w:rPr>
              <w:t>Ordinations-id som är unikt inom källsystemet. Används nationell OID för lokala id:n (se fältet ovan) ska detta värde anges som HSA-id för det system inom vilket ordinations-id är unikt + ”:” +  det lokala id:t.</w:t>
            </w:r>
          </w:p>
        </w:tc>
        <w:tc>
          <w:tcPr>
            <w:tcW w:w="1134" w:type="dxa"/>
            <w:tcBorders>
              <w:top w:val="single" w:sz="5" w:space="0" w:color="000000"/>
              <w:left w:val="single" w:sz="5" w:space="0" w:color="000000"/>
              <w:bottom w:val="single" w:sz="5" w:space="0" w:color="000000"/>
              <w:right w:val="single" w:sz="5" w:space="0" w:color="000000"/>
            </w:tcBorders>
          </w:tcPr>
          <w:p w14:paraId="5D4B55E6"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146E571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B9AAE75" w14:textId="77777777" w:rsidR="004D1BD1" w:rsidRPr="00B44083" w:rsidRDefault="004D1BD1" w:rsidP="004217B5">
            <w:pPr>
              <w:spacing w:before="120" w:after="120"/>
              <w:ind w:left="102" w:right="177"/>
              <w:rPr>
                <w:sz w:val="20"/>
                <w:szCs w:val="20"/>
                <w:lang w:val="sv-SE"/>
              </w:rPr>
            </w:pPr>
            <w:r w:rsidRPr="00B44083">
              <w:rPr>
                <w:sz w:val="20"/>
                <w:szCs w:val="20"/>
                <w:lang w:val="sv-SE"/>
              </w:rPr>
              <w:t>../../../succeedingPrescriptionId</w:t>
            </w:r>
          </w:p>
        </w:tc>
        <w:tc>
          <w:tcPr>
            <w:tcW w:w="1240" w:type="dxa"/>
            <w:tcBorders>
              <w:top w:val="single" w:sz="5" w:space="0" w:color="000000"/>
              <w:left w:val="single" w:sz="5" w:space="0" w:color="000000"/>
              <w:bottom w:val="single" w:sz="5" w:space="0" w:color="000000"/>
              <w:right w:val="single" w:sz="5" w:space="0" w:color="000000"/>
            </w:tcBorders>
          </w:tcPr>
          <w:p w14:paraId="08238FBB" w14:textId="77777777" w:rsidR="004D1BD1" w:rsidRPr="00B44083" w:rsidRDefault="004D1BD1" w:rsidP="004217B5">
            <w:pPr>
              <w:spacing w:before="120" w:after="120"/>
              <w:ind w:left="102"/>
              <w:rPr>
                <w:sz w:val="20"/>
                <w:szCs w:val="20"/>
                <w:lang w:val="sv-SE"/>
              </w:rPr>
            </w:pPr>
            <w:r w:rsidRPr="00B44083">
              <w:rPr>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tcPr>
          <w:p w14:paraId="574DA883" w14:textId="77777777" w:rsidR="004D1BD1" w:rsidRPr="00B44083" w:rsidRDefault="004D1BD1" w:rsidP="004217B5">
            <w:pPr>
              <w:spacing w:before="120" w:after="120"/>
              <w:ind w:left="149"/>
              <w:rPr>
                <w:sz w:val="20"/>
                <w:szCs w:val="20"/>
                <w:lang w:val="sv-SE"/>
              </w:rPr>
            </w:pPr>
            <w:r w:rsidRPr="00B44083">
              <w:rPr>
                <w:sz w:val="20"/>
                <w:szCs w:val="20"/>
                <w:lang w:val="sv-SE"/>
              </w:rPr>
              <w:t>Efterföljande ordinations-id.</w:t>
            </w:r>
          </w:p>
          <w:p w14:paraId="5946908A" w14:textId="77777777" w:rsidR="004D1BD1" w:rsidRPr="00B44083" w:rsidRDefault="004D1BD1" w:rsidP="004217B5">
            <w:pPr>
              <w:spacing w:before="120" w:after="120"/>
              <w:ind w:left="149"/>
              <w:rPr>
                <w:sz w:val="20"/>
                <w:szCs w:val="20"/>
                <w:lang w:val="sv-SE"/>
              </w:rPr>
            </w:pPr>
            <w:r w:rsidRPr="00B44083">
              <w:rPr>
                <w:sz w:val="20"/>
                <w:szCs w:val="20"/>
                <w:lang w:val="sv-SE"/>
              </w:rPr>
              <w:t>Referens till efterföljande ordination i ordinationskedja.</w:t>
            </w:r>
          </w:p>
        </w:tc>
        <w:tc>
          <w:tcPr>
            <w:tcW w:w="1134" w:type="dxa"/>
            <w:tcBorders>
              <w:top w:val="single" w:sz="5" w:space="0" w:color="000000"/>
              <w:left w:val="single" w:sz="5" w:space="0" w:color="000000"/>
              <w:bottom w:val="single" w:sz="5" w:space="0" w:color="000000"/>
              <w:right w:val="single" w:sz="5" w:space="0" w:color="000000"/>
            </w:tcBorders>
          </w:tcPr>
          <w:p w14:paraId="0323EE0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8834B3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810903C" w14:textId="77777777" w:rsidR="004D1BD1" w:rsidRPr="00B44083" w:rsidRDefault="004D1BD1" w:rsidP="004217B5">
            <w:pPr>
              <w:spacing w:before="120" w:after="120"/>
              <w:ind w:left="102" w:right="177"/>
              <w:rPr>
                <w:szCs w:val="20"/>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tcPr>
          <w:p w14:paraId="5E7A2E14"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10469EC5" w14:textId="77777777" w:rsidR="004D1BD1" w:rsidRPr="00B44083" w:rsidRDefault="004D1BD1" w:rsidP="004217B5">
            <w:pPr>
              <w:spacing w:before="120" w:after="120"/>
              <w:ind w:left="149"/>
              <w:rPr>
                <w:sz w:val="20"/>
                <w:szCs w:val="20"/>
                <w:lang w:val="sv-SE"/>
              </w:rPr>
            </w:pPr>
            <w:r w:rsidRPr="00B44083">
              <w:rPr>
                <w:sz w:val="20"/>
                <w:szCs w:val="20"/>
                <w:lang w:val="sv-SE"/>
              </w:rPr>
              <w:t xml:space="preserve">Antingen en UUID som utgör hela ordinations-id, eller en OID som pekar på källsystem. Om ingendera finns används nationell OID för lokala </w:t>
            </w:r>
            <w:r w:rsidRPr="00B44083">
              <w:rPr>
                <w:sz w:val="20"/>
                <w:szCs w:val="20"/>
                <w:lang w:val="sv-SE"/>
              </w:rPr>
              <w:lastRenderedPageBreak/>
              <w:t>id:n: 1.2.752.129.2.1.2.1</w:t>
            </w:r>
          </w:p>
        </w:tc>
        <w:tc>
          <w:tcPr>
            <w:tcW w:w="1134" w:type="dxa"/>
            <w:tcBorders>
              <w:top w:val="single" w:sz="5" w:space="0" w:color="000000"/>
              <w:left w:val="single" w:sz="5" w:space="0" w:color="000000"/>
              <w:bottom w:val="single" w:sz="5" w:space="0" w:color="000000"/>
              <w:right w:val="single" w:sz="5" w:space="0" w:color="000000"/>
            </w:tcBorders>
          </w:tcPr>
          <w:p w14:paraId="00459575" w14:textId="77777777" w:rsidR="004D1BD1" w:rsidRPr="00B44083" w:rsidRDefault="004D1BD1" w:rsidP="004217B5">
            <w:pPr>
              <w:spacing w:before="120" w:after="120"/>
              <w:ind w:left="142"/>
              <w:rPr>
                <w:szCs w:val="20"/>
              </w:rPr>
            </w:pPr>
            <w:r w:rsidRPr="00B44083">
              <w:rPr>
                <w:sz w:val="20"/>
                <w:szCs w:val="20"/>
                <w:lang w:val="sv-SE"/>
              </w:rPr>
              <w:lastRenderedPageBreak/>
              <w:t>1..1</w:t>
            </w:r>
          </w:p>
        </w:tc>
      </w:tr>
      <w:tr w:rsidR="004D1BD1" w:rsidRPr="00B44083" w14:paraId="54CAD6C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FE99982" w14:textId="77777777" w:rsidR="004D1BD1" w:rsidRPr="00B44083" w:rsidRDefault="004D1BD1" w:rsidP="004217B5">
            <w:pPr>
              <w:spacing w:before="120" w:after="120"/>
              <w:ind w:left="102" w:right="177"/>
              <w:rPr>
                <w:szCs w:val="20"/>
              </w:rPr>
            </w:pPr>
            <w:r w:rsidRPr="00B44083">
              <w:rPr>
                <w:sz w:val="20"/>
                <w:szCs w:val="20"/>
                <w:lang w:val="sv-SE"/>
              </w:rPr>
              <w:t>../../../../extension</w:t>
            </w:r>
          </w:p>
        </w:tc>
        <w:tc>
          <w:tcPr>
            <w:tcW w:w="1240" w:type="dxa"/>
            <w:tcBorders>
              <w:top w:val="single" w:sz="5" w:space="0" w:color="000000"/>
              <w:left w:val="single" w:sz="5" w:space="0" w:color="000000"/>
              <w:bottom w:val="single" w:sz="5" w:space="0" w:color="000000"/>
              <w:right w:val="single" w:sz="5" w:space="0" w:color="000000"/>
            </w:tcBorders>
          </w:tcPr>
          <w:p w14:paraId="2FB2E33D" w14:textId="77777777" w:rsidR="004D1BD1" w:rsidRPr="00B44083" w:rsidRDefault="004D1BD1" w:rsidP="004217B5">
            <w:pPr>
              <w:spacing w:before="120" w:after="120"/>
              <w:ind w:left="102"/>
              <w:rPr>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7CC46FA3" w14:textId="77777777" w:rsidR="004D1BD1" w:rsidRPr="00B44083" w:rsidRDefault="004D1BD1" w:rsidP="004217B5">
            <w:pPr>
              <w:spacing w:before="120" w:after="120"/>
              <w:ind w:left="149"/>
              <w:rPr>
                <w:sz w:val="20"/>
                <w:szCs w:val="20"/>
                <w:lang w:val="sv-SE"/>
              </w:rPr>
            </w:pPr>
            <w:r w:rsidRPr="00B44083">
              <w:rPr>
                <w:sz w:val="20"/>
                <w:szCs w:val="20"/>
                <w:lang w:val="sv-SE"/>
              </w:rPr>
              <w:t>Ordinations-id som är unikt inom källsystemet. Används nationell OID för lokala id:n (se fältet ovan) ska detta värde anges som HSA-id för det system inom vilket ordinations-id är unikt + ”:” +  det lokala id:t.</w:t>
            </w:r>
          </w:p>
        </w:tc>
        <w:tc>
          <w:tcPr>
            <w:tcW w:w="1134" w:type="dxa"/>
            <w:tcBorders>
              <w:top w:val="single" w:sz="5" w:space="0" w:color="000000"/>
              <w:left w:val="single" w:sz="5" w:space="0" w:color="000000"/>
              <w:bottom w:val="single" w:sz="5" w:space="0" w:color="000000"/>
              <w:right w:val="single" w:sz="5" w:space="0" w:color="000000"/>
            </w:tcBorders>
          </w:tcPr>
          <w:p w14:paraId="16FBCBEC"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33D1CE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49F6DEA"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prescriber</w:t>
            </w:r>
          </w:p>
        </w:tc>
        <w:tc>
          <w:tcPr>
            <w:tcW w:w="1240" w:type="dxa"/>
            <w:tcBorders>
              <w:top w:val="single" w:sz="5" w:space="0" w:color="000000"/>
              <w:left w:val="single" w:sz="5" w:space="0" w:color="000000"/>
              <w:bottom w:val="single" w:sz="5" w:space="0" w:color="000000"/>
              <w:right w:val="single" w:sz="5" w:space="0" w:color="000000"/>
            </w:tcBorders>
          </w:tcPr>
          <w:p w14:paraId="73484BA6" w14:textId="77777777" w:rsidR="004D1BD1" w:rsidRPr="00B44083" w:rsidRDefault="004D1BD1" w:rsidP="004217B5">
            <w:pPr>
              <w:spacing w:before="120" w:after="120"/>
              <w:ind w:left="102"/>
              <w:rPr>
                <w:sz w:val="20"/>
                <w:szCs w:val="20"/>
                <w:lang w:val="sv-SE"/>
              </w:rPr>
            </w:pPr>
            <w:r w:rsidRPr="00B44083">
              <w:rPr>
                <w:sz w:val="20"/>
                <w:szCs w:val="20"/>
                <w:lang w:val="sv-SE"/>
              </w:rPr>
              <w:t>HealthcareProfessionalType</w:t>
            </w:r>
          </w:p>
        </w:tc>
        <w:tc>
          <w:tcPr>
            <w:tcW w:w="4820" w:type="dxa"/>
            <w:tcBorders>
              <w:top w:val="single" w:sz="5" w:space="0" w:color="000000"/>
              <w:left w:val="single" w:sz="5" w:space="0" w:color="000000"/>
              <w:bottom w:val="single" w:sz="5" w:space="0" w:color="000000"/>
              <w:right w:val="single" w:sz="5" w:space="0" w:color="000000"/>
            </w:tcBorders>
          </w:tcPr>
          <w:p w14:paraId="378B0E80" w14:textId="77777777" w:rsidR="004D1BD1" w:rsidRPr="00B44083" w:rsidRDefault="004D1BD1" w:rsidP="004217B5">
            <w:pPr>
              <w:spacing w:before="120" w:after="120"/>
              <w:ind w:left="149"/>
              <w:rPr>
                <w:sz w:val="20"/>
                <w:szCs w:val="20"/>
                <w:lang w:val="sv-SE"/>
              </w:rPr>
            </w:pPr>
            <w:r w:rsidRPr="00B44083">
              <w:rPr>
                <w:sz w:val="20"/>
                <w:szCs w:val="20"/>
                <w:lang w:val="sv-SE"/>
              </w:rPr>
              <w:t>Ordinatör.</w:t>
            </w:r>
          </w:p>
          <w:p w14:paraId="6CB80D41" w14:textId="77777777" w:rsidR="004D1BD1" w:rsidRPr="00B44083" w:rsidRDefault="004D1BD1" w:rsidP="004217B5">
            <w:pPr>
              <w:spacing w:before="120" w:after="120"/>
              <w:ind w:left="149"/>
              <w:rPr>
                <w:sz w:val="20"/>
                <w:szCs w:val="20"/>
                <w:lang w:val="sv-SE"/>
              </w:rPr>
            </w:pPr>
            <w:r w:rsidRPr="00B44083">
              <w:rPr>
                <w:sz w:val="20"/>
                <w:szCs w:val="20"/>
                <w:lang w:val="sv-SE"/>
              </w:rPr>
              <w:t>Icke att beblanda med den person som den som registrerat informationen, och som är den person som återfinns i accountableHealthcareProfessional i medicationMedicalRecordHeader.</w:t>
            </w:r>
          </w:p>
          <w:p w14:paraId="6BE15EC3" w14:textId="77777777" w:rsidR="004D1BD1" w:rsidRPr="00B44083" w:rsidRDefault="004D1BD1" w:rsidP="004217B5">
            <w:pPr>
              <w:spacing w:before="120" w:after="120"/>
              <w:ind w:left="149"/>
              <w:rPr>
                <w:sz w:val="20"/>
                <w:szCs w:val="20"/>
                <w:lang w:val="sv-SE"/>
              </w:rPr>
            </w:pPr>
            <w:r w:rsidRPr="00B44083">
              <w:rPr>
                <w:sz w:val="20"/>
                <w:szCs w:val="20"/>
                <w:lang w:val="sv-SE"/>
              </w:rPr>
              <w:t>Måste anges om selfMedication = false.</w:t>
            </w:r>
          </w:p>
        </w:tc>
        <w:tc>
          <w:tcPr>
            <w:tcW w:w="1134" w:type="dxa"/>
            <w:tcBorders>
              <w:top w:val="single" w:sz="5" w:space="0" w:color="000000"/>
              <w:left w:val="single" w:sz="5" w:space="0" w:color="000000"/>
              <w:bottom w:val="single" w:sz="5" w:space="0" w:color="000000"/>
              <w:right w:val="single" w:sz="5" w:space="0" w:color="000000"/>
            </w:tcBorders>
          </w:tcPr>
          <w:p w14:paraId="3FFD4B4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5251DD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A89F840" w14:textId="77777777" w:rsidR="004D1BD1" w:rsidRPr="00B44083" w:rsidRDefault="004D1BD1" w:rsidP="004217B5">
            <w:pPr>
              <w:spacing w:before="120" w:after="120"/>
              <w:ind w:left="102" w:right="177"/>
              <w:rPr>
                <w:sz w:val="20"/>
                <w:szCs w:val="20"/>
                <w:lang w:val="sv-SE"/>
              </w:rPr>
            </w:pPr>
            <w:r w:rsidRPr="00B44083">
              <w:rPr>
                <w:sz w:val="20"/>
                <w:szCs w:val="20"/>
                <w:lang w:val="sv-SE"/>
              </w:rPr>
              <w:t>../../../../a</w:t>
            </w:r>
            <w:r w:rsidRPr="00B44083">
              <w:rPr>
                <w:spacing w:val="-1"/>
                <w:sz w:val="20"/>
                <w:szCs w:val="20"/>
                <w:lang w:val="sv-SE"/>
              </w:rPr>
              <w:t>uthorTime</w:t>
            </w:r>
          </w:p>
        </w:tc>
        <w:tc>
          <w:tcPr>
            <w:tcW w:w="1240" w:type="dxa"/>
            <w:tcBorders>
              <w:top w:val="single" w:sz="5" w:space="0" w:color="000000"/>
              <w:left w:val="single" w:sz="5" w:space="0" w:color="000000"/>
              <w:bottom w:val="single" w:sz="5" w:space="0" w:color="000000"/>
              <w:right w:val="single" w:sz="5" w:space="0" w:color="000000"/>
            </w:tcBorders>
          </w:tcPr>
          <w:p w14:paraId="6A056353" w14:textId="77777777" w:rsidR="004D1BD1" w:rsidRPr="00B44083" w:rsidRDefault="004D1BD1" w:rsidP="004217B5">
            <w:pPr>
              <w:spacing w:before="120" w:after="120"/>
              <w:ind w:left="102"/>
              <w:rPr>
                <w:rFonts w:cs="Arial"/>
                <w:color w:val="FF0000"/>
                <w:sz w:val="20"/>
                <w:szCs w:val="20"/>
                <w:lang w:val="sv-SE"/>
              </w:rPr>
            </w:pPr>
            <w:r w:rsidRPr="00B44083">
              <w:rPr>
                <w:sz w:val="20"/>
                <w:szCs w:val="20"/>
                <w:lang w:val="sv-SE"/>
              </w:rPr>
              <w:t>TimeStampType</w:t>
            </w:r>
          </w:p>
          <w:p w14:paraId="6BC04A35" w14:textId="77777777" w:rsidR="004D1BD1" w:rsidRPr="00B44083" w:rsidRDefault="004D1BD1" w:rsidP="004217B5">
            <w:pPr>
              <w:spacing w:before="120" w:after="120"/>
              <w:ind w:left="102"/>
              <w:rPr>
                <w:szCs w:val="20"/>
                <w:lang w:val="sv-SE"/>
              </w:rPr>
            </w:pPr>
          </w:p>
        </w:tc>
        <w:tc>
          <w:tcPr>
            <w:tcW w:w="4820" w:type="dxa"/>
            <w:tcBorders>
              <w:top w:val="single" w:sz="5" w:space="0" w:color="000000"/>
              <w:left w:val="single" w:sz="5" w:space="0" w:color="000000"/>
              <w:bottom w:val="single" w:sz="5" w:space="0" w:color="000000"/>
              <w:right w:val="single" w:sz="5" w:space="0" w:color="000000"/>
            </w:tcBorders>
          </w:tcPr>
          <w:p w14:paraId="4AEBB20A" w14:textId="77777777" w:rsidR="004D1BD1" w:rsidRPr="00B44083" w:rsidRDefault="004D1BD1" w:rsidP="004217B5">
            <w:pPr>
              <w:spacing w:before="120" w:after="120"/>
              <w:ind w:left="149"/>
              <w:rPr>
                <w:sz w:val="20"/>
                <w:szCs w:val="20"/>
                <w:lang w:val="sv-SE"/>
              </w:rPr>
            </w:pPr>
            <w:r w:rsidRPr="00B44083">
              <w:rPr>
                <w:sz w:val="20"/>
                <w:szCs w:val="20"/>
                <w:lang w:val="sv-SE"/>
              </w:rPr>
              <w:t>Beslutstidpunkt/ordinationstidpunkt.</w:t>
            </w:r>
          </w:p>
          <w:p w14:paraId="4F19FAEE" w14:textId="77777777" w:rsidR="004D1BD1" w:rsidRPr="00B44083" w:rsidRDefault="004D1BD1" w:rsidP="004217B5">
            <w:pPr>
              <w:spacing w:before="120" w:after="120"/>
              <w:ind w:left="149"/>
              <w:rPr>
                <w:sz w:val="20"/>
                <w:szCs w:val="20"/>
                <w:lang w:val="sv-SE"/>
              </w:rPr>
            </w:pPr>
            <w:r w:rsidRPr="00B44083">
              <w:rPr>
                <w:sz w:val="20"/>
                <w:szCs w:val="20"/>
                <w:lang w:val="sv-SE"/>
              </w:rPr>
              <w:t>Tidpunkt då beslut fattas om läkemedelsbehandling (gäller för insättning, utsättning, makulering etc)</w:t>
            </w:r>
          </w:p>
          <w:p w14:paraId="32BC5960" w14:textId="77777777" w:rsidR="004D1BD1" w:rsidRPr="00B44083" w:rsidRDefault="004D1BD1" w:rsidP="004217B5">
            <w:pPr>
              <w:spacing w:before="120" w:after="120"/>
              <w:ind w:left="149"/>
              <w:rPr>
                <w:sz w:val="20"/>
                <w:szCs w:val="20"/>
                <w:lang w:val="sv-SE"/>
              </w:rPr>
            </w:pPr>
            <w:r w:rsidRPr="00B44083">
              <w:rPr>
                <w:sz w:val="20"/>
                <w:szCs w:val="20"/>
                <w:lang w:val="sv-SE"/>
              </w:rPr>
              <w:t>Inte nödvändigtvis samma som behandlingsstart.</w:t>
            </w:r>
          </w:p>
        </w:tc>
        <w:tc>
          <w:tcPr>
            <w:tcW w:w="1134" w:type="dxa"/>
            <w:tcBorders>
              <w:top w:val="single" w:sz="5" w:space="0" w:color="000000"/>
              <w:left w:val="single" w:sz="5" w:space="0" w:color="000000"/>
              <w:bottom w:val="single" w:sz="5" w:space="0" w:color="000000"/>
              <w:right w:val="single" w:sz="5" w:space="0" w:color="000000"/>
            </w:tcBorders>
          </w:tcPr>
          <w:p w14:paraId="7EBD7457"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0AC0566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BF6EB91" w14:textId="75640F7B" w:rsidR="004D1BD1" w:rsidRPr="00B44083" w:rsidRDefault="004D1BD1" w:rsidP="004217B5">
            <w:pPr>
              <w:spacing w:before="120" w:after="120"/>
              <w:ind w:left="102" w:right="177"/>
              <w:rPr>
                <w:sz w:val="20"/>
                <w:szCs w:val="20"/>
              </w:rPr>
            </w:pPr>
            <w:bookmarkStart w:id="164" w:name="_Hlk58848771"/>
            <w:r w:rsidRPr="00B44083">
              <w:rPr>
                <w:sz w:val="20"/>
                <w:szCs w:val="20"/>
                <w:lang w:val="sv-SE"/>
              </w:rPr>
              <w:t>../</w:t>
            </w:r>
            <w:r w:rsidRPr="00B44083">
              <w:rPr>
                <w:sz w:val="20"/>
                <w:szCs w:val="20"/>
              </w:rPr>
              <w:t>../../../</w:t>
            </w:r>
            <w:r w:rsidRPr="00B44083">
              <w:rPr>
                <w:spacing w:val="-1"/>
                <w:sz w:val="20"/>
                <w:szCs w:val="20"/>
              </w:rPr>
              <w:t>healthcareProfessionalHSAId</w:t>
            </w:r>
            <w:bookmarkEnd w:id="164"/>
          </w:p>
        </w:tc>
        <w:tc>
          <w:tcPr>
            <w:tcW w:w="1240" w:type="dxa"/>
            <w:tcBorders>
              <w:top w:val="single" w:sz="5" w:space="0" w:color="000000"/>
              <w:left w:val="single" w:sz="5" w:space="0" w:color="000000"/>
              <w:bottom w:val="single" w:sz="5" w:space="0" w:color="000000"/>
              <w:right w:val="single" w:sz="5" w:space="0" w:color="000000"/>
            </w:tcBorders>
          </w:tcPr>
          <w:p w14:paraId="0AB7FC6F" w14:textId="77777777" w:rsidR="004D1BD1" w:rsidRPr="00B44083" w:rsidRDefault="004D1BD1" w:rsidP="004217B5">
            <w:pPr>
              <w:spacing w:before="120" w:after="120"/>
              <w:ind w:left="102"/>
              <w:rPr>
                <w:rFonts w:cs="Arial"/>
                <w:sz w:val="20"/>
                <w:szCs w:val="20"/>
              </w:rPr>
            </w:pPr>
            <w:r w:rsidRPr="00B44083">
              <w:rPr>
                <w:sz w:val="20"/>
                <w:szCs w:val="20"/>
              </w:rPr>
              <w:t>HSAIdType</w:t>
            </w:r>
          </w:p>
          <w:p w14:paraId="4F5BF13C" w14:textId="77777777" w:rsidR="004D1BD1" w:rsidRPr="00B44083" w:rsidRDefault="004D1BD1" w:rsidP="004217B5">
            <w:pPr>
              <w:spacing w:before="120" w:after="120"/>
              <w:ind w:left="102"/>
              <w:rPr>
                <w:szCs w:val="20"/>
              </w:rPr>
            </w:pPr>
          </w:p>
        </w:tc>
        <w:tc>
          <w:tcPr>
            <w:tcW w:w="4820" w:type="dxa"/>
            <w:tcBorders>
              <w:top w:val="single" w:sz="5" w:space="0" w:color="000000"/>
              <w:left w:val="single" w:sz="5" w:space="0" w:color="000000"/>
              <w:bottom w:val="single" w:sz="5" w:space="0" w:color="000000"/>
              <w:right w:val="single" w:sz="5" w:space="0" w:color="000000"/>
            </w:tcBorders>
          </w:tcPr>
          <w:p w14:paraId="15426C82" w14:textId="77777777" w:rsidR="004D1BD1" w:rsidRPr="00B44083" w:rsidRDefault="004D1BD1" w:rsidP="004217B5">
            <w:pPr>
              <w:spacing w:before="120" w:after="120"/>
              <w:ind w:left="149"/>
              <w:rPr>
                <w:sz w:val="20"/>
                <w:szCs w:val="20"/>
                <w:lang w:val="sv-SE"/>
              </w:rPr>
            </w:pPr>
            <w:r w:rsidRPr="00B44083">
              <w:rPr>
                <w:sz w:val="20"/>
                <w:szCs w:val="20"/>
                <w:lang w:val="sv-SE"/>
              </w:rPr>
              <w:t xml:space="preserve">Ordinatörens HSA-id. </w:t>
            </w:r>
          </w:p>
        </w:tc>
        <w:tc>
          <w:tcPr>
            <w:tcW w:w="1134" w:type="dxa"/>
            <w:tcBorders>
              <w:top w:val="single" w:sz="5" w:space="0" w:color="000000"/>
              <w:left w:val="single" w:sz="5" w:space="0" w:color="000000"/>
              <w:bottom w:val="single" w:sz="5" w:space="0" w:color="000000"/>
              <w:right w:val="single" w:sz="5" w:space="0" w:color="000000"/>
            </w:tcBorders>
          </w:tcPr>
          <w:p w14:paraId="3049654F"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B5EA8B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FBE7014" w14:textId="27BAF8F6" w:rsidR="004D1BD1" w:rsidRPr="00B44083" w:rsidRDefault="004D1BD1" w:rsidP="004217B5">
            <w:pPr>
              <w:spacing w:before="120" w:after="120"/>
              <w:ind w:left="102" w:right="177"/>
              <w:rPr>
                <w:szCs w:val="20"/>
              </w:rPr>
            </w:pPr>
            <w:bookmarkStart w:id="165" w:name="_Hlk58848781"/>
            <w:r w:rsidRPr="00B44083">
              <w:rPr>
                <w:sz w:val="20"/>
                <w:szCs w:val="20"/>
                <w:lang w:val="sv-SE"/>
              </w:rPr>
              <w:t>../</w:t>
            </w:r>
            <w:r w:rsidRPr="00B44083">
              <w:rPr>
                <w:sz w:val="20"/>
                <w:szCs w:val="20"/>
              </w:rPr>
              <w:t>../../../</w:t>
            </w:r>
            <w:r w:rsidRPr="00B44083">
              <w:rPr>
                <w:spacing w:val="-1"/>
                <w:sz w:val="20"/>
                <w:szCs w:val="20"/>
              </w:rPr>
              <w:t>healthcareProfessionalName</w:t>
            </w:r>
            <w:bookmarkEnd w:id="165"/>
          </w:p>
        </w:tc>
        <w:tc>
          <w:tcPr>
            <w:tcW w:w="1240" w:type="dxa"/>
            <w:tcBorders>
              <w:top w:val="single" w:sz="5" w:space="0" w:color="000000"/>
              <w:left w:val="single" w:sz="5" w:space="0" w:color="000000"/>
              <w:bottom w:val="single" w:sz="5" w:space="0" w:color="000000"/>
              <w:right w:val="single" w:sz="5" w:space="0" w:color="000000"/>
            </w:tcBorders>
          </w:tcPr>
          <w:p w14:paraId="17DE628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9764515" w14:textId="77777777" w:rsidR="004D1BD1" w:rsidRPr="00B44083" w:rsidRDefault="004D1BD1" w:rsidP="004217B5">
            <w:pPr>
              <w:spacing w:before="120" w:after="120"/>
              <w:ind w:left="149"/>
              <w:rPr>
                <w:sz w:val="20"/>
                <w:szCs w:val="20"/>
                <w:lang w:val="sv-SE"/>
              </w:rPr>
            </w:pPr>
            <w:r w:rsidRPr="00B44083">
              <w:rPr>
                <w:sz w:val="20"/>
                <w:szCs w:val="20"/>
                <w:lang w:val="sv-SE"/>
              </w:rPr>
              <w:t xml:space="preserve">Namn på ordinatören. Om tillgängligt ska detta anges. </w:t>
            </w:r>
          </w:p>
        </w:tc>
        <w:tc>
          <w:tcPr>
            <w:tcW w:w="1134" w:type="dxa"/>
            <w:tcBorders>
              <w:top w:val="single" w:sz="5" w:space="0" w:color="000000"/>
              <w:left w:val="single" w:sz="5" w:space="0" w:color="000000"/>
              <w:bottom w:val="single" w:sz="5" w:space="0" w:color="000000"/>
              <w:right w:val="single" w:sz="5" w:space="0" w:color="000000"/>
            </w:tcBorders>
          </w:tcPr>
          <w:p w14:paraId="59451C61"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F6ED5E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97AD7B6"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healthcareProfessionalRoleCode</w:t>
            </w:r>
          </w:p>
        </w:tc>
        <w:tc>
          <w:tcPr>
            <w:tcW w:w="1240" w:type="dxa"/>
            <w:tcBorders>
              <w:top w:val="single" w:sz="5" w:space="0" w:color="000000"/>
              <w:left w:val="single" w:sz="5" w:space="0" w:color="000000"/>
              <w:bottom w:val="single" w:sz="5" w:space="0" w:color="000000"/>
              <w:right w:val="single" w:sz="5" w:space="0" w:color="000000"/>
            </w:tcBorders>
          </w:tcPr>
          <w:p w14:paraId="48B21E2F" w14:textId="77777777" w:rsidR="004D1BD1" w:rsidRPr="00B44083" w:rsidRDefault="004D1BD1" w:rsidP="004217B5">
            <w:pPr>
              <w:spacing w:before="120" w:after="120"/>
              <w:ind w:left="102"/>
              <w:rPr>
                <w:spacing w:val="-1"/>
                <w:sz w:val="20"/>
                <w:szCs w:val="20"/>
              </w:rPr>
            </w:pPr>
            <w:r w:rsidRPr="00B44083">
              <w:rPr>
                <w:spacing w:val="-1"/>
                <w:sz w:val="20"/>
                <w:szCs w:val="20"/>
              </w:rPr>
              <w:t xml:space="preserve">CVType </w:t>
            </w:r>
          </w:p>
          <w:p w14:paraId="743CCC56" w14:textId="77777777" w:rsidR="004D1BD1" w:rsidRPr="00B44083" w:rsidRDefault="004D1BD1" w:rsidP="004217B5">
            <w:pPr>
              <w:spacing w:before="120" w:after="120"/>
              <w:ind w:left="102"/>
              <w:rPr>
                <w:szCs w:val="20"/>
              </w:rPr>
            </w:pPr>
          </w:p>
        </w:tc>
        <w:tc>
          <w:tcPr>
            <w:tcW w:w="4820" w:type="dxa"/>
            <w:tcBorders>
              <w:top w:val="single" w:sz="5" w:space="0" w:color="000000"/>
              <w:left w:val="single" w:sz="5" w:space="0" w:color="000000"/>
              <w:bottom w:val="single" w:sz="5" w:space="0" w:color="000000"/>
              <w:right w:val="single" w:sz="5" w:space="0" w:color="000000"/>
            </w:tcBorders>
          </w:tcPr>
          <w:p w14:paraId="5B77E239" w14:textId="77777777" w:rsidR="004D1BD1" w:rsidRPr="00B44083" w:rsidRDefault="004D1BD1" w:rsidP="004217B5">
            <w:pPr>
              <w:spacing w:before="120" w:after="120"/>
              <w:ind w:left="149"/>
              <w:rPr>
                <w:sz w:val="20"/>
                <w:szCs w:val="20"/>
                <w:lang w:val="sv-SE"/>
              </w:rPr>
            </w:pPr>
            <w:r w:rsidRPr="00B44083">
              <w:rPr>
                <w:sz w:val="20"/>
                <w:szCs w:val="20"/>
                <w:lang w:val="sv-SE"/>
              </w:rPr>
              <w:t>Information om ordinatörens befattning. Om möjligt ska KV Befattning (OID 1.2.752.129.2.2.1.4) användas, se referens [</w:t>
            </w:r>
            <w:r w:rsidRPr="00B44083">
              <w:fldChar w:fldCharType="begin"/>
            </w:r>
            <w:r w:rsidRPr="00B44083">
              <w:rPr>
                <w:sz w:val="20"/>
                <w:szCs w:val="20"/>
                <w:lang w:val="sv-SE"/>
              </w:rPr>
              <w:instrText xml:space="preserve"> REF _Ref383778264 \h  \* MERGEFORMAT </w:instrText>
            </w:r>
            <w:r w:rsidRPr="00B44083">
              <w:fldChar w:fldCharType="separate"/>
            </w:r>
            <w:r w:rsidRPr="00B44083">
              <w:rPr>
                <w:sz w:val="20"/>
                <w:szCs w:val="20"/>
                <w:lang w:val="sv-SE"/>
              </w:rPr>
              <w:t>R6</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212E7C9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7ECF9FE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A1083A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tcPr>
          <w:p w14:paraId="5696EF10"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775E1366" w14:textId="77777777" w:rsidR="004D1BD1" w:rsidRPr="00B44083" w:rsidRDefault="004D1BD1" w:rsidP="004217B5">
            <w:pPr>
              <w:spacing w:before="120" w:after="120"/>
              <w:ind w:left="149"/>
              <w:rPr>
                <w:sz w:val="20"/>
                <w:szCs w:val="20"/>
                <w:lang w:val="sv-SE"/>
              </w:rPr>
            </w:pPr>
            <w:r w:rsidRPr="00B44083">
              <w:rPr>
                <w:sz w:val="20"/>
                <w:szCs w:val="20"/>
                <w:lang w:val="sv-SE"/>
              </w:rPr>
              <w:t>Befattningskod.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6F1B210B"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5B99F3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E3632F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tcPr>
          <w:p w14:paraId="004E03AD"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BEFC483" w14:textId="77777777" w:rsidR="004D1BD1" w:rsidRPr="00B44083" w:rsidRDefault="004D1BD1" w:rsidP="004217B5">
            <w:pPr>
              <w:spacing w:before="120" w:after="120"/>
              <w:ind w:left="149"/>
              <w:rPr>
                <w:sz w:val="20"/>
                <w:szCs w:val="20"/>
                <w:lang w:val="sv-SE"/>
              </w:rPr>
            </w:pPr>
            <w:r w:rsidRPr="00B44083">
              <w:rPr>
                <w:sz w:val="20"/>
                <w:szCs w:val="20"/>
                <w:lang w:val="sv-SE"/>
              </w:rPr>
              <w:t>Kodsystem för befattningskod.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4852A610"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A25E4B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D1CB313"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tcPr>
          <w:p w14:paraId="310EDA69"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21DDC750"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befattningskod.</w:t>
            </w:r>
          </w:p>
        </w:tc>
        <w:tc>
          <w:tcPr>
            <w:tcW w:w="1134" w:type="dxa"/>
            <w:tcBorders>
              <w:top w:val="single" w:sz="5" w:space="0" w:color="000000"/>
              <w:left w:val="single" w:sz="5" w:space="0" w:color="000000"/>
              <w:bottom w:val="single" w:sz="5" w:space="0" w:color="000000"/>
              <w:right w:val="single" w:sz="5" w:space="0" w:color="000000"/>
            </w:tcBorders>
          </w:tcPr>
          <w:p w14:paraId="54340162"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84B44C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AC431B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tcPr>
          <w:p w14:paraId="63B3651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743ACF24"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befattningskod.</w:t>
            </w:r>
          </w:p>
        </w:tc>
        <w:tc>
          <w:tcPr>
            <w:tcW w:w="1134" w:type="dxa"/>
            <w:tcBorders>
              <w:top w:val="single" w:sz="5" w:space="0" w:color="000000"/>
              <w:left w:val="single" w:sz="5" w:space="0" w:color="000000"/>
              <w:bottom w:val="single" w:sz="5" w:space="0" w:color="000000"/>
              <w:right w:val="single" w:sz="5" w:space="0" w:color="000000"/>
            </w:tcBorders>
          </w:tcPr>
          <w:p w14:paraId="0F298E78"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7467130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A9A15B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tcPr>
          <w:p w14:paraId="54406A7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6406424" w14:textId="77777777" w:rsidR="004D1BD1" w:rsidRPr="00B44083" w:rsidRDefault="004D1BD1" w:rsidP="004217B5">
            <w:pPr>
              <w:spacing w:before="120" w:after="120"/>
              <w:ind w:left="149"/>
              <w:rPr>
                <w:sz w:val="20"/>
                <w:szCs w:val="20"/>
                <w:lang w:val="sv-SE"/>
              </w:rPr>
            </w:pPr>
            <w:r w:rsidRPr="00B44083">
              <w:rPr>
                <w:sz w:val="20"/>
                <w:szCs w:val="20"/>
                <w:lang w:val="sv-SE"/>
              </w:rPr>
              <w:t>Befattningskoden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tcPr>
          <w:p w14:paraId="2F4E92EB"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9D9970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1526663"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rFonts w:cs="Times New Roman"/>
                <w:sz w:val="20"/>
                <w:szCs w:val="20"/>
              </w:rPr>
              <w:t>../../../</w:t>
            </w:r>
            <w:r w:rsidRPr="00B44083">
              <w:rPr>
                <w:rFonts w:cs="Times New Roman"/>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tcPr>
          <w:p w14:paraId="412EB24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779AD6D" w14:textId="77777777" w:rsidR="004D1BD1" w:rsidRPr="00B44083" w:rsidRDefault="004D1BD1" w:rsidP="004217B5">
            <w:pPr>
              <w:spacing w:before="120" w:after="120"/>
              <w:ind w:left="149"/>
              <w:rPr>
                <w:sz w:val="20"/>
                <w:szCs w:val="20"/>
                <w:lang w:val="sv-SE"/>
              </w:rPr>
            </w:pPr>
            <w:r w:rsidRPr="00B44083">
              <w:rPr>
                <w:sz w:val="20"/>
                <w:szCs w:val="20"/>
                <w:lang w:val="sv-SE"/>
              </w:rPr>
              <w:t>Om befattning är beskriven i ett lokalt kodverk utan OID, eller när kod helt saknas, kan en beskrivande text anges i originalText.</w:t>
            </w:r>
          </w:p>
          <w:p w14:paraId="51FEF674" w14:textId="77777777" w:rsidR="004D1BD1" w:rsidRPr="00B44083" w:rsidRDefault="004D1BD1" w:rsidP="004217B5">
            <w:pPr>
              <w:spacing w:before="120" w:after="120"/>
              <w:ind w:left="149"/>
              <w:rPr>
                <w:sz w:val="20"/>
                <w:szCs w:val="20"/>
                <w:lang w:val="sv-SE"/>
              </w:rPr>
            </w:pPr>
            <w:r w:rsidRPr="00B44083">
              <w:rPr>
                <w:sz w:val="20"/>
                <w:szCs w:val="20"/>
                <w:lang w:val="sv-SE"/>
              </w:rPr>
              <w:t>Om originalText anges ska inget annat värde i healthcareProfessionalRoleCode anges.</w:t>
            </w:r>
          </w:p>
        </w:tc>
        <w:tc>
          <w:tcPr>
            <w:tcW w:w="1134" w:type="dxa"/>
            <w:tcBorders>
              <w:top w:val="single" w:sz="5" w:space="0" w:color="000000"/>
              <w:left w:val="single" w:sz="5" w:space="0" w:color="000000"/>
              <w:bottom w:val="single" w:sz="5" w:space="0" w:color="000000"/>
              <w:right w:val="single" w:sz="5" w:space="0" w:color="000000"/>
            </w:tcBorders>
          </w:tcPr>
          <w:p w14:paraId="3D41A166"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0C4510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B84B520" w14:textId="03C1E2A5" w:rsidR="004D1BD1" w:rsidRPr="00B44083" w:rsidRDefault="004D1BD1" w:rsidP="004217B5">
            <w:pPr>
              <w:spacing w:before="120" w:after="120"/>
              <w:ind w:left="102" w:right="177"/>
              <w:rPr>
                <w:szCs w:val="20"/>
              </w:rPr>
            </w:pPr>
            <w:bookmarkStart w:id="166" w:name="_Hlk58848795"/>
            <w:r w:rsidRPr="00B44083">
              <w:rPr>
                <w:sz w:val="20"/>
                <w:szCs w:val="20"/>
                <w:lang w:val="sv-SE"/>
              </w:rPr>
              <w:t>../</w:t>
            </w:r>
            <w:r w:rsidRPr="00B44083">
              <w:rPr>
                <w:spacing w:val="-1"/>
                <w:sz w:val="20"/>
                <w:szCs w:val="20"/>
              </w:rPr>
              <w:t>../../../healthcareProfessionalOrgUnit</w:t>
            </w:r>
            <w:bookmarkEnd w:id="166"/>
          </w:p>
        </w:tc>
        <w:tc>
          <w:tcPr>
            <w:tcW w:w="1240" w:type="dxa"/>
            <w:tcBorders>
              <w:top w:val="single" w:sz="5" w:space="0" w:color="000000"/>
              <w:left w:val="single" w:sz="5" w:space="0" w:color="000000"/>
              <w:bottom w:val="single" w:sz="5" w:space="0" w:color="000000"/>
              <w:right w:val="single" w:sz="5" w:space="0" w:color="000000"/>
            </w:tcBorders>
          </w:tcPr>
          <w:p w14:paraId="3D255994" w14:textId="77777777" w:rsidR="004D1BD1" w:rsidRPr="00B44083" w:rsidRDefault="004D1BD1" w:rsidP="004217B5">
            <w:pPr>
              <w:spacing w:before="120" w:after="120"/>
              <w:ind w:left="102"/>
              <w:rPr>
                <w:szCs w:val="20"/>
              </w:rPr>
            </w:pPr>
            <w:r w:rsidRPr="00B44083">
              <w:rPr>
                <w:spacing w:val="-1"/>
                <w:sz w:val="20"/>
                <w:szCs w:val="20"/>
              </w:rPr>
              <w:t>OrgUnitType</w:t>
            </w:r>
          </w:p>
        </w:tc>
        <w:tc>
          <w:tcPr>
            <w:tcW w:w="4820" w:type="dxa"/>
            <w:tcBorders>
              <w:top w:val="single" w:sz="5" w:space="0" w:color="000000"/>
              <w:left w:val="single" w:sz="5" w:space="0" w:color="000000"/>
              <w:bottom w:val="single" w:sz="5" w:space="0" w:color="000000"/>
              <w:right w:val="single" w:sz="5" w:space="0" w:color="000000"/>
            </w:tcBorders>
          </w:tcPr>
          <w:p w14:paraId="5CEA4B25" w14:textId="77777777" w:rsidR="004D1BD1" w:rsidRPr="00B44083" w:rsidRDefault="004D1BD1" w:rsidP="004217B5">
            <w:pPr>
              <w:spacing w:before="120" w:after="120"/>
              <w:ind w:left="149"/>
              <w:rPr>
                <w:sz w:val="20"/>
                <w:szCs w:val="20"/>
                <w:lang w:val="sv-SE"/>
              </w:rPr>
            </w:pPr>
            <w:r w:rsidRPr="00B44083">
              <w:rPr>
                <w:sz w:val="20"/>
                <w:szCs w:val="20"/>
                <w:lang w:val="sv-SE"/>
              </w:rPr>
              <w:t xml:space="preserve">Den organisation som ordinatören är uppdragstagare på. </w:t>
            </w:r>
          </w:p>
        </w:tc>
        <w:tc>
          <w:tcPr>
            <w:tcW w:w="1134" w:type="dxa"/>
            <w:tcBorders>
              <w:top w:val="single" w:sz="5" w:space="0" w:color="000000"/>
              <w:left w:val="single" w:sz="5" w:space="0" w:color="000000"/>
              <w:bottom w:val="single" w:sz="5" w:space="0" w:color="000000"/>
              <w:right w:val="single" w:sz="5" w:space="0" w:color="000000"/>
            </w:tcBorders>
          </w:tcPr>
          <w:p w14:paraId="2351B61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5E7A3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6662362" w14:textId="0C21EFC1" w:rsidR="004D1BD1" w:rsidRPr="00B44083" w:rsidRDefault="004D1BD1" w:rsidP="004217B5">
            <w:pPr>
              <w:spacing w:before="120" w:after="120"/>
              <w:ind w:left="102" w:right="177"/>
              <w:rPr>
                <w:szCs w:val="20"/>
              </w:rPr>
            </w:pPr>
            <w:bookmarkStart w:id="167" w:name="_Hlk58848804"/>
            <w:r w:rsidRPr="00B44083">
              <w:rPr>
                <w:sz w:val="20"/>
                <w:szCs w:val="20"/>
                <w:lang w:val="sv-SE"/>
              </w:rPr>
              <w:t>../</w:t>
            </w:r>
            <w:r w:rsidRPr="00B44083">
              <w:rPr>
                <w:sz w:val="20"/>
                <w:szCs w:val="20"/>
              </w:rPr>
              <w:t>../../../../orgUnitHSAId</w:t>
            </w:r>
            <w:bookmarkEnd w:id="167"/>
          </w:p>
        </w:tc>
        <w:tc>
          <w:tcPr>
            <w:tcW w:w="1240" w:type="dxa"/>
            <w:tcBorders>
              <w:top w:val="single" w:sz="5" w:space="0" w:color="000000"/>
              <w:left w:val="single" w:sz="5" w:space="0" w:color="000000"/>
              <w:bottom w:val="single" w:sz="5" w:space="0" w:color="000000"/>
              <w:right w:val="single" w:sz="5" w:space="0" w:color="000000"/>
            </w:tcBorders>
          </w:tcPr>
          <w:p w14:paraId="27684144" w14:textId="77777777" w:rsidR="004D1BD1" w:rsidRPr="00B44083" w:rsidRDefault="004D1BD1" w:rsidP="004217B5">
            <w:pPr>
              <w:spacing w:before="120" w:after="120"/>
              <w:ind w:left="102"/>
              <w:rPr>
                <w:szCs w:val="20"/>
              </w:rPr>
            </w:pPr>
            <w:r w:rsidRPr="00B44083">
              <w:rPr>
                <w:spacing w:val="-1"/>
                <w:sz w:val="20"/>
                <w:szCs w:val="20"/>
              </w:rPr>
              <w:t>HSAIdType</w:t>
            </w:r>
          </w:p>
        </w:tc>
        <w:tc>
          <w:tcPr>
            <w:tcW w:w="4820" w:type="dxa"/>
            <w:tcBorders>
              <w:top w:val="single" w:sz="5" w:space="0" w:color="000000"/>
              <w:left w:val="single" w:sz="5" w:space="0" w:color="000000"/>
              <w:bottom w:val="single" w:sz="5" w:space="0" w:color="000000"/>
              <w:right w:val="single" w:sz="5" w:space="0" w:color="000000"/>
            </w:tcBorders>
          </w:tcPr>
          <w:p w14:paraId="659C9F4C" w14:textId="77777777" w:rsidR="004D1BD1" w:rsidRPr="00B44083" w:rsidRDefault="004D1BD1" w:rsidP="004217B5">
            <w:pPr>
              <w:spacing w:before="120" w:after="120"/>
              <w:ind w:left="149"/>
              <w:rPr>
                <w:sz w:val="20"/>
                <w:szCs w:val="20"/>
                <w:lang w:val="sv-SE"/>
              </w:rPr>
            </w:pPr>
            <w:r w:rsidRPr="00B44083">
              <w:rPr>
                <w:sz w:val="20"/>
                <w:szCs w:val="20"/>
                <w:lang w:val="sv-SE"/>
              </w:rPr>
              <w:t xml:space="preserve">HSA-id för organisationsenhet. </w:t>
            </w:r>
          </w:p>
          <w:p w14:paraId="44981F65" w14:textId="77777777" w:rsidR="004D1BD1" w:rsidRPr="00B44083" w:rsidRDefault="004D1BD1" w:rsidP="004217B5">
            <w:pPr>
              <w:spacing w:before="120" w:after="120"/>
              <w:ind w:left="149"/>
              <w:rPr>
                <w:sz w:val="20"/>
                <w:szCs w:val="20"/>
                <w:lang w:val="sv-SE"/>
              </w:rPr>
            </w:pPr>
            <w:r w:rsidRPr="00B44083">
              <w:rPr>
                <w:sz w:val="20"/>
                <w:szCs w:val="20"/>
                <w:lang w:val="sv-SE"/>
              </w:rPr>
              <w:t>I de fall då HSA-id inte finns tillgängligt i systemet ska lokalt id anges (unikt inom källsystemet).</w:t>
            </w:r>
          </w:p>
        </w:tc>
        <w:tc>
          <w:tcPr>
            <w:tcW w:w="1134" w:type="dxa"/>
            <w:tcBorders>
              <w:top w:val="single" w:sz="5" w:space="0" w:color="000000"/>
              <w:left w:val="single" w:sz="5" w:space="0" w:color="000000"/>
              <w:bottom w:val="single" w:sz="5" w:space="0" w:color="000000"/>
              <w:right w:val="single" w:sz="5" w:space="0" w:color="000000"/>
            </w:tcBorders>
          </w:tcPr>
          <w:p w14:paraId="1AF9380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2C7C95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2657998" w14:textId="6E5D38A4" w:rsidR="004D1BD1" w:rsidRPr="00B44083" w:rsidRDefault="004D1BD1" w:rsidP="004217B5">
            <w:pPr>
              <w:spacing w:before="120" w:after="120"/>
              <w:ind w:left="102" w:right="177"/>
              <w:rPr>
                <w:szCs w:val="20"/>
              </w:rPr>
            </w:pPr>
            <w:bookmarkStart w:id="168" w:name="_Hlk58848812"/>
            <w:r w:rsidRPr="00B44083">
              <w:rPr>
                <w:sz w:val="20"/>
                <w:szCs w:val="20"/>
                <w:lang w:val="sv-SE"/>
              </w:rPr>
              <w:t>../</w:t>
            </w:r>
            <w:r w:rsidRPr="00B44083">
              <w:rPr>
                <w:sz w:val="20"/>
                <w:szCs w:val="20"/>
              </w:rPr>
              <w:t>../../../../orgUnitName</w:t>
            </w:r>
            <w:bookmarkEnd w:id="168"/>
          </w:p>
        </w:tc>
        <w:tc>
          <w:tcPr>
            <w:tcW w:w="1240" w:type="dxa"/>
            <w:tcBorders>
              <w:top w:val="single" w:sz="5" w:space="0" w:color="000000"/>
              <w:left w:val="single" w:sz="5" w:space="0" w:color="000000"/>
              <w:bottom w:val="single" w:sz="5" w:space="0" w:color="000000"/>
              <w:right w:val="single" w:sz="5" w:space="0" w:color="000000"/>
            </w:tcBorders>
          </w:tcPr>
          <w:p w14:paraId="09F664F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C8CC3D5" w14:textId="77777777" w:rsidR="004D1BD1" w:rsidRPr="00B44083" w:rsidRDefault="004D1BD1" w:rsidP="004217B5">
            <w:pPr>
              <w:spacing w:before="120" w:after="120"/>
              <w:ind w:left="149"/>
              <w:rPr>
                <w:sz w:val="20"/>
                <w:szCs w:val="20"/>
                <w:lang w:val="sv-SE"/>
              </w:rPr>
            </w:pPr>
            <w:r w:rsidRPr="00B44083">
              <w:rPr>
                <w:sz w:val="20"/>
                <w:szCs w:val="20"/>
                <w:lang w:val="sv-SE"/>
              </w:rPr>
              <w:t xml:space="preserve">Namnet på den organisation som hälso- och sjukvårdspersonalen är uppdragstagare på. </w:t>
            </w:r>
          </w:p>
        </w:tc>
        <w:tc>
          <w:tcPr>
            <w:tcW w:w="1134" w:type="dxa"/>
            <w:tcBorders>
              <w:top w:val="single" w:sz="5" w:space="0" w:color="000000"/>
              <w:left w:val="single" w:sz="5" w:space="0" w:color="000000"/>
              <w:bottom w:val="single" w:sz="5" w:space="0" w:color="000000"/>
              <w:right w:val="single" w:sz="5" w:space="0" w:color="000000"/>
            </w:tcBorders>
          </w:tcPr>
          <w:p w14:paraId="4F419A4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69C549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584EA7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../../../../orgUnitTelecom</w:t>
            </w:r>
          </w:p>
        </w:tc>
        <w:tc>
          <w:tcPr>
            <w:tcW w:w="1240" w:type="dxa"/>
            <w:tcBorders>
              <w:top w:val="single" w:sz="5" w:space="0" w:color="000000"/>
              <w:left w:val="single" w:sz="5" w:space="0" w:color="000000"/>
              <w:bottom w:val="single" w:sz="5" w:space="0" w:color="000000"/>
              <w:right w:val="single" w:sz="5" w:space="0" w:color="000000"/>
            </w:tcBorders>
          </w:tcPr>
          <w:p w14:paraId="3724F1B0"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1F58C7D4" w14:textId="77777777" w:rsidR="004D1BD1" w:rsidRPr="00B44083" w:rsidRDefault="004D1BD1" w:rsidP="004217B5">
            <w:pPr>
              <w:spacing w:before="120" w:after="120"/>
              <w:ind w:left="149"/>
              <w:rPr>
                <w:sz w:val="20"/>
                <w:szCs w:val="20"/>
                <w:lang w:val="sv-SE"/>
              </w:rPr>
            </w:pPr>
            <w:r w:rsidRPr="00B44083">
              <w:rPr>
                <w:sz w:val="20"/>
                <w:szCs w:val="20"/>
                <w:lang w:val="sv-SE"/>
              </w:rPr>
              <w:t>Telefon 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2BF6D028"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2EEB59A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665F85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../../../../orgUnitEmail</w:t>
            </w:r>
          </w:p>
        </w:tc>
        <w:tc>
          <w:tcPr>
            <w:tcW w:w="1240" w:type="dxa"/>
            <w:tcBorders>
              <w:top w:val="single" w:sz="5" w:space="0" w:color="000000"/>
              <w:left w:val="single" w:sz="5" w:space="0" w:color="000000"/>
              <w:bottom w:val="single" w:sz="5" w:space="0" w:color="000000"/>
              <w:right w:val="single" w:sz="5" w:space="0" w:color="000000"/>
            </w:tcBorders>
          </w:tcPr>
          <w:p w14:paraId="30F46F5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2C5FC7ED" w14:textId="77777777" w:rsidR="004D1BD1" w:rsidRPr="00B44083" w:rsidRDefault="004D1BD1" w:rsidP="004217B5">
            <w:pPr>
              <w:spacing w:before="120" w:after="120"/>
              <w:ind w:left="149"/>
              <w:rPr>
                <w:sz w:val="20"/>
                <w:szCs w:val="20"/>
                <w:lang w:val="sv-SE"/>
              </w:rPr>
            </w:pPr>
            <w:r w:rsidRPr="00B44083">
              <w:rPr>
                <w:sz w:val="20"/>
                <w:szCs w:val="20"/>
                <w:lang w:val="sv-SE"/>
              </w:rPr>
              <w:t>E-post 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7185A3D7"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3B922BE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5DB40E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../../../../orgUnitAddress</w:t>
            </w:r>
          </w:p>
        </w:tc>
        <w:tc>
          <w:tcPr>
            <w:tcW w:w="1240" w:type="dxa"/>
            <w:tcBorders>
              <w:top w:val="single" w:sz="5" w:space="0" w:color="000000"/>
              <w:left w:val="single" w:sz="5" w:space="0" w:color="000000"/>
              <w:bottom w:val="single" w:sz="5" w:space="0" w:color="000000"/>
              <w:right w:val="single" w:sz="5" w:space="0" w:color="000000"/>
            </w:tcBorders>
          </w:tcPr>
          <w:p w14:paraId="17557A3E"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53F6953" w14:textId="77777777" w:rsidR="004D1BD1" w:rsidRPr="00B44083" w:rsidRDefault="004D1BD1" w:rsidP="004217B5">
            <w:pPr>
              <w:spacing w:before="120" w:after="120"/>
              <w:ind w:left="149"/>
              <w:rPr>
                <w:sz w:val="20"/>
                <w:szCs w:val="20"/>
                <w:lang w:val="sv-SE"/>
              </w:rPr>
            </w:pPr>
            <w:r w:rsidRPr="00B44083">
              <w:rPr>
                <w:sz w:val="20"/>
                <w:szCs w:val="20"/>
                <w:lang w:val="sv-SE"/>
              </w:rPr>
              <w:t>Postadress för den organisation som hälso- och sjukvårdspersonalen är uppdragstagare på.</w:t>
            </w:r>
          </w:p>
        </w:tc>
        <w:tc>
          <w:tcPr>
            <w:tcW w:w="1134" w:type="dxa"/>
            <w:tcBorders>
              <w:top w:val="single" w:sz="5" w:space="0" w:color="000000"/>
              <w:left w:val="single" w:sz="5" w:space="0" w:color="000000"/>
              <w:bottom w:val="single" w:sz="5" w:space="0" w:color="000000"/>
              <w:right w:val="single" w:sz="5" w:space="0" w:color="000000"/>
            </w:tcBorders>
          </w:tcPr>
          <w:p w14:paraId="2CB875F6"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1ACA774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1ABB02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../../../../orgUnitLocation</w:t>
            </w:r>
          </w:p>
        </w:tc>
        <w:tc>
          <w:tcPr>
            <w:tcW w:w="1240" w:type="dxa"/>
            <w:tcBorders>
              <w:top w:val="single" w:sz="5" w:space="0" w:color="000000"/>
              <w:left w:val="single" w:sz="5" w:space="0" w:color="000000"/>
              <w:bottom w:val="single" w:sz="5" w:space="0" w:color="000000"/>
              <w:right w:val="single" w:sz="5" w:space="0" w:color="000000"/>
            </w:tcBorders>
          </w:tcPr>
          <w:p w14:paraId="6290F96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EBD5B74" w14:textId="77777777" w:rsidR="004D1BD1" w:rsidRPr="00B44083" w:rsidRDefault="004D1BD1" w:rsidP="004217B5">
            <w:pPr>
              <w:spacing w:before="120" w:after="120"/>
              <w:ind w:left="149"/>
              <w:rPr>
                <w:sz w:val="20"/>
                <w:szCs w:val="20"/>
                <w:lang w:val="sv-SE"/>
              </w:rPr>
            </w:pPr>
            <w:r w:rsidRPr="00B44083">
              <w:rPr>
                <w:sz w:val="20"/>
                <w:szCs w:val="20"/>
                <w:lang w:val="sv-SE"/>
              </w:rPr>
              <w:t>Text som anger namnet på plats eller ort fo</w:t>
            </w:r>
            <w:r w:rsidRPr="00B44083">
              <w:rPr>
                <w:rFonts w:ascii="Arial" w:hAnsi="Arial" w:cs="Arial"/>
                <w:sz w:val="20"/>
                <w:szCs w:val="20"/>
                <w:lang w:val="sv-SE"/>
              </w:rPr>
              <w:t>̈</w:t>
            </w:r>
            <w:r w:rsidRPr="00B44083">
              <w:rPr>
                <w:sz w:val="20"/>
                <w:szCs w:val="20"/>
                <w:lang w:val="sv-SE"/>
              </w:rPr>
              <w:t>r organisationens fysiska placering.</w:t>
            </w:r>
          </w:p>
        </w:tc>
        <w:tc>
          <w:tcPr>
            <w:tcW w:w="1134" w:type="dxa"/>
            <w:tcBorders>
              <w:top w:val="single" w:sz="5" w:space="0" w:color="000000"/>
              <w:left w:val="single" w:sz="5" w:space="0" w:color="000000"/>
              <w:bottom w:val="single" w:sz="5" w:space="0" w:color="000000"/>
              <w:right w:val="single" w:sz="5" w:space="0" w:color="000000"/>
            </w:tcBorders>
          </w:tcPr>
          <w:p w14:paraId="716A6C52"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0E3A26D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44FCC5E"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../../../healthcareProfessional</w:t>
            </w:r>
            <w:r w:rsidRPr="00B44083">
              <w:rPr>
                <w:color w:val="FF0000"/>
                <w:spacing w:val="-1"/>
                <w:sz w:val="20"/>
                <w:szCs w:val="20"/>
              </w:rPr>
              <w:t>careUnitHSAId</w:t>
            </w:r>
          </w:p>
        </w:tc>
        <w:tc>
          <w:tcPr>
            <w:tcW w:w="1240" w:type="dxa"/>
            <w:tcBorders>
              <w:top w:val="single" w:sz="5" w:space="0" w:color="000000"/>
              <w:left w:val="single" w:sz="5" w:space="0" w:color="000000"/>
              <w:bottom w:val="single" w:sz="5" w:space="0" w:color="000000"/>
              <w:right w:val="single" w:sz="5" w:space="0" w:color="000000"/>
            </w:tcBorders>
          </w:tcPr>
          <w:p w14:paraId="6460149A" w14:textId="77777777" w:rsidR="004D1BD1" w:rsidRPr="00B44083" w:rsidRDefault="004D1BD1" w:rsidP="004217B5">
            <w:pPr>
              <w:spacing w:before="120" w:after="120"/>
              <w:ind w:left="102"/>
              <w:rPr>
                <w:color w:val="FF0000"/>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55034BB5"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7A7C50F1" w14:textId="77777777" w:rsidR="004D1BD1" w:rsidRPr="00B44083" w:rsidRDefault="004D1BD1" w:rsidP="004217B5">
            <w:pPr>
              <w:spacing w:before="120" w:after="120"/>
              <w:ind w:left="142"/>
              <w:rPr>
                <w:color w:val="FF0000"/>
                <w:sz w:val="20"/>
                <w:szCs w:val="20"/>
              </w:rPr>
            </w:pPr>
            <w:r w:rsidRPr="00B44083">
              <w:rPr>
                <w:color w:val="FF0000"/>
                <w:spacing w:val="-1"/>
                <w:sz w:val="20"/>
                <w:szCs w:val="20"/>
              </w:rPr>
              <w:t>0..0</w:t>
            </w:r>
          </w:p>
        </w:tc>
      </w:tr>
      <w:tr w:rsidR="004D1BD1" w:rsidRPr="00B44083" w14:paraId="5EE0D8A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7F1A2C2"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../../../healthcareProfessional</w:t>
            </w:r>
            <w:r w:rsidRPr="00B44083">
              <w:rPr>
                <w:color w:val="FF0000"/>
                <w:spacing w:val="-1"/>
                <w:sz w:val="20"/>
                <w:szCs w:val="20"/>
              </w:rPr>
              <w:t>careGiverHSAId</w:t>
            </w:r>
          </w:p>
        </w:tc>
        <w:tc>
          <w:tcPr>
            <w:tcW w:w="1240" w:type="dxa"/>
            <w:tcBorders>
              <w:top w:val="single" w:sz="5" w:space="0" w:color="000000"/>
              <w:left w:val="single" w:sz="5" w:space="0" w:color="000000"/>
              <w:bottom w:val="single" w:sz="5" w:space="0" w:color="000000"/>
              <w:right w:val="single" w:sz="5" w:space="0" w:color="000000"/>
            </w:tcBorders>
          </w:tcPr>
          <w:p w14:paraId="3BFDC857" w14:textId="77777777" w:rsidR="004D1BD1" w:rsidRPr="00B44083" w:rsidRDefault="004D1BD1" w:rsidP="004217B5">
            <w:pPr>
              <w:spacing w:before="120" w:after="120"/>
              <w:ind w:left="102"/>
              <w:rPr>
                <w:color w:val="FF0000"/>
                <w:sz w:val="20"/>
                <w:szCs w:val="20"/>
              </w:rPr>
            </w:pPr>
          </w:p>
        </w:tc>
        <w:tc>
          <w:tcPr>
            <w:tcW w:w="4820" w:type="dxa"/>
            <w:tcBorders>
              <w:top w:val="single" w:sz="5" w:space="0" w:color="000000"/>
              <w:left w:val="single" w:sz="5" w:space="0" w:color="000000"/>
              <w:bottom w:val="single" w:sz="5" w:space="0" w:color="000000"/>
              <w:right w:val="single" w:sz="5" w:space="0" w:color="000000"/>
            </w:tcBorders>
          </w:tcPr>
          <w:p w14:paraId="11FB7F9C"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785B3A84" w14:textId="77777777" w:rsidR="004D1BD1" w:rsidRPr="00B44083" w:rsidRDefault="004D1BD1" w:rsidP="004217B5">
            <w:pPr>
              <w:spacing w:before="120" w:after="120"/>
              <w:ind w:left="142"/>
              <w:rPr>
                <w:color w:val="FF0000"/>
                <w:sz w:val="20"/>
                <w:szCs w:val="20"/>
              </w:rPr>
            </w:pPr>
            <w:r w:rsidRPr="00B44083">
              <w:rPr>
                <w:color w:val="FF0000"/>
                <w:spacing w:val="-1"/>
                <w:sz w:val="20"/>
                <w:szCs w:val="20"/>
              </w:rPr>
              <w:t>0..0</w:t>
            </w:r>
          </w:p>
        </w:tc>
      </w:tr>
      <w:tr w:rsidR="004D1BD1" w:rsidRPr="00B44083" w14:paraId="0930B66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2E484DD"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evaluator</w:t>
            </w:r>
          </w:p>
        </w:tc>
        <w:tc>
          <w:tcPr>
            <w:tcW w:w="1240" w:type="dxa"/>
            <w:tcBorders>
              <w:top w:val="single" w:sz="5" w:space="0" w:color="000000"/>
              <w:left w:val="single" w:sz="5" w:space="0" w:color="000000"/>
              <w:bottom w:val="single" w:sz="5" w:space="0" w:color="000000"/>
              <w:right w:val="single" w:sz="5" w:space="0" w:color="000000"/>
            </w:tcBorders>
          </w:tcPr>
          <w:p w14:paraId="43C9F856" w14:textId="77777777" w:rsidR="004D1BD1" w:rsidRPr="00B44083" w:rsidRDefault="004D1BD1" w:rsidP="004217B5">
            <w:pPr>
              <w:spacing w:before="120" w:after="120"/>
              <w:ind w:left="102"/>
              <w:rPr>
                <w:sz w:val="20"/>
                <w:szCs w:val="20"/>
                <w:lang w:val="sv-SE"/>
              </w:rPr>
            </w:pPr>
            <w:r w:rsidRPr="00B44083">
              <w:rPr>
                <w:sz w:val="20"/>
                <w:szCs w:val="20"/>
                <w:lang w:val="sv-SE"/>
              </w:rPr>
              <w:t>HealthcareProfessionalType</w:t>
            </w:r>
          </w:p>
        </w:tc>
        <w:tc>
          <w:tcPr>
            <w:tcW w:w="4820" w:type="dxa"/>
            <w:tcBorders>
              <w:top w:val="single" w:sz="5" w:space="0" w:color="000000"/>
              <w:left w:val="single" w:sz="5" w:space="0" w:color="000000"/>
              <w:bottom w:val="single" w:sz="5" w:space="0" w:color="000000"/>
              <w:right w:val="single" w:sz="5" w:space="0" w:color="000000"/>
            </w:tcBorders>
          </w:tcPr>
          <w:p w14:paraId="3648E45E" w14:textId="77777777" w:rsidR="004D1BD1" w:rsidRPr="00B44083" w:rsidRDefault="004D1BD1" w:rsidP="004217B5">
            <w:pPr>
              <w:spacing w:before="120" w:after="120"/>
              <w:ind w:left="149"/>
              <w:rPr>
                <w:sz w:val="20"/>
                <w:szCs w:val="20"/>
                <w:lang w:val="sv-SE"/>
              </w:rPr>
            </w:pPr>
            <w:r w:rsidRPr="00B44083">
              <w:rPr>
                <w:sz w:val="20"/>
                <w:szCs w:val="20"/>
                <w:lang w:val="sv-SE"/>
              </w:rPr>
              <w:t>”Utvärderat av”.</w:t>
            </w:r>
          </w:p>
          <w:p w14:paraId="256DBDEC" w14:textId="77777777" w:rsidR="004D1BD1" w:rsidRPr="00B44083" w:rsidRDefault="004D1BD1" w:rsidP="004217B5">
            <w:pPr>
              <w:spacing w:before="120" w:after="120"/>
              <w:ind w:left="149"/>
              <w:rPr>
                <w:sz w:val="20"/>
                <w:szCs w:val="20"/>
                <w:lang w:val="sv-SE"/>
              </w:rPr>
            </w:pPr>
            <w:r w:rsidRPr="00B44083">
              <w:rPr>
                <w:sz w:val="20"/>
                <w:szCs w:val="20"/>
                <w:lang w:val="sv-SE"/>
              </w:rPr>
              <w:t>Den hälso- och sjukvårdsperson/-enhet som utvärderat utfallet av ordinationen/förskrivningen.</w:t>
            </w:r>
          </w:p>
        </w:tc>
        <w:tc>
          <w:tcPr>
            <w:tcW w:w="1134" w:type="dxa"/>
            <w:tcBorders>
              <w:top w:val="single" w:sz="5" w:space="0" w:color="000000"/>
              <w:left w:val="single" w:sz="5" w:space="0" w:color="000000"/>
              <w:bottom w:val="single" w:sz="5" w:space="0" w:color="000000"/>
              <w:right w:val="single" w:sz="5" w:space="0" w:color="000000"/>
            </w:tcBorders>
          </w:tcPr>
          <w:p w14:paraId="7E1BBD0E"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A74DCE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CD1571E" w14:textId="77777777" w:rsidR="004D1BD1" w:rsidRPr="00B44083" w:rsidRDefault="004D1BD1" w:rsidP="004217B5">
            <w:pPr>
              <w:spacing w:before="120" w:after="120"/>
              <w:ind w:left="102" w:right="177"/>
              <w:rPr>
                <w:szCs w:val="20"/>
              </w:rPr>
            </w:pPr>
            <w:r w:rsidRPr="00B44083">
              <w:rPr>
                <w:sz w:val="20"/>
                <w:szCs w:val="20"/>
                <w:lang w:val="sv-SE"/>
              </w:rPr>
              <w:t>../../../../a</w:t>
            </w:r>
            <w:r w:rsidRPr="00B44083">
              <w:rPr>
                <w:spacing w:val="-1"/>
                <w:sz w:val="20"/>
                <w:szCs w:val="20"/>
                <w:lang w:val="sv-SE"/>
              </w:rPr>
              <w:t>uthorTime</w:t>
            </w:r>
          </w:p>
        </w:tc>
        <w:tc>
          <w:tcPr>
            <w:tcW w:w="1240" w:type="dxa"/>
            <w:tcBorders>
              <w:top w:val="single" w:sz="5" w:space="0" w:color="000000"/>
              <w:left w:val="single" w:sz="5" w:space="0" w:color="000000"/>
              <w:bottom w:val="single" w:sz="5" w:space="0" w:color="000000"/>
              <w:right w:val="single" w:sz="5" w:space="0" w:color="000000"/>
            </w:tcBorders>
          </w:tcPr>
          <w:p w14:paraId="7607F65B" w14:textId="77777777" w:rsidR="004D1BD1" w:rsidRPr="00B44083" w:rsidRDefault="004D1BD1" w:rsidP="004217B5">
            <w:pPr>
              <w:spacing w:before="120" w:after="120"/>
              <w:ind w:left="102"/>
              <w:rPr>
                <w:rFonts w:cs="Arial"/>
                <w:color w:val="FF0000"/>
                <w:sz w:val="20"/>
                <w:szCs w:val="20"/>
                <w:lang w:val="sv-SE"/>
              </w:rPr>
            </w:pPr>
            <w:r w:rsidRPr="00B44083">
              <w:rPr>
                <w:sz w:val="20"/>
                <w:szCs w:val="20"/>
                <w:lang w:val="sv-SE"/>
              </w:rPr>
              <w:t>TimeStampType</w:t>
            </w:r>
          </w:p>
          <w:p w14:paraId="2A8306CF"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tcPr>
          <w:p w14:paraId="7FA8EF83" w14:textId="77777777" w:rsidR="004D1BD1" w:rsidRPr="00B44083" w:rsidRDefault="004D1BD1" w:rsidP="004217B5">
            <w:pPr>
              <w:spacing w:before="120" w:after="120"/>
              <w:ind w:left="149"/>
              <w:rPr>
                <w:sz w:val="20"/>
                <w:szCs w:val="20"/>
                <w:lang w:val="sv-SE"/>
              </w:rPr>
            </w:pPr>
            <w:r w:rsidRPr="00B44083">
              <w:rPr>
                <w:sz w:val="20"/>
                <w:szCs w:val="20"/>
                <w:lang w:val="sv-SE"/>
              </w:rPr>
              <w:t>Utvärderingstidpunkt (faktisk utvärderingstidpunkt).</w:t>
            </w:r>
          </w:p>
          <w:p w14:paraId="0EF97D43" w14:textId="77777777" w:rsidR="004D1BD1" w:rsidRPr="00B44083" w:rsidRDefault="004D1BD1" w:rsidP="004217B5">
            <w:pPr>
              <w:spacing w:before="120" w:after="120"/>
              <w:ind w:left="149"/>
              <w:rPr>
                <w:sz w:val="20"/>
                <w:szCs w:val="20"/>
                <w:lang w:val="sv-SE"/>
              </w:rPr>
            </w:pPr>
            <w:r w:rsidRPr="00B44083">
              <w:rPr>
                <w:sz w:val="20"/>
                <w:szCs w:val="20"/>
                <w:lang w:val="sv-SE"/>
              </w:rPr>
              <w:t>Tidpunkt vid vilken ordinationen har utvärderats.</w:t>
            </w:r>
          </w:p>
        </w:tc>
        <w:tc>
          <w:tcPr>
            <w:tcW w:w="1134" w:type="dxa"/>
            <w:tcBorders>
              <w:top w:val="single" w:sz="5" w:space="0" w:color="000000"/>
              <w:left w:val="single" w:sz="5" w:space="0" w:color="000000"/>
              <w:bottom w:val="single" w:sz="5" w:space="0" w:color="000000"/>
              <w:right w:val="single" w:sz="5" w:space="0" w:color="000000"/>
            </w:tcBorders>
          </w:tcPr>
          <w:p w14:paraId="144732CF"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440CEF3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04B827A" w14:textId="51B5D4CA" w:rsidR="004D1BD1" w:rsidRPr="00B44083" w:rsidRDefault="004D1BD1" w:rsidP="004217B5">
            <w:pPr>
              <w:spacing w:before="120" w:after="120"/>
              <w:ind w:left="102" w:right="177"/>
              <w:rPr>
                <w:szCs w:val="20"/>
              </w:rPr>
            </w:pPr>
            <w:bookmarkStart w:id="169" w:name="_Hlk58848828"/>
            <w:r w:rsidRPr="00B44083">
              <w:rPr>
                <w:sz w:val="20"/>
                <w:szCs w:val="20"/>
                <w:lang w:val="sv-SE"/>
              </w:rPr>
              <w:t>../</w:t>
            </w:r>
            <w:r w:rsidRPr="00B44083">
              <w:rPr>
                <w:sz w:val="20"/>
                <w:szCs w:val="20"/>
              </w:rPr>
              <w:t>../../../</w:t>
            </w:r>
            <w:r w:rsidRPr="00B44083">
              <w:rPr>
                <w:spacing w:val="-1"/>
                <w:sz w:val="20"/>
                <w:szCs w:val="20"/>
              </w:rPr>
              <w:t>healthcareProfessionalHSAId</w:t>
            </w:r>
            <w:bookmarkEnd w:id="169"/>
          </w:p>
        </w:tc>
        <w:tc>
          <w:tcPr>
            <w:tcW w:w="1240" w:type="dxa"/>
            <w:tcBorders>
              <w:top w:val="single" w:sz="5" w:space="0" w:color="000000"/>
              <w:left w:val="single" w:sz="5" w:space="0" w:color="000000"/>
              <w:bottom w:val="single" w:sz="5" w:space="0" w:color="000000"/>
              <w:right w:val="single" w:sz="5" w:space="0" w:color="000000"/>
            </w:tcBorders>
          </w:tcPr>
          <w:p w14:paraId="2BD96620" w14:textId="77777777" w:rsidR="004D1BD1" w:rsidRPr="00B44083" w:rsidRDefault="004D1BD1" w:rsidP="004217B5">
            <w:pPr>
              <w:spacing w:before="120" w:after="120"/>
              <w:ind w:left="102"/>
              <w:rPr>
                <w:rFonts w:cs="Arial"/>
                <w:sz w:val="20"/>
                <w:szCs w:val="20"/>
              </w:rPr>
            </w:pPr>
            <w:r w:rsidRPr="00B44083">
              <w:rPr>
                <w:sz w:val="20"/>
                <w:szCs w:val="20"/>
              </w:rPr>
              <w:t>HSAIdType</w:t>
            </w:r>
          </w:p>
          <w:p w14:paraId="4E2FB15E"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tcPr>
          <w:p w14:paraId="16B43187" w14:textId="77777777" w:rsidR="004D1BD1" w:rsidRPr="00B44083" w:rsidRDefault="004D1BD1" w:rsidP="004217B5">
            <w:pPr>
              <w:spacing w:before="120" w:after="120"/>
              <w:ind w:left="149"/>
              <w:rPr>
                <w:sz w:val="20"/>
                <w:szCs w:val="20"/>
                <w:lang w:val="sv-SE"/>
              </w:rPr>
            </w:pPr>
            <w:r w:rsidRPr="00B44083">
              <w:rPr>
                <w:sz w:val="20"/>
                <w:szCs w:val="20"/>
                <w:lang w:val="sv-SE"/>
              </w:rPr>
              <w:t xml:space="preserve">Utvärderande persons HSA-id. </w:t>
            </w:r>
          </w:p>
        </w:tc>
        <w:tc>
          <w:tcPr>
            <w:tcW w:w="1134" w:type="dxa"/>
            <w:tcBorders>
              <w:top w:val="single" w:sz="5" w:space="0" w:color="000000"/>
              <w:left w:val="single" w:sz="5" w:space="0" w:color="000000"/>
              <w:bottom w:val="single" w:sz="5" w:space="0" w:color="000000"/>
              <w:right w:val="single" w:sz="5" w:space="0" w:color="000000"/>
            </w:tcBorders>
          </w:tcPr>
          <w:p w14:paraId="19DCBB5F" w14:textId="77777777" w:rsidR="004D1BD1" w:rsidRPr="00B44083" w:rsidRDefault="004D1BD1" w:rsidP="004217B5">
            <w:pPr>
              <w:spacing w:before="120" w:after="120"/>
              <w:ind w:left="142"/>
              <w:rPr>
                <w:szCs w:val="20"/>
                <w:lang w:val="sv-SE"/>
              </w:rPr>
            </w:pPr>
            <w:r w:rsidRPr="00B44083">
              <w:rPr>
                <w:spacing w:val="-1"/>
                <w:sz w:val="20"/>
                <w:szCs w:val="20"/>
                <w:lang w:val="sv-SE"/>
              </w:rPr>
              <w:t>0..1</w:t>
            </w:r>
          </w:p>
        </w:tc>
      </w:tr>
      <w:tr w:rsidR="004D1BD1" w:rsidRPr="00B44083" w14:paraId="7CACE7E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F432585" w14:textId="76D304F3" w:rsidR="004D1BD1" w:rsidRPr="00B44083" w:rsidRDefault="004D1BD1" w:rsidP="004217B5">
            <w:pPr>
              <w:spacing w:before="120" w:after="120"/>
              <w:ind w:left="102" w:right="177"/>
              <w:rPr>
                <w:szCs w:val="20"/>
                <w:lang w:val="sv-SE"/>
              </w:rPr>
            </w:pPr>
            <w:bookmarkStart w:id="170" w:name="_Hlk58848836"/>
            <w:r w:rsidRPr="00B44083">
              <w:rPr>
                <w:sz w:val="20"/>
                <w:szCs w:val="20"/>
                <w:lang w:val="sv-SE"/>
              </w:rPr>
              <w:t>../../../../</w:t>
            </w:r>
            <w:r w:rsidRPr="00B44083">
              <w:rPr>
                <w:spacing w:val="-1"/>
                <w:sz w:val="20"/>
                <w:szCs w:val="20"/>
                <w:lang w:val="sv-SE"/>
              </w:rPr>
              <w:t>healthcareProfessionalName</w:t>
            </w:r>
            <w:bookmarkEnd w:id="170"/>
          </w:p>
        </w:tc>
        <w:tc>
          <w:tcPr>
            <w:tcW w:w="1240" w:type="dxa"/>
            <w:tcBorders>
              <w:top w:val="single" w:sz="5" w:space="0" w:color="000000"/>
              <w:left w:val="single" w:sz="5" w:space="0" w:color="000000"/>
              <w:bottom w:val="single" w:sz="5" w:space="0" w:color="000000"/>
              <w:right w:val="single" w:sz="5" w:space="0" w:color="000000"/>
            </w:tcBorders>
          </w:tcPr>
          <w:p w14:paraId="0E032CCC" w14:textId="77777777" w:rsidR="004D1BD1" w:rsidRPr="00B44083" w:rsidRDefault="004D1BD1" w:rsidP="004217B5">
            <w:pPr>
              <w:spacing w:before="120" w:after="120"/>
              <w:ind w:left="102"/>
              <w:rPr>
                <w:spacing w:val="-1"/>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tcPr>
          <w:p w14:paraId="2ADA3A8B" w14:textId="77777777" w:rsidR="004D1BD1" w:rsidRPr="00B44083" w:rsidRDefault="004D1BD1" w:rsidP="004217B5">
            <w:pPr>
              <w:spacing w:before="120" w:after="120"/>
              <w:ind w:left="149"/>
              <w:rPr>
                <w:sz w:val="20"/>
                <w:szCs w:val="20"/>
                <w:lang w:val="sv-SE"/>
              </w:rPr>
            </w:pPr>
            <w:r w:rsidRPr="00B44083">
              <w:rPr>
                <w:sz w:val="20"/>
                <w:szCs w:val="20"/>
                <w:lang w:val="sv-SE"/>
              </w:rPr>
              <w:t xml:space="preserve">Namn på utvärderande person. Om tillgängligt ska detta anges. </w:t>
            </w:r>
          </w:p>
        </w:tc>
        <w:tc>
          <w:tcPr>
            <w:tcW w:w="1134" w:type="dxa"/>
            <w:tcBorders>
              <w:top w:val="single" w:sz="5" w:space="0" w:color="000000"/>
              <w:left w:val="single" w:sz="5" w:space="0" w:color="000000"/>
              <w:bottom w:val="single" w:sz="5" w:space="0" w:color="000000"/>
              <w:right w:val="single" w:sz="5" w:space="0" w:color="000000"/>
            </w:tcBorders>
          </w:tcPr>
          <w:p w14:paraId="1104B55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AEFE18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04A4079"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healthcareProfessionalRoleCode</w:t>
            </w:r>
          </w:p>
        </w:tc>
        <w:tc>
          <w:tcPr>
            <w:tcW w:w="1240" w:type="dxa"/>
            <w:tcBorders>
              <w:top w:val="single" w:sz="5" w:space="0" w:color="000000"/>
              <w:left w:val="single" w:sz="5" w:space="0" w:color="000000"/>
              <w:bottom w:val="single" w:sz="5" w:space="0" w:color="000000"/>
              <w:right w:val="single" w:sz="5" w:space="0" w:color="000000"/>
            </w:tcBorders>
          </w:tcPr>
          <w:p w14:paraId="0B981FA0" w14:textId="77777777" w:rsidR="004D1BD1" w:rsidRPr="00B44083" w:rsidRDefault="004D1BD1" w:rsidP="004217B5">
            <w:pPr>
              <w:spacing w:before="120" w:after="120"/>
              <w:ind w:left="102"/>
              <w:rPr>
                <w:spacing w:val="-1"/>
                <w:sz w:val="20"/>
                <w:szCs w:val="20"/>
              </w:rPr>
            </w:pPr>
            <w:r w:rsidRPr="00B44083">
              <w:rPr>
                <w:spacing w:val="-1"/>
                <w:sz w:val="20"/>
                <w:szCs w:val="20"/>
              </w:rPr>
              <w:t xml:space="preserve">CVType </w:t>
            </w:r>
          </w:p>
          <w:p w14:paraId="66020368"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tcPr>
          <w:p w14:paraId="76499527" w14:textId="77777777" w:rsidR="004D1BD1" w:rsidRPr="00B44083" w:rsidRDefault="004D1BD1" w:rsidP="004217B5">
            <w:pPr>
              <w:spacing w:before="120" w:after="120"/>
              <w:ind w:left="149"/>
              <w:rPr>
                <w:sz w:val="20"/>
                <w:szCs w:val="20"/>
                <w:lang w:val="sv-SE"/>
              </w:rPr>
            </w:pPr>
            <w:r w:rsidRPr="00B44083">
              <w:rPr>
                <w:sz w:val="20"/>
                <w:szCs w:val="20"/>
                <w:lang w:val="sv-SE"/>
              </w:rPr>
              <w:t>Information om utvärderande persons befattning. Om möjligt ska KV Befattning (OID 1.2.752.129.2.2.1.4) användas, se referens [</w:t>
            </w:r>
            <w:r w:rsidRPr="00B44083">
              <w:fldChar w:fldCharType="begin"/>
            </w:r>
            <w:r w:rsidRPr="00B44083">
              <w:rPr>
                <w:sz w:val="20"/>
                <w:szCs w:val="20"/>
                <w:lang w:val="sv-SE"/>
              </w:rPr>
              <w:instrText xml:space="preserve"> REF _Ref383778264 \h  \* MERGEFORMAT </w:instrText>
            </w:r>
            <w:r w:rsidRPr="00B44083">
              <w:fldChar w:fldCharType="separate"/>
            </w:r>
            <w:r w:rsidRPr="00B44083">
              <w:rPr>
                <w:sz w:val="20"/>
                <w:szCs w:val="20"/>
                <w:lang w:val="sv-SE"/>
              </w:rPr>
              <w:t>R6</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tcPr>
          <w:p w14:paraId="7FEBFA57"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A11FFA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FAADC1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tcPr>
          <w:p w14:paraId="58CB44F6"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09217819" w14:textId="77777777" w:rsidR="004D1BD1" w:rsidRPr="00B44083" w:rsidRDefault="004D1BD1" w:rsidP="004217B5">
            <w:pPr>
              <w:spacing w:before="120" w:after="120"/>
              <w:ind w:left="149"/>
              <w:rPr>
                <w:sz w:val="20"/>
                <w:szCs w:val="20"/>
                <w:lang w:val="sv-SE"/>
              </w:rPr>
            </w:pPr>
            <w:r w:rsidRPr="00B44083">
              <w:rPr>
                <w:sz w:val="20"/>
                <w:szCs w:val="20"/>
                <w:lang w:val="sv-SE"/>
              </w:rPr>
              <w:t>Befattningskod.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64090BA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FD1424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F8A9E83"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tcPr>
          <w:p w14:paraId="73EFDB6F"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53C214FA" w14:textId="77777777" w:rsidR="004D1BD1" w:rsidRPr="00B44083" w:rsidRDefault="004D1BD1" w:rsidP="004217B5">
            <w:pPr>
              <w:spacing w:before="120" w:after="120"/>
              <w:ind w:left="149"/>
              <w:rPr>
                <w:sz w:val="20"/>
                <w:szCs w:val="20"/>
                <w:lang w:val="sv-SE"/>
              </w:rPr>
            </w:pPr>
            <w:r w:rsidRPr="00B44083">
              <w:rPr>
                <w:sz w:val="20"/>
                <w:szCs w:val="20"/>
                <w:lang w:val="sv-SE"/>
              </w:rPr>
              <w:t>Kodsystem för befattningskod.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57ABAB2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BC85B4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9E821C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tcPr>
          <w:p w14:paraId="696427C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257EE3D"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befattningskod.</w:t>
            </w:r>
          </w:p>
        </w:tc>
        <w:tc>
          <w:tcPr>
            <w:tcW w:w="1134" w:type="dxa"/>
            <w:tcBorders>
              <w:top w:val="single" w:sz="5" w:space="0" w:color="000000"/>
              <w:left w:val="single" w:sz="5" w:space="0" w:color="000000"/>
              <w:bottom w:val="single" w:sz="5" w:space="0" w:color="000000"/>
              <w:right w:val="single" w:sz="5" w:space="0" w:color="000000"/>
            </w:tcBorders>
          </w:tcPr>
          <w:p w14:paraId="425B8349"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D8A7BC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063029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tcPr>
          <w:p w14:paraId="516668F7"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0D5A1F9"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befattningskod.</w:t>
            </w:r>
          </w:p>
        </w:tc>
        <w:tc>
          <w:tcPr>
            <w:tcW w:w="1134" w:type="dxa"/>
            <w:tcBorders>
              <w:top w:val="single" w:sz="5" w:space="0" w:color="000000"/>
              <w:left w:val="single" w:sz="5" w:space="0" w:color="000000"/>
              <w:bottom w:val="single" w:sz="5" w:space="0" w:color="000000"/>
              <w:right w:val="single" w:sz="5" w:space="0" w:color="000000"/>
            </w:tcBorders>
          </w:tcPr>
          <w:p w14:paraId="7EB3A9E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583F3B7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4BA7DC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tcPr>
          <w:p w14:paraId="1178B70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5F13538C" w14:textId="77777777" w:rsidR="004D1BD1" w:rsidRPr="00B44083" w:rsidRDefault="004D1BD1" w:rsidP="004217B5">
            <w:pPr>
              <w:spacing w:before="120" w:after="120"/>
              <w:ind w:left="149"/>
              <w:rPr>
                <w:sz w:val="20"/>
                <w:szCs w:val="20"/>
                <w:lang w:val="sv-SE"/>
              </w:rPr>
            </w:pPr>
            <w:r w:rsidRPr="00B44083">
              <w:rPr>
                <w:sz w:val="20"/>
                <w:szCs w:val="20"/>
                <w:lang w:val="sv-SE"/>
              </w:rPr>
              <w:t>Befattningskoden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tcPr>
          <w:p w14:paraId="03791C4C"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8AEC59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CD841DC" w14:textId="77777777" w:rsidR="004D1BD1" w:rsidRPr="00B44083" w:rsidRDefault="004D1BD1" w:rsidP="004217B5">
            <w:pPr>
              <w:spacing w:before="120" w:after="120"/>
              <w:ind w:left="102" w:right="177"/>
              <w:rPr>
                <w:szCs w:val="20"/>
              </w:rPr>
            </w:pPr>
            <w:r w:rsidRPr="00B44083">
              <w:rPr>
                <w:sz w:val="20"/>
                <w:szCs w:val="20"/>
                <w:lang w:val="sv-SE"/>
              </w:rPr>
              <w:t>../</w:t>
            </w:r>
            <w:r w:rsidRPr="00B44083">
              <w:rPr>
                <w:rFonts w:cs="Times New Roman"/>
                <w:sz w:val="20"/>
                <w:szCs w:val="20"/>
              </w:rPr>
              <w:t>../../../</w:t>
            </w:r>
            <w:r w:rsidRPr="00B44083">
              <w:rPr>
                <w:rFonts w:cs="Times New Roman"/>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tcPr>
          <w:p w14:paraId="5F63464C"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7E8CC658" w14:textId="77777777" w:rsidR="004D1BD1" w:rsidRPr="00B44083" w:rsidRDefault="004D1BD1" w:rsidP="004217B5">
            <w:pPr>
              <w:spacing w:before="120" w:after="120"/>
              <w:ind w:left="149"/>
              <w:rPr>
                <w:sz w:val="20"/>
                <w:szCs w:val="20"/>
                <w:lang w:val="sv-SE"/>
              </w:rPr>
            </w:pPr>
            <w:r w:rsidRPr="00B44083">
              <w:rPr>
                <w:sz w:val="20"/>
                <w:szCs w:val="20"/>
                <w:lang w:val="sv-SE"/>
              </w:rPr>
              <w:t>Om befattning är beskriven i ett lokalt kodverk utan OID, eller när kod helt saknas, kan en beskrivande text anges i originalText.</w:t>
            </w:r>
          </w:p>
          <w:p w14:paraId="79A21E05" w14:textId="77777777" w:rsidR="004D1BD1" w:rsidRPr="00B44083" w:rsidRDefault="004D1BD1" w:rsidP="004217B5">
            <w:pPr>
              <w:tabs>
                <w:tab w:val="left" w:pos="567"/>
              </w:tabs>
              <w:spacing w:before="120" w:after="120"/>
              <w:ind w:left="149"/>
              <w:rPr>
                <w:sz w:val="20"/>
                <w:szCs w:val="20"/>
                <w:lang w:val="sv-SE"/>
              </w:rPr>
            </w:pPr>
            <w:r w:rsidRPr="00B44083">
              <w:rPr>
                <w:sz w:val="20"/>
                <w:szCs w:val="20"/>
                <w:lang w:val="sv-SE"/>
              </w:rPr>
              <w:t>Om originalText anges ska inget annat värde i healthcareProfessionalRoleCode anges.</w:t>
            </w:r>
          </w:p>
        </w:tc>
        <w:tc>
          <w:tcPr>
            <w:tcW w:w="1134" w:type="dxa"/>
            <w:tcBorders>
              <w:top w:val="single" w:sz="5" w:space="0" w:color="000000"/>
              <w:left w:val="single" w:sz="5" w:space="0" w:color="000000"/>
              <w:bottom w:val="single" w:sz="5" w:space="0" w:color="000000"/>
              <w:right w:val="single" w:sz="5" w:space="0" w:color="000000"/>
            </w:tcBorders>
          </w:tcPr>
          <w:p w14:paraId="5B668FFD"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AE7E43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3DEDBD1" w14:textId="2B4CFEEB" w:rsidR="004D1BD1" w:rsidRPr="00B44083" w:rsidRDefault="004D1BD1" w:rsidP="004217B5">
            <w:pPr>
              <w:spacing w:before="120" w:after="120"/>
              <w:ind w:left="102" w:right="177"/>
              <w:rPr>
                <w:szCs w:val="20"/>
              </w:rPr>
            </w:pPr>
            <w:bookmarkStart w:id="171" w:name="_Hlk58848848"/>
            <w:r w:rsidRPr="00B44083">
              <w:rPr>
                <w:sz w:val="20"/>
                <w:szCs w:val="20"/>
                <w:lang w:val="sv-SE"/>
              </w:rPr>
              <w:t>../</w:t>
            </w:r>
            <w:r w:rsidRPr="00B44083">
              <w:rPr>
                <w:spacing w:val="-1"/>
                <w:sz w:val="20"/>
                <w:szCs w:val="20"/>
              </w:rPr>
              <w:t>../../../healthcareProfessionalOrgUnit</w:t>
            </w:r>
            <w:bookmarkEnd w:id="171"/>
          </w:p>
        </w:tc>
        <w:tc>
          <w:tcPr>
            <w:tcW w:w="1240" w:type="dxa"/>
            <w:tcBorders>
              <w:top w:val="single" w:sz="5" w:space="0" w:color="000000"/>
              <w:left w:val="single" w:sz="5" w:space="0" w:color="000000"/>
              <w:bottom w:val="single" w:sz="5" w:space="0" w:color="000000"/>
              <w:right w:val="single" w:sz="5" w:space="0" w:color="000000"/>
            </w:tcBorders>
          </w:tcPr>
          <w:p w14:paraId="07A3AFFB" w14:textId="77777777" w:rsidR="004D1BD1" w:rsidRPr="00B44083" w:rsidRDefault="004D1BD1" w:rsidP="004217B5">
            <w:pPr>
              <w:spacing w:before="120" w:after="120"/>
              <w:ind w:left="102"/>
              <w:rPr>
                <w:spacing w:val="-1"/>
                <w:szCs w:val="20"/>
              </w:rPr>
            </w:pPr>
            <w:r w:rsidRPr="00B44083">
              <w:rPr>
                <w:spacing w:val="-1"/>
                <w:sz w:val="20"/>
                <w:szCs w:val="20"/>
              </w:rPr>
              <w:t>OrgUnitType</w:t>
            </w:r>
          </w:p>
        </w:tc>
        <w:tc>
          <w:tcPr>
            <w:tcW w:w="4820" w:type="dxa"/>
            <w:tcBorders>
              <w:top w:val="single" w:sz="5" w:space="0" w:color="000000"/>
              <w:left w:val="single" w:sz="5" w:space="0" w:color="000000"/>
              <w:bottom w:val="single" w:sz="5" w:space="0" w:color="000000"/>
              <w:right w:val="single" w:sz="5" w:space="0" w:color="000000"/>
            </w:tcBorders>
          </w:tcPr>
          <w:p w14:paraId="2DA2D580" w14:textId="77777777" w:rsidR="004D1BD1" w:rsidRPr="00B44083" w:rsidRDefault="004D1BD1" w:rsidP="004217B5">
            <w:pPr>
              <w:spacing w:before="120" w:after="120"/>
              <w:ind w:left="149"/>
              <w:rPr>
                <w:sz w:val="20"/>
                <w:szCs w:val="20"/>
                <w:lang w:val="sv-SE"/>
              </w:rPr>
            </w:pPr>
            <w:r w:rsidRPr="00B44083">
              <w:rPr>
                <w:sz w:val="20"/>
                <w:szCs w:val="20"/>
                <w:lang w:val="sv-SE"/>
              </w:rPr>
              <w:t xml:space="preserve">Den organisation som utvärderande person är uppdragstagare på. </w:t>
            </w:r>
          </w:p>
        </w:tc>
        <w:tc>
          <w:tcPr>
            <w:tcW w:w="1134" w:type="dxa"/>
            <w:tcBorders>
              <w:top w:val="single" w:sz="5" w:space="0" w:color="000000"/>
              <w:left w:val="single" w:sz="5" w:space="0" w:color="000000"/>
              <w:bottom w:val="single" w:sz="5" w:space="0" w:color="000000"/>
              <w:right w:val="single" w:sz="5" w:space="0" w:color="000000"/>
            </w:tcBorders>
          </w:tcPr>
          <w:p w14:paraId="5AE55482"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1BDE1E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D2B7F95" w14:textId="3BD7187D" w:rsidR="004D1BD1" w:rsidRPr="00B44083" w:rsidRDefault="004D1BD1" w:rsidP="004217B5">
            <w:pPr>
              <w:spacing w:before="120" w:after="120"/>
              <w:ind w:left="102" w:right="177"/>
              <w:rPr>
                <w:szCs w:val="20"/>
              </w:rPr>
            </w:pPr>
            <w:bookmarkStart w:id="172" w:name="_Hlk58848856"/>
            <w:r w:rsidRPr="00B44083">
              <w:rPr>
                <w:sz w:val="20"/>
                <w:szCs w:val="20"/>
                <w:lang w:val="sv-SE"/>
              </w:rPr>
              <w:t>../</w:t>
            </w:r>
            <w:r w:rsidRPr="00B44083">
              <w:rPr>
                <w:sz w:val="20"/>
                <w:szCs w:val="20"/>
              </w:rPr>
              <w:t>../../../../orgUnitHSAId</w:t>
            </w:r>
            <w:bookmarkEnd w:id="172"/>
          </w:p>
        </w:tc>
        <w:tc>
          <w:tcPr>
            <w:tcW w:w="1240" w:type="dxa"/>
            <w:tcBorders>
              <w:top w:val="single" w:sz="5" w:space="0" w:color="000000"/>
              <w:left w:val="single" w:sz="5" w:space="0" w:color="000000"/>
              <w:bottom w:val="single" w:sz="5" w:space="0" w:color="000000"/>
              <w:right w:val="single" w:sz="5" w:space="0" w:color="000000"/>
            </w:tcBorders>
          </w:tcPr>
          <w:p w14:paraId="28CA29EF" w14:textId="77777777" w:rsidR="004D1BD1" w:rsidRPr="00B44083" w:rsidRDefault="004D1BD1" w:rsidP="004217B5">
            <w:pPr>
              <w:spacing w:before="120" w:after="120"/>
              <w:ind w:left="102"/>
              <w:rPr>
                <w:spacing w:val="-1"/>
                <w:szCs w:val="20"/>
              </w:rPr>
            </w:pPr>
            <w:r w:rsidRPr="00B44083">
              <w:rPr>
                <w:spacing w:val="-1"/>
                <w:sz w:val="20"/>
                <w:szCs w:val="20"/>
              </w:rPr>
              <w:t>HSAIdType</w:t>
            </w:r>
          </w:p>
        </w:tc>
        <w:tc>
          <w:tcPr>
            <w:tcW w:w="4820" w:type="dxa"/>
            <w:tcBorders>
              <w:top w:val="single" w:sz="5" w:space="0" w:color="000000"/>
              <w:left w:val="single" w:sz="5" w:space="0" w:color="000000"/>
              <w:bottom w:val="single" w:sz="5" w:space="0" w:color="000000"/>
              <w:right w:val="single" w:sz="5" w:space="0" w:color="000000"/>
            </w:tcBorders>
          </w:tcPr>
          <w:p w14:paraId="6EB76F24" w14:textId="77777777" w:rsidR="004D1BD1" w:rsidRPr="00B44083" w:rsidRDefault="004D1BD1" w:rsidP="004217B5">
            <w:pPr>
              <w:spacing w:before="120" w:after="120"/>
              <w:ind w:left="149"/>
              <w:rPr>
                <w:sz w:val="20"/>
                <w:szCs w:val="20"/>
                <w:lang w:val="sv-SE"/>
              </w:rPr>
            </w:pPr>
            <w:r w:rsidRPr="00B44083">
              <w:rPr>
                <w:sz w:val="20"/>
                <w:szCs w:val="20"/>
                <w:lang w:val="sv-SE"/>
              </w:rPr>
              <w:t xml:space="preserve">HSA-id för organisationsenhet. </w:t>
            </w:r>
          </w:p>
          <w:p w14:paraId="0E2FB68F" w14:textId="77777777" w:rsidR="004D1BD1" w:rsidRPr="00B44083" w:rsidRDefault="004D1BD1" w:rsidP="004217B5">
            <w:pPr>
              <w:spacing w:before="120" w:after="120"/>
              <w:ind w:left="149"/>
              <w:rPr>
                <w:sz w:val="20"/>
                <w:szCs w:val="20"/>
                <w:lang w:val="sv-SE"/>
              </w:rPr>
            </w:pPr>
            <w:r w:rsidRPr="00B44083">
              <w:rPr>
                <w:sz w:val="20"/>
                <w:szCs w:val="20"/>
                <w:lang w:val="sv-SE"/>
              </w:rPr>
              <w:t>I de fall då HSA-id inte finns tillgängligt i systemet ska lokalt id anges (unikt inom källsystemet).</w:t>
            </w:r>
          </w:p>
        </w:tc>
        <w:tc>
          <w:tcPr>
            <w:tcW w:w="1134" w:type="dxa"/>
            <w:tcBorders>
              <w:top w:val="single" w:sz="5" w:space="0" w:color="000000"/>
              <w:left w:val="single" w:sz="5" w:space="0" w:color="000000"/>
              <w:bottom w:val="single" w:sz="5" w:space="0" w:color="000000"/>
              <w:right w:val="single" w:sz="5" w:space="0" w:color="000000"/>
            </w:tcBorders>
          </w:tcPr>
          <w:p w14:paraId="577B56CD"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B4FFA1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C90E057" w14:textId="0023FF6C" w:rsidR="004D1BD1" w:rsidRPr="00B44083" w:rsidRDefault="004D1BD1" w:rsidP="004217B5">
            <w:pPr>
              <w:spacing w:before="120" w:after="120"/>
              <w:ind w:left="102" w:right="177"/>
              <w:rPr>
                <w:szCs w:val="20"/>
              </w:rPr>
            </w:pPr>
            <w:bookmarkStart w:id="173" w:name="_Hlk58848865"/>
            <w:r w:rsidRPr="00B44083">
              <w:rPr>
                <w:sz w:val="20"/>
                <w:szCs w:val="20"/>
                <w:lang w:val="sv-SE"/>
              </w:rPr>
              <w:t>../</w:t>
            </w:r>
            <w:r w:rsidRPr="00B44083">
              <w:rPr>
                <w:sz w:val="20"/>
                <w:szCs w:val="20"/>
              </w:rPr>
              <w:t>../../../../orgUnitName</w:t>
            </w:r>
            <w:bookmarkEnd w:id="173"/>
          </w:p>
        </w:tc>
        <w:tc>
          <w:tcPr>
            <w:tcW w:w="1240" w:type="dxa"/>
            <w:tcBorders>
              <w:top w:val="single" w:sz="5" w:space="0" w:color="000000"/>
              <w:left w:val="single" w:sz="5" w:space="0" w:color="000000"/>
              <w:bottom w:val="single" w:sz="5" w:space="0" w:color="000000"/>
              <w:right w:val="single" w:sz="5" w:space="0" w:color="000000"/>
            </w:tcBorders>
          </w:tcPr>
          <w:p w14:paraId="3CFB5FF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129E6CD1" w14:textId="77777777" w:rsidR="004D1BD1" w:rsidRPr="00B44083" w:rsidRDefault="004D1BD1" w:rsidP="004217B5">
            <w:pPr>
              <w:spacing w:before="120" w:after="120"/>
              <w:ind w:left="149"/>
              <w:rPr>
                <w:sz w:val="20"/>
                <w:szCs w:val="20"/>
                <w:lang w:val="sv-SE"/>
              </w:rPr>
            </w:pPr>
            <w:r w:rsidRPr="00B44083">
              <w:rPr>
                <w:sz w:val="20"/>
                <w:szCs w:val="20"/>
                <w:lang w:val="sv-SE"/>
              </w:rPr>
              <w:t xml:space="preserve">Namnet på den organisation som utvärderande person är uppdragstagare på. </w:t>
            </w:r>
          </w:p>
        </w:tc>
        <w:tc>
          <w:tcPr>
            <w:tcW w:w="1134" w:type="dxa"/>
            <w:tcBorders>
              <w:top w:val="single" w:sz="5" w:space="0" w:color="000000"/>
              <w:left w:val="single" w:sz="5" w:space="0" w:color="000000"/>
              <w:bottom w:val="single" w:sz="5" w:space="0" w:color="000000"/>
              <w:right w:val="single" w:sz="5" w:space="0" w:color="000000"/>
            </w:tcBorders>
          </w:tcPr>
          <w:p w14:paraId="62C143B9"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BDC601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3639C45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../../../../orgUnitTelecom</w:t>
            </w:r>
          </w:p>
        </w:tc>
        <w:tc>
          <w:tcPr>
            <w:tcW w:w="1240" w:type="dxa"/>
            <w:tcBorders>
              <w:top w:val="single" w:sz="5" w:space="0" w:color="000000"/>
              <w:left w:val="single" w:sz="5" w:space="0" w:color="000000"/>
              <w:bottom w:val="single" w:sz="5" w:space="0" w:color="000000"/>
              <w:right w:val="single" w:sz="5" w:space="0" w:color="000000"/>
            </w:tcBorders>
          </w:tcPr>
          <w:p w14:paraId="612EB0E5"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5745393A" w14:textId="77777777" w:rsidR="004D1BD1" w:rsidRPr="00B44083" w:rsidRDefault="004D1BD1" w:rsidP="004217B5">
            <w:pPr>
              <w:spacing w:before="120" w:after="120"/>
              <w:ind w:left="149"/>
              <w:rPr>
                <w:sz w:val="20"/>
                <w:szCs w:val="20"/>
                <w:lang w:val="sv-SE"/>
              </w:rPr>
            </w:pPr>
            <w:r w:rsidRPr="00B44083">
              <w:rPr>
                <w:sz w:val="20"/>
                <w:szCs w:val="20"/>
                <w:lang w:val="sv-SE"/>
              </w:rPr>
              <w:t>Telefon 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15B13F76"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4BA0151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05F447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../../../../orgUnitEmail</w:t>
            </w:r>
          </w:p>
        </w:tc>
        <w:tc>
          <w:tcPr>
            <w:tcW w:w="1240" w:type="dxa"/>
            <w:tcBorders>
              <w:top w:val="single" w:sz="5" w:space="0" w:color="000000"/>
              <w:left w:val="single" w:sz="5" w:space="0" w:color="000000"/>
              <w:bottom w:val="single" w:sz="5" w:space="0" w:color="000000"/>
              <w:right w:val="single" w:sz="5" w:space="0" w:color="000000"/>
            </w:tcBorders>
          </w:tcPr>
          <w:p w14:paraId="41D2A1EF"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89B2EB5" w14:textId="77777777" w:rsidR="004D1BD1" w:rsidRPr="00B44083" w:rsidRDefault="004D1BD1" w:rsidP="004217B5">
            <w:pPr>
              <w:spacing w:before="120" w:after="120"/>
              <w:ind w:left="149"/>
              <w:rPr>
                <w:sz w:val="20"/>
                <w:szCs w:val="20"/>
                <w:lang w:val="sv-SE"/>
              </w:rPr>
            </w:pPr>
            <w:r w:rsidRPr="00B44083">
              <w:rPr>
                <w:sz w:val="20"/>
                <w:szCs w:val="20"/>
                <w:lang w:val="sv-SE"/>
              </w:rPr>
              <w:t>E-post till organisationsenhet.</w:t>
            </w:r>
          </w:p>
        </w:tc>
        <w:tc>
          <w:tcPr>
            <w:tcW w:w="1134" w:type="dxa"/>
            <w:tcBorders>
              <w:top w:val="single" w:sz="5" w:space="0" w:color="000000"/>
              <w:left w:val="single" w:sz="5" w:space="0" w:color="000000"/>
              <w:bottom w:val="single" w:sz="5" w:space="0" w:color="000000"/>
              <w:right w:val="single" w:sz="5" w:space="0" w:color="000000"/>
            </w:tcBorders>
          </w:tcPr>
          <w:p w14:paraId="045BAA47"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4EA9631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75544F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../../../../orgUnitAddress</w:t>
            </w:r>
          </w:p>
        </w:tc>
        <w:tc>
          <w:tcPr>
            <w:tcW w:w="1240" w:type="dxa"/>
            <w:tcBorders>
              <w:top w:val="single" w:sz="5" w:space="0" w:color="000000"/>
              <w:left w:val="single" w:sz="5" w:space="0" w:color="000000"/>
              <w:bottom w:val="single" w:sz="5" w:space="0" w:color="000000"/>
              <w:right w:val="single" w:sz="5" w:space="0" w:color="000000"/>
            </w:tcBorders>
          </w:tcPr>
          <w:p w14:paraId="7D442B2B"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B391698" w14:textId="77777777" w:rsidR="004D1BD1" w:rsidRPr="00B44083" w:rsidRDefault="004D1BD1" w:rsidP="004217B5">
            <w:pPr>
              <w:spacing w:before="120" w:after="120"/>
              <w:ind w:left="149"/>
              <w:rPr>
                <w:sz w:val="20"/>
                <w:szCs w:val="20"/>
                <w:lang w:val="sv-SE"/>
              </w:rPr>
            </w:pPr>
            <w:r w:rsidRPr="00B44083">
              <w:rPr>
                <w:sz w:val="20"/>
                <w:szCs w:val="20"/>
                <w:lang w:val="sv-SE"/>
              </w:rPr>
              <w:t>Postadress för den organisation som utvärderande person är uppdragstagare på.</w:t>
            </w:r>
          </w:p>
        </w:tc>
        <w:tc>
          <w:tcPr>
            <w:tcW w:w="1134" w:type="dxa"/>
            <w:tcBorders>
              <w:top w:val="single" w:sz="5" w:space="0" w:color="000000"/>
              <w:left w:val="single" w:sz="5" w:space="0" w:color="000000"/>
              <w:bottom w:val="single" w:sz="5" w:space="0" w:color="000000"/>
              <w:right w:val="single" w:sz="5" w:space="0" w:color="000000"/>
            </w:tcBorders>
          </w:tcPr>
          <w:p w14:paraId="1824965E"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1A06AEC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34C875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../../../../orgUnitLocation</w:t>
            </w:r>
          </w:p>
        </w:tc>
        <w:tc>
          <w:tcPr>
            <w:tcW w:w="1240" w:type="dxa"/>
            <w:tcBorders>
              <w:top w:val="single" w:sz="5" w:space="0" w:color="000000"/>
              <w:left w:val="single" w:sz="5" w:space="0" w:color="000000"/>
              <w:bottom w:val="single" w:sz="5" w:space="0" w:color="000000"/>
              <w:right w:val="single" w:sz="5" w:space="0" w:color="000000"/>
            </w:tcBorders>
          </w:tcPr>
          <w:p w14:paraId="39F0B75F"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2B79C23" w14:textId="3525D35A" w:rsidR="004D1BD1" w:rsidRPr="00B44083" w:rsidRDefault="004D1BD1" w:rsidP="004217B5">
            <w:pPr>
              <w:spacing w:before="120" w:after="120"/>
              <w:ind w:left="149"/>
              <w:rPr>
                <w:sz w:val="20"/>
                <w:szCs w:val="20"/>
                <w:lang w:val="sv-SE"/>
              </w:rPr>
            </w:pPr>
            <w:r w:rsidRPr="00B44083">
              <w:rPr>
                <w:sz w:val="20"/>
                <w:szCs w:val="20"/>
                <w:lang w:val="sv-SE"/>
              </w:rPr>
              <w:t>Text som anger namnet på plats eller ort f</w:t>
            </w:r>
            <w:r w:rsidR="006B2E0D" w:rsidRPr="00B44083">
              <w:rPr>
                <w:sz w:val="20"/>
                <w:szCs w:val="20"/>
                <w:lang w:val="sv-SE"/>
              </w:rPr>
              <w:t>ö</w:t>
            </w:r>
            <w:r w:rsidRPr="00B44083">
              <w:rPr>
                <w:sz w:val="20"/>
                <w:szCs w:val="20"/>
                <w:lang w:val="sv-SE"/>
              </w:rPr>
              <w:t>r organisationens fysiska placering.</w:t>
            </w:r>
          </w:p>
        </w:tc>
        <w:tc>
          <w:tcPr>
            <w:tcW w:w="1134" w:type="dxa"/>
            <w:tcBorders>
              <w:top w:val="single" w:sz="5" w:space="0" w:color="000000"/>
              <w:left w:val="single" w:sz="5" w:space="0" w:color="000000"/>
              <w:bottom w:val="single" w:sz="5" w:space="0" w:color="000000"/>
              <w:right w:val="single" w:sz="5" w:space="0" w:color="000000"/>
            </w:tcBorders>
          </w:tcPr>
          <w:p w14:paraId="38EDE8BF"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68AB24C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D6C7F8F" w14:textId="77777777" w:rsidR="004D1BD1" w:rsidRPr="00B44083" w:rsidRDefault="004D1BD1" w:rsidP="004217B5">
            <w:pPr>
              <w:spacing w:before="120" w:after="120"/>
              <w:ind w:left="102" w:right="177"/>
              <w:rPr>
                <w:szCs w:val="20"/>
              </w:rPr>
            </w:pPr>
            <w:r w:rsidRPr="00B44083">
              <w:rPr>
                <w:color w:val="FF0000"/>
                <w:sz w:val="20"/>
                <w:szCs w:val="20"/>
                <w:lang w:val="sv-SE"/>
              </w:rPr>
              <w:t>../</w:t>
            </w:r>
            <w:r w:rsidRPr="00B44083">
              <w:rPr>
                <w:color w:val="FF0000"/>
                <w:sz w:val="20"/>
                <w:szCs w:val="20"/>
              </w:rPr>
              <w:t>../../../healthcareProfessional</w:t>
            </w:r>
            <w:r w:rsidRPr="00B44083">
              <w:rPr>
                <w:color w:val="FF0000"/>
                <w:spacing w:val="-1"/>
                <w:sz w:val="20"/>
                <w:szCs w:val="20"/>
              </w:rPr>
              <w:t>careUnitHSAId</w:t>
            </w:r>
          </w:p>
        </w:tc>
        <w:tc>
          <w:tcPr>
            <w:tcW w:w="1240" w:type="dxa"/>
            <w:tcBorders>
              <w:top w:val="single" w:sz="5" w:space="0" w:color="000000"/>
              <w:left w:val="single" w:sz="5" w:space="0" w:color="000000"/>
              <w:bottom w:val="single" w:sz="5" w:space="0" w:color="000000"/>
              <w:right w:val="single" w:sz="5" w:space="0" w:color="000000"/>
            </w:tcBorders>
          </w:tcPr>
          <w:p w14:paraId="16665450"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tcPr>
          <w:p w14:paraId="6EBD3FDA"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6D477046" w14:textId="77777777" w:rsidR="004D1BD1" w:rsidRPr="00B44083" w:rsidRDefault="004D1BD1" w:rsidP="004217B5">
            <w:pPr>
              <w:spacing w:before="120" w:after="120"/>
              <w:ind w:left="142"/>
              <w:rPr>
                <w:szCs w:val="20"/>
              </w:rPr>
            </w:pPr>
            <w:r w:rsidRPr="00B44083">
              <w:rPr>
                <w:color w:val="FF0000"/>
                <w:spacing w:val="-1"/>
                <w:sz w:val="20"/>
                <w:szCs w:val="20"/>
              </w:rPr>
              <w:t>0..0</w:t>
            </w:r>
          </w:p>
        </w:tc>
      </w:tr>
      <w:tr w:rsidR="004D1BD1" w:rsidRPr="00B44083" w14:paraId="46F22C6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8AF40DD" w14:textId="77777777" w:rsidR="004D1BD1" w:rsidRPr="00B44083" w:rsidRDefault="004D1BD1" w:rsidP="004217B5">
            <w:pPr>
              <w:spacing w:before="120" w:after="120"/>
              <w:ind w:left="102" w:right="177"/>
              <w:rPr>
                <w:szCs w:val="20"/>
              </w:rPr>
            </w:pPr>
            <w:r w:rsidRPr="00B44083">
              <w:rPr>
                <w:color w:val="FF0000"/>
                <w:sz w:val="20"/>
                <w:szCs w:val="20"/>
                <w:lang w:val="sv-SE"/>
              </w:rPr>
              <w:lastRenderedPageBreak/>
              <w:t>../</w:t>
            </w:r>
            <w:r w:rsidRPr="00B44083">
              <w:rPr>
                <w:color w:val="FF0000"/>
                <w:sz w:val="20"/>
                <w:szCs w:val="20"/>
              </w:rPr>
              <w:t>../../../healthcareProfessional</w:t>
            </w:r>
            <w:r w:rsidRPr="00B44083">
              <w:rPr>
                <w:color w:val="FF0000"/>
                <w:spacing w:val="-1"/>
                <w:sz w:val="20"/>
                <w:szCs w:val="20"/>
              </w:rPr>
              <w:t>careGiverHSAId</w:t>
            </w:r>
          </w:p>
        </w:tc>
        <w:tc>
          <w:tcPr>
            <w:tcW w:w="1240" w:type="dxa"/>
            <w:tcBorders>
              <w:top w:val="single" w:sz="5" w:space="0" w:color="000000"/>
              <w:left w:val="single" w:sz="5" w:space="0" w:color="000000"/>
              <w:bottom w:val="single" w:sz="5" w:space="0" w:color="000000"/>
              <w:right w:val="single" w:sz="5" w:space="0" w:color="000000"/>
            </w:tcBorders>
          </w:tcPr>
          <w:p w14:paraId="46580BD7"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tcPr>
          <w:p w14:paraId="3ACB21BB"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tcPr>
          <w:p w14:paraId="1DD9C89F" w14:textId="77777777" w:rsidR="004D1BD1" w:rsidRPr="00B44083" w:rsidRDefault="004D1BD1" w:rsidP="004217B5">
            <w:pPr>
              <w:spacing w:before="120" w:after="120"/>
              <w:ind w:left="142"/>
              <w:rPr>
                <w:szCs w:val="20"/>
              </w:rPr>
            </w:pPr>
            <w:r w:rsidRPr="00B44083">
              <w:rPr>
                <w:color w:val="FF0000"/>
                <w:spacing w:val="-1"/>
                <w:sz w:val="20"/>
                <w:szCs w:val="20"/>
              </w:rPr>
              <w:t>0..0</w:t>
            </w:r>
          </w:p>
        </w:tc>
      </w:tr>
      <w:tr w:rsidR="004D1BD1" w:rsidRPr="00B44083" w14:paraId="4177AF5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539DCDBF" w14:textId="77777777" w:rsidR="004D1BD1" w:rsidRPr="00B44083" w:rsidRDefault="004D1BD1" w:rsidP="004217B5">
            <w:pPr>
              <w:spacing w:before="120" w:after="120"/>
              <w:ind w:left="102" w:right="177"/>
              <w:rPr>
                <w:sz w:val="20"/>
                <w:szCs w:val="20"/>
                <w:lang w:val="sv-SE"/>
              </w:rPr>
            </w:pPr>
            <w:r w:rsidRPr="00B44083">
              <w:rPr>
                <w:sz w:val="20"/>
                <w:szCs w:val="20"/>
                <w:lang w:val="sv-SE"/>
              </w:rPr>
              <w:t>../../../startOfFirstTreatment</w:t>
            </w:r>
          </w:p>
        </w:tc>
        <w:tc>
          <w:tcPr>
            <w:tcW w:w="1240" w:type="dxa"/>
            <w:tcBorders>
              <w:top w:val="single" w:sz="5" w:space="0" w:color="000000"/>
              <w:left w:val="single" w:sz="5" w:space="0" w:color="000000"/>
              <w:bottom w:val="single" w:sz="5" w:space="0" w:color="000000"/>
              <w:right w:val="single" w:sz="5" w:space="0" w:color="000000"/>
            </w:tcBorders>
          </w:tcPr>
          <w:p w14:paraId="67EAF4EC"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tcPr>
          <w:p w14:paraId="3BC2E816" w14:textId="77777777" w:rsidR="004D1BD1" w:rsidRPr="00B44083" w:rsidRDefault="004D1BD1" w:rsidP="004217B5">
            <w:pPr>
              <w:spacing w:before="120" w:after="120"/>
              <w:ind w:left="149"/>
              <w:rPr>
                <w:sz w:val="20"/>
                <w:szCs w:val="20"/>
                <w:lang w:val="sv-SE"/>
              </w:rPr>
            </w:pPr>
            <w:r w:rsidRPr="00B44083">
              <w:rPr>
                <w:sz w:val="20"/>
                <w:szCs w:val="20"/>
                <w:lang w:val="sv-SE"/>
              </w:rPr>
              <w:t>Första insättningstidpunkt.</w:t>
            </w:r>
          </w:p>
          <w:p w14:paraId="3F4E727A" w14:textId="77777777" w:rsidR="004D1BD1" w:rsidRPr="00B44083" w:rsidRDefault="004D1BD1" w:rsidP="004217B5">
            <w:pPr>
              <w:spacing w:before="120" w:after="120"/>
              <w:ind w:left="149"/>
              <w:rPr>
                <w:sz w:val="20"/>
                <w:szCs w:val="20"/>
                <w:lang w:val="sv-SE"/>
              </w:rPr>
            </w:pPr>
            <w:r w:rsidRPr="00B44083">
              <w:rPr>
                <w:sz w:val="20"/>
                <w:szCs w:val="20"/>
                <w:lang w:val="sv-SE"/>
              </w:rPr>
              <w:t>Beräknas som insättningstidpunkt för första ordinationen i ordinationskedjan.</w:t>
            </w:r>
          </w:p>
        </w:tc>
        <w:tc>
          <w:tcPr>
            <w:tcW w:w="1134" w:type="dxa"/>
            <w:tcBorders>
              <w:top w:val="single" w:sz="5" w:space="0" w:color="000000"/>
              <w:left w:val="single" w:sz="5" w:space="0" w:color="000000"/>
              <w:bottom w:val="single" w:sz="5" w:space="0" w:color="000000"/>
              <w:right w:val="single" w:sz="5" w:space="0" w:color="000000"/>
            </w:tcBorders>
          </w:tcPr>
          <w:p w14:paraId="3F8A8E08"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D97116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278E3555" w14:textId="77777777" w:rsidR="004D1BD1" w:rsidRPr="00B44083" w:rsidRDefault="004D1BD1" w:rsidP="004217B5">
            <w:pPr>
              <w:spacing w:before="120" w:after="120"/>
              <w:ind w:left="102" w:right="177"/>
              <w:rPr>
                <w:sz w:val="20"/>
                <w:szCs w:val="20"/>
                <w:lang w:val="sv-SE"/>
              </w:rPr>
            </w:pPr>
            <w:r w:rsidRPr="00B44083">
              <w:rPr>
                <w:sz w:val="20"/>
                <w:szCs w:val="20"/>
                <w:lang w:val="sv-SE"/>
              </w:rPr>
              <w:t>../../../startOfTreatment</w:t>
            </w:r>
          </w:p>
        </w:tc>
        <w:tc>
          <w:tcPr>
            <w:tcW w:w="1240" w:type="dxa"/>
            <w:tcBorders>
              <w:top w:val="single" w:sz="5" w:space="0" w:color="000000"/>
              <w:left w:val="single" w:sz="5" w:space="0" w:color="000000"/>
              <w:bottom w:val="single" w:sz="5" w:space="0" w:color="000000"/>
              <w:right w:val="single" w:sz="5" w:space="0" w:color="000000"/>
            </w:tcBorders>
          </w:tcPr>
          <w:p w14:paraId="15A0D579" w14:textId="77777777" w:rsidR="004D1BD1" w:rsidRPr="00B44083" w:rsidRDefault="004D1BD1" w:rsidP="004217B5">
            <w:pPr>
              <w:spacing w:before="120" w:after="120"/>
              <w:ind w:left="102"/>
              <w:rPr>
                <w:sz w:val="20"/>
                <w:szCs w:val="20"/>
                <w:lang w:val="sv-SE"/>
              </w:rPr>
            </w:pPr>
            <w:r w:rsidRPr="00B44083">
              <w:rPr>
                <w:spacing w:val="-1"/>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tcPr>
          <w:p w14:paraId="562A4365" w14:textId="77777777" w:rsidR="004D1BD1" w:rsidRPr="00B44083" w:rsidRDefault="004D1BD1" w:rsidP="004217B5">
            <w:pPr>
              <w:spacing w:before="120" w:after="120"/>
              <w:ind w:left="149"/>
              <w:rPr>
                <w:sz w:val="20"/>
                <w:szCs w:val="20"/>
                <w:lang w:val="sv-SE"/>
              </w:rPr>
            </w:pPr>
            <w:r w:rsidRPr="00B44083">
              <w:rPr>
                <w:sz w:val="20"/>
                <w:szCs w:val="20"/>
                <w:lang w:val="sv-SE"/>
              </w:rPr>
              <w:t>Insättningstidpunkt.</w:t>
            </w:r>
          </w:p>
          <w:p w14:paraId="2E685BA0" w14:textId="77777777" w:rsidR="004D1BD1" w:rsidRPr="00B44083" w:rsidRDefault="004D1BD1" w:rsidP="004217B5">
            <w:pPr>
              <w:spacing w:before="120" w:after="120"/>
              <w:ind w:left="149"/>
              <w:rPr>
                <w:sz w:val="20"/>
                <w:szCs w:val="20"/>
                <w:lang w:val="sv-SE"/>
              </w:rPr>
            </w:pPr>
            <w:r w:rsidRPr="00B44083">
              <w:rPr>
                <w:sz w:val="20"/>
                <w:szCs w:val="20"/>
                <w:lang w:val="sv-SE"/>
              </w:rPr>
              <w:t>Datum då patienten ska börja ta sitt läkemedel/läkemedlet ska administreras för första gången. Vid ordinationstyp ”Insättning” sätts detta till samma som registreringstidpunkt (authorTime i  headern) om inget annat anges här.</w:t>
            </w:r>
          </w:p>
          <w:p w14:paraId="748FCC1C" w14:textId="77777777" w:rsidR="004D1BD1" w:rsidRPr="00B44083" w:rsidRDefault="004D1BD1" w:rsidP="004217B5">
            <w:pPr>
              <w:spacing w:before="120" w:after="120"/>
              <w:ind w:left="149"/>
              <w:rPr>
                <w:sz w:val="20"/>
                <w:szCs w:val="20"/>
                <w:lang w:val="sv-SE"/>
              </w:rPr>
            </w:pPr>
          </w:p>
          <w:p w14:paraId="4B9636D9" w14:textId="77777777" w:rsidR="004D1BD1" w:rsidRPr="00B44083" w:rsidRDefault="004D1BD1" w:rsidP="004217B5">
            <w:pPr>
              <w:spacing w:before="120" w:after="120"/>
              <w:ind w:left="149"/>
              <w:rPr>
                <w:sz w:val="20"/>
                <w:szCs w:val="20"/>
                <w:lang w:val="sv-SE"/>
              </w:rPr>
            </w:pPr>
            <w:r w:rsidRPr="00B44083">
              <w:rPr>
                <w:sz w:val="20"/>
                <w:szCs w:val="20"/>
                <w:lang w:val="sv-SE"/>
              </w:rPr>
              <w:t>Är obligatorisk vid ordinationstyp ”Insättning”.</w:t>
            </w:r>
          </w:p>
        </w:tc>
        <w:tc>
          <w:tcPr>
            <w:tcW w:w="1134" w:type="dxa"/>
            <w:tcBorders>
              <w:top w:val="single" w:sz="5" w:space="0" w:color="000000"/>
              <w:left w:val="single" w:sz="5" w:space="0" w:color="000000"/>
              <w:bottom w:val="single" w:sz="5" w:space="0" w:color="000000"/>
              <w:right w:val="single" w:sz="5" w:space="0" w:color="000000"/>
            </w:tcBorders>
          </w:tcPr>
          <w:p w14:paraId="5CC2F33B" w14:textId="77777777" w:rsidR="004D1BD1" w:rsidRPr="00B44083" w:rsidRDefault="004D1BD1" w:rsidP="004217B5">
            <w:pPr>
              <w:spacing w:before="120" w:after="120"/>
              <w:ind w:left="142"/>
              <w:rPr>
                <w:sz w:val="20"/>
                <w:szCs w:val="20"/>
                <w:lang w:val="sv-SE"/>
              </w:rPr>
            </w:pPr>
            <w:r w:rsidRPr="00B44083">
              <w:rPr>
                <w:sz w:val="20"/>
                <w:szCs w:val="20"/>
                <w:lang w:val="sv-SE"/>
              </w:rPr>
              <w:t>0..1</w:t>
            </w:r>
          </w:p>
          <w:p w14:paraId="3DF9F474" w14:textId="77777777" w:rsidR="004D1BD1" w:rsidRPr="00B44083" w:rsidRDefault="004D1BD1" w:rsidP="004217B5">
            <w:pPr>
              <w:spacing w:before="120" w:after="120"/>
              <w:ind w:left="142"/>
              <w:rPr>
                <w:sz w:val="20"/>
                <w:szCs w:val="20"/>
                <w:lang w:val="sv-SE"/>
              </w:rPr>
            </w:pPr>
          </w:p>
          <w:p w14:paraId="3923CDB3" w14:textId="77777777" w:rsidR="004D1BD1" w:rsidRPr="00B44083" w:rsidRDefault="004D1BD1" w:rsidP="004217B5">
            <w:pPr>
              <w:spacing w:before="120" w:after="120"/>
              <w:ind w:left="142"/>
              <w:rPr>
                <w:sz w:val="20"/>
                <w:szCs w:val="20"/>
                <w:lang w:val="sv-SE"/>
              </w:rPr>
            </w:pPr>
          </w:p>
        </w:tc>
      </w:tr>
      <w:tr w:rsidR="004D1BD1" w:rsidRPr="00B44083" w14:paraId="3329D63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783CAA1" w14:textId="77777777" w:rsidR="004D1BD1" w:rsidRPr="00B44083" w:rsidRDefault="004D1BD1" w:rsidP="004217B5">
            <w:pPr>
              <w:spacing w:before="120" w:after="120"/>
              <w:ind w:left="102" w:right="177"/>
              <w:rPr>
                <w:sz w:val="20"/>
                <w:szCs w:val="20"/>
                <w:lang w:val="sv-SE"/>
              </w:rPr>
            </w:pPr>
            <w:r w:rsidRPr="00B44083">
              <w:rPr>
                <w:sz w:val="20"/>
                <w:szCs w:val="20"/>
                <w:lang w:val="sv-SE"/>
              </w:rPr>
              <w:t>../../../endOfTreatment</w:t>
            </w:r>
          </w:p>
        </w:tc>
        <w:tc>
          <w:tcPr>
            <w:tcW w:w="1240" w:type="dxa"/>
            <w:tcBorders>
              <w:top w:val="single" w:sz="5" w:space="0" w:color="000000"/>
              <w:left w:val="single" w:sz="5" w:space="0" w:color="000000"/>
              <w:bottom w:val="single" w:sz="5" w:space="0" w:color="000000"/>
              <w:right w:val="single" w:sz="5" w:space="0" w:color="000000"/>
            </w:tcBorders>
          </w:tcPr>
          <w:p w14:paraId="36014207" w14:textId="77777777" w:rsidR="004D1BD1" w:rsidRPr="00B44083" w:rsidRDefault="004D1BD1" w:rsidP="004217B5">
            <w:pPr>
              <w:spacing w:before="120" w:after="120"/>
              <w:ind w:left="102"/>
              <w:rPr>
                <w:sz w:val="20"/>
                <w:szCs w:val="20"/>
                <w:lang w:val="sv-SE"/>
              </w:rPr>
            </w:pPr>
            <w:r w:rsidRPr="00B44083">
              <w:rPr>
                <w:spacing w:val="-1"/>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tcPr>
          <w:p w14:paraId="694EE194" w14:textId="77777777" w:rsidR="004D1BD1" w:rsidRPr="00B44083" w:rsidRDefault="004D1BD1" w:rsidP="004217B5">
            <w:pPr>
              <w:spacing w:before="120" w:after="120"/>
              <w:ind w:left="149"/>
              <w:rPr>
                <w:sz w:val="20"/>
                <w:szCs w:val="20"/>
                <w:lang w:val="sv-SE"/>
              </w:rPr>
            </w:pPr>
            <w:r w:rsidRPr="00B44083">
              <w:rPr>
                <w:sz w:val="20"/>
                <w:szCs w:val="20"/>
                <w:lang w:val="sv-SE"/>
              </w:rPr>
              <w:t>Utsättningstidpunkt.</w:t>
            </w:r>
          </w:p>
          <w:p w14:paraId="1230DF35" w14:textId="77777777" w:rsidR="004D1BD1" w:rsidRPr="00B44083" w:rsidRDefault="004D1BD1" w:rsidP="004217B5">
            <w:pPr>
              <w:spacing w:before="120" w:after="120"/>
              <w:ind w:left="149"/>
              <w:rPr>
                <w:sz w:val="20"/>
                <w:szCs w:val="20"/>
                <w:lang w:val="sv-SE"/>
              </w:rPr>
            </w:pPr>
            <w:r w:rsidRPr="00B44083">
              <w:rPr>
                <w:sz w:val="20"/>
                <w:szCs w:val="20"/>
                <w:lang w:val="sv-SE"/>
              </w:rPr>
              <w:t>Datum då patienten ska upphöra ta sitt läkemedel/då läkemedlet ska sluta administreras. OBS, kan anges både vid ordinationer av typ ”Insättning” och ”Utsättning”.</w:t>
            </w:r>
          </w:p>
        </w:tc>
        <w:tc>
          <w:tcPr>
            <w:tcW w:w="1134" w:type="dxa"/>
            <w:tcBorders>
              <w:top w:val="single" w:sz="5" w:space="0" w:color="000000"/>
              <w:left w:val="single" w:sz="5" w:space="0" w:color="000000"/>
              <w:bottom w:val="single" w:sz="5" w:space="0" w:color="000000"/>
              <w:right w:val="single" w:sz="5" w:space="0" w:color="000000"/>
            </w:tcBorders>
          </w:tcPr>
          <w:p w14:paraId="77EFB211" w14:textId="77777777" w:rsidR="004D1BD1" w:rsidRPr="00B44083" w:rsidRDefault="004D1BD1" w:rsidP="004217B5">
            <w:pPr>
              <w:spacing w:before="120" w:after="120"/>
              <w:ind w:left="142"/>
              <w:rPr>
                <w:sz w:val="20"/>
                <w:szCs w:val="20"/>
                <w:lang w:val="sv-SE"/>
              </w:rPr>
            </w:pPr>
            <w:r w:rsidRPr="00B44083">
              <w:rPr>
                <w:sz w:val="20"/>
                <w:szCs w:val="20"/>
                <w:lang w:val="sv-SE"/>
              </w:rPr>
              <w:t>0..1</w:t>
            </w:r>
          </w:p>
          <w:p w14:paraId="418F30C2" w14:textId="77777777" w:rsidR="004D1BD1" w:rsidRPr="00B44083" w:rsidRDefault="004D1BD1" w:rsidP="004217B5">
            <w:pPr>
              <w:spacing w:before="120" w:after="120"/>
              <w:ind w:left="142"/>
              <w:rPr>
                <w:sz w:val="20"/>
                <w:szCs w:val="20"/>
                <w:lang w:val="sv-SE"/>
              </w:rPr>
            </w:pPr>
          </w:p>
          <w:p w14:paraId="2D4E629C" w14:textId="77777777" w:rsidR="004D1BD1" w:rsidRPr="00B44083" w:rsidRDefault="004D1BD1" w:rsidP="004217B5">
            <w:pPr>
              <w:spacing w:before="120" w:after="120"/>
              <w:ind w:left="142"/>
              <w:rPr>
                <w:sz w:val="20"/>
                <w:szCs w:val="20"/>
                <w:lang w:val="sv-SE"/>
              </w:rPr>
            </w:pPr>
          </w:p>
        </w:tc>
      </w:tr>
      <w:tr w:rsidR="004D1BD1" w:rsidRPr="00B44083" w14:paraId="027F7CA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70C9449" w14:textId="77777777" w:rsidR="004D1BD1" w:rsidRPr="00B44083" w:rsidRDefault="004D1BD1" w:rsidP="004217B5">
            <w:pPr>
              <w:spacing w:before="120" w:after="120"/>
              <w:ind w:left="102" w:right="177"/>
              <w:rPr>
                <w:sz w:val="20"/>
                <w:szCs w:val="20"/>
                <w:lang w:val="sv-SE"/>
              </w:rPr>
            </w:pPr>
            <w:r w:rsidRPr="00B44083">
              <w:rPr>
                <w:sz w:val="20"/>
                <w:szCs w:val="20"/>
                <w:lang w:val="sv-SE"/>
              </w:rPr>
              <w:t>../../../endOfTreatmentReason</w:t>
            </w:r>
          </w:p>
        </w:tc>
        <w:tc>
          <w:tcPr>
            <w:tcW w:w="1240" w:type="dxa"/>
            <w:tcBorders>
              <w:top w:val="single" w:sz="5" w:space="0" w:color="000000"/>
              <w:left w:val="single" w:sz="5" w:space="0" w:color="000000"/>
              <w:bottom w:val="single" w:sz="5" w:space="0" w:color="000000"/>
              <w:right w:val="single" w:sz="5" w:space="0" w:color="000000"/>
            </w:tcBorders>
          </w:tcPr>
          <w:p w14:paraId="68A1A236" w14:textId="77777777" w:rsidR="004D1BD1" w:rsidRPr="00B44083" w:rsidRDefault="004D1BD1" w:rsidP="004217B5">
            <w:pPr>
              <w:spacing w:before="120" w:after="120"/>
              <w:ind w:left="102"/>
              <w:rPr>
                <w:sz w:val="20"/>
                <w:szCs w:val="20"/>
                <w:lang w:val="sv-SE"/>
              </w:rPr>
            </w:pPr>
            <w:r w:rsidRPr="00B44083">
              <w:rPr>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tcPr>
          <w:p w14:paraId="1BD8EED3" w14:textId="77777777" w:rsidR="004D1BD1" w:rsidRPr="00B44083" w:rsidRDefault="004D1BD1" w:rsidP="004217B5">
            <w:pPr>
              <w:spacing w:before="120" w:after="120"/>
              <w:ind w:left="149"/>
              <w:rPr>
                <w:sz w:val="20"/>
                <w:szCs w:val="20"/>
                <w:lang w:val="sv-SE"/>
              </w:rPr>
            </w:pPr>
            <w:r w:rsidRPr="00B44083">
              <w:rPr>
                <w:sz w:val="20"/>
                <w:szCs w:val="20"/>
                <w:lang w:val="sv-SE"/>
              </w:rPr>
              <w:t>Utsättningsorsak.</w:t>
            </w:r>
          </w:p>
          <w:p w14:paraId="6C4EDC22" w14:textId="77777777" w:rsidR="004D1BD1" w:rsidRPr="00B44083" w:rsidRDefault="004D1BD1" w:rsidP="004217B5">
            <w:pPr>
              <w:spacing w:before="120" w:after="120"/>
              <w:ind w:left="149"/>
              <w:rPr>
                <w:sz w:val="20"/>
                <w:szCs w:val="20"/>
                <w:lang w:val="sv-SE"/>
              </w:rPr>
            </w:pPr>
            <w:r w:rsidRPr="00B44083">
              <w:rPr>
                <w:sz w:val="20"/>
                <w:szCs w:val="20"/>
                <w:lang w:val="sv-SE"/>
              </w:rPr>
              <w:t>Orsak som ordinatör anger för utsättning.</w:t>
            </w:r>
          </w:p>
        </w:tc>
        <w:tc>
          <w:tcPr>
            <w:tcW w:w="1134" w:type="dxa"/>
            <w:tcBorders>
              <w:top w:val="single" w:sz="5" w:space="0" w:color="000000"/>
              <w:left w:val="single" w:sz="5" w:space="0" w:color="000000"/>
              <w:bottom w:val="single" w:sz="5" w:space="0" w:color="000000"/>
              <w:right w:val="single" w:sz="5" w:space="0" w:color="000000"/>
            </w:tcBorders>
          </w:tcPr>
          <w:p w14:paraId="285FE922"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5D960E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FDE7240"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tcPr>
          <w:p w14:paraId="43D2020E"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AA5A6C7" w14:textId="77777777" w:rsidR="004D1BD1" w:rsidRPr="00B44083" w:rsidRDefault="004D1BD1" w:rsidP="004217B5">
            <w:pPr>
              <w:spacing w:before="120" w:after="120"/>
              <w:ind w:left="149"/>
              <w:rPr>
                <w:sz w:val="20"/>
                <w:szCs w:val="20"/>
                <w:lang w:val="sv-SE"/>
              </w:rPr>
            </w:pPr>
            <w:r w:rsidRPr="00B44083">
              <w:rPr>
                <w:sz w:val="20"/>
                <w:szCs w:val="20"/>
                <w:lang w:val="sv-SE"/>
              </w:rPr>
              <w:t>Kod för utsättningsorsak.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6FFC1C5F"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7D8CC74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6F6813AD"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tcPr>
          <w:p w14:paraId="06C7BACE"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7561421" w14:textId="77777777" w:rsidR="004D1BD1" w:rsidRPr="00B44083" w:rsidRDefault="004D1BD1" w:rsidP="004217B5">
            <w:pPr>
              <w:spacing w:before="120" w:after="120"/>
              <w:ind w:left="149"/>
              <w:rPr>
                <w:sz w:val="20"/>
                <w:szCs w:val="20"/>
                <w:lang w:val="sv-SE"/>
              </w:rPr>
            </w:pPr>
            <w:r w:rsidRPr="00B44083">
              <w:rPr>
                <w:sz w:val="20"/>
                <w:szCs w:val="20"/>
                <w:lang w:val="sv-SE"/>
              </w:rPr>
              <w:t>Kodsystem för utsättningsorsakskod.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tcPr>
          <w:p w14:paraId="7C4EFEA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5E9182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1CC6C571"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tcPr>
          <w:p w14:paraId="10914C42"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3127290A"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utsättningsorsakskod.</w:t>
            </w:r>
          </w:p>
        </w:tc>
        <w:tc>
          <w:tcPr>
            <w:tcW w:w="1134" w:type="dxa"/>
            <w:tcBorders>
              <w:top w:val="single" w:sz="5" w:space="0" w:color="000000"/>
              <w:left w:val="single" w:sz="5" w:space="0" w:color="000000"/>
              <w:bottom w:val="single" w:sz="5" w:space="0" w:color="000000"/>
              <w:right w:val="single" w:sz="5" w:space="0" w:color="000000"/>
            </w:tcBorders>
          </w:tcPr>
          <w:p w14:paraId="465E2CC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7882D7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A5050AE"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tcPr>
          <w:p w14:paraId="76340C1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45C17366"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utsättningsorsakskod.</w:t>
            </w:r>
          </w:p>
        </w:tc>
        <w:tc>
          <w:tcPr>
            <w:tcW w:w="1134" w:type="dxa"/>
            <w:tcBorders>
              <w:top w:val="single" w:sz="5" w:space="0" w:color="000000"/>
              <w:left w:val="single" w:sz="5" w:space="0" w:color="000000"/>
              <w:bottom w:val="single" w:sz="5" w:space="0" w:color="000000"/>
              <w:right w:val="single" w:sz="5" w:space="0" w:color="000000"/>
            </w:tcBorders>
          </w:tcPr>
          <w:p w14:paraId="2974F92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ACA0F4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0E45A460"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tcPr>
          <w:p w14:paraId="20BF9E70"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722E04ED" w14:textId="77777777" w:rsidR="004D1BD1" w:rsidRPr="00B44083" w:rsidRDefault="004D1BD1" w:rsidP="004217B5">
            <w:pPr>
              <w:spacing w:before="120" w:after="120"/>
              <w:ind w:left="149"/>
              <w:rPr>
                <w:sz w:val="20"/>
                <w:szCs w:val="20"/>
                <w:lang w:val="sv-SE"/>
              </w:rPr>
            </w:pPr>
            <w:r w:rsidRPr="00B44083">
              <w:rPr>
                <w:sz w:val="20"/>
                <w:szCs w:val="20"/>
                <w:lang w:val="sv-SE"/>
              </w:rPr>
              <w:t>Utsättningsorsakskod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tcPr>
          <w:p w14:paraId="6A7FFAEC"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8DD735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44B8943F" w14:textId="77777777" w:rsidR="004D1BD1" w:rsidRPr="00B44083" w:rsidRDefault="004D1BD1" w:rsidP="004217B5">
            <w:pPr>
              <w:spacing w:before="120" w:after="120"/>
              <w:ind w:left="102" w:right="177"/>
              <w:rPr>
                <w:szCs w:val="20"/>
              </w:rPr>
            </w:pPr>
            <w:r w:rsidRPr="00B44083">
              <w:rPr>
                <w:rFonts w:cs="Times New Roman"/>
                <w:sz w:val="20"/>
                <w:szCs w:val="20"/>
              </w:rPr>
              <w:t>../../../</w:t>
            </w:r>
            <w:r w:rsidRPr="00B44083">
              <w:rPr>
                <w:rFonts w:cs="Times New Roman"/>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tcPr>
          <w:p w14:paraId="781C07F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tcPr>
          <w:p w14:paraId="666B12E1" w14:textId="77777777" w:rsidR="004D1BD1" w:rsidRPr="00B44083" w:rsidRDefault="004D1BD1" w:rsidP="004217B5">
            <w:pPr>
              <w:spacing w:before="120" w:after="120"/>
              <w:ind w:left="149"/>
              <w:rPr>
                <w:sz w:val="20"/>
                <w:szCs w:val="20"/>
                <w:lang w:val="sv-SE"/>
              </w:rPr>
            </w:pPr>
            <w:r w:rsidRPr="00B44083">
              <w:rPr>
                <w:sz w:val="20"/>
                <w:szCs w:val="20"/>
                <w:lang w:val="sv-SE"/>
              </w:rPr>
              <w:t>Om utsättningsorsak är beskriven i ett lokalt kodverk utan OID, eller när kod helt saknas, kan en beskrivande text anges i originalText.</w:t>
            </w:r>
          </w:p>
          <w:p w14:paraId="34C034C1" w14:textId="77777777" w:rsidR="004D1BD1" w:rsidRPr="00B44083" w:rsidRDefault="004D1BD1" w:rsidP="004217B5">
            <w:pPr>
              <w:spacing w:before="120" w:after="120"/>
              <w:ind w:left="149"/>
              <w:rPr>
                <w:sz w:val="20"/>
                <w:szCs w:val="20"/>
                <w:lang w:val="sv-SE"/>
              </w:rPr>
            </w:pPr>
            <w:r w:rsidRPr="00B44083">
              <w:rPr>
                <w:sz w:val="20"/>
                <w:szCs w:val="20"/>
                <w:lang w:val="sv-SE"/>
              </w:rPr>
              <w:t xml:space="preserve">Om originalText anges ska inget annat värde i </w:t>
            </w:r>
            <w:r w:rsidRPr="00B44083">
              <w:rPr>
                <w:sz w:val="20"/>
                <w:szCs w:val="20"/>
                <w:lang w:val="sv-SE"/>
              </w:rPr>
              <w:lastRenderedPageBreak/>
              <w:t>prescriptionStatus anges.</w:t>
            </w:r>
          </w:p>
        </w:tc>
        <w:tc>
          <w:tcPr>
            <w:tcW w:w="1134" w:type="dxa"/>
            <w:tcBorders>
              <w:top w:val="single" w:sz="5" w:space="0" w:color="000000"/>
              <w:left w:val="single" w:sz="5" w:space="0" w:color="000000"/>
              <w:bottom w:val="single" w:sz="5" w:space="0" w:color="000000"/>
              <w:right w:val="single" w:sz="5" w:space="0" w:color="000000"/>
            </w:tcBorders>
          </w:tcPr>
          <w:p w14:paraId="4CB4A2FC" w14:textId="77777777" w:rsidR="004D1BD1" w:rsidRPr="00B44083" w:rsidRDefault="004D1BD1" w:rsidP="004217B5">
            <w:pPr>
              <w:spacing w:before="120" w:after="120"/>
              <w:ind w:left="142"/>
              <w:rPr>
                <w:szCs w:val="20"/>
              </w:rPr>
            </w:pPr>
            <w:r w:rsidRPr="00B44083">
              <w:rPr>
                <w:spacing w:val="-1"/>
                <w:sz w:val="20"/>
                <w:szCs w:val="20"/>
              </w:rPr>
              <w:lastRenderedPageBreak/>
              <w:t>0..1</w:t>
            </w:r>
          </w:p>
        </w:tc>
      </w:tr>
      <w:tr w:rsidR="004D1BD1" w:rsidRPr="00B44083" w14:paraId="31CEE8C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tcPr>
          <w:p w14:paraId="729EA99E" w14:textId="77777777" w:rsidR="004D1BD1" w:rsidRPr="00B44083" w:rsidRDefault="004D1BD1" w:rsidP="004217B5">
            <w:pPr>
              <w:spacing w:before="120" w:after="120"/>
              <w:ind w:left="102" w:right="177"/>
              <w:rPr>
                <w:sz w:val="20"/>
                <w:szCs w:val="20"/>
                <w:lang w:val="sv-SE"/>
              </w:rPr>
            </w:pPr>
            <w:r w:rsidRPr="00B44083">
              <w:rPr>
                <w:sz w:val="20"/>
                <w:szCs w:val="20"/>
                <w:lang w:val="sv-SE"/>
              </w:rPr>
              <w:t>../../../selfMedication</w:t>
            </w:r>
          </w:p>
        </w:tc>
        <w:tc>
          <w:tcPr>
            <w:tcW w:w="1240" w:type="dxa"/>
            <w:tcBorders>
              <w:top w:val="single" w:sz="5" w:space="0" w:color="000000"/>
              <w:left w:val="single" w:sz="5" w:space="0" w:color="000000"/>
              <w:bottom w:val="single" w:sz="5" w:space="0" w:color="000000"/>
              <w:right w:val="single" w:sz="5" w:space="0" w:color="000000"/>
            </w:tcBorders>
          </w:tcPr>
          <w:p w14:paraId="4BDE0A82" w14:textId="77777777" w:rsidR="004D1BD1" w:rsidRPr="00B44083" w:rsidRDefault="004D1BD1" w:rsidP="004217B5">
            <w:pPr>
              <w:spacing w:before="120" w:after="120"/>
              <w:ind w:left="102"/>
              <w:rPr>
                <w:sz w:val="20"/>
                <w:szCs w:val="20"/>
                <w:lang w:val="sv-SE"/>
              </w:rPr>
            </w:pPr>
            <w:r w:rsidRPr="00B44083">
              <w:rPr>
                <w:sz w:val="20"/>
                <w:szCs w:val="20"/>
                <w:lang w:val="sv-SE"/>
              </w:rPr>
              <w:t>boolean</w:t>
            </w:r>
          </w:p>
        </w:tc>
        <w:tc>
          <w:tcPr>
            <w:tcW w:w="4820" w:type="dxa"/>
            <w:tcBorders>
              <w:top w:val="single" w:sz="5" w:space="0" w:color="000000"/>
              <w:left w:val="single" w:sz="5" w:space="0" w:color="000000"/>
              <w:bottom w:val="single" w:sz="5" w:space="0" w:color="000000"/>
              <w:right w:val="single" w:sz="5" w:space="0" w:color="000000"/>
            </w:tcBorders>
          </w:tcPr>
          <w:p w14:paraId="2045FDA9" w14:textId="77777777" w:rsidR="004D1BD1" w:rsidRPr="00B44083" w:rsidRDefault="004D1BD1" w:rsidP="004217B5">
            <w:pPr>
              <w:spacing w:before="120" w:after="120"/>
              <w:ind w:left="149"/>
              <w:rPr>
                <w:sz w:val="20"/>
                <w:szCs w:val="20"/>
                <w:lang w:val="sv-SE"/>
              </w:rPr>
            </w:pPr>
            <w:r w:rsidRPr="00B44083">
              <w:rPr>
                <w:sz w:val="20"/>
                <w:szCs w:val="20"/>
                <w:lang w:val="sv-SE"/>
              </w:rPr>
              <w:t>Egenmedicinering.</w:t>
            </w:r>
          </w:p>
          <w:p w14:paraId="38210D78" w14:textId="77777777" w:rsidR="004D1BD1" w:rsidRPr="00B44083" w:rsidRDefault="004D1BD1" w:rsidP="004217B5">
            <w:pPr>
              <w:spacing w:before="120" w:after="120"/>
              <w:ind w:left="149"/>
              <w:rPr>
                <w:sz w:val="20"/>
                <w:szCs w:val="20"/>
                <w:lang w:val="sv-SE"/>
              </w:rPr>
            </w:pPr>
            <w:r w:rsidRPr="00B44083">
              <w:rPr>
                <w:sz w:val="20"/>
                <w:szCs w:val="20"/>
                <w:lang w:val="sv-SE"/>
              </w:rPr>
              <w:t>Anger om ordinationen är utfärdad av patienten själv</w:t>
            </w:r>
          </w:p>
        </w:tc>
        <w:tc>
          <w:tcPr>
            <w:tcW w:w="1134" w:type="dxa"/>
            <w:tcBorders>
              <w:top w:val="single" w:sz="5" w:space="0" w:color="000000"/>
              <w:left w:val="single" w:sz="5" w:space="0" w:color="000000"/>
              <w:bottom w:val="single" w:sz="5" w:space="0" w:color="000000"/>
              <w:right w:val="single" w:sz="5" w:space="0" w:color="000000"/>
            </w:tcBorders>
          </w:tcPr>
          <w:p w14:paraId="670E7C99"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7F30F7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AE941F"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../../../d</w:t>
            </w:r>
            <w:r w:rsidRPr="00B44083">
              <w:rPr>
                <w:spacing w:val="-1"/>
                <w:sz w:val="20"/>
                <w:szCs w:val="20"/>
                <w:lang w:val="sv-SE"/>
              </w:rPr>
              <w:t>rug</w:t>
            </w:r>
          </w:p>
          <w:p w14:paraId="3E256F60" w14:textId="77777777" w:rsidR="00DB7F59" w:rsidRPr="00B44083" w:rsidRDefault="00DB7F59" w:rsidP="004217B5">
            <w:pPr>
              <w:spacing w:before="120" w:after="120"/>
              <w:ind w:left="102" w:right="177"/>
              <w:rPr>
                <w:spacing w:val="-1"/>
                <w:sz w:val="20"/>
                <w:szCs w:val="20"/>
                <w:lang w:val="sv-SE"/>
              </w:rPr>
            </w:pPr>
          </w:p>
          <w:p w14:paraId="69C4E30C" w14:textId="0AB14F32" w:rsidR="00DB7F59" w:rsidRPr="00B44083" w:rsidRDefault="00DB7F59" w:rsidP="004217B5">
            <w:pPr>
              <w:spacing w:before="120" w:after="120"/>
              <w:ind w:left="102" w:right="177"/>
              <w:rPr>
                <w:b/>
                <w:b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1472B83" w14:textId="77777777" w:rsidR="004D1BD1" w:rsidRPr="00B44083" w:rsidRDefault="004D1BD1" w:rsidP="004217B5">
            <w:pPr>
              <w:spacing w:before="120" w:after="120"/>
              <w:ind w:left="102"/>
              <w:rPr>
                <w:sz w:val="20"/>
                <w:szCs w:val="20"/>
                <w:lang w:val="sv-SE"/>
              </w:rPr>
            </w:pPr>
            <w:r w:rsidRPr="00B44083">
              <w:rPr>
                <w:sz w:val="20"/>
                <w:szCs w:val="20"/>
                <w:lang w:val="sv-SE"/>
              </w:rPr>
              <w:t>DrugChoiceType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25D067F" w14:textId="77777777" w:rsidR="004D1BD1" w:rsidRPr="00B44083" w:rsidRDefault="004D1BD1" w:rsidP="004217B5">
            <w:pPr>
              <w:spacing w:before="120" w:after="120"/>
              <w:ind w:left="149"/>
              <w:rPr>
                <w:sz w:val="20"/>
                <w:szCs w:val="20"/>
                <w:lang w:val="sv-SE"/>
              </w:rPr>
            </w:pPr>
            <w:r w:rsidRPr="00B44083">
              <w:rPr>
                <w:sz w:val="20"/>
                <w:szCs w:val="20"/>
                <w:lang w:val="sv-SE"/>
              </w:rPr>
              <w:t>Läkemedelsval.</w:t>
            </w:r>
          </w:p>
          <w:p w14:paraId="25CF2209" w14:textId="77777777" w:rsidR="004D1BD1" w:rsidRPr="00B44083" w:rsidRDefault="004D1BD1" w:rsidP="004217B5">
            <w:pPr>
              <w:spacing w:before="120" w:after="120"/>
              <w:ind w:left="149"/>
              <w:rPr>
                <w:sz w:val="20"/>
                <w:szCs w:val="20"/>
                <w:lang w:val="sv-SE"/>
              </w:rPr>
            </w:pPr>
            <w:r w:rsidRPr="00B44083">
              <w:rPr>
                <w:sz w:val="20"/>
                <w:szCs w:val="20"/>
                <w:lang w:val="sv-SE"/>
              </w:rPr>
              <w:t>OBS: Ett och endast ett av följande alternativ:</w:t>
            </w:r>
          </w:p>
          <w:p w14:paraId="16597C54" w14:textId="77777777" w:rsidR="004D1BD1" w:rsidRPr="00B44083" w:rsidRDefault="004D1BD1" w:rsidP="004217B5">
            <w:pPr>
              <w:spacing w:before="120" w:after="120"/>
              <w:ind w:left="149"/>
              <w:rPr>
                <w:sz w:val="20"/>
                <w:szCs w:val="20"/>
                <w:lang w:val="sv-SE"/>
              </w:rPr>
            </w:pPr>
          </w:p>
          <w:p w14:paraId="020359D1" w14:textId="77777777" w:rsidR="004D1BD1" w:rsidRPr="00B44083" w:rsidRDefault="004D1BD1" w:rsidP="004217B5">
            <w:pPr>
              <w:pStyle w:val="Liststycke"/>
              <w:numPr>
                <w:ilvl w:val="0"/>
                <w:numId w:val="8"/>
              </w:numPr>
              <w:spacing w:before="120" w:after="120"/>
              <w:ind w:left="574"/>
              <w:rPr>
                <w:lang w:val="sv-SE"/>
              </w:rPr>
            </w:pPr>
            <w:r w:rsidRPr="00B44083">
              <w:rPr>
                <w:lang w:val="sv-SE"/>
              </w:rPr>
              <w:t>unstructuredDrugInformation (fritextval/extemporeberedning)</w:t>
            </w:r>
          </w:p>
          <w:p w14:paraId="55995C59" w14:textId="77777777" w:rsidR="004D1BD1" w:rsidRPr="00B44083" w:rsidRDefault="004D1BD1" w:rsidP="004217B5">
            <w:pPr>
              <w:pStyle w:val="Liststycke"/>
              <w:numPr>
                <w:ilvl w:val="0"/>
                <w:numId w:val="8"/>
              </w:numPr>
              <w:spacing w:before="120" w:after="120"/>
              <w:ind w:left="574"/>
              <w:rPr>
                <w:lang w:val="sv-SE"/>
              </w:rPr>
            </w:pPr>
            <w:r w:rsidRPr="00B44083">
              <w:rPr>
                <w:lang w:val="sv-SE"/>
              </w:rPr>
              <w:t>merchandise (handelsvara)</w:t>
            </w:r>
          </w:p>
          <w:p w14:paraId="7778AFBA" w14:textId="77777777" w:rsidR="004D1BD1" w:rsidRPr="00B44083" w:rsidRDefault="004D1BD1" w:rsidP="004217B5">
            <w:pPr>
              <w:pStyle w:val="Liststycke"/>
              <w:numPr>
                <w:ilvl w:val="0"/>
                <w:numId w:val="8"/>
              </w:numPr>
              <w:spacing w:before="120" w:after="120"/>
              <w:ind w:left="574"/>
              <w:rPr>
                <w:lang w:val="sv-SE"/>
              </w:rPr>
            </w:pPr>
            <w:r w:rsidRPr="00B44083">
              <w:rPr>
                <w:lang w:val="sv-SE"/>
              </w:rPr>
              <w:t>drugArticle (läkemedelsartikel)</w:t>
            </w:r>
          </w:p>
          <w:p w14:paraId="6BFA6AE7" w14:textId="77777777" w:rsidR="004D1BD1" w:rsidRPr="00B44083" w:rsidRDefault="004D1BD1" w:rsidP="004217B5">
            <w:pPr>
              <w:pStyle w:val="Liststycke"/>
              <w:numPr>
                <w:ilvl w:val="0"/>
                <w:numId w:val="8"/>
              </w:numPr>
              <w:spacing w:before="120" w:after="120"/>
              <w:ind w:left="574"/>
              <w:rPr>
                <w:lang w:val="sv-SE"/>
              </w:rPr>
            </w:pPr>
            <w:r w:rsidRPr="00B44083">
              <w:rPr>
                <w:lang w:val="sv-SE"/>
              </w:rPr>
              <w:t>drug (läkemedelsprodukt)</w:t>
            </w:r>
          </w:p>
          <w:p w14:paraId="00E41556" w14:textId="77777777" w:rsidR="004D1BD1" w:rsidRPr="00B44083" w:rsidRDefault="004D1BD1" w:rsidP="004217B5">
            <w:pPr>
              <w:pStyle w:val="Liststycke"/>
              <w:numPr>
                <w:ilvl w:val="0"/>
                <w:numId w:val="8"/>
              </w:numPr>
              <w:spacing w:before="120" w:after="120"/>
              <w:ind w:left="574"/>
              <w:rPr>
                <w:spacing w:val="-1"/>
                <w:lang w:val="sv-SE"/>
              </w:rPr>
            </w:pPr>
            <w:r w:rsidRPr="00B44083">
              <w:rPr>
                <w:lang w:val="sv-SE"/>
              </w:rPr>
              <w:t>generics (generika/utbytesgrupp)</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1329A2"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D92356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4A06C5D"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../comment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69F86F"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16CB38F" w14:textId="77777777" w:rsidR="004D1BD1" w:rsidRPr="00B44083" w:rsidRDefault="004D1BD1" w:rsidP="004217B5">
            <w:pPr>
              <w:spacing w:before="120" w:after="120"/>
              <w:ind w:left="149"/>
              <w:rPr>
                <w:sz w:val="20"/>
                <w:szCs w:val="20"/>
                <w:lang w:val="sv-SE"/>
              </w:rPr>
            </w:pPr>
            <w:r w:rsidRPr="00B44083">
              <w:rPr>
                <w:sz w:val="20"/>
                <w:szCs w:val="20"/>
                <w:lang w:val="sv-SE"/>
              </w:rPr>
              <w:t>Kommentar om läkemedelsval.</w:t>
            </w:r>
          </w:p>
          <w:p w14:paraId="62314ABE" w14:textId="77777777" w:rsidR="004D1BD1" w:rsidRPr="00B44083" w:rsidRDefault="004D1BD1" w:rsidP="004217B5">
            <w:pPr>
              <w:spacing w:before="120" w:after="120"/>
              <w:ind w:left="149"/>
              <w:rPr>
                <w:sz w:val="20"/>
                <w:szCs w:val="20"/>
                <w:lang w:val="sv-SE"/>
              </w:rPr>
            </w:pPr>
            <w:r w:rsidRPr="00B44083">
              <w:rPr>
                <w:sz w:val="20"/>
                <w:szCs w:val="20"/>
                <w:lang w:val="sv-SE"/>
              </w:rPr>
              <w:t>Text som innehåller en kommentar till det ordinerade läkemedlet. Fältet kan användas för att specificera ytterligare läkemedel eller läkemedelsnära produkter, t.ex. i samband med spädning och infusion där läkemedlet består av en huvudingrediens men där spädningsvätskor eller motsvarande också kan behöva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0D340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375989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D16AA98" w14:textId="77777777" w:rsidR="004D1BD1" w:rsidRPr="00B44083" w:rsidRDefault="004D1BD1" w:rsidP="004217B5">
            <w:pPr>
              <w:spacing w:before="120" w:after="120"/>
              <w:ind w:left="102" w:right="177"/>
              <w:rPr>
                <w:sz w:val="20"/>
                <w:szCs w:val="20"/>
              </w:rPr>
            </w:pPr>
            <w:r w:rsidRPr="00B44083">
              <w:rPr>
                <w:sz w:val="20"/>
                <w:szCs w:val="20"/>
                <w:lang w:val="sv-SE"/>
              </w:rPr>
              <w:t>../../../../unstructuredDrugInformation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9B79AF" w14:textId="77777777" w:rsidR="004D1BD1" w:rsidRPr="00B44083" w:rsidRDefault="004D1BD1" w:rsidP="004217B5">
            <w:pPr>
              <w:spacing w:before="120" w:after="120"/>
              <w:ind w:left="102"/>
              <w:rPr>
                <w:spacing w:val="-1"/>
                <w:sz w:val="20"/>
                <w:szCs w:val="20"/>
              </w:rPr>
            </w:pPr>
            <w:r w:rsidRPr="00B44083">
              <w:rPr>
                <w:spacing w:val="-1"/>
                <w:sz w:val="20"/>
                <w:szCs w:val="20"/>
              </w:rPr>
              <w:t>UnstructuredDrugInformationType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982125" w14:textId="77777777" w:rsidR="004D1BD1" w:rsidRPr="00B44083" w:rsidRDefault="004D1BD1" w:rsidP="004217B5">
            <w:pPr>
              <w:spacing w:before="120" w:after="120"/>
              <w:ind w:left="149"/>
              <w:rPr>
                <w:sz w:val="20"/>
                <w:szCs w:val="20"/>
                <w:lang w:val="sv-SE"/>
              </w:rPr>
            </w:pPr>
            <w:r w:rsidRPr="00B44083">
              <w:rPr>
                <w:sz w:val="20"/>
                <w:szCs w:val="20"/>
                <w:lang w:val="sv-SE"/>
              </w:rPr>
              <w:t>Fritextval.</w:t>
            </w:r>
          </w:p>
          <w:p w14:paraId="433C3181" w14:textId="77777777" w:rsidR="004D1BD1" w:rsidRPr="00B44083" w:rsidRDefault="004D1BD1" w:rsidP="004217B5">
            <w:pPr>
              <w:spacing w:before="120" w:after="120"/>
              <w:ind w:left="149"/>
              <w:rPr>
                <w:sz w:val="20"/>
                <w:szCs w:val="20"/>
                <w:lang w:val="sv-SE"/>
              </w:rPr>
            </w:pPr>
            <w:r w:rsidRPr="00B44083">
              <w:rPr>
                <w:sz w:val="20"/>
                <w:szCs w:val="20"/>
                <w:lang w:val="sv-SE"/>
              </w:rPr>
              <w:t>Används för extemporeberedning, licensläkemedel etc.</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743EA0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89D671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16B7328" w14:textId="77777777" w:rsidR="004D1BD1" w:rsidRPr="00B44083" w:rsidRDefault="004D1BD1" w:rsidP="004217B5">
            <w:pPr>
              <w:spacing w:before="120" w:after="120"/>
              <w:ind w:left="102" w:right="177"/>
              <w:rPr>
                <w:sz w:val="20"/>
                <w:szCs w:val="20"/>
                <w:lang w:val="sv-SE"/>
              </w:rPr>
            </w:pPr>
            <w:r w:rsidRPr="00B44083">
              <w:rPr>
                <w:sz w:val="20"/>
                <w:szCs w:val="20"/>
                <w:lang w:val="sv-SE"/>
              </w:rPr>
              <w:t>../../../../../unstructuredInformation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22D9602"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E08159" w14:textId="77777777" w:rsidR="004D1BD1" w:rsidRPr="00B44083" w:rsidRDefault="004D1BD1" w:rsidP="004217B5">
            <w:pPr>
              <w:spacing w:before="120" w:after="120"/>
              <w:ind w:left="149"/>
              <w:rPr>
                <w:sz w:val="20"/>
                <w:szCs w:val="20"/>
                <w:lang w:val="sv-SE"/>
              </w:rPr>
            </w:pPr>
            <w:r w:rsidRPr="00B44083">
              <w:rPr>
                <w:sz w:val="20"/>
                <w:szCs w:val="20"/>
                <w:lang w:val="sv-SE"/>
              </w:rPr>
              <w:t>Fritextbeskrivning.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CF1D21"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6EDEF28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897B22" w14:textId="77777777" w:rsidR="004D1BD1" w:rsidRPr="00B44083" w:rsidRDefault="004D1BD1" w:rsidP="004217B5">
            <w:pPr>
              <w:spacing w:before="120" w:after="120"/>
              <w:ind w:left="102" w:right="177"/>
              <w:rPr>
                <w:sz w:val="20"/>
                <w:szCs w:val="20"/>
                <w:lang w:val="sv-SE"/>
              </w:rPr>
            </w:pPr>
            <w:r w:rsidRPr="00B44083">
              <w:rPr>
                <w:sz w:val="20"/>
                <w:szCs w:val="20"/>
                <w:lang w:val="sv-SE"/>
              </w:rPr>
              <w:t>../../../../merchandise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4598A7" w14:textId="77777777" w:rsidR="004D1BD1" w:rsidRPr="00B44083" w:rsidRDefault="004D1BD1" w:rsidP="004217B5">
            <w:pPr>
              <w:spacing w:before="120" w:after="120"/>
              <w:ind w:left="102"/>
              <w:rPr>
                <w:spacing w:val="-1"/>
                <w:sz w:val="20"/>
                <w:szCs w:val="20"/>
                <w:lang w:val="sv-SE"/>
              </w:rPr>
            </w:pPr>
            <w:r w:rsidRPr="00B44083">
              <w:rPr>
                <w:sz w:val="20"/>
                <w:szCs w:val="20"/>
              </w:rPr>
              <w:t>MerchandiseType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AFDF536" w14:textId="77777777" w:rsidR="004D1BD1" w:rsidRPr="00B44083" w:rsidRDefault="004D1BD1" w:rsidP="004217B5">
            <w:pPr>
              <w:spacing w:before="120" w:after="120"/>
              <w:ind w:left="149"/>
              <w:rPr>
                <w:sz w:val="20"/>
                <w:szCs w:val="20"/>
                <w:lang w:val="sv-SE"/>
              </w:rPr>
            </w:pPr>
            <w:r w:rsidRPr="00B44083">
              <w:rPr>
                <w:sz w:val="20"/>
                <w:szCs w:val="20"/>
                <w:lang w:val="sv-SE"/>
              </w:rPr>
              <w:t>Handelsvara.</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BB521C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741C07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A0A9694" w14:textId="77777777" w:rsidR="004D1BD1" w:rsidRPr="00B44083" w:rsidRDefault="004D1BD1" w:rsidP="004217B5">
            <w:pPr>
              <w:spacing w:before="120" w:after="120"/>
              <w:ind w:left="102" w:right="177"/>
              <w:rPr>
                <w:sz w:val="20"/>
                <w:szCs w:val="20"/>
                <w:lang w:val="sv-SE"/>
              </w:rPr>
            </w:pPr>
            <w:r w:rsidRPr="00B44083">
              <w:rPr>
                <w:sz w:val="20"/>
                <w:szCs w:val="20"/>
                <w:lang w:val="sv-SE"/>
              </w:rPr>
              <w:t>../../../../../articleNumber</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33FA9E0"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649E76" w14:textId="77777777" w:rsidR="004D1BD1" w:rsidRPr="00B44083" w:rsidRDefault="004D1BD1" w:rsidP="004217B5">
            <w:pPr>
              <w:spacing w:before="120" w:after="120"/>
              <w:ind w:left="149"/>
              <w:rPr>
                <w:sz w:val="20"/>
                <w:szCs w:val="20"/>
                <w:lang w:val="sv-SE"/>
              </w:rPr>
            </w:pPr>
            <w:r w:rsidRPr="00B44083">
              <w:rPr>
                <w:sz w:val="20"/>
                <w:szCs w:val="20"/>
                <w:lang w:val="sv-SE"/>
              </w:rPr>
              <w:t>Varunummer.</w:t>
            </w:r>
          </w:p>
          <w:p w14:paraId="7B1FF586" w14:textId="77777777" w:rsidR="004D1BD1" w:rsidRPr="00B44083" w:rsidRDefault="004D1BD1" w:rsidP="004217B5">
            <w:pPr>
              <w:spacing w:before="120" w:after="120"/>
              <w:ind w:left="149"/>
              <w:rPr>
                <w:sz w:val="20"/>
                <w:szCs w:val="20"/>
                <w:lang w:val="sv-SE"/>
              </w:rPr>
            </w:pPr>
            <w:r w:rsidRPr="00B44083">
              <w:rPr>
                <w:sz w:val="20"/>
                <w:szCs w:val="20"/>
                <w:lang w:val="sv-SE"/>
              </w:rPr>
              <w:t>Från SIL. Identifierare för ordinerad handelsvara (exempel: spruta). Bör anges med id ur Apotekets varunummerregister. OID: 1.2.752.129.2.2.3.1.1.</w:t>
            </w:r>
          </w:p>
          <w:p w14:paraId="141B12AA" w14:textId="77777777" w:rsidR="004D1BD1" w:rsidRPr="00B44083" w:rsidRDefault="004D1BD1" w:rsidP="004217B5">
            <w:pPr>
              <w:spacing w:before="120" w:after="120"/>
              <w:ind w:left="149"/>
              <w:rPr>
                <w:sz w:val="20"/>
                <w:szCs w:val="20"/>
                <w:lang w:val="sv-SE"/>
              </w:rPr>
            </w:pPr>
            <w:r w:rsidRPr="00B44083">
              <w:rPr>
                <w:sz w:val="20"/>
                <w:szCs w:val="20"/>
                <w:lang w:val="sv-SE"/>
              </w:rPr>
              <w:t>Får ej anges för läkemedel.</w:t>
            </w:r>
          </w:p>
          <w:p w14:paraId="6DA7B655"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60ACC05"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66E6C48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080AD1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37CC62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4CBE4D1" w14:textId="77777777" w:rsidR="004D1BD1" w:rsidRPr="00B44083" w:rsidRDefault="004D1BD1" w:rsidP="004217B5">
            <w:pPr>
              <w:spacing w:before="120" w:after="120"/>
              <w:ind w:left="149"/>
              <w:rPr>
                <w:sz w:val="20"/>
                <w:szCs w:val="20"/>
                <w:lang w:val="sv-SE"/>
              </w:rPr>
            </w:pPr>
            <w:r w:rsidRPr="00B44083">
              <w:rPr>
                <w:sz w:val="20"/>
                <w:szCs w:val="20"/>
                <w:lang w:val="sv-SE"/>
              </w:rPr>
              <w:t>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D162DC5"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1FC7642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E0EEA81"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D4720D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C2D67C" w14:textId="77777777" w:rsidR="004D1BD1" w:rsidRPr="00B44083" w:rsidRDefault="004D1BD1" w:rsidP="004217B5">
            <w:pPr>
              <w:spacing w:before="120" w:after="120"/>
              <w:ind w:left="149"/>
              <w:rPr>
                <w:sz w:val="20"/>
                <w:szCs w:val="20"/>
                <w:lang w:val="sv-SE"/>
              </w:rPr>
            </w:pPr>
            <w:r w:rsidRPr="00B44083">
              <w:rPr>
                <w:sz w:val="20"/>
                <w:szCs w:val="20"/>
                <w:lang w:val="sv-SE"/>
              </w:rPr>
              <w:t>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AAFD62"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368DF87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F59236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9B0D37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FADE914"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DD38478"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508C15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F82A7DA"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26E4B3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C490C25"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63CEF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AA54A6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BECE82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926AE6"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1BA768" w14:textId="77777777" w:rsidR="004D1BD1" w:rsidRPr="00B44083" w:rsidRDefault="004D1BD1" w:rsidP="004217B5">
            <w:pPr>
              <w:spacing w:before="120" w:after="120"/>
              <w:ind w:left="149"/>
              <w:rPr>
                <w:sz w:val="20"/>
                <w:szCs w:val="20"/>
                <w:lang w:val="sv-SE"/>
              </w:rPr>
            </w:pPr>
            <w:r w:rsidRPr="00B44083">
              <w:rPr>
                <w:sz w:val="20"/>
                <w:szCs w:val="20"/>
                <w:lang w:val="sv-SE"/>
              </w:rPr>
              <w:t>Varunummer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5F24748" w14:textId="77777777" w:rsidR="004D1BD1" w:rsidRPr="00B44083" w:rsidRDefault="004D1BD1" w:rsidP="004217B5">
            <w:pPr>
              <w:spacing w:before="120" w:after="120"/>
              <w:ind w:left="142"/>
              <w:rPr>
                <w:szCs w:val="20"/>
              </w:rPr>
            </w:pPr>
            <w:r w:rsidRPr="00B44083">
              <w:rPr>
                <w:spacing w:val="-1"/>
                <w:sz w:val="20"/>
                <w:szCs w:val="20"/>
              </w:rPr>
              <w:t>1..1</w:t>
            </w:r>
          </w:p>
        </w:tc>
      </w:tr>
      <w:tr w:rsidR="008528EB" w:rsidRPr="00B44083" w14:paraId="00D8753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985E7F" w14:textId="4853F2A0" w:rsidR="008528EB" w:rsidRPr="00B44083" w:rsidRDefault="008528EB"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96E3204" w14:textId="578FD052" w:rsidR="008528EB" w:rsidRPr="00B44083" w:rsidRDefault="008528EB"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816AF0" w14:textId="061A86E2" w:rsidR="008528EB" w:rsidRPr="00B44083" w:rsidRDefault="008528EB" w:rsidP="004217B5">
            <w:pPr>
              <w:spacing w:before="120" w:after="120"/>
              <w:ind w:left="149"/>
              <w:rPr>
                <w:lang w:val="sv-SE"/>
              </w:rPr>
            </w:pPr>
            <w:r w:rsidRPr="00B44083">
              <w:rPr>
                <w:color w:val="FF0000"/>
                <w:spacing w:val="-1"/>
                <w:sz w:val="20"/>
                <w:szCs w:val="20"/>
                <w:lang w:val="sv-SE"/>
              </w:rPr>
              <w:t>originalText får ej användas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6F06ED2" w14:textId="4C9C6605" w:rsidR="008528EB" w:rsidRPr="00B44083" w:rsidRDefault="008528EB" w:rsidP="004217B5">
            <w:pPr>
              <w:spacing w:before="120" w:after="120"/>
              <w:ind w:left="142"/>
              <w:rPr>
                <w:spacing w:val="-1"/>
              </w:rPr>
            </w:pPr>
            <w:r w:rsidRPr="00B44083">
              <w:rPr>
                <w:color w:val="FF0000"/>
                <w:spacing w:val="-1"/>
                <w:sz w:val="20"/>
                <w:szCs w:val="20"/>
              </w:rPr>
              <w:t>0..0</w:t>
            </w:r>
          </w:p>
        </w:tc>
      </w:tr>
      <w:tr w:rsidR="004D1BD1" w:rsidRPr="00B44083" w14:paraId="41AFDAA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253D6B" w14:textId="77777777" w:rsidR="004D1BD1" w:rsidRPr="00B44083" w:rsidRDefault="004D1BD1" w:rsidP="004217B5">
            <w:pPr>
              <w:spacing w:before="120" w:after="120"/>
              <w:ind w:left="102" w:right="177"/>
              <w:rPr>
                <w:sz w:val="20"/>
                <w:szCs w:val="20"/>
                <w:lang w:val="sv-SE"/>
              </w:rPr>
            </w:pPr>
            <w:r w:rsidRPr="00B44083">
              <w:rPr>
                <w:sz w:val="20"/>
                <w:szCs w:val="20"/>
                <w:lang w:val="sv-SE"/>
              </w:rPr>
              <w:t>../../../../drugArticle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B21B73" w14:textId="77777777" w:rsidR="004D1BD1" w:rsidRPr="00B44083" w:rsidRDefault="004D1BD1" w:rsidP="004217B5">
            <w:pPr>
              <w:spacing w:before="120" w:after="120"/>
              <w:ind w:left="102"/>
              <w:rPr>
                <w:spacing w:val="-1"/>
                <w:sz w:val="20"/>
                <w:szCs w:val="20"/>
                <w:lang w:val="sv-SE"/>
              </w:rPr>
            </w:pPr>
            <w:r w:rsidRPr="00B44083">
              <w:rPr>
                <w:sz w:val="20"/>
                <w:szCs w:val="20"/>
              </w:rPr>
              <w:t>DrugArticleType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0D3BBB4" w14:textId="77777777" w:rsidR="004D1BD1" w:rsidRPr="00B44083" w:rsidRDefault="004D1BD1" w:rsidP="004217B5">
            <w:pPr>
              <w:spacing w:before="120" w:after="120"/>
              <w:ind w:left="149"/>
              <w:rPr>
                <w:sz w:val="20"/>
                <w:szCs w:val="20"/>
                <w:lang w:val="sv-SE"/>
              </w:rPr>
            </w:pPr>
            <w:r w:rsidRPr="00B44083">
              <w:rPr>
                <w:sz w:val="20"/>
                <w:szCs w:val="20"/>
                <w:lang w:val="sv-SE"/>
              </w:rPr>
              <w:t>Läkemedelsartikel.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5D4D9A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1D869F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26313FB" w14:textId="77777777" w:rsidR="004D1BD1" w:rsidRPr="00B44083" w:rsidRDefault="004D1BD1" w:rsidP="004217B5">
            <w:pPr>
              <w:spacing w:before="120" w:after="120"/>
              <w:ind w:left="102" w:right="177"/>
              <w:rPr>
                <w:sz w:val="20"/>
                <w:szCs w:val="20"/>
                <w:lang w:val="sv-SE"/>
              </w:rPr>
            </w:pPr>
            <w:r w:rsidRPr="00B44083">
              <w:rPr>
                <w:sz w:val="20"/>
                <w:szCs w:val="20"/>
                <w:lang w:val="sv-SE"/>
              </w:rPr>
              <w:t>../../../../../nplPackId</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022E37"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4B3F05D" w14:textId="77777777" w:rsidR="004D1BD1" w:rsidRPr="00B44083" w:rsidRDefault="004D1BD1" w:rsidP="004217B5">
            <w:pPr>
              <w:spacing w:before="120" w:after="120"/>
              <w:ind w:left="149"/>
              <w:rPr>
                <w:sz w:val="20"/>
                <w:szCs w:val="20"/>
                <w:lang w:val="sv-SE"/>
              </w:rPr>
            </w:pPr>
            <w:r w:rsidRPr="00B44083">
              <w:rPr>
                <w:sz w:val="20"/>
                <w:szCs w:val="20"/>
                <w:lang w:val="sv-SE"/>
              </w:rPr>
              <w:t>NPL pack-id.</w:t>
            </w:r>
          </w:p>
          <w:p w14:paraId="7618E757" w14:textId="77777777" w:rsidR="004D1BD1" w:rsidRPr="00B44083" w:rsidRDefault="004D1BD1" w:rsidP="004217B5">
            <w:pPr>
              <w:spacing w:before="120" w:after="120"/>
              <w:ind w:left="149"/>
              <w:rPr>
                <w:sz w:val="20"/>
                <w:szCs w:val="20"/>
                <w:lang w:val="sv-SE"/>
              </w:rPr>
            </w:pPr>
            <w:r w:rsidRPr="00B44083">
              <w:rPr>
                <w:sz w:val="20"/>
                <w:szCs w:val="20"/>
                <w:lang w:val="sv-SE"/>
              </w:rPr>
              <w:t xml:space="preserve">Unik identifierare enligt NPL för läkemedelsvaran. Satt om varunummer beskriver en godkänd läkemedelsvara. Kan vara satt om varunummer beskriver en licensvara. OID: 1.2.752.129.2.1.5.2. </w:t>
            </w:r>
          </w:p>
          <w:p w14:paraId="346FE05A"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2FEBE54"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2C9D3BD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6670812"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9AD695D" w14:textId="77777777" w:rsidR="004D1BD1" w:rsidRPr="00B44083" w:rsidRDefault="004D1BD1" w:rsidP="004217B5">
            <w:pPr>
              <w:spacing w:before="120" w:after="120"/>
              <w:ind w:left="102"/>
              <w:rPr>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CAFF1EB" w14:textId="77777777" w:rsidR="004D1BD1" w:rsidRPr="00B44083" w:rsidRDefault="004D1BD1" w:rsidP="004217B5">
            <w:pPr>
              <w:spacing w:before="120" w:after="120"/>
              <w:ind w:left="149"/>
              <w:rPr>
                <w:sz w:val="20"/>
                <w:szCs w:val="20"/>
                <w:lang w:val="sv-SE"/>
              </w:rPr>
            </w:pPr>
            <w:r w:rsidRPr="00B44083">
              <w:rPr>
                <w:sz w:val="20"/>
                <w:szCs w:val="20"/>
                <w:lang w:val="sv-SE"/>
              </w:rPr>
              <w:t>NPL-pack-id.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4E0BC1C" w14:textId="77777777" w:rsidR="004D1BD1" w:rsidRPr="00B44083" w:rsidRDefault="004D1BD1" w:rsidP="004217B5">
            <w:pPr>
              <w:spacing w:before="120" w:after="120"/>
              <w:ind w:left="142"/>
              <w:rPr>
                <w:szCs w:val="20"/>
                <w:lang w:val="sv-SE"/>
              </w:rPr>
            </w:pPr>
            <w:r w:rsidRPr="00B44083">
              <w:rPr>
                <w:spacing w:val="-1"/>
                <w:sz w:val="20"/>
                <w:szCs w:val="20"/>
                <w:lang w:val="sv-SE"/>
              </w:rPr>
              <w:t>1..1</w:t>
            </w:r>
          </w:p>
        </w:tc>
      </w:tr>
      <w:tr w:rsidR="004D1BD1" w:rsidRPr="00B44083" w14:paraId="76805F0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70D6D64"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w:t>
            </w:r>
            <w:r w:rsidRPr="00B44083">
              <w:rPr>
                <w:sz w:val="20"/>
                <w:szCs w:val="20"/>
                <w:lang w:val="sv-SE"/>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2A5757" w14:textId="77777777" w:rsidR="004D1BD1" w:rsidRPr="00B44083" w:rsidRDefault="004D1BD1" w:rsidP="004217B5">
            <w:pPr>
              <w:spacing w:before="120" w:after="120"/>
              <w:ind w:left="102"/>
              <w:rPr>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8657F6A" w14:textId="77777777" w:rsidR="004D1BD1" w:rsidRPr="00B44083" w:rsidRDefault="004D1BD1" w:rsidP="004217B5">
            <w:pPr>
              <w:spacing w:before="120" w:after="120"/>
              <w:ind w:left="149"/>
              <w:rPr>
                <w:sz w:val="20"/>
                <w:szCs w:val="20"/>
                <w:lang w:val="sv-SE"/>
              </w:rPr>
            </w:pPr>
            <w:r w:rsidRPr="00B44083">
              <w:rPr>
                <w:sz w:val="20"/>
                <w:szCs w:val="20"/>
                <w:lang w:val="sv-SE"/>
              </w:rPr>
              <w:t>Kodsystem för NPL-pack-id: 1.2.752.129.2.1.5.2.</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D60B67"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2613662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5CAB65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C1C19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2D3245" w14:textId="77777777" w:rsidR="004D1BD1" w:rsidRPr="00B44083" w:rsidRDefault="004D1BD1" w:rsidP="004217B5">
            <w:pPr>
              <w:spacing w:before="120" w:after="120"/>
              <w:ind w:left="149"/>
              <w:rPr>
                <w:sz w:val="20"/>
                <w:szCs w:val="20"/>
                <w:lang w:val="sv-SE"/>
              </w:rPr>
            </w:pPr>
            <w:r w:rsidRPr="00B44083">
              <w:rPr>
                <w:sz w:val="20"/>
                <w:szCs w:val="20"/>
                <w:lang w:val="sv-SE"/>
              </w:rPr>
              <w:t>”NPL pack”.</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0EE6E8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5727140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142744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D72C12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6898FC" w14:textId="77777777" w:rsidR="004D1BD1" w:rsidRPr="00B44083" w:rsidRDefault="004D1BD1" w:rsidP="004217B5">
            <w:pPr>
              <w:spacing w:before="120" w:after="120"/>
              <w:ind w:left="149"/>
              <w:rPr>
                <w:sz w:val="20"/>
                <w:szCs w:val="20"/>
                <w:lang w:val="sv-SE"/>
              </w:rPr>
            </w:pPr>
            <w:r w:rsidRPr="00B44083">
              <w:rPr>
                <w:sz w:val="20"/>
                <w:szCs w:val="20"/>
                <w:lang w:val="sv-SE"/>
              </w:rPr>
              <w:t>Version på NPL-pack-id-kodsystem.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5C1CEC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2CCCA4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137C83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4092CB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F04510E" w14:textId="77777777" w:rsidR="004D1BD1" w:rsidRPr="00B44083" w:rsidRDefault="004D1BD1" w:rsidP="004217B5">
            <w:pPr>
              <w:spacing w:before="120" w:after="120"/>
              <w:ind w:left="149"/>
              <w:rPr>
                <w:sz w:val="20"/>
                <w:szCs w:val="20"/>
                <w:lang w:val="sv-SE"/>
              </w:rPr>
            </w:pPr>
            <w:r w:rsidRPr="00B44083">
              <w:rPr>
                <w:sz w:val="20"/>
                <w:szCs w:val="20"/>
                <w:lang w:val="sv-SE"/>
              </w:rPr>
              <w:t>Artikelnamn (varunamn).</w:t>
            </w:r>
          </w:p>
          <w:p w14:paraId="33A635E4" w14:textId="77777777" w:rsidR="004D1BD1" w:rsidRPr="00B44083" w:rsidRDefault="004D1BD1" w:rsidP="004217B5">
            <w:pPr>
              <w:spacing w:before="120" w:after="120"/>
              <w:ind w:left="149"/>
              <w:rPr>
                <w:sz w:val="20"/>
                <w:szCs w:val="20"/>
                <w:lang w:val="sv-SE"/>
              </w:rPr>
            </w:pPr>
            <w:r w:rsidRPr="00B44083">
              <w:rPr>
                <w:sz w:val="20"/>
                <w:szCs w:val="20"/>
                <w:lang w:val="sv-SE"/>
              </w:rPr>
              <w:t>Handelsnamn i SIL. Text som anger namnet på den aktuella läkemedelsartikeln (produktnamn + förpackning).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A6E4153" w14:textId="77777777" w:rsidR="004D1BD1" w:rsidRPr="00B44083" w:rsidRDefault="004D1BD1" w:rsidP="004217B5">
            <w:pPr>
              <w:spacing w:before="120" w:after="120"/>
              <w:ind w:left="142"/>
              <w:rPr>
                <w:szCs w:val="20"/>
              </w:rPr>
            </w:pPr>
            <w:r w:rsidRPr="00B44083">
              <w:rPr>
                <w:spacing w:val="-1"/>
                <w:sz w:val="20"/>
                <w:szCs w:val="20"/>
              </w:rPr>
              <w:t>1..1</w:t>
            </w:r>
          </w:p>
        </w:tc>
      </w:tr>
      <w:tr w:rsidR="009733F4" w:rsidRPr="00B44083" w14:paraId="2EE54A3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C9AFED" w14:textId="5DC0A5B1" w:rsidR="009733F4" w:rsidRPr="00B44083" w:rsidRDefault="009733F4" w:rsidP="004217B5">
            <w:pPr>
              <w:spacing w:before="120" w:after="120"/>
              <w:ind w:left="102" w:right="177"/>
            </w:pPr>
            <w:r w:rsidRPr="00B44083">
              <w:rPr>
                <w:rFonts w:eastAsia="Times New Roman"/>
                <w:color w:val="FF0000"/>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6EE8C6" w14:textId="2178ACF4" w:rsidR="009733F4" w:rsidRPr="00B44083" w:rsidRDefault="009733F4" w:rsidP="004217B5">
            <w:pPr>
              <w:spacing w:before="120" w:after="120"/>
              <w:ind w:left="102"/>
              <w:rPr>
                <w:spacing w:val="-1"/>
              </w:rPr>
            </w:pPr>
            <w:r w:rsidRPr="00B44083">
              <w:rPr>
                <w:rFonts w:eastAsia="Times New Roman"/>
                <w:color w:val="FF0000"/>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5E4A6F5" w14:textId="4B504818" w:rsidR="009733F4" w:rsidRPr="00B44083" w:rsidRDefault="009733F4" w:rsidP="004217B5">
            <w:pPr>
              <w:spacing w:before="120" w:after="120"/>
              <w:ind w:left="149"/>
              <w:rPr>
                <w:lang w:val="sv-SE"/>
              </w:rPr>
            </w:pPr>
            <w:r w:rsidRPr="00B44083">
              <w:rPr>
                <w:rFonts w:eastAsia="Times New Roman"/>
                <w:color w:val="FF0000"/>
                <w:sz w:val="20"/>
                <w:szCs w:val="20"/>
                <w:lang w:val="sv-SE"/>
              </w:rPr>
              <w:t xml:space="preserve">originalText får ej användas för </w:t>
            </w:r>
            <w:r w:rsidR="00592254" w:rsidRPr="00B44083">
              <w:rPr>
                <w:rFonts w:eastAsia="Times New Roman"/>
                <w:color w:val="FF0000"/>
                <w:sz w:val="20"/>
                <w:szCs w:val="20"/>
                <w:lang w:val="sv-SE"/>
              </w:rPr>
              <w:t>NPL pack-id</w:t>
            </w:r>
            <w:r w:rsidRPr="00B44083">
              <w:rPr>
                <w:rFonts w:eastAsia="Times New Roman"/>
                <w:color w:val="FF0000"/>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FE5D33A" w14:textId="7FEF4360" w:rsidR="009733F4" w:rsidRPr="00B44083" w:rsidRDefault="009733F4" w:rsidP="004217B5">
            <w:pPr>
              <w:spacing w:before="120" w:after="120"/>
              <w:ind w:left="142"/>
              <w:rPr>
                <w:spacing w:val="-1"/>
              </w:rPr>
            </w:pPr>
            <w:r w:rsidRPr="00B44083">
              <w:rPr>
                <w:rFonts w:eastAsia="Times New Roman"/>
                <w:color w:val="FF0000"/>
                <w:sz w:val="20"/>
                <w:szCs w:val="20"/>
              </w:rPr>
              <w:t>0..0</w:t>
            </w:r>
          </w:p>
        </w:tc>
      </w:tr>
      <w:tr w:rsidR="004D1BD1" w:rsidRPr="00B44083" w14:paraId="5C563CF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579817A" w14:textId="77777777" w:rsidR="004D1BD1" w:rsidRPr="00B44083" w:rsidRDefault="004D1BD1" w:rsidP="004217B5">
            <w:pPr>
              <w:spacing w:before="120" w:after="120"/>
              <w:ind w:left="102" w:right="177"/>
              <w:rPr>
                <w:sz w:val="20"/>
                <w:szCs w:val="20"/>
                <w:lang w:val="sv-SE"/>
              </w:rPr>
            </w:pPr>
            <w:r w:rsidRPr="00B44083">
              <w:rPr>
                <w:sz w:val="20"/>
                <w:szCs w:val="20"/>
                <w:lang w:val="sv-SE"/>
              </w:rPr>
              <w:t>../../../../drug</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69042E" w14:textId="77777777" w:rsidR="004D1BD1" w:rsidRPr="00B44083" w:rsidRDefault="004D1BD1" w:rsidP="004217B5">
            <w:pPr>
              <w:spacing w:before="120" w:after="120"/>
              <w:ind w:left="102"/>
              <w:rPr>
                <w:spacing w:val="-1"/>
                <w:sz w:val="20"/>
                <w:szCs w:val="20"/>
                <w:lang w:val="sv-SE"/>
              </w:rPr>
            </w:pPr>
            <w:r w:rsidRPr="00B44083">
              <w:rPr>
                <w:sz w:val="20"/>
                <w:szCs w:val="20"/>
              </w:rPr>
              <w:t>DrugType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4D230E8" w14:textId="77777777" w:rsidR="004D1BD1" w:rsidRPr="00B44083" w:rsidRDefault="004D1BD1" w:rsidP="004217B5">
            <w:pPr>
              <w:spacing w:before="120" w:after="120"/>
              <w:ind w:left="149"/>
              <w:rPr>
                <w:sz w:val="20"/>
                <w:szCs w:val="20"/>
                <w:lang w:val="sv-SE"/>
              </w:rPr>
            </w:pPr>
            <w:r w:rsidRPr="00B44083">
              <w:rPr>
                <w:sz w:val="20"/>
                <w:szCs w:val="20"/>
                <w:lang w:val="sv-SE"/>
              </w:rPr>
              <w:t>Läkemedelsprodukt.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EAADFBD"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BC9B0D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36E7BE4" w14:textId="77777777" w:rsidR="004D1BD1" w:rsidRPr="00B44083" w:rsidRDefault="004D1BD1" w:rsidP="004217B5">
            <w:pPr>
              <w:spacing w:before="120" w:after="120"/>
              <w:ind w:left="102" w:right="177"/>
              <w:rPr>
                <w:sz w:val="20"/>
                <w:szCs w:val="20"/>
                <w:lang w:val="sv-SE"/>
              </w:rPr>
            </w:pPr>
            <w:r w:rsidRPr="00B44083">
              <w:rPr>
                <w:sz w:val="20"/>
                <w:szCs w:val="20"/>
              </w:rPr>
              <w:t>../../../</w:t>
            </w:r>
            <w:r w:rsidRPr="00B44083">
              <w:rPr>
                <w:spacing w:val="-1"/>
                <w:sz w:val="20"/>
                <w:szCs w:val="20"/>
              </w:rPr>
              <w:t>../../nplId</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93CCB1" w14:textId="77777777" w:rsidR="004D1BD1" w:rsidRPr="00B44083" w:rsidRDefault="004D1BD1" w:rsidP="004217B5">
            <w:pPr>
              <w:spacing w:before="120" w:after="120"/>
              <w:ind w:left="102"/>
              <w:rPr>
                <w:spacing w:val="-1"/>
                <w:sz w:val="20"/>
                <w:szCs w:val="20"/>
                <w:lang w:val="sv-SE"/>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208DAC" w14:textId="77777777" w:rsidR="004D1BD1" w:rsidRPr="00B44083" w:rsidRDefault="004D1BD1" w:rsidP="004217B5">
            <w:pPr>
              <w:spacing w:before="120" w:after="120"/>
              <w:ind w:left="149"/>
              <w:rPr>
                <w:sz w:val="20"/>
                <w:szCs w:val="20"/>
                <w:lang w:val="sv-SE"/>
              </w:rPr>
            </w:pPr>
            <w:r w:rsidRPr="00B44083">
              <w:rPr>
                <w:sz w:val="20"/>
                <w:szCs w:val="20"/>
                <w:lang w:val="sv-SE"/>
              </w:rPr>
              <w:t>NPL-id.</w:t>
            </w:r>
          </w:p>
          <w:p w14:paraId="08E7E491" w14:textId="77777777" w:rsidR="004D1BD1" w:rsidRPr="00B44083" w:rsidRDefault="004D1BD1" w:rsidP="004217B5">
            <w:pPr>
              <w:spacing w:before="120" w:after="120"/>
              <w:ind w:left="149"/>
              <w:rPr>
                <w:sz w:val="20"/>
                <w:szCs w:val="20"/>
                <w:lang w:val="sv-SE"/>
              </w:rPr>
            </w:pPr>
            <w:r w:rsidRPr="00B44083">
              <w:rPr>
                <w:sz w:val="20"/>
                <w:szCs w:val="20"/>
                <w:lang w:val="sv-SE"/>
              </w:rPr>
              <w:t>Nationellt Produktregister för Läkemedelsprodukter. OID: 1.2.752.129.2.1.5.1.</w:t>
            </w:r>
          </w:p>
          <w:p w14:paraId="43384380" w14:textId="77777777" w:rsidR="004D1BD1" w:rsidRPr="00B44083" w:rsidRDefault="004D1BD1" w:rsidP="004217B5">
            <w:pPr>
              <w:spacing w:before="120" w:after="120"/>
              <w:ind w:left="149"/>
              <w:rPr>
                <w:sz w:val="20"/>
                <w:szCs w:val="20"/>
                <w:lang w:val="sv-SE"/>
              </w:rPr>
            </w:pPr>
          </w:p>
          <w:p w14:paraId="512F0E22" w14:textId="77777777" w:rsidR="004D1BD1" w:rsidRDefault="004D1BD1" w:rsidP="004217B5">
            <w:pPr>
              <w:spacing w:before="120" w:after="120"/>
              <w:ind w:left="149"/>
              <w:rPr>
                <w:sz w:val="20"/>
                <w:szCs w:val="20"/>
                <w:lang w:val="sv-SE"/>
              </w:rPr>
            </w:pPr>
            <w:r w:rsidRPr="00B44083">
              <w:rPr>
                <w:sz w:val="20"/>
                <w:szCs w:val="20"/>
                <w:lang w:val="sv-SE"/>
              </w:rPr>
              <w:t xml:space="preserve">Alla producenter av kontraktet ska skicka code, codeSystem samt displayName. </w:t>
            </w:r>
          </w:p>
          <w:p w14:paraId="1B8F262F" w14:textId="49F65A84" w:rsidR="00D8205C" w:rsidRPr="00D76EB6" w:rsidRDefault="00D76EB6" w:rsidP="004217B5">
            <w:pPr>
              <w:spacing w:before="120" w:after="120"/>
              <w:ind w:left="149"/>
              <w:rPr>
                <w:b/>
                <w:bCs/>
                <w:sz w:val="20"/>
                <w:szCs w:val="20"/>
                <w:lang w:val="sv-SE"/>
              </w:rPr>
            </w:pPr>
            <w:r w:rsidRPr="00D76EB6">
              <w:rPr>
                <w:b/>
                <w:bCs/>
                <w:sz w:val="20"/>
                <w:szCs w:val="20"/>
                <w:lang w:val="sv-SE"/>
              </w:rPr>
              <w:t xml:space="preserve">Antingen </w:t>
            </w:r>
            <w:r w:rsidRPr="00D76EB6">
              <w:rPr>
                <w:b/>
                <w:bCs/>
                <w:spacing w:val="-1"/>
                <w:sz w:val="20"/>
                <w:szCs w:val="20"/>
                <w:lang w:val="sv-SE"/>
              </w:rPr>
              <w:t>nplId eller atcCode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DB88B6D" w14:textId="27FC7DBF" w:rsidR="004D1BD1" w:rsidRPr="00B44083" w:rsidRDefault="00037CA2" w:rsidP="004217B5">
            <w:pPr>
              <w:spacing w:before="120" w:after="120"/>
              <w:ind w:left="142"/>
              <w:rPr>
                <w:sz w:val="20"/>
                <w:szCs w:val="20"/>
                <w:lang w:val="sv-SE"/>
              </w:rPr>
            </w:pPr>
            <w:r>
              <w:rPr>
                <w:sz w:val="20"/>
                <w:szCs w:val="20"/>
              </w:rPr>
              <w:lastRenderedPageBreak/>
              <w:t>0</w:t>
            </w:r>
            <w:r w:rsidR="004D1BD1" w:rsidRPr="00B44083">
              <w:rPr>
                <w:sz w:val="20"/>
                <w:szCs w:val="20"/>
              </w:rPr>
              <w:t>..1</w:t>
            </w:r>
          </w:p>
        </w:tc>
      </w:tr>
      <w:tr w:rsidR="004D1BD1" w:rsidRPr="00B44083" w14:paraId="70150FB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391CC3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B546F5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13F2A48" w14:textId="77777777" w:rsidR="004D1BD1" w:rsidRPr="00B44083" w:rsidRDefault="004D1BD1" w:rsidP="004217B5">
            <w:pPr>
              <w:spacing w:before="120" w:after="120"/>
              <w:ind w:left="149"/>
              <w:rPr>
                <w:sz w:val="20"/>
                <w:szCs w:val="20"/>
                <w:lang w:val="sv-SE"/>
              </w:rPr>
            </w:pPr>
            <w:r w:rsidRPr="00B44083">
              <w:rPr>
                <w:sz w:val="20"/>
                <w:szCs w:val="20"/>
                <w:lang w:val="sv-SE"/>
              </w:rPr>
              <w:t>NPL-id.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F45B3F2"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1D6E011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308161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45AA36"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39F9257" w14:textId="77777777" w:rsidR="004D1BD1" w:rsidRPr="00B44083" w:rsidRDefault="004D1BD1" w:rsidP="004217B5">
            <w:pPr>
              <w:spacing w:before="120" w:after="120"/>
              <w:ind w:left="149"/>
              <w:rPr>
                <w:sz w:val="20"/>
                <w:szCs w:val="20"/>
                <w:lang w:val="sv-SE"/>
              </w:rPr>
            </w:pPr>
            <w:r w:rsidRPr="00B44083">
              <w:rPr>
                <w:sz w:val="20"/>
                <w:szCs w:val="20"/>
                <w:lang w:val="sv-SE"/>
              </w:rPr>
              <w:t>Kodsystem för NPL-id: 1.2.752.129.2.1.5.1.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BBDDA56"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0CDA711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02BAB4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6560B1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F57FAC" w14:textId="77777777" w:rsidR="004D1BD1" w:rsidRPr="00B44083" w:rsidRDefault="004D1BD1" w:rsidP="004217B5">
            <w:pPr>
              <w:spacing w:before="120" w:after="120"/>
              <w:ind w:left="149"/>
              <w:rPr>
                <w:sz w:val="20"/>
                <w:szCs w:val="20"/>
                <w:lang w:val="sv-SE"/>
              </w:rPr>
            </w:pPr>
            <w:r w:rsidRPr="00B44083">
              <w:rPr>
                <w:sz w:val="20"/>
                <w:szCs w:val="20"/>
                <w:lang w:val="sv-SE"/>
              </w:rPr>
              <w:t>”NPL”.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2FDA66"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F4DD53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330765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537AC6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3DF0235" w14:textId="77777777" w:rsidR="004D1BD1" w:rsidRPr="00B44083" w:rsidRDefault="004D1BD1" w:rsidP="004217B5">
            <w:pPr>
              <w:spacing w:before="120" w:after="120"/>
              <w:ind w:left="149"/>
              <w:rPr>
                <w:sz w:val="20"/>
                <w:szCs w:val="20"/>
                <w:lang w:val="sv-SE"/>
              </w:rPr>
            </w:pPr>
            <w:r w:rsidRPr="00B44083">
              <w:rPr>
                <w:sz w:val="20"/>
                <w:szCs w:val="20"/>
                <w:lang w:val="sv-SE"/>
              </w:rPr>
              <w:t>Version på NPL-id-kodsystem.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64639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F2EDFF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7F8DF9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1A68A6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D19916E" w14:textId="77777777" w:rsidR="004D1BD1" w:rsidRPr="00B44083" w:rsidRDefault="004D1BD1" w:rsidP="004217B5">
            <w:pPr>
              <w:spacing w:before="120" w:after="120"/>
              <w:ind w:left="149"/>
              <w:rPr>
                <w:sz w:val="20"/>
                <w:szCs w:val="20"/>
                <w:lang w:val="sv-SE"/>
              </w:rPr>
            </w:pPr>
            <w:r w:rsidRPr="00B44083">
              <w:rPr>
                <w:sz w:val="20"/>
                <w:szCs w:val="20"/>
                <w:lang w:val="sv-SE"/>
              </w:rPr>
              <w:t>Produktnamn.</w:t>
            </w:r>
          </w:p>
          <w:p w14:paraId="28ECD8EB" w14:textId="77777777" w:rsidR="004D1BD1" w:rsidRPr="00B44083" w:rsidRDefault="004D1BD1" w:rsidP="004217B5">
            <w:pPr>
              <w:spacing w:before="120" w:after="120"/>
              <w:ind w:left="149"/>
              <w:rPr>
                <w:sz w:val="20"/>
                <w:szCs w:val="20"/>
                <w:lang w:val="sv-SE"/>
              </w:rPr>
            </w:pPr>
            <w:r w:rsidRPr="00B44083">
              <w:rPr>
                <w:sz w:val="20"/>
                <w:szCs w:val="20"/>
                <w:lang w:val="sv-SE"/>
              </w:rPr>
              <w:t>Handelsnamn i SIL. Text som anger namnet på den aktuella läkemedelsprodukten.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14A6C71" w14:textId="77777777" w:rsidR="004D1BD1" w:rsidRPr="00B44083" w:rsidRDefault="004D1BD1" w:rsidP="004217B5">
            <w:pPr>
              <w:spacing w:before="120" w:after="120"/>
              <w:ind w:left="142"/>
              <w:rPr>
                <w:szCs w:val="20"/>
              </w:rPr>
            </w:pPr>
            <w:r w:rsidRPr="00B44083">
              <w:rPr>
                <w:spacing w:val="-1"/>
                <w:sz w:val="20"/>
                <w:szCs w:val="20"/>
              </w:rPr>
              <w:t>1..1</w:t>
            </w:r>
          </w:p>
        </w:tc>
      </w:tr>
      <w:tr w:rsidR="00622CE5" w:rsidRPr="00B44083" w14:paraId="2D84133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4525043"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4DDCBCA" w14:textId="77777777" w:rsidR="004D1BD1" w:rsidRPr="00B44083" w:rsidRDefault="004D1BD1" w:rsidP="004217B5">
            <w:pPr>
              <w:spacing w:before="120" w:after="120"/>
              <w:ind w:left="102"/>
              <w:rPr>
                <w:color w:val="FF0000"/>
                <w:spacing w:val="-1"/>
                <w:sz w:val="20"/>
                <w:szCs w:val="20"/>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BE00017" w14:textId="32538E34" w:rsidR="004D1BD1" w:rsidRPr="00B44083" w:rsidRDefault="009B1553" w:rsidP="004217B5">
            <w:pPr>
              <w:spacing w:before="120" w:after="120"/>
              <w:ind w:left="149"/>
              <w:rPr>
                <w:color w:val="FF0000"/>
                <w:sz w:val="20"/>
                <w:szCs w:val="20"/>
                <w:lang w:val="sv-SE"/>
              </w:rPr>
            </w:pPr>
            <w:r w:rsidRPr="00B44083">
              <w:rPr>
                <w:color w:val="FF0000"/>
                <w:spacing w:val="-1"/>
                <w:sz w:val="20"/>
                <w:szCs w:val="20"/>
                <w:lang w:val="sv-SE"/>
              </w:rPr>
              <w:t xml:space="preserve">originalText får ej användas </w:t>
            </w:r>
            <w:r w:rsidR="00622CE5" w:rsidRPr="00B44083">
              <w:rPr>
                <w:color w:val="FF0000"/>
                <w:spacing w:val="-1"/>
                <w:sz w:val="20"/>
                <w:szCs w:val="20"/>
                <w:lang w:val="sv-SE"/>
              </w:rPr>
              <w:t>för NPL-id.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B7047EC" w14:textId="0802BF20" w:rsidR="004D1BD1" w:rsidRPr="00B44083" w:rsidRDefault="004D1BD1" w:rsidP="004217B5">
            <w:pPr>
              <w:spacing w:before="120" w:after="120"/>
              <w:ind w:left="142"/>
              <w:rPr>
                <w:color w:val="FF0000"/>
                <w:spacing w:val="-1"/>
                <w:sz w:val="20"/>
                <w:szCs w:val="20"/>
              </w:rPr>
            </w:pPr>
            <w:r w:rsidRPr="00B44083">
              <w:rPr>
                <w:color w:val="FF0000"/>
                <w:spacing w:val="-1"/>
                <w:sz w:val="20"/>
                <w:szCs w:val="20"/>
              </w:rPr>
              <w:t>0..</w:t>
            </w:r>
            <w:r w:rsidR="009B1553" w:rsidRPr="00B44083">
              <w:rPr>
                <w:color w:val="FF0000"/>
                <w:spacing w:val="-1"/>
                <w:sz w:val="20"/>
                <w:szCs w:val="20"/>
              </w:rPr>
              <w:t>0</w:t>
            </w:r>
          </w:p>
        </w:tc>
      </w:tr>
      <w:tr w:rsidR="004D1BD1" w:rsidRPr="00B44083" w14:paraId="54CCA54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EE1B65D" w14:textId="77777777" w:rsidR="004D1BD1" w:rsidRPr="00B44083" w:rsidRDefault="004D1BD1" w:rsidP="004217B5">
            <w:pPr>
              <w:spacing w:before="120" w:after="120"/>
              <w:ind w:left="102" w:right="177"/>
              <w:rPr>
                <w:sz w:val="20"/>
                <w:szCs w:val="20"/>
              </w:rPr>
            </w:pPr>
            <w:r w:rsidRPr="00B44083">
              <w:rPr>
                <w:sz w:val="20"/>
                <w:szCs w:val="20"/>
              </w:rPr>
              <w:t>../../../</w:t>
            </w:r>
            <w:r w:rsidRPr="00B44083">
              <w:rPr>
                <w:spacing w:val="-1"/>
                <w:sz w:val="20"/>
                <w:szCs w:val="20"/>
              </w:rPr>
              <w:t>../../atcCode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41DED04" w14:textId="77777777" w:rsidR="004D1BD1" w:rsidRPr="00B44083" w:rsidRDefault="004D1BD1" w:rsidP="004217B5">
            <w:pPr>
              <w:spacing w:before="120" w:after="120"/>
              <w:ind w:left="102"/>
              <w:rPr>
                <w:spacing w:val="-1"/>
                <w:sz w:val="20"/>
                <w:szCs w:val="20"/>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B1AAD7C" w14:textId="77777777" w:rsidR="004D1BD1" w:rsidRPr="00B44083" w:rsidRDefault="004D1BD1" w:rsidP="004217B5">
            <w:pPr>
              <w:spacing w:before="120" w:after="120"/>
              <w:ind w:left="149"/>
              <w:rPr>
                <w:sz w:val="20"/>
                <w:szCs w:val="20"/>
                <w:lang w:val="sv-SE"/>
              </w:rPr>
            </w:pPr>
            <w:r w:rsidRPr="00B44083">
              <w:rPr>
                <w:sz w:val="20"/>
                <w:szCs w:val="20"/>
                <w:lang w:val="sv-SE"/>
              </w:rPr>
              <w:t>ATC-kod.</w:t>
            </w:r>
          </w:p>
          <w:p w14:paraId="097E51C8" w14:textId="77777777" w:rsidR="004D1BD1" w:rsidRPr="00B44083" w:rsidRDefault="004D1BD1" w:rsidP="004217B5">
            <w:pPr>
              <w:spacing w:before="120" w:after="120"/>
              <w:ind w:left="149"/>
              <w:rPr>
                <w:sz w:val="20"/>
                <w:szCs w:val="20"/>
                <w:lang w:val="sv-SE"/>
              </w:rPr>
            </w:pPr>
            <w:r w:rsidRPr="00B44083">
              <w:rPr>
                <w:sz w:val="20"/>
                <w:szCs w:val="20"/>
                <w:lang w:val="sv-SE"/>
              </w:rPr>
              <w:t xml:space="preserve">atcKod + atcKodBeskrivning i SIL. </w:t>
            </w:r>
          </w:p>
          <w:p w14:paraId="4E141011" w14:textId="77777777" w:rsidR="004D1BD1" w:rsidRPr="00B44083" w:rsidRDefault="004D1BD1" w:rsidP="004217B5">
            <w:pPr>
              <w:spacing w:before="120" w:after="120"/>
              <w:ind w:left="149"/>
              <w:rPr>
                <w:sz w:val="20"/>
                <w:szCs w:val="20"/>
              </w:rPr>
            </w:pPr>
            <w:r w:rsidRPr="00B44083">
              <w:rPr>
                <w:sz w:val="20"/>
                <w:szCs w:val="20"/>
                <w:lang w:val="sv-SE"/>
              </w:rPr>
              <w:t xml:space="preserve">Klassificeringskod för läkemedlet på sjuställig nivå. </w:t>
            </w:r>
            <w:r w:rsidRPr="00B44083">
              <w:rPr>
                <w:sz w:val="20"/>
                <w:szCs w:val="20"/>
              </w:rPr>
              <w:t xml:space="preserve">OID: </w:t>
            </w:r>
          </w:p>
          <w:p w14:paraId="72B92EAB" w14:textId="77777777" w:rsidR="004D1BD1" w:rsidRPr="00B44083" w:rsidRDefault="004D1BD1" w:rsidP="004217B5">
            <w:pPr>
              <w:spacing w:before="120" w:after="120"/>
              <w:ind w:left="149"/>
              <w:rPr>
                <w:sz w:val="20"/>
                <w:szCs w:val="20"/>
              </w:rPr>
            </w:pPr>
            <w:r w:rsidRPr="00B44083">
              <w:rPr>
                <w:sz w:val="20"/>
                <w:szCs w:val="20"/>
              </w:rPr>
              <w:t xml:space="preserve">1.2.752.129.2.2.3.1.1. </w:t>
            </w:r>
          </w:p>
          <w:p w14:paraId="454055CD" w14:textId="77777777" w:rsidR="004D1BD1" w:rsidRPr="00B44083" w:rsidRDefault="004D1BD1" w:rsidP="004217B5">
            <w:pPr>
              <w:spacing w:before="120" w:after="120"/>
              <w:ind w:left="149"/>
              <w:rPr>
                <w:sz w:val="20"/>
                <w:szCs w:val="20"/>
              </w:rPr>
            </w:pPr>
            <w:r w:rsidRPr="00B44083">
              <w:rPr>
                <w:sz w:val="20"/>
                <w:szCs w:val="20"/>
              </w:rPr>
              <w:t xml:space="preserve">Underhålls av WHO Collaborating Centre for Drug Statistics Methodology, Oslo, Norge http://www.whocc.no/atcddd/ </w:t>
            </w:r>
          </w:p>
          <w:p w14:paraId="502860BB" w14:textId="77777777" w:rsidR="004D1BD1" w:rsidRPr="00B44083" w:rsidRDefault="004D1BD1" w:rsidP="004217B5">
            <w:pPr>
              <w:spacing w:before="120" w:after="120"/>
              <w:ind w:left="149"/>
              <w:rPr>
                <w:sz w:val="20"/>
                <w:szCs w:val="20"/>
                <w:lang w:val="sv-SE"/>
              </w:rPr>
            </w:pPr>
            <w:r w:rsidRPr="00B44083">
              <w:rPr>
                <w:sz w:val="20"/>
                <w:szCs w:val="20"/>
                <w:lang w:val="sv-SE"/>
              </w:rPr>
              <w:t xml:space="preserve">I Sverige oklart vilken instans som ansvarar men Läkemedelsverket har övergripande ansvar för läkemedelsfrågor www.lakemedelsverket.se/ </w:t>
            </w:r>
          </w:p>
          <w:p w14:paraId="7123BE9E" w14:textId="77777777" w:rsidR="004D1BD1" w:rsidRDefault="004D1BD1" w:rsidP="004217B5">
            <w:pPr>
              <w:spacing w:before="120" w:after="120"/>
              <w:ind w:left="149"/>
              <w:rPr>
                <w:sz w:val="20"/>
                <w:szCs w:val="20"/>
                <w:lang w:val="sv-SE"/>
              </w:rPr>
            </w:pPr>
            <w:r w:rsidRPr="00B44083">
              <w:rPr>
                <w:sz w:val="20"/>
                <w:szCs w:val="20"/>
                <w:lang w:val="sv-SE"/>
              </w:rPr>
              <w:t xml:space="preserve">ATC-kod, (Anatomic Therapeutic Chemical classification system), är ett klassificeringssystem för läkemedel. Läkemedlen indelas i olika grupper efter indikationsområde. </w:t>
            </w:r>
          </w:p>
          <w:p w14:paraId="1A1049E1" w14:textId="0354A8BD" w:rsidR="00D76EB6" w:rsidRPr="00B44083" w:rsidRDefault="00D76EB6" w:rsidP="004217B5">
            <w:pPr>
              <w:spacing w:before="120" w:after="120"/>
              <w:ind w:left="149"/>
              <w:rPr>
                <w:sz w:val="20"/>
                <w:szCs w:val="20"/>
                <w:lang w:val="sv-SE"/>
              </w:rPr>
            </w:pPr>
            <w:r w:rsidRPr="00D76EB6">
              <w:rPr>
                <w:b/>
                <w:bCs/>
                <w:sz w:val="20"/>
                <w:szCs w:val="20"/>
                <w:lang w:val="sv-SE"/>
              </w:rPr>
              <w:t xml:space="preserve">Antingen </w:t>
            </w:r>
            <w:r w:rsidRPr="00D76EB6">
              <w:rPr>
                <w:b/>
                <w:bCs/>
                <w:spacing w:val="-1"/>
                <w:sz w:val="20"/>
                <w:szCs w:val="20"/>
                <w:lang w:val="sv-SE"/>
              </w:rPr>
              <w:t>nplId eller atcCode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DEEFF7F"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5DB2FBD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ED24E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AD8DC8"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224FFA9" w14:textId="77777777" w:rsidR="004D1BD1" w:rsidRPr="00B44083" w:rsidRDefault="004D1BD1" w:rsidP="004217B5">
            <w:pPr>
              <w:spacing w:before="120" w:after="120"/>
              <w:ind w:left="149"/>
              <w:rPr>
                <w:sz w:val="20"/>
                <w:szCs w:val="20"/>
                <w:lang w:val="sv-SE"/>
              </w:rPr>
            </w:pPr>
            <w:r w:rsidRPr="00B44083">
              <w:rPr>
                <w:sz w:val="20"/>
                <w:szCs w:val="20"/>
                <w:lang w:val="sv-SE"/>
              </w:rPr>
              <w:t>ATC-kod.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070AD3E"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2B3BDC4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75440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BC05660"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BE8ECC" w14:textId="77777777" w:rsidR="004D1BD1" w:rsidRPr="00B44083" w:rsidRDefault="004D1BD1" w:rsidP="004217B5">
            <w:pPr>
              <w:spacing w:before="120" w:after="120"/>
              <w:ind w:left="149"/>
              <w:rPr>
                <w:sz w:val="20"/>
                <w:szCs w:val="20"/>
                <w:lang w:val="sv-SE"/>
              </w:rPr>
            </w:pPr>
            <w:r w:rsidRPr="00B44083">
              <w:rPr>
                <w:sz w:val="20"/>
                <w:szCs w:val="20"/>
                <w:lang w:val="sv-SE"/>
              </w:rPr>
              <w:t>Kodsystem för ATC-kod: 1.2.752.129.2.2.3.1.1.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578ED7F"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0C57BED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27D8F8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5F795F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641FF59" w14:textId="77777777" w:rsidR="004D1BD1" w:rsidRPr="00B44083" w:rsidRDefault="004D1BD1" w:rsidP="004217B5">
            <w:pPr>
              <w:spacing w:before="120" w:after="120"/>
              <w:ind w:left="149"/>
              <w:rPr>
                <w:sz w:val="20"/>
                <w:szCs w:val="20"/>
                <w:lang w:val="sv-SE"/>
              </w:rPr>
            </w:pPr>
            <w:r w:rsidRPr="00B44083">
              <w:rPr>
                <w:sz w:val="20"/>
                <w:szCs w:val="20"/>
                <w:lang w:val="sv-SE"/>
              </w:rPr>
              <w:t>”ATC”.</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EDDD8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79ABFCD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3FEB56"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833F771"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A8828B" w14:textId="77777777" w:rsidR="004D1BD1" w:rsidRPr="00B44083" w:rsidRDefault="004D1BD1" w:rsidP="004217B5">
            <w:pPr>
              <w:spacing w:before="120" w:after="120"/>
              <w:ind w:left="149"/>
              <w:rPr>
                <w:sz w:val="20"/>
                <w:szCs w:val="20"/>
                <w:lang w:val="sv-SE"/>
              </w:rPr>
            </w:pPr>
            <w:r w:rsidRPr="00B44083">
              <w:rPr>
                <w:sz w:val="20"/>
                <w:szCs w:val="20"/>
                <w:lang w:val="sv-SE"/>
              </w:rPr>
              <w:t>Version på ATC -kodsystem.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7A4D5D4"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9F4D2E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6104B6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A299359"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8068A82" w14:textId="77777777" w:rsidR="004D1BD1" w:rsidRPr="00B44083" w:rsidRDefault="004D1BD1" w:rsidP="004217B5">
            <w:pPr>
              <w:spacing w:before="120" w:after="120"/>
              <w:ind w:left="149"/>
              <w:rPr>
                <w:sz w:val="20"/>
                <w:szCs w:val="20"/>
                <w:lang w:val="sv-SE"/>
              </w:rPr>
            </w:pPr>
            <w:r w:rsidRPr="00B44083">
              <w:rPr>
                <w:sz w:val="20"/>
                <w:szCs w:val="20"/>
                <w:lang w:val="sv-SE"/>
              </w:rPr>
              <w:t>Klartext på kemisk substansnivå (motsvarande sjuställig 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FC7A83" w14:textId="77777777" w:rsidR="004D1BD1" w:rsidRPr="00B44083" w:rsidRDefault="004D1BD1" w:rsidP="004217B5">
            <w:pPr>
              <w:spacing w:before="120" w:after="120"/>
              <w:ind w:left="142"/>
              <w:rPr>
                <w:szCs w:val="20"/>
              </w:rPr>
            </w:pPr>
            <w:r w:rsidRPr="00B44083">
              <w:rPr>
                <w:spacing w:val="-1"/>
                <w:sz w:val="20"/>
                <w:szCs w:val="20"/>
              </w:rPr>
              <w:t>1..1</w:t>
            </w:r>
          </w:p>
        </w:tc>
      </w:tr>
      <w:tr w:rsidR="001B4355" w:rsidRPr="00B44083" w14:paraId="54A171F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7A8BD47" w14:textId="6FCA4F77" w:rsidR="001B4355" w:rsidRPr="00B44083" w:rsidRDefault="001B4355"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F725431" w14:textId="3F577999" w:rsidR="001B4355" w:rsidRPr="00B44083" w:rsidRDefault="001B4355"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01497F9" w14:textId="0142A13A" w:rsidR="001B4355" w:rsidRPr="00B44083" w:rsidRDefault="001B4355" w:rsidP="004217B5">
            <w:pPr>
              <w:spacing w:before="120" w:after="120"/>
              <w:ind w:left="149"/>
              <w:rPr>
                <w:lang w:val="sv-SE"/>
              </w:rPr>
            </w:pPr>
            <w:r w:rsidRPr="00B44083">
              <w:rPr>
                <w:color w:val="FF0000"/>
                <w:spacing w:val="-1"/>
                <w:sz w:val="20"/>
                <w:szCs w:val="20"/>
                <w:lang w:val="sv-SE"/>
              </w:rPr>
              <w:t xml:space="preserve">originalText får ej användas för </w:t>
            </w:r>
            <w:r w:rsidR="00EA1181" w:rsidRPr="00B44083">
              <w:rPr>
                <w:color w:val="FF0000"/>
                <w:spacing w:val="-1"/>
                <w:sz w:val="20"/>
                <w:szCs w:val="20"/>
                <w:lang w:val="sv-SE"/>
              </w:rPr>
              <w:t>ATC-kod</w:t>
            </w:r>
            <w:r w:rsidRPr="00B44083">
              <w:rPr>
                <w:color w:val="FF0000"/>
                <w:spacing w:val="-1"/>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116D977" w14:textId="5CA6988B" w:rsidR="001B4355" w:rsidRPr="00B44083" w:rsidRDefault="001B4355" w:rsidP="004217B5">
            <w:pPr>
              <w:spacing w:before="120" w:after="120"/>
              <w:ind w:left="142"/>
              <w:rPr>
                <w:spacing w:val="-1"/>
              </w:rPr>
            </w:pPr>
            <w:r w:rsidRPr="00B44083">
              <w:rPr>
                <w:color w:val="FF0000"/>
                <w:spacing w:val="-1"/>
                <w:sz w:val="20"/>
                <w:szCs w:val="20"/>
              </w:rPr>
              <w:t>0..0</w:t>
            </w:r>
          </w:p>
        </w:tc>
      </w:tr>
      <w:tr w:rsidR="004D1BD1" w:rsidRPr="00B44083" w14:paraId="06B5434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04B9D32" w14:textId="77777777" w:rsidR="004D1BD1" w:rsidRPr="00B44083" w:rsidRDefault="004D1BD1" w:rsidP="004217B5">
            <w:pPr>
              <w:spacing w:before="120" w:after="120"/>
              <w:ind w:left="102" w:right="177"/>
              <w:rPr>
                <w:sz w:val="20"/>
                <w:szCs w:val="20"/>
              </w:rPr>
            </w:pPr>
            <w:r w:rsidRPr="00B44083">
              <w:rPr>
                <w:sz w:val="20"/>
                <w:szCs w:val="20"/>
              </w:rPr>
              <w:t>../../../</w:t>
            </w:r>
            <w:r w:rsidRPr="00B44083">
              <w:rPr>
                <w:spacing w:val="-1"/>
                <w:sz w:val="20"/>
                <w:szCs w:val="20"/>
              </w:rPr>
              <w:t>../../routeOfAdministration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FDA4042" w14:textId="77777777" w:rsidR="004D1BD1" w:rsidRPr="00B44083" w:rsidRDefault="004D1BD1" w:rsidP="004217B5">
            <w:pPr>
              <w:spacing w:before="120" w:after="120"/>
              <w:ind w:left="102"/>
              <w:rPr>
                <w:spacing w:val="-1"/>
                <w:sz w:val="20"/>
                <w:szCs w:val="20"/>
              </w:rPr>
            </w:pPr>
            <w:r w:rsidRPr="00B44083">
              <w:rPr>
                <w:spacing w:val="-1"/>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2E00D8D" w14:textId="77777777" w:rsidR="004D1BD1" w:rsidRPr="00B44083" w:rsidRDefault="004D1BD1" w:rsidP="004217B5">
            <w:pPr>
              <w:spacing w:before="120" w:after="120"/>
              <w:ind w:left="149"/>
              <w:rPr>
                <w:sz w:val="20"/>
                <w:szCs w:val="20"/>
                <w:lang w:val="sv-SE"/>
              </w:rPr>
            </w:pPr>
            <w:r w:rsidRPr="00B44083">
              <w:rPr>
                <w:sz w:val="20"/>
                <w:szCs w:val="20"/>
                <w:lang w:val="sv-SE"/>
              </w:rPr>
              <w:t>Administreringssätt.</w:t>
            </w:r>
          </w:p>
          <w:p w14:paraId="5874B170" w14:textId="77777777" w:rsidR="004D1BD1" w:rsidRPr="00B44083" w:rsidRDefault="004D1BD1" w:rsidP="004217B5">
            <w:pPr>
              <w:spacing w:before="120" w:after="120"/>
              <w:ind w:left="149"/>
              <w:rPr>
                <w:sz w:val="20"/>
                <w:szCs w:val="20"/>
                <w:lang w:val="sv-SE"/>
              </w:rPr>
            </w:pPr>
            <w:r w:rsidRPr="00B44083">
              <w:rPr>
                <w:sz w:val="20"/>
                <w:szCs w:val="20"/>
                <w:lang w:val="sv-SE"/>
              </w:rPr>
              <w:t>Hur produkten ska intas/administreras. Kan anges med SNOMED-kod.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FC8000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3F21E4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E248D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104DD8"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2874219" w14:textId="77777777" w:rsidR="004D1BD1" w:rsidRPr="00B44083" w:rsidRDefault="004D1BD1" w:rsidP="004217B5">
            <w:pPr>
              <w:spacing w:before="120" w:after="120"/>
              <w:ind w:left="149"/>
              <w:rPr>
                <w:sz w:val="20"/>
                <w:szCs w:val="20"/>
                <w:lang w:val="sv-SE"/>
              </w:rPr>
            </w:pPr>
            <w:r w:rsidRPr="00B44083">
              <w:rPr>
                <w:sz w:val="20"/>
                <w:szCs w:val="20"/>
                <w:lang w:val="sv-SE"/>
              </w:rPr>
              <w:t>Kod för administreringssätt.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FF587B"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16CEF1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A80987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265945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DF8FDFD" w14:textId="77777777" w:rsidR="004D1BD1" w:rsidRPr="00B44083" w:rsidRDefault="004D1BD1" w:rsidP="004217B5">
            <w:pPr>
              <w:spacing w:before="120" w:after="120"/>
              <w:ind w:left="149"/>
              <w:rPr>
                <w:sz w:val="20"/>
                <w:szCs w:val="20"/>
                <w:lang w:val="sv-SE"/>
              </w:rPr>
            </w:pPr>
            <w:r w:rsidRPr="00B44083">
              <w:rPr>
                <w:sz w:val="20"/>
                <w:szCs w:val="20"/>
                <w:lang w:val="sv-SE"/>
              </w:rPr>
              <w:t>Kodsystem för administreringssättskod.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349CB7"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DBE25E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B1D6B0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9F8FF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628E7B"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600F4DA"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C540C9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2C0556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7980A89"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ED8E844"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2532F8D"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56ACC97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F72D01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A5219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07BDEF" w14:textId="77777777" w:rsidR="004D1BD1" w:rsidRPr="00B44083" w:rsidRDefault="004D1BD1" w:rsidP="004217B5">
            <w:pPr>
              <w:spacing w:before="120" w:after="120"/>
              <w:ind w:left="149"/>
              <w:rPr>
                <w:sz w:val="20"/>
                <w:szCs w:val="20"/>
                <w:lang w:val="sv-SE"/>
              </w:rPr>
            </w:pPr>
            <w:r w:rsidRPr="00B44083">
              <w:rPr>
                <w:sz w:val="20"/>
                <w:szCs w:val="20"/>
                <w:lang w:val="sv-SE"/>
              </w:rPr>
              <w:t>Administreringssätt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80E4653"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417CF5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B91ED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1DFE9D5"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1A42CF" w14:textId="77777777" w:rsidR="004D1BD1" w:rsidRPr="00B44083" w:rsidRDefault="004D1BD1" w:rsidP="004217B5">
            <w:pPr>
              <w:spacing w:before="120" w:after="120"/>
              <w:ind w:left="149"/>
              <w:rPr>
                <w:sz w:val="20"/>
                <w:szCs w:val="20"/>
                <w:lang w:val="sv-SE"/>
              </w:rPr>
            </w:pPr>
            <w:r w:rsidRPr="00B44083">
              <w:rPr>
                <w:sz w:val="20"/>
                <w:szCs w:val="20"/>
                <w:lang w:val="sv-SE"/>
              </w:rPr>
              <w:t>Om administreringssätt är beskriven i ett lokalt kodverk utan OID, eller när kod helt saknas, kan en administreringssättet anges i originalText. Om originalText anges ska inget annat värde i routeOfAdministration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881BC0B"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3838D8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07A6054"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../../pharmaceuticalForm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CE2591"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842E95" w14:textId="77777777" w:rsidR="004D1BD1" w:rsidRPr="00B44083" w:rsidRDefault="004D1BD1" w:rsidP="004217B5">
            <w:pPr>
              <w:spacing w:before="120" w:after="120"/>
              <w:ind w:left="149"/>
              <w:rPr>
                <w:sz w:val="20"/>
                <w:szCs w:val="20"/>
                <w:lang w:val="sv-SE"/>
              </w:rPr>
            </w:pPr>
            <w:r w:rsidRPr="00B44083">
              <w:rPr>
                <w:sz w:val="20"/>
                <w:szCs w:val="20"/>
                <w:lang w:val="sv-SE"/>
              </w:rPr>
              <w:t>Läkemedelsform enligt SIL, t.ex Tablett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5FBAF5E" w14:textId="77777777" w:rsidR="004D1BD1" w:rsidRPr="00B44083" w:rsidRDefault="004D1BD1" w:rsidP="004217B5">
            <w:pPr>
              <w:spacing w:before="120" w:after="120"/>
              <w:ind w:left="142"/>
              <w:rPr>
                <w:szCs w:val="20"/>
              </w:rPr>
            </w:pPr>
            <w:r w:rsidRPr="00B44083">
              <w:rPr>
                <w:szCs w:val="20"/>
              </w:rPr>
              <w:t>0..1</w:t>
            </w:r>
          </w:p>
        </w:tc>
      </w:tr>
      <w:tr w:rsidR="004D1BD1" w:rsidRPr="00B44083" w14:paraId="77948D8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8DA4359"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../../strength</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8568119" w14:textId="77777777" w:rsidR="004D1BD1" w:rsidRPr="00B44083" w:rsidRDefault="004D1BD1" w:rsidP="004217B5">
            <w:pPr>
              <w:spacing w:before="120" w:after="120"/>
              <w:ind w:left="102"/>
              <w:rPr>
                <w:spacing w:val="-1"/>
                <w:sz w:val="20"/>
                <w:szCs w:val="20"/>
              </w:rPr>
            </w:pPr>
            <w:r w:rsidRPr="00B44083">
              <w:rPr>
                <w:spacing w:val="-1"/>
                <w:sz w:val="20"/>
                <w:szCs w:val="20"/>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A39F22" w14:textId="77777777" w:rsidR="004D1BD1" w:rsidRPr="00B44083" w:rsidRDefault="004D1BD1" w:rsidP="004217B5">
            <w:pPr>
              <w:spacing w:before="120" w:after="120"/>
              <w:ind w:left="149"/>
              <w:rPr>
                <w:sz w:val="20"/>
                <w:szCs w:val="20"/>
                <w:lang w:val="sv-SE"/>
              </w:rPr>
            </w:pPr>
            <w:r w:rsidRPr="00B44083">
              <w:rPr>
                <w:sz w:val="20"/>
                <w:szCs w:val="20"/>
                <w:lang w:val="sv-SE"/>
              </w:rPr>
              <w:t>Styrka enligt SIL, t.ex 20.0</w:t>
            </w:r>
          </w:p>
          <w:p w14:paraId="051CA95B" w14:textId="77777777" w:rsidR="004D1BD1" w:rsidRPr="00B44083" w:rsidRDefault="004D1BD1" w:rsidP="004217B5">
            <w:pPr>
              <w:spacing w:before="120" w:after="120"/>
              <w:ind w:left="149"/>
              <w:rPr>
                <w:sz w:val="20"/>
                <w:szCs w:val="20"/>
                <w:lang w:val="sv-SE"/>
              </w:rPr>
            </w:pPr>
          </w:p>
          <w:p w14:paraId="3799BEE8" w14:textId="77777777"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styrka (värde) för substans 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03DA2A0" w14:textId="77777777" w:rsidR="004D1BD1" w:rsidRPr="00B44083" w:rsidRDefault="004D1BD1" w:rsidP="004217B5">
            <w:pPr>
              <w:spacing w:before="120" w:after="120"/>
              <w:ind w:left="142"/>
              <w:rPr>
                <w:szCs w:val="20"/>
              </w:rPr>
            </w:pPr>
            <w:r w:rsidRPr="00B44083">
              <w:rPr>
                <w:szCs w:val="20"/>
              </w:rPr>
              <w:t>0..1</w:t>
            </w:r>
          </w:p>
        </w:tc>
      </w:tr>
      <w:tr w:rsidR="004D1BD1" w:rsidRPr="00B44083" w14:paraId="3F27A67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060667"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../../strengthUnit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730643A"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81D180" w14:textId="77777777" w:rsidR="004D1BD1" w:rsidRPr="00B44083" w:rsidRDefault="004D1BD1" w:rsidP="004217B5">
            <w:pPr>
              <w:spacing w:before="120" w:after="120"/>
              <w:ind w:left="149"/>
              <w:rPr>
                <w:sz w:val="20"/>
                <w:szCs w:val="20"/>
                <w:lang w:val="sv-SE"/>
              </w:rPr>
            </w:pPr>
            <w:r w:rsidRPr="00B44083">
              <w:rPr>
                <w:sz w:val="20"/>
                <w:szCs w:val="20"/>
                <w:lang w:val="sv-SE"/>
              </w:rPr>
              <w:t xml:space="preserve">Enhet på styrka enligt SIL, t.ex mg. </w:t>
            </w:r>
          </w:p>
          <w:p w14:paraId="2D4ED978" w14:textId="77777777" w:rsidR="004D1BD1" w:rsidRPr="00B44083" w:rsidRDefault="004D1BD1" w:rsidP="004217B5">
            <w:pPr>
              <w:spacing w:before="120" w:after="120"/>
              <w:ind w:left="149"/>
              <w:rPr>
                <w:sz w:val="20"/>
                <w:szCs w:val="20"/>
                <w:lang w:val="sv-SE"/>
              </w:rPr>
            </w:pPr>
          </w:p>
          <w:p w14:paraId="44F98C63" w14:textId="77777777" w:rsidR="004D1BD1" w:rsidRPr="00B44083" w:rsidRDefault="004D1BD1" w:rsidP="004217B5">
            <w:pPr>
              <w:spacing w:before="120" w:after="120"/>
              <w:ind w:left="149"/>
              <w:rPr>
                <w:sz w:val="20"/>
                <w:szCs w:val="20"/>
                <w:lang w:val="sv-SE"/>
              </w:rPr>
            </w:pPr>
            <w:r w:rsidRPr="00B44083">
              <w:rPr>
                <w:sz w:val="20"/>
                <w:szCs w:val="20"/>
                <w:lang w:val="sv-SE"/>
              </w:rPr>
              <w:t xml:space="preserve">I de fall läkemedlet är ett kombinationspreparat anges enhet för substans 1, snedstreck,  styrka </w:t>
            </w:r>
            <w:r w:rsidRPr="00B44083">
              <w:rPr>
                <w:sz w:val="20"/>
                <w:szCs w:val="20"/>
                <w:lang w:val="sv-SE"/>
              </w:rPr>
              <w:lastRenderedPageBreak/>
              <w:t>(värde) för substans 2, enhet för substans 2. Exempel: ”mg/12.5 mg”</w:t>
            </w:r>
          </w:p>
          <w:p w14:paraId="348B89DB"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3472DE" w14:textId="77777777" w:rsidR="004D1BD1" w:rsidRPr="00B44083" w:rsidRDefault="004D1BD1" w:rsidP="004217B5">
            <w:pPr>
              <w:spacing w:before="120" w:after="120"/>
              <w:ind w:left="142"/>
              <w:rPr>
                <w:szCs w:val="20"/>
                <w:lang w:val="sv-SE"/>
              </w:rPr>
            </w:pPr>
            <w:r w:rsidRPr="00B44083">
              <w:rPr>
                <w:szCs w:val="20"/>
                <w:lang w:val="sv-SE"/>
              </w:rPr>
              <w:lastRenderedPageBreak/>
              <w:t>0..1</w:t>
            </w:r>
          </w:p>
        </w:tc>
      </w:tr>
      <w:tr w:rsidR="004D1BD1" w:rsidRPr="00B44083" w14:paraId="6D36113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F29C159" w14:textId="77777777" w:rsidR="004D1BD1" w:rsidRPr="00B44083" w:rsidRDefault="004D1BD1" w:rsidP="004217B5">
            <w:pPr>
              <w:spacing w:before="120" w:after="120"/>
              <w:ind w:left="102" w:right="177"/>
              <w:rPr>
                <w:sz w:val="20"/>
                <w:szCs w:val="20"/>
                <w:lang w:val="sv-SE"/>
              </w:rPr>
            </w:pPr>
            <w:r w:rsidRPr="00B44083">
              <w:rPr>
                <w:sz w:val="20"/>
                <w:szCs w:val="20"/>
                <w:lang w:val="sv-SE"/>
              </w:rPr>
              <w:t>../../../../generics</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FEB7449" w14:textId="77777777" w:rsidR="004D1BD1" w:rsidRPr="00B44083" w:rsidRDefault="004D1BD1" w:rsidP="004217B5">
            <w:pPr>
              <w:spacing w:before="120" w:after="120"/>
              <w:ind w:left="102"/>
              <w:rPr>
                <w:spacing w:val="-1"/>
                <w:sz w:val="20"/>
                <w:szCs w:val="20"/>
                <w:lang w:val="sv-SE"/>
              </w:rPr>
            </w:pPr>
            <w:r w:rsidRPr="00B44083">
              <w:rPr>
                <w:sz w:val="20"/>
                <w:szCs w:val="20"/>
                <w:lang w:val="sv-SE"/>
              </w:rPr>
              <w:t>GenericsType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6D8DF38" w14:textId="77777777" w:rsidR="004D1BD1" w:rsidRPr="00B44083" w:rsidRDefault="004D1BD1" w:rsidP="004217B5">
            <w:pPr>
              <w:spacing w:before="120" w:after="120"/>
              <w:ind w:left="149"/>
              <w:rPr>
                <w:sz w:val="20"/>
                <w:szCs w:val="20"/>
                <w:lang w:val="sv-SE"/>
              </w:rPr>
            </w:pPr>
            <w:r w:rsidRPr="00B44083">
              <w:rPr>
                <w:sz w:val="20"/>
                <w:szCs w:val="20"/>
                <w:lang w:val="sv-SE"/>
              </w:rPr>
              <w:t>Generiskt läkemedelsval.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8F86B3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D4C136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E3E7A83"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../../substance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DEEDB37" w14:textId="77777777" w:rsidR="004D1BD1" w:rsidRPr="00B44083" w:rsidRDefault="004D1BD1" w:rsidP="004217B5">
            <w:pPr>
              <w:spacing w:before="120" w:after="120"/>
              <w:ind w:left="102"/>
              <w:rPr>
                <w:spacing w:val="-1"/>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F5CAED6" w14:textId="77777777" w:rsidR="004D1BD1" w:rsidRPr="00B44083" w:rsidRDefault="004D1BD1" w:rsidP="004217B5">
            <w:pPr>
              <w:spacing w:before="120" w:after="120"/>
              <w:ind w:left="149"/>
              <w:rPr>
                <w:sz w:val="20"/>
                <w:szCs w:val="20"/>
                <w:lang w:val="sv-SE"/>
              </w:rPr>
            </w:pPr>
            <w:r w:rsidRPr="00B44083">
              <w:rPr>
                <w:sz w:val="20"/>
                <w:szCs w:val="20"/>
                <w:lang w:val="sv-SE"/>
              </w:rPr>
              <w:t>Substansgrupp.</w:t>
            </w:r>
          </w:p>
          <w:p w14:paraId="01AC2A21" w14:textId="77777777" w:rsidR="004D1BD1" w:rsidRPr="00B44083" w:rsidRDefault="004D1BD1" w:rsidP="004217B5">
            <w:pPr>
              <w:spacing w:before="120" w:after="120"/>
              <w:ind w:left="149"/>
              <w:rPr>
                <w:sz w:val="20"/>
                <w:szCs w:val="20"/>
                <w:lang w:val="sv-SE"/>
              </w:rPr>
            </w:pPr>
            <w:r w:rsidRPr="00B44083">
              <w:rPr>
                <w:sz w:val="20"/>
                <w:szCs w:val="20"/>
                <w:lang w:val="sv-SE"/>
              </w:rPr>
              <w:t>Text som anger namn på den grupp som innehåller den läkemedel med den substans som önskas i aktuell läkemedelsordination.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D8D40F"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1B74EC1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A9119A0" w14:textId="77777777" w:rsidR="004D1BD1" w:rsidRPr="00B44083" w:rsidRDefault="004D1BD1" w:rsidP="004217B5">
            <w:pPr>
              <w:spacing w:before="120" w:after="120"/>
              <w:ind w:left="102" w:right="177"/>
              <w:rPr>
                <w:strike/>
                <w:spacing w:val="-1"/>
                <w:sz w:val="20"/>
                <w:szCs w:val="20"/>
                <w:lang w:val="sv-SE"/>
              </w:rPr>
            </w:pPr>
            <w:r w:rsidRPr="00B44083">
              <w:rPr>
                <w:sz w:val="20"/>
                <w:szCs w:val="20"/>
              </w:rPr>
              <w:t>../../../</w:t>
            </w:r>
            <w:r w:rsidRPr="00B44083">
              <w:rPr>
                <w:spacing w:val="-1"/>
                <w:sz w:val="20"/>
                <w:szCs w:val="20"/>
              </w:rPr>
              <w:t>../../strength</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B910CB5" w14:textId="77777777" w:rsidR="004D1BD1" w:rsidRPr="00B44083" w:rsidRDefault="004D1BD1" w:rsidP="004217B5">
            <w:pPr>
              <w:spacing w:before="120" w:after="120"/>
              <w:ind w:left="102"/>
              <w:rPr>
                <w:strike/>
                <w:spacing w:val="-1"/>
                <w:sz w:val="20"/>
                <w:szCs w:val="20"/>
                <w:lang w:val="sv-SE"/>
              </w:rPr>
            </w:pPr>
            <w:r w:rsidRPr="00B44083">
              <w:rPr>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6A13FB6" w14:textId="77777777" w:rsidR="004D1BD1" w:rsidRPr="00B44083" w:rsidRDefault="004D1BD1" w:rsidP="004217B5">
            <w:pPr>
              <w:spacing w:before="120" w:after="120"/>
              <w:ind w:left="149"/>
              <w:rPr>
                <w:sz w:val="20"/>
                <w:szCs w:val="20"/>
                <w:lang w:val="sv-SE"/>
              </w:rPr>
            </w:pPr>
            <w:r w:rsidRPr="00B44083">
              <w:rPr>
                <w:sz w:val="20"/>
                <w:szCs w:val="20"/>
                <w:lang w:val="sv-SE"/>
              </w:rPr>
              <w:t>Styrka.</w:t>
            </w:r>
          </w:p>
          <w:p w14:paraId="23161FA8" w14:textId="77777777" w:rsidR="004D1BD1" w:rsidRPr="00B44083" w:rsidRDefault="004D1BD1" w:rsidP="004217B5">
            <w:pPr>
              <w:spacing w:before="120" w:after="120"/>
              <w:ind w:left="149"/>
              <w:rPr>
                <w:sz w:val="20"/>
                <w:szCs w:val="20"/>
                <w:lang w:val="sv-SE"/>
              </w:rPr>
            </w:pPr>
            <w:r w:rsidRPr="00B44083">
              <w:rPr>
                <w:sz w:val="20"/>
                <w:szCs w:val="20"/>
                <w:lang w:val="sv-SE"/>
              </w:rPr>
              <w:t>Önskad styrka på det generiska läkemedel som önskas i aktuell läkemedelsordination.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2C9314C" w14:textId="77777777" w:rsidR="004D1BD1" w:rsidRPr="00B44083" w:rsidRDefault="004D1BD1" w:rsidP="004217B5">
            <w:pPr>
              <w:spacing w:before="120" w:after="120"/>
              <w:ind w:left="142"/>
              <w:rPr>
                <w:strike/>
                <w:sz w:val="20"/>
                <w:szCs w:val="20"/>
                <w:lang w:val="sv-SE"/>
              </w:rPr>
            </w:pPr>
            <w:r w:rsidRPr="00B44083">
              <w:rPr>
                <w:sz w:val="20"/>
                <w:szCs w:val="20"/>
              </w:rPr>
              <w:t>0..1</w:t>
            </w:r>
          </w:p>
        </w:tc>
      </w:tr>
      <w:tr w:rsidR="004D1BD1" w:rsidRPr="00B44083" w14:paraId="1D79D3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F9283D3"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2D82272" w14:textId="77777777" w:rsidR="004D1BD1" w:rsidRPr="00B44083" w:rsidRDefault="004D1BD1" w:rsidP="004217B5">
            <w:pPr>
              <w:spacing w:before="120" w:after="120"/>
              <w:ind w:left="102"/>
              <w:rPr>
                <w:sz w:val="20"/>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AE65BB" w14:textId="77777777" w:rsidR="004D1BD1" w:rsidRPr="00B44083" w:rsidRDefault="004D1BD1" w:rsidP="004217B5">
            <w:pPr>
              <w:spacing w:before="120" w:after="120"/>
              <w:ind w:left="149"/>
              <w:rPr>
                <w:sz w:val="20"/>
                <w:szCs w:val="20"/>
                <w:lang w:val="sv-SE"/>
              </w:rPr>
            </w:pPr>
            <w:r w:rsidRPr="00B44083">
              <w:rPr>
                <w:sz w:val="20"/>
                <w:szCs w:val="20"/>
                <w:lang w:val="sv-SE"/>
              </w:rPr>
              <w:t>Värde för styrka.</w:t>
            </w:r>
          </w:p>
          <w:p w14:paraId="75816323" w14:textId="77777777" w:rsidR="004D1BD1" w:rsidRPr="00B44083" w:rsidRDefault="004D1BD1" w:rsidP="004217B5">
            <w:pPr>
              <w:spacing w:before="120" w:after="120"/>
              <w:ind w:left="149"/>
              <w:rPr>
                <w:sz w:val="20"/>
                <w:szCs w:val="20"/>
                <w:lang w:val="sv-SE"/>
              </w:rPr>
            </w:pPr>
          </w:p>
          <w:p w14:paraId="7FC53C5B" w14:textId="77777777"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styrka (värde) för substans 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A97EFF"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2D09740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5C41C63"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F81F462"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7891517" w14:textId="77777777" w:rsidR="004D1BD1" w:rsidRPr="00B44083" w:rsidRDefault="004D1BD1" w:rsidP="004217B5">
            <w:pPr>
              <w:spacing w:before="120" w:after="120"/>
              <w:ind w:left="149"/>
              <w:rPr>
                <w:sz w:val="20"/>
                <w:szCs w:val="20"/>
                <w:lang w:val="sv-SE"/>
              </w:rPr>
            </w:pPr>
            <w:r w:rsidRPr="00B44083">
              <w:rPr>
                <w:sz w:val="20"/>
                <w:szCs w:val="20"/>
                <w:lang w:val="sv-SE"/>
              </w:rPr>
              <w:t>Enhet för styrka.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p w14:paraId="50FAE3C1" w14:textId="77777777" w:rsidR="004D1BD1" w:rsidRPr="00B44083" w:rsidRDefault="004D1BD1" w:rsidP="004217B5">
            <w:pPr>
              <w:spacing w:before="120" w:after="120"/>
              <w:ind w:left="149"/>
              <w:rPr>
                <w:sz w:val="20"/>
                <w:szCs w:val="20"/>
                <w:lang w:val="sv-SE"/>
              </w:rPr>
            </w:pPr>
          </w:p>
          <w:p w14:paraId="44003922" w14:textId="356C4CC9"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enhet för substans 1, snedstreck, styrka (värde) för substans 2, enhet för substans 2. Exempel: ”mg/12.5 mg”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79C94E8"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7F6F1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EB51206"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../../form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815615" w14:textId="77777777" w:rsidR="004D1BD1" w:rsidRPr="00B44083" w:rsidRDefault="004D1BD1" w:rsidP="004217B5">
            <w:pPr>
              <w:spacing w:before="120" w:after="120"/>
              <w:ind w:left="102"/>
              <w:rPr>
                <w:spacing w:val="-1"/>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3D03EAA" w14:textId="77777777" w:rsidR="004D1BD1" w:rsidRPr="00B44083" w:rsidRDefault="004D1BD1" w:rsidP="004217B5">
            <w:pPr>
              <w:spacing w:before="120" w:after="120"/>
              <w:ind w:left="149"/>
              <w:rPr>
                <w:sz w:val="20"/>
                <w:szCs w:val="20"/>
                <w:lang w:val="sv-SE"/>
              </w:rPr>
            </w:pPr>
            <w:r w:rsidRPr="00B44083">
              <w:rPr>
                <w:sz w:val="20"/>
                <w:szCs w:val="20"/>
                <w:lang w:val="sv-SE"/>
              </w:rPr>
              <w:t>Läkemedelsform.</w:t>
            </w:r>
          </w:p>
          <w:p w14:paraId="1700F433" w14:textId="77777777" w:rsidR="004D1BD1" w:rsidRPr="00B44083" w:rsidRDefault="004D1BD1" w:rsidP="004217B5">
            <w:pPr>
              <w:spacing w:before="120" w:after="120"/>
              <w:ind w:left="149"/>
              <w:rPr>
                <w:sz w:val="20"/>
                <w:szCs w:val="20"/>
                <w:lang w:val="sv-SE"/>
              </w:rPr>
            </w:pPr>
            <w:r w:rsidRPr="00B44083">
              <w:rPr>
                <w:sz w:val="20"/>
                <w:szCs w:val="20"/>
                <w:lang w:val="sv-SE"/>
              </w:rPr>
              <w:t xml:space="preserve">Text som anger namn på den grupp som innehåller de läkemedel med den läkemedelsform som önskas i aktuell läkemedelsordination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A5067F"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5CB5D21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AC0F5A"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D5CC02" w14:textId="77777777" w:rsidR="004D1BD1" w:rsidRPr="00B44083" w:rsidRDefault="004D1BD1" w:rsidP="004217B5">
            <w:pPr>
              <w:spacing w:before="120" w:after="120"/>
              <w:ind w:left="102"/>
              <w:rPr>
                <w:sz w:val="20"/>
                <w:szCs w:val="20"/>
                <w:lang w:val="sv-SE"/>
              </w:rPr>
            </w:pPr>
            <w:r w:rsidRPr="00B44083">
              <w:rPr>
                <w:sz w:val="20"/>
                <w:szCs w:val="20"/>
                <w:lang w:val="sv-SE"/>
              </w:rPr>
              <w:t>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003A2C" w14:textId="77777777" w:rsidR="004D1BD1" w:rsidRPr="00B44083" w:rsidRDefault="004D1BD1" w:rsidP="004217B5">
            <w:pPr>
              <w:spacing w:before="120" w:after="120"/>
              <w:ind w:left="149"/>
              <w:rPr>
                <w:sz w:val="20"/>
                <w:szCs w:val="20"/>
                <w:lang w:val="sv-SE"/>
              </w:rPr>
            </w:pPr>
            <w:r w:rsidRPr="00B44083">
              <w:rPr>
                <w:sz w:val="20"/>
                <w:szCs w:val="20"/>
                <w:lang w:val="sv-SE"/>
              </w:rPr>
              <w:t>Dosering.</w:t>
            </w:r>
          </w:p>
          <w:p w14:paraId="52C494D5" w14:textId="77777777" w:rsidR="004D1BD1" w:rsidRPr="00B44083" w:rsidRDefault="004D1BD1" w:rsidP="004217B5">
            <w:pPr>
              <w:spacing w:before="120" w:after="120"/>
              <w:ind w:left="149"/>
              <w:rPr>
                <w:sz w:val="20"/>
                <w:szCs w:val="20"/>
                <w:lang w:val="sv-SE"/>
              </w:rPr>
            </w:pPr>
            <w:r w:rsidRPr="00B44083">
              <w:rPr>
                <w:sz w:val="20"/>
                <w:szCs w:val="20"/>
                <w:lang w:val="sv-SE"/>
              </w:rPr>
              <w:t>Socialstyrelsens termbank: Terminologirådet; uppgift om mängd och periodicitet.</w:t>
            </w:r>
          </w:p>
          <w:p w14:paraId="5A8E8A1E" w14:textId="77777777" w:rsidR="004D1BD1" w:rsidRPr="00B44083" w:rsidRDefault="004D1BD1" w:rsidP="004217B5">
            <w:pPr>
              <w:spacing w:before="120" w:after="120"/>
              <w:ind w:left="149"/>
              <w:rPr>
                <w:sz w:val="20"/>
                <w:szCs w:val="20"/>
                <w:lang w:val="sv-SE"/>
              </w:rPr>
            </w:pPr>
          </w:p>
          <w:p w14:paraId="29557977" w14:textId="77777777" w:rsidR="004D1BD1" w:rsidRPr="00B44083" w:rsidRDefault="004D1BD1" w:rsidP="004217B5">
            <w:pPr>
              <w:spacing w:before="120" w:after="120"/>
              <w:ind w:left="149"/>
              <w:rPr>
                <w:sz w:val="20"/>
                <w:szCs w:val="20"/>
                <w:lang w:val="sv-SE"/>
              </w:rPr>
            </w:pPr>
            <w:r w:rsidRPr="00B44083">
              <w:rPr>
                <w:sz w:val="20"/>
                <w:szCs w:val="20"/>
                <w:lang w:val="sv-SE"/>
              </w:rPr>
              <w:t xml:space="preserve">setDosage (fastdosering), maxiumumDosage (maxdosering) och conditionalDosage (villkorsdosering) anger samtliga mängd och periodicitet under en avgränsad tid, men med olika syfte. Normalt består en dosering av ett av dessa val men den kan även bestå av flera </w:t>
            </w:r>
            <w:r w:rsidRPr="00B44083">
              <w:rPr>
                <w:sz w:val="20"/>
                <w:szCs w:val="20"/>
                <w:lang w:val="sv-SE"/>
              </w:rPr>
              <w:lastRenderedPageBreak/>
              <w:t>stycken, t.ex. vid upp- och nedtrappning av läkemedel. Dessa följer då varandra i tiden och utgör tillsammans den kompletta doseringen. De tre angivna attributen kan alltså, men behöver inte, förekomma samtidigt. Däremot måste minst ett av attributen fast dosering eller villkorsdosering alltid anges.</w:t>
            </w:r>
          </w:p>
          <w:p w14:paraId="4F219888" w14:textId="77777777" w:rsidR="004D1BD1" w:rsidRPr="00B44083" w:rsidRDefault="004D1BD1" w:rsidP="004217B5">
            <w:pPr>
              <w:spacing w:before="120" w:after="120"/>
              <w:ind w:left="149"/>
              <w:rPr>
                <w:sz w:val="20"/>
                <w:szCs w:val="20"/>
                <w:lang w:val="sv-SE"/>
              </w:rPr>
            </w:pPr>
          </w:p>
          <w:p w14:paraId="3A71F5D8" w14:textId="29CBC533" w:rsidR="004D1BD1" w:rsidRPr="00B44083" w:rsidRDefault="004D1BD1" w:rsidP="004217B5">
            <w:pPr>
              <w:spacing w:before="120" w:after="120"/>
              <w:ind w:left="149"/>
              <w:rPr>
                <w:sz w:val="20"/>
                <w:szCs w:val="20"/>
                <w:lang w:val="sv-SE"/>
              </w:rPr>
            </w:pPr>
            <w:r w:rsidRPr="00B44083">
              <w:rPr>
                <w:sz w:val="20"/>
                <w:szCs w:val="20"/>
                <w:lang w:val="sv-SE"/>
              </w:rPr>
              <w:t>Anges ej vid ordinationstyp Utsättning.</w:t>
            </w:r>
          </w:p>
          <w:p w14:paraId="40F140BA"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4CF092" w14:textId="77777777" w:rsidR="004D1BD1" w:rsidRPr="00B44083" w:rsidRDefault="004D1BD1" w:rsidP="004217B5">
            <w:pPr>
              <w:spacing w:before="120" w:after="120"/>
              <w:ind w:left="142"/>
              <w:rPr>
                <w:spacing w:val="-1"/>
                <w:sz w:val="20"/>
                <w:szCs w:val="20"/>
                <w:lang w:val="sv-SE"/>
              </w:rPr>
            </w:pPr>
            <w:r w:rsidRPr="00B44083">
              <w:rPr>
                <w:spacing w:val="-1"/>
                <w:sz w:val="20"/>
                <w:szCs w:val="20"/>
                <w:lang w:val="sv-SE"/>
              </w:rPr>
              <w:lastRenderedPageBreak/>
              <w:t>0..*</w:t>
            </w:r>
          </w:p>
        </w:tc>
      </w:tr>
      <w:tr w:rsidR="004D1BD1" w:rsidRPr="00B44083" w14:paraId="2A609B6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491638"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pacing w:val="-1"/>
                <w:sz w:val="20"/>
                <w:szCs w:val="20"/>
                <w:lang w:val="sv-SE"/>
              </w:rPr>
              <w:t>../lengthOfTreatment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E641B9" w14:textId="77777777" w:rsidR="004D1BD1" w:rsidRPr="00B44083" w:rsidRDefault="004D1BD1" w:rsidP="004217B5">
            <w:pPr>
              <w:spacing w:before="120" w:after="120"/>
              <w:ind w:left="102"/>
              <w:rPr>
                <w:sz w:val="20"/>
                <w:szCs w:val="20"/>
              </w:rPr>
            </w:pPr>
            <w:r w:rsidRPr="00B44083">
              <w:rPr>
                <w:sz w:val="20"/>
                <w:szCs w:val="20"/>
              </w:rPr>
              <w:t>LengthOfTreatmentType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741CB0" w14:textId="2CE12D6D" w:rsidR="004D1BD1" w:rsidRPr="00B44083" w:rsidRDefault="004D1BD1" w:rsidP="004217B5">
            <w:pPr>
              <w:spacing w:before="120" w:after="120"/>
              <w:ind w:left="149"/>
              <w:rPr>
                <w:sz w:val="20"/>
                <w:szCs w:val="20"/>
                <w:lang w:val="sv-SE"/>
              </w:rPr>
            </w:pPr>
            <w:r w:rsidRPr="00B44083">
              <w:rPr>
                <w:sz w:val="20"/>
                <w:szCs w:val="20"/>
                <w:lang w:val="sv-SE"/>
              </w:rPr>
              <w:t>Behandlingstid.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7D4F85"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4BF531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358798"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../../treatmentInterval</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9FA444"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6D9A91" w14:textId="77777777" w:rsidR="004D1BD1" w:rsidRPr="00B44083" w:rsidRDefault="004D1BD1" w:rsidP="004217B5">
            <w:pPr>
              <w:spacing w:before="120" w:after="120"/>
              <w:ind w:left="149"/>
              <w:rPr>
                <w:sz w:val="20"/>
                <w:szCs w:val="20"/>
                <w:lang w:val="sv-SE"/>
              </w:rPr>
            </w:pPr>
            <w:r w:rsidRPr="00B44083">
              <w:rPr>
                <w:sz w:val="20"/>
                <w:szCs w:val="20"/>
                <w:lang w:val="sv-SE"/>
              </w:rPr>
              <w:t>Behandlingstid.</w:t>
            </w:r>
          </w:p>
          <w:p w14:paraId="65CFB305" w14:textId="77777777" w:rsidR="004D1BD1" w:rsidRPr="00B44083" w:rsidRDefault="004D1BD1" w:rsidP="004217B5">
            <w:pPr>
              <w:spacing w:before="120" w:after="120"/>
              <w:ind w:left="149"/>
              <w:rPr>
                <w:sz w:val="20"/>
                <w:szCs w:val="20"/>
                <w:lang w:val="sv-SE"/>
              </w:rPr>
            </w:pPr>
            <w:r w:rsidRPr="00B44083">
              <w:rPr>
                <w:sz w:val="20"/>
                <w:szCs w:val="20"/>
                <w:lang w:val="sv-SE"/>
              </w:rPr>
              <w:t>Tidsintervall under vilket läkemedlet ska användas enligt ordination. Exempel: 5-6 veckor.</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C13BAE1"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9ECEEB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8767E84"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E045DA" w14:textId="77777777" w:rsidR="004D1BD1" w:rsidRPr="00B44083" w:rsidRDefault="004D1BD1" w:rsidP="004217B5">
            <w:pPr>
              <w:spacing w:before="120" w:after="120"/>
              <w:ind w:left="102"/>
              <w:rPr>
                <w:sz w:val="20"/>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E48300"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8289CB" w14:textId="77777777" w:rsidR="004D1BD1" w:rsidRPr="00B44083" w:rsidRDefault="004D1BD1" w:rsidP="004217B5">
            <w:pPr>
              <w:spacing w:before="120" w:after="120"/>
              <w:ind w:left="141"/>
              <w:rPr>
                <w:sz w:val="20"/>
                <w:szCs w:val="20"/>
                <w:lang w:val="sv-SE"/>
              </w:rPr>
            </w:pPr>
            <w:r w:rsidRPr="00B44083">
              <w:rPr>
                <w:sz w:val="20"/>
                <w:szCs w:val="20"/>
                <w:lang w:val="sv-SE"/>
              </w:rPr>
              <w:t>0..1</w:t>
            </w:r>
          </w:p>
        </w:tc>
      </w:tr>
      <w:tr w:rsidR="004D1BD1" w:rsidRPr="00B44083" w14:paraId="74EFB0B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8E9E4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75ABB51" w14:textId="77777777" w:rsidR="004D1BD1" w:rsidRPr="00B44083" w:rsidRDefault="004D1BD1" w:rsidP="004217B5">
            <w:pPr>
              <w:spacing w:before="120" w:after="120"/>
              <w:ind w:left="102"/>
              <w:rPr>
                <w:sz w:val="20"/>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D11519"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2357E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B5A916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5C974F"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25785B"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871FE9"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E01A38"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6114830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C8861E7"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w:t>
            </w:r>
            <w:r w:rsidRPr="00B44083">
              <w:rPr>
                <w:sz w:val="20"/>
                <w:szCs w:val="20"/>
                <w:lang w:val="sv-SE"/>
              </w:rPr>
              <w:t>../../isM</w:t>
            </w:r>
            <w:r w:rsidRPr="00B44083">
              <w:rPr>
                <w:spacing w:val="-1"/>
                <w:sz w:val="20"/>
                <w:szCs w:val="20"/>
                <w:lang w:val="sv-SE"/>
              </w:rPr>
              <w:t>aximumTreatmentTime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2093B8" w14:textId="77777777" w:rsidR="004D1BD1" w:rsidRPr="00B44083" w:rsidRDefault="004D1BD1" w:rsidP="004217B5">
            <w:pPr>
              <w:spacing w:before="120" w:after="120"/>
              <w:ind w:left="102"/>
              <w:rPr>
                <w:sz w:val="20"/>
                <w:szCs w:val="20"/>
                <w:lang w:val="sv-SE"/>
              </w:rPr>
            </w:pPr>
            <w:r w:rsidRPr="00B44083">
              <w:rPr>
                <w:sz w:val="20"/>
                <w:szCs w:val="20"/>
                <w:lang w:val="sv-SE"/>
              </w:rPr>
              <w:t>boolean</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CFA12F" w14:textId="77777777" w:rsidR="004D1BD1" w:rsidRPr="00B44083" w:rsidRDefault="004D1BD1" w:rsidP="004217B5">
            <w:pPr>
              <w:spacing w:before="120" w:after="120"/>
              <w:ind w:left="149"/>
              <w:rPr>
                <w:sz w:val="20"/>
                <w:szCs w:val="20"/>
                <w:lang w:val="sv-SE"/>
              </w:rPr>
            </w:pPr>
            <w:r w:rsidRPr="00B44083">
              <w:rPr>
                <w:sz w:val="20"/>
                <w:szCs w:val="20"/>
                <w:lang w:val="sv-SE"/>
              </w:rPr>
              <w:t xml:space="preserve">Logiskt villkor som anger om attributet behandlingstid avser den maximala tid som läkemedlet får användas. </w:t>
            </w:r>
          </w:p>
          <w:p w14:paraId="43674969" w14:textId="77777777" w:rsidR="004D1BD1" w:rsidRPr="00B44083" w:rsidRDefault="004D1BD1" w:rsidP="004217B5">
            <w:pPr>
              <w:spacing w:before="120" w:after="120"/>
              <w:ind w:left="149"/>
              <w:rPr>
                <w:sz w:val="20"/>
                <w:szCs w:val="20"/>
                <w:lang w:val="sv-SE"/>
              </w:rPr>
            </w:pPr>
            <w:r w:rsidRPr="00B44083">
              <w:rPr>
                <w:sz w:val="20"/>
                <w:szCs w:val="20"/>
                <w:lang w:val="sv-SE"/>
              </w:rPr>
              <w:t xml:space="preserve">Sant = Behandlingstiden är en maxtid </w:t>
            </w:r>
          </w:p>
          <w:p w14:paraId="6C7829F8" w14:textId="77777777" w:rsidR="004D1BD1" w:rsidRPr="00B44083" w:rsidRDefault="004D1BD1" w:rsidP="004217B5">
            <w:pPr>
              <w:spacing w:before="120" w:after="120"/>
              <w:ind w:left="149"/>
              <w:rPr>
                <w:sz w:val="20"/>
                <w:szCs w:val="20"/>
                <w:lang w:val="sv-SE"/>
              </w:rPr>
            </w:pPr>
            <w:r w:rsidRPr="00B44083">
              <w:rPr>
                <w:sz w:val="20"/>
                <w:szCs w:val="20"/>
                <w:lang w:val="sv-SE"/>
              </w:rPr>
              <w:t>Falskt = Behandlingstiden är inte en maxtid.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EEED5A" w14:textId="77777777" w:rsidR="004D1BD1" w:rsidRPr="00B44083" w:rsidRDefault="004D1BD1" w:rsidP="004217B5">
            <w:pPr>
              <w:spacing w:before="120" w:after="120"/>
              <w:ind w:left="142"/>
              <w:rPr>
                <w:color w:val="FF0000"/>
                <w:sz w:val="20"/>
                <w:szCs w:val="20"/>
                <w:lang w:val="sv-SE"/>
              </w:rPr>
            </w:pPr>
            <w:r w:rsidRPr="00B44083">
              <w:rPr>
                <w:sz w:val="20"/>
                <w:szCs w:val="20"/>
                <w:lang w:val="sv-SE"/>
              </w:rPr>
              <w:t>1..1</w:t>
            </w:r>
          </w:p>
        </w:tc>
      </w:tr>
      <w:tr w:rsidR="004D1BD1" w:rsidRPr="00B44083" w14:paraId="1E6127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F30AD0"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../dosageInstruction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8F2D004"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22E611" w14:textId="77777777" w:rsidR="004D1BD1" w:rsidRPr="00B44083" w:rsidRDefault="004D1BD1" w:rsidP="004217B5">
            <w:pPr>
              <w:spacing w:before="120" w:after="120"/>
              <w:ind w:left="149"/>
              <w:rPr>
                <w:sz w:val="20"/>
                <w:szCs w:val="20"/>
                <w:lang w:val="sv-SE"/>
              </w:rPr>
            </w:pPr>
            <w:r w:rsidRPr="00B44083">
              <w:rPr>
                <w:sz w:val="20"/>
                <w:szCs w:val="20"/>
                <w:lang w:val="sv-SE"/>
              </w:rPr>
              <w:t>Doseringsanvisning.</w:t>
            </w:r>
          </w:p>
          <w:p w14:paraId="63E1185A" w14:textId="77777777" w:rsidR="004D1BD1" w:rsidRPr="00B44083" w:rsidRDefault="004D1BD1" w:rsidP="004217B5">
            <w:pPr>
              <w:spacing w:before="120" w:after="120"/>
              <w:ind w:left="149"/>
              <w:rPr>
                <w:sz w:val="20"/>
                <w:szCs w:val="20"/>
                <w:lang w:val="sv-SE"/>
              </w:rPr>
            </w:pPr>
            <w:r w:rsidRPr="00B44083">
              <w:rPr>
                <w:sz w:val="20"/>
                <w:szCs w:val="20"/>
                <w:lang w:val="sv-SE"/>
              </w:rPr>
              <w:t>Källa: Socialstyrelsens termbank: Terminologirådet; beskrivning av dosering, användning och ändamål riktad till patient.</w:t>
            </w:r>
          </w:p>
          <w:p w14:paraId="4D703067" w14:textId="77777777" w:rsidR="004D1BD1" w:rsidRPr="00B44083" w:rsidRDefault="004D1BD1" w:rsidP="004217B5">
            <w:pPr>
              <w:spacing w:before="120" w:after="120"/>
              <w:ind w:left="149"/>
              <w:rPr>
                <w:sz w:val="20"/>
                <w:szCs w:val="20"/>
                <w:lang w:val="sv-SE"/>
              </w:rPr>
            </w:pPr>
          </w:p>
          <w:p w14:paraId="63FDB4FC" w14:textId="77777777" w:rsidR="004D1BD1" w:rsidRPr="00B44083" w:rsidRDefault="004D1BD1" w:rsidP="004217B5">
            <w:pPr>
              <w:spacing w:before="120" w:after="120"/>
              <w:ind w:left="149"/>
              <w:rPr>
                <w:sz w:val="20"/>
                <w:szCs w:val="20"/>
                <w:lang w:val="sv-SE"/>
              </w:rPr>
            </w:pPr>
            <w:r w:rsidRPr="00B44083">
              <w:rPr>
                <w:sz w:val="20"/>
                <w:szCs w:val="20"/>
                <w:lang w:val="sv-SE"/>
              </w:rPr>
              <w:t>Text som beskriver doseringen.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151206" w14:textId="77777777" w:rsidR="004D1BD1" w:rsidRPr="00B44083" w:rsidRDefault="004D1BD1" w:rsidP="004217B5">
            <w:pPr>
              <w:spacing w:before="120" w:after="120"/>
              <w:ind w:left="142"/>
              <w:rPr>
                <w:color w:val="FF0000"/>
                <w:sz w:val="20"/>
                <w:szCs w:val="20"/>
                <w:lang w:val="sv-SE"/>
              </w:rPr>
            </w:pPr>
            <w:r w:rsidRPr="00B44083">
              <w:rPr>
                <w:sz w:val="20"/>
                <w:szCs w:val="20"/>
                <w:lang w:val="sv-SE"/>
              </w:rPr>
              <w:t>1..1</w:t>
            </w:r>
          </w:p>
        </w:tc>
      </w:tr>
      <w:tr w:rsidR="004D1BD1" w:rsidRPr="00B44083" w14:paraId="0582341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458E56" w14:textId="77777777" w:rsidR="004D1BD1" w:rsidRPr="00B44083" w:rsidRDefault="004D1BD1" w:rsidP="004217B5">
            <w:pPr>
              <w:spacing w:before="120" w:after="120"/>
              <w:ind w:left="102" w:right="177"/>
              <w:rPr>
                <w:color w:val="FF9517" w:themeColor="accent6"/>
                <w:spacing w:val="-1"/>
                <w:sz w:val="20"/>
                <w:szCs w:val="20"/>
                <w:lang w:val="sv-SE"/>
              </w:rPr>
            </w:pPr>
            <w:r w:rsidRPr="00B44083">
              <w:rPr>
                <w:sz w:val="20"/>
                <w:szCs w:val="20"/>
                <w:lang w:val="sv-SE"/>
              </w:rPr>
              <w:t>../../../../</w:t>
            </w:r>
            <w:r w:rsidRPr="00B44083">
              <w:rPr>
                <w:spacing w:val="-1"/>
                <w:sz w:val="20"/>
                <w:szCs w:val="20"/>
                <w:lang w:val="sv-SE"/>
              </w:rPr>
              <w:t>../unitDose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72278C" w14:textId="77777777" w:rsidR="004D1BD1" w:rsidRPr="00B44083" w:rsidRDefault="004D1BD1" w:rsidP="004217B5">
            <w:pPr>
              <w:spacing w:before="120" w:after="120"/>
              <w:ind w:left="102"/>
              <w:rPr>
                <w:sz w:val="20"/>
                <w:szCs w:val="20"/>
                <w:lang w:val="sv-SE"/>
              </w:rPr>
            </w:pPr>
            <w:r w:rsidRPr="00B44083">
              <w:rPr>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640970" w14:textId="77777777" w:rsidR="004D1BD1" w:rsidRPr="00B44083" w:rsidRDefault="004D1BD1" w:rsidP="004217B5">
            <w:pPr>
              <w:spacing w:before="120" w:after="120"/>
              <w:ind w:left="149"/>
              <w:rPr>
                <w:sz w:val="20"/>
                <w:szCs w:val="20"/>
                <w:lang w:val="sv-SE"/>
              </w:rPr>
            </w:pPr>
            <w:r w:rsidRPr="00B44083">
              <w:rPr>
                <w:sz w:val="20"/>
                <w:szCs w:val="20"/>
                <w:lang w:val="sv-SE"/>
              </w:rPr>
              <w:t>Doseringsenhet.</w:t>
            </w:r>
          </w:p>
          <w:p w14:paraId="05CAF6E4" w14:textId="77777777" w:rsidR="004D1BD1" w:rsidRPr="00B44083" w:rsidRDefault="004D1BD1" w:rsidP="004217B5">
            <w:pPr>
              <w:spacing w:before="120" w:after="120"/>
              <w:ind w:left="149"/>
              <w:rPr>
                <w:sz w:val="20"/>
                <w:szCs w:val="20"/>
                <w:lang w:val="sv-SE"/>
              </w:rPr>
            </w:pPr>
            <w:r w:rsidRPr="00B44083">
              <w:rPr>
                <w:sz w:val="20"/>
                <w:szCs w:val="20"/>
                <w:lang w:val="sv-SE"/>
              </w:rPr>
              <w:t xml:space="preserve">Kod som anger den enhet som doseringen avser. </w:t>
            </w:r>
          </w:p>
          <w:p w14:paraId="566E3D34" w14:textId="77777777" w:rsidR="004D1BD1" w:rsidRPr="00B44083" w:rsidRDefault="004D1BD1" w:rsidP="004217B5">
            <w:pPr>
              <w:spacing w:before="120" w:after="120"/>
              <w:ind w:left="149"/>
              <w:rPr>
                <w:sz w:val="20"/>
                <w:szCs w:val="20"/>
                <w:lang w:val="sv-SE"/>
              </w:rPr>
            </w:pPr>
            <w:r w:rsidRPr="00B44083">
              <w:rPr>
                <w:sz w:val="20"/>
                <w:szCs w:val="20"/>
                <w:lang w:val="sv-SE"/>
              </w:rPr>
              <w:t xml:space="preserve">Exempel: tablett, ml, droppe </w:t>
            </w:r>
          </w:p>
          <w:p w14:paraId="5E2ECC74" w14:textId="77777777" w:rsidR="004D1BD1" w:rsidRPr="00B44083" w:rsidRDefault="004D1BD1" w:rsidP="004217B5">
            <w:pPr>
              <w:spacing w:before="120" w:after="120"/>
              <w:ind w:left="149"/>
              <w:rPr>
                <w:sz w:val="20"/>
                <w:szCs w:val="20"/>
                <w:lang w:val="sv-SE"/>
              </w:rPr>
            </w:pPr>
            <w:r w:rsidRPr="00B44083">
              <w:rPr>
                <w:sz w:val="20"/>
                <w:szCs w:val="20"/>
                <w:lang w:val="sv-SE"/>
              </w:rPr>
              <w:t xml:space="preserve">I dagsläget existerar ingen kvalitetssäkrad </w:t>
            </w:r>
            <w:r w:rsidRPr="00B44083">
              <w:rPr>
                <w:sz w:val="20"/>
                <w:szCs w:val="20"/>
                <w:lang w:val="sv-SE"/>
              </w:rPr>
              <w:lastRenderedPageBreak/>
              <w:t>kodifierad förteckning över doseringsenheter, men kan anges med SNOMED-kod.</w:t>
            </w:r>
          </w:p>
          <w:p w14:paraId="446672CE" w14:textId="77777777" w:rsidR="004D1BD1" w:rsidRPr="00B44083" w:rsidRDefault="004D1BD1" w:rsidP="004217B5">
            <w:pPr>
              <w:spacing w:before="120" w:after="120"/>
              <w:ind w:left="149"/>
              <w:rPr>
                <w:sz w:val="20"/>
                <w:szCs w:val="20"/>
                <w:lang w:val="sv-SE"/>
              </w:rPr>
            </w:pPr>
          </w:p>
          <w:p w14:paraId="294F1B8F" w14:textId="77777777" w:rsidR="004D1BD1" w:rsidRPr="00B44083" w:rsidRDefault="004D1BD1" w:rsidP="004217B5">
            <w:pPr>
              <w:spacing w:before="120" w:after="120"/>
              <w:ind w:left="149"/>
              <w:rPr>
                <w:sz w:val="20"/>
                <w:szCs w:val="20"/>
                <w:lang w:val="sv-SE"/>
              </w:rPr>
            </w:pPr>
            <w:r w:rsidRPr="00B44083">
              <w:rPr>
                <w:sz w:val="20"/>
                <w:szCs w:val="20"/>
                <w:lang w:val="sv-SE"/>
              </w:rPr>
              <w:t>Via SIL kan doseringsenhet som text erhållas för vissa läkemedel.</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E104CE"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59D03CE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154DB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F534CE2"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B9470D" w14:textId="77777777" w:rsidR="004D1BD1" w:rsidRPr="00B44083" w:rsidRDefault="004D1BD1" w:rsidP="004217B5">
            <w:pPr>
              <w:spacing w:before="120" w:after="120"/>
              <w:ind w:left="149"/>
              <w:rPr>
                <w:sz w:val="20"/>
                <w:szCs w:val="20"/>
                <w:lang w:val="sv-SE"/>
              </w:rPr>
            </w:pPr>
            <w:r w:rsidRPr="00B44083">
              <w:rPr>
                <w:sz w:val="20"/>
                <w:szCs w:val="20"/>
                <w:lang w:val="sv-SE"/>
              </w:rPr>
              <w:t>Kod för doseringsenhet.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E7AC78"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A03406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4BD446F"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../../codeSystem</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F719FD"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ACB336" w14:textId="77777777" w:rsidR="004D1BD1" w:rsidRPr="00B44083" w:rsidRDefault="004D1BD1" w:rsidP="004217B5">
            <w:pPr>
              <w:spacing w:before="120" w:after="120"/>
              <w:ind w:left="149"/>
              <w:rPr>
                <w:sz w:val="20"/>
                <w:szCs w:val="20"/>
                <w:lang w:val="sv-SE"/>
              </w:rPr>
            </w:pPr>
            <w:r w:rsidRPr="00B44083">
              <w:rPr>
                <w:sz w:val="20"/>
                <w:szCs w:val="20"/>
                <w:lang w:val="sv-SE"/>
              </w:rPr>
              <w:t>Kodsystem för doseringsenhetskod.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63F036"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E53CAA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CA81C4"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E10795"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ECAEA0"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doseringsenhetskod.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F4259D"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EFCAA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935C76"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4F003F"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8C94182"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doseringsenhetskod.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E30326"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F60E20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23582A"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FA160E"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2CE5E9" w14:textId="77777777" w:rsidR="004D1BD1" w:rsidRPr="00B44083" w:rsidRDefault="004D1BD1" w:rsidP="004217B5">
            <w:pPr>
              <w:spacing w:before="120" w:after="120"/>
              <w:ind w:left="149"/>
              <w:rPr>
                <w:sz w:val="20"/>
                <w:szCs w:val="20"/>
                <w:lang w:val="sv-SE"/>
              </w:rPr>
            </w:pPr>
            <w:r w:rsidRPr="00B44083">
              <w:rPr>
                <w:sz w:val="20"/>
                <w:szCs w:val="20"/>
                <w:lang w:val="sv-SE"/>
              </w:rPr>
              <w:t>Doseringsenhet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7CF8C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32CEF4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CC0A94"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BE6FAF"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CCF74F3" w14:textId="77777777" w:rsidR="004D1BD1" w:rsidRPr="00B44083" w:rsidRDefault="004D1BD1" w:rsidP="004217B5">
            <w:pPr>
              <w:spacing w:before="120" w:after="120"/>
              <w:ind w:left="149"/>
              <w:rPr>
                <w:sz w:val="20"/>
                <w:szCs w:val="20"/>
                <w:lang w:val="sv-SE"/>
              </w:rPr>
            </w:pPr>
            <w:r w:rsidRPr="00B44083">
              <w:rPr>
                <w:sz w:val="20"/>
                <w:szCs w:val="20"/>
                <w:lang w:val="sv-SE"/>
              </w:rPr>
              <w:t>Om doseringsenhet är beskriven i ett lokalt kodverk utan OID, eller när kod helt saknas, kan en doseringsenheten anges i originalText. Om originalText anges ska inget annat värde i unitDose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C6801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6C37E9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E3AF64"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../shortNotation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CC3EE8"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96313C" w14:textId="77777777" w:rsidR="004D1BD1" w:rsidRPr="00B44083" w:rsidRDefault="004D1BD1" w:rsidP="004217B5">
            <w:pPr>
              <w:spacing w:before="120" w:after="120"/>
              <w:ind w:left="149"/>
              <w:rPr>
                <w:sz w:val="20"/>
                <w:szCs w:val="20"/>
                <w:lang w:val="sv-SE"/>
              </w:rPr>
            </w:pPr>
            <w:r w:rsidRPr="00B44083">
              <w:rPr>
                <w:sz w:val="20"/>
                <w:szCs w:val="20"/>
                <w:lang w:val="sv-SE"/>
              </w:rPr>
              <w:t>Kortnotation.</w:t>
            </w:r>
          </w:p>
          <w:p w14:paraId="0CEB944E" w14:textId="77777777" w:rsidR="004D1BD1" w:rsidRPr="00B44083" w:rsidRDefault="004D1BD1" w:rsidP="004217B5">
            <w:pPr>
              <w:spacing w:before="120" w:after="120"/>
              <w:ind w:left="149"/>
              <w:rPr>
                <w:sz w:val="20"/>
                <w:szCs w:val="20"/>
                <w:lang w:val="sv-SE"/>
              </w:rPr>
            </w:pPr>
            <w:r w:rsidRPr="00B44083">
              <w:rPr>
                <w:sz w:val="20"/>
                <w:szCs w:val="20"/>
                <w:lang w:val="sv-SE"/>
              </w:rPr>
              <w:t>Text som ger en kort beskrivning av doseringen.</w:t>
            </w:r>
          </w:p>
          <w:p w14:paraId="44A52F14" w14:textId="77777777" w:rsidR="004D1BD1" w:rsidRPr="00B44083" w:rsidRDefault="004D1BD1" w:rsidP="004217B5">
            <w:pPr>
              <w:spacing w:before="120" w:after="120"/>
              <w:ind w:left="149"/>
              <w:rPr>
                <w:sz w:val="20"/>
                <w:szCs w:val="20"/>
                <w:lang w:val="sv-SE"/>
              </w:rPr>
            </w:pPr>
            <w:r w:rsidRPr="00B44083">
              <w:rPr>
                <w:sz w:val="20"/>
                <w:szCs w:val="20"/>
                <w:lang w:val="sv-SE"/>
              </w:rPr>
              <w:t xml:space="preserve">Exempel: 1x2 </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0BFBB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059D78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37C541"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../setDosage</w:t>
            </w:r>
          </w:p>
          <w:p w14:paraId="04DBE656" w14:textId="13F35450" w:rsidR="00BA3661" w:rsidRPr="00B44083" w:rsidRDefault="00BA3661" w:rsidP="004217B5">
            <w:pPr>
              <w:spacing w:before="120" w:after="120"/>
              <w:ind w:right="177"/>
              <w:rPr>
                <w:b/>
                <w:bCs/>
                <w:spacing w:val="-1"/>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201A4F" w14:textId="77777777" w:rsidR="004D1BD1" w:rsidRPr="00B44083" w:rsidRDefault="004D1BD1" w:rsidP="004217B5">
            <w:pPr>
              <w:spacing w:before="120" w:after="120"/>
              <w:ind w:left="102"/>
              <w:rPr>
                <w:sz w:val="20"/>
                <w:szCs w:val="20"/>
                <w:lang w:val="sv-SE"/>
              </w:rPr>
            </w:pPr>
            <w:r w:rsidRPr="00B44083">
              <w:rPr>
                <w:sz w:val="20"/>
                <w:szCs w:val="20"/>
                <w:lang w:val="sv-SE"/>
              </w:rPr>
              <w:t>SetDosageType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9DEA7F" w14:textId="77777777" w:rsidR="004D1BD1" w:rsidRPr="00B44083" w:rsidRDefault="004D1BD1" w:rsidP="004217B5">
            <w:pPr>
              <w:spacing w:before="120" w:after="120"/>
              <w:ind w:left="149"/>
              <w:rPr>
                <w:sz w:val="20"/>
                <w:szCs w:val="20"/>
                <w:lang w:val="sv-SE"/>
              </w:rPr>
            </w:pPr>
            <w:r w:rsidRPr="00B44083">
              <w:rPr>
                <w:sz w:val="20"/>
                <w:szCs w:val="20"/>
                <w:lang w:val="sv-SE"/>
              </w:rPr>
              <w:t>Fastdosering.</w:t>
            </w:r>
          </w:p>
          <w:p w14:paraId="2239BA8B" w14:textId="77777777" w:rsidR="004D1BD1" w:rsidRPr="00B44083" w:rsidRDefault="004D1BD1" w:rsidP="004217B5">
            <w:pPr>
              <w:spacing w:before="120" w:after="120"/>
              <w:ind w:left="149"/>
              <w:rPr>
                <w:sz w:val="20"/>
                <w:szCs w:val="20"/>
                <w:lang w:val="sv-SE"/>
              </w:rPr>
            </w:pPr>
            <w:r w:rsidRPr="00B44083">
              <w:rPr>
                <w:sz w:val="20"/>
                <w:szCs w:val="20"/>
                <w:lang w:val="sv-SE"/>
              </w:rPr>
              <w:t>Dosering där ordinatören har bestämt mängd och periodicitet, t.ex. 2 tabletter 3 gånger</w:t>
            </w:r>
          </w:p>
          <w:p w14:paraId="1BB63E02" w14:textId="77777777" w:rsidR="004D1BD1" w:rsidRPr="00B44083" w:rsidRDefault="004D1BD1" w:rsidP="004217B5">
            <w:pPr>
              <w:spacing w:before="120" w:after="120"/>
              <w:ind w:left="149"/>
              <w:rPr>
                <w:sz w:val="20"/>
                <w:szCs w:val="20"/>
                <w:lang w:val="sv-SE"/>
              </w:rPr>
            </w:pPr>
            <w:r w:rsidRPr="00B44083">
              <w:rPr>
                <w:sz w:val="20"/>
                <w:szCs w:val="20"/>
                <w:lang w:val="sv-SE"/>
              </w:rPr>
              <w:t xml:space="preserve">dagligen. </w:t>
            </w:r>
          </w:p>
          <w:p w14:paraId="39759F6B" w14:textId="77777777" w:rsidR="004D1BD1" w:rsidRPr="00B44083" w:rsidRDefault="004D1BD1" w:rsidP="004217B5">
            <w:pPr>
              <w:spacing w:before="120" w:after="120"/>
              <w:ind w:left="149"/>
              <w:rPr>
                <w:sz w:val="20"/>
                <w:szCs w:val="20"/>
                <w:lang w:val="sv-SE"/>
              </w:rPr>
            </w:pPr>
          </w:p>
          <w:p w14:paraId="70718F0B" w14:textId="77777777" w:rsidR="004D1BD1" w:rsidRPr="00B44083" w:rsidRDefault="004D1BD1" w:rsidP="004217B5">
            <w:pPr>
              <w:spacing w:before="120" w:after="120"/>
              <w:ind w:left="149"/>
              <w:rPr>
                <w:sz w:val="20"/>
                <w:szCs w:val="20"/>
                <w:lang w:val="sv-SE"/>
              </w:rPr>
            </w:pPr>
            <w:r w:rsidRPr="00B44083">
              <w:rPr>
                <w:sz w:val="20"/>
                <w:szCs w:val="20"/>
                <w:lang w:val="sv-SE"/>
              </w:rPr>
              <w:t>Fastdosering kan utgöra Frekvensdosering, Perioddosering, Tillfällesdosering, Rampdosering, Engångsdosering och</w:t>
            </w:r>
          </w:p>
          <w:p w14:paraId="4F897FF2" w14:textId="77777777" w:rsidR="004D1BD1" w:rsidRPr="00B44083" w:rsidRDefault="004D1BD1" w:rsidP="004217B5">
            <w:pPr>
              <w:spacing w:before="120" w:after="120"/>
              <w:ind w:left="149"/>
              <w:rPr>
                <w:sz w:val="20"/>
                <w:szCs w:val="20"/>
                <w:lang w:val="sv-SE"/>
              </w:rPr>
            </w:pPr>
            <w:r w:rsidRPr="00B44083">
              <w:rPr>
                <w:sz w:val="20"/>
                <w:szCs w:val="20"/>
                <w:lang w:val="sv-SE"/>
              </w:rPr>
              <w:t>Fritextdosering. Dessa alla har det gemensamt att de anger mängd och periodicitet, men på lite olika sätt.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FE56EE"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461AA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1AD510C" w14:textId="77777777" w:rsidR="004D1BD1" w:rsidRPr="00B44083" w:rsidRDefault="004D1BD1" w:rsidP="004217B5">
            <w:pPr>
              <w:spacing w:before="120" w:after="120"/>
              <w:ind w:left="102" w:right="177"/>
              <w:rPr>
                <w:sz w:val="20"/>
                <w:szCs w:val="20"/>
                <w:lang w:val="sv-SE"/>
              </w:rPr>
            </w:pPr>
            <w:r w:rsidRPr="00B44083">
              <w:rPr>
                <w:sz w:val="20"/>
                <w:szCs w:val="20"/>
                <w:lang w:val="sv-SE"/>
              </w:rPr>
              <w:lastRenderedPageBreak/>
              <w:t>../../../../</w:t>
            </w:r>
            <w:r w:rsidRPr="00B44083">
              <w:rPr>
                <w:spacing w:val="-1"/>
                <w:sz w:val="20"/>
                <w:szCs w:val="20"/>
                <w:lang w:val="sv-SE"/>
              </w:rPr>
              <w:t>../maximumDosage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0B0364" w14:textId="77777777" w:rsidR="004D1BD1" w:rsidRPr="00B44083" w:rsidRDefault="004D1BD1" w:rsidP="004217B5">
            <w:pPr>
              <w:spacing w:before="120" w:after="120"/>
              <w:ind w:left="102"/>
              <w:rPr>
                <w:sz w:val="20"/>
                <w:szCs w:val="20"/>
                <w:lang w:val="sv-SE"/>
              </w:rPr>
            </w:pPr>
            <w:r w:rsidRPr="00B44083">
              <w:rPr>
                <w:sz w:val="20"/>
                <w:szCs w:val="20"/>
                <w:lang w:val="sv-SE"/>
              </w:rPr>
              <w:t>MaximumDosageTyp</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8DE6DA" w14:textId="77777777" w:rsidR="004D1BD1" w:rsidRPr="00B44083" w:rsidRDefault="004D1BD1" w:rsidP="004217B5">
            <w:pPr>
              <w:spacing w:before="120" w:after="120"/>
              <w:ind w:left="149"/>
              <w:rPr>
                <w:sz w:val="20"/>
                <w:szCs w:val="20"/>
                <w:lang w:val="sv-SE"/>
              </w:rPr>
            </w:pPr>
            <w:r w:rsidRPr="00B44083">
              <w:rPr>
                <w:sz w:val="20"/>
                <w:szCs w:val="20"/>
                <w:lang w:val="sv-SE"/>
              </w:rPr>
              <w:t>Maxdosering.</w:t>
            </w:r>
          </w:p>
          <w:p w14:paraId="04DE2F36" w14:textId="77777777" w:rsidR="004D1BD1" w:rsidRPr="00B44083" w:rsidRDefault="004D1BD1" w:rsidP="004217B5">
            <w:pPr>
              <w:spacing w:before="120" w:after="120"/>
              <w:ind w:left="149"/>
              <w:rPr>
                <w:sz w:val="20"/>
                <w:szCs w:val="20"/>
                <w:lang w:val="sv-SE"/>
              </w:rPr>
            </w:pPr>
            <w:r w:rsidRPr="00B44083">
              <w:rPr>
                <w:sz w:val="20"/>
                <w:szCs w:val="20"/>
                <w:lang w:val="sv-SE"/>
              </w:rPr>
              <w:t>Dosering som anger den högsta tillåtna mängden under en viss period, t.ex. högst 5 tabletter per vecka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C5E15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470AB0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07B4C7F"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../conditionalDosage</w:t>
            </w:r>
          </w:p>
          <w:p w14:paraId="61E36F04" w14:textId="21426320" w:rsidR="00BA3661" w:rsidRPr="00B44083" w:rsidRDefault="00BA3661" w:rsidP="004217B5">
            <w:pPr>
              <w:spacing w:before="120" w:after="120"/>
              <w:ind w:right="177"/>
              <w:rPr>
                <w:b/>
                <w:b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26CAC9" w14:textId="77777777" w:rsidR="004D1BD1" w:rsidRPr="00B44083" w:rsidRDefault="004D1BD1" w:rsidP="004217B5">
            <w:pPr>
              <w:spacing w:before="120" w:after="120"/>
              <w:ind w:left="102"/>
              <w:rPr>
                <w:sz w:val="20"/>
                <w:szCs w:val="20"/>
                <w:lang w:val="sv-SE"/>
              </w:rPr>
            </w:pPr>
            <w:r w:rsidRPr="00B44083">
              <w:rPr>
                <w:sz w:val="20"/>
                <w:szCs w:val="20"/>
                <w:lang w:val="sv-SE"/>
              </w:rPr>
              <w:t>ConditionalDosageType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3E752A" w14:textId="77777777" w:rsidR="004D1BD1" w:rsidRPr="00B44083" w:rsidRDefault="004D1BD1" w:rsidP="004217B5">
            <w:pPr>
              <w:spacing w:before="120" w:after="120"/>
              <w:ind w:left="149"/>
              <w:rPr>
                <w:sz w:val="20"/>
                <w:szCs w:val="20"/>
                <w:lang w:val="sv-SE"/>
              </w:rPr>
            </w:pPr>
            <w:r w:rsidRPr="00B44083">
              <w:rPr>
                <w:sz w:val="20"/>
                <w:szCs w:val="20"/>
                <w:lang w:val="sv-SE"/>
              </w:rPr>
              <w:t>Villkorsdosering.</w:t>
            </w:r>
          </w:p>
          <w:p w14:paraId="6B216E59" w14:textId="77777777" w:rsidR="004D1BD1" w:rsidRPr="00B44083" w:rsidRDefault="004D1BD1" w:rsidP="004217B5">
            <w:pPr>
              <w:spacing w:before="120" w:after="120"/>
              <w:ind w:left="149"/>
              <w:rPr>
                <w:sz w:val="20"/>
                <w:szCs w:val="20"/>
                <w:lang w:val="sv-SE"/>
              </w:rPr>
            </w:pPr>
            <w:r w:rsidRPr="00B44083">
              <w:rPr>
                <w:sz w:val="20"/>
                <w:szCs w:val="20"/>
                <w:lang w:val="sv-SE"/>
              </w:rPr>
              <w:t>Ordinerad mängd och periodicitet som gäller</w:t>
            </w:r>
          </w:p>
          <w:p w14:paraId="7C933EF8" w14:textId="77777777" w:rsidR="004D1BD1" w:rsidRPr="00B44083" w:rsidRDefault="004D1BD1" w:rsidP="004217B5">
            <w:pPr>
              <w:spacing w:before="120" w:after="120"/>
              <w:ind w:left="149"/>
              <w:rPr>
                <w:sz w:val="20"/>
                <w:szCs w:val="20"/>
                <w:lang w:val="sv-SE"/>
              </w:rPr>
            </w:pPr>
            <w:r w:rsidRPr="00B44083">
              <w:rPr>
                <w:sz w:val="20"/>
                <w:szCs w:val="20"/>
                <w:lang w:val="sv-SE"/>
              </w:rPr>
              <w:t>om ett visst villkor är uppfyllt, t.ex. 1-2 tabletter till natten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E3AD0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1873E3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C79C1F3" w14:textId="77777777" w:rsidR="0001299A"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../../conditionDescription</w:t>
            </w:r>
          </w:p>
          <w:p w14:paraId="1991F42B" w14:textId="77777777" w:rsidR="0001299A" w:rsidRPr="00B44083" w:rsidRDefault="0001299A" w:rsidP="004217B5">
            <w:pPr>
              <w:spacing w:before="120" w:after="120"/>
              <w:ind w:left="102" w:right="177"/>
              <w:rPr>
                <w:spacing w:val="-1"/>
                <w:sz w:val="20"/>
                <w:szCs w:val="20"/>
                <w:lang w:val="sv-SE"/>
              </w:rPr>
            </w:pPr>
          </w:p>
          <w:p w14:paraId="615EC13A" w14:textId="5AD1D56A" w:rsidR="004D1BD1" w:rsidRPr="00B44083" w:rsidRDefault="0001299A" w:rsidP="004217B5">
            <w:pPr>
              <w:spacing w:before="120" w:after="120"/>
              <w:ind w:left="102" w:right="177"/>
              <w:rPr>
                <w:b/>
                <w:bCs/>
                <w:sz w:val="20"/>
                <w:szCs w:val="20"/>
                <w:lang w:val="sv-SE"/>
              </w:rPr>
            </w:pPr>
            <w:r w:rsidRPr="00B44083">
              <w:rPr>
                <w:b/>
                <w:bCs/>
                <w:sz w:val="20"/>
                <w:szCs w:val="20"/>
                <w:lang w:val="sv-SE"/>
              </w:rPr>
              <w:t>[</w:t>
            </w:r>
            <w:r w:rsidR="00A62EC7" w:rsidRPr="00B44083">
              <w:rPr>
                <w:b/>
                <w:bCs/>
                <w:sz w:val="20"/>
                <w:szCs w:val="20"/>
                <w:lang w:val="sv-SE"/>
              </w:rPr>
              <w:t>1.2</w:t>
            </w:r>
            <w:r w:rsidRPr="00B44083">
              <w:rPr>
                <w:b/>
                <w:bCs/>
                <w:sz w:val="20"/>
                <w:szCs w:val="20"/>
                <w:lang w:val="sv-SE"/>
              </w:rPr>
              <w: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27AE0F"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4D1CB7" w14:textId="77777777" w:rsidR="004D1BD1" w:rsidRPr="00B44083" w:rsidRDefault="004D1BD1" w:rsidP="004217B5">
            <w:pPr>
              <w:spacing w:before="120" w:after="120"/>
              <w:ind w:left="149"/>
              <w:rPr>
                <w:sz w:val="20"/>
                <w:szCs w:val="20"/>
                <w:lang w:val="sv-SE"/>
              </w:rPr>
            </w:pPr>
            <w:r w:rsidRPr="00B44083">
              <w:rPr>
                <w:sz w:val="20"/>
                <w:szCs w:val="20"/>
                <w:lang w:val="sv-SE"/>
              </w:rPr>
              <w:t>Villkorstext.</w:t>
            </w:r>
          </w:p>
          <w:p w14:paraId="055352DB" w14:textId="77777777" w:rsidR="004D1BD1" w:rsidRPr="00B44083" w:rsidRDefault="004D1BD1" w:rsidP="004217B5">
            <w:pPr>
              <w:spacing w:before="120" w:after="120"/>
              <w:ind w:left="149"/>
              <w:rPr>
                <w:sz w:val="20"/>
                <w:szCs w:val="20"/>
                <w:lang w:val="sv-SE"/>
              </w:rPr>
            </w:pPr>
            <w:r w:rsidRPr="00B44083">
              <w:rPr>
                <w:sz w:val="20"/>
                <w:szCs w:val="20"/>
                <w:lang w:val="sv-SE"/>
              </w:rPr>
              <w:t>Text som anger villkor kopplat till en villkorsdosering, t.ex. "vid behov".</w:t>
            </w:r>
          </w:p>
          <w:p w14:paraId="689E3BC7" w14:textId="77777777" w:rsidR="004D1BD1" w:rsidRPr="00B44083" w:rsidRDefault="004D1BD1" w:rsidP="004217B5">
            <w:pPr>
              <w:spacing w:before="120" w:after="120"/>
              <w:ind w:left="149"/>
              <w:rPr>
                <w:sz w:val="20"/>
                <w:szCs w:val="20"/>
                <w:lang w:val="sv-SE"/>
              </w:rPr>
            </w:pPr>
          </w:p>
          <w:p w14:paraId="4A80F20A" w14:textId="59FA9C5F" w:rsidR="004D1BD1" w:rsidRPr="00B44083" w:rsidRDefault="004D1BD1" w:rsidP="004217B5">
            <w:pPr>
              <w:spacing w:before="120" w:after="120"/>
              <w:ind w:left="149"/>
              <w:rPr>
                <w:sz w:val="20"/>
                <w:szCs w:val="20"/>
                <w:lang w:val="sv-SE"/>
              </w:rPr>
            </w:pPr>
            <w:r w:rsidRPr="00B44083">
              <w:rPr>
                <w:sz w:val="20"/>
                <w:szCs w:val="20"/>
                <w:lang w:val="sv-SE"/>
              </w:rPr>
              <w:t>Det finns en diskrepans i multipliciteten för detta attribut mellan tjänstekontraktsbeskrivningen och XSD-schemat. Se arkitekturella beslut för denna domän för mer information om detta</w:t>
            </w:r>
            <w:r w:rsidR="0001299A" w:rsidRPr="00B44083">
              <w:rPr>
                <w:sz w:val="20"/>
                <w:szCs w:val="20"/>
                <w:lang w:val="sv-SE"/>
              </w:rPr>
              <w:t>.</w:t>
            </w:r>
            <w:r w:rsidRPr="00B44083">
              <w:rPr>
                <w:sz w:val="20"/>
                <w:szCs w:val="20"/>
                <w:lang w:val="sv-SE"/>
              </w:rPr>
              <w:t xml:space="preserve"> </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D24AA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C62E5F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6A9162" w14:textId="77777777" w:rsidR="004D1BD1" w:rsidRPr="00B44083" w:rsidRDefault="004D1BD1" w:rsidP="004217B5">
            <w:pPr>
              <w:spacing w:before="120" w:after="120"/>
              <w:ind w:left="102" w:right="177"/>
              <w:rPr>
                <w:sz w:val="20"/>
                <w:szCs w:val="20"/>
              </w:rPr>
            </w:pPr>
            <w:r w:rsidRPr="00B44083">
              <w:rPr>
                <w:sz w:val="20"/>
                <w:szCs w:val="20"/>
                <w:lang w:val="sv-SE"/>
              </w:rPr>
              <w:t>../../../../../../f</w:t>
            </w:r>
            <w:r w:rsidRPr="00B44083">
              <w:rPr>
                <w:spacing w:val="-1"/>
                <w:sz w:val="20"/>
                <w:szCs w:val="20"/>
                <w:lang w:val="sv-SE"/>
              </w:rPr>
              <w:t>requ</w:t>
            </w:r>
            <w:r w:rsidRPr="00B44083">
              <w:rPr>
                <w:spacing w:val="-1"/>
                <w:sz w:val="20"/>
                <w:szCs w:val="20"/>
              </w:rPr>
              <w:t>encyDosage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F58286E" w14:textId="77777777" w:rsidR="004D1BD1" w:rsidRPr="00B44083" w:rsidRDefault="004D1BD1" w:rsidP="004217B5">
            <w:pPr>
              <w:spacing w:before="120" w:after="120"/>
              <w:ind w:left="102"/>
              <w:rPr>
                <w:spacing w:val="-1"/>
                <w:sz w:val="20"/>
                <w:szCs w:val="20"/>
              </w:rPr>
            </w:pPr>
            <w:r w:rsidRPr="00B44083">
              <w:rPr>
                <w:spacing w:val="-1"/>
                <w:sz w:val="20"/>
                <w:szCs w:val="20"/>
              </w:rPr>
              <w:t>FrequencyDosageType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13D6E8" w14:textId="77777777" w:rsidR="004D1BD1" w:rsidRPr="00B44083" w:rsidRDefault="004D1BD1" w:rsidP="004217B5">
            <w:pPr>
              <w:spacing w:before="120" w:after="120"/>
              <w:ind w:left="149"/>
              <w:rPr>
                <w:sz w:val="20"/>
                <w:szCs w:val="20"/>
                <w:lang w:val="sv-SE"/>
              </w:rPr>
            </w:pPr>
            <w:r w:rsidRPr="00B44083">
              <w:rPr>
                <w:sz w:val="20"/>
                <w:szCs w:val="20"/>
                <w:lang w:val="sv-SE"/>
              </w:rPr>
              <w:t>Frekvensdosering.</w:t>
            </w:r>
          </w:p>
          <w:p w14:paraId="68285F0A"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ett antal intag eller appliceringar under en viss tidsenhet, dvs. frekvensen.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D2FDE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B14DE1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1C781D" w14:textId="77777777" w:rsidR="004D1BD1" w:rsidRPr="00B44083" w:rsidRDefault="004D1BD1" w:rsidP="004217B5">
            <w:pPr>
              <w:spacing w:before="120" w:after="120"/>
              <w:ind w:left="102" w:right="177"/>
              <w:rPr>
                <w:sz w:val="20"/>
                <w:szCs w:val="20"/>
                <w:lang w:val="sv-SE"/>
              </w:rPr>
            </w:pP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38CC65"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E17D4B" w14:textId="512BB415" w:rsidR="004D1BD1" w:rsidRPr="00B44083" w:rsidRDefault="006B2E0D" w:rsidP="004217B5">
            <w:pPr>
              <w:spacing w:before="120" w:after="120"/>
              <w:ind w:left="149"/>
              <w:rPr>
                <w:sz w:val="20"/>
                <w:szCs w:val="20"/>
                <w:lang w:val="sv-SE"/>
              </w:rPr>
            </w:pPr>
            <w:r w:rsidRPr="00B44083">
              <w:rPr>
                <w:sz w:val="20"/>
                <w:szCs w:val="20"/>
                <w:lang w:val="sv-SE"/>
              </w:rPr>
              <w:t>D</w:t>
            </w:r>
            <w:r w:rsidR="004D1BD1" w:rsidRPr="00B44083">
              <w:rPr>
                <w:sz w:val="20"/>
                <w:szCs w:val="20"/>
                <w:lang w:val="sv-SE"/>
              </w:rPr>
              <w:t>en mängd läkemedel som ska intas eller appliceras vid varje tillfälle, t.ex. 2 tabletter</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90A4F3"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74F99B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99BE39"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2379D5"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05B427"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DCF27E"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55EA053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C83E45" w14:textId="77777777" w:rsidR="004D1BD1" w:rsidRPr="00B44083" w:rsidRDefault="004D1BD1" w:rsidP="004217B5">
            <w:pPr>
              <w:spacing w:before="120" w:after="120"/>
              <w:ind w:left="102" w:right="177"/>
              <w:rPr>
                <w:szCs w:val="20"/>
                <w:lang w:val="sv-SE"/>
              </w:rPr>
            </w:pP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09B987"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1F4F6D"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36EB3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7121E4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D76C06" w14:textId="77777777" w:rsidR="004D1BD1" w:rsidRPr="00B44083" w:rsidRDefault="004D1BD1" w:rsidP="004217B5">
            <w:pPr>
              <w:spacing w:before="120" w:after="120"/>
              <w:ind w:left="102" w:right="177"/>
              <w:rPr>
                <w:szCs w:val="20"/>
              </w:rPr>
            </w:pP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57DDE6"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1E89179"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21D5C2"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67E4A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1FBF51"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frequency</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FB6224"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F0BF25" w14:textId="77777777" w:rsidR="004D1BD1" w:rsidRPr="00B44083" w:rsidRDefault="004D1BD1" w:rsidP="004217B5">
            <w:pPr>
              <w:spacing w:before="120" w:after="120"/>
              <w:ind w:left="149"/>
              <w:rPr>
                <w:sz w:val="20"/>
                <w:szCs w:val="20"/>
                <w:lang w:val="sv-SE"/>
              </w:rPr>
            </w:pPr>
            <w:r w:rsidRPr="00B44083">
              <w:rPr>
                <w:sz w:val="20"/>
                <w:szCs w:val="20"/>
                <w:lang w:val="sv-SE"/>
              </w:rPr>
              <w:t>Periodicitet för intaget eller appliceringen uttryck som antal gånger per tidsenhet, t.ex. 3 gånger dagligen (3/dag).</w:t>
            </w:r>
          </w:p>
          <w:p w14:paraId="09E1AD89"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CB1200"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567ADC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FA8C9E"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F172C0"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CBF210"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122022"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5EE8760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8203E2"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DBBA1C"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7FA92C"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89F77F"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33D12C5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0437BF" w14:textId="77777777" w:rsidR="004D1BD1" w:rsidRPr="00B44083" w:rsidRDefault="004D1BD1" w:rsidP="004217B5">
            <w:pPr>
              <w:spacing w:before="120" w:after="120"/>
              <w:ind w:left="102" w:right="177"/>
              <w:rPr>
                <w:sz w:val="20"/>
                <w:szCs w:val="20"/>
              </w:rPr>
            </w:pPr>
            <w:r w:rsidRPr="00B44083">
              <w:rPr>
                <w:sz w:val="20"/>
                <w:szCs w:val="20"/>
              </w:rPr>
              <w:lastRenderedPageBreak/>
              <w:t>../../../../../../periodDosage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DB4805" w14:textId="77777777" w:rsidR="004D1BD1" w:rsidRPr="00B44083" w:rsidRDefault="004D1BD1" w:rsidP="004217B5">
            <w:pPr>
              <w:spacing w:before="120" w:after="120"/>
              <w:ind w:left="102"/>
              <w:rPr>
                <w:spacing w:val="-1"/>
                <w:sz w:val="20"/>
                <w:szCs w:val="20"/>
              </w:rPr>
            </w:pPr>
            <w:r w:rsidRPr="00B44083">
              <w:rPr>
                <w:spacing w:val="-1"/>
                <w:sz w:val="20"/>
                <w:szCs w:val="20"/>
              </w:rPr>
              <w:t>PeriodDosageType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66B30B" w14:textId="77777777" w:rsidR="004D1BD1" w:rsidRPr="00B44083" w:rsidRDefault="004D1BD1" w:rsidP="004217B5">
            <w:pPr>
              <w:spacing w:before="120" w:after="120"/>
              <w:ind w:left="149"/>
              <w:rPr>
                <w:sz w:val="20"/>
                <w:szCs w:val="20"/>
                <w:lang w:val="sv-SE"/>
              </w:rPr>
            </w:pPr>
            <w:r w:rsidRPr="00B44083">
              <w:rPr>
                <w:sz w:val="20"/>
                <w:szCs w:val="20"/>
                <w:lang w:val="sv-SE"/>
              </w:rPr>
              <w:t>Perioddosering.</w:t>
            </w:r>
          </w:p>
          <w:p w14:paraId="48EF94EC"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den tid som ska flyta mellan varje intag eller applicering.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30F91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863F2F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9EF3E6"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EFFA6C8"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AE139B"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 vid varje tillfälle, t.ex. 2 tabletter</w:t>
            </w:r>
          </w:p>
          <w:p w14:paraId="6133100D"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EFBAE8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920261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D6C0FD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A8BAD1"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513CC99"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9D004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03DF95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631894" w14:textId="77777777" w:rsidR="004D1BD1" w:rsidRPr="00B44083" w:rsidRDefault="004D1BD1" w:rsidP="004217B5">
            <w:pPr>
              <w:spacing w:before="120" w:after="120"/>
              <w:ind w:left="102" w:right="177"/>
              <w:rPr>
                <w:szCs w:val="20"/>
              </w:rPr>
            </w:pP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B2AAC6"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E4E52EE"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D06EF9"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687C40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931888" w14:textId="77777777" w:rsidR="004D1BD1" w:rsidRPr="00B44083" w:rsidRDefault="004D1BD1" w:rsidP="004217B5">
            <w:pPr>
              <w:spacing w:before="120" w:after="120"/>
              <w:ind w:left="102" w:right="177"/>
              <w:rPr>
                <w:szCs w:val="20"/>
              </w:rPr>
            </w:pP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20ED66"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4053A6"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D5C8DF"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3D9F355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779F59"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2907A0"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166D59" w14:textId="77777777" w:rsidR="004D1BD1" w:rsidRPr="00B44083" w:rsidRDefault="004D1BD1" w:rsidP="004217B5">
            <w:pPr>
              <w:spacing w:before="120" w:after="120"/>
              <w:ind w:left="149"/>
              <w:rPr>
                <w:sz w:val="20"/>
                <w:szCs w:val="20"/>
                <w:lang w:val="sv-SE"/>
              </w:rPr>
            </w:pPr>
            <w:r w:rsidRPr="00B44083">
              <w:rPr>
                <w:sz w:val="20"/>
                <w:szCs w:val="20"/>
                <w:lang w:val="sv-SE"/>
              </w:rPr>
              <w:t>Periodicitet för intaget eller appliceringen uttryck som förfluten tid mellan varje intag eller applicering, t.ex. var 6:e timme (1/6 tim).</w:t>
            </w:r>
          </w:p>
          <w:p w14:paraId="416DE292"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F99E2D1"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20C83EF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FCEBE33"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6371B5"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0E1C05"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55E1E7"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1A2CFE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23B69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E1F7454"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BE6EF7"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FB3D944"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5A1EC8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0DE432" w14:textId="77777777" w:rsidR="004D1BD1" w:rsidRPr="00B44083" w:rsidRDefault="004D1BD1" w:rsidP="004217B5">
            <w:pPr>
              <w:spacing w:before="120" w:after="120"/>
              <w:ind w:left="102" w:right="177"/>
              <w:rPr>
                <w:sz w:val="20"/>
                <w:szCs w:val="20"/>
              </w:rPr>
            </w:pPr>
            <w:r w:rsidRPr="00B44083">
              <w:rPr>
                <w:sz w:val="20"/>
                <w:szCs w:val="20"/>
              </w:rPr>
              <w:t>../../../../../../occasionDose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F83CDD" w14:textId="77777777" w:rsidR="004D1BD1" w:rsidRPr="00B44083" w:rsidRDefault="004D1BD1" w:rsidP="004217B5">
            <w:pPr>
              <w:spacing w:before="120" w:after="120"/>
              <w:ind w:left="102"/>
              <w:rPr>
                <w:spacing w:val="-1"/>
                <w:sz w:val="20"/>
                <w:szCs w:val="20"/>
              </w:rPr>
            </w:pPr>
            <w:r w:rsidRPr="00B44083">
              <w:rPr>
                <w:spacing w:val="-1"/>
                <w:sz w:val="20"/>
                <w:szCs w:val="20"/>
              </w:rPr>
              <w:t>OccasionDosageType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43B6F0" w14:textId="77777777" w:rsidR="004D1BD1" w:rsidRPr="00B44083" w:rsidRDefault="004D1BD1" w:rsidP="004217B5">
            <w:pPr>
              <w:spacing w:before="120" w:after="120"/>
              <w:ind w:left="149"/>
              <w:rPr>
                <w:sz w:val="20"/>
                <w:szCs w:val="20"/>
                <w:lang w:val="sv-SE"/>
              </w:rPr>
            </w:pPr>
            <w:r w:rsidRPr="00B44083">
              <w:rPr>
                <w:sz w:val="20"/>
                <w:szCs w:val="20"/>
                <w:lang w:val="sv-SE"/>
              </w:rPr>
              <w:t>Tillfällesdosering.</w:t>
            </w:r>
          </w:p>
          <w:p w14:paraId="23CDE80F"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ett eller flera enskilda Doseringstillfällen som är knutna till tidpunkter eller händelser inom en viss period, vanligtvis ett dygn.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D4C5D3E"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466202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FC3BE2"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920718" w14:textId="77777777" w:rsidR="004D1BD1" w:rsidRPr="00B44083" w:rsidRDefault="004D1BD1" w:rsidP="004217B5">
            <w:pPr>
              <w:spacing w:before="120" w:after="120"/>
              <w:ind w:left="102"/>
              <w:rPr>
                <w:spacing w:val="-1"/>
                <w:sz w:val="20"/>
                <w:szCs w:val="20"/>
              </w:rPr>
            </w:pPr>
            <w:r w:rsidRPr="00B44083">
              <w:rPr>
                <w:spacing w:val="-1"/>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F271430" w14:textId="77777777" w:rsidR="004D1BD1" w:rsidRPr="00B44083" w:rsidRDefault="004D1BD1" w:rsidP="004217B5">
            <w:pPr>
              <w:spacing w:before="120" w:after="120"/>
              <w:ind w:left="149"/>
              <w:rPr>
                <w:sz w:val="20"/>
                <w:szCs w:val="20"/>
                <w:lang w:val="sv-SE"/>
              </w:rPr>
            </w:pPr>
            <w:r w:rsidRPr="00B44083">
              <w:rPr>
                <w:sz w:val="20"/>
                <w:szCs w:val="20"/>
                <w:lang w:val="sv-SE"/>
              </w:rPr>
              <w:t>Periodtid för intagen i dagar. Vid daglig dosering är periodlängd = 1 dag, vid intag varannan dag är periodlängd = 2 dagar osv. Värde är &gt;0 och &lt;= 28.</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3E4191"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B6030E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EB84A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4BEAE2"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7EA423"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6BA9D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A0778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441729A"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DD63F82"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F4F3598"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C7DA1E"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237BB5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B3453E"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742866" w14:textId="77777777" w:rsidR="004D1BD1" w:rsidRPr="00B44083" w:rsidRDefault="004D1BD1" w:rsidP="004217B5">
            <w:pPr>
              <w:spacing w:before="120" w:after="120"/>
              <w:ind w:left="102"/>
              <w:rPr>
                <w:sz w:val="20"/>
                <w:szCs w:val="20"/>
              </w:rPr>
            </w:pPr>
            <w:r w:rsidRPr="00B44083">
              <w:rPr>
                <w:sz w:val="20"/>
                <w:szCs w:val="20"/>
              </w:rPr>
              <w:t>AdministrationOccurrenceType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3EB8D4" w14:textId="77777777" w:rsidR="004D1BD1" w:rsidRPr="00B44083" w:rsidRDefault="004D1BD1" w:rsidP="004217B5">
            <w:pPr>
              <w:spacing w:before="120" w:after="120"/>
              <w:ind w:left="149"/>
              <w:rPr>
                <w:sz w:val="20"/>
                <w:szCs w:val="20"/>
                <w:lang w:val="sv-SE"/>
              </w:rPr>
            </w:pPr>
            <w:r w:rsidRPr="00B44083">
              <w:rPr>
                <w:sz w:val="20"/>
                <w:szCs w:val="20"/>
                <w:lang w:val="sv-SE"/>
              </w:rPr>
              <w:t>Det eller de doseringstillfällen som anger mängd och tidpunkt inom perioden.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7458CCE"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47E50BE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1ABFDC" w14:textId="77777777" w:rsidR="004D1BD1" w:rsidRPr="00B44083" w:rsidRDefault="004D1BD1" w:rsidP="004217B5">
            <w:pPr>
              <w:spacing w:before="120" w:after="120"/>
              <w:ind w:left="102" w:right="177"/>
              <w:rPr>
                <w:sz w:val="20"/>
                <w:szCs w:val="20"/>
                <w:lang w:val="sv-SE"/>
              </w:rPr>
            </w:pP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3F5128"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195DA6"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2A755C"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71D6CA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06BA0B" w14:textId="77777777" w:rsidR="004D1BD1" w:rsidRPr="00B44083" w:rsidRDefault="004D1BD1" w:rsidP="004217B5">
            <w:pPr>
              <w:spacing w:before="120" w:after="120"/>
              <w:ind w:left="102" w:right="177"/>
              <w:rPr>
                <w:szCs w:val="20"/>
                <w:lang w:val="sv-SE"/>
              </w:rPr>
            </w:pPr>
            <w:r w:rsidRPr="00B44083">
              <w:rPr>
                <w:sz w:val="20"/>
                <w:szCs w:val="20"/>
                <w:lang w:val="sv-SE"/>
              </w:rPr>
              <w:lastRenderedPageBreak/>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1C0E03"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527703"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AC737A"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03A2C45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211097" w14:textId="77777777" w:rsidR="004D1BD1" w:rsidRPr="00B44083" w:rsidRDefault="004D1BD1" w:rsidP="004217B5">
            <w:pPr>
              <w:spacing w:before="120" w:after="120"/>
              <w:ind w:left="102" w:right="177"/>
              <w:rPr>
                <w:szCs w:val="20"/>
                <w:lang w:val="sv-SE"/>
              </w:rPr>
            </w:pP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864BE6"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1A5E44"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9F3AE1"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4392B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525DED" w14:textId="77777777" w:rsidR="004D1BD1" w:rsidRPr="00B44083" w:rsidRDefault="004D1BD1" w:rsidP="004217B5">
            <w:pPr>
              <w:spacing w:before="120" w:after="120"/>
              <w:ind w:left="102" w:right="177"/>
              <w:rPr>
                <w:szCs w:val="20"/>
                <w:lang w:val="sv-SE"/>
              </w:rPr>
            </w:pP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EA024B"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C66F619"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FC0AD9"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0D3C6E4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33AF17" w14:textId="77777777" w:rsidR="004D1BD1" w:rsidRPr="00B44083" w:rsidRDefault="004D1BD1" w:rsidP="004217B5">
            <w:pPr>
              <w:spacing w:before="120" w:after="120"/>
              <w:ind w:left="102" w:right="177"/>
              <w:rPr>
                <w:sz w:val="20"/>
                <w:szCs w:val="20"/>
                <w:lang w:val="sv-SE"/>
              </w:rPr>
            </w:pP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D0C424"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01A185" w14:textId="77777777" w:rsidR="004D1BD1" w:rsidRPr="00B44083" w:rsidRDefault="004D1BD1" w:rsidP="004217B5">
            <w:pPr>
              <w:spacing w:before="120" w:after="120"/>
              <w:ind w:left="149"/>
              <w:rPr>
                <w:sz w:val="20"/>
                <w:szCs w:val="20"/>
                <w:lang w:val="sv-SE"/>
              </w:rPr>
            </w:pPr>
            <w:r w:rsidRPr="00B44083">
              <w:rPr>
                <w:sz w:val="20"/>
                <w:szCs w:val="20"/>
                <w:lang w:val="sv-SE"/>
              </w:rPr>
              <w:t>Den tidpunkt eller det tillfälle under dygnet när läkemedlet ska intas eller appliceras. Exempelvis ”Klockan 19:30” eller ”innan lunch”.</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9E62AE"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0D30060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25E5A33"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dayOfPeriod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B74545" w14:textId="77777777" w:rsidR="004D1BD1" w:rsidRPr="00B44083" w:rsidRDefault="004D1BD1" w:rsidP="004217B5">
            <w:pPr>
              <w:spacing w:before="120" w:after="120"/>
              <w:ind w:left="102"/>
              <w:rPr>
                <w:spacing w:val="-1"/>
                <w:sz w:val="20"/>
                <w:szCs w:val="20"/>
              </w:rPr>
            </w:pPr>
            <w:r w:rsidRPr="00B44083">
              <w:rPr>
                <w:spacing w:val="-1"/>
                <w:sz w:val="20"/>
                <w:szCs w:val="20"/>
              </w:rPr>
              <w:t>int</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E953BE" w14:textId="77777777" w:rsidR="004D1BD1" w:rsidRPr="00B44083" w:rsidRDefault="004D1BD1" w:rsidP="004217B5">
            <w:pPr>
              <w:spacing w:before="120" w:after="120"/>
              <w:ind w:left="149"/>
              <w:rPr>
                <w:sz w:val="20"/>
                <w:szCs w:val="20"/>
                <w:lang w:val="sv-SE"/>
              </w:rPr>
            </w:pPr>
            <w:r w:rsidRPr="00B44083">
              <w:rPr>
                <w:sz w:val="20"/>
                <w:szCs w:val="20"/>
                <w:lang w:val="sv-SE"/>
              </w:rPr>
              <w:t>Dag i perioden när intag ska ske. Tillåtna värden 1-14.</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3E542C"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215E9B3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635565" w14:textId="77777777" w:rsidR="004D1BD1" w:rsidRPr="00B44083" w:rsidRDefault="004D1BD1" w:rsidP="004217B5">
            <w:pPr>
              <w:spacing w:before="120" w:after="120"/>
              <w:ind w:left="102" w:right="177"/>
              <w:rPr>
                <w:sz w:val="20"/>
                <w:szCs w:val="20"/>
              </w:rPr>
            </w:pPr>
            <w:r w:rsidRPr="00B44083">
              <w:rPr>
                <w:sz w:val="20"/>
                <w:szCs w:val="20"/>
              </w:rPr>
              <w:t>../../../../../../rampedDosage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CFAEED" w14:textId="77777777" w:rsidR="004D1BD1" w:rsidRPr="00B44083" w:rsidRDefault="004D1BD1" w:rsidP="004217B5">
            <w:pPr>
              <w:spacing w:before="120" w:after="120"/>
              <w:ind w:left="102"/>
              <w:rPr>
                <w:spacing w:val="-1"/>
                <w:sz w:val="20"/>
                <w:szCs w:val="20"/>
              </w:rPr>
            </w:pPr>
            <w:r w:rsidRPr="00B44083">
              <w:rPr>
                <w:spacing w:val="-1"/>
                <w:sz w:val="20"/>
                <w:szCs w:val="20"/>
              </w:rPr>
              <w:t>RampedDosageType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768C84" w14:textId="77777777" w:rsidR="004D1BD1" w:rsidRPr="00B44083" w:rsidRDefault="004D1BD1" w:rsidP="004217B5">
            <w:pPr>
              <w:spacing w:before="120" w:after="120"/>
              <w:ind w:left="149"/>
              <w:rPr>
                <w:sz w:val="20"/>
                <w:szCs w:val="20"/>
                <w:lang w:val="sv-SE"/>
              </w:rPr>
            </w:pPr>
            <w:r w:rsidRPr="00B44083">
              <w:rPr>
                <w:sz w:val="20"/>
                <w:szCs w:val="20"/>
                <w:lang w:val="sv-SE"/>
              </w:rPr>
              <w:t>Rampdosering.</w:t>
            </w:r>
          </w:p>
          <w:p w14:paraId="33F99CAA" w14:textId="77777777" w:rsidR="004D1BD1" w:rsidRPr="00B44083" w:rsidRDefault="004D1BD1" w:rsidP="004217B5">
            <w:pPr>
              <w:spacing w:before="120" w:after="120"/>
              <w:ind w:left="149"/>
              <w:rPr>
                <w:sz w:val="20"/>
                <w:szCs w:val="20"/>
                <w:lang w:val="sv-SE"/>
              </w:rPr>
            </w:pPr>
            <w:r w:rsidRPr="00B44083">
              <w:rPr>
                <w:sz w:val="20"/>
                <w:szCs w:val="20"/>
                <w:lang w:val="sv-SE"/>
              </w:rPr>
              <w:t>Innehåller uppgifter om en successiv ökning eller minskning av läkemedelsdosen under en angiven tid. Detta innebär i praktiken att en trappstegsfunktion skapas i den slutliga doseringsanvisningen.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FBF12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0F3706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755C1B"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doseStep</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5B4A74"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3442B64" w14:textId="77777777" w:rsidR="004D1BD1" w:rsidRPr="00B44083" w:rsidRDefault="004D1BD1" w:rsidP="004217B5">
            <w:pPr>
              <w:spacing w:before="120" w:after="120"/>
              <w:ind w:left="149"/>
              <w:rPr>
                <w:sz w:val="20"/>
                <w:szCs w:val="20"/>
                <w:lang w:val="sv-SE"/>
              </w:rPr>
            </w:pPr>
            <w:r w:rsidRPr="00B44083">
              <w:rPr>
                <w:sz w:val="20"/>
                <w:szCs w:val="20"/>
                <w:lang w:val="sv-SE"/>
              </w:rPr>
              <w:t>Den mängd som dosen ska ökas eller minskas med vid varje tidssteg (vid varje ”trappsteg”).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4180B5"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3EF813E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15C790" w14:textId="77777777" w:rsidR="0001299A"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../../../../value</w:t>
            </w:r>
          </w:p>
          <w:p w14:paraId="02196CE0" w14:textId="77777777" w:rsidR="0001299A" w:rsidRPr="00B44083" w:rsidRDefault="0001299A" w:rsidP="004217B5">
            <w:pPr>
              <w:spacing w:before="120" w:after="120"/>
              <w:ind w:left="102" w:right="177"/>
              <w:rPr>
                <w:spacing w:val="-1"/>
                <w:sz w:val="20"/>
                <w:szCs w:val="20"/>
                <w:lang w:val="sv-SE"/>
              </w:rPr>
            </w:pPr>
          </w:p>
          <w:p w14:paraId="262AFDCD" w14:textId="6F353536" w:rsidR="004D1BD1" w:rsidRPr="00B44083" w:rsidRDefault="0001299A" w:rsidP="004217B5">
            <w:pPr>
              <w:spacing w:before="120" w:after="120"/>
              <w:ind w:left="102" w:right="177"/>
              <w:rPr>
                <w:b/>
                <w:bCs/>
                <w:szCs w:val="20"/>
              </w:rPr>
            </w:pPr>
            <w:r w:rsidRPr="00B44083">
              <w:rPr>
                <w:b/>
                <w:bCs/>
                <w:sz w:val="20"/>
                <w:szCs w:val="20"/>
                <w:lang w:val="sv-SE"/>
              </w:rPr>
              <w:t>[</w:t>
            </w:r>
            <w:r w:rsidR="00A62EC7" w:rsidRPr="00B44083">
              <w:rPr>
                <w:b/>
                <w:bCs/>
                <w:sz w:val="20"/>
                <w:szCs w:val="20"/>
                <w:lang w:val="sv-SE"/>
              </w:rPr>
              <w:t>1.2</w:t>
            </w:r>
            <w:r w:rsidRPr="00B44083">
              <w:rPr>
                <w:b/>
                <w:bCs/>
                <w:sz w:val="20"/>
                <w:szCs w:val="20"/>
                <w:lang w:val="sv-SE"/>
              </w:rPr>
              <w: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575CAA" w14:textId="77777777" w:rsidR="004D1BD1" w:rsidRPr="00B44083" w:rsidRDefault="004D1BD1" w:rsidP="004217B5">
            <w:pPr>
              <w:spacing w:before="120" w:after="120"/>
              <w:ind w:left="102"/>
              <w:rPr>
                <w:rFonts w:cs="Helvetica"/>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8AD2A0" w14:textId="77777777" w:rsidR="004D1BD1" w:rsidRPr="00B44083" w:rsidRDefault="004D1BD1" w:rsidP="004217B5">
            <w:pPr>
              <w:spacing w:before="120" w:after="120"/>
              <w:ind w:left="149"/>
              <w:rPr>
                <w:sz w:val="20"/>
                <w:szCs w:val="20"/>
                <w:lang w:val="sv-SE"/>
              </w:rPr>
            </w:pPr>
            <w:r w:rsidRPr="00B44083">
              <w:rPr>
                <w:sz w:val="20"/>
                <w:szCs w:val="20"/>
                <w:lang w:val="sv-SE"/>
              </w:rPr>
              <w:t>Värdet.</w:t>
            </w:r>
          </w:p>
          <w:p w14:paraId="3CBF4168" w14:textId="77777777" w:rsidR="004D1BD1" w:rsidRPr="00B44083" w:rsidRDefault="004D1BD1" w:rsidP="004217B5">
            <w:pPr>
              <w:spacing w:before="120" w:after="120"/>
              <w:ind w:left="149"/>
              <w:rPr>
                <w:sz w:val="20"/>
                <w:szCs w:val="20"/>
                <w:lang w:val="sv-SE"/>
              </w:rPr>
            </w:pPr>
          </w:p>
          <w:p w14:paraId="0F651518" w14:textId="33D271DD" w:rsidR="004D1BD1" w:rsidRPr="00B44083" w:rsidRDefault="004D1BD1" w:rsidP="004217B5">
            <w:pPr>
              <w:spacing w:before="120" w:after="120"/>
              <w:ind w:left="149"/>
              <w:rPr>
                <w:sz w:val="20"/>
                <w:szCs w:val="20"/>
                <w:lang w:val="sv-SE"/>
              </w:rPr>
            </w:pPr>
            <w:r w:rsidRPr="00B44083">
              <w:rPr>
                <w:sz w:val="20"/>
                <w:szCs w:val="20"/>
                <w:lang w:val="sv-SE"/>
              </w:rPr>
              <w:t>Det finns en diskrepans i multipliciteten för detta attribut mellan tjänstekontraktsbeskrivningen och XSD-schemat. Se arkitekturella beslut för denna domän för mer information om detta</w:t>
            </w:r>
            <w:r w:rsidR="0001299A"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E6F95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54346B2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1FB56B" w14:textId="77777777" w:rsidR="004D1BD1" w:rsidRPr="00B44083" w:rsidRDefault="004D1BD1" w:rsidP="004217B5">
            <w:pPr>
              <w:spacing w:before="120" w:after="120"/>
              <w:ind w:left="102" w:right="177"/>
              <w:rPr>
                <w:szCs w:val="20"/>
              </w:rPr>
            </w:pP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7FAE6D" w14:textId="77777777" w:rsidR="004D1BD1" w:rsidRPr="00B44083" w:rsidRDefault="004D1BD1" w:rsidP="004217B5">
            <w:pPr>
              <w:spacing w:before="120" w:after="120"/>
              <w:ind w:left="102"/>
              <w:rPr>
                <w:rFonts w:cs="Helvetica"/>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535C4D"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089B23"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3FE310D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FF7E0C"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timeStep</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938C1E" w14:textId="77777777" w:rsidR="004D1BD1" w:rsidRPr="00B44083" w:rsidRDefault="004D1BD1" w:rsidP="004217B5">
            <w:pPr>
              <w:spacing w:before="120" w:after="120"/>
              <w:ind w:left="102"/>
              <w:rPr>
                <w:rFonts w:cs="Helvetica"/>
                <w:sz w:val="20"/>
                <w:szCs w:val="20"/>
              </w:rPr>
            </w:pPr>
            <w:r w:rsidRPr="00B44083">
              <w:rPr>
                <w:rFonts w:cs="Helvetica"/>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733B2F" w14:textId="77777777" w:rsidR="004D1BD1" w:rsidRPr="00B44083" w:rsidRDefault="004D1BD1" w:rsidP="004217B5">
            <w:pPr>
              <w:spacing w:before="120" w:after="120"/>
              <w:ind w:left="149"/>
              <w:rPr>
                <w:sz w:val="20"/>
                <w:szCs w:val="20"/>
                <w:lang w:val="sv-SE"/>
              </w:rPr>
            </w:pPr>
            <w:r w:rsidRPr="00B44083">
              <w:rPr>
                <w:sz w:val="20"/>
                <w:szCs w:val="20"/>
                <w:lang w:val="sv-SE"/>
              </w:rPr>
              <w:t>Den tid som ska förflyta mellan varje ändring av dosen (längden på ”trappsteget”).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B23D36"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76DEB4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0ADCB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C2C1BC"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8F0DEF"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164BF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1B1B30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E899E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64FDD9"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6B39E2"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987AF4"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7DD598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2E5CA6"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../rampS</w:t>
            </w:r>
            <w:r w:rsidRPr="00B44083">
              <w:rPr>
                <w:sz w:val="20"/>
                <w:szCs w:val="20"/>
              </w:rPr>
              <w:t>tart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A53A3B"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RampEndpointType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B78888" w14:textId="77777777" w:rsidR="004D1BD1" w:rsidRPr="00B44083" w:rsidRDefault="004D1BD1" w:rsidP="004217B5">
            <w:pPr>
              <w:spacing w:before="120" w:after="120"/>
              <w:ind w:left="149"/>
              <w:rPr>
                <w:sz w:val="20"/>
                <w:szCs w:val="20"/>
                <w:lang w:val="sv-SE"/>
              </w:rPr>
            </w:pPr>
            <w:r w:rsidRPr="00B44083">
              <w:rPr>
                <w:sz w:val="20"/>
                <w:szCs w:val="20"/>
                <w:lang w:val="sv-SE"/>
              </w:rPr>
              <w:t>Den dosering som gäller vid doseringsstegets start.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FD8B7E"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73709A9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C1954D" w14:textId="77777777" w:rsidR="004D1BD1" w:rsidRPr="00B44083" w:rsidRDefault="004D1BD1" w:rsidP="004217B5">
            <w:pPr>
              <w:spacing w:before="120" w:after="120"/>
              <w:ind w:left="102" w:right="177"/>
              <w:rPr>
                <w:sz w:val="20"/>
                <w:szCs w:val="20"/>
                <w:lang w:val="sv-SE"/>
              </w:rPr>
            </w:pPr>
            <w:r w:rsidRPr="00B44083">
              <w:rPr>
                <w:sz w:val="20"/>
                <w:szCs w:val="20"/>
                <w:lang w:val="sv-SE"/>
              </w:rPr>
              <w:t>../../../../../../../../f</w:t>
            </w:r>
            <w:r w:rsidRPr="00B44083">
              <w:rPr>
                <w:spacing w:val="-1"/>
                <w:sz w:val="20"/>
                <w:szCs w:val="20"/>
                <w:lang w:val="sv-SE"/>
              </w:rPr>
              <w:t>requencyDosage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89500F"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FrequencyDosageType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D14C49" w14:textId="77777777" w:rsidR="004D1BD1" w:rsidRPr="00B44083" w:rsidRDefault="004D1BD1" w:rsidP="004217B5">
            <w:pPr>
              <w:spacing w:before="120" w:after="120"/>
              <w:ind w:left="149"/>
              <w:rPr>
                <w:sz w:val="20"/>
                <w:szCs w:val="20"/>
                <w:lang w:val="sv-SE"/>
              </w:rPr>
            </w:pPr>
            <w:r w:rsidRPr="00B44083">
              <w:rPr>
                <w:sz w:val="20"/>
                <w:szCs w:val="20"/>
                <w:lang w:val="sv-SE"/>
              </w:rPr>
              <w:t>Frekvensdosering.</w:t>
            </w:r>
          </w:p>
          <w:p w14:paraId="7868483C" w14:textId="77777777" w:rsidR="004D1BD1" w:rsidRPr="00B44083" w:rsidRDefault="004D1BD1" w:rsidP="004217B5">
            <w:pPr>
              <w:spacing w:before="120" w:after="120"/>
              <w:ind w:left="149"/>
              <w:rPr>
                <w:sz w:val="20"/>
                <w:szCs w:val="20"/>
                <w:lang w:val="sv-SE"/>
              </w:rPr>
            </w:pPr>
            <w:r w:rsidRPr="00B44083">
              <w:rPr>
                <w:sz w:val="20"/>
                <w:szCs w:val="20"/>
                <w:lang w:val="sv-SE"/>
              </w:rPr>
              <w:t xml:space="preserve">Beskriver dosering uttryckt som mängd och periodicitet i form av ett antal intag eller </w:t>
            </w:r>
            <w:r w:rsidRPr="00B44083">
              <w:rPr>
                <w:sz w:val="20"/>
                <w:szCs w:val="20"/>
                <w:lang w:val="sv-SE"/>
              </w:rPr>
              <w:lastRenderedPageBreak/>
              <w:t>appliceringar under en viss tidsenhet, dvs. frekvensen.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A81D15"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1D34554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E7D5F8" w14:textId="77777777" w:rsidR="004D1BD1" w:rsidRPr="00B44083" w:rsidRDefault="004D1BD1" w:rsidP="004217B5">
            <w:pPr>
              <w:spacing w:before="120" w:after="120"/>
              <w:ind w:left="102" w:right="177"/>
              <w:rPr>
                <w:sz w:val="20"/>
                <w:szCs w:val="20"/>
                <w:lang w:val="sv-SE"/>
              </w:rPr>
            </w:pP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0864A1"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527981C" w14:textId="5A9327ED"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 vid varje tillfälle, t.ex. 2 tabletter</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036B34"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26D9D0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B83EC9"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4D957C"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6CA89D"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8D5E75"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6EF3FC1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22DC5F3"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0FBBCB"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A41D48"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043862"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F4E51B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1BCFA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FB3CD3"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5932BC"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FC2618"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050CD37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A1C202"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frequency</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9C891C"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713406" w14:textId="1901E7FF" w:rsidR="004D1BD1" w:rsidRPr="00B44083" w:rsidRDefault="004D1BD1" w:rsidP="004217B5">
            <w:pPr>
              <w:spacing w:before="120" w:after="120"/>
              <w:ind w:left="149"/>
              <w:rPr>
                <w:sz w:val="20"/>
                <w:szCs w:val="20"/>
                <w:lang w:val="sv-SE"/>
              </w:rPr>
            </w:pPr>
            <w:r w:rsidRPr="00B44083">
              <w:rPr>
                <w:sz w:val="20"/>
                <w:szCs w:val="20"/>
                <w:lang w:val="sv-SE"/>
              </w:rPr>
              <w:t>Periodicitet för intaget eller appliceringen uttryck som antal gånger per tidsenhet, t.ex. 3 gånger dagligen (3/dag).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E576D7"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B3C7F9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1999BB"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2B6D6D"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11EE47"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EEE10D"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7C2C4CC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F7DC2E"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1C6DB7B"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DEC073"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089A92F"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BDAE5F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89A2C4"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../../../../../../periodDosage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360F73" w14:textId="77777777" w:rsidR="004D1BD1" w:rsidRPr="00B44083" w:rsidRDefault="004D1BD1" w:rsidP="004217B5">
            <w:pPr>
              <w:spacing w:before="120" w:after="120"/>
              <w:ind w:left="102"/>
              <w:rPr>
                <w:spacing w:val="-1"/>
                <w:sz w:val="20"/>
                <w:szCs w:val="20"/>
              </w:rPr>
            </w:pPr>
            <w:r w:rsidRPr="00B44083">
              <w:rPr>
                <w:spacing w:val="-1"/>
                <w:sz w:val="20"/>
                <w:szCs w:val="20"/>
              </w:rPr>
              <w:t>PeriodDosageType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FB64E0" w14:textId="77777777" w:rsidR="004D1BD1" w:rsidRPr="00B44083" w:rsidRDefault="004D1BD1" w:rsidP="004217B5">
            <w:pPr>
              <w:spacing w:before="120" w:after="120"/>
              <w:ind w:left="149"/>
              <w:rPr>
                <w:sz w:val="20"/>
                <w:szCs w:val="20"/>
                <w:lang w:val="sv-SE"/>
              </w:rPr>
            </w:pPr>
            <w:r w:rsidRPr="00B44083">
              <w:rPr>
                <w:sz w:val="20"/>
                <w:szCs w:val="20"/>
                <w:lang w:val="sv-SE"/>
              </w:rPr>
              <w:t>Perioddosering.</w:t>
            </w:r>
          </w:p>
          <w:p w14:paraId="7059C4C2"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den tid som ska flyta mellan varje intag eller applicering.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EDE2915"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B0D89C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B51EAE"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66CD0F"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4D575BE"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 vid varje tillfälle, t.ex. 2 tabletter</w:t>
            </w:r>
          </w:p>
          <w:p w14:paraId="2C12C3D4"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EF72A1"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B4233F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6BFB8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9D2829"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1A76A0"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45A7C7"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987045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D161AE"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9D11DA"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C2902B"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218F6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CAC3DE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BF222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8D0442"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2E941A1"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877550"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3E2FFC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CF9776"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F29443"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2E94B3" w14:textId="77777777" w:rsidR="004D1BD1" w:rsidRPr="00B44083" w:rsidRDefault="004D1BD1" w:rsidP="004217B5">
            <w:pPr>
              <w:spacing w:before="120" w:after="120"/>
              <w:ind w:left="149"/>
              <w:rPr>
                <w:sz w:val="20"/>
                <w:szCs w:val="20"/>
                <w:lang w:val="sv-SE"/>
              </w:rPr>
            </w:pPr>
            <w:r w:rsidRPr="00B44083">
              <w:rPr>
                <w:sz w:val="20"/>
                <w:szCs w:val="20"/>
                <w:lang w:val="sv-SE"/>
              </w:rPr>
              <w:t>Periodicitet för intaget eller appliceringen uttryck som förfluten tid mellan varje intag eller applicering, t.ex. var 6:e timme (1/6 tim).</w:t>
            </w:r>
          </w:p>
          <w:p w14:paraId="4B0B6002"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E6F036C"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DEDF5E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7B625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777BEB"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D9AC95"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BE8B2D"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B590BD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D00178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938A1C"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261596"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16E4E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21E328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29578E" w14:textId="77777777" w:rsidR="004D1BD1" w:rsidRPr="00B44083" w:rsidRDefault="004D1BD1" w:rsidP="004217B5">
            <w:pPr>
              <w:spacing w:before="120" w:after="120"/>
              <w:ind w:left="102" w:right="177"/>
              <w:rPr>
                <w:sz w:val="20"/>
                <w:szCs w:val="20"/>
              </w:rPr>
            </w:pPr>
            <w:r w:rsidRPr="00B44083">
              <w:rPr>
                <w:sz w:val="20"/>
                <w:szCs w:val="20"/>
                <w:lang w:val="sv-SE"/>
              </w:rPr>
              <w:lastRenderedPageBreak/>
              <w:t>../../</w:t>
            </w:r>
            <w:r w:rsidRPr="00B44083">
              <w:rPr>
                <w:sz w:val="20"/>
                <w:szCs w:val="20"/>
              </w:rPr>
              <w:t>../../../../../../occasionDose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10D202" w14:textId="77777777" w:rsidR="004D1BD1" w:rsidRPr="00B44083" w:rsidRDefault="004D1BD1" w:rsidP="004217B5">
            <w:pPr>
              <w:spacing w:before="120" w:after="120"/>
              <w:ind w:left="102"/>
              <w:rPr>
                <w:spacing w:val="-1"/>
                <w:sz w:val="20"/>
                <w:szCs w:val="20"/>
              </w:rPr>
            </w:pPr>
            <w:r w:rsidRPr="00B44083">
              <w:rPr>
                <w:spacing w:val="-1"/>
                <w:sz w:val="20"/>
                <w:szCs w:val="20"/>
              </w:rPr>
              <w:t>OccasionDosageType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554E05" w14:textId="77777777" w:rsidR="004D1BD1" w:rsidRPr="00B44083" w:rsidRDefault="004D1BD1" w:rsidP="004217B5">
            <w:pPr>
              <w:spacing w:before="120" w:after="120"/>
              <w:ind w:left="149"/>
              <w:rPr>
                <w:sz w:val="20"/>
                <w:szCs w:val="20"/>
                <w:lang w:val="sv-SE"/>
              </w:rPr>
            </w:pPr>
            <w:r w:rsidRPr="00B44083">
              <w:rPr>
                <w:sz w:val="20"/>
                <w:szCs w:val="20"/>
                <w:lang w:val="sv-SE"/>
              </w:rPr>
              <w:t>Tillfällesdosering.</w:t>
            </w:r>
          </w:p>
          <w:p w14:paraId="129F17F8"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ett eller flera enskilda Doseringstillfällen som är knutna till tidpunkter eller händelser inom en viss period, vanligtvis ett dygn.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674C3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2F4D6F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A220D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0D37B94" w14:textId="77777777" w:rsidR="004D1BD1" w:rsidRPr="00B44083" w:rsidRDefault="004D1BD1" w:rsidP="004217B5">
            <w:pPr>
              <w:spacing w:before="120" w:after="120"/>
              <w:ind w:left="102"/>
              <w:rPr>
                <w:spacing w:val="-1"/>
                <w:sz w:val="20"/>
                <w:szCs w:val="20"/>
              </w:rPr>
            </w:pPr>
            <w:r w:rsidRPr="00B44083">
              <w:rPr>
                <w:spacing w:val="-1"/>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38A693" w14:textId="77777777" w:rsidR="004D1BD1" w:rsidRPr="00B44083" w:rsidRDefault="004D1BD1" w:rsidP="004217B5">
            <w:pPr>
              <w:spacing w:before="120" w:after="120"/>
              <w:ind w:left="149"/>
              <w:rPr>
                <w:sz w:val="20"/>
                <w:szCs w:val="20"/>
                <w:lang w:val="sv-SE"/>
              </w:rPr>
            </w:pPr>
            <w:r w:rsidRPr="00B44083">
              <w:rPr>
                <w:sz w:val="20"/>
                <w:szCs w:val="20"/>
                <w:lang w:val="sv-SE"/>
              </w:rPr>
              <w:t>Periodtid för intagen i dagar. Vid daglig dosering är periodlängd = 1 dag, vid intag varannan dag är periodlängd = 2 dagar osv. Värde är &gt;0 och &lt;= 28.</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5B05A7"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2F746F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E7D94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889726"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1B526A"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357C87"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574FA1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698E2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7F38A6"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2AD00E9"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08C4D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A26B93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AA6FB0"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C8B830A" w14:textId="77777777" w:rsidR="004D1BD1" w:rsidRPr="00B44083" w:rsidRDefault="004D1BD1" w:rsidP="004217B5">
            <w:pPr>
              <w:spacing w:before="120" w:after="120"/>
              <w:ind w:left="102"/>
              <w:rPr>
                <w:sz w:val="20"/>
                <w:szCs w:val="20"/>
              </w:rPr>
            </w:pPr>
            <w:r w:rsidRPr="00B44083">
              <w:rPr>
                <w:sz w:val="20"/>
                <w:szCs w:val="20"/>
              </w:rPr>
              <w:t>AdministrationOccurrenceType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F2ED0C6" w14:textId="77777777" w:rsidR="004D1BD1" w:rsidRPr="00B44083" w:rsidRDefault="004D1BD1" w:rsidP="004217B5">
            <w:pPr>
              <w:spacing w:before="120" w:after="120"/>
              <w:ind w:left="149"/>
              <w:rPr>
                <w:sz w:val="20"/>
                <w:szCs w:val="20"/>
                <w:lang w:val="sv-SE"/>
              </w:rPr>
            </w:pPr>
            <w:r w:rsidRPr="00B44083">
              <w:rPr>
                <w:sz w:val="20"/>
                <w:szCs w:val="20"/>
                <w:lang w:val="sv-SE"/>
              </w:rPr>
              <w:t>Det eller de doseringstillfällen som anger mängd och tidpunkt inom perioden.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0C3A55"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23FEC6C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9BD010"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89DD49"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FB33CE"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FF2A19"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002D8AD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1C2433"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A56795"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839BAB"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F7BD80"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7BCA858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33AAC0"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2A6962"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19B08A"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96731A"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2D17459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71B17D"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B2BE48"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3AC0FF"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0AE59B"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792EDC8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D5D3B3" w14:textId="77777777" w:rsidR="004D1BD1" w:rsidRPr="00B44083" w:rsidRDefault="004D1BD1" w:rsidP="004217B5">
            <w:pPr>
              <w:spacing w:before="120" w:after="120"/>
              <w:ind w:left="102" w:right="177"/>
              <w:rPr>
                <w:sz w:val="20"/>
                <w:szCs w:val="20"/>
                <w:lang w:val="sv-SE"/>
              </w:rPr>
            </w:pP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27610D"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C326A2" w14:textId="77777777" w:rsidR="004D1BD1" w:rsidRPr="00B44083" w:rsidRDefault="004D1BD1" w:rsidP="004217B5">
            <w:pPr>
              <w:spacing w:before="120" w:after="120"/>
              <w:ind w:left="149"/>
              <w:rPr>
                <w:sz w:val="20"/>
                <w:szCs w:val="20"/>
                <w:lang w:val="sv-SE"/>
              </w:rPr>
            </w:pPr>
            <w:r w:rsidRPr="00B44083">
              <w:rPr>
                <w:sz w:val="20"/>
                <w:szCs w:val="20"/>
                <w:lang w:val="sv-SE"/>
              </w:rPr>
              <w:t>Den tidpunkt eller det tillfälle under dygnet när läkemedlet ska intas eller appliceras. Exempelvis ”Klockan 19:30” eller ”innan lunch”.</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ADF8CE"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60A57C7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CE7A1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dayOfPeriod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D2E786F" w14:textId="77777777" w:rsidR="004D1BD1" w:rsidRPr="00B44083" w:rsidRDefault="004D1BD1" w:rsidP="004217B5">
            <w:pPr>
              <w:spacing w:before="120" w:after="120"/>
              <w:ind w:left="102"/>
              <w:rPr>
                <w:spacing w:val="-1"/>
                <w:sz w:val="20"/>
                <w:szCs w:val="20"/>
              </w:rPr>
            </w:pPr>
            <w:r w:rsidRPr="00B44083">
              <w:rPr>
                <w:spacing w:val="-1"/>
                <w:sz w:val="20"/>
                <w:szCs w:val="20"/>
              </w:rPr>
              <w:t>int</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CEF704" w14:textId="77777777" w:rsidR="004D1BD1" w:rsidRPr="00B44083" w:rsidRDefault="004D1BD1" w:rsidP="004217B5">
            <w:pPr>
              <w:spacing w:before="120" w:after="120"/>
              <w:ind w:left="149"/>
              <w:rPr>
                <w:sz w:val="20"/>
                <w:szCs w:val="20"/>
                <w:lang w:val="sv-SE"/>
              </w:rPr>
            </w:pPr>
            <w:r w:rsidRPr="00B44083">
              <w:rPr>
                <w:sz w:val="20"/>
                <w:szCs w:val="20"/>
                <w:lang w:val="sv-SE"/>
              </w:rPr>
              <w:t>Dag i perioden när intag ska ske. Tillåtna värden 1-14.</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E7333D"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CBA4AA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A4716A"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../../../../../../rampedDosage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9FD258" w14:textId="77777777" w:rsidR="004D1BD1" w:rsidRPr="00B44083" w:rsidRDefault="004D1BD1" w:rsidP="004217B5">
            <w:pPr>
              <w:spacing w:before="120" w:after="120"/>
              <w:ind w:left="102"/>
              <w:rPr>
                <w:color w:val="FF0000"/>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551D7C" w14:textId="77777777" w:rsidR="004D1BD1" w:rsidRPr="00B44083" w:rsidRDefault="004D1BD1" w:rsidP="004217B5">
            <w:pPr>
              <w:spacing w:before="120" w:after="120"/>
              <w:ind w:left="149"/>
              <w:rPr>
                <w:color w:val="FF0000"/>
                <w:spacing w:val="-1"/>
                <w:sz w:val="20"/>
                <w:szCs w:val="20"/>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58FBA2" w14:textId="77777777" w:rsidR="004D1BD1" w:rsidRPr="00B44083" w:rsidRDefault="004D1BD1" w:rsidP="004217B5">
            <w:pPr>
              <w:spacing w:before="120" w:after="120"/>
              <w:ind w:left="142"/>
              <w:rPr>
                <w:color w:val="FF0000"/>
                <w:sz w:val="20"/>
                <w:szCs w:val="20"/>
              </w:rPr>
            </w:pPr>
            <w:r w:rsidRPr="00B44083">
              <w:rPr>
                <w:color w:val="FF0000"/>
                <w:sz w:val="20"/>
                <w:szCs w:val="20"/>
              </w:rPr>
              <w:t>0..0</w:t>
            </w:r>
          </w:p>
        </w:tc>
      </w:tr>
      <w:tr w:rsidR="004D1BD1" w:rsidRPr="00B44083" w14:paraId="7591C01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CF73A3"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../../../../../../singleDose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94152B" w14:textId="77777777" w:rsidR="004D1BD1" w:rsidRPr="00B44083" w:rsidRDefault="004D1BD1" w:rsidP="004217B5">
            <w:pPr>
              <w:spacing w:before="120" w:after="120"/>
              <w:ind w:left="102"/>
              <w:rPr>
                <w:spacing w:val="-1"/>
                <w:sz w:val="20"/>
                <w:szCs w:val="20"/>
              </w:rPr>
            </w:pPr>
            <w:r w:rsidRPr="00B44083">
              <w:rPr>
                <w:spacing w:val="-1"/>
                <w:sz w:val="20"/>
                <w:szCs w:val="20"/>
              </w:rPr>
              <w:t>SingleDoseType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FD1479" w14:textId="77777777" w:rsidR="004D1BD1" w:rsidRPr="00B44083" w:rsidRDefault="004D1BD1" w:rsidP="004217B5">
            <w:pPr>
              <w:spacing w:before="120" w:after="120"/>
              <w:ind w:left="149"/>
              <w:rPr>
                <w:sz w:val="20"/>
                <w:szCs w:val="20"/>
                <w:lang w:val="sv-SE"/>
              </w:rPr>
            </w:pPr>
            <w:r w:rsidRPr="00B44083">
              <w:rPr>
                <w:sz w:val="20"/>
                <w:szCs w:val="20"/>
                <w:lang w:val="sv-SE"/>
              </w:rPr>
              <w:t>Engångsdosering.</w:t>
            </w:r>
          </w:p>
          <w:p w14:paraId="2507378E" w14:textId="77777777" w:rsidR="004D1BD1" w:rsidRPr="00B44083" w:rsidRDefault="004D1BD1" w:rsidP="004217B5">
            <w:pPr>
              <w:spacing w:before="120" w:after="120"/>
              <w:ind w:left="149"/>
              <w:rPr>
                <w:sz w:val="20"/>
                <w:szCs w:val="20"/>
                <w:lang w:val="sv-SE"/>
              </w:rPr>
            </w:pPr>
            <w:r w:rsidRPr="00B44083">
              <w:rPr>
                <w:sz w:val="20"/>
                <w:szCs w:val="20"/>
                <w:lang w:val="sv-SE"/>
              </w:rPr>
              <w:t>Beskriver att intag eller applicering ska ske vid ett enda tillfälle.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EB1502"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E43AEC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826447"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C4DEDCD"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FF25E7" w14:textId="38FEC9B0"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5DF9C4"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204CC64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956C6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6B756C"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845BD9" w14:textId="77777777" w:rsidR="004D1BD1" w:rsidRPr="00B44083" w:rsidRDefault="004D1BD1" w:rsidP="004217B5">
            <w:pPr>
              <w:spacing w:before="120" w:after="120"/>
              <w:ind w:left="149"/>
              <w:rPr>
                <w:sz w:val="20"/>
                <w:szCs w:val="20"/>
                <w:lang w:val="sv-SE"/>
              </w:rPr>
            </w:pPr>
            <w:r w:rsidRPr="00B44083">
              <w:rPr>
                <w:sz w:val="20"/>
                <w:szCs w:val="20"/>
                <w:lang w:val="sv-SE"/>
              </w:rPr>
              <w:t xml:space="preserve">Det lägre värdet i intervallet. Minst ett av fälten </w:t>
            </w:r>
            <w:r w:rsidRPr="00B44083">
              <w:rPr>
                <w:sz w:val="20"/>
                <w:szCs w:val="20"/>
                <w:lang w:val="sv-SE"/>
              </w:rPr>
              <w:lastRenderedPageBreak/>
              <w:t>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C43C5E" w14:textId="77777777" w:rsidR="004D1BD1" w:rsidRPr="00B44083" w:rsidRDefault="004D1BD1" w:rsidP="004217B5">
            <w:pPr>
              <w:spacing w:before="120" w:after="120"/>
              <w:ind w:left="142"/>
              <w:rPr>
                <w:szCs w:val="20"/>
              </w:rPr>
            </w:pPr>
            <w:r w:rsidRPr="00B44083">
              <w:rPr>
                <w:sz w:val="20"/>
                <w:szCs w:val="20"/>
                <w:lang w:val="sv-SE"/>
              </w:rPr>
              <w:lastRenderedPageBreak/>
              <w:t>0..1</w:t>
            </w:r>
          </w:p>
        </w:tc>
      </w:tr>
      <w:tr w:rsidR="004D1BD1" w:rsidRPr="00B44083" w14:paraId="6023986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5E78D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4F9A8B"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E87B51"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CFD4CE"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6402E7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9AC91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2236A0"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9670D8"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73C458"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2351AD4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42BA62"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F51BD0" w14:textId="77777777" w:rsidR="004D1BD1" w:rsidRPr="00B44083" w:rsidRDefault="004D1BD1" w:rsidP="004217B5">
            <w:pPr>
              <w:spacing w:before="120" w:after="120"/>
              <w:ind w:left="102"/>
              <w:rPr>
                <w:sz w:val="20"/>
                <w:szCs w:val="20"/>
              </w:rPr>
            </w:pPr>
            <w:r w:rsidRPr="00B44083">
              <w:rPr>
                <w:sz w:val="20"/>
                <w:szCs w:val="20"/>
              </w:rPr>
              <w:t>TimeStampType</w:t>
            </w:r>
          </w:p>
          <w:p w14:paraId="0738EF14" w14:textId="77777777" w:rsidR="004D1BD1" w:rsidRPr="00B44083" w:rsidRDefault="004D1BD1" w:rsidP="004217B5">
            <w:pPr>
              <w:spacing w:before="120" w:after="120"/>
              <w:ind w:left="102"/>
              <w:rPr>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3AA727" w14:textId="4D5B88B2" w:rsidR="004D1BD1" w:rsidRPr="00B44083" w:rsidRDefault="004D1BD1" w:rsidP="004217B5">
            <w:pPr>
              <w:spacing w:before="120" w:after="120"/>
              <w:ind w:left="149"/>
              <w:rPr>
                <w:sz w:val="20"/>
                <w:szCs w:val="20"/>
                <w:lang w:val="sv-SE"/>
              </w:rPr>
            </w:pPr>
            <w:r w:rsidRPr="00B44083">
              <w:rPr>
                <w:sz w:val="20"/>
                <w:szCs w:val="20"/>
                <w:lang w:val="sv-SE"/>
              </w:rPr>
              <w:t>Den tid eller det tillfälle under dygnet när läkemedlet ska intas eller appliceras. Tidpunkt kan anges som en specifik dag, (datum, veckodag eller antal dagar från Doseringsstegets början) eller som ett tillfälle eller klockslag inom dygnet eller som en kombination av dessa. Om tid utelämnas tolkas det som "omgående".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2B470D"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7E3BE7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71F27C"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../../../../../../unstructuredDosageInformation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704987" w14:textId="77777777" w:rsidR="004D1BD1" w:rsidRPr="00B44083" w:rsidRDefault="004D1BD1" w:rsidP="004217B5">
            <w:pPr>
              <w:spacing w:before="120" w:after="120"/>
              <w:ind w:left="102"/>
              <w:rPr>
                <w:spacing w:val="-1"/>
                <w:sz w:val="20"/>
                <w:szCs w:val="20"/>
              </w:rPr>
            </w:pPr>
            <w:r w:rsidRPr="00B44083">
              <w:rPr>
                <w:spacing w:val="-1"/>
                <w:sz w:val="20"/>
                <w:szCs w:val="20"/>
              </w:rPr>
              <w:t>UnstructuredDosageInformationType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BC188A5" w14:textId="77777777" w:rsidR="004D1BD1" w:rsidRPr="00B44083" w:rsidRDefault="004D1BD1" w:rsidP="004217B5">
            <w:pPr>
              <w:spacing w:before="120" w:after="120"/>
              <w:ind w:left="149"/>
              <w:rPr>
                <w:sz w:val="20"/>
                <w:szCs w:val="20"/>
                <w:lang w:val="sv-SE"/>
              </w:rPr>
            </w:pPr>
            <w:r w:rsidRPr="00B44083">
              <w:rPr>
                <w:sz w:val="20"/>
                <w:szCs w:val="20"/>
                <w:lang w:val="sv-SE"/>
              </w:rPr>
              <w:t>Fritextdosering</w:t>
            </w:r>
          </w:p>
          <w:p w14:paraId="7AA42284" w14:textId="77777777" w:rsidR="004D1BD1" w:rsidRPr="00B44083" w:rsidRDefault="004D1BD1" w:rsidP="004217B5">
            <w:pPr>
              <w:spacing w:before="120" w:after="120"/>
              <w:ind w:left="149"/>
              <w:rPr>
                <w:sz w:val="20"/>
                <w:szCs w:val="20"/>
                <w:lang w:val="sv-SE"/>
              </w:rPr>
            </w:pPr>
            <w:r w:rsidRPr="00B44083">
              <w:rPr>
                <w:sz w:val="20"/>
                <w:szCs w:val="20"/>
                <w:lang w:val="sv-SE"/>
              </w:rPr>
              <w:t>Beskriver en dosering i klartext. Denna doseringstyp används för de fall då doseringen är för komplex eller av andra skäl inte kan anges inom ramen för någon av de andra doseringstyperna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CD1678"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F25090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0E3F35"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9BB0A4"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7D45BFE" w14:textId="77777777" w:rsidR="004D1BD1" w:rsidRPr="00B44083" w:rsidRDefault="004D1BD1" w:rsidP="004217B5">
            <w:pPr>
              <w:spacing w:before="120" w:after="120"/>
              <w:ind w:left="149"/>
              <w:rPr>
                <w:sz w:val="20"/>
                <w:szCs w:val="20"/>
                <w:lang w:val="sv-SE"/>
              </w:rPr>
            </w:pPr>
            <w:r w:rsidRPr="00B44083">
              <w:rPr>
                <w:sz w:val="20"/>
                <w:szCs w:val="20"/>
                <w:lang w:val="sv-SE"/>
              </w:rPr>
              <w:t>Dosering angiven i klartext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DA0600"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5EC498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D892B5"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../rampE</w:t>
            </w:r>
            <w:r w:rsidRPr="00B44083">
              <w:rPr>
                <w:sz w:val="20"/>
                <w:szCs w:val="20"/>
              </w:rPr>
              <w:t>nd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810DEF"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RampEndpointType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005E0C" w14:textId="77777777" w:rsidR="004D1BD1" w:rsidRPr="00B44083" w:rsidRDefault="004D1BD1" w:rsidP="004217B5">
            <w:pPr>
              <w:spacing w:before="120" w:after="120"/>
              <w:ind w:left="149"/>
              <w:rPr>
                <w:sz w:val="20"/>
                <w:szCs w:val="20"/>
                <w:lang w:val="sv-SE"/>
              </w:rPr>
            </w:pPr>
            <w:r w:rsidRPr="00B44083">
              <w:rPr>
                <w:sz w:val="20"/>
                <w:szCs w:val="20"/>
                <w:lang w:val="sv-SE"/>
              </w:rPr>
              <w:t>Den dosering som gäller vid doseringsstegets slut.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24AC22"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A438F8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CE7EB7" w14:textId="77777777" w:rsidR="004D1BD1" w:rsidRPr="00B44083" w:rsidRDefault="004D1BD1" w:rsidP="004217B5">
            <w:pPr>
              <w:spacing w:before="120" w:after="120"/>
              <w:ind w:left="102" w:right="177"/>
              <w:rPr>
                <w:sz w:val="20"/>
                <w:szCs w:val="20"/>
                <w:lang w:val="sv-SE"/>
              </w:rPr>
            </w:pPr>
            <w:r w:rsidRPr="00B44083">
              <w:rPr>
                <w:sz w:val="20"/>
                <w:szCs w:val="20"/>
                <w:lang w:val="sv-SE"/>
              </w:rPr>
              <w:t>../../../../../../../../f</w:t>
            </w:r>
            <w:r w:rsidRPr="00B44083">
              <w:rPr>
                <w:spacing w:val="-1"/>
                <w:sz w:val="20"/>
                <w:szCs w:val="20"/>
                <w:lang w:val="sv-SE"/>
              </w:rPr>
              <w:t>requencyDosage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DFF9D0"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FrequencyDosageType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7F7768" w14:textId="77777777" w:rsidR="004D1BD1" w:rsidRPr="00B44083" w:rsidRDefault="004D1BD1" w:rsidP="004217B5">
            <w:pPr>
              <w:spacing w:before="120" w:after="120"/>
              <w:ind w:left="149"/>
              <w:rPr>
                <w:sz w:val="20"/>
                <w:szCs w:val="20"/>
                <w:lang w:val="sv-SE"/>
              </w:rPr>
            </w:pPr>
            <w:r w:rsidRPr="00B44083">
              <w:rPr>
                <w:sz w:val="20"/>
                <w:szCs w:val="20"/>
                <w:lang w:val="sv-SE"/>
              </w:rPr>
              <w:t>Frekvensdosering.</w:t>
            </w:r>
          </w:p>
          <w:p w14:paraId="24149844"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ett antal intag eller appliceringar under en viss tidsenhet, dvs. frekvensen.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22271E"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05F4DF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E50708" w14:textId="77777777" w:rsidR="004D1BD1" w:rsidRPr="00B44083" w:rsidRDefault="004D1BD1" w:rsidP="004217B5">
            <w:pPr>
              <w:spacing w:before="120" w:after="120"/>
              <w:ind w:left="102" w:right="177"/>
              <w:rPr>
                <w:sz w:val="20"/>
                <w:szCs w:val="20"/>
                <w:lang w:val="sv-SE"/>
              </w:rPr>
            </w:pP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4B761B"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EFEA61F"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 vid varje tillfälle, t.ex. 2 tabletter</w:t>
            </w:r>
          </w:p>
          <w:p w14:paraId="0A37FBEF"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C8BF4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6114337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3E5BD6"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A56048C"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F9469B"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165052"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7A9B773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07B96B"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611F81"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026558"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F68D67"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E6BE91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3A62A9"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E7BED8"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9128F4"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DCF33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3900C7B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D8E15B"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frequency</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4A3208"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6E2BCF" w14:textId="77777777" w:rsidR="004D1BD1" w:rsidRPr="00B44083" w:rsidRDefault="004D1BD1" w:rsidP="004217B5">
            <w:pPr>
              <w:spacing w:before="120" w:after="120"/>
              <w:ind w:left="149"/>
              <w:rPr>
                <w:sz w:val="20"/>
                <w:szCs w:val="20"/>
                <w:lang w:val="sv-SE"/>
              </w:rPr>
            </w:pPr>
            <w:r w:rsidRPr="00B44083">
              <w:rPr>
                <w:sz w:val="20"/>
                <w:szCs w:val="20"/>
                <w:lang w:val="sv-SE"/>
              </w:rPr>
              <w:t>Periodicitet för intaget eller appliceringen uttryck som antal gånger per tidsenhet, t.ex. 3 gånger dagligen (3/dag).</w:t>
            </w:r>
          </w:p>
          <w:p w14:paraId="119361F1"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2127CD"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B44083" w14:paraId="79F84C0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FB05C1"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18BF7D"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76FA5A"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6EFD4D"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520AF43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8ADA8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EE4947"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7E19A3"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AA4AF8"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75C0A1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48DACC"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../../../../../../periodDosage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FE89A4" w14:textId="77777777" w:rsidR="004D1BD1" w:rsidRPr="00B44083" w:rsidRDefault="004D1BD1" w:rsidP="004217B5">
            <w:pPr>
              <w:spacing w:before="120" w:after="120"/>
              <w:ind w:left="102"/>
              <w:rPr>
                <w:spacing w:val="-1"/>
                <w:sz w:val="20"/>
                <w:szCs w:val="20"/>
              </w:rPr>
            </w:pPr>
            <w:r w:rsidRPr="00B44083">
              <w:rPr>
                <w:spacing w:val="-1"/>
                <w:sz w:val="20"/>
                <w:szCs w:val="20"/>
              </w:rPr>
              <w:t>PeriodDosageType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F34800" w14:textId="77777777" w:rsidR="004D1BD1" w:rsidRPr="00B44083" w:rsidRDefault="004D1BD1" w:rsidP="004217B5">
            <w:pPr>
              <w:spacing w:before="120" w:after="120"/>
              <w:ind w:left="149"/>
              <w:rPr>
                <w:sz w:val="20"/>
                <w:szCs w:val="20"/>
                <w:lang w:val="sv-SE"/>
              </w:rPr>
            </w:pPr>
            <w:r w:rsidRPr="00B44083">
              <w:rPr>
                <w:sz w:val="20"/>
                <w:szCs w:val="20"/>
                <w:lang w:val="sv-SE"/>
              </w:rPr>
              <w:t>Perioddosering.</w:t>
            </w:r>
          </w:p>
          <w:p w14:paraId="0D1DDF4D"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den tid som ska flyta mellan varje intag eller applicering.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0C4265"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CEC9AD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FBCF53"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4D7B1E"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94DF09" w14:textId="393D14A8"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 vid varje tillfälle, t.ex. 2 tabletter</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3D477E"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EC0711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FD23CA"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52D5A0"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DA1B69"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5A8580"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119B81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BF674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EA0C99"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F22272"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205997"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54B149A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B83A1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98BE25"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C38A14"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E94FCC1"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297EF7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62BDAB"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131F96"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AFAEDD" w14:textId="77777777" w:rsidR="004D1BD1" w:rsidRPr="00B44083" w:rsidRDefault="004D1BD1" w:rsidP="004217B5">
            <w:pPr>
              <w:spacing w:before="120" w:after="120"/>
              <w:ind w:left="149"/>
              <w:rPr>
                <w:sz w:val="20"/>
                <w:szCs w:val="20"/>
                <w:lang w:val="sv-SE"/>
              </w:rPr>
            </w:pPr>
            <w:r w:rsidRPr="00B44083">
              <w:rPr>
                <w:sz w:val="20"/>
                <w:szCs w:val="20"/>
                <w:lang w:val="sv-SE"/>
              </w:rPr>
              <w:t>Periodicitet för intaget eller appliceringen uttryck som förfluten tid mellan varje intag eller applicering, t.ex. var 6:e timme (1/6 tim).</w:t>
            </w:r>
          </w:p>
          <w:p w14:paraId="55D400F1"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350148"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0A7856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FA37F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418B51"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8A900C"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FC4EC3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F70860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5B57E8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C41780"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C65926"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56E3DD"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AEBD48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D388C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../../../../../../occasionDose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33DF6A" w14:textId="77777777" w:rsidR="004D1BD1" w:rsidRPr="00B44083" w:rsidRDefault="004D1BD1" w:rsidP="004217B5">
            <w:pPr>
              <w:spacing w:before="120" w:after="120"/>
              <w:ind w:left="102"/>
              <w:rPr>
                <w:spacing w:val="-1"/>
                <w:sz w:val="20"/>
                <w:szCs w:val="20"/>
              </w:rPr>
            </w:pPr>
            <w:r w:rsidRPr="00B44083">
              <w:rPr>
                <w:spacing w:val="-1"/>
                <w:sz w:val="20"/>
                <w:szCs w:val="20"/>
              </w:rPr>
              <w:t>OccasionDosageType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0EAF2A" w14:textId="77777777" w:rsidR="004D1BD1" w:rsidRPr="00B44083" w:rsidRDefault="004D1BD1" w:rsidP="004217B5">
            <w:pPr>
              <w:spacing w:before="120" w:after="120"/>
              <w:ind w:left="149"/>
              <w:rPr>
                <w:sz w:val="20"/>
                <w:szCs w:val="20"/>
                <w:lang w:val="sv-SE"/>
              </w:rPr>
            </w:pPr>
            <w:r w:rsidRPr="00B44083">
              <w:rPr>
                <w:sz w:val="20"/>
                <w:szCs w:val="20"/>
                <w:lang w:val="sv-SE"/>
              </w:rPr>
              <w:t>Tillfällesdosering.</w:t>
            </w:r>
          </w:p>
          <w:p w14:paraId="1B62A6F1" w14:textId="77777777" w:rsidR="004D1BD1" w:rsidRPr="00B44083" w:rsidRDefault="004D1BD1" w:rsidP="004217B5">
            <w:pPr>
              <w:spacing w:before="120" w:after="120"/>
              <w:ind w:left="149"/>
              <w:rPr>
                <w:sz w:val="20"/>
                <w:szCs w:val="20"/>
                <w:lang w:val="sv-SE"/>
              </w:rPr>
            </w:pPr>
            <w:r w:rsidRPr="00B44083">
              <w:rPr>
                <w:sz w:val="20"/>
                <w:szCs w:val="20"/>
                <w:lang w:val="sv-SE"/>
              </w:rPr>
              <w:t>Beskriver dosering uttryckt som mängd och periodicitet i form av ett eller flera enskilda Doseringstillfällen som är knutna till tidpunkter eller händelser inom en viss period, vanligtvis ett dygn.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2AB265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9E6094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459DA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DBE02AF" w14:textId="77777777" w:rsidR="004D1BD1" w:rsidRPr="00B44083" w:rsidRDefault="004D1BD1" w:rsidP="004217B5">
            <w:pPr>
              <w:spacing w:before="120" w:after="120"/>
              <w:ind w:left="102"/>
              <w:rPr>
                <w:spacing w:val="-1"/>
                <w:sz w:val="20"/>
                <w:szCs w:val="20"/>
              </w:rPr>
            </w:pPr>
            <w:r w:rsidRPr="00B44083">
              <w:rPr>
                <w:spacing w:val="-1"/>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79C684" w14:textId="77777777" w:rsidR="004D1BD1" w:rsidRPr="00B44083" w:rsidRDefault="004D1BD1" w:rsidP="004217B5">
            <w:pPr>
              <w:spacing w:before="120" w:after="120"/>
              <w:ind w:left="149"/>
              <w:rPr>
                <w:sz w:val="20"/>
                <w:szCs w:val="20"/>
                <w:lang w:val="sv-SE"/>
              </w:rPr>
            </w:pPr>
            <w:r w:rsidRPr="00B44083">
              <w:rPr>
                <w:sz w:val="20"/>
                <w:szCs w:val="20"/>
                <w:lang w:val="sv-SE"/>
              </w:rPr>
              <w:t>Periodtid för intagen i dagar. Vid daglig dosering är periodlängd = 1 dag, vid intag varannan dag är periodlängd = 2 dagar osv. Värde är &gt;0 och &lt;= 28.</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C1B913"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381CF55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8FFFBD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6CF5F1"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23F70B" w14:textId="77777777" w:rsidR="004D1BD1" w:rsidRPr="00B44083" w:rsidRDefault="004D1BD1" w:rsidP="004217B5">
            <w:pPr>
              <w:spacing w:before="120" w:after="120"/>
              <w:ind w:left="149"/>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C92854"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2F7040F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FD91E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FD32FB3"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D9A545" w14:textId="77777777" w:rsidR="004D1BD1" w:rsidRPr="00B44083" w:rsidRDefault="004D1BD1" w:rsidP="004217B5">
            <w:pPr>
              <w:spacing w:before="120" w:after="120"/>
              <w:ind w:left="149"/>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A6073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5032CD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7A32F5"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B019CF2" w14:textId="77777777" w:rsidR="004D1BD1" w:rsidRPr="00B44083" w:rsidRDefault="004D1BD1" w:rsidP="004217B5">
            <w:pPr>
              <w:spacing w:before="120" w:after="120"/>
              <w:ind w:left="102"/>
              <w:rPr>
                <w:sz w:val="20"/>
                <w:szCs w:val="20"/>
              </w:rPr>
            </w:pPr>
            <w:r w:rsidRPr="00B44083">
              <w:rPr>
                <w:sz w:val="20"/>
                <w:szCs w:val="20"/>
              </w:rPr>
              <w:t>AdministrationOccurre</w:t>
            </w:r>
            <w:r w:rsidRPr="00B44083">
              <w:rPr>
                <w:sz w:val="20"/>
                <w:szCs w:val="20"/>
              </w:rPr>
              <w:lastRenderedPageBreak/>
              <w:t>nceType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EED5BE" w14:textId="77777777" w:rsidR="004D1BD1" w:rsidRPr="00B44083" w:rsidRDefault="004D1BD1" w:rsidP="004217B5">
            <w:pPr>
              <w:spacing w:before="120" w:after="120"/>
              <w:ind w:left="149"/>
              <w:rPr>
                <w:sz w:val="20"/>
                <w:szCs w:val="20"/>
                <w:lang w:val="sv-SE"/>
              </w:rPr>
            </w:pPr>
            <w:r w:rsidRPr="00B44083">
              <w:rPr>
                <w:sz w:val="20"/>
                <w:szCs w:val="20"/>
                <w:lang w:val="sv-SE"/>
              </w:rPr>
              <w:lastRenderedPageBreak/>
              <w:t>Det eller de doseringstillfällen som anger mängd och tidpunkt inom perioden.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8AB9B5"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59A5B4E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DD31DE"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CED6BC"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10AFE7"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39274F"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7CCEB01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18D189"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2B5EA4"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DAACAA"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1EF5F6"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5C7DD09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4728E5"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F8A372"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A3267B"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07FCE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2FCF668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B7B37A"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6D36DF"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DEE3E5"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D9D50F"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3D15843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9C5CB2" w14:textId="77777777" w:rsidR="004D1BD1" w:rsidRPr="00B44083" w:rsidRDefault="004D1BD1" w:rsidP="004217B5">
            <w:pPr>
              <w:spacing w:before="120" w:after="120"/>
              <w:ind w:left="102" w:right="177"/>
              <w:rPr>
                <w:sz w:val="20"/>
                <w:szCs w:val="20"/>
                <w:lang w:val="sv-SE"/>
              </w:rPr>
            </w:pP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9CFFD8"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0FB984" w14:textId="77777777" w:rsidR="004D1BD1" w:rsidRPr="00B44083" w:rsidRDefault="004D1BD1" w:rsidP="004217B5">
            <w:pPr>
              <w:spacing w:before="120" w:after="120"/>
              <w:ind w:left="149"/>
              <w:rPr>
                <w:sz w:val="20"/>
                <w:szCs w:val="20"/>
                <w:lang w:val="sv-SE"/>
              </w:rPr>
            </w:pPr>
            <w:r w:rsidRPr="00B44083">
              <w:rPr>
                <w:sz w:val="20"/>
                <w:szCs w:val="20"/>
                <w:lang w:val="sv-SE"/>
              </w:rPr>
              <w:t>Den tidpunkt eller det tillfälle under dygnet när läkemedlet ska intas eller appliceras. Exempelvis ”Klockan 19:30” eller ”innan lunch”.</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4CD1B3"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7ECCE79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D7DF0B1"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dayOfPeriod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387B7C6" w14:textId="77777777" w:rsidR="004D1BD1" w:rsidRPr="00B44083" w:rsidRDefault="004D1BD1" w:rsidP="004217B5">
            <w:pPr>
              <w:spacing w:before="120" w:after="120"/>
              <w:ind w:left="102"/>
              <w:rPr>
                <w:spacing w:val="-1"/>
                <w:sz w:val="20"/>
                <w:szCs w:val="20"/>
              </w:rPr>
            </w:pPr>
            <w:r w:rsidRPr="00B44083">
              <w:rPr>
                <w:spacing w:val="-1"/>
                <w:sz w:val="20"/>
                <w:szCs w:val="20"/>
              </w:rPr>
              <w:t>int</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A22256" w14:textId="77777777" w:rsidR="004D1BD1" w:rsidRPr="00B44083" w:rsidRDefault="004D1BD1" w:rsidP="004217B5">
            <w:pPr>
              <w:spacing w:before="120" w:after="120"/>
              <w:ind w:left="149"/>
              <w:rPr>
                <w:sz w:val="20"/>
                <w:szCs w:val="20"/>
                <w:lang w:val="sv-SE"/>
              </w:rPr>
            </w:pPr>
            <w:r w:rsidRPr="00B44083">
              <w:rPr>
                <w:sz w:val="20"/>
                <w:szCs w:val="20"/>
                <w:lang w:val="sv-SE"/>
              </w:rPr>
              <w:t>Dag i perioden när intag ska ske. Tillåtna värden 1-14.</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F0C1D4D"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3865A63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DC824A"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../../../../../../rampedDosage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7F17D7" w14:textId="77777777" w:rsidR="004D1BD1" w:rsidRPr="00B44083" w:rsidRDefault="004D1BD1" w:rsidP="004217B5">
            <w:pPr>
              <w:spacing w:before="120" w:after="120"/>
              <w:ind w:left="102"/>
              <w:rPr>
                <w:color w:val="FF0000"/>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1C26D77" w14:textId="77777777" w:rsidR="004D1BD1" w:rsidRPr="00B44083" w:rsidRDefault="004D1BD1" w:rsidP="004217B5">
            <w:pPr>
              <w:spacing w:before="120" w:after="120"/>
              <w:ind w:left="149"/>
              <w:rPr>
                <w:color w:val="FF0000"/>
                <w:spacing w:val="-1"/>
                <w:sz w:val="20"/>
                <w:szCs w:val="20"/>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EE70AE" w14:textId="77777777" w:rsidR="004D1BD1" w:rsidRPr="00B44083" w:rsidRDefault="004D1BD1" w:rsidP="004217B5">
            <w:pPr>
              <w:spacing w:before="120" w:after="120"/>
              <w:ind w:left="142"/>
              <w:rPr>
                <w:color w:val="FF0000"/>
                <w:sz w:val="20"/>
                <w:szCs w:val="20"/>
              </w:rPr>
            </w:pPr>
            <w:r w:rsidRPr="00B44083">
              <w:rPr>
                <w:color w:val="FF0000"/>
                <w:sz w:val="20"/>
                <w:szCs w:val="20"/>
              </w:rPr>
              <w:t>0..0</w:t>
            </w:r>
          </w:p>
        </w:tc>
      </w:tr>
      <w:tr w:rsidR="004D1BD1" w:rsidRPr="00B44083" w14:paraId="5901613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A57D9E"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../../../../../../singleDose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D0EBBF" w14:textId="77777777" w:rsidR="004D1BD1" w:rsidRPr="00B44083" w:rsidRDefault="004D1BD1" w:rsidP="004217B5">
            <w:pPr>
              <w:spacing w:before="120" w:after="120"/>
              <w:ind w:left="102"/>
              <w:rPr>
                <w:spacing w:val="-1"/>
                <w:sz w:val="20"/>
                <w:szCs w:val="20"/>
              </w:rPr>
            </w:pPr>
            <w:r w:rsidRPr="00B44083">
              <w:rPr>
                <w:spacing w:val="-1"/>
                <w:sz w:val="20"/>
                <w:szCs w:val="20"/>
              </w:rPr>
              <w:t>SingleDoseType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F0AD97" w14:textId="77777777" w:rsidR="004D1BD1" w:rsidRPr="00B44083" w:rsidRDefault="004D1BD1" w:rsidP="004217B5">
            <w:pPr>
              <w:spacing w:before="120" w:after="120"/>
              <w:ind w:left="149"/>
              <w:rPr>
                <w:sz w:val="20"/>
                <w:szCs w:val="20"/>
                <w:lang w:val="sv-SE"/>
              </w:rPr>
            </w:pPr>
            <w:r w:rsidRPr="00B44083">
              <w:rPr>
                <w:sz w:val="20"/>
                <w:szCs w:val="20"/>
                <w:lang w:val="sv-SE"/>
              </w:rPr>
              <w:t>Engångsdosering.</w:t>
            </w:r>
          </w:p>
          <w:p w14:paraId="16406455" w14:textId="77777777" w:rsidR="004D1BD1" w:rsidRPr="00B44083" w:rsidRDefault="004D1BD1" w:rsidP="004217B5">
            <w:pPr>
              <w:spacing w:before="120" w:after="120"/>
              <w:ind w:left="149"/>
              <w:rPr>
                <w:sz w:val="20"/>
                <w:szCs w:val="20"/>
                <w:lang w:val="sv-SE"/>
              </w:rPr>
            </w:pPr>
            <w:r w:rsidRPr="00B44083">
              <w:rPr>
                <w:sz w:val="20"/>
                <w:szCs w:val="20"/>
                <w:lang w:val="sv-SE"/>
              </w:rPr>
              <w:t>Beskriver att intag eller applicering ska ske vid ett enda tillfälle.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55C8B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3E4F54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4FBE4FC"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8C5523"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8AB0565" w14:textId="77777777"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w:t>
            </w:r>
          </w:p>
          <w:p w14:paraId="73FAB9E5" w14:textId="77777777" w:rsidR="004D1BD1" w:rsidRPr="00B44083" w:rsidRDefault="004D1BD1" w:rsidP="004217B5">
            <w:pPr>
              <w:spacing w:before="120" w:after="120"/>
              <w:ind w:left="149"/>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BA8DF5"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6012B3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1A36A3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2E47ED"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8A0C76"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0D0200"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310477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6A3B0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684E12"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87D50A"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04CBEE"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68B720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293AB6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236735"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3B3F75"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FE583A"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19F2246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EA3336B"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5F8496A" w14:textId="77777777" w:rsidR="004D1BD1" w:rsidRPr="00B44083" w:rsidRDefault="004D1BD1" w:rsidP="004217B5">
            <w:pPr>
              <w:spacing w:before="120" w:after="120"/>
              <w:ind w:left="102"/>
              <w:rPr>
                <w:sz w:val="20"/>
                <w:szCs w:val="20"/>
              </w:rPr>
            </w:pPr>
            <w:r w:rsidRPr="00B44083">
              <w:rPr>
                <w:sz w:val="20"/>
                <w:szCs w:val="20"/>
              </w:rPr>
              <w:t>TimeStampType</w:t>
            </w:r>
          </w:p>
          <w:p w14:paraId="51255487" w14:textId="77777777" w:rsidR="004D1BD1" w:rsidRPr="00B44083" w:rsidRDefault="004D1BD1" w:rsidP="004217B5">
            <w:pPr>
              <w:spacing w:before="120" w:after="120"/>
              <w:ind w:left="102"/>
              <w:rPr>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CD2606" w14:textId="13D0553D" w:rsidR="004D1BD1" w:rsidRPr="00B44083" w:rsidRDefault="004D1BD1" w:rsidP="004217B5">
            <w:pPr>
              <w:spacing w:before="120" w:after="120"/>
              <w:ind w:left="149"/>
              <w:rPr>
                <w:sz w:val="20"/>
                <w:szCs w:val="20"/>
                <w:lang w:val="sv-SE"/>
              </w:rPr>
            </w:pPr>
            <w:r w:rsidRPr="00B44083">
              <w:rPr>
                <w:sz w:val="20"/>
                <w:szCs w:val="20"/>
                <w:lang w:val="sv-SE"/>
              </w:rPr>
              <w:t>Den tid eller det tillfälle under dygnet när läkemedlet ska intas eller appliceras. Tidpunkt kan anges som en specifik dag, (datum, veckodag eller antal dagar från Doseringsstegets början) eller som ett tillfälle eller klockslag inom dygnet eller som en kombination av dessa. Om tid utelämnas tolkas det som "omgående".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388FD1"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85FABF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6AAD2C"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../../../../../../unstructur</w:t>
            </w:r>
            <w:r w:rsidRPr="00B44083">
              <w:rPr>
                <w:sz w:val="20"/>
                <w:szCs w:val="20"/>
              </w:rPr>
              <w:lastRenderedPageBreak/>
              <w:t>edDosageInformation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826E91" w14:textId="77777777" w:rsidR="004D1BD1" w:rsidRPr="00B44083" w:rsidRDefault="004D1BD1" w:rsidP="004217B5">
            <w:pPr>
              <w:spacing w:before="120" w:after="120"/>
              <w:ind w:left="102"/>
              <w:rPr>
                <w:spacing w:val="-1"/>
                <w:sz w:val="20"/>
                <w:szCs w:val="20"/>
              </w:rPr>
            </w:pPr>
            <w:r w:rsidRPr="00B44083">
              <w:rPr>
                <w:spacing w:val="-1"/>
                <w:sz w:val="20"/>
                <w:szCs w:val="20"/>
              </w:rPr>
              <w:lastRenderedPageBreak/>
              <w:t>UnstructuredDosageInf</w:t>
            </w:r>
            <w:r w:rsidRPr="00B44083">
              <w:rPr>
                <w:spacing w:val="-1"/>
                <w:sz w:val="20"/>
                <w:szCs w:val="20"/>
              </w:rPr>
              <w:lastRenderedPageBreak/>
              <w:t>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D874A4" w14:textId="77777777" w:rsidR="004D1BD1" w:rsidRPr="00B44083" w:rsidRDefault="004D1BD1" w:rsidP="004217B5">
            <w:pPr>
              <w:spacing w:before="120" w:after="120"/>
              <w:ind w:left="149"/>
              <w:rPr>
                <w:sz w:val="20"/>
                <w:szCs w:val="20"/>
                <w:lang w:val="sv-SE"/>
              </w:rPr>
            </w:pPr>
            <w:r w:rsidRPr="00B44083">
              <w:rPr>
                <w:sz w:val="20"/>
                <w:szCs w:val="20"/>
                <w:lang w:val="sv-SE"/>
              </w:rPr>
              <w:lastRenderedPageBreak/>
              <w:t>Fritextdosering</w:t>
            </w:r>
          </w:p>
          <w:p w14:paraId="44FF6163" w14:textId="77777777" w:rsidR="004D1BD1" w:rsidRPr="00B44083" w:rsidRDefault="004D1BD1" w:rsidP="004217B5">
            <w:pPr>
              <w:spacing w:before="120" w:after="120"/>
              <w:ind w:left="149"/>
              <w:rPr>
                <w:sz w:val="20"/>
                <w:szCs w:val="20"/>
                <w:lang w:val="sv-SE"/>
              </w:rPr>
            </w:pPr>
            <w:r w:rsidRPr="00B44083">
              <w:rPr>
                <w:sz w:val="20"/>
                <w:szCs w:val="20"/>
                <w:lang w:val="sv-SE"/>
              </w:rPr>
              <w:lastRenderedPageBreak/>
              <w:t>Beskriver en dosering i klartext. Denna doseringstyp används för de fall då doseringen är för komplex eller av andra skäl inte kan anges inom ramen för någon av de andra doseringstyperna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47FA72"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07EFCAA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555103"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11CCF6"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F0D05D" w14:textId="77777777" w:rsidR="004D1BD1" w:rsidRPr="00B44083" w:rsidRDefault="004D1BD1" w:rsidP="004217B5">
            <w:pPr>
              <w:spacing w:before="120" w:after="120"/>
              <w:ind w:left="149"/>
              <w:rPr>
                <w:sz w:val="20"/>
                <w:szCs w:val="20"/>
                <w:lang w:val="sv-SE"/>
              </w:rPr>
            </w:pPr>
            <w:r w:rsidRPr="00B44083">
              <w:rPr>
                <w:sz w:val="20"/>
                <w:szCs w:val="20"/>
                <w:lang w:val="sv-SE"/>
              </w:rPr>
              <w:t>Dosering angiven i klartext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762ED8"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E14C06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3DDBEF" w14:textId="77777777" w:rsidR="004D1BD1" w:rsidRPr="00B44083" w:rsidRDefault="004D1BD1" w:rsidP="004217B5">
            <w:pPr>
              <w:spacing w:before="120" w:after="120"/>
              <w:ind w:left="102" w:right="177"/>
              <w:rPr>
                <w:sz w:val="20"/>
                <w:szCs w:val="20"/>
              </w:rPr>
            </w:pPr>
            <w:r w:rsidRPr="00B44083">
              <w:rPr>
                <w:sz w:val="20"/>
                <w:szCs w:val="20"/>
              </w:rPr>
              <w:t>../../../../../../singleDose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2B17F3" w14:textId="77777777" w:rsidR="004D1BD1" w:rsidRPr="00B44083" w:rsidRDefault="004D1BD1" w:rsidP="004217B5">
            <w:pPr>
              <w:spacing w:before="120" w:after="120"/>
              <w:ind w:left="102"/>
              <w:rPr>
                <w:spacing w:val="-1"/>
                <w:sz w:val="20"/>
                <w:szCs w:val="20"/>
              </w:rPr>
            </w:pPr>
            <w:r w:rsidRPr="00B44083">
              <w:rPr>
                <w:spacing w:val="-1"/>
                <w:sz w:val="20"/>
                <w:szCs w:val="20"/>
              </w:rPr>
              <w:t>SingleDoseType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427AA0" w14:textId="77777777" w:rsidR="004D1BD1" w:rsidRPr="00B44083" w:rsidRDefault="004D1BD1" w:rsidP="004217B5">
            <w:pPr>
              <w:spacing w:before="120" w:after="120"/>
              <w:ind w:left="149"/>
              <w:rPr>
                <w:sz w:val="20"/>
                <w:szCs w:val="20"/>
                <w:lang w:val="sv-SE"/>
              </w:rPr>
            </w:pPr>
            <w:r w:rsidRPr="00B44083">
              <w:rPr>
                <w:sz w:val="20"/>
                <w:szCs w:val="20"/>
                <w:lang w:val="sv-SE"/>
              </w:rPr>
              <w:t>Engångsdosering.</w:t>
            </w:r>
          </w:p>
          <w:p w14:paraId="2A67328E" w14:textId="77777777" w:rsidR="004D1BD1" w:rsidRPr="00B44083" w:rsidRDefault="004D1BD1" w:rsidP="004217B5">
            <w:pPr>
              <w:spacing w:before="120" w:after="120"/>
              <w:ind w:left="149"/>
              <w:rPr>
                <w:sz w:val="20"/>
                <w:szCs w:val="20"/>
                <w:lang w:val="sv-SE"/>
              </w:rPr>
            </w:pPr>
            <w:r w:rsidRPr="00B44083">
              <w:rPr>
                <w:sz w:val="20"/>
                <w:szCs w:val="20"/>
                <w:lang w:val="sv-SE"/>
              </w:rPr>
              <w:t>Beskriver att intag eller applicering ska ske vid ett enda tillfälle.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40B3C4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A8BF7C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25B08C" w14:textId="77777777" w:rsidR="004D1BD1" w:rsidRPr="00B44083" w:rsidRDefault="004D1BD1" w:rsidP="004217B5">
            <w:pPr>
              <w:spacing w:before="120" w:after="120"/>
              <w:ind w:left="102" w:right="177"/>
              <w:rPr>
                <w:sz w:val="20"/>
                <w:szCs w:val="20"/>
                <w:lang w:val="sv-SE"/>
              </w:rPr>
            </w:pP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F293C4"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9A09E3" w14:textId="4127B2E5" w:rsidR="004D1BD1" w:rsidRPr="00B44083" w:rsidRDefault="004D1BD1" w:rsidP="004217B5">
            <w:pPr>
              <w:spacing w:before="120" w:after="120"/>
              <w:ind w:left="149"/>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7A368F"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0D6B99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AD291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0E401B"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BE231B" w14:textId="77777777" w:rsidR="004D1BD1" w:rsidRPr="00B44083" w:rsidRDefault="004D1BD1" w:rsidP="004217B5">
            <w:pPr>
              <w:spacing w:before="120" w:after="120"/>
              <w:ind w:left="149"/>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55675F"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358F08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FD00F2" w14:textId="77777777" w:rsidR="004D1BD1" w:rsidRPr="00B44083" w:rsidRDefault="004D1BD1" w:rsidP="004217B5">
            <w:pPr>
              <w:spacing w:before="120" w:after="120"/>
              <w:ind w:left="102" w:right="177"/>
              <w:rPr>
                <w:szCs w:val="20"/>
              </w:rPr>
            </w:pP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1A3AAD"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49D4F1" w14:textId="77777777" w:rsidR="004D1BD1" w:rsidRPr="00B44083" w:rsidRDefault="004D1BD1" w:rsidP="004217B5">
            <w:pPr>
              <w:spacing w:before="120" w:after="120"/>
              <w:ind w:left="149"/>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7AF014"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013E79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104CE5" w14:textId="77777777" w:rsidR="004D1BD1" w:rsidRPr="00B44083" w:rsidRDefault="004D1BD1" w:rsidP="004217B5">
            <w:pPr>
              <w:spacing w:before="120" w:after="120"/>
              <w:ind w:left="102" w:right="177"/>
              <w:rPr>
                <w:szCs w:val="20"/>
              </w:rPr>
            </w:pP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62F5EF"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181BEB1" w14:textId="77777777" w:rsidR="004D1BD1" w:rsidRPr="00B44083" w:rsidRDefault="004D1BD1" w:rsidP="004217B5">
            <w:pPr>
              <w:spacing w:before="120" w:after="120"/>
              <w:ind w:left="149"/>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7D8995"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5B20AE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A7F96D" w14:textId="77777777" w:rsidR="004D1BD1" w:rsidRPr="00B44083" w:rsidRDefault="004D1BD1" w:rsidP="004217B5">
            <w:pPr>
              <w:spacing w:before="120" w:after="120"/>
              <w:ind w:left="102" w:right="177"/>
              <w:rPr>
                <w:sz w:val="20"/>
                <w:szCs w:val="20"/>
                <w:lang w:val="sv-SE"/>
              </w:rPr>
            </w:pPr>
            <w:r w:rsidRPr="00B44083">
              <w:rPr>
                <w:sz w:val="20"/>
                <w:szCs w:val="20"/>
              </w:rPr>
              <w:t>../../../../../../</w:t>
            </w: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188A37" w14:textId="77777777" w:rsidR="004D1BD1" w:rsidRPr="00B44083" w:rsidRDefault="004D1BD1" w:rsidP="004217B5">
            <w:pPr>
              <w:spacing w:before="120" w:after="120"/>
              <w:ind w:left="102"/>
              <w:rPr>
                <w:sz w:val="20"/>
                <w:szCs w:val="20"/>
              </w:rPr>
            </w:pPr>
            <w:r w:rsidRPr="00B44083">
              <w:rPr>
                <w:sz w:val="20"/>
                <w:szCs w:val="20"/>
              </w:rPr>
              <w:t>TimeStampType</w:t>
            </w:r>
          </w:p>
          <w:p w14:paraId="597B2947" w14:textId="77777777" w:rsidR="004D1BD1" w:rsidRPr="00B44083" w:rsidRDefault="004D1BD1" w:rsidP="004217B5">
            <w:pPr>
              <w:spacing w:before="120" w:after="120"/>
              <w:ind w:left="102"/>
              <w:rPr>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D6D3662" w14:textId="721D13F4" w:rsidR="004D1BD1" w:rsidRPr="00B44083" w:rsidRDefault="004D1BD1" w:rsidP="004217B5">
            <w:pPr>
              <w:spacing w:before="120" w:after="120"/>
              <w:ind w:left="149"/>
              <w:rPr>
                <w:sz w:val="20"/>
                <w:szCs w:val="20"/>
                <w:lang w:val="sv-SE"/>
              </w:rPr>
            </w:pPr>
            <w:r w:rsidRPr="00B44083">
              <w:rPr>
                <w:sz w:val="20"/>
                <w:szCs w:val="20"/>
                <w:lang w:val="sv-SE"/>
              </w:rPr>
              <w:t>Den tid eller det tillfälle under dygnet när läkemedlet ska intas eller appliceras. Tidpunkt kan anges som en specifik dag, (datum, veckodag eller antal dagar från Doseringsstegets början) eller som ett tillfälle eller klockslag inom dygnet eller som en kombination av dessa. Om tid utelämnas tolkas det som "omgående".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CC4CFA"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6022E1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5A2CD2" w14:textId="77777777" w:rsidR="004D1BD1" w:rsidRPr="00B44083" w:rsidRDefault="004D1BD1" w:rsidP="004217B5">
            <w:pPr>
              <w:spacing w:before="120" w:after="120"/>
              <w:ind w:left="102" w:right="177"/>
              <w:rPr>
                <w:sz w:val="20"/>
                <w:szCs w:val="20"/>
              </w:rPr>
            </w:pPr>
            <w:r w:rsidRPr="00B44083">
              <w:rPr>
                <w:sz w:val="20"/>
                <w:szCs w:val="20"/>
              </w:rPr>
              <w:t>../../../../../../unstructuredDosageInformation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763E8C" w14:textId="77777777" w:rsidR="004D1BD1" w:rsidRPr="00B44083" w:rsidRDefault="004D1BD1" w:rsidP="004217B5">
            <w:pPr>
              <w:spacing w:before="120" w:after="120"/>
              <w:ind w:left="102"/>
              <w:rPr>
                <w:spacing w:val="-1"/>
                <w:sz w:val="20"/>
                <w:szCs w:val="20"/>
              </w:rPr>
            </w:pPr>
            <w:r w:rsidRPr="00B44083">
              <w:rPr>
                <w:spacing w:val="-1"/>
                <w:sz w:val="20"/>
                <w:szCs w:val="20"/>
              </w:rPr>
              <w:t>UnstructuredDosageInformationType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4A348F" w14:textId="77777777" w:rsidR="004D1BD1" w:rsidRPr="00B44083" w:rsidRDefault="004D1BD1" w:rsidP="004217B5">
            <w:pPr>
              <w:spacing w:before="120" w:after="120"/>
              <w:ind w:left="149"/>
              <w:rPr>
                <w:sz w:val="20"/>
                <w:szCs w:val="20"/>
                <w:lang w:val="sv-SE"/>
              </w:rPr>
            </w:pPr>
            <w:r w:rsidRPr="00B44083">
              <w:rPr>
                <w:sz w:val="20"/>
                <w:szCs w:val="20"/>
                <w:lang w:val="sv-SE"/>
              </w:rPr>
              <w:t>Fritextdosering</w:t>
            </w:r>
          </w:p>
          <w:p w14:paraId="60CF3887" w14:textId="77777777" w:rsidR="004D1BD1" w:rsidRPr="00B44083" w:rsidRDefault="004D1BD1" w:rsidP="004217B5">
            <w:pPr>
              <w:spacing w:before="120" w:after="120"/>
              <w:ind w:left="149"/>
              <w:rPr>
                <w:sz w:val="20"/>
                <w:szCs w:val="20"/>
                <w:lang w:val="sv-SE"/>
              </w:rPr>
            </w:pPr>
            <w:r w:rsidRPr="00B44083">
              <w:rPr>
                <w:sz w:val="20"/>
                <w:szCs w:val="20"/>
                <w:lang w:val="sv-SE"/>
              </w:rPr>
              <w:t>Beskriver en dosering i klartext. Denna doseringstyp används för de fall då doseringen är för komplex eller av andra skäl inte kan anges inom ramen för någon av de andra doseringstyperna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8B86B89"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041C78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AF724A" w14:textId="77777777" w:rsidR="004D1BD1" w:rsidRPr="00B44083" w:rsidRDefault="004D1BD1" w:rsidP="004217B5">
            <w:pPr>
              <w:spacing w:before="120" w:after="120"/>
              <w:ind w:left="102" w:right="177"/>
              <w:rPr>
                <w:sz w:val="20"/>
                <w:szCs w:val="20"/>
              </w:rPr>
            </w:pPr>
            <w:r w:rsidRPr="00B44083">
              <w:rPr>
                <w:sz w:val="20"/>
                <w:szCs w:val="20"/>
              </w:rPr>
              <w:t>../../../../../../</w:t>
            </w:r>
            <w:r w:rsidRPr="00B44083">
              <w:rPr>
                <w:sz w:val="20"/>
                <w:szCs w:val="20"/>
                <w:lang w:val="sv-SE"/>
              </w:rPr>
              <w:t>../</w:t>
            </w:r>
            <w:r w:rsidRPr="00B44083">
              <w:rPr>
                <w:sz w:val="20"/>
                <w:szCs w:val="20"/>
              </w:rPr>
              <w:t>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C0485E"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8A4FC91" w14:textId="77777777" w:rsidR="004D1BD1" w:rsidRPr="00B44083" w:rsidRDefault="004D1BD1" w:rsidP="004217B5">
            <w:pPr>
              <w:spacing w:before="120" w:after="120"/>
              <w:ind w:left="149"/>
              <w:rPr>
                <w:sz w:val="20"/>
                <w:szCs w:val="20"/>
                <w:lang w:val="sv-SE"/>
              </w:rPr>
            </w:pPr>
            <w:r w:rsidRPr="00B44083">
              <w:rPr>
                <w:sz w:val="20"/>
                <w:szCs w:val="20"/>
                <w:lang w:val="sv-SE"/>
              </w:rPr>
              <w:t>Dosering angiven i klartext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C7A05EB"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31DBF13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690B154" w14:textId="77777777" w:rsidR="004D1BD1" w:rsidRPr="00B44083" w:rsidRDefault="004D1BD1" w:rsidP="004217B5">
            <w:pPr>
              <w:spacing w:before="120" w:after="120"/>
              <w:ind w:left="102" w:right="177"/>
              <w:rPr>
                <w:sz w:val="20"/>
                <w:szCs w:val="20"/>
                <w:lang w:val="sv-SE"/>
              </w:rPr>
            </w:pPr>
            <w:r w:rsidRPr="00B44083">
              <w:rPr>
                <w:sz w:val="20"/>
                <w:szCs w:val="20"/>
                <w:lang w:val="sv-SE"/>
              </w:rPr>
              <w:t>../../../dispensationAuthorization</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7EFC633" w14:textId="77777777" w:rsidR="004D1BD1" w:rsidRPr="00B44083" w:rsidRDefault="004D1BD1" w:rsidP="004217B5">
            <w:pPr>
              <w:spacing w:before="120" w:after="120"/>
              <w:ind w:left="102"/>
              <w:rPr>
                <w:sz w:val="20"/>
                <w:szCs w:val="20"/>
                <w:lang w:val="sv-SE"/>
              </w:rPr>
            </w:pPr>
            <w:r w:rsidRPr="00B44083">
              <w:rPr>
                <w:sz w:val="20"/>
                <w:szCs w:val="20"/>
                <w:lang w:val="sv-SE"/>
              </w:rPr>
              <w:t>DispensationAuthorizationType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4934E79" w14:textId="77777777" w:rsidR="004D1BD1" w:rsidRPr="00B44083" w:rsidRDefault="004D1BD1" w:rsidP="004217B5">
            <w:pPr>
              <w:spacing w:before="120" w:after="120"/>
              <w:ind w:left="149"/>
              <w:rPr>
                <w:sz w:val="20"/>
                <w:szCs w:val="20"/>
                <w:lang w:val="sv-SE"/>
              </w:rPr>
            </w:pPr>
            <w:r w:rsidRPr="00B44083">
              <w:rPr>
                <w:sz w:val="20"/>
                <w:szCs w:val="20"/>
                <w:lang w:val="sv-SE"/>
              </w:rPr>
              <w:t>Förskrivning.</w:t>
            </w:r>
          </w:p>
          <w:p w14:paraId="7236376B" w14:textId="77777777" w:rsidR="004D1BD1" w:rsidRPr="00B44083" w:rsidRDefault="004D1BD1" w:rsidP="004217B5">
            <w:pPr>
              <w:spacing w:before="120" w:after="120"/>
              <w:ind w:left="149"/>
              <w:rPr>
                <w:sz w:val="20"/>
                <w:szCs w:val="20"/>
                <w:lang w:val="sv-SE"/>
              </w:rPr>
            </w:pPr>
            <w:r w:rsidRPr="00B44083">
              <w:rPr>
                <w:sz w:val="20"/>
                <w:szCs w:val="20"/>
                <w:lang w:val="sv-SE"/>
              </w:rPr>
              <w:t>Källa: Socialstyrelsens termbank, Terminologirådet: recept, rekvisition, livsmedelsanvisning, hjälpmedelskort eller dosrecept.</w:t>
            </w:r>
          </w:p>
          <w:p w14:paraId="24F8FE4E" w14:textId="77777777" w:rsidR="004D1BD1" w:rsidRPr="00B44083" w:rsidRDefault="004D1BD1" w:rsidP="004217B5">
            <w:pPr>
              <w:spacing w:before="120" w:after="120"/>
              <w:ind w:left="149"/>
              <w:rPr>
                <w:sz w:val="20"/>
                <w:szCs w:val="20"/>
                <w:lang w:val="sv-SE"/>
              </w:rPr>
            </w:pPr>
          </w:p>
          <w:p w14:paraId="7F40C8AE" w14:textId="77777777" w:rsidR="004D1BD1" w:rsidRPr="00B44083" w:rsidRDefault="004D1BD1" w:rsidP="004217B5">
            <w:pPr>
              <w:spacing w:before="120" w:after="120"/>
              <w:ind w:left="149"/>
              <w:rPr>
                <w:sz w:val="20"/>
                <w:szCs w:val="20"/>
                <w:lang w:val="sv-SE"/>
              </w:rPr>
            </w:pPr>
            <w:r w:rsidRPr="00B44083">
              <w:rPr>
                <w:sz w:val="20"/>
                <w:szCs w:val="20"/>
                <w:lang w:val="sv-SE"/>
              </w:rPr>
              <w:t xml:space="preserve">En förskrivning föregås alltid av en ordination. </w:t>
            </w:r>
            <w:r w:rsidRPr="00B44083">
              <w:rPr>
                <w:sz w:val="20"/>
                <w:szCs w:val="20"/>
                <w:lang w:val="sv-SE"/>
              </w:rPr>
              <w:lastRenderedPageBreak/>
              <w:t xml:space="preserve">Varje förskrivning (förutom den första) är per definition ett nytt beslut, och därmed en ny ordination. I slutenvård görs endast ordination, men i öppenvård krävs även en förskrivning. </w:t>
            </w:r>
          </w:p>
          <w:p w14:paraId="735FACF3" w14:textId="77777777" w:rsidR="004D1BD1" w:rsidRPr="00B44083" w:rsidRDefault="004D1BD1" w:rsidP="004217B5">
            <w:pPr>
              <w:spacing w:before="120" w:after="120"/>
              <w:ind w:left="149"/>
              <w:rPr>
                <w:sz w:val="20"/>
                <w:szCs w:val="20"/>
                <w:lang w:val="sv-SE"/>
              </w:rPr>
            </w:pPr>
          </w:p>
          <w:p w14:paraId="387ADC4A" w14:textId="77777777" w:rsidR="004D1BD1" w:rsidRPr="00B44083" w:rsidRDefault="004D1BD1" w:rsidP="004217B5">
            <w:pPr>
              <w:spacing w:before="120" w:after="120"/>
              <w:ind w:left="149"/>
              <w:rPr>
                <w:spacing w:val="-1"/>
                <w:sz w:val="20"/>
                <w:szCs w:val="20"/>
                <w:lang w:val="sv-SE"/>
              </w:rPr>
            </w:pPr>
            <w:r w:rsidRPr="00B44083">
              <w:rPr>
                <w:sz w:val="20"/>
                <w:szCs w:val="20"/>
                <w:lang w:val="sv-SE"/>
              </w:rPr>
              <w:t>Utelämnas alltid om ordinationstypen är Utsättning.</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C61E004"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6D1B2BE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DC0A251"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dispensationAuthorizationId</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21FDC23" w14:textId="77777777" w:rsidR="004D1BD1" w:rsidRPr="00B44083" w:rsidRDefault="004D1BD1" w:rsidP="004217B5">
            <w:pPr>
              <w:spacing w:before="120" w:after="120"/>
              <w:ind w:left="102"/>
              <w:rPr>
                <w:sz w:val="20"/>
                <w:szCs w:val="20"/>
                <w:lang w:val="sv-SE"/>
              </w:rPr>
            </w:pPr>
            <w:r w:rsidRPr="00B44083">
              <w:rPr>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B4CF4F8" w14:textId="77777777" w:rsidR="004D1BD1" w:rsidRPr="00B44083" w:rsidRDefault="004D1BD1" w:rsidP="004217B5">
            <w:pPr>
              <w:spacing w:before="120" w:after="120"/>
              <w:ind w:left="149"/>
              <w:rPr>
                <w:sz w:val="20"/>
                <w:szCs w:val="20"/>
                <w:lang w:val="sv-SE"/>
              </w:rPr>
            </w:pPr>
            <w:r w:rsidRPr="00B44083">
              <w:rPr>
                <w:sz w:val="20"/>
                <w:szCs w:val="20"/>
                <w:lang w:val="sv-SE"/>
              </w:rPr>
              <w:t>Förskrivnings-id.</w:t>
            </w:r>
          </w:p>
          <w:p w14:paraId="7465ED1B" w14:textId="3F78D3F0" w:rsidR="004D1BD1" w:rsidRPr="00B44083" w:rsidRDefault="004D1BD1" w:rsidP="004217B5">
            <w:pPr>
              <w:spacing w:before="120" w:after="120"/>
              <w:ind w:left="149"/>
              <w:rPr>
                <w:sz w:val="20"/>
                <w:szCs w:val="20"/>
                <w:lang w:val="sv-SE"/>
              </w:rPr>
            </w:pPr>
            <w:r w:rsidRPr="00B44083">
              <w:rPr>
                <w:sz w:val="20"/>
                <w:szCs w:val="20"/>
                <w:lang w:val="sv-SE"/>
              </w:rPr>
              <w:t xml:space="preserve">Unik identifierare för aktuell förskrivning </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5461834"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C0A5B8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66F17ED" w14:textId="77777777" w:rsidR="004D1BD1" w:rsidRPr="00B44083" w:rsidRDefault="004D1BD1" w:rsidP="004217B5">
            <w:pPr>
              <w:spacing w:before="120" w:after="120"/>
              <w:ind w:left="102" w:right="177"/>
              <w:rPr>
                <w:sz w:val="20"/>
                <w:szCs w:val="20"/>
                <w:lang w:val="sv-SE"/>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EF5BA23"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3F29ECB" w14:textId="77777777" w:rsidR="004D1BD1" w:rsidRPr="00B44083" w:rsidRDefault="004D1BD1" w:rsidP="004217B5">
            <w:pPr>
              <w:spacing w:before="120" w:after="120"/>
              <w:ind w:left="149"/>
              <w:rPr>
                <w:sz w:val="20"/>
                <w:szCs w:val="20"/>
                <w:lang w:val="sv-SE"/>
              </w:rPr>
            </w:pPr>
            <w:r w:rsidRPr="00B44083">
              <w:rPr>
                <w:sz w:val="20"/>
                <w:szCs w:val="20"/>
                <w:lang w:val="sv-SE"/>
              </w:rPr>
              <w:t>Antingen en UUID som utgör hela förskrivnings-id, eller en OID som pekar på källsystem. Om ingendera finns används nationell OID för lokala id:n: 1.2.752.129.2.1.2.1</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DC28F90"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2BDFD01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466508A" w14:textId="77777777" w:rsidR="004D1BD1" w:rsidRPr="00B44083" w:rsidRDefault="004D1BD1" w:rsidP="004217B5">
            <w:pPr>
              <w:spacing w:before="120" w:after="120"/>
              <w:ind w:left="102" w:right="177"/>
              <w:rPr>
                <w:sz w:val="20"/>
                <w:szCs w:val="20"/>
                <w:lang w:val="sv-SE"/>
              </w:rPr>
            </w:pPr>
            <w:r w:rsidRPr="00B44083">
              <w:rPr>
                <w:sz w:val="20"/>
                <w:szCs w:val="20"/>
                <w:lang w:val="sv-SE"/>
              </w:rPr>
              <w:t>../../../../../extension</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42C99B1"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E111A27" w14:textId="77777777" w:rsidR="004D1BD1" w:rsidRPr="00B44083" w:rsidRDefault="004D1BD1" w:rsidP="004217B5">
            <w:pPr>
              <w:spacing w:before="120" w:after="120"/>
              <w:ind w:left="149"/>
              <w:rPr>
                <w:sz w:val="20"/>
                <w:szCs w:val="20"/>
                <w:lang w:val="sv-SE"/>
              </w:rPr>
            </w:pPr>
            <w:r w:rsidRPr="00B44083">
              <w:rPr>
                <w:sz w:val="20"/>
                <w:szCs w:val="20"/>
                <w:lang w:val="sv-SE"/>
              </w:rPr>
              <w:t>Förskrivnings-id som är unikt inom källsystemet. Används nationell OID för lokala id:n (se fältet ovan) ska detta värde anges som HSA-id för det system inom vilket förskrivnings-id är unikt + ”:” +  det lokala id:t.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12537F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4772D4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43E333B"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validUntil</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1403F78" w14:textId="77777777" w:rsidR="004D1BD1" w:rsidRPr="00B44083" w:rsidRDefault="004D1BD1" w:rsidP="004217B5">
            <w:pPr>
              <w:spacing w:before="120" w:after="120"/>
              <w:ind w:left="102"/>
              <w:rPr>
                <w:sz w:val="20"/>
                <w:szCs w:val="20"/>
                <w:lang w:val="sv-SE"/>
              </w:rPr>
            </w:pPr>
            <w:r w:rsidRPr="00B44083">
              <w:rPr>
                <w:spacing w:val="-1"/>
                <w:sz w:val="20"/>
                <w:szCs w:val="20"/>
                <w:lang w:val="sv-SE"/>
              </w:rPr>
              <w:t>DateType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8CF9AB0" w14:textId="77777777" w:rsidR="004D1BD1" w:rsidRPr="00B44083" w:rsidRDefault="004D1BD1" w:rsidP="004217B5">
            <w:pPr>
              <w:spacing w:before="120" w:after="120"/>
              <w:ind w:left="149"/>
              <w:rPr>
                <w:sz w:val="20"/>
                <w:szCs w:val="20"/>
                <w:lang w:val="sv-SE"/>
              </w:rPr>
            </w:pPr>
            <w:r w:rsidRPr="00B44083">
              <w:rPr>
                <w:sz w:val="20"/>
                <w:szCs w:val="20"/>
                <w:lang w:val="sv-SE"/>
              </w:rPr>
              <w:t>Sista giltighetsdag.</w:t>
            </w:r>
          </w:p>
          <w:p w14:paraId="0F6E1F57" w14:textId="77777777" w:rsidR="004D1BD1" w:rsidRPr="00B44083" w:rsidRDefault="004D1BD1" w:rsidP="004217B5">
            <w:pPr>
              <w:spacing w:before="120" w:after="120"/>
              <w:ind w:left="149"/>
              <w:rPr>
                <w:sz w:val="20"/>
                <w:szCs w:val="20"/>
                <w:lang w:val="sv-SE"/>
              </w:rPr>
            </w:pPr>
            <w:r w:rsidRPr="00B44083">
              <w:rPr>
                <w:sz w:val="20"/>
                <w:szCs w:val="20"/>
                <w:lang w:val="sv-SE"/>
              </w:rPr>
              <w:t>Expeditionsunderlagets sista giltighetsdag.</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EB5187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F82825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2D14271"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receivingPharmacy</w:t>
            </w:r>
          </w:p>
          <w:p w14:paraId="44F37CEA" w14:textId="77777777" w:rsidR="004100C0" w:rsidRPr="00B44083" w:rsidRDefault="004100C0" w:rsidP="004217B5">
            <w:pPr>
              <w:spacing w:before="120" w:after="120"/>
              <w:ind w:left="102" w:right="177"/>
              <w:rPr>
                <w:spacing w:val="-1"/>
                <w:sz w:val="20"/>
                <w:szCs w:val="20"/>
                <w:lang w:val="sv-SE"/>
              </w:rPr>
            </w:pPr>
          </w:p>
          <w:p w14:paraId="7B108CD3" w14:textId="54E4E3C6" w:rsidR="004100C0" w:rsidRPr="00B44083" w:rsidRDefault="004100C0" w:rsidP="004217B5">
            <w:pPr>
              <w:spacing w:before="120" w:after="120"/>
              <w:ind w:left="102" w:right="177"/>
              <w:rPr>
                <w:b/>
                <w:bCs/>
                <w:spacing w:val="-1"/>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4F775E9"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4733DD7" w14:textId="77777777" w:rsidR="004D1BD1" w:rsidRPr="00B44083" w:rsidRDefault="004D1BD1" w:rsidP="004217B5">
            <w:pPr>
              <w:spacing w:before="120" w:after="120"/>
              <w:ind w:left="149"/>
              <w:rPr>
                <w:sz w:val="20"/>
                <w:szCs w:val="20"/>
                <w:lang w:val="sv-SE"/>
              </w:rPr>
            </w:pPr>
            <w:r w:rsidRPr="00B44083">
              <w:rPr>
                <w:sz w:val="20"/>
                <w:szCs w:val="20"/>
                <w:lang w:val="sv-SE"/>
              </w:rPr>
              <w:t>Mottagande apotek.</w:t>
            </w:r>
          </w:p>
          <w:p w14:paraId="341844E9" w14:textId="77777777" w:rsidR="004D1BD1" w:rsidRPr="00B44083" w:rsidRDefault="004D1BD1" w:rsidP="004217B5">
            <w:pPr>
              <w:spacing w:before="120" w:after="120"/>
              <w:ind w:left="149"/>
              <w:rPr>
                <w:sz w:val="20"/>
                <w:szCs w:val="20"/>
                <w:lang w:val="sv-SE"/>
              </w:rPr>
            </w:pPr>
            <w:r w:rsidRPr="00B44083">
              <w:rPr>
                <w:sz w:val="20"/>
                <w:szCs w:val="20"/>
                <w:lang w:val="sv-SE"/>
              </w:rPr>
              <w:t>Apoteks-id (GLN eller EAN) vid direktadressering av expedieringsunderlag.</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218766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442880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CCF1D4B" w14:textId="77777777" w:rsidR="004D1BD1" w:rsidRPr="00B44083" w:rsidRDefault="004D1BD1" w:rsidP="004217B5">
            <w:pPr>
              <w:spacing w:before="120" w:after="120"/>
              <w:ind w:left="102" w:right="177"/>
              <w:rPr>
                <w:sz w:val="20"/>
                <w:szCs w:val="20"/>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0A3B058" w14:textId="77777777" w:rsidR="004D1BD1" w:rsidRPr="00B44083" w:rsidRDefault="004D1BD1" w:rsidP="004217B5">
            <w:pPr>
              <w:spacing w:before="120" w:after="120"/>
              <w:ind w:left="102"/>
              <w:rPr>
                <w:sz w:val="20"/>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2B1019B" w14:textId="77777777" w:rsidR="004D1BD1" w:rsidRPr="00B44083" w:rsidRDefault="004D1BD1" w:rsidP="004217B5">
            <w:pPr>
              <w:spacing w:before="120" w:after="120"/>
              <w:ind w:left="149"/>
              <w:rPr>
                <w:sz w:val="20"/>
                <w:szCs w:val="20"/>
                <w:lang w:val="sv-SE"/>
              </w:rPr>
            </w:pPr>
            <w:r w:rsidRPr="00B44083">
              <w:rPr>
                <w:sz w:val="20"/>
                <w:szCs w:val="20"/>
                <w:lang w:val="sv-SE"/>
              </w:rPr>
              <w:t>OID för GLN eller EAN.</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B973E6B" w14:textId="77777777" w:rsidR="004D1BD1" w:rsidRPr="00B44083" w:rsidRDefault="004D1BD1" w:rsidP="004217B5">
            <w:pPr>
              <w:spacing w:before="120" w:after="120"/>
              <w:ind w:left="142"/>
              <w:rPr>
                <w:sz w:val="20"/>
                <w:szCs w:val="20"/>
              </w:rPr>
            </w:pPr>
            <w:r w:rsidRPr="00B44083">
              <w:rPr>
                <w:sz w:val="20"/>
                <w:szCs w:val="20"/>
                <w:lang w:val="sv-SE"/>
              </w:rPr>
              <w:t>1..1</w:t>
            </w:r>
          </w:p>
        </w:tc>
      </w:tr>
      <w:tr w:rsidR="004D1BD1" w:rsidRPr="00B44083" w14:paraId="2F4C12A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76980BD" w14:textId="77777777" w:rsidR="004D1BD1" w:rsidRPr="00B44083" w:rsidRDefault="004D1BD1" w:rsidP="004217B5">
            <w:pPr>
              <w:spacing w:before="120" w:after="120"/>
              <w:ind w:left="102" w:right="177"/>
              <w:rPr>
                <w:sz w:val="20"/>
                <w:szCs w:val="20"/>
              </w:rPr>
            </w:pPr>
            <w:r w:rsidRPr="00B44083">
              <w:rPr>
                <w:sz w:val="20"/>
                <w:szCs w:val="20"/>
                <w:lang w:val="sv-SE"/>
              </w:rPr>
              <w:t>../../../../../extension</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57C805E" w14:textId="77777777" w:rsidR="004D1BD1" w:rsidRPr="00B44083" w:rsidRDefault="004D1BD1" w:rsidP="004217B5">
            <w:pPr>
              <w:spacing w:before="120" w:after="120"/>
              <w:ind w:left="102"/>
              <w:rPr>
                <w:sz w:val="20"/>
                <w:szCs w:val="20"/>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4556858" w14:textId="77777777" w:rsidR="004D1BD1" w:rsidRPr="00B44083" w:rsidRDefault="004D1BD1" w:rsidP="004217B5">
            <w:pPr>
              <w:spacing w:before="120" w:after="120"/>
              <w:ind w:left="149"/>
              <w:rPr>
                <w:sz w:val="20"/>
                <w:szCs w:val="20"/>
                <w:lang w:val="sv-SE"/>
              </w:rPr>
            </w:pPr>
            <w:r w:rsidRPr="00B44083">
              <w:rPr>
                <w:sz w:val="20"/>
                <w:szCs w:val="20"/>
                <w:lang w:val="sv-SE"/>
              </w:rPr>
              <w:t>Apoteks-id som är unikt inom kodsystemet.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B90DBC5" w14:textId="77777777" w:rsidR="004D1BD1" w:rsidRPr="00B44083" w:rsidRDefault="004D1BD1" w:rsidP="004217B5">
            <w:pPr>
              <w:spacing w:before="120" w:after="120"/>
              <w:ind w:left="142"/>
              <w:rPr>
                <w:sz w:val="20"/>
                <w:szCs w:val="20"/>
              </w:rPr>
            </w:pPr>
            <w:r w:rsidRPr="00B44083">
              <w:rPr>
                <w:sz w:val="20"/>
                <w:szCs w:val="20"/>
                <w:lang w:val="sv-SE"/>
              </w:rPr>
              <w:t>1..1</w:t>
            </w:r>
          </w:p>
        </w:tc>
      </w:tr>
      <w:tr w:rsidR="004D1BD1" w:rsidRPr="00B44083" w14:paraId="196E6E4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4751EF0"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../../../../minimumD</w:t>
            </w:r>
            <w:r w:rsidRPr="00B44083">
              <w:rPr>
                <w:spacing w:val="-1"/>
                <w:sz w:val="20"/>
                <w:szCs w:val="20"/>
                <w:lang w:val="sv-SE"/>
              </w:rPr>
              <w:t xml:space="preserve">ispensationInterval </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C30977B"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F302FAA" w14:textId="77777777" w:rsidR="004D1BD1" w:rsidRPr="00B44083" w:rsidRDefault="004D1BD1" w:rsidP="004217B5">
            <w:pPr>
              <w:spacing w:before="120" w:after="120"/>
              <w:ind w:left="149"/>
              <w:rPr>
                <w:sz w:val="20"/>
                <w:szCs w:val="20"/>
                <w:lang w:val="sv-SE"/>
              </w:rPr>
            </w:pPr>
            <w:r w:rsidRPr="00B44083">
              <w:rPr>
                <w:sz w:val="20"/>
                <w:szCs w:val="20"/>
                <w:lang w:val="sv-SE"/>
              </w:rPr>
              <w:t>Utlämningsintervall.</w:t>
            </w:r>
          </w:p>
          <w:p w14:paraId="16A1487A" w14:textId="77777777" w:rsidR="004D1BD1" w:rsidRPr="00B44083" w:rsidRDefault="004D1BD1" w:rsidP="004217B5">
            <w:pPr>
              <w:spacing w:before="120" w:after="120"/>
              <w:ind w:left="149"/>
              <w:rPr>
                <w:sz w:val="20"/>
                <w:szCs w:val="20"/>
                <w:lang w:val="sv-SE"/>
              </w:rPr>
            </w:pPr>
            <w:r w:rsidRPr="00B44083">
              <w:rPr>
                <w:sz w:val="20"/>
                <w:szCs w:val="20"/>
                <w:lang w:val="sv-SE"/>
              </w:rPr>
              <w:t>Minsta tidsintervall, i dagar, som ska förflyta mellan två utlämningar. Minsta värde: 1 dag</w:t>
            </w:r>
          </w:p>
          <w:p w14:paraId="21E1C7F5" w14:textId="3EE9D81E" w:rsidR="004D1BD1" w:rsidRPr="00B44083" w:rsidRDefault="004D1BD1" w:rsidP="004217B5">
            <w:pPr>
              <w:spacing w:before="120" w:after="120"/>
              <w:ind w:left="149"/>
              <w:rPr>
                <w:sz w:val="20"/>
                <w:szCs w:val="20"/>
                <w:lang w:val="sv-SE"/>
              </w:rPr>
            </w:pPr>
            <w:r w:rsidRPr="00B44083">
              <w:rPr>
                <w:sz w:val="20"/>
                <w:szCs w:val="20"/>
                <w:lang w:val="sv-SE"/>
              </w:rPr>
              <w:t>Största värde: 12 månader.</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DC0D31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3A7E58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C893C56"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7DC7EF6" w14:textId="77777777" w:rsidR="004D1BD1" w:rsidRPr="00B44083" w:rsidRDefault="004D1BD1" w:rsidP="004217B5">
            <w:pPr>
              <w:spacing w:before="120" w:after="120"/>
              <w:ind w:left="102"/>
              <w:rPr>
                <w:sz w:val="20"/>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0FFADC2" w14:textId="77777777" w:rsidR="004D1BD1" w:rsidRPr="00B44083" w:rsidRDefault="004D1BD1" w:rsidP="004217B5">
            <w:pPr>
              <w:spacing w:before="120" w:after="120"/>
              <w:ind w:left="149"/>
              <w:rPr>
                <w:sz w:val="20"/>
                <w:szCs w:val="20"/>
                <w:lang w:val="sv-SE"/>
              </w:rPr>
            </w:pPr>
            <w:r w:rsidRPr="00B44083">
              <w:rPr>
                <w:sz w:val="20"/>
                <w:szCs w:val="20"/>
                <w:lang w:val="sv-SE"/>
              </w:rPr>
              <w:t>Utlämningsintervall värde.</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BB9D832"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68FF94A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B1C82EB" w14:textId="77777777" w:rsidR="004D1BD1" w:rsidRPr="00B44083" w:rsidRDefault="004D1BD1" w:rsidP="004217B5">
            <w:pPr>
              <w:spacing w:before="120" w:after="120"/>
              <w:ind w:left="102" w:right="177"/>
              <w:rPr>
                <w:sz w:val="20"/>
                <w:szCs w:val="20"/>
              </w:rPr>
            </w:pPr>
            <w:r w:rsidRPr="00B44083">
              <w:rPr>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FD75148" w14:textId="77777777" w:rsidR="004D1BD1" w:rsidRPr="00B44083" w:rsidRDefault="004D1BD1" w:rsidP="004217B5">
            <w:pPr>
              <w:spacing w:before="120" w:after="120"/>
              <w:ind w:left="102"/>
              <w:rPr>
                <w:sz w:val="20"/>
                <w:szCs w:val="20"/>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255FDD1" w14:textId="77777777" w:rsidR="004D1BD1" w:rsidRPr="00B44083" w:rsidRDefault="004D1BD1" w:rsidP="004217B5">
            <w:pPr>
              <w:spacing w:before="120" w:after="120"/>
              <w:ind w:left="149"/>
              <w:rPr>
                <w:sz w:val="20"/>
                <w:szCs w:val="20"/>
                <w:lang w:val="sv-SE"/>
              </w:rPr>
            </w:pPr>
            <w:r w:rsidRPr="00B44083">
              <w:rPr>
                <w:sz w:val="20"/>
                <w:szCs w:val="20"/>
                <w:lang w:val="sv-SE"/>
              </w:rPr>
              <w:t>Utlämningsintervall enhet.</w:t>
            </w:r>
          </w:p>
          <w:p w14:paraId="57F6F96A" w14:textId="77777777" w:rsidR="004D1BD1" w:rsidRPr="00B44083" w:rsidRDefault="004D1BD1" w:rsidP="004217B5">
            <w:pPr>
              <w:spacing w:before="120" w:after="120"/>
              <w:ind w:left="149"/>
              <w:rPr>
                <w:sz w:val="20"/>
                <w:szCs w:val="20"/>
                <w:lang w:val="sv-SE"/>
              </w:rPr>
            </w:pPr>
            <w:r w:rsidRPr="00B44083">
              <w:rPr>
                <w:sz w:val="20"/>
                <w:szCs w:val="20"/>
                <w:lang w:val="sv-SE"/>
              </w:rPr>
              <w:t>Enhet för det utlämningsintervall. Kan anges i dagar, veckor eller månader.</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8CB4414"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51215A5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FF7696B"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lastRenderedPageBreak/>
              <w:t>../../../../</w:t>
            </w:r>
            <w:r w:rsidRPr="00B44083">
              <w:rPr>
                <w:spacing w:val="-1"/>
                <w:sz w:val="20"/>
                <w:szCs w:val="20"/>
                <w:lang w:val="sv-SE"/>
              </w:rPr>
              <w:t>totalAmount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1940D08" w14:textId="77777777" w:rsidR="004D1BD1" w:rsidRPr="00B44083" w:rsidRDefault="004D1BD1" w:rsidP="004217B5">
            <w:pPr>
              <w:spacing w:before="120" w:after="120"/>
              <w:ind w:left="102"/>
              <w:rPr>
                <w:sz w:val="20"/>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7C4B99B" w14:textId="77777777" w:rsidR="004D1BD1" w:rsidRPr="00B44083" w:rsidRDefault="004D1BD1" w:rsidP="004217B5">
            <w:pPr>
              <w:spacing w:before="120" w:after="120"/>
              <w:ind w:left="149"/>
              <w:rPr>
                <w:sz w:val="20"/>
                <w:szCs w:val="20"/>
                <w:lang w:val="sv-SE"/>
              </w:rPr>
            </w:pPr>
            <w:r w:rsidRPr="00B44083">
              <w:rPr>
                <w:sz w:val="20"/>
                <w:szCs w:val="20"/>
                <w:lang w:val="sv-SE"/>
              </w:rPr>
              <w:t>Totalmängd.</w:t>
            </w:r>
          </w:p>
          <w:p w14:paraId="1143D08E" w14:textId="5F990835" w:rsidR="004D1BD1" w:rsidRPr="00B44083" w:rsidRDefault="004D1BD1" w:rsidP="004217B5">
            <w:pPr>
              <w:spacing w:before="120" w:after="120"/>
              <w:ind w:left="149"/>
              <w:rPr>
                <w:sz w:val="20"/>
                <w:szCs w:val="20"/>
                <w:lang w:val="sv-SE"/>
              </w:rPr>
            </w:pPr>
            <w:r w:rsidRPr="00B44083">
              <w:rPr>
                <w:sz w:val="20"/>
                <w:szCs w:val="20"/>
                <w:lang w:val="sv-SE"/>
              </w:rPr>
              <w:t>Den totala mängd (i förpackningsenheter) av ordinerat läkemedel som får lämnas ut enligt denna förskrivning oavsett om det sker vid ett eller flera tillfällen. Om totalAmount anges måste också packageUnit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1A48F7B"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186BC1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7943040"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packageUnit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B0BBCE6"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C5A9F7D" w14:textId="77777777" w:rsidR="004D1BD1" w:rsidRPr="00B44083" w:rsidRDefault="004D1BD1" w:rsidP="004217B5">
            <w:pPr>
              <w:spacing w:before="120" w:after="120"/>
              <w:ind w:left="149"/>
              <w:rPr>
                <w:sz w:val="20"/>
                <w:szCs w:val="20"/>
                <w:lang w:val="sv-SE"/>
              </w:rPr>
            </w:pPr>
            <w:r w:rsidRPr="00B44083">
              <w:rPr>
                <w:sz w:val="20"/>
                <w:szCs w:val="20"/>
                <w:lang w:val="sv-SE"/>
              </w:rPr>
              <w:t>Förpackningsenhet.</w:t>
            </w:r>
          </w:p>
          <w:p w14:paraId="6BA579BD" w14:textId="7A9AEDAA" w:rsidR="004D1BD1" w:rsidRPr="00B44083" w:rsidRDefault="004D1BD1" w:rsidP="004217B5">
            <w:pPr>
              <w:spacing w:before="120" w:after="120"/>
              <w:ind w:left="149"/>
              <w:rPr>
                <w:sz w:val="20"/>
                <w:szCs w:val="20"/>
                <w:lang w:val="sv-SE"/>
              </w:rPr>
            </w:pPr>
            <w:r w:rsidRPr="00B44083">
              <w:rPr>
                <w:sz w:val="20"/>
                <w:szCs w:val="20"/>
                <w:lang w:val="sv-SE"/>
              </w:rPr>
              <w:t xml:space="preserve">Text som anger den enhet som används för att uttrycka mängd i de förpackningar som säljs. Exempel: styck, ml, mg. </w:t>
            </w:r>
            <w:r w:rsidR="00533BAF" w:rsidRPr="00B44083">
              <w:rPr>
                <w:sz w:val="20"/>
                <w:szCs w:val="20"/>
                <w:lang w:val="sv-SE"/>
              </w:rPr>
              <w:t>Om packageUnit anges måste också totalAmount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63C474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072EE8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8E9B323"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distributionMethod</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88A3330"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8DA7A73" w14:textId="77777777" w:rsidR="004D1BD1" w:rsidRPr="00B44083" w:rsidRDefault="004D1BD1" w:rsidP="004217B5">
            <w:pPr>
              <w:spacing w:before="120" w:after="120"/>
              <w:ind w:left="149"/>
              <w:rPr>
                <w:sz w:val="20"/>
                <w:szCs w:val="20"/>
                <w:lang w:val="sv-SE"/>
              </w:rPr>
            </w:pPr>
            <w:r w:rsidRPr="00B44083">
              <w:rPr>
                <w:sz w:val="20"/>
                <w:szCs w:val="20"/>
                <w:lang w:val="sv-SE"/>
              </w:rPr>
              <w:t>Distributionssätt.</w:t>
            </w:r>
          </w:p>
          <w:p w14:paraId="60986897" w14:textId="77777777" w:rsidR="004D1BD1" w:rsidRPr="00B44083" w:rsidRDefault="004D1BD1" w:rsidP="004217B5">
            <w:pPr>
              <w:spacing w:before="120" w:after="120"/>
              <w:ind w:left="149"/>
              <w:rPr>
                <w:sz w:val="20"/>
                <w:szCs w:val="20"/>
                <w:lang w:val="sv-SE"/>
              </w:rPr>
            </w:pPr>
            <w:r w:rsidRPr="00B44083">
              <w:rPr>
                <w:sz w:val="20"/>
                <w:szCs w:val="20"/>
                <w:lang w:val="sv-SE"/>
              </w:rPr>
              <w:t>Text som beskriver hur det förskrivna läkemedlet ska distribueras till vård- och omsorgstagaren. Exempel Apodos, Hemleverans, Hämtas.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1F1486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9FCA9F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434C452"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dispensationAuthorizer</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75C687D" w14:textId="77777777" w:rsidR="004D1BD1" w:rsidRPr="00B44083" w:rsidRDefault="004D1BD1" w:rsidP="004217B5">
            <w:pPr>
              <w:spacing w:before="120" w:after="120"/>
              <w:ind w:left="102"/>
              <w:rPr>
                <w:sz w:val="20"/>
                <w:szCs w:val="20"/>
                <w:lang w:val="sv-SE"/>
              </w:rPr>
            </w:pPr>
            <w:r w:rsidRPr="00B44083">
              <w:rPr>
                <w:sz w:val="20"/>
                <w:szCs w:val="20"/>
                <w:lang w:val="sv-SE"/>
              </w:rPr>
              <w:t>HealthcareProfessionalType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F21500F" w14:textId="77777777" w:rsidR="004D1BD1" w:rsidRPr="00B44083" w:rsidRDefault="004D1BD1" w:rsidP="004217B5">
            <w:pPr>
              <w:spacing w:before="120" w:after="120"/>
              <w:ind w:left="149"/>
              <w:rPr>
                <w:sz w:val="20"/>
                <w:szCs w:val="20"/>
                <w:lang w:val="sv-SE"/>
              </w:rPr>
            </w:pPr>
            <w:r w:rsidRPr="00B44083">
              <w:rPr>
                <w:sz w:val="20"/>
                <w:szCs w:val="20"/>
                <w:lang w:val="sv-SE"/>
              </w:rPr>
              <w:t>Förskrivare.</w:t>
            </w:r>
          </w:p>
          <w:p w14:paraId="6C0948AE" w14:textId="77777777" w:rsidR="004D1BD1" w:rsidRPr="00B44083" w:rsidRDefault="004D1BD1" w:rsidP="004217B5">
            <w:pPr>
              <w:spacing w:before="120" w:after="120"/>
              <w:ind w:left="149"/>
              <w:rPr>
                <w:sz w:val="20"/>
                <w:szCs w:val="20"/>
                <w:lang w:val="sv-SE"/>
              </w:rPr>
            </w:pPr>
            <w:r w:rsidRPr="00B44083">
              <w:rPr>
                <w:sz w:val="20"/>
                <w:szCs w:val="20"/>
                <w:lang w:val="sv-SE"/>
              </w:rPr>
              <w:t>Hälso- och sjukvårdspersonal med förskrivningsrätt.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B363785"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352918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D11D2A8"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../../../../../a</w:t>
            </w:r>
            <w:r w:rsidRPr="00B44083">
              <w:rPr>
                <w:spacing w:val="-1"/>
                <w:sz w:val="20"/>
                <w:szCs w:val="20"/>
                <w:lang w:val="sv-SE"/>
              </w:rPr>
              <w:t>uthorTime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FCB5405" w14:textId="77777777" w:rsidR="004D1BD1" w:rsidRPr="00B44083" w:rsidRDefault="004D1BD1" w:rsidP="004217B5">
            <w:pPr>
              <w:spacing w:before="120" w:after="120"/>
              <w:ind w:left="102"/>
              <w:rPr>
                <w:rFonts w:cs="Arial"/>
                <w:color w:val="FF0000"/>
                <w:sz w:val="20"/>
                <w:szCs w:val="20"/>
                <w:lang w:val="sv-SE"/>
              </w:rPr>
            </w:pPr>
            <w:r w:rsidRPr="00B44083">
              <w:rPr>
                <w:sz w:val="20"/>
                <w:szCs w:val="20"/>
                <w:lang w:val="sv-SE"/>
              </w:rPr>
              <w:t>TimeStampType</w:t>
            </w:r>
          </w:p>
          <w:p w14:paraId="06630741" w14:textId="77777777" w:rsidR="004D1BD1" w:rsidRPr="00B44083" w:rsidRDefault="004D1BD1" w:rsidP="004217B5">
            <w:pPr>
              <w:spacing w:before="120" w:after="120"/>
              <w:ind w:left="102"/>
              <w:rPr>
                <w:sz w:val="20"/>
                <w:szCs w:val="20"/>
                <w:lang w:val="sv-SE"/>
              </w:rPr>
            </w:pP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01A0E60" w14:textId="77777777" w:rsidR="004D1BD1" w:rsidRPr="00B44083" w:rsidRDefault="004D1BD1" w:rsidP="004217B5">
            <w:pPr>
              <w:spacing w:before="120" w:after="120"/>
              <w:ind w:left="149"/>
              <w:rPr>
                <w:sz w:val="20"/>
                <w:szCs w:val="20"/>
                <w:lang w:val="sv-SE"/>
              </w:rPr>
            </w:pPr>
            <w:r w:rsidRPr="00B44083">
              <w:rPr>
                <w:sz w:val="20"/>
                <w:szCs w:val="20"/>
                <w:lang w:val="sv-SE"/>
              </w:rPr>
              <w:t>Beslutstidpunkt/förskrivningsstidpunkt.</w:t>
            </w:r>
          </w:p>
          <w:p w14:paraId="22A63079" w14:textId="77777777" w:rsidR="004D1BD1" w:rsidRPr="00B44083" w:rsidRDefault="004D1BD1" w:rsidP="004217B5">
            <w:pPr>
              <w:spacing w:before="120" w:after="120"/>
              <w:ind w:left="149"/>
              <w:rPr>
                <w:sz w:val="20"/>
                <w:szCs w:val="20"/>
                <w:lang w:val="sv-SE"/>
              </w:rPr>
            </w:pPr>
            <w:r w:rsidRPr="00B44083">
              <w:rPr>
                <w:sz w:val="20"/>
                <w:szCs w:val="20"/>
                <w:lang w:val="sv-SE"/>
              </w:rPr>
              <w:t>Tidpunkt då beslut fattas om förskrivning.</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C9E6341" w14:textId="77777777" w:rsidR="004D1BD1" w:rsidRPr="00B44083" w:rsidRDefault="004D1BD1" w:rsidP="004217B5">
            <w:pPr>
              <w:spacing w:before="120" w:after="120"/>
              <w:ind w:left="142"/>
              <w:rPr>
                <w:sz w:val="20"/>
                <w:szCs w:val="20"/>
              </w:rPr>
            </w:pPr>
            <w:r w:rsidRPr="00B44083">
              <w:rPr>
                <w:spacing w:val="-1"/>
                <w:sz w:val="20"/>
                <w:szCs w:val="20"/>
              </w:rPr>
              <w:t>1..1</w:t>
            </w:r>
          </w:p>
        </w:tc>
      </w:tr>
      <w:tr w:rsidR="004D1BD1" w:rsidRPr="00B44083" w14:paraId="7B37F7E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1A5A482"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healthcareProfessionalHSAId</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AA4FF78" w14:textId="77777777" w:rsidR="004D1BD1" w:rsidRPr="00B44083" w:rsidRDefault="004D1BD1" w:rsidP="004217B5">
            <w:pPr>
              <w:spacing w:before="120" w:after="120"/>
              <w:ind w:left="102"/>
              <w:rPr>
                <w:rFonts w:cs="Arial"/>
                <w:sz w:val="20"/>
                <w:szCs w:val="20"/>
              </w:rPr>
            </w:pPr>
            <w:r w:rsidRPr="00B44083">
              <w:rPr>
                <w:sz w:val="20"/>
                <w:szCs w:val="20"/>
              </w:rPr>
              <w:t>HSAIdType</w:t>
            </w:r>
          </w:p>
          <w:p w14:paraId="06E97C2F"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64DC588" w14:textId="77777777" w:rsidR="004D1BD1" w:rsidRPr="00B44083" w:rsidRDefault="004D1BD1" w:rsidP="004217B5">
            <w:pPr>
              <w:spacing w:before="120" w:after="120"/>
              <w:ind w:left="149"/>
              <w:rPr>
                <w:sz w:val="20"/>
                <w:szCs w:val="20"/>
                <w:lang w:val="sv-SE"/>
              </w:rPr>
            </w:pPr>
            <w:r w:rsidRPr="00B44083">
              <w:rPr>
                <w:sz w:val="20"/>
                <w:szCs w:val="20"/>
                <w:lang w:val="sv-SE"/>
              </w:rPr>
              <w:t>Förskrivarens HSA-id.</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09FBD90"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59855C5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D2E5AC5"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healthcareProfessionalName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65D0929"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A3562AE" w14:textId="77777777" w:rsidR="004D1BD1" w:rsidRPr="00B44083" w:rsidRDefault="004D1BD1" w:rsidP="004217B5">
            <w:pPr>
              <w:spacing w:before="120" w:after="120"/>
              <w:ind w:left="149"/>
              <w:rPr>
                <w:sz w:val="20"/>
                <w:szCs w:val="20"/>
                <w:lang w:val="sv-SE"/>
              </w:rPr>
            </w:pPr>
            <w:r w:rsidRPr="00B44083">
              <w:rPr>
                <w:sz w:val="20"/>
                <w:szCs w:val="20"/>
                <w:lang w:val="sv-SE"/>
              </w:rPr>
              <w:t>Namn på förskrivaren. Om tillgängligt ska detta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D177F90"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78EBB82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C33D203"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healthcareProfessionalRoleCode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B0CB294" w14:textId="77777777" w:rsidR="004D1BD1" w:rsidRPr="00B44083" w:rsidRDefault="004D1BD1" w:rsidP="004217B5">
            <w:pPr>
              <w:spacing w:before="120" w:after="120"/>
              <w:ind w:left="102"/>
              <w:rPr>
                <w:spacing w:val="-1"/>
                <w:sz w:val="20"/>
                <w:szCs w:val="20"/>
              </w:rPr>
            </w:pPr>
            <w:r w:rsidRPr="00B44083">
              <w:rPr>
                <w:spacing w:val="-1"/>
                <w:sz w:val="20"/>
                <w:szCs w:val="20"/>
              </w:rPr>
              <w:t xml:space="preserve">CVType </w:t>
            </w:r>
          </w:p>
          <w:p w14:paraId="512BAA69"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3356566" w14:textId="77777777" w:rsidR="004D1BD1" w:rsidRPr="00B44083" w:rsidRDefault="004D1BD1" w:rsidP="004217B5">
            <w:pPr>
              <w:spacing w:before="120" w:after="120"/>
              <w:ind w:left="149"/>
              <w:rPr>
                <w:sz w:val="20"/>
                <w:szCs w:val="20"/>
                <w:lang w:val="sv-SE"/>
              </w:rPr>
            </w:pPr>
            <w:r w:rsidRPr="00B44083">
              <w:rPr>
                <w:sz w:val="20"/>
                <w:szCs w:val="20"/>
                <w:lang w:val="sv-SE"/>
              </w:rPr>
              <w:t>Information om förskrivarens befattning. Om möjligt ska KV Befattning (OID 1.2.752.129.2.2.1.4) användas, se referens [</w:t>
            </w:r>
            <w:r w:rsidRPr="00B44083">
              <w:fldChar w:fldCharType="begin"/>
            </w:r>
            <w:r w:rsidRPr="00B44083">
              <w:rPr>
                <w:sz w:val="20"/>
                <w:szCs w:val="20"/>
                <w:lang w:val="sv-SE"/>
              </w:rPr>
              <w:instrText xml:space="preserve"> REF _Ref383778264 \h  \* MERGEFORMAT </w:instrText>
            </w:r>
            <w:r w:rsidRPr="00B44083">
              <w:fldChar w:fldCharType="separate"/>
            </w:r>
            <w:r w:rsidRPr="00B44083">
              <w:rPr>
                <w:sz w:val="20"/>
                <w:szCs w:val="20"/>
                <w:lang w:val="sv-SE"/>
              </w:rPr>
              <w:t>R6</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27FB913"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2DF1409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604E7D3"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53E357D"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E96B9DA" w14:textId="77777777" w:rsidR="004D1BD1" w:rsidRPr="00B44083" w:rsidRDefault="004D1BD1" w:rsidP="004217B5">
            <w:pPr>
              <w:spacing w:before="120" w:after="120"/>
              <w:ind w:left="149"/>
              <w:rPr>
                <w:sz w:val="20"/>
                <w:szCs w:val="20"/>
                <w:lang w:val="sv-SE"/>
              </w:rPr>
            </w:pPr>
            <w:r w:rsidRPr="00B44083">
              <w:rPr>
                <w:sz w:val="20"/>
                <w:szCs w:val="20"/>
                <w:lang w:val="sv-SE"/>
              </w:rPr>
              <w:t>Befattningskod.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764B7F0"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48388A4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B46AE01"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18E201A"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47240B7" w14:textId="77777777" w:rsidR="004D1BD1" w:rsidRPr="00B44083" w:rsidRDefault="004D1BD1" w:rsidP="004217B5">
            <w:pPr>
              <w:spacing w:before="120" w:after="120"/>
              <w:ind w:left="149"/>
              <w:rPr>
                <w:sz w:val="20"/>
                <w:szCs w:val="20"/>
                <w:lang w:val="sv-SE"/>
              </w:rPr>
            </w:pPr>
            <w:r w:rsidRPr="00B44083">
              <w:rPr>
                <w:sz w:val="20"/>
                <w:szCs w:val="20"/>
                <w:lang w:val="sv-SE"/>
              </w:rPr>
              <w:t>Kodsystem för befattningskod.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E2979F4"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499D983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C1D19A9"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36E42C2"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803E88F"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befattningskod.</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8FDBF38"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53AB54D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DE46944"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w:t>
            </w:r>
            <w:r w:rsidRPr="00B44083">
              <w:rPr>
                <w:sz w:val="20"/>
                <w:szCs w:val="20"/>
              </w:rPr>
              <w:lastRenderedPageBreak/>
              <w:t>rsion</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EA72AE5" w14:textId="77777777" w:rsidR="004D1BD1" w:rsidRPr="00B44083" w:rsidRDefault="004D1BD1" w:rsidP="004217B5">
            <w:pPr>
              <w:spacing w:before="120" w:after="120"/>
              <w:ind w:left="102"/>
              <w:rPr>
                <w:sz w:val="20"/>
                <w:szCs w:val="20"/>
              </w:rPr>
            </w:pPr>
            <w:r w:rsidRPr="00B44083">
              <w:rPr>
                <w:spacing w:val="-1"/>
                <w:sz w:val="20"/>
                <w:szCs w:val="20"/>
              </w:rPr>
              <w:lastRenderedPageBreak/>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E25812F"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befattningskod.</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FD9DACA"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51CCF82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EE1C32B"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6094261"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C446386" w14:textId="77777777" w:rsidR="004D1BD1" w:rsidRPr="00B44083" w:rsidRDefault="004D1BD1" w:rsidP="004217B5">
            <w:pPr>
              <w:spacing w:before="120" w:after="120"/>
              <w:ind w:left="149"/>
              <w:rPr>
                <w:sz w:val="20"/>
                <w:szCs w:val="20"/>
                <w:lang w:val="sv-SE"/>
              </w:rPr>
            </w:pPr>
            <w:r w:rsidRPr="00B44083">
              <w:rPr>
                <w:sz w:val="20"/>
                <w:szCs w:val="20"/>
                <w:lang w:val="sv-SE"/>
              </w:rPr>
              <w:t>Befattningskoden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6AACED1" w14:textId="77777777" w:rsidR="004D1BD1" w:rsidRPr="00B44083" w:rsidRDefault="004D1BD1" w:rsidP="004217B5">
            <w:pPr>
              <w:spacing w:before="120" w:after="120"/>
              <w:ind w:left="142"/>
              <w:rPr>
                <w:sz w:val="20"/>
                <w:szCs w:val="20"/>
              </w:rPr>
            </w:pPr>
            <w:r w:rsidRPr="00B44083">
              <w:rPr>
                <w:spacing w:val="-1"/>
                <w:sz w:val="20"/>
                <w:szCs w:val="20"/>
              </w:rPr>
              <w:t>0..1</w:t>
            </w:r>
          </w:p>
        </w:tc>
      </w:tr>
      <w:tr w:rsidR="004D1BD1" w:rsidRPr="00B44083" w14:paraId="4ABB609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F599E6E"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rFonts w:cs="Times New Roman"/>
                <w:sz w:val="20"/>
                <w:szCs w:val="20"/>
              </w:rPr>
              <w:t>../../../</w:t>
            </w:r>
            <w:r w:rsidRPr="00B44083">
              <w:rPr>
                <w:rFonts w:cs="Times New Roman"/>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C1FB1C2"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6F34A7A" w14:textId="77777777" w:rsidR="004D1BD1" w:rsidRPr="00B44083" w:rsidRDefault="004D1BD1" w:rsidP="004217B5">
            <w:pPr>
              <w:spacing w:before="120" w:after="120"/>
              <w:ind w:left="149"/>
              <w:rPr>
                <w:sz w:val="20"/>
                <w:szCs w:val="20"/>
                <w:lang w:val="sv-SE"/>
              </w:rPr>
            </w:pPr>
            <w:r w:rsidRPr="00B44083">
              <w:rPr>
                <w:sz w:val="20"/>
                <w:szCs w:val="20"/>
                <w:lang w:val="sv-SE"/>
              </w:rPr>
              <w:t>Om befattning är beskriven i ett lokalt kodverk utan OID, eller när kod helt saknas, kan en beskrivande text anges i originalText.</w:t>
            </w:r>
          </w:p>
          <w:p w14:paraId="0E7CEC7C" w14:textId="77777777" w:rsidR="004D1BD1" w:rsidRPr="00B44083" w:rsidRDefault="004D1BD1" w:rsidP="004217B5">
            <w:pPr>
              <w:spacing w:before="120" w:after="120"/>
              <w:ind w:left="149"/>
              <w:rPr>
                <w:sz w:val="20"/>
                <w:szCs w:val="20"/>
                <w:lang w:val="sv-SE"/>
              </w:rPr>
            </w:pPr>
            <w:r w:rsidRPr="00B44083">
              <w:rPr>
                <w:sz w:val="20"/>
                <w:szCs w:val="20"/>
                <w:lang w:val="sv-SE"/>
              </w:rPr>
              <w:t>Om originalText anges ska inget annat värde i healthcareProfessionalRoleCode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989136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CA0B82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1765854"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pacing w:val="-1"/>
                <w:sz w:val="20"/>
                <w:szCs w:val="20"/>
              </w:rPr>
              <w:t>../../../healthcareProfessionalOrgUnit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4275A92" w14:textId="77777777" w:rsidR="004D1BD1" w:rsidRPr="00B44083" w:rsidRDefault="004D1BD1" w:rsidP="004217B5">
            <w:pPr>
              <w:spacing w:before="120" w:after="120"/>
              <w:ind w:left="102"/>
              <w:rPr>
                <w:szCs w:val="20"/>
              </w:rPr>
            </w:pPr>
            <w:r w:rsidRPr="00B44083">
              <w:rPr>
                <w:spacing w:val="-1"/>
                <w:sz w:val="20"/>
                <w:szCs w:val="20"/>
              </w:rPr>
              <w:t>OrgUnitType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4CA5486" w14:textId="77777777" w:rsidR="004D1BD1" w:rsidRPr="00B44083" w:rsidRDefault="004D1BD1" w:rsidP="004217B5">
            <w:pPr>
              <w:spacing w:before="120" w:after="120"/>
              <w:ind w:left="149"/>
              <w:rPr>
                <w:sz w:val="20"/>
                <w:szCs w:val="20"/>
                <w:lang w:val="sv-SE"/>
              </w:rPr>
            </w:pPr>
            <w:r w:rsidRPr="00B44083">
              <w:rPr>
                <w:sz w:val="20"/>
                <w:szCs w:val="20"/>
                <w:lang w:val="sv-SE"/>
              </w:rPr>
              <w:t>Den organisation som förskrivaren är uppdragstagare på.</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1198F72"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5D2445C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CC531F7"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../../../../orgUnitHSAId</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41AB85C" w14:textId="77777777" w:rsidR="004D1BD1" w:rsidRPr="00B44083" w:rsidRDefault="004D1BD1" w:rsidP="004217B5">
            <w:pPr>
              <w:spacing w:before="120" w:after="120"/>
              <w:ind w:left="102"/>
              <w:rPr>
                <w:szCs w:val="20"/>
              </w:rPr>
            </w:pPr>
            <w:r w:rsidRPr="00B44083">
              <w:rPr>
                <w:spacing w:val="-1"/>
                <w:sz w:val="20"/>
                <w:szCs w:val="20"/>
              </w:rPr>
              <w:t>HSAIdType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01F5CEA" w14:textId="77777777" w:rsidR="004D1BD1" w:rsidRPr="00B44083" w:rsidRDefault="004D1BD1" w:rsidP="004217B5">
            <w:pPr>
              <w:spacing w:before="120" w:after="120"/>
              <w:ind w:left="149"/>
              <w:rPr>
                <w:sz w:val="20"/>
                <w:szCs w:val="20"/>
                <w:lang w:val="sv-SE"/>
              </w:rPr>
            </w:pPr>
            <w:r w:rsidRPr="00B44083">
              <w:rPr>
                <w:sz w:val="20"/>
                <w:szCs w:val="20"/>
                <w:lang w:val="sv-SE"/>
              </w:rPr>
              <w:t>HSA-id för organisationsenhet. I de fall då HSA-id inte finns tillgängligt i systemet ska lokalt id anges (unikt inom källsystemet).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E3C5F64"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042650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39519CA"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../../../../orgUnitName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A0B2CF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9C86CED" w14:textId="77777777" w:rsidR="004D1BD1" w:rsidRPr="00B44083" w:rsidRDefault="004D1BD1" w:rsidP="004217B5">
            <w:pPr>
              <w:spacing w:before="120" w:after="120"/>
              <w:ind w:left="149"/>
              <w:rPr>
                <w:sz w:val="20"/>
                <w:szCs w:val="20"/>
                <w:lang w:val="sv-SE"/>
              </w:rPr>
            </w:pPr>
            <w:r w:rsidRPr="00B44083">
              <w:rPr>
                <w:sz w:val="20"/>
                <w:szCs w:val="20"/>
                <w:lang w:val="sv-SE"/>
              </w:rPr>
              <w:t>Namnet på den organisation som Hälso- och sjukvårdspersonalen är uppdragstagare på.</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907833B"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6C4A1E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E2B4570"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../../../../orgUnitTelecom</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D13CFDA"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C19A2D5" w14:textId="77777777" w:rsidR="004D1BD1" w:rsidRPr="00B44083" w:rsidRDefault="004D1BD1" w:rsidP="004217B5">
            <w:pPr>
              <w:spacing w:before="120" w:after="120"/>
              <w:ind w:left="149"/>
              <w:rPr>
                <w:sz w:val="20"/>
                <w:szCs w:val="20"/>
                <w:lang w:val="sv-SE"/>
              </w:rPr>
            </w:pPr>
            <w:r w:rsidRPr="00B44083">
              <w:rPr>
                <w:sz w:val="20"/>
                <w:szCs w:val="20"/>
                <w:lang w:val="sv-SE"/>
              </w:rPr>
              <w:t>Telefon till organisationsenhet.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E88878A"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3302E3E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0833265"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../../../../orgUnitEmail</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431179F"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A63FAD1" w14:textId="77777777" w:rsidR="004D1BD1" w:rsidRPr="00B44083" w:rsidRDefault="004D1BD1" w:rsidP="004217B5">
            <w:pPr>
              <w:spacing w:before="120" w:after="120"/>
              <w:ind w:left="149"/>
              <w:rPr>
                <w:sz w:val="20"/>
                <w:szCs w:val="20"/>
                <w:lang w:val="sv-SE"/>
              </w:rPr>
            </w:pPr>
            <w:r w:rsidRPr="00B44083">
              <w:rPr>
                <w:sz w:val="20"/>
                <w:szCs w:val="20"/>
                <w:lang w:val="sv-SE"/>
              </w:rPr>
              <w:t>E-post till organisationsenhet.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899E56A"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06881E3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0EE114D"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../../../../orgUnitAddress</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81A7E88"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B74ECCA" w14:textId="77777777" w:rsidR="004D1BD1" w:rsidRPr="00B44083" w:rsidRDefault="004D1BD1" w:rsidP="004217B5">
            <w:pPr>
              <w:spacing w:before="120" w:after="120"/>
              <w:ind w:left="149"/>
              <w:rPr>
                <w:sz w:val="20"/>
                <w:szCs w:val="20"/>
                <w:lang w:val="sv-SE"/>
              </w:rPr>
            </w:pPr>
            <w:r w:rsidRPr="00B44083">
              <w:rPr>
                <w:sz w:val="20"/>
                <w:szCs w:val="20"/>
                <w:lang w:val="sv-SE"/>
              </w:rPr>
              <w:t>Postadress för den organisation som förskrivaren är uppdragstagare på.</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FACE2DD"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50B730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EFAF27A" w14:textId="77777777" w:rsidR="004D1BD1" w:rsidRPr="00B44083" w:rsidRDefault="004D1BD1" w:rsidP="004217B5">
            <w:pPr>
              <w:tabs>
                <w:tab w:val="left" w:pos="567"/>
              </w:tabs>
              <w:spacing w:before="120" w:after="120"/>
              <w:ind w:left="102" w:right="177"/>
              <w:rPr>
                <w:sz w:val="20"/>
                <w:szCs w:val="20"/>
              </w:rPr>
            </w:pPr>
            <w:r w:rsidRPr="00B44083">
              <w:rPr>
                <w:sz w:val="20"/>
                <w:szCs w:val="20"/>
                <w:lang w:val="sv-SE"/>
              </w:rPr>
              <w:t>../../</w:t>
            </w:r>
            <w:r w:rsidRPr="00B44083">
              <w:rPr>
                <w:sz w:val="20"/>
                <w:szCs w:val="20"/>
              </w:rPr>
              <w:t>../../../../orgUnitLocation</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C350065" w14:textId="77777777" w:rsidR="004D1BD1" w:rsidRPr="00B44083" w:rsidRDefault="004D1BD1" w:rsidP="004217B5">
            <w:pPr>
              <w:spacing w:before="120" w:after="120"/>
              <w:ind w:left="102"/>
              <w:rPr>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85D06DF" w14:textId="6FB41AF0" w:rsidR="004D1BD1" w:rsidRPr="00B44083" w:rsidRDefault="004D1BD1" w:rsidP="004217B5">
            <w:pPr>
              <w:spacing w:before="120" w:after="120"/>
              <w:ind w:left="149"/>
              <w:rPr>
                <w:sz w:val="20"/>
                <w:szCs w:val="20"/>
                <w:lang w:val="sv-SE"/>
              </w:rPr>
            </w:pPr>
            <w:r w:rsidRPr="00B44083">
              <w:rPr>
                <w:sz w:val="20"/>
                <w:szCs w:val="20"/>
                <w:lang w:val="sv-SE"/>
              </w:rPr>
              <w:t>Text som anger namnet på plats eller ort f</w:t>
            </w:r>
            <w:r w:rsidR="006B2E0D" w:rsidRPr="00B44083">
              <w:rPr>
                <w:sz w:val="20"/>
                <w:szCs w:val="20"/>
                <w:lang w:val="sv-SE"/>
              </w:rPr>
              <w:t>ö</w:t>
            </w:r>
            <w:r w:rsidRPr="00B44083">
              <w:rPr>
                <w:sz w:val="20"/>
                <w:szCs w:val="20"/>
                <w:lang w:val="sv-SE"/>
              </w:rPr>
              <w:t>r organisationens fysiska placering.</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3DD6D4F"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7906D41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ECA1022" w14:textId="77777777" w:rsidR="004D1BD1" w:rsidRPr="00B44083" w:rsidRDefault="004D1BD1" w:rsidP="004217B5">
            <w:pPr>
              <w:tabs>
                <w:tab w:val="left" w:pos="567"/>
              </w:tabs>
              <w:spacing w:before="120" w:after="120"/>
              <w:ind w:left="102" w:right="177"/>
              <w:rPr>
                <w:sz w:val="20"/>
                <w:szCs w:val="20"/>
              </w:rPr>
            </w:pPr>
            <w:r w:rsidRPr="00B44083">
              <w:rPr>
                <w:color w:val="FF0000"/>
                <w:sz w:val="20"/>
                <w:szCs w:val="20"/>
              </w:rPr>
              <w:t>../</w:t>
            </w:r>
            <w:r w:rsidRPr="00B44083">
              <w:rPr>
                <w:color w:val="FF0000"/>
                <w:sz w:val="20"/>
                <w:szCs w:val="20"/>
                <w:lang w:val="sv-SE"/>
              </w:rPr>
              <w:t>../</w:t>
            </w:r>
            <w:r w:rsidRPr="00B44083">
              <w:rPr>
                <w:color w:val="FF0000"/>
                <w:sz w:val="20"/>
                <w:szCs w:val="20"/>
              </w:rPr>
              <w:t>../../../healthcareProfessional</w:t>
            </w:r>
            <w:r w:rsidRPr="00B44083">
              <w:rPr>
                <w:color w:val="FF0000"/>
                <w:spacing w:val="-1"/>
                <w:sz w:val="20"/>
                <w:szCs w:val="20"/>
              </w:rPr>
              <w:t>careUnitHSAId</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8D99ADA"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F16875E"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E5409BF" w14:textId="77777777" w:rsidR="004D1BD1" w:rsidRPr="00B44083" w:rsidRDefault="004D1BD1" w:rsidP="004217B5">
            <w:pPr>
              <w:spacing w:before="120" w:after="120"/>
              <w:ind w:left="142"/>
              <w:rPr>
                <w:sz w:val="20"/>
                <w:szCs w:val="20"/>
              </w:rPr>
            </w:pPr>
            <w:r w:rsidRPr="00B44083">
              <w:rPr>
                <w:color w:val="FF0000"/>
                <w:spacing w:val="-1"/>
                <w:sz w:val="20"/>
                <w:szCs w:val="20"/>
              </w:rPr>
              <w:t>0..0</w:t>
            </w:r>
          </w:p>
        </w:tc>
      </w:tr>
      <w:tr w:rsidR="004D1BD1" w:rsidRPr="00B44083" w14:paraId="004A20F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603E30F" w14:textId="77777777" w:rsidR="004D1BD1" w:rsidRPr="00B44083" w:rsidRDefault="004D1BD1" w:rsidP="004217B5">
            <w:pPr>
              <w:tabs>
                <w:tab w:val="left" w:pos="567"/>
              </w:tabs>
              <w:spacing w:before="120" w:after="120"/>
              <w:ind w:left="102" w:right="177"/>
              <w:rPr>
                <w:sz w:val="20"/>
                <w:szCs w:val="20"/>
              </w:rPr>
            </w:pPr>
            <w:r w:rsidRPr="00B44083">
              <w:rPr>
                <w:color w:val="FF0000"/>
                <w:sz w:val="20"/>
                <w:szCs w:val="20"/>
              </w:rPr>
              <w:t>../</w:t>
            </w:r>
            <w:r w:rsidRPr="00B44083">
              <w:rPr>
                <w:color w:val="FF0000"/>
                <w:sz w:val="20"/>
                <w:szCs w:val="20"/>
                <w:lang w:val="sv-SE"/>
              </w:rPr>
              <w:t>../</w:t>
            </w:r>
            <w:r w:rsidRPr="00B44083">
              <w:rPr>
                <w:color w:val="FF0000"/>
                <w:sz w:val="20"/>
                <w:szCs w:val="20"/>
              </w:rPr>
              <w:t>../../../healthcareProfessional</w:t>
            </w:r>
            <w:r w:rsidRPr="00B44083">
              <w:rPr>
                <w:color w:val="FF0000"/>
                <w:spacing w:val="-1"/>
                <w:sz w:val="20"/>
                <w:szCs w:val="20"/>
              </w:rPr>
              <w:t>careGiverHSAId</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E2A626F" w14:textId="77777777" w:rsidR="004D1BD1" w:rsidRPr="00B44083" w:rsidRDefault="004D1BD1" w:rsidP="004217B5">
            <w:pPr>
              <w:spacing w:before="120" w:after="120"/>
              <w:ind w:left="102"/>
              <w:rPr>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B0F07B4"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AA753E3" w14:textId="77777777" w:rsidR="004D1BD1" w:rsidRPr="00B44083" w:rsidRDefault="004D1BD1" w:rsidP="004217B5">
            <w:pPr>
              <w:spacing w:before="120" w:after="120"/>
              <w:ind w:left="142"/>
              <w:rPr>
                <w:sz w:val="20"/>
                <w:szCs w:val="20"/>
              </w:rPr>
            </w:pPr>
            <w:r w:rsidRPr="00B44083">
              <w:rPr>
                <w:color w:val="FF0000"/>
                <w:spacing w:val="-1"/>
                <w:sz w:val="20"/>
                <w:szCs w:val="20"/>
              </w:rPr>
              <w:t>0..0</w:t>
            </w:r>
          </w:p>
        </w:tc>
      </w:tr>
      <w:tr w:rsidR="004D1BD1" w:rsidRPr="00B44083" w14:paraId="23080CC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6DF034A"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w:t>
            </w:r>
            <w:r w:rsidRPr="00B44083">
              <w:rPr>
                <w:spacing w:val="-1"/>
                <w:sz w:val="20"/>
                <w:szCs w:val="20"/>
                <w:lang w:val="sv-SE"/>
              </w:rPr>
              <w:t>dispensationAuthorizerComment</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248DEEC6"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40DEF54" w14:textId="77777777" w:rsidR="004D1BD1" w:rsidRPr="00B44083" w:rsidRDefault="004D1BD1" w:rsidP="004217B5">
            <w:pPr>
              <w:spacing w:before="120" w:after="120"/>
              <w:ind w:left="149"/>
              <w:rPr>
                <w:sz w:val="20"/>
                <w:szCs w:val="20"/>
                <w:lang w:val="sv-SE"/>
              </w:rPr>
            </w:pPr>
            <w:r w:rsidRPr="00B44083">
              <w:rPr>
                <w:sz w:val="20"/>
                <w:szCs w:val="20"/>
                <w:lang w:val="sv-SE"/>
              </w:rPr>
              <w:t>Förskrivares kommentar.</w:t>
            </w:r>
          </w:p>
          <w:p w14:paraId="55A35BB5" w14:textId="77777777" w:rsidR="004D1BD1" w:rsidRPr="00B44083" w:rsidRDefault="004D1BD1" w:rsidP="004217B5">
            <w:pPr>
              <w:spacing w:before="120" w:after="120"/>
              <w:ind w:left="149"/>
              <w:rPr>
                <w:sz w:val="20"/>
                <w:szCs w:val="20"/>
                <w:lang w:val="sv-SE"/>
              </w:rPr>
            </w:pPr>
            <w:r w:rsidRPr="00B44083">
              <w:rPr>
                <w:sz w:val="20"/>
                <w:szCs w:val="20"/>
                <w:lang w:val="sv-SE"/>
              </w:rPr>
              <w:t>Kommentar till apoteket.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70201B2"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8EC2AD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6DF766E" w14:textId="77777777" w:rsidR="004D1BD1" w:rsidRPr="00B44083" w:rsidRDefault="004D1BD1" w:rsidP="004217B5">
            <w:pPr>
              <w:tabs>
                <w:tab w:val="left" w:pos="567"/>
              </w:tabs>
              <w:spacing w:before="120" w:after="120"/>
              <w:ind w:left="102" w:right="177"/>
              <w:rPr>
                <w:sz w:val="20"/>
                <w:szCs w:val="20"/>
                <w:lang w:val="sv-SE"/>
              </w:rPr>
            </w:pPr>
            <w:r w:rsidRPr="00B44083">
              <w:rPr>
                <w:spacing w:val="-1"/>
                <w:sz w:val="20"/>
                <w:szCs w:val="20"/>
                <w:lang w:val="sv-SE"/>
              </w:rPr>
              <w:t>../../../../firstDispensationBefore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5CF13A8" w14:textId="77777777" w:rsidR="004D1BD1" w:rsidRPr="00B44083" w:rsidRDefault="004D1BD1" w:rsidP="004217B5">
            <w:pPr>
              <w:spacing w:before="120" w:after="120"/>
              <w:ind w:left="102"/>
              <w:rPr>
                <w:sz w:val="20"/>
                <w:szCs w:val="20"/>
                <w:lang w:val="sv-SE"/>
              </w:rPr>
            </w:pPr>
            <w:r w:rsidRPr="00B44083">
              <w:rPr>
                <w:sz w:val="20"/>
                <w:szCs w:val="20"/>
                <w:lang w:val="sv-SE"/>
              </w:rPr>
              <w:t>DateType</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431E8A0" w14:textId="77777777" w:rsidR="004D1BD1" w:rsidRPr="00B44083" w:rsidRDefault="004D1BD1" w:rsidP="004217B5">
            <w:pPr>
              <w:spacing w:before="120" w:after="120"/>
              <w:ind w:left="149"/>
              <w:rPr>
                <w:sz w:val="20"/>
                <w:szCs w:val="20"/>
                <w:lang w:val="sv-SE"/>
              </w:rPr>
            </w:pPr>
            <w:r w:rsidRPr="00B44083">
              <w:rPr>
                <w:sz w:val="20"/>
                <w:szCs w:val="20"/>
                <w:lang w:val="sv-SE"/>
              </w:rPr>
              <w:t>Första uttag före.</w:t>
            </w:r>
          </w:p>
          <w:p w14:paraId="79B61EBC" w14:textId="77777777" w:rsidR="004D1BD1" w:rsidRPr="00B44083" w:rsidRDefault="004D1BD1" w:rsidP="004217B5">
            <w:pPr>
              <w:spacing w:before="120" w:after="120"/>
              <w:ind w:left="149"/>
              <w:rPr>
                <w:sz w:val="20"/>
                <w:szCs w:val="20"/>
                <w:lang w:val="sv-SE"/>
              </w:rPr>
            </w:pPr>
            <w:r w:rsidRPr="00B44083">
              <w:rPr>
                <w:sz w:val="20"/>
                <w:szCs w:val="20"/>
                <w:lang w:val="sv-SE"/>
              </w:rPr>
              <w:t>Datum före vilket första uttag av läkemedel måste göras.</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5AC5FF9E"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0D0480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173436CD"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w:t>
            </w:r>
            <w:r w:rsidRPr="00B44083">
              <w:rPr>
                <w:spacing w:val="-1"/>
                <w:sz w:val="20"/>
                <w:szCs w:val="20"/>
                <w:lang w:val="sv-SE"/>
              </w:rPr>
              <w:t>prescriptionSignatura</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9270F0B"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7A78F827" w14:textId="77777777" w:rsidR="004D1BD1" w:rsidRPr="00B44083" w:rsidRDefault="004D1BD1" w:rsidP="004217B5">
            <w:pPr>
              <w:spacing w:before="120" w:after="120"/>
              <w:ind w:left="149"/>
              <w:rPr>
                <w:sz w:val="20"/>
                <w:szCs w:val="20"/>
                <w:lang w:val="sv-SE"/>
              </w:rPr>
            </w:pPr>
            <w:r w:rsidRPr="00B44083">
              <w:rPr>
                <w:sz w:val="20"/>
                <w:szCs w:val="20"/>
                <w:lang w:val="sv-SE"/>
              </w:rPr>
              <w:t>Doseringstext på recept.</w:t>
            </w:r>
          </w:p>
          <w:p w14:paraId="0DD4E43C" w14:textId="77777777" w:rsidR="004D1BD1" w:rsidRPr="00B44083" w:rsidRDefault="004D1BD1" w:rsidP="004217B5">
            <w:pPr>
              <w:spacing w:before="120" w:after="120"/>
              <w:ind w:left="149"/>
              <w:rPr>
                <w:sz w:val="20"/>
                <w:szCs w:val="20"/>
                <w:lang w:val="sv-SE"/>
              </w:rPr>
            </w:pPr>
            <w:r w:rsidRPr="00B44083">
              <w:rPr>
                <w:sz w:val="20"/>
                <w:szCs w:val="20"/>
                <w:lang w:val="sv-SE"/>
              </w:rPr>
              <w:lastRenderedPageBreak/>
              <w:t>Instruktion till patienten.</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3B449336"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1..1</w:t>
            </w:r>
          </w:p>
        </w:tc>
      </w:tr>
      <w:tr w:rsidR="004D1BD1" w:rsidRPr="00B44083" w14:paraId="1FE9884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6168CE7F" w14:textId="77777777" w:rsidR="004D1BD1" w:rsidRPr="00B44083" w:rsidRDefault="004D1BD1" w:rsidP="004217B5">
            <w:pPr>
              <w:tabs>
                <w:tab w:val="left" w:pos="567"/>
              </w:tabs>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../../nonReplaceable</w:t>
            </w:r>
          </w:p>
        </w:tc>
        <w:tc>
          <w:tcPr>
            <w:tcW w:w="124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CC6CBAF" w14:textId="77777777" w:rsidR="004D1BD1" w:rsidRPr="00B44083" w:rsidRDefault="004D1BD1" w:rsidP="004217B5">
            <w:pPr>
              <w:spacing w:before="120" w:after="120"/>
              <w:ind w:left="102"/>
              <w:rPr>
                <w:sz w:val="20"/>
                <w:szCs w:val="20"/>
                <w:lang w:val="sv-SE"/>
              </w:rPr>
            </w:pPr>
            <w:r w:rsidRPr="00B44083">
              <w:rPr>
                <w:spacing w:val="-1"/>
                <w:sz w:val="20"/>
                <w:szCs w:val="20"/>
                <w:lang w:val="sv-SE"/>
              </w:rPr>
              <w:t>NonReplaceableEnum</w:t>
            </w:r>
          </w:p>
        </w:tc>
        <w:tc>
          <w:tcPr>
            <w:tcW w:w="4820"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4180C17B" w14:textId="77777777" w:rsidR="004D1BD1" w:rsidRPr="00B44083" w:rsidRDefault="004D1BD1" w:rsidP="004217B5">
            <w:pPr>
              <w:spacing w:before="120" w:after="120"/>
              <w:ind w:left="149"/>
              <w:rPr>
                <w:sz w:val="20"/>
                <w:szCs w:val="20"/>
                <w:lang w:val="sv-SE"/>
              </w:rPr>
            </w:pPr>
            <w:r w:rsidRPr="00B44083">
              <w:rPr>
                <w:sz w:val="20"/>
                <w:szCs w:val="20"/>
                <w:lang w:val="sv-SE"/>
              </w:rPr>
              <w:t>Bytes ej.</w:t>
            </w:r>
          </w:p>
          <w:p w14:paraId="038B5B69" w14:textId="77777777" w:rsidR="004D1BD1" w:rsidRPr="00B44083" w:rsidRDefault="004D1BD1" w:rsidP="004217B5">
            <w:pPr>
              <w:spacing w:before="120" w:after="120"/>
              <w:ind w:left="149"/>
              <w:rPr>
                <w:sz w:val="20"/>
                <w:szCs w:val="20"/>
                <w:lang w:val="sv-SE"/>
              </w:rPr>
            </w:pPr>
            <w:r w:rsidRPr="00B44083">
              <w:rPr>
                <w:sz w:val="20"/>
                <w:szCs w:val="20"/>
                <w:lang w:val="sv-SE"/>
              </w:rPr>
              <w:t>Anger att ordinatör eller patient beslutat att förskriven artikel ej får bytas ut.</w:t>
            </w:r>
          </w:p>
          <w:p w14:paraId="143E88D0" w14:textId="77777777" w:rsidR="004D1BD1" w:rsidRPr="00B44083" w:rsidRDefault="004D1BD1" w:rsidP="004217B5">
            <w:pPr>
              <w:spacing w:before="120" w:after="120"/>
              <w:ind w:left="149"/>
              <w:rPr>
                <w:sz w:val="20"/>
                <w:szCs w:val="20"/>
                <w:lang w:val="sv-SE"/>
              </w:rPr>
            </w:pPr>
            <w:r w:rsidRPr="00B44083">
              <w:rPr>
                <w:sz w:val="20"/>
                <w:szCs w:val="20"/>
                <w:lang w:val="sv-SE"/>
              </w:rPr>
              <w:t>Tillåtna värden: Prescriber, Patient</w:t>
            </w:r>
          </w:p>
          <w:p w14:paraId="3E1359D8" w14:textId="77777777" w:rsidR="004D1BD1" w:rsidRPr="00B44083" w:rsidRDefault="004D1BD1" w:rsidP="004217B5">
            <w:pPr>
              <w:spacing w:before="120" w:after="120"/>
              <w:ind w:left="149"/>
              <w:rPr>
                <w:sz w:val="20"/>
                <w:szCs w:val="20"/>
                <w:lang w:val="sv-SE"/>
              </w:rPr>
            </w:pPr>
            <w:r w:rsidRPr="00B44083">
              <w:rPr>
                <w:sz w:val="20"/>
                <w:szCs w:val="20"/>
                <w:lang w:val="sv-SE"/>
              </w:rPr>
              <w:t>Lämnas fältet tomt antas det betyda att läkemedlet får bytas ut.</w:t>
            </w:r>
          </w:p>
        </w:tc>
        <w:tc>
          <w:tcPr>
            <w:tcW w:w="1134" w:type="dxa"/>
            <w:tcBorders>
              <w:top w:val="single" w:sz="5" w:space="0" w:color="000000"/>
              <w:left w:val="single" w:sz="5" w:space="0" w:color="000000"/>
              <w:bottom w:val="single" w:sz="5" w:space="0" w:color="000000"/>
              <w:right w:val="single" w:sz="5" w:space="0" w:color="000000"/>
            </w:tcBorders>
            <w:shd w:val="clear" w:color="auto" w:fill="FFE9D0" w:themeFill="accent6" w:themeFillTint="33"/>
          </w:tcPr>
          <w:p w14:paraId="076A9BD9"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D20709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A015674"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../../../../d</w:t>
            </w:r>
            <w:r w:rsidRPr="00B44083">
              <w:rPr>
                <w:spacing w:val="-1"/>
                <w:sz w:val="20"/>
                <w:szCs w:val="20"/>
                <w:lang w:val="sv-SE"/>
              </w:rPr>
              <w:t>rug</w:t>
            </w:r>
          </w:p>
          <w:p w14:paraId="20558812" w14:textId="77777777" w:rsidR="00DB7F59" w:rsidRPr="00B44083" w:rsidRDefault="00DB7F59" w:rsidP="004217B5">
            <w:pPr>
              <w:spacing w:before="120" w:after="120"/>
              <w:ind w:left="102" w:right="177"/>
              <w:rPr>
                <w:spacing w:val="-1"/>
                <w:sz w:val="20"/>
                <w:szCs w:val="20"/>
                <w:lang w:val="sv-SE"/>
              </w:rPr>
            </w:pPr>
          </w:p>
          <w:p w14:paraId="5D1E11B0" w14:textId="53BA6EB1" w:rsidR="00DB7F59" w:rsidRPr="00B44083" w:rsidRDefault="00DB7F59" w:rsidP="004217B5">
            <w:pPr>
              <w:spacing w:before="120" w:after="120"/>
              <w:ind w:left="102" w:right="177"/>
              <w:rPr>
                <w:b/>
                <w:b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5997D7A" w14:textId="77777777" w:rsidR="004D1BD1" w:rsidRPr="00B44083" w:rsidRDefault="004D1BD1" w:rsidP="004217B5">
            <w:pPr>
              <w:spacing w:before="120" w:after="120"/>
              <w:ind w:left="102"/>
              <w:rPr>
                <w:sz w:val="20"/>
                <w:szCs w:val="20"/>
                <w:lang w:val="sv-SE"/>
              </w:rPr>
            </w:pPr>
            <w:r w:rsidRPr="00B44083">
              <w:rPr>
                <w:sz w:val="20"/>
                <w:szCs w:val="20"/>
                <w:lang w:val="sv-SE"/>
              </w:rPr>
              <w:t>DrugChoiceType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6FAAC7" w14:textId="77777777" w:rsidR="004D1BD1" w:rsidRPr="00B44083" w:rsidRDefault="004D1BD1" w:rsidP="004217B5">
            <w:pPr>
              <w:spacing w:before="120" w:after="120"/>
              <w:ind w:left="149"/>
              <w:rPr>
                <w:sz w:val="20"/>
                <w:szCs w:val="20"/>
                <w:lang w:val="sv-SE"/>
              </w:rPr>
            </w:pPr>
            <w:r w:rsidRPr="00B44083">
              <w:rPr>
                <w:sz w:val="20"/>
                <w:szCs w:val="20"/>
                <w:lang w:val="sv-SE"/>
              </w:rPr>
              <w:t>Läkemedelsval.</w:t>
            </w:r>
          </w:p>
          <w:p w14:paraId="72F77EFD" w14:textId="77777777" w:rsidR="004D1BD1" w:rsidRPr="00B44083" w:rsidRDefault="004D1BD1" w:rsidP="004217B5">
            <w:pPr>
              <w:spacing w:before="120" w:after="120"/>
              <w:ind w:left="149"/>
              <w:rPr>
                <w:sz w:val="20"/>
                <w:szCs w:val="20"/>
                <w:lang w:val="sv-SE"/>
              </w:rPr>
            </w:pPr>
            <w:r w:rsidRPr="00B44083">
              <w:rPr>
                <w:sz w:val="20"/>
                <w:szCs w:val="20"/>
                <w:lang w:val="sv-SE"/>
              </w:rPr>
              <w:t>OBS: Ett och endast ett av följande alternativ:</w:t>
            </w:r>
          </w:p>
          <w:p w14:paraId="1BCFA2ED" w14:textId="77777777" w:rsidR="004D1BD1" w:rsidRPr="00B44083" w:rsidRDefault="004D1BD1" w:rsidP="004217B5">
            <w:pPr>
              <w:spacing w:before="120" w:after="120"/>
              <w:ind w:left="149"/>
              <w:rPr>
                <w:sz w:val="20"/>
                <w:szCs w:val="20"/>
                <w:lang w:val="sv-SE"/>
              </w:rPr>
            </w:pPr>
          </w:p>
          <w:p w14:paraId="07AA310C" w14:textId="77777777" w:rsidR="004D1BD1" w:rsidRPr="00B44083" w:rsidRDefault="004D1BD1" w:rsidP="004217B5">
            <w:pPr>
              <w:pStyle w:val="Liststycke"/>
              <w:numPr>
                <w:ilvl w:val="0"/>
                <w:numId w:val="9"/>
              </w:numPr>
              <w:spacing w:before="120" w:after="120"/>
              <w:ind w:left="574"/>
              <w:rPr>
                <w:lang w:val="sv-SE"/>
              </w:rPr>
            </w:pPr>
            <w:r w:rsidRPr="00B44083">
              <w:rPr>
                <w:lang w:val="sv-SE"/>
              </w:rPr>
              <w:t>unstructuredDrugInformation (fritextval/extemporeberedning)</w:t>
            </w:r>
          </w:p>
          <w:p w14:paraId="27284FC2" w14:textId="77777777" w:rsidR="004D1BD1" w:rsidRPr="00B44083" w:rsidRDefault="004D1BD1" w:rsidP="004217B5">
            <w:pPr>
              <w:pStyle w:val="Liststycke"/>
              <w:numPr>
                <w:ilvl w:val="0"/>
                <w:numId w:val="9"/>
              </w:numPr>
              <w:spacing w:before="120" w:after="120"/>
              <w:ind w:left="574"/>
              <w:rPr>
                <w:lang w:val="sv-SE"/>
              </w:rPr>
            </w:pPr>
            <w:r w:rsidRPr="00B44083">
              <w:rPr>
                <w:lang w:val="sv-SE"/>
              </w:rPr>
              <w:t>merchandise (handelsvara)</w:t>
            </w:r>
          </w:p>
          <w:p w14:paraId="50889A5F" w14:textId="77777777" w:rsidR="004D1BD1" w:rsidRPr="00B44083" w:rsidRDefault="004D1BD1" w:rsidP="004217B5">
            <w:pPr>
              <w:pStyle w:val="Liststycke"/>
              <w:numPr>
                <w:ilvl w:val="0"/>
                <w:numId w:val="9"/>
              </w:numPr>
              <w:spacing w:before="120" w:after="120"/>
              <w:ind w:left="574"/>
              <w:rPr>
                <w:lang w:val="sv-SE"/>
              </w:rPr>
            </w:pPr>
            <w:r w:rsidRPr="00B44083">
              <w:rPr>
                <w:lang w:val="sv-SE"/>
              </w:rPr>
              <w:t>drugArticle (läkemedelsartikel)</w:t>
            </w:r>
          </w:p>
          <w:p w14:paraId="239700A3" w14:textId="77777777" w:rsidR="004D1BD1" w:rsidRPr="00B44083" w:rsidRDefault="004D1BD1" w:rsidP="004217B5">
            <w:pPr>
              <w:pStyle w:val="Liststycke"/>
              <w:numPr>
                <w:ilvl w:val="0"/>
                <w:numId w:val="9"/>
              </w:numPr>
              <w:spacing w:before="120" w:after="120"/>
              <w:ind w:left="574"/>
              <w:rPr>
                <w:lang w:val="sv-SE"/>
              </w:rPr>
            </w:pPr>
            <w:r w:rsidRPr="00B44083">
              <w:rPr>
                <w:lang w:val="sv-SE"/>
              </w:rPr>
              <w:t>drug (läkemedelsprodukt)</w:t>
            </w:r>
          </w:p>
          <w:p w14:paraId="730023AF" w14:textId="77777777" w:rsidR="004D1BD1" w:rsidRPr="00B44083" w:rsidRDefault="004D1BD1" w:rsidP="004217B5">
            <w:pPr>
              <w:pStyle w:val="Liststycke"/>
              <w:numPr>
                <w:ilvl w:val="0"/>
                <w:numId w:val="9"/>
              </w:numPr>
              <w:spacing w:before="120" w:after="120"/>
              <w:ind w:left="574"/>
              <w:rPr>
                <w:spacing w:val="-1"/>
                <w:lang w:val="sv-SE"/>
              </w:rPr>
            </w:pPr>
            <w:r w:rsidRPr="00B44083">
              <w:rPr>
                <w:lang w:val="sv-SE"/>
              </w:rPr>
              <w:t>generics (generika/utbytesgrupp)</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765F2CC"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F80ADE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8D6EE8"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../comment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CE4B0BD"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C5D499B" w14:textId="77777777" w:rsidR="004D1BD1" w:rsidRPr="00B44083" w:rsidRDefault="004D1BD1" w:rsidP="004217B5">
            <w:pPr>
              <w:spacing w:before="120" w:after="120"/>
              <w:ind w:left="149"/>
              <w:rPr>
                <w:sz w:val="20"/>
                <w:szCs w:val="20"/>
                <w:lang w:val="sv-SE"/>
              </w:rPr>
            </w:pPr>
            <w:r w:rsidRPr="00B44083">
              <w:rPr>
                <w:sz w:val="20"/>
                <w:szCs w:val="20"/>
                <w:lang w:val="sv-SE"/>
              </w:rPr>
              <w:t>Kommentar om läkemedelsval.</w:t>
            </w:r>
          </w:p>
          <w:p w14:paraId="51DD9E64" w14:textId="77777777" w:rsidR="004D1BD1" w:rsidRPr="00B44083" w:rsidRDefault="004D1BD1" w:rsidP="004217B5">
            <w:pPr>
              <w:spacing w:before="120" w:after="120"/>
              <w:ind w:left="149"/>
              <w:rPr>
                <w:sz w:val="20"/>
                <w:szCs w:val="20"/>
                <w:lang w:val="sv-SE"/>
              </w:rPr>
            </w:pPr>
            <w:r w:rsidRPr="00B44083">
              <w:rPr>
                <w:sz w:val="20"/>
                <w:szCs w:val="20"/>
                <w:lang w:val="sv-SE"/>
              </w:rPr>
              <w:t>Text som innehåller en kommentar till det ordinerade läkemedlet. Fältet kan användas för att specificera ytterligare läkemedel eller läkemedelsnära produkter, t.ex. i samband med spädning och infusion där läkemedlet består av en huvudingrediens men där spädningsvätskor eller motsvarande också kan behöva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E124F8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04CA82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69D416D" w14:textId="77777777" w:rsidR="004D1BD1" w:rsidRPr="00B44083" w:rsidRDefault="004D1BD1" w:rsidP="004217B5">
            <w:pPr>
              <w:spacing w:before="120" w:after="120"/>
              <w:ind w:left="102" w:right="177"/>
              <w:rPr>
                <w:sz w:val="20"/>
                <w:szCs w:val="20"/>
              </w:rPr>
            </w:pPr>
            <w:r w:rsidRPr="00B44083">
              <w:rPr>
                <w:sz w:val="20"/>
                <w:szCs w:val="20"/>
                <w:lang w:val="sv-SE"/>
              </w:rPr>
              <w:t>../../../../../unstructuredDrugInformation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E3D4C1" w14:textId="77777777" w:rsidR="004D1BD1" w:rsidRPr="00B44083" w:rsidRDefault="004D1BD1" w:rsidP="004217B5">
            <w:pPr>
              <w:spacing w:before="120" w:after="120"/>
              <w:ind w:left="102"/>
              <w:rPr>
                <w:spacing w:val="-1"/>
                <w:sz w:val="20"/>
                <w:szCs w:val="20"/>
              </w:rPr>
            </w:pPr>
            <w:r w:rsidRPr="00B44083">
              <w:rPr>
                <w:spacing w:val="-1"/>
                <w:sz w:val="20"/>
                <w:szCs w:val="20"/>
              </w:rPr>
              <w:t>UnstructuredDrugInformationType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465C800" w14:textId="77777777" w:rsidR="004D1BD1" w:rsidRPr="00B44083" w:rsidRDefault="004D1BD1" w:rsidP="004217B5">
            <w:pPr>
              <w:spacing w:before="120" w:after="120"/>
              <w:ind w:left="149"/>
              <w:rPr>
                <w:sz w:val="20"/>
                <w:szCs w:val="20"/>
                <w:lang w:val="sv-SE"/>
              </w:rPr>
            </w:pPr>
            <w:r w:rsidRPr="00B44083">
              <w:rPr>
                <w:sz w:val="20"/>
                <w:szCs w:val="20"/>
                <w:lang w:val="sv-SE"/>
              </w:rPr>
              <w:t>Fritextval.</w:t>
            </w:r>
          </w:p>
          <w:p w14:paraId="7FB6AAAC" w14:textId="77777777" w:rsidR="004D1BD1" w:rsidRPr="00B44083" w:rsidRDefault="004D1BD1" w:rsidP="004217B5">
            <w:pPr>
              <w:spacing w:before="120" w:after="120"/>
              <w:ind w:left="149"/>
              <w:rPr>
                <w:sz w:val="20"/>
                <w:szCs w:val="20"/>
                <w:lang w:val="sv-SE"/>
              </w:rPr>
            </w:pPr>
            <w:r w:rsidRPr="00B44083">
              <w:rPr>
                <w:sz w:val="20"/>
                <w:szCs w:val="20"/>
                <w:lang w:val="sv-SE"/>
              </w:rPr>
              <w:t>Används för extemporeberedning, licensläkemedel etc.</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BE804C"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53F930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7DC5B2E" w14:textId="77777777" w:rsidR="004D1BD1" w:rsidRPr="00B44083" w:rsidRDefault="004D1BD1" w:rsidP="004217B5">
            <w:pPr>
              <w:spacing w:before="120" w:after="120"/>
              <w:ind w:left="102" w:right="177"/>
              <w:rPr>
                <w:sz w:val="20"/>
                <w:szCs w:val="20"/>
                <w:lang w:val="sv-SE"/>
              </w:rPr>
            </w:pPr>
            <w:r w:rsidRPr="00B44083">
              <w:rPr>
                <w:sz w:val="20"/>
                <w:szCs w:val="20"/>
                <w:lang w:val="sv-SE"/>
              </w:rPr>
              <w:t>../../../../../../unstructuredInformation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BA2BA38"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CCECD43" w14:textId="77777777" w:rsidR="004D1BD1" w:rsidRPr="00B44083" w:rsidRDefault="004D1BD1" w:rsidP="004217B5">
            <w:pPr>
              <w:spacing w:before="120" w:after="120"/>
              <w:ind w:left="149"/>
              <w:rPr>
                <w:sz w:val="20"/>
                <w:szCs w:val="20"/>
                <w:lang w:val="sv-SE"/>
              </w:rPr>
            </w:pPr>
            <w:r w:rsidRPr="00B44083">
              <w:rPr>
                <w:sz w:val="20"/>
                <w:szCs w:val="20"/>
                <w:lang w:val="sv-SE"/>
              </w:rPr>
              <w:t>Fritextbeskrivning.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A551CA"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38426A4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2F8CC9C" w14:textId="77777777" w:rsidR="004D1BD1" w:rsidRPr="00B44083" w:rsidRDefault="004D1BD1" w:rsidP="004217B5">
            <w:pPr>
              <w:spacing w:before="120" w:after="120"/>
              <w:ind w:left="102" w:right="177"/>
              <w:rPr>
                <w:sz w:val="20"/>
                <w:szCs w:val="20"/>
                <w:lang w:val="sv-SE"/>
              </w:rPr>
            </w:pPr>
            <w:r w:rsidRPr="00B44083">
              <w:rPr>
                <w:sz w:val="20"/>
                <w:szCs w:val="20"/>
                <w:lang w:val="sv-SE"/>
              </w:rPr>
              <w:t>../../../../../merchandise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DCE5EAD" w14:textId="77777777" w:rsidR="004D1BD1" w:rsidRPr="00B44083" w:rsidRDefault="004D1BD1" w:rsidP="004217B5">
            <w:pPr>
              <w:spacing w:before="120" w:after="120"/>
              <w:ind w:left="102"/>
              <w:rPr>
                <w:spacing w:val="-1"/>
                <w:sz w:val="20"/>
                <w:szCs w:val="20"/>
                <w:lang w:val="sv-SE"/>
              </w:rPr>
            </w:pPr>
            <w:r w:rsidRPr="00B44083">
              <w:rPr>
                <w:sz w:val="20"/>
                <w:szCs w:val="20"/>
              </w:rPr>
              <w:t>MerchandiseType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113032A" w14:textId="77777777" w:rsidR="004D1BD1" w:rsidRPr="00B44083" w:rsidRDefault="004D1BD1" w:rsidP="004217B5">
            <w:pPr>
              <w:spacing w:before="120" w:after="120"/>
              <w:ind w:left="149"/>
              <w:rPr>
                <w:sz w:val="20"/>
                <w:szCs w:val="20"/>
                <w:lang w:val="sv-SE"/>
              </w:rPr>
            </w:pPr>
            <w:r w:rsidRPr="00B44083">
              <w:rPr>
                <w:sz w:val="20"/>
                <w:szCs w:val="20"/>
                <w:lang w:val="sv-SE"/>
              </w:rPr>
              <w:t>Handelsvara.</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6D46C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CBDBCD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6F357DE" w14:textId="77777777" w:rsidR="004D1BD1" w:rsidRPr="00B44083" w:rsidRDefault="004D1BD1" w:rsidP="004217B5">
            <w:pPr>
              <w:spacing w:before="120" w:after="120"/>
              <w:ind w:left="102" w:right="177"/>
              <w:rPr>
                <w:sz w:val="20"/>
                <w:szCs w:val="20"/>
                <w:lang w:val="sv-SE"/>
              </w:rPr>
            </w:pPr>
            <w:r w:rsidRPr="00B44083">
              <w:rPr>
                <w:sz w:val="20"/>
                <w:szCs w:val="20"/>
                <w:lang w:val="sv-SE"/>
              </w:rPr>
              <w:t>../../../../../../articleNumber</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07EBD16"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28BBE0" w14:textId="77777777" w:rsidR="004D1BD1" w:rsidRPr="00B44083" w:rsidRDefault="004D1BD1" w:rsidP="004217B5">
            <w:pPr>
              <w:spacing w:before="120" w:after="120"/>
              <w:ind w:left="149"/>
              <w:rPr>
                <w:sz w:val="20"/>
                <w:szCs w:val="20"/>
                <w:lang w:val="sv-SE"/>
              </w:rPr>
            </w:pPr>
            <w:r w:rsidRPr="00B44083">
              <w:rPr>
                <w:sz w:val="20"/>
                <w:szCs w:val="20"/>
                <w:lang w:val="sv-SE"/>
              </w:rPr>
              <w:t>Varunummer.</w:t>
            </w:r>
          </w:p>
          <w:p w14:paraId="6ABC53C5" w14:textId="77777777" w:rsidR="004D1BD1" w:rsidRPr="00B44083" w:rsidRDefault="004D1BD1" w:rsidP="004217B5">
            <w:pPr>
              <w:spacing w:before="120" w:after="120"/>
              <w:ind w:left="149"/>
              <w:rPr>
                <w:sz w:val="20"/>
                <w:szCs w:val="20"/>
                <w:lang w:val="sv-SE"/>
              </w:rPr>
            </w:pPr>
            <w:r w:rsidRPr="00B44083">
              <w:rPr>
                <w:sz w:val="20"/>
                <w:szCs w:val="20"/>
                <w:lang w:val="sv-SE"/>
              </w:rPr>
              <w:t>Från SIL. Identifierare för ordinerad handelsvara (exempel: spruta). Bör anges med id ur Apotekets varunummerregister. OID: 1.2.752.129.2.2.3.1.1.</w:t>
            </w:r>
          </w:p>
          <w:p w14:paraId="08B36A77" w14:textId="495E157E" w:rsidR="004D1BD1" w:rsidRPr="00B44083" w:rsidRDefault="004D1BD1" w:rsidP="004217B5">
            <w:pPr>
              <w:spacing w:before="120" w:after="120"/>
              <w:ind w:left="149"/>
              <w:rPr>
                <w:sz w:val="20"/>
                <w:szCs w:val="20"/>
                <w:lang w:val="sv-SE"/>
              </w:rPr>
            </w:pPr>
            <w:r w:rsidRPr="00B44083">
              <w:rPr>
                <w:sz w:val="20"/>
                <w:szCs w:val="20"/>
                <w:lang w:val="sv-SE"/>
              </w:rPr>
              <w:t>Får ej anges för läkemedel.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608053C"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CB6A27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60363F7"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B1EFA5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76759A" w14:textId="77777777" w:rsidR="004D1BD1" w:rsidRPr="00B44083" w:rsidRDefault="004D1BD1" w:rsidP="004217B5">
            <w:pPr>
              <w:spacing w:before="120" w:after="120"/>
              <w:ind w:left="149"/>
              <w:rPr>
                <w:sz w:val="20"/>
                <w:szCs w:val="20"/>
                <w:lang w:val="sv-SE"/>
              </w:rPr>
            </w:pPr>
            <w:r w:rsidRPr="00B44083">
              <w:rPr>
                <w:sz w:val="20"/>
                <w:szCs w:val="20"/>
                <w:lang w:val="sv-SE"/>
              </w:rPr>
              <w:t>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18A9659"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79FABE5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58433D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BC5427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9422D4" w14:textId="77777777" w:rsidR="004D1BD1" w:rsidRPr="00B44083" w:rsidRDefault="004D1BD1" w:rsidP="004217B5">
            <w:pPr>
              <w:spacing w:before="120" w:after="120"/>
              <w:ind w:left="149"/>
              <w:rPr>
                <w:sz w:val="20"/>
                <w:szCs w:val="20"/>
                <w:lang w:val="sv-SE"/>
              </w:rPr>
            </w:pPr>
            <w:r w:rsidRPr="00B44083">
              <w:rPr>
                <w:sz w:val="20"/>
                <w:szCs w:val="20"/>
                <w:lang w:val="sv-SE"/>
              </w:rPr>
              <w:t>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308F70F"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3906922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364B273"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1EAB1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8964581"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7F54FE4"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88EA23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20CD9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17BC5E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464745B"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D09270"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73C191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2F0DA9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CFD98F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7E1D642" w14:textId="77777777" w:rsidR="004D1BD1" w:rsidRPr="00B44083" w:rsidRDefault="004D1BD1" w:rsidP="004217B5">
            <w:pPr>
              <w:spacing w:before="120" w:after="120"/>
              <w:ind w:left="149"/>
              <w:rPr>
                <w:sz w:val="20"/>
                <w:szCs w:val="20"/>
                <w:lang w:val="sv-SE"/>
              </w:rPr>
            </w:pPr>
            <w:r w:rsidRPr="00B44083">
              <w:rPr>
                <w:sz w:val="20"/>
                <w:szCs w:val="20"/>
                <w:lang w:val="sv-SE"/>
              </w:rPr>
              <w:t>Varunummer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DE57813" w14:textId="77777777" w:rsidR="004D1BD1" w:rsidRPr="00B44083" w:rsidRDefault="004D1BD1" w:rsidP="004217B5">
            <w:pPr>
              <w:spacing w:before="120" w:after="120"/>
              <w:ind w:left="142"/>
              <w:rPr>
                <w:szCs w:val="20"/>
              </w:rPr>
            </w:pPr>
            <w:r w:rsidRPr="00B44083">
              <w:rPr>
                <w:spacing w:val="-1"/>
                <w:sz w:val="20"/>
                <w:szCs w:val="20"/>
              </w:rPr>
              <w:t>1..1</w:t>
            </w:r>
          </w:p>
        </w:tc>
      </w:tr>
      <w:tr w:rsidR="008528EB" w:rsidRPr="00B44083" w14:paraId="4DC0F47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BDA8D00" w14:textId="5E916917" w:rsidR="008528EB" w:rsidRPr="00B44083" w:rsidRDefault="008528EB"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A5FE488" w14:textId="191891DB" w:rsidR="008528EB" w:rsidRPr="00B44083" w:rsidRDefault="008528EB"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BCF23B4" w14:textId="5EA03C39" w:rsidR="008528EB" w:rsidRPr="00B44083" w:rsidRDefault="008528EB" w:rsidP="004217B5">
            <w:pPr>
              <w:spacing w:before="120" w:after="120"/>
              <w:ind w:left="149"/>
              <w:rPr>
                <w:lang w:val="sv-SE"/>
              </w:rPr>
            </w:pPr>
            <w:r w:rsidRPr="00B44083">
              <w:rPr>
                <w:color w:val="FF0000"/>
                <w:spacing w:val="-1"/>
                <w:sz w:val="20"/>
                <w:szCs w:val="20"/>
                <w:lang w:val="sv-SE"/>
              </w:rPr>
              <w:t>originalText får ej användas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997241" w14:textId="4433435A" w:rsidR="008528EB" w:rsidRPr="00B44083" w:rsidRDefault="008528EB" w:rsidP="004217B5">
            <w:pPr>
              <w:spacing w:before="120" w:after="120"/>
              <w:ind w:left="142"/>
              <w:rPr>
                <w:spacing w:val="-1"/>
              </w:rPr>
            </w:pPr>
            <w:r w:rsidRPr="00B44083">
              <w:rPr>
                <w:color w:val="FF0000"/>
                <w:spacing w:val="-1"/>
                <w:sz w:val="20"/>
                <w:szCs w:val="20"/>
              </w:rPr>
              <w:t>0..0</w:t>
            </w:r>
          </w:p>
        </w:tc>
      </w:tr>
      <w:tr w:rsidR="004D1BD1" w:rsidRPr="00B44083" w14:paraId="515D67E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79A6271" w14:textId="77777777" w:rsidR="004D1BD1" w:rsidRPr="00B44083" w:rsidRDefault="004D1BD1" w:rsidP="004217B5">
            <w:pPr>
              <w:spacing w:before="120" w:after="120"/>
              <w:ind w:left="102" w:right="177"/>
              <w:rPr>
                <w:sz w:val="20"/>
                <w:szCs w:val="20"/>
                <w:lang w:val="sv-SE"/>
              </w:rPr>
            </w:pPr>
            <w:r w:rsidRPr="00B44083">
              <w:rPr>
                <w:sz w:val="20"/>
                <w:szCs w:val="20"/>
                <w:lang w:val="sv-SE"/>
              </w:rPr>
              <w:t>../../../../../drugArticle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BF448C" w14:textId="77777777" w:rsidR="004D1BD1" w:rsidRPr="00B44083" w:rsidRDefault="004D1BD1" w:rsidP="004217B5">
            <w:pPr>
              <w:spacing w:before="120" w:after="120"/>
              <w:ind w:left="102"/>
              <w:rPr>
                <w:spacing w:val="-1"/>
                <w:sz w:val="20"/>
                <w:szCs w:val="20"/>
                <w:lang w:val="sv-SE"/>
              </w:rPr>
            </w:pPr>
            <w:r w:rsidRPr="00B44083">
              <w:rPr>
                <w:sz w:val="20"/>
                <w:szCs w:val="20"/>
              </w:rPr>
              <w:t>DrugArticleType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CB56AE0" w14:textId="77777777" w:rsidR="004D1BD1" w:rsidRPr="00B44083" w:rsidRDefault="004D1BD1" w:rsidP="004217B5">
            <w:pPr>
              <w:spacing w:before="120" w:after="120"/>
              <w:ind w:left="149"/>
              <w:rPr>
                <w:sz w:val="20"/>
                <w:szCs w:val="20"/>
                <w:lang w:val="sv-SE"/>
              </w:rPr>
            </w:pPr>
            <w:r w:rsidRPr="00B44083">
              <w:rPr>
                <w:sz w:val="20"/>
                <w:szCs w:val="20"/>
                <w:lang w:val="sv-SE"/>
              </w:rPr>
              <w:t>Läkemedelsartikel.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6D2002B"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B6BE0E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7690E66" w14:textId="77777777" w:rsidR="004D1BD1" w:rsidRPr="00B44083" w:rsidRDefault="004D1BD1" w:rsidP="004217B5">
            <w:pPr>
              <w:spacing w:before="120" w:after="120"/>
              <w:ind w:left="102" w:right="177"/>
              <w:rPr>
                <w:sz w:val="20"/>
                <w:szCs w:val="20"/>
                <w:lang w:val="sv-SE"/>
              </w:rPr>
            </w:pPr>
            <w:r w:rsidRPr="00B44083">
              <w:rPr>
                <w:sz w:val="20"/>
                <w:szCs w:val="20"/>
                <w:lang w:val="sv-SE"/>
              </w:rPr>
              <w:t>../../../../../../nplPackId</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45A18F9"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F7CF1F4" w14:textId="77777777" w:rsidR="004D1BD1" w:rsidRPr="00B44083" w:rsidRDefault="004D1BD1" w:rsidP="004217B5">
            <w:pPr>
              <w:spacing w:before="120" w:after="120"/>
              <w:ind w:left="149"/>
              <w:rPr>
                <w:sz w:val="20"/>
                <w:szCs w:val="20"/>
                <w:lang w:val="sv-SE"/>
              </w:rPr>
            </w:pPr>
            <w:r w:rsidRPr="00B44083">
              <w:rPr>
                <w:sz w:val="20"/>
                <w:szCs w:val="20"/>
                <w:lang w:val="sv-SE"/>
              </w:rPr>
              <w:t>NPL pack-id.</w:t>
            </w:r>
          </w:p>
          <w:p w14:paraId="6C24C9C4" w14:textId="4582D0A0" w:rsidR="004D1BD1" w:rsidRPr="00B44083" w:rsidRDefault="004D1BD1" w:rsidP="004217B5">
            <w:pPr>
              <w:spacing w:before="120" w:after="120"/>
              <w:ind w:left="149"/>
              <w:rPr>
                <w:sz w:val="20"/>
                <w:szCs w:val="20"/>
                <w:lang w:val="sv-SE"/>
              </w:rPr>
            </w:pPr>
            <w:r w:rsidRPr="00B44083">
              <w:rPr>
                <w:sz w:val="20"/>
                <w:szCs w:val="20"/>
                <w:lang w:val="sv-SE"/>
              </w:rPr>
              <w:t xml:space="preserve">Unik identifierare enligt NPL för läkemedelsvaran. Satt om varunummer beskriver en godkänd läkemedelsvara. Kan vara satt om varunummer beskriver en licensvara. OID: 1.2.752.129.2.1.5.2.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A5D6155"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50815F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49FF4C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77D6D1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CF41E1" w14:textId="77777777" w:rsidR="004D1BD1" w:rsidRPr="00B44083" w:rsidRDefault="004D1BD1" w:rsidP="004217B5">
            <w:pPr>
              <w:spacing w:before="120" w:after="120"/>
              <w:ind w:left="149"/>
              <w:rPr>
                <w:sz w:val="20"/>
                <w:szCs w:val="20"/>
                <w:lang w:val="sv-SE"/>
              </w:rPr>
            </w:pPr>
            <w:r w:rsidRPr="00B44083">
              <w:rPr>
                <w:sz w:val="20"/>
                <w:szCs w:val="20"/>
                <w:lang w:val="sv-SE"/>
              </w:rPr>
              <w:t>NPL-pack-id.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71F40DC"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1EC83D5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23F304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D2B9FD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DA077C3" w14:textId="77777777" w:rsidR="004D1BD1" w:rsidRPr="00B44083" w:rsidRDefault="004D1BD1" w:rsidP="004217B5">
            <w:pPr>
              <w:spacing w:before="120" w:after="120"/>
              <w:ind w:left="149"/>
              <w:rPr>
                <w:sz w:val="20"/>
                <w:szCs w:val="20"/>
                <w:lang w:val="sv-SE"/>
              </w:rPr>
            </w:pPr>
            <w:r w:rsidRPr="00B44083">
              <w:rPr>
                <w:sz w:val="20"/>
                <w:szCs w:val="20"/>
                <w:lang w:val="sv-SE"/>
              </w:rPr>
              <w:t>Kodsystem för NPL-pack-id: 1.2.752.129.2.1.5.2.</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01F6090"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25ADC03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2E71CD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7490CF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8840CF2" w14:textId="77777777" w:rsidR="004D1BD1" w:rsidRPr="00B44083" w:rsidRDefault="004D1BD1" w:rsidP="004217B5">
            <w:pPr>
              <w:spacing w:before="120" w:after="120"/>
              <w:ind w:left="149"/>
              <w:rPr>
                <w:sz w:val="20"/>
                <w:szCs w:val="20"/>
                <w:lang w:val="sv-SE"/>
              </w:rPr>
            </w:pPr>
            <w:r w:rsidRPr="00B44083">
              <w:rPr>
                <w:sz w:val="20"/>
                <w:szCs w:val="20"/>
                <w:lang w:val="sv-SE"/>
              </w:rPr>
              <w:t>”NPL pack”.</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F171F7"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F2BAC0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5B49DC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D15CF48"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8BDDDE3" w14:textId="77777777" w:rsidR="004D1BD1" w:rsidRPr="00B44083" w:rsidRDefault="004D1BD1" w:rsidP="004217B5">
            <w:pPr>
              <w:spacing w:before="120" w:after="120"/>
              <w:ind w:left="149"/>
              <w:rPr>
                <w:sz w:val="20"/>
                <w:szCs w:val="20"/>
                <w:lang w:val="sv-SE"/>
              </w:rPr>
            </w:pPr>
            <w:r w:rsidRPr="00B44083">
              <w:rPr>
                <w:sz w:val="20"/>
                <w:szCs w:val="20"/>
                <w:lang w:val="sv-SE"/>
              </w:rPr>
              <w:t>Version på NPL-pack-id-kodsystem.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F63A6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BDFB83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73793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FED3D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4114E78" w14:textId="77777777" w:rsidR="004D1BD1" w:rsidRPr="00B44083" w:rsidRDefault="004D1BD1" w:rsidP="004217B5">
            <w:pPr>
              <w:spacing w:before="120" w:after="120"/>
              <w:ind w:left="149"/>
              <w:rPr>
                <w:sz w:val="20"/>
                <w:szCs w:val="20"/>
                <w:lang w:val="sv-SE"/>
              </w:rPr>
            </w:pPr>
            <w:r w:rsidRPr="00B44083">
              <w:rPr>
                <w:sz w:val="20"/>
                <w:szCs w:val="20"/>
                <w:lang w:val="sv-SE"/>
              </w:rPr>
              <w:t>Artikelnamn (varunamn).</w:t>
            </w:r>
          </w:p>
          <w:p w14:paraId="36FC455C" w14:textId="77777777" w:rsidR="004D1BD1" w:rsidRPr="00B44083" w:rsidRDefault="004D1BD1" w:rsidP="004217B5">
            <w:pPr>
              <w:spacing w:before="120" w:after="120"/>
              <w:ind w:left="149"/>
              <w:rPr>
                <w:sz w:val="20"/>
                <w:szCs w:val="20"/>
                <w:lang w:val="sv-SE"/>
              </w:rPr>
            </w:pPr>
            <w:r w:rsidRPr="00B44083">
              <w:rPr>
                <w:sz w:val="20"/>
                <w:szCs w:val="20"/>
                <w:lang w:val="sv-SE"/>
              </w:rPr>
              <w:t>Handelsnamn i SIL. Text som anger namnet på den aktuella läkemedelsartikeln (produktnamn + förpackning).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FDA641" w14:textId="77777777" w:rsidR="004D1BD1" w:rsidRPr="00B44083" w:rsidRDefault="004D1BD1" w:rsidP="004217B5">
            <w:pPr>
              <w:spacing w:before="120" w:after="120"/>
              <w:ind w:left="142"/>
              <w:rPr>
                <w:szCs w:val="20"/>
              </w:rPr>
            </w:pPr>
            <w:r w:rsidRPr="00B44083">
              <w:rPr>
                <w:spacing w:val="-1"/>
                <w:sz w:val="20"/>
                <w:szCs w:val="20"/>
              </w:rPr>
              <w:t>1..1</w:t>
            </w:r>
          </w:p>
        </w:tc>
      </w:tr>
      <w:tr w:rsidR="0047304A" w:rsidRPr="00B44083" w14:paraId="319A2BE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C887465" w14:textId="611BCC78" w:rsidR="0047304A" w:rsidRPr="00B44083" w:rsidRDefault="0047304A" w:rsidP="004217B5">
            <w:pPr>
              <w:spacing w:before="120" w:after="120"/>
              <w:ind w:left="102" w:right="177"/>
            </w:pPr>
            <w:r w:rsidRPr="00B44083">
              <w:rPr>
                <w:rFonts w:eastAsia="Times New Roman"/>
                <w:color w:val="FF0000"/>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E5FC31" w14:textId="67F1FAFB" w:rsidR="0047304A" w:rsidRPr="00B44083" w:rsidRDefault="0047304A" w:rsidP="004217B5">
            <w:pPr>
              <w:spacing w:before="120" w:after="120"/>
              <w:ind w:left="102"/>
              <w:rPr>
                <w:spacing w:val="-1"/>
              </w:rPr>
            </w:pPr>
            <w:r w:rsidRPr="00B44083">
              <w:rPr>
                <w:rFonts w:eastAsia="Times New Roman"/>
                <w:color w:val="FF0000"/>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708B1CD" w14:textId="60A40A36" w:rsidR="0047304A" w:rsidRPr="00B44083" w:rsidRDefault="0047304A" w:rsidP="004217B5">
            <w:pPr>
              <w:spacing w:before="120" w:after="120"/>
              <w:ind w:left="149"/>
              <w:rPr>
                <w:lang w:val="sv-SE"/>
              </w:rPr>
            </w:pPr>
            <w:r w:rsidRPr="00B44083">
              <w:rPr>
                <w:rFonts w:eastAsia="Times New Roman"/>
                <w:color w:val="FF0000"/>
                <w:sz w:val="20"/>
                <w:szCs w:val="20"/>
                <w:lang w:val="sv-SE"/>
              </w:rPr>
              <w:t>originalText får ej användas för NPL</w:t>
            </w:r>
            <w:r w:rsidR="00287EA3" w:rsidRPr="00B44083">
              <w:rPr>
                <w:rFonts w:eastAsia="Times New Roman"/>
                <w:color w:val="FF0000"/>
                <w:sz w:val="20"/>
                <w:szCs w:val="20"/>
                <w:lang w:val="sv-SE"/>
              </w:rPr>
              <w:t xml:space="preserve"> pack-id</w:t>
            </w:r>
            <w:r w:rsidRPr="00B44083">
              <w:rPr>
                <w:rFonts w:eastAsia="Times New Roman"/>
                <w:color w:val="FF0000"/>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399E2AF" w14:textId="44FAC190" w:rsidR="0047304A" w:rsidRPr="00B44083" w:rsidRDefault="0047304A" w:rsidP="004217B5">
            <w:pPr>
              <w:spacing w:before="120" w:after="120"/>
              <w:ind w:left="142"/>
              <w:rPr>
                <w:spacing w:val="-1"/>
              </w:rPr>
            </w:pPr>
            <w:r w:rsidRPr="00B44083">
              <w:rPr>
                <w:rFonts w:eastAsia="Times New Roman"/>
                <w:color w:val="FF0000"/>
                <w:sz w:val="20"/>
                <w:szCs w:val="20"/>
              </w:rPr>
              <w:t>0..0</w:t>
            </w:r>
          </w:p>
        </w:tc>
      </w:tr>
      <w:tr w:rsidR="004D1BD1" w:rsidRPr="00B44083" w14:paraId="1FB6B5E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0AA32EC" w14:textId="77777777" w:rsidR="004D1BD1" w:rsidRPr="00B44083" w:rsidRDefault="004D1BD1" w:rsidP="004217B5">
            <w:pPr>
              <w:spacing w:before="120" w:after="120"/>
              <w:ind w:left="102" w:right="177"/>
              <w:rPr>
                <w:sz w:val="20"/>
                <w:szCs w:val="20"/>
                <w:lang w:val="sv-SE"/>
              </w:rPr>
            </w:pPr>
            <w:r w:rsidRPr="00B44083">
              <w:rPr>
                <w:sz w:val="20"/>
                <w:szCs w:val="20"/>
                <w:lang w:val="sv-SE"/>
              </w:rPr>
              <w:t>../../../../../drug</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C7082FD" w14:textId="77777777" w:rsidR="004D1BD1" w:rsidRPr="00B44083" w:rsidRDefault="004D1BD1" w:rsidP="004217B5">
            <w:pPr>
              <w:spacing w:before="120" w:after="120"/>
              <w:ind w:left="102"/>
              <w:rPr>
                <w:spacing w:val="-1"/>
                <w:sz w:val="20"/>
                <w:szCs w:val="20"/>
                <w:lang w:val="sv-SE"/>
              </w:rPr>
            </w:pPr>
            <w:r w:rsidRPr="00B44083">
              <w:rPr>
                <w:sz w:val="20"/>
                <w:szCs w:val="20"/>
              </w:rPr>
              <w:t>DrugType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35E1C66" w14:textId="77777777" w:rsidR="004D1BD1" w:rsidRPr="00B44083" w:rsidRDefault="004D1BD1" w:rsidP="004217B5">
            <w:pPr>
              <w:spacing w:before="120" w:after="120"/>
              <w:ind w:left="149"/>
              <w:rPr>
                <w:sz w:val="20"/>
                <w:szCs w:val="20"/>
                <w:lang w:val="sv-SE"/>
              </w:rPr>
            </w:pPr>
            <w:r w:rsidRPr="00B44083">
              <w:rPr>
                <w:sz w:val="20"/>
                <w:szCs w:val="20"/>
                <w:lang w:val="sv-SE"/>
              </w:rPr>
              <w:t>Läkemedelsprodukt.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742B8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E6C7D7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F6D5348"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pacing w:val="-1"/>
                <w:sz w:val="20"/>
                <w:szCs w:val="20"/>
              </w:rPr>
              <w:t>../../nplId</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020CE5E" w14:textId="77777777" w:rsidR="004D1BD1" w:rsidRPr="00B44083" w:rsidRDefault="004D1BD1" w:rsidP="004217B5">
            <w:pPr>
              <w:spacing w:before="120" w:after="120"/>
              <w:ind w:left="102"/>
              <w:rPr>
                <w:spacing w:val="-1"/>
                <w:sz w:val="20"/>
                <w:szCs w:val="20"/>
                <w:lang w:val="sv-SE"/>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599C47D" w14:textId="77777777" w:rsidR="004D1BD1" w:rsidRPr="00B44083" w:rsidRDefault="004D1BD1" w:rsidP="004217B5">
            <w:pPr>
              <w:spacing w:before="120" w:after="120"/>
              <w:ind w:left="149"/>
              <w:rPr>
                <w:sz w:val="20"/>
                <w:szCs w:val="20"/>
                <w:lang w:val="sv-SE"/>
              </w:rPr>
            </w:pPr>
            <w:r w:rsidRPr="00B44083">
              <w:rPr>
                <w:sz w:val="20"/>
                <w:szCs w:val="20"/>
                <w:lang w:val="sv-SE"/>
              </w:rPr>
              <w:t>NPL-id.</w:t>
            </w:r>
          </w:p>
          <w:p w14:paraId="5713CF2B" w14:textId="77777777" w:rsidR="004D1BD1" w:rsidRPr="00B44083" w:rsidRDefault="004D1BD1" w:rsidP="004217B5">
            <w:pPr>
              <w:spacing w:before="120" w:after="120"/>
              <w:ind w:left="149"/>
              <w:rPr>
                <w:sz w:val="20"/>
                <w:szCs w:val="20"/>
                <w:lang w:val="sv-SE"/>
              </w:rPr>
            </w:pPr>
            <w:r w:rsidRPr="00B44083">
              <w:rPr>
                <w:sz w:val="20"/>
                <w:szCs w:val="20"/>
                <w:lang w:val="sv-SE"/>
              </w:rPr>
              <w:t xml:space="preserve">Nationellt Produktregister för Läkemedelsprodukter. OID: 1.2.752.129.2.1.5.1.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DFF83B5" w14:textId="77777777" w:rsidR="004D1BD1" w:rsidRPr="00B44083" w:rsidRDefault="004D1BD1" w:rsidP="004217B5">
            <w:pPr>
              <w:spacing w:before="120" w:after="120"/>
              <w:ind w:left="142"/>
              <w:rPr>
                <w:sz w:val="20"/>
                <w:szCs w:val="20"/>
                <w:lang w:val="sv-SE"/>
              </w:rPr>
            </w:pPr>
            <w:r w:rsidRPr="00B44083">
              <w:rPr>
                <w:sz w:val="20"/>
                <w:szCs w:val="20"/>
              </w:rPr>
              <w:t>1..1</w:t>
            </w:r>
          </w:p>
        </w:tc>
      </w:tr>
      <w:tr w:rsidR="004D1BD1" w:rsidRPr="00B44083" w14:paraId="2380D80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16E9DE"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116D21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86EADD" w14:textId="77777777" w:rsidR="004D1BD1" w:rsidRPr="00B44083" w:rsidRDefault="004D1BD1" w:rsidP="004217B5">
            <w:pPr>
              <w:spacing w:before="120" w:after="120"/>
              <w:ind w:left="149"/>
              <w:rPr>
                <w:sz w:val="20"/>
                <w:szCs w:val="20"/>
                <w:lang w:val="sv-SE"/>
              </w:rPr>
            </w:pPr>
            <w:r w:rsidRPr="00B44083">
              <w:rPr>
                <w:sz w:val="20"/>
                <w:szCs w:val="20"/>
                <w:lang w:val="sv-SE"/>
              </w:rPr>
              <w:t>NPL-id.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ECFBB3"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3FA3354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0ED0BE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0EEFBC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B3CFC99" w14:textId="77777777" w:rsidR="004D1BD1" w:rsidRPr="00B44083" w:rsidRDefault="004D1BD1" w:rsidP="004217B5">
            <w:pPr>
              <w:spacing w:before="120" w:after="120"/>
              <w:ind w:left="149"/>
              <w:rPr>
                <w:sz w:val="20"/>
                <w:szCs w:val="20"/>
                <w:lang w:val="sv-SE"/>
              </w:rPr>
            </w:pPr>
            <w:r w:rsidRPr="00B44083">
              <w:rPr>
                <w:sz w:val="20"/>
                <w:szCs w:val="20"/>
                <w:lang w:val="sv-SE"/>
              </w:rPr>
              <w:t>Kodsystem för NPL-id: 1.2.752.129.2.1.5.1.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DB3391F"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1A0CE17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340990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03C458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344936D" w14:textId="77777777" w:rsidR="004D1BD1" w:rsidRPr="00B44083" w:rsidRDefault="004D1BD1" w:rsidP="004217B5">
            <w:pPr>
              <w:spacing w:before="120" w:after="120"/>
              <w:ind w:left="149"/>
              <w:rPr>
                <w:sz w:val="20"/>
                <w:szCs w:val="20"/>
                <w:lang w:val="sv-SE"/>
              </w:rPr>
            </w:pPr>
            <w:r w:rsidRPr="00B44083">
              <w:rPr>
                <w:sz w:val="20"/>
                <w:szCs w:val="20"/>
                <w:lang w:val="sv-SE"/>
              </w:rPr>
              <w:t>”NPL”.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8D8A3B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303FE6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B32917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E031FAD"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8E31886" w14:textId="77777777" w:rsidR="004D1BD1" w:rsidRPr="00B44083" w:rsidRDefault="004D1BD1" w:rsidP="004217B5">
            <w:pPr>
              <w:spacing w:before="120" w:after="120"/>
              <w:ind w:left="149"/>
              <w:rPr>
                <w:sz w:val="20"/>
                <w:szCs w:val="20"/>
                <w:lang w:val="sv-SE"/>
              </w:rPr>
            </w:pPr>
            <w:r w:rsidRPr="00B44083">
              <w:rPr>
                <w:sz w:val="20"/>
                <w:szCs w:val="20"/>
                <w:lang w:val="sv-SE"/>
              </w:rPr>
              <w:t>Version på NPL-id-kodsystem.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B309D00"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3705AF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B43F443"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FE7A52"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5A7564E" w14:textId="77777777" w:rsidR="004D1BD1" w:rsidRPr="00B44083" w:rsidRDefault="004D1BD1" w:rsidP="004217B5">
            <w:pPr>
              <w:spacing w:before="120" w:after="120"/>
              <w:ind w:left="149"/>
              <w:rPr>
                <w:sz w:val="20"/>
                <w:szCs w:val="20"/>
                <w:lang w:val="sv-SE"/>
              </w:rPr>
            </w:pPr>
            <w:r w:rsidRPr="00B44083">
              <w:rPr>
                <w:sz w:val="20"/>
                <w:szCs w:val="20"/>
                <w:lang w:val="sv-SE"/>
              </w:rPr>
              <w:t>Produktnamn.</w:t>
            </w:r>
          </w:p>
          <w:p w14:paraId="2FA6E938" w14:textId="77777777" w:rsidR="004D1BD1" w:rsidRPr="00B44083" w:rsidRDefault="004D1BD1" w:rsidP="004217B5">
            <w:pPr>
              <w:spacing w:before="120" w:after="120"/>
              <w:ind w:left="149"/>
              <w:rPr>
                <w:sz w:val="20"/>
                <w:szCs w:val="20"/>
                <w:lang w:val="sv-SE"/>
              </w:rPr>
            </w:pPr>
            <w:r w:rsidRPr="00B44083">
              <w:rPr>
                <w:sz w:val="20"/>
                <w:szCs w:val="20"/>
                <w:lang w:val="sv-SE"/>
              </w:rPr>
              <w:t>Handelsnamn i SIL. Text som anger namnet på den aktuella läkemedelsprodukten.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14DDEFD" w14:textId="77777777" w:rsidR="004D1BD1" w:rsidRPr="00B44083" w:rsidRDefault="004D1BD1" w:rsidP="004217B5">
            <w:pPr>
              <w:spacing w:before="120" w:after="120"/>
              <w:ind w:left="142"/>
              <w:rPr>
                <w:szCs w:val="20"/>
              </w:rPr>
            </w:pPr>
            <w:r w:rsidRPr="00B44083">
              <w:rPr>
                <w:spacing w:val="-1"/>
                <w:sz w:val="20"/>
                <w:szCs w:val="20"/>
              </w:rPr>
              <w:t>1..1</w:t>
            </w:r>
          </w:p>
        </w:tc>
      </w:tr>
      <w:tr w:rsidR="00760891" w:rsidRPr="00B44083" w14:paraId="785BA11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BBA05B5" w14:textId="53A4E104" w:rsidR="00760891" w:rsidRPr="00B44083" w:rsidRDefault="00760891"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A79B90E" w14:textId="0D6CC14C" w:rsidR="00760891" w:rsidRPr="00B44083" w:rsidRDefault="00760891"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ABD5928" w14:textId="204049E4" w:rsidR="00760891" w:rsidRPr="00B44083" w:rsidRDefault="00760891" w:rsidP="004217B5">
            <w:pPr>
              <w:spacing w:before="120" w:after="120"/>
              <w:ind w:left="149"/>
              <w:rPr>
                <w:lang w:val="sv-SE"/>
              </w:rPr>
            </w:pPr>
            <w:r w:rsidRPr="00B44083">
              <w:rPr>
                <w:color w:val="FF0000"/>
                <w:spacing w:val="-1"/>
                <w:sz w:val="20"/>
                <w:szCs w:val="20"/>
                <w:lang w:val="sv-SE"/>
              </w:rPr>
              <w:t>originalText får ej användas för NPL-id.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120BCE" w14:textId="5D5F7C07" w:rsidR="00760891" w:rsidRPr="00B44083" w:rsidRDefault="00760891" w:rsidP="004217B5">
            <w:pPr>
              <w:spacing w:before="120" w:after="120"/>
              <w:ind w:left="142"/>
              <w:rPr>
                <w:spacing w:val="-1"/>
              </w:rPr>
            </w:pPr>
            <w:r w:rsidRPr="00B44083">
              <w:rPr>
                <w:color w:val="FF0000"/>
                <w:spacing w:val="-1"/>
                <w:sz w:val="20"/>
                <w:szCs w:val="20"/>
              </w:rPr>
              <w:t>0..0</w:t>
            </w:r>
          </w:p>
        </w:tc>
      </w:tr>
      <w:tr w:rsidR="004D1BD1" w:rsidRPr="00B44083" w14:paraId="1E1FA2E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85F75E6"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../../atcCode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3AD829" w14:textId="77777777" w:rsidR="004D1BD1" w:rsidRPr="00B44083" w:rsidRDefault="004D1BD1" w:rsidP="004217B5">
            <w:pPr>
              <w:spacing w:before="120" w:after="120"/>
              <w:ind w:left="102"/>
              <w:rPr>
                <w:spacing w:val="-1"/>
                <w:sz w:val="20"/>
                <w:szCs w:val="20"/>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839468" w14:textId="77777777" w:rsidR="004D1BD1" w:rsidRPr="00B44083" w:rsidRDefault="004D1BD1" w:rsidP="004217B5">
            <w:pPr>
              <w:spacing w:before="120" w:after="120"/>
              <w:ind w:left="149"/>
              <w:rPr>
                <w:sz w:val="20"/>
                <w:szCs w:val="20"/>
                <w:lang w:val="sv-SE"/>
              </w:rPr>
            </w:pPr>
            <w:r w:rsidRPr="00B44083">
              <w:rPr>
                <w:sz w:val="20"/>
                <w:szCs w:val="20"/>
                <w:lang w:val="sv-SE"/>
              </w:rPr>
              <w:t>ATC-kod.</w:t>
            </w:r>
          </w:p>
          <w:p w14:paraId="37E128C2" w14:textId="77777777" w:rsidR="004D1BD1" w:rsidRPr="00B44083" w:rsidRDefault="004D1BD1" w:rsidP="004217B5">
            <w:pPr>
              <w:spacing w:before="120" w:after="120"/>
              <w:ind w:left="149"/>
              <w:rPr>
                <w:sz w:val="20"/>
                <w:szCs w:val="20"/>
                <w:lang w:val="sv-SE"/>
              </w:rPr>
            </w:pPr>
            <w:r w:rsidRPr="00B44083">
              <w:rPr>
                <w:sz w:val="20"/>
                <w:szCs w:val="20"/>
                <w:lang w:val="sv-SE"/>
              </w:rPr>
              <w:t xml:space="preserve">atcKod + atcKodBeskrivning i SIL. </w:t>
            </w:r>
          </w:p>
          <w:p w14:paraId="53E55F2F" w14:textId="77777777" w:rsidR="004D1BD1" w:rsidRPr="00B44083" w:rsidRDefault="004D1BD1" w:rsidP="004217B5">
            <w:pPr>
              <w:spacing w:before="120" w:after="120"/>
              <w:ind w:left="149"/>
              <w:rPr>
                <w:sz w:val="20"/>
                <w:szCs w:val="20"/>
              </w:rPr>
            </w:pPr>
            <w:r w:rsidRPr="00B44083">
              <w:rPr>
                <w:sz w:val="20"/>
                <w:szCs w:val="20"/>
                <w:lang w:val="sv-SE"/>
              </w:rPr>
              <w:t xml:space="preserve">Klassificeringskod för läkemedlet på sjuställig nivå. </w:t>
            </w:r>
            <w:r w:rsidRPr="00B44083">
              <w:rPr>
                <w:sz w:val="20"/>
                <w:szCs w:val="20"/>
              </w:rPr>
              <w:t xml:space="preserve">OID: </w:t>
            </w:r>
          </w:p>
          <w:p w14:paraId="21817D92" w14:textId="77777777" w:rsidR="004D1BD1" w:rsidRPr="00B44083" w:rsidRDefault="004D1BD1" w:rsidP="004217B5">
            <w:pPr>
              <w:spacing w:before="120" w:after="120"/>
              <w:ind w:left="149"/>
              <w:rPr>
                <w:sz w:val="20"/>
                <w:szCs w:val="20"/>
              </w:rPr>
            </w:pPr>
            <w:r w:rsidRPr="00B44083">
              <w:rPr>
                <w:sz w:val="20"/>
                <w:szCs w:val="20"/>
              </w:rPr>
              <w:t xml:space="preserve">1.2.752.129.2.2.3.1.1. </w:t>
            </w:r>
          </w:p>
          <w:p w14:paraId="7FBB084D" w14:textId="77777777" w:rsidR="004D1BD1" w:rsidRPr="00B44083" w:rsidRDefault="004D1BD1" w:rsidP="004217B5">
            <w:pPr>
              <w:spacing w:before="120" w:after="120"/>
              <w:ind w:left="149"/>
              <w:rPr>
                <w:sz w:val="20"/>
                <w:szCs w:val="20"/>
              </w:rPr>
            </w:pPr>
            <w:r w:rsidRPr="00B44083">
              <w:rPr>
                <w:sz w:val="20"/>
                <w:szCs w:val="20"/>
              </w:rPr>
              <w:t xml:space="preserve">Underhålls av WHO Collaborating Centre for Drug Statistics Methodology, Oslo, Norge http://www.whocc.no/atcddd/ </w:t>
            </w:r>
          </w:p>
          <w:p w14:paraId="453A7001" w14:textId="77777777" w:rsidR="004D1BD1" w:rsidRPr="00B44083" w:rsidRDefault="004D1BD1" w:rsidP="004217B5">
            <w:pPr>
              <w:spacing w:before="120" w:after="120"/>
              <w:ind w:left="149"/>
              <w:rPr>
                <w:sz w:val="20"/>
                <w:szCs w:val="20"/>
                <w:lang w:val="sv-SE"/>
              </w:rPr>
            </w:pPr>
            <w:r w:rsidRPr="00B44083">
              <w:rPr>
                <w:sz w:val="20"/>
                <w:szCs w:val="20"/>
                <w:lang w:val="sv-SE"/>
              </w:rPr>
              <w:t xml:space="preserve">I Sverige oklart vilken instans som ansvarar men Läkemedelsverket har övergripande ansvar för läkemedelsfrågor www.lakemedelsverket.se/ </w:t>
            </w:r>
          </w:p>
          <w:p w14:paraId="0D835C89" w14:textId="4C209B8C" w:rsidR="004D1BD1" w:rsidRPr="00B44083" w:rsidRDefault="004D1BD1" w:rsidP="004217B5">
            <w:pPr>
              <w:spacing w:before="120" w:after="120"/>
              <w:ind w:left="149"/>
              <w:rPr>
                <w:sz w:val="20"/>
                <w:szCs w:val="20"/>
                <w:lang w:val="sv-SE"/>
              </w:rPr>
            </w:pPr>
            <w:r w:rsidRPr="00B44083">
              <w:rPr>
                <w:sz w:val="20"/>
                <w:szCs w:val="20"/>
                <w:lang w:val="sv-SE"/>
              </w:rPr>
              <w:t xml:space="preserve">ATC-kod, (Anatomic Therapeutic Chemical classification system), är ett klassificeringssystem för läkemedel. Läkemedlen indelas i olika grupper efter indikationsområde.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3819AE3"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1EBAB3E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EB9206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F1C065F"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12D623F" w14:textId="77777777" w:rsidR="004D1BD1" w:rsidRPr="00B44083" w:rsidRDefault="004D1BD1" w:rsidP="004217B5">
            <w:pPr>
              <w:spacing w:before="120" w:after="120"/>
              <w:ind w:left="149"/>
              <w:rPr>
                <w:sz w:val="20"/>
                <w:szCs w:val="20"/>
                <w:lang w:val="sv-SE"/>
              </w:rPr>
            </w:pPr>
            <w:r w:rsidRPr="00B44083">
              <w:rPr>
                <w:sz w:val="20"/>
                <w:szCs w:val="20"/>
                <w:lang w:val="sv-SE"/>
              </w:rPr>
              <w:t>ATC-kod.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51EEEC4"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6BB9E6E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B94E24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B8FE68"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049C24" w14:textId="77777777" w:rsidR="004D1BD1" w:rsidRPr="00B44083" w:rsidRDefault="004D1BD1" w:rsidP="004217B5">
            <w:pPr>
              <w:spacing w:before="120" w:after="120"/>
              <w:ind w:left="149"/>
              <w:rPr>
                <w:sz w:val="20"/>
                <w:szCs w:val="20"/>
                <w:lang w:val="sv-SE"/>
              </w:rPr>
            </w:pPr>
            <w:r w:rsidRPr="00B44083">
              <w:rPr>
                <w:sz w:val="20"/>
                <w:szCs w:val="20"/>
                <w:lang w:val="sv-SE"/>
              </w:rPr>
              <w:t>Kodsystem för ATC-kod: 1.2.752.129.2.2.3.1.1.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E71267"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0AFAA22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5DB7AD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00464F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3A34AC7" w14:textId="77777777" w:rsidR="004D1BD1" w:rsidRPr="00B44083" w:rsidRDefault="004D1BD1" w:rsidP="004217B5">
            <w:pPr>
              <w:spacing w:before="120" w:after="120"/>
              <w:ind w:left="149"/>
              <w:rPr>
                <w:sz w:val="20"/>
                <w:szCs w:val="20"/>
                <w:lang w:val="sv-SE"/>
              </w:rPr>
            </w:pPr>
            <w:r w:rsidRPr="00B44083">
              <w:rPr>
                <w:sz w:val="20"/>
                <w:szCs w:val="20"/>
                <w:lang w:val="sv-SE"/>
              </w:rPr>
              <w:t>”ATC”.</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A787A5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75860C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2C0C6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0E5DCBC"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51ED0B" w14:textId="77777777" w:rsidR="004D1BD1" w:rsidRPr="00B44083" w:rsidRDefault="004D1BD1" w:rsidP="004217B5">
            <w:pPr>
              <w:spacing w:before="120" w:after="120"/>
              <w:ind w:left="149"/>
              <w:rPr>
                <w:sz w:val="20"/>
                <w:szCs w:val="20"/>
                <w:lang w:val="sv-SE"/>
              </w:rPr>
            </w:pPr>
            <w:r w:rsidRPr="00B44083">
              <w:rPr>
                <w:sz w:val="20"/>
                <w:szCs w:val="20"/>
                <w:lang w:val="sv-SE"/>
              </w:rPr>
              <w:t>Version på ATC -kodsystem.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AFF832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E58BFE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486009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D0BD0D"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9F177A9" w14:textId="77777777" w:rsidR="004D1BD1" w:rsidRPr="00B44083" w:rsidRDefault="004D1BD1" w:rsidP="004217B5">
            <w:pPr>
              <w:spacing w:before="120" w:after="120"/>
              <w:ind w:left="149"/>
              <w:rPr>
                <w:sz w:val="20"/>
                <w:szCs w:val="20"/>
                <w:lang w:val="sv-SE"/>
              </w:rPr>
            </w:pPr>
            <w:r w:rsidRPr="00B44083">
              <w:rPr>
                <w:sz w:val="20"/>
                <w:szCs w:val="20"/>
                <w:lang w:val="sv-SE"/>
              </w:rPr>
              <w:t>Klartext på kemisk substansnivå (motsvarande sjuställig 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F88635E" w14:textId="77777777" w:rsidR="004D1BD1" w:rsidRPr="00B44083" w:rsidRDefault="004D1BD1" w:rsidP="004217B5">
            <w:pPr>
              <w:spacing w:before="120" w:after="120"/>
              <w:ind w:left="142"/>
              <w:rPr>
                <w:szCs w:val="20"/>
              </w:rPr>
            </w:pPr>
            <w:r w:rsidRPr="00B44083">
              <w:rPr>
                <w:spacing w:val="-1"/>
                <w:sz w:val="20"/>
                <w:szCs w:val="20"/>
              </w:rPr>
              <w:t>1..1</w:t>
            </w:r>
          </w:p>
        </w:tc>
      </w:tr>
      <w:tr w:rsidR="00EA1181" w:rsidRPr="00B44083" w14:paraId="37C3B80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DFA7BA" w14:textId="4C7CD112" w:rsidR="00EA1181" w:rsidRPr="00B44083" w:rsidRDefault="00EA1181" w:rsidP="004217B5">
            <w:pPr>
              <w:spacing w:before="120" w:after="120"/>
              <w:ind w:left="102" w:right="177"/>
            </w:pPr>
            <w:r w:rsidRPr="00B44083">
              <w:rPr>
                <w:color w:val="FF0000"/>
                <w:sz w:val="20"/>
                <w:szCs w:val="20"/>
                <w:lang w:val="sv-SE"/>
              </w:rPr>
              <w:lastRenderedPageBreak/>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63263D0" w14:textId="51BC5024" w:rsidR="00EA1181" w:rsidRPr="00B44083" w:rsidRDefault="00EA1181"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62BE2DA" w14:textId="405B5CDB" w:rsidR="00EA1181" w:rsidRPr="00B44083" w:rsidRDefault="00EA1181" w:rsidP="004217B5">
            <w:pPr>
              <w:spacing w:before="120" w:after="120"/>
              <w:ind w:left="149"/>
              <w:rPr>
                <w:lang w:val="sv-SE"/>
              </w:rPr>
            </w:pPr>
            <w:r w:rsidRPr="00B44083">
              <w:rPr>
                <w:color w:val="FF0000"/>
                <w:spacing w:val="-1"/>
                <w:sz w:val="20"/>
                <w:szCs w:val="20"/>
                <w:lang w:val="sv-SE"/>
              </w:rPr>
              <w:t>originalText får ej användas för ATC-kod.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CAA9930" w14:textId="0C0606FE" w:rsidR="00EA1181" w:rsidRPr="00B44083" w:rsidRDefault="00EA1181" w:rsidP="004217B5">
            <w:pPr>
              <w:spacing w:before="120" w:after="120"/>
              <w:ind w:left="142"/>
              <w:rPr>
                <w:spacing w:val="-1"/>
              </w:rPr>
            </w:pPr>
            <w:r w:rsidRPr="00B44083">
              <w:rPr>
                <w:color w:val="FF0000"/>
                <w:spacing w:val="-1"/>
                <w:sz w:val="20"/>
                <w:szCs w:val="20"/>
              </w:rPr>
              <w:t>0..0</w:t>
            </w:r>
          </w:p>
        </w:tc>
      </w:tr>
      <w:tr w:rsidR="004D1BD1" w:rsidRPr="00B44083" w14:paraId="3350565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C5CD1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../../routeOfAdministration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59C797" w14:textId="77777777" w:rsidR="004D1BD1" w:rsidRPr="00B44083" w:rsidRDefault="004D1BD1" w:rsidP="004217B5">
            <w:pPr>
              <w:spacing w:before="120" w:after="120"/>
              <w:ind w:left="102"/>
              <w:rPr>
                <w:spacing w:val="-1"/>
                <w:sz w:val="20"/>
                <w:szCs w:val="20"/>
              </w:rPr>
            </w:pPr>
            <w:r w:rsidRPr="00B44083">
              <w:rPr>
                <w:spacing w:val="-1"/>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74ADCB2" w14:textId="77777777" w:rsidR="004D1BD1" w:rsidRPr="00B44083" w:rsidRDefault="004D1BD1" w:rsidP="004217B5">
            <w:pPr>
              <w:spacing w:before="120" w:after="120"/>
              <w:ind w:left="149"/>
              <w:rPr>
                <w:sz w:val="20"/>
                <w:szCs w:val="20"/>
                <w:lang w:val="sv-SE"/>
              </w:rPr>
            </w:pPr>
            <w:r w:rsidRPr="00B44083">
              <w:rPr>
                <w:sz w:val="20"/>
                <w:szCs w:val="20"/>
                <w:lang w:val="sv-SE"/>
              </w:rPr>
              <w:t>Administreringssätt.</w:t>
            </w:r>
          </w:p>
          <w:p w14:paraId="6E0187A1" w14:textId="77777777" w:rsidR="004D1BD1" w:rsidRPr="00B44083" w:rsidRDefault="004D1BD1" w:rsidP="004217B5">
            <w:pPr>
              <w:spacing w:before="120" w:after="120"/>
              <w:ind w:left="149"/>
              <w:rPr>
                <w:sz w:val="20"/>
                <w:szCs w:val="20"/>
                <w:lang w:val="sv-SE"/>
              </w:rPr>
            </w:pPr>
            <w:r w:rsidRPr="00B44083">
              <w:rPr>
                <w:sz w:val="20"/>
                <w:szCs w:val="20"/>
                <w:lang w:val="sv-SE"/>
              </w:rPr>
              <w:t>Hur produkten ska intas/administreras. Kan anges med SNOMED-kod.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BBD2C1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B28DD4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0C994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A61EF1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1D660D" w14:textId="77777777" w:rsidR="004D1BD1" w:rsidRPr="00B44083" w:rsidRDefault="004D1BD1" w:rsidP="004217B5">
            <w:pPr>
              <w:spacing w:before="120" w:after="120"/>
              <w:ind w:left="149"/>
              <w:rPr>
                <w:sz w:val="20"/>
                <w:szCs w:val="20"/>
                <w:lang w:val="sv-SE"/>
              </w:rPr>
            </w:pPr>
            <w:r w:rsidRPr="00B44083">
              <w:rPr>
                <w:sz w:val="20"/>
                <w:szCs w:val="20"/>
                <w:lang w:val="sv-SE"/>
              </w:rPr>
              <w:t>Kod för administreringssätt.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4E0B266"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1490C7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BEC2B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63FD38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A37422" w14:textId="77777777" w:rsidR="004D1BD1" w:rsidRPr="00B44083" w:rsidRDefault="004D1BD1" w:rsidP="004217B5">
            <w:pPr>
              <w:spacing w:before="120" w:after="120"/>
              <w:ind w:left="149"/>
              <w:rPr>
                <w:sz w:val="20"/>
                <w:szCs w:val="20"/>
                <w:lang w:val="sv-SE"/>
              </w:rPr>
            </w:pPr>
            <w:r w:rsidRPr="00B44083">
              <w:rPr>
                <w:sz w:val="20"/>
                <w:szCs w:val="20"/>
                <w:lang w:val="sv-SE"/>
              </w:rPr>
              <w:t>Kodsystem för administreringssättskod.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EAB00C3"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5222A70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6FD99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FFC58A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EE1680B" w14:textId="77777777" w:rsidR="004D1BD1" w:rsidRPr="00B44083" w:rsidRDefault="004D1BD1" w:rsidP="004217B5">
            <w:pPr>
              <w:spacing w:before="120" w:after="120"/>
              <w:ind w:left="149"/>
              <w:rPr>
                <w:sz w:val="20"/>
                <w:szCs w:val="20"/>
                <w:lang w:val="sv-SE"/>
              </w:rPr>
            </w:pPr>
            <w:r w:rsidRPr="00B44083">
              <w:rPr>
                <w:sz w:val="20"/>
                <w:szCs w:val="20"/>
                <w:lang w:val="sv-SE"/>
              </w:rPr>
              <w:t>Namn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8612704"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C5E287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66FC5CA"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90399F8"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A3692C9" w14:textId="77777777" w:rsidR="004D1BD1" w:rsidRPr="00B44083" w:rsidRDefault="004D1BD1" w:rsidP="004217B5">
            <w:pPr>
              <w:spacing w:before="120" w:after="120"/>
              <w:ind w:left="149"/>
              <w:rPr>
                <w:sz w:val="20"/>
                <w:szCs w:val="20"/>
                <w:lang w:val="sv-SE"/>
              </w:rPr>
            </w:pPr>
            <w:r w:rsidRPr="00B44083">
              <w:rPr>
                <w:sz w:val="20"/>
                <w:szCs w:val="20"/>
                <w:lang w:val="sv-SE"/>
              </w:rPr>
              <w:t>Version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AA251A"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D17165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3443FA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4A5690"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AE79FF1" w14:textId="77777777" w:rsidR="004D1BD1" w:rsidRPr="00B44083" w:rsidRDefault="004D1BD1" w:rsidP="004217B5">
            <w:pPr>
              <w:spacing w:before="120" w:after="120"/>
              <w:ind w:left="149"/>
              <w:rPr>
                <w:sz w:val="20"/>
                <w:szCs w:val="20"/>
                <w:lang w:val="sv-SE"/>
              </w:rPr>
            </w:pPr>
            <w:r w:rsidRPr="00B44083">
              <w:rPr>
                <w:sz w:val="20"/>
                <w:szCs w:val="20"/>
                <w:lang w:val="sv-SE"/>
              </w:rPr>
              <w:t>Administreringssätt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EF9AEB"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1BC59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BFFF76" w14:textId="77777777" w:rsidR="004D1BD1" w:rsidRPr="00B44083" w:rsidRDefault="004D1BD1" w:rsidP="004217B5">
            <w:pPr>
              <w:spacing w:before="120" w:after="120"/>
              <w:ind w:left="102" w:right="177"/>
              <w:rPr>
                <w:spacing w:val="-1"/>
                <w:sz w:val="20"/>
                <w:szCs w:val="20"/>
              </w:rPr>
            </w:pPr>
            <w:r w:rsidRPr="00B44083">
              <w:rPr>
                <w:sz w:val="20"/>
                <w:szCs w:val="20"/>
                <w:lang w:val="sv-SE"/>
              </w:rPr>
              <w:t>../../../</w:t>
            </w:r>
            <w:r w:rsidRPr="00B44083">
              <w:rPr>
                <w:sz w:val="20"/>
                <w:szCs w:val="20"/>
              </w:rPr>
              <w:t>../../../</w:t>
            </w:r>
            <w:r w:rsidRPr="00B44083">
              <w:rPr>
                <w:spacing w:val="-1"/>
                <w:sz w:val="20"/>
                <w:szCs w:val="20"/>
              </w:rPr>
              <w:t>../originalText</w:t>
            </w:r>
          </w:p>
          <w:p w14:paraId="45B82A35" w14:textId="77777777" w:rsidR="004D1BD1" w:rsidRPr="00B44083" w:rsidRDefault="004D1BD1" w:rsidP="004217B5">
            <w:pPr>
              <w:spacing w:before="120" w:after="120"/>
              <w:ind w:left="102" w:right="177"/>
              <w:rPr>
                <w:spacing w:val="-1"/>
                <w:sz w:val="20"/>
                <w:szCs w:val="20"/>
              </w:rPr>
            </w:pPr>
          </w:p>
          <w:p w14:paraId="45381303" w14:textId="77777777" w:rsidR="004D1BD1" w:rsidRPr="00B44083" w:rsidRDefault="004D1BD1" w:rsidP="004217B5">
            <w:pPr>
              <w:spacing w:before="120" w:after="120"/>
              <w:ind w:left="102" w:right="177"/>
              <w:rPr>
                <w:spacing w:val="-1"/>
                <w:sz w:val="20"/>
                <w:szCs w:val="20"/>
              </w:rPr>
            </w:pPr>
          </w:p>
          <w:p w14:paraId="133E392D" w14:textId="77777777" w:rsidR="004D1BD1" w:rsidRPr="00B44083" w:rsidRDefault="004D1BD1" w:rsidP="004217B5">
            <w:pPr>
              <w:spacing w:before="120" w:after="120"/>
              <w:ind w:left="102" w:right="177"/>
              <w:rPr>
                <w:szCs w:val="20"/>
              </w:rPr>
            </w:pP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5243A1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D4FD16" w14:textId="1783351E" w:rsidR="004D1BD1" w:rsidRPr="00B44083" w:rsidRDefault="004D1BD1" w:rsidP="004217B5">
            <w:pPr>
              <w:spacing w:before="120" w:after="120"/>
              <w:ind w:left="149"/>
              <w:rPr>
                <w:sz w:val="20"/>
                <w:szCs w:val="20"/>
                <w:lang w:val="sv-SE"/>
              </w:rPr>
            </w:pPr>
            <w:r w:rsidRPr="00B44083">
              <w:rPr>
                <w:sz w:val="20"/>
                <w:szCs w:val="20"/>
                <w:lang w:val="sv-SE"/>
              </w:rPr>
              <w:t xml:space="preserve">Om administreringssätt är beskriven i ett lokalt kodverk utan OID, eller när kod helt saknas, kan </w:t>
            </w:r>
            <w:r w:rsidR="00CE73C4" w:rsidRPr="00B44083">
              <w:rPr>
                <w:sz w:val="20"/>
                <w:szCs w:val="20"/>
                <w:lang w:val="sv-SE"/>
              </w:rPr>
              <w:t xml:space="preserve">administreringssätt </w:t>
            </w:r>
            <w:r w:rsidRPr="00B44083">
              <w:rPr>
                <w:sz w:val="20"/>
                <w:szCs w:val="20"/>
                <w:lang w:val="sv-SE"/>
              </w:rPr>
              <w:t>anges i originalText. Om originalText anges ska inget annat värde i routeOfAdministration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AFE1D72"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C26E92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CF1BCA"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../../../pharmaceuticalForm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6A054C" w14:textId="77777777" w:rsidR="004D1BD1" w:rsidRPr="00B44083" w:rsidRDefault="004D1BD1" w:rsidP="004217B5">
            <w:pPr>
              <w:spacing w:before="120" w:after="120"/>
              <w:ind w:left="102"/>
              <w:rPr>
                <w:spacing w:val="-1"/>
                <w:szCs w:val="20"/>
              </w:rPr>
            </w:pPr>
            <w:r w:rsidRPr="00B44083">
              <w:rPr>
                <w:spacing w:val="-1"/>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B5A2A8C" w14:textId="77777777" w:rsidR="004D1BD1" w:rsidRPr="00B44083" w:rsidRDefault="004D1BD1" w:rsidP="004217B5">
            <w:pPr>
              <w:spacing w:before="120" w:after="120"/>
              <w:ind w:left="149"/>
              <w:rPr>
                <w:sz w:val="20"/>
                <w:szCs w:val="20"/>
                <w:lang w:val="sv-SE"/>
              </w:rPr>
            </w:pPr>
            <w:r w:rsidRPr="00B44083">
              <w:rPr>
                <w:sz w:val="20"/>
                <w:szCs w:val="20"/>
                <w:lang w:val="sv-SE"/>
              </w:rPr>
              <w:t>Läkemedelsform enligt SIL, t.ex Tablett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D1F12F5" w14:textId="77777777" w:rsidR="004D1BD1" w:rsidRPr="00B44083" w:rsidRDefault="004D1BD1" w:rsidP="004217B5">
            <w:pPr>
              <w:spacing w:before="120" w:after="120"/>
              <w:ind w:left="142"/>
              <w:rPr>
                <w:szCs w:val="20"/>
              </w:rPr>
            </w:pPr>
            <w:r w:rsidRPr="00B44083">
              <w:rPr>
                <w:szCs w:val="20"/>
              </w:rPr>
              <w:t>0..1</w:t>
            </w:r>
          </w:p>
        </w:tc>
      </w:tr>
      <w:tr w:rsidR="004D1BD1" w:rsidRPr="00B44083" w14:paraId="07DC626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BCBD7E1"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../../../strength</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625DB08" w14:textId="77777777" w:rsidR="004D1BD1" w:rsidRPr="00B44083" w:rsidRDefault="004D1BD1" w:rsidP="004217B5">
            <w:pPr>
              <w:spacing w:before="120" w:after="120"/>
              <w:ind w:left="102"/>
              <w:rPr>
                <w:spacing w:val="-1"/>
                <w:szCs w:val="20"/>
              </w:rPr>
            </w:pPr>
            <w:r w:rsidRPr="00B44083">
              <w:rPr>
                <w:spacing w:val="-1"/>
                <w:szCs w:val="20"/>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550AB56" w14:textId="77777777" w:rsidR="004D1BD1" w:rsidRPr="00B44083" w:rsidRDefault="004D1BD1" w:rsidP="004217B5">
            <w:pPr>
              <w:spacing w:before="120" w:after="120"/>
              <w:ind w:left="149"/>
              <w:rPr>
                <w:sz w:val="20"/>
                <w:szCs w:val="20"/>
                <w:lang w:val="sv-SE"/>
              </w:rPr>
            </w:pPr>
            <w:r w:rsidRPr="00B44083">
              <w:rPr>
                <w:sz w:val="20"/>
                <w:szCs w:val="20"/>
                <w:lang w:val="sv-SE"/>
              </w:rPr>
              <w:t>Styrka enligt SIL, t.ex 20.0</w:t>
            </w:r>
          </w:p>
          <w:p w14:paraId="02C9A52A" w14:textId="77777777" w:rsidR="004D1BD1" w:rsidRPr="00B44083" w:rsidRDefault="004D1BD1" w:rsidP="004217B5">
            <w:pPr>
              <w:spacing w:before="120" w:after="120"/>
              <w:ind w:left="149"/>
              <w:rPr>
                <w:sz w:val="20"/>
                <w:szCs w:val="20"/>
                <w:lang w:val="sv-SE"/>
              </w:rPr>
            </w:pPr>
          </w:p>
          <w:p w14:paraId="0CD1E21A" w14:textId="77777777"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styrka (värde) för substans 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ADBA882" w14:textId="77777777" w:rsidR="004D1BD1" w:rsidRPr="00B44083" w:rsidRDefault="004D1BD1" w:rsidP="004217B5">
            <w:pPr>
              <w:spacing w:before="120" w:after="120"/>
              <w:ind w:left="142"/>
              <w:rPr>
                <w:szCs w:val="20"/>
              </w:rPr>
            </w:pPr>
            <w:r w:rsidRPr="00B44083">
              <w:rPr>
                <w:szCs w:val="20"/>
              </w:rPr>
              <w:t>0..1</w:t>
            </w:r>
          </w:p>
        </w:tc>
      </w:tr>
      <w:tr w:rsidR="004D1BD1" w:rsidRPr="00B44083" w14:paraId="0E21DBE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B6E1CE"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../../../strengthUnit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F016902" w14:textId="77777777" w:rsidR="004D1BD1" w:rsidRPr="00B44083" w:rsidRDefault="004D1BD1" w:rsidP="004217B5">
            <w:pPr>
              <w:spacing w:before="120" w:after="120"/>
              <w:ind w:left="102"/>
              <w:rPr>
                <w:spacing w:val="-1"/>
                <w:szCs w:val="20"/>
              </w:rPr>
            </w:pPr>
            <w:r w:rsidRPr="00B44083">
              <w:rPr>
                <w:spacing w:val="-1"/>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426755F" w14:textId="77777777" w:rsidR="004D1BD1" w:rsidRPr="00B44083" w:rsidRDefault="004D1BD1" w:rsidP="004217B5">
            <w:pPr>
              <w:spacing w:before="120" w:after="120"/>
              <w:ind w:left="149"/>
              <w:rPr>
                <w:sz w:val="20"/>
                <w:szCs w:val="20"/>
                <w:lang w:val="sv-SE"/>
              </w:rPr>
            </w:pPr>
            <w:r w:rsidRPr="00B44083">
              <w:rPr>
                <w:sz w:val="20"/>
                <w:szCs w:val="20"/>
                <w:lang w:val="sv-SE"/>
              </w:rPr>
              <w:t xml:space="preserve">Enhet på styrka enligt SIL, t.ex mg. </w:t>
            </w:r>
          </w:p>
          <w:p w14:paraId="0271C343" w14:textId="77777777" w:rsidR="004D1BD1" w:rsidRPr="00B44083" w:rsidRDefault="004D1BD1" w:rsidP="004217B5">
            <w:pPr>
              <w:spacing w:before="120" w:after="120"/>
              <w:ind w:left="149"/>
              <w:rPr>
                <w:sz w:val="20"/>
                <w:szCs w:val="20"/>
                <w:lang w:val="sv-SE"/>
              </w:rPr>
            </w:pPr>
          </w:p>
          <w:p w14:paraId="39191857" w14:textId="4A2F9A31"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enhet för substans 1, snedstreck,  styrka (värde) för substans 2, enhet för substans 2. Exempel: ”mg/12.5 mg”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2C79813" w14:textId="77777777" w:rsidR="004D1BD1" w:rsidRPr="00B44083" w:rsidRDefault="004D1BD1" w:rsidP="004217B5">
            <w:pPr>
              <w:spacing w:before="120" w:after="120"/>
              <w:ind w:left="142"/>
              <w:rPr>
                <w:szCs w:val="20"/>
              </w:rPr>
            </w:pPr>
            <w:r w:rsidRPr="00B44083">
              <w:rPr>
                <w:szCs w:val="20"/>
              </w:rPr>
              <w:t>0..1</w:t>
            </w:r>
          </w:p>
        </w:tc>
      </w:tr>
      <w:tr w:rsidR="004D1BD1" w:rsidRPr="00B44083" w14:paraId="27320F8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3FE264D" w14:textId="77777777" w:rsidR="004D1BD1" w:rsidRPr="00B44083" w:rsidRDefault="004D1BD1" w:rsidP="004217B5">
            <w:pPr>
              <w:spacing w:before="120" w:after="120"/>
              <w:ind w:left="102" w:right="177"/>
              <w:rPr>
                <w:sz w:val="20"/>
                <w:szCs w:val="20"/>
                <w:lang w:val="sv-SE"/>
              </w:rPr>
            </w:pPr>
            <w:r w:rsidRPr="00B44083">
              <w:rPr>
                <w:sz w:val="20"/>
                <w:szCs w:val="20"/>
                <w:lang w:val="sv-SE"/>
              </w:rPr>
              <w:t>../../../../../generics</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8103BB5" w14:textId="77777777" w:rsidR="004D1BD1" w:rsidRPr="00B44083" w:rsidRDefault="004D1BD1" w:rsidP="004217B5">
            <w:pPr>
              <w:spacing w:before="120" w:after="120"/>
              <w:ind w:left="102"/>
              <w:rPr>
                <w:spacing w:val="-1"/>
                <w:sz w:val="20"/>
                <w:szCs w:val="20"/>
                <w:lang w:val="sv-SE"/>
              </w:rPr>
            </w:pPr>
            <w:r w:rsidRPr="00B44083">
              <w:rPr>
                <w:sz w:val="20"/>
                <w:szCs w:val="20"/>
                <w:lang w:val="sv-SE"/>
              </w:rPr>
              <w:t>GenericsType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CF3929" w14:textId="77777777" w:rsidR="004D1BD1" w:rsidRPr="00B44083" w:rsidRDefault="004D1BD1" w:rsidP="004217B5">
            <w:pPr>
              <w:spacing w:before="120" w:after="120"/>
              <w:ind w:left="149"/>
              <w:rPr>
                <w:sz w:val="20"/>
                <w:szCs w:val="20"/>
                <w:lang w:val="sv-SE"/>
              </w:rPr>
            </w:pPr>
            <w:r w:rsidRPr="00B44083">
              <w:rPr>
                <w:sz w:val="20"/>
                <w:szCs w:val="20"/>
                <w:lang w:val="sv-SE"/>
              </w:rPr>
              <w:t>Generiskt läkemedelsval.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5D0D2C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3F4562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6899617" w14:textId="77777777" w:rsidR="004D1BD1" w:rsidRPr="00B44083" w:rsidRDefault="004D1BD1" w:rsidP="004217B5">
            <w:pPr>
              <w:spacing w:before="120" w:after="120"/>
              <w:ind w:left="102" w:right="177"/>
              <w:rPr>
                <w:sz w:val="20"/>
                <w:szCs w:val="20"/>
                <w:lang w:val="sv-SE"/>
              </w:rPr>
            </w:pPr>
            <w:r w:rsidRPr="00B44083">
              <w:rPr>
                <w:sz w:val="20"/>
                <w:szCs w:val="20"/>
                <w:lang w:val="sv-SE"/>
              </w:rPr>
              <w:lastRenderedPageBreak/>
              <w:t>../../../../</w:t>
            </w:r>
            <w:r w:rsidRPr="00B44083">
              <w:rPr>
                <w:spacing w:val="-1"/>
                <w:sz w:val="20"/>
                <w:szCs w:val="20"/>
                <w:lang w:val="sv-SE"/>
              </w:rPr>
              <w:t>../../substance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74FBC1C" w14:textId="77777777" w:rsidR="004D1BD1" w:rsidRPr="00B44083" w:rsidRDefault="004D1BD1" w:rsidP="004217B5">
            <w:pPr>
              <w:spacing w:before="120" w:after="120"/>
              <w:ind w:left="102"/>
              <w:rPr>
                <w:spacing w:val="-1"/>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8F04A26" w14:textId="77777777" w:rsidR="004D1BD1" w:rsidRPr="00B44083" w:rsidRDefault="004D1BD1" w:rsidP="004217B5">
            <w:pPr>
              <w:spacing w:before="120" w:after="120"/>
              <w:ind w:left="149"/>
              <w:rPr>
                <w:sz w:val="20"/>
                <w:szCs w:val="20"/>
                <w:lang w:val="sv-SE"/>
              </w:rPr>
            </w:pPr>
            <w:r w:rsidRPr="00B44083">
              <w:rPr>
                <w:sz w:val="20"/>
                <w:szCs w:val="20"/>
                <w:lang w:val="sv-SE"/>
              </w:rPr>
              <w:t>Substansgrupp.</w:t>
            </w:r>
          </w:p>
          <w:p w14:paraId="755974AF" w14:textId="77777777" w:rsidR="004D1BD1" w:rsidRPr="00B44083" w:rsidRDefault="004D1BD1" w:rsidP="004217B5">
            <w:pPr>
              <w:spacing w:before="120" w:after="120"/>
              <w:ind w:left="149"/>
              <w:rPr>
                <w:sz w:val="20"/>
                <w:szCs w:val="20"/>
                <w:lang w:val="sv-SE"/>
              </w:rPr>
            </w:pPr>
            <w:r w:rsidRPr="00B44083">
              <w:rPr>
                <w:sz w:val="20"/>
                <w:szCs w:val="20"/>
                <w:lang w:val="sv-SE"/>
              </w:rPr>
              <w:t>Text som anger namn på den grupp som innehåller den läkemedel med den substans som önskas i aktuell läkemedelsordination.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3DE5876"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3B45525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F99BAE2" w14:textId="77777777" w:rsidR="004D1BD1" w:rsidRPr="00B44083" w:rsidRDefault="004D1BD1" w:rsidP="004217B5">
            <w:pPr>
              <w:spacing w:before="120" w:after="120"/>
              <w:ind w:left="102" w:right="177"/>
              <w:rPr>
                <w:strike/>
                <w:spacing w:val="-1"/>
                <w:sz w:val="20"/>
                <w:szCs w:val="20"/>
                <w:lang w:val="sv-SE"/>
              </w:rPr>
            </w:pPr>
            <w:r w:rsidRPr="00B44083">
              <w:rPr>
                <w:sz w:val="20"/>
                <w:szCs w:val="20"/>
                <w:lang w:val="sv-SE"/>
              </w:rPr>
              <w:t>../</w:t>
            </w:r>
            <w:r w:rsidRPr="00B44083">
              <w:rPr>
                <w:sz w:val="20"/>
                <w:szCs w:val="20"/>
              </w:rPr>
              <w:t>../../../</w:t>
            </w:r>
            <w:r w:rsidRPr="00B44083">
              <w:rPr>
                <w:spacing w:val="-1"/>
                <w:sz w:val="20"/>
                <w:szCs w:val="20"/>
              </w:rPr>
              <w:t>../../strength</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7A34A17" w14:textId="77777777" w:rsidR="004D1BD1" w:rsidRPr="00B44083" w:rsidRDefault="004D1BD1" w:rsidP="004217B5">
            <w:pPr>
              <w:spacing w:before="120" w:after="120"/>
              <w:ind w:left="102"/>
              <w:rPr>
                <w:strike/>
                <w:spacing w:val="-1"/>
                <w:sz w:val="20"/>
                <w:szCs w:val="20"/>
                <w:lang w:val="sv-SE"/>
              </w:rPr>
            </w:pPr>
            <w:r w:rsidRPr="00B44083">
              <w:rPr>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E5E33F7" w14:textId="77777777" w:rsidR="004D1BD1" w:rsidRPr="00B44083" w:rsidRDefault="004D1BD1" w:rsidP="004217B5">
            <w:pPr>
              <w:spacing w:before="120" w:after="120"/>
              <w:ind w:left="149"/>
              <w:rPr>
                <w:sz w:val="20"/>
                <w:szCs w:val="20"/>
                <w:lang w:val="sv-SE"/>
              </w:rPr>
            </w:pPr>
            <w:r w:rsidRPr="00B44083">
              <w:rPr>
                <w:sz w:val="20"/>
                <w:szCs w:val="20"/>
                <w:lang w:val="sv-SE"/>
              </w:rPr>
              <w:t>Styrka.</w:t>
            </w:r>
          </w:p>
          <w:p w14:paraId="6EFC5BE0" w14:textId="77777777" w:rsidR="004D1BD1" w:rsidRPr="00B44083" w:rsidRDefault="004D1BD1" w:rsidP="004217B5">
            <w:pPr>
              <w:spacing w:before="120" w:after="120"/>
              <w:ind w:left="149"/>
              <w:rPr>
                <w:sz w:val="20"/>
                <w:szCs w:val="20"/>
                <w:lang w:val="sv-SE"/>
              </w:rPr>
            </w:pPr>
            <w:r w:rsidRPr="00B44083">
              <w:rPr>
                <w:sz w:val="20"/>
                <w:szCs w:val="20"/>
                <w:lang w:val="sv-SE"/>
              </w:rPr>
              <w:t>Önskad styrka på det generiska läkemedel som önskas i aktuell läkemedelsordination.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25D95B6" w14:textId="77777777" w:rsidR="004D1BD1" w:rsidRPr="00B44083" w:rsidRDefault="004D1BD1" w:rsidP="004217B5">
            <w:pPr>
              <w:spacing w:before="120" w:after="120"/>
              <w:ind w:left="142"/>
              <w:rPr>
                <w:strike/>
                <w:sz w:val="20"/>
                <w:szCs w:val="20"/>
                <w:lang w:val="sv-SE"/>
              </w:rPr>
            </w:pPr>
            <w:r w:rsidRPr="00B44083">
              <w:rPr>
                <w:sz w:val="20"/>
                <w:szCs w:val="20"/>
              </w:rPr>
              <w:t>0..1</w:t>
            </w:r>
          </w:p>
        </w:tc>
      </w:tr>
      <w:tr w:rsidR="004D1BD1" w:rsidRPr="00B44083" w14:paraId="5A0289F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74AAAB"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FC464DF" w14:textId="77777777" w:rsidR="004D1BD1" w:rsidRPr="00B44083" w:rsidRDefault="004D1BD1" w:rsidP="004217B5">
            <w:pPr>
              <w:spacing w:before="120" w:after="120"/>
              <w:ind w:left="102"/>
              <w:rPr>
                <w:sz w:val="20"/>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C5E9781" w14:textId="77777777" w:rsidR="004D1BD1" w:rsidRPr="00B44083" w:rsidRDefault="004D1BD1" w:rsidP="004217B5">
            <w:pPr>
              <w:spacing w:before="120" w:after="120"/>
              <w:ind w:left="149"/>
              <w:rPr>
                <w:sz w:val="20"/>
                <w:szCs w:val="20"/>
                <w:lang w:val="sv-SE"/>
              </w:rPr>
            </w:pPr>
            <w:r w:rsidRPr="00B44083">
              <w:rPr>
                <w:sz w:val="20"/>
                <w:szCs w:val="20"/>
                <w:lang w:val="sv-SE"/>
              </w:rPr>
              <w:t>Värde för styrka.</w:t>
            </w:r>
          </w:p>
          <w:p w14:paraId="73E6F731" w14:textId="77777777" w:rsidR="004D1BD1" w:rsidRPr="00B44083" w:rsidRDefault="004D1BD1" w:rsidP="004217B5">
            <w:pPr>
              <w:spacing w:before="120" w:after="120"/>
              <w:ind w:left="149"/>
              <w:rPr>
                <w:sz w:val="20"/>
                <w:szCs w:val="20"/>
                <w:lang w:val="sv-SE"/>
              </w:rPr>
            </w:pPr>
          </w:p>
          <w:p w14:paraId="7EA61001" w14:textId="77777777"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styrka (värde) för substans 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3C0E448"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1E2237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E742446"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8A04CD9"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8B0FC3E" w14:textId="77777777" w:rsidR="004D1BD1" w:rsidRPr="00B44083" w:rsidRDefault="004D1BD1" w:rsidP="004217B5">
            <w:pPr>
              <w:spacing w:before="120" w:after="120"/>
              <w:ind w:left="149"/>
              <w:rPr>
                <w:sz w:val="20"/>
                <w:szCs w:val="20"/>
                <w:lang w:val="sv-SE"/>
              </w:rPr>
            </w:pPr>
            <w:r w:rsidRPr="00B44083">
              <w:rPr>
                <w:sz w:val="20"/>
                <w:szCs w:val="20"/>
                <w:lang w:val="sv-SE"/>
              </w:rPr>
              <w:t>Enhet för styrka.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p w14:paraId="38C9C771" w14:textId="77777777" w:rsidR="004D1BD1" w:rsidRPr="00B44083" w:rsidRDefault="004D1BD1" w:rsidP="004217B5">
            <w:pPr>
              <w:spacing w:before="120" w:after="120"/>
              <w:ind w:left="149"/>
              <w:rPr>
                <w:sz w:val="20"/>
                <w:szCs w:val="20"/>
                <w:lang w:val="sv-SE"/>
              </w:rPr>
            </w:pPr>
          </w:p>
          <w:p w14:paraId="6681F516" w14:textId="49BE7C05" w:rsidR="004D1BD1" w:rsidRPr="00B44083" w:rsidRDefault="004D1BD1" w:rsidP="004217B5">
            <w:pPr>
              <w:spacing w:before="120" w:after="120"/>
              <w:ind w:left="149"/>
              <w:rPr>
                <w:sz w:val="20"/>
                <w:szCs w:val="20"/>
                <w:lang w:val="sv-SE"/>
              </w:rPr>
            </w:pPr>
            <w:r w:rsidRPr="00B44083">
              <w:rPr>
                <w:sz w:val="20"/>
                <w:szCs w:val="20"/>
                <w:lang w:val="sv-SE"/>
              </w:rPr>
              <w:t>I de fall läkemedlet är ett kombinationspreparat anges enhet för substans 1, snedstreck,  styrka (värde) för substans 2, enhet för substans 2. Exempel: ”mg/12.5 mg”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2A43DC3"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99FCA6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B77DDA8"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../../form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07F43CF" w14:textId="77777777" w:rsidR="004D1BD1" w:rsidRPr="00B44083" w:rsidRDefault="004D1BD1" w:rsidP="004217B5">
            <w:pPr>
              <w:spacing w:before="120" w:after="120"/>
              <w:ind w:left="102"/>
              <w:rPr>
                <w:spacing w:val="-1"/>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592482" w14:textId="77777777" w:rsidR="004D1BD1" w:rsidRPr="00B44083" w:rsidRDefault="004D1BD1" w:rsidP="004217B5">
            <w:pPr>
              <w:spacing w:before="120" w:after="120"/>
              <w:ind w:left="149"/>
              <w:rPr>
                <w:sz w:val="20"/>
                <w:szCs w:val="20"/>
                <w:lang w:val="sv-SE"/>
              </w:rPr>
            </w:pPr>
            <w:r w:rsidRPr="00B44083">
              <w:rPr>
                <w:sz w:val="20"/>
                <w:szCs w:val="20"/>
                <w:lang w:val="sv-SE"/>
              </w:rPr>
              <w:t>Läkemedelsform.</w:t>
            </w:r>
          </w:p>
          <w:p w14:paraId="7FDA4D90" w14:textId="77777777" w:rsidR="004D1BD1" w:rsidRPr="00B44083" w:rsidRDefault="004D1BD1" w:rsidP="004217B5">
            <w:pPr>
              <w:spacing w:before="120" w:after="120"/>
              <w:ind w:left="149"/>
              <w:rPr>
                <w:sz w:val="20"/>
                <w:szCs w:val="20"/>
                <w:lang w:val="sv-SE"/>
              </w:rPr>
            </w:pPr>
            <w:r w:rsidRPr="00B44083">
              <w:rPr>
                <w:sz w:val="20"/>
                <w:szCs w:val="20"/>
                <w:lang w:val="sv-SE"/>
              </w:rPr>
              <w:t xml:space="preserve">Text som anger namn på den grupp som innehåller de läkemedel med den läkemedelsform som önskas i aktuell läkemedelsordination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4DE924F"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0B43CED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257677" w14:textId="77777777" w:rsidR="004D1BD1" w:rsidRPr="00B44083" w:rsidRDefault="004D1BD1" w:rsidP="004217B5">
            <w:pPr>
              <w:spacing w:before="120" w:after="120"/>
              <w:ind w:left="102" w:right="177"/>
              <w:rPr>
                <w:color w:val="FF0000"/>
                <w:szCs w:val="20"/>
                <w:lang w:val="sv-SE"/>
              </w:rPr>
            </w:pPr>
            <w:r w:rsidRPr="00B44083">
              <w:rPr>
                <w:color w:val="FF0000"/>
                <w:sz w:val="20"/>
                <w:szCs w:val="20"/>
                <w:lang w:val="sv-SE"/>
              </w:rPr>
              <w:t>../../../../../../dosage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23E75EB" w14:textId="77777777" w:rsidR="004D1BD1" w:rsidRPr="00B44083" w:rsidRDefault="004D1BD1" w:rsidP="004217B5">
            <w:pPr>
              <w:spacing w:before="120" w:after="120"/>
              <w:ind w:left="102"/>
              <w:rPr>
                <w:color w:val="FF0000"/>
                <w:spacing w:val="-1"/>
                <w:szCs w:val="20"/>
                <w:lang w:val="sv-SE"/>
              </w:rPr>
            </w:pPr>
            <w:r w:rsidRPr="00B44083">
              <w:rPr>
                <w:color w:val="FF0000"/>
                <w:sz w:val="20"/>
                <w:szCs w:val="20"/>
                <w:lang w:val="sv-SE"/>
              </w:rPr>
              <w:t>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3E852D" w14:textId="77777777" w:rsidR="004D1BD1" w:rsidRPr="00B44083" w:rsidRDefault="004D1BD1" w:rsidP="004217B5">
            <w:pPr>
              <w:spacing w:before="120" w:after="120"/>
              <w:ind w:left="149"/>
              <w:rPr>
                <w:color w:val="FF0000"/>
                <w:sz w:val="20"/>
                <w:szCs w:val="20"/>
                <w:lang w:val="sv-SE"/>
              </w:rPr>
            </w:pPr>
            <w:r w:rsidRPr="00B44083">
              <w:rPr>
                <w:color w:val="FF0000"/>
                <w:sz w:val="20"/>
                <w:szCs w:val="20"/>
                <w:lang w:val="sv-SE"/>
              </w:rPr>
              <w:t>Ska ej anges (anges i ordinationen).</w:t>
            </w:r>
          </w:p>
          <w:p w14:paraId="5687C9CA" w14:textId="77777777" w:rsidR="004D1BD1" w:rsidRPr="00B44083" w:rsidRDefault="004D1BD1" w:rsidP="004217B5">
            <w:pPr>
              <w:spacing w:before="120" w:after="120"/>
              <w:ind w:left="102"/>
              <w:rPr>
                <w:color w:val="FF0000"/>
                <w:spacing w:val="-1"/>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2553E4D" w14:textId="77777777" w:rsidR="004D1BD1" w:rsidRPr="00B44083" w:rsidRDefault="004D1BD1" w:rsidP="004217B5">
            <w:pPr>
              <w:spacing w:before="120" w:after="120"/>
              <w:ind w:left="142"/>
              <w:rPr>
                <w:color w:val="FF0000"/>
                <w:szCs w:val="20"/>
              </w:rPr>
            </w:pPr>
            <w:r w:rsidRPr="00B44083">
              <w:rPr>
                <w:color w:val="FF0000"/>
                <w:spacing w:val="-1"/>
                <w:sz w:val="20"/>
                <w:szCs w:val="20"/>
                <w:lang w:val="sv-SE"/>
              </w:rPr>
              <w:t>0..0</w:t>
            </w:r>
          </w:p>
        </w:tc>
      </w:tr>
      <w:tr w:rsidR="004D1BD1" w:rsidRPr="00B44083" w14:paraId="1682145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362D0CB" w14:textId="77777777" w:rsidR="004D1BD1" w:rsidRPr="00B44083" w:rsidRDefault="004D1BD1" w:rsidP="004217B5">
            <w:pPr>
              <w:tabs>
                <w:tab w:val="left" w:pos="567"/>
              </w:tabs>
              <w:spacing w:before="120" w:after="120"/>
              <w:ind w:left="102" w:right="177"/>
              <w:rPr>
                <w:sz w:val="20"/>
                <w:szCs w:val="20"/>
              </w:rPr>
            </w:pP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0F0C88C" w14:textId="77777777" w:rsidR="004D1BD1" w:rsidRPr="00B44083" w:rsidRDefault="004D1BD1" w:rsidP="004217B5">
            <w:pPr>
              <w:spacing w:before="120" w:after="120"/>
              <w:ind w:left="102"/>
              <w:rPr>
                <w:spacing w:val="-1"/>
                <w:sz w:val="20"/>
                <w:szCs w:val="20"/>
              </w:rPr>
            </w:pPr>
            <w:r w:rsidRPr="00B44083">
              <w:rPr>
                <w:spacing w:val="-1"/>
                <w:sz w:val="20"/>
                <w:szCs w:val="20"/>
              </w:rPr>
              <w:t>AdministrationType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04A83AA" w14:textId="77777777" w:rsidR="004D1BD1" w:rsidRPr="00B44083" w:rsidRDefault="004D1BD1" w:rsidP="004217B5">
            <w:pPr>
              <w:spacing w:before="120" w:after="120"/>
              <w:ind w:left="149" w:right="136"/>
              <w:rPr>
                <w:spacing w:val="-1"/>
                <w:sz w:val="20"/>
                <w:szCs w:val="20"/>
                <w:lang w:val="sv-SE"/>
              </w:rPr>
            </w:pPr>
            <w:r w:rsidRPr="00B44083">
              <w:rPr>
                <w:sz w:val="20"/>
                <w:szCs w:val="20"/>
                <w:lang w:val="sv-SE"/>
              </w:rPr>
              <w:t>Information om administrering av läkemedel. Bara administreringstillfällen som faktiskt ägt rum kan anges, planerade administreringstillfällen kan inte anges i detta kontrakt.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5AA04AB" w14:textId="77777777" w:rsidR="004D1BD1" w:rsidRPr="00B44083" w:rsidRDefault="004D1BD1" w:rsidP="004217B5">
            <w:pPr>
              <w:spacing w:before="120" w:after="120"/>
              <w:ind w:left="142"/>
              <w:rPr>
                <w:sz w:val="20"/>
                <w:szCs w:val="20"/>
              </w:rPr>
            </w:pPr>
            <w:r w:rsidRPr="00B44083">
              <w:rPr>
                <w:sz w:val="20"/>
                <w:szCs w:val="20"/>
              </w:rPr>
              <w:t>0..*</w:t>
            </w:r>
          </w:p>
        </w:tc>
      </w:tr>
      <w:tr w:rsidR="004D1BD1" w:rsidRPr="00B44083" w14:paraId="4676355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75285E7" w14:textId="77777777" w:rsidR="004D1BD1" w:rsidRPr="00B44083" w:rsidRDefault="004D1BD1" w:rsidP="004217B5">
            <w:pPr>
              <w:tabs>
                <w:tab w:val="left" w:pos="567"/>
              </w:tabs>
              <w:spacing w:before="120" w:after="120"/>
              <w:ind w:left="102" w:right="177"/>
              <w:rPr>
                <w:sz w:val="20"/>
                <w:szCs w:val="20"/>
              </w:rPr>
            </w:pPr>
            <w:r w:rsidRPr="00B44083">
              <w:rPr>
                <w:sz w:val="20"/>
                <w:szCs w:val="20"/>
              </w:rPr>
              <w:t>../../../../ administrationId</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3E7A8E9" w14:textId="77777777" w:rsidR="004D1BD1" w:rsidRPr="00B44083" w:rsidRDefault="004D1BD1" w:rsidP="004217B5">
            <w:pPr>
              <w:spacing w:before="120" w:after="120"/>
              <w:ind w:left="102"/>
              <w:rPr>
                <w:spacing w:val="-1"/>
                <w:sz w:val="20"/>
                <w:szCs w:val="20"/>
              </w:rPr>
            </w:pPr>
            <w:r w:rsidRPr="00B44083">
              <w:rPr>
                <w:sz w:val="20"/>
                <w:szCs w:val="20"/>
                <w:lang w:val="sv-SE"/>
              </w:rPr>
              <w:t>IIType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947E31C"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Administrerings-id.</w:t>
            </w:r>
          </w:p>
          <w:p w14:paraId="55E09BA9"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Unik identifierare för aktuell administrering. </w:t>
            </w:r>
          </w:p>
          <w:p w14:paraId="24C09137"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A8FB743"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73604C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FEA418C"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../../../../../root</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8E16F01"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B6C365C" w14:textId="77777777" w:rsidR="004D1BD1" w:rsidRPr="00B44083" w:rsidRDefault="004D1BD1" w:rsidP="004217B5">
            <w:pPr>
              <w:spacing w:before="120" w:after="120"/>
              <w:ind w:left="149" w:right="136"/>
              <w:rPr>
                <w:sz w:val="20"/>
                <w:szCs w:val="20"/>
                <w:lang w:val="sv-SE"/>
              </w:rPr>
            </w:pPr>
            <w:r w:rsidRPr="00B44083">
              <w:rPr>
                <w:sz w:val="20"/>
                <w:szCs w:val="20"/>
                <w:lang w:val="sv-SE"/>
              </w:rPr>
              <w:t>Antingen en UUID som utgör hela administrerings-id, eller en OID som pekar på källsystem. Om ingendera finns används nationell OID för lokala id:n: 1.2.752.129.2.1.2.1</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16E155B" w14:textId="77777777" w:rsidR="004D1BD1" w:rsidRPr="00B44083" w:rsidRDefault="004D1BD1" w:rsidP="004217B5">
            <w:pPr>
              <w:spacing w:before="120" w:after="120"/>
              <w:ind w:left="142"/>
              <w:rPr>
                <w:sz w:val="20"/>
                <w:szCs w:val="20"/>
              </w:rPr>
            </w:pPr>
            <w:r w:rsidRPr="00B44083">
              <w:rPr>
                <w:sz w:val="20"/>
                <w:szCs w:val="20"/>
                <w:lang w:val="sv-SE"/>
              </w:rPr>
              <w:t>1..1</w:t>
            </w:r>
          </w:p>
        </w:tc>
      </w:tr>
      <w:tr w:rsidR="004D1BD1" w:rsidRPr="00B44083" w14:paraId="12ED144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E62DD8E"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lastRenderedPageBreak/>
              <w:t>../../../../../extension</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1DA4317"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D4C8D2B"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Administrerings-id som är unikt inom källsystemet. Används nationell OID för lokala id:n (se fältet ovan) ska detta värde anges som HSA-id för det system inom vilket administrerings-id är unikt + ”:” +  det lokala id:t.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CD06CDC"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E79522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C2FD869"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../../../../administrationTime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28E0E35"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TimePeriodType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EC3EDD4" w14:textId="77777777" w:rsidR="004D1BD1" w:rsidRPr="00B44083" w:rsidRDefault="004D1BD1" w:rsidP="004217B5">
            <w:pPr>
              <w:spacing w:before="120" w:after="120"/>
              <w:ind w:left="149" w:right="136"/>
              <w:rPr>
                <w:sz w:val="20"/>
                <w:szCs w:val="20"/>
                <w:lang w:val="sv-SE"/>
              </w:rPr>
            </w:pPr>
            <w:r w:rsidRPr="00B44083">
              <w:rPr>
                <w:sz w:val="20"/>
                <w:szCs w:val="20"/>
                <w:lang w:val="sv-SE"/>
              </w:rPr>
              <w:t>Tidsintervall för läkemedelsadministreringen. Om administreringen sker vid en viss tidpunkt sätts start och end till samma tidpunkt.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D87D168"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557981B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F50A38B"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../../../../../start</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39EC02C" w14:textId="77777777" w:rsidR="004D1BD1" w:rsidRPr="00B44083" w:rsidRDefault="004D1BD1" w:rsidP="004217B5">
            <w:pPr>
              <w:spacing w:before="120" w:after="120"/>
              <w:ind w:left="102"/>
              <w:rPr>
                <w:spacing w:val="-1"/>
                <w:szCs w:val="20"/>
                <w:lang w:val="sv-SE"/>
              </w:rPr>
            </w:pPr>
            <w:r w:rsidRPr="00B44083">
              <w:rPr>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C3F2610" w14:textId="77777777" w:rsidR="004D1BD1" w:rsidRPr="00B44083" w:rsidRDefault="004D1BD1" w:rsidP="004217B5">
            <w:pPr>
              <w:spacing w:before="120" w:after="120"/>
              <w:ind w:left="149" w:right="136"/>
              <w:rPr>
                <w:sz w:val="20"/>
                <w:szCs w:val="20"/>
                <w:lang w:val="sv-SE"/>
              </w:rPr>
            </w:pPr>
            <w:r w:rsidRPr="00B44083">
              <w:rPr>
                <w:sz w:val="20"/>
                <w:szCs w:val="20"/>
                <w:lang w:val="sv-SE"/>
              </w:rPr>
              <w:t>Starttid för administrering. Minst ett av fälten start och end ska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DA3F1A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76533B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171DCE3"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../../../../../end</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833CC06" w14:textId="77777777" w:rsidR="004D1BD1" w:rsidRPr="00B44083" w:rsidRDefault="004D1BD1" w:rsidP="004217B5">
            <w:pPr>
              <w:spacing w:before="120" w:after="120"/>
              <w:ind w:left="102"/>
              <w:rPr>
                <w:spacing w:val="-1"/>
                <w:szCs w:val="20"/>
                <w:lang w:val="sv-SE"/>
              </w:rPr>
            </w:pPr>
            <w:r w:rsidRPr="00B44083">
              <w:rPr>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6270108" w14:textId="77777777" w:rsidR="004D1BD1" w:rsidRPr="00B44083" w:rsidRDefault="004D1BD1" w:rsidP="004217B5">
            <w:pPr>
              <w:spacing w:before="120" w:after="120"/>
              <w:ind w:left="149" w:right="136"/>
              <w:rPr>
                <w:sz w:val="20"/>
                <w:szCs w:val="20"/>
                <w:lang w:val="sv-SE"/>
              </w:rPr>
            </w:pPr>
            <w:r w:rsidRPr="00B44083">
              <w:rPr>
                <w:sz w:val="20"/>
                <w:szCs w:val="20"/>
                <w:lang w:val="sv-SE"/>
              </w:rPr>
              <w:t>Sluttid för administrering. Minst ett av fälten start och end ska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15F7DAD"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44637A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07E7DA0" w14:textId="77777777" w:rsidR="004D1BD1" w:rsidRPr="00B44083" w:rsidRDefault="004D1BD1" w:rsidP="004217B5">
            <w:pPr>
              <w:tabs>
                <w:tab w:val="left" w:pos="567"/>
              </w:tabs>
              <w:spacing w:before="120" w:after="120"/>
              <w:ind w:left="102" w:right="177"/>
              <w:rPr>
                <w:sz w:val="20"/>
                <w:szCs w:val="20"/>
                <w:lang w:val="sv-SE"/>
              </w:rPr>
            </w:pPr>
            <w:r w:rsidRPr="00B44083">
              <w:rPr>
                <w:sz w:val="20"/>
                <w:szCs w:val="20"/>
                <w:lang w:val="sv-SE"/>
              </w:rPr>
              <w:t>../../../../administrationComment</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FA64428"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89194FC" w14:textId="77777777" w:rsidR="004D1BD1" w:rsidRPr="00B44083" w:rsidRDefault="004D1BD1" w:rsidP="004217B5">
            <w:pPr>
              <w:spacing w:before="120" w:after="120"/>
              <w:ind w:left="149" w:right="136"/>
              <w:rPr>
                <w:sz w:val="20"/>
                <w:szCs w:val="20"/>
                <w:lang w:val="sv-SE"/>
              </w:rPr>
            </w:pPr>
            <w:r w:rsidRPr="00B44083">
              <w:rPr>
                <w:sz w:val="20"/>
                <w:szCs w:val="20"/>
                <w:lang w:val="sv-SE"/>
              </w:rPr>
              <w:t>Kommentar till administrering av vårdpersonal. Exempelvis ”patienten kräktes 30 minuter efter administrering”.</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40D7B76"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3BFEFF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4D10C8E"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../../../../routeOfAdministration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2DB812C" w14:textId="77777777" w:rsidR="004D1BD1" w:rsidRPr="00B44083" w:rsidRDefault="004D1BD1" w:rsidP="004217B5">
            <w:pPr>
              <w:spacing w:before="120" w:after="120"/>
              <w:ind w:left="102"/>
              <w:rPr>
                <w:sz w:val="20"/>
                <w:szCs w:val="20"/>
                <w:lang w:val="sv-SE"/>
              </w:rPr>
            </w:pPr>
            <w:r w:rsidRPr="00B44083">
              <w:rPr>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9F749CD"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Administreringssätt.</w:t>
            </w:r>
          </w:p>
          <w:p w14:paraId="7ED72EFC" w14:textId="77777777" w:rsidR="004D1BD1" w:rsidRPr="00B44083" w:rsidRDefault="004D1BD1" w:rsidP="004217B5">
            <w:pPr>
              <w:spacing w:before="120" w:after="120"/>
              <w:ind w:left="149" w:right="136"/>
              <w:rPr>
                <w:sz w:val="20"/>
                <w:szCs w:val="20"/>
                <w:lang w:val="sv-SE"/>
              </w:rPr>
            </w:pPr>
            <w:r w:rsidRPr="00B44083">
              <w:rPr>
                <w:sz w:val="20"/>
                <w:szCs w:val="20"/>
                <w:lang w:val="sv-SE"/>
              </w:rPr>
              <w:t>Hur produkten ska intas/administreras.</w:t>
            </w:r>
          </w:p>
          <w:p w14:paraId="203280DF" w14:textId="77777777" w:rsidR="004D1BD1" w:rsidRPr="00B44083" w:rsidRDefault="004D1BD1" w:rsidP="004217B5">
            <w:pPr>
              <w:spacing w:before="120" w:after="120"/>
              <w:ind w:left="149" w:right="136"/>
              <w:rPr>
                <w:sz w:val="20"/>
                <w:szCs w:val="20"/>
                <w:lang w:val="sv-SE"/>
              </w:rPr>
            </w:pPr>
            <w:r w:rsidRPr="00B44083">
              <w:rPr>
                <w:sz w:val="20"/>
                <w:szCs w:val="20"/>
                <w:lang w:val="sv-SE"/>
              </w:rPr>
              <w:t>Kan anges med SNOMED-kod.</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C86A049"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02A1162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5663365" w14:textId="79AED126"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CCE80E8"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9342E9B" w14:textId="77777777" w:rsidR="004D1BD1" w:rsidRPr="00B44083" w:rsidRDefault="004D1BD1" w:rsidP="004217B5">
            <w:pPr>
              <w:spacing w:before="120" w:after="120"/>
              <w:ind w:left="149" w:right="136"/>
              <w:rPr>
                <w:sz w:val="20"/>
                <w:szCs w:val="20"/>
                <w:lang w:val="sv-SE"/>
              </w:rPr>
            </w:pPr>
            <w:r w:rsidRPr="00B44083">
              <w:rPr>
                <w:sz w:val="20"/>
                <w:szCs w:val="20"/>
                <w:lang w:val="sv-SE"/>
              </w:rPr>
              <w:t>Kod för administreringssätt.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1ECC07B"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16EBCE7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8DBF6D0" w14:textId="5B903E9B"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998743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8AE321F"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administreringssättskod.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DC5C38D"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75EB0C3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F5C87B0" w14:textId="08B2EAD0"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BCE70A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9C5CC41"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439BBEB"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3D49406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53FD499" w14:textId="14D28D0D"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CCBC3E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0284CD8"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518A39B"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2EBC966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E39C35B" w14:textId="2C5AA4B2"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9085C8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0D2015A"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Administreringssätt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38ACBE2"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6063AA3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3E316FC" w14:textId="48875DD4"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9F5770D"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8E4D55D" w14:textId="24BADD56" w:rsidR="004D1BD1" w:rsidRPr="00B44083" w:rsidRDefault="004D1BD1" w:rsidP="004217B5">
            <w:pPr>
              <w:spacing w:before="120" w:after="120"/>
              <w:ind w:left="149" w:right="136"/>
              <w:rPr>
                <w:sz w:val="20"/>
                <w:szCs w:val="20"/>
                <w:lang w:val="sv-SE"/>
              </w:rPr>
            </w:pPr>
            <w:r w:rsidRPr="00B44083">
              <w:rPr>
                <w:sz w:val="20"/>
                <w:szCs w:val="20"/>
                <w:lang w:val="sv-SE"/>
              </w:rPr>
              <w:t xml:space="preserve">Om administreringssätt är beskriven i ett lokalt kodverk utan OID, eller när kod helt saknas, kan </w:t>
            </w:r>
            <w:r w:rsidR="00F11EF7" w:rsidRPr="00B44083">
              <w:rPr>
                <w:sz w:val="20"/>
                <w:szCs w:val="20"/>
                <w:lang w:val="sv-SE"/>
              </w:rPr>
              <w:t xml:space="preserve">administreringssätt </w:t>
            </w:r>
            <w:r w:rsidRPr="00B44083">
              <w:rPr>
                <w:sz w:val="20"/>
                <w:szCs w:val="20"/>
                <w:lang w:val="sv-SE"/>
              </w:rPr>
              <w:t>anges i originalText. Om originalText anges ska inget annat värde i routeOfAdministration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DDA07A1" w14:textId="77777777" w:rsidR="004D1BD1" w:rsidRPr="00B44083" w:rsidRDefault="004D1BD1" w:rsidP="004217B5">
            <w:pPr>
              <w:spacing w:before="120" w:after="120"/>
              <w:ind w:left="142"/>
              <w:rPr>
                <w:spacing w:val="-1"/>
                <w:szCs w:val="20"/>
                <w:lang w:val="sv-SE"/>
              </w:rPr>
            </w:pPr>
            <w:r w:rsidRPr="00B44083">
              <w:rPr>
                <w:sz w:val="20"/>
                <w:szCs w:val="20"/>
                <w:lang w:val="sv-SE"/>
              </w:rPr>
              <w:t>0..1</w:t>
            </w:r>
          </w:p>
        </w:tc>
      </w:tr>
      <w:tr w:rsidR="004D1BD1" w:rsidRPr="00B44083" w14:paraId="4DA9811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A84F9A2"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../../../../administeringHeal</w:t>
            </w:r>
            <w:r w:rsidRPr="00B44083">
              <w:rPr>
                <w:sz w:val="20"/>
                <w:szCs w:val="20"/>
                <w:lang w:val="sv-SE"/>
              </w:rPr>
              <w:lastRenderedPageBreak/>
              <w:t>thcareProfessional</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A69A1E8" w14:textId="77777777" w:rsidR="004D1BD1" w:rsidRPr="00B44083" w:rsidRDefault="004D1BD1" w:rsidP="004217B5">
            <w:pPr>
              <w:spacing w:before="120" w:after="120"/>
              <w:ind w:left="102"/>
              <w:rPr>
                <w:szCs w:val="20"/>
              </w:rPr>
            </w:pPr>
            <w:r w:rsidRPr="00B44083">
              <w:rPr>
                <w:sz w:val="20"/>
                <w:szCs w:val="20"/>
              </w:rPr>
              <w:lastRenderedPageBreak/>
              <w:t>Healthcare</w:t>
            </w:r>
            <w:r w:rsidRPr="00B44083">
              <w:rPr>
                <w:sz w:val="20"/>
                <w:szCs w:val="20"/>
              </w:rPr>
              <w:lastRenderedPageBreak/>
              <w:t>ProfessionalType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17503E5" w14:textId="77777777" w:rsidR="004D1BD1" w:rsidRPr="00B44083" w:rsidRDefault="004D1BD1" w:rsidP="004217B5">
            <w:pPr>
              <w:spacing w:before="120" w:after="120"/>
              <w:ind w:left="149" w:right="136"/>
              <w:rPr>
                <w:sz w:val="20"/>
                <w:szCs w:val="20"/>
                <w:lang w:val="sv-SE"/>
              </w:rPr>
            </w:pPr>
            <w:r w:rsidRPr="00B44083">
              <w:rPr>
                <w:sz w:val="20"/>
                <w:szCs w:val="20"/>
                <w:lang w:val="sv-SE"/>
              </w:rPr>
              <w:lastRenderedPageBreak/>
              <w:t xml:space="preserve">Information om administrerande vårdpersonal </w:t>
            </w:r>
            <w:r w:rsidRPr="00B44083">
              <w:rPr>
                <w:sz w:val="20"/>
                <w:szCs w:val="20"/>
                <w:lang w:val="sv-SE"/>
              </w:rPr>
              <w:lastRenderedPageBreak/>
              <w:t>och -organisation.</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1232E06" w14:textId="77777777" w:rsidR="004D1BD1" w:rsidRPr="00B44083" w:rsidRDefault="004D1BD1" w:rsidP="004217B5">
            <w:pPr>
              <w:spacing w:before="120" w:after="120"/>
              <w:ind w:left="142"/>
              <w:rPr>
                <w:spacing w:val="-1"/>
                <w:szCs w:val="20"/>
              </w:rPr>
            </w:pPr>
            <w:r w:rsidRPr="00B44083">
              <w:rPr>
                <w:spacing w:val="-1"/>
                <w:sz w:val="20"/>
                <w:szCs w:val="20"/>
              </w:rPr>
              <w:lastRenderedPageBreak/>
              <w:t>1..1</w:t>
            </w:r>
          </w:p>
        </w:tc>
      </w:tr>
      <w:tr w:rsidR="004D1BD1" w:rsidRPr="00B44083" w14:paraId="7BB4FBA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ACADC58" w14:textId="77777777" w:rsidR="004D1BD1" w:rsidRPr="00B44083" w:rsidRDefault="004D1BD1" w:rsidP="004217B5">
            <w:pPr>
              <w:tabs>
                <w:tab w:val="left" w:pos="567"/>
              </w:tabs>
              <w:spacing w:before="120" w:after="120"/>
              <w:ind w:left="102" w:right="177"/>
              <w:rPr>
                <w:szCs w:val="20"/>
                <w:lang w:val="sv-SE"/>
              </w:rPr>
            </w:pPr>
            <w:r w:rsidRPr="00B44083">
              <w:rPr>
                <w:sz w:val="20"/>
                <w:szCs w:val="20"/>
                <w:lang w:val="sv-SE"/>
              </w:rPr>
              <w:t>../../../../../a</w:t>
            </w:r>
            <w:r w:rsidRPr="00B44083">
              <w:rPr>
                <w:spacing w:val="-1"/>
                <w:sz w:val="20"/>
                <w:szCs w:val="20"/>
                <w:lang w:val="sv-SE"/>
              </w:rPr>
              <w:t>uthorTime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3741F9E" w14:textId="77777777" w:rsidR="004D1BD1" w:rsidRPr="00B44083" w:rsidRDefault="004D1BD1" w:rsidP="004217B5">
            <w:pPr>
              <w:spacing w:before="120" w:after="120"/>
              <w:ind w:left="102"/>
              <w:rPr>
                <w:rFonts w:cs="Arial"/>
                <w:color w:val="FF0000"/>
                <w:sz w:val="20"/>
                <w:szCs w:val="20"/>
                <w:lang w:val="sv-SE"/>
              </w:rPr>
            </w:pPr>
            <w:r w:rsidRPr="00B44083">
              <w:rPr>
                <w:sz w:val="20"/>
                <w:szCs w:val="20"/>
                <w:lang w:val="sv-SE"/>
              </w:rPr>
              <w:t>TimeStampType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8EDCFC9" w14:textId="77777777" w:rsidR="004D1BD1" w:rsidRPr="00B44083" w:rsidRDefault="004D1BD1" w:rsidP="004217B5">
            <w:pPr>
              <w:spacing w:before="120" w:after="120"/>
              <w:ind w:left="149" w:right="136"/>
              <w:rPr>
                <w:sz w:val="20"/>
                <w:szCs w:val="20"/>
                <w:lang w:val="sv-SE"/>
              </w:rPr>
            </w:pPr>
            <w:r w:rsidRPr="00B44083">
              <w:rPr>
                <w:sz w:val="20"/>
                <w:szCs w:val="20"/>
                <w:lang w:val="sv-SE"/>
              </w:rPr>
              <w:t>Tidpunkt för signering av administrering.</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6490E43"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188B889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92805CB"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healthcareProfessionalHSAId</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F7336F4" w14:textId="77777777" w:rsidR="004D1BD1" w:rsidRPr="00B44083" w:rsidRDefault="004D1BD1" w:rsidP="004217B5">
            <w:pPr>
              <w:spacing w:before="120" w:after="120"/>
              <w:ind w:left="102"/>
              <w:rPr>
                <w:rFonts w:cs="Arial"/>
                <w:sz w:val="20"/>
                <w:szCs w:val="20"/>
              </w:rPr>
            </w:pPr>
            <w:r w:rsidRPr="00B44083">
              <w:rPr>
                <w:sz w:val="20"/>
                <w:szCs w:val="20"/>
              </w:rPr>
              <w:t>HSAIdType</w:t>
            </w:r>
          </w:p>
          <w:p w14:paraId="4210124C"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D9AB769"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Administrerande personals HSA-id.</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37B3420"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5094794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C02ED74"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healthcareProfessionalName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75C5F9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DCD207F"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administrerande personal. Om tillgängligt ska detta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164516D"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529D46B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AFE2303"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healthcareProfessionalRoleCode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2921217" w14:textId="77777777" w:rsidR="004D1BD1" w:rsidRPr="00B44083" w:rsidRDefault="004D1BD1" w:rsidP="004217B5">
            <w:pPr>
              <w:spacing w:before="120" w:after="120"/>
              <w:ind w:left="102"/>
              <w:rPr>
                <w:spacing w:val="-1"/>
                <w:sz w:val="20"/>
                <w:szCs w:val="20"/>
              </w:rPr>
            </w:pPr>
            <w:r w:rsidRPr="00B44083">
              <w:rPr>
                <w:spacing w:val="-1"/>
                <w:sz w:val="20"/>
                <w:szCs w:val="20"/>
              </w:rPr>
              <w:t xml:space="preserve">CVType </w:t>
            </w:r>
          </w:p>
          <w:p w14:paraId="28CCDAB1"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5EE8613" w14:textId="77777777" w:rsidR="004D1BD1" w:rsidRPr="00B44083" w:rsidRDefault="004D1BD1" w:rsidP="004217B5">
            <w:pPr>
              <w:spacing w:before="120" w:after="120"/>
              <w:ind w:left="149" w:right="136"/>
              <w:rPr>
                <w:sz w:val="20"/>
                <w:szCs w:val="20"/>
                <w:lang w:val="sv-SE"/>
              </w:rPr>
            </w:pPr>
            <w:r w:rsidRPr="00B44083">
              <w:rPr>
                <w:sz w:val="20"/>
                <w:szCs w:val="20"/>
                <w:lang w:val="sv-SE"/>
              </w:rPr>
              <w:t>Information om administrerande persons befattning. Om möjligt ska KV Befattning (OID 1.2.752.129.2.2.1.4) användas, se referens [</w:t>
            </w:r>
            <w:r w:rsidRPr="00B44083">
              <w:fldChar w:fldCharType="begin"/>
            </w:r>
            <w:r w:rsidRPr="00B44083">
              <w:rPr>
                <w:sz w:val="20"/>
                <w:szCs w:val="20"/>
                <w:lang w:val="sv-SE"/>
              </w:rPr>
              <w:instrText xml:space="preserve"> REF _Ref383778264 \h  \* MERGEFORMAT </w:instrText>
            </w:r>
            <w:r w:rsidRPr="00B44083">
              <w:fldChar w:fldCharType="separate"/>
            </w:r>
            <w:r w:rsidRPr="00B44083">
              <w:rPr>
                <w:sz w:val="20"/>
                <w:szCs w:val="20"/>
                <w:lang w:val="sv-SE"/>
              </w:rPr>
              <w:t>R6</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A9A7592"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34C598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6AFC5A8"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03EA7AE"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EB39C8D" w14:textId="77777777" w:rsidR="004D1BD1" w:rsidRPr="00B44083" w:rsidRDefault="004D1BD1" w:rsidP="004217B5">
            <w:pPr>
              <w:spacing w:before="120" w:after="120"/>
              <w:ind w:left="149" w:right="136"/>
              <w:rPr>
                <w:sz w:val="20"/>
                <w:szCs w:val="20"/>
                <w:lang w:val="sv-SE"/>
              </w:rPr>
            </w:pPr>
            <w:r w:rsidRPr="00B44083">
              <w:rPr>
                <w:sz w:val="20"/>
                <w:szCs w:val="20"/>
                <w:lang w:val="sv-SE"/>
              </w:rPr>
              <w:t>Befattningskod.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B8974A3"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C352D4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3132806"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0F32674"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B170A6D"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befattningskod.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DF7F314"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85F220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F1766B8"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FCC7DFB"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309D78E"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befattningskod.</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B9F4677"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755C569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4A8C4AD"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98DF6CB"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6418A55"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befattningskod.</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B64CEBF"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6D7EC6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271E911"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7071CB3"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6E4CBAF" w14:textId="77777777" w:rsidR="004D1BD1" w:rsidRPr="00B44083" w:rsidRDefault="004D1BD1" w:rsidP="004217B5">
            <w:pPr>
              <w:spacing w:before="120" w:after="120"/>
              <w:ind w:left="149" w:right="136"/>
              <w:rPr>
                <w:sz w:val="20"/>
                <w:szCs w:val="20"/>
                <w:lang w:val="sv-SE"/>
              </w:rPr>
            </w:pPr>
            <w:r w:rsidRPr="00B44083">
              <w:rPr>
                <w:sz w:val="20"/>
                <w:szCs w:val="20"/>
                <w:lang w:val="sv-SE"/>
              </w:rPr>
              <w:t>Befattningskoden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266A516"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2427B9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495C440"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rFonts w:cs="Times New Roman"/>
                <w:sz w:val="20"/>
                <w:szCs w:val="20"/>
              </w:rPr>
              <w:t>../../../</w:t>
            </w:r>
            <w:r w:rsidRPr="00B44083">
              <w:rPr>
                <w:rFonts w:cs="Times New Roman"/>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0969D00"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D11C2FE" w14:textId="77777777" w:rsidR="004D1BD1" w:rsidRPr="00B44083" w:rsidRDefault="004D1BD1" w:rsidP="004217B5">
            <w:pPr>
              <w:spacing w:before="120" w:after="120"/>
              <w:ind w:left="149" w:right="136"/>
              <w:rPr>
                <w:sz w:val="20"/>
                <w:szCs w:val="20"/>
                <w:lang w:val="sv-SE"/>
              </w:rPr>
            </w:pPr>
            <w:r w:rsidRPr="00B44083">
              <w:rPr>
                <w:sz w:val="20"/>
                <w:szCs w:val="20"/>
                <w:lang w:val="sv-SE"/>
              </w:rPr>
              <w:t>Om befattning är beskriven i ett lokalt kodverk utan OID, eller när kod helt saknas, kan en beskrivande text anges i originalText.</w:t>
            </w:r>
          </w:p>
          <w:p w14:paraId="3D727ABE" w14:textId="77777777" w:rsidR="004D1BD1" w:rsidRPr="00B44083" w:rsidRDefault="004D1BD1" w:rsidP="004217B5">
            <w:pPr>
              <w:spacing w:before="120" w:after="120"/>
              <w:ind w:left="149" w:right="136"/>
              <w:rPr>
                <w:sz w:val="20"/>
                <w:szCs w:val="20"/>
                <w:lang w:val="sv-SE"/>
              </w:rPr>
            </w:pPr>
            <w:r w:rsidRPr="00B44083">
              <w:rPr>
                <w:sz w:val="20"/>
                <w:szCs w:val="20"/>
                <w:lang w:val="sv-SE"/>
              </w:rPr>
              <w:t>Om originalText anges ska inget annat värde i healthcareProfessionalRoleCode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BDB9726"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77D90CC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B8D757A"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pacing w:val="-1"/>
                <w:sz w:val="20"/>
                <w:szCs w:val="20"/>
              </w:rPr>
              <w:t>../../../healthcareProfessionalOrgUnit</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CE0A6AE" w14:textId="77777777" w:rsidR="004D1BD1" w:rsidRPr="00B44083" w:rsidRDefault="004D1BD1" w:rsidP="004217B5">
            <w:pPr>
              <w:spacing w:before="120" w:after="120"/>
              <w:ind w:left="102"/>
              <w:rPr>
                <w:spacing w:val="-1"/>
                <w:szCs w:val="20"/>
              </w:rPr>
            </w:pPr>
            <w:r w:rsidRPr="00B44083">
              <w:rPr>
                <w:spacing w:val="-1"/>
                <w:sz w:val="20"/>
                <w:szCs w:val="20"/>
              </w:rPr>
              <w:t>OrgUnitType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167477E" w14:textId="77777777" w:rsidR="004D1BD1" w:rsidRPr="00B44083" w:rsidRDefault="004D1BD1" w:rsidP="004217B5">
            <w:pPr>
              <w:spacing w:before="120" w:after="120"/>
              <w:ind w:left="149" w:right="136"/>
              <w:rPr>
                <w:sz w:val="20"/>
                <w:szCs w:val="20"/>
                <w:lang w:val="sv-SE"/>
              </w:rPr>
            </w:pPr>
            <w:r w:rsidRPr="00B44083">
              <w:rPr>
                <w:sz w:val="20"/>
                <w:szCs w:val="20"/>
                <w:lang w:val="sv-SE"/>
              </w:rPr>
              <w:t>Den organisation som administrerande personal är uppdragstagare på.</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22E5E00"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156DC8E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CCD01F1"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../../../../orgUnitHSAId</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FD062ED" w14:textId="77777777" w:rsidR="004D1BD1" w:rsidRPr="00B44083" w:rsidRDefault="004D1BD1" w:rsidP="004217B5">
            <w:pPr>
              <w:spacing w:before="120" w:after="120"/>
              <w:ind w:left="102"/>
              <w:rPr>
                <w:spacing w:val="-1"/>
                <w:szCs w:val="20"/>
              </w:rPr>
            </w:pPr>
            <w:r w:rsidRPr="00B44083">
              <w:rPr>
                <w:spacing w:val="-1"/>
                <w:sz w:val="20"/>
                <w:szCs w:val="20"/>
              </w:rPr>
              <w:t>HSAIdType</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86FF8E9" w14:textId="77777777" w:rsidR="004D1BD1" w:rsidRPr="00B44083" w:rsidRDefault="004D1BD1" w:rsidP="004217B5">
            <w:pPr>
              <w:spacing w:before="120" w:after="120"/>
              <w:ind w:left="149" w:right="136"/>
              <w:rPr>
                <w:sz w:val="20"/>
                <w:szCs w:val="20"/>
                <w:lang w:val="sv-SE"/>
              </w:rPr>
            </w:pPr>
            <w:r w:rsidRPr="00B44083">
              <w:rPr>
                <w:sz w:val="20"/>
                <w:szCs w:val="20"/>
                <w:lang w:val="sv-SE"/>
              </w:rPr>
              <w:t>HSA-id för organisationsenhet. I de fall då HSA-id inte finns tillgängligt i systemet ska lokalt id anges (unikt inom källsystemet).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AACE22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06E5C3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FC0A5ED"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../../../../orgUnitName</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CAA3970"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96A23F9" w14:textId="77777777" w:rsidR="004D1BD1" w:rsidRPr="00B44083" w:rsidRDefault="004D1BD1" w:rsidP="004217B5">
            <w:pPr>
              <w:spacing w:before="120" w:after="120"/>
              <w:ind w:left="149" w:right="136"/>
              <w:rPr>
                <w:sz w:val="20"/>
                <w:szCs w:val="20"/>
                <w:lang w:val="sv-SE"/>
              </w:rPr>
            </w:pPr>
            <w:r w:rsidRPr="00B44083">
              <w:rPr>
                <w:sz w:val="20"/>
                <w:szCs w:val="20"/>
                <w:lang w:val="sv-SE"/>
              </w:rPr>
              <w:t>Namnet på den organisation som administrerande personal är uppdragstagare på.</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7F300B0"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607B86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4D59D8C" w14:textId="77777777" w:rsidR="004D1BD1" w:rsidRPr="00B44083" w:rsidRDefault="004D1BD1" w:rsidP="004217B5">
            <w:pPr>
              <w:tabs>
                <w:tab w:val="left" w:pos="567"/>
              </w:tabs>
              <w:spacing w:before="120" w:after="120"/>
              <w:ind w:left="102" w:right="177"/>
              <w:rPr>
                <w:szCs w:val="20"/>
              </w:rPr>
            </w:pPr>
            <w:r w:rsidRPr="00B44083">
              <w:rPr>
                <w:sz w:val="20"/>
                <w:szCs w:val="20"/>
                <w:lang w:val="sv-SE"/>
              </w:rPr>
              <w:lastRenderedPageBreak/>
              <w:t>../../</w:t>
            </w:r>
            <w:r w:rsidRPr="00B44083">
              <w:rPr>
                <w:sz w:val="20"/>
                <w:szCs w:val="20"/>
              </w:rPr>
              <w:t>../../../../orgUnitTelecom</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209FAB1"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3E35BA7" w14:textId="77777777" w:rsidR="004D1BD1" w:rsidRPr="00B44083" w:rsidRDefault="004D1BD1" w:rsidP="004217B5">
            <w:pPr>
              <w:spacing w:before="120" w:after="120"/>
              <w:ind w:left="149" w:right="136"/>
              <w:rPr>
                <w:sz w:val="20"/>
                <w:szCs w:val="20"/>
                <w:lang w:val="sv-SE"/>
              </w:rPr>
            </w:pPr>
            <w:r w:rsidRPr="00B44083">
              <w:rPr>
                <w:sz w:val="20"/>
                <w:szCs w:val="20"/>
                <w:lang w:val="sv-SE"/>
              </w:rPr>
              <w:t>Telefon till organisationsenhet.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43FD92E"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659A31B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DE15086"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../../../../orgUnitEmail</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7DB1CB7"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BE97205" w14:textId="77777777" w:rsidR="004D1BD1" w:rsidRPr="00B44083" w:rsidRDefault="004D1BD1" w:rsidP="004217B5">
            <w:pPr>
              <w:spacing w:before="120" w:after="120"/>
              <w:ind w:left="149" w:right="136"/>
              <w:rPr>
                <w:sz w:val="20"/>
                <w:szCs w:val="20"/>
                <w:lang w:val="sv-SE"/>
              </w:rPr>
            </w:pPr>
            <w:r w:rsidRPr="00B44083">
              <w:rPr>
                <w:sz w:val="20"/>
                <w:szCs w:val="20"/>
                <w:lang w:val="sv-SE"/>
              </w:rPr>
              <w:t>E-post till organisationsenhet.</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5C805FB"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6D24E82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7714663"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../../../../orgUnitAddress</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FA6442A"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2891F74B" w14:textId="77777777" w:rsidR="004D1BD1" w:rsidRPr="00B44083" w:rsidRDefault="004D1BD1" w:rsidP="004217B5">
            <w:pPr>
              <w:spacing w:before="120" w:after="120"/>
              <w:ind w:left="149" w:right="136"/>
              <w:rPr>
                <w:sz w:val="20"/>
                <w:szCs w:val="20"/>
                <w:lang w:val="sv-SE"/>
              </w:rPr>
            </w:pPr>
            <w:r w:rsidRPr="00B44083">
              <w:rPr>
                <w:sz w:val="20"/>
                <w:szCs w:val="20"/>
                <w:lang w:val="sv-SE"/>
              </w:rPr>
              <w:t>Postadress för den organisation som administrerande personal är uppdragstagare på.</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2C8D1CA"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51C659D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BEC1696" w14:textId="77777777" w:rsidR="004D1BD1" w:rsidRPr="00B44083" w:rsidRDefault="004D1BD1" w:rsidP="004217B5">
            <w:pPr>
              <w:tabs>
                <w:tab w:val="left" w:pos="567"/>
              </w:tabs>
              <w:spacing w:before="120" w:after="120"/>
              <w:ind w:left="102" w:right="177"/>
              <w:rPr>
                <w:szCs w:val="20"/>
              </w:rPr>
            </w:pPr>
            <w:r w:rsidRPr="00B44083">
              <w:rPr>
                <w:sz w:val="20"/>
                <w:szCs w:val="20"/>
                <w:lang w:val="sv-SE"/>
              </w:rPr>
              <w:t>../../</w:t>
            </w:r>
            <w:r w:rsidRPr="00B44083">
              <w:rPr>
                <w:sz w:val="20"/>
                <w:szCs w:val="20"/>
              </w:rPr>
              <w:t>../../../../orgUnitLocation</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B2B5C38"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797DC77A" w14:textId="5A7FF292" w:rsidR="004D1BD1" w:rsidRPr="00B44083" w:rsidRDefault="004D1BD1" w:rsidP="004217B5">
            <w:pPr>
              <w:spacing w:before="120" w:after="120"/>
              <w:ind w:left="149" w:right="136"/>
              <w:rPr>
                <w:sz w:val="20"/>
                <w:szCs w:val="20"/>
                <w:lang w:val="sv-SE"/>
              </w:rPr>
            </w:pPr>
            <w:r w:rsidRPr="00B44083">
              <w:rPr>
                <w:sz w:val="20"/>
                <w:szCs w:val="20"/>
                <w:lang w:val="sv-SE"/>
              </w:rPr>
              <w:t>Text som anger namnet på plats eller ort f</w:t>
            </w:r>
            <w:r w:rsidR="00EC51FC" w:rsidRPr="00B44083">
              <w:rPr>
                <w:sz w:val="20"/>
                <w:szCs w:val="20"/>
                <w:lang w:val="sv-SE"/>
              </w:rPr>
              <w:t>ö</w:t>
            </w:r>
            <w:r w:rsidRPr="00B44083">
              <w:rPr>
                <w:sz w:val="20"/>
                <w:szCs w:val="20"/>
                <w:lang w:val="sv-SE"/>
              </w:rPr>
              <w:t>r organisationens fysiska placering.</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695A8C54" w14:textId="77777777" w:rsidR="004D1BD1" w:rsidRPr="00B44083" w:rsidRDefault="004D1BD1" w:rsidP="004217B5">
            <w:pPr>
              <w:spacing w:before="120" w:after="120"/>
              <w:ind w:left="142"/>
              <w:rPr>
                <w:szCs w:val="20"/>
              </w:rPr>
            </w:pPr>
            <w:r w:rsidRPr="00B44083">
              <w:rPr>
                <w:sz w:val="20"/>
                <w:szCs w:val="20"/>
              </w:rPr>
              <w:t>0..1</w:t>
            </w:r>
          </w:p>
        </w:tc>
      </w:tr>
      <w:tr w:rsidR="004D1BD1" w:rsidRPr="00B44083" w14:paraId="1AC4846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1717974" w14:textId="77777777" w:rsidR="004D1BD1" w:rsidRPr="00B44083" w:rsidRDefault="004D1BD1" w:rsidP="004217B5">
            <w:pPr>
              <w:tabs>
                <w:tab w:val="left" w:pos="567"/>
              </w:tabs>
              <w:spacing w:before="120" w:after="120"/>
              <w:ind w:left="102" w:right="177"/>
              <w:rPr>
                <w:szCs w:val="20"/>
              </w:rPr>
            </w:pPr>
            <w:r w:rsidRPr="00B44083">
              <w:rPr>
                <w:color w:val="FF0000"/>
                <w:sz w:val="20"/>
                <w:szCs w:val="20"/>
              </w:rPr>
              <w:t>../</w:t>
            </w:r>
            <w:r w:rsidRPr="00B44083">
              <w:rPr>
                <w:color w:val="FF0000"/>
                <w:sz w:val="20"/>
                <w:szCs w:val="20"/>
                <w:lang w:val="sv-SE"/>
              </w:rPr>
              <w:t>../</w:t>
            </w:r>
            <w:r w:rsidRPr="00B44083">
              <w:rPr>
                <w:color w:val="FF0000"/>
                <w:sz w:val="20"/>
                <w:szCs w:val="20"/>
              </w:rPr>
              <w:t>../../../healthcareProfessional</w:t>
            </w:r>
            <w:r w:rsidRPr="00B44083">
              <w:rPr>
                <w:color w:val="FF0000"/>
                <w:spacing w:val="-1"/>
                <w:sz w:val="20"/>
                <w:szCs w:val="20"/>
              </w:rPr>
              <w:t>careUnitHSAId</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394D23A5" w14:textId="77777777" w:rsidR="004D1BD1" w:rsidRPr="00B44083" w:rsidRDefault="004D1BD1" w:rsidP="004217B5">
            <w:pPr>
              <w:spacing w:before="120" w:after="120"/>
              <w:ind w:left="102"/>
              <w:rPr>
                <w:spacing w:val="-1"/>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F5D35E0" w14:textId="77777777" w:rsidR="004D1BD1" w:rsidRPr="00B44083" w:rsidRDefault="004D1BD1" w:rsidP="004217B5">
            <w:pPr>
              <w:spacing w:before="120" w:after="120"/>
              <w:ind w:left="149" w:right="136"/>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15E8B06A" w14:textId="77777777" w:rsidR="004D1BD1" w:rsidRPr="00B44083" w:rsidRDefault="004D1BD1" w:rsidP="004217B5">
            <w:pPr>
              <w:spacing w:before="120" w:after="120"/>
              <w:ind w:left="142"/>
              <w:rPr>
                <w:szCs w:val="20"/>
              </w:rPr>
            </w:pPr>
            <w:r w:rsidRPr="00B44083">
              <w:rPr>
                <w:color w:val="FF0000"/>
                <w:spacing w:val="-1"/>
                <w:sz w:val="20"/>
                <w:szCs w:val="20"/>
              </w:rPr>
              <w:t>0..0</w:t>
            </w:r>
          </w:p>
        </w:tc>
      </w:tr>
      <w:tr w:rsidR="004D1BD1" w:rsidRPr="00B44083" w14:paraId="16A0BAB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001888F0" w14:textId="77777777" w:rsidR="004D1BD1" w:rsidRPr="00B44083" w:rsidRDefault="004D1BD1" w:rsidP="004217B5">
            <w:pPr>
              <w:tabs>
                <w:tab w:val="left" w:pos="567"/>
              </w:tabs>
              <w:spacing w:before="120" w:after="120"/>
              <w:ind w:left="102" w:right="177"/>
              <w:rPr>
                <w:color w:val="FF0000"/>
                <w:sz w:val="20"/>
                <w:szCs w:val="20"/>
              </w:rPr>
            </w:pPr>
            <w:r w:rsidRPr="00B44083">
              <w:rPr>
                <w:color w:val="FF0000"/>
                <w:sz w:val="20"/>
                <w:szCs w:val="20"/>
              </w:rPr>
              <w:t>../../../../../healthcareProfessionalcareGiverHSAId</w:t>
            </w:r>
          </w:p>
        </w:tc>
        <w:tc>
          <w:tcPr>
            <w:tcW w:w="124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484A1C07" w14:textId="77777777" w:rsidR="004D1BD1" w:rsidRPr="00B44083" w:rsidRDefault="004D1BD1" w:rsidP="004217B5">
            <w:pPr>
              <w:spacing w:before="120" w:after="120"/>
              <w:ind w:left="102"/>
              <w:rPr>
                <w:color w:val="FF0000"/>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E222544" w14:textId="77777777" w:rsidR="004D1BD1" w:rsidRPr="00B44083" w:rsidRDefault="004D1BD1" w:rsidP="004217B5">
            <w:pPr>
              <w:spacing w:before="120" w:after="120"/>
              <w:ind w:left="149" w:right="136"/>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6F5FB" w:themeFill="accent5" w:themeFillTint="33"/>
          </w:tcPr>
          <w:p w14:paraId="5EFC7852" w14:textId="77777777" w:rsidR="004D1BD1" w:rsidRPr="00B44083" w:rsidRDefault="004D1BD1" w:rsidP="004217B5">
            <w:pPr>
              <w:spacing w:before="120" w:after="120"/>
              <w:ind w:left="142"/>
              <w:rPr>
                <w:color w:val="FF0000"/>
                <w:sz w:val="20"/>
                <w:szCs w:val="20"/>
              </w:rPr>
            </w:pPr>
            <w:r w:rsidRPr="00B44083">
              <w:rPr>
                <w:color w:val="FF0000"/>
                <w:sz w:val="20"/>
                <w:szCs w:val="20"/>
              </w:rPr>
              <w:t>0..0</w:t>
            </w:r>
          </w:p>
        </w:tc>
      </w:tr>
      <w:tr w:rsidR="004D1BD1" w:rsidRPr="00B44083" w14:paraId="5F5D7E3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08EBE3"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../../../../d</w:t>
            </w:r>
            <w:r w:rsidRPr="00B44083">
              <w:rPr>
                <w:spacing w:val="-1"/>
                <w:sz w:val="20"/>
                <w:szCs w:val="20"/>
                <w:lang w:val="sv-SE"/>
              </w:rPr>
              <w:t>rug</w:t>
            </w:r>
          </w:p>
          <w:p w14:paraId="0B0B4589" w14:textId="77777777" w:rsidR="00DB7F59" w:rsidRPr="00B44083" w:rsidRDefault="00DB7F59" w:rsidP="004217B5">
            <w:pPr>
              <w:spacing w:before="120" w:after="120"/>
              <w:ind w:left="102" w:right="177"/>
              <w:rPr>
                <w:spacing w:val="-1"/>
                <w:sz w:val="20"/>
                <w:szCs w:val="20"/>
                <w:lang w:val="sv-SE"/>
              </w:rPr>
            </w:pPr>
          </w:p>
          <w:p w14:paraId="2F2862B7" w14:textId="4C96B875" w:rsidR="00DB7F59" w:rsidRPr="00B44083" w:rsidRDefault="00DB7F59" w:rsidP="004217B5">
            <w:pPr>
              <w:spacing w:before="120" w:after="120"/>
              <w:ind w:left="102" w:right="177"/>
              <w:rPr>
                <w:b/>
                <w:b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B5FC499" w14:textId="77777777" w:rsidR="004D1BD1" w:rsidRPr="00B44083" w:rsidRDefault="004D1BD1" w:rsidP="004217B5">
            <w:pPr>
              <w:spacing w:before="120" w:after="120"/>
              <w:ind w:left="102"/>
              <w:rPr>
                <w:sz w:val="20"/>
                <w:szCs w:val="20"/>
                <w:lang w:val="sv-SE"/>
              </w:rPr>
            </w:pPr>
            <w:r w:rsidRPr="00B44083">
              <w:rPr>
                <w:sz w:val="20"/>
                <w:szCs w:val="20"/>
                <w:lang w:val="sv-SE"/>
              </w:rPr>
              <w:t>DrugChoiceType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405EB4F" w14:textId="77777777" w:rsidR="004D1BD1" w:rsidRPr="00B44083" w:rsidRDefault="004D1BD1" w:rsidP="004217B5">
            <w:pPr>
              <w:spacing w:before="120" w:after="120"/>
              <w:ind w:left="149" w:right="136"/>
              <w:rPr>
                <w:sz w:val="20"/>
                <w:szCs w:val="20"/>
                <w:lang w:val="sv-SE"/>
              </w:rPr>
            </w:pPr>
            <w:r w:rsidRPr="00B44083">
              <w:rPr>
                <w:sz w:val="20"/>
                <w:szCs w:val="20"/>
                <w:lang w:val="sv-SE"/>
              </w:rPr>
              <w:t>Läkemedelsval.</w:t>
            </w:r>
          </w:p>
          <w:p w14:paraId="52212BB6" w14:textId="77777777" w:rsidR="004D1BD1" w:rsidRPr="00B44083" w:rsidRDefault="004D1BD1" w:rsidP="004217B5">
            <w:pPr>
              <w:spacing w:before="120" w:after="120"/>
              <w:ind w:left="149" w:right="136"/>
              <w:rPr>
                <w:sz w:val="20"/>
                <w:szCs w:val="20"/>
                <w:lang w:val="sv-SE"/>
              </w:rPr>
            </w:pPr>
            <w:r w:rsidRPr="00B44083">
              <w:rPr>
                <w:sz w:val="20"/>
                <w:szCs w:val="20"/>
                <w:lang w:val="sv-SE"/>
              </w:rPr>
              <w:t>OBS: Ett och endast ett av följande alternativ:</w:t>
            </w:r>
          </w:p>
          <w:p w14:paraId="5D96C22D" w14:textId="77777777" w:rsidR="004D1BD1" w:rsidRPr="00B44083" w:rsidRDefault="004D1BD1" w:rsidP="004217B5">
            <w:pPr>
              <w:spacing w:before="120" w:after="120"/>
              <w:ind w:left="149" w:right="136"/>
              <w:rPr>
                <w:sz w:val="20"/>
                <w:szCs w:val="20"/>
                <w:lang w:val="sv-SE"/>
              </w:rPr>
            </w:pPr>
          </w:p>
          <w:p w14:paraId="7BA4291D" w14:textId="77777777" w:rsidR="004D1BD1" w:rsidRPr="00B44083" w:rsidRDefault="004D1BD1" w:rsidP="004217B5">
            <w:pPr>
              <w:pStyle w:val="Liststycke"/>
              <w:numPr>
                <w:ilvl w:val="0"/>
                <w:numId w:val="10"/>
              </w:numPr>
              <w:spacing w:before="120" w:after="120"/>
              <w:ind w:left="574" w:right="136"/>
              <w:rPr>
                <w:lang w:val="sv-SE"/>
              </w:rPr>
            </w:pPr>
            <w:r w:rsidRPr="00B44083">
              <w:rPr>
                <w:lang w:val="sv-SE"/>
              </w:rPr>
              <w:t>unstructuredDrugInformation (fritextval/extemporeberedning)</w:t>
            </w:r>
          </w:p>
          <w:p w14:paraId="63CA2589" w14:textId="77777777" w:rsidR="004D1BD1" w:rsidRPr="00B44083" w:rsidRDefault="004D1BD1" w:rsidP="004217B5">
            <w:pPr>
              <w:pStyle w:val="Liststycke"/>
              <w:numPr>
                <w:ilvl w:val="0"/>
                <w:numId w:val="10"/>
              </w:numPr>
              <w:spacing w:before="120" w:after="120"/>
              <w:ind w:left="574" w:right="136"/>
              <w:rPr>
                <w:lang w:val="sv-SE"/>
              </w:rPr>
            </w:pPr>
            <w:r w:rsidRPr="00B44083">
              <w:rPr>
                <w:lang w:val="sv-SE"/>
              </w:rPr>
              <w:t>merchandise (handelsvara)</w:t>
            </w:r>
          </w:p>
          <w:p w14:paraId="5D0ED71A" w14:textId="77777777" w:rsidR="004D1BD1" w:rsidRPr="00B44083" w:rsidRDefault="004D1BD1" w:rsidP="004217B5">
            <w:pPr>
              <w:pStyle w:val="Liststycke"/>
              <w:numPr>
                <w:ilvl w:val="0"/>
                <w:numId w:val="10"/>
              </w:numPr>
              <w:spacing w:before="120" w:after="120"/>
              <w:ind w:left="574" w:right="136"/>
              <w:rPr>
                <w:lang w:val="sv-SE"/>
              </w:rPr>
            </w:pPr>
            <w:r w:rsidRPr="00B44083">
              <w:rPr>
                <w:lang w:val="sv-SE"/>
              </w:rPr>
              <w:t>drugArticle (läkemedelsartikel)</w:t>
            </w:r>
          </w:p>
          <w:p w14:paraId="1D5EF496" w14:textId="77777777" w:rsidR="004D1BD1" w:rsidRPr="00B44083" w:rsidRDefault="004D1BD1" w:rsidP="004217B5">
            <w:pPr>
              <w:pStyle w:val="Liststycke"/>
              <w:numPr>
                <w:ilvl w:val="0"/>
                <w:numId w:val="10"/>
              </w:numPr>
              <w:spacing w:before="120" w:after="120"/>
              <w:ind w:left="574" w:right="136"/>
              <w:rPr>
                <w:lang w:val="sv-SE"/>
              </w:rPr>
            </w:pPr>
            <w:r w:rsidRPr="00B44083">
              <w:rPr>
                <w:lang w:val="sv-SE"/>
              </w:rPr>
              <w:t>drug (läkemedelsprodukt)</w:t>
            </w:r>
          </w:p>
          <w:p w14:paraId="5ED9E6CC" w14:textId="77777777" w:rsidR="004D1BD1" w:rsidRPr="00B44083" w:rsidRDefault="004D1BD1" w:rsidP="004217B5">
            <w:pPr>
              <w:pStyle w:val="Liststycke"/>
              <w:numPr>
                <w:ilvl w:val="0"/>
                <w:numId w:val="10"/>
              </w:numPr>
              <w:spacing w:before="120" w:after="120"/>
              <w:ind w:left="574" w:right="136"/>
              <w:rPr>
                <w:spacing w:val="-1"/>
                <w:lang w:val="sv-SE"/>
              </w:rPr>
            </w:pPr>
            <w:r w:rsidRPr="00B44083">
              <w:rPr>
                <w:lang w:val="sv-SE"/>
              </w:rPr>
              <w:t>generics (generika/utbytesgrupp)</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7804D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A4D7D0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0BF2DD1"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../comment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4D62BF"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D21F96" w14:textId="77777777" w:rsidR="004D1BD1" w:rsidRPr="00B44083" w:rsidRDefault="004D1BD1" w:rsidP="004217B5">
            <w:pPr>
              <w:spacing w:before="120" w:after="120"/>
              <w:ind w:left="149" w:right="136"/>
              <w:rPr>
                <w:sz w:val="20"/>
                <w:szCs w:val="20"/>
                <w:lang w:val="sv-SE"/>
              </w:rPr>
            </w:pPr>
            <w:r w:rsidRPr="00B44083">
              <w:rPr>
                <w:sz w:val="20"/>
                <w:szCs w:val="20"/>
                <w:lang w:val="sv-SE"/>
              </w:rPr>
              <w:t>Kommentar om läkemedelsval.</w:t>
            </w:r>
          </w:p>
          <w:p w14:paraId="4812B467" w14:textId="77777777" w:rsidR="004D1BD1" w:rsidRPr="00B44083" w:rsidRDefault="004D1BD1" w:rsidP="004217B5">
            <w:pPr>
              <w:spacing w:before="120" w:after="120"/>
              <w:ind w:left="149" w:right="136"/>
              <w:rPr>
                <w:spacing w:val="-1"/>
                <w:sz w:val="20"/>
                <w:szCs w:val="20"/>
                <w:lang w:val="sv-SE"/>
              </w:rPr>
            </w:pPr>
            <w:r w:rsidRPr="00B44083">
              <w:rPr>
                <w:sz w:val="20"/>
                <w:szCs w:val="20"/>
                <w:lang w:val="sv-SE"/>
              </w:rPr>
              <w:t>Text som innehåller en kommentar till det administrerade läkemedlet. Fältet kan användas för att specificera ytterligare läkemedel eller läkemedelsnära produkter, t.ex. i samband med spädning och infusion där läkemedlet består av en huvudingrediens men där spädningsvätskor eller motsvarande också kan behöva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09FB77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0DA5F2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C390D2" w14:textId="77777777" w:rsidR="004D1BD1" w:rsidRPr="00B44083" w:rsidRDefault="004D1BD1" w:rsidP="004217B5">
            <w:pPr>
              <w:spacing w:before="120" w:after="120"/>
              <w:ind w:left="102" w:right="177"/>
              <w:rPr>
                <w:sz w:val="20"/>
                <w:szCs w:val="20"/>
              </w:rPr>
            </w:pPr>
            <w:r w:rsidRPr="00B44083">
              <w:rPr>
                <w:sz w:val="20"/>
                <w:szCs w:val="20"/>
                <w:lang w:val="sv-SE"/>
              </w:rPr>
              <w:t>../../../../../unstructuredDrugInformation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E97C978" w14:textId="77777777" w:rsidR="004D1BD1" w:rsidRPr="00B44083" w:rsidRDefault="004D1BD1" w:rsidP="004217B5">
            <w:pPr>
              <w:spacing w:before="120" w:after="120"/>
              <w:ind w:left="102"/>
              <w:rPr>
                <w:spacing w:val="-1"/>
                <w:sz w:val="20"/>
                <w:szCs w:val="20"/>
              </w:rPr>
            </w:pPr>
            <w:r w:rsidRPr="00B44083">
              <w:rPr>
                <w:spacing w:val="-1"/>
                <w:sz w:val="20"/>
                <w:szCs w:val="20"/>
              </w:rPr>
              <w:t>UnstructuredDrugInformationType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18B9C3" w14:textId="77777777" w:rsidR="004D1BD1" w:rsidRPr="00B44083" w:rsidRDefault="004D1BD1" w:rsidP="004217B5">
            <w:pPr>
              <w:spacing w:before="120" w:after="120"/>
              <w:ind w:left="149" w:right="136"/>
              <w:rPr>
                <w:sz w:val="20"/>
                <w:szCs w:val="20"/>
                <w:lang w:val="sv-SE"/>
              </w:rPr>
            </w:pPr>
            <w:r w:rsidRPr="00B44083">
              <w:rPr>
                <w:sz w:val="20"/>
                <w:szCs w:val="20"/>
                <w:lang w:val="sv-SE"/>
              </w:rPr>
              <w:t>Fritextval.</w:t>
            </w:r>
          </w:p>
          <w:p w14:paraId="7F9B5E61" w14:textId="77777777" w:rsidR="004D1BD1" w:rsidRPr="00B44083" w:rsidRDefault="004D1BD1" w:rsidP="004217B5">
            <w:pPr>
              <w:spacing w:before="120" w:after="120"/>
              <w:ind w:left="149" w:right="136"/>
              <w:rPr>
                <w:sz w:val="20"/>
                <w:szCs w:val="20"/>
                <w:lang w:val="sv-SE"/>
              </w:rPr>
            </w:pPr>
            <w:r w:rsidRPr="00B44083">
              <w:rPr>
                <w:sz w:val="20"/>
                <w:szCs w:val="20"/>
                <w:lang w:val="sv-SE"/>
              </w:rPr>
              <w:t>Används för extemporeberedning, licensläkemedel etc.</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80A8D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7E92F9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4823317" w14:textId="77777777" w:rsidR="004D1BD1" w:rsidRPr="00B44083" w:rsidRDefault="004D1BD1" w:rsidP="004217B5">
            <w:pPr>
              <w:spacing w:before="120" w:after="120"/>
              <w:ind w:left="102" w:right="177"/>
              <w:rPr>
                <w:sz w:val="20"/>
                <w:szCs w:val="20"/>
                <w:lang w:val="sv-SE"/>
              </w:rPr>
            </w:pPr>
            <w:r w:rsidRPr="00B44083">
              <w:rPr>
                <w:sz w:val="20"/>
                <w:szCs w:val="20"/>
                <w:lang w:val="sv-SE"/>
              </w:rPr>
              <w:t>../../../../../../unstructuredInformation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1EEC8DB"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09C48AF" w14:textId="77777777" w:rsidR="004D1BD1" w:rsidRPr="00B44083" w:rsidRDefault="004D1BD1" w:rsidP="004217B5">
            <w:pPr>
              <w:spacing w:before="120" w:after="120"/>
              <w:ind w:left="149" w:right="136"/>
              <w:rPr>
                <w:sz w:val="20"/>
                <w:szCs w:val="20"/>
                <w:lang w:val="sv-SE"/>
              </w:rPr>
            </w:pPr>
            <w:r w:rsidRPr="00B44083">
              <w:rPr>
                <w:sz w:val="20"/>
                <w:szCs w:val="20"/>
                <w:lang w:val="sv-SE"/>
              </w:rPr>
              <w:t>Fritextbeskrivning.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69D3438"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3CFF958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7D3BFC0" w14:textId="77777777" w:rsidR="004D1BD1" w:rsidRPr="00B44083" w:rsidRDefault="004D1BD1" w:rsidP="004217B5">
            <w:pPr>
              <w:spacing w:before="120" w:after="120"/>
              <w:ind w:left="102" w:right="177"/>
              <w:rPr>
                <w:sz w:val="20"/>
                <w:szCs w:val="20"/>
                <w:lang w:val="sv-SE"/>
              </w:rPr>
            </w:pPr>
            <w:r w:rsidRPr="00B44083">
              <w:rPr>
                <w:sz w:val="20"/>
                <w:szCs w:val="20"/>
                <w:lang w:val="sv-SE"/>
              </w:rPr>
              <w:t>../../../../../merchandise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16FE0F3" w14:textId="77777777" w:rsidR="004D1BD1" w:rsidRPr="00B44083" w:rsidRDefault="004D1BD1" w:rsidP="004217B5">
            <w:pPr>
              <w:spacing w:before="120" w:after="120"/>
              <w:ind w:left="102"/>
              <w:rPr>
                <w:spacing w:val="-1"/>
                <w:sz w:val="20"/>
                <w:szCs w:val="20"/>
                <w:lang w:val="sv-SE"/>
              </w:rPr>
            </w:pPr>
            <w:r w:rsidRPr="00B44083">
              <w:rPr>
                <w:sz w:val="20"/>
                <w:szCs w:val="20"/>
              </w:rPr>
              <w:t>Merchandis</w:t>
            </w:r>
            <w:r w:rsidRPr="00B44083">
              <w:rPr>
                <w:sz w:val="20"/>
                <w:szCs w:val="20"/>
              </w:rPr>
              <w:lastRenderedPageBreak/>
              <w:t>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158699" w14:textId="77777777" w:rsidR="004D1BD1" w:rsidRPr="00B44083" w:rsidRDefault="004D1BD1" w:rsidP="004217B5">
            <w:pPr>
              <w:spacing w:before="120" w:after="120"/>
              <w:ind w:left="149" w:right="136"/>
              <w:rPr>
                <w:sz w:val="20"/>
                <w:szCs w:val="20"/>
                <w:lang w:val="sv-SE"/>
              </w:rPr>
            </w:pPr>
            <w:r w:rsidRPr="00B44083">
              <w:rPr>
                <w:sz w:val="20"/>
                <w:szCs w:val="20"/>
                <w:lang w:val="sv-SE"/>
              </w:rPr>
              <w:lastRenderedPageBreak/>
              <w:t>Handelsvara.</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0D95786"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F9946F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417704C" w14:textId="77777777" w:rsidR="004D1BD1" w:rsidRPr="00B44083" w:rsidRDefault="004D1BD1" w:rsidP="004217B5">
            <w:pPr>
              <w:spacing w:before="120" w:after="120"/>
              <w:ind w:left="102" w:right="177"/>
              <w:rPr>
                <w:sz w:val="20"/>
                <w:szCs w:val="20"/>
                <w:lang w:val="sv-SE"/>
              </w:rPr>
            </w:pPr>
            <w:r w:rsidRPr="00B44083">
              <w:rPr>
                <w:sz w:val="20"/>
                <w:szCs w:val="20"/>
                <w:lang w:val="sv-SE"/>
              </w:rPr>
              <w:t>../../../../../../articleNumber</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23BE5CF"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EEBF3A4" w14:textId="77777777" w:rsidR="004D1BD1" w:rsidRPr="00B44083" w:rsidRDefault="004D1BD1" w:rsidP="004217B5">
            <w:pPr>
              <w:spacing w:before="120" w:after="120"/>
              <w:ind w:left="149" w:right="136"/>
              <w:rPr>
                <w:sz w:val="20"/>
                <w:szCs w:val="20"/>
                <w:lang w:val="sv-SE"/>
              </w:rPr>
            </w:pPr>
            <w:r w:rsidRPr="00B44083">
              <w:rPr>
                <w:sz w:val="20"/>
                <w:szCs w:val="20"/>
                <w:lang w:val="sv-SE"/>
              </w:rPr>
              <w:t>Varunummer.</w:t>
            </w:r>
          </w:p>
          <w:p w14:paraId="4CEEB252" w14:textId="77777777" w:rsidR="004D1BD1" w:rsidRPr="00B44083" w:rsidRDefault="004D1BD1" w:rsidP="004217B5">
            <w:pPr>
              <w:spacing w:before="120" w:after="120"/>
              <w:ind w:left="149" w:right="136"/>
              <w:rPr>
                <w:sz w:val="20"/>
                <w:szCs w:val="20"/>
                <w:lang w:val="sv-SE"/>
              </w:rPr>
            </w:pPr>
            <w:r w:rsidRPr="00B44083">
              <w:rPr>
                <w:sz w:val="20"/>
                <w:szCs w:val="20"/>
                <w:lang w:val="sv-SE"/>
              </w:rPr>
              <w:t>Från SIL. Identifierare för ordinerad handelsvara (exempel: spruta). Bör anges med id ur Apotekets varunummerregister. OID: 1.2.752.129.2.2.3.1.1.</w:t>
            </w:r>
          </w:p>
          <w:p w14:paraId="1F07173F" w14:textId="158E0F1C" w:rsidR="004D1BD1" w:rsidRPr="00B44083" w:rsidRDefault="004D1BD1" w:rsidP="004217B5">
            <w:pPr>
              <w:spacing w:before="120" w:after="120"/>
              <w:ind w:left="149" w:right="136"/>
              <w:rPr>
                <w:sz w:val="20"/>
                <w:szCs w:val="20"/>
                <w:lang w:val="sv-SE"/>
              </w:rPr>
            </w:pPr>
            <w:r w:rsidRPr="00B44083">
              <w:rPr>
                <w:sz w:val="20"/>
                <w:szCs w:val="20"/>
                <w:lang w:val="sv-SE"/>
              </w:rPr>
              <w:t>Får ej anges för läkemedel.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139072"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3995EA4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44851E"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DB38E76"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C6D3867" w14:textId="77777777" w:rsidR="004D1BD1" w:rsidRPr="00B44083" w:rsidRDefault="004D1BD1" w:rsidP="004217B5">
            <w:pPr>
              <w:spacing w:before="120" w:after="120"/>
              <w:ind w:left="149" w:right="136"/>
              <w:rPr>
                <w:sz w:val="20"/>
                <w:szCs w:val="20"/>
                <w:lang w:val="sv-SE"/>
              </w:rPr>
            </w:pPr>
            <w:r w:rsidRPr="00B44083">
              <w:rPr>
                <w:sz w:val="20"/>
                <w:szCs w:val="20"/>
                <w:lang w:val="sv-SE"/>
              </w:rPr>
              <w:t>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519CB38"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136E011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74A665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44CD5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685F26C"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BB1EA16"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30D822B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2CCAE9"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7713AA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E371ED"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9694D2"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278FFB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B8ABEE"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A8C76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EF71463"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7D5DC81"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19FC76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6F76B9F"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E87F9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72981E" w14:textId="77777777" w:rsidR="004D1BD1" w:rsidRPr="00B44083" w:rsidRDefault="004D1BD1" w:rsidP="004217B5">
            <w:pPr>
              <w:spacing w:before="120" w:after="120"/>
              <w:ind w:left="149" w:right="136"/>
              <w:rPr>
                <w:sz w:val="20"/>
                <w:szCs w:val="20"/>
                <w:lang w:val="sv-SE"/>
              </w:rPr>
            </w:pPr>
            <w:r w:rsidRPr="00B44083">
              <w:rPr>
                <w:sz w:val="20"/>
                <w:szCs w:val="20"/>
                <w:lang w:val="sv-SE"/>
              </w:rPr>
              <w:t>Varunummer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42AAD0" w14:textId="77777777" w:rsidR="004D1BD1" w:rsidRPr="00B44083" w:rsidRDefault="004D1BD1" w:rsidP="004217B5">
            <w:pPr>
              <w:spacing w:before="120" w:after="120"/>
              <w:ind w:left="142"/>
              <w:rPr>
                <w:szCs w:val="20"/>
              </w:rPr>
            </w:pPr>
            <w:r w:rsidRPr="00B44083">
              <w:rPr>
                <w:spacing w:val="-1"/>
                <w:sz w:val="20"/>
                <w:szCs w:val="20"/>
              </w:rPr>
              <w:t>1..1</w:t>
            </w:r>
          </w:p>
        </w:tc>
      </w:tr>
      <w:tr w:rsidR="00861B78" w:rsidRPr="00B44083" w14:paraId="2635605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5A6A5B" w14:textId="29AA0041" w:rsidR="00861B78" w:rsidRPr="00B44083" w:rsidRDefault="00861B78"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5AEDF34" w14:textId="021C7DE3" w:rsidR="00861B78" w:rsidRPr="00B44083" w:rsidRDefault="00861B78"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0B5A5EF" w14:textId="1A161794" w:rsidR="00861B78" w:rsidRPr="00B44083" w:rsidRDefault="00861B78" w:rsidP="004217B5">
            <w:pPr>
              <w:spacing w:before="120" w:after="120"/>
              <w:ind w:left="149" w:right="136"/>
              <w:rPr>
                <w:lang w:val="sv-SE"/>
              </w:rPr>
            </w:pPr>
            <w:r w:rsidRPr="00B44083">
              <w:rPr>
                <w:color w:val="FF0000"/>
                <w:spacing w:val="-1"/>
                <w:sz w:val="20"/>
                <w:szCs w:val="20"/>
                <w:lang w:val="sv-SE"/>
              </w:rPr>
              <w:t>originalText får ej användas för varunummer.</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3AB85B6" w14:textId="5C933F64" w:rsidR="00861B78" w:rsidRPr="00B44083" w:rsidRDefault="00861B78" w:rsidP="004217B5">
            <w:pPr>
              <w:spacing w:before="120" w:after="120"/>
              <w:ind w:left="142"/>
              <w:rPr>
                <w:spacing w:val="-1"/>
              </w:rPr>
            </w:pPr>
            <w:r w:rsidRPr="00B44083">
              <w:rPr>
                <w:color w:val="FF0000"/>
                <w:spacing w:val="-1"/>
                <w:sz w:val="20"/>
                <w:szCs w:val="20"/>
              </w:rPr>
              <w:t>0..0</w:t>
            </w:r>
          </w:p>
        </w:tc>
      </w:tr>
      <w:tr w:rsidR="004D1BD1" w:rsidRPr="00B44083" w14:paraId="23B9335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B18C17" w14:textId="77777777" w:rsidR="004D1BD1" w:rsidRPr="00B44083" w:rsidRDefault="004D1BD1" w:rsidP="004217B5">
            <w:pPr>
              <w:spacing w:before="120" w:after="120"/>
              <w:ind w:left="102" w:right="177"/>
              <w:rPr>
                <w:sz w:val="20"/>
                <w:szCs w:val="20"/>
                <w:lang w:val="sv-SE"/>
              </w:rPr>
            </w:pPr>
            <w:r w:rsidRPr="00B44083">
              <w:rPr>
                <w:sz w:val="20"/>
                <w:szCs w:val="20"/>
                <w:lang w:val="sv-SE"/>
              </w:rPr>
              <w:t>../../../../../drugArticle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B5827BF" w14:textId="77777777" w:rsidR="004D1BD1" w:rsidRPr="00B44083" w:rsidRDefault="004D1BD1" w:rsidP="004217B5">
            <w:pPr>
              <w:spacing w:before="120" w:after="120"/>
              <w:ind w:left="102"/>
              <w:rPr>
                <w:spacing w:val="-1"/>
                <w:sz w:val="20"/>
                <w:szCs w:val="20"/>
                <w:lang w:val="sv-SE"/>
              </w:rPr>
            </w:pPr>
            <w:r w:rsidRPr="00B44083">
              <w:rPr>
                <w:sz w:val="20"/>
                <w:szCs w:val="20"/>
              </w:rPr>
              <w:t>DrugArticleType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FF9989D" w14:textId="77777777" w:rsidR="004D1BD1" w:rsidRPr="00B44083" w:rsidRDefault="004D1BD1" w:rsidP="004217B5">
            <w:pPr>
              <w:spacing w:before="120" w:after="120"/>
              <w:ind w:left="149" w:right="136"/>
              <w:rPr>
                <w:sz w:val="20"/>
                <w:szCs w:val="20"/>
                <w:lang w:val="sv-SE"/>
              </w:rPr>
            </w:pPr>
            <w:r w:rsidRPr="00B44083">
              <w:rPr>
                <w:sz w:val="20"/>
                <w:szCs w:val="20"/>
                <w:lang w:val="sv-SE"/>
              </w:rPr>
              <w:t>Läkemedelsartikel.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5608AC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26F274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2F4314F" w14:textId="77777777" w:rsidR="004D1BD1" w:rsidRPr="00B44083" w:rsidRDefault="004D1BD1" w:rsidP="004217B5">
            <w:pPr>
              <w:spacing w:before="120" w:after="120"/>
              <w:ind w:left="102" w:right="177"/>
              <w:rPr>
                <w:sz w:val="20"/>
                <w:szCs w:val="20"/>
                <w:lang w:val="sv-SE"/>
              </w:rPr>
            </w:pPr>
            <w:r w:rsidRPr="00B44083">
              <w:rPr>
                <w:sz w:val="20"/>
                <w:szCs w:val="20"/>
                <w:lang w:val="sv-SE"/>
              </w:rPr>
              <w:t>../../../../../../nplPackId</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D1451DB"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F951433" w14:textId="77777777" w:rsidR="004D1BD1" w:rsidRPr="00B44083" w:rsidRDefault="004D1BD1" w:rsidP="004217B5">
            <w:pPr>
              <w:spacing w:before="120" w:after="120"/>
              <w:ind w:left="149" w:right="136"/>
              <w:rPr>
                <w:sz w:val="20"/>
                <w:szCs w:val="20"/>
                <w:lang w:val="sv-SE"/>
              </w:rPr>
            </w:pPr>
            <w:r w:rsidRPr="00B44083">
              <w:rPr>
                <w:sz w:val="20"/>
                <w:szCs w:val="20"/>
                <w:lang w:val="sv-SE"/>
              </w:rPr>
              <w:t>NPL pack-id.</w:t>
            </w:r>
          </w:p>
          <w:p w14:paraId="779AD914" w14:textId="3103FF51" w:rsidR="004D1BD1" w:rsidRPr="00B44083" w:rsidRDefault="004D1BD1" w:rsidP="004217B5">
            <w:pPr>
              <w:spacing w:before="120" w:after="120"/>
              <w:ind w:left="149" w:right="136"/>
              <w:rPr>
                <w:sz w:val="20"/>
                <w:szCs w:val="20"/>
                <w:lang w:val="sv-SE"/>
              </w:rPr>
            </w:pPr>
            <w:r w:rsidRPr="00B44083">
              <w:rPr>
                <w:sz w:val="20"/>
                <w:szCs w:val="20"/>
                <w:lang w:val="sv-SE"/>
              </w:rPr>
              <w:t xml:space="preserve">Unik identifierare enligt NPL för läkemedelsvaran. Satt om varunummer beskriver en godkänd läkemedelsvara. Kan vara satt om varunummer beskriver en licensvara. OID: 1.2.752.129.2.1.5.2.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A86DA3E"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4DCDB44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D43D0A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A941B6"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14A93D3" w14:textId="77777777" w:rsidR="004D1BD1" w:rsidRPr="00B44083" w:rsidRDefault="004D1BD1" w:rsidP="004217B5">
            <w:pPr>
              <w:spacing w:before="120" w:after="120"/>
              <w:ind w:left="149" w:right="136"/>
              <w:rPr>
                <w:sz w:val="20"/>
                <w:szCs w:val="20"/>
                <w:lang w:val="sv-SE"/>
              </w:rPr>
            </w:pPr>
            <w:r w:rsidRPr="00B44083">
              <w:rPr>
                <w:sz w:val="20"/>
                <w:szCs w:val="20"/>
                <w:lang w:val="sv-SE"/>
              </w:rPr>
              <w:t>NPL-pack-id.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515BBAD"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7F5ABCF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789609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C4A845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C34256"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NPL-pack-id: 1.2.752.129.2.1.5.2.</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AD4C371"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278FFA5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7100D6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DEC86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BB537E" w14:textId="77777777" w:rsidR="004D1BD1" w:rsidRPr="00B44083" w:rsidRDefault="004D1BD1" w:rsidP="004217B5">
            <w:pPr>
              <w:spacing w:before="120" w:after="120"/>
              <w:ind w:left="149" w:right="136"/>
              <w:rPr>
                <w:sz w:val="20"/>
                <w:szCs w:val="20"/>
                <w:lang w:val="sv-SE"/>
              </w:rPr>
            </w:pPr>
            <w:r w:rsidRPr="00B44083">
              <w:rPr>
                <w:sz w:val="20"/>
                <w:szCs w:val="20"/>
                <w:lang w:val="sv-SE"/>
              </w:rPr>
              <w:t>”NPL pack”.</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B7EB91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FFFE4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9843BB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0F3C056"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2266973"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NPL-pack-id-kodsystem.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6A8422E"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02693A8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DAFFF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A9A550A"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DBD1DDA" w14:textId="77777777" w:rsidR="004D1BD1" w:rsidRPr="00B44083" w:rsidRDefault="004D1BD1" w:rsidP="004217B5">
            <w:pPr>
              <w:spacing w:before="120" w:after="120"/>
              <w:ind w:left="149" w:right="136"/>
              <w:rPr>
                <w:sz w:val="20"/>
                <w:szCs w:val="20"/>
                <w:lang w:val="sv-SE"/>
              </w:rPr>
            </w:pPr>
            <w:r w:rsidRPr="00B44083">
              <w:rPr>
                <w:sz w:val="20"/>
                <w:szCs w:val="20"/>
                <w:lang w:val="sv-SE"/>
              </w:rPr>
              <w:t>Artikelnamn (varunamn).</w:t>
            </w:r>
          </w:p>
          <w:p w14:paraId="4B2EF708"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Handelsnamn i SIL. Text som anger namnet på den aktuella läkemedelsartikeln (produktnamn </w:t>
            </w:r>
            <w:r w:rsidRPr="00B44083">
              <w:rPr>
                <w:sz w:val="20"/>
                <w:szCs w:val="20"/>
                <w:lang w:val="sv-SE"/>
              </w:rPr>
              <w:lastRenderedPageBreak/>
              <w:t>+ förpackning).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C7C8A4" w14:textId="77777777" w:rsidR="004D1BD1" w:rsidRPr="00B44083" w:rsidRDefault="004D1BD1" w:rsidP="004217B5">
            <w:pPr>
              <w:spacing w:before="120" w:after="120"/>
              <w:ind w:left="142"/>
              <w:rPr>
                <w:szCs w:val="20"/>
              </w:rPr>
            </w:pPr>
            <w:r w:rsidRPr="00B44083">
              <w:rPr>
                <w:spacing w:val="-1"/>
                <w:sz w:val="20"/>
                <w:szCs w:val="20"/>
              </w:rPr>
              <w:lastRenderedPageBreak/>
              <w:t>1..1</w:t>
            </w:r>
          </w:p>
        </w:tc>
      </w:tr>
      <w:tr w:rsidR="00D803B4" w:rsidRPr="00B44083" w14:paraId="6170875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4E5BB19" w14:textId="664E665D" w:rsidR="00D803B4" w:rsidRPr="00B44083" w:rsidRDefault="00D803B4" w:rsidP="004217B5">
            <w:pPr>
              <w:spacing w:before="120" w:after="120"/>
              <w:ind w:left="102" w:right="177"/>
            </w:pPr>
            <w:r w:rsidRPr="00B44083">
              <w:rPr>
                <w:rFonts w:eastAsia="Times New Roman"/>
                <w:color w:val="FF0000"/>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47A11A" w14:textId="0A6032A7" w:rsidR="00D803B4" w:rsidRPr="00B44083" w:rsidRDefault="00D803B4" w:rsidP="004217B5">
            <w:pPr>
              <w:spacing w:before="120" w:after="120"/>
              <w:ind w:left="102"/>
              <w:rPr>
                <w:spacing w:val="-1"/>
              </w:rPr>
            </w:pPr>
            <w:r w:rsidRPr="00B44083">
              <w:rPr>
                <w:rFonts w:eastAsia="Times New Roman"/>
                <w:color w:val="FF0000"/>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2FC0EF4" w14:textId="3AA85549" w:rsidR="00D803B4" w:rsidRPr="00B44083" w:rsidRDefault="00D803B4" w:rsidP="004217B5">
            <w:pPr>
              <w:spacing w:before="120" w:after="120"/>
              <w:ind w:left="149" w:right="136"/>
              <w:rPr>
                <w:lang w:val="sv-SE"/>
              </w:rPr>
            </w:pPr>
            <w:r w:rsidRPr="00B44083">
              <w:rPr>
                <w:rFonts w:eastAsia="Times New Roman"/>
                <w:color w:val="FF0000"/>
                <w:sz w:val="20"/>
                <w:szCs w:val="20"/>
                <w:lang w:val="sv-SE"/>
              </w:rPr>
              <w:t>originalText får ej användas för NPL pack-id.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AD67C70" w14:textId="094FF711" w:rsidR="00D803B4" w:rsidRPr="00B44083" w:rsidRDefault="00D803B4" w:rsidP="004217B5">
            <w:pPr>
              <w:spacing w:before="120" w:after="120"/>
              <w:ind w:left="142"/>
              <w:rPr>
                <w:spacing w:val="-1"/>
              </w:rPr>
            </w:pPr>
            <w:r w:rsidRPr="00B44083">
              <w:rPr>
                <w:rFonts w:eastAsia="Times New Roman"/>
                <w:color w:val="FF0000"/>
                <w:sz w:val="20"/>
                <w:szCs w:val="20"/>
              </w:rPr>
              <w:t>0..0</w:t>
            </w:r>
          </w:p>
        </w:tc>
      </w:tr>
      <w:tr w:rsidR="004D1BD1" w:rsidRPr="00B44083" w14:paraId="3A45B83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F65B87" w14:textId="77777777" w:rsidR="004D1BD1" w:rsidRPr="00B44083" w:rsidRDefault="004D1BD1" w:rsidP="004217B5">
            <w:pPr>
              <w:spacing w:before="120" w:after="120"/>
              <w:ind w:left="102" w:right="177"/>
              <w:rPr>
                <w:sz w:val="20"/>
                <w:szCs w:val="20"/>
                <w:lang w:val="sv-SE"/>
              </w:rPr>
            </w:pPr>
            <w:r w:rsidRPr="00B44083">
              <w:rPr>
                <w:sz w:val="20"/>
                <w:szCs w:val="20"/>
                <w:lang w:val="sv-SE"/>
              </w:rPr>
              <w:t>../../../../../drug</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B221CC5" w14:textId="77777777" w:rsidR="004D1BD1" w:rsidRPr="00B44083" w:rsidRDefault="004D1BD1" w:rsidP="004217B5">
            <w:pPr>
              <w:spacing w:before="120" w:after="120"/>
              <w:ind w:left="102"/>
              <w:rPr>
                <w:spacing w:val="-1"/>
                <w:sz w:val="20"/>
                <w:szCs w:val="20"/>
                <w:lang w:val="sv-SE"/>
              </w:rPr>
            </w:pPr>
            <w:r w:rsidRPr="00B44083">
              <w:rPr>
                <w:sz w:val="20"/>
                <w:szCs w:val="20"/>
              </w:rPr>
              <w:t>DrugType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B66A11" w14:textId="77777777" w:rsidR="004D1BD1" w:rsidRPr="00B44083" w:rsidRDefault="004D1BD1" w:rsidP="004217B5">
            <w:pPr>
              <w:spacing w:before="120" w:after="120"/>
              <w:ind w:left="149" w:right="136"/>
              <w:rPr>
                <w:sz w:val="20"/>
                <w:szCs w:val="20"/>
                <w:lang w:val="sv-SE"/>
              </w:rPr>
            </w:pPr>
            <w:r w:rsidRPr="00B44083">
              <w:rPr>
                <w:sz w:val="20"/>
                <w:szCs w:val="20"/>
                <w:lang w:val="sv-SE"/>
              </w:rPr>
              <w:t>Läkemedelsprodukt.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F0FC00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224BCD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FB7CA67"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pacing w:val="-1"/>
                <w:sz w:val="20"/>
                <w:szCs w:val="20"/>
              </w:rPr>
              <w:t>../../nplId</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DC9766" w14:textId="77777777" w:rsidR="004D1BD1" w:rsidRPr="00B44083" w:rsidRDefault="004D1BD1" w:rsidP="004217B5">
            <w:pPr>
              <w:spacing w:before="120" w:after="120"/>
              <w:ind w:left="102"/>
              <w:rPr>
                <w:spacing w:val="-1"/>
                <w:sz w:val="20"/>
                <w:szCs w:val="20"/>
                <w:lang w:val="sv-SE"/>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A916EB" w14:textId="77777777" w:rsidR="004D1BD1" w:rsidRPr="00B44083" w:rsidRDefault="004D1BD1" w:rsidP="004217B5">
            <w:pPr>
              <w:spacing w:before="120" w:after="120"/>
              <w:ind w:left="149" w:right="136"/>
              <w:rPr>
                <w:sz w:val="20"/>
                <w:szCs w:val="20"/>
                <w:lang w:val="sv-SE"/>
              </w:rPr>
            </w:pPr>
            <w:r w:rsidRPr="00B44083">
              <w:rPr>
                <w:sz w:val="20"/>
                <w:szCs w:val="20"/>
                <w:lang w:val="sv-SE"/>
              </w:rPr>
              <w:t>NPL-id.</w:t>
            </w:r>
          </w:p>
          <w:p w14:paraId="7EE120AA"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Nationellt Produktregister för Läkemedelsprodukter. OID: 1.2.752.129.2.1.5.1.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DAF1E29"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10C2BC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6E96C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B9AE2A6"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FF5E767" w14:textId="77777777" w:rsidR="004D1BD1" w:rsidRPr="00B44083" w:rsidRDefault="004D1BD1" w:rsidP="004217B5">
            <w:pPr>
              <w:spacing w:before="120" w:after="120"/>
              <w:ind w:left="149" w:right="136"/>
              <w:rPr>
                <w:sz w:val="20"/>
                <w:szCs w:val="20"/>
                <w:lang w:val="sv-SE"/>
              </w:rPr>
            </w:pPr>
            <w:r w:rsidRPr="00B44083">
              <w:rPr>
                <w:sz w:val="20"/>
                <w:szCs w:val="20"/>
                <w:lang w:val="sv-SE"/>
              </w:rPr>
              <w:t>NPL-id.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7BB1FE0"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5FCE98D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D2CC7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6F999BD"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08BB236"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NPL-id: 1.2.752.129.2.1.5.1.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A40B78E"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366C466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3C9D97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1A8FCB4"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AF36800" w14:textId="77777777" w:rsidR="004D1BD1" w:rsidRPr="00B44083" w:rsidRDefault="004D1BD1" w:rsidP="004217B5">
            <w:pPr>
              <w:spacing w:before="120" w:after="120"/>
              <w:ind w:left="149" w:right="136"/>
              <w:rPr>
                <w:sz w:val="20"/>
                <w:szCs w:val="20"/>
                <w:lang w:val="sv-SE"/>
              </w:rPr>
            </w:pPr>
            <w:r w:rsidRPr="00B44083">
              <w:rPr>
                <w:sz w:val="20"/>
                <w:szCs w:val="20"/>
                <w:lang w:val="sv-SE"/>
              </w:rPr>
              <w:t>”NPL”.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E97CF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38F43A4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D5D779"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0B8390B"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7106AF"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NPL-id-kodsystem.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1A1714"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28AEA9E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C6B76E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1BC501C"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05A08C2" w14:textId="77777777" w:rsidR="004D1BD1" w:rsidRPr="00B44083" w:rsidRDefault="004D1BD1" w:rsidP="004217B5">
            <w:pPr>
              <w:spacing w:before="120" w:after="120"/>
              <w:ind w:left="149" w:right="136"/>
              <w:rPr>
                <w:sz w:val="20"/>
                <w:szCs w:val="20"/>
                <w:lang w:val="sv-SE"/>
              </w:rPr>
            </w:pPr>
            <w:r w:rsidRPr="00B44083">
              <w:rPr>
                <w:sz w:val="20"/>
                <w:szCs w:val="20"/>
                <w:lang w:val="sv-SE"/>
              </w:rPr>
              <w:t>Produktnamn.</w:t>
            </w:r>
          </w:p>
          <w:p w14:paraId="190EB200" w14:textId="77777777" w:rsidR="004D1BD1" w:rsidRPr="00B44083" w:rsidRDefault="004D1BD1" w:rsidP="004217B5">
            <w:pPr>
              <w:spacing w:before="120" w:after="120"/>
              <w:ind w:left="149" w:right="136"/>
              <w:rPr>
                <w:sz w:val="20"/>
                <w:szCs w:val="20"/>
                <w:lang w:val="sv-SE"/>
              </w:rPr>
            </w:pPr>
            <w:r w:rsidRPr="00B44083">
              <w:rPr>
                <w:sz w:val="20"/>
                <w:szCs w:val="20"/>
                <w:lang w:val="sv-SE"/>
              </w:rPr>
              <w:t>Handelsnamn i SIL. Text som anger namnet på den aktuella läkemedelsprodukten.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CF7454" w14:textId="77777777" w:rsidR="004D1BD1" w:rsidRPr="00B44083" w:rsidRDefault="004D1BD1" w:rsidP="004217B5">
            <w:pPr>
              <w:spacing w:before="120" w:after="120"/>
              <w:ind w:left="142"/>
              <w:rPr>
                <w:szCs w:val="20"/>
              </w:rPr>
            </w:pPr>
            <w:r w:rsidRPr="00B44083">
              <w:rPr>
                <w:spacing w:val="-1"/>
                <w:sz w:val="20"/>
                <w:szCs w:val="20"/>
              </w:rPr>
              <w:t>1..1</w:t>
            </w:r>
          </w:p>
        </w:tc>
      </w:tr>
      <w:tr w:rsidR="004C7F65" w:rsidRPr="00B44083" w14:paraId="4708A73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6BD7B02" w14:textId="32908A45" w:rsidR="004C7F65" w:rsidRPr="00B44083" w:rsidRDefault="004C7F65"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24AF0D" w14:textId="4893281E" w:rsidR="004C7F65" w:rsidRPr="00B44083" w:rsidRDefault="004C7F65"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05C6FD2" w14:textId="5076D127" w:rsidR="004C7F65" w:rsidRPr="00B44083" w:rsidRDefault="004C7F65" w:rsidP="004217B5">
            <w:pPr>
              <w:spacing w:before="120" w:after="120"/>
              <w:ind w:left="149" w:right="136"/>
              <w:rPr>
                <w:lang w:val="sv-SE"/>
              </w:rPr>
            </w:pPr>
            <w:r w:rsidRPr="00B44083">
              <w:rPr>
                <w:color w:val="FF0000"/>
                <w:spacing w:val="-1"/>
                <w:sz w:val="20"/>
                <w:szCs w:val="20"/>
                <w:lang w:val="sv-SE"/>
              </w:rPr>
              <w:t>originalText får ej användas för NPL-id.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53AACEB" w14:textId="79429F3B" w:rsidR="004C7F65" w:rsidRPr="00B44083" w:rsidRDefault="004C7F65" w:rsidP="004217B5">
            <w:pPr>
              <w:spacing w:before="120" w:after="120"/>
              <w:ind w:left="142"/>
              <w:rPr>
                <w:spacing w:val="-1"/>
              </w:rPr>
            </w:pPr>
            <w:r w:rsidRPr="00B44083">
              <w:rPr>
                <w:color w:val="FF0000"/>
                <w:spacing w:val="-1"/>
                <w:sz w:val="20"/>
                <w:szCs w:val="20"/>
              </w:rPr>
              <w:t>0..0</w:t>
            </w:r>
          </w:p>
        </w:tc>
      </w:tr>
      <w:tr w:rsidR="004D1BD1" w:rsidRPr="00B44083" w14:paraId="4625011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FB95B89"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../../atcCode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4F97555" w14:textId="77777777" w:rsidR="004D1BD1" w:rsidRPr="00B44083" w:rsidRDefault="004D1BD1" w:rsidP="004217B5">
            <w:pPr>
              <w:spacing w:before="120" w:after="120"/>
              <w:ind w:left="102"/>
              <w:rPr>
                <w:spacing w:val="-1"/>
                <w:sz w:val="20"/>
                <w:szCs w:val="20"/>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116FA32" w14:textId="77777777" w:rsidR="004D1BD1" w:rsidRPr="00B44083" w:rsidRDefault="004D1BD1" w:rsidP="004217B5">
            <w:pPr>
              <w:spacing w:before="120" w:after="120"/>
              <w:ind w:left="149" w:right="136"/>
              <w:rPr>
                <w:sz w:val="20"/>
                <w:szCs w:val="20"/>
                <w:lang w:val="sv-SE"/>
              </w:rPr>
            </w:pPr>
            <w:r w:rsidRPr="00B44083">
              <w:rPr>
                <w:sz w:val="20"/>
                <w:szCs w:val="20"/>
                <w:lang w:val="sv-SE"/>
              </w:rPr>
              <w:t>ATC-kod.</w:t>
            </w:r>
          </w:p>
          <w:p w14:paraId="29893279"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atcKod + atcKodBeskrivning i SIL. </w:t>
            </w:r>
          </w:p>
          <w:p w14:paraId="0F620B6D" w14:textId="77777777" w:rsidR="004D1BD1" w:rsidRPr="00B44083" w:rsidRDefault="004D1BD1" w:rsidP="004217B5">
            <w:pPr>
              <w:spacing w:before="120" w:after="120"/>
              <w:ind w:left="149" w:right="136"/>
              <w:rPr>
                <w:sz w:val="20"/>
                <w:szCs w:val="20"/>
              </w:rPr>
            </w:pPr>
            <w:r w:rsidRPr="00B44083">
              <w:rPr>
                <w:sz w:val="20"/>
                <w:szCs w:val="20"/>
                <w:lang w:val="sv-SE"/>
              </w:rPr>
              <w:t xml:space="preserve">Klassificeringskod för läkemedlet på sjuställig nivå. </w:t>
            </w:r>
            <w:r w:rsidRPr="00B44083">
              <w:rPr>
                <w:sz w:val="20"/>
                <w:szCs w:val="20"/>
              </w:rPr>
              <w:t xml:space="preserve">OID: </w:t>
            </w:r>
          </w:p>
          <w:p w14:paraId="3F5D024E" w14:textId="77777777" w:rsidR="004D1BD1" w:rsidRPr="00B44083" w:rsidRDefault="004D1BD1" w:rsidP="004217B5">
            <w:pPr>
              <w:spacing w:before="120" w:after="120"/>
              <w:ind w:left="149" w:right="136"/>
              <w:rPr>
                <w:sz w:val="20"/>
                <w:szCs w:val="20"/>
              </w:rPr>
            </w:pPr>
            <w:r w:rsidRPr="00B44083">
              <w:rPr>
                <w:sz w:val="20"/>
                <w:szCs w:val="20"/>
              </w:rPr>
              <w:t xml:space="preserve">1.2.752.129.2.2.3.1.1. </w:t>
            </w:r>
          </w:p>
          <w:p w14:paraId="6E2E3C88" w14:textId="77777777" w:rsidR="004D1BD1" w:rsidRPr="00B44083" w:rsidRDefault="004D1BD1" w:rsidP="004217B5">
            <w:pPr>
              <w:spacing w:before="120" w:after="120"/>
              <w:ind w:left="149" w:right="136"/>
              <w:rPr>
                <w:sz w:val="20"/>
                <w:szCs w:val="20"/>
              </w:rPr>
            </w:pPr>
            <w:r w:rsidRPr="00B44083">
              <w:rPr>
                <w:sz w:val="20"/>
                <w:szCs w:val="20"/>
              </w:rPr>
              <w:t xml:space="preserve">Underhålls av WHO Collaborating Centre for Drug Statistics Methodology, Oslo, Norge http://www.whocc.no/atcddd/ </w:t>
            </w:r>
          </w:p>
          <w:p w14:paraId="7ED51135"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I Sverige oklart vilken instans som ansvarar men Läkemedelsverket har övergripande ansvar för läkemedelsfrågor www.lakemedelsverket.se/ </w:t>
            </w:r>
          </w:p>
          <w:p w14:paraId="619522AB" w14:textId="72C6E534" w:rsidR="004D1BD1" w:rsidRPr="00B44083" w:rsidRDefault="004D1BD1" w:rsidP="004217B5">
            <w:pPr>
              <w:spacing w:before="120" w:after="120"/>
              <w:ind w:left="149" w:right="136"/>
              <w:rPr>
                <w:sz w:val="20"/>
                <w:szCs w:val="20"/>
                <w:lang w:val="sv-SE"/>
              </w:rPr>
            </w:pPr>
            <w:r w:rsidRPr="00B44083">
              <w:rPr>
                <w:sz w:val="20"/>
                <w:szCs w:val="20"/>
                <w:lang w:val="sv-SE"/>
              </w:rPr>
              <w:t xml:space="preserve">ATC-kod, (Anatomic Therapeutic Chemical classification system), är ett klassificeringssystem för läkemedel. Läkemedlen indelas i olika grupper efter indikationsområde.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15FE01A"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6459142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4A7995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CB15040"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609E50" w14:textId="77777777" w:rsidR="004D1BD1" w:rsidRPr="00B44083" w:rsidRDefault="004D1BD1" w:rsidP="004217B5">
            <w:pPr>
              <w:spacing w:before="120" w:after="120"/>
              <w:ind w:left="149" w:right="136"/>
              <w:rPr>
                <w:sz w:val="20"/>
                <w:szCs w:val="20"/>
                <w:lang w:val="sv-SE"/>
              </w:rPr>
            </w:pPr>
            <w:r w:rsidRPr="00B44083">
              <w:rPr>
                <w:sz w:val="20"/>
                <w:szCs w:val="20"/>
                <w:lang w:val="sv-SE"/>
              </w:rPr>
              <w:t>ATC-kod.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AA62EAA"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66270D7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8675205"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EC25D96"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18D202E"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ATC-kod: 1.2.752.129.2.2.3.1.1.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E1852A3" w14:textId="77777777" w:rsidR="004D1BD1" w:rsidRPr="00B44083" w:rsidRDefault="004D1BD1" w:rsidP="004217B5">
            <w:pPr>
              <w:spacing w:before="120" w:after="120"/>
              <w:ind w:left="142"/>
              <w:rPr>
                <w:szCs w:val="20"/>
              </w:rPr>
            </w:pPr>
            <w:r w:rsidRPr="00B44083">
              <w:rPr>
                <w:spacing w:val="-1"/>
                <w:sz w:val="20"/>
                <w:szCs w:val="20"/>
              </w:rPr>
              <w:t>1..1</w:t>
            </w:r>
          </w:p>
        </w:tc>
      </w:tr>
      <w:tr w:rsidR="004D1BD1" w:rsidRPr="00B44083" w14:paraId="35D6F3E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33C1DF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4566C1D"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27E7724" w14:textId="77777777" w:rsidR="004D1BD1" w:rsidRPr="00B44083" w:rsidRDefault="004D1BD1" w:rsidP="004217B5">
            <w:pPr>
              <w:spacing w:before="120" w:after="120"/>
              <w:ind w:left="149" w:right="136"/>
              <w:rPr>
                <w:sz w:val="20"/>
                <w:szCs w:val="20"/>
                <w:lang w:val="sv-SE"/>
              </w:rPr>
            </w:pPr>
            <w:r w:rsidRPr="00B44083">
              <w:rPr>
                <w:sz w:val="20"/>
                <w:szCs w:val="20"/>
                <w:lang w:val="sv-SE"/>
              </w:rPr>
              <w:t>ATC.</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8AD926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51D8AFE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257C774"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8B5B25"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9348884"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ATC -kodsystem.</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F65DCEA" w14:textId="77777777" w:rsidR="004D1BD1" w:rsidRPr="00B44083" w:rsidRDefault="004D1BD1" w:rsidP="004217B5">
            <w:pPr>
              <w:spacing w:before="120" w:after="120"/>
              <w:ind w:left="142"/>
              <w:rPr>
                <w:szCs w:val="20"/>
              </w:rPr>
            </w:pPr>
            <w:r w:rsidRPr="00B44083">
              <w:rPr>
                <w:spacing w:val="-1"/>
                <w:sz w:val="20"/>
                <w:szCs w:val="20"/>
              </w:rPr>
              <w:t>0..1</w:t>
            </w:r>
          </w:p>
        </w:tc>
      </w:tr>
      <w:tr w:rsidR="004D1BD1" w:rsidRPr="00B44083" w14:paraId="493C4C6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0E057C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9935B1C"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51B0C66" w14:textId="77777777" w:rsidR="004D1BD1" w:rsidRPr="00B44083" w:rsidRDefault="004D1BD1" w:rsidP="004217B5">
            <w:pPr>
              <w:spacing w:before="120" w:after="120"/>
              <w:ind w:left="149" w:right="136"/>
              <w:rPr>
                <w:sz w:val="20"/>
                <w:szCs w:val="20"/>
                <w:lang w:val="sv-SE"/>
              </w:rPr>
            </w:pPr>
            <w:r w:rsidRPr="00B44083">
              <w:rPr>
                <w:sz w:val="20"/>
                <w:szCs w:val="20"/>
                <w:lang w:val="sv-SE"/>
              </w:rPr>
              <w:t>Produktnamn.</w:t>
            </w:r>
          </w:p>
          <w:p w14:paraId="59B79871" w14:textId="77777777" w:rsidR="004D1BD1" w:rsidRPr="00B44083" w:rsidRDefault="004D1BD1" w:rsidP="004217B5">
            <w:pPr>
              <w:spacing w:before="120" w:after="120"/>
              <w:ind w:left="149" w:right="136"/>
              <w:rPr>
                <w:sz w:val="20"/>
                <w:szCs w:val="20"/>
                <w:lang w:val="sv-SE"/>
              </w:rPr>
            </w:pPr>
            <w:r w:rsidRPr="00B44083">
              <w:rPr>
                <w:sz w:val="20"/>
                <w:szCs w:val="20"/>
                <w:lang w:val="sv-SE"/>
              </w:rPr>
              <w:t>Handelsnamn i SIL. Text som anger namnet på den aktuella läkemedelsprodukten.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3601CC3" w14:textId="77777777" w:rsidR="004D1BD1" w:rsidRPr="00B44083" w:rsidRDefault="004D1BD1" w:rsidP="004217B5">
            <w:pPr>
              <w:spacing w:before="120" w:after="120"/>
              <w:ind w:left="142"/>
              <w:rPr>
                <w:szCs w:val="20"/>
              </w:rPr>
            </w:pPr>
            <w:r w:rsidRPr="00B44083">
              <w:rPr>
                <w:spacing w:val="-1"/>
                <w:sz w:val="20"/>
                <w:szCs w:val="20"/>
              </w:rPr>
              <w:t>1..1</w:t>
            </w:r>
          </w:p>
        </w:tc>
      </w:tr>
      <w:tr w:rsidR="00EA1181" w:rsidRPr="00B44083" w14:paraId="4B83687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FE0C94" w14:textId="28147492" w:rsidR="00EA1181" w:rsidRPr="00B44083" w:rsidRDefault="00EA1181" w:rsidP="004217B5">
            <w:pPr>
              <w:spacing w:before="120" w:after="120"/>
              <w:ind w:left="102" w:right="177"/>
            </w:pPr>
            <w:r w:rsidRPr="00B44083">
              <w:rPr>
                <w:color w:val="FF0000"/>
                <w:sz w:val="20"/>
                <w:szCs w:val="20"/>
                <w:lang w:val="sv-SE"/>
              </w:rPr>
              <w:t>../../</w:t>
            </w:r>
            <w:r w:rsidRPr="00B44083">
              <w:rPr>
                <w:color w:val="FF0000"/>
                <w:sz w:val="20"/>
                <w:szCs w:val="20"/>
              </w:rPr>
              <w:t>../../../</w:t>
            </w:r>
            <w:r w:rsidRPr="00B44083">
              <w:rPr>
                <w:color w:val="FF0000"/>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3356A93" w14:textId="18192772" w:rsidR="00EA1181" w:rsidRPr="00B44083" w:rsidRDefault="00EA1181" w:rsidP="004217B5">
            <w:pPr>
              <w:spacing w:before="120" w:after="120"/>
              <w:ind w:left="102"/>
              <w:rPr>
                <w:spacing w:val="-1"/>
              </w:rPr>
            </w:pPr>
            <w:r w:rsidRPr="00B44083">
              <w:rPr>
                <w:color w:val="FF0000"/>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34656F4" w14:textId="180B05E0" w:rsidR="00EA1181" w:rsidRPr="00B44083" w:rsidRDefault="00EA1181" w:rsidP="004217B5">
            <w:pPr>
              <w:spacing w:before="120" w:after="120"/>
              <w:ind w:left="149" w:right="136"/>
              <w:rPr>
                <w:lang w:val="sv-SE"/>
              </w:rPr>
            </w:pPr>
            <w:r w:rsidRPr="00B44083">
              <w:rPr>
                <w:color w:val="FF0000"/>
                <w:spacing w:val="-1"/>
                <w:sz w:val="20"/>
                <w:szCs w:val="20"/>
                <w:lang w:val="sv-SE"/>
              </w:rPr>
              <w:t>originalText får ej användas för ATC-kod.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C82A867" w14:textId="79ED2475" w:rsidR="00EA1181" w:rsidRPr="00B44083" w:rsidRDefault="00EA1181" w:rsidP="004217B5">
            <w:pPr>
              <w:spacing w:before="120" w:after="120"/>
              <w:ind w:left="142"/>
              <w:rPr>
                <w:spacing w:val="-1"/>
              </w:rPr>
            </w:pPr>
            <w:r w:rsidRPr="00B44083">
              <w:rPr>
                <w:color w:val="FF0000"/>
                <w:spacing w:val="-1"/>
                <w:sz w:val="20"/>
                <w:szCs w:val="20"/>
              </w:rPr>
              <w:t>0..0</w:t>
            </w:r>
          </w:p>
        </w:tc>
      </w:tr>
      <w:tr w:rsidR="004D1BD1" w:rsidRPr="00B44083" w14:paraId="0AAA695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4B735E"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pacing w:val="-1"/>
                <w:sz w:val="20"/>
                <w:szCs w:val="20"/>
              </w:rPr>
              <w:t>../../routeOfAdministration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E95AB39" w14:textId="77777777" w:rsidR="004D1BD1" w:rsidRPr="00B44083" w:rsidRDefault="004D1BD1" w:rsidP="004217B5">
            <w:pPr>
              <w:spacing w:before="120" w:after="120"/>
              <w:ind w:left="102"/>
              <w:rPr>
                <w:spacing w:val="-1"/>
                <w:sz w:val="20"/>
                <w:szCs w:val="20"/>
              </w:rPr>
            </w:pPr>
            <w:r w:rsidRPr="00B44083">
              <w:rPr>
                <w:spacing w:val="-1"/>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ED68DE2"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Administreringssätt.</w:t>
            </w:r>
          </w:p>
          <w:p w14:paraId="680E11AF" w14:textId="77777777" w:rsidR="004D1BD1" w:rsidRPr="00B44083" w:rsidRDefault="004D1BD1" w:rsidP="004217B5">
            <w:pPr>
              <w:spacing w:before="120" w:after="120"/>
              <w:ind w:left="149" w:right="136"/>
              <w:rPr>
                <w:sz w:val="20"/>
                <w:szCs w:val="20"/>
                <w:lang w:val="sv-SE"/>
              </w:rPr>
            </w:pPr>
            <w:r w:rsidRPr="00B44083">
              <w:rPr>
                <w:sz w:val="20"/>
                <w:szCs w:val="20"/>
                <w:lang w:val="sv-SE"/>
              </w:rPr>
              <w:t>Hur produkten ska intas/administreras. Kan anges med SNOMED-kod.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C946B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0F32E4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697211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EDC5E72"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7200A03" w14:textId="77777777" w:rsidR="004D1BD1" w:rsidRPr="00B44083" w:rsidRDefault="004D1BD1" w:rsidP="004217B5">
            <w:pPr>
              <w:spacing w:before="120" w:after="120"/>
              <w:ind w:left="149" w:right="136"/>
              <w:rPr>
                <w:sz w:val="20"/>
                <w:szCs w:val="20"/>
                <w:lang w:val="sv-SE"/>
              </w:rPr>
            </w:pPr>
            <w:r w:rsidRPr="00B44083">
              <w:rPr>
                <w:sz w:val="20"/>
                <w:szCs w:val="20"/>
                <w:lang w:val="sv-SE"/>
              </w:rPr>
              <w:t>Kod för administreringssätt.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32D03B0"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C4226B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C446F7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874B57F"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0638262"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administreringssättskod.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48DBAC0"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0112C9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0D4724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130FD5D"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F749E05"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7DEF95C"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999F55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E7911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../code</w:t>
            </w:r>
            <w:r w:rsidRPr="00B44083">
              <w:rPr>
                <w:sz w:val="20"/>
                <w:szCs w:val="20"/>
              </w:rPr>
              <w:t>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7B6E897"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F05C7C9"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administreringssättskod.</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BCE6F8B"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1874889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266269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3E3E8E5"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96A51D7" w14:textId="77777777" w:rsidR="004D1BD1" w:rsidRPr="00B44083" w:rsidRDefault="004D1BD1" w:rsidP="004217B5">
            <w:pPr>
              <w:spacing w:before="120" w:after="120"/>
              <w:ind w:left="149" w:right="136"/>
              <w:rPr>
                <w:sz w:val="20"/>
                <w:szCs w:val="20"/>
                <w:lang w:val="sv-SE"/>
              </w:rPr>
            </w:pPr>
            <w:r w:rsidRPr="00B44083">
              <w:rPr>
                <w:sz w:val="20"/>
                <w:szCs w:val="20"/>
                <w:lang w:val="sv-SE"/>
              </w:rPr>
              <w:t>Administreringssätt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ED264DE"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E4F66B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9A8F11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z w:val="20"/>
                <w:szCs w:val="20"/>
              </w:rPr>
              <w:t>../../../</w:t>
            </w:r>
            <w:r w:rsidRPr="00B44083">
              <w:rPr>
                <w:spacing w:val="-1"/>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357F81" w14:textId="77777777" w:rsidR="004D1BD1" w:rsidRPr="00B44083" w:rsidRDefault="004D1BD1" w:rsidP="004217B5">
            <w:pPr>
              <w:spacing w:before="120" w:after="120"/>
              <w:ind w:left="102"/>
              <w:rPr>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695FA4" w14:textId="683211BA" w:rsidR="004D1BD1" w:rsidRPr="00B44083" w:rsidRDefault="004D1BD1" w:rsidP="004217B5">
            <w:pPr>
              <w:spacing w:before="120" w:after="120"/>
              <w:ind w:left="149" w:right="136"/>
              <w:rPr>
                <w:sz w:val="20"/>
                <w:szCs w:val="20"/>
                <w:lang w:val="sv-SE"/>
              </w:rPr>
            </w:pPr>
            <w:r w:rsidRPr="00B44083">
              <w:rPr>
                <w:sz w:val="20"/>
                <w:szCs w:val="20"/>
                <w:lang w:val="sv-SE"/>
              </w:rPr>
              <w:t xml:space="preserve">Om administreringssätt är beskriven i ett lokalt kodverk utan OID, eller när kod helt saknas, kan </w:t>
            </w:r>
            <w:r w:rsidR="00344E08" w:rsidRPr="00B44083">
              <w:rPr>
                <w:sz w:val="20"/>
                <w:szCs w:val="20"/>
                <w:lang w:val="sv-SE"/>
              </w:rPr>
              <w:t xml:space="preserve">administreringssätt </w:t>
            </w:r>
            <w:r w:rsidRPr="00B44083">
              <w:rPr>
                <w:sz w:val="20"/>
                <w:szCs w:val="20"/>
                <w:lang w:val="sv-SE"/>
              </w:rPr>
              <w:t>anges i originalText. Om originalText anges ska inget annat värde i routeOfAdministration anges.</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86E015"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142D10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72523B9"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../../../pharmaceuticalForm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6D8397E" w14:textId="77777777" w:rsidR="004D1BD1" w:rsidRPr="00B44083" w:rsidRDefault="004D1BD1" w:rsidP="004217B5">
            <w:pPr>
              <w:spacing w:before="120" w:after="120"/>
              <w:ind w:left="102"/>
              <w:rPr>
                <w:spacing w:val="-1"/>
                <w:szCs w:val="20"/>
              </w:rPr>
            </w:pPr>
            <w:r w:rsidRPr="00B44083">
              <w:rPr>
                <w:spacing w:val="-1"/>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0223C9D" w14:textId="77777777" w:rsidR="004D1BD1" w:rsidRPr="00B44083" w:rsidRDefault="004D1BD1" w:rsidP="004217B5">
            <w:pPr>
              <w:spacing w:before="120" w:after="120"/>
              <w:ind w:left="149" w:right="136"/>
              <w:rPr>
                <w:sz w:val="20"/>
                <w:szCs w:val="20"/>
                <w:lang w:val="sv-SE"/>
              </w:rPr>
            </w:pPr>
            <w:r w:rsidRPr="00B44083">
              <w:rPr>
                <w:sz w:val="20"/>
                <w:szCs w:val="20"/>
                <w:lang w:val="sv-SE"/>
              </w:rPr>
              <w:t>Läkemedelsform enligt SIL, t.ex Tablett</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7C2276" w14:textId="77777777" w:rsidR="004D1BD1" w:rsidRPr="00B44083" w:rsidRDefault="004D1BD1" w:rsidP="004217B5">
            <w:pPr>
              <w:spacing w:before="120" w:after="120"/>
              <w:ind w:left="142"/>
              <w:rPr>
                <w:szCs w:val="20"/>
              </w:rPr>
            </w:pPr>
            <w:r w:rsidRPr="00B44083">
              <w:rPr>
                <w:szCs w:val="20"/>
              </w:rPr>
              <w:t>0..1</w:t>
            </w:r>
          </w:p>
        </w:tc>
      </w:tr>
      <w:tr w:rsidR="004D1BD1" w:rsidRPr="00B44083" w14:paraId="34100EC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B59A9F2"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../../../strength</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9D98FCA" w14:textId="77777777" w:rsidR="004D1BD1" w:rsidRPr="00B44083" w:rsidRDefault="004D1BD1" w:rsidP="004217B5">
            <w:pPr>
              <w:spacing w:before="120" w:after="120"/>
              <w:ind w:left="102"/>
              <w:rPr>
                <w:spacing w:val="-1"/>
                <w:szCs w:val="20"/>
              </w:rPr>
            </w:pPr>
            <w:r w:rsidRPr="00B44083">
              <w:rPr>
                <w:spacing w:val="-1"/>
                <w:szCs w:val="20"/>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A6E215B" w14:textId="77777777" w:rsidR="004D1BD1" w:rsidRPr="00B44083" w:rsidRDefault="004D1BD1" w:rsidP="004217B5">
            <w:pPr>
              <w:spacing w:before="120" w:after="120"/>
              <w:ind w:left="149" w:right="136"/>
              <w:rPr>
                <w:sz w:val="20"/>
                <w:szCs w:val="20"/>
                <w:lang w:val="sv-SE"/>
              </w:rPr>
            </w:pPr>
            <w:r w:rsidRPr="00B44083">
              <w:rPr>
                <w:sz w:val="20"/>
                <w:szCs w:val="20"/>
                <w:lang w:val="sv-SE"/>
              </w:rPr>
              <w:t>Styrka enligt SIL, t.ex 20.0</w:t>
            </w:r>
          </w:p>
          <w:p w14:paraId="4E028C41" w14:textId="77777777" w:rsidR="004D1BD1" w:rsidRPr="00B44083" w:rsidRDefault="004D1BD1" w:rsidP="004217B5">
            <w:pPr>
              <w:spacing w:before="120" w:after="120"/>
              <w:ind w:left="149" w:right="136"/>
              <w:rPr>
                <w:sz w:val="20"/>
                <w:szCs w:val="20"/>
                <w:lang w:val="sv-SE"/>
              </w:rPr>
            </w:pPr>
          </w:p>
          <w:p w14:paraId="52CB7E8A"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I de fall läkemedlet är ett kombinationspreparat </w:t>
            </w:r>
            <w:r w:rsidRPr="00B44083">
              <w:rPr>
                <w:sz w:val="20"/>
                <w:szCs w:val="20"/>
                <w:lang w:val="sv-SE"/>
              </w:rPr>
              <w:lastRenderedPageBreak/>
              <w:t>anges styrka (värde) för substans 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3C267AC" w14:textId="77777777" w:rsidR="004D1BD1" w:rsidRPr="00B44083" w:rsidRDefault="004D1BD1" w:rsidP="004217B5">
            <w:pPr>
              <w:spacing w:before="120" w:after="120"/>
              <w:ind w:left="142"/>
              <w:rPr>
                <w:szCs w:val="20"/>
              </w:rPr>
            </w:pPr>
            <w:r w:rsidRPr="00B44083">
              <w:rPr>
                <w:szCs w:val="20"/>
              </w:rPr>
              <w:lastRenderedPageBreak/>
              <w:t>0..1</w:t>
            </w:r>
          </w:p>
        </w:tc>
      </w:tr>
      <w:tr w:rsidR="004D1BD1" w:rsidRPr="00B44083" w14:paraId="207DE51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7137AE0" w14:textId="77777777" w:rsidR="004D1BD1" w:rsidRPr="00B44083" w:rsidRDefault="004D1BD1" w:rsidP="004217B5">
            <w:pPr>
              <w:spacing w:before="120" w:after="120"/>
              <w:ind w:left="102" w:right="177"/>
              <w:rPr>
                <w:szCs w:val="20"/>
              </w:rPr>
            </w:pPr>
            <w:r w:rsidRPr="00B44083">
              <w:rPr>
                <w:sz w:val="20"/>
                <w:szCs w:val="20"/>
              </w:rPr>
              <w:t>../../../</w:t>
            </w:r>
            <w:r w:rsidRPr="00B44083">
              <w:rPr>
                <w:spacing w:val="-1"/>
                <w:sz w:val="20"/>
                <w:szCs w:val="20"/>
              </w:rPr>
              <w:t>../../../strengthUnit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15DBF02" w14:textId="77777777" w:rsidR="004D1BD1" w:rsidRPr="00B44083" w:rsidRDefault="004D1BD1" w:rsidP="004217B5">
            <w:pPr>
              <w:spacing w:before="120" w:after="120"/>
              <w:ind w:left="102"/>
              <w:rPr>
                <w:spacing w:val="-1"/>
                <w:szCs w:val="20"/>
              </w:rPr>
            </w:pPr>
            <w:r w:rsidRPr="00B44083">
              <w:rPr>
                <w:spacing w:val="-1"/>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475B58D"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Enhet på styrka enligt SIL, t.ex mg. </w:t>
            </w:r>
          </w:p>
          <w:p w14:paraId="22C2A596" w14:textId="77777777" w:rsidR="004D1BD1" w:rsidRPr="00B44083" w:rsidRDefault="004D1BD1" w:rsidP="004217B5">
            <w:pPr>
              <w:spacing w:before="120" w:after="120"/>
              <w:ind w:left="149" w:right="136"/>
              <w:rPr>
                <w:sz w:val="20"/>
                <w:szCs w:val="20"/>
                <w:lang w:val="sv-SE"/>
              </w:rPr>
            </w:pPr>
          </w:p>
          <w:p w14:paraId="4AFDEE3D" w14:textId="7DEFC5F0" w:rsidR="004D1BD1" w:rsidRPr="00B44083" w:rsidRDefault="004D1BD1" w:rsidP="004217B5">
            <w:pPr>
              <w:spacing w:before="120" w:after="120"/>
              <w:ind w:left="149" w:right="136"/>
              <w:rPr>
                <w:sz w:val="20"/>
                <w:szCs w:val="20"/>
                <w:lang w:val="sv-SE"/>
              </w:rPr>
            </w:pPr>
            <w:r w:rsidRPr="00B44083">
              <w:rPr>
                <w:sz w:val="20"/>
                <w:szCs w:val="20"/>
                <w:lang w:val="sv-SE"/>
              </w:rPr>
              <w:t>I de fall läkemedlet är ett kombinationspreparat anges enhet för substans 1, snedstreck,  styrka (värde) för substans 2, enhet för substans 2. Exempel: ”mg/12.5 mg”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AA96B16" w14:textId="77777777" w:rsidR="004D1BD1" w:rsidRPr="00B44083" w:rsidRDefault="004D1BD1" w:rsidP="004217B5">
            <w:pPr>
              <w:spacing w:before="120" w:after="120"/>
              <w:ind w:left="142"/>
              <w:rPr>
                <w:szCs w:val="20"/>
              </w:rPr>
            </w:pPr>
            <w:r w:rsidRPr="00B44083">
              <w:rPr>
                <w:szCs w:val="20"/>
              </w:rPr>
              <w:t>0..1</w:t>
            </w:r>
          </w:p>
        </w:tc>
      </w:tr>
      <w:tr w:rsidR="004D1BD1" w:rsidRPr="00B44083" w14:paraId="71FA157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8C967E3" w14:textId="77777777" w:rsidR="004D1BD1" w:rsidRPr="00B44083" w:rsidRDefault="004D1BD1" w:rsidP="004217B5">
            <w:pPr>
              <w:spacing w:before="120" w:after="120"/>
              <w:ind w:left="102" w:right="177"/>
              <w:rPr>
                <w:sz w:val="20"/>
                <w:szCs w:val="20"/>
                <w:lang w:val="sv-SE"/>
              </w:rPr>
            </w:pPr>
            <w:r w:rsidRPr="00B44083">
              <w:rPr>
                <w:sz w:val="20"/>
                <w:szCs w:val="20"/>
                <w:lang w:val="sv-SE"/>
              </w:rPr>
              <w:t>../../../../../generics</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1A3377A" w14:textId="77777777" w:rsidR="004D1BD1" w:rsidRPr="00B44083" w:rsidRDefault="004D1BD1" w:rsidP="004217B5">
            <w:pPr>
              <w:spacing w:before="120" w:after="120"/>
              <w:ind w:left="102"/>
              <w:rPr>
                <w:spacing w:val="-1"/>
                <w:sz w:val="20"/>
                <w:szCs w:val="20"/>
                <w:lang w:val="sv-SE"/>
              </w:rPr>
            </w:pPr>
            <w:r w:rsidRPr="00B44083">
              <w:rPr>
                <w:sz w:val="20"/>
                <w:szCs w:val="20"/>
                <w:lang w:val="sv-SE"/>
              </w:rPr>
              <w:t>GenericsType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D93E5C9" w14:textId="77777777" w:rsidR="004D1BD1" w:rsidRPr="00B44083" w:rsidRDefault="004D1BD1" w:rsidP="004217B5">
            <w:pPr>
              <w:spacing w:before="120" w:after="120"/>
              <w:ind w:left="149" w:right="136"/>
              <w:rPr>
                <w:sz w:val="20"/>
                <w:szCs w:val="20"/>
                <w:lang w:val="sv-SE"/>
              </w:rPr>
            </w:pPr>
            <w:r w:rsidRPr="00B44083">
              <w:rPr>
                <w:sz w:val="20"/>
                <w:szCs w:val="20"/>
                <w:lang w:val="sv-SE"/>
              </w:rPr>
              <w:t>Generiskt läkemedelsval.</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DE33F23"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C71AE8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216DB83"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../../substance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1F00389" w14:textId="77777777" w:rsidR="004D1BD1" w:rsidRPr="00B44083" w:rsidRDefault="004D1BD1" w:rsidP="004217B5">
            <w:pPr>
              <w:spacing w:before="120" w:after="120"/>
              <w:ind w:left="102"/>
              <w:rPr>
                <w:spacing w:val="-1"/>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4FC47B88" w14:textId="77777777" w:rsidR="004D1BD1" w:rsidRPr="00B44083" w:rsidRDefault="004D1BD1" w:rsidP="004217B5">
            <w:pPr>
              <w:spacing w:before="120" w:after="120"/>
              <w:ind w:left="149" w:right="136"/>
              <w:rPr>
                <w:sz w:val="20"/>
                <w:szCs w:val="20"/>
                <w:lang w:val="sv-SE"/>
              </w:rPr>
            </w:pPr>
            <w:r w:rsidRPr="00B44083">
              <w:rPr>
                <w:sz w:val="20"/>
                <w:szCs w:val="20"/>
                <w:lang w:val="sv-SE"/>
              </w:rPr>
              <w:t>Substansgrupp.</w:t>
            </w:r>
          </w:p>
          <w:p w14:paraId="3FC3E54D" w14:textId="77777777" w:rsidR="004D1BD1" w:rsidRPr="00B44083" w:rsidRDefault="004D1BD1" w:rsidP="004217B5">
            <w:pPr>
              <w:spacing w:before="120" w:after="120"/>
              <w:ind w:left="149" w:right="136"/>
              <w:rPr>
                <w:sz w:val="20"/>
                <w:szCs w:val="20"/>
                <w:lang w:val="sv-SE"/>
              </w:rPr>
            </w:pPr>
            <w:r w:rsidRPr="00B44083">
              <w:rPr>
                <w:sz w:val="20"/>
                <w:szCs w:val="20"/>
                <w:lang w:val="sv-SE"/>
              </w:rPr>
              <w:t>Text som anger namn på den grupp som innehåller den läkemedel med den substans som önskas i aktuell läkemedelsordination.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9408D18"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1ED9FF6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0425973" w14:textId="77777777" w:rsidR="004D1BD1" w:rsidRPr="00B44083" w:rsidRDefault="004D1BD1" w:rsidP="004217B5">
            <w:pPr>
              <w:spacing w:before="120" w:after="120"/>
              <w:ind w:left="102" w:right="177"/>
              <w:rPr>
                <w:strike/>
                <w:spacing w:val="-1"/>
                <w:sz w:val="20"/>
                <w:szCs w:val="20"/>
                <w:lang w:val="sv-SE"/>
              </w:rPr>
            </w:pPr>
            <w:r w:rsidRPr="00B44083">
              <w:rPr>
                <w:sz w:val="20"/>
                <w:szCs w:val="20"/>
                <w:lang w:val="sv-SE"/>
              </w:rPr>
              <w:t>../</w:t>
            </w:r>
            <w:r w:rsidRPr="00B44083">
              <w:rPr>
                <w:sz w:val="20"/>
                <w:szCs w:val="20"/>
              </w:rPr>
              <w:t>../../../</w:t>
            </w:r>
            <w:r w:rsidRPr="00B44083">
              <w:rPr>
                <w:spacing w:val="-1"/>
                <w:sz w:val="20"/>
                <w:szCs w:val="20"/>
              </w:rPr>
              <w:t>../../strength</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C6E5EC8" w14:textId="77777777" w:rsidR="004D1BD1" w:rsidRPr="00B44083" w:rsidRDefault="004D1BD1" w:rsidP="004217B5">
            <w:pPr>
              <w:spacing w:before="120" w:after="120"/>
              <w:ind w:left="102"/>
              <w:rPr>
                <w:strike/>
                <w:spacing w:val="-1"/>
                <w:sz w:val="20"/>
                <w:szCs w:val="20"/>
                <w:lang w:val="sv-SE"/>
              </w:rPr>
            </w:pPr>
            <w:r w:rsidRPr="00B44083">
              <w:rPr>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136D581" w14:textId="77777777" w:rsidR="004D1BD1" w:rsidRPr="00B44083" w:rsidRDefault="004D1BD1" w:rsidP="004217B5">
            <w:pPr>
              <w:spacing w:before="120" w:after="120"/>
              <w:ind w:left="149" w:right="136"/>
              <w:rPr>
                <w:sz w:val="20"/>
                <w:szCs w:val="20"/>
                <w:lang w:val="sv-SE"/>
              </w:rPr>
            </w:pPr>
            <w:r w:rsidRPr="00B44083">
              <w:rPr>
                <w:sz w:val="20"/>
                <w:szCs w:val="20"/>
                <w:lang w:val="sv-SE"/>
              </w:rPr>
              <w:t>Styrka.</w:t>
            </w:r>
          </w:p>
          <w:p w14:paraId="3FA98E34" w14:textId="77777777" w:rsidR="004D1BD1" w:rsidRPr="00B44083" w:rsidRDefault="004D1BD1" w:rsidP="004217B5">
            <w:pPr>
              <w:spacing w:before="120" w:after="120"/>
              <w:ind w:left="149" w:right="136"/>
              <w:rPr>
                <w:sz w:val="20"/>
                <w:szCs w:val="20"/>
                <w:lang w:val="sv-SE"/>
              </w:rPr>
            </w:pPr>
            <w:r w:rsidRPr="00B44083">
              <w:rPr>
                <w:sz w:val="20"/>
                <w:szCs w:val="20"/>
                <w:lang w:val="sv-SE"/>
              </w:rPr>
              <w:t>Önskad styrka på det generiska läkemedel som önskas i aktuell läkemedelsordination.</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6C140A6" w14:textId="77777777" w:rsidR="004D1BD1" w:rsidRPr="00B44083" w:rsidRDefault="004D1BD1" w:rsidP="004217B5">
            <w:pPr>
              <w:spacing w:before="120" w:after="120"/>
              <w:ind w:left="142"/>
              <w:rPr>
                <w:strike/>
                <w:sz w:val="20"/>
                <w:szCs w:val="20"/>
                <w:lang w:val="sv-SE"/>
              </w:rPr>
            </w:pPr>
            <w:r w:rsidRPr="00B44083">
              <w:rPr>
                <w:sz w:val="20"/>
                <w:szCs w:val="20"/>
              </w:rPr>
              <w:t>0..1</w:t>
            </w:r>
          </w:p>
        </w:tc>
      </w:tr>
      <w:tr w:rsidR="004D1BD1" w:rsidRPr="00B44083" w14:paraId="3265067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C276610"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7E833944"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B38F485" w14:textId="77777777" w:rsidR="004D1BD1" w:rsidRPr="00B44083" w:rsidRDefault="004D1BD1" w:rsidP="004217B5">
            <w:pPr>
              <w:spacing w:before="120" w:after="120"/>
              <w:ind w:left="149" w:right="136"/>
              <w:rPr>
                <w:sz w:val="20"/>
                <w:szCs w:val="20"/>
                <w:lang w:val="sv-SE"/>
              </w:rPr>
            </w:pPr>
            <w:r w:rsidRPr="00B44083">
              <w:rPr>
                <w:sz w:val="20"/>
                <w:szCs w:val="20"/>
                <w:lang w:val="sv-SE"/>
              </w:rPr>
              <w:t>Värde för styrka.</w:t>
            </w:r>
          </w:p>
          <w:p w14:paraId="23094DE3" w14:textId="77777777" w:rsidR="004D1BD1" w:rsidRPr="00B44083" w:rsidRDefault="004D1BD1" w:rsidP="004217B5">
            <w:pPr>
              <w:spacing w:before="120" w:after="120"/>
              <w:ind w:left="149" w:right="136"/>
              <w:rPr>
                <w:sz w:val="20"/>
                <w:szCs w:val="20"/>
                <w:lang w:val="sv-SE"/>
              </w:rPr>
            </w:pPr>
          </w:p>
          <w:p w14:paraId="36FDC074" w14:textId="77777777" w:rsidR="004D1BD1" w:rsidRPr="00B44083" w:rsidRDefault="004D1BD1" w:rsidP="004217B5">
            <w:pPr>
              <w:spacing w:before="120" w:after="120"/>
              <w:ind w:left="149" w:right="136"/>
              <w:rPr>
                <w:sz w:val="20"/>
                <w:szCs w:val="20"/>
                <w:lang w:val="sv-SE"/>
              </w:rPr>
            </w:pPr>
            <w:r w:rsidRPr="00B44083">
              <w:rPr>
                <w:sz w:val="20"/>
                <w:szCs w:val="20"/>
                <w:lang w:val="sv-SE"/>
              </w:rPr>
              <w:t>I de fall läkemedlet är ett kombinationspreparat anges styrka (värde) för substans 1.</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FCCE474"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4242990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68B5D24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2250DFD6" w14:textId="77777777" w:rsidR="004D1BD1" w:rsidRPr="00B44083" w:rsidRDefault="004D1BD1" w:rsidP="004217B5">
            <w:pPr>
              <w:spacing w:before="120" w:after="120"/>
              <w:ind w:left="102"/>
              <w:rPr>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3A7D9C1" w14:textId="77777777" w:rsidR="004D1BD1" w:rsidRPr="00B44083" w:rsidRDefault="004D1BD1" w:rsidP="004217B5">
            <w:pPr>
              <w:spacing w:before="120" w:after="120"/>
              <w:ind w:left="149" w:right="136"/>
              <w:rPr>
                <w:sz w:val="20"/>
                <w:szCs w:val="20"/>
                <w:lang w:val="sv-SE"/>
              </w:rPr>
            </w:pPr>
            <w:r w:rsidRPr="00B44083">
              <w:rPr>
                <w:sz w:val="20"/>
                <w:szCs w:val="20"/>
                <w:lang w:val="sv-SE"/>
              </w:rPr>
              <w:t>Enhet för styrka.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p w14:paraId="29597FC1" w14:textId="77777777" w:rsidR="004D1BD1" w:rsidRPr="00B44083" w:rsidRDefault="004D1BD1" w:rsidP="004217B5">
            <w:pPr>
              <w:spacing w:before="120" w:after="120"/>
              <w:ind w:left="149" w:right="136"/>
              <w:rPr>
                <w:sz w:val="20"/>
                <w:szCs w:val="20"/>
                <w:lang w:val="sv-SE"/>
              </w:rPr>
            </w:pPr>
          </w:p>
          <w:p w14:paraId="76C93423" w14:textId="4AC9758F" w:rsidR="004D1BD1" w:rsidRPr="00B44083" w:rsidRDefault="004D1BD1" w:rsidP="004217B5">
            <w:pPr>
              <w:spacing w:before="120" w:after="120"/>
              <w:ind w:left="149" w:right="136"/>
              <w:rPr>
                <w:sz w:val="20"/>
                <w:szCs w:val="20"/>
                <w:lang w:val="sv-SE"/>
              </w:rPr>
            </w:pPr>
            <w:r w:rsidRPr="00B44083">
              <w:rPr>
                <w:sz w:val="20"/>
                <w:szCs w:val="20"/>
                <w:lang w:val="sv-SE"/>
              </w:rPr>
              <w:t>I de fall läkemedlet är ett kombinationspreparat anges enhet för substans 1, snedstreck,  styrka (värde) för substans 2, enhet för substans 2. Exempel: ”mg/12.5 mg”</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1FE228C4"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329EFFD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FF599BB"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pacing w:val="-1"/>
                <w:sz w:val="20"/>
                <w:szCs w:val="20"/>
              </w:rPr>
              <w:t>../../form</w:t>
            </w:r>
          </w:p>
        </w:tc>
        <w:tc>
          <w:tcPr>
            <w:tcW w:w="124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5C175BE5" w14:textId="77777777" w:rsidR="004D1BD1" w:rsidRPr="00B44083" w:rsidRDefault="004D1BD1" w:rsidP="004217B5">
            <w:pPr>
              <w:spacing w:before="120" w:after="120"/>
              <w:ind w:left="102"/>
              <w:rPr>
                <w:spacing w:val="-1"/>
                <w:sz w:val="20"/>
                <w:szCs w:val="20"/>
                <w:lang w:val="sv-SE"/>
              </w:rPr>
            </w:pPr>
            <w:r w:rsidRPr="00B44083">
              <w:rPr>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072D4C8B" w14:textId="77777777" w:rsidR="004D1BD1" w:rsidRPr="00B44083" w:rsidRDefault="004D1BD1" w:rsidP="004217B5">
            <w:pPr>
              <w:spacing w:before="120" w:after="120"/>
              <w:ind w:left="149" w:right="136"/>
              <w:rPr>
                <w:sz w:val="20"/>
                <w:szCs w:val="20"/>
                <w:lang w:val="sv-SE"/>
              </w:rPr>
            </w:pPr>
            <w:r w:rsidRPr="00B44083">
              <w:rPr>
                <w:sz w:val="20"/>
                <w:szCs w:val="20"/>
                <w:lang w:val="sv-SE"/>
              </w:rPr>
              <w:t>Läkemedelsform.</w:t>
            </w:r>
          </w:p>
          <w:p w14:paraId="6FDE16A2"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Text som anger namn på den grupp som innehåller de läkemedel med den läkemedelsform som önskas i aktuell läkemedelsordination </w:t>
            </w:r>
          </w:p>
        </w:tc>
        <w:tc>
          <w:tcPr>
            <w:tcW w:w="1134" w:type="dxa"/>
            <w:tcBorders>
              <w:top w:val="single" w:sz="5" w:space="0" w:color="000000"/>
              <w:left w:val="single" w:sz="5" w:space="0" w:color="000000"/>
              <w:bottom w:val="single" w:sz="5" w:space="0" w:color="000000"/>
              <w:right w:val="single" w:sz="5" w:space="0" w:color="000000"/>
            </w:tcBorders>
            <w:shd w:val="clear" w:color="auto" w:fill="FAF7F3" w:themeFill="accent2" w:themeFillTint="33"/>
          </w:tcPr>
          <w:p w14:paraId="36173026" w14:textId="77777777" w:rsidR="004D1BD1" w:rsidRPr="00B44083" w:rsidRDefault="004D1BD1" w:rsidP="004217B5">
            <w:pPr>
              <w:spacing w:before="120" w:after="120"/>
              <w:ind w:left="142"/>
              <w:rPr>
                <w:sz w:val="20"/>
                <w:szCs w:val="20"/>
                <w:lang w:val="sv-SE"/>
              </w:rPr>
            </w:pPr>
            <w:r w:rsidRPr="00B44083">
              <w:rPr>
                <w:sz w:val="20"/>
                <w:szCs w:val="20"/>
              </w:rPr>
              <w:t>0..1</w:t>
            </w:r>
          </w:p>
        </w:tc>
      </w:tr>
      <w:tr w:rsidR="004D1BD1" w:rsidRPr="00B44083" w14:paraId="6C14E6D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8C9B360"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F31C4E" w14:textId="77777777" w:rsidR="004D1BD1" w:rsidRPr="00B44083" w:rsidRDefault="004D1BD1" w:rsidP="004217B5">
            <w:pPr>
              <w:spacing w:before="120" w:after="120"/>
              <w:ind w:left="102"/>
              <w:rPr>
                <w:sz w:val="20"/>
                <w:szCs w:val="20"/>
                <w:lang w:val="sv-SE"/>
              </w:rPr>
            </w:pPr>
            <w:r w:rsidRPr="00B44083">
              <w:rPr>
                <w:sz w:val="20"/>
                <w:szCs w:val="20"/>
                <w:lang w:val="sv-SE"/>
              </w:rPr>
              <w:t>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91992D"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w:t>
            </w:r>
          </w:p>
          <w:p w14:paraId="1DAE4012" w14:textId="77777777" w:rsidR="004D1BD1" w:rsidRPr="00B44083" w:rsidRDefault="004D1BD1" w:rsidP="004217B5">
            <w:pPr>
              <w:spacing w:before="120" w:after="120"/>
              <w:ind w:left="149" w:right="136"/>
              <w:rPr>
                <w:sz w:val="20"/>
                <w:szCs w:val="20"/>
                <w:lang w:val="sv-SE"/>
              </w:rPr>
            </w:pPr>
            <w:r w:rsidRPr="00B44083">
              <w:rPr>
                <w:sz w:val="20"/>
                <w:szCs w:val="20"/>
                <w:lang w:val="sv-SE"/>
              </w:rPr>
              <w:t>Socialstyrelsens termbank: Terminologirådet; uppgift om mängd och periodicitet.</w:t>
            </w:r>
          </w:p>
          <w:p w14:paraId="40DCBB85" w14:textId="77777777" w:rsidR="004D1BD1" w:rsidRPr="00B44083" w:rsidRDefault="004D1BD1" w:rsidP="004217B5">
            <w:pPr>
              <w:spacing w:before="120" w:after="120"/>
              <w:ind w:left="149" w:right="136"/>
              <w:rPr>
                <w:sz w:val="20"/>
                <w:szCs w:val="20"/>
                <w:lang w:val="sv-SE"/>
              </w:rPr>
            </w:pPr>
          </w:p>
          <w:p w14:paraId="6F12B402"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setDosage (fastdosering), maxiumumDosage </w:t>
            </w:r>
            <w:r w:rsidRPr="00B44083">
              <w:rPr>
                <w:sz w:val="20"/>
                <w:szCs w:val="20"/>
                <w:lang w:val="sv-SE"/>
              </w:rPr>
              <w:lastRenderedPageBreak/>
              <w:t>(maxdosering) och conditionalDosage (villkorsdosering) anger samtliga mängd och periodicitet under en avgränsad tid, men med olika syfte. Normalt består en dosering av ett av dessa val men den kan även bestå av flera stycken, t.ex. vid upp- och nedtrappning av läkemedel. Dessa följer då varandra i tiden och utgör tillsammans den kompletta doseringen. De tre angivna attributen kan alltså, men behöver inte, förekomma samtidigt. Däremot måste minst ett av attributen fast dosering eller villkorsdosering alltid anges.</w:t>
            </w:r>
          </w:p>
          <w:p w14:paraId="3B9090A3" w14:textId="77777777" w:rsidR="004D1BD1" w:rsidRPr="00B44083" w:rsidRDefault="004D1BD1" w:rsidP="004217B5">
            <w:pPr>
              <w:spacing w:before="120" w:after="120"/>
              <w:ind w:left="102"/>
              <w:rPr>
                <w:spacing w:val="-1"/>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40983E0" w14:textId="77777777" w:rsidR="004D1BD1" w:rsidRPr="00B44083" w:rsidRDefault="004D1BD1" w:rsidP="004217B5">
            <w:pPr>
              <w:spacing w:before="120" w:after="120"/>
              <w:ind w:left="142"/>
              <w:rPr>
                <w:spacing w:val="-1"/>
                <w:sz w:val="20"/>
                <w:szCs w:val="20"/>
                <w:lang w:val="sv-SE"/>
              </w:rPr>
            </w:pPr>
            <w:r w:rsidRPr="00B44083">
              <w:rPr>
                <w:spacing w:val="-1"/>
                <w:sz w:val="20"/>
                <w:szCs w:val="20"/>
                <w:lang w:val="sv-SE"/>
              </w:rPr>
              <w:lastRenderedPageBreak/>
              <w:t>0..*</w:t>
            </w:r>
          </w:p>
        </w:tc>
      </w:tr>
      <w:tr w:rsidR="004D1BD1" w:rsidRPr="00B44083" w14:paraId="0A96BB2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8E998DA" w14:textId="77777777" w:rsidR="004D1BD1" w:rsidRPr="00B44083" w:rsidRDefault="004D1BD1" w:rsidP="004217B5">
            <w:pPr>
              <w:spacing w:before="120" w:after="120"/>
              <w:ind w:left="102" w:right="177"/>
              <w:rPr>
                <w:color w:val="FF0000"/>
                <w:sz w:val="20"/>
                <w:szCs w:val="20"/>
                <w:lang w:val="sv-SE"/>
              </w:rPr>
            </w:pPr>
            <w:r w:rsidRPr="00B44083">
              <w:rPr>
                <w:color w:val="FF0000"/>
                <w:sz w:val="20"/>
                <w:szCs w:val="20"/>
                <w:lang w:val="sv-SE"/>
              </w:rPr>
              <w:t>../../../../</w:t>
            </w:r>
            <w:r w:rsidRPr="00B44083">
              <w:rPr>
                <w:color w:val="FF0000"/>
                <w:spacing w:val="-1"/>
                <w:sz w:val="20"/>
                <w:szCs w:val="20"/>
                <w:lang w:val="sv-SE"/>
              </w:rPr>
              <w:t>../../lengthOfTreatment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499EB0B" w14:textId="77777777" w:rsidR="004D1BD1" w:rsidRPr="00B44083" w:rsidRDefault="004D1BD1" w:rsidP="004217B5">
            <w:pPr>
              <w:spacing w:before="120" w:after="120"/>
              <w:ind w:left="102"/>
              <w:rPr>
                <w:color w:val="FF0000"/>
                <w:sz w:val="20"/>
                <w:szCs w:val="20"/>
                <w:lang w:val="sv-SE"/>
              </w:rPr>
            </w:pPr>
            <w:r w:rsidRPr="00B44083">
              <w:rPr>
                <w:color w:val="FF0000"/>
                <w:sz w:val="20"/>
                <w:szCs w:val="20"/>
              </w:rPr>
              <w:t>LengthOfTreatmentType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DAC49D" w14:textId="77777777" w:rsidR="004D1BD1" w:rsidRPr="00B44083" w:rsidRDefault="004D1BD1" w:rsidP="004217B5">
            <w:pPr>
              <w:spacing w:before="120" w:after="120"/>
              <w:ind w:left="149" w:right="136"/>
              <w:rPr>
                <w:color w:val="FF0000"/>
                <w:sz w:val="20"/>
                <w:szCs w:val="20"/>
                <w:lang w:val="sv-SE"/>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B576AD" w14:textId="77777777" w:rsidR="004D1BD1" w:rsidRPr="00B44083" w:rsidRDefault="004D1BD1" w:rsidP="004217B5">
            <w:pPr>
              <w:spacing w:before="120" w:after="120"/>
              <w:ind w:left="142"/>
              <w:rPr>
                <w:color w:val="FF0000"/>
                <w:sz w:val="20"/>
                <w:szCs w:val="20"/>
                <w:lang w:val="sv-SE"/>
              </w:rPr>
            </w:pPr>
            <w:r w:rsidRPr="00B44083">
              <w:rPr>
                <w:color w:val="FF0000"/>
                <w:sz w:val="20"/>
                <w:szCs w:val="20"/>
                <w:lang w:val="sv-SE"/>
              </w:rPr>
              <w:t>0..0</w:t>
            </w:r>
          </w:p>
        </w:tc>
      </w:tr>
      <w:tr w:rsidR="004D1BD1" w:rsidRPr="00B44083" w14:paraId="0516DFB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4A146B" w14:textId="77777777" w:rsidR="004D1BD1" w:rsidRPr="00B44083" w:rsidRDefault="004D1BD1" w:rsidP="004217B5">
            <w:pPr>
              <w:spacing w:before="120" w:after="120"/>
              <w:ind w:left="102" w:right="177"/>
              <w:rPr>
                <w:color w:val="FF9517" w:themeColor="accent6"/>
                <w:spacing w:val="-1"/>
                <w:sz w:val="20"/>
                <w:szCs w:val="20"/>
                <w:lang w:val="sv-SE"/>
              </w:rPr>
            </w:pPr>
            <w:r w:rsidRPr="00B44083">
              <w:rPr>
                <w:sz w:val="20"/>
                <w:szCs w:val="20"/>
                <w:lang w:val="sv-SE"/>
              </w:rPr>
              <w:t>../../../../../</w:t>
            </w:r>
            <w:r w:rsidRPr="00B44083">
              <w:rPr>
                <w:spacing w:val="-1"/>
                <w:sz w:val="20"/>
                <w:szCs w:val="20"/>
                <w:lang w:val="sv-SE"/>
              </w:rPr>
              <w:t>../unitDose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FE0B83" w14:textId="77777777" w:rsidR="004D1BD1" w:rsidRPr="00B44083" w:rsidRDefault="004D1BD1" w:rsidP="004217B5">
            <w:pPr>
              <w:spacing w:before="120" w:after="120"/>
              <w:ind w:left="102"/>
              <w:rPr>
                <w:sz w:val="20"/>
                <w:szCs w:val="20"/>
                <w:lang w:val="sv-SE"/>
              </w:rPr>
            </w:pPr>
            <w:r w:rsidRPr="00B44083">
              <w:rPr>
                <w:sz w:val="20"/>
                <w:szCs w:val="20"/>
                <w:lang w:val="sv-SE"/>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40C74BC"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Doseringsenhet.</w:t>
            </w:r>
          </w:p>
          <w:p w14:paraId="5CE72976"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Kod som anger den enhet som doseringen avser. </w:t>
            </w:r>
          </w:p>
          <w:p w14:paraId="2B2E738D"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Exempel: tablett, ml, droppe </w:t>
            </w:r>
          </w:p>
          <w:p w14:paraId="3013C057" w14:textId="77777777" w:rsidR="004D1BD1" w:rsidRPr="00B44083" w:rsidRDefault="004D1BD1" w:rsidP="004217B5">
            <w:pPr>
              <w:spacing w:before="120" w:after="120"/>
              <w:ind w:left="149" w:right="136"/>
              <w:rPr>
                <w:sz w:val="20"/>
                <w:szCs w:val="20"/>
                <w:lang w:val="sv-SE"/>
              </w:rPr>
            </w:pPr>
            <w:r w:rsidRPr="00B44083">
              <w:rPr>
                <w:sz w:val="20"/>
                <w:szCs w:val="20"/>
                <w:lang w:val="sv-SE"/>
              </w:rPr>
              <w:t>I dagsläget existerar ingen kvalitetssäkrad kodifierad förteckning över doseringsenheter, men kan anges med SNOMED-kod.</w:t>
            </w:r>
          </w:p>
          <w:p w14:paraId="00C69477" w14:textId="77777777" w:rsidR="004D1BD1" w:rsidRPr="00B44083" w:rsidRDefault="004D1BD1" w:rsidP="004217B5">
            <w:pPr>
              <w:spacing w:before="120" w:after="120"/>
              <w:ind w:left="149" w:right="136"/>
              <w:rPr>
                <w:sz w:val="20"/>
                <w:szCs w:val="20"/>
                <w:lang w:val="sv-SE"/>
              </w:rPr>
            </w:pPr>
          </w:p>
          <w:p w14:paraId="5D3A37F3" w14:textId="77777777" w:rsidR="004D1BD1" w:rsidRPr="00B44083" w:rsidRDefault="004D1BD1" w:rsidP="004217B5">
            <w:pPr>
              <w:spacing w:before="120" w:after="120"/>
              <w:ind w:left="149" w:right="136"/>
              <w:rPr>
                <w:sz w:val="20"/>
                <w:szCs w:val="20"/>
                <w:lang w:val="sv-SE"/>
              </w:rPr>
            </w:pPr>
            <w:r w:rsidRPr="00B44083">
              <w:rPr>
                <w:sz w:val="20"/>
                <w:szCs w:val="20"/>
                <w:lang w:val="sv-SE"/>
              </w:rPr>
              <w:t>Via SIL kan doseringsenhet som text erhållas för vissa läkemedel.</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81514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20C343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92272E"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F60187"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6A56E83" w14:textId="77777777" w:rsidR="004D1BD1" w:rsidRPr="00B44083" w:rsidRDefault="004D1BD1" w:rsidP="004217B5">
            <w:pPr>
              <w:spacing w:before="120" w:after="120"/>
              <w:ind w:left="149" w:right="136"/>
              <w:rPr>
                <w:sz w:val="20"/>
                <w:szCs w:val="20"/>
                <w:lang w:val="sv-SE"/>
              </w:rPr>
            </w:pPr>
            <w:r w:rsidRPr="00B44083">
              <w:rPr>
                <w:sz w:val="20"/>
                <w:szCs w:val="20"/>
                <w:lang w:val="sv-SE"/>
              </w:rPr>
              <w:t>Kod för doseringsenhet. Om code anges ska också codeSystem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8D6299"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4E5E8E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3CEBE5"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../../codeSystem</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325A9B"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CA9872"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doseringsenhetskod. Om codeSystem anges ska också code samt displayName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E47005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065F90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24BCD2"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6C743F"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B451F3"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doseringsenhetskod.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B8D8E8"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7D02C3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10271D"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../../codeSystemVersion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B950C9"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5D1345"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doseringsenhetskod.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B93FC5"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2E4A13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3D87BD"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8D1FE5"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0D83E9"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Doseringsenhet i klartext. Om separat displayName inte finns i producerande system ska samma värde som i code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8A54D1"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9E5A95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80A1CF7" w14:textId="77777777" w:rsidR="004D1BD1" w:rsidRPr="00B44083" w:rsidRDefault="004D1BD1" w:rsidP="004217B5">
            <w:pPr>
              <w:spacing w:before="120" w:after="120"/>
              <w:ind w:left="102" w:right="177"/>
              <w:rPr>
                <w:szCs w:val="20"/>
                <w:lang w:val="sv-SE"/>
              </w:rPr>
            </w:pPr>
            <w:r w:rsidRPr="00B44083">
              <w:rPr>
                <w:sz w:val="20"/>
                <w:szCs w:val="20"/>
                <w:lang w:val="sv-SE"/>
              </w:rPr>
              <w:lastRenderedPageBreak/>
              <w:t>../../../../../</w:t>
            </w:r>
            <w:r w:rsidRPr="00B44083">
              <w:rPr>
                <w:spacing w:val="-1"/>
                <w:sz w:val="20"/>
                <w:szCs w:val="20"/>
                <w:lang w:val="sv-SE"/>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70602F9"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AD0318" w14:textId="77777777" w:rsidR="004D1BD1" w:rsidRPr="00B44083" w:rsidRDefault="004D1BD1" w:rsidP="004217B5">
            <w:pPr>
              <w:spacing w:before="120" w:after="120"/>
              <w:ind w:left="149" w:right="136"/>
              <w:rPr>
                <w:sz w:val="20"/>
                <w:szCs w:val="20"/>
                <w:lang w:val="sv-SE"/>
              </w:rPr>
            </w:pPr>
            <w:r w:rsidRPr="00B44083">
              <w:rPr>
                <w:sz w:val="20"/>
                <w:szCs w:val="20"/>
                <w:lang w:val="sv-SE"/>
              </w:rPr>
              <w:t>Om doseringsenhet är beskriven i ett lokalt kodverk utan OID, eller när kod helt saknas, kan en doseringsenheten anges i originalText. Om originalText anges ska inget annat värde i unitDose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45C744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BFD1B0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9EA833"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../shortNotation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A7A9E2" w14:textId="77777777" w:rsidR="004D1BD1" w:rsidRPr="00B44083" w:rsidRDefault="004D1BD1" w:rsidP="004217B5">
            <w:pPr>
              <w:spacing w:before="120" w:after="120"/>
              <w:ind w:left="102"/>
              <w:rPr>
                <w:sz w:val="20"/>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2D1898" w14:textId="77777777" w:rsidR="004D1BD1" w:rsidRPr="00B44083" w:rsidRDefault="004D1BD1" w:rsidP="004217B5">
            <w:pPr>
              <w:spacing w:before="120" w:after="120"/>
              <w:ind w:left="149" w:right="136"/>
              <w:rPr>
                <w:sz w:val="20"/>
                <w:szCs w:val="20"/>
                <w:lang w:val="sv-SE"/>
              </w:rPr>
            </w:pPr>
            <w:r w:rsidRPr="00B44083">
              <w:rPr>
                <w:sz w:val="20"/>
                <w:szCs w:val="20"/>
                <w:lang w:val="sv-SE"/>
              </w:rPr>
              <w:t>Kortnotation.</w:t>
            </w:r>
          </w:p>
          <w:p w14:paraId="571562B9" w14:textId="77777777" w:rsidR="004D1BD1" w:rsidRPr="00B44083" w:rsidRDefault="004D1BD1" w:rsidP="004217B5">
            <w:pPr>
              <w:spacing w:before="120" w:after="120"/>
              <w:ind w:left="149" w:right="136"/>
              <w:rPr>
                <w:sz w:val="20"/>
                <w:szCs w:val="20"/>
                <w:lang w:val="sv-SE"/>
              </w:rPr>
            </w:pPr>
            <w:r w:rsidRPr="00B44083">
              <w:rPr>
                <w:sz w:val="20"/>
                <w:szCs w:val="20"/>
                <w:lang w:val="sv-SE"/>
              </w:rPr>
              <w:t>Text som ger en kort beskrivning av doseringen.</w:t>
            </w:r>
          </w:p>
          <w:p w14:paraId="6A793570"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Exempel: 1x2 </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03E88C"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0B9D36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60FD0C"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../setDosage</w:t>
            </w:r>
          </w:p>
          <w:p w14:paraId="3803938C" w14:textId="121F97F0" w:rsidR="00FD6EC1" w:rsidRPr="00B44083" w:rsidRDefault="00FD6EC1" w:rsidP="004217B5">
            <w:pPr>
              <w:spacing w:before="120" w:after="120"/>
              <w:ind w:right="177"/>
              <w:rPr>
                <w:b/>
                <w:bCs/>
                <w:spacing w:val="-1"/>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4022D2" w14:textId="77777777" w:rsidR="004D1BD1" w:rsidRPr="00B44083" w:rsidRDefault="004D1BD1" w:rsidP="004217B5">
            <w:pPr>
              <w:spacing w:before="120" w:after="120"/>
              <w:ind w:left="102"/>
              <w:rPr>
                <w:sz w:val="20"/>
                <w:szCs w:val="20"/>
                <w:lang w:val="sv-SE"/>
              </w:rPr>
            </w:pPr>
            <w:r w:rsidRPr="00B44083">
              <w:rPr>
                <w:sz w:val="20"/>
                <w:szCs w:val="20"/>
                <w:lang w:val="sv-SE"/>
              </w:rPr>
              <w:t>SetDosageType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384BEA3" w14:textId="77777777" w:rsidR="004D1BD1" w:rsidRPr="00B44083" w:rsidRDefault="004D1BD1" w:rsidP="004217B5">
            <w:pPr>
              <w:spacing w:before="120" w:after="120"/>
              <w:ind w:left="149" w:right="136"/>
              <w:rPr>
                <w:sz w:val="20"/>
                <w:szCs w:val="20"/>
                <w:lang w:val="sv-SE"/>
              </w:rPr>
            </w:pPr>
            <w:r w:rsidRPr="00B44083">
              <w:rPr>
                <w:sz w:val="20"/>
                <w:szCs w:val="20"/>
                <w:lang w:val="sv-SE"/>
              </w:rPr>
              <w:t>Fastdosering.</w:t>
            </w:r>
          </w:p>
          <w:p w14:paraId="56923FDE"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 där ordinatören har bestämt mängd och periodicitet, t.ex. 2 tabletter 3 gånger</w:t>
            </w:r>
          </w:p>
          <w:p w14:paraId="43A8FA85"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dagligen. </w:t>
            </w:r>
          </w:p>
          <w:p w14:paraId="449F961C" w14:textId="77777777" w:rsidR="004D1BD1" w:rsidRPr="00B44083" w:rsidRDefault="004D1BD1" w:rsidP="004217B5">
            <w:pPr>
              <w:spacing w:before="120" w:after="120"/>
              <w:ind w:left="149" w:right="136"/>
              <w:rPr>
                <w:sz w:val="20"/>
                <w:szCs w:val="20"/>
                <w:lang w:val="sv-SE"/>
              </w:rPr>
            </w:pPr>
          </w:p>
          <w:p w14:paraId="394E8930" w14:textId="77777777" w:rsidR="004D1BD1" w:rsidRPr="00B44083" w:rsidRDefault="004D1BD1" w:rsidP="004217B5">
            <w:pPr>
              <w:spacing w:before="120" w:after="120"/>
              <w:ind w:left="149" w:right="136"/>
              <w:rPr>
                <w:sz w:val="20"/>
                <w:szCs w:val="20"/>
                <w:lang w:val="sv-SE"/>
              </w:rPr>
            </w:pPr>
            <w:r w:rsidRPr="00B44083">
              <w:rPr>
                <w:sz w:val="20"/>
                <w:szCs w:val="20"/>
                <w:lang w:val="sv-SE"/>
              </w:rPr>
              <w:t>Fastdosering kan utgöra Frekvensdosering, Perioddosering, Tillfällesdosering, Rampdosering, Engångsdosering och</w:t>
            </w:r>
          </w:p>
          <w:p w14:paraId="14F1C830" w14:textId="77777777" w:rsidR="004D1BD1" w:rsidRPr="00B44083" w:rsidRDefault="004D1BD1" w:rsidP="004217B5">
            <w:pPr>
              <w:spacing w:before="120" w:after="120"/>
              <w:ind w:left="149" w:right="136"/>
              <w:rPr>
                <w:sz w:val="20"/>
                <w:szCs w:val="20"/>
                <w:lang w:val="sv-SE"/>
              </w:rPr>
            </w:pPr>
            <w:r w:rsidRPr="00B44083">
              <w:rPr>
                <w:sz w:val="20"/>
                <w:szCs w:val="20"/>
                <w:lang w:val="sv-SE"/>
              </w:rPr>
              <w:t>Fritextdosering. Dessa alla har det gemensamt att de anger mängd och periodicitet, men på lite olika sätt.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99936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C58B6E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3F0EF17"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pacing w:val="-1"/>
                <w:sz w:val="20"/>
                <w:szCs w:val="20"/>
                <w:lang w:val="sv-SE"/>
              </w:rPr>
              <w:t>../maximumDosage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110DD1" w14:textId="77777777" w:rsidR="004D1BD1" w:rsidRPr="00B44083" w:rsidRDefault="004D1BD1" w:rsidP="004217B5">
            <w:pPr>
              <w:spacing w:before="120" w:after="120"/>
              <w:ind w:left="102"/>
              <w:rPr>
                <w:sz w:val="20"/>
                <w:szCs w:val="20"/>
                <w:lang w:val="sv-SE"/>
              </w:rPr>
            </w:pPr>
            <w:r w:rsidRPr="00B44083">
              <w:rPr>
                <w:sz w:val="20"/>
                <w:szCs w:val="20"/>
                <w:lang w:val="sv-SE"/>
              </w:rPr>
              <w:t>MaximumDosageTyp</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24BB0D6" w14:textId="77777777" w:rsidR="004D1BD1" w:rsidRPr="00B44083" w:rsidRDefault="004D1BD1" w:rsidP="004217B5">
            <w:pPr>
              <w:spacing w:before="120" w:after="120"/>
              <w:ind w:left="149" w:right="136"/>
              <w:rPr>
                <w:sz w:val="20"/>
                <w:szCs w:val="20"/>
                <w:lang w:val="sv-SE"/>
              </w:rPr>
            </w:pPr>
            <w:r w:rsidRPr="00B44083">
              <w:rPr>
                <w:sz w:val="20"/>
                <w:szCs w:val="20"/>
                <w:lang w:val="sv-SE"/>
              </w:rPr>
              <w:t>Maxdosering.</w:t>
            </w:r>
          </w:p>
          <w:p w14:paraId="0CCBFE80"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 som anger den högsta tillåtna mängden under en viss period, t.ex. högst 5 tabletter per vecka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8EF388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A4A39F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333A25" w14:textId="77777777" w:rsidR="004D1BD1"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../conditionalDosage</w:t>
            </w:r>
          </w:p>
          <w:p w14:paraId="39BFC996" w14:textId="77777777" w:rsidR="00FD6EC1" w:rsidRPr="00B44083" w:rsidRDefault="00FD6EC1" w:rsidP="004217B5">
            <w:pPr>
              <w:spacing w:before="120" w:after="120"/>
              <w:ind w:left="102" w:right="177"/>
              <w:rPr>
                <w:spacing w:val="-1"/>
                <w:sz w:val="20"/>
                <w:szCs w:val="20"/>
                <w:lang w:val="sv-SE"/>
              </w:rPr>
            </w:pPr>
          </w:p>
          <w:p w14:paraId="526DEC00" w14:textId="072B4063" w:rsidR="00FD6EC1" w:rsidRPr="00B44083" w:rsidRDefault="00FD6EC1" w:rsidP="004217B5">
            <w:pPr>
              <w:spacing w:before="120" w:after="120"/>
              <w:ind w:right="177"/>
              <w:rPr>
                <w:b/>
                <w:bCs/>
                <w:sz w:val="20"/>
                <w:szCs w:val="20"/>
                <w:lang w:val="sv-SE"/>
              </w:rPr>
            </w:pP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03904B" w14:textId="77777777" w:rsidR="004D1BD1" w:rsidRPr="00B44083" w:rsidRDefault="004D1BD1" w:rsidP="004217B5">
            <w:pPr>
              <w:spacing w:before="120" w:after="120"/>
              <w:ind w:left="102"/>
              <w:rPr>
                <w:sz w:val="20"/>
                <w:szCs w:val="20"/>
                <w:lang w:val="sv-SE"/>
              </w:rPr>
            </w:pPr>
            <w:r w:rsidRPr="00B44083">
              <w:rPr>
                <w:sz w:val="20"/>
                <w:szCs w:val="20"/>
                <w:lang w:val="sv-SE"/>
              </w:rPr>
              <w:t>ConditionalDosageType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C37459" w14:textId="77777777" w:rsidR="004D1BD1" w:rsidRPr="00B44083" w:rsidRDefault="004D1BD1" w:rsidP="004217B5">
            <w:pPr>
              <w:spacing w:before="120" w:after="120"/>
              <w:ind w:left="149" w:right="136"/>
              <w:rPr>
                <w:sz w:val="20"/>
                <w:szCs w:val="20"/>
                <w:lang w:val="sv-SE"/>
              </w:rPr>
            </w:pPr>
            <w:r w:rsidRPr="00B44083">
              <w:rPr>
                <w:sz w:val="20"/>
                <w:szCs w:val="20"/>
                <w:lang w:val="sv-SE"/>
              </w:rPr>
              <w:t>Villkorsdosering.</w:t>
            </w:r>
          </w:p>
          <w:p w14:paraId="6A5351C5" w14:textId="77777777" w:rsidR="004D1BD1" w:rsidRPr="00B44083" w:rsidRDefault="004D1BD1" w:rsidP="004217B5">
            <w:pPr>
              <w:spacing w:before="120" w:after="120"/>
              <w:ind w:left="149" w:right="136"/>
              <w:rPr>
                <w:sz w:val="20"/>
                <w:szCs w:val="20"/>
                <w:lang w:val="sv-SE"/>
              </w:rPr>
            </w:pPr>
            <w:r w:rsidRPr="00B44083">
              <w:rPr>
                <w:sz w:val="20"/>
                <w:szCs w:val="20"/>
                <w:lang w:val="sv-SE"/>
              </w:rPr>
              <w:t>Ordinerad mängd och periodicitet som gäller</w:t>
            </w:r>
          </w:p>
          <w:p w14:paraId="1974F1CC" w14:textId="77777777" w:rsidR="004D1BD1" w:rsidRPr="00B44083" w:rsidRDefault="004D1BD1" w:rsidP="004217B5">
            <w:pPr>
              <w:spacing w:before="120" w:after="120"/>
              <w:ind w:left="149" w:right="136"/>
              <w:rPr>
                <w:sz w:val="20"/>
                <w:szCs w:val="20"/>
                <w:lang w:val="sv-SE"/>
              </w:rPr>
            </w:pPr>
            <w:r w:rsidRPr="00B44083">
              <w:rPr>
                <w:sz w:val="20"/>
                <w:szCs w:val="20"/>
                <w:lang w:val="sv-SE"/>
              </w:rPr>
              <w:t>om ett visst villkor är uppfyllt, t.ex. 1-2 tabletter till natten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66CE2EC"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FF3D7B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2DEBB1" w14:textId="77777777" w:rsidR="0001299A" w:rsidRPr="00B44083" w:rsidRDefault="004D1BD1" w:rsidP="004217B5">
            <w:pPr>
              <w:spacing w:before="120" w:after="120"/>
              <w:ind w:left="102" w:right="177"/>
              <w:rPr>
                <w:spacing w:val="-1"/>
                <w:sz w:val="20"/>
                <w:szCs w:val="20"/>
                <w:lang w:val="sv-SE"/>
              </w:rPr>
            </w:pPr>
            <w:r w:rsidRPr="00B44083">
              <w:rPr>
                <w:sz w:val="20"/>
                <w:szCs w:val="20"/>
                <w:lang w:val="sv-SE"/>
              </w:rPr>
              <w:t>../../../../../</w:t>
            </w:r>
            <w:r w:rsidRPr="00B44083">
              <w:rPr>
                <w:spacing w:val="-1"/>
                <w:sz w:val="20"/>
                <w:szCs w:val="20"/>
                <w:lang w:val="sv-SE"/>
              </w:rPr>
              <w:t>../../conditionDescription</w:t>
            </w:r>
          </w:p>
          <w:p w14:paraId="717B3B51" w14:textId="77777777" w:rsidR="0001299A" w:rsidRPr="00B44083" w:rsidRDefault="0001299A" w:rsidP="004217B5">
            <w:pPr>
              <w:spacing w:before="120" w:after="120"/>
              <w:ind w:left="102" w:right="177"/>
              <w:rPr>
                <w:spacing w:val="-1"/>
                <w:sz w:val="20"/>
                <w:szCs w:val="20"/>
                <w:lang w:val="sv-SE"/>
              </w:rPr>
            </w:pPr>
          </w:p>
          <w:p w14:paraId="5C9ECECF" w14:textId="15FE89E4" w:rsidR="004D1BD1" w:rsidRPr="00B44083" w:rsidRDefault="0001299A" w:rsidP="004217B5">
            <w:pPr>
              <w:spacing w:before="120" w:after="120"/>
              <w:ind w:left="102" w:right="177"/>
              <w:rPr>
                <w:b/>
                <w:bCs/>
                <w:sz w:val="20"/>
                <w:szCs w:val="20"/>
                <w:lang w:val="sv-SE"/>
              </w:rPr>
            </w:pPr>
            <w:r w:rsidRPr="00B44083">
              <w:rPr>
                <w:b/>
                <w:bCs/>
                <w:sz w:val="20"/>
                <w:szCs w:val="20"/>
                <w:lang w:val="sv-SE"/>
              </w:rPr>
              <w:t>[</w:t>
            </w:r>
            <w:r w:rsidR="00A62EC7" w:rsidRPr="00B44083">
              <w:rPr>
                <w:b/>
                <w:bCs/>
                <w:sz w:val="20"/>
                <w:szCs w:val="20"/>
                <w:lang w:val="sv-SE"/>
              </w:rPr>
              <w:t>1.2</w:t>
            </w:r>
            <w:r w:rsidRPr="00B44083">
              <w:rPr>
                <w:b/>
                <w:bCs/>
                <w:sz w:val="20"/>
                <w:szCs w:val="20"/>
                <w:lang w:val="sv-SE"/>
              </w:rPr>
              <w: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70D4BB"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9DFB9A" w14:textId="77777777" w:rsidR="004D1BD1" w:rsidRPr="00B44083" w:rsidRDefault="004D1BD1" w:rsidP="004217B5">
            <w:pPr>
              <w:spacing w:before="120" w:after="120"/>
              <w:ind w:left="149" w:right="136"/>
              <w:rPr>
                <w:sz w:val="20"/>
                <w:szCs w:val="20"/>
                <w:lang w:val="sv-SE"/>
              </w:rPr>
            </w:pPr>
            <w:r w:rsidRPr="00B44083">
              <w:rPr>
                <w:sz w:val="20"/>
                <w:szCs w:val="20"/>
                <w:lang w:val="sv-SE"/>
              </w:rPr>
              <w:t>Villkorstext.</w:t>
            </w:r>
          </w:p>
          <w:p w14:paraId="09CA0B7B" w14:textId="77777777" w:rsidR="004D1BD1" w:rsidRPr="00B44083" w:rsidRDefault="004D1BD1" w:rsidP="004217B5">
            <w:pPr>
              <w:spacing w:before="120" w:after="120"/>
              <w:ind w:left="149" w:right="136"/>
              <w:rPr>
                <w:sz w:val="20"/>
                <w:szCs w:val="20"/>
                <w:lang w:val="sv-SE"/>
              </w:rPr>
            </w:pPr>
            <w:r w:rsidRPr="00B44083">
              <w:rPr>
                <w:sz w:val="20"/>
                <w:szCs w:val="20"/>
                <w:lang w:val="sv-SE"/>
              </w:rPr>
              <w:t>Text som anger villkor kopplat till en villkorsdosering, t.ex. "vid behov".</w:t>
            </w:r>
          </w:p>
          <w:p w14:paraId="27271A91" w14:textId="77777777" w:rsidR="004D1BD1" w:rsidRPr="00B44083" w:rsidRDefault="004D1BD1" w:rsidP="004217B5">
            <w:pPr>
              <w:spacing w:before="120" w:after="120"/>
              <w:ind w:left="149" w:right="136"/>
              <w:rPr>
                <w:sz w:val="20"/>
                <w:szCs w:val="20"/>
                <w:lang w:val="sv-SE"/>
              </w:rPr>
            </w:pPr>
          </w:p>
          <w:p w14:paraId="196B74B1" w14:textId="44A42072" w:rsidR="004D1BD1" w:rsidRPr="00B44083" w:rsidRDefault="004D1BD1" w:rsidP="004217B5">
            <w:pPr>
              <w:spacing w:before="120" w:after="120"/>
              <w:ind w:left="149" w:right="136"/>
              <w:rPr>
                <w:sz w:val="20"/>
                <w:szCs w:val="20"/>
                <w:lang w:val="sv-SE"/>
              </w:rPr>
            </w:pPr>
            <w:r w:rsidRPr="00B44083">
              <w:rPr>
                <w:sz w:val="20"/>
                <w:szCs w:val="20"/>
                <w:lang w:val="sv-SE"/>
              </w:rPr>
              <w:t>Det finns en diskrepans i multipliciteten för detta attribut mellan tjänstekontraktsbeskrivningen och XSD-schemat. Se arkitekturella beslut för denna domän för mer information om detta</w:t>
            </w:r>
            <w:r w:rsidR="0001299A" w:rsidRPr="00B44083">
              <w:rPr>
                <w:sz w:val="20"/>
                <w:szCs w:val="20"/>
                <w:lang w:val="sv-SE"/>
              </w:rPr>
              <w:t>.</w:t>
            </w:r>
            <w:r w:rsidRPr="00B44083">
              <w:rPr>
                <w:sz w:val="20"/>
                <w:szCs w:val="20"/>
                <w:lang w:val="sv-SE"/>
              </w:rPr>
              <w:t xml:space="preserve"> </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68578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15DE16F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A6C431" w14:textId="77777777" w:rsidR="004D1BD1" w:rsidRPr="00B44083" w:rsidRDefault="004D1BD1" w:rsidP="004217B5">
            <w:pPr>
              <w:spacing w:before="120" w:after="120"/>
              <w:ind w:left="102" w:right="177"/>
              <w:rPr>
                <w:sz w:val="20"/>
                <w:szCs w:val="20"/>
                <w:lang w:val="sv-SE"/>
              </w:rPr>
            </w:pPr>
            <w:r w:rsidRPr="00B44083">
              <w:rPr>
                <w:sz w:val="20"/>
                <w:szCs w:val="20"/>
                <w:lang w:val="sv-SE"/>
              </w:rPr>
              <w:lastRenderedPageBreak/>
              <w:t>../../../../../../../f</w:t>
            </w:r>
            <w:r w:rsidRPr="00B44083">
              <w:rPr>
                <w:spacing w:val="-1"/>
                <w:sz w:val="20"/>
                <w:szCs w:val="20"/>
                <w:lang w:val="sv-SE"/>
              </w:rPr>
              <w:t>requencyDosage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C187A8"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FrequencyDosageType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7E1B88" w14:textId="77777777" w:rsidR="004D1BD1" w:rsidRPr="00B44083" w:rsidRDefault="004D1BD1" w:rsidP="004217B5">
            <w:pPr>
              <w:spacing w:before="120" w:after="120"/>
              <w:ind w:left="149" w:right="136"/>
              <w:rPr>
                <w:sz w:val="20"/>
                <w:szCs w:val="20"/>
                <w:lang w:val="sv-SE"/>
              </w:rPr>
            </w:pPr>
            <w:r w:rsidRPr="00B44083">
              <w:rPr>
                <w:sz w:val="20"/>
                <w:szCs w:val="20"/>
                <w:lang w:val="sv-SE"/>
              </w:rPr>
              <w:t>Frekvensdosering.</w:t>
            </w:r>
          </w:p>
          <w:p w14:paraId="2FF33900"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ett antal intag eller appliceringar under en viss tidsenhet, dvs. frekvensen.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DE93F0"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4F02CD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248F40" w14:textId="77777777" w:rsidR="004D1BD1" w:rsidRPr="00B44083" w:rsidRDefault="004D1BD1" w:rsidP="004217B5">
            <w:pPr>
              <w:spacing w:before="120" w:after="120"/>
              <w:ind w:left="102" w:right="177"/>
              <w:rPr>
                <w:sz w:val="20"/>
                <w:szCs w:val="20"/>
                <w:lang w:val="sv-SE"/>
              </w:rPr>
            </w:pP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984B97"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298A251"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 vid varje tillfälle, t.ex. 2 tabletter</w:t>
            </w:r>
          </w:p>
          <w:p w14:paraId="2497DBB0"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D3B5BE"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86FAC7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F40BE5"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790BFD"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CD9A71"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AA9701"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04B93B3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377C44"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A707EC"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8E7C15F"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F25524"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4F3EEC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209D0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B358B75"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33E6E4"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22D7525"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70204C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1B099A"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frequency</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4C2838"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AFCCED" w14:textId="77777777" w:rsidR="004D1BD1" w:rsidRPr="00B44083" w:rsidRDefault="004D1BD1" w:rsidP="004217B5">
            <w:pPr>
              <w:spacing w:before="120" w:after="120"/>
              <w:ind w:left="149" w:right="136"/>
              <w:rPr>
                <w:sz w:val="20"/>
                <w:szCs w:val="20"/>
                <w:lang w:val="sv-SE"/>
              </w:rPr>
            </w:pPr>
            <w:r w:rsidRPr="00B44083">
              <w:rPr>
                <w:sz w:val="20"/>
                <w:szCs w:val="20"/>
                <w:lang w:val="sv-SE"/>
              </w:rPr>
              <w:t>Periodicitet för intaget eller appliceringen uttryck som antal gånger per tidsenhet, t.ex. 3 gånger dagligen (3/dag).</w:t>
            </w:r>
          </w:p>
          <w:p w14:paraId="60557F1B"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FA14EF"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81A29F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7DBB48"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86782C"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BD009C"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CD253B"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0172032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C9BBC8"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35BE94"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DCDBDB"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EB1AD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298F35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F090FE"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../../../../../../periodDosage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F72A3A" w14:textId="77777777" w:rsidR="004D1BD1" w:rsidRPr="00B44083" w:rsidRDefault="004D1BD1" w:rsidP="004217B5">
            <w:pPr>
              <w:spacing w:before="120" w:after="120"/>
              <w:ind w:left="102"/>
              <w:rPr>
                <w:spacing w:val="-1"/>
                <w:sz w:val="20"/>
                <w:szCs w:val="20"/>
              </w:rPr>
            </w:pPr>
            <w:r w:rsidRPr="00B44083">
              <w:rPr>
                <w:spacing w:val="-1"/>
                <w:sz w:val="20"/>
                <w:szCs w:val="20"/>
              </w:rPr>
              <w:t>PeriodDosageType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1BE321" w14:textId="77777777" w:rsidR="004D1BD1" w:rsidRPr="00B44083" w:rsidRDefault="004D1BD1" w:rsidP="004217B5">
            <w:pPr>
              <w:spacing w:before="120" w:after="120"/>
              <w:ind w:left="149" w:right="136"/>
              <w:rPr>
                <w:sz w:val="20"/>
                <w:szCs w:val="20"/>
                <w:lang w:val="sv-SE"/>
              </w:rPr>
            </w:pPr>
            <w:r w:rsidRPr="00B44083">
              <w:rPr>
                <w:sz w:val="20"/>
                <w:szCs w:val="20"/>
                <w:lang w:val="sv-SE"/>
              </w:rPr>
              <w:t>Perioddosering.</w:t>
            </w:r>
          </w:p>
          <w:p w14:paraId="19E521F0"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den tid som ska flyta mellan varje intag eller applicering.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53A97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8029A8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BBA0BA"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11D6C9"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69C758"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 vid varje tillfälle, t.ex. 2 tabletter</w:t>
            </w:r>
          </w:p>
          <w:p w14:paraId="11114B25"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7C8B8D"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521E04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EE317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ED4E19"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D9C5B7"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82AC89"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6DE170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A6F6B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529C6D"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347B6F2"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424857"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C07184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27720A"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4ED083"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A1F420"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B1F54DA"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06FB997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39F5B1"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9341BE"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4E09F1"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Periodicitet för intaget eller appliceringen uttryck som förfluten tid mellan varje intag eller </w:t>
            </w:r>
            <w:r w:rsidRPr="00B44083">
              <w:rPr>
                <w:sz w:val="20"/>
                <w:szCs w:val="20"/>
                <w:lang w:val="sv-SE"/>
              </w:rPr>
              <w:lastRenderedPageBreak/>
              <w:t>applicering, t.ex. var 6:e timme (1/6 tim).</w:t>
            </w:r>
          </w:p>
          <w:p w14:paraId="05E015F5"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B6FC59"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B44083" w14:paraId="44F6A3F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D3BD18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E24F8B"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1276C3"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630D00"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216837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FE5629"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C3C4BA4"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2ED03B"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EF758C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0238136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BF5C80"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../../../../../../occasionDose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4C91B7" w14:textId="77777777" w:rsidR="004D1BD1" w:rsidRPr="00B44083" w:rsidRDefault="004D1BD1" w:rsidP="004217B5">
            <w:pPr>
              <w:spacing w:before="120" w:after="120"/>
              <w:ind w:left="102"/>
              <w:rPr>
                <w:spacing w:val="-1"/>
                <w:sz w:val="20"/>
                <w:szCs w:val="20"/>
              </w:rPr>
            </w:pPr>
            <w:r w:rsidRPr="00B44083">
              <w:rPr>
                <w:spacing w:val="-1"/>
                <w:sz w:val="20"/>
                <w:szCs w:val="20"/>
              </w:rPr>
              <w:t>OccasionDosageType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07ECC95" w14:textId="77777777" w:rsidR="004D1BD1" w:rsidRPr="00B44083" w:rsidRDefault="004D1BD1" w:rsidP="004217B5">
            <w:pPr>
              <w:spacing w:before="120" w:after="120"/>
              <w:ind w:left="149" w:right="136"/>
              <w:rPr>
                <w:sz w:val="20"/>
                <w:szCs w:val="20"/>
                <w:lang w:val="sv-SE"/>
              </w:rPr>
            </w:pPr>
            <w:r w:rsidRPr="00B44083">
              <w:rPr>
                <w:sz w:val="20"/>
                <w:szCs w:val="20"/>
                <w:lang w:val="sv-SE"/>
              </w:rPr>
              <w:t>Tillfällesdosering.</w:t>
            </w:r>
          </w:p>
          <w:p w14:paraId="5B7B4552"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ett eller flera enskilda Doseringstillfällen som är knutna till tidpunkter eller händelser inom en viss period, vanligtvis ett dygn.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1F48C9"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B85E1F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4C00DF"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CA514A" w14:textId="77777777" w:rsidR="004D1BD1" w:rsidRPr="00B44083" w:rsidRDefault="004D1BD1" w:rsidP="004217B5">
            <w:pPr>
              <w:spacing w:before="120" w:after="120"/>
              <w:ind w:left="102"/>
              <w:rPr>
                <w:spacing w:val="-1"/>
                <w:sz w:val="20"/>
                <w:szCs w:val="20"/>
              </w:rPr>
            </w:pPr>
            <w:r w:rsidRPr="00B44083">
              <w:rPr>
                <w:spacing w:val="-1"/>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9D7267" w14:textId="77777777" w:rsidR="004D1BD1" w:rsidRPr="00B44083" w:rsidRDefault="004D1BD1" w:rsidP="004217B5">
            <w:pPr>
              <w:spacing w:before="120" w:after="120"/>
              <w:ind w:left="149" w:right="136"/>
              <w:rPr>
                <w:sz w:val="20"/>
                <w:szCs w:val="20"/>
                <w:lang w:val="sv-SE"/>
              </w:rPr>
            </w:pPr>
            <w:r w:rsidRPr="00B44083">
              <w:rPr>
                <w:sz w:val="20"/>
                <w:szCs w:val="20"/>
                <w:lang w:val="sv-SE"/>
              </w:rPr>
              <w:t>Periodtid för intagen i dagar. Vid daglig dosering är periodlängd = 1 dag, vid intag varannan dag är periodlängd = 2 dagar osv. Värde är &gt;0 och &lt;= 28.</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3AB030"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72B636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3A102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8B7394"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DDB773"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D3A9F2"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DDE7EC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926DD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8CCD1D"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A59C9D"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A760D06"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259CA6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B2DC88"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C31C61" w14:textId="77777777" w:rsidR="004D1BD1" w:rsidRPr="00B44083" w:rsidRDefault="004D1BD1" w:rsidP="004217B5">
            <w:pPr>
              <w:spacing w:before="120" w:after="120"/>
              <w:ind w:left="102"/>
              <w:rPr>
                <w:sz w:val="20"/>
                <w:szCs w:val="20"/>
              </w:rPr>
            </w:pPr>
            <w:r w:rsidRPr="00B44083">
              <w:rPr>
                <w:sz w:val="20"/>
                <w:szCs w:val="20"/>
              </w:rPr>
              <w:t>AdministrationOccurrenceType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24A04F" w14:textId="77777777" w:rsidR="004D1BD1" w:rsidRPr="00B44083" w:rsidRDefault="004D1BD1" w:rsidP="004217B5">
            <w:pPr>
              <w:spacing w:before="120" w:after="120"/>
              <w:ind w:left="149" w:right="136"/>
              <w:rPr>
                <w:sz w:val="20"/>
                <w:szCs w:val="20"/>
                <w:lang w:val="sv-SE"/>
              </w:rPr>
            </w:pPr>
            <w:r w:rsidRPr="00B44083">
              <w:rPr>
                <w:sz w:val="20"/>
                <w:szCs w:val="20"/>
                <w:lang w:val="sv-SE"/>
              </w:rPr>
              <w:t>Det eller de doseringstillfällen som anger mängd och tidpunkt inom perioden.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26E631"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370B7CA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B7B5A0"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BFA90C"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C4F6D2"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3D9860"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02671A8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BA1471"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AF23F8"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103B0AC"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9D6638"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3767324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70B9FC"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9BE16D"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23E8B1"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A29CD3"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3BC95C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00AFA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5F55AF"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67075E"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929776"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674CD5A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6EC14F9" w14:textId="77777777" w:rsidR="004D1BD1" w:rsidRPr="00B44083" w:rsidRDefault="004D1BD1" w:rsidP="004217B5">
            <w:pPr>
              <w:spacing w:before="120" w:after="120"/>
              <w:ind w:left="102" w:right="177"/>
              <w:rPr>
                <w:sz w:val="20"/>
                <w:szCs w:val="20"/>
                <w:lang w:val="sv-SE"/>
              </w:rPr>
            </w:pP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ED5798"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463278" w14:textId="77777777" w:rsidR="004D1BD1" w:rsidRPr="00B44083" w:rsidRDefault="004D1BD1" w:rsidP="004217B5">
            <w:pPr>
              <w:spacing w:before="120" w:after="120"/>
              <w:ind w:left="149" w:right="136"/>
              <w:rPr>
                <w:sz w:val="20"/>
                <w:szCs w:val="20"/>
                <w:lang w:val="sv-SE"/>
              </w:rPr>
            </w:pPr>
            <w:r w:rsidRPr="00B44083">
              <w:rPr>
                <w:sz w:val="20"/>
                <w:szCs w:val="20"/>
                <w:lang w:val="sv-SE"/>
              </w:rPr>
              <w:t>Den tidpunkt eller det tillfälle under dygnet när läkemedlet ska intas eller appliceras. Exempelvis ”Klockan 19:30” eller ”innan lunch”.</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0AEDAD"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47E5457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AD05F1"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dayOfPeriod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DC9B0B6" w14:textId="77777777" w:rsidR="004D1BD1" w:rsidRPr="00B44083" w:rsidRDefault="004D1BD1" w:rsidP="004217B5">
            <w:pPr>
              <w:spacing w:before="120" w:after="120"/>
              <w:ind w:left="102"/>
              <w:rPr>
                <w:spacing w:val="-1"/>
                <w:sz w:val="20"/>
                <w:szCs w:val="20"/>
              </w:rPr>
            </w:pPr>
            <w:r w:rsidRPr="00B44083">
              <w:rPr>
                <w:spacing w:val="-1"/>
                <w:sz w:val="20"/>
                <w:szCs w:val="20"/>
              </w:rPr>
              <w:t>int</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D8D1EDE" w14:textId="77777777" w:rsidR="004D1BD1" w:rsidRPr="00B44083" w:rsidRDefault="004D1BD1" w:rsidP="004217B5">
            <w:pPr>
              <w:spacing w:before="120" w:after="120"/>
              <w:ind w:left="149" w:right="136"/>
              <w:rPr>
                <w:sz w:val="20"/>
                <w:szCs w:val="20"/>
                <w:lang w:val="sv-SE"/>
              </w:rPr>
            </w:pPr>
            <w:r w:rsidRPr="00B44083">
              <w:rPr>
                <w:sz w:val="20"/>
                <w:szCs w:val="20"/>
                <w:lang w:val="sv-SE"/>
              </w:rPr>
              <w:t>Dag i perioden när intag ska ske. Tillåtna värden 1-14.</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E601F1"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609C274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A74BBC"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../../../../../../rampedDosage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115326" w14:textId="77777777" w:rsidR="004D1BD1" w:rsidRPr="00B44083" w:rsidRDefault="004D1BD1" w:rsidP="004217B5">
            <w:pPr>
              <w:spacing w:before="120" w:after="120"/>
              <w:ind w:left="102"/>
              <w:rPr>
                <w:spacing w:val="-1"/>
                <w:sz w:val="20"/>
                <w:szCs w:val="20"/>
              </w:rPr>
            </w:pPr>
            <w:r w:rsidRPr="00B44083">
              <w:rPr>
                <w:spacing w:val="-1"/>
                <w:sz w:val="20"/>
                <w:szCs w:val="20"/>
              </w:rPr>
              <w:t>RampedDosageType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AFA935" w14:textId="77777777" w:rsidR="004D1BD1" w:rsidRPr="00B44083" w:rsidRDefault="004D1BD1" w:rsidP="004217B5">
            <w:pPr>
              <w:spacing w:before="120" w:after="120"/>
              <w:ind w:left="149" w:right="136"/>
              <w:rPr>
                <w:sz w:val="20"/>
                <w:szCs w:val="20"/>
                <w:lang w:val="sv-SE"/>
              </w:rPr>
            </w:pPr>
            <w:r w:rsidRPr="00B44083">
              <w:rPr>
                <w:sz w:val="20"/>
                <w:szCs w:val="20"/>
                <w:lang w:val="sv-SE"/>
              </w:rPr>
              <w:t>Rampdosering.</w:t>
            </w:r>
          </w:p>
          <w:p w14:paraId="0EFB05E9"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Innehåller uppgifter om en successiv ökning eller minskning av läkemedelsdosen under en </w:t>
            </w:r>
            <w:r w:rsidRPr="00B44083">
              <w:rPr>
                <w:sz w:val="20"/>
                <w:szCs w:val="20"/>
                <w:lang w:val="sv-SE"/>
              </w:rPr>
              <w:lastRenderedPageBreak/>
              <w:t>angiven tid.</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1E8333"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68E93BA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9B89E9"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doseStep</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06958D"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A3F6E6"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som dosen ska ökas eller minskas med vid varje tidssteg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43A3A2"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FB060F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A2E35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F860BD" w14:textId="77777777" w:rsidR="004D1BD1" w:rsidRPr="00B44083" w:rsidRDefault="004D1BD1" w:rsidP="004217B5">
            <w:pPr>
              <w:spacing w:before="120" w:after="120"/>
              <w:ind w:left="102"/>
              <w:rPr>
                <w:rFonts w:cs="Helvetica"/>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A40E38" w14:textId="77777777" w:rsidR="004D1BD1" w:rsidRPr="00B44083" w:rsidRDefault="004D1BD1" w:rsidP="004217B5">
            <w:pPr>
              <w:spacing w:before="120" w:after="120"/>
              <w:ind w:left="149" w:right="136"/>
              <w:rPr>
                <w:sz w:val="20"/>
                <w:szCs w:val="20"/>
                <w:lang w:val="sv-SE"/>
              </w:rPr>
            </w:pPr>
            <w:r w:rsidRPr="00B44083">
              <w:rPr>
                <w:sz w:val="20"/>
                <w:szCs w:val="20"/>
                <w:lang w:val="sv-SE"/>
              </w:rPr>
              <w:t>Värdet.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C27932"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E153FC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838EA2"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03C693" w14:textId="77777777" w:rsidR="004D1BD1" w:rsidRPr="00B44083" w:rsidRDefault="004D1BD1" w:rsidP="004217B5">
            <w:pPr>
              <w:spacing w:before="120" w:after="120"/>
              <w:ind w:left="102"/>
              <w:rPr>
                <w:rFonts w:cs="Helvetica"/>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E5DA8F"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FE5BD2"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9731F6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3CDA3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timeStep</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8C1B84" w14:textId="77777777" w:rsidR="004D1BD1" w:rsidRPr="00B44083" w:rsidRDefault="004D1BD1" w:rsidP="004217B5">
            <w:pPr>
              <w:spacing w:before="120" w:after="120"/>
              <w:ind w:left="102"/>
              <w:rPr>
                <w:rFonts w:cs="Helvetica"/>
                <w:sz w:val="20"/>
                <w:szCs w:val="20"/>
              </w:rPr>
            </w:pPr>
            <w:r w:rsidRPr="00B44083">
              <w:rPr>
                <w:rFonts w:cs="Helvetica"/>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085EE2" w14:textId="77777777" w:rsidR="004D1BD1" w:rsidRPr="00B44083" w:rsidRDefault="004D1BD1" w:rsidP="004217B5">
            <w:pPr>
              <w:spacing w:before="120" w:after="120"/>
              <w:ind w:left="149" w:right="136"/>
              <w:rPr>
                <w:sz w:val="20"/>
                <w:szCs w:val="20"/>
                <w:lang w:val="sv-SE"/>
              </w:rPr>
            </w:pPr>
            <w:r w:rsidRPr="00B44083">
              <w:rPr>
                <w:sz w:val="20"/>
                <w:szCs w:val="20"/>
                <w:lang w:val="sv-SE"/>
              </w:rPr>
              <w:t>Den tid som ska förflyta mellan varje ändring av dosen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2CEC53"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550824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88271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51003C"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82FE4D"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62973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064774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A3DC4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475A60"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62FDFF"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B719C5"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05B607B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3FC689"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../rampS</w:t>
            </w:r>
            <w:r w:rsidRPr="00B44083">
              <w:rPr>
                <w:sz w:val="20"/>
                <w:szCs w:val="20"/>
              </w:rPr>
              <w:t>tart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B07260"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RampEndpointType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220A956" w14:textId="77777777" w:rsidR="004D1BD1" w:rsidRPr="00B44083" w:rsidRDefault="004D1BD1" w:rsidP="004217B5">
            <w:pPr>
              <w:spacing w:before="120" w:after="120"/>
              <w:ind w:left="149" w:right="136"/>
              <w:rPr>
                <w:sz w:val="20"/>
                <w:szCs w:val="20"/>
                <w:lang w:val="sv-SE"/>
              </w:rPr>
            </w:pPr>
            <w:r w:rsidRPr="00B44083">
              <w:rPr>
                <w:sz w:val="20"/>
                <w:szCs w:val="20"/>
                <w:lang w:val="sv-SE"/>
              </w:rPr>
              <w:t>den dosering som gäller vid Doseringsstegets start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0D27A1"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2490707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536C46" w14:textId="77777777" w:rsidR="004D1BD1" w:rsidRPr="00B44083" w:rsidRDefault="004D1BD1" w:rsidP="004217B5">
            <w:pPr>
              <w:spacing w:before="120" w:after="120"/>
              <w:ind w:left="102" w:right="177"/>
              <w:rPr>
                <w:sz w:val="20"/>
                <w:szCs w:val="20"/>
                <w:lang w:val="sv-SE"/>
              </w:rPr>
            </w:pPr>
            <w:r w:rsidRPr="00B44083">
              <w:rPr>
                <w:sz w:val="20"/>
                <w:szCs w:val="20"/>
                <w:lang w:val="sv-SE"/>
              </w:rPr>
              <w:t>../../../../../../../../../f</w:t>
            </w:r>
            <w:r w:rsidRPr="00B44083">
              <w:rPr>
                <w:spacing w:val="-1"/>
                <w:sz w:val="20"/>
                <w:szCs w:val="20"/>
                <w:lang w:val="sv-SE"/>
              </w:rPr>
              <w:t>requencyDosage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6D7D04"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FrequencyDosageType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61D626" w14:textId="77777777" w:rsidR="004D1BD1" w:rsidRPr="00B44083" w:rsidRDefault="004D1BD1" w:rsidP="004217B5">
            <w:pPr>
              <w:spacing w:before="120" w:after="120"/>
              <w:ind w:left="149" w:right="136"/>
              <w:rPr>
                <w:sz w:val="20"/>
                <w:szCs w:val="20"/>
                <w:lang w:val="sv-SE"/>
              </w:rPr>
            </w:pPr>
            <w:r w:rsidRPr="00B44083">
              <w:rPr>
                <w:sz w:val="20"/>
                <w:szCs w:val="20"/>
                <w:lang w:val="sv-SE"/>
              </w:rPr>
              <w:t>Frekvensdosering.</w:t>
            </w:r>
          </w:p>
          <w:p w14:paraId="0D614587"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ett antal intag eller appliceringar under en viss tidsenhet, dvs. frekvensen.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B4F7B9"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47C4EE5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43658AB" w14:textId="77777777" w:rsidR="004D1BD1" w:rsidRPr="00B44083" w:rsidRDefault="004D1BD1" w:rsidP="004217B5">
            <w:pPr>
              <w:spacing w:before="120" w:after="120"/>
              <w:ind w:left="102" w:right="177"/>
              <w:rPr>
                <w:sz w:val="20"/>
                <w:szCs w:val="20"/>
                <w:lang w:val="sv-SE"/>
              </w:rPr>
            </w:pP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3F48C1C"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6D00DD" w14:textId="6387090C" w:rsidR="004D1BD1" w:rsidRPr="00B44083" w:rsidRDefault="00EC51FC" w:rsidP="004217B5">
            <w:pPr>
              <w:spacing w:before="120" w:after="120"/>
              <w:ind w:left="149" w:right="136"/>
              <w:rPr>
                <w:sz w:val="20"/>
                <w:szCs w:val="20"/>
                <w:lang w:val="sv-SE"/>
              </w:rPr>
            </w:pPr>
            <w:r w:rsidRPr="00B44083">
              <w:rPr>
                <w:sz w:val="20"/>
                <w:szCs w:val="20"/>
                <w:lang w:val="sv-SE"/>
              </w:rPr>
              <w:t>D</w:t>
            </w:r>
            <w:r w:rsidR="004D1BD1" w:rsidRPr="00B44083">
              <w:rPr>
                <w:sz w:val="20"/>
                <w:szCs w:val="20"/>
                <w:lang w:val="sv-SE"/>
              </w:rPr>
              <w:t>en mängd läkemedel som ska intas eller appliceras vid varje tillfälle, t.ex. 2 tabletter</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C6FC2C"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6DEAB9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F75418"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61FF2C"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1872EC0"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1947A8"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1C36774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694BC5"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8C99D7"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F67557"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B007933"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370ABE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8A281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F3109FD"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59370F"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4A1EF93"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175CBB7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806E8C"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frequency</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E1DEDB0"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346A74" w14:textId="77777777" w:rsidR="004D1BD1" w:rsidRPr="00B44083" w:rsidRDefault="004D1BD1" w:rsidP="004217B5">
            <w:pPr>
              <w:spacing w:before="120" w:after="120"/>
              <w:ind w:left="149" w:right="136"/>
              <w:rPr>
                <w:sz w:val="20"/>
                <w:szCs w:val="20"/>
                <w:lang w:val="sv-SE"/>
              </w:rPr>
            </w:pPr>
            <w:r w:rsidRPr="00B44083">
              <w:rPr>
                <w:sz w:val="20"/>
                <w:szCs w:val="20"/>
                <w:lang w:val="sv-SE"/>
              </w:rPr>
              <w:t>Periodicitet för intaget eller appliceringen uttryck som antal gånger per tidsenhet, t.ex. 3 gånger dagligen (3/dag).</w:t>
            </w:r>
          </w:p>
          <w:p w14:paraId="3EE4C52C"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6D0B70"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6FB5109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901CF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B4290A"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974166"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B49497"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46CF4C8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4B33E0"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11CDF3"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616B83F"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A721F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3C0AB6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B80002"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../../../../../../periodDosage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E51735" w14:textId="77777777" w:rsidR="004D1BD1" w:rsidRPr="00B44083" w:rsidRDefault="004D1BD1" w:rsidP="004217B5">
            <w:pPr>
              <w:spacing w:before="120" w:after="120"/>
              <w:ind w:left="102"/>
              <w:rPr>
                <w:spacing w:val="-1"/>
                <w:sz w:val="20"/>
                <w:szCs w:val="20"/>
              </w:rPr>
            </w:pPr>
            <w:r w:rsidRPr="00B44083">
              <w:rPr>
                <w:spacing w:val="-1"/>
                <w:sz w:val="20"/>
                <w:szCs w:val="20"/>
              </w:rPr>
              <w:t>PeriodDosageType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B814DB" w14:textId="77777777" w:rsidR="004D1BD1" w:rsidRPr="00B44083" w:rsidRDefault="004D1BD1" w:rsidP="004217B5">
            <w:pPr>
              <w:spacing w:before="120" w:after="120"/>
              <w:ind w:left="149" w:right="136"/>
              <w:rPr>
                <w:sz w:val="20"/>
                <w:szCs w:val="20"/>
                <w:lang w:val="sv-SE"/>
              </w:rPr>
            </w:pPr>
            <w:r w:rsidRPr="00B44083">
              <w:rPr>
                <w:sz w:val="20"/>
                <w:szCs w:val="20"/>
                <w:lang w:val="sv-SE"/>
              </w:rPr>
              <w:t>Perioddosering.</w:t>
            </w:r>
          </w:p>
          <w:p w14:paraId="56051622"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Beskriver dosering uttryckt som mängd och </w:t>
            </w:r>
            <w:r w:rsidRPr="00B44083">
              <w:rPr>
                <w:sz w:val="20"/>
                <w:szCs w:val="20"/>
                <w:lang w:val="sv-SE"/>
              </w:rPr>
              <w:lastRenderedPageBreak/>
              <w:t>periodicitet i form av den tid som ska flyta mellan varje intag eller applicering.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2F0ADE"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793B38C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7D916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40BCBD"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959D10"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 vid varje tillfälle, t.ex. 2 tabletter</w:t>
            </w:r>
          </w:p>
          <w:p w14:paraId="4DB7590F"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E0842C"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A09D4A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FE8F0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C2AE55"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A6A6CE"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5A01F4"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246E558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30749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BF5C85A"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141C6E"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938BFD"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2B385A6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D510F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F8882F"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8D2C3E"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E73710"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31C660D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F1B395"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2832681"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C6918BA" w14:textId="77777777" w:rsidR="004D1BD1" w:rsidRPr="00B44083" w:rsidRDefault="004D1BD1" w:rsidP="004217B5">
            <w:pPr>
              <w:spacing w:before="120" w:after="120"/>
              <w:ind w:left="149" w:right="136"/>
              <w:rPr>
                <w:sz w:val="20"/>
                <w:szCs w:val="20"/>
                <w:lang w:val="sv-SE"/>
              </w:rPr>
            </w:pPr>
            <w:r w:rsidRPr="00B44083">
              <w:rPr>
                <w:sz w:val="20"/>
                <w:szCs w:val="20"/>
                <w:lang w:val="sv-SE"/>
              </w:rPr>
              <w:t>Periodicitet för intaget eller appliceringen uttryck som förfluten tid mellan varje intag eller applicering, t.ex. var 6:e timme (1/6 tim).</w:t>
            </w:r>
          </w:p>
          <w:p w14:paraId="56E666C5"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0016D2E"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AA4F6E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7DFDD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80AE06"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A0F280"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683D591"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2FB77A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A2382B"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51A183"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ADFAE6"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7F415D"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E4870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295C71"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../../../../../../occasionDose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1CC25AF" w14:textId="77777777" w:rsidR="004D1BD1" w:rsidRPr="00B44083" w:rsidRDefault="004D1BD1" w:rsidP="004217B5">
            <w:pPr>
              <w:spacing w:before="120" w:after="120"/>
              <w:ind w:left="102"/>
              <w:rPr>
                <w:spacing w:val="-1"/>
                <w:sz w:val="20"/>
                <w:szCs w:val="20"/>
              </w:rPr>
            </w:pPr>
            <w:r w:rsidRPr="00B44083">
              <w:rPr>
                <w:spacing w:val="-1"/>
                <w:sz w:val="20"/>
                <w:szCs w:val="20"/>
              </w:rPr>
              <w:t>OccasionDosageType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CE5AC0" w14:textId="77777777" w:rsidR="004D1BD1" w:rsidRPr="00B44083" w:rsidRDefault="004D1BD1" w:rsidP="004217B5">
            <w:pPr>
              <w:spacing w:before="120" w:after="120"/>
              <w:ind w:left="149" w:right="136"/>
              <w:rPr>
                <w:sz w:val="20"/>
                <w:szCs w:val="20"/>
                <w:lang w:val="sv-SE"/>
              </w:rPr>
            </w:pPr>
            <w:r w:rsidRPr="00B44083">
              <w:rPr>
                <w:sz w:val="20"/>
                <w:szCs w:val="20"/>
                <w:lang w:val="sv-SE"/>
              </w:rPr>
              <w:t>Tillfällesdosering.</w:t>
            </w:r>
          </w:p>
          <w:p w14:paraId="0A7C7017"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ett eller flera enskilda Doseringstillfällen som är knutna till tidpunkter eller händelser inom en viss period, vanligtvis ett dygn.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2E4CAE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708B3B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214E13"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BD133B" w14:textId="77777777" w:rsidR="004D1BD1" w:rsidRPr="00B44083" w:rsidRDefault="004D1BD1" w:rsidP="004217B5">
            <w:pPr>
              <w:spacing w:before="120" w:after="120"/>
              <w:ind w:left="102"/>
              <w:rPr>
                <w:spacing w:val="-1"/>
                <w:sz w:val="20"/>
                <w:szCs w:val="20"/>
              </w:rPr>
            </w:pPr>
            <w:r w:rsidRPr="00B44083">
              <w:rPr>
                <w:spacing w:val="-1"/>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97A097" w14:textId="77777777" w:rsidR="004D1BD1" w:rsidRPr="00B44083" w:rsidRDefault="004D1BD1" w:rsidP="004217B5">
            <w:pPr>
              <w:spacing w:before="120" w:after="120"/>
              <w:ind w:left="149" w:right="136"/>
              <w:rPr>
                <w:sz w:val="20"/>
                <w:szCs w:val="20"/>
                <w:lang w:val="sv-SE"/>
              </w:rPr>
            </w:pPr>
            <w:r w:rsidRPr="00B44083">
              <w:rPr>
                <w:sz w:val="20"/>
                <w:szCs w:val="20"/>
                <w:lang w:val="sv-SE"/>
              </w:rPr>
              <w:t>Periodtid för intagen i dagar. Vid daglig dosering är periodlängd = 1 dag, vid intag varannan dag är periodlängd = 2 dagar osv. Värde är &gt;0 och &lt;= 28.</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F898C0"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27293F9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E2AB79"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D92BCE"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72586C"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B7183A"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0BC2ECB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7A3C0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5CE7A1"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2EC94E"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8ED898E"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EA7482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002A68"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67B046" w14:textId="77777777" w:rsidR="004D1BD1" w:rsidRPr="00B44083" w:rsidRDefault="004D1BD1" w:rsidP="004217B5">
            <w:pPr>
              <w:spacing w:before="120" w:after="120"/>
              <w:ind w:left="102"/>
              <w:rPr>
                <w:sz w:val="20"/>
                <w:szCs w:val="20"/>
              </w:rPr>
            </w:pPr>
            <w:r w:rsidRPr="00B44083">
              <w:rPr>
                <w:sz w:val="20"/>
                <w:szCs w:val="20"/>
              </w:rPr>
              <w:t>AdministrationOccurrenceType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1E234C2" w14:textId="77777777" w:rsidR="004D1BD1" w:rsidRPr="00B44083" w:rsidRDefault="004D1BD1" w:rsidP="004217B5">
            <w:pPr>
              <w:spacing w:before="120" w:after="120"/>
              <w:ind w:left="149" w:right="136"/>
              <w:rPr>
                <w:sz w:val="20"/>
                <w:szCs w:val="20"/>
                <w:lang w:val="sv-SE"/>
              </w:rPr>
            </w:pPr>
            <w:r w:rsidRPr="00B44083">
              <w:rPr>
                <w:sz w:val="20"/>
                <w:szCs w:val="20"/>
                <w:lang w:val="sv-SE"/>
              </w:rPr>
              <w:t>Det eller de doseringstillfällen som anger mängd och tidpunkt inom perioden.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E0EF3AF"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17DD5C6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8705BD"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F3DEEE"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BC1DF1"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D552FC"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62D2F46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2D85A6" w14:textId="77777777" w:rsidR="004D1BD1" w:rsidRPr="00B44083" w:rsidRDefault="004D1BD1" w:rsidP="004217B5">
            <w:pPr>
              <w:spacing w:before="120" w:after="120"/>
              <w:ind w:left="102" w:right="177"/>
              <w:rPr>
                <w:szCs w:val="20"/>
                <w:lang w:val="sv-SE"/>
              </w:rPr>
            </w:pPr>
            <w:r w:rsidRPr="00B44083">
              <w:rPr>
                <w:sz w:val="20"/>
                <w:szCs w:val="20"/>
                <w:lang w:val="sv-SE"/>
              </w:rPr>
              <w:lastRenderedPageBreak/>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6D02AD"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0C8ABA"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32E048"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74E18F8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F73A35"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80E9D5"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975D68"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E72E22"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03F6FA5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4C7C06"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3EB264"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4E99B8"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76BF731"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2890FB7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4EF29BC" w14:textId="77777777" w:rsidR="004D1BD1" w:rsidRPr="00B44083" w:rsidRDefault="004D1BD1" w:rsidP="004217B5">
            <w:pPr>
              <w:spacing w:before="120" w:after="120"/>
              <w:ind w:left="102" w:right="177"/>
              <w:rPr>
                <w:sz w:val="20"/>
                <w:szCs w:val="20"/>
                <w:lang w:val="sv-SE"/>
              </w:rPr>
            </w:pP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20DF5F"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2623B1" w14:textId="77777777" w:rsidR="004D1BD1" w:rsidRPr="00B44083" w:rsidRDefault="004D1BD1" w:rsidP="004217B5">
            <w:pPr>
              <w:spacing w:before="120" w:after="120"/>
              <w:ind w:left="149" w:right="136"/>
              <w:rPr>
                <w:sz w:val="20"/>
                <w:szCs w:val="20"/>
                <w:lang w:val="sv-SE"/>
              </w:rPr>
            </w:pPr>
            <w:r w:rsidRPr="00B44083">
              <w:rPr>
                <w:sz w:val="20"/>
                <w:szCs w:val="20"/>
                <w:lang w:val="sv-SE"/>
              </w:rPr>
              <w:t>Den tidpunkt eller det tillfälle under dygnet när läkemedlet ska intas eller appliceras. Exempelvis ”Klockan 19:30” eller ”innan lunch”.</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0341185"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6A563F2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0B465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dayOfPeriod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4965019" w14:textId="77777777" w:rsidR="004D1BD1" w:rsidRPr="00B44083" w:rsidRDefault="004D1BD1" w:rsidP="004217B5">
            <w:pPr>
              <w:spacing w:before="120" w:after="120"/>
              <w:ind w:left="102"/>
              <w:rPr>
                <w:spacing w:val="-1"/>
                <w:sz w:val="20"/>
                <w:szCs w:val="20"/>
              </w:rPr>
            </w:pPr>
            <w:r w:rsidRPr="00B44083">
              <w:rPr>
                <w:spacing w:val="-1"/>
                <w:sz w:val="20"/>
                <w:szCs w:val="20"/>
              </w:rPr>
              <w:t>int</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8B9669" w14:textId="77777777" w:rsidR="004D1BD1" w:rsidRPr="00B44083" w:rsidRDefault="004D1BD1" w:rsidP="004217B5">
            <w:pPr>
              <w:spacing w:before="120" w:after="120"/>
              <w:ind w:left="149" w:right="136"/>
              <w:rPr>
                <w:sz w:val="20"/>
                <w:szCs w:val="20"/>
                <w:lang w:val="sv-SE"/>
              </w:rPr>
            </w:pPr>
            <w:r w:rsidRPr="00B44083">
              <w:rPr>
                <w:sz w:val="20"/>
                <w:szCs w:val="20"/>
                <w:lang w:val="sv-SE"/>
              </w:rPr>
              <w:t>Dag i perioden när intag ska ske. Tillåtna värden 1-14.</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16375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D6604C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9C28621"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../../../../../../rampedDosage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A05F3B" w14:textId="77777777" w:rsidR="004D1BD1" w:rsidRPr="00B44083" w:rsidRDefault="004D1BD1" w:rsidP="004217B5">
            <w:pPr>
              <w:spacing w:before="120" w:after="120"/>
              <w:ind w:left="102"/>
              <w:rPr>
                <w:color w:val="FF0000"/>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1721999" w14:textId="77777777" w:rsidR="004D1BD1" w:rsidRPr="00B44083" w:rsidRDefault="004D1BD1" w:rsidP="004217B5">
            <w:pPr>
              <w:spacing w:before="120" w:after="120"/>
              <w:ind w:left="149" w:right="136"/>
              <w:rPr>
                <w:color w:val="FF0000"/>
                <w:spacing w:val="-1"/>
                <w:sz w:val="20"/>
                <w:szCs w:val="20"/>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4CE125" w14:textId="77777777" w:rsidR="004D1BD1" w:rsidRPr="00B44083" w:rsidRDefault="004D1BD1" w:rsidP="004217B5">
            <w:pPr>
              <w:spacing w:before="120" w:after="120"/>
              <w:ind w:left="142"/>
              <w:rPr>
                <w:color w:val="FF0000"/>
                <w:sz w:val="20"/>
                <w:szCs w:val="20"/>
              </w:rPr>
            </w:pPr>
            <w:r w:rsidRPr="00B44083">
              <w:rPr>
                <w:color w:val="FF0000"/>
                <w:sz w:val="20"/>
                <w:szCs w:val="20"/>
              </w:rPr>
              <w:t>0..0</w:t>
            </w:r>
          </w:p>
        </w:tc>
      </w:tr>
      <w:tr w:rsidR="004D1BD1" w:rsidRPr="00B44083" w14:paraId="4B6B74A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DD168C8"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../../../../../../singleDose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ADA67D" w14:textId="77777777" w:rsidR="004D1BD1" w:rsidRPr="00B44083" w:rsidRDefault="004D1BD1" w:rsidP="004217B5">
            <w:pPr>
              <w:spacing w:before="120" w:after="120"/>
              <w:ind w:left="102"/>
              <w:rPr>
                <w:spacing w:val="-1"/>
                <w:sz w:val="20"/>
                <w:szCs w:val="20"/>
              </w:rPr>
            </w:pPr>
            <w:r w:rsidRPr="00B44083">
              <w:rPr>
                <w:spacing w:val="-1"/>
                <w:sz w:val="20"/>
                <w:szCs w:val="20"/>
              </w:rPr>
              <w:t>SingleDoseType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D8B731" w14:textId="77777777" w:rsidR="004D1BD1" w:rsidRPr="00B44083" w:rsidRDefault="004D1BD1" w:rsidP="004217B5">
            <w:pPr>
              <w:spacing w:before="120" w:after="120"/>
              <w:ind w:left="149" w:right="136"/>
              <w:rPr>
                <w:sz w:val="20"/>
                <w:szCs w:val="20"/>
                <w:lang w:val="sv-SE"/>
              </w:rPr>
            </w:pPr>
            <w:r w:rsidRPr="00B44083">
              <w:rPr>
                <w:sz w:val="20"/>
                <w:szCs w:val="20"/>
                <w:lang w:val="sv-SE"/>
              </w:rPr>
              <w:t>Engångsdosering.</w:t>
            </w:r>
          </w:p>
          <w:p w14:paraId="31F8ABF7"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att intag eller applicering ska ske vid ett enda tillfälle.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EA026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97243C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65E8FA"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A7AA45"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F3BDED3"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w:t>
            </w:r>
          </w:p>
          <w:p w14:paraId="26E0229D"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F9CB254"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DA68A4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9F7F3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4E02ADC"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6D917A8"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6D6AC9"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287196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1440F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0CA516"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260BAB"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9A6E53"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E7C225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3E6678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91F4B9D"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0A49324"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4AD7C08"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34865D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3E23F9"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9F6BC0E" w14:textId="77777777" w:rsidR="004D1BD1" w:rsidRPr="00B44083" w:rsidRDefault="004D1BD1" w:rsidP="004217B5">
            <w:pPr>
              <w:spacing w:before="120" w:after="120"/>
              <w:ind w:left="102"/>
              <w:rPr>
                <w:sz w:val="20"/>
                <w:szCs w:val="20"/>
              </w:rPr>
            </w:pPr>
            <w:r w:rsidRPr="00B44083">
              <w:rPr>
                <w:sz w:val="20"/>
                <w:szCs w:val="20"/>
              </w:rPr>
              <w:t>TimeStampType</w:t>
            </w:r>
          </w:p>
          <w:p w14:paraId="3999528F" w14:textId="77777777" w:rsidR="004D1BD1" w:rsidRPr="00B44083" w:rsidRDefault="004D1BD1" w:rsidP="004217B5">
            <w:pPr>
              <w:spacing w:before="120" w:after="120"/>
              <w:ind w:left="102"/>
              <w:rPr>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7E73DD" w14:textId="2BF7CD2B" w:rsidR="004D1BD1" w:rsidRPr="00B44083" w:rsidRDefault="004D1BD1" w:rsidP="004217B5">
            <w:pPr>
              <w:spacing w:before="120" w:after="120"/>
              <w:ind w:left="149" w:right="136"/>
              <w:rPr>
                <w:sz w:val="20"/>
                <w:szCs w:val="20"/>
                <w:lang w:val="sv-SE"/>
              </w:rPr>
            </w:pPr>
            <w:r w:rsidRPr="00B44083">
              <w:rPr>
                <w:sz w:val="20"/>
                <w:szCs w:val="20"/>
                <w:lang w:val="sv-SE"/>
              </w:rPr>
              <w:t>Den tid eller det tillfälle under dygnet när läkemedlet ska intas eller appliceras. Tidpunkt kan anges som en specifik dag, (datum, veckodag eller antal dagar från Doseringsstegets början) eller som ett tillfälle eller klockslag inom dygnet eller som en kombination av dessa. Om tid utelämnas tolkas det som "omgående".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2FBBE7"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5733AF5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B7873B4"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../../../../../../unstructuredDosageInformation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FB7E81" w14:textId="77777777" w:rsidR="004D1BD1" w:rsidRPr="00B44083" w:rsidRDefault="004D1BD1" w:rsidP="004217B5">
            <w:pPr>
              <w:spacing w:before="120" w:after="120"/>
              <w:ind w:left="102"/>
              <w:rPr>
                <w:spacing w:val="-1"/>
                <w:sz w:val="20"/>
                <w:szCs w:val="20"/>
              </w:rPr>
            </w:pPr>
            <w:r w:rsidRPr="00B44083">
              <w:rPr>
                <w:spacing w:val="-1"/>
                <w:sz w:val="20"/>
                <w:szCs w:val="20"/>
              </w:rPr>
              <w:t>UnstructuredDosageInformationType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310AF5" w14:textId="77777777" w:rsidR="004D1BD1" w:rsidRPr="00B44083" w:rsidRDefault="004D1BD1" w:rsidP="004217B5">
            <w:pPr>
              <w:spacing w:before="120" w:after="120"/>
              <w:ind w:left="149" w:right="136"/>
              <w:rPr>
                <w:sz w:val="20"/>
                <w:szCs w:val="20"/>
                <w:lang w:val="sv-SE"/>
              </w:rPr>
            </w:pPr>
            <w:r w:rsidRPr="00B44083">
              <w:rPr>
                <w:sz w:val="20"/>
                <w:szCs w:val="20"/>
                <w:lang w:val="sv-SE"/>
              </w:rPr>
              <w:t>Fritextdosering</w:t>
            </w:r>
          </w:p>
          <w:p w14:paraId="597E28A7"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Beskriver en dosering i klartext. Denna doseringstyp används för de fall då doseringen är för komplex eller av andra skäl inte kan anges </w:t>
            </w:r>
            <w:r w:rsidRPr="00B44083">
              <w:rPr>
                <w:sz w:val="20"/>
                <w:szCs w:val="20"/>
                <w:lang w:val="sv-SE"/>
              </w:rPr>
              <w:lastRenderedPageBreak/>
              <w:t>inom ramen för någon av de andra doseringstyperna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EA6BBA" w14:textId="77777777" w:rsidR="004D1BD1" w:rsidRPr="00B44083" w:rsidRDefault="004D1BD1" w:rsidP="004217B5">
            <w:pPr>
              <w:spacing w:before="120" w:after="120"/>
              <w:ind w:left="142"/>
              <w:rPr>
                <w:sz w:val="20"/>
                <w:szCs w:val="20"/>
                <w:lang w:val="sv-SE"/>
              </w:rPr>
            </w:pPr>
            <w:r w:rsidRPr="00B44083">
              <w:rPr>
                <w:sz w:val="20"/>
                <w:szCs w:val="20"/>
                <w:lang w:val="sv-SE"/>
              </w:rPr>
              <w:lastRenderedPageBreak/>
              <w:t>0..1</w:t>
            </w:r>
          </w:p>
        </w:tc>
      </w:tr>
      <w:tr w:rsidR="004D1BD1" w:rsidRPr="00B44083" w14:paraId="34F06D5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4DA5E3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85E4EDB"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041BC5"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 angiven i klartext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AA4A48"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9554A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9FA3DC"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../rampE</w:t>
            </w:r>
            <w:r w:rsidRPr="00B44083">
              <w:rPr>
                <w:sz w:val="20"/>
                <w:szCs w:val="20"/>
              </w:rPr>
              <w:t>nd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5DEF10"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RampEndpointType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A8FEDE" w14:textId="77777777" w:rsidR="004D1BD1" w:rsidRPr="00B44083" w:rsidRDefault="004D1BD1" w:rsidP="004217B5">
            <w:pPr>
              <w:spacing w:before="120" w:after="120"/>
              <w:ind w:left="149" w:right="136"/>
              <w:rPr>
                <w:sz w:val="20"/>
                <w:szCs w:val="20"/>
                <w:lang w:val="sv-SE"/>
              </w:rPr>
            </w:pPr>
            <w:r w:rsidRPr="00B44083">
              <w:rPr>
                <w:sz w:val="20"/>
                <w:szCs w:val="20"/>
                <w:lang w:val="sv-SE"/>
              </w:rPr>
              <w:t>den dosering som gäller vid Doseringsstegets slut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46847B"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5A87ED2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051B12" w14:textId="77777777" w:rsidR="004D1BD1" w:rsidRPr="00B44083" w:rsidRDefault="004D1BD1" w:rsidP="004217B5">
            <w:pPr>
              <w:spacing w:before="120" w:after="120"/>
              <w:ind w:left="102" w:right="177"/>
              <w:rPr>
                <w:sz w:val="20"/>
                <w:szCs w:val="20"/>
                <w:lang w:val="sv-SE"/>
              </w:rPr>
            </w:pPr>
            <w:r w:rsidRPr="00B44083">
              <w:rPr>
                <w:sz w:val="20"/>
                <w:szCs w:val="20"/>
                <w:lang w:val="sv-SE"/>
              </w:rPr>
              <w:t>../../../../../../../../../f</w:t>
            </w:r>
            <w:r w:rsidRPr="00B44083">
              <w:rPr>
                <w:spacing w:val="-1"/>
                <w:sz w:val="20"/>
                <w:szCs w:val="20"/>
                <w:lang w:val="sv-SE"/>
              </w:rPr>
              <w:t>requencyDosage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EC7468"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FrequencyDosageType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3A7EB7" w14:textId="77777777" w:rsidR="004D1BD1" w:rsidRPr="00B44083" w:rsidRDefault="004D1BD1" w:rsidP="004217B5">
            <w:pPr>
              <w:spacing w:before="120" w:after="120"/>
              <w:ind w:left="149" w:right="136"/>
              <w:rPr>
                <w:sz w:val="20"/>
                <w:szCs w:val="20"/>
                <w:lang w:val="sv-SE"/>
              </w:rPr>
            </w:pPr>
            <w:r w:rsidRPr="00B44083">
              <w:rPr>
                <w:sz w:val="20"/>
                <w:szCs w:val="20"/>
                <w:lang w:val="sv-SE"/>
              </w:rPr>
              <w:t>Frekvensdosering.</w:t>
            </w:r>
          </w:p>
          <w:p w14:paraId="571C1084"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ett antal intag eller appliceringar under en viss tidsenhet, dvs. frekvensen.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B27037"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6BE7F8A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A1148F" w14:textId="77777777" w:rsidR="004D1BD1" w:rsidRPr="00B44083" w:rsidRDefault="004D1BD1" w:rsidP="004217B5">
            <w:pPr>
              <w:spacing w:before="120" w:after="120"/>
              <w:ind w:left="102" w:right="177"/>
              <w:rPr>
                <w:sz w:val="20"/>
                <w:szCs w:val="20"/>
                <w:lang w:val="sv-SE"/>
              </w:rPr>
            </w:pP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9E784E"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7A37AE"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 vid varje tillfälle, t.ex. 2 tabletter</w:t>
            </w:r>
          </w:p>
          <w:p w14:paraId="22B6E4E8"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D7851D3"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6137B2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D3BC357"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8C1A6F7"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82F1AB5"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208ECF"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3EE0159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46987B3"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87BEC3" w14:textId="77777777" w:rsidR="004D1BD1" w:rsidRPr="00B44083" w:rsidRDefault="004D1BD1" w:rsidP="004217B5">
            <w:pPr>
              <w:spacing w:before="120" w:after="120"/>
              <w:ind w:left="102"/>
              <w:rPr>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AE056C"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12DE1F"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75194C7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A922E3"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4AC40EC"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F436B22"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871E98A"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47F8C0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69667CF"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frequency</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3196B9B"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141F95D" w14:textId="77777777" w:rsidR="004D1BD1" w:rsidRPr="00B44083" w:rsidRDefault="004D1BD1" w:rsidP="004217B5">
            <w:pPr>
              <w:spacing w:before="120" w:after="120"/>
              <w:ind w:left="149" w:right="136"/>
              <w:rPr>
                <w:sz w:val="20"/>
                <w:szCs w:val="20"/>
                <w:lang w:val="sv-SE"/>
              </w:rPr>
            </w:pPr>
            <w:r w:rsidRPr="00B44083">
              <w:rPr>
                <w:sz w:val="20"/>
                <w:szCs w:val="20"/>
                <w:lang w:val="sv-SE"/>
              </w:rPr>
              <w:t>Periodicitet för intaget eller appliceringen uttryck som antal gånger per tidsenhet, t.ex. 3 gånger dagligen (3/dag).</w:t>
            </w:r>
          </w:p>
          <w:p w14:paraId="0B085FBF"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B4DD8B5"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11600B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C2C583D"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41F8A0"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EBCB25"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DD2D0C"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25C9E55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425969D"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0FD8BB"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FA53A8"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67FFB6"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D7E98C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D70677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../../../../../../periodDosage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C3E1BCA" w14:textId="77777777" w:rsidR="004D1BD1" w:rsidRPr="00B44083" w:rsidRDefault="004D1BD1" w:rsidP="004217B5">
            <w:pPr>
              <w:spacing w:before="120" w:after="120"/>
              <w:ind w:left="102"/>
              <w:rPr>
                <w:spacing w:val="-1"/>
                <w:sz w:val="20"/>
                <w:szCs w:val="20"/>
              </w:rPr>
            </w:pPr>
            <w:r w:rsidRPr="00B44083">
              <w:rPr>
                <w:spacing w:val="-1"/>
                <w:sz w:val="20"/>
                <w:szCs w:val="20"/>
              </w:rPr>
              <w:t>PeriodDosageType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BD133D" w14:textId="77777777" w:rsidR="004D1BD1" w:rsidRPr="00B44083" w:rsidRDefault="004D1BD1" w:rsidP="004217B5">
            <w:pPr>
              <w:spacing w:before="120" w:after="120"/>
              <w:ind w:left="149" w:right="136"/>
              <w:rPr>
                <w:sz w:val="20"/>
                <w:szCs w:val="20"/>
                <w:lang w:val="sv-SE"/>
              </w:rPr>
            </w:pPr>
            <w:r w:rsidRPr="00B44083">
              <w:rPr>
                <w:sz w:val="20"/>
                <w:szCs w:val="20"/>
                <w:lang w:val="sv-SE"/>
              </w:rPr>
              <w:t>Perioddosering.</w:t>
            </w:r>
          </w:p>
          <w:p w14:paraId="6197D291"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den tid som ska flyta mellan varje intag eller applicering.</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875E27D"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3C12F61A"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B7A2B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BEA4F14"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E86AD6"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 vid varje tillfälle, t.ex. 2 tabletter</w:t>
            </w:r>
          </w:p>
          <w:p w14:paraId="2D5772E7"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EDFD59F"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5C61B2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E7805E8"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87738B"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68624D"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9016C3"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4CCA9C5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0D22DB" w14:textId="77777777" w:rsidR="004D1BD1" w:rsidRPr="00B44083" w:rsidRDefault="004D1BD1" w:rsidP="004217B5">
            <w:pPr>
              <w:spacing w:before="120" w:after="120"/>
              <w:ind w:left="102" w:right="177"/>
              <w:rPr>
                <w:szCs w:val="20"/>
              </w:rPr>
            </w:pPr>
            <w:r w:rsidRPr="00B44083">
              <w:rPr>
                <w:sz w:val="20"/>
                <w:szCs w:val="20"/>
                <w:lang w:val="sv-SE"/>
              </w:rPr>
              <w:lastRenderedPageBreak/>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EFEE40E"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37FC547"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7C0069D"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19F5C58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DD61C5"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EFC8F12"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096A7A"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4681FE"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BF846D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A817E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AA9BF1" w14:textId="77777777" w:rsidR="004D1BD1" w:rsidRPr="00B44083" w:rsidRDefault="004D1BD1" w:rsidP="004217B5">
            <w:pPr>
              <w:spacing w:before="120" w:after="120"/>
              <w:ind w:left="102"/>
              <w:rPr>
                <w:sz w:val="20"/>
                <w:szCs w:val="20"/>
                <w:lang w:val="sv-SE"/>
              </w:rPr>
            </w:pPr>
            <w:r w:rsidRPr="00B44083">
              <w:rPr>
                <w:sz w:val="20"/>
                <w:szCs w:val="20"/>
                <w:lang w:val="sv-SE"/>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F2D32E9" w14:textId="77777777" w:rsidR="004D1BD1" w:rsidRPr="00B44083" w:rsidRDefault="004D1BD1" w:rsidP="004217B5">
            <w:pPr>
              <w:spacing w:before="120" w:after="120"/>
              <w:ind w:left="149" w:right="136"/>
              <w:rPr>
                <w:sz w:val="20"/>
                <w:szCs w:val="20"/>
                <w:lang w:val="sv-SE"/>
              </w:rPr>
            </w:pPr>
            <w:r w:rsidRPr="00B44083">
              <w:rPr>
                <w:sz w:val="20"/>
                <w:szCs w:val="20"/>
                <w:lang w:val="sv-SE"/>
              </w:rPr>
              <w:t>Periodicitet för intaget eller appliceringen uttryck som förfluten tid mellan varje intag eller applicering, t.ex. var 6:e timme (1/6 tim).</w:t>
            </w:r>
          </w:p>
          <w:p w14:paraId="5406DDA0"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7119D2"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35305E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C2466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E139BE8" w14:textId="77777777" w:rsidR="004D1BD1" w:rsidRPr="00B44083" w:rsidRDefault="004D1BD1" w:rsidP="004217B5">
            <w:pPr>
              <w:spacing w:before="120" w:after="120"/>
              <w:ind w:left="102"/>
              <w:rPr>
                <w:spacing w:val="-1"/>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50FFDB"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742F9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1000D2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1567E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73FB043" w14:textId="77777777" w:rsidR="004D1BD1" w:rsidRPr="00B44083" w:rsidRDefault="004D1BD1" w:rsidP="004217B5">
            <w:pPr>
              <w:spacing w:before="120" w:after="120"/>
              <w:ind w:left="102"/>
              <w:rPr>
                <w:spacing w:val="-1"/>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59AC51"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8347F2F"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778358C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05A4A1"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../../../../../../occasionDose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8979F3" w14:textId="77777777" w:rsidR="004D1BD1" w:rsidRPr="00B44083" w:rsidRDefault="004D1BD1" w:rsidP="004217B5">
            <w:pPr>
              <w:spacing w:before="120" w:after="120"/>
              <w:ind w:left="102"/>
              <w:rPr>
                <w:spacing w:val="-1"/>
                <w:sz w:val="20"/>
                <w:szCs w:val="20"/>
              </w:rPr>
            </w:pPr>
            <w:r w:rsidRPr="00B44083">
              <w:rPr>
                <w:spacing w:val="-1"/>
                <w:sz w:val="20"/>
                <w:szCs w:val="20"/>
              </w:rPr>
              <w:t>OccasionDosageType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618215C" w14:textId="77777777" w:rsidR="004D1BD1" w:rsidRPr="00B44083" w:rsidRDefault="004D1BD1" w:rsidP="004217B5">
            <w:pPr>
              <w:spacing w:before="120" w:after="120"/>
              <w:ind w:left="149" w:right="136"/>
              <w:rPr>
                <w:sz w:val="20"/>
                <w:szCs w:val="20"/>
                <w:lang w:val="sv-SE"/>
              </w:rPr>
            </w:pPr>
            <w:r w:rsidRPr="00B44083">
              <w:rPr>
                <w:sz w:val="20"/>
                <w:szCs w:val="20"/>
                <w:lang w:val="sv-SE"/>
              </w:rPr>
              <w:t>Tillfällesdosering.</w:t>
            </w:r>
          </w:p>
          <w:p w14:paraId="16C4CE92"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dosering uttryckt som mängd och periodicitet i form av ett eller flera enskilda Doseringstillfällen som är knutna till tidpunkter eller händelser inom en viss period, vanligtvis ett dygn.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7356C2B"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743E82B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F1BC1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CA54B7" w14:textId="77777777" w:rsidR="004D1BD1" w:rsidRPr="00B44083" w:rsidRDefault="004D1BD1" w:rsidP="004217B5">
            <w:pPr>
              <w:spacing w:before="120" w:after="120"/>
              <w:ind w:left="102"/>
              <w:rPr>
                <w:spacing w:val="-1"/>
                <w:sz w:val="20"/>
                <w:szCs w:val="20"/>
              </w:rPr>
            </w:pPr>
            <w:r w:rsidRPr="00B44083">
              <w:rPr>
                <w:spacing w:val="-1"/>
                <w:sz w:val="20"/>
                <w:szCs w:val="20"/>
              </w:rPr>
              <w:t>PQType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520C274" w14:textId="77777777" w:rsidR="004D1BD1" w:rsidRPr="00B44083" w:rsidRDefault="004D1BD1" w:rsidP="004217B5">
            <w:pPr>
              <w:spacing w:before="120" w:after="120"/>
              <w:ind w:left="149" w:right="136"/>
              <w:rPr>
                <w:sz w:val="20"/>
                <w:szCs w:val="20"/>
                <w:lang w:val="sv-SE"/>
              </w:rPr>
            </w:pPr>
            <w:r w:rsidRPr="00B44083">
              <w:rPr>
                <w:sz w:val="20"/>
                <w:szCs w:val="20"/>
                <w:lang w:val="sv-SE"/>
              </w:rPr>
              <w:t>Periodtid för intagen i dagar. Vid daglig dosering är periodlängd = 1 dag, vid intag varannan dag är periodlängd = 2 dagar osv. Värde är &gt;0 och &lt;= 28.</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4D0AB0B"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38F4372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2A59EA"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../../../../../value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C823F8"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518E99D" w14:textId="77777777" w:rsidR="004D1BD1" w:rsidRPr="00B44083" w:rsidRDefault="004D1BD1" w:rsidP="004217B5">
            <w:pPr>
              <w:spacing w:before="120" w:after="120"/>
              <w:ind w:left="149" w:right="136"/>
              <w:rPr>
                <w:sz w:val="20"/>
                <w:szCs w:val="20"/>
                <w:lang w:val="sv-SE"/>
              </w:rPr>
            </w:pPr>
            <w:r w:rsidRPr="00B44083">
              <w:rPr>
                <w:sz w:val="20"/>
                <w:szCs w:val="20"/>
                <w:lang w:val="sv-SE"/>
              </w:rPr>
              <w:t>Värde.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C70413"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6676976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BF49C60"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1FD41C"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1909B7" w14:textId="77777777" w:rsidR="004D1BD1" w:rsidRPr="00B44083" w:rsidRDefault="004D1BD1" w:rsidP="004217B5">
            <w:pPr>
              <w:spacing w:before="120" w:after="120"/>
              <w:ind w:left="149" w:right="136"/>
              <w:rPr>
                <w:sz w:val="20"/>
                <w:szCs w:val="20"/>
                <w:lang w:val="sv-SE"/>
              </w:rPr>
            </w:pPr>
            <w:r w:rsidRPr="00B44083">
              <w:rPr>
                <w:sz w:val="20"/>
                <w:szCs w:val="20"/>
                <w:lang w:val="sv-SE"/>
              </w:rPr>
              <w:t>Enhet.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D969FA1"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391170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E9B92A0"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administration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54EB26" w14:textId="77777777" w:rsidR="004D1BD1" w:rsidRPr="00B44083" w:rsidRDefault="004D1BD1" w:rsidP="004217B5">
            <w:pPr>
              <w:spacing w:before="120" w:after="120"/>
              <w:ind w:left="102"/>
              <w:rPr>
                <w:sz w:val="20"/>
                <w:szCs w:val="20"/>
              </w:rPr>
            </w:pPr>
            <w:r w:rsidRPr="00B44083">
              <w:rPr>
                <w:sz w:val="20"/>
                <w:szCs w:val="20"/>
              </w:rPr>
              <w:t>AdministrationOccurrenceType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1CE07B8" w14:textId="77777777" w:rsidR="004D1BD1" w:rsidRPr="00B44083" w:rsidRDefault="004D1BD1" w:rsidP="004217B5">
            <w:pPr>
              <w:spacing w:before="120" w:after="120"/>
              <w:ind w:left="149" w:right="136"/>
              <w:rPr>
                <w:sz w:val="20"/>
                <w:szCs w:val="20"/>
                <w:lang w:val="sv-SE"/>
              </w:rPr>
            </w:pPr>
            <w:r w:rsidRPr="00B44083">
              <w:rPr>
                <w:sz w:val="20"/>
                <w:szCs w:val="20"/>
                <w:lang w:val="sv-SE"/>
              </w:rPr>
              <w:t>Det eller de doseringstillfällen som anger mängd och tidpunkt inom perioden.</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0ADB70"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5E7F6E1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02C477F"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DBFAD94"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D72C376"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6C13E4A"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95AAC0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9AFD7C0"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F4C7B4"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E9E0DE5"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87EB4D" w14:textId="77777777" w:rsidR="004D1BD1" w:rsidRPr="00B44083" w:rsidRDefault="004D1BD1" w:rsidP="004217B5">
            <w:pPr>
              <w:spacing w:before="120" w:after="120"/>
              <w:ind w:left="142"/>
              <w:rPr>
                <w:szCs w:val="20"/>
                <w:lang w:val="sv-SE"/>
              </w:rPr>
            </w:pPr>
            <w:r w:rsidRPr="00B44083">
              <w:rPr>
                <w:sz w:val="20"/>
                <w:szCs w:val="20"/>
                <w:lang w:val="sv-SE"/>
              </w:rPr>
              <w:t>0..1</w:t>
            </w:r>
          </w:p>
        </w:tc>
      </w:tr>
      <w:tr w:rsidR="004D1BD1" w:rsidRPr="00B44083" w14:paraId="3D639C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6869E8D"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7D536D" w14:textId="77777777" w:rsidR="004D1BD1" w:rsidRPr="00B44083" w:rsidRDefault="004D1BD1" w:rsidP="004217B5">
            <w:pPr>
              <w:spacing w:before="120" w:after="120"/>
              <w:ind w:left="102"/>
              <w:rPr>
                <w:spacing w:val="-1"/>
                <w:szCs w:val="20"/>
                <w:lang w:val="sv-SE"/>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F64C06"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ACF4A56"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84EF06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164DF9B" w14:textId="77777777" w:rsidR="004D1BD1" w:rsidRPr="00B44083" w:rsidRDefault="004D1BD1" w:rsidP="004217B5">
            <w:pPr>
              <w:spacing w:before="120" w:after="120"/>
              <w:ind w:left="102" w:right="177"/>
              <w:rPr>
                <w:szCs w:val="20"/>
                <w:lang w:val="sv-SE"/>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5E2FFD9" w14:textId="77777777" w:rsidR="004D1BD1" w:rsidRPr="00B44083" w:rsidRDefault="004D1BD1" w:rsidP="004217B5">
            <w:pPr>
              <w:spacing w:before="120" w:after="120"/>
              <w:ind w:left="102"/>
              <w:rPr>
                <w:spacing w:val="-1"/>
                <w:szCs w:val="20"/>
                <w:lang w:val="sv-SE"/>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07DE6B2"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90823B7" w14:textId="77777777" w:rsidR="004D1BD1" w:rsidRPr="00B44083" w:rsidRDefault="004D1BD1" w:rsidP="004217B5">
            <w:pPr>
              <w:spacing w:before="120" w:after="120"/>
              <w:ind w:left="142"/>
              <w:rPr>
                <w:szCs w:val="20"/>
                <w:lang w:val="sv-SE"/>
              </w:rPr>
            </w:pPr>
            <w:r w:rsidRPr="00B44083">
              <w:rPr>
                <w:sz w:val="20"/>
                <w:szCs w:val="20"/>
                <w:lang w:val="sv-SE"/>
              </w:rPr>
              <w:t>1..1</w:t>
            </w:r>
          </w:p>
        </w:tc>
      </w:tr>
      <w:tr w:rsidR="004D1BD1" w:rsidRPr="00B44083" w14:paraId="5B8BBE0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6A9AB4" w14:textId="77777777" w:rsidR="004D1BD1" w:rsidRPr="00B44083" w:rsidRDefault="004D1BD1" w:rsidP="004217B5">
            <w:pPr>
              <w:spacing w:before="120" w:after="120"/>
              <w:ind w:left="102" w:right="177"/>
              <w:rPr>
                <w:sz w:val="20"/>
                <w:szCs w:val="20"/>
                <w:lang w:val="sv-SE"/>
              </w:rPr>
            </w:pPr>
            <w:r w:rsidRPr="00B44083">
              <w:rPr>
                <w:sz w:val="20"/>
                <w:szCs w:val="20"/>
                <w:lang w:val="sv-SE"/>
              </w:rPr>
              <w:lastRenderedPageBreak/>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BDD710" w14:textId="77777777" w:rsidR="004D1BD1" w:rsidRPr="00B44083" w:rsidRDefault="004D1BD1" w:rsidP="004217B5">
            <w:pPr>
              <w:spacing w:before="120" w:after="120"/>
              <w:ind w:left="102"/>
              <w:rPr>
                <w:spacing w:val="-1"/>
                <w:sz w:val="20"/>
                <w:szCs w:val="20"/>
                <w:lang w:val="sv-SE"/>
              </w:rPr>
            </w:pPr>
            <w:r w:rsidRPr="00B44083">
              <w:rPr>
                <w:spacing w:val="-1"/>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0F05B54" w14:textId="77777777" w:rsidR="004D1BD1" w:rsidRPr="00B44083" w:rsidRDefault="004D1BD1" w:rsidP="004217B5">
            <w:pPr>
              <w:spacing w:before="120" w:after="120"/>
              <w:ind w:left="149" w:right="136"/>
              <w:rPr>
                <w:sz w:val="20"/>
                <w:szCs w:val="20"/>
                <w:lang w:val="sv-SE"/>
              </w:rPr>
            </w:pPr>
            <w:r w:rsidRPr="00B44083">
              <w:rPr>
                <w:sz w:val="20"/>
                <w:szCs w:val="20"/>
                <w:lang w:val="sv-SE"/>
              </w:rPr>
              <w:t>Den tidpunkt eller det tillfälle under dygnet när läkemedlet ska intas eller appliceras. Exempelvis ”Klockan 19:30” eller ”innan lunch”.</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FEC692C"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CEFE927"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B054AD7"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dayOfPeriod</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514D41A" w14:textId="77777777" w:rsidR="004D1BD1" w:rsidRPr="00B44083" w:rsidRDefault="004D1BD1" w:rsidP="004217B5">
            <w:pPr>
              <w:spacing w:before="120" w:after="120"/>
              <w:ind w:left="102"/>
              <w:rPr>
                <w:spacing w:val="-1"/>
                <w:sz w:val="20"/>
                <w:szCs w:val="20"/>
              </w:rPr>
            </w:pPr>
            <w:r w:rsidRPr="00B44083">
              <w:rPr>
                <w:spacing w:val="-1"/>
                <w:sz w:val="20"/>
                <w:szCs w:val="20"/>
              </w:rPr>
              <w:t>int</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B19B38C" w14:textId="77777777" w:rsidR="004D1BD1" w:rsidRPr="00B44083" w:rsidRDefault="004D1BD1" w:rsidP="004217B5">
            <w:pPr>
              <w:spacing w:before="120" w:after="120"/>
              <w:ind w:left="149" w:right="136"/>
              <w:rPr>
                <w:sz w:val="20"/>
                <w:szCs w:val="20"/>
                <w:lang w:val="sv-SE"/>
              </w:rPr>
            </w:pPr>
            <w:r w:rsidRPr="00B44083">
              <w:rPr>
                <w:sz w:val="20"/>
                <w:szCs w:val="20"/>
                <w:lang w:val="sv-SE"/>
              </w:rPr>
              <w:t>Dag i perioden när intag ska ske. Tillåtna värden 1-14.</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409F45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28F4DF8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AD04973" w14:textId="77777777" w:rsidR="004D1BD1" w:rsidRPr="00B44083" w:rsidRDefault="004D1BD1" w:rsidP="004217B5">
            <w:pPr>
              <w:spacing w:before="120" w:after="120"/>
              <w:ind w:left="102" w:right="177"/>
              <w:rPr>
                <w:color w:val="FF0000"/>
                <w:sz w:val="20"/>
                <w:szCs w:val="20"/>
              </w:rPr>
            </w:pPr>
            <w:r w:rsidRPr="00B44083">
              <w:rPr>
                <w:color w:val="FF0000"/>
                <w:sz w:val="20"/>
                <w:szCs w:val="20"/>
                <w:lang w:val="sv-SE"/>
              </w:rPr>
              <w:t>../../../</w:t>
            </w:r>
            <w:r w:rsidRPr="00B44083">
              <w:rPr>
                <w:color w:val="FF0000"/>
                <w:sz w:val="20"/>
                <w:szCs w:val="20"/>
              </w:rPr>
              <w:t>../../../../../../rampedDosage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9E70CE" w14:textId="77777777" w:rsidR="004D1BD1" w:rsidRPr="00B44083" w:rsidRDefault="004D1BD1" w:rsidP="004217B5">
            <w:pPr>
              <w:spacing w:before="120" w:after="120"/>
              <w:ind w:left="102"/>
              <w:rPr>
                <w:color w:val="FF0000"/>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05A793D" w14:textId="77777777" w:rsidR="004D1BD1" w:rsidRPr="00B44083" w:rsidRDefault="004D1BD1" w:rsidP="004217B5">
            <w:pPr>
              <w:spacing w:before="120" w:after="120"/>
              <w:ind w:left="149" w:right="136"/>
              <w:rPr>
                <w:color w:val="FF0000"/>
                <w:spacing w:val="-1"/>
                <w:sz w:val="20"/>
                <w:szCs w:val="20"/>
              </w:rPr>
            </w:pPr>
            <w:r w:rsidRPr="00B44083">
              <w:rPr>
                <w:color w:val="FF0000"/>
                <w:sz w:val="20"/>
                <w:szCs w:val="20"/>
                <w:lang w:val="sv-SE"/>
              </w:rPr>
              <w:t>Ska ej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9E9C9F0" w14:textId="77777777" w:rsidR="004D1BD1" w:rsidRPr="00B44083" w:rsidRDefault="004D1BD1" w:rsidP="004217B5">
            <w:pPr>
              <w:spacing w:before="120" w:after="120"/>
              <w:ind w:left="142"/>
              <w:rPr>
                <w:color w:val="FF0000"/>
                <w:sz w:val="20"/>
                <w:szCs w:val="20"/>
              </w:rPr>
            </w:pPr>
            <w:r w:rsidRPr="00B44083">
              <w:rPr>
                <w:color w:val="FF0000"/>
                <w:sz w:val="20"/>
                <w:szCs w:val="20"/>
              </w:rPr>
              <w:t>0..0</w:t>
            </w:r>
          </w:p>
        </w:tc>
      </w:tr>
      <w:tr w:rsidR="004D1BD1" w:rsidRPr="00B44083" w14:paraId="6E8FF28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30ABCA"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../../../../../../singleDose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3B4B7C" w14:textId="77777777" w:rsidR="004D1BD1" w:rsidRPr="00B44083" w:rsidRDefault="004D1BD1" w:rsidP="004217B5">
            <w:pPr>
              <w:spacing w:before="120" w:after="120"/>
              <w:ind w:left="102"/>
              <w:rPr>
                <w:spacing w:val="-1"/>
                <w:sz w:val="20"/>
                <w:szCs w:val="20"/>
              </w:rPr>
            </w:pPr>
            <w:r w:rsidRPr="00B44083">
              <w:rPr>
                <w:spacing w:val="-1"/>
                <w:sz w:val="20"/>
                <w:szCs w:val="20"/>
              </w:rPr>
              <w:t>SingleDoseType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8CBAB7D" w14:textId="77777777" w:rsidR="004D1BD1" w:rsidRPr="00B44083" w:rsidRDefault="004D1BD1" w:rsidP="004217B5">
            <w:pPr>
              <w:spacing w:before="120" w:after="120"/>
              <w:ind w:left="149" w:right="136"/>
              <w:rPr>
                <w:sz w:val="20"/>
                <w:szCs w:val="20"/>
                <w:lang w:val="sv-SE"/>
              </w:rPr>
            </w:pPr>
            <w:r w:rsidRPr="00B44083">
              <w:rPr>
                <w:sz w:val="20"/>
                <w:szCs w:val="20"/>
                <w:lang w:val="sv-SE"/>
              </w:rPr>
              <w:t>Engångsdosering.</w:t>
            </w:r>
          </w:p>
          <w:p w14:paraId="487EB346"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att intag eller applicering ska ske vid ett enda tillfälle.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FB06E9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1F94CA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358AE37"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C20473A"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61F4A62" w14:textId="68BCBA1C"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9753EDB"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1F3E658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3FF38B9"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301409"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C7D5670"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F69F73A"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11EAEB9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7C9D6D1"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42E38B"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220409D"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5B76D7"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CD1C188"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C5D4716"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7D1686"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6D5CC26"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305B3DB"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4AC0588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FA6A9A"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32D87AE0" w14:textId="77777777" w:rsidR="004D1BD1" w:rsidRPr="00B44083" w:rsidRDefault="004D1BD1" w:rsidP="004217B5">
            <w:pPr>
              <w:spacing w:before="120" w:after="120"/>
              <w:ind w:left="102"/>
              <w:rPr>
                <w:sz w:val="20"/>
                <w:szCs w:val="20"/>
              </w:rPr>
            </w:pPr>
            <w:r w:rsidRPr="00B44083">
              <w:rPr>
                <w:sz w:val="20"/>
                <w:szCs w:val="20"/>
              </w:rPr>
              <w:t>TimeStampType</w:t>
            </w:r>
          </w:p>
          <w:p w14:paraId="35EEB08D" w14:textId="77777777" w:rsidR="004D1BD1" w:rsidRPr="00B44083" w:rsidRDefault="004D1BD1" w:rsidP="004217B5">
            <w:pPr>
              <w:spacing w:before="120" w:after="120"/>
              <w:ind w:left="102"/>
              <w:rPr>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08FBC3D" w14:textId="6DEE7E39" w:rsidR="004D1BD1" w:rsidRPr="00B44083" w:rsidRDefault="004D1BD1" w:rsidP="004217B5">
            <w:pPr>
              <w:spacing w:before="120" w:after="120"/>
              <w:ind w:left="149" w:right="136"/>
              <w:rPr>
                <w:sz w:val="20"/>
                <w:szCs w:val="20"/>
                <w:lang w:val="sv-SE"/>
              </w:rPr>
            </w:pPr>
            <w:r w:rsidRPr="00B44083">
              <w:rPr>
                <w:sz w:val="20"/>
                <w:szCs w:val="20"/>
                <w:lang w:val="sv-SE"/>
              </w:rPr>
              <w:t>Den tid eller det tillfälle under dygnet när läkemedlet ska intas eller appliceras. Tidpunkt kan anges som en specifik dag, (datum, veckodag eller antal dagar från Doseringsstegets början) eller som ett tillfälle eller klockslag inom dygnet eller som en kombination av dessa. Om tid utelämnas tolkas det som "omgående".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53559BB"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C01194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01083EA"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../../../../../../unstructuredDosageInformation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4A1782F" w14:textId="77777777" w:rsidR="004D1BD1" w:rsidRPr="00B44083" w:rsidRDefault="004D1BD1" w:rsidP="004217B5">
            <w:pPr>
              <w:spacing w:before="120" w:after="120"/>
              <w:ind w:left="102"/>
              <w:rPr>
                <w:spacing w:val="-1"/>
                <w:sz w:val="20"/>
                <w:szCs w:val="20"/>
              </w:rPr>
            </w:pPr>
            <w:r w:rsidRPr="00B44083">
              <w:rPr>
                <w:spacing w:val="-1"/>
                <w:sz w:val="20"/>
                <w:szCs w:val="20"/>
              </w:rPr>
              <w:t>UnstructuredDosageInformationType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8C642F" w14:textId="77777777" w:rsidR="004D1BD1" w:rsidRPr="00B44083" w:rsidRDefault="004D1BD1" w:rsidP="004217B5">
            <w:pPr>
              <w:spacing w:before="120" w:after="120"/>
              <w:ind w:left="149" w:right="136"/>
              <w:rPr>
                <w:sz w:val="20"/>
                <w:szCs w:val="20"/>
                <w:lang w:val="sv-SE"/>
              </w:rPr>
            </w:pPr>
            <w:r w:rsidRPr="00B44083">
              <w:rPr>
                <w:sz w:val="20"/>
                <w:szCs w:val="20"/>
                <w:lang w:val="sv-SE"/>
              </w:rPr>
              <w:t>Fritextdosering</w:t>
            </w:r>
          </w:p>
          <w:p w14:paraId="61EC595B"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en dosering i klartext. Denna doseringstyp används för de fall då doseringen är för komplex eller av andra skäl inte kan anges inom ramen för någon av de andra doseringstyperna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32CE2AF"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2C648A4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132CFF8"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text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5613283"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CDBA821"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 angiven i klartext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1CDB9F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A10EF5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81AAE0D"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../../../../../../singleDose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293E8CA" w14:textId="77777777" w:rsidR="004D1BD1" w:rsidRPr="00B44083" w:rsidRDefault="004D1BD1" w:rsidP="004217B5">
            <w:pPr>
              <w:spacing w:before="120" w:after="120"/>
              <w:ind w:left="102"/>
              <w:rPr>
                <w:spacing w:val="-1"/>
                <w:sz w:val="20"/>
                <w:szCs w:val="20"/>
              </w:rPr>
            </w:pPr>
            <w:r w:rsidRPr="00B44083">
              <w:rPr>
                <w:spacing w:val="-1"/>
                <w:sz w:val="20"/>
                <w:szCs w:val="20"/>
              </w:rPr>
              <w:t>SingleDoseType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F564C7A" w14:textId="77777777" w:rsidR="004D1BD1" w:rsidRPr="00B44083" w:rsidRDefault="004D1BD1" w:rsidP="004217B5">
            <w:pPr>
              <w:spacing w:before="120" w:after="120"/>
              <w:ind w:left="149" w:right="136"/>
              <w:rPr>
                <w:sz w:val="20"/>
                <w:szCs w:val="20"/>
                <w:lang w:val="sv-SE"/>
              </w:rPr>
            </w:pPr>
            <w:r w:rsidRPr="00B44083">
              <w:rPr>
                <w:sz w:val="20"/>
                <w:szCs w:val="20"/>
                <w:lang w:val="sv-SE"/>
              </w:rPr>
              <w:t>Engångsdosering.</w:t>
            </w:r>
          </w:p>
          <w:p w14:paraId="4CC0958C"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att intag eller applicering ska ske vid ett enda tillfälle.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33602AA"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52476DC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BA2C81" w14:textId="77777777" w:rsidR="004D1BD1" w:rsidRPr="00B44083" w:rsidRDefault="004D1BD1" w:rsidP="004217B5">
            <w:pPr>
              <w:spacing w:before="120" w:after="120"/>
              <w:ind w:left="102" w:right="177"/>
              <w:rPr>
                <w:sz w:val="20"/>
                <w:szCs w:val="20"/>
                <w:lang w:val="sv-SE"/>
              </w:rPr>
            </w:pPr>
            <w:r w:rsidRPr="00B44083">
              <w:rPr>
                <w:sz w:val="20"/>
                <w:szCs w:val="20"/>
                <w:lang w:val="sv-SE"/>
              </w:rPr>
              <w:lastRenderedPageBreak/>
              <w:t>../</w:t>
            </w:r>
            <w:r w:rsidRPr="00B44083">
              <w:rPr>
                <w:sz w:val="20"/>
                <w:szCs w:val="20"/>
              </w:rPr>
              <w:t>../../../../../../</w:t>
            </w:r>
            <w:r w:rsidRPr="00B44083">
              <w:rPr>
                <w:sz w:val="20"/>
                <w:szCs w:val="20"/>
                <w:lang w:val="sv-SE"/>
              </w:rPr>
              <w:t>../dose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F4A132C" w14:textId="77777777" w:rsidR="004D1BD1" w:rsidRPr="00B44083" w:rsidRDefault="004D1BD1" w:rsidP="004217B5">
            <w:pPr>
              <w:spacing w:before="120" w:after="120"/>
              <w:ind w:left="102"/>
              <w:rPr>
                <w:sz w:val="20"/>
                <w:szCs w:val="20"/>
                <w:lang w:val="sv-SE"/>
              </w:rPr>
            </w:pPr>
            <w:r w:rsidRPr="00B44083">
              <w:rPr>
                <w:sz w:val="20"/>
                <w:szCs w:val="20"/>
                <w:lang w:val="sv-SE"/>
              </w:rPr>
              <w:t>PQIntervalType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7CE75AB" w14:textId="77777777" w:rsidR="004D1BD1" w:rsidRPr="00B44083" w:rsidRDefault="004D1BD1" w:rsidP="004217B5">
            <w:pPr>
              <w:spacing w:before="120" w:after="120"/>
              <w:ind w:left="149" w:right="136"/>
              <w:rPr>
                <w:sz w:val="20"/>
                <w:szCs w:val="20"/>
                <w:lang w:val="sv-SE"/>
              </w:rPr>
            </w:pPr>
            <w:r w:rsidRPr="00B44083">
              <w:rPr>
                <w:sz w:val="20"/>
                <w:szCs w:val="20"/>
                <w:lang w:val="sv-SE"/>
              </w:rPr>
              <w:t>Den mängd läkemedel som ska intas eller appliceras.</w:t>
            </w:r>
          </w:p>
          <w:p w14:paraId="26851689"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ABE5172" w14:textId="77777777" w:rsidR="004D1BD1" w:rsidRPr="00B44083" w:rsidRDefault="004D1BD1" w:rsidP="004217B5">
            <w:pPr>
              <w:spacing w:before="120" w:after="120"/>
              <w:ind w:left="142"/>
              <w:rPr>
                <w:sz w:val="20"/>
                <w:szCs w:val="20"/>
                <w:lang w:val="sv-SE"/>
              </w:rPr>
            </w:pPr>
            <w:r w:rsidRPr="00B44083">
              <w:rPr>
                <w:sz w:val="20"/>
                <w:szCs w:val="20"/>
                <w:lang w:val="sv-SE"/>
              </w:rPr>
              <w:t>1..1</w:t>
            </w:r>
          </w:p>
        </w:tc>
      </w:tr>
      <w:tr w:rsidR="004D1BD1" w:rsidRPr="00B44083" w14:paraId="53D3414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4B9D07"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../../../../low</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04D3C354"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AF92051" w14:textId="77777777" w:rsidR="004D1BD1" w:rsidRPr="00B44083" w:rsidRDefault="004D1BD1" w:rsidP="004217B5">
            <w:pPr>
              <w:spacing w:before="120" w:after="120"/>
              <w:ind w:left="149" w:right="136"/>
              <w:rPr>
                <w:sz w:val="20"/>
                <w:szCs w:val="20"/>
                <w:lang w:val="sv-SE"/>
              </w:rPr>
            </w:pPr>
            <w:r w:rsidRPr="00B44083">
              <w:rPr>
                <w:sz w:val="20"/>
                <w:szCs w:val="20"/>
                <w:lang w:val="sv-SE"/>
              </w:rPr>
              <w:t>Det lägre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259A31C"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6B012FEE"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6A7C7EBC"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../../high</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516DDBE" w14:textId="77777777" w:rsidR="004D1BD1" w:rsidRPr="00B44083" w:rsidRDefault="004D1BD1" w:rsidP="004217B5">
            <w:pPr>
              <w:spacing w:before="120" w:after="120"/>
              <w:ind w:left="102"/>
              <w:rPr>
                <w:szCs w:val="20"/>
              </w:rPr>
            </w:pPr>
            <w:r w:rsidRPr="00B44083">
              <w:rPr>
                <w:sz w:val="20"/>
                <w:szCs w:val="20"/>
                <w:lang w:val="sv-SE"/>
              </w:rPr>
              <w:t>double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945ADFF" w14:textId="77777777" w:rsidR="004D1BD1" w:rsidRPr="00B44083" w:rsidRDefault="004D1BD1" w:rsidP="004217B5">
            <w:pPr>
              <w:spacing w:before="120" w:after="120"/>
              <w:ind w:left="149" w:right="136"/>
              <w:rPr>
                <w:sz w:val="20"/>
                <w:szCs w:val="20"/>
                <w:lang w:val="sv-SE"/>
              </w:rPr>
            </w:pPr>
            <w:r w:rsidRPr="00B44083">
              <w:rPr>
                <w:sz w:val="20"/>
                <w:szCs w:val="20"/>
                <w:lang w:val="sv-SE"/>
              </w:rPr>
              <w:t>Det högre värdet i intervallet. Minst ett av fälten low och high måste anges.</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130DFAA" w14:textId="77777777" w:rsidR="004D1BD1" w:rsidRPr="00B44083" w:rsidRDefault="004D1BD1" w:rsidP="004217B5">
            <w:pPr>
              <w:spacing w:before="120" w:after="120"/>
              <w:ind w:left="142"/>
              <w:rPr>
                <w:szCs w:val="20"/>
              </w:rPr>
            </w:pPr>
            <w:r w:rsidRPr="00B44083">
              <w:rPr>
                <w:sz w:val="20"/>
                <w:szCs w:val="20"/>
                <w:lang w:val="sv-SE"/>
              </w:rPr>
              <w:t>0..1</w:t>
            </w:r>
          </w:p>
        </w:tc>
      </w:tr>
      <w:tr w:rsidR="004D1BD1" w:rsidRPr="00B44083" w14:paraId="36A94155"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798BFFD" w14:textId="77777777" w:rsidR="004D1BD1" w:rsidRPr="00B44083" w:rsidRDefault="004D1BD1" w:rsidP="004217B5">
            <w:pPr>
              <w:spacing w:before="120" w:after="120"/>
              <w:ind w:left="102" w:right="177"/>
              <w:rPr>
                <w:szCs w:val="20"/>
              </w:rPr>
            </w:pPr>
            <w:r w:rsidRPr="00B44083">
              <w:rPr>
                <w:sz w:val="20"/>
                <w:szCs w:val="20"/>
                <w:lang w:val="sv-SE"/>
              </w:rPr>
              <w:t>../</w:t>
            </w:r>
            <w:r w:rsidRPr="00B44083">
              <w:rPr>
                <w:spacing w:val="-1"/>
                <w:sz w:val="20"/>
                <w:szCs w:val="20"/>
                <w:lang w:val="sv-SE"/>
              </w:rPr>
              <w:t>../../</w:t>
            </w:r>
            <w:r w:rsidRPr="00B44083">
              <w:rPr>
                <w:sz w:val="20"/>
                <w:szCs w:val="20"/>
                <w:lang w:val="sv-SE"/>
              </w:rPr>
              <w:t>../../../../</w:t>
            </w:r>
            <w:r w:rsidRPr="00B44083">
              <w:rPr>
                <w:spacing w:val="-1"/>
                <w:sz w:val="20"/>
                <w:szCs w:val="20"/>
                <w:lang w:val="sv-SE"/>
              </w:rPr>
              <w:t>../../unit</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A0A1092" w14:textId="77777777" w:rsidR="004D1BD1" w:rsidRPr="00B44083" w:rsidRDefault="004D1BD1" w:rsidP="004217B5">
            <w:pPr>
              <w:spacing w:before="120" w:after="120"/>
              <w:ind w:left="102"/>
              <w:rPr>
                <w:szCs w:val="20"/>
              </w:rPr>
            </w:pPr>
            <w:r w:rsidRPr="00B44083">
              <w:rPr>
                <w:sz w:val="20"/>
                <w:szCs w:val="20"/>
                <w:lang w:val="sv-SE"/>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5F2A8BB3" w14:textId="77777777" w:rsidR="004D1BD1" w:rsidRPr="00B44083" w:rsidRDefault="004D1BD1" w:rsidP="004217B5">
            <w:pPr>
              <w:spacing w:before="120" w:after="120"/>
              <w:ind w:left="149" w:right="136"/>
              <w:rPr>
                <w:sz w:val="20"/>
                <w:szCs w:val="20"/>
                <w:lang w:val="sv-SE"/>
              </w:rPr>
            </w:pPr>
            <w:r w:rsidRPr="00B44083">
              <w:rPr>
                <w:sz w:val="20"/>
                <w:szCs w:val="20"/>
                <w:lang w:val="sv-SE"/>
              </w:rPr>
              <w:t>Enheten. Anges enligt UCUM [</w:t>
            </w:r>
            <w:r w:rsidRPr="00B44083">
              <w:fldChar w:fldCharType="begin"/>
            </w:r>
            <w:r w:rsidRPr="00B44083">
              <w:rPr>
                <w:sz w:val="20"/>
                <w:szCs w:val="20"/>
                <w:lang w:val="sv-SE"/>
              </w:rPr>
              <w:instrText xml:space="preserve"> REF _Ref387837407 \h  \* MERGEFORMAT </w:instrText>
            </w:r>
            <w:r w:rsidRPr="00B44083">
              <w:fldChar w:fldCharType="separate"/>
            </w:r>
            <w:r w:rsidRPr="00B44083">
              <w:rPr>
                <w:sz w:val="20"/>
                <w:szCs w:val="20"/>
                <w:lang w:val="sv-SE"/>
              </w:rPr>
              <w:t>R3</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E3E49FC" w14:textId="77777777" w:rsidR="004D1BD1" w:rsidRPr="00B44083" w:rsidRDefault="004D1BD1" w:rsidP="004217B5">
            <w:pPr>
              <w:spacing w:before="120" w:after="120"/>
              <w:ind w:left="142"/>
              <w:rPr>
                <w:szCs w:val="20"/>
              </w:rPr>
            </w:pPr>
            <w:r w:rsidRPr="00B44083">
              <w:rPr>
                <w:sz w:val="20"/>
                <w:szCs w:val="20"/>
                <w:lang w:val="sv-SE"/>
              </w:rPr>
              <w:t>1..1</w:t>
            </w:r>
          </w:p>
        </w:tc>
      </w:tr>
      <w:tr w:rsidR="004D1BD1" w:rsidRPr="00B44083" w14:paraId="50C59B24"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63C2C3A" w14:textId="77777777" w:rsidR="004D1BD1" w:rsidRPr="00B44083" w:rsidRDefault="004D1BD1" w:rsidP="004217B5">
            <w:pPr>
              <w:spacing w:before="120" w:after="120"/>
              <w:ind w:left="102" w:right="177"/>
              <w:rPr>
                <w:sz w:val="20"/>
                <w:szCs w:val="20"/>
                <w:lang w:val="sv-SE"/>
              </w:rPr>
            </w:pPr>
            <w:r w:rsidRPr="00B44083">
              <w:rPr>
                <w:sz w:val="20"/>
                <w:szCs w:val="20"/>
                <w:lang w:val="sv-SE"/>
              </w:rPr>
              <w:t>../</w:t>
            </w:r>
            <w:r w:rsidRPr="00B44083">
              <w:rPr>
                <w:sz w:val="20"/>
                <w:szCs w:val="20"/>
              </w:rPr>
              <w:t>../../../../../../</w:t>
            </w:r>
            <w:r w:rsidRPr="00B44083">
              <w:rPr>
                <w:sz w:val="20"/>
                <w:szCs w:val="20"/>
                <w:lang w:val="sv-SE"/>
              </w:rPr>
              <w:t>../time</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D797873" w14:textId="77777777" w:rsidR="004D1BD1" w:rsidRPr="00B44083" w:rsidRDefault="004D1BD1" w:rsidP="004217B5">
            <w:pPr>
              <w:spacing w:before="120" w:after="120"/>
              <w:ind w:left="102"/>
              <w:rPr>
                <w:sz w:val="20"/>
                <w:szCs w:val="20"/>
              </w:rPr>
            </w:pPr>
            <w:r w:rsidRPr="00B44083">
              <w:rPr>
                <w:sz w:val="20"/>
                <w:szCs w:val="20"/>
              </w:rPr>
              <w:t>TimeStampType</w:t>
            </w:r>
          </w:p>
          <w:p w14:paraId="580EA346" w14:textId="77777777" w:rsidR="004D1BD1" w:rsidRPr="00B44083" w:rsidRDefault="004D1BD1" w:rsidP="004217B5">
            <w:pPr>
              <w:spacing w:before="120" w:after="120"/>
              <w:ind w:left="102"/>
              <w:rPr>
                <w:spacing w:val="-1"/>
                <w:sz w:val="20"/>
                <w:szCs w:val="20"/>
              </w:rPr>
            </w:pP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2C3685EC" w14:textId="616F98DA" w:rsidR="004D1BD1" w:rsidRPr="00B44083" w:rsidRDefault="004D1BD1" w:rsidP="004217B5">
            <w:pPr>
              <w:spacing w:before="120" w:after="120"/>
              <w:ind w:left="149" w:right="136"/>
              <w:rPr>
                <w:sz w:val="20"/>
                <w:szCs w:val="20"/>
                <w:lang w:val="sv-SE"/>
              </w:rPr>
            </w:pPr>
            <w:r w:rsidRPr="00B44083">
              <w:rPr>
                <w:sz w:val="20"/>
                <w:szCs w:val="20"/>
                <w:lang w:val="sv-SE"/>
              </w:rPr>
              <w:t>Den tid eller det tillfälle under dygnet när läkemedlet ska intas eller appliceras. Tidpunkt kan anges som en specifik dag, (datum, veckodag eller antal. dagar från Doseringsstegets början) eller som ett tillfälle eller klockslag inom dygnet eller som en kombination av dessa. Om tid utelämnas tolkas det som "omgående".</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2BC66EE"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F9153D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47DD9662"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../../../../../../unstructuredDosageInformation</w:t>
            </w:r>
          </w:p>
        </w:tc>
        <w:tc>
          <w:tcPr>
            <w:tcW w:w="124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ADF136F" w14:textId="77777777" w:rsidR="004D1BD1" w:rsidRPr="00B44083" w:rsidRDefault="004D1BD1" w:rsidP="004217B5">
            <w:pPr>
              <w:spacing w:before="120" w:after="120"/>
              <w:ind w:left="102"/>
              <w:rPr>
                <w:spacing w:val="-1"/>
                <w:sz w:val="20"/>
                <w:szCs w:val="20"/>
              </w:rPr>
            </w:pPr>
            <w:r w:rsidRPr="00B44083">
              <w:rPr>
                <w:spacing w:val="-1"/>
                <w:sz w:val="20"/>
                <w:szCs w:val="20"/>
              </w:rPr>
              <w:t>UnstructuredDosageInformationType</w:t>
            </w:r>
          </w:p>
        </w:tc>
        <w:tc>
          <w:tcPr>
            <w:tcW w:w="4820"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7AF93707" w14:textId="77777777" w:rsidR="004D1BD1" w:rsidRPr="00B44083" w:rsidRDefault="004D1BD1" w:rsidP="004217B5">
            <w:pPr>
              <w:spacing w:before="120" w:after="120"/>
              <w:ind w:left="149" w:right="136"/>
              <w:rPr>
                <w:sz w:val="20"/>
                <w:szCs w:val="20"/>
                <w:lang w:val="sv-SE"/>
              </w:rPr>
            </w:pPr>
            <w:r w:rsidRPr="00B44083">
              <w:rPr>
                <w:sz w:val="20"/>
                <w:szCs w:val="20"/>
                <w:lang w:val="sv-SE"/>
              </w:rPr>
              <w:t>Fritextdosering</w:t>
            </w:r>
          </w:p>
          <w:p w14:paraId="45C1001A"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en dosering i klartext. Denna doseringstyp används för de fall då doseringen är för komplex eller av andra skäl inte kan anges inom ramen för någon av de andra doseringstyperna</w:t>
            </w:r>
          </w:p>
        </w:tc>
        <w:tc>
          <w:tcPr>
            <w:tcW w:w="1134" w:type="dxa"/>
            <w:tcBorders>
              <w:top w:val="single" w:sz="5" w:space="0" w:color="000000"/>
              <w:left w:val="single" w:sz="5" w:space="0" w:color="000000"/>
              <w:bottom w:val="single" w:sz="5" w:space="0" w:color="000000"/>
              <w:right w:val="single" w:sz="5" w:space="0" w:color="000000"/>
            </w:tcBorders>
            <w:shd w:val="clear" w:color="auto" w:fill="CEE5DA" w:themeFill="accent3" w:themeFillTint="33"/>
          </w:tcPr>
          <w:p w14:paraId="182DC954" w14:textId="77777777" w:rsidR="004D1BD1" w:rsidRPr="00B44083" w:rsidRDefault="004D1BD1" w:rsidP="004217B5">
            <w:pPr>
              <w:spacing w:before="120" w:after="120"/>
              <w:ind w:left="142"/>
              <w:rPr>
                <w:sz w:val="20"/>
                <w:szCs w:val="20"/>
                <w:lang w:val="sv-SE"/>
              </w:rPr>
            </w:pPr>
            <w:r w:rsidRPr="00B44083">
              <w:rPr>
                <w:sz w:val="20"/>
                <w:szCs w:val="20"/>
                <w:lang w:val="sv-SE"/>
              </w:rPr>
              <w:t>0..1</w:t>
            </w:r>
          </w:p>
        </w:tc>
      </w:tr>
      <w:tr w:rsidR="004D1BD1" w:rsidRPr="00B44083" w14:paraId="0A0C6EDB" w14:textId="77777777" w:rsidTr="00C4207D">
        <w:trPr>
          <w:trHeight w:val="20"/>
        </w:trPr>
        <w:tc>
          <w:tcPr>
            <w:tcW w:w="2728" w:type="dxa"/>
            <w:tcBorders>
              <w:top w:val="single" w:sz="5" w:space="0" w:color="000000"/>
              <w:left w:val="single" w:sz="5" w:space="0" w:color="000000"/>
              <w:bottom w:val="single" w:sz="4" w:space="0" w:color="000000"/>
              <w:right w:val="single" w:sz="5" w:space="0" w:color="000000"/>
            </w:tcBorders>
            <w:shd w:val="clear" w:color="auto" w:fill="CEE5DA" w:themeFill="accent3" w:themeFillTint="33"/>
          </w:tcPr>
          <w:p w14:paraId="754B0F89" w14:textId="77777777" w:rsidR="004D1BD1" w:rsidRPr="00B44083" w:rsidRDefault="004D1BD1" w:rsidP="004217B5">
            <w:pPr>
              <w:spacing w:before="120" w:after="120"/>
              <w:ind w:left="102" w:right="177"/>
              <w:rPr>
                <w:sz w:val="20"/>
                <w:szCs w:val="20"/>
              </w:rPr>
            </w:pPr>
            <w:r w:rsidRPr="00B44083">
              <w:rPr>
                <w:sz w:val="20"/>
                <w:szCs w:val="20"/>
                <w:lang w:val="sv-SE"/>
              </w:rPr>
              <w:t>../</w:t>
            </w:r>
            <w:r w:rsidRPr="00B44083">
              <w:rPr>
                <w:sz w:val="20"/>
                <w:szCs w:val="20"/>
              </w:rPr>
              <w:t>../../../../../../</w:t>
            </w:r>
            <w:r w:rsidRPr="00B44083">
              <w:rPr>
                <w:sz w:val="20"/>
                <w:szCs w:val="20"/>
                <w:lang w:val="sv-SE"/>
              </w:rPr>
              <w:t>../</w:t>
            </w:r>
            <w:r w:rsidRPr="00B44083">
              <w:rPr>
                <w:sz w:val="20"/>
                <w:szCs w:val="20"/>
              </w:rPr>
              <w:t>text</w:t>
            </w:r>
          </w:p>
        </w:tc>
        <w:tc>
          <w:tcPr>
            <w:tcW w:w="1240" w:type="dxa"/>
            <w:tcBorders>
              <w:top w:val="single" w:sz="5" w:space="0" w:color="000000"/>
              <w:left w:val="single" w:sz="5" w:space="0" w:color="000000"/>
              <w:bottom w:val="single" w:sz="4" w:space="0" w:color="000000"/>
              <w:right w:val="single" w:sz="5" w:space="0" w:color="000000"/>
            </w:tcBorders>
            <w:shd w:val="clear" w:color="auto" w:fill="CEE5DA" w:themeFill="accent3" w:themeFillTint="33"/>
          </w:tcPr>
          <w:p w14:paraId="5B9FFB32"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4" w:space="0" w:color="000000"/>
              <w:right w:val="single" w:sz="5" w:space="0" w:color="000000"/>
            </w:tcBorders>
            <w:shd w:val="clear" w:color="auto" w:fill="CEE5DA" w:themeFill="accent3" w:themeFillTint="33"/>
          </w:tcPr>
          <w:p w14:paraId="237493E5" w14:textId="77777777" w:rsidR="004D1BD1" w:rsidRPr="00B44083" w:rsidRDefault="004D1BD1" w:rsidP="004217B5">
            <w:pPr>
              <w:spacing w:before="120" w:after="120"/>
              <w:ind w:left="149" w:right="136"/>
              <w:rPr>
                <w:sz w:val="20"/>
                <w:szCs w:val="20"/>
                <w:lang w:val="sv-SE"/>
              </w:rPr>
            </w:pPr>
            <w:r w:rsidRPr="00B44083">
              <w:rPr>
                <w:sz w:val="20"/>
                <w:szCs w:val="20"/>
                <w:lang w:val="sv-SE"/>
              </w:rPr>
              <w:t>Dosering angiven i klartext</w:t>
            </w:r>
          </w:p>
        </w:tc>
        <w:tc>
          <w:tcPr>
            <w:tcW w:w="1134" w:type="dxa"/>
            <w:tcBorders>
              <w:top w:val="single" w:sz="5" w:space="0" w:color="000000"/>
              <w:left w:val="single" w:sz="5" w:space="0" w:color="000000"/>
              <w:bottom w:val="single" w:sz="4" w:space="0" w:color="000000"/>
              <w:right w:val="single" w:sz="5" w:space="0" w:color="000000"/>
            </w:tcBorders>
            <w:shd w:val="clear" w:color="auto" w:fill="CEE5DA" w:themeFill="accent3" w:themeFillTint="33"/>
          </w:tcPr>
          <w:p w14:paraId="4A5A6CC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7AEE83B1"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1A058980" w14:textId="77777777" w:rsidR="004D1BD1" w:rsidRPr="00B44083" w:rsidRDefault="004D1BD1" w:rsidP="004217B5">
            <w:pPr>
              <w:spacing w:before="120" w:after="120"/>
              <w:ind w:left="102" w:right="177"/>
              <w:rPr>
                <w:sz w:val="20"/>
                <w:szCs w:val="20"/>
              </w:rPr>
            </w:pPr>
            <w:r w:rsidRPr="00B44083">
              <w:rPr>
                <w:sz w:val="20"/>
                <w:szCs w:val="20"/>
              </w:rPr>
              <w:t>../../../relation</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6178A0FB" w14:textId="77777777" w:rsidR="004D1BD1" w:rsidRPr="00B44083" w:rsidRDefault="004D1BD1" w:rsidP="004217B5">
            <w:pPr>
              <w:spacing w:before="120" w:after="120"/>
              <w:ind w:left="102"/>
              <w:rPr>
                <w:spacing w:val="-1"/>
                <w:sz w:val="20"/>
                <w:szCs w:val="20"/>
              </w:rPr>
            </w:pPr>
            <w:r w:rsidRPr="00B44083">
              <w:rPr>
                <w:spacing w:val="-1"/>
                <w:sz w:val="20"/>
                <w:szCs w:val="20"/>
              </w:rPr>
              <w:t>RelationType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6BC4A0D6"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Sambandsklass </w:t>
            </w:r>
          </w:p>
          <w:p w14:paraId="715B21E8" w14:textId="77777777" w:rsidR="004D1BD1" w:rsidRPr="00B44083" w:rsidRDefault="004D1BD1" w:rsidP="004217B5">
            <w:pPr>
              <w:spacing w:before="120" w:after="120"/>
              <w:ind w:left="149" w:right="136"/>
              <w:rPr>
                <w:sz w:val="20"/>
                <w:szCs w:val="20"/>
                <w:lang w:val="sv-SE"/>
              </w:rPr>
            </w:pPr>
          </w:p>
          <w:p w14:paraId="5030BE56" w14:textId="77777777" w:rsidR="004D1BD1" w:rsidRPr="00B44083" w:rsidRDefault="004D1BD1" w:rsidP="004217B5">
            <w:pPr>
              <w:spacing w:before="120" w:after="120"/>
              <w:ind w:left="149" w:right="136"/>
              <w:rPr>
                <w:rFonts w:cs="Helvetica"/>
                <w:sz w:val="20"/>
                <w:szCs w:val="20"/>
                <w:lang w:val="sv-SE"/>
              </w:rPr>
            </w:pPr>
            <w:r w:rsidRPr="00B44083">
              <w:rPr>
                <w:sz w:val="20"/>
                <w:szCs w:val="20"/>
                <w:lang w:val="sv-SE"/>
              </w:rPr>
              <w:t>Alla de meddelandeposter (angivna med referredInformation.id) som i ordinationen pekas ut med samma relation.code ska anges i samma relation (teknisk aggregering).</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7902C939" w14:textId="77777777" w:rsidR="004D1BD1" w:rsidRPr="00B44083" w:rsidRDefault="004D1BD1" w:rsidP="004217B5">
            <w:pPr>
              <w:spacing w:before="120" w:after="120"/>
              <w:ind w:left="142"/>
              <w:rPr>
                <w:sz w:val="20"/>
                <w:szCs w:val="20"/>
              </w:rPr>
            </w:pPr>
            <w:r w:rsidRPr="00B44083">
              <w:rPr>
                <w:sz w:val="20"/>
                <w:szCs w:val="20"/>
              </w:rPr>
              <w:t>0..*</w:t>
            </w:r>
          </w:p>
        </w:tc>
      </w:tr>
      <w:tr w:rsidR="004D1BD1" w:rsidRPr="00B44083" w14:paraId="4EEC6CE0"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2B3F2466" w14:textId="77777777" w:rsidR="004D1BD1" w:rsidRPr="00B44083" w:rsidRDefault="004D1BD1" w:rsidP="004217B5">
            <w:pPr>
              <w:spacing w:before="120" w:after="120"/>
              <w:ind w:left="102" w:right="177"/>
              <w:rPr>
                <w:sz w:val="20"/>
                <w:szCs w:val="20"/>
              </w:rPr>
            </w:pPr>
            <w:r w:rsidRPr="00B44083">
              <w:rPr>
                <w:sz w:val="20"/>
                <w:szCs w:val="20"/>
              </w:rPr>
              <w:t>../../../../code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306423B7" w14:textId="77777777" w:rsidR="004D1BD1" w:rsidRPr="00B44083" w:rsidRDefault="004D1BD1" w:rsidP="004217B5">
            <w:pPr>
              <w:spacing w:before="120" w:after="120"/>
              <w:ind w:left="102"/>
              <w:rPr>
                <w:spacing w:val="-1"/>
                <w:sz w:val="20"/>
                <w:szCs w:val="20"/>
              </w:rPr>
            </w:pPr>
            <w:r w:rsidRPr="00B44083">
              <w:rPr>
                <w:spacing w:val="-1"/>
                <w:sz w:val="20"/>
                <w:szCs w:val="20"/>
              </w:rPr>
              <w:t>CVType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0CBAE1F9" w14:textId="77777777" w:rsidR="004D1BD1" w:rsidRPr="00B44083" w:rsidRDefault="004D1BD1" w:rsidP="004217B5">
            <w:pPr>
              <w:spacing w:before="120" w:after="120"/>
              <w:ind w:left="149" w:right="136"/>
              <w:rPr>
                <w:sz w:val="20"/>
                <w:szCs w:val="20"/>
                <w:lang w:val="sv-SE"/>
              </w:rPr>
            </w:pPr>
            <w:r w:rsidRPr="00B44083">
              <w:rPr>
                <w:sz w:val="20"/>
                <w:szCs w:val="20"/>
                <w:lang w:val="sv-SE"/>
              </w:rPr>
              <w:t>Beskriver hur ordinationen relaterar till den refererade informationsmängden.</w:t>
            </w:r>
          </w:p>
          <w:p w14:paraId="787BD3A9" w14:textId="77777777" w:rsidR="004D1BD1" w:rsidRPr="00B44083" w:rsidRDefault="004D1BD1" w:rsidP="004217B5">
            <w:pPr>
              <w:spacing w:before="120" w:after="120"/>
              <w:ind w:left="149" w:right="136"/>
              <w:rPr>
                <w:sz w:val="20"/>
                <w:szCs w:val="20"/>
                <w:lang w:val="sv-SE"/>
              </w:rPr>
            </w:pPr>
          </w:p>
          <w:p w14:paraId="4174022A" w14:textId="77777777" w:rsidR="004D1BD1" w:rsidRPr="00B44083" w:rsidRDefault="004D1BD1" w:rsidP="004217B5">
            <w:pPr>
              <w:spacing w:before="120" w:after="120"/>
              <w:ind w:left="149" w:right="136"/>
              <w:rPr>
                <w:sz w:val="20"/>
                <w:szCs w:val="20"/>
                <w:lang w:val="sv-SE"/>
              </w:rPr>
            </w:pPr>
            <w:r w:rsidRPr="00B44083">
              <w:rPr>
                <w:sz w:val="20"/>
                <w:szCs w:val="20"/>
                <w:lang w:val="sv-SE"/>
              </w:rPr>
              <w:t>Denna kod bör, i den mån det är tillämpligt, hämtas från den lista av sambandstyper som publiceras i senaste version av nationell informationsstruktur (NI) (ref R14).</w:t>
            </w:r>
          </w:p>
          <w:p w14:paraId="1A83E432" w14:textId="77777777" w:rsidR="004D1BD1" w:rsidRPr="00B44083" w:rsidRDefault="004D1BD1" w:rsidP="004217B5">
            <w:pPr>
              <w:spacing w:before="120" w:after="120"/>
              <w:ind w:left="149" w:right="136"/>
              <w:rPr>
                <w:sz w:val="20"/>
                <w:szCs w:val="20"/>
                <w:lang w:val="sv-SE"/>
              </w:rPr>
            </w:pPr>
          </w:p>
          <w:p w14:paraId="50D60AF6" w14:textId="77777777" w:rsidR="004D1BD1" w:rsidRPr="00B44083" w:rsidRDefault="004D1BD1" w:rsidP="004217B5">
            <w:pPr>
              <w:spacing w:before="120" w:after="120"/>
              <w:ind w:left="149" w:right="136"/>
              <w:rPr>
                <w:sz w:val="20"/>
                <w:szCs w:val="20"/>
                <w:lang w:val="sv-SE"/>
              </w:rPr>
            </w:pPr>
            <w:r w:rsidRPr="00B44083">
              <w:rPr>
                <w:sz w:val="20"/>
                <w:szCs w:val="20"/>
                <w:lang w:val="sv-SE"/>
              </w:rPr>
              <w:lastRenderedPageBreak/>
              <w:t>Exempel: om ordinationsbeslutet baseras på en diagnosticerad postoperativ infektion, så bör detta anges genom användande av SNOMED CT-koden “416083004 | har orsak”.</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3E6F4D11"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B44083" w14:paraId="6E981558"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5F19B633" w14:textId="77777777" w:rsidR="004D1BD1" w:rsidRPr="00B44083" w:rsidRDefault="004D1BD1" w:rsidP="004217B5">
            <w:pPr>
              <w:spacing w:before="120" w:after="120"/>
              <w:ind w:left="102" w:right="177"/>
              <w:rPr>
                <w:sz w:val="20"/>
                <w:szCs w:val="20"/>
              </w:rPr>
            </w:pPr>
            <w:r w:rsidRPr="00B44083">
              <w:rPr>
                <w:sz w:val="20"/>
                <w:szCs w:val="20"/>
              </w:rPr>
              <w:t>../../../../../code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786FA0C9"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6D782C30" w14:textId="77777777" w:rsidR="004D1BD1" w:rsidRPr="00B44083" w:rsidRDefault="004D1BD1" w:rsidP="004217B5">
            <w:pPr>
              <w:spacing w:before="120" w:after="120"/>
              <w:ind w:left="149" w:right="136"/>
              <w:rPr>
                <w:sz w:val="20"/>
                <w:szCs w:val="20"/>
                <w:lang w:val="sv-SE"/>
              </w:rPr>
            </w:pPr>
            <w:r w:rsidRPr="00B44083">
              <w:rPr>
                <w:sz w:val="20"/>
                <w:szCs w:val="20"/>
                <w:lang w:val="sv-SE"/>
              </w:rPr>
              <w:t>Kod för relationsangivelse. Om code anges ska också codeSystem samt displayName anges.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3644204E"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77BD64AC"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5B77B5F9" w14:textId="77777777" w:rsidR="004D1BD1" w:rsidRPr="00B44083" w:rsidRDefault="004D1BD1" w:rsidP="004217B5">
            <w:pPr>
              <w:spacing w:before="120" w:after="120"/>
              <w:ind w:left="102" w:right="177"/>
              <w:rPr>
                <w:sz w:val="20"/>
                <w:szCs w:val="20"/>
              </w:rPr>
            </w:pPr>
            <w:r w:rsidRPr="00B44083">
              <w:rPr>
                <w:sz w:val="20"/>
                <w:szCs w:val="20"/>
              </w:rPr>
              <w:t>../../../../../codeSystem</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1A8CE59B"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2A511E1D"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relationsangivelse. Om codeSystem anges ska också code samt displayName anges.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04FCF7DC"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5056F6CA"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37CC0BB4" w14:textId="77777777" w:rsidR="004D1BD1" w:rsidRPr="00B44083" w:rsidRDefault="004D1BD1" w:rsidP="004217B5">
            <w:pPr>
              <w:spacing w:before="120" w:after="120"/>
              <w:ind w:left="102" w:right="177"/>
              <w:rPr>
                <w:sz w:val="20"/>
                <w:szCs w:val="20"/>
              </w:rPr>
            </w:pPr>
            <w:r w:rsidRPr="00B44083">
              <w:rPr>
                <w:sz w:val="20"/>
                <w:szCs w:val="20"/>
              </w:rPr>
              <w:t>../../../../../codeSystemName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9E9BD8D"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071996CE"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relationsangivelse.</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7BBB025F"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0AD50355"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33467C06" w14:textId="77777777" w:rsidR="004D1BD1" w:rsidRPr="00B44083" w:rsidRDefault="004D1BD1" w:rsidP="004217B5">
            <w:pPr>
              <w:spacing w:before="120" w:after="120"/>
              <w:ind w:left="102" w:right="177"/>
              <w:rPr>
                <w:sz w:val="20"/>
                <w:szCs w:val="20"/>
              </w:rPr>
            </w:pPr>
            <w:r w:rsidRPr="00B44083">
              <w:rPr>
                <w:sz w:val="20"/>
                <w:szCs w:val="20"/>
              </w:rPr>
              <w:t>../../../../../codeSystemVersion</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3210C773"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48C05560"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relationsangivelse.</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15983279"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515989E7"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28ED9046" w14:textId="77777777" w:rsidR="004D1BD1" w:rsidRPr="00B44083" w:rsidRDefault="004D1BD1" w:rsidP="004217B5">
            <w:pPr>
              <w:spacing w:before="120" w:after="120"/>
              <w:ind w:left="102" w:right="177"/>
              <w:rPr>
                <w:sz w:val="20"/>
                <w:szCs w:val="20"/>
              </w:rPr>
            </w:pPr>
            <w:r w:rsidRPr="00B44083">
              <w:rPr>
                <w:sz w:val="20"/>
                <w:szCs w:val="20"/>
              </w:rPr>
              <w:t>../../../../../displayName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3CC49057"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5BE23B50" w14:textId="77777777" w:rsidR="004D1BD1" w:rsidRPr="00B44083" w:rsidRDefault="004D1BD1" w:rsidP="004217B5">
            <w:pPr>
              <w:spacing w:before="120" w:after="120"/>
              <w:ind w:left="149" w:right="136"/>
              <w:rPr>
                <w:sz w:val="20"/>
                <w:szCs w:val="20"/>
                <w:lang w:val="sv-SE"/>
              </w:rPr>
            </w:pPr>
            <w:r w:rsidRPr="00B44083">
              <w:rPr>
                <w:sz w:val="20"/>
                <w:szCs w:val="20"/>
                <w:lang w:val="sv-SE"/>
              </w:rPr>
              <w:t>Relationsangivelse i klartext. Om separat displayName inte finns i producerande system ska samma värde som i code anges.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110A4083"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4F486600"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730C321D" w14:textId="77777777" w:rsidR="004D1BD1" w:rsidRPr="00B44083" w:rsidRDefault="004D1BD1" w:rsidP="004217B5">
            <w:pPr>
              <w:spacing w:before="120" w:after="120"/>
              <w:ind w:left="102" w:right="177"/>
              <w:rPr>
                <w:color w:val="353636" w:themeColor="text1"/>
                <w:szCs w:val="20"/>
              </w:rPr>
            </w:pPr>
            <w:r w:rsidRPr="00B44083">
              <w:rPr>
                <w:color w:val="353636" w:themeColor="text1"/>
                <w:sz w:val="20"/>
                <w:szCs w:val="20"/>
              </w:rPr>
              <w:t>../../../../../originalText</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35EB8283" w14:textId="77777777" w:rsidR="004D1BD1" w:rsidRPr="00B44083" w:rsidRDefault="004D1BD1" w:rsidP="004217B5">
            <w:pPr>
              <w:spacing w:before="120" w:after="120"/>
              <w:ind w:left="102"/>
              <w:rPr>
                <w:color w:val="353636" w:themeColor="text1"/>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26FABEB9" w14:textId="77777777" w:rsidR="004D1BD1" w:rsidRPr="00B44083" w:rsidRDefault="004D1BD1" w:rsidP="004217B5">
            <w:pPr>
              <w:spacing w:before="120" w:after="120"/>
              <w:ind w:left="149" w:right="136"/>
              <w:rPr>
                <w:sz w:val="20"/>
                <w:szCs w:val="20"/>
                <w:lang w:val="sv-SE"/>
              </w:rPr>
            </w:pPr>
            <w:r w:rsidRPr="00B44083">
              <w:rPr>
                <w:sz w:val="20"/>
                <w:szCs w:val="20"/>
                <w:lang w:val="sv-SE"/>
              </w:rPr>
              <w:t>Om relationen är beskriven i ett lokalt kodverk utan OID, eller när kod helt saknas, kan en beskrivande text anges i originalText.</w:t>
            </w:r>
          </w:p>
          <w:p w14:paraId="7C737E98" w14:textId="77777777" w:rsidR="004D1BD1" w:rsidRPr="00B44083" w:rsidRDefault="004D1BD1" w:rsidP="004217B5">
            <w:pPr>
              <w:spacing w:before="120" w:after="120"/>
              <w:ind w:left="149" w:right="136"/>
              <w:rPr>
                <w:sz w:val="20"/>
                <w:szCs w:val="20"/>
                <w:lang w:val="sv-SE"/>
              </w:rPr>
            </w:pPr>
            <w:r w:rsidRPr="00B44083">
              <w:rPr>
                <w:sz w:val="20"/>
                <w:szCs w:val="20"/>
                <w:lang w:val="sv-SE"/>
              </w:rPr>
              <w:t>Om originalText anges ska inget annat värde i relation anges.</w:t>
            </w:r>
          </w:p>
          <w:p w14:paraId="75CC80AE" w14:textId="77777777" w:rsidR="004D1BD1" w:rsidRPr="00B44083" w:rsidRDefault="004D1BD1" w:rsidP="004217B5">
            <w:pPr>
              <w:spacing w:before="120" w:after="120"/>
              <w:ind w:left="149" w:right="136"/>
              <w:rPr>
                <w:sz w:val="20"/>
                <w:szCs w:val="20"/>
                <w:lang w:val="sv-SE"/>
              </w:rPr>
            </w:pPr>
          </w:p>
          <w:p w14:paraId="41718FF7" w14:textId="77777777" w:rsidR="004D1BD1" w:rsidRPr="00B44083" w:rsidRDefault="004D1BD1" w:rsidP="004217B5">
            <w:pPr>
              <w:spacing w:before="120" w:after="120"/>
              <w:ind w:left="149" w:right="136"/>
              <w:rPr>
                <w:sz w:val="20"/>
                <w:szCs w:val="20"/>
                <w:lang w:val="sv-SE"/>
              </w:rPr>
            </w:pPr>
            <w:r w:rsidRPr="00B44083">
              <w:rPr>
                <w:sz w:val="20"/>
                <w:szCs w:val="20"/>
                <w:lang w:val="sv-SE"/>
              </w:rPr>
              <w:t>Detta alternativ bör användas med största försiktighet.</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3CACE134" w14:textId="77777777" w:rsidR="004D1BD1" w:rsidRPr="00B44083" w:rsidRDefault="004D1BD1" w:rsidP="004217B5">
            <w:pPr>
              <w:spacing w:before="120" w:after="120"/>
              <w:ind w:left="142"/>
              <w:rPr>
                <w:color w:val="353636" w:themeColor="text1"/>
                <w:szCs w:val="20"/>
              </w:rPr>
            </w:pPr>
            <w:r w:rsidRPr="00B44083">
              <w:rPr>
                <w:color w:val="353636" w:themeColor="text1"/>
                <w:szCs w:val="20"/>
              </w:rPr>
              <w:t>0..1</w:t>
            </w:r>
          </w:p>
        </w:tc>
      </w:tr>
      <w:tr w:rsidR="004D1BD1" w:rsidRPr="00B44083" w14:paraId="7202A8CA"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277DED3C" w14:textId="77777777" w:rsidR="004D1BD1" w:rsidRPr="00B44083" w:rsidRDefault="004D1BD1" w:rsidP="004217B5">
            <w:pPr>
              <w:spacing w:before="120" w:after="120"/>
              <w:ind w:left="102" w:right="177"/>
              <w:rPr>
                <w:sz w:val="20"/>
                <w:szCs w:val="20"/>
              </w:rPr>
            </w:pPr>
            <w:r w:rsidRPr="00B44083">
              <w:rPr>
                <w:sz w:val="20"/>
                <w:szCs w:val="20"/>
              </w:rPr>
              <w:t>../../../../referredInformation</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502EB78" w14:textId="77777777" w:rsidR="004D1BD1" w:rsidRPr="00B44083" w:rsidRDefault="004D1BD1" w:rsidP="004217B5">
            <w:pPr>
              <w:spacing w:before="120" w:after="120"/>
              <w:ind w:left="102"/>
              <w:rPr>
                <w:spacing w:val="-1"/>
                <w:sz w:val="20"/>
                <w:szCs w:val="20"/>
              </w:rPr>
            </w:pPr>
            <w:r w:rsidRPr="00B44083">
              <w:rPr>
                <w:spacing w:val="-1"/>
                <w:sz w:val="20"/>
                <w:szCs w:val="20"/>
              </w:rPr>
              <w:t>ReferredInformationType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7C1017CF" w14:textId="77777777" w:rsidR="004D1BD1" w:rsidRPr="00B44083" w:rsidRDefault="004D1BD1" w:rsidP="004217B5">
            <w:pPr>
              <w:spacing w:before="120" w:after="120"/>
              <w:ind w:left="149" w:right="136"/>
              <w:rPr>
                <w:sz w:val="20"/>
                <w:szCs w:val="20"/>
                <w:lang w:val="sv-SE"/>
              </w:rPr>
            </w:pPr>
            <w:r w:rsidRPr="00B44083">
              <w:rPr>
                <w:sz w:val="20"/>
                <w:szCs w:val="20"/>
                <w:lang w:val="sv-SE"/>
              </w:rPr>
              <w:t>Information kring den refererade informationsmängden som tjänstekonsument behöver för att avgöra om och hur den refererade informationen ska hämtas.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106E4967" w14:textId="77777777" w:rsidR="004D1BD1" w:rsidRPr="00B44083" w:rsidRDefault="004D1BD1" w:rsidP="004217B5">
            <w:pPr>
              <w:spacing w:before="120" w:after="120"/>
              <w:ind w:left="142"/>
              <w:rPr>
                <w:sz w:val="20"/>
                <w:szCs w:val="20"/>
              </w:rPr>
            </w:pPr>
            <w:r w:rsidRPr="00B44083">
              <w:rPr>
                <w:sz w:val="20"/>
                <w:szCs w:val="20"/>
              </w:rPr>
              <w:t>1..*</w:t>
            </w:r>
          </w:p>
        </w:tc>
      </w:tr>
      <w:tr w:rsidR="004D1BD1" w:rsidRPr="00B44083" w14:paraId="796DBD2E"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6B124C4F" w14:textId="4BEB95B3" w:rsidR="004D1BD1" w:rsidRPr="00B44083" w:rsidRDefault="004D1BD1" w:rsidP="004217B5">
            <w:pPr>
              <w:spacing w:before="120" w:after="120"/>
              <w:ind w:left="102" w:right="177"/>
              <w:rPr>
                <w:sz w:val="20"/>
                <w:szCs w:val="20"/>
              </w:rPr>
            </w:pPr>
            <w:r w:rsidRPr="00B44083">
              <w:rPr>
                <w:sz w:val="20"/>
                <w:szCs w:val="20"/>
              </w:rPr>
              <w:t>../../../../</w:t>
            </w:r>
            <w:r w:rsidR="0010241D" w:rsidRPr="00B44083">
              <w:rPr>
                <w:sz w:val="20"/>
                <w:szCs w:val="20"/>
              </w:rPr>
              <w:t>../</w:t>
            </w:r>
            <w:r w:rsidRPr="00B44083">
              <w:rPr>
                <w:sz w:val="20"/>
                <w:szCs w:val="20"/>
              </w:rPr>
              <w:t>id</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38066783" w14:textId="77777777" w:rsidR="004D1BD1" w:rsidRPr="00B44083" w:rsidRDefault="004D1BD1" w:rsidP="004217B5">
            <w:pPr>
              <w:spacing w:before="120" w:after="120"/>
              <w:ind w:left="102"/>
              <w:rPr>
                <w:spacing w:val="-1"/>
                <w:sz w:val="20"/>
                <w:szCs w:val="20"/>
              </w:rPr>
            </w:pPr>
            <w:r w:rsidRPr="00B44083">
              <w:rPr>
                <w:spacing w:val="-1"/>
                <w:sz w:val="20"/>
                <w:szCs w:val="20"/>
              </w:rPr>
              <w:t>IIType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68BDED52" w14:textId="77777777" w:rsidR="004D1BD1" w:rsidRPr="00B44083" w:rsidRDefault="004D1BD1" w:rsidP="004217B5">
            <w:pPr>
              <w:spacing w:before="120" w:after="120"/>
              <w:ind w:left="149" w:right="136"/>
              <w:rPr>
                <w:sz w:val="20"/>
                <w:szCs w:val="20"/>
                <w:lang w:val="sv-SE"/>
              </w:rPr>
            </w:pPr>
            <w:r w:rsidRPr="00B44083">
              <w:rPr>
                <w:sz w:val="20"/>
                <w:szCs w:val="20"/>
                <w:lang w:val="sv-SE"/>
              </w:rPr>
              <w:t>Id till den aktivitet eller observation som refereras.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59464FBC"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DB4A3A6"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01FF7E68" w14:textId="3E7B9E41" w:rsidR="004D1BD1" w:rsidRPr="00B44083" w:rsidRDefault="004D1BD1" w:rsidP="004217B5">
            <w:pPr>
              <w:spacing w:before="120" w:after="120"/>
              <w:ind w:left="102" w:right="177"/>
              <w:rPr>
                <w:sz w:val="20"/>
                <w:szCs w:val="20"/>
              </w:rPr>
            </w:pPr>
            <w:r w:rsidRPr="00B44083">
              <w:rPr>
                <w:sz w:val="20"/>
                <w:szCs w:val="20"/>
              </w:rPr>
              <w:t>../../../../</w:t>
            </w:r>
            <w:r w:rsidR="0010241D" w:rsidRPr="00B44083">
              <w:rPr>
                <w:sz w:val="20"/>
                <w:szCs w:val="20"/>
              </w:rPr>
              <w:t>../</w:t>
            </w:r>
            <w:r w:rsidRPr="00B44083">
              <w:rPr>
                <w:sz w:val="20"/>
                <w:szCs w:val="20"/>
              </w:rPr>
              <w:t>id/root</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41A11673"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5BE71C3C" w14:textId="77777777" w:rsidR="004D1BD1" w:rsidRPr="00B44083" w:rsidRDefault="004D1BD1" w:rsidP="004217B5">
            <w:pPr>
              <w:spacing w:before="120" w:after="120"/>
              <w:ind w:left="149" w:right="136"/>
              <w:rPr>
                <w:sz w:val="20"/>
                <w:szCs w:val="20"/>
                <w:lang w:val="sv-SE"/>
              </w:rPr>
            </w:pPr>
            <w:r w:rsidRPr="00B44083">
              <w:rPr>
                <w:sz w:val="20"/>
                <w:szCs w:val="20"/>
                <w:lang w:val="sv-SE"/>
              </w:rPr>
              <w:t>Ska sättas till den logiska address som tjänstekonsumenten ska använda</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4C330E33"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102612D6"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75F7116F" w14:textId="7FEF7DBB" w:rsidR="004D1BD1" w:rsidRPr="00B44083" w:rsidRDefault="004D1BD1" w:rsidP="004217B5">
            <w:pPr>
              <w:spacing w:before="120" w:after="120"/>
              <w:ind w:left="102" w:right="177"/>
              <w:rPr>
                <w:sz w:val="20"/>
                <w:szCs w:val="20"/>
              </w:rPr>
            </w:pPr>
            <w:r w:rsidRPr="00B44083">
              <w:rPr>
                <w:sz w:val="20"/>
                <w:szCs w:val="20"/>
              </w:rPr>
              <w:t>../../../../</w:t>
            </w:r>
            <w:r w:rsidR="0010241D" w:rsidRPr="00B44083">
              <w:rPr>
                <w:sz w:val="20"/>
                <w:szCs w:val="20"/>
              </w:rPr>
              <w:t>../</w:t>
            </w:r>
            <w:r w:rsidRPr="00B44083">
              <w:rPr>
                <w:sz w:val="20"/>
                <w:szCs w:val="20"/>
              </w:rPr>
              <w:t>id/extension</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264D260"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10E77AE1" w14:textId="77777777" w:rsidR="004D1BD1" w:rsidRPr="00B44083" w:rsidRDefault="004D1BD1" w:rsidP="004217B5">
            <w:pPr>
              <w:spacing w:before="120" w:after="120"/>
              <w:ind w:left="149" w:right="136"/>
              <w:rPr>
                <w:sz w:val="20"/>
                <w:szCs w:val="20"/>
                <w:lang w:val="sv-SE"/>
              </w:rPr>
            </w:pPr>
            <w:r w:rsidRPr="00B44083">
              <w:rPr>
                <w:sz w:val="20"/>
                <w:szCs w:val="20"/>
                <w:lang w:val="sv-SE"/>
              </w:rPr>
              <w:t>Ska sättas till det id som tjänstekonsumenten ska använda vid begäran. Dvs observationId för GetObservations eller activityId för GetActivities.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1B61C097"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49999736"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1FAD5524" w14:textId="7638CAC5"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type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57A7FECC" w14:textId="77777777" w:rsidR="004D1BD1" w:rsidRPr="00B44083" w:rsidRDefault="004D1BD1" w:rsidP="004217B5">
            <w:pPr>
              <w:spacing w:before="120" w:after="120"/>
              <w:ind w:left="102"/>
              <w:rPr>
                <w:spacing w:val="-1"/>
                <w:sz w:val="20"/>
                <w:szCs w:val="20"/>
              </w:rPr>
            </w:pPr>
            <w:r w:rsidRPr="00B44083">
              <w:rPr>
                <w:spacing w:val="-1"/>
                <w:sz w:val="20"/>
                <w:szCs w:val="20"/>
              </w:rPr>
              <w:t>CVType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62E6C534"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Typ av interaktion som behöver nyttjas för att ta del av den refererade informationen. Motsvarar </w:t>
            </w:r>
            <w:r w:rsidRPr="00B44083">
              <w:rPr>
                <w:sz w:val="20"/>
                <w:szCs w:val="20"/>
                <w:lang w:val="sv-SE"/>
              </w:rPr>
              <w:lastRenderedPageBreak/>
              <w:t>fältet categorization i engagemangsindex.</w:t>
            </w:r>
          </w:p>
          <w:p w14:paraId="4A2847B6" w14:textId="77777777" w:rsidR="004D1BD1" w:rsidRPr="00B44083" w:rsidRDefault="004D1BD1" w:rsidP="004217B5">
            <w:pPr>
              <w:spacing w:before="120" w:after="120"/>
              <w:ind w:left="149" w:right="136"/>
              <w:rPr>
                <w:sz w:val="20"/>
                <w:szCs w:val="20"/>
                <w:lang w:val="sv-SE"/>
              </w:rPr>
            </w:pPr>
          </w:p>
          <w:p w14:paraId="0653F992" w14:textId="77777777" w:rsidR="004D1BD1" w:rsidRPr="00B44083" w:rsidRDefault="004D1BD1" w:rsidP="004217B5">
            <w:pPr>
              <w:spacing w:before="120" w:after="120"/>
              <w:ind w:left="149" w:right="136"/>
              <w:rPr>
                <w:sz w:val="20"/>
                <w:szCs w:val="20"/>
                <w:lang w:val="sv-SE"/>
              </w:rPr>
            </w:pPr>
            <w:r w:rsidRPr="00B44083">
              <w:rPr>
                <w:sz w:val="20"/>
                <w:szCs w:val="20"/>
                <w:lang w:val="sv-SE"/>
              </w:rPr>
              <w:t>I skrivande stund finns inget OID-satt kodverk över olika categorization-typer, vilket betyder att fältet originalText behöver användas. Från den dag ett OID-satt kodverk finns tillgängligt bör detta användas istället.</w:t>
            </w:r>
          </w:p>
          <w:p w14:paraId="5E9A1175" w14:textId="77777777" w:rsidR="004D1BD1" w:rsidRPr="00B44083" w:rsidRDefault="004D1BD1" w:rsidP="004217B5">
            <w:pPr>
              <w:spacing w:before="120" w:after="120"/>
              <w:ind w:left="149" w:right="136"/>
              <w:rPr>
                <w:sz w:val="20"/>
                <w:szCs w:val="20"/>
                <w:lang w:val="sv-SE"/>
              </w:rPr>
            </w:pPr>
          </w:p>
          <w:p w14:paraId="579C90EA"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type.originalText får enbart sättas till ett av följande </w:t>
            </w:r>
          </w:p>
          <w:p w14:paraId="2C7051ED" w14:textId="77777777" w:rsidR="004D1BD1" w:rsidRPr="00B44083" w:rsidRDefault="004D1BD1" w:rsidP="004217B5">
            <w:pPr>
              <w:spacing w:before="120" w:after="120"/>
              <w:ind w:left="149" w:right="136"/>
              <w:rPr>
                <w:sz w:val="20"/>
                <w:szCs w:val="20"/>
                <w:lang w:val="sv-SE"/>
              </w:rPr>
            </w:pPr>
          </w:p>
          <w:p w14:paraId="6C03C0AB" w14:textId="77777777" w:rsidR="004D1BD1" w:rsidRPr="00B44083" w:rsidRDefault="004D1BD1" w:rsidP="004217B5">
            <w:pPr>
              <w:spacing w:before="120" w:after="120"/>
              <w:ind w:left="149" w:right="136"/>
              <w:rPr>
                <w:sz w:val="20"/>
                <w:szCs w:val="20"/>
                <w:lang w:val="sv-SE"/>
              </w:rPr>
            </w:pPr>
            <w:r w:rsidRPr="00B44083">
              <w:rPr>
                <w:b/>
                <w:bCs/>
                <w:sz w:val="20"/>
                <w:szCs w:val="20"/>
                <w:lang w:val="sv-SE"/>
              </w:rPr>
              <w:t>caa-ga</w:t>
            </w:r>
            <w:r w:rsidRPr="00B44083">
              <w:rPr>
                <w:sz w:val="20"/>
                <w:szCs w:val="20"/>
                <w:lang w:val="sv-SE"/>
              </w:rPr>
              <w:t xml:space="preserve"> för att referera till aktiviteter som tjänstekonsument kan hämta mha GetActivities</w:t>
            </w:r>
          </w:p>
          <w:p w14:paraId="67035C93" w14:textId="77777777" w:rsidR="004D1BD1" w:rsidRPr="00B44083" w:rsidRDefault="004D1BD1" w:rsidP="004217B5">
            <w:pPr>
              <w:spacing w:before="120" w:after="120"/>
              <w:ind w:left="149" w:right="136"/>
              <w:rPr>
                <w:sz w:val="20"/>
                <w:szCs w:val="20"/>
                <w:lang w:val="sv-SE"/>
              </w:rPr>
            </w:pPr>
          </w:p>
          <w:p w14:paraId="28C7A662" w14:textId="08076BE2" w:rsidR="004D1BD1" w:rsidRPr="00B44083" w:rsidRDefault="004D1BD1" w:rsidP="004217B5">
            <w:pPr>
              <w:spacing w:before="120" w:after="120"/>
              <w:ind w:left="149" w:right="136"/>
              <w:rPr>
                <w:sz w:val="20"/>
                <w:szCs w:val="20"/>
                <w:lang w:val="sv-SE"/>
              </w:rPr>
            </w:pPr>
            <w:r w:rsidRPr="00B44083">
              <w:rPr>
                <w:b/>
                <w:bCs/>
                <w:sz w:val="20"/>
                <w:szCs w:val="20"/>
                <w:lang w:val="sv-SE"/>
              </w:rPr>
              <w:t>chb-go</w:t>
            </w:r>
            <w:r w:rsidRPr="00B44083">
              <w:rPr>
                <w:sz w:val="20"/>
                <w:szCs w:val="20"/>
                <w:lang w:val="sv-SE"/>
              </w:rPr>
              <w:t xml:space="preserve"> för att referera till observationer som tjänstekonsument kan hämta mha GetObservations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0E46B4FA"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B44083" w14:paraId="70359B3A"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244ADBE5" w14:textId="3BF6D3AD"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code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66E29B88"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1E75AB37" w14:textId="77777777" w:rsidR="004D1BD1" w:rsidRPr="00B44083" w:rsidRDefault="004D1BD1" w:rsidP="004217B5">
            <w:pPr>
              <w:spacing w:before="120" w:after="120"/>
              <w:ind w:left="149" w:right="136"/>
              <w:rPr>
                <w:sz w:val="20"/>
                <w:szCs w:val="20"/>
                <w:lang w:val="sv-SE"/>
              </w:rPr>
            </w:pPr>
            <w:r w:rsidRPr="00B44083">
              <w:rPr>
                <w:sz w:val="20"/>
                <w:szCs w:val="20"/>
                <w:lang w:val="sv-SE"/>
              </w:rPr>
              <w:t>Kod för interaktion. Om code anges ska också codeSystem samt displayName anges.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23362BA8"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58B4EB7B"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5391000C" w14:textId="08379195"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codeSystem</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7CBBAF7C"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4748342A" w14:textId="77777777" w:rsidR="004D1BD1" w:rsidRPr="00B44083" w:rsidRDefault="004D1BD1" w:rsidP="004217B5">
            <w:pPr>
              <w:spacing w:before="120" w:after="120"/>
              <w:ind w:left="149" w:right="136"/>
              <w:rPr>
                <w:sz w:val="20"/>
                <w:szCs w:val="20"/>
                <w:lang w:val="sv-SE"/>
              </w:rPr>
            </w:pPr>
            <w:r w:rsidRPr="00B44083">
              <w:rPr>
                <w:sz w:val="20"/>
                <w:szCs w:val="20"/>
                <w:lang w:val="sv-SE"/>
              </w:rPr>
              <w:t>Kodsystem för interaktion. Om codeSystem anges ska också code samt displayName anges.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3805FC82"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6C2D21E3"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2FBAA8DF" w14:textId="30434BE4"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codeSystemName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6ED4F07"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78FD751D"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interaktion.</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2E82D4DE"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19D537E2"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1A79E81F" w14:textId="39BC93A3"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codeSystemVersion</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51CA9B0B"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64AACE29"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interaktion.</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07B3DA95"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5F3A1AA7"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23CDA3F5" w14:textId="4305A32C"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displayName</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317B317" w14:textId="77777777" w:rsidR="004D1BD1" w:rsidRPr="00B44083" w:rsidRDefault="004D1BD1" w:rsidP="004217B5">
            <w:pPr>
              <w:spacing w:before="120" w:after="120"/>
              <w:ind w:left="102"/>
              <w:rPr>
                <w:spacing w:val="-1"/>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5F3E3EF6" w14:textId="77777777" w:rsidR="004D1BD1" w:rsidRPr="00B44083" w:rsidRDefault="004D1BD1" w:rsidP="004217B5">
            <w:pPr>
              <w:spacing w:before="120" w:after="120"/>
              <w:ind w:left="149" w:right="136"/>
              <w:rPr>
                <w:sz w:val="20"/>
                <w:szCs w:val="20"/>
                <w:lang w:val="sv-SE"/>
              </w:rPr>
            </w:pPr>
            <w:r w:rsidRPr="00B44083">
              <w:rPr>
                <w:sz w:val="20"/>
                <w:szCs w:val="20"/>
                <w:lang w:val="sv-SE"/>
              </w:rPr>
              <w:t>Interaktion i klartext. Om separat displayName inte finns i producerande system ska samma värde som i code anges.</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720259C0" w14:textId="77777777" w:rsidR="004D1BD1" w:rsidRPr="00B44083" w:rsidRDefault="004D1BD1" w:rsidP="004217B5">
            <w:pPr>
              <w:spacing w:before="120" w:after="120"/>
              <w:ind w:left="142"/>
              <w:rPr>
                <w:szCs w:val="20"/>
              </w:rPr>
            </w:pPr>
            <w:r w:rsidRPr="00B44083">
              <w:rPr>
                <w:color w:val="353636" w:themeColor="text1"/>
                <w:szCs w:val="20"/>
              </w:rPr>
              <w:t>0..1</w:t>
            </w:r>
          </w:p>
        </w:tc>
      </w:tr>
      <w:tr w:rsidR="004D1BD1" w:rsidRPr="00B44083" w14:paraId="2CC3ADB0"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531D54E7" w14:textId="5A7EC910"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originalText</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74F12C3"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1F8F8B73" w14:textId="77777777" w:rsidR="004D1BD1" w:rsidRPr="00B44083" w:rsidRDefault="004D1BD1" w:rsidP="004217B5">
            <w:pPr>
              <w:spacing w:before="120" w:after="120"/>
              <w:ind w:left="149" w:right="136"/>
              <w:rPr>
                <w:sz w:val="20"/>
                <w:szCs w:val="20"/>
                <w:lang w:val="sv-SE"/>
              </w:rPr>
            </w:pPr>
            <w:r w:rsidRPr="00B44083">
              <w:rPr>
                <w:sz w:val="20"/>
                <w:szCs w:val="20"/>
                <w:lang w:val="sv-SE"/>
              </w:rPr>
              <w:t>Om interaktionen är beskriven i ett lokalt kodverk utan OID, eller när kodverk helt saknas, kan en beskrivande text anges i originalText.</w:t>
            </w:r>
          </w:p>
          <w:p w14:paraId="60E56EA0" w14:textId="77777777" w:rsidR="004D1BD1" w:rsidRPr="00B44083" w:rsidRDefault="004D1BD1" w:rsidP="004217B5">
            <w:pPr>
              <w:spacing w:before="120" w:after="120"/>
              <w:ind w:left="149" w:right="136"/>
              <w:rPr>
                <w:sz w:val="20"/>
                <w:szCs w:val="20"/>
                <w:lang w:val="sv-SE"/>
              </w:rPr>
            </w:pPr>
            <w:r w:rsidRPr="00B44083">
              <w:rPr>
                <w:sz w:val="20"/>
                <w:szCs w:val="20"/>
                <w:lang w:val="sv-SE"/>
              </w:rPr>
              <w:t>Om originalText anges ska inget annat värde i type anges.</w:t>
            </w:r>
          </w:p>
          <w:p w14:paraId="5CD1E4A3" w14:textId="77777777" w:rsidR="004D1BD1" w:rsidRPr="00B44083" w:rsidRDefault="004D1BD1" w:rsidP="004217B5">
            <w:pPr>
              <w:spacing w:before="120" w:after="120"/>
              <w:ind w:left="149" w:right="136"/>
              <w:rPr>
                <w:sz w:val="20"/>
                <w:szCs w:val="20"/>
                <w:lang w:val="sv-SE"/>
              </w:rPr>
            </w:pPr>
          </w:p>
          <w:p w14:paraId="7B3D2C5C" w14:textId="77777777" w:rsidR="004D1BD1" w:rsidRPr="00B44083" w:rsidRDefault="004D1BD1" w:rsidP="004217B5">
            <w:pPr>
              <w:spacing w:before="120" w:after="120"/>
              <w:ind w:left="149" w:right="136"/>
              <w:rPr>
                <w:sz w:val="20"/>
                <w:szCs w:val="20"/>
                <w:lang w:val="sv-SE"/>
              </w:rPr>
            </w:pPr>
            <w:r w:rsidRPr="00B44083">
              <w:rPr>
                <w:sz w:val="20"/>
                <w:szCs w:val="20"/>
                <w:lang w:val="sv-SE"/>
              </w:rPr>
              <w:t>Detta alternativ bör användas med största försiktighet.</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74DBBBE1" w14:textId="77777777" w:rsidR="004D1BD1" w:rsidRPr="00B44083" w:rsidRDefault="004D1BD1" w:rsidP="004217B5">
            <w:pPr>
              <w:spacing w:before="120" w:after="120"/>
              <w:ind w:left="142"/>
              <w:rPr>
                <w:sz w:val="20"/>
                <w:szCs w:val="20"/>
              </w:rPr>
            </w:pPr>
            <w:r w:rsidRPr="00B44083">
              <w:rPr>
                <w:color w:val="353636" w:themeColor="text1"/>
                <w:szCs w:val="20"/>
              </w:rPr>
              <w:t>0..1</w:t>
            </w:r>
          </w:p>
        </w:tc>
      </w:tr>
      <w:tr w:rsidR="004D1BD1" w:rsidRPr="00B44083" w14:paraId="59E5199C"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69EAF1A8" w14:textId="630B0AB3"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informationOw</w:t>
            </w:r>
            <w:r w:rsidRPr="00B44083">
              <w:rPr>
                <w:sz w:val="20"/>
                <w:szCs w:val="20"/>
              </w:rPr>
              <w:lastRenderedPageBreak/>
              <w:t>ner</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7545A720" w14:textId="77777777" w:rsidR="004D1BD1" w:rsidRPr="00B44083" w:rsidRDefault="004D1BD1" w:rsidP="004217B5">
            <w:pPr>
              <w:spacing w:before="120" w:after="120"/>
              <w:ind w:left="102"/>
              <w:rPr>
                <w:spacing w:val="-1"/>
                <w:sz w:val="20"/>
                <w:szCs w:val="20"/>
              </w:rPr>
            </w:pPr>
            <w:r w:rsidRPr="00B44083">
              <w:rPr>
                <w:spacing w:val="-1"/>
                <w:sz w:val="20"/>
                <w:szCs w:val="20"/>
              </w:rPr>
              <w:lastRenderedPageBreak/>
              <w:t>Information</w:t>
            </w:r>
            <w:r w:rsidRPr="00B44083">
              <w:rPr>
                <w:spacing w:val="-1"/>
                <w:sz w:val="20"/>
                <w:szCs w:val="20"/>
              </w:rPr>
              <w:lastRenderedPageBreak/>
              <w:t>OwnerType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0C296273" w14:textId="77777777" w:rsidR="004D1BD1" w:rsidRPr="00B44083" w:rsidRDefault="004D1BD1" w:rsidP="004217B5">
            <w:pPr>
              <w:spacing w:before="120" w:after="120"/>
              <w:ind w:left="149" w:right="136"/>
              <w:rPr>
                <w:sz w:val="20"/>
                <w:szCs w:val="20"/>
                <w:lang w:val="sv-SE"/>
              </w:rPr>
            </w:pPr>
            <w:r w:rsidRPr="00B44083">
              <w:rPr>
                <w:sz w:val="20"/>
                <w:szCs w:val="20"/>
                <w:lang w:val="sv-SE"/>
              </w:rPr>
              <w:lastRenderedPageBreak/>
              <w:t xml:space="preserve">Vårdgivare som är informationsägare av den </w:t>
            </w:r>
            <w:r w:rsidRPr="00B44083">
              <w:rPr>
                <w:sz w:val="20"/>
                <w:szCs w:val="20"/>
                <w:lang w:val="sv-SE"/>
              </w:rPr>
              <w:lastRenderedPageBreak/>
              <w:t>refererade informationen.</w:t>
            </w:r>
          </w:p>
          <w:p w14:paraId="2AB297F1" w14:textId="77777777" w:rsidR="004D1BD1" w:rsidRPr="00B44083" w:rsidRDefault="004D1BD1" w:rsidP="004217B5">
            <w:pPr>
              <w:spacing w:before="120" w:after="120"/>
              <w:ind w:left="149" w:right="136"/>
              <w:rPr>
                <w:sz w:val="20"/>
                <w:szCs w:val="20"/>
                <w:lang w:val="sv-SE"/>
              </w:rPr>
            </w:pPr>
          </w:p>
          <w:p w14:paraId="207BBAF1" w14:textId="77777777" w:rsidR="004D1BD1" w:rsidRPr="00B44083" w:rsidRDefault="004D1BD1" w:rsidP="004217B5">
            <w:pPr>
              <w:spacing w:before="120" w:after="120"/>
              <w:ind w:left="149" w:right="136"/>
              <w:rPr>
                <w:sz w:val="20"/>
                <w:szCs w:val="20"/>
                <w:lang w:val="sv-SE"/>
              </w:rPr>
            </w:pPr>
            <w:r w:rsidRPr="00B44083">
              <w:rPr>
                <w:sz w:val="20"/>
                <w:szCs w:val="20"/>
                <w:lang w:val="sv-SE"/>
              </w:rPr>
              <w:t>Används av tjänstekonsument för spärrhantering.</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45BF607B"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B44083" w14:paraId="29DADEAE"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5707F907" w14:textId="5F4DC02E"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id</w:t>
            </w:r>
          </w:p>
          <w:p w14:paraId="019F6B08" w14:textId="77777777" w:rsidR="009C4976" w:rsidRPr="00B44083" w:rsidRDefault="009C4976" w:rsidP="004217B5">
            <w:pPr>
              <w:spacing w:before="120" w:after="120"/>
              <w:ind w:left="102" w:right="177"/>
              <w:rPr>
                <w:sz w:val="20"/>
                <w:szCs w:val="20"/>
              </w:rPr>
            </w:pPr>
          </w:p>
          <w:p w14:paraId="45146816" w14:textId="4F1E0BE1" w:rsidR="009C4976" w:rsidRPr="00B44083" w:rsidRDefault="009C4976" w:rsidP="004217B5">
            <w:pPr>
              <w:spacing w:before="120" w:after="120"/>
              <w:ind w:left="102" w:right="177"/>
              <w:rPr>
                <w:b/>
                <w:bCs/>
                <w:sz w:val="20"/>
                <w:szCs w:val="20"/>
              </w:rPr>
            </w:pP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3AE9FBD8" w14:textId="77777777" w:rsidR="004D1BD1" w:rsidRPr="00B44083" w:rsidRDefault="004D1BD1" w:rsidP="004217B5">
            <w:pPr>
              <w:spacing w:before="120" w:after="120"/>
              <w:ind w:left="102"/>
              <w:rPr>
                <w:spacing w:val="-1"/>
                <w:sz w:val="20"/>
                <w:szCs w:val="20"/>
              </w:rPr>
            </w:pPr>
            <w:r w:rsidRPr="00B44083">
              <w:rPr>
                <w:spacing w:val="-1"/>
                <w:sz w:val="20"/>
                <w:szCs w:val="20"/>
              </w:rPr>
              <w:t>IIType</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3D6F5DDE" w14:textId="77777777" w:rsidR="004D1BD1" w:rsidRPr="00B44083" w:rsidRDefault="004D1BD1" w:rsidP="004217B5">
            <w:pPr>
              <w:spacing w:before="120" w:after="120"/>
              <w:ind w:left="149" w:right="136"/>
              <w:rPr>
                <w:sz w:val="20"/>
                <w:szCs w:val="20"/>
                <w:lang w:val="sv-SE"/>
              </w:rPr>
            </w:pPr>
            <w:r w:rsidRPr="00B44083">
              <w:rPr>
                <w:sz w:val="20"/>
                <w:szCs w:val="20"/>
                <w:lang w:val="sv-SE"/>
              </w:rPr>
              <w:t>Informationsägande vårdgivare</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7470E3AA"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285EC2F2"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4C9D7EAB" w14:textId="292218F4"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id/root</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51114E92"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200018D3" w14:textId="77777777" w:rsidR="004D1BD1" w:rsidRPr="00B44083" w:rsidRDefault="004D1BD1" w:rsidP="004217B5">
            <w:pPr>
              <w:spacing w:before="120" w:after="120"/>
              <w:ind w:left="149" w:right="136"/>
              <w:rPr>
                <w:sz w:val="20"/>
                <w:szCs w:val="20"/>
                <w:lang w:val="sv-SE"/>
              </w:rPr>
            </w:pPr>
            <w:r w:rsidRPr="00B44083">
              <w:rPr>
                <w:sz w:val="20"/>
                <w:szCs w:val="20"/>
                <w:lang w:val="sv-SE"/>
              </w:rPr>
              <w:t>Sätts till OID för HSA-id: 1.2.752.129.2.1.4.1</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3EC50BB4"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D2498B7" w14:textId="77777777" w:rsidTr="00C4207D">
        <w:trPr>
          <w:trHeight w:val="20"/>
        </w:trPr>
        <w:tc>
          <w:tcPr>
            <w:tcW w:w="2728" w:type="dxa"/>
            <w:tcBorders>
              <w:top w:val="single" w:sz="4" w:space="0" w:color="000000"/>
              <w:left w:val="single" w:sz="4" w:space="0" w:color="000000"/>
              <w:bottom w:val="single" w:sz="4" w:space="0" w:color="000000"/>
              <w:right w:val="single" w:sz="4" w:space="0" w:color="000000"/>
            </w:tcBorders>
            <w:shd w:val="clear" w:color="auto" w:fill="FFFECC"/>
          </w:tcPr>
          <w:p w14:paraId="56698D7D" w14:textId="66AD4CD2" w:rsidR="004D1BD1" w:rsidRPr="00B44083" w:rsidRDefault="004D1BD1" w:rsidP="004217B5">
            <w:pPr>
              <w:spacing w:before="120" w:after="120"/>
              <w:ind w:left="102" w:right="177"/>
              <w:rPr>
                <w:sz w:val="20"/>
                <w:szCs w:val="20"/>
              </w:rPr>
            </w:pPr>
            <w:r w:rsidRPr="00B44083">
              <w:rPr>
                <w:sz w:val="20"/>
                <w:szCs w:val="20"/>
              </w:rPr>
              <w:t>../../../../../</w:t>
            </w:r>
            <w:r w:rsidR="00B37855" w:rsidRPr="00B44083">
              <w:rPr>
                <w:sz w:val="20"/>
                <w:szCs w:val="20"/>
              </w:rPr>
              <w:t>../</w:t>
            </w:r>
            <w:r w:rsidRPr="00B44083">
              <w:rPr>
                <w:sz w:val="20"/>
                <w:szCs w:val="20"/>
              </w:rPr>
              <w:t>id/extension</w:t>
            </w:r>
          </w:p>
        </w:tc>
        <w:tc>
          <w:tcPr>
            <w:tcW w:w="1240" w:type="dxa"/>
            <w:tcBorders>
              <w:top w:val="single" w:sz="4" w:space="0" w:color="000000"/>
              <w:left w:val="single" w:sz="4" w:space="0" w:color="000000"/>
              <w:bottom w:val="single" w:sz="4" w:space="0" w:color="000000"/>
              <w:right w:val="single" w:sz="4" w:space="0" w:color="000000"/>
            </w:tcBorders>
            <w:shd w:val="clear" w:color="auto" w:fill="FFFECC"/>
          </w:tcPr>
          <w:p w14:paraId="2A65CA81"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4" w:space="0" w:color="000000"/>
              <w:left w:val="single" w:sz="4" w:space="0" w:color="000000"/>
              <w:bottom w:val="single" w:sz="4" w:space="0" w:color="000000"/>
              <w:right w:val="single" w:sz="4" w:space="0" w:color="000000"/>
            </w:tcBorders>
            <w:shd w:val="clear" w:color="auto" w:fill="FFFECC"/>
          </w:tcPr>
          <w:p w14:paraId="1E168564" w14:textId="77777777" w:rsidR="004D1BD1" w:rsidRPr="00B44083" w:rsidRDefault="004D1BD1" w:rsidP="004217B5">
            <w:pPr>
              <w:spacing w:before="120" w:after="120"/>
              <w:ind w:left="149" w:right="136"/>
              <w:rPr>
                <w:sz w:val="20"/>
                <w:szCs w:val="20"/>
                <w:lang w:val="sv-SE"/>
              </w:rPr>
            </w:pPr>
            <w:r w:rsidRPr="00B44083">
              <w:rPr>
                <w:sz w:val="20"/>
                <w:szCs w:val="20"/>
                <w:lang w:val="sv-SE"/>
              </w:rPr>
              <w:t>Vårdgivarens HSA-id.</w:t>
            </w:r>
          </w:p>
        </w:tc>
        <w:tc>
          <w:tcPr>
            <w:tcW w:w="1134" w:type="dxa"/>
            <w:tcBorders>
              <w:top w:val="single" w:sz="4" w:space="0" w:color="000000"/>
              <w:left w:val="single" w:sz="4" w:space="0" w:color="000000"/>
              <w:bottom w:val="single" w:sz="4" w:space="0" w:color="000000"/>
              <w:right w:val="single" w:sz="4" w:space="0" w:color="000000"/>
            </w:tcBorders>
            <w:shd w:val="clear" w:color="auto" w:fill="FFFECC"/>
          </w:tcPr>
          <w:p w14:paraId="61080E97"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303298C9" w14:textId="77777777" w:rsidTr="00C4207D">
        <w:trPr>
          <w:trHeight w:val="20"/>
        </w:trPr>
        <w:tc>
          <w:tcPr>
            <w:tcW w:w="2728" w:type="dxa"/>
            <w:tcBorders>
              <w:top w:val="single" w:sz="4" w:space="0" w:color="000000"/>
              <w:left w:val="single" w:sz="5" w:space="0" w:color="000000"/>
              <w:bottom w:val="single" w:sz="5" w:space="0" w:color="000000"/>
              <w:right w:val="single" w:sz="5" w:space="0" w:color="000000"/>
            </w:tcBorders>
            <w:shd w:val="clear" w:color="auto" w:fill="auto"/>
          </w:tcPr>
          <w:p w14:paraId="5003607F" w14:textId="77777777" w:rsidR="004D1BD1" w:rsidRPr="00B44083" w:rsidRDefault="004D1BD1" w:rsidP="004217B5">
            <w:pPr>
              <w:tabs>
                <w:tab w:val="left" w:pos="567"/>
              </w:tabs>
              <w:spacing w:before="120" w:after="120"/>
              <w:ind w:left="102" w:right="177"/>
              <w:rPr>
                <w:sz w:val="20"/>
                <w:szCs w:val="20"/>
              </w:rPr>
            </w:pPr>
            <w:r w:rsidRPr="00B44083">
              <w:rPr>
                <w:sz w:val="20"/>
                <w:szCs w:val="20"/>
              </w:rPr>
              <w:t>../../additionalPatientInformation</w:t>
            </w:r>
          </w:p>
        </w:tc>
        <w:tc>
          <w:tcPr>
            <w:tcW w:w="1240" w:type="dxa"/>
            <w:tcBorders>
              <w:top w:val="single" w:sz="4" w:space="0" w:color="000000"/>
              <w:left w:val="single" w:sz="5" w:space="0" w:color="000000"/>
              <w:bottom w:val="single" w:sz="5" w:space="0" w:color="000000"/>
              <w:right w:val="single" w:sz="5" w:space="0" w:color="000000"/>
            </w:tcBorders>
            <w:shd w:val="clear" w:color="auto" w:fill="auto"/>
          </w:tcPr>
          <w:p w14:paraId="2C99D4EF" w14:textId="77777777" w:rsidR="004D1BD1" w:rsidRPr="00B44083" w:rsidRDefault="004D1BD1" w:rsidP="004217B5">
            <w:pPr>
              <w:spacing w:before="120" w:after="120"/>
              <w:ind w:left="102"/>
              <w:rPr>
                <w:sz w:val="20"/>
                <w:szCs w:val="20"/>
              </w:rPr>
            </w:pPr>
            <w:r w:rsidRPr="00B44083">
              <w:rPr>
                <w:sz w:val="20"/>
                <w:szCs w:val="20"/>
              </w:rPr>
              <w:t>AdditionalPatientInformationType</w:t>
            </w:r>
          </w:p>
        </w:tc>
        <w:tc>
          <w:tcPr>
            <w:tcW w:w="4820" w:type="dxa"/>
            <w:tcBorders>
              <w:top w:val="single" w:sz="4" w:space="0" w:color="000000"/>
              <w:left w:val="single" w:sz="5" w:space="0" w:color="000000"/>
              <w:bottom w:val="single" w:sz="5" w:space="0" w:color="000000"/>
              <w:right w:val="single" w:sz="5" w:space="0" w:color="000000"/>
            </w:tcBorders>
            <w:shd w:val="clear" w:color="auto" w:fill="auto"/>
          </w:tcPr>
          <w:p w14:paraId="248AA4C6" w14:textId="77777777" w:rsidR="004D1BD1" w:rsidRPr="00B44083" w:rsidRDefault="004D1BD1" w:rsidP="004217B5">
            <w:pPr>
              <w:spacing w:before="120" w:after="120"/>
              <w:ind w:left="149" w:right="136"/>
              <w:rPr>
                <w:spacing w:val="-1"/>
                <w:sz w:val="20"/>
                <w:szCs w:val="20"/>
                <w:lang w:val="sv-SE"/>
              </w:rPr>
            </w:pPr>
            <w:r w:rsidRPr="00B44083">
              <w:rPr>
                <w:sz w:val="20"/>
                <w:szCs w:val="20"/>
                <w:lang w:val="sv-SE"/>
              </w:rPr>
              <w:t>Ytterligare information om patienten som inte går att få tag på via en gemensam PU-slagning.</w:t>
            </w:r>
          </w:p>
        </w:tc>
        <w:tc>
          <w:tcPr>
            <w:tcW w:w="1134" w:type="dxa"/>
            <w:tcBorders>
              <w:top w:val="single" w:sz="4" w:space="0" w:color="000000"/>
              <w:left w:val="single" w:sz="5" w:space="0" w:color="000000"/>
              <w:bottom w:val="single" w:sz="5" w:space="0" w:color="000000"/>
              <w:right w:val="single" w:sz="5" w:space="0" w:color="000000"/>
            </w:tcBorders>
            <w:shd w:val="clear" w:color="auto" w:fill="auto"/>
          </w:tcPr>
          <w:p w14:paraId="75E0127F"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06C584B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201C1A3C" w14:textId="77777777" w:rsidR="004D1BD1" w:rsidRPr="00B44083" w:rsidRDefault="004D1BD1" w:rsidP="004217B5">
            <w:pPr>
              <w:tabs>
                <w:tab w:val="left" w:pos="567"/>
              </w:tabs>
              <w:spacing w:before="120" w:after="120"/>
              <w:ind w:left="102" w:right="177"/>
              <w:rPr>
                <w:sz w:val="20"/>
                <w:szCs w:val="20"/>
              </w:rPr>
            </w:pPr>
            <w:r w:rsidRPr="00B44083">
              <w:rPr>
                <w:sz w:val="20"/>
                <w:szCs w:val="20"/>
              </w:rPr>
              <w:t>../../../dateOfBirth</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712720A6" w14:textId="77777777" w:rsidR="004D1BD1" w:rsidRPr="00B44083" w:rsidRDefault="004D1BD1" w:rsidP="004217B5">
            <w:pPr>
              <w:spacing w:before="120" w:after="120"/>
              <w:ind w:left="102"/>
              <w:rPr>
                <w:sz w:val="20"/>
                <w:szCs w:val="20"/>
              </w:rPr>
            </w:pPr>
            <w:r w:rsidRPr="00B44083">
              <w:rPr>
                <w:sz w:val="20"/>
                <w:szCs w:val="20"/>
              </w:rPr>
              <w:t>DateType</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051C6AA2" w14:textId="77777777" w:rsidR="004D1BD1" w:rsidRPr="00B44083" w:rsidRDefault="004D1BD1" w:rsidP="004217B5">
            <w:pPr>
              <w:spacing w:before="120" w:after="120"/>
              <w:ind w:left="149" w:right="136"/>
              <w:rPr>
                <w:sz w:val="20"/>
                <w:szCs w:val="20"/>
                <w:lang w:val="sv-SE"/>
              </w:rPr>
            </w:pPr>
            <w:r w:rsidRPr="00B44083">
              <w:rPr>
                <w:sz w:val="20"/>
                <w:szCs w:val="20"/>
                <w:lang w:val="sv-SE"/>
              </w:rPr>
              <w:t>Patientens födelsedatum.</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2E3372BD"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012258AF"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62823CD2" w14:textId="77777777" w:rsidR="004D1BD1" w:rsidRPr="00B44083" w:rsidRDefault="004D1BD1" w:rsidP="004217B5">
            <w:pPr>
              <w:tabs>
                <w:tab w:val="left" w:pos="567"/>
              </w:tabs>
              <w:spacing w:before="120" w:after="120"/>
              <w:ind w:left="102" w:right="177"/>
              <w:rPr>
                <w:sz w:val="20"/>
                <w:szCs w:val="20"/>
              </w:rPr>
            </w:pPr>
            <w:r w:rsidRPr="00B44083">
              <w:rPr>
                <w:sz w:val="20"/>
                <w:szCs w:val="20"/>
              </w:rPr>
              <w:t>../../../gender</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39642F4A" w14:textId="77777777" w:rsidR="004D1BD1" w:rsidRPr="00B44083" w:rsidRDefault="004D1BD1" w:rsidP="004217B5">
            <w:pPr>
              <w:spacing w:before="120" w:after="120"/>
              <w:ind w:left="102"/>
              <w:rPr>
                <w:sz w:val="20"/>
                <w:szCs w:val="20"/>
              </w:rPr>
            </w:pPr>
            <w:r w:rsidRPr="00B44083">
              <w:rPr>
                <w:sz w:val="20"/>
                <w:szCs w:val="20"/>
              </w:rPr>
              <w:t>CVType</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5376EC0B" w14:textId="77777777" w:rsidR="004D1BD1" w:rsidRPr="00B44083" w:rsidRDefault="004D1BD1" w:rsidP="004217B5">
            <w:pPr>
              <w:spacing w:before="120" w:after="120"/>
              <w:ind w:left="149" w:right="136"/>
              <w:rPr>
                <w:sz w:val="20"/>
                <w:szCs w:val="20"/>
                <w:lang w:val="sv-SE"/>
              </w:rPr>
            </w:pPr>
            <w:r w:rsidRPr="00B44083">
              <w:rPr>
                <w:sz w:val="20"/>
                <w:szCs w:val="20"/>
                <w:lang w:val="sv-SE"/>
              </w:rPr>
              <w:t>Patientens kön. KV Kön (1.2.752.129.2.2.1.1) bör användas (se referens [</w:t>
            </w:r>
            <w:r w:rsidRPr="00B44083">
              <w:fldChar w:fldCharType="begin"/>
            </w:r>
            <w:r w:rsidRPr="00B44083">
              <w:rPr>
                <w:sz w:val="20"/>
                <w:szCs w:val="20"/>
                <w:lang w:val="sv-SE"/>
              </w:rPr>
              <w:instrText xml:space="preserve"> REF _Ref383778264 \h  \* MERGEFORMAT </w:instrText>
            </w:r>
            <w:r w:rsidRPr="00B44083">
              <w:fldChar w:fldCharType="separate"/>
            </w:r>
            <w:r w:rsidRPr="00B44083">
              <w:rPr>
                <w:sz w:val="20"/>
                <w:szCs w:val="20"/>
                <w:lang w:val="sv-SE"/>
              </w:rPr>
              <w:t>R6</w:t>
            </w:r>
            <w:r w:rsidRPr="00B44083">
              <w:fldChar w:fldCharType="end"/>
            </w:r>
            <w:r w:rsidRPr="00B44083">
              <w:rPr>
                <w:sz w:val="20"/>
                <w:szCs w:val="20"/>
                <w:lang w:val="sv-SE"/>
              </w:rPr>
              <w:t>]).</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144A4AC0"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62389D19"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1DB0D624" w14:textId="77777777" w:rsidR="004D1BD1" w:rsidRPr="00B44083" w:rsidRDefault="004D1BD1" w:rsidP="004217B5">
            <w:pPr>
              <w:tabs>
                <w:tab w:val="left" w:pos="567"/>
              </w:tabs>
              <w:spacing w:before="120" w:after="120"/>
              <w:ind w:left="102" w:right="177"/>
              <w:rPr>
                <w:sz w:val="20"/>
                <w:szCs w:val="20"/>
              </w:rPr>
            </w:pPr>
            <w:r w:rsidRPr="00B44083">
              <w:rPr>
                <w:rFonts w:eastAsia="Times New Roman"/>
                <w:sz w:val="20"/>
                <w:szCs w:val="20"/>
              </w:rPr>
              <w:t>../../../../code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2413EF22" w14:textId="77777777" w:rsidR="004D1BD1" w:rsidRPr="00B44083" w:rsidRDefault="004D1BD1" w:rsidP="004217B5">
            <w:pPr>
              <w:spacing w:before="120" w:after="120"/>
              <w:ind w:left="102"/>
              <w:rPr>
                <w:sz w:val="20"/>
                <w:szCs w:val="20"/>
              </w:rPr>
            </w:pPr>
            <w:r w:rsidRPr="00B44083">
              <w:rPr>
                <w:rFonts w:eastAsia="Times New Roman" w:cs="Times New Roman"/>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2BC9B858" w14:textId="77777777" w:rsidR="004D1BD1" w:rsidRPr="00B44083" w:rsidRDefault="004D1BD1" w:rsidP="004217B5">
            <w:pPr>
              <w:spacing w:before="120" w:after="120"/>
              <w:ind w:left="149" w:right="136"/>
              <w:rPr>
                <w:sz w:val="20"/>
                <w:szCs w:val="20"/>
                <w:lang w:val="sv-SE"/>
              </w:rPr>
            </w:pPr>
            <w:r w:rsidRPr="00B44083">
              <w:rPr>
                <w:sz w:val="20"/>
                <w:szCs w:val="20"/>
                <w:lang w:val="sv-SE"/>
              </w:rPr>
              <w:t>Kod som anger kön.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74B1C0A6"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212A6CAC"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30EFA2D2" w14:textId="77777777" w:rsidR="004D1BD1" w:rsidRPr="00B44083" w:rsidRDefault="004D1BD1" w:rsidP="004217B5">
            <w:pPr>
              <w:tabs>
                <w:tab w:val="left" w:pos="567"/>
              </w:tabs>
              <w:spacing w:before="120" w:after="120"/>
              <w:ind w:left="102" w:right="177"/>
              <w:rPr>
                <w:sz w:val="20"/>
                <w:szCs w:val="20"/>
              </w:rPr>
            </w:pPr>
            <w:r w:rsidRPr="00B44083">
              <w:rPr>
                <w:rFonts w:eastAsia="Times New Roman"/>
                <w:sz w:val="20"/>
                <w:szCs w:val="20"/>
              </w:rPr>
              <w:t>../../../../codeSystem</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74462ADA" w14:textId="77777777" w:rsidR="004D1BD1" w:rsidRPr="00B44083" w:rsidRDefault="004D1BD1" w:rsidP="004217B5">
            <w:pPr>
              <w:spacing w:before="120" w:after="120"/>
              <w:ind w:left="102"/>
              <w:rPr>
                <w:sz w:val="20"/>
                <w:szCs w:val="20"/>
              </w:rPr>
            </w:pPr>
            <w:r w:rsidRPr="00B44083">
              <w:rPr>
                <w:rFonts w:eastAsia="Times New Roman" w:cs="Times New Roman"/>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42E6E1DC" w14:textId="77777777" w:rsidR="004D1BD1" w:rsidRPr="00B44083" w:rsidRDefault="004D1BD1" w:rsidP="004217B5">
            <w:pPr>
              <w:spacing w:before="120" w:after="120"/>
              <w:ind w:left="149" w:right="136"/>
              <w:rPr>
                <w:sz w:val="20"/>
                <w:szCs w:val="20"/>
                <w:lang w:val="sv-SE"/>
              </w:rPr>
            </w:pPr>
            <w:r w:rsidRPr="00B44083">
              <w:rPr>
                <w:sz w:val="20"/>
                <w:szCs w:val="20"/>
                <w:lang w:val="sv-SE"/>
              </w:rPr>
              <w:t>OID för kodsystem för kön.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2E7387B8"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5357AE8D"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7397B941" w14:textId="77777777" w:rsidR="004D1BD1" w:rsidRPr="00B44083" w:rsidRDefault="004D1BD1" w:rsidP="004217B5">
            <w:pPr>
              <w:tabs>
                <w:tab w:val="left" w:pos="567"/>
              </w:tabs>
              <w:spacing w:before="120" w:after="120"/>
              <w:ind w:left="102" w:right="177"/>
              <w:rPr>
                <w:sz w:val="20"/>
                <w:szCs w:val="20"/>
              </w:rPr>
            </w:pPr>
            <w:r w:rsidRPr="00B44083">
              <w:rPr>
                <w:rFonts w:eastAsia="Times New Roman"/>
                <w:sz w:val="20"/>
                <w:szCs w:val="20"/>
              </w:rPr>
              <w:t>../../../../codeSystemName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1EAAEA5A" w14:textId="77777777" w:rsidR="004D1BD1" w:rsidRPr="00B44083" w:rsidRDefault="004D1BD1" w:rsidP="004217B5">
            <w:pPr>
              <w:spacing w:before="120" w:after="120"/>
              <w:ind w:left="102"/>
              <w:rPr>
                <w:sz w:val="20"/>
                <w:szCs w:val="20"/>
              </w:rPr>
            </w:pPr>
            <w:r w:rsidRPr="00B44083">
              <w:rPr>
                <w:rFonts w:eastAsia="Times New Roman" w:cs="Times New Roman"/>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1DED3C5D" w14:textId="77777777" w:rsidR="004D1BD1" w:rsidRPr="00B44083" w:rsidRDefault="004D1BD1" w:rsidP="004217B5">
            <w:pPr>
              <w:spacing w:before="120" w:after="120"/>
              <w:ind w:left="149" w:right="136"/>
              <w:rPr>
                <w:sz w:val="20"/>
                <w:szCs w:val="20"/>
                <w:lang w:val="sv-SE"/>
              </w:rPr>
            </w:pPr>
            <w:r w:rsidRPr="00B44083">
              <w:rPr>
                <w:sz w:val="20"/>
                <w:szCs w:val="20"/>
                <w:lang w:val="sv-SE"/>
              </w:rPr>
              <w:t>Namn på kodsystem för kön.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31318212"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75C23A40"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65D03209" w14:textId="77777777" w:rsidR="004D1BD1" w:rsidRPr="00B44083" w:rsidRDefault="004D1BD1" w:rsidP="004217B5">
            <w:pPr>
              <w:tabs>
                <w:tab w:val="left" w:pos="567"/>
              </w:tabs>
              <w:spacing w:before="120" w:after="120"/>
              <w:ind w:left="102" w:right="177"/>
              <w:rPr>
                <w:sz w:val="20"/>
                <w:szCs w:val="20"/>
              </w:rPr>
            </w:pPr>
            <w:r w:rsidRPr="00B44083">
              <w:rPr>
                <w:rFonts w:eastAsia="Times New Roman"/>
                <w:sz w:val="20"/>
                <w:szCs w:val="20"/>
              </w:rPr>
              <w:t>../../../../codeSystemVersion</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7F1C62CD" w14:textId="77777777" w:rsidR="004D1BD1" w:rsidRPr="00B44083" w:rsidRDefault="004D1BD1" w:rsidP="004217B5">
            <w:pPr>
              <w:spacing w:before="120" w:after="120"/>
              <w:ind w:left="102"/>
              <w:rPr>
                <w:sz w:val="20"/>
                <w:szCs w:val="20"/>
              </w:rPr>
            </w:pPr>
            <w:r w:rsidRPr="00B44083">
              <w:rPr>
                <w:rFonts w:eastAsia="Times New Roman" w:cs="Times New Roman"/>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7F074303" w14:textId="77777777" w:rsidR="004D1BD1" w:rsidRPr="00B44083" w:rsidRDefault="004D1BD1" w:rsidP="004217B5">
            <w:pPr>
              <w:spacing w:before="120" w:after="120"/>
              <w:ind w:left="149" w:right="136"/>
              <w:rPr>
                <w:sz w:val="20"/>
                <w:szCs w:val="20"/>
                <w:lang w:val="sv-SE"/>
              </w:rPr>
            </w:pPr>
            <w:r w:rsidRPr="00B44083">
              <w:rPr>
                <w:sz w:val="20"/>
                <w:szCs w:val="20"/>
                <w:lang w:val="sv-SE"/>
              </w:rPr>
              <w:t>Version på kodsystem för kön.</w:t>
            </w:r>
          </w:p>
          <w:p w14:paraId="54A2C3B3" w14:textId="77777777" w:rsidR="004D1BD1" w:rsidRPr="00B44083" w:rsidRDefault="004D1BD1" w:rsidP="004217B5">
            <w:pPr>
              <w:spacing w:before="120" w:after="120"/>
              <w:ind w:left="149" w:right="136"/>
              <w:rPr>
                <w:sz w:val="20"/>
                <w:szCs w:val="20"/>
                <w:lang w:val="sv-SE"/>
              </w:rPr>
            </w:pP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033A7C61"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5273278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37419F1E" w14:textId="77777777" w:rsidR="004D1BD1" w:rsidRPr="00B44083" w:rsidRDefault="004D1BD1" w:rsidP="004217B5">
            <w:pPr>
              <w:tabs>
                <w:tab w:val="left" w:pos="567"/>
              </w:tabs>
              <w:spacing w:before="120" w:after="120"/>
              <w:ind w:left="102" w:right="177"/>
              <w:rPr>
                <w:sz w:val="20"/>
                <w:szCs w:val="20"/>
              </w:rPr>
            </w:pPr>
            <w:r w:rsidRPr="00B44083">
              <w:rPr>
                <w:rFonts w:eastAsia="Times New Roman"/>
                <w:sz w:val="20"/>
                <w:szCs w:val="20"/>
              </w:rPr>
              <w:t>../../../../displayName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6B8201A9" w14:textId="77777777" w:rsidR="004D1BD1" w:rsidRPr="00B44083" w:rsidRDefault="004D1BD1" w:rsidP="004217B5">
            <w:pPr>
              <w:spacing w:before="120" w:after="120"/>
              <w:ind w:left="102"/>
              <w:rPr>
                <w:sz w:val="20"/>
                <w:szCs w:val="20"/>
              </w:rPr>
            </w:pPr>
            <w:r w:rsidRPr="00B44083">
              <w:rPr>
                <w:rFonts w:eastAsia="Times New Roman" w:cs="Times New Roman"/>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7586A056" w14:textId="77777777" w:rsidR="004D1BD1" w:rsidRPr="00B44083" w:rsidRDefault="004D1BD1" w:rsidP="004217B5">
            <w:pPr>
              <w:spacing w:before="120" w:after="120"/>
              <w:ind w:left="149" w:right="136"/>
              <w:rPr>
                <w:sz w:val="20"/>
                <w:szCs w:val="20"/>
                <w:lang w:val="sv-SE"/>
              </w:rPr>
            </w:pPr>
            <w:r w:rsidRPr="00B44083">
              <w:rPr>
                <w:sz w:val="20"/>
                <w:szCs w:val="20"/>
                <w:lang w:val="sv-SE"/>
              </w:rPr>
              <w:t>Könet i klartext.</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48C1EB78" w14:textId="77777777" w:rsidR="004D1BD1" w:rsidRPr="00B44083" w:rsidRDefault="004D1BD1" w:rsidP="004217B5">
            <w:pPr>
              <w:spacing w:before="120" w:after="120"/>
              <w:ind w:left="142"/>
              <w:rPr>
                <w:sz w:val="20"/>
                <w:szCs w:val="20"/>
              </w:rPr>
            </w:pPr>
            <w:r w:rsidRPr="00B44083">
              <w:rPr>
                <w:sz w:val="20"/>
                <w:szCs w:val="20"/>
              </w:rPr>
              <w:t>1..1</w:t>
            </w:r>
          </w:p>
        </w:tc>
      </w:tr>
      <w:tr w:rsidR="008576FB" w:rsidRPr="00B44083" w14:paraId="1D4E6126"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44E64957" w14:textId="13AA9745" w:rsidR="00084ED3" w:rsidRPr="00B44083" w:rsidRDefault="00084ED3" w:rsidP="004217B5">
            <w:pPr>
              <w:tabs>
                <w:tab w:val="left" w:pos="567"/>
              </w:tabs>
              <w:spacing w:before="120" w:after="120"/>
              <w:ind w:left="102" w:right="177"/>
              <w:rPr>
                <w:rFonts w:eastAsia="Times New Roman"/>
                <w:color w:val="FF0000"/>
                <w:sz w:val="20"/>
                <w:szCs w:val="20"/>
              </w:rPr>
            </w:pPr>
            <w:r w:rsidRPr="00B44083">
              <w:rPr>
                <w:rFonts w:eastAsia="Times New Roman"/>
                <w:color w:val="FF0000"/>
                <w:sz w:val="20"/>
                <w:szCs w:val="20"/>
              </w:rPr>
              <w:t>../../../../originalText</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519860CD" w14:textId="4CCC3F90" w:rsidR="00084ED3" w:rsidRPr="00B44083" w:rsidRDefault="00084ED3" w:rsidP="004217B5">
            <w:pPr>
              <w:tabs>
                <w:tab w:val="left" w:pos="567"/>
              </w:tabs>
              <w:spacing w:before="120" w:after="120"/>
              <w:ind w:left="102" w:right="177"/>
              <w:rPr>
                <w:rFonts w:eastAsia="Times New Roman"/>
                <w:color w:val="FF0000"/>
                <w:sz w:val="20"/>
                <w:szCs w:val="20"/>
              </w:rPr>
            </w:pPr>
            <w:r w:rsidRPr="00B44083">
              <w:rPr>
                <w:rFonts w:eastAsia="Times New Roman"/>
                <w:color w:val="FF0000"/>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5DC67C47" w14:textId="76DEC859" w:rsidR="00084ED3" w:rsidRPr="00B44083" w:rsidRDefault="008576FB" w:rsidP="004217B5">
            <w:pPr>
              <w:tabs>
                <w:tab w:val="left" w:pos="567"/>
              </w:tabs>
              <w:spacing w:before="120" w:after="120"/>
              <w:ind w:left="102" w:right="177"/>
              <w:rPr>
                <w:rFonts w:eastAsia="Times New Roman"/>
                <w:color w:val="FF0000"/>
                <w:sz w:val="20"/>
                <w:szCs w:val="20"/>
                <w:lang w:val="sv-SE"/>
              </w:rPr>
            </w:pPr>
            <w:r w:rsidRPr="00B44083">
              <w:rPr>
                <w:rFonts w:eastAsia="Times New Roman"/>
                <w:color w:val="FF0000"/>
                <w:sz w:val="20"/>
                <w:szCs w:val="20"/>
                <w:lang w:val="sv-SE"/>
              </w:rPr>
              <w:t>originalText f</w:t>
            </w:r>
            <w:r w:rsidR="00FA7746" w:rsidRPr="00B44083">
              <w:rPr>
                <w:rFonts w:eastAsia="Times New Roman"/>
                <w:color w:val="FF0000"/>
                <w:sz w:val="20"/>
                <w:szCs w:val="20"/>
                <w:lang w:val="sv-SE"/>
              </w:rPr>
              <w:t>år ej användas för</w:t>
            </w:r>
            <w:r w:rsidR="00084ED3" w:rsidRPr="00B44083">
              <w:rPr>
                <w:rFonts w:eastAsia="Times New Roman"/>
                <w:color w:val="FF0000"/>
                <w:sz w:val="20"/>
                <w:szCs w:val="20"/>
                <w:lang w:val="sv-SE"/>
              </w:rPr>
              <w:t xml:space="preserve"> </w:t>
            </w:r>
            <w:r w:rsidR="00FA7746" w:rsidRPr="00B44083">
              <w:rPr>
                <w:rFonts w:eastAsia="Times New Roman"/>
                <w:color w:val="FF0000"/>
                <w:sz w:val="20"/>
                <w:szCs w:val="20"/>
                <w:lang w:val="sv-SE"/>
              </w:rPr>
              <w:t>kön.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229A8789" w14:textId="7C722EA6" w:rsidR="00084ED3" w:rsidRPr="00B44083" w:rsidRDefault="00084ED3" w:rsidP="004217B5">
            <w:pPr>
              <w:tabs>
                <w:tab w:val="left" w:pos="567"/>
              </w:tabs>
              <w:spacing w:before="120" w:after="120"/>
              <w:ind w:left="102" w:right="177"/>
              <w:rPr>
                <w:rFonts w:eastAsia="Times New Roman"/>
                <w:color w:val="FF0000"/>
                <w:sz w:val="20"/>
                <w:szCs w:val="20"/>
              </w:rPr>
            </w:pPr>
            <w:r w:rsidRPr="00B44083">
              <w:rPr>
                <w:rFonts w:eastAsia="Times New Roman"/>
                <w:color w:val="FF0000"/>
                <w:sz w:val="20"/>
                <w:szCs w:val="20"/>
              </w:rPr>
              <w:t>0..0</w:t>
            </w:r>
          </w:p>
        </w:tc>
      </w:tr>
      <w:tr w:rsidR="004D1BD1" w:rsidRPr="00B44083" w14:paraId="7A420FDB"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26C0EE3E" w14:textId="77777777" w:rsidR="004D1BD1" w:rsidRPr="00B44083" w:rsidRDefault="004D1BD1" w:rsidP="004217B5">
            <w:pPr>
              <w:tabs>
                <w:tab w:val="left" w:pos="567"/>
              </w:tabs>
              <w:spacing w:before="120" w:after="120"/>
              <w:ind w:left="102" w:right="177"/>
              <w:rPr>
                <w:rFonts w:cs="Arial"/>
                <w:szCs w:val="20"/>
              </w:rPr>
            </w:pPr>
            <w:r w:rsidRPr="00B44083">
              <w:rPr>
                <w:rFonts w:cs="Arial"/>
                <w:sz w:val="20"/>
                <w:szCs w:val="20"/>
              </w:rPr>
              <w:t>result</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528085D5" w14:textId="77777777" w:rsidR="004D1BD1" w:rsidRPr="00B44083" w:rsidRDefault="004D1BD1" w:rsidP="004217B5">
            <w:pPr>
              <w:spacing w:before="120" w:after="120"/>
              <w:ind w:left="102"/>
              <w:rPr>
                <w:spacing w:val="-1"/>
                <w:szCs w:val="20"/>
              </w:rPr>
            </w:pPr>
            <w:r w:rsidRPr="00B44083">
              <w:rPr>
                <w:spacing w:val="-1"/>
                <w:sz w:val="20"/>
                <w:szCs w:val="20"/>
              </w:rPr>
              <w:t>ResultType</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279B16E5" w14:textId="77777777" w:rsidR="004D1BD1" w:rsidRPr="00B44083" w:rsidRDefault="004D1BD1" w:rsidP="004217B5">
            <w:pPr>
              <w:spacing w:before="120" w:after="120"/>
              <w:ind w:left="149" w:right="136"/>
              <w:rPr>
                <w:sz w:val="20"/>
                <w:szCs w:val="20"/>
                <w:lang w:val="sv-SE"/>
              </w:rPr>
            </w:pPr>
            <w:r w:rsidRPr="00B44083">
              <w:rPr>
                <w:sz w:val="20"/>
                <w:szCs w:val="20"/>
                <w:lang w:val="sv-SE"/>
              </w:rPr>
              <w:t>Innehåller information om begäran gick bra eller ej.</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03CA12DB" w14:textId="77777777" w:rsidR="004D1BD1" w:rsidRPr="00B44083" w:rsidRDefault="004D1BD1" w:rsidP="004217B5">
            <w:pPr>
              <w:spacing w:before="120" w:after="120"/>
              <w:ind w:left="142"/>
              <w:rPr>
                <w:szCs w:val="20"/>
              </w:rPr>
            </w:pPr>
            <w:r w:rsidRPr="00B44083">
              <w:rPr>
                <w:sz w:val="20"/>
                <w:szCs w:val="20"/>
              </w:rPr>
              <w:t>1..1</w:t>
            </w:r>
          </w:p>
        </w:tc>
      </w:tr>
      <w:tr w:rsidR="004D1BD1" w:rsidRPr="00B44083" w14:paraId="305DAC8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53673C85" w14:textId="77777777" w:rsidR="004D1BD1" w:rsidRPr="00B44083" w:rsidRDefault="004D1BD1" w:rsidP="004217B5">
            <w:pPr>
              <w:tabs>
                <w:tab w:val="left" w:pos="567"/>
              </w:tabs>
              <w:spacing w:before="120" w:after="120"/>
              <w:ind w:left="102" w:right="177"/>
              <w:rPr>
                <w:sz w:val="20"/>
                <w:szCs w:val="20"/>
              </w:rPr>
            </w:pPr>
            <w:r w:rsidRPr="00B44083">
              <w:rPr>
                <w:rFonts w:cs="Arial"/>
                <w:sz w:val="20"/>
                <w:szCs w:val="20"/>
              </w:rPr>
              <w:t>../resultCode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3A898CD0" w14:textId="77777777" w:rsidR="004D1BD1" w:rsidRPr="00B44083" w:rsidRDefault="004D1BD1" w:rsidP="004217B5">
            <w:pPr>
              <w:spacing w:before="120" w:after="120"/>
              <w:ind w:left="102"/>
              <w:rPr>
                <w:spacing w:val="-1"/>
                <w:sz w:val="20"/>
                <w:szCs w:val="20"/>
              </w:rPr>
            </w:pPr>
            <w:r w:rsidRPr="00B44083">
              <w:rPr>
                <w:spacing w:val="-1"/>
                <w:sz w:val="20"/>
                <w:szCs w:val="20"/>
              </w:rPr>
              <w:t>ResultCodeEnum</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49EBE0E0" w14:textId="77777777" w:rsidR="004D1BD1" w:rsidRPr="00B44083" w:rsidRDefault="004D1BD1" w:rsidP="004217B5">
            <w:pPr>
              <w:spacing w:before="120" w:after="120"/>
              <w:ind w:left="149" w:right="136"/>
              <w:rPr>
                <w:sz w:val="20"/>
                <w:szCs w:val="20"/>
                <w:lang w:val="sv-SE"/>
              </w:rPr>
            </w:pPr>
            <w:r w:rsidRPr="00B44083">
              <w:rPr>
                <w:sz w:val="20"/>
                <w:szCs w:val="20"/>
                <w:lang w:val="sv-SE"/>
              </w:rPr>
              <w:t>Kan endast vara OK, INFO eller ERROR</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791EDEFE" w14:textId="77777777" w:rsidR="004D1BD1" w:rsidRPr="00B44083" w:rsidRDefault="004D1BD1" w:rsidP="004217B5">
            <w:pPr>
              <w:spacing w:before="120" w:after="120"/>
              <w:ind w:left="142"/>
              <w:rPr>
                <w:sz w:val="20"/>
                <w:szCs w:val="20"/>
              </w:rPr>
            </w:pPr>
            <w:r w:rsidRPr="00B44083">
              <w:rPr>
                <w:sz w:val="20"/>
                <w:szCs w:val="20"/>
              </w:rPr>
              <w:t>1..1</w:t>
            </w:r>
          </w:p>
        </w:tc>
      </w:tr>
      <w:tr w:rsidR="004D1BD1" w:rsidRPr="00B44083" w14:paraId="672C6821"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14AFE958" w14:textId="77777777" w:rsidR="004D1BD1" w:rsidRPr="00B44083" w:rsidRDefault="004D1BD1" w:rsidP="004217B5">
            <w:pPr>
              <w:tabs>
                <w:tab w:val="left" w:pos="567"/>
              </w:tabs>
              <w:spacing w:before="120" w:after="120"/>
              <w:ind w:left="102" w:right="177"/>
              <w:rPr>
                <w:sz w:val="20"/>
                <w:szCs w:val="20"/>
              </w:rPr>
            </w:pPr>
            <w:r w:rsidRPr="00B44083">
              <w:rPr>
                <w:rFonts w:cs="Arial"/>
                <w:sz w:val="20"/>
                <w:szCs w:val="20"/>
              </w:rPr>
              <w:t>../errorCode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3B97A0F2" w14:textId="77777777" w:rsidR="004D1BD1" w:rsidRPr="00B44083" w:rsidRDefault="004D1BD1" w:rsidP="004217B5">
            <w:pPr>
              <w:spacing w:before="120" w:after="120"/>
              <w:ind w:left="102"/>
              <w:rPr>
                <w:spacing w:val="-1"/>
                <w:sz w:val="20"/>
                <w:szCs w:val="20"/>
              </w:rPr>
            </w:pPr>
            <w:r w:rsidRPr="00B44083">
              <w:rPr>
                <w:spacing w:val="-1"/>
                <w:sz w:val="20"/>
                <w:szCs w:val="20"/>
              </w:rPr>
              <w:t>ErrorCodeEnum</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430644CC"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Sätts endast om resultCode är ERROR, se kapitel </w:t>
            </w:r>
            <w:r w:rsidRPr="00B44083">
              <w:fldChar w:fldCharType="begin"/>
            </w:r>
            <w:r w:rsidRPr="00B44083">
              <w:rPr>
                <w:sz w:val="20"/>
                <w:szCs w:val="20"/>
                <w:lang w:val="sv-SE"/>
              </w:rPr>
              <w:instrText xml:space="preserve"> REF _Ref388258616 \r \h  \* MERGEFORMAT </w:instrText>
            </w:r>
            <w:r w:rsidRPr="00B44083">
              <w:fldChar w:fldCharType="separate"/>
            </w:r>
            <w:r w:rsidRPr="00B44083">
              <w:rPr>
                <w:sz w:val="20"/>
                <w:szCs w:val="20"/>
                <w:lang w:val="sv-SE"/>
              </w:rPr>
              <w:t>4.4</w:t>
            </w:r>
            <w:r w:rsidRPr="00B44083">
              <w:fldChar w:fldCharType="end"/>
            </w:r>
            <w:r w:rsidRPr="00B44083">
              <w:rPr>
                <w:sz w:val="20"/>
                <w:szCs w:val="20"/>
                <w:lang w:val="sv-SE"/>
              </w:rPr>
              <w:t xml:space="preserve"> för mer information.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628A1AA0"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1FC34C0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2DA3AB6E" w14:textId="77777777" w:rsidR="004D1BD1" w:rsidRPr="00B44083" w:rsidRDefault="004D1BD1" w:rsidP="004217B5">
            <w:pPr>
              <w:tabs>
                <w:tab w:val="left" w:pos="567"/>
              </w:tabs>
              <w:spacing w:before="120" w:after="120"/>
              <w:ind w:left="102" w:right="177"/>
              <w:rPr>
                <w:sz w:val="20"/>
                <w:szCs w:val="20"/>
              </w:rPr>
            </w:pPr>
            <w:r w:rsidRPr="00B44083">
              <w:rPr>
                <w:rFonts w:cs="Arial"/>
                <w:sz w:val="20"/>
                <w:szCs w:val="20"/>
              </w:rPr>
              <w:t>../subcode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7AF474F2"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0F376DE4" w14:textId="77777777" w:rsidR="004D1BD1" w:rsidRPr="00B44083" w:rsidRDefault="004D1BD1" w:rsidP="004217B5">
            <w:pPr>
              <w:spacing w:before="120" w:after="120"/>
              <w:ind w:left="149" w:right="136"/>
              <w:rPr>
                <w:sz w:val="20"/>
                <w:szCs w:val="20"/>
                <w:lang w:val="sv-SE"/>
              </w:rPr>
            </w:pPr>
            <w:r w:rsidRPr="00B44083">
              <w:rPr>
                <w:sz w:val="20"/>
                <w:szCs w:val="20"/>
                <w:lang w:val="sv-SE"/>
              </w:rPr>
              <w:t>Inga subkoder är specificerade.</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5C7F6E9C" w14:textId="77777777" w:rsidR="004D1BD1" w:rsidRPr="00B44083" w:rsidRDefault="004D1BD1" w:rsidP="004217B5">
            <w:pPr>
              <w:spacing w:before="120" w:after="120"/>
              <w:ind w:left="142"/>
              <w:rPr>
                <w:sz w:val="20"/>
                <w:szCs w:val="20"/>
              </w:rPr>
            </w:pPr>
            <w:r w:rsidRPr="00B44083">
              <w:rPr>
                <w:sz w:val="20"/>
                <w:szCs w:val="20"/>
              </w:rPr>
              <w:t>0..1</w:t>
            </w:r>
          </w:p>
        </w:tc>
      </w:tr>
      <w:tr w:rsidR="004D1BD1" w:rsidRPr="00B44083" w14:paraId="2353FCF3"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2247D3CD" w14:textId="77777777" w:rsidR="004D1BD1" w:rsidRPr="00B44083" w:rsidRDefault="004D1BD1" w:rsidP="004217B5">
            <w:pPr>
              <w:tabs>
                <w:tab w:val="left" w:pos="567"/>
              </w:tabs>
              <w:spacing w:before="120" w:after="120"/>
              <w:ind w:left="102" w:right="177"/>
              <w:rPr>
                <w:sz w:val="20"/>
                <w:szCs w:val="20"/>
              </w:rPr>
            </w:pPr>
            <w:r w:rsidRPr="00B44083">
              <w:rPr>
                <w:rFonts w:cs="Arial"/>
                <w:sz w:val="20"/>
                <w:szCs w:val="20"/>
              </w:rPr>
              <w:t>../logId</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3895289A"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4D438093" w14:textId="77777777" w:rsidR="004D1BD1" w:rsidRPr="00B44083" w:rsidRDefault="004D1BD1" w:rsidP="004217B5">
            <w:pPr>
              <w:spacing w:before="120" w:after="120"/>
              <w:ind w:left="149" w:right="136"/>
              <w:rPr>
                <w:sz w:val="20"/>
                <w:szCs w:val="20"/>
                <w:lang w:val="sv-SE"/>
              </w:rPr>
            </w:pPr>
            <w:r w:rsidRPr="00B44083">
              <w:rPr>
                <w:sz w:val="20"/>
                <w:szCs w:val="20"/>
                <w:lang w:val="sv-SE"/>
              </w:rPr>
              <w:t xml:space="preserve">En UUID som kan användas vid felanmälan för </w:t>
            </w:r>
            <w:r w:rsidRPr="00B44083">
              <w:rPr>
                <w:sz w:val="20"/>
                <w:szCs w:val="20"/>
                <w:lang w:val="sv-SE"/>
              </w:rPr>
              <w:lastRenderedPageBreak/>
              <w:t>att användas vid felsökning av producent.</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31A85F12" w14:textId="77777777" w:rsidR="004D1BD1" w:rsidRPr="00B44083" w:rsidRDefault="004D1BD1" w:rsidP="004217B5">
            <w:pPr>
              <w:spacing w:before="120" w:after="120"/>
              <w:ind w:left="142"/>
              <w:rPr>
                <w:sz w:val="20"/>
                <w:szCs w:val="20"/>
              </w:rPr>
            </w:pPr>
            <w:r w:rsidRPr="00B44083">
              <w:rPr>
                <w:sz w:val="20"/>
                <w:szCs w:val="20"/>
              </w:rPr>
              <w:lastRenderedPageBreak/>
              <w:t>1..1</w:t>
            </w:r>
          </w:p>
        </w:tc>
      </w:tr>
      <w:tr w:rsidR="004D1BD1" w:rsidRPr="002079D9" w14:paraId="502322D2" w14:textId="77777777" w:rsidTr="00C4207D">
        <w:trPr>
          <w:trHeight w:val="20"/>
        </w:trPr>
        <w:tc>
          <w:tcPr>
            <w:tcW w:w="2728" w:type="dxa"/>
            <w:tcBorders>
              <w:top w:val="single" w:sz="5" w:space="0" w:color="000000"/>
              <w:left w:val="single" w:sz="5" w:space="0" w:color="000000"/>
              <w:bottom w:val="single" w:sz="5" w:space="0" w:color="000000"/>
              <w:right w:val="single" w:sz="5" w:space="0" w:color="000000"/>
            </w:tcBorders>
            <w:shd w:val="clear" w:color="auto" w:fill="auto"/>
          </w:tcPr>
          <w:p w14:paraId="681BADB9" w14:textId="77777777" w:rsidR="004D1BD1" w:rsidRPr="00B44083" w:rsidRDefault="004D1BD1" w:rsidP="004217B5">
            <w:pPr>
              <w:tabs>
                <w:tab w:val="left" w:pos="567"/>
              </w:tabs>
              <w:spacing w:before="120" w:after="120"/>
              <w:ind w:left="102" w:right="177"/>
              <w:rPr>
                <w:sz w:val="20"/>
                <w:szCs w:val="20"/>
              </w:rPr>
            </w:pPr>
            <w:r w:rsidRPr="00B44083">
              <w:rPr>
                <w:rFonts w:cs="Arial"/>
                <w:sz w:val="20"/>
                <w:szCs w:val="20"/>
              </w:rPr>
              <w:t>../message</w:t>
            </w:r>
          </w:p>
        </w:tc>
        <w:tc>
          <w:tcPr>
            <w:tcW w:w="1240" w:type="dxa"/>
            <w:tcBorders>
              <w:top w:val="single" w:sz="5" w:space="0" w:color="000000"/>
              <w:left w:val="single" w:sz="5" w:space="0" w:color="000000"/>
              <w:bottom w:val="single" w:sz="5" w:space="0" w:color="000000"/>
              <w:right w:val="single" w:sz="5" w:space="0" w:color="000000"/>
            </w:tcBorders>
            <w:shd w:val="clear" w:color="auto" w:fill="auto"/>
          </w:tcPr>
          <w:p w14:paraId="08E47BEF" w14:textId="77777777" w:rsidR="004D1BD1" w:rsidRPr="00B44083" w:rsidRDefault="004D1BD1" w:rsidP="004217B5">
            <w:pPr>
              <w:spacing w:before="120" w:after="120"/>
              <w:ind w:left="102"/>
              <w:rPr>
                <w:spacing w:val="-1"/>
                <w:sz w:val="20"/>
                <w:szCs w:val="20"/>
              </w:rPr>
            </w:pPr>
            <w:r w:rsidRPr="00B44083">
              <w:rPr>
                <w:spacing w:val="-1"/>
                <w:sz w:val="20"/>
                <w:szCs w:val="20"/>
              </w:rPr>
              <w:t>string</w:t>
            </w:r>
          </w:p>
        </w:tc>
        <w:tc>
          <w:tcPr>
            <w:tcW w:w="4820" w:type="dxa"/>
            <w:tcBorders>
              <w:top w:val="single" w:sz="5" w:space="0" w:color="000000"/>
              <w:left w:val="single" w:sz="5" w:space="0" w:color="000000"/>
              <w:bottom w:val="single" w:sz="5" w:space="0" w:color="000000"/>
              <w:right w:val="single" w:sz="5" w:space="0" w:color="000000"/>
            </w:tcBorders>
            <w:shd w:val="clear" w:color="auto" w:fill="auto"/>
          </w:tcPr>
          <w:p w14:paraId="40733E9D" w14:textId="77777777" w:rsidR="004D1BD1" w:rsidRPr="00B44083" w:rsidRDefault="004D1BD1" w:rsidP="004217B5">
            <w:pPr>
              <w:spacing w:before="120" w:after="120"/>
              <w:ind w:left="149" w:right="136"/>
              <w:rPr>
                <w:sz w:val="20"/>
                <w:szCs w:val="20"/>
                <w:lang w:val="sv-SE"/>
              </w:rPr>
            </w:pPr>
            <w:r w:rsidRPr="00B44083">
              <w:rPr>
                <w:sz w:val="20"/>
                <w:szCs w:val="20"/>
                <w:lang w:val="sv-SE"/>
              </w:rPr>
              <w:t>En beskrivande text som kan visas för användaren.</w:t>
            </w:r>
          </w:p>
        </w:tc>
        <w:tc>
          <w:tcPr>
            <w:tcW w:w="1134" w:type="dxa"/>
            <w:tcBorders>
              <w:top w:val="single" w:sz="5" w:space="0" w:color="000000"/>
              <w:left w:val="single" w:sz="5" w:space="0" w:color="000000"/>
              <w:bottom w:val="single" w:sz="5" w:space="0" w:color="000000"/>
              <w:right w:val="single" w:sz="5" w:space="0" w:color="000000"/>
            </w:tcBorders>
            <w:shd w:val="clear" w:color="auto" w:fill="auto"/>
          </w:tcPr>
          <w:p w14:paraId="2035EF1E" w14:textId="77777777" w:rsidR="004D1BD1" w:rsidRPr="002079D9" w:rsidRDefault="004D1BD1" w:rsidP="004217B5">
            <w:pPr>
              <w:spacing w:before="120" w:after="120"/>
              <w:ind w:left="142"/>
              <w:rPr>
                <w:sz w:val="20"/>
                <w:szCs w:val="20"/>
              </w:rPr>
            </w:pPr>
            <w:r w:rsidRPr="00B44083">
              <w:rPr>
                <w:sz w:val="20"/>
                <w:szCs w:val="20"/>
              </w:rPr>
              <w:t>0..1</w:t>
            </w:r>
          </w:p>
        </w:tc>
      </w:tr>
    </w:tbl>
    <w:p w14:paraId="77A41B92" w14:textId="77777777" w:rsidR="000562BE" w:rsidRDefault="000562BE" w:rsidP="00E024CA">
      <w:pPr>
        <w:rPr>
          <w:bCs/>
          <w:sz w:val="30"/>
          <w:szCs w:val="28"/>
        </w:rPr>
      </w:pPr>
    </w:p>
    <w:p w14:paraId="3E31C424" w14:textId="77777777" w:rsidR="004D1BD1" w:rsidRDefault="004D1BD1" w:rsidP="00E024CA">
      <w:pPr>
        <w:rPr>
          <w:bCs/>
          <w:sz w:val="30"/>
          <w:szCs w:val="28"/>
        </w:rPr>
      </w:pPr>
    </w:p>
    <w:p w14:paraId="1BCFD5F6" w14:textId="35DA5977" w:rsidR="00B54AD7" w:rsidRDefault="00B54AD7">
      <w:r>
        <w:br w:type="page"/>
      </w:r>
    </w:p>
    <w:p w14:paraId="4C6BF90A" w14:textId="77777777" w:rsidR="00B54AD7" w:rsidRPr="00C045C4" w:rsidRDefault="00B54AD7" w:rsidP="00B54AD7">
      <w:pPr>
        <w:pStyle w:val="Brdtext"/>
        <w:rPr>
          <w:rFonts w:asciiTheme="minorHAnsi" w:hAnsiTheme="minorHAnsi" w:cstheme="minorBidi"/>
          <w:b/>
          <w:bCs/>
          <w:color w:val="000000"/>
          <w:sz w:val="20"/>
          <w:szCs w:val="20"/>
          <w:lang w:eastAsia="sv-SE"/>
        </w:rPr>
      </w:pPr>
    </w:p>
    <w:p w14:paraId="653DCD1F" w14:textId="77777777" w:rsidR="00B54AD7" w:rsidRDefault="00B54AD7" w:rsidP="00D73B6F">
      <w:pPr>
        <w:pStyle w:val="Numreradrubrik3"/>
      </w:pPr>
      <w:bookmarkStart w:id="174" w:name="_Toc243452573"/>
      <w:bookmarkStart w:id="175" w:name="_Toc31290679"/>
      <w:bookmarkStart w:id="176" w:name="_Toc193111211"/>
      <w:r>
        <w:t>Övriga regler</w:t>
      </w:r>
      <w:bookmarkEnd w:id="174"/>
      <w:bookmarkEnd w:id="175"/>
      <w:bookmarkEnd w:id="176"/>
    </w:p>
    <w:p w14:paraId="734242B5" w14:textId="72128C0B" w:rsidR="00B54AD7" w:rsidRDefault="00E777B9" w:rsidP="00E777B9">
      <w:pPr>
        <w:rPr>
          <w:i/>
        </w:rPr>
      </w:pPr>
      <w:r w:rsidRPr="00E777B9">
        <w:rPr>
          <w:i/>
        </w:rPr>
        <w:t xml:space="preserve">Till detta tjänstekontrakt finns regler som ej uttrycks i schemafilerna och tabellen ovan. Dessa återfinns nedan. </w:t>
      </w:r>
      <w:r w:rsidR="006B0D35">
        <w:rPr>
          <w:i/>
        </w:rPr>
        <w:t xml:space="preserve">I kolumnen ”Namn i schematron” finns namnet på </w:t>
      </w:r>
      <w:r w:rsidR="004664D2">
        <w:rPr>
          <w:i/>
        </w:rPr>
        <w:t>motsvarande regel</w:t>
      </w:r>
      <w:r w:rsidRPr="00E777B9">
        <w:rPr>
          <w:i/>
        </w:rPr>
        <w:t xml:space="preserve"> i schematron (constraints).</w:t>
      </w:r>
    </w:p>
    <w:tbl>
      <w:tblPr>
        <w:tblW w:w="9498" w:type="dxa"/>
        <w:tblInd w:w="-10" w:type="dxa"/>
        <w:tblLayout w:type="fixed"/>
        <w:tblCellMar>
          <w:left w:w="70" w:type="dxa"/>
          <w:right w:w="70" w:type="dxa"/>
        </w:tblCellMar>
        <w:tblLook w:val="04A0" w:firstRow="1" w:lastRow="0" w:firstColumn="1" w:lastColumn="0" w:noHBand="0" w:noVBand="1"/>
      </w:tblPr>
      <w:tblGrid>
        <w:gridCol w:w="567"/>
        <w:gridCol w:w="2268"/>
        <w:gridCol w:w="3402"/>
        <w:gridCol w:w="3261"/>
      </w:tblGrid>
      <w:tr w:rsidR="008431A4" w:rsidRPr="003C474C" w14:paraId="2F748A05" w14:textId="77777777" w:rsidTr="00FD566E">
        <w:trPr>
          <w:trHeight w:val="458"/>
        </w:trPr>
        <w:tc>
          <w:tcPr>
            <w:tcW w:w="567" w:type="dxa"/>
            <w:tcBorders>
              <w:top w:val="single" w:sz="8" w:space="0" w:color="auto"/>
              <w:left w:val="single" w:sz="8" w:space="0" w:color="auto"/>
              <w:bottom w:val="single" w:sz="8" w:space="0" w:color="auto"/>
              <w:right w:val="single" w:sz="8" w:space="0" w:color="auto"/>
            </w:tcBorders>
            <w:shd w:val="clear" w:color="auto" w:fill="DAC6A7" w:themeFill="accent2" w:themeFillShade="E6"/>
            <w:vAlign w:val="center"/>
          </w:tcPr>
          <w:p w14:paraId="0776671C" w14:textId="5D38CA0D" w:rsidR="008431A4" w:rsidRPr="003C474C" w:rsidRDefault="00B71898" w:rsidP="003C474C">
            <w:pPr>
              <w:rPr>
                <w:rStyle w:val="Betoning"/>
                <w:b/>
                <w:bCs/>
                <w:i w:val="0"/>
                <w:iCs w:val="0"/>
              </w:rPr>
            </w:pPr>
            <w:r w:rsidRPr="003C474C">
              <w:rPr>
                <w:rStyle w:val="Betoning"/>
                <w:b/>
                <w:bCs/>
                <w:i w:val="0"/>
                <w:iCs w:val="0"/>
              </w:rPr>
              <w:t>ID</w:t>
            </w:r>
          </w:p>
        </w:tc>
        <w:tc>
          <w:tcPr>
            <w:tcW w:w="2268" w:type="dxa"/>
            <w:tcBorders>
              <w:top w:val="single" w:sz="8" w:space="0" w:color="auto"/>
              <w:left w:val="single" w:sz="8" w:space="0" w:color="auto"/>
              <w:bottom w:val="single" w:sz="8" w:space="0" w:color="auto"/>
              <w:right w:val="single" w:sz="8" w:space="0" w:color="auto"/>
            </w:tcBorders>
            <w:shd w:val="clear" w:color="auto" w:fill="DAC6A7" w:themeFill="accent2" w:themeFillShade="E6"/>
            <w:vAlign w:val="center"/>
            <w:hideMark/>
          </w:tcPr>
          <w:p w14:paraId="7CE0D32D" w14:textId="654E5BC9" w:rsidR="008431A4" w:rsidRPr="003C474C" w:rsidRDefault="00B71898" w:rsidP="003C474C">
            <w:pPr>
              <w:rPr>
                <w:rStyle w:val="Betoning"/>
                <w:b/>
                <w:bCs/>
                <w:i w:val="0"/>
                <w:iCs w:val="0"/>
              </w:rPr>
            </w:pPr>
            <w:r w:rsidRPr="003C474C">
              <w:rPr>
                <w:rStyle w:val="Betoning"/>
                <w:b/>
                <w:bCs/>
                <w:i w:val="0"/>
                <w:iCs w:val="0"/>
              </w:rPr>
              <w:t>Namn i schematron</w:t>
            </w:r>
          </w:p>
        </w:tc>
        <w:tc>
          <w:tcPr>
            <w:tcW w:w="3402" w:type="dxa"/>
            <w:tcBorders>
              <w:top w:val="single" w:sz="8" w:space="0" w:color="auto"/>
              <w:left w:val="nil"/>
              <w:bottom w:val="single" w:sz="8" w:space="0" w:color="auto"/>
              <w:right w:val="single" w:sz="8" w:space="0" w:color="auto"/>
            </w:tcBorders>
            <w:shd w:val="clear" w:color="auto" w:fill="DAC6A7" w:themeFill="accent2" w:themeFillShade="E6"/>
            <w:vAlign w:val="center"/>
            <w:hideMark/>
          </w:tcPr>
          <w:p w14:paraId="58125A03" w14:textId="17C49522" w:rsidR="008431A4" w:rsidRPr="003C474C" w:rsidRDefault="008431A4" w:rsidP="003C474C">
            <w:pPr>
              <w:rPr>
                <w:rStyle w:val="Betoning"/>
                <w:b/>
                <w:bCs/>
                <w:i w:val="0"/>
                <w:iCs w:val="0"/>
              </w:rPr>
            </w:pPr>
            <w:r w:rsidRPr="003C474C">
              <w:rPr>
                <w:rStyle w:val="Betoning"/>
                <w:b/>
                <w:bCs/>
                <w:i w:val="0"/>
                <w:iCs w:val="0"/>
              </w:rPr>
              <w:t>Kontext</w:t>
            </w:r>
          </w:p>
        </w:tc>
        <w:tc>
          <w:tcPr>
            <w:tcW w:w="3261" w:type="dxa"/>
            <w:tcBorders>
              <w:top w:val="single" w:sz="8" w:space="0" w:color="auto"/>
              <w:left w:val="nil"/>
              <w:bottom w:val="single" w:sz="8" w:space="0" w:color="auto"/>
              <w:right w:val="single" w:sz="8" w:space="0" w:color="auto"/>
            </w:tcBorders>
            <w:shd w:val="clear" w:color="auto" w:fill="DAC6A7" w:themeFill="accent2" w:themeFillShade="E6"/>
            <w:vAlign w:val="center"/>
            <w:hideMark/>
          </w:tcPr>
          <w:p w14:paraId="40198E4A" w14:textId="401A8AC1" w:rsidR="008431A4" w:rsidRPr="003C474C" w:rsidRDefault="008431A4" w:rsidP="003C474C">
            <w:pPr>
              <w:rPr>
                <w:rStyle w:val="Betoning"/>
                <w:b/>
                <w:bCs/>
                <w:i w:val="0"/>
                <w:iCs w:val="0"/>
              </w:rPr>
            </w:pPr>
            <w:r w:rsidRPr="003C474C">
              <w:rPr>
                <w:rStyle w:val="Betoning"/>
                <w:b/>
                <w:bCs/>
                <w:i w:val="0"/>
                <w:iCs w:val="0"/>
              </w:rPr>
              <w:t>Beskrivning</w:t>
            </w:r>
          </w:p>
        </w:tc>
      </w:tr>
      <w:tr w:rsidR="00BB3B2F" w:rsidRPr="003C474C" w14:paraId="54AF6BE5" w14:textId="77777777" w:rsidTr="00FD566E">
        <w:trPr>
          <w:trHeight w:val="458"/>
        </w:trPr>
        <w:tc>
          <w:tcPr>
            <w:tcW w:w="9498" w:type="dxa"/>
            <w:gridSpan w:val="4"/>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299BAFAE" w14:textId="2B12B212" w:rsidR="00BB3B2F" w:rsidRPr="003C474C" w:rsidRDefault="00BB3B2F" w:rsidP="003C474C">
            <w:pPr>
              <w:rPr>
                <w:rStyle w:val="Betoning"/>
                <w:b/>
                <w:bCs/>
                <w:i w:val="0"/>
                <w:iCs w:val="0"/>
              </w:rPr>
            </w:pPr>
            <w:r w:rsidRPr="003C474C">
              <w:rPr>
                <w:rStyle w:val="Betoning"/>
                <w:b/>
                <w:bCs/>
                <w:i w:val="0"/>
                <w:iCs w:val="0"/>
              </w:rPr>
              <w:t>Svar</w:t>
            </w:r>
          </w:p>
        </w:tc>
      </w:tr>
      <w:tr w:rsidR="008431A4" w14:paraId="0D588743" w14:textId="77777777" w:rsidTr="00FD566E">
        <w:trPr>
          <w:trHeight w:val="614"/>
        </w:trPr>
        <w:tc>
          <w:tcPr>
            <w:tcW w:w="567" w:type="dxa"/>
            <w:tcBorders>
              <w:top w:val="single" w:sz="8" w:space="0" w:color="auto"/>
              <w:left w:val="single" w:sz="8" w:space="0" w:color="auto"/>
              <w:bottom w:val="single" w:sz="4" w:space="0" w:color="auto"/>
              <w:right w:val="single" w:sz="4" w:space="0" w:color="auto"/>
            </w:tcBorders>
          </w:tcPr>
          <w:p w14:paraId="5FC313CC" w14:textId="5D1297E8" w:rsidR="008431A4" w:rsidRPr="003C474C" w:rsidRDefault="008431A4" w:rsidP="00EE20C5">
            <w:pPr>
              <w:spacing w:before="100" w:beforeAutospacing="1" w:after="100" w:afterAutospacing="1"/>
              <w:ind w:left="67"/>
              <w:rPr>
                <w:rFonts w:cstheme="minorHAnsi"/>
              </w:rPr>
            </w:pPr>
            <w:bookmarkStart w:id="177" w:name="regel_1_1"/>
            <w:r w:rsidRPr="003C474C">
              <w:rPr>
                <w:rFonts w:cstheme="minorHAnsi"/>
              </w:rPr>
              <w:t>1.1</w:t>
            </w:r>
            <w:bookmarkEnd w:id="177"/>
          </w:p>
        </w:tc>
        <w:tc>
          <w:tcPr>
            <w:tcW w:w="2268" w:type="dxa"/>
            <w:tcBorders>
              <w:top w:val="single" w:sz="8" w:space="0" w:color="auto"/>
              <w:left w:val="single" w:sz="8" w:space="0" w:color="auto"/>
              <w:bottom w:val="single" w:sz="4" w:space="0" w:color="auto"/>
              <w:right w:val="single" w:sz="4" w:space="0" w:color="auto"/>
            </w:tcBorders>
            <w:shd w:val="clear" w:color="auto" w:fill="auto"/>
            <w:hideMark/>
          </w:tcPr>
          <w:p w14:paraId="34EA1C51" w14:textId="52AC03D8" w:rsidR="008431A4" w:rsidRPr="003C474C" w:rsidRDefault="006B0D35" w:rsidP="00EE20C5">
            <w:pPr>
              <w:spacing w:before="100" w:beforeAutospacing="1" w:after="100" w:afterAutospacing="1"/>
              <w:ind w:left="67"/>
              <w:rPr>
                <w:rFonts w:eastAsia="Times New Roman" w:cstheme="minorHAnsi"/>
                <w:color w:val="000000"/>
                <w:lang w:eastAsia="sv-SE"/>
              </w:rPr>
            </w:pPr>
            <w:r w:rsidRPr="003C474C">
              <w:rPr>
                <w:rFonts w:eastAsia="Times New Roman" w:cstheme="minorHAnsi"/>
                <w:color w:val="000000"/>
                <w:lang w:eastAsia="sv-SE"/>
              </w:rPr>
              <w:t>-</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298997AA" w14:textId="1F7CEB02" w:rsidR="008431A4" w:rsidRPr="003C474C" w:rsidRDefault="008431A4" w:rsidP="00FD566E">
            <w:pPr>
              <w:spacing w:line="240" w:lineRule="auto"/>
              <w:ind w:left="67"/>
              <w:rPr>
                <w:rFonts w:cstheme="minorHAnsi"/>
                <w:spacing w:val="-1"/>
                <w:shd w:val="clear" w:color="auto" w:fill="FFFFFF"/>
                <w:lang w:val="en-US"/>
              </w:rPr>
            </w:pPr>
            <w:r w:rsidRPr="003C474C">
              <w:rPr>
                <w:rFonts w:cstheme="minorHAnsi"/>
                <w:spacing w:val="-1"/>
                <w:shd w:val="clear" w:color="auto" w:fill="FFFFFF"/>
                <w:lang w:val="en-US"/>
              </w:rPr>
              <w:t>medicationMedicalRecordHeader/ accountableHealthcareProfessional/ healthcareProfessionalCareUnitHSAId</w:t>
            </w:r>
          </w:p>
          <w:p w14:paraId="3535D3BE" w14:textId="02FD154F" w:rsidR="008431A4" w:rsidRPr="003C474C" w:rsidRDefault="008431A4" w:rsidP="00FD566E">
            <w:pPr>
              <w:spacing w:line="240" w:lineRule="auto"/>
              <w:ind w:left="67"/>
              <w:rPr>
                <w:rFonts w:cstheme="minorHAnsi"/>
                <w:spacing w:val="-1"/>
                <w:shd w:val="clear" w:color="auto" w:fill="FFFFFF"/>
                <w:lang w:val="en-US"/>
              </w:rPr>
            </w:pPr>
            <w:r w:rsidRPr="003C474C">
              <w:rPr>
                <w:rFonts w:cstheme="minorHAnsi"/>
                <w:spacing w:val="-1"/>
                <w:shd w:val="clear" w:color="auto" w:fill="FFFFFF"/>
                <w:lang w:val="en-US"/>
              </w:rPr>
              <w:t>medicationMedicalRecordHeader/ accountableHealthcareProfessional/ healthcareProfessionalcareGiverHSAId</w:t>
            </w:r>
          </w:p>
          <w:p w14:paraId="144D2E23" w14:textId="32E27882" w:rsidR="008431A4" w:rsidRPr="003C474C" w:rsidRDefault="008431A4" w:rsidP="00FD566E">
            <w:pPr>
              <w:spacing w:line="240" w:lineRule="auto"/>
              <w:ind w:left="67"/>
              <w:rPr>
                <w:rFonts w:cstheme="minorHAnsi"/>
                <w:spacing w:val="-1"/>
                <w:shd w:val="clear" w:color="auto" w:fill="FFFFFF"/>
                <w:lang w:val="en-US"/>
              </w:rPr>
            </w:pPr>
          </w:p>
        </w:tc>
        <w:tc>
          <w:tcPr>
            <w:tcW w:w="3261" w:type="dxa"/>
            <w:tcBorders>
              <w:top w:val="single" w:sz="4" w:space="0" w:color="auto"/>
              <w:left w:val="single" w:sz="4" w:space="0" w:color="auto"/>
              <w:bottom w:val="single" w:sz="4" w:space="0" w:color="auto"/>
              <w:right w:val="single" w:sz="4" w:space="0" w:color="auto"/>
            </w:tcBorders>
            <w:shd w:val="clear" w:color="auto" w:fill="auto"/>
            <w:hideMark/>
          </w:tcPr>
          <w:p w14:paraId="5B7E0A28" w14:textId="0D5791BF" w:rsidR="008431A4" w:rsidRPr="003C474C" w:rsidRDefault="008431A4" w:rsidP="00EE20C5">
            <w:pPr>
              <w:spacing w:line="240" w:lineRule="auto"/>
              <w:ind w:left="67"/>
              <w:rPr>
                <w:rFonts w:eastAsia="Times New Roman" w:cstheme="minorHAnsi"/>
                <w:color w:val="A33662" w:themeColor="accent1"/>
                <w:lang w:eastAsia="sv-SE"/>
              </w:rPr>
            </w:pPr>
            <w:r w:rsidRPr="003C474C">
              <w:rPr>
                <w:rFonts w:cstheme="minorHAnsi"/>
                <w:spacing w:val="-1"/>
                <w:shd w:val="clear" w:color="auto" w:fill="FFFFFF"/>
              </w:rPr>
              <w:t>Krävs för spärrhantering, åtkomstkontroll samt loggning enligt PDL. Om HSA-id för vårdenhet och vårdgivare inte kan lämnas kommer elementet inte visas upp av konsumenter inom sammanhållen journalföring</w:t>
            </w:r>
          </w:p>
        </w:tc>
      </w:tr>
      <w:tr w:rsidR="008431A4" w14:paraId="5C6BC876" w14:textId="77777777" w:rsidTr="00FD566E">
        <w:trPr>
          <w:trHeight w:val="464"/>
        </w:trPr>
        <w:tc>
          <w:tcPr>
            <w:tcW w:w="567" w:type="dxa"/>
            <w:tcBorders>
              <w:top w:val="single" w:sz="4" w:space="0" w:color="auto"/>
              <w:left w:val="single" w:sz="4" w:space="0" w:color="auto"/>
              <w:bottom w:val="single" w:sz="4" w:space="0" w:color="auto"/>
              <w:right w:val="single" w:sz="4" w:space="0" w:color="auto"/>
            </w:tcBorders>
          </w:tcPr>
          <w:p w14:paraId="0188FE8E" w14:textId="5874B30B" w:rsidR="008431A4" w:rsidRPr="003C474C" w:rsidRDefault="008431A4" w:rsidP="00EE20C5">
            <w:pPr>
              <w:spacing w:before="100" w:beforeAutospacing="1" w:after="100" w:afterAutospacing="1"/>
              <w:ind w:left="67"/>
              <w:rPr>
                <w:rFonts w:cstheme="minorHAnsi"/>
              </w:rPr>
            </w:pPr>
            <w:r w:rsidRPr="003C474C">
              <w:rPr>
                <w:rFonts w:cstheme="minorHAnsi"/>
              </w:rPr>
              <w:t>1.2</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150376B8" w14:textId="255144E3" w:rsidR="008431A4" w:rsidRPr="003C474C" w:rsidRDefault="004664D2" w:rsidP="00EE20C5">
            <w:pPr>
              <w:spacing w:before="100" w:beforeAutospacing="1" w:after="100" w:afterAutospacing="1"/>
              <w:ind w:left="67"/>
              <w:rPr>
                <w:rFonts w:eastAsia="Times New Roman" w:cstheme="minorHAnsi"/>
                <w:color w:val="000000"/>
                <w:lang w:eastAsia="sv-SE"/>
              </w:rPr>
            </w:pPr>
            <w:r w:rsidRPr="003C474C">
              <w:rPr>
                <w:rFonts w:eastAsia="Times New Roman" w:cstheme="minorHAnsi"/>
                <w:color w:val="000000"/>
                <w:lang w:eastAsia="sv-SE"/>
              </w:rPr>
              <w:t>-</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4C06EC0C" w14:textId="50C6A649" w:rsidR="008431A4" w:rsidRPr="003C474C" w:rsidRDefault="008431A4" w:rsidP="00FD566E">
            <w:pPr>
              <w:spacing w:line="240" w:lineRule="auto"/>
              <w:ind w:left="67"/>
              <w:rPr>
                <w:rFonts w:cstheme="minorHAnsi"/>
                <w:spacing w:val="-1"/>
                <w:shd w:val="clear" w:color="auto" w:fill="FFFFFF"/>
              </w:rPr>
            </w:pPr>
            <w:r w:rsidRPr="003C474C">
              <w:rPr>
                <w:rFonts w:cstheme="minorHAnsi"/>
                <w:spacing w:val="-1"/>
                <w:shd w:val="clear" w:color="auto" w:fill="FFFFFF"/>
              </w:rPr>
              <w:t>conditionDescription</w:t>
            </w:r>
          </w:p>
          <w:p w14:paraId="40EE1B2E" w14:textId="3ABA9387" w:rsidR="008431A4" w:rsidRPr="003C474C" w:rsidRDefault="008431A4" w:rsidP="00FD566E">
            <w:pPr>
              <w:spacing w:line="240" w:lineRule="auto"/>
              <w:ind w:left="67"/>
              <w:rPr>
                <w:rFonts w:cstheme="minorHAnsi"/>
                <w:spacing w:val="-1"/>
                <w:shd w:val="clear" w:color="auto" w:fill="FFFFFF"/>
              </w:rPr>
            </w:pPr>
            <w:r w:rsidRPr="003C474C">
              <w:rPr>
                <w:rFonts w:cstheme="minorHAnsi"/>
                <w:spacing w:val="-1"/>
                <w:shd w:val="clear" w:color="auto" w:fill="FFFFFF"/>
              </w:rPr>
              <w:t>rampedDosage/dosageStep/value</w:t>
            </w:r>
          </w:p>
        </w:tc>
        <w:tc>
          <w:tcPr>
            <w:tcW w:w="3261" w:type="dxa"/>
            <w:tcBorders>
              <w:top w:val="single" w:sz="4" w:space="0" w:color="auto"/>
              <w:left w:val="single" w:sz="4" w:space="0" w:color="auto"/>
              <w:bottom w:val="single" w:sz="4" w:space="0" w:color="auto"/>
              <w:right w:val="single" w:sz="4" w:space="0" w:color="auto"/>
            </w:tcBorders>
            <w:shd w:val="clear" w:color="auto" w:fill="auto"/>
            <w:hideMark/>
          </w:tcPr>
          <w:p w14:paraId="473F2498" w14:textId="5E8BBB32" w:rsidR="008431A4" w:rsidRPr="003C474C" w:rsidRDefault="008431A4" w:rsidP="00EE20C5">
            <w:pPr>
              <w:spacing w:line="240" w:lineRule="auto"/>
              <w:ind w:left="67"/>
              <w:rPr>
                <w:rFonts w:eastAsia="Times New Roman" w:cstheme="minorHAnsi"/>
                <w:color w:val="000000"/>
                <w:highlight w:val="yellow"/>
                <w:lang w:eastAsia="sv-SE"/>
              </w:rPr>
            </w:pPr>
            <w:r w:rsidRPr="003C474C">
              <w:rPr>
                <w:rFonts w:cstheme="minorHAnsi"/>
                <w:spacing w:val="-1"/>
                <w:shd w:val="clear" w:color="auto" w:fill="FFFFFF"/>
              </w:rPr>
              <w:t xml:space="preserve">Dessa attribut är obligatoriska enligt XSD-schemat och ska således anges som obligatorisk vid nyanslutning, se arkitekturella beslut för domänen </w:t>
            </w:r>
            <w:r w:rsidRPr="003C474C">
              <w:rPr>
                <w:rFonts w:cstheme="minorHAnsi"/>
              </w:rPr>
              <w:t>[</w:t>
            </w:r>
            <w:r w:rsidRPr="003C474C">
              <w:rPr>
                <w:rFonts w:cstheme="minorHAnsi"/>
              </w:rPr>
              <w:fldChar w:fldCharType="begin"/>
            </w:r>
            <w:r w:rsidRPr="003C474C">
              <w:rPr>
                <w:rFonts w:cstheme="minorHAnsi"/>
              </w:rPr>
              <w:instrText xml:space="preserve"> REF _Ref384034820 \h  \* MERGEFORMAT </w:instrText>
            </w:r>
            <w:r w:rsidRPr="003C474C">
              <w:rPr>
                <w:rFonts w:cstheme="minorHAnsi"/>
              </w:rPr>
            </w:r>
            <w:r w:rsidRPr="003C474C">
              <w:rPr>
                <w:rFonts w:cstheme="minorHAnsi"/>
              </w:rPr>
              <w:fldChar w:fldCharType="separate"/>
            </w:r>
            <w:r w:rsidRPr="003C474C">
              <w:rPr>
                <w:rFonts w:cstheme="minorHAnsi"/>
              </w:rPr>
              <w:t>R1</w:t>
            </w:r>
            <w:r w:rsidRPr="003C474C">
              <w:rPr>
                <w:rFonts w:cstheme="minorHAnsi"/>
              </w:rPr>
              <w:fldChar w:fldCharType="end"/>
            </w:r>
            <w:r w:rsidRPr="003C474C">
              <w:rPr>
                <w:rFonts w:cstheme="minorHAnsi"/>
              </w:rPr>
              <w:t>].</w:t>
            </w:r>
          </w:p>
        </w:tc>
      </w:tr>
      <w:tr w:rsidR="008431A4" w14:paraId="0117FC22" w14:textId="77777777" w:rsidTr="00FD566E">
        <w:trPr>
          <w:trHeight w:val="464"/>
        </w:trPr>
        <w:tc>
          <w:tcPr>
            <w:tcW w:w="567" w:type="dxa"/>
            <w:tcBorders>
              <w:top w:val="single" w:sz="4" w:space="0" w:color="auto"/>
              <w:left w:val="single" w:sz="4" w:space="0" w:color="auto"/>
              <w:bottom w:val="single" w:sz="4" w:space="0" w:color="auto"/>
              <w:right w:val="single" w:sz="4" w:space="0" w:color="auto"/>
            </w:tcBorders>
          </w:tcPr>
          <w:p w14:paraId="391AE5A9" w14:textId="0F9C42A0" w:rsidR="008431A4" w:rsidRPr="003C474C" w:rsidRDefault="008431A4" w:rsidP="00EE20C5">
            <w:pPr>
              <w:spacing w:before="100" w:beforeAutospacing="1" w:after="100" w:afterAutospacing="1"/>
              <w:ind w:left="67"/>
              <w:rPr>
                <w:rFonts w:cstheme="minorHAnsi"/>
              </w:rPr>
            </w:pPr>
            <w:r w:rsidRPr="003C474C">
              <w:rPr>
                <w:rFonts w:cstheme="minorHAnsi"/>
              </w:rPr>
              <w:t>1.3</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6342EA0" w14:textId="52444CDB" w:rsidR="008431A4" w:rsidRPr="003C474C" w:rsidRDefault="008431A4" w:rsidP="00EE20C5">
            <w:pPr>
              <w:spacing w:before="100" w:beforeAutospacing="1" w:after="100" w:afterAutospacing="1"/>
              <w:ind w:left="67"/>
              <w:rPr>
                <w:rFonts w:cstheme="minorHAnsi"/>
              </w:rPr>
            </w:pPr>
            <w:r w:rsidRPr="003C474C">
              <w:rPr>
                <w:rFonts w:cstheme="minorHAnsi"/>
              </w:rPr>
              <w:t>pattern.dosage</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FB0E9D7" w14:textId="3FFCD4CC" w:rsidR="008431A4" w:rsidRPr="003C474C" w:rsidRDefault="008431A4" w:rsidP="00FD566E">
            <w:pPr>
              <w:spacing w:line="240" w:lineRule="auto"/>
              <w:ind w:left="67"/>
              <w:rPr>
                <w:rFonts w:cstheme="minorHAnsi"/>
                <w:spacing w:val="-1"/>
                <w:shd w:val="clear" w:color="auto" w:fill="FFFFFF"/>
                <w:lang w:val="en-US"/>
              </w:rPr>
            </w:pPr>
            <w:r w:rsidRPr="003C474C">
              <w:rPr>
                <w:rFonts w:cstheme="minorHAnsi"/>
                <w:spacing w:val="-1"/>
                <w:lang w:val="en-US"/>
              </w:rPr>
              <w:t>medicalPrescription/dosage</w:t>
            </w:r>
          </w:p>
          <w:p w14:paraId="1AED5A76" w14:textId="0D6D00AC" w:rsidR="008431A4" w:rsidRPr="003C474C" w:rsidRDefault="008431A4" w:rsidP="00FD566E">
            <w:pPr>
              <w:spacing w:line="240" w:lineRule="auto"/>
              <w:ind w:left="67"/>
              <w:rPr>
                <w:rFonts w:cstheme="minorHAnsi"/>
                <w:spacing w:val="-1"/>
                <w:shd w:val="clear" w:color="auto" w:fill="FFFFFF"/>
                <w:lang w:val="en-US"/>
              </w:rPr>
            </w:pPr>
            <w:r w:rsidRPr="003C474C">
              <w:rPr>
                <w:rFonts w:cstheme="minorHAnsi"/>
                <w:spacing w:val="-1"/>
                <w:lang w:val="en-US"/>
              </w:rPr>
              <w:t>administration/dosage</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60C5DAC5" w14:textId="36C3D7EB" w:rsidR="00205938" w:rsidRPr="003C474C" w:rsidRDefault="008431A4" w:rsidP="00EE20C5">
            <w:pPr>
              <w:spacing w:line="240" w:lineRule="auto"/>
              <w:ind w:left="67"/>
              <w:rPr>
                <w:rFonts w:cstheme="minorHAnsi"/>
                <w:spacing w:val="-1"/>
                <w:shd w:val="clear" w:color="auto" w:fill="FFFFFF"/>
              </w:rPr>
            </w:pPr>
            <w:r w:rsidRPr="003C474C">
              <w:rPr>
                <w:rFonts w:cstheme="minorHAnsi"/>
                <w:spacing w:val="-1"/>
                <w:shd w:val="clear" w:color="auto" w:fill="FFFFFF"/>
              </w:rPr>
              <w:t>Minst en av</w:t>
            </w:r>
            <w:r w:rsidR="00205938" w:rsidRPr="003C474C">
              <w:rPr>
                <w:rFonts w:cstheme="minorHAnsi"/>
                <w:spacing w:val="-1"/>
                <w:shd w:val="clear" w:color="auto" w:fill="FFFFFF"/>
              </w:rPr>
              <w:t xml:space="preserve"> följande </w:t>
            </w:r>
            <w:r w:rsidR="00FA12F1" w:rsidRPr="003C474C">
              <w:rPr>
                <w:rFonts w:cstheme="minorHAnsi"/>
                <w:spacing w:val="-1"/>
                <w:shd w:val="clear" w:color="auto" w:fill="FFFFFF"/>
              </w:rPr>
              <w:t>ska</w:t>
            </w:r>
            <w:r w:rsidR="00205938" w:rsidRPr="003C474C">
              <w:rPr>
                <w:rFonts w:cstheme="minorHAnsi"/>
                <w:spacing w:val="-1"/>
                <w:shd w:val="clear" w:color="auto" w:fill="FFFFFF"/>
              </w:rPr>
              <w:t xml:space="preserve"> anges:</w:t>
            </w:r>
            <w:r w:rsidRPr="003C474C">
              <w:rPr>
                <w:rFonts w:cstheme="minorHAnsi"/>
                <w:spacing w:val="-1"/>
                <w:shd w:val="clear" w:color="auto" w:fill="FFFFFF"/>
              </w:rPr>
              <w:t xml:space="preserve"> </w:t>
            </w:r>
          </w:p>
          <w:p w14:paraId="1EB42C66" w14:textId="40A7E5B7" w:rsidR="008431A4" w:rsidRPr="003C474C" w:rsidRDefault="008431A4" w:rsidP="00205938">
            <w:pPr>
              <w:spacing w:line="240" w:lineRule="auto"/>
              <w:ind w:left="67"/>
              <w:rPr>
                <w:rFonts w:cstheme="minorHAnsi"/>
                <w:spacing w:val="-1"/>
                <w:shd w:val="clear" w:color="auto" w:fill="FFFFFF"/>
              </w:rPr>
            </w:pPr>
            <w:r w:rsidRPr="003C474C">
              <w:rPr>
                <w:rFonts w:cstheme="minorHAnsi"/>
                <w:spacing w:val="-1"/>
                <w:shd w:val="clear" w:color="auto" w:fill="FFFFFF"/>
              </w:rPr>
              <w:t>setDosage</w:t>
            </w:r>
            <w:r w:rsidR="00205938" w:rsidRPr="003C474C">
              <w:rPr>
                <w:rFonts w:cstheme="minorHAnsi"/>
                <w:spacing w:val="-1"/>
                <w:shd w:val="clear" w:color="auto" w:fill="FFFFFF"/>
              </w:rPr>
              <w:br/>
            </w:r>
            <w:r w:rsidRPr="003C474C">
              <w:rPr>
                <w:rFonts w:cstheme="minorHAnsi"/>
                <w:spacing w:val="-1"/>
                <w:shd w:val="clear" w:color="auto" w:fill="FFFFFF"/>
              </w:rPr>
              <w:t xml:space="preserve">conditionalDosage </w:t>
            </w:r>
          </w:p>
        </w:tc>
      </w:tr>
      <w:tr w:rsidR="008431A4" w14:paraId="710AD766" w14:textId="77777777" w:rsidTr="00FD566E">
        <w:trPr>
          <w:trHeight w:val="464"/>
        </w:trPr>
        <w:tc>
          <w:tcPr>
            <w:tcW w:w="567" w:type="dxa"/>
            <w:tcBorders>
              <w:top w:val="single" w:sz="4" w:space="0" w:color="auto"/>
              <w:left w:val="single" w:sz="4" w:space="0" w:color="auto"/>
              <w:bottom w:val="single" w:sz="4" w:space="0" w:color="auto"/>
              <w:right w:val="single" w:sz="4" w:space="0" w:color="auto"/>
            </w:tcBorders>
          </w:tcPr>
          <w:p w14:paraId="2F4EA83B" w14:textId="0DDF8E4C" w:rsidR="008431A4" w:rsidRPr="003C474C" w:rsidRDefault="00C55228" w:rsidP="00EE20C5">
            <w:pPr>
              <w:spacing w:before="100" w:beforeAutospacing="1" w:after="100" w:afterAutospacing="1"/>
              <w:ind w:left="67"/>
              <w:rPr>
                <w:rFonts w:cstheme="minorHAnsi"/>
              </w:rPr>
            </w:pPr>
            <w:r w:rsidRPr="003C474C">
              <w:rPr>
                <w:rFonts w:cstheme="minorHAnsi"/>
              </w:rPr>
              <w:t>1.4</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2EE0779" w14:textId="4C8855D2" w:rsidR="008431A4" w:rsidRPr="003C474C" w:rsidRDefault="008431A4" w:rsidP="00EE20C5">
            <w:pPr>
              <w:spacing w:before="100" w:beforeAutospacing="1" w:after="100" w:afterAutospacing="1"/>
              <w:ind w:left="67"/>
              <w:rPr>
                <w:rFonts w:cstheme="minorHAnsi"/>
              </w:rPr>
            </w:pPr>
            <w:r w:rsidRPr="003C474C">
              <w:rPr>
                <w:rFonts w:cstheme="minorHAnsi"/>
              </w:rPr>
              <w:t>pattern.drugChoiceType</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1138359" w14:textId="77777777" w:rsidR="008431A4" w:rsidRPr="003C474C" w:rsidRDefault="008431A4" w:rsidP="00FD566E">
            <w:pPr>
              <w:spacing w:line="240" w:lineRule="auto"/>
              <w:ind w:left="67"/>
              <w:rPr>
                <w:rFonts w:eastAsia="Times New Roman" w:cstheme="minorHAnsi"/>
                <w:color w:val="000000"/>
                <w:lang w:eastAsia="sv-SE"/>
              </w:rPr>
            </w:pPr>
            <w:r w:rsidRPr="003C474C">
              <w:rPr>
                <w:rFonts w:eastAsia="Times New Roman" w:cstheme="minorHAnsi"/>
                <w:color w:val="000000"/>
                <w:lang w:eastAsia="sv-SE"/>
              </w:rPr>
              <w:t>medicationPrescription</w:t>
            </w:r>
          </w:p>
          <w:p w14:paraId="3D6E88C8" w14:textId="77777777" w:rsidR="008431A4" w:rsidRPr="003C474C" w:rsidRDefault="008431A4" w:rsidP="00FD566E">
            <w:pPr>
              <w:spacing w:line="240" w:lineRule="auto"/>
              <w:ind w:left="67"/>
              <w:rPr>
                <w:rFonts w:cstheme="minorHAnsi"/>
                <w:spacing w:val="-1"/>
                <w:shd w:val="clear" w:color="auto" w:fill="FFFFFF"/>
              </w:rPr>
            </w:pPr>
            <w:r w:rsidRPr="003C474C">
              <w:rPr>
                <w:rFonts w:cstheme="minorHAnsi"/>
                <w:spacing w:val="-1"/>
                <w:shd w:val="clear" w:color="auto" w:fill="FFFFFF"/>
              </w:rPr>
              <w:t>administration</w:t>
            </w:r>
          </w:p>
          <w:p w14:paraId="60A19F39" w14:textId="245E369F" w:rsidR="008431A4" w:rsidRPr="003C474C" w:rsidRDefault="008431A4" w:rsidP="00FD566E">
            <w:pPr>
              <w:spacing w:line="240" w:lineRule="auto"/>
              <w:ind w:left="67"/>
              <w:rPr>
                <w:rFonts w:cstheme="minorHAnsi"/>
                <w:spacing w:val="-1"/>
                <w:shd w:val="clear" w:color="auto" w:fill="FFFFFF"/>
              </w:rPr>
            </w:pPr>
            <w:r w:rsidRPr="003C474C">
              <w:rPr>
                <w:rFonts w:cstheme="minorHAnsi"/>
                <w:spacing w:val="-1"/>
                <w:shd w:val="clear" w:color="auto" w:fill="FFFFFF"/>
              </w:rPr>
              <w:t>dispensationAuthorization</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534A31B4" w14:textId="15275FD0" w:rsidR="008431A4" w:rsidRPr="003C474C" w:rsidRDefault="008431A4" w:rsidP="00EE20C5">
            <w:pPr>
              <w:spacing w:line="240" w:lineRule="auto"/>
              <w:ind w:left="67"/>
              <w:rPr>
                <w:rFonts w:cstheme="minorHAnsi"/>
                <w:spacing w:val="-1"/>
                <w:shd w:val="clear" w:color="auto" w:fill="FFFFFF"/>
              </w:rPr>
            </w:pPr>
            <w:r w:rsidRPr="003C474C">
              <w:rPr>
                <w:rFonts w:cstheme="minorHAnsi"/>
                <w:spacing w:val="-1"/>
                <w:shd w:val="clear" w:color="auto" w:fill="FFFFFF"/>
              </w:rPr>
              <w:t xml:space="preserve">Endast </w:t>
            </w:r>
            <w:r w:rsidR="00F11E20" w:rsidRPr="003C474C">
              <w:rPr>
                <w:rFonts w:cstheme="minorHAnsi"/>
                <w:spacing w:val="-1"/>
                <w:shd w:val="clear" w:color="auto" w:fill="FFFFFF"/>
              </w:rPr>
              <w:t>en</w:t>
            </w:r>
            <w:r w:rsidRPr="003C474C">
              <w:rPr>
                <w:rFonts w:cstheme="minorHAnsi"/>
                <w:spacing w:val="-1"/>
                <w:shd w:val="clear" w:color="auto" w:fill="FFFFFF"/>
              </w:rPr>
              <w:t xml:space="preserve"> av</w:t>
            </w:r>
            <w:r w:rsidR="00205938" w:rsidRPr="003C474C">
              <w:rPr>
                <w:rFonts w:cstheme="minorHAnsi"/>
                <w:spacing w:val="-1"/>
                <w:shd w:val="clear" w:color="auto" w:fill="FFFFFF"/>
              </w:rPr>
              <w:t xml:space="preserve"> följande får anges:</w:t>
            </w:r>
            <w:r w:rsidRPr="003C474C">
              <w:rPr>
                <w:rFonts w:cstheme="minorHAnsi"/>
                <w:spacing w:val="-1"/>
                <w:shd w:val="clear" w:color="auto" w:fill="FFFFFF"/>
              </w:rPr>
              <w:t xml:space="preserve"> </w:t>
            </w:r>
          </w:p>
          <w:p w14:paraId="6061B1FC" w14:textId="344A4D90" w:rsidR="008431A4" w:rsidRPr="003C474C" w:rsidRDefault="008431A4" w:rsidP="00EE20C5">
            <w:pPr>
              <w:pStyle w:val="Liststycke"/>
              <w:numPr>
                <w:ilvl w:val="0"/>
                <w:numId w:val="16"/>
              </w:numPr>
              <w:ind w:left="67" w:right="136"/>
              <w:rPr>
                <w:rFonts w:cstheme="minorHAnsi"/>
              </w:rPr>
            </w:pPr>
            <w:r w:rsidRPr="003C474C">
              <w:rPr>
                <w:rFonts w:cstheme="minorHAnsi"/>
              </w:rPr>
              <w:t>unstructuredDrugInformation</w:t>
            </w:r>
          </w:p>
          <w:p w14:paraId="1EF60A75" w14:textId="6F20B473" w:rsidR="008431A4" w:rsidRPr="003C474C" w:rsidRDefault="008431A4" w:rsidP="00EE20C5">
            <w:pPr>
              <w:pStyle w:val="Liststycke"/>
              <w:numPr>
                <w:ilvl w:val="0"/>
                <w:numId w:val="16"/>
              </w:numPr>
              <w:ind w:left="67" w:right="136"/>
              <w:rPr>
                <w:rFonts w:cstheme="minorHAnsi"/>
              </w:rPr>
            </w:pPr>
            <w:r w:rsidRPr="003C474C">
              <w:rPr>
                <w:rFonts w:cstheme="minorHAnsi"/>
              </w:rPr>
              <w:t>merchandise</w:t>
            </w:r>
          </w:p>
          <w:p w14:paraId="5FFBF249" w14:textId="238AB5BD" w:rsidR="008431A4" w:rsidRPr="003C474C" w:rsidRDefault="008431A4" w:rsidP="00EE20C5">
            <w:pPr>
              <w:pStyle w:val="Liststycke"/>
              <w:numPr>
                <w:ilvl w:val="0"/>
                <w:numId w:val="16"/>
              </w:numPr>
              <w:ind w:left="67" w:right="136"/>
              <w:rPr>
                <w:rFonts w:cstheme="minorHAnsi"/>
              </w:rPr>
            </w:pPr>
            <w:r w:rsidRPr="003C474C">
              <w:rPr>
                <w:rFonts w:cstheme="minorHAnsi"/>
              </w:rPr>
              <w:t>drugArticle</w:t>
            </w:r>
          </w:p>
          <w:p w14:paraId="5F8AB4CE" w14:textId="51D0126C" w:rsidR="008431A4" w:rsidRPr="003C474C" w:rsidRDefault="008431A4" w:rsidP="00EE20C5">
            <w:pPr>
              <w:pStyle w:val="Liststycke"/>
              <w:numPr>
                <w:ilvl w:val="0"/>
                <w:numId w:val="16"/>
              </w:numPr>
              <w:ind w:left="67" w:right="136"/>
              <w:rPr>
                <w:rFonts w:cstheme="minorHAnsi"/>
              </w:rPr>
            </w:pPr>
            <w:r w:rsidRPr="003C474C">
              <w:rPr>
                <w:rFonts w:cstheme="minorHAnsi"/>
              </w:rPr>
              <w:t xml:space="preserve">drug </w:t>
            </w:r>
          </w:p>
          <w:p w14:paraId="3366279F" w14:textId="6C0F9F26" w:rsidR="008431A4" w:rsidRPr="003C474C" w:rsidRDefault="008431A4" w:rsidP="00205938">
            <w:pPr>
              <w:pStyle w:val="Liststycke"/>
              <w:numPr>
                <w:ilvl w:val="0"/>
                <w:numId w:val="16"/>
              </w:numPr>
              <w:spacing w:line="240" w:lineRule="auto"/>
              <w:ind w:left="67"/>
              <w:rPr>
                <w:rFonts w:cstheme="minorHAnsi"/>
              </w:rPr>
            </w:pPr>
            <w:r w:rsidRPr="003C474C">
              <w:rPr>
                <w:rFonts w:cstheme="minorHAnsi"/>
              </w:rPr>
              <w:t>generics</w:t>
            </w:r>
          </w:p>
        </w:tc>
      </w:tr>
      <w:tr w:rsidR="008431A4" w14:paraId="40CD0FC4" w14:textId="77777777" w:rsidTr="00FD566E">
        <w:trPr>
          <w:trHeight w:val="300"/>
        </w:trPr>
        <w:tc>
          <w:tcPr>
            <w:tcW w:w="567" w:type="dxa"/>
            <w:tcBorders>
              <w:top w:val="single" w:sz="4" w:space="0" w:color="auto"/>
              <w:left w:val="single" w:sz="4" w:space="0" w:color="auto"/>
              <w:bottom w:val="single" w:sz="4" w:space="0" w:color="auto"/>
              <w:right w:val="single" w:sz="4" w:space="0" w:color="auto"/>
            </w:tcBorders>
          </w:tcPr>
          <w:p w14:paraId="0F000C12" w14:textId="33E0AB59" w:rsidR="008431A4" w:rsidRPr="003C474C" w:rsidRDefault="00C55228"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1.5</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21E40E4" w14:textId="2F70D64E" w:rsidR="008431A4" w:rsidRPr="003C474C" w:rsidRDefault="008431A4"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pattern.IITypeStrict</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5336D9E5" w14:textId="16DD924D" w:rsidR="008431A4" w:rsidRPr="003C474C" w:rsidRDefault="008431A4" w:rsidP="00FD566E">
            <w:pPr>
              <w:spacing w:line="229" w:lineRule="exact"/>
              <w:ind w:left="67" w:right="177"/>
              <w:rPr>
                <w:rFonts w:cstheme="minorHAnsi"/>
                <w:spacing w:val="-1"/>
              </w:rPr>
            </w:pPr>
            <w:r w:rsidRPr="003C474C">
              <w:rPr>
                <w:rFonts w:cstheme="minorHAnsi"/>
                <w:spacing w:val="-1"/>
              </w:rPr>
              <w:t>receivingPharmacy</w:t>
            </w:r>
          </w:p>
          <w:p w14:paraId="6DAC52AD" w14:textId="328E54B5" w:rsidR="008431A4" w:rsidRPr="003C474C" w:rsidRDefault="008431A4" w:rsidP="00FD566E">
            <w:pPr>
              <w:spacing w:line="240" w:lineRule="auto"/>
              <w:ind w:left="67"/>
              <w:rPr>
                <w:rFonts w:eastAsia="Times New Roman" w:cstheme="minorHAnsi"/>
                <w:color w:val="000000"/>
                <w:lang w:eastAsia="sv-SE"/>
              </w:rPr>
            </w:pPr>
            <w:r w:rsidRPr="003C474C">
              <w:rPr>
                <w:rFonts w:cstheme="minorHAnsi"/>
              </w:rPr>
              <w:t>informationOwner/id</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06ECAD9D" w14:textId="77777777" w:rsidR="008431A4" w:rsidRPr="003C474C" w:rsidRDefault="008431A4" w:rsidP="00EE20C5">
            <w:pPr>
              <w:pStyle w:val="Liststycke"/>
              <w:numPr>
                <w:ilvl w:val="0"/>
                <w:numId w:val="13"/>
              </w:numPr>
              <w:spacing w:line="240" w:lineRule="auto"/>
              <w:ind w:left="67" w:hanging="284"/>
              <w:rPr>
                <w:rFonts w:cstheme="minorHAnsi"/>
                <w:spacing w:val="-1"/>
                <w:shd w:val="clear" w:color="auto" w:fill="FFFFFF"/>
              </w:rPr>
            </w:pPr>
            <w:r w:rsidRPr="003C474C">
              <w:rPr>
                <w:rFonts w:cstheme="minorHAnsi"/>
                <w:spacing w:val="-1"/>
                <w:shd w:val="clear" w:color="auto" w:fill="FFFFFF"/>
              </w:rPr>
              <w:t>extension SKA anges</w:t>
            </w:r>
          </w:p>
        </w:tc>
      </w:tr>
      <w:tr w:rsidR="008431A4" w14:paraId="26C16F76" w14:textId="77777777" w:rsidTr="00FD566E">
        <w:trPr>
          <w:trHeight w:val="300"/>
        </w:trPr>
        <w:tc>
          <w:tcPr>
            <w:tcW w:w="567" w:type="dxa"/>
            <w:tcBorders>
              <w:top w:val="single" w:sz="4" w:space="0" w:color="auto"/>
              <w:left w:val="single" w:sz="4" w:space="0" w:color="auto"/>
              <w:bottom w:val="single" w:sz="4" w:space="0" w:color="auto"/>
              <w:right w:val="single" w:sz="4" w:space="0" w:color="auto"/>
            </w:tcBorders>
          </w:tcPr>
          <w:p w14:paraId="11D3276A" w14:textId="78D0C063" w:rsidR="008431A4" w:rsidRPr="003C474C" w:rsidRDefault="00C55228"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1.6</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767978C" w14:textId="7E521EB4" w:rsidR="008431A4" w:rsidRPr="003C474C" w:rsidRDefault="008431A4"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pattern.CvTypeStrict</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0692151" w14:textId="65F4AD62" w:rsidR="008431A4" w:rsidRPr="003C474C" w:rsidRDefault="008431A4" w:rsidP="00FD566E">
            <w:pPr>
              <w:spacing w:line="240" w:lineRule="auto"/>
              <w:ind w:left="67"/>
              <w:rPr>
                <w:rFonts w:cstheme="minorHAnsi"/>
                <w:lang w:val="en-US"/>
              </w:rPr>
            </w:pPr>
            <w:r w:rsidRPr="003C474C">
              <w:rPr>
                <w:rFonts w:cstheme="minorHAnsi"/>
                <w:lang w:val="en-US"/>
              </w:rPr>
              <w:t>reason</w:t>
            </w:r>
          </w:p>
          <w:p w14:paraId="6CB3BCF1" w14:textId="79D88CCF" w:rsidR="008431A4" w:rsidRPr="003C474C" w:rsidRDefault="008431A4" w:rsidP="00FD566E">
            <w:pPr>
              <w:spacing w:line="240" w:lineRule="auto"/>
              <w:ind w:left="67"/>
              <w:rPr>
                <w:rFonts w:cstheme="minorHAnsi"/>
                <w:lang w:val="en-US"/>
              </w:rPr>
            </w:pPr>
            <w:r w:rsidRPr="003C474C">
              <w:rPr>
                <w:rFonts w:cstheme="minorHAnsi"/>
                <w:lang w:val="en-US"/>
              </w:rPr>
              <w:t>articleNumber</w:t>
            </w:r>
          </w:p>
          <w:p w14:paraId="483BD0D7" w14:textId="33C8D104" w:rsidR="008431A4" w:rsidRPr="003C474C" w:rsidRDefault="008431A4" w:rsidP="00FD566E">
            <w:pPr>
              <w:spacing w:line="240" w:lineRule="auto"/>
              <w:ind w:left="67"/>
              <w:rPr>
                <w:rFonts w:cstheme="minorHAnsi"/>
                <w:spacing w:val="-1"/>
                <w:lang w:val="en-US"/>
              </w:rPr>
            </w:pPr>
            <w:r w:rsidRPr="003C474C">
              <w:rPr>
                <w:rFonts w:cstheme="minorHAnsi"/>
                <w:spacing w:val="-1"/>
                <w:lang w:val="en-US"/>
              </w:rPr>
              <w:lastRenderedPageBreak/>
              <w:t>atcCode</w:t>
            </w:r>
          </w:p>
          <w:p w14:paraId="4E18337B" w14:textId="6E1547AA" w:rsidR="008431A4" w:rsidRPr="003C474C" w:rsidRDefault="008431A4" w:rsidP="00FD566E">
            <w:pPr>
              <w:spacing w:line="240" w:lineRule="auto"/>
              <w:ind w:left="67"/>
              <w:rPr>
                <w:rFonts w:cstheme="minorHAnsi"/>
                <w:spacing w:val="-1"/>
              </w:rPr>
            </w:pPr>
            <w:r w:rsidRPr="003C474C">
              <w:rPr>
                <w:rFonts w:cstheme="minorHAnsi"/>
                <w:spacing w:val="-1"/>
              </w:rPr>
              <w:t>nplId</w:t>
            </w:r>
          </w:p>
          <w:p w14:paraId="4BFB57B3" w14:textId="1028982E" w:rsidR="008431A4" w:rsidRPr="003C474C" w:rsidRDefault="008431A4" w:rsidP="00FD566E">
            <w:pPr>
              <w:spacing w:line="240" w:lineRule="auto"/>
              <w:ind w:left="67"/>
              <w:rPr>
                <w:rFonts w:cstheme="minorHAnsi"/>
              </w:rPr>
            </w:pPr>
            <w:r w:rsidRPr="003C474C">
              <w:rPr>
                <w:rFonts w:cstheme="minorHAnsi"/>
              </w:rPr>
              <w:t>nplPackId</w:t>
            </w:r>
          </w:p>
          <w:p w14:paraId="1C2D9613" w14:textId="0062D908" w:rsidR="008431A4" w:rsidRPr="003C474C" w:rsidRDefault="008431A4" w:rsidP="00FD566E">
            <w:pPr>
              <w:spacing w:line="240" w:lineRule="auto"/>
              <w:ind w:left="67"/>
              <w:rPr>
                <w:rFonts w:eastAsia="Times New Roman" w:cstheme="minorHAnsi"/>
                <w:color w:val="000000"/>
                <w:lang w:eastAsia="sv-SE"/>
              </w:rPr>
            </w:pPr>
            <w:r w:rsidRPr="003C474C">
              <w:rPr>
                <w:rFonts w:cstheme="minorHAnsi"/>
              </w:rPr>
              <w:t>gender</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1BE323EE" w14:textId="77777777" w:rsidR="008431A4" w:rsidRPr="003C474C" w:rsidRDefault="008431A4" w:rsidP="00EE20C5">
            <w:pPr>
              <w:pStyle w:val="Liststycke"/>
              <w:numPr>
                <w:ilvl w:val="0"/>
                <w:numId w:val="13"/>
              </w:numPr>
              <w:spacing w:line="240" w:lineRule="auto"/>
              <w:ind w:left="67" w:hanging="284"/>
              <w:rPr>
                <w:rFonts w:cstheme="minorHAnsi"/>
                <w:spacing w:val="-1"/>
                <w:shd w:val="clear" w:color="auto" w:fill="FFFFFF"/>
              </w:rPr>
            </w:pPr>
            <w:r w:rsidRPr="003C474C">
              <w:rPr>
                <w:rFonts w:cstheme="minorHAnsi"/>
                <w:spacing w:val="-1"/>
                <w:shd w:val="clear" w:color="auto" w:fill="FFFFFF"/>
              </w:rPr>
              <w:lastRenderedPageBreak/>
              <w:t>code SKA anges</w:t>
            </w:r>
          </w:p>
          <w:p w14:paraId="73E630CF" w14:textId="77777777" w:rsidR="008431A4" w:rsidRPr="003C474C" w:rsidRDefault="008431A4" w:rsidP="00EE20C5">
            <w:pPr>
              <w:pStyle w:val="Liststycke"/>
              <w:numPr>
                <w:ilvl w:val="0"/>
                <w:numId w:val="13"/>
              </w:numPr>
              <w:spacing w:line="240" w:lineRule="auto"/>
              <w:ind w:left="67" w:hanging="284"/>
              <w:rPr>
                <w:rFonts w:cstheme="minorHAnsi"/>
                <w:spacing w:val="-1"/>
                <w:shd w:val="clear" w:color="auto" w:fill="FFFFFF"/>
              </w:rPr>
            </w:pPr>
            <w:r w:rsidRPr="003C474C">
              <w:rPr>
                <w:rFonts w:cstheme="minorHAnsi"/>
                <w:spacing w:val="-1"/>
                <w:shd w:val="clear" w:color="auto" w:fill="FFFFFF"/>
              </w:rPr>
              <w:t>codeSystem SKA anges</w:t>
            </w:r>
          </w:p>
          <w:p w14:paraId="60EB5CC0" w14:textId="77777777" w:rsidR="008431A4" w:rsidRPr="003C474C" w:rsidRDefault="008431A4" w:rsidP="00EE20C5">
            <w:pPr>
              <w:pStyle w:val="Liststycke"/>
              <w:numPr>
                <w:ilvl w:val="0"/>
                <w:numId w:val="13"/>
              </w:numPr>
              <w:spacing w:line="240" w:lineRule="auto"/>
              <w:ind w:left="67" w:hanging="284"/>
              <w:rPr>
                <w:rFonts w:cstheme="minorHAnsi"/>
                <w:spacing w:val="-1"/>
                <w:shd w:val="clear" w:color="auto" w:fill="FFFFFF"/>
              </w:rPr>
            </w:pPr>
            <w:r w:rsidRPr="003C474C">
              <w:rPr>
                <w:rFonts w:cstheme="minorHAnsi"/>
                <w:spacing w:val="-1"/>
                <w:shd w:val="clear" w:color="auto" w:fill="FFFFFF"/>
              </w:rPr>
              <w:t>displayName SKA anges</w:t>
            </w:r>
          </w:p>
          <w:p w14:paraId="40520CCA" w14:textId="77777777" w:rsidR="008431A4" w:rsidRPr="003C474C" w:rsidRDefault="008431A4" w:rsidP="00EE20C5">
            <w:pPr>
              <w:pStyle w:val="Liststycke"/>
              <w:numPr>
                <w:ilvl w:val="0"/>
                <w:numId w:val="13"/>
              </w:numPr>
              <w:spacing w:line="240" w:lineRule="auto"/>
              <w:ind w:left="67" w:hanging="284"/>
              <w:rPr>
                <w:rFonts w:cstheme="minorHAnsi"/>
                <w:spacing w:val="-1"/>
                <w:shd w:val="clear" w:color="auto" w:fill="FFFFFF"/>
              </w:rPr>
            </w:pPr>
            <w:r w:rsidRPr="003C474C">
              <w:rPr>
                <w:rFonts w:cstheme="minorHAnsi"/>
                <w:spacing w:val="-1"/>
                <w:shd w:val="clear" w:color="auto" w:fill="FFFFFF"/>
              </w:rPr>
              <w:lastRenderedPageBreak/>
              <w:t>originalText SKA INTE anges</w:t>
            </w:r>
          </w:p>
        </w:tc>
      </w:tr>
      <w:tr w:rsidR="008431A4" w:rsidRPr="005258B0" w14:paraId="2B896CC3" w14:textId="77777777" w:rsidTr="00FD566E">
        <w:trPr>
          <w:trHeight w:val="464"/>
        </w:trPr>
        <w:tc>
          <w:tcPr>
            <w:tcW w:w="567" w:type="dxa"/>
            <w:tcBorders>
              <w:top w:val="single" w:sz="4" w:space="0" w:color="auto"/>
              <w:left w:val="single" w:sz="4" w:space="0" w:color="auto"/>
              <w:bottom w:val="single" w:sz="4" w:space="0" w:color="auto"/>
              <w:right w:val="single" w:sz="4" w:space="0" w:color="auto"/>
            </w:tcBorders>
          </w:tcPr>
          <w:p w14:paraId="50A42C35" w14:textId="75989C3D" w:rsidR="008431A4" w:rsidRPr="003C474C" w:rsidRDefault="00C55228" w:rsidP="00EE20C5">
            <w:pPr>
              <w:spacing w:before="100" w:beforeAutospacing="1" w:after="100" w:afterAutospacing="1"/>
              <w:ind w:left="67"/>
              <w:rPr>
                <w:rFonts w:cstheme="minorHAnsi"/>
                <w:lang w:val="en-US"/>
              </w:rPr>
            </w:pPr>
            <w:r w:rsidRPr="003C474C">
              <w:rPr>
                <w:rFonts w:cstheme="minorHAnsi"/>
                <w:lang w:val="en-US"/>
              </w:rPr>
              <w:lastRenderedPageBreak/>
              <w:t>1.7</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C6E546F" w14:textId="337703B2" w:rsidR="008431A4" w:rsidRPr="003C474C" w:rsidRDefault="008431A4" w:rsidP="00EE20C5">
            <w:pPr>
              <w:spacing w:before="100" w:beforeAutospacing="1" w:after="100" w:afterAutospacing="1"/>
              <w:ind w:left="67"/>
              <w:rPr>
                <w:rFonts w:cstheme="minorHAnsi"/>
                <w:lang w:val="en-US"/>
              </w:rPr>
            </w:pPr>
            <w:r w:rsidRPr="003C474C">
              <w:rPr>
                <w:rFonts w:cstheme="minorHAnsi"/>
                <w:lang w:val="en-US"/>
              </w:rPr>
              <w:t xml:space="preserve">Verify unique id:s </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0CC82E4" w14:textId="59CDBE48" w:rsidR="008431A4" w:rsidRPr="003C474C" w:rsidRDefault="008431A4" w:rsidP="00FD566E">
            <w:pPr>
              <w:spacing w:line="240" w:lineRule="auto"/>
              <w:ind w:left="67"/>
              <w:rPr>
                <w:rFonts w:cstheme="minorHAnsi"/>
              </w:rPr>
            </w:pPr>
            <w:r w:rsidRPr="003C474C">
              <w:rPr>
                <w:rFonts w:cstheme="minorHAnsi"/>
              </w:rPr>
              <w:t>documentId</w:t>
            </w:r>
          </w:p>
          <w:p w14:paraId="046E99EB" w14:textId="3EACEFF0" w:rsidR="008431A4" w:rsidRPr="003C474C" w:rsidRDefault="008431A4" w:rsidP="00FD566E">
            <w:pPr>
              <w:spacing w:line="240" w:lineRule="auto"/>
              <w:ind w:left="67"/>
              <w:rPr>
                <w:rFonts w:cstheme="minorHAnsi"/>
              </w:rPr>
            </w:pPr>
            <w:r w:rsidRPr="003C474C">
              <w:rPr>
                <w:rFonts w:cstheme="minorHAnsi"/>
              </w:rPr>
              <w:t>prescriptionId</w:t>
            </w:r>
          </w:p>
          <w:p w14:paraId="5C5525FE" w14:textId="0B7D9E7C" w:rsidR="008431A4" w:rsidRPr="003C474C" w:rsidRDefault="008431A4" w:rsidP="00FD566E">
            <w:pPr>
              <w:spacing w:line="240" w:lineRule="auto"/>
              <w:ind w:left="67"/>
              <w:rPr>
                <w:rFonts w:cstheme="minorHAnsi"/>
                <w:spacing w:val="-1"/>
              </w:rPr>
            </w:pPr>
            <w:r w:rsidRPr="003C474C">
              <w:rPr>
                <w:rFonts w:cstheme="minorHAnsi"/>
                <w:spacing w:val="-1"/>
              </w:rPr>
              <w:t>dispensationAuthorizationId</w:t>
            </w:r>
          </w:p>
          <w:p w14:paraId="2FAA0FE6" w14:textId="497CB8CF" w:rsidR="008431A4" w:rsidRPr="003C474C" w:rsidRDefault="008431A4" w:rsidP="00FD566E">
            <w:pPr>
              <w:spacing w:line="240" w:lineRule="auto"/>
              <w:ind w:left="67"/>
              <w:rPr>
                <w:rFonts w:eastAsia="Times New Roman" w:cstheme="minorHAnsi"/>
                <w:color w:val="000000"/>
                <w:lang w:val="en-US" w:eastAsia="sv-SE"/>
              </w:rPr>
            </w:pPr>
            <w:r w:rsidRPr="003C474C">
              <w:rPr>
                <w:rFonts w:cstheme="minorHAnsi"/>
              </w:rPr>
              <w:t>administrationId</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2A30C1D9" w14:textId="67B3E022" w:rsidR="008431A4" w:rsidRPr="003C474C" w:rsidRDefault="008431A4" w:rsidP="00EE20C5">
            <w:pPr>
              <w:spacing w:line="240" w:lineRule="auto"/>
              <w:ind w:left="67"/>
              <w:rPr>
                <w:rFonts w:cstheme="minorHAnsi"/>
                <w:spacing w:val="-1"/>
                <w:shd w:val="clear" w:color="auto" w:fill="FFFFFF"/>
              </w:rPr>
            </w:pPr>
            <w:r w:rsidRPr="003C474C">
              <w:rPr>
                <w:rFonts w:eastAsia="Times New Roman" w:cstheme="minorHAnsi"/>
                <w:color w:val="000000"/>
                <w:lang w:eastAsia="sv-SE"/>
              </w:rPr>
              <w:t>ID:t måste vara unikt inom källsystemet.</w:t>
            </w:r>
          </w:p>
        </w:tc>
      </w:tr>
      <w:tr w:rsidR="002D3240" w:rsidRPr="005258B0" w14:paraId="3C46CB73" w14:textId="77777777" w:rsidTr="00FD566E">
        <w:trPr>
          <w:trHeight w:val="464"/>
        </w:trPr>
        <w:tc>
          <w:tcPr>
            <w:tcW w:w="567" w:type="dxa"/>
            <w:vMerge w:val="restart"/>
            <w:tcBorders>
              <w:top w:val="single" w:sz="4" w:space="0" w:color="auto"/>
              <w:left w:val="single" w:sz="4" w:space="0" w:color="auto"/>
              <w:right w:val="single" w:sz="4" w:space="0" w:color="auto"/>
            </w:tcBorders>
          </w:tcPr>
          <w:p w14:paraId="74BB4D4C" w14:textId="60E92C92" w:rsidR="002D3240" w:rsidRPr="003C474C" w:rsidRDefault="002D3240" w:rsidP="00EE20C5">
            <w:pPr>
              <w:spacing w:before="100" w:beforeAutospacing="1" w:after="100" w:afterAutospacing="1"/>
              <w:ind w:left="67"/>
              <w:rPr>
                <w:rFonts w:cstheme="minorHAnsi"/>
              </w:rPr>
            </w:pPr>
            <w:r w:rsidRPr="003C474C">
              <w:rPr>
                <w:rFonts w:cstheme="minorHAnsi"/>
              </w:rPr>
              <w:t>1.8</w:t>
            </w:r>
          </w:p>
        </w:tc>
        <w:tc>
          <w:tcPr>
            <w:tcW w:w="2268" w:type="dxa"/>
            <w:vMerge w:val="restart"/>
            <w:tcBorders>
              <w:top w:val="single" w:sz="4" w:space="0" w:color="auto"/>
              <w:left w:val="single" w:sz="4" w:space="0" w:color="auto"/>
              <w:right w:val="single" w:sz="4" w:space="0" w:color="auto"/>
            </w:tcBorders>
            <w:shd w:val="clear" w:color="auto" w:fill="auto"/>
          </w:tcPr>
          <w:p w14:paraId="5337A8E0" w14:textId="6447322F" w:rsidR="002D3240" w:rsidRPr="003C474C" w:rsidRDefault="002D3240" w:rsidP="00EE20C5">
            <w:pPr>
              <w:spacing w:before="100" w:beforeAutospacing="1" w:after="100" w:afterAutospacing="1"/>
              <w:ind w:left="67"/>
              <w:rPr>
                <w:rFonts w:cstheme="minorHAnsi"/>
                <w:lang w:val="en-US"/>
              </w:rPr>
            </w:pPr>
            <w:r w:rsidRPr="003C474C">
              <w:rPr>
                <w:rFonts w:cstheme="minorHAnsi"/>
                <w:lang w:val="en-US"/>
              </w:rPr>
              <w:t>LogicalRules</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195670E5" w14:textId="3539F156" w:rsidR="002D3240" w:rsidRPr="003C474C" w:rsidRDefault="00FE09D3" w:rsidP="00FD566E">
            <w:pPr>
              <w:spacing w:line="240" w:lineRule="auto"/>
              <w:ind w:left="67"/>
              <w:rPr>
                <w:rFonts w:cstheme="minorHAnsi"/>
              </w:rPr>
            </w:pPr>
            <w:r w:rsidRPr="003C474C">
              <w:rPr>
                <w:rFonts w:cstheme="minorHAnsi"/>
                <w:spacing w:val="-1"/>
              </w:rPr>
              <w:t>prescriber</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2435BAAA" w14:textId="7A13CBB5" w:rsidR="002D3240" w:rsidRPr="003C474C" w:rsidRDefault="00496B4C"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 xml:space="preserve">Fältet </w:t>
            </w:r>
            <w:r w:rsidR="002D3240" w:rsidRPr="003C474C">
              <w:rPr>
                <w:rFonts w:eastAsia="Times New Roman" w:cstheme="minorHAnsi"/>
                <w:color w:val="000000"/>
                <w:lang w:eastAsia="sv-SE"/>
              </w:rPr>
              <w:t xml:space="preserve">är </w:t>
            </w:r>
            <w:r w:rsidRPr="003C474C">
              <w:rPr>
                <w:rFonts w:eastAsia="Times New Roman" w:cstheme="minorHAnsi"/>
                <w:color w:val="000000"/>
                <w:lang w:eastAsia="sv-SE"/>
              </w:rPr>
              <w:t>o</w:t>
            </w:r>
            <w:r w:rsidR="002D3240" w:rsidRPr="003C474C">
              <w:rPr>
                <w:rFonts w:eastAsia="Times New Roman" w:cstheme="minorHAnsi"/>
                <w:color w:val="000000"/>
                <w:lang w:eastAsia="sv-SE"/>
              </w:rPr>
              <w:t xml:space="preserve">bligatorisk om </w:t>
            </w:r>
            <w:r w:rsidR="002D3240" w:rsidRPr="003C474C">
              <w:rPr>
                <w:rFonts w:cstheme="minorHAnsi"/>
              </w:rPr>
              <w:t>selfMedication = false</w:t>
            </w:r>
          </w:p>
        </w:tc>
      </w:tr>
      <w:tr w:rsidR="002D3240" w:rsidRPr="005258B0" w14:paraId="3A72EED6" w14:textId="77777777" w:rsidTr="00FD566E">
        <w:trPr>
          <w:trHeight w:val="464"/>
        </w:trPr>
        <w:tc>
          <w:tcPr>
            <w:tcW w:w="567" w:type="dxa"/>
            <w:vMerge/>
            <w:tcBorders>
              <w:left w:val="single" w:sz="4" w:space="0" w:color="auto"/>
              <w:right w:val="single" w:sz="4" w:space="0" w:color="auto"/>
            </w:tcBorders>
          </w:tcPr>
          <w:p w14:paraId="31ED56E2" w14:textId="77777777" w:rsidR="002D3240" w:rsidRPr="003C474C" w:rsidRDefault="002D3240" w:rsidP="00EE20C5">
            <w:pPr>
              <w:spacing w:before="100" w:beforeAutospacing="1" w:after="100" w:afterAutospacing="1"/>
              <w:ind w:left="67"/>
              <w:rPr>
                <w:rFonts w:cstheme="minorHAnsi"/>
              </w:rPr>
            </w:pPr>
          </w:p>
        </w:tc>
        <w:tc>
          <w:tcPr>
            <w:tcW w:w="2268" w:type="dxa"/>
            <w:vMerge/>
            <w:tcBorders>
              <w:top w:val="single" w:sz="4" w:space="0" w:color="auto"/>
              <w:left w:val="single" w:sz="4" w:space="0" w:color="auto"/>
              <w:right w:val="single" w:sz="4" w:space="0" w:color="auto"/>
            </w:tcBorders>
            <w:shd w:val="clear" w:color="auto" w:fill="auto"/>
          </w:tcPr>
          <w:p w14:paraId="335303C1" w14:textId="3EDFFCAD" w:rsidR="002D3240" w:rsidRPr="003C474C" w:rsidRDefault="002D3240" w:rsidP="00EE20C5">
            <w:pPr>
              <w:spacing w:before="100" w:beforeAutospacing="1" w:after="100" w:afterAutospacing="1"/>
              <w:ind w:left="67"/>
              <w:rPr>
                <w:rFonts w:cstheme="minorHAnsi"/>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12C3CC3F" w14:textId="6BAD65CE" w:rsidR="002D3240" w:rsidRPr="003C474C" w:rsidRDefault="00FE09D3" w:rsidP="00FD566E">
            <w:pPr>
              <w:spacing w:line="240" w:lineRule="auto"/>
              <w:ind w:left="67"/>
              <w:rPr>
                <w:rFonts w:cstheme="minorHAnsi"/>
                <w:spacing w:val="-1"/>
              </w:rPr>
            </w:pPr>
            <w:r w:rsidRPr="003C474C">
              <w:rPr>
                <w:rFonts w:eastAsia="Times New Roman" w:cstheme="minorHAnsi"/>
                <w:color w:val="000000"/>
                <w:lang w:eastAsia="sv-SE"/>
              </w:rPr>
              <w:t>typeOfPrescription</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7C7F4B26" w14:textId="22864DFA" w:rsidR="002D3240" w:rsidRPr="003C474C" w:rsidRDefault="002D3240"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om typeOfPrescription =</w:t>
            </w:r>
            <w:r w:rsidR="00040141" w:rsidRPr="003C474C">
              <w:rPr>
                <w:rFonts w:eastAsia="Times New Roman" w:cstheme="minorHAnsi"/>
                <w:color w:val="000000"/>
                <w:lang w:eastAsia="sv-SE"/>
              </w:rPr>
              <w:t xml:space="preserve"> </w:t>
            </w:r>
            <w:r w:rsidRPr="003C474C">
              <w:rPr>
                <w:rFonts w:eastAsia="Times New Roman" w:cstheme="minorHAnsi"/>
                <w:color w:val="000000"/>
                <w:lang w:eastAsia="sv-SE"/>
              </w:rPr>
              <w:t>I är startOfTreatment obligatorisk</w:t>
            </w:r>
          </w:p>
        </w:tc>
      </w:tr>
      <w:tr w:rsidR="002D3240" w:rsidRPr="005258B0" w14:paraId="1C643A8D" w14:textId="77777777" w:rsidTr="00FD566E">
        <w:trPr>
          <w:trHeight w:val="464"/>
        </w:trPr>
        <w:tc>
          <w:tcPr>
            <w:tcW w:w="567" w:type="dxa"/>
            <w:vMerge/>
            <w:tcBorders>
              <w:left w:val="single" w:sz="4" w:space="0" w:color="auto"/>
              <w:right w:val="single" w:sz="4" w:space="0" w:color="auto"/>
            </w:tcBorders>
          </w:tcPr>
          <w:p w14:paraId="008B9D00" w14:textId="77777777" w:rsidR="002D3240" w:rsidRPr="003C474C" w:rsidRDefault="002D3240" w:rsidP="00EE20C5">
            <w:pPr>
              <w:spacing w:before="100" w:beforeAutospacing="1" w:after="100" w:afterAutospacing="1"/>
              <w:ind w:left="67"/>
              <w:rPr>
                <w:rFonts w:cstheme="minorHAnsi"/>
              </w:rPr>
            </w:pPr>
          </w:p>
        </w:tc>
        <w:tc>
          <w:tcPr>
            <w:tcW w:w="2268" w:type="dxa"/>
            <w:vMerge/>
            <w:tcBorders>
              <w:left w:val="single" w:sz="4" w:space="0" w:color="auto"/>
              <w:right w:val="single" w:sz="4" w:space="0" w:color="auto"/>
            </w:tcBorders>
            <w:shd w:val="clear" w:color="auto" w:fill="auto"/>
          </w:tcPr>
          <w:p w14:paraId="0B9AB174" w14:textId="582AE477" w:rsidR="002D3240" w:rsidRPr="003C474C" w:rsidRDefault="002D3240" w:rsidP="00EE20C5">
            <w:pPr>
              <w:spacing w:before="100" w:beforeAutospacing="1" w:after="100" w:afterAutospacing="1"/>
              <w:ind w:left="67"/>
              <w:rPr>
                <w:rFonts w:cstheme="minorHAnsi"/>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8965C06" w14:textId="16BD1798" w:rsidR="002D3240" w:rsidRPr="003C474C" w:rsidRDefault="002D3240" w:rsidP="00FD566E">
            <w:pPr>
              <w:spacing w:line="240" w:lineRule="auto"/>
              <w:ind w:left="67"/>
              <w:rPr>
                <w:rFonts w:cstheme="minorHAnsi"/>
              </w:rPr>
            </w:pPr>
            <w:r w:rsidRPr="003C474C">
              <w:rPr>
                <w:rFonts w:cstheme="minorHAnsi"/>
              </w:rPr>
              <w:t>administrationTime</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4B552473" w14:textId="2B65F30D" w:rsidR="002D3240" w:rsidRPr="003C474C" w:rsidRDefault="002D3240" w:rsidP="00EE20C5">
            <w:pPr>
              <w:spacing w:line="240" w:lineRule="auto"/>
              <w:ind w:left="67"/>
              <w:rPr>
                <w:rFonts w:eastAsia="Times New Roman" w:cstheme="minorHAnsi"/>
                <w:color w:val="000000"/>
                <w:lang w:eastAsia="sv-SE"/>
              </w:rPr>
            </w:pPr>
            <w:r w:rsidRPr="003C474C">
              <w:rPr>
                <w:rFonts w:cstheme="minorHAnsi"/>
              </w:rPr>
              <w:t>Minst ett av fälten start och end ska anges.</w:t>
            </w:r>
          </w:p>
        </w:tc>
      </w:tr>
      <w:tr w:rsidR="002D3240" w:rsidRPr="005258B0" w14:paraId="662845F8" w14:textId="77777777" w:rsidTr="00FD566E">
        <w:trPr>
          <w:trHeight w:val="464"/>
        </w:trPr>
        <w:tc>
          <w:tcPr>
            <w:tcW w:w="567" w:type="dxa"/>
            <w:vMerge/>
            <w:tcBorders>
              <w:left w:val="single" w:sz="4" w:space="0" w:color="auto"/>
              <w:right w:val="single" w:sz="4" w:space="0" w:color="auto"/>
            </w:tcBorders>
          </w:tcPr>
          <w:p w14:paraId="4652E040" w14:textId="77777777" w:rsidR="002D3240" w:rsidRPr="003C474C" w:rsidRDefault="002D3240" w:rsidP="00EE20C5">
            <w:pPr>
              <w:spacing w:before="100" w:beforeAutospacing="1" w:after="100" w:afterAutospacing="1"/>
              <w:ind w:left="67"/>
              <w:rPr>
                <w:rFonts w:cstheme="minorHAnsi"/>
              </w:rPr>
            </w:pPr>
          </w:p>
        </w:tc>
        <w:tc>
          <w:tcPr>
            <w:tcW w:w="2268" w:type="dxa"/>
            <w:vMerge/>
            <w:tcBorders>
              <w:left w:val="single" w:sz="4" w:space="0" w:color="auto"/>
              <w:right w:val="single" w:sz="4" w:space="0" w:color="auto"/>
            </w:tcBorders>
            <w:shd w:val="clear" w:color="auto" w:fill="auto"/>
          </w:tcPr>
          <w:p w14:paraId="4A4A8C5F" w14:textId="2C474C9D" w:rsidR="002D3240" w:rsidRPr="003C474C" w:rsidRDefault="002D3240" w:rsidP="00EE20C5">
            <w:pPr>
              <w:spacing w:before="100" w:beforeAutospacing="1" w:after="100" w:afterAutospacing="1"/>
              <w:ind w:left="67"/>
              <w:rPr>
                <w:rFonts w:cstheme="minorHAnsi"/>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8F80067" w14:textId="3D6DC99B" w:rsidR="002D3240" w:rsidRPr="003C474C" w:rsidRDefault="00B549DC" w:rsidP="00FD566E">
            <w:pPr>
              <w:spacing w:line="240" w:lineRule="auto"/>
              <w:ind w:left="67"/>
              <w:rPr>
                <w:rFonts w:cstheme="minorHAnsi"/>
              </w:rPr>
            </w:pPr>
            <w:r w:rsidRPr="003C474C">
              <w:rPr>
                <w:rFonts w:cstheme="minorHAnsi"/>
              </w:rPr>
              <w:t>occasionDose</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6E40D0BF" w14:textId="3EB98FBA" w:rsidR="002D3240" w:rsidRPr="003C474C" w:rsidRDefault="002D3240"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 xml:space="preserve">Elementet period/value måste vara </w:t>
            </w:r>
            <w:r w:rsidR="00CF6502" w:rsidRPr="003C474C">
              <w:rPr>
                <w:rFonts w:cstheme="minorHAnsi"/>
              </w:rPr>
              <w:t>mellan 1–28.</w:t>
            </w:r>
          </w:p>
          <w:p w14:paraId="4D343028" w14:textId="7358866F" w:rsidR="002D3240" w:rsidRPr="003C474C" w:rsidRDefault="002D3240" w:rsidP="00EE20C5">
            <w:pPr>
              <w:spacing w:line="240" w:lineRule="auto"/>
              <w:ind w:left="67"/>
              <w:rPr>
                <w:rFonts w:eastAsia="Times New Roman" w:cstheme="minorHAnsi"/>
                <w:color w:val="000000"/>
                <w:lang w:eastAsia="sv-SE"/>
              </w:rPr>
            </w:pPr>
            <w:r w:rsidRPr="003C474C">
              <w:rPr>
                <w:rFonts w:eastAsia="Times New Roman" w:cstheme="minorHAnsi"/>
                <w:color w:val="000000"/>
                <w:lang w:eastAsia="sv-SE"/>
              </w:rPr>
              <w:t xml:space="preserve">Elementet dayOfPeriod måste vara </w:t>
            </w:r>
            <w:r w:rsidR="00CF6502" w:rsidRPr="003C474C">
              <w:rPr>
                <w:rFonts w:cstheme="minorHAnsi"/>
              </w:rPr>
              <w:t>mellan 1–14.</w:t>
            </w:r>
          </w:p>
        </w:tc>
      </w:tr>
      <w:tr w:rsidR="002D3240" w:rsidRPr="005258B0" w14:paraId="28982527" w14:textId="77777777" w:rsidTr="00FD566E">
        <w:trPr>
          <w:trHeight w:val="464"/>
        </w:trPr>
        <w:tc>
          <w:tcPr>
            <w:tcW w:w="567" w:type="dxa"/>
            <w:vMerge/>
            <w:tcBorders>
              <w:left w:val="single" w:sz="4" w:space="0" w:color="auto"/>
              <w:right w:val="single" w:sz="4" w:space="0" w:color="auto"/>
            </w:tcBorders>
          </w:tcPr>
          <w:p w14:paraId="15D4627D" w14:textId="77777777" w:rsidR="002D3240" w:rsidRPr="003C474C" w:rsidRDefault="002D3240" w:rsidP="00EE20C5">
            <w:pPr>
              <w:spacing w:before="100" w:beforeAutospacing="1" w:after="100" w:afterAutospacing="1"/>
              <w:ind w:left="67"/>
              <w:rPr>
                <w:rFonts w:cstheme="minorHAnsi"/>
              </w:rPr>
            </w:pPr>
          </w:p>
        </w:tc>
        <w:tc>
          <w:tcPr>
            <w:tcW w:w="2268" w:type="dxa"/>
            <w:vMerge/>
            <w:tcBorders>
              <w:left w:val="single" w:sz="4" w:space="0" w:color="auto"/>
              <w:right w:val="single" w:sz="4" w:space="0" w:color="auto"/>
            </w:tcBorders>
            <w:shd w:val="clear" w:color="auto" w:fill="auto"/>
          </w:tcPr>
          <w:p w14:paraId="6D0C8ACD" w14:textId="0C1B7E99" w:rsidR="002D3240" w:rsidRPr="003C474C" w:rsidRDefault="002D3240" w:rsidP="00EE20C5">
            <w:pPr>
              <w:spacing w:before="100" w:beforeAutospacing="1" w:after="100" w:afterAutospacing="1"/>
              <w:ind w:left="67"/>
              <w:rPr>
                <w:rFonts w:cstheme="minorHAnsi"/>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1535C7DF" w14:textId="76DEC542" w:rsidR="002D3240" w:rsidRPr="003C474C" w:rsidRDefault="002D3240" w:rsidP="00FD566E">
            <w:pPr>
              <w:spacing w:line="240" w:lineRule="auto"/>
              <w:ind w:left="67"/>
              <w:rPr>
                <w:rFonts w:cstheme="minorHAnsi"/>
              </w:rPr>
            </w:pPr>
            <w:r w:rsidRPr="003C474C">
              <w:rPr>
                <w:rFonts w:cstheme="minorHAnsi"/>
              </w:rPr>
              <w:t>dispensationAuthorization</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4B4170FB" w14:textId="24A62FD5" w:rsidR="002D3240" w:rsidRPr="003C474C" w:rsidRDefault="002D3240" w:rsidP="00EE20C5">
            <w:pPr>
              <w:spacing w:line="240" w:lineRule="auto"/>
              <w:ind w:left="67"/>
              <w:rPr>
                <w:rFonts w:eastAsia="Times New Roman" w:cstheme="minorHAnsi"/>
                <w:color w:val="000000"/>
                <w:lang w:eastAsia="sv-SE"/>
              </w:rPr>
            </w:pPr>
            <w:r w:rsidRPr="003C474C">
              <w:rPr>
                <w:rFonts w:cstheme="minorHAnsi"/>
              </w:rPr>
              <w:t xml:space="preserve">Om </w:t>
            </w:r>
            <w:r w:rsidR="00BE29B8" w:rsidRPr="003C474C">
              <w:rPr>
                <w:rFonts w:cstheme="minorHAnsi"/>
              </w:rPr>
              <w:t xml:space="preserve">ett av </w:t>
            </w:r>
            <w:r w:rsidRPr="003C474C">
              <w:rPr>
                <w:rFonts w:cstheme="minorHAnsi"/>
              </w:rPr>
              <w:t>elemente</w:t>
            </w:r>
            <w:r w:rsidR="00BE29B8" w:rsidRPr="003C474C">
              <w:rPr>
                <w:rFonts w:cstheme="minorHAnsi"/>
              </w:rPr>
              <w:t>n</w:t>
            </w:r>
            <w:r w:rsidRPr="003C474C">
              <w:rPr>
                <w:rFonts w:cstheme="minorHAnsi"/>
              </w:rPr>
              <w:t xml:space="preserve"> totalAmount </w:t>
            </w:r>
            <w:r w:rsidR="00BE29B8" w:rsidRPr="003C474C">
              <w:rPr>
                <w:rFonts w:cstheme="minorHAnsi"/>
              </w:rPr>
              <w:t xml:space="preserve">och </w:t>
            </w:r>
            <w:r w:rsidRPr="003C474C">
              <w:rPr>
                <w:rFonts w:cstheme="minorHAnsi"/>
              </w:rPr>
              <w:t>packageUnit anges</w:t>
            </w:r>
            <w:r w:rsidR="00BE29B8" w:rsidRPr="003C474C">
              <w:rPr>
                <w:rFonts w:cstheme="minorHAnsi"/>
              </w:rPr>
              <w:t xml:space="preserve"> måste också det andra anges</w:t>
            </w:r>
            <w:r w:rsidRPr="003C474C">
              <w:rPr>
                <w:rFonts w:cstheme="minorHAnsi"/>
              </w:rPr>
              <w:t>.</w:t>
            </w:r>
          </w:p>
        </w:tc>
      </w:tr>
      <w:tr w:rsidR="002D3240" w:rsidRPr="005258B0" w14:paraId="1615EFF7" w14:textId="77777777" w:rsidTr="00FD566E">
        <w:trPr>
          <w:trHeight w:val="464"/>
        </w:trPr>
        <w:tc>
          <w:tcPr>
            <w:tcW w:w="567" w:type="dxa"/>
            <w:vMerge/>
            <w:tcBorders>
              <w:left w:val="single" w:sz="4" w:space="0" w:color="auto"/>
              <w:bottom w:val="single" w:sz="4" w:space="0" w:color="auto"/>
              <w:right w:val="single" w:sz="4" w:space="0" w:color="auto"/>
            </w:tcBorders>
          </w:tcPr>
          <w:p w14:paraId="25402970" w14:textId="77777777" w:rsidR="002D3240" w:rsidRPr="003C474C" w:rsidRDefault="002D3240" w:rsidP="00EE20C5">
            <w:pPr>
              <w:spacing w:before="100" w:beforeAutospacing="1" w:after="100" w:afterAutospacing="1"/>
              <w:ind w:left="67"/>
              <w:rPr>
                <w:rFonts w:cstheme="minorHAnsi"/>
              </w:rPr>
            </w:pPr>
          </w:p>
        </w:tc>
        <w:tc>
          <w:tcPr>
            <w:tcW w:w="2268" w:type="dxa"/>
            <w:vMerge/>
            <w:tcBorders>
              <w:left w:val="single" w:sz="4" w:space="0" w:color="auto"/>
              <w:bottom w:val="single" w:sz="4" w:space="0" w:color="auto"/>
              <w:right w:val="single" w:sz="4" w:space="0" w:color="auto"/>
            </w:tcBorders>
            <w:shd w:val="clear" w:color="auto" w:fill="auto"/>
          </w:tcPr>
          <w:p w14:paraId="74836DD2" w14:textId="1004DA87" w:rsidR="002D3240" w:rsidRPr="003C474C" w:rsidRDefault="002D3240" w:rsidP="00EE20C5">
            <w:pPr>
              <w:spacing w:before="100" w:beforeAutospacing="1" w:after="100" w:afterAutospacing="1"/>
              <w:ind w:left="67"/>
              <w:rPr>
                <w:rFonts w:cstheme="minorHAnsi"/>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711902F4" w14:textId="327A78B4" w:rsidR="002D3240" w:rsidRPr="003C474C" w:rsidRDefault="002D3240" w:rsidP="00FD566E">
            <w:pPr>
              <w:spacing w:line="240" w:lineRule="auto"/>
              <w:ind w:left="67"/>
              <w:rPr>
                <w:rFonts w:cstheme="minorHAnsi"/>
              </w:rPr>
            </w:pPr>
            <w:r w:rsidRPr="003C474C">
              <w:rPr>
                <w:rFonts w:cstheme="minorHAnsi"/>
              </w:rPr>
              <w:t>referredInformation/type/</w:t>
            </w:r>
            <w:r w:rsidRPr="003C474C">
              <w:rPr>
                <w:rFonts w:cstheme="minorHAnsi"/>
              </w:rPr>
              <w:br/>
              <w:t>originalText</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6793399B" w14:textId="4FD3DCC1" w:rsidR="002D3240" w:rsidRPr="003C474C" w:rsidRDefault="002D3240" w:rsidP="00EE20C5">
            <w:pPr>
              <w:spacing w:line="240" w:lineRule="auto"/>
              <w:ind w:left="67"/>
              <w:rPr>
                <w:rFonts w:cstheme="minorHAnsi"/>
              </w:rPr>
            </w:pPr>
            <w:r w:rsidRPr="003C474C">
              <w:rPr>
                <w:rFonts w:cstheme="minorHAnsi"/>
              </w:rPr>
              <w:t>Får enbart sättas till caa-ga eller chb-go</w:t>
            </w:r>
          </w:p>
        </w:tc>
      </w:tr>
      <w:tr w:rsidR="008431A4" w:rsidRPr="00EE20C5" w14:paraId="3CD4D608" w14:textId="77777777" w:rsidTr="00FD566E">
        <w:trPr>
          <w:trHeight w:val="476"/>
        </w:trPr>
        <w:tc>
          <w:tcPr>
            <w:tcW w:w="567" w:type="dxa"/>
            <w:tcBorders>
              <w:top w:val="single" w:sz="4" w:space="0" w:color="auto"/>
              <w:left w:val="single" w:sz="4" w:space="0" w:color="auto"/>
              <w:bottom w:val="single" w:sz="4" w:space="0" w:color="auto"/>
              <w:right w:val="single" w:sz="4" w:space="0" w:color="auto"/>
            </w:tcBorders>
          </w:tcPr>
          <w:p w14:paraId="36A87B31" w14:textId="47C981C3" w:rsidR="008431A4" w:rsidRPr="003C474C" w:rsidRDefault="002D3240"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1.9</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408F3F5" w14:textId="1FA9C8FA" w:rsidR="008431A4" w:rsidRPr="003C474C" w:rsidRDefault="008431A4" w:rsidP="00275CD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pattern.AccountableHealthcareProfessional</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50F7332" w14:textId="77777777" w:rsidR="00BE29B8" w:rsidRPr="003C474C" w:rsidRDefault="008431A4" w:rsidP="00FD566E">
            <w:pPr>
              <w:spacing w:line="240" w:lineRule="auto"/>
              <w:ind w:left="67"/>
              <w:rPr>
                <w:rFonts w:cstheme="minorHAnsi"/>
                <w:lang w:val="en-US"/>
              </w:rPr>
            </w:pPr>
            <w:r w:rsidRPr="003C474C">
              <w:rPr>
                <w:rFonts w:cstheme="minorHAnsi"/>
                <w:lang w:val="en-US"/>
              </w:rPr>
              <w:t>medicationPrescription.prescriber</w:t>
            </w:r>
          </w:p>
          <w:p w14:paraId="3D7EDF61" w14:textId="26FBCDB5" w:rsidR="008431A4" w:rsidRPr="003C474C" w:rsidRDefault="008431A4" w:rsidP="00FD566E">
            <w:pPr>
              <w:spacing w:line="240" w:lineRule="auto"/>
              <w:ind w:left="67"/>
              <w:rPr>
                <w:rFonts w:cstheme="minorHAnsi"/>
                <w:lang w:val="en-US"/>
              </w:rPr>
            </w:pPr>
            <w:r w:rsidRPr="003C474C">
              <w:rPr>
                <w:rFonts w:cstheme="minorHAnsi"/>
                <w:lang w:val="en-US"/>
              </w:rPr>
              <w:t>dispensationAuthorizer</w:t>
            </w:r>
          </w:p>
          <w:p w14:paraId="7F11A4CE" w14:textId="77777777" w:rsidR="008431A4" w:rsidRPr="003C474C" w:rsidRDefault="008431A4" w:rsidP="00FD566E">
            <w:pPr>
              <w:spacing w:line="240" w:lineRule="auto"/>
              <w:ind w:left="67"/>
              <w:rPr>
                <w:rFonts w:cstheme="minorHAnsi"/>
                <w:lang w:val="en-US"/>
              </w:rPr>
            </w:pPr>
            <w:r w:rsidRPr="003C474C">
              <w:rPr>
                <w:rFonts w:cstheme="minorHAnsi"/>
                <w:lang w:val="en-US"/>
              </w:rPr>
              <w:t>medicationPrescription.evaluator</w:t>
            </w:r>
          </w:p>
          <w:p w14:paraId="4683EFF8" w14:textId="1E0219D9" w:rsidR="008431A4" w:rsidRPr="003C474C" w:rsidRDefault="008431A4" w:rsidP="00FD566E">
            <w:pPr>
              <w:spacing w:line="240" w:lineRule="auto"/>
              <w:ind w:left="67"/>
              <w:rPr>
                <w:rFonts w:eastAsia="Times New Roman" w:cstheme="minorHAnsi"/>
                <w:color w:val="000000"/>
                <w:lang w:val="en-US" w:eastAsia="sv-SE"/>
              </w:rPr>
            </w:pPr>
            <w:r w:rsidRPr="003C474C">
              <w:rPr>
                <w:rFonts w:cstheme="minorHAnsi"/>
                <w:lang w:val="en-US"/>
              </w:rPr>
              <w:t>administeringHealthcareProfessional</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32AD4E1D" w14:textId="7A2DEE95" w:rsidR="00D161C3" w:rsidRPr="003C474C" w:rsidRDefault="00D161C3"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 xml:space="preserve">Följande </w:t>
            </w:r>
            <w:r w:rsidR="00275CD5" w:rsidRPr="003C474C">
              <w:rPr>
                <w:rFonts w:eastAsia="Times New Roman" w:cstheme="minorHAnsi"/>
                <w:color w:val="000000"/>
                <w:lang w:eastAsia="sv-SE"/>
              </w:rPr>
              <w:t>fält</w:t>
            </w:r>
            <w:r w:rsidRPr="003C474C">
              <w:rPr>
                <w:rFonts w:eastAsia="Times New Roman" w:cstheme="minorHAnsi"/>
                <w:color w:val="000000"/>
                <w:lang w:eastAsia="sv-SE"/>
              </w:rPr>
              <w:t xml:space="preserve"> får inte anges:</w:t>
            </w:r>
          </w:p>
          <w:p w14:paraId="6D4912B7" w14:textId="77777777" w:rsidR="00D161C3" w:rsidRPr="003C474C" w:rsidRDefault="00D161C3" w:rsidP="00EE20C5">
            <w:pPr>
              <w:spacing w:after="0" w:line="240" w:lineRule="auto"/>
              <w:ind w:left="67"/>
              <w:rPr>
                <w:rFonts w:eastAsia="Times New Roman" w:cstheme="minorHAnsi"/>
                <w:color w:val="000000"/>
                <w:lang w:eastAsia="sv-SE"/>
              </w:rPr>
            </w:pPr>
          </w:p>
          <w:p w14:paraId="7EBBF962" w14:textId="3D9A8E12" w:rsidR="008431A4" w:rsidRPr="003C474C" w:rsidRDefault="008431A4" w:rsidP="00EE20C5">
            <w:pPr>
              <w:spacing w:after="0" w:line="240" w:lineRule="auto"/>
              <w:ind w:left="67"/>
              <w:rPr>
                <w:rFonts w:eastAsia="Times New Roman" w:cstheme="minorHAnsi"/>
                <w:color w:val="000000"/>
                <w:lang w:val="en-US" w:eastAsia="sv-SE"/>
              </w:rPr>
            </w:pPr>
            <w:r w:rsidRPr="003C474C">
              <w:rPr>
                <w:rFonts w:eastAsia="Times New Roman" w:cstheme="minorHAnsi"/>
                <w:color w:val="000000"/>
                <w:lang w:val="en-US" w:eastAsia="sv-SE"/>
              </w:rPr>
              <w:t>healthcareProfessionalCareUnitHSAId</w:t>
            </w:r>
          </w:p>
          <w:p w14:paraId="16C91FC7" w14:textId="1D3884F4" w:rsidR="008431A4" w:rsidRPr="003C474C" w:rsidRDefault="008431A4" w:rsidP="00D161C3">
            <w:pPr>
              <w:spacing w:after="0" w:line="240" w:lineRule="auto"/>
              <w:ind w:left="67"/>
              <w:rPr>
                <w:rFonts w:eastAsia="Times New Roman" w:cstheme="minorHAnsi"/>
                <w:color w:val="000000"/>
                <w:lang w:val="en-US" w:eastAsia="sv-SE"/>
              </w:rPr>
            </w:pPr>
            <w:r w:rsidRPr="003C474C">
              <w:rPr>
                <w:rFonts w:eastAsia="Times New Roman" w:cstheme="minorHAnsi"/>
                <w:color w:val="000000"/>
                <w:lang w:val="en-US" w:eastAsia="sv-SE"/>
              </w:rPr>
              <w:t>healthcareProfessionalCareGiverHSAId</w:t>
            </w:r>
          </w:p>
        </w:tc>
      </w:tr>
      <w:tr w:rsidR="008431A4" w:rsidRPr="00342B5C" w14:paraId="1CDC394F" w14:textId="77777777" w:rsidTr="00FD566E">
        <w:trPr>
          <w:trHeight w:val="476"/>
        </w:trPr>
        <w:tc>
          <w:tcPr>
            <w:tcW w:w="567" w:type="dxa"/>
            <w:tcBorders>
              <w:top w:val="single" w:sz="4" w:space="0" w:color="auto"/>
              <w:left w:val="single" w:sz="4" w:space="0" w:color="auto"/>
              <w:bottom w:val="single" w:sz="4" w:space="0" w:color="auto"/>
              <w:right w:val="single" w:sz="4" w:space="0" w:color="auto"/>
            </w:tcBorders>
          </w:tcPr>
          <w:p w14:paraId="333B4203" w14:textId="0AC499F2" w:rsidR="008431A4" w:rsidRPr="003C474C" w:rsidRDefault="002D3240"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1.10</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3505F7A" w14:textId="2605452B" w:rsidR="008431A4" w:rsidRPr="003C474C" w:rsidRDefault="008431A4" w:rsidP="00275CD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NotAllowed_medicationMedicalRecordHeader</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1290FC53" w14:textId="77777777" w:rsidR="008431A4" w:rsidRPr="003C474C" w:rsidRDefault="008431A4" w:rsidP="00FD566E">
            <w:pPr>
              <w:spacing w:line="240" w:lineRule="auto"/>
              <w:ind w:left="67"/>
              <w:rPr>
                <w:rFonts w:cstheme="minorHAnsi"/>
              </w:rPr>
            </w:pPr>
            <w:r w:rsidRPr="003C474C">
              <w:rPr>
                <w:rFonts w:cstheme="minorHAnsi"/>
              </w:rPr>
              <w:t>documentTime</w:t>
            </w:r>
          </w:p>
          <w:p w14:paraId="0AD6DA1A" w14:textId="77777777" w:rsidR="008431A4" w:rsidRPr="003C474C" w:rsidRDefault="008431A4" w:rsidP="00FD566E">
            <w:pPr>
              <w:spacing w:line="240" w:lineRule="auto"/>
              <w:ind w:left="67"/>
              <w:rPr>
                <w:rFonts w:cstheme="minorHAnsi"/>
              </w:rPr>
            </w:pPr>
            <w:r w:rsidRPr="003C474C">
              <w:rPr>
                <w:rFonts w:cstheme="minorHAnsi"/>
              </w:rPr>
              <w:t>nullified</w:t>
            </w:r>
          </w:p>
          <w:p w14:paraId="2D6B932E" w14:textId="18193F15" w:rsidR="008431A4" w:rsidRPr="003C474C" w:rsidRDefault="008431A4" w:rsidP="00FD566E">
            <w:pPr>
              <w:spacing w:line="240" w:lineRule="auto"/>
              <w:ind w:left="67"/>
              <w:rPr>
                <w:rFonts w:eastAsia="Times New Roman" w:cstheme="minorHAnsi"/>
                <w:color w:val="000000"/>
                <w:lang w:eastAsia="sv-SE"/>
              </w:rPr>
            </w:pPr>
            <w:r w:rsidRPr="003C474C">
              <w:rPr>
                <w:rFonts w:cstheme="minorHAnsi"/>
              </w:rPr>
              <w:t>nullifiedReason</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12FA069C" w14:textId="5D608483" w:rsidR="008431A4" w:rsidRPr="003C474C" w:rsidRDefault="008431A4"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Får inte anges</w:t>
            </w:r>
          </w:p>
        </w:tc>
      </w:tr>
      <w:tr w:rsidR="00FD566E" w:rsidRPr="00EE20C5" w14:paraId="577D0AD5" w14:textId="77777777" w:rsidTr="00FD566E">
        <w:trPr>
          <w:trHeight w:val="476"/>
        </w:trPr>
        <w:tc>
          <w:tcPr>
            <w:tcW w:w="567" w:type="dxa"/>
            <w:vMerge w:val="restart"/>
            <w:tcBorders>
              <w:top w:val="single" w:sz="4" w:space="0" w:color="auto"/>
              <w:left w:val="single" w:sz="4" w:space="0" w:color="auto"/>
              <w:right w:val="single" w:sz="4" w:space="0" w:color="auto"/>
            </w:tcBorders>
          </w:tcPr>
          <w:p w14:paraId="463762E7" w14:textId="4B3671E8" w:rsidR="00FD566E" w:rsidRPr="003C474C" w:rsidRDefault="00FD566E"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1.11</w:t>
            </w:r>
          </w:p>
        </w:tc>
        <w:tc>
          <w:tcPr>
            <w:tcW w:w="2268" w:type="dxa"/>
            <w:vMerge w:val="restart"/>
            <w:tcBorders>
              <w:top w:val="single" w:sz="4" w:space="0" w:color="auto"/>
              <w:left w:val="single" w:sz="4" w:space="0" w:color="auto"/>
              <w:right w:val="single" w:sz="4" w:space="0" w:color="auto"/>
            </w:tcBorders>
            <w:shd w:val="clear" w:color="auto" w:fill="auto"/>
          </w:tcPr>
          <w:p w14:paraId="434CE9C3" w14:textId="06D2208D" w:rsidR="00FD566E" w:rsidRPr="003C474C" w:rsidRDefault="00FD566E" w:rsidP="00275CD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NotAllowed_medicationMedicalRecordBody</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78B0BE58" w14:textId="74EC3B05" w:rsidR="00FD566E" w:rsidRPr="003C474C" w:rsidRDefault="00FD566E" w:rsidP="00FD566E">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administration/drug/dosage</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4934B6B8" w14:textId="77777777" w:rsidR="00FD566E" w:rsidRPr="003C474C" w:rsidRDefault="00FD566E"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 xml:space="preserve">Följande fält får inte anges: </w:t>
            </w:r>
          </w:p>
          <w:p w14:paraId="2AC40909" w14:textId="77777777" w:rsidR="00FD566E" w:rsidRPr="003C474C" w:rsidRDefault="00FD566E" w:rsidP="00EE20C5">
            <w:pPr>
              <w:spacing w:after="0" w:line="240" w:lineRule="auto"/>
              <w:ind w:left="67"/>
              <w:rPr>
                <w:rFonts w:eastAsia="Times New Roman" w:cstheme="minorHAnsi"/>
                <w:color w:val="000000"/>
                <w:lang w:eastAsia="sv-SE"/>
              </w:rPr>
            </w:pPr>
          </w:p>
          <w:p w14:paraId="65AA2B37" w14:textId="06529FAB" w:rsidR="00FD566E" w:rsidRPr="003C474C" w:rsidRDefault="00FD566E" w:rsidP="00EE20C5">
            <w:pPr>
              <w:spacing w:after="0" w:line="240" w:lineRule="auto"/>
              <w:ind w:left="67"/>
              <w:rPr>
                <w:rFonts w:eastAsia="Times New Roman" w:cstheme="minorHAnsi"/>
                <w:color w:val="000000"/>
                <w:lang w:val="en-US" w:eastAsia="sv-SE"/>
              </w:rPr>
            </w:pPr>
            <w:r w:rsidRPr="003C474C">
              <w:rPr>
                <w:rFonts w:eastAsia="Times New Roman" w:cstheme="minorHAnsi"/>
                <w:color w:val="000000"/>
                <w:lang w:val="en-US" w:eastAsia="sv-SE"/>
              </w:rPr>
              <w:t>lengthOfTreatment</w:t>
            </w:r>
          </w:p>
          <w:p w14:paraId="2E802510" w14:textId="77777777" w:rsidR="00FD566E" w:rsidRPr="003C474C" w:rsidRDefault="00FD566E" w:rsidP="00EE20C5">
            <w:pPr>
              <w:spacing w:after="0" w:line="240" w:lineRule="auto"/>
              <w:ind w:left="67"/>
              <w:rPr>
                <w:rFonts w:eastAsia="Times New Roman" w:cstheme="minorHAnsi"/>
                <w:color w:val="000000"/>
                <w:lang w:val="en-US" w:eastAsia="sv-SE"/>
              </w:rPr>
            </w:pPr>
            <w:r w:rsidRPr="003C474C">
              <w:rPr>
                <w:rFonts w:eastAsia="Times New Roman" w:cstheme="minorHAnsi"/>
                <w:color w:val="000000"/>
                <w:lang w:val="en-US" w:eastAsia="sv-SE"/>
              </w:rPr>
              <w:lastRenderedPageBreak/>
              <w:t>isMaximumTreatmentTime</w:t>
            </w:r>
          </w:p>
          <w:p w14:paraId="2F833460" w14:textId="147BB886" w:rsidR="00FD566E" w:rsidRPr="003C474C" w:rsidRDefault="00FD566E" w:rsidP="00275CD5">
            <w:pPr>
              <w:spacing w:after="0" w:line="240" w:lineRule="auto"/>
              <w:ind w:left="67"/>
              <w:rPr>
                <w:rFonts w:eastAsia="Times New Roman" w:cstheme="minorHAnsi"/>
                <w:color w:val="000000"/>
                <w:lang w:val="en-US" w:eastAsia="sv-SE"/>
              </w:rPr>
            </w:pPr>
            <w:r w:rsidRPr="003C474C">
              <w:rPr>
                <w:rFonts w:eastAsia="Times New Roman" w:cstheme="minorHAnsi"/>
                <w:color w:val="000000"/>
                <w:lang w:val="en-US" w:eastAsia="sv-SE"/>
              </w:rPr>
              <w:t>dosageInstruction</w:t>
            </w:r>
          </w:p>
        </w:tc>
      </w:tr>
      <w:tr w:rsidR="00FD566E" w:rsidRPr="00342B5C" w14:paraId="5CE17D0F" w14:textId="77777777" w:rsidTr="00FD566E">
        <w:trPr>
          <w:trHeight w:val="476"/>
        </w:trPr>
        <w:tc>
          <w:tcPr>
            <w:tcW w:w="567" w:type="dxa"/>
            <w:vMerge/>
            <w:tcBorders>
              <w:left w:val="single" w:sz="4" w:space="0" w:color="auto"/>
              <w:bottom w:val="single" w:sz="4" w:space="0" w:color="auto"/>
              <w:right w:val="single" w:sz="4" w:space="0" w:color="auto"/>
            </w:tcBorders>
          </w:tcPr>
          <w:p w14:paraId="0C5A00A6" w14:textId="7C89C18F" w:rsidR="00FD566E" w:rsidRPr="003C474C" w:rsidRDefault="00FD566E" w:rsidP="00EE20C5">
            <w:pPr>
              <w:spacing w:after="0" w:line="240" w:lineRule="auto"/>
              <w:ind w:left="67"/>
              <w:rPr>
                <w:rFonts w:eastAsia="Times New Roman" w:cstheme="minorHAnsi"/>
                <w:color w:val="000000"/>
                <w:lang w:val="en-US" w:eastAsia="sv-SE"/>
              </w:rPr>
            </w:pPr>
          </w:p>
        </w:tc>
        <w:tc>
          <w:tcPr>
            <w:tcW w:w="2268" w:type="dxa"/>
            <w:vMerge/>
            <w:tcBorders>
              <w:left w:val="single" w:sz="4" w:space="0" w:color="auto"/>
              <w:bottom w:val="single" w:sz="4" w:space="0" w:color="auto"/>
              <w:right w:val="single" w:sz="4" w:space="0" w:color="auto"/>
            </w:tcBorders>
            <w:shd w:val="clear" w:color="auto" w:fill="auto"/>
            <w:vAlign w:val="center"/>
          </w:tcPr>
          <w:p w14:paraId="1B7F968E" w14:textId="4CAC62E0" w:rsidR="00FD566E" w:rsidRPr="003C474C" w:rsidRDefault="00FD566E" w:rsidP="00EE20C5">
            <w:pPr>
              <w:spacing w:after="0" w:line="240" w:lineRule="auto"/>
              <w:ind w:left="67"/>
              <w:rPr>
                <w:rFonts w:eastAsia="Times New Roman" w:cstheme="minorHAnsi"/>
                <w:color w:val="000000"/>
                <w:lang w:val="en-US" w:eastAsia="sv-SE"/>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08BF7744" w14:textId="775FE8E6" w:rsidR="00FD566E" w:rsidRPr="003C474C" w:rsidRDefault="00FD566E" w:rsidP="00FD566E">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dispensationAuthorization/drug/generics</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1BDD3A61" w14:textId="77777777" w:rsidR="00FD566E" w:rsidRPr="003C474C" w:rsidRDefault="00FD566E"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Följande fält få inte anges:</w:t>
            </w:r>
          </w:p>
          <w:p w14:paraId="79E9AF1B" w14:textId="77777777" w:rsidR="00FD566E" w:rsidRPr="003C474C" w:rsidRDefault="00FD566E" w:rsidP="00EE20C5">
            <w:pPr>
              <w:spacing w:after="0" w:line="240" w:lineRule="auto"/>
              <w:ind w:left="67"/>
              <w:rPr>
                <w:rFonts w:eastAsia="Times New Roman" w:cstheme="minorHAnsi"/>
                <w:color w:val="000000"/>
                <w:lang w:eastAsia="sv-SE"/>
              </w:rPr>
            </w:pPr>
          </w:p>
          <w:p w14:paraId="344F2F97" w14:textId="468BF515" w:rsidR="00FD566E" w:rsidRPr="003C474C" w:rsidRDefault="00FD566E" w:rsidP="00EE20C5">
            <w:pPr>
              <w:spacing w:after="0" w:line="240" w:lineRule="auto"/>
              <w:ind w:left="67"/>
              <w:rPr>
                <w:rFonts w:eastAsia="Times New Roman" w:cstheme="minorHAnsi"/>
                <w:color w:val="000000"/>
                <w:lang w:eastAsia="sv-SE"/>
              </w:rPr>
            </w:pPr>
            <w:r w:rsidRPr="003C474C">
              <w:rPr>
                <w:rFonts w:eastAsia="Times New Roman" w:cstheme="minorHAnsi"/>
                <w:color w:val="000000"/>
                <w:lang w:eastAsia="sv-SE"/>
              </w:rPr>
              <w:t>dosage</w:t>
            </w:r>
          </w:p>
        </w:tc>
      </w:tr>
      <w:tr w:rsidR="009A343D" w:rsidRPr="003C474C" w14:paraId="110289C8" w14:textId="77777777" w:rsidTr="00FD566E">
        <w:trPr>
          <w:trHeight w:val="476"/>
        </w:trPr>
        <w:tc>
          <w:tcPr>
            <w:tcW w:w="9498" w:type="dxa"/>
            <w:gridSpan w:val="4"/>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BE0900A" w14:textId="7F28314D" w:rsidR="009A343D" w:rsidRPr="003C474C" w:rsidRDefault="009A343D" w:rsidP="003C474C">
            <w:pPr>
              <w:rPr>
                <w:b/>
                <w:bCs/>
                <w:lang w:eastAsia="sv-SE"/>
              </w:rPr>
            </w:pPr>
            <w:r w:rsidRPr="003C474C">
              <w:rPr>
                <w:b/>
                <w:bCs/>
                <w:lang w:eastAsia="sv-SE"/>
              </w:rPr>
              <w:t>Allmänna regler</w:t>
            </w:r>
          </w:p>
        </w:tc>
      </w:tr>
      <w:tr w:rsidR="008431A4" w14:paraId="369896DE" w14:textId="77777777" w:rsidTr="00FD566E">
        <w:trPr>
          <w:trHeight w:val="300"/>
        </w:trPr>
        <w:tc>
          <w:tcPr>
            <w:tcW w:w="567" w:type="dxa"/>
            <w:tcBorders>
              <w:top w:val="single" w:sz="4" w:space="0" w:color="auto"/>
              <w:left w:val="single" w:sz="4" w:space="0" w:color="auto"/>
              <w:bottom w:val="single" w:sz="4" w:space="0" w:color="auto"/>
              <w:right w:val="single" w:sz="4" w:space="0" w:color="auto"/>
            </w:tcBorders>
          </w:tcPr>
          <w:p w14:paraId="58A352C0" w14:textId="237299BE" w:rsidR="008431A4" w:rsidRPr="003C474C" w:rsidRDefault="002D3240" w:rsidP="00EE20C5">
            <w:pPr>
              <w:spacing w:line="240" w:lineRule="auto"/>
              <w:ind w:left="67"/>
              <w:rPr>
                <w:rFonts w:eastAsia="Times New Roman"/>
                <w:color w:val="000000"/>
                <w:lang w:eastAsia="sv-SE"/>
              </w:rPr>
            </w:pPr>
            <w:r w:rsidRPr="003C474C">
              <w:rPr>
                <w:rFonts w:eastAsia="Times New Roman"/>
                <w:color w:val="000000"/>
                <w:lang w:eastAsia="sv-SE"/>
              </w:rPr>
              <w:t>2.1</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96C6F56" w14:textId="6B7F5196" w:rsidR="008431A4" w:rsidRPr="003C474C" w:rsidRDefault="008431A4" w:rsidP="00EE20C5">
            <w:pPr>
              <w:spacing w:line="240" w:lineRule="auto"/>
              <w:ind w:left="67"/>
              <w:rPr>
                <w:rFonts w:eastAsia="Times New Roman"/>
                <w:color w:val="000000"/>
                <w:highlight w:val="yellow"/>
                <w:lang w:eastAsia="sv-SE"/>
              </w:rPr>
            </w:pPr>
            <w:r w:rsidRPr="003C474C">
              <w:rPr>
                <w:rFonts w:eastAsia="Times New Roman"/>
                <w:color w:val="000000"/>
                <w:lang w:eastAsia="sv-SE"/>
              </w:rPr>
              <w:t>pattern.CvType</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089BDEFC" w14:textId="77777777" w:rsidR="008431A4" w:rsidRPr="003C474C" w:rsidRDefault="008431A4" w:rsidP="00FD566E">
            <w:pPr>
              <w:spacing w:line="240" w:lineRule="auto"/>
              <w:ind w:left="67"/>
              <w:rPr>
                <w:rFonts w:eastAsia="Times New Roman"/>
                <w:color w:val="000000"/>
                <w:lang w:val="en-US" w:eastAsia="sv-SE"/>
              </w:rPr>
            </w:pPr>
            <w:r w:rsidRPr="003C474C">
              <w:rPr>
                <w:rFonts w:eastAsia="Times New Roman"/>
                <w:color w:val="000000"/>
                <w:lang w:val="en-US" w:eastAsia="sv-SE"/>
              </w:rPr>
              <w:t>healthcareProfessionalRoleCode</w:t>
            </w:r>
          </w:p>
          <w:p w14:paraId="23FB6AAD" w14:textId="77777777" w:rsidR="008431A4" w:rsidRPr="003C474C" w:rsidRDefault="008431A4" w:rsidP="00FD566E">
            <w:pPr>
              <w:spacing w:line="240" w:lineRule="auto"/>
              <w:ind w:left="67"/>
              <w:rPr>
                <w:rFonts w:eastAsia="Times New Roman"/>
                <w:color w:val="000000"/>
                <w:lang w:val="en-US" w:eastAsia="sv-SE"/>
              </w:rPr>
            </w:pPr>
            <w:r w:rsidRPr="003C474C">
              <w:rPr>
                <w:rFonts w:eastAsia="Times New Roman"/>
                <w:color w:val="000000"/>
                <w:lang w:val="en-US" w:eastAsia="sv-SE"/>
              </w:rPr>
              <w:t>legalAuthenticatorRoleCode</w:t>
            </w:r>
          </w:p>
          <w:p w14:paraId="16CF6E5D" w14:textId="77777777" w:rsidR="008431A4" w:rsidRPr="003C474C" w:rsidRDefault="008431A4" w:rsidP="00FD566E">
            <w:pPr>
              <w:spacing w:line="240" w:lineRule="auto"/>
              <w:ind w:left="67"/>
              <w:rPr>
                <w:rFonts w:eastAsia="Times New Roman"/>
                <w:color w:val="000000"/>
                <w:lang w:val="en-US" w:eastAsia="sv-SE"/>
              </w:rPr>
            </w:pPr>
            <w:r w:rsidRPr="003C474C">
              <w:rPr>
                <w:rFonts w:eastAsia="Times New Roman"/>
                <w:color w:val="000000"/>
                <w:lang w:val="en-US" w:eastAsia="sv-SE"/>
              </w:rPr>
              <w:t>endOfTreatmentReason</w:t>
            </w:r>
          </w:p>
          <w:p w14:paraId="29972210" w14:textId="77777777" w:rsidR="008431A4" w:rsidRPr="003C474C" w:rsidRDefault="008431A4" w:rsidP="00FD566E">
            <w:pPr>
              <w:spacing w:line="240" w:lineRule="auto"/>
              <w:ind w:left="67"/>
              <w:rPr>
                <w:rFonts w:eastAsia="Times New Roman"/>
                <w:color w:val="000000"/>
                <w:lang w:val="en-US" w:eastAsia="sv-SE"/>
              </w:rPr>
            </w:pPr>
            <w:r w:rsidRPr="003C474C">
              <w:rPr>
                <w:rFonts w:eastAsia="Times New Roman"/>
                <w:color w:val="000000"/>
                <w:lang w:val="en-US" w:eastAsia="sv-SE"/>
              </w:rPr>
              <w:t>relation</w:t>
            </w:r>
          </w:p>
          <w:p w14:paraId="30D12659" w14:textId="77777777" w:rsidR="008431A4" w:rsidRPr="003C474C" w:rsidRDefault="008431A4" w:rsidP="00FD566E">
            <w:pPr>
              <w:spacing w:line="240" w:lineRule="auto"/>
              <w:ind w:left="67"/>
              <w:rPr>
                <w:rFonts w:eastAsia="Times New Roman"/>
                <w:color w:val="000000"/>
                <w:lang w:val="en-US" w:eastAsia="sv-SE"/>
              </w:rPr>
            </w:pPr>
            <w:r w:rsidRPr="003C474C">
              <w:rPr>
                <w:rFonts w:eastAsia="Times New Roman"/>
                <w:color w:val="000000"/>
                <w:lang w:val="en-US" w:eastAsia="sv-SE"/>
              </w:rPr>
              <w:t>referredInformationType</w:t>
            </w:r>
          </w:p>
          <w:p w14:paraId="11C0ADDA" w14:textId="77777777" w:rsidR="008431A4" w:rsidRPr="003C474C" w:rsidRDefault="008431A4" w:rsidP="00FD566E">
            <w:pPr>
              <w:spacing w:line="240" w:lineRule="auto"/>
              <w:ind w:left="67"/>
              <w:rPr>
                <w:rFonts w:eastAsia="Times New Roman"/>
                <w:color w:val="000000"/>
                <w:lang w:val="en-US" w:eastAsia="sv-SE"/>
              </w:rPr>
            </w:pPr>
            <w:r w:rsidRPr="003C474C">
              <w:rPr>
                <w:rFonts w:eastAsia="Times New Roman"/>
                <w:color w:val="000000"/>
                <w:lang w:val="en-US" w:eastAsia="sv-SE"/>
              </w:rPr>
              <w:t>routeOfAdministration</w:t>
            </w:r>
          </w:p>
          <w:p w14:paraId="3FF7FA21" w14:textId="43AE13D2" w:rsidR="008431A4" w:rsidRPr="003C474C" w:rsidRDefault="008431A4" w:rsidP="00FD566E">
            <w:pPr>
              <w:spacing w:line="240" w:lineRule="auto"/>
              <w:ind w:left="67"/>
              <w:rPr>
                <w:rFonts w:eastAsia="Times New Roman"/>
                <w:color w:val="000000"/>
                <w:highlight w:val="yellow"/>
                <w:lang w:eastAsia="sv-SE"/>
              </w:rPr>
            </w:pPr>
            <w:r w:rsidRPr="003C474C">
              <w:rPr>
                <w:rFonts w:eastAsia="Times New Roman"/>
                <w:color w:val="000000"/>
                <w:lang w:eastAsia="sv-SE"/>
              </w:rPr>
              <w:t>unitDose</w:t>
            </w:r>
          </w:p>
        </w:tc>
        <w:tc>
          <w:tcPr>
            <w:tcW w:w="3261" w:type="dxa"/>
            <w:tcBorders>
              <w:top w:val="single" w:sz="4" w:space="0" w:color="auto"/>
              <w:left w:val="single" w:sz="4" w:space="0" w:color="auto"/>
              <w:bottom w:val="single" w:sz="4" w:space="0" w:color="auto"/>
              <w:right w:val="single" w:sz="4" w:space="0" w:color="auto"/>
            </w:tcBorders>
            <w:shd w:val="clear" w:color="auto" w:fill="auto"/>
            <w:hideMark/>
          </w:tcPr>
          <w:p w14:paraId="09826881" w14:textId="0B330064" w:rsidR="008431A4" w:rsidRPr="003C474C" w:rsidRDefault="008431A4" w:rsidP="00FC1649">
            <w:pPr>
              <w:spacing w:line="240" w:lineRule="auto"/>
              <w:ind w:left="67"/>
              <w:rPr>
                <w:rFonts w:eastAsia="Times New Roman"/>
                <w:color w:val="000000"/>
                <w:lang w:eastAsia="sv-SE"/>
              </w:rPr>
            </w:pPr>
            <w:r w:rsidRPr="003C474C">
              <w:rPr>
                <w:rFonts w:eastAsia="Times New Roman"/>
                <w:color w:val="000000"/>
                <w:lang w:eastAsia="sv-SE"/>
              </w:rPr>
              <w:t>Om code anges SKA codeSystem OCH displayName anges</w:t>
            </w:r>
          </w:p>
          <w:p w14:paraId="6AEFC240" w14:textId="03533719" w:rsidR="008431A4" w:rsidRPr="003C474C" w:rsidRDefault="008431A4" w:rsidP="00FC1649">
            <w:pPr>
              <w:spacing w:line="240" w:lineRule="auto"/>
              <w:ind w:left="67"/>
              <w:rPr>
                <w:rFonts w:eastAsia="Times New Roman"/>
                <w:color w:val="000000"/>
                <w:lang w:eastAsia="sv-SE"/>
              </w:rPr>
            </w:pPr>
            <w:r w:rsidRPr="003C474C">
              <w:rPr>
                <w:rFonts w:eastAsia="Times New Roman"/>
                <w:color w:val="000000"/>
                <w:lang w:eastAsia="sv-SE"/>
              </w:rPr>
              <w:t>Om codeSystem anges SKA code OCH displayName anges</w:t>
            </w:r>
          </w:p>
          <w:p w14:paraId="0AFC0398" w14:textId="48E38E2E" w:rsidR="008431A4" w:rsidRPr="003C474C" w:rsidRDefault="008431A4" w:rsidP="00FC1649">
            <w:pPr>
              <w:spacing w:line="240" w:lineRule="auto"/>
              <w:ind w:left="67"/>
              <w:rPr>
                <w:rFonts w:eastAsia="Times New Roman"/>
                <w:color w:val="000000"/>
                <w:lang w:eastAsia="sv-SE"/>
              </w:rPr>
            </w:pPr>
            <w:r w:rsidRPr="003C474C">
              <w:rPr>
                <w:rFonts w:eastAsia="Times New Roman"/>
                <w:color w:val="000000"/>
                <w:lang w:eastAsia="sv-SE"/>
              </w:rPr>
              <w:t>codeSystem SKA vara en OID</w:t>
            </w:r>
          </w:p>
          <w:p w14:paraId="24CF0FA9" w14:textId="741BAE17" w:rsidR="008431A4" w:rsidRPr="003C474C" w:rsidRDefault="008431A4" w:rsidP="00FC1649">
            <w:pPr>
              <w:spacing w:line="240" w:lineRule="auto"/>
              <w:ind w:left="67"/>
              <w:rPr>
                <w:rFonts w:ascii="Segoe UI" w:eastAsia="Times New Roman" w:hAnsi="Segoe UI" w:cs="Segoe UI"/>
                <w:color w:val="172B4D"/>
                <w:spacing w:val="-1"/>
                <w:lang w:eastAsia="sv-SE"/>
              </w:rPr>
            </w:pPr>
            <w:r w:rsidRPr="003C474C">
              <w:rPr>
                <w:rFonts w:eastAsia="Times New Roman"/>
                <w:color w:val="000000"/>
                <w:lang w:eastAsia="sv-SE"/>
              </w:rPr>
              <w:t>Om originalText anges SKA INTE code, codeSystem, codeSystemName, codeSystemVersion eller displayName anges.</w:t>
            </w:r>
          </w:p>
        </w:tc>
      </w:tr>
      <w:tr w:rsidR="008431A4" w14:paraId="34B825BF" w14:textId="77777777" w:rsidTr="00FD566E">
        <w:trPr>
          <w:trHeight w:val="300"/>
        </w:trPr>
        <w:tc>
          <w:tcPr>
            <w:tcW w:w="567" w:type="dxa"/>
            <w:tcBorders>
              <w:top w:val="single" w:sz="4" w:space="0" w:color="auto"/>
              <w:left w:val="single" w:sz="4" w:space="0" w:color="auto"/>
              <w:bottom w:val="single" w:sz="4" w:space="0" w:color="auto"/>
              <w:right w:val="single" w:sz="4" w:space="0" w:color="auto"/>
            </w:tcBorders>
          </w:tcPr>
          <w:p w14:paraId="61BABB83" w14:textId="36DB59AD" w:rsidR="008431A4" w:rsidRPr="003C474C" w:rsidRDefault="002D3240" w:rsidP="00EE20C5">
            <w:pPr>
              <w:spacing w:line="240" w:lineRule="auto"/>
              <w:ind w:left="67"/>
              <w:rPr>
                <w:rFonts w:eastAsia="Times New Roman"/>
                <w:color w:val="000000"/>
                <w:lang w:eastAsia="sv-SE"/>
              </w:rPr>
            </w:pPr>
            <w:r w:rsidRPr="003C474C">
              <w:rPr>
                <w:rFonts w:eastAsia="Times New Roman"/>
                <w:color w:val="000000"/>
                <w:lang w:eastAsia="sv-SE"/>
              </w:rPr>
              <w:t>2.2</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BB80A41" w14:textId="4C334235" w:rsidR="008431A4" w:rsidRPr="003C474C" w:rsidRDefault="008431A4" w:rsidP="00EE20C5">
            <w:pPr>
              <w:spacing w:line="240" w:lineRule="auto"/>
              <w:ind w:left="67"/>
              <w:rPr>
                <w:rFonts w:eastAsia="Times New Roman"/>
                <w:color w:val="000000"/>
                <w:lang w:eastAsia="sv-SE"/>
              </w:rPr>
            </w:pPr>
            <w:r w:rsidRPr="003C474C">
              <w:rPr>
                <w:rFonts w:eastAsia="Times New Roman"/>
                <w:color w:val="000000"/>
                <w:lang w:eastAsia="sv-SE"/>
              </w:rPr>
              <w:t>pattern.PQIntervalType</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0F1B039" w14:textId="77777777" w:rsidR="008431A4" w:rsidRPr="003C474C" w:rsidRDefault="000F4E31" w:rsidP="00FD566E">
            <w:pPr>
              <w:spacing w:line="240" w:lineRule="auto"/>
              <w:ind w:left="67"/>
              <w:rPr>
                <w:rFonts w:eastAsia="Times New Roman"/>
                <w:color w:val="000000"/>
                <w:lang w:val="en-US" w:eastAsia="sv-SE"/>
              </w:rPr>
            </w:pPr>
            <w:r w:rsidRPr="003C474C">
              <w:rPr>
                <w:rFonts w:eastAsia="Times New Roman"/>
                <w:color w:val="000000"/>
                <w:lang w:val="en-US" w:eastAsia="sv-SE"/>
              </w:rPr>
              <w:t>treatmentInterval</w:t>
            </w:r>
          </w:p>
          <w:p w14:paraId="5E6E56F9" w14:textId="5F00E391" w:rsidR="000F4E31" w:rsidRPr="003C474C" w:rsidRDefault="000F4E31" w:rsidP="00FD566E">
            <w:pPr>
              <w:spacing w:line="240" w:lineRule="auto"/>
              <w:ind w:left="67"/>
              <w:rPr>
                <w:rFonts w:eastAsia="Times New Roman"/>
                <w:color w:val="000000"/>
                <w:lang w:eastAsia="sv-SE"/>
              </w:rPr>
            </w:pPr>
            <w:r w:rsidRPr="003C474C">
              <w:rPr>
                <w:rFonts w:eastAsia="Times New Roman"/>
                <w:color w:val="000000"/>
                <w:lang w:val="en-US" w:eastAsia="sv-SE"/>
              </w:rPr>
              <w:t>dose</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4A0B75EF" w14:textId="6C5596E0" w:rsidR="008431A4" w:rsidRPr="003C474C" w:rsidRDefault="008431A4" w:rsidP="00EE20C5">
            <w:pPr>
              <w:pStyle w:val="Liststycke"/>
              <w:numPr>
                <w:ilvl w:val="0"/>
                <w:numId w:val="13"/>
              </w:numPr>
              <w:spacing w:line="240" w:lineRule="auto"/>
              <w:ind w:left="67" w:hanging="284"/>
              <w:rPr>
                <w:rFonts w:cs="Segoe UI"/>
                <w:spacing w:val="-1"/>
                <w:shd w:val="clear" w:color="auto" w:fill="FFFFFF"/>
              </w:rPr>
            </w:pPr>
            <w:r w:rsidRPr="003C474C">
              <w:rPr>
                <w:rFonts w:cs="Segoe UI"/>
                <w:spacing w:val="-1"/>
                <w:shd w:val="clear" w:color="auto" w:fill="FFFFFF"/>
              </w:rPr>
              <w:t>Minst ett av elementen low eller high måste anges.</w:t>
            </w:r>
          </w:p>
        </w:tc>
      </w:tr>
      <w:tr w:rsidR="008431A4" w14:paraId="7A348D6D" w14:textId="77777777" w:rsidTr="00FD566E">
        <w:trPr>
          <w:trHeight w:val="300"/>
        </w:trPr>
        <w:tc>
          <w:tcPr>
            <w:tcW w:w="567" w:type="dxa"/>
            <w:tcBorders>
              <w:top w:val="single" w:sz="4" w:space="0" w:color="auto"/>
              <w:left w:val="single" w:sz="4" w:space="0" w:color="auto"/>
              <w:bottom w:val="single" w:sz="4" w:space="0" w:color="auto"/>
              <w:right w:val="single" w:sz="4" w:space="0" w:color="auto"/>
            </w:tcBorders>
          </w:tcPr>
          <w:p w14:paraId="61E6DE91" w14:textId="5E331168" w:rsidR="008431A4" w:rsidRPr="003C474C" w:rsidRDefault="002D3240" w:rsidP="00EE20C5">
            <w:pPr>
              <w:spacing w:line="240" w:lineRule="auto"/>
              <w:ind w:left="67"/>
              <w:rPr>
                <w:rFonts w:eastAsia="Times New Roman"/>
                <w:color w:val="000000"/>
                <w:lang w:val="en-US" w:eastAsia="sv-SE"/>
              </w:rPr>
            </w:pPr>
            <w:r w:rsidRPr="003C474C">
              <w:rPr>
                <w:rFonts w:eastAsia="Times New Roman"/>
                <w:color w:val="000000"/>
                <w:lang w:val="en-US" w:eastAsia="sv-SE"/>
              </w:rPr>
              <w:t>2.3</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C4295CB" w14:textId="37B11C53" w:rsidR="008431A4" w:rsidRPr="003C474C" w:rsidRDefault="008431A4" w:rsidP="00EE20C5">
            <w:pPr>
              <w:spacing w:line="240" w:lineRule="auto"/>
              <w:ind w:left="67"/>
              <w:rPr>
                <w:rFonts w:eastAsia="Times New Roman"/>
                <w:color w:val="000000"/>
                <w:lang w:val="en-US" w:eastAsia="sv-SE"/>
              </w:rPr>
            </w:pPr>
            <w:r w:rsidRPr="003C474C">
              <w:rPr>
                <w:rFonts w:eastAsia="Times New Roman"/>
                <w:color w:val="000000"/>
                <w:lang w:val="en-US" w:eastAsia="sv-SE"/>
              </w:rPr>
              <w:t>Verify non-empty elements</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11794AA4" w14:textId="0180919C" w:rsidR="008431A4" w:rsidRPr="003C474C" w:rsidRDefault="008431A4" w:rsidP="00FD566E">
            <w:pPr>
              <w:spacing w:line="240" w:lineRule="auto"/>
              <w:ind w:left="67"/>
              <w:rPr>
                <w:rFonts w:eastAsia="Times New Roman"/>
                <w:color w:val="000000"/>
                <w:lang w:eastAsia="sv-SE"/>
              </w:rPr>
            </w:pPr>
            <w:r w:rsidRPr="003C474C">
              <w:t>Alla attribut i svaret.</w:t>
            </w:r>
          </w:p>
        </w:tc>
        <w:tc>
          <w:tcPr>
            <w:tcW w:w="3261" w:type="dxa"/>
            <w:tcBorders>
              <w:top w:val="single" w:sz="4" w:space="0" w:color="auto"/>
              <w:left w:val="single" w:sz="4" w:space="0" w:color="auto"/>
              <w:bottom w:val="single" w:sz="4" w:space="0" w:color="auto"/>
              <w:right w:val="single" w:sz="4" w:space="0" w:color="auto"/>
            </w:tcBorders>
            <w:shd w:val="clear" w:color="auto" w:fill="auto"/>
          </w:tcPr>
          <w:p w14:paraId="75312A66" w14:textId="3C5ECD96" w:rsidR="008431A4" w:rsidRPr="003C474C" w:rsidRDefault="008431A4" w:rsidP="00EE20C5">
            <w:pPr>
              <w:pStyle w:val="Liststycke"/>
              <w:numPr>
                <w:ilvl w:val="0"/>
                <w:numId w:val="13"/>
              </w:numPr>
              <w:spacing w:line="240" w:lineRule="auto"/>
              <w:ind w:left="67" w:hanging="284"/>
              <w:rPr>
                <w:rFonts w:cs="Segoe UI"/>
                <w:spacing w:val="-1"/>
                <w:shd w:val="clear" w:color="auto" w:fill="FFFFFF"/>
              </w:rPr>
            </w:pPr>
            <w:r w:rsidRPr="003C474C">
              <w:t>Tomma värden får inte anges.</w:t>
            </w:r>
          </w:p>
        </w:tc>
      </w:tr>
    </w:tbl>
    <w:p w14:paraId="149221C6" w14:textId="77777777" w:rsidR="00A07072" w:rsidRPr="00485AA1" w:rsidRDefault="00A07072" w:rsidP="00E777B9">
      <w:pPr>
        <w:rPr>
          <w:i/>
        </w:rPr>
      </w:pPr>
    </w:p>
    <w:p w14:paraId="58E3C9D2" w14:textId="77777777" w:rsidR="00860517" w:rsidRPr="00860517" w:rsidRDefault="00860517" w:rsidP="00860517">
      <w:pPr>
        <w:pStyle w:val="Numreradrubrik4"/>
      </w:pPr>
      <w:r w:rsidRPr="00860517">
        <w:t>Icke funktionella krav</w:t>
      </w:r>
    </w:p>
    <w:p w14:paraId="35C255C8" w14:textId="77777777" w:rsidR="00860517" w:rsidRPr="00776D68" w:rsidRDefault="00860517" w:rsidP="00860517">
      <w:r w:rsidRPr="00CC412F">
        <w:t>Inga övriga icke funktionella krav.</w:t>
      </w:r>
    </w:p>
    <w:p w14:paraId="7B61A0FC" w14:textId="77777777" w:rsidR="00860517" w:rsidRPr="00860517" w:rsidRDefault="00860517" w:rsidP="00860517">
      <w:pPr>
        <w:pStyle w:val="Rubrik5"/>
        <w:rPr>
          <w:rFonts w:ascii="Georgia" w:hAnsi="Georgia"/>
          <w:lang w:val="sv-SE"/>
        </w:rPr>
      </w:pPr>
      <w:r w:rsidRPr="00860517">
        <w:rPr>
          <w:rFonts w:ascii="Georgia" w:hAnsi="Georgia"/>
          <w:lang w:val="sv-SE"/>
        </w:rPr>
        <w:t>SLA-krav</w:t>
      </w:r>
    </w:p>
    <w:p w14:paraId="6B69E0C0" w14:textId="77777777" w:rsidR="00860517" w:rsidRDefault="00860517" w:rsidP="00860517">
      <w:r w:rsidRPr="00BA6CD2">
        <w:t>Inga avvikande SLA-krav.</w:t>
      </w:r>
    </w:p>
    <w:p w14:paraId="2B784425" w14:textId="77777777" w:rsidR="00C93484" w:rsidRPr="00B076DA" w:rsidRDefault="00C93484" w:rsidP="004E1B5F"/>
    <w:sectPr w:rsidR="00C93484" w:rsidRPr="00B076DA" w:rsidSect="000216DE">
      <w:headerReference w:type="default" r:id="rId45"/>
      <w:footerReference w:type="default" r:id="rId46"/>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FC3C" w14:textId="77777777" w:rsidR="003A76C8" w:rsidRDefault="003A76C8" w:rsidP="000E2576">
      <w:r>
        <w:separator/>
      </w:r>
    </w:p>
  </w:endnote>
  <w:endnote w:type="continuationSeparator" w:id="0">
    <w:p w14:paraId="7F364EE7" w14:textId="77777777" w:rsidR="003A76C8" w:rsidRDefault="003A76C8"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4E"/>
    <w:family w:val="auto"/>
    <w:pitch w:val="variable"/>
    <w:sig w:usb0="00000000" w:usb1="7AC7FFFF" w:usb2="00000012" w:usb3="00000000" w:csb0="0002000D" w:csb1="00000000"/>
  </w:font>
  <w:font w:name="Courier">
    <w:panose1 w:val="02070409020205020404"/>
    <w:charset w:val="4D"/>
    <w:family w:val="modern"/>
    <w:notTrueType/>
    <w:pitch w:val="fixed"/>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5DD626EA" w:rsidR="00801A8B" w:rsidRPr="0074422D" w:rsidRDefault="00F2680D" w:rsidP="000E2576">
          <w:pPr>
            <w:pStyle w:val="Sidfot"/>
          </w:pPr>
          <w:r w:rsidRPr="00136BE5">
            <w:rPr>
              <w:rFonts w:asciiTheme="minorHAnsi" w:hAnsiTheme="minorHAnsi" w:cstheme="minorHAnsi"/>
              <w:sz w:val="15"/>
              <w:szCs w:val="15"/>
            </w:rPr>
            <w:fldChar w:fldCharType="begin"/>
          </w:r>
          <w:r w:rsidRPr="0074422D">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74422D" w:rsidRPr="0074422D">
            <w:rPr>
              <w:rFonts w:asciiTheme="minorHAnsi" w:hAnsiTheme="minorHAnsi" w:cstheme="minorHAnsi"/>
              <w:noProof/>
              <w:sz w:val="15"/>
              <w:szCs w:val="15"/>
            </w:rPr>
            <w:t>TKB_clinicalprocess_activityprescription_actoutcome</w:t>
          </w:r>
          <w:r w:rsidRPr="00136BE5">
            <w:rPr>
              <w:rFonts w:asciiTheme="minorHAnsi" w:hAnsiTheme="minorHAnsi" w:cstheme="minorHAnsi"/>
              <w:noProof/>
              <w:sz w:val="15"/>
              <w:szCs w:val="15"/>
            </w:rPr>
            <w:fldChar w:fldCharType="end"/>
          </w:r>
          <w:r w:rsidR="00801A8B" w:rsidRPr="0074422D">
            <w:t xml:space="preserve"> </w:t>
          </w:r>
          <w:r w:rsidR="00801A8B" w:rsidRPr="0074422D">
            <w:rPr>
              <w:color w:val="A33662" w:themeColor="accent1"/>
            </w:rPr>
            <w:t>|</w:t>
          </w:r>
          <w:r w:rsidR="00801A8B" w:rsidRPr="0074422D">
            <w:t xml:space="preserve"> DOKUMENTÄGARE </w:t>
          </w:r>
          <w:r w:rsidR="0074422D">
            <w:rPr>
              <w:rFonts w:asciiTheme="minorHAnsi" w:hAnsiTheme="minorHAnsi" w:cstheme="minorHAnsi"/>
              <w:sz w:val="15"/>
              <w:szCs w:val="15"/>
            </w:rPr>
            <w:t>Tjänstekontraktsförvaltningen, Inera</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37F4" w14:textId="77777777" w:rsidR="003A76C8" w:rsidRDefault="003A76C8" w:rsidP="000E2576">
      <w:r>
        <w:separator/>
      </w:r>
    </w:p>
  </w:footnote>
  <w:footnote w:type="continuationSeparator" w:id="0">
    <w:p w14:paraId="621AFA8D" w14:textId="77777777" w:rsidR="003A76C8" w:rsidRDefault="003A76C8"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50B5937B" w:rsidR="00801A8B" w:rsidRPr="005E4C67" w:rsidRDefault="00801A8B" w:rsidP="005E4C67">
          <w:pPr>
            <w:pStyle w:val="Sidhuvud"/>
          </w:pPr>
          <w:r w:rsidRPr="005E4C67">
            <w:t xml:space="preserve">Version </w:t>
          </w:r>
          <w:r w:rsidR="002B0183">
            <w:rPr>
              <w:rFonts w:asciiTheme="minorHAnsi" w:hAnsiTheme="minorHAnsi" w:cstheme="minorHAnsi"/>
              <w:sz w:val="15"/>
              <w:szCs w:val="15"/>
            </w:rPr>
            <w:t>2.</w:t>
          </w:r>
          <w:r w:rsidR="00BE7046">
            <w:rPr>
              <w:rFonts w:asciiTheme="minorHAnsi" w:hAnsiTheme="minorHAnsi" w:cstheme="minorHAnsi"/>
              <w:sz w:val="15"/>
              <w:szCs w:val="15"/>
            </w:rPr>
            <w:t>2</w:t>
          </w:r>
          <w:r w:rsidR="001C7B9E">
            <w:rPr>
              <w:rFonts w:asciiTheme="minorHAnsi" w:hAnsiTheme="minorHAnsi" w:cstheme="minorHAnsi"/>
              <w:sz w:val="15"/>
              <w:szCs w:val="15"/>
            </w:rPr>
            <w:t>.1</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5-03-17T00:00:00Z">
                <w:dateFormat w:val="yyyy-MM-dd"/>
                <w:lid w:val="sv-SE"/>
                <w:storeMappedDataAs w:val="dateTime"/>
                <w:calendar w:val="gregorian"/>
              </w:date>
            </w:sdtPr>
            <w:sdtContent>
              <w:r w:rsidR="002B0183">
                <w:rPr>
                  <w:rFonts w:asciiTheme="minorHAnsi" w:hAnsiTheme="minorHAnsi" w:cstheme="minorHAnsi"/>
                  <w:sz w:val="15"/>
                  <w:szCs w:val="15"/>
                </w:rPr>
                <w:t>202</w:t>
              </w:r>
              <w:r w:rsidR="001C7B9E">
                <w:rPr>
                  <w:rFonts w:asciiTheme="minorHAnsi" w:hAnsiTheme="minorHAnsi" w:cstheme="minorHAnsi"/>
                  <w:sz w:val="15"/>
                  <w:szCs w:val="15"/>
                </w:rPr>
                <w:t>5</w:t>
              </w:r>
              <w:r w:rsidR="002B0183">
                <w:rPr>
                  <w:rFonts w:asciiTheme="minorHAnsi" w:hAnsiTheme="minorHAnsi" w:cstheme="minorHAnsi"/>
                  <w:sz w:val="15"/>
                  <w:szCs w:val="15"/>
                </w:rPr>
                <w:t>-</w:t>
              </w:r>
              <w:r w:rsidR="00BE7046">
                <w:rPr>
                  <w:rFonts w:asciiTheme="minorHAnsi" w:hAnsiTheme="minorHAnsi" w:cstheme="minorHAnsi"/>
                  <w:sz w:val="15"/>
                  <w:szCs w:val="15"/>
                </w:rPr>
                <w:t>0</w:t>
              </w:r>
              <w:r w:rsidR="00E32880">
                <w:rPr>
                  <w:rFonts w:asciiTheme="minorHAnsi" w:hAnsiTheme="minorHAnsi" w:cstheme="minorHAnsi"/>
                  <w:sz w:val="15"/>
                  <w:szCs w:val="15"/>
                </w:rPr>
                <w:t>3</w:t>
              </w:r>
              <w:r w:rsidR="002B0183">
                <w:rPr>
                  <w:rFonts w:asciiTheme="minorHAnsi" w:hAnsiTheme="minorHAnsi" w:cstheme="minorHAnsi"/>
                  <w:sz w:val="15"/>
                  <w:szCs w:val="15"/>
                </w:rPr>
                <w:t>-</w:t>
              </w:r>
              <w:r w:rsidR="00BE7046">
                <w:rPr>
                  <w:rFonts w:asciiTheme="minorHAnsi" w:hAnsiTheme="minorHAnsi" w:cstheme="minorHAnsi"/>
                  <w:sz w:val="15"/>
                  <w:szCs w:val="15"/>
                </w:rPr>
                <w:t>1</w:t>
              </w:r>
              <w:r w:rsidR="00E32880">
                <w:rPr>
                  <w:rFonts w:asciiTheme="minorHAnsi" w:hAnsiTheme="minorHAnsi" w:cstheme="minorHAnsi"/>
                  <w:sz w:val="15"/>
                  <w:szCs w:val="15"/>
                </w:rPr>
                <w:t>7</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 w15:restartNumberingAfterBreak="0">
    <w:nsid w:val="0B2706BB"/>
    <w:multiLevelType w:val="hybridMultilevel"/>
    <w:tmpl w:val="E5C8C32C"/>
    <w:lvl w:ilvl="0" w:tplc="BB7AEDAE">
      <w:start w:val="2013"/>
      <w:numFmt w:val="bullet"/>
      <w:lvlText w:val="-"/>
      <w:lvlJc w:val="left"/>
      <w:pPr>
        <w:ind w:left="869" w:hanging="360"/>
      </w:pPr>
      <w:rPr>
        <w:rFonts w:ascii="Georgia" w:eastAsia="Calibri" w:hAnsi="Georgia" w:cs="Times New Roman" w:hint="default"/>
      </w:rPr>
    </w:lvl>
    <w:lvl w:ilvl="1" w:tplc="041D0003" w:tentative="1">
      <w:start w:val="1"/>
      <w:numFmt w:val="bullet"/>
      <w:lvlText w:val="o"/>
      <w:lvlJc w:val="left"/>
      <w:pPr>
        <w:ind w:left="1589" w:hanging="360"/>
      </w:pPr>
      <w:rPr>
        <w:rFonts w:ascii="Courier New" w:hAnsi="Courier New" w:cs="Courier New" w:hint="default"/>
      </w:rPr>
    </w:lvl>
    <w:lvl w:ilvl="2" w:tplc="041D0005" w:tentative="1">
      <w:start w:val="1"/>
      <w:numFmt w:val="bullet"/>
      <w:lvlText w:val=""/>
      <w:lvlJc w:val="left"/>
      <w:pPr>
        <w:ind w:left="2309" w:hanging="360"/>
      </w:pPr>
      <w:rPr>
        <w:rFonts w:ascii="Wingdings" w:hAnsi="Wingdings" w:hint="default"/>
      </w:rPr>
    </w:lvl>
    <w:lvl w:ilvl="3" w:tplc="041D0001" w:tentative="1">
      <w:start w:val="1"/>
      <w:numFmt w:val="bullet"/>
      <w:lvlText w:val=""/>
      <w:lvlJc w:val="left"/>
      <w:pPr>
        <w:ind w:left="3029" w:hanging="360"/>
      </w:pPr>
      <w:rPr>
        <w:rFonts w:ascii="Symbol" w:hAnsi="Symbol" w:hint="default"/>
      </w:rPr>
    </w:lvl>
    <w:lvl w:ilvl="4" w:tplc="041D0003" w:tentative="1">
      <w:start w:val="1"/>
      <w:numFmt w:val="bullet"/>
      <w:lvlText w:val="o"/>
      <w:lvlJc w:val="left"/>
      <w:pPr>
        <w:ind w:left="3749" w:hanging="360"/>
      </w:pPr>
      <w:rPr>
        <w:rFonts w:ascii="Courier New" w:hAnsi="Courier New" w:cs="Courier New" w:hint="default"/>
      </w:rPr>
    </w:lvl>
    <w:lvl w:ilvl="5" w:tplc="041D0005" w:tentative="1">
      <w:start w:val="1"/>
      <w:numFmt w:val="bullet"/>
      <w:lvlText w:val=""/>
      <w:lvlJc w:val="left"/>
      <w:pPr>
        <w:ind w:left="4469" w:hanging="360"/>
      </w:pPr>
      <w:rPr>
        <w:rFonts w:ascii="Wingdings" w:hAnsi="Wingdings" w:hint="default"/>
      </w:rPr>
    </w:lvl>
    <w:lvl w:ilvl="6" w:tplc="041D0001" w:tentative="1">
      <w:start w:val="1"/>
      <w:numFmt w:val="bullet"/>
      <w:lvlText w:val=""/>
      <w:lvlJc w:val="left"/>
      <w:pPr>
        <w:ind w:left="5189" w:hanging="360"/>
      </w:pPr>
      <w:rPr>
        <w:rFonts w:ascii="Symbol" w:hAnsi="Symbol" w:hint="default"/>
      </w:rPr>
    </w:lvl>
    <w:lvl w:ilvl="7" w:tplc="041D0003" w:tentative="1">
      <w:start w:val="1"/>
      <w:numFmt w:val="bullet"/>
      <w:lvlText w:val="o"/>
      <w:lvlJc w:val="left"/>
      <w:pPr>
        <w:ind w:left="5909" w:hanging="360"/>
      </w:pPr>
      <w:rPr>
        <w:rFonts w:ascii="Courier New" w:hAnsi="Courier New" w:cs="Courier New" w:hint="default"/>
      </w:rPr>
    </w:lvl>
    <w:lvl w:ilvl="8" w:tplc="041D0005" w:tentative="1">
      <w:start w:val="1"/>
      <w:numFmt w:val="bullet"/>
      <w:lvlText w:val=""/>
      <w:lvlJc w:val="left"/>
      <w:pPr>
        <w:ind w:left="6629" w:hanging="360"/>
      </w:pPr>
      <w:rPr>
        <w:rFonts w:ascii="Wingdings" w:hAnsi="Wingdings" w:hint="default"/>
      </w:rPr>
    </w:lvl>
  </w:abstractNum>
  <w:abstractNum w:abstractNumId="2" w15:restartNumberingAfterBreak="0">
    <w:nsid w:val="160D28ED"/>
    <w:multiLevelType w:val="hybridMultilevel"/>
    <w:tmpl w:val="257E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462FB0"/>
    <w:multiLevelType w:val="multilevel"/>
    <w:tmpl w:val="6C7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5E5F6C"/>
    <w:multiLevelType w:val="hybridMultilevel"/>
    <w:tmpl w:val="D85E2C78"/>
    <w:lvl w:ilvl="0" w:tplc="BB7AEDAE">
      <w:start w:val="2013"/>
      <w:numFmt w:val="bullet"/>
      <w:lvlText w:val="-"/>
      <w:lvlJc w:val="left"/>
      <w:pPr>
        <w:ind w:left="869" w:hanging="360"/>
      </w:pPr>
      <w:rPr>
        <w:rFonts w:ascii="Georgia" w:eastAsia="Calibri" w:hAnsi="Georgia" w:cs="Times New Roman" w:hint="default"/>
      </w:rPr>
    </w:lvl>
    <w:lvl w:ilvl="1" w:tplc="041D0003" w:tentative="1">
      <w:start w:val="1"/>
      <w:numFmt w:val="bullet"/>
      <w:lvlText w:val="o"/>
      <w:lvlJc w:val="left"/>
      <w:pPr>
        <w:ind w:left="1589" w:hanging="360"/>
      </w:pPr>
      <w:rPr>
        <w:rFonts w:ascii="Courier New" w:hAnsi="Courier New" w:cs="Courier New" w:hint="default"/>
      </w:rPr>
    </w:lvl>
    <w:lvl w:ilvl="2" w:tplc="041D0005" w:tentative="1">
      <w:start w:val="1"/>
      <w:numFmt w:val="bullet"/>
      <w:lvlText w:val=""/>
      <w:lvlJc w:val="left"/>
      <w:pPr>
        <w:ind w:left="2309" w:hanging="360"/>
      </w:pPr>
      <w:rPr>
        <w:rFonts w:ascii="Wingdings" w:hAnsi="Wingdings" w:hint="default"/>
      </w:rPr>
    </w:lvl>
    <w:lvl w:ilvl="3" w:tplc="041D0001" w:tentative="1">
      <w:start w:val="1"/>
      <w:numFmt w:val="bullet"/>
      <w:lvlText w:val=""/>
      <w:lvlJc w:val="left"/>
      <w:pPr>
        <w:ind w:left="3029" w:hanging="360"/>
      </w:pPr>
      <w:rPr>
        <w:rFonts w:ascii="Symbol" w:hAnsi="Symbol" w:hint="default"/>
      </w:rPr>
    </w:lvl>
    <w:lvl w:ilvl="4" w:tplc="041D0003" w:tentative="1">
      <w:start w:val="1"/>
      <w:numFmt w:val="bullet"/>
      <w:lvlText w:val="o"/>
      <w:lvlJc w:val="left"/>
      <w:pPr>
        <w:ind w:left="3749" w:hanging="360"/>
      </w:pPr>
      <w:rPr>
        <w:rFonts w:ascii="Courier New" w:hAnsi="Courier New" w:cs="Courier New" w:hint="default"/>
      </w:rPr>
    </w:lvl>
    <w:lvl w:ilvl="5" w:tplc="041D0005" w:tentative="1">
      <w:start w:val="1"/>
      <w:numFmt w:val="bullet"/>
      <w:lvlText w:val=""/>
      <w:lvlJc w:val="left"/>
      <w:pPr>
        <w:ind w:left="4469" w:hanging="360"/>
      </w:pPr>
      <w:rPr>
        <w:rFonts w:ascii="Wingdings" w:hAnsi="Wingdings" w:hint="default"/>
      </w:rPr>
    </w:lvl>
    <w:lvl w:ilvl="6" w:tplc="041D0001" w:tentative="1">
      <w:start w:val="1"/>
      <w:numFmt w:val="bullet"/>
      <w:lvlText w:val=""/>
      <w:lvlJc w:val="left"/>
      <w:pPr>
        <w:ind w:left="5189" w:hanging="360"/>
      </w:pPr>
      <w:rPr>
        <w:rFonts w:ascii="Symbol" w:hAnsi="Symbol" w:hint="default"/>
      </w:rPr>
    </w:lvl>
    <w:lvl w:ilvl="7" w:tplc="041D0003" w:tentative="1">
      <w:start w:val="1"/>
      <w:numFmt w:val="bullet"/>
      <w:lvlText w:val="o"/>
      <w:lvlJc w:val="left"/>
      <w:pPr>
        <w:ind w:left="5909" w:hanging="360"/>
      </w:pPr>
      <w:rPr>
        <w:rFonts w:ascii="Courier New" w:hAnsi="Courier New" w:cs="Courier New" w:hint="default"/>
      </w:rPr>
    </w:lvl>
    <w:lvl w:ilvl="8" w:tplc="041D0005" w:tentative="1">
      <w:start w:val="1"/>
      <w:numFmt w:val="bullet"/>
      <w:lvlText w:val=""/>
      <w:lvlJc w:val="left"/>
      <w:pPr>
        <w:ind w:left="6629" w:hanging="360"/>
      </w:pPr>
      <w:rPr>
        <w:rFonts w:ascii="Wingdings" w:hAnsi="Wingdings" w:hint="default"/>
      </w:rPr>
    </w:lvl>
  </w:abstractNum>
  <w:abstractNum w:abstractNumId="6" w15:restartNumberingAfterBreak="0">
    <w:nsid w:val="32017BE8"/>
    <w:multiLevelType w:val="hybridMultilevel"/>
    <w:tmpl w:val="9EE8AF74"/>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start w:val="1"/>
      <w:numFmt w:val="bullet"/>
      <w:lvlText w:val=""/>
      <w:lvlJc w:val="left"/>
      <w:pPr>
        <w:ind w:left="2520" w:hanging="360"/>
      </w:pPr>
      <w:rPr>
        <w:rFonts w:ascii="Symbol" w:hAnsi="Symbol" w:hint="default"/>
      </w:rPr>
    </w:lvl>
    <w:lvl w:ilvl="4" w:tplc="041D0003">
      <w:start w:val="1"/>
      <w:numFmt w:val="bullet"/>
      <w:lvlText w:val="o"/>
      <w:lvlJc w:val="left"/>
      <w:pPr>
        <w:ind w:left="3240" w:hanging="360"/>
      </w:pPr>
      <w:rPr>
        <w:rFonts w:ascii="Courier New" w:hAnsi="Courier New" w:cs="Courier New" w:hint="default"/>
      </w:rPr>
    </w:lvl>
    <w:lvl w:ilvl="5" w:tplc="041D0005">
      <w:start w:val="1"/>
      <w:numFmt w:val="bullet"/>
      <w:lvlText w:val=""/>
      <w:lvlJc w:val="left"/>
      <w:pPr>
        <w:ind w:left="3960" w:hanging="360"/>
      </w:pPr>
      <w:rPr>
        <w:rFonts w:ascii="Wingdings" w:hAnsi="Wingdings" w:hint="default"/>
      </w:rPr>
    </w:lvl>
    <w:lvl w:ilvl="6" w:tplc="041D0001">
      <w:start w:val="1"/>
      <w:numFmt w:val="bullet"/>
      <w:lvlText w:val=""/>
      <w:lvlJc w:val="left"/>
      <w:pPr>
        <w:ind w:left="4680" w:hanging="360"/>
      </w:pPr>
      <w:rPr>
        <w:rFonts w:ascii="Symbol" w:hAnsi="Symbol" w:hint="default"/>
      </w:rPr>
    </w:lvl>
    <w:lvl w:ilvl="7" w:tplc="041D0003">
      <w:start w:val="1"/>
      <w:numFmt w:val="bullet"/>
      <w:lvlText w:val="o"/>
      <w:lvlJc w:val="left"/>
      <w:pPr>
        <w:ind w:left="5400" w:hanging="360"/>
      </w:pPr>
      <w:rPr>
        <w:rFonts w:ascii="Courier New" w:hAnsi="Courier New" w:cs="Courier New" w:hint="default"/>
      </w:rPr>
    </w:lvl>
    <w:lvl w:ilvl="8" w:tplc="041D0005">
      <w:start w:val="1"/>
      <w:numFmt w:val="bullet"/>
      <w:lvlText w:val=""/>
      <w:lvlJc w:val="left"/>
      <w:pPr>
        <w:ind w:left="6120" w:hanging="360"/>
      </w:pPr>
      <w:rPr>
        <w:rFonts w:ascii="Wingdings" w:hAnsi="Wingdings" w:hint="default"/>
      </w:rPr>
    </w:lvl>
  </w:abstractNum>
  <w:abstractNum w:abstractNumId="7" w15:restartNumberingAfterBreak="0">
    <w:nsid w:val="33697CEC"/>
    <w:multiLevelType w:val="hybridMultilevel"/>
    <w:tmpl w:val="8ECE0F8C"/>
    <w:lvl w:ilvl="0" w:tplc="BB7AEDAE">
      <w:start w:val="2013"/>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4AED3D9F"/>
    <w:multiLevelType w:val="hybridMultilevel"/>
    <w:tmpl w:val="B936BD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E863EAA"/>
    <w:multiLevelType w:val="hybridMultilevel"/>
    <w:tmpl w:val="896EDE4A"/>
    <w:lvl w:ilvl="0" w:tplc="BB7AEDAE">
      <w:start w:val="2013"/>
      <w:numFmt w:val="bullet"/>
      <w:lvlText w:val="-"/>
      <w:lvlJc w:val="left"/>
      <w:pPr>
        <w:ind w:left="869" w:hanging="360"/>
      </w:pPr>
      <w:rPr>
        <w:rFonts w:ascii="Georgia" w:eastAsia="Calibri" w:hAnsi="Georgia" w:cs="Times New Roman" w:hint="default"/>
      </w:rPr>
    </w:lvl>
    <w:lvl w:ilvl="1" w:tplc="041D0003" w:tentative="1">
      <w:start w:val="1"/>
      <w:numFmt w:val="bullet"/>
      <w:lvlText w:val="o"/>
      <w:lvlJc w:val="left"/>
      <w:pPr>
        <w:ind w:left="1589" w:hanging="360"/>
      </w:pPr>
      <w:rPr>
        <w:rFonts w:ascii="Courier New" w:hAnsi="Courier New" w:cs="Courier New" w:hint="default"/>
      </w:rPr>
    </w:lvl>
    <w:lvl w:ilvl="2" w:tplc="041D0005" w:tentative="1">
      <w:start w:val="1"/>
      <w:numFmt w:val="bullet"/>
      <w:lvlText w:val=""/>
      <w:lvlJc w:val="left"/>
      <w:pPr>
        <w:ind w:left="2309" w:hanging="360"/>
      </w:pPr>
      <w:rPr>
        <w:rFonts w:ascii="Wingdings" w:hAnsi="Wingdings" w:hint="default"/>
      </w:rPr>
    </w:lvl>
    <w:lvl w:ilvl="3" w:tplc="041D0001" w:tentative="1">
      <w:start w:val="1"/>
      <w:numFmt w:val="bullet"/>
      <w:lvlText w:val=""/>
      <w:lvlJc w:val="left"/>
      <w:pPr>
        <w:ind w:left="3029" w:hanging="360"/>
      </w:pPr>
      <w:rPr>
        <w:rFonts w:ascii="Symbol" w:hAnsi="Symbol" w:hint="default"/>
      </w:rPr>
    </w:lvl>
    <w:lvl w:ilvl="4" w:tplc="041D0003" w:tentative="1">
      <w:start w:val="1"/>
      <w:numFmt w:val="bullet"/>
      <w:lvlText w:val="o"/>
      <w:lvlJc w:val="left"/>
      <w:pPr>
        <w:ind w:left="3749" w:hanging="360"/>
      </w:pPr>
      <w:rPr>
        <w:rFonts w:ascii="Courier New" w:hAnsi="Courier New" w:cs="Courier New" w:hint="default"/>
      </w:rPr>
    </w:lvl>
    <w:lvl w:ilvl="5" w:tplc="041D0005" w:tentative="1">
      <w:start w:val="1"/>
      <w:numFmt w:val="bullet"/>
      <w:lvlText w:val=""/>
      <w:lvlJc w:val="left"/>
      <w:pPr>
        <w:ind w:left="4469" w:hanging="360"/>
      </w:pPr>
      <w:rPr>
        <w:rFonts w:ascii="Wingdings" w:hAnsi="Wingdings" w:hint="default"/>
      </w:rPr>
    </w:lvl>
    <w:lvl w:ilvl="6" w:tplc="041D0001" w:tentative="1">
      <w:start w:val="1"/>
      <w:numFmt w:val="bullet"/>
      <w:lvlText w:val=""/>
      <w:lvlJc w:val="left"/>
      <w:pPr>
        <w:ind w:left="5189" w:hanging="360"/>
      </w:pPr>
      <w:rPr>
        <w:rFonts w:ascii="Symbol" w:hAnsi="Symbol" w:hint="default"/>
      </w:rPr>
    </w:lvl>
    <w:lvl w:ilvl="7" w:tplc="041D0003" w:tentative="1">
      <w:start w:val="1"/>
      <w:numFmt w:val="bullet"/>
      <w:lvlText w:val="o"/>
      <w:lvlJc w:val="left"/>
      <w:pPr>
        <w:ind w:left="5909" w:hanging="360"/>
      </w:pPr>
      <w:rPr>
        <w:rFonts w:ascii="Courier New" w:hAnsi="Courier New" w:cs="Courier New" w:hint="default"/>
      </w:rPr>
    </w:lvl>
    <w:lvl w:ilvl="8" w:tplc="041D0005" w:tentative="1">
      <w:start w:val="1"/>
      <w:numFmt w:val="bullet"/>
      <w:lvlText w:val=""/>
      <w:lvlJc w:val="left"/>
      <w:pPr>
        <w:ind w:left="6629" w:hanging="360"/>
      </w:pPr>
      <w:rPr>
        <w:rFonts w:ascii="Wingdings" w:hAnsi="Wingdings" w:hint="default"/>
      </w:rPr>
    </w:lvl>
  </w:abstractNum>
  <w:abstractNum w:abstractNumId="10" w15:restartNumberingAfterBreak="0">
    <w:nsid w:val="539C4F5C"/>
    <w:multiLevelType w:val="hybridMultilevel"/>
    <w:tmpl w:val="A5682654"/>
    <w:lvl w:ilvl="0" w:tplc="BB7AEDAE">
      <w:start w:val="2013"/>
      <w:numFmt w:val="bullet"/>
      <w:lvlText w:val="-"/>
      <w:lvlJc w:val="left"/>
      <w:pPr>
        <w:ind w:left="720" w:hanging="360"/>
      </w:pPr>
      <w:rPr>
        <w:rFonts w:ascii="Georgia" w:eastAsia="Calibri" w:hAnsi="Georg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2352361"/>
    <w:multiLevelType w:val="hybridMultilevel"/>
    <w:tmpl w:val="EE32B8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9A91902"/>
    <w:multiLevelType w:val="hybridMultilevel"/>
    <w:tmpl w:val="1C042128"/>
    <w:lvl w:ilvl="0" w:tplc="BB7AEDAE">
      <w:start w:val="2013"/>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E3039C4"/>
    <w:multiLevelType w:val="hybridMultilevel"/>
    <w:tmpl w:val="CB6683A8"/>
    <w:lvl w:ilvl="0" w:tplc="1248BB3E">
      <w:start w:val="2013"/>
      <w:numFmt w:val="bullet"/>
      <w:lvlText w:val="-"/>
      <w:lvlJc w:val="left"/>
      <w:pPr>
        <w:ind w:left="388"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4021A"/>
    <w:multiLevelType w:val="hybridMultilevel"/>
    <w:tmpl w:val="9FC6E7CA"/>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90136216">
    <w:abstractNumId w:val="12"/>
  </w:num>
  <w:num w:numId="2" w16cid:durableId="1694110667">
    <w:abstractNumId w:val="0"/>
  </w:num>
  <w:num w:numId="3" w16cid:durableId="151995466">
    <w:abstractNumId w:val="3"/>
  </w:num>
  <w:num w:numId="4" w16cid:durableId="2054188070">
    <w:abstractNumId w:val="14"/>
  </w:num>
  <w:num w:numId="5" w16cid:durableId="1173492272">
    <w:abstractNumId w:val="13"/>
  </w:num>
  <w:num w:numId="6" w16cid:durableId="689648035">
    <w:abstractNumId w:val="8"/>
  </w:num>
  <w:num w:numId="7" w16cid:durableId="1207062494">
    <w:abstractNumId w:val="2"/>
  </w:num>
  <w:num w:numId="8" w16cid:durableId="155536311">
    <w:abstractNumId w:val="1"/>
  </w:num>
  <w:num w:numId="9" w16cid:durableId="350491241">
    <w:abstractNumId w:val="9"/>
  </w:num>
  <w:num w:numId="10" w16cid:durableId="179901331">
    <w:abstractNumId w:val="5"/>
  </w:num>
  <w:num w:numId="11" w16cid:durableId="1193959054">
    <w:abstractNumId w:val="15"/>
  </w:num>
  <w:num w:numId="12" w16cid:durableId="1550535345">
    <w:abstractNumId w:val="4"/>
  </w:num>
  <w:num w:numId="13" w16cid:durableId="390660222">
    <w:abstractNumId w:val="7"/>
  </w:num>
  <w:num w:numId="14" w16cid:durableId="1321348334">
    <w:abstractNumId w:val="6"/>
  </w:num>
  <w:num w:numId="15" w16cid:durableId="1771898880">
    <w:abstractNumId w:val="11"/>
  </w:num>
  <w:num w:numId="16" w16cid:durableId="70421521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5124"/>
    <w:rsid w:val="00010CDF"/>
    <w:rsid w:val="000126C4"/>
    <w:rsid w:val="0001299A"/>
    <w:rsid w:val="00013C30"/>
    <w:rsid w:val="00017775"/>
    <w:rsid w:val="00017921"/>
    <w:rsid w:val="000216DE"/>
    <w:rsid w:val="00023277"/>
    <w:rsid w:val="00023CF5"/>
    <w:rsid w:val="00025223"/>
    <w:rsid w:val="00027878"/>
    <w:rsid w:val="000304A9"/>
    <w:rsid w:val="000306E4"/>
    <w:rsid w:val="0003102D"/>
    <w:rsid w:val="00035827"/>
    <w:rsid w:val="00037CA2"/>
    <w:rsid w:val="00040141"/>
    <w:rsid w:val="000428AA"/>
    <w:rsid w:val="000448BF"/>
    <w:rsid w:val="0004578B"/>
    <w:rsid w:val="00046F0A"/>
    <w:rsid w:val="00047D7A"/>
    <w:rsid w:val="00047DD4"/>
    <w:rsid w:val="00050627"/>
    <w:rsid w:val="0005069C"/>
    <w:rsid w:val="00050B49"/>
    <w:rsid w:val="000562BE"/>
    <w:rsid w:val="0005691F"/>
    <w:rsid w:val="000576CC"/>
    <w:rsid w:val="00057BFB"/>
    <w:rsid w:val="00060CC2"/>
    <w:rsid w:val="000635A7"/>
    <w:rsid w:val="00065776"/>
    <w:rsid w:val="00065FA2"/>
    <w:rsid w:val="000741DE"/>
    <w:rsid w:val="0007555B"/>
    <w:rsid w:val="000801B2"/>
    <w:rsid w:val="00080450"/>
    <w:rsid w:val="00081A26"/>
    <w:rsid w:val="00081E07"/>
    <w:rsid w:val="00081FEC"/>
    <w:rsid w:val="0008261E"/>
    <w:rsid w:val="00083807"/>
    <w:rsid w:val="00084762"/>
    <w:rsid w:val="00084ED3"/>
    <w:rsid w:val="00085DDE"/>
    <w:rsid w:val="000879D1"/>
    <w:rsid w:val="00090603"/>
    <w:rsid w:val="000927CE"/>
    <w:rsid w:val="00093B7B"/>
    <w:rsid w:val="000A259F"/>
    <w:rsid w:val="000C19EE"/>
    <w:rsid w:val="000C2328"/>
    <w:rsid w:val="000C23BD"/>
    <w:rsid w:val="000C60F9"/>
    <w:rsid w:val="000D29F7"/>
    <w:rsid w:val="000D3198"/>
    <w:rsid w:val="000D4286"/>
    <w:rsid w:val="000D787A"/>
    <w:rsid w:val="000E2576"/>
    <w:rsid w:val="000F051C"/>
    <w:rsid w:val="000F4638"/>
    <w:rsid w:val="000F4E31"/>
    <w:rsid w:val="0010206C"/>
    <w:rsid w:val="0010241D"/>
    <w:rsid w:val="00102CED"/>
    <w:rsid w:val="00104807"/>
    <w:rsid w:val="00105239"/>
    <w:rsid w:val="00106E6E"/>
    <w:rsid w:val="0010772D"/>
    <w:rsid w:val="0011207E"/>
    <w:rsid w:val="00114876"/>
    <w:rsid w:val="001208B8"/>
    <w:rsid w:val="00121188"/>
    <w:rsid w:val="0012507C"/>
    <w:rsid w:val="00127D01"/>
    <w:rsid w:val="00131D68"/>
    <w:rsid w:val="00136BE5"/>
    <w:rsid w:val="00136C6B"/>
    <w:rsid w:val="001401D3"/>
    <w:rsid w:val="00142663"/>
    <w:rsid w:val="00146B6A"/>
    <w:rsid w:val="00146C9D"/>
    <w:rsid w:val="00147318"/>
    <w:rsid w:val="00147A43"/>
    <w:rsid w:val="00156BE3"/>
    <w:rsid w:val="00157930"/>
    <w:rsid w:val="00172666"/>
    <w:rsid w:val="00175818"/>
    <w:rsid w:val="00185356"/>
    <w:rsid w:val="00186115"/>
    <w:rsid w:val="00190EFB"/>
    <w:rsid w:val="001918A6"/>
    <w:rsid w:val="00192634"/>
    <w:rsid w:val="0019680D"/>
    <w:rsid w:val="001A5351"/>
    <w:rsid w:val="001A7D3F"/>
    <w:rsid w:val="001B2002"/>
    <w:rsid w:val="001B4355"/>
    <w:rsid w:val="001B4BB9"/>
    <w:rsid w:val="001B5022"/>
    <w:rsid w:val="001C0980"/>
    <w:rsid w:val="001C1417"/>
    <w:rsid w:val="001C1F3E"/>
    <w:rsid w:val="001C4337"/>
    <w:rsid w:val="001C491C"/>
    <w:rsid w:val="001C7B9E"/>
    <w:rsid w:val="001D077F"/>
    <w:rsid w:val="001D1F02"/>
    <w:rsid w:val="001D68B7"/>
    <w:rsid w:val="001D6BF7"/>
    <w:rsid w:val="001E4DC6"/>
    <w:rsid w:val="001E6D9F"/>
    <w:rsid w:val="001F09A2"/>
    <w:rsid w:val="001F3DFD"/>
    <w:rsid w:val="001F45EC"/>
    <w:rsid w:val="001F797F"/>
    <w:rsid w:val="001F7A73"/>
    <w:rsid w:val="002011E9"/>
    <w:rsid w:val="00203578"/>
    <w:rsid w:val="00204A2C"/>
    <w:rsid w:val="002050B9"/>
    <w:rsid w:val="00205938"/>
    <w:rsid w:val="00206AA0"/>
    <w:rsid w:val="00207773"/>
    <w:rsid w:val="0021086C"/>
    <w:rsid w:val="00212D4D"/>
    <w:rsid w:val="0021329F"/>
    <w:rsid w:val="0021343D"/>
    <w:rsid w:val="0021427A"/>
    <w:rsid w:val="0021531E"/>
    <w:rsid w:val="00220B93"/>
    <w:rsid w:val="00221326"/>
    <w:rsid w:val="00221AD4"/>
    <w:rsid w:val="00231313"/>
    <w:rsid w:val="00232977"/>
    <w:rsid w:val="0023309C"/>
    <w:rsid w:val="0023345E"/>
    <w:rsid w:val="002346A2"/>
    <w:rsid w:val="00235637"/>
    <w:rsid w:val="002360FF"/>
    <w:rsid w:val="00237D8B"/>
    <w:rsid w:val="002470EC"/>
    <w:rsid w:val="0025462C"/>
    <w:rsid w:val="00255DC6"/>
    <w:rsid w:val="002611BD"/>
    <w:rsid w:val="0026240A"/>
    <w:rsid w:val="00263B39"/>
    <w:rsid w:val="0026548C"/>
    <w:rsid w:val="00270756"/>
    <w:rsid w:val="00271ACA"/>
    <w:rsid w:val="00271B14"/>
    <w:rsid w:val="00273D43"/>
    <w:rsid w:val="00275CD5"/>
    <w:rsid w:val="0027624B"/>
    <w:rsid w:val="00287EA3"/>
    <w:rsid w:val="00294090"/>
    <w:rsid w:val="00295B16"/>
    <w:rsid w:val="002971AF"/>
    <w:rsid w:val="002A223C"/>
    <w:rsid w:val="002A3D2F"/>
    <w:rsid w:val="002A5863"/>
    <w:rsid w:val="002A69CD"/>
    <w:rsid w:val="002A7EDD"/>
    <w:rsid w:val="002B0183"/>
    <w:rsid w:val="002B1EA6"/>
    <w:rsid w:val="002B2198"/>
    <w:rsid w:val="002B4470"/>
    <w:rsid w:val="002B4586"/>
    <w:rsid w:val="002B5CFA"/>
    <w:rsid w:val="002B681C"/>
    <w:rsid w:val="002C20C6"/>
    <w:rsid w:val="002C3056"/>
    <w:rsid w:val="002D0C80"/>
    <w:rsid w:val="002D3240"/>
    <w:rsid w:val="002E062A"/>
    <w:rsid w:val="002E38CA"/>
    <w:rsid w:val="002E4A3F"/>
    <w:rsid w:val="002E56B8"/>
    <w:rsid w:val="002E6B49"/>
    <w:rsid w:val="002E7EA8"/>
    <w:rsid w:val="002F553A"/>
    <w:rsid w:val="002F7366"/>
    <w:rsid w:val="002F76A3"/>
    <w:rsid w:val="00303884"/>
    <w:rsid w:val="003164C3"/>
    <w:rsid w:val="00317330"/>
    <w:rsid w:val="00321117"/>
    <w:rsid w:val="00324BC6"/>
    <w:rsid w:val="0032507F"/>
    <w:rsid w:val="00325148"/>
    <w:rsid w:val="00325803"/>
    <w:rsid w:val="00331FEA"/>
    <w:rsid w:val="00332872"/>
    <w:rsid w:val="00342B5C"/>
    <w:rsid w:val="003439FC"/>
    <w:rsid w:val="00344E08"/>
    <w:rsid w:val="0035044E"/>
    <w:rsid w:val="0035548D"/>
    <w:rsid w:val="00357B26"/>
    <w:rsid w:val="0036067A"/>
    <w:rsid w:val="00363622"/>
    <w:rsid w:val="0036782F"/>
    <w:rsid w:val="00372C1E"/>
    <w:rsid w:val="003730E1"/>
    <w:rsid w:val="003746E3"/>
    <w:rsid w:val="003776FF"/>
    <w:rsid w:val="0038463B"/>
    <w:rsid w:val="0039505A"/>
    <w:rsid w:val="003977E2"/>
    <w:rsid w:val="003A0FEC"/>
    <w:rsid w:val="003A76C8"/>
    <w:rsid w:val="003A79BE"/>
    <w:rsid w:val="003B2799"/>
    <w:rsid w:val="003B36A5"/>
    <w:rsid w:val="003C07E8"/>
    <w:rsid w:val="003C37CE"/>
    <w:rsid w:val="003C4586"/>
    <w:rsid w:val="003C474C"/>
    <w:rsid w:val="003D05FF"/>
    <w:rsid w:val="003D1AD5"/>
    <w:rsid w:val="003D38B4"/>
    <w:rsid w:val="003D7C6A"/>
    <w:rsid w:val="003E0437"/>
    <w:rsid w:val="003E14FE"/>
    <w:rsid w:val="003E3774"/>
    <w:rsid w:val="003E60D8"/>
    <w:rsid w:val="003F0BD7"/>
    <w:rsid w:val="003F7719"/>
    <w:rsid w:val="00405223"/>
    <w:rsid w:val="004100C0"/>
    <w:rsid w:val="00411FB3"/>
    <w:rsid w:val="0041258D"/>
    <w:rsid w:val="004153CA"/>
    <w:rsid w:val="004167B0"/>
    <w:rsid w:val="00416C87"/>
    <w:rsid w:val="004177FF"/>
    <w:rsid w:val="004217B5"/>
    <w:rsid w:val="00421F67"/>
    <w:rsid w:val="0042694D"/>
    <w:rsid w:val="004333A3"/>
    <w:rsid w:val="00436D0F"/>
    <w:rsid w:val="00441F68"/>
    <w:rsid w:val="004457CA"/>
    <w:rsid w:val="004539FA"/>
    <w:rsid w:val="004549C3"/>
    <w:rsid w:val="004579C9"/>
    <w:rsid w:val="00461FFD"/>
    <w:rsid w:val="004623A6"/>
    <w:rsid w:val="0046254F"/>
    <w:rsid w:val="004635CF"/>
    <w:rsid w:val="00463F60"/>
    <w:rsid w:val="004656A8"/>
    <w:rsid w:val="004664D2"/>
    <w:rsid w:val="004664E8"/>
    <w:rsid w:val="0046651D"/>
    <w:rsid w:val="00466851"/>
    <w:rsid w:val="00466ABB"/>
    <w:rsid w:val="00466C24"/>
    <w:rsid w:val="00467A85"/>
    <w:rsid w:val="004710C2"/>
    <w:rsid w:val="00472FE4"/>
    <w:rsid w:val="0047304A"/>
    <w:rsid w:val="00476DDD"/>
    <w:rsid w:val="00481060"/>
    <w:rsid w:val="00483F66"/>
    <w:rsid w:val="004845C8"/>
    <w:rsid w:val="00485AA1"/>
    <w:rsid w:val="00493071"/>
    <w:rsid w:val="00496B4C"/>
    <w:rsid w:val="004A0518"/>
    <w:rsid w:val="004A1988"/>
    <w:rsid w:val="004A5EE0"/>
    <w:rsid w:val="004A7A7E"/>
    <w:rsid w:val="004B09DE"/>
    <w:rsid w:val="004B1233"/>
    <w:rsid w:val="004B17FD"/>
    <w:rsid w:val="004B2774"/>
    <w:rsid w:val="004B4391"/>
    <w:rsid w:val="004B68AB"/>
    <w:rsid w:val="004B6AE0"/>
    <w:rsid w:val="004B7A98"/>
    <w:rsid w:val="004C0E62"/>
    <w:rsid w:val="004C7F65"/>
    <w:rsid w:val="004D1517"/>
    <w:rsid w:val="004D171B"/>
    <w:rsid w:val="004D1BD1"/>
    <w:rsid w:val="004D2505"/>
    <w:rsid w:val="004D2B6F"/>
    <w:rsid w:val="004D34E8"/>
    <w:rsid w:val="004D755C"/>
    <w:rsid w:val="004E08FC"/>
    <w:rsid w:val="004E0B05"/>
    <w:rsid w:val="004E0C72"/>
    <w:rsid w:val="004E1B5F"/>
    <w:rsid w:val="004E52C5"/>
    <w:rsid w:val="004E5F95"/>
    <w:rsid w:val="004E72E3"/>
    <w:rsid w:val="004F2653"/>
    <w:rsid w:val="004F4B47"/>
    <w:rsid w:val="004F6E9F"/>
    <w:rsid w:val="0050156F"/>
    <w:rsid w:val="00502996"/>
    <w:rsid w:val="00503441"/>
    <w:rsid w:val="00504DC3"/>
    <w:rsid w:val="00506078"/>
    <w:rsid w:val="005079FC"/>
    <w:rsid w:val="0051589B"/>
    <w:rsid w:val="00515C51"/>
    <w:rsid w:val="00520CE8"/>
    <w:rsid w:val="00520F21"/>
    <w:rsid w:val="00523AC9"/>
    <w:rsid w:val="005258B0"/>
    <w:rsid w:val="00531996"/>
    <w:rsid w:val="00533BAF"/>
    <w:rsid w:val="00533E72"/>
    <w:rsid w:val="00536A88"/>
    <w:rsid w:val="00536FDC"/>
    <w:rsid w:val="005375D3"/>
    <w:rsid w:val="005377E7"/>
    <w:rsid w:val="005472E2"/>
    <w:rsid w:val="0054745C"/>
    <w:rsid w:val="005517DF"/>
    <w:rsid w:val="0055224E"/>
    <w:rsid w:val="00552514"/>
    <w:rsid w:val="00552EE9"/>
    <w:rsid w:val="0055331E"/>
    <w:rsid w:val="005537A8"/>
    <w:rsid w:val="00554483"/>
    <w:rsid w:val="005547B4"/>
    <w:rsid w:val="00560497"/>
    <w:rsid w:val="00566F03"/>
    <w:rsid w:val="00572BF3"/>
    <w:rsid w:val="00575871"/>
    <w:rsid w:val="00577B1B"/>
    <w:rsid w:val="005802AD"/>
    <w:rsid w:val="00584D17"/>
    <w:rsid w:val="005860AC"/>
    <w:rsid w:val="00586919"/>
    <w:rsid w:val="00587DFF"/>
    <w:rsid w:val="00591AA6"/>
    <w:rsid w:val="00592254"/>
    <w:rsid w:val="00592C30"/>
    <w:rsid w:val="00594D98"/>
    <w:rsid w:val="005A3784"/>
    <w:rsid w:val="005A403A"/>
    <w:rsid w:val="005A58DC"/>
    <w:rsid w:val="005A6F62"/>
    <w:rsid w:val="005B67C1"/>
    <w:rsid w:val="005B7911"/>
    <w:rsid w:val="005B7E27"/>
    <w:rsid w:val="005C16DE"/>
    <w:rsid w:val="005C1BDD"/>
    <w:rsid w:val="005C4A0C"/>
    <w:rsid w:val="005C6423"/>
    <w:rsid w:val="005D1ABF"/>
    <w:rsid w:val="005D474C"/>
    <w:rsid w:val="005D7BAA"/>
    <w:rsid w:val="005E0BF9"/>
    <w:rsid w:val="005E0CDB"/>
    <w:rsid w:val="005E23E5"/>
    <w:rsid w:val="005E2A0C"/>
    <w:rsid w:val="005E3025"/>
    <w:rsid w:val="005E4C67"/>
    <w:rsid w:val="005F233D"/>
    <w:rsid w:val="005F29FB"/>
    <w:rsid w:val="005F3D95"/>
    <w:rsid w:val="005F75D0"/>
    <w:rsid w:val="0060480C"/>
    <w:rsid w:val="00605E7B"/>
    <w:rsid w:val="00606B0F"/>
    <w:rsid w:val="006108A6"/>
    <w:rsid w:val="006137D6"/>
    <w:rsid w:val="00614399"/>
    <w:rsid w:val="00621B9C"/>
    <w:rsid w:val="00622CE5"/>
    <w:rsid w:val="0062305E"/>
    <w:rsid w:val="0062351A"/>
    <w:rsid w:val="00623580"/>
    <w:rsid w:val="0062382B"/>
    <w:rsid w:val="00626C00"/>
    <w:rsid w:val="00631214"/>
    <w:rsid w:val="006404AE"/>
    <w:rsid w:val="006424E9"/>
    <w:rsid w:val="0064260A"/>
    <w:rsid w:val="00644A9F"/>
    <w:rsid w:val="00646E07"/>
    <w:rsid w:val="00647ACC"/>
    <w:rsid w:val="006516AF"/>
    <w:rsid w:val="0066096C"/>
    <w:rsid w:val="00661CE0"/>
    <w:rsid w:val="006631EC"/>
    <w:rsid w:val="00663243"/>
    <w:rsid w:val="00665FAF"/>
    <w:rsid w:val="0066744A"/>
    <w:rsid w:val="0066768F"/>
    <w:rsid w:val="00667E38"/>
    <w:rsid w:val="006874F7"/>
    <w:rsid w:val="00693ED8"/>
    <w:rsid w:val="006944F1"/>
    <w:rsid w:val="00696DE6"/>
    <w:rsid w:val="00697C27"/>
    <w:rsid w:val="00697C2E"/>
    <w:rsid w:val="006A1FFD"/>
    <w:rsid w:val="006A60A8"/>
    <w:rsid w:val="006A6245"/>
    <w:rsid w:val="006A72E5"/>
    <w:rsid w:val="006B0D35"/>
    <w:rsid w:val="006B2925"/>
    <w:rsid w:val="006B2E0D"/>
    <w:rsid w:val="006B3AC6"/>
    <w:rsid w:val="006B5346"/>
    <w:rsid w:val="006B77B2"/>
    <w:rsid w:val="006C0636"/>
    <w:rsid w:val="006C4DA1"/>
    <w:rsid w:val="006C55F9"/>
    <w:rsid w:val="006C5797"/>
    <w:rsid w:val="006D3952"/>
    <w:rsid w:val="006D51D1"/>
    <w:rsid w:val="006D6E1F"/>
    <w:rsid w:val="006D7172"/>
    <w:rsid w:val="006D71D0"/>
    <w:rsid w:val="006E1CCC"/>
    <w:rsid w:val="006E43A5"/>
    <w:rsid w:val="006E52CE"/>
    <w:rsid w:val="006E5592"/>
    <w:rsid w:val="006E5F2F"/>
    <w:rsid w:val="006E637B"/>
    <w:rsid w:val="006E6496"/>
    <w:rsid w:val="006E6DCB"/>
    <w:rsid w:val="006E7415"/>
    <w:rsid w:val="006F7417"/>
    <w:rsid w:val="0070039A"/>
    <w:rsid w:val="00700AB9"/>
    <w:rsid w:val="0070546F"/>
    <w:rsid w:val="00715B71"/>
    <w:rsid w:val="007237B5"/>
    <w:rsid w:val="00724EB3"/>
    <w:rsid w:val="00725A8F"/>
    <w:rsid w:val="00726512"/>
    <w:rsid w:val="00730A2E"/>
    <w:rsid w:val="00732B87"/>
    <w:rsid w:val="00732E7B"/>
    <w:rsid w:val="00733218"/>
    <w:rsid w:val="00737193"/>
    <w:rsid w:val="00740C7D"/>
    <w:rsid w:val="007426B0"/>
    <w:rsid w:val="0074303C"/>
    <w:rsid w:val="0074422D"/>
    <w:rsid w:val="00746244"/>
    <w:rsid w:val="007521A1"/>
    <w:rsid w:val="0075270E"/>
    <w:rsid w:val="00753458"/>
    <w:rsid w:val="007565A5"/>
    <w:rsid w:val="007565A8"/>
    <w:rsid w:val="00757CB4"/>
    <w:rsid w:val="00760891"/>
    <w:rsid w:val="00761F78"/>
    <w:rsid w:val="00762DB7"/>
    <w:rsid w:val="0076586A"/>
    <w:rsid w:val="00766BEC"/>
    <w:rsid w:val="00771A2B"/>
    <w:rsid w:val="00772B6E"/>
    <w:rsid w:val="0077508B"/>
    <w:rsid w:val="0077798F"/>
    <w:rsid w:val="007829D2"/>
    <w:rsid w:val="00783074"/>
    <w:rsid w:val="0078522D"/>
    <w:rsid w:val="007A0B53"/>
    <w:rsid w:val="007A6BF2"/>
    <w:rsid w:val="007A70FC"/>
    <w:rsid w:val="007B3C26"/>
    <w:rsid w:val="007B3E37"/>
    <w:rsid w:val="007B634A"/>
    <w:rsid w:val="007B6C9B"/>
    <w:rsid w:val="007B7D12"/>
    <w:rsid w:val="007C5139"/>
    <w:rsid w:val="007C5186"/>
    <w:rsid w:val="007C57BD"/>
    <w:rsid w:val="007C583A"/>
    <w:rsid w:val="007C5D79"/>
    <w:rsid w:val="007C609F"/>
    <w:rsid w:val="007C6E00"/>
    <w:rsid w:val="007D031A"/>
    <w:rsid w:val="007D34FD"/>
    <w:rsid w:val="007D639C"/>
    <w:rsid w:val="007E16FA"/>
    <w:rsid w:val="007E6414"/>
    <w:rsid w:val="007F21EC"/>
    <w:rsid w:val="007F28EA"/>
    <w:rsid w:val="007F5FA4"/>
    <w:rsid w:val="007F6AB1"/>
    <w:rsid w:val="007F70E8"/>
    <w:rsid w:val="00801A8B"/>
    <w:rsid w:val="00801BBF"/>
    <w:rsid w:val="008026A3"/>
    <w:rsid w:val="00803163"/>
    <w:rsid w:val="00803920"/>
    <w:rsid w:val="00804052"/>
    <w:rsid w:val="008103D9"/>
    <w:rsid w:val="00813337"/>
    <w:rsid w:val="00815C50"/>
    <w:rsid w:val="008167E9"/>
    <w:rsid w:val="00816870"/>
    <w:rsid w:val="00816FA9"/>
    <w:rsid w:val="008215CB"/>
    <w:rsid w:val="00822A22"/>
    <w:rsid w:val="00825D10"/>
    <w:rsid w:val="0082636C"/>
    <w:rsid w:val="00826C8A"/>
    <w:rsid w:val="00834506"/>
    <w:rsid w:val="00834E7E"/>
    <w:rsid w:val="00840261"/>
    <w:rsid w:val="008431A4"/>
    <w:rsid w:val="00843ECB"/>
    <w:rsid w:val="0085243B"/>
    <w:rsid w:val="008528EB"/>
    <w:rsid w:val="008574B7"/>
    <w:rsid w:val="008576FB"/>
    <w:rsid w:val="00857993"/>
    <w:rsid w:val="00860517"/>
    <w:rsid w:val="00861B78"/>
    <w:rsid w:val="00862A22"/>
    <w:rsid w:val="008640FA"/>
    <w:rsid w:val="0086433A"/>
    <w:rsid w:val="00867B3B"/>
    <w:rsid w:val="00870403"/>
    <w:rsid w:val="0087533D"/>
    <w:rsid w:val="00875CBE"/>
    <w:rsid w:val="00876989"/>
    <w:rsid w:val="008813F4"/>
    <w:rsid w:val="008844CC"/>
    <w:rsid w:val="00884802"/>
    <w:rsid w:val="00893A51"/>
    <w:rsid w:val="008951C9"/>
    <w:rsid w:val="008A3C3C"/>
    <w:rsid w:val="008A525C"/>
    <w:rsid w:val="008A6F40"/>
    <w:rsid w:val="008B459B"/>
    <w:rsid w:val="008B72D7"/>
    <w:rsid w:val="008C0D47"/>
    <w:rsid w:val="008C247E"/>
    <w:rsid w:val="008C5285"/>
    <w:rsid w:val="008C7921"/>
    <w:rsid w:val="008D1AD3"/>
    <w:rsid w:val="008D2CAD"/>
    <w:rsid w:val="008D4F31"/>
    <w:rsid w:val="008F159E"/>
    <w:rsid w:val="008F6C53"/>
    <w:rsid w:val="00903B3B"/>
    <w:rsid w:val="00904C53"/>
    <w:rsid w:val="00910C25"/>
    <w:rsid w:val="009116D1"/>
    <w:rsid w:val="00911CE2"/>
    <w:rsid w:val="0091229C"/>
    <w:rsid w:val="00921E69"/>
    <w:rsid w:val="00924A8D"/>
    <w:rsid w:val="00924DE8"/>
    <w:rsid w:val="009255D9"/>
    <w:rsid w:val="009302E0"/>
    <w:rsid w:val="00934D21"/>
    <w:rsid w:val="00936D7E"/>
    <w:rsid w:val="00942DCA"/>
    <w:rsid w:val="00944607"/>
    <w:rsid w:val="00946242"/>
    <w:rsid w:val="00947BCD"/>
    <w:rsid w:val="009504D0"/>
    <w:rsid w:val="00956B7D"/>
    <w:rsid w:val="00956D59"/>
    <w:rsid w:val="0096675D"/>
    <w:rsid w:val="0096754A"/>
    <w:rsid w:val="00967ED3"/>
    <w:rsid w:val="00971913"/>
    <w:rsid w:val="00972D16"/>
    <w:rsid w:val="00973049"/>
    <w:rsid w:val="009733F4"/>
    <w:rsid w:val="0097370D"/>
    <w:rsid w:val="00973775"/>
    <w:rsid w:val="00976057"/>
    <w:rsid w:val="00977174"/>
    <w:rsid w:val="009777AD"/>
    <w:rsid w:val="00985898"/>
    <w:rsid w:val="0099293C"/>
    <w:rsid w:val="00992B62"/>
    <w:rsid w:val="00993E0B"/>
    <w:rsid w:val="00995949"/>
    <w:rsid w:val="009967FF"/>
    <w:rsid w:val="009A343D"/>
    <w:rsid w:val="009A3F9A"/>
    <w:rsid w:val="009A4D75"/>
    <w:rsid w:val="009A65F4"/>
    <w:rsid w:val="009A6F85"/>
    <w:rsid w:val="009A736B"/>
    <w:rsid w:val="009B1553"/>
    <w:rsid w:val="009B2791"/>
    <w:rsid w:val="009B378B"/>
    <w:rsid w:val="009C39DC"/>
    <w:rsid w:val="009C4976"/>
    <w:rsid w:val="009C6D93"/>
    <w:rsid w:val="009C7311"/>
    <w:rsid w:val="009D509B"/>
    <w:rsid w:val="009D66D3"/>
    <w:rsid w:val="009E0C44"/>
    <w:rsid w:val="009E1A91"/>
    <w:rsid w:val="009E228E"/>
    <w:rsid w:val="009E296F"/>
    <w:rsid w:val="009E6748"/>
    <w:rsid w:val="009E6E5F"/>
    <w:rsid w:val="009E6EF9"/>
    <w:rsid w:val="009E7737"/>
    <w:rsid w:val="009E7B9D"/>
    <w:rsid w:val="009E7F82"/>
    <w:rsid w:val="009F18FB"/>
    <w:rsid w:val="009F1E28"/>
    <w:rsid w:val="009F3A0C"/>
    <w:rsid w:val="009F6557"/>
    <w:rsid w:val="00A019EE"/>
    <w:rsid w:val="00A0594F"/>
    <w:rsid w:val="00A07072"/>
    <w:rsid w:val="00A076D6"/>
    <w:rsid w:val="00A1255C"/>
    <w:rsid w:val="00A131F6"/>
    <w:rsid w:val="00A14CE7"/>
    <w:rsid w:val="00A16575"/>
    <w:rsid w:val="00A17B37"/>
    <w:rsid w:val="00A20212"/>
    <w:rsid w:val="00A202B6"/>
    <w:rsid w:val="00A2125B"/>
    <w:rsid w:val="00A23320"/>
    <w:rsid w:val="00A26443"/>
    <w:rsid w:val="00A273A8"/>
    <w:rsid w:val="00A31D02"/>
    <w:rsid w:val="00A40FB5"/>
    <w:rsid w:val="00A51CEF"/>
    <w:rsid w:val="00A54687"/>
    <w:rsid w:val="00A54C36"/>
    <w:rsid w:val="00A5787C"/>
    <w:rsid w:val="00A613DB"/>
    <w:rsid w:val="00A6188C"/>
    <w:rsid w:val="00A62280"/>
    <w:rsid w:val="00A62EC7"/>
    <w:rsid w:val="00A6449E"/>
    <w:rsid w:val="00A70E4F"/>
    <w:rsid w:val="00A70F5F"/>
    <w:rsid w:val="00A71C17"/>
    <w:rsid w:val="00A733D1"/>
    <w:rsid w:val="00A80C68"/>
    <w:rsid w:val="00A87B49"/>
    <w:rsid w:val="00A92B97"/>
    <w:rsid w:val="00A96DA2"/>
    <w:rsid w:val="00AA3A34"/>
    <w:rsid w:val="00AA3C34"/>
    <w:rsid w:val="00AA5C9A"/>
    <w:rsid w:val="00AB0B9A"/>
    <w:rsid w:val="00AB167A"/>
    <w:rsid w:val="00AB24CA"/>
    <w:rsid w:val="00AB2B16"/>
    <w:rsid w:val="00AB416D"/>
    <w:rsid w:val="00AB57E2"/>
    <w:rsid w:val="00AC3A6B"/>
    <w:rsid w:val="00AC6C2E"/>
    <w:rsid w:val="00AC6F5A"/>
    <w:rsid w:val="00AD354E"/>
    <w:rsid w:val="00AD5832"/>
    <w:rsid w:val="00AD5AA6"/>
    <w:rsid w:val="00AE11EA"/>
    <w:rsid w:val="00AE1557"/>
    <w:rsid w:val="00AE7C53"/>
    <w:rsid w:val="00AF2FC2"/>
    <w:rsid w:val="00AF49F3"/>
    <w:rsid w:val="00AF4B01"/>
    <w:rsid w:val="00AF5B57"/>
    <w:rsid w:val="00AF5EDB"/>
    <w:rsid w:val="00B00491"/>
    <w:rsid w:val="00B0082E"/>
    <w:rsid w:val="00B0591B"/>
    <w:rsid w:val="00B076DA"/>
    <w:rsid w:val="00B12F00"/>
    <w:rsid w:val="00B13CF9"/>
    <w:rsid w:val="00B14E56"/>
    <w:rsid w:val="00B15593"/>
    <w:rsid w:val="00B1580D"/>
    <w:rsid w:val="00B17C72"/>
    <w:rsid w:val="00B2010B"/>
    <w:rsid w:val="00B21F5A"/>
    <w:rsid w:val="00B2367F"/>
    <w:rsid w:val="00B27707"/>
    <w:rsid w:val="00B30455"/>
    <w:rsid w:val="00B32309"/>
    <w:rsid w:val="00B34811"/>
    <w:rsid w:val="00B37855"/>
    <w:rsid w:val="00B41FC0"/>
    <w:rsid w:val="00B4285A"/>
    <w:rsid w:val="00B44083"/>
    <w:rsid w:val="00B549DC"/>
    <w:rsid w:val="00B54AD7"/>
    <w:rsid w:val="00B575BE"/>
    <w:rsid w:val="00B6416A"/>
    <w:rsid w:val="00B65548"/>
    <w:rsid w:val="00B6675F"/>
    <w:rsid w:val="00B70471"/>
    <w:rsid w:val="00B706BE"/>
    <w:rsid w:val="00B71898"/>
    <w:rsid w:val="00B71B19"/>
    <w:rsid w:val="00B7330C"/>
    <w:rsid w:val="00B75744"/>
    <w:rsid w:val="00B757D4"/>
    <w:rsid w:val="00B77131"/>
    <w:rsid w:val="00B775FE"/>
    <w:rsid w:val="00B8007E"/>
    <w:rsid w:val="00B818F2"/>
    <w:rsid w:val="00B87660"/>
    <w:rsid w:val="00B87A6D"/>
    <w:rsid w:val="00B92826"/>
    <w:rsid w:val="00B94A6C"/>
    <w:rsid w:val="00B95B29"/>
    <w:rsid w:val="00B97A8D"/>
    <w:rsid w:val="00BA3661"/>
    <w:rsid w:val="00BB0F58"/>
    <w:rsid w:val="00BB3B2F"/>
    <w:rsid w:val="00BB437B"/>
    <w:rsid w:val="00BB4623"/>
    <w:rsid w:val="00BB48AC"/>
    <w:rsid w:val="00BB5416"/>
    <w:rsid w:val="00BB70B3"/>
    <w:rsid w:val="00BB7B8B"/>
    <w:rsid w:val="00BC0343"/>
    <w:rsid w:val="00BC23D2"/>
    <w:rsid w:val="00BC4420"/>
    <w:rsid w:val="00BC47CD"/>
    <w:rsid w:val="00BC4B04"/>
    <w:rsid w:val="00BD075C"/>
    <w:rsid w:val="00BD4B02"/>
    <w:rsid w:val="00BD4BA7"/>
    <w:rsid w:val="00BD5077"/>
    <w:rsid w:val="00BD6420"/>
    <w:rsid w:val="00BE0327"/>
    <w:rsid w:val="00BE29B8"/>
    <w:rsid w:val="00BE3940"/>
    <w:rsid w:val="00BE3F3D"/>
    <w:rsid w:val="00BE69E2"/>
    <w:rsid w:val="00BE7046"/>
    <w:rsid w:val="00BE79BC"/>
    <w:rsid w:val="00BF1F8C"/>
    <w:rsid w:val="00BF2DAB"/>
    <w:rsid w:val="00BF3744"/>
    <w:rsid w:val="00BF6BE1"/>
    <w:rsid w:val="00C024FD"/>
    <w:rsid w:val="00C02681"/>
    <w:rsid w:val="00C041C2"/>
    <w:rsid w:val="00C045C4"/>
    <w:rsid w:val="00C05A3B"/>
    <w:rsid w:val="00C066E7"/>
    <w:rsid w:val="00C079B5"/>
    <w:rsid w:val="00C117C3"/>
    <w:rsid w:val="00C13434"/>
    <w:rsid w:val="00C15CF8"/>
    <w:rsid w:val="00C16097"/>
    <w:rsid w:val="00C2106A"/>
    <w:rsid w:val="00C2639C"/>
    <w:rsid w:val="00C27B4F"/>
    <w:rsid w:val="00C308CD"/>
    <w:rsid w:val="00C30F50"/>
    <w:rsid w:val="00C313C2"/>
    <w:rsid w:val="00C4207D"/>
    <w:rsid w:val="00C4216C"/>
    <w:rsid w:val="00C4788F"/>
    <w:rsid w:val="00C47C4D"/>
    <w:rsid w:val="00C50A0E"/>
    <w:rsid w:val="00C51BE2"/>
    <w:rsid w:val="00C52483"/>
    <w:rsid w:val="00C55228"/>
    <w:rsid w:val="00C60071"/>
    <w:rsid w:val="00C6114A"/>
    <w:rsid w:val="00C63DA4"/>
    <w:rsid w:val="00C65692"/>
    <w:rsid w:val="00C74314"/>
    <w:rsid w:val="00C80D82"/>
    <w:rsid w:val="00C82AC3"/>
    <w:rsid w:val="00C869C2"/>
    <w:rsid w:val="00C93484"/>
    <w:rsid w:val="00CA0367"/>
    <w:rsid w:val="00CA0A1F"/>
    <w:rsid w:val="00CA226D"/>
    <w:rsid w:val="00CA4A22"/>
    <w:rsid w:val="00CA69E2"/>
    <w:rsid w:val="00CB05EA"/>
    <w:rsid w:val="00CB1181"/>
    <w:rsid w:val="00CB30A8"/>
    <w:rsid w:val="00CB4116"/>
    <w:rsid w:val="00CB48AE"/>
    <w:rsid w:val="00CC149C"/>
    <w:rsid w:val="00CC14CB"/>
    <w:rsid w:val="00CC3124"/>
    <w:rsid w:val="00CC3657"/>
    <w:rsid w:val="00CD338A"/>
    <w:rsid w:val="00CD57DC"/>
    <w:rsid w:val="00CE2411"/>
    <w:rsid w:val="00CE33D2"/>
    <w:rsid w:val="00CE4E3C"/>
    <w:rsid w:val="00CE5FD0"/>
    <w:rsid w:val="00CE73C4"/>
    <w:rsid w:val="00CF02EA"/>
    <w:rsid w:val="00CF43B9"/>
    <w:rsid w:val="00CF5FBD"/>
    <w:rsid w:val="00CF6021"/>
    <w:rsid w:val="00CF6502"/>
    <w:rsid w:val="00D02A34"/>
    <w:rsid w:val="00D03553"/>
    <w:rsid w:val="00D05202"/>
    <w:rsid w:val="00D05337"/>
    <w:rsid w:val="00D070FF"/>
    <w:rsid w:val="00D12226"/>
    <w:rsid w:val="00D161C3"/>
    <w:rsid w:val="00D16CD4"/>
    <w:rsid w:val="00D21734"/>
    <w:rsid w:val="00D21E37"/>
    <w:rsid w:val="00D2298A"/>
    <w:rsid w:val="00D25FE8"/>
    <w:rsid w:val="00D306F0"/>
    <w:rsid w:val="00D31BA7"/>
    <w:rsid w:val="00D37257"/>
    <w:rsid w:val="00D37668"/>
    <w:rsid w:val="00D3790E"/>
    <w:rsid w:val="00D40B3C"/>
    <w:rsid w:val="00D418A2"/>
    <w:rsid w:val="00D42D21"/>
    <w:rsid w:val="00D4314D"/>
    <w:rsid w:val="00D46CBD"/>
    <w:rsid w:val="00D474DA"/>
    <w:rsid w:val="00D4779E"/>
    <w:rsid w:val="00D508A7"/>
    <w:rsid w:val="00D5268D"/>
    <w:rsid w:val="00D53387"/>
    <w:rsid w:val="00D54B29"/>
    <w:rsid w:val="00D54DD4"/>
    <w:rsid w:val="00D566B5"/>
    <w:rsid w:val="00D67D8F"/>
    <w:rsid w:val="00D70263"/>
    <w:rsid w:val="00D714A2"/>
    <w:rsid w:val="00D73B6F"/>
    <w:rsid w:val="00D76EB6"/>
    <w:rsid w:val="00D803B4"/>
    <w:rsid w:val="00D8205C"/>
    <w:rsid w:val="00D834D3"/>
    <w:rsid w:val="00D86CDF"/>
    <w:rsid w:val="00D87884"/>
    <w:rsid w:val="00D878E6"/>
    <w:rsid w:val="00D916E0"/>
    <w:rsid w:val="00D9330A"/>
    <w:rsid w:val="00D94510"/>
    <w:rsid w:val="00D95437"/>
    <w:rsid w:val="00D96BA0"/>
    <w:rsid w:val="00D9765E"/>
    <w:rsid w:val="00DA1E37"/>
    <w:rsid w:val="00DA4FF1"/>
    <w:rsid w:val="00DA6913"/>
    <w:rsid w:val="00DB042A"/>
    <w:rsid w:val="00DB5A06"/>
    <w:rsid w:val="00DB76C8"/>
    <w:rsid w:val="00DB7F59"/>
    <w:rsid w:val="00DC0B29"/>
    <w:rsid w:val="00DC236B"/>
    <w:rsid w:val="00DC3518"/>
    <w:rsid w:val="00DD6582"/>
    <w:rsid w:val="00DE081C"/>
    <w:rsid w:val="00DE153F"/>
    <w:rsid w:val="00DE2C48"/>
    <w:rsid w:val="00DE5F5E"/>
    <w:rsid w:val="00DE60A7"/>
    <w:rsid w:val="00DE6A61"/>
    <w:rsid w:val="00DE6E17"/>
    <w:rsid w:val="00DF0444"/>
    <w:rsid w:val="00DF19B1"/>
    <w:rsid w:val="00DF42CC"/>
    <w:rsid w:val="00DF4D4F"/>
    <w:rsid w:val="00DF7480"/>
    <w:rsid w:val="00E01912"/>
    <w:rsid w:val="00E024CA"/>
    <w:rsid w:val="00E0380E"/>
    <w:rsid w:val="00E05BFC"/>
    <w:rsid w:val="00E05EC3"/>
    <w:rsid w:val="00E1032F"/>
    <w:rsid w:val="00E115CC"/>
    <w:rsid w:val="00E13892"/>
    <w:rsid w:val="00E16DAA"/>
    <w:rsid w:val="00E2026B"/>
    <w:rsid w:val="00E26F01"/>
    <w:rsid w:val="00E2707E"/>
    <w:rsid w:val="00E319DF"/>
    <w:rsid w:val="00E32880"/>
    <w:rsid w:val="00E33025"/>
    <w:rsid w:val="00E333B1"/>
    <w:rsid w:val="00E3575C"/>
    <w:rsid w:val="00E4034D"/>
    <w:rsid w:val="00E43C21"/>
    <w:rsid w:val="00E47380"/>
    <w:rsid w:val="00E47A71"/>
    <w:rsid w:val="00E50040"/>
    <w:rsid w:val="00E603DD"/>
    <w:rsid w:val="00E66CA0"/>
    <w:rsid w:val="00E720ED"/>
    <w:rsid w:val="00E731A5"/>
    <w:rsid w:val="00E75785"/>
    <w:rsid w:val="00E76F7B"/>
    <w:rsid w:val="00E772DD"/>
    <w:rsid w:val="00E777B9"/>
    <w:rsid w:val="00E80061"/>
    <w:rsid w:val="00E9115C"/>
    <w:rsid w:val="00E92189"/>
    <w:rsid w:val="00EA1181"/>
    <w:rsid w:val="00EA1E0C"/>
    <w:rsid w:val="00EA2371"/>
    <w:rsid w:val="00EA532C"/>
    <w:rsid w:val="00EA56AB"/>
    <w:rsid w:val="00EA678D"/>
    <w:rsid w:val="00EB154B"/>
    <w:rsid w:val="00EB1E30"/>
    <w:rsid w:val="00EB2983"/>
    <w:rsid w:val="00EB3C27"/>
    <w:rsid w:val="00EB4719"/>
    <w:rsid w:val="00EB5C5D"/>
    <w:rsid w:val="00EB60E6"/>
    <w:rsid w:val="00EC27F8"/>
    <w:rsid w:val="00EC51FC"/>
    <w:rsid w:val="00EC5EB1"/>
    <w:rsid w:val="00EC613E"/>
    <w:rsid w:val="00EC66BB"/>
    <w:rsid w:val="00EC7483"/>
    <w:rsid w:val="00EC76D0"/>
    <w:rsid w:val="00EC7B44"/>
    <w:rsid w:val="00ED264D"/>
    <w:rsid w:val="00ED4964"/>
    <w:rsid w:val="00ED6C6F"/>
    <w:rsid w:val="00ED77CC"/>
    <w:rsid w:val="00EE1256"/>
    <w:rsid w:val="00EE20C5"/>
    <w:rsid w:val="00EE5138"/>
    <w:rsid w:val="00EF1C57"/>
    <w:rsid w:val="00EF58B6"/>
    <w:rsid w:val="00EF5BF9"/>
    <w:rsid w:val="00EF712B"/>
    <w:rsid w:val="00F0453C"/>
    <w:rsid w:val="00F064B1"/>
    <w:rsid w:val="00F074CA"/>
    <w:rsid w:val="00F11E20"/>
    <w:rsid w:val="00F11EF7"/>
    <w:rsid w:val="00F13965"/>
    <w:rsid w:val="00F14832"/>
    <w:rsid w:val="00F14F45"/>
    <w:rsid w:val="00F205DD"/>
    <w:rsid w:val="00F21526"/>
    <w:rsid w:val="00F22BD3"/>
    <w:rsid w:val="00F25B02"/>
    <w:rsid w:val="00F25F5D"/>
    <w:rsid w:val="00F2680D"/>
    <w:rsid w:val="00F33A8F"/>
    <w:rsid w:val="00F34C09"/>
    <w:rsid w:val="00F35647"/>
    <w:rsid w:val="00F40DC6"/>
    <w:rsid w:val="00F41D35"/>
    <w:rsid w:val="00F4559D"/>
    <w:rsid w:val="00F45938"/>
    <w:rsid w:val="00F4778E"/>
    <w:rsid w:val="00F5017F"/>
    <w:rsid w:val="00F5205D"/>
    <w:rsid w:val="00F52FBB"/>
    <w:rsid w:val="00F53B02"/>
    <w:rsid w:val="00F57329"/>
    <w:rsid w:val="00F60E60"/>
    <w:rsid w:val="00F61558"/>
    <w:rsid w:val="00F61F0E"/>
    <w:rsid w:val="00F6408C"/>
    <w:rsid w:val="00F65EE5"/>
    <w:rsid w:val="00F70CBD"/>
    <w:rsid w:val="00F722E0"/>
    <w:rsid w:val="00F74CF6"/>
    <w:rsid w:val="00F81F6C"/>
    <w:rsid w:val="00F8581F"/>
    <w:rsid w:val="00F86B8A"/>
    <w:rsid w:val="00F87222"/>
    <w:rsid w:val="00F9448F"/>
    <w:rsid w:val="00FA12F1"/>
    <w:rsid w:val="00FA2E02"/>
    <w:rsid w:val="00FA51DE"/>
    <w:rsid w:val="00FA7746"/>
    <w:rsid w:val="00FB23A9"/>
    <w:rsid w:val="00FC1649"/>
    <w:rsid w:val="00FC6F9F"/>
    <w:rsid w:val="00FD10D7"/>
    <w:rsid w:val="00FD205C"/>
    <w:rsid w:val="00FD35E4"/>
    <w:rsid w:val="00FD3A76"/>
    <w:rsid w:val="00FD440C"/>
    <w:rsid w:val="00FD566E"/>
    <w:rsid w:val="00FD6EC1"/>
    <w:rsid w:val="00FE09D3"/>
    <w:rsid w:val="00FE75F9"/>
    <w:rsid w:val="00FE7B81"/>
    <w:rsid w:val="00FF4818"/>
    <w:rsid w:val="00FF4BE1"/>
    <w:rsid w:val="00FF782B"/>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index heading" w:semiHidden="1"/>
    <w:lsdException w:name="caption" w:semiHidden="1" w:uiPriority="35" w:unhideWhenUsed="1" w:qFormat="1"/>
    <w:lsdException w:name="table of figures" w:semiHidden="1"/>
    <w:lsdException w:name="envelope return" w:semiHidden="1"/>
    <w:lsdException w:name="annotation reference" w:semiHidden="1" w:uiPriority="0"/>
    <w:lsdException w:name="line number" w:semiHidden="1"/>
    <w:lsdException w:name="page number"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0" w:qFormat="1"/>
    <w:lsdException w:name="Signature" w:semiHidden="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uiPriority="22"/>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1"/>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35"/>
    <w:qFormat/>
    <w:rsid w:val="005F29FB"/>
    <w:rPr>
      <w:b/>
      <w:bCs/>
      <w:sz w:val="18"/>
      <w:szCs w:val="18"/>
    </w:rPr>
  </w:style>
  <w:style w:type="paragraph" w:styleId="Rubrik">
    <w:name w:val="Title"/>
    <w:aliases w:val="Försättsblad Rubrik"/>
    <w:basedOn w:val="Normal"/>
    <w:next w:val="Normal"/>
    <w:link w:val="RubrikChar"/>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aliases w:val="Försättsblad Rubrik Char"/>
    <w:basedOn w:val="Standardstycketeckensnitt"/>
    <w:link w:val="Rubrik"/>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11"/>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11"/>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rsid w:val="005F29FB"/>
    <w:rPr>
      <w:b/>
      <w:bCs/>
      <w:color w:val="auto"/>
    </w:rPr>
  </w:style>
  <w:style w:type="character" w:styleId="Betoning">
    <w:name w:val="Emphasis"/>
    <w:basedOn w:val="Standardstycketeckensnitt"/>
    <w:uiPriority w:val="20"/>
    <w:qFormat/>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99"/>
    <w:qFormat/>
    <w:rsid w:val="000E2576"/>
    <w:pPr>
      <w:numPr>
        <w:numId w:val="2"/>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3"/>
      </w:numPr>
    </w:pPr>
    <w:rPr>
      <w:spacing w:val="-2"/>
    </w:rPr>
  </w:style>
  <w:style w:type="paragraph" w:customStyle="1" w:styleId="Numreradrubrik2">
    <w:name w:val="Numrerad rubrik 2"/>
    <w:basedOn w:val="Rubrik2"/>
    <w:next w:val="Normal"/>
    <w:uiPriority w:val="19"/>
    <w:qFormat/>
    <w:rsid w:val="000E2576"/>
    <w:pPr>
      <w:numPr>
        <w:ilvl w:val="1"/>
        <w:numId w:val="3"/>
      </w:numPr>
    </w:pPr>
    <w:rPr>
      <w:spacing w:val="-2"/>
    </w:rPr>
  </w:style>
  <w:style w:type="paragraph" w:customStyle="1" w:styleId="Numreradrubrik3">
    <w:name w:val="Numrerad rubrik 3"/>
    <w:basedOn w:val="Rubrik3"/>
    <w:next w:val="Normal"/>
    <w:uiPriority w:val="19"/>
    <w:qFormat/>
    <w:rsid w:val="00156BE3"/>
    <w:pPr>
      <w:numPr>
        <w:ilvl w:val="2"/>
        <w:numId w:val="3"/>
      </w:numPr>
    </w:pPr>
    <w:rPr>
      <w:spacing w:val="-2"/>
      <w:sz w:val="24"/>
    </w:rPr>
  </w:style>
  <w:style w:type="paragraph" w:customStyle="1" w:styleId="Numreradrubrik4">
    <w:name w:val="Numrerad rubrik 4"/>
    <w:basedOn w:val="Rubrik4"/>
    <w:next w:val="Normal"/>
    <w:uiPriority w:val="19"/>
    <w:qFormat/>
    <w:rsid w:val="00156BE3"/>
    <w:pPr>
      <w:numPr>
        <w:ilvl w:val="3"/>
        <w:numId w:val="3"/>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qFormat/>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uiPriority w:val="1"/>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character" w:customStyle="1" w:styleId="KommentarsmneChar">
    <w:name w:val="Kommentarsämne Char"/>
    <w:basedOn w:val="KommentarerChar"/>
    <w:link w:val="Kommentarsmne"/>
    <w:uiPriority w:val="99"/>
    <w:semiHidden/>
    <w:rsid w:val="009E1A91"/>
    <w:rPr>
      <w:rFonts w:ascii="Times New Roman" w:eastAsia="Times New Roman" w:hAnsi="Times New Roman"/>
      <w:b/>
      <w:bCs/>
      <w:color w:val="000000"/>
      <w:sz w:val="24"/>
      <w:lang w:val="en-GB" w:eastAsia="en-US"/>
    </w:rPr>
  </w:style>
  <w:style w:type="paragraph" w:styleId="Kommentarer">
    <w:name w:val="annotation text"/>
    <w:basedOn w:val="Normal"/>
    <w:link w:val="KommentarerChar"/>
    <w:rsid w:val="009E1A91"/>
    <w:pPr>
      <w:spacing w:line="240" w:lineRule="auto"/>
    </w:pPr>
  </w:style>
  <w:style w:type="character" w:customStyle="1" w:styleId="KommentarerChar">
    <w:name w:val="Kommentarer Char"/>
    <w:basedOn w:val="Standardstycketeckensnitt"/>
    <w:link w:val="Kommentarer"/>
    <w:rsid w:val="009E1A91"/>
  </w:style>
  <w:style w:type="paragraph" w:styleId="Kommentarsmne">
    <w:name w:val="annotation subject"/>
    <w:basedOn w:val="Kommentarer"/>
    <w:next w:val="Kommentarer"/>
    <w:link w:val="KommentarsmneChar"/>
    <w:uiPriority w:val="99"/>
    <w:semiHidden/>
    <w:unhideWhenUsed/>
    <w:rsid w:val="009E1A91"/>
    <w:pPr>
      <w:spacing w:after="0"/>
    </w:pPr>
    <w:rPr>
      <w:rFonts w:ascii="Times New Roman" w:eastAsia="Times New Roman" w:hAnsi="Times New Roman"/>
      <w:b/>
      <w:bCs/>
      <w:color w:val="000000"/>
      <w:sz w:val="24"/>
      <w:lang w:val="en-GB" w:eastAsia="en-US"/>
    </w:rPr>
  </w:style>
  <w:style w:type="character" w:customStyle="1" w:styleId="KommentarsmneChar1">
    <w:name w:val="Kommentarsämne Char1"/>
    <w:basedOn w:val="KommentarerChar"/>
    <w:uiPriority w:val="99"/>
    <w:semiHidden/>
    <w:rsid w:val="009E1A91"/>
    <w:rPr>
      <w:b/>
      <w:bCs/>
    </w:rPr>
  </w:style>
  <w:style w:type="paragraph" w:customStyle="1" w:styleId="TableText">
    <w:name w:val="Table Text"/>
    <w:basedOn w:val="Brdtext"/>
    <w:rsid w:val="00697C27"/>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character" w:customStyle="1" w:styleId="placeholder-inline-tasks">
    <w:name w:val="placeholder-inline-tasks"/>
    <w:basedOn w:val="Standardstycketeckensnitt"/>
    <w:rsid w:val="00493071"/>
  </w:style>
  <w:style w:type="character" w:styleId="Olstomnmnande">
    <w:name w:val="Unresolved Mention"/>
    <w:basedOn w:val="Standardstycketeckensnitt"/>
    <w:uiPriority w:val="99"/>
    <w:semiHidden/>
    <w:unhideWhenUsed/>
    <w:rsid w:val="00CC14CB"/>
    <w:rPr>
      <w:color w:val="605E5C"/>
      <w:shd w:val="clear" w:color="auto" w:fill="E1DFDD"/>
    </w:rPr>
  </w:style>
  <w:style w:type="paragraph" w:styleId="Normalwebb">
    <w:name w:val="Normal (Web)"/>
    <w:basedOn w:val="Normal"/>
    <w:uiPriority w:val="99"/>
    <w:unhideWhenUsed/>
    <w:rsid w:val="00BB0F58"/>
    <w:pPr>
      <w:spacing w:before="100" w:beforeAutospacing="1" w:after="100" w:afterAutospacing="1" w:line="240" w:lineRule="auto"/>
    </w:pPr>
    <w:rPr>
      <w:rFonts w:ascii="Times" w:eastAsia="Calibri" w:hAnsi="Times" w:cs="Times New Roman"/>
      <w:lang w:eastAsia="en-US"/>
    </w:rPr>
  </w:style>
  <w:style w:type="table" w:customStyle="1" w:styleId="TableNormal3">
    <w:name w:val="Table Normal3"/>
    <w:uiPriority w:val="2"/>
    <w:semiHidden/>
    <w:unhideWhenUsed/>
    <w:qFormat/>
    <w:rsid w:val="002A3D2F"/>
    <w:pPr>
      <w:widowControl w:val="0"/>
      <w:spacing w:after="0" w:line="240" w:lineRule="auto"/>
    </w:pPr>
    <w:rPr>
      <w:rFonts w:eastAsiaTheme="minorHAnsi"/>
      <w:sz w:val="22"/>
      <w:szCs w:val="22"/>
      <w:lang w:val="en-US" w:eastAsia="en-US"/>
    </w:rPr>
    <w:tblPr>
      <w:tblInd w:w="0" w:type="dxa"/>
      <w:tblCellMar>
        <w:top w:w="0" w:type="dxa"/>
        <w:left w:w="0" w:type="dxa"/>
        <w:bottom w:w="0" w:type="dxa"/>
        <w:right w:w="0" w:type="dxa"/>
      </w:tblCellMar>
    </w:tblPr>
  </w:style>
  <w:style w:type="character" w:styleId="AnvndHyperlnk">
    <w:name w:val="FollowedHyperlink"/>
    <w:basedOn w:val="Standardstycketeckensnitt"/>
    <w:uiPriority w:val="99"/>
    <w:unhideWhenUsed/>
    <w:rsid w:val="004D1BD1"/>
    <w:rPr>
      <w:color w:val="772059"/>
      <w:u w:val="single"/>
    </w:rPr>
  </w:style>
  <w:style w:type="paragraph" w:styleId="Ballongtext">
    <w:name w:val="Balloon Text"/>
    <w:basedOn w:val="Normal"/>
    <w:link w:val="BallongtextChar"/>
    <w:uiPriority w:val="99"/>
    <w:semiHidden/>
    <w:unhideWhenUsed/>
    <w:rsid w:val="004D1BD1"/>
    <w:pPr>
      <w:spacing w:after="0" w:line="240" w:lineRule="auto"/>
    </w:pPr>
    <w:rPr>
      <w:rFonts w:ascii="Tahoma" w:eastAsia="Calibri" w:hAnsi="Tahoma" w:cs="Tahoma"/>
      <w:sz w:val="16"/>
      <w:szCs w:val="16"/>
      <w:lang w:eastAsia="en-US"/>
    </w:rPr>
  </w:style>
  <w:style w:type="character" w:customStyle="1" w:styleId="BallongtextChar">
    <w:name w:val="Ballongtext Char"/>
    <w:basedOn w:val="Standardstycketeckensnitt"/>
    <w:link w:val="Ballongtext"/>
    <w:uiPriority w:val="99"/>
    <w:semiHidden/>
    <w:rsid w:val="004D1BD1"/>
    <w:rPr>
      <w:rFonts w:ascii="Tahoma" w:eastAsia="Calibri" w:hAnsi="Tahoma" w:cs="Tahoma"/>
      <w:sz w:val="16"/>
      <w:szCs w:val="16"/>
      <w:lang w:eastAsia="en-US"/>
    </w:rPr>
  </w:style>
  <w:style w:type="character" w:styleId="Sidnummer">
    <w:name w:val="page number"/>
    <w:rsid w:val="004D1BD1"/>
    <w:rPr>
      <w:rFonts w:ascii="Arial" w:hAnsi="Arial"/>
      <w:b/>
      <w:color w:val="1C1C1C"/>
      <w:sz w:val="14"/>
    </w:rPr>
  </w:style>
  <w:style w:type="paragraph" w:customStyle="1" w:styleId="FrsttsbladUnderrubrik">
    <w:name w:val="Försättsblad Underrubrik"/>
    <w:basedOn w:val="Normal"/>
    <w:next w:val="Brdtext"/>
    <w:link w:val="FrsttsbladUnderrubrikChar"/>
    <w:qFormat/>
    <w:rsid w:val="004D1BD1"/>
    <w:pPr>
      <w:spacing w:before="120" w:after="600" w:line="240" w:lineRule="auto"/>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4D1BD1"/>
    <w:rPr>
      <w:rFonts w:ascii="Arial" w:eastAsia="Times New Roman" w:hAnsi="Arial" w:cs="Arial"/>
      <w:sz w:val="28"/>
      <w:szCs w:val="28"/>
      <w:lang w:eastAsia="en-GB"/>
    </w:rPr>
  </w:style>
  <w:style w:type="character" w:customStyle="1" w:styleId="apple-converted-space">
    <w:name w:val="apple-converted-space"/>
    <w:basedOn w:val="Standardstycketeckensnitt"/>
    <w:rsid w:val="004D1BD1"/>
  </w:style>
  <w:style w:type="paragraph" w:customStyle="1" w:styleId="Default">
    <w:name w:val="Default"/>
    <w:rsid w:val="004D1BD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customStyle="1" w:styleId="BodyTextChar">
    <w:name w:val="Body Text Char"/>
    <w:basedOn w:val="Standardstycketeckensnitt"/>
    <w:rsid w:val="004D1BD1"/>
    <w:rPr>
      <w:rFonts w:ascii="Georgia" w:hAnsi="Georgia"/>
      <w:szCs w:val="22"/>
      <w:lang w:eastAsia="en-US"/>
    </w:rPr>
  </w:style>
  <w:style w:type="paragraph" w:customStyle="1" w:styleId="Rubrik2b">
    <w:name w:val="Rubrik 2b"/>
    <w:basedOn w:val="Rubrik1"/>
    <w:uiPriority w:val="1"/>
    <w:qFormat/>
    <w:rsid w:val="004D1BD1"/>
    <w:pPr>
      <w:keepNext w:val="0"/>
      <w:keepLines w:val="0"/>
      <w:widowControl w:val="0"/>
      <w:tabs>
        <w:tab w:val="left" w:pos="1299"/>
      </w:tabs>
      <w:spacing w:before="69" w:after="0"/>
      <w:ind w:left="792" w:hanging="432"/>
      <w:contextualSpacing w:val="0"/>
    </w:pPr>
    <w:rPr>
      <w:rFonts w:ascii="Arial" w:eastAsia="Arial" w:hAnsi="Arial" w:cstheme="minorBidi"/>
      <w:bCs/>
      <w:sz w:val="24"/>
      <w:szCs w:val="24"/>
      <w:lang w:val="sv-SE" w:eastAsia="en-US"/>
    </w:rPr>
  </w:style>
  <w:style w:type="paragraph" w:customStyle="1" w:styleId="Rubrik3b">
    <w:name w:val="Rubrik 3b"/>
    <w:basedOn w:val="Rubrik1"/>
    <w:next w:val="Brdtext"/>
    <w:uiPriority w:val="1"/>
    <w:qFormat/>
    <w:rsid w:val="004D1BD1"/>
    <w:pPr>
      <w:keepNext w:val="0"/>
      <w:keepLines w:val="0"/>
      <w:widowControl w:val="0"/>
      <w:tabs>
        <w:tab w:val="left" w:pos="1299"/>
      </w:tabs>
      <w:spacing w:before="69" w:after="0"/>
      <w:ind w:left="1224" w:hanging="504"/>
      <w:contextualSpacing w:val="0"/>
    </w:pPr>
    <w:rPr>
      <w:rFonts w:ascii="Arial" w:eastAsia="Arial" w:hAnsi="Arial" w:cstheme="minorBidi"/>
      <w:b w:val="0"/>
      <w:bCs/>
      <w:i/>
      <w:sz w:val="24"/>
      <w:szCs w:val="24"/>
      <w:lang w:val="sv-SE" w:eastAsia="en-US"/>
    </w:rPr>
  </w:style>
  <w:style w:type="paragraph" w:customStyle="1" w:styleId="TOC1Para">
    <w:name w:val="TOC 1 Para"/>
    <w:next w:val="Normal"/>
    <w:autoRedefine/>
    <w:rsid w:val="004D1BD1"/>
    <w:pPr>
      <w:tabs>
        <w:tab w:val="right" w:leader="dot" w:pos="9490"/>
      </w:tabs>
      <w:spacing w:before="260" w:after="0" w:line="240" w:lineRule="auto"/>
      <w:outlineLvl w:val="0"/>
    </w:pPr>
    <w:rPr>
      <w:rFonts w:ascii="Arial" w:eastAsia="ヒラギノ角ゴ Pro W3" w:hAnsi="Arial" w:cs="Times New Roman"/>
      <w:b/>
      <w:color w:val="000000"/>
      <w:sz w:val="22"/>
      <w:lang w:val="en-GB" w:eastAsia="en-US"/>
    </w:rPr>
  </w:style>
  <w:style w:type="paragraph" w:customStyle="1" w:styleId="Sidhuvudvnster">
    <w:name w:val="Sidhuvud vänster"/>
    <w:autoRedefine/>
    <w:rsid w:val="004D1BD1"/>
    <w:pPr>
      <w:widowControl w:val="0"/>
      <w:tabs>
        <w:tab w:val="center" w:pos="4536"/>
        <w:tab w:val="right" w:pos="9072"/>
      </w:tabs>
      <w:spacing w:before="40" w:after="40" w:line="240" w:lineRule="auto"/>
    </w:pPr>
    <w:rPr>
      <w:rFonts w:ascii="Arial" w:eastAsia="ヒラギノ角ゴ Pro W3" w:hAnsi="Arial" w:cs="Times New Roman"/>
      <w:color w:val="000000"/>
      <w:sz w:val="16"/>
      <w:lang w:eastAsia="en-US"/>
    </w:rPr>
  </w:style>
  <w:style w:type="paragraph" w:customStyle="1" w:styleId="Sidhuvudcentrerad">
    <w:name w:val="Sidhuvud centrerad"/>
    <w:rsid w:val="004D1BD1"/>
    <w:pPr>
      <w:tabs>
        <w:tab w:val="left" w:pos="2376"/>
      </w:tabs>
      <w:spacing w:before="40" w:after="40" w:line="240" w:lineRule="auto"/>
      <w:jc w:val="center"/>
    </w:pPr>
    <w:rPr>
      <w:rFonts w:ascii="Arial" w:eastAsia="ヒラギノ角ゴ Pro W3" w:hAnsi="Arial" w:cs="Times New Roman"/>
      <w:color w:val="000000"/>
      <w:sz w:val="16"/>
      <w:lang w:eastAsia="en-US"/>
    </w:rPr>
  </w:style>
  <w:style w:type="paragraph" w:customStyle="1" w:styleId="Sidhuvudhger">
    <w:name w:val="Sidhuvud höger"/>
    <w:rsid w:val="004D1BD1"/>
    <w:pPr>
      <w:widowControl w:val="0"/>
      <w:tabs>
        <w:tab w:val="center" w:pos="4536"/>
        <w:tab w:val="right" w:pos="9072"/>
      </w:tabs>
      <w:spacing w:before="40" w:after="40" w:line="240" w:lineRule="auto"/>
      <w:jc w:val="right"/>
    </w:pPr>
    <w:rPr>
      <w:rFonts w:ascii="Arial" w:eastAsia="ヒラギノ角ゴ Pro W3" w:hAnsi="Arial" w:cs="Times New Roman"/>
      <w:color w:val="000000"/>
      <w:sz w:val="16"/>
      <w:lang w:eastAsia="en-US"/>
    </w:rPr>
  </w:style>
  <w:style w:type="character" w:styleId="Kommentarsreferens">
    <w:name w:val="annotation reference"/>
    <w:basedOn w:val="Standardstycketeckensnitt"/>
    <w:unhideWhenUsed/>
    <w:rsid w:val="004D1BD1"/>
    <w:rPr>
      <w:sz w:val="16"/>
      <w:szCs w:val="16"/>
    </w:rPr>
  </w:style>
  <w:style w:type="paragraph" w:styleId="HTML-frformaterad">
    <w:name w:val="HTML Preformatted"/>
    <w:basedOn w:val="Normal"/>
    <w:link w:val="HTML-frformateradChar"/>
    <w:uiPriority w:val="99"/>
    <w:semiHidden/>
    <w:unhideWhenUsed/>
    <w:rsid w:val="004D1BD1"/>
    <w:pPr>
      <w:spacing w:after="0" w:line="240" w:lineRule="auto"/>
    </w:pPr>
    <w:rPr>
      <w:rFonts w:ascii="Courier" w:eastAsia="Calibri" w:hAnsi="Courier" w:cs="Times New Roman"/>
      <w:lang w:eastAsia="en-US"/>
    </w:rPr>
  </w:style>
  <w:style w:type="character" w:customStyle="1" w:styleId="HTML-frformateradChar">
    <w:name w:val="HTML - förformaterad Char"/>
    <w:basedOn w:val="Standardstycketeckensnitt"/>
    <w:link w:val="HTML-frformaterad"/>
    <w:uiPriority w:val="99"/>
    <w:semiHidden/>
    <w:rsid w:val="004D1BD1"/>
    <w:rPr>
      <w:rFonts w:ascii="Courier" w:eastAsia="Calibri" w:hAnsi="Courier" w:cs="Times New Roman"/>
      <w:lang w:eastAsia="en-US"/>
    </w:rPr>
  </w:style>
  <w:style w:type="paragraph" w:styleId="Dokumentversikt">
    <w:name w:val="Document Map"/>
    <w:basedOn w:val="Normal"/>
    <w:link w:val="DokumentversiktChar"/>
    <w:uiPriority w:val="99"/>
    <w:semiHidden/>
    <w:unhideWhenUsed/>
    <w:rsid w:val="004D1BD1"/>
    <w:pPr>
      <w:spacing w:after="0" w:line="240" w:lineRule="auto"/>
    </w:pPr>
    <w:rPr>
      <w:rFonts w:ascii="Lucida Grande" w:eastAsia="Calibri" w:hAnsi="Lucida Grande" w:cs="Lucida Grande"/>
      <w:sz w:val="24"/>
      <w:szCs w:val="24"/>
      <w:lang w:eastAsia="en-US"/>
    </w:rPr>
  </w:style>
  <w:style w:type="character" w:customStyle="1" w:styleId="DokumentversiktChar">
    <w:name w:val="Dokumentöversikt Char"/>
    <w:basedOn w:val="Standardstycketeckensnitt"/>
    <w:link w:val="Dokumentversikt"/>
    <w:uiPriority w:val="99"/>
    <w:semiHidden/>
    <w:rsid w:val="004D1BD1"/>
    <w:rPr>
      <w:rFonts w:ascii="Lucida Grande" w:eastAsia="Calibri" w:hAnsi="Lucida Grande" w:cs="Lucida Grande"/>
      <w:sz w:val="24"/>
      <w:szCs w:val="24"/>
      <w:lang w:eastAsia="en-US"/>
    </w:rPr>
  </w:style>
  <w:style w:type="paragraph" w:styleId="Revision">
    <w:name w:val="Revision"/>
    <w:hidden/>
    <w:uiPriority w:val="99"/>
    <w:semiHidden/>
    <w:rsid w:val="004D1BD1"/>
    <w:pPr>
      <w:spacing w:after="0" w:line="240" w:lineRule="auto"/>
    </w:pPr>
    <w:rPr>
      <w:rFonts w:ascii="Georgia" w:eastAsia="Calibri" w:hAnsi="Georgia" w:cs="Times New Roman"/>
      <w:szCs w:val="22"/>
      <w:lang w:eastAsia="en-US"/>
    </w:rPr>
  </w:style>
  <w:style w:type="table" w:styleId="Tabelltema">
    <w:name w:val="Table Theme"/>
    <w:basedOn w:val="Normaltabell"/>
    <w:rsid w:val="004D1BD1"/>
    <w:pPr>
      <w:spacing w:before="20" w:after="100" w:line="240" w:lineRule="auto"/>
    </w:pPr>
    <w:rPr>
      <w:rFonts w:ascii="Times New Roman" w:eastAsia="Times New Roman" w:hAnsi="Times New Roman" w:cs="Times New Roman"/>
      <w:lang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utntstabell4dekorfrg11">
    <w:name w:val="Rutnätstabell 4 – dekorfärg 11"/>
    <w:basedOn w:val="Normaltabell"/>
    <w:next w:val="Rutntstabell4dekorfrg1"/>
    <w:uiPriority w:val="49"/>
    <w:rsid w:val="000C23BD"/>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table" w:styleId="Rutntstabell4dekorfrg1">
    <w:name w:val="Grid Table 4 Accent 1"/>
    <w:basedOn w:val="Normaltabell"/>
    <w:uiPriority w:val="49"/>
    <w:rsid w:val="000C23BD"/>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Pr>
    <w:tblStylePr w:type="firstRow">
      <w:rPr>
        <w:b/>
        <w:bCs/>
        <w:color w:val="FFFFFF" w:themeColor="background1"/>
      </w:rPr>
      <w:tbl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637223826">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09655774">
      <w:bodyDiv w:val="1"/>
      <w:marLeft w:val="0"/>
      <w:marRight w:val="0"/>
      <w:marTop w:val="0"/>
      <w:marBottom w:val="0"/>
      <w:divBdr>
        <w:top w:val="none" w:sz="0" w:space="0" w:color="auto"/>
        <w:left w:val="none" w:sz="0" w:space="0" w:color="auto"/>
        <w:bottom w:val="none" w:sz="0" w:space="0" w:color="auto"/>
        <w:right w:val="none" w:sz="0" w:space="0" w:color="auto"/>
      </w:divBdr>
    </w:div>
    <w:div w:id="1267613022">
      <w:bodyDiv w:val="1"/>
      <w:marLeft w:val="0"/>
      <w:marRight w:val="0"/>
      <w:marTop w:val="0"/>
      <w:marBottom w:val="0"/>
      <w:divBdr>
        <w:top w:val="none" w:sz="0" w:space="0" w:color="auto"/>
        <w:left w:val="none" w:sz="0" w:space="0" w:color="auto"/>
        <w:bottom w:val="none" w:sz="0" w:space="0" w:color="auto"/>
        <w:right w:val="none" w:sz="0" w:space="0" w:color="auto"/>
      </w:divBdr>
    </w:div>
    <w:div w:id="173416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bitbucket.org/rivta-domains/riv.clinicalprocess.activityprescription.actoutcome/issues/358" TargetMode="External"/><Relationship Id="rId26" Type="http://schemas.openxmlformats.org/officeDocument/2006/relationships/hyperlink" Target="https://inera.atlassian.net/wiki/spaces/KINT/pages/3615655/Kodverk+i+nationella+tj+nstekontrakt" TargetMode="External"/><Relationship Id="rId39" Type="http://schemas.openxmlformats.org/officeDocument/2006/relationships/image" Target="media/image4.png"/><Relationship Id="rId21" Type="http://schemas.openxmlformats.org/officeDocument/2006/relationships/hyperlink" Target="https://inera.atlassian.net/browse/TJN-444" TargetMode="External"/><Relationship Id="rId34" Type="http://schemas.openxmlformats.org/officeDocument/2006/relationships/hyperlink" Target="https://informationsstruktur.socialstyrelsen.se/" TargetMode="External"/><Relationship Id="rId42" Type="http://schemas.openxmlformats.org/officeDocument/2006/relationships/image" Target="media/image7.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itbucket.org/rivta-domains/riv.clinicalprocess.activityprescription.actoutcome/issues/310" TargetMode="External"/><Relationship Id="rId29" Type="http://schemas.openxmlformats.org/officeDocument/2006/relationships/hyperlink" Target="https://www.socialstyrelsen.se/globalassets/sharepoint-dokument/artikelkatalog/handbocker/2017-3-2.pdf" TargetMode="External"/><Relationship Id="rId11" Type="http://schemas.openxmlformats.org/officeDocument/2006/relationships/image" Target="media/image1.png"/><Relationship Id="rId24" Type="http://schemas.openxmlformats.org/officeDocument/2006/relationships/hyperlink" Target="http://rivta.se/documents/ARK_0001/" TargetMode="External"/><Relationship Id="rId32" Type="http://schemas.openxmlformats.org/officeDocument/2006/relationships/hyperlink" Target="https://inera.atlassian.net/wiki/download/attachments/336267822/Nationell%20k%C3%A4lla%20f%C3%B6r%20ordinationsorsak%20-%20behandlingsorsaker.pdf?api=v2" TargetMode="External"/><Relationship Id="rId37" Type="http://schemas.openxmlformats.org/officeDocument/2006/relationships/hyperlink" Target="https://inera.atlassian.net/wiki/download/attachments/397772004/fortydliganden_vardgivare_vardenhet.pdf" TargetMode="External"/><Relationship Id="rId40" Type="http://schemas.openxmlformats.org/officeDocument/2006/relationships/image" Target="media/image5.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skl-tp.atlassian.net/browse/SERVICE-335" TargetMode="External"/><Relationship Id="rId23" Type="http://schemas.openxmlformats.org/officeDocument/2006/relationships/hyperlink" Target="http://rivta.se/documents/ARK_0001/" TargetMode="External"/><Relationship Id="rId28" Type="http://schemas.openxmlformats.org/officeDocument/2006/relationships/hyperlink" Target="https://www.socialstyrelsen.se/kunskapsstod-och-regler/regler-och-riktlinjer/foreskrifter-och-allmanna-rad/konsoliderade-foreskrifter/201640-om-journalforing-och-behandling-av-personuppgifter-i-halso--och-sjukvarden/" TargetMode="External"/><Relationship Id="rId36" Type="http://schemas.openxmlformats.org/officeDocument/2006/relationships/hyperlink" Target="https://svenskforfattningssamling.se/doc/2022913.html"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itbucket.org/rivta-domains/riv.clinicalprocess.logistics.logistics/issues/364/byt-till-soap-fault" TargetMode="External"/><Relationship Id="rId31" Type="http://schemas.openxmlformats.org/officeDocument/2006/relationships/hyperlink" Target="http://rivta.se/documents/ARK_0040/" TargetMode="External"/><Relationship Id="rId44"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de.google.com/p/rivta/issues" TargetMode="External"/><Relationship Id="rId22" Type="http://schemas.openxmlformats.org/officeDocument/2006/relationships/hyperlink" Target="http://rivta.se/documents/" TargetMode="External"/><Relationship Id="rId27" Type="http://schemas.openxmlformats.org/officeDocument/2006/relationships/hyperlink" Target="http://en.wikipedia.org/wiki/ISO_8601" TargetMode="External"/><Relationship Id="rId30" Type="http://schemas.openxmlformats.org/officeDocument/2006/relationships/hyperlink" Target="http://rivta.se/documents/ARK_0040/" TargetMode="External"/><Relationship Id="rId35" Type="http://schemas.openxmlformats.org/officeDocument/2006/relationships/hyperlink" Target="https://inera.atlassian.net/wiki/download/attachments/397444985/hsa_innehall_befattning.pdf" TargetMode="External"/><Relationship Id="rId43" Type="http://schemas.openxmlformats.org/officeDocument/2006/relationships/image" Target="media/image8.png"/><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itbucket.org/rivta-domains/riv.clinicalprocess.activityprescription.actoutcome/issues/355/angivelse-av-styrka-p-kombinationspreparat" TargetMode="External"/><Relationship Id="rId25" Type="http://schemas.openxmlformats.org/officeDocument/2006/relationships/hyperlink" Target="http://rivta.se/domains/" TargetMode="External"/><Relationship Id="rId33" Type="http://schemas.openxmlformats.org/officeDocument/2006/relationships/hyperlink" Target="https://www.yumpu.com/sv/document/read/22702063/informationsmodell-for-nationell-ordinationsdatabas-nod" TargetMode="External"/><Relationship Id="rId38" Type="http://schemas.openxmlformats.org/officeDocument/2006/relationships/hyperlink" Target="http://www.cehis.se/images/uploads/dokumentarkiv/ARK_0001_Oversikt.pdf" TargetMode="External"/><Relationship Id="rId46" Type="http://schemas.openxmlformats.org/officeDocument/2006/relationships/footer" Target="footer1.xml"/><Relationship Id="rId20" Type="http://schemas.openxmlformats.org/officeDocument/2006/relationships/hyperlink" Target="https://inera.atlassian.net/browse/TJN-368" TargetMode="Externa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C6A5F787C34E7A87FB73BBD62DA5A8"/>
        <w:category>
          <w:name w:val="Allmänt"/>
          <w:gallery w:val="placeholder"/>
        </w:category>
        <w:types>
          <w:type w:val="bbPlcHdr"/>
        </w:types>
        <w:behaviors>
          <w:behavior w:val="content"/>
        </w:behaviors>
        <w:guid w:val="{89EC30CA-0564-47FF-B7E7-A2222D7C71C5}"/>
      </w:docPartPr>
      <w:docPartBody>
        <w:p w:rsidR="0037681E" w:rsidRDefault="00A3051F" w:rsidP="00A3051F">
          <w:pPr>
            <w:pStyle w:val="6FC6A5F787C34E7A87FB73BBD62DA5A8"/>
          </w:pPr>
          <w:r w:rsidRPr="0066768F">
            <w:rPr>
              <w:rStyle w:val="Platshllartext"/>
            </w:rPr>
            <w:t>Rubrik</w:t>
          </w:r>
        </w:p>
      </w:docPartBody>
    </w:docPart>
    <w:docPart>
      <w:docPartPr>
        <w:name w:val="41FC3D9189E14B1A85AAA286126AB9F2"/>
        <w:category>
          <w:name w:val="Allmänt"/>
          <w:gallery w:val="placeholder"/>
        </w:category>
        <w:types>
          <w:type w:val="bbPlcHdr"/>
        </w:types>
        <w:behaviors>
          <w:behavior w:val="content"/>
        </w:behaviors>
        <w:guid w:val="{03249F8B-333B-4478-B27E-AD58D3C33CA9}"/>
      </w:docPartPr>
      <w:docPartBody>
        <w:p w:rsidR="0037681E" w:rsidRDefault="00A3051F" w:rsidP="00A3051F">
          <w:pPr>
            <w:pStyle w:val="41FC3D9189E14B1A85AAA286126AB9F2"/>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4E"/>
    <w:family w:val="auto"/>
    <w:pitch w:val="variable"/>
    <w:sig w:usb0="00000000" w:usb1="7AC7FFFF" w:usb2="00000012" w:usb3="00000000" w:csb0="0002000D" w:csb1="00000000"/>
  </w:font>
  <w:font w:name="Courier">
    <w:panose1 w:val="02070409020205020404"/>
    <w:charset w:val="4D"/>
    <w:family w:val="modern"/>
    <w:notTrueType/>
    <w:pitch w:val="fixed"/>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373F3"/>
    <w:rsid w:val="000D093F"/>
    <w:rsid w:val="00160E96"/>
    <w:rsid w:val="002B5480"/>
    <w:rsid w:val="002F52BE"/>
    <w:rsid w:val="003041C3"/>
    <w:rsid w:val="00373264"/>
    <w:rsid w:val="0037681E"/>
    <w:rsid w:val="005D108C"/>
    <w:rsid w:val="005F587A"/>
    <w:rsid w:val="00715B71"/>
    <w:rsid w:val="007D2B22"/>
    <w:rsid w:val="00893A51"/>
    <w:rsid w:val="008E29C4"/>
    <w:rsid w:val="00946CCE"/>
    <w:rsid w:val="00967D4F"/>
    <w:rsid w:val="00A3051F"/>
    <w:rsid w:val="00A70E4F"/>
    <w:rsid w:val="00BE459C"/>
    <w:rsid w:val="00C04AA9"/>
    <w:rsid w:val="00C47232"/>
    <w:rsid w:val="00D44F09"/>
    <w:rsid w:val="00D84890"/>
    <w:rsid w:val="00DB1FEE"/>
    <w:rsid w:val="00EC76D0"/>
    <w:rsid w:val="00F91D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A3051F"/>
    <w:rPr>
      <w:color w:val="7F7F7F" w:themeColor="text1" w:themeTint="80"/>
      <w:bdr w:val="none" w:sz="0" w:space="0" w:color="auto"/>
      <w:shd w:val="clear" w:color="auto" w:fill="F0F0F0"/>
    </w:rPr>
  </w:style>
  <w:style w:type="paragraph" w:customStyle="1" w:styleId="6FC6A5F787C34E7A87FB73BBD62DA5A8">
    <w:name w:val="6FC6A5F787C34E7A87FB73BBD62DA5A8"/>
    <w:rsid w:val="00A3051F"/>
  </w:style>
  <w:style w:type="paragraph" w:customStyle="1" w:styleId="41FC3D9189E14B1A85AAA286126AB9F2">
    <w:name w:val="41FC3D9189E14B1A85AAA286126AB9F2"/>
    <w:rsid w:val="00A305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1460</TotalTime>
  <Pages>128</Pages>
  <Words>33952</Words>
  <Characters>179949</Characters>
  <Application>Microsoft Office Word</Application>
  <DocSecurity>0</DocSecurity>
  <Lines>1499</Lines>
  <Paragraphs>426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clinicalprocess activityprescription actoutcome</vt:lpstr>
      <vt:lpstr/>
    </vt:vector>
  </TitlesOfParts>
  <Company/>
  <LinksUpToDate>false</LinksUpToDate>
  <CharactersWithSpaces>213475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 activityprescription actoutcome</dc:title>
  <dc:subject>Tjänstekontraktsbeskrivning Version 2.2.1 
2025-03-17</dc:subject>
  <dc:creator>Blomberg Tobias</dc:creator>
  <cp:keywords/>
  <dc:description/>
  <cp:lastModifiedBy>Blomberg Tobias</cp:lastModifiedBy>
  <cp:revision>731</cp:revision>
  <cp:lastPrinted>2019-02-18T10:06:00Z</cp:lastPrinted>
  <dcterms:created xsi:type="dcterms:W3CDTF">2023-03-20T10:35:00Z</dcterms:created>
  <dcterms:modified xsi:type="dcterms:W3CDTF">2025-03-24T13:54:00Z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